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C2BDC" w14:textId="3205169B" w:rsidR="00F43320" w:rsidRDefault="00F43320"/>
    <w:p w14:paraId="523B72EF" w14:textId="77777777" w:rsidR="00F43320" w:rsidRDefault="00F43320"/>
    <w:p w14:paraId="4DB516C3" w14:textId="77777777" w:rsidR="00F43320" w:rsidRDefault="00F43320"/>
    <w:p w14:paraId="37370BCF" w14:textId="77777777" w:rsidR="00F43320" w:rsidRDefault="00F43320"/>
    <w:p w14:paraId="55CCDD4A" w14:textId="77777777" w:rsidR="00F43320" w:rsidRDefault="00F43320"/>
    <w:p w14:paraId="2F523899" w14:textId="77777777" w:rsidR="00F43320" w:rsidRDefault="00F43320"/>
    <w:p w14:paraId="005221D3" w14:textId="77777777" w:rsidR="00F43320" w:rsidRDefault="00F43320"/>
    <w:p w14:paraId="69E83FC4" w14:textId="77777777" w:rsidR="00F43320" w:rsidRDefault="00F43320"/>
    <w:p w14:paraId="0DE3312D" w14:textId="77777777" w:rsidR="00F43320" w:rsidRDefault="003E0D37">
      <w:r>
        <w:rPr>
          <w:noProof/>
        </w:rPr>
        <mc:AlternateContent>
          <mc:Choice Requires="wps">
            <w:drawing>
              <wp:anchor distT="0" distB="0" distL="114300" distR="114300" simplePos="0" relativeHeight="251661312" behindDoc="1" locked="0" layoutInCell="1" allowOverlap="1" wp14:anchorId="1B776F97" wp14:editId="5000C620">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BBBE054" w14:textId="77777777" w:rsidR="006E6ACD" w:rsidRDefault="006E6AC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B776F97"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2BBBE054" w14:textId="77777777" w:rsidR="006E6ACD" w:rsidRDefault="006E6AC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5FE24D95" w14:textId="77777777" w:rsidR="00F43320" w:rsidRDefault="00F43320"/>
    <w:p w14:paraId="07C73CDA" w14:textId="77777777" w:rsidR="00F43320" w:rsidRDefault="00F43320"/>
    <w:p w14:paraId="01762402" w14:textId="77777777" w:rsidR="00F43320" w:rsidRDefault="00F43320"/>
    <w:p w14:paraId="2C5005AB" w14:textId="77777777" w:rsidR="00F43320" w:rsidRDefault="003E0D37">
      <w:r>
        <w:rPr>
          <w:noProof/>
        </w:rPr>
        <mc:AlternateContent>
          <mc:Choice Requires="wpg">
            <w:drawing>
              <wp:anchor distT="0" distB="0" distL="114300" distR="114300" simplePos="0" relativeHeight="251660288" behindDoc="0" locked="0" layoutInCell="1" allowOverlap="1" wp14:anchorId="48BDA466" wp14:editId="2E58B0AD">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930C5C"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14F639A8" w14:textId="77777777" w:rsidR="00F43320" w:rsidRDefault="003E0D37">
      <w:r>
        <w:rPr>
          <w:noProof/>
        </w:rPr>
        <mc:AlternateContent>
          <mc:Choice Requires="wps">
            <w:drawing>
              <wp:anchor distT="0" distB="0" distL="114300" distR="114300" simplePos="0" relativeHeight="251662336" behindDoc="0" locked="0" layoutInCell="1" allowOverlap="1" wp14:anchorId="1B7EAB9A" wp14:editId="6589E2BF">
                <wp:simplePos x="0" y="0"/>
                <wp:positionH relativeFrom="column">
                  <wp:posOffset>173355</wp:posOffset>
                </wp:positionH>
                <wp:positionV relativeFrom="paragraph">
                  <wp:posOffset>93644</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DB04BA" w14:textId="77777777" w:rsidR="006E6ACD" w:rsidRPr="005E6C17" w:rsidRDefault="006E6ACD" w:rsidP="00F43320">
                            <w:pPr>
                              <w:jc w:val="center"/>
                              <w:rPr>
                                <w:rFonts w:ascii="EleganTech™" w:hAnsi="EleganTech™"/>
                                <w:b/>
                                <w:color w:val="404040"/>
                                <w:sz w:val="54"/>
                                <w:szCs w:val="56"/>
                              </w:rPr>
                            </w:pPr>
                            <w:r>
                              <w:rPr>
                                <w:rFonts w:cs="Calibri"/>
                                <w:b/>
                                <w:color w:val="000000"/>
                                <w:sz w:val="48"/>
                                <w:szCs w:val="52"/>
                                <w:lang w:eastAsia="es-NI"/>
                              </w:rPr>
                              <w:t>Programación Lineal, Unidad II</w:t>
                            </w:r>
                          </w:p>
                          <w:p w14:paraId="41515353" w14:textId="77777777" w:rsidR="006E6ACD" w:rsidRDefault="006E6ACD"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7EAB9A" id="Cuadro de texto 7" o:spid="_x0000_s1027" type="#_x0000_t202" style="position:absolute;left:0;text-align:left;margin-left:13.6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" filled="f" stroked="f">
                <v:textbox>
                  <w:txbxContent>
                    <w:p w14:paraId="64DB04BA" w14:textId="77777777" w:rsidR="006E6ACD" w:rsidRPr="005E6C17" w:rsidRDefault="006E6ACD" w:rsidP="00F43320">
                      <w:pPr>
                        <w:jc w:val="center"/>
                        <w:rPr>
                          <w:rFonts w:ascii="EleganTech™" w:hAnsi="EleganTech™"/>
                          <w:b/>
                          <w:color w:val="404040"/>
                          <w:sz w:val="54"/>
                          <w:szCs w:val="56"/>
                        </w:rPr>
                      </w:pPr>
                      <w:r>
                        <w:rPr>
                          <w:rFonts w:cs="Calibri"/>
                          <w:b/>
                          <w:color w:val="000000"/>
                          <w:sz w:val="48"/>
                          <w:szCs w:val="52"/>
                          <w:lang w:eastAsia="es-NI"/>
                        </w:rPr>
                        <w:t>Programación Lineal, Unidad II</w:t>
                      </w:r>
                    </w:p>
                    <w:p w14:paraId="41515353" w14:textId="77777777" w:rsidR="006E6ACD" w:rsidRDefault="006E6ACD" w:rsidP="00F43320">
                      <w:pPr>
                        <w:jc w:val="right"/>
                      </w:pPr>
                    </w:p>
                  </w:txbxContent>
                </v:textbox>
              </v:shape>
            </w:pict>
          </mc:Fallback>
        </mc:AlternateContent>
      </w:r>
    </w:p>
    <w:p w14:paraId="450E9A6A" w14:textId="77777777" w:rsidR="00F43320" w:rsidRDefault="00F43320"/>
    <w:p w14:paraId="5C46B56D" w14:textId="77777777" w:rsidR="005B0B82" w:rsidRDefault="005B0B82"/>
    <w:p w14:paraId="1FAB01BF" w14:textId="77777777" w:rsidR="005B0B82" w:rsidRDefault="005B0B82"/>
    <w:p w14:paraId="7E6ECC7B" w14:textId="77777777" w:rsidR="005B0B82" w:rsidRDefault="005B0B82"/>
    <w:p w14:paraId="7BA7918D" w14:textId="77777777" w:rsidR="005B0B82" w:rsidRDefault="005B0B82"/>
    <w:p w14:paraId="6687CCA0" w14:textId="77777777" w:rsidR="005B0B82" w:rsidRDefault="005B0B82"/>
    <w:p w14:paraId="02C20074" w14:textId="77777777" w:rsidR="005B0B82" w:rsidRDefault="005B0B82"/>
    <w:p w14:paraId="67980BF3" w14:textId="77777777" w:rsidR="005B0B82" w:rsidRDefault="005B0B82"/>
    <w:p w14:paraId="4F0F50C1" w14:textId="77777777" w:rsidR="005B0B82" w:rsidRDefault="005B0B82"/>
    <w:p w14:paraId="1999E70A" w14:textId="77777777" w:rsidR="005B0B82" w:rsidRDefault="005B0B82"/>
    <w:p w14:paraId="404125D4" w14:textId="77777777" w:rsidR="005B0B82" w:rsidRDefault="005B0B82"/>
    <w:p w14:paraId="1E54FC87" w14:textId="77777777" w:rsidR="005B0B82" w:rsidRDefault="005B0B82"/>
    <w:p w14:paraId="3D687799" w14:textId="77777777" w:rsidR="00636C8A" w:rsidRDefault="00636C8A"/>
    <w:p w14:paraId="6BC0F708" w14:textId="77777777" w:rsidR="00A66A79" w:rsidRDefault="00A66A79">
      <w:pPr>
        <w:sectPr w:rsidR="00A66A79" w:rsidSect="00636C8A">
          <w:pgSz w:w="12240" w:h="15840"/>
          <w:pgMar w:top="1418" w:right="1701" w:bottom="1418" w:left="1701" w:header="709" w:footer="709" w:gutter="0"/>
          <w:cols w:space="708"/>
          <w:docGrid w:linePitch="360"/>
        </w:sectPr>
      </w:pPr>
    </w:p>
    <w:p w14:paraId="64D1CE90"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75CCB53D" wp14:editId="4951EF07">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9C05FD" w14:textId="77777777" w:rsidR="006E6ACD" w:rsidRPr="00AF551B" w:rsidRDefault="006E6ACD"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5CCB53D"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729C05FD" w14:textId="77777777" w:rsidR="006E6ACD" w:rsidRPr="00AF551B" w:rsidRDefault="006E6ACD"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2" o:title="UPOLI_identidad" cropbottom="64420f" cropright="31396f"/>
                  <o:lock v:ext="edit" aspectratio="f"/>
                </v:shape>
              </v:group>
            </w:pict>
          </mc:Fallback>
        </mc:AlternateContent>
      </w:r>
    </w:p>
    <w:p w14:paraId="5FEE5070" w14:textId="77777777" w:rsidR="00A66A79" w:rsidRDefault="00A66A79"/>
    <w:p w14:paraId="5490C8A1"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516DB090"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781B699D" w14:textId="77777777" w:rsidR="00843820" w:rsidRPr="004A18B8" w:rsidRDefault="00843820" w:rsidP="00843820">
          <w:pPr>
            <w:rPr>
              <w:rFonts w:cs="Tahoma"/>
              <w:szCs w:val="24"/>
              <w:lang w:val="es-ES" w:eastAsia="es-NI"/>
            </w:rPr>
          </w:pPr>
        </w:p>
        <w:p w14:paraId="4EAF9C0D" w14:textId="749C597D" w:rsidR="00020D42"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52016531" w:history="1">
            <w:r w:rsidR="00020D42" w:rsidRPr="00F25F4A">
              <w:rPr>
                <w:rStyle w:val="Hipervnculo"/>
                <w:noProof/>
              </w:rPr>
              <w:t>Introducción</w:t>
            </w:r>
            <w:r w:rsidR="00020D42">
              <w:rPr>
                <w:noProof/>
                <w:webHidden/>
              </w:rPr>
              <w:tab/>
            </w:r>
            <w:r w:rsidR="00020D42">
              <w:rPr>
                <w:noProof/>
                <w:webHidden/>
              </w:rPr>
              <w:fldChar w:fldCharType="begin"/>
            </w:r>
            <w:r w:rsidR="00020D42">
              <w:rPr>
                <w:noProof/>
                <w:webHidden/>
              </w:rPr>
              <w:instrText xml:space="preserve"> PAGEREF _Toc52016531 \h </w:instrText>
            </w:r>
            <w:r w:rsidR="00020D42">
              <w:rPr>
                <w:noProof/>
                <w:webHidden/>
              </w:rPr>
            </w:r>
            <w:r w:rsidR="00020D42">
              <w:rPr>
                <w:noProof/>
                <w:webHidden/>
              </w:rPr>
              <w:fldChar w:fldCharType="separate"/>
            </w:r>
            <w:r w:rsidR="00165EF9">
              <w:rPr>
                <w:noProof/>
                <w:webHidden/>
              </w:rPr>
              <w:t>3</w:t>
            </w:r>
            <w:r w:rsidR="00020D42">
              <w:rPr>
                <w:noProof/>
                <w:webHidden/>
              </w:rPr>
              <w:fldChar w:fldCharType="end"/>
            </w:r>
          </w:hyperlink>
        </w:p>
        <w:p w14:paraId="42028DD7" w14:textId="2E3FA3FF" w:rsidR="00020D42" w:rsidRDefault="00F51C20">
          <w:pPr>
            <w:pStyle w:val="TDC1"/>
            <w:tabs>
              <w:tab w:val="right" w:leader="dot" w:pos="8828"/>
            </w:tabs>
            <w:rPr>
              <w:rFonts w:asciiTheme="minorHAnsi" w:eastAsiaTheme="minorEastAsia" w:hAnsiTheme="minorHAnsi"/>
              <w:noProof/>
              <w:sz w:val="22"/>
              <w:lang w:eastAsia="es-NI"/>
            </w:rPr>
          </w:pPr>
          <w:hyperlink w:anchor="_Toc52016532" w:history="1">
            <w:r w:rsidR="00020D42" w:rsidRPr="00F25F4A">
              <w:rPr>
                <w:rStyle w:val="Hipervnculo"/>
                <w:noProof/>
              </w:rPr>
              <w:t>Desarrollo de Contenidos</w:t>
            </w:r>
            <w:r w:rsidR="00020D42">
              <w:rPr>
                <w:noProof/>
                <w:webHidden/>
              </w:rPr>
              <w:tab/>
            </w:r>
            <w:r w:rsidR="00020D42">
              <w:rPr>
                <w:noProof/>
                <w:webHidden/>
              </w:rPr>
              <w:fldChar w:fldCharType="begin"/>
            </w:r>
            <w:r w:rsidR="00020D42">
              <w:rPr>
                <w:noProof/>
                <w:webHidden/>
              </w:rPr>
              <w:instrText xml:space="preserve"> PAGEREF _Toc52016532 \h </w:instrText>
            </w:r>
            <w:r w:rsidR="00020D42">
              <w:rPr>
                <w:noProof/>
                <w:webHidden/>
              </w:rPr>
            </w:r>
            <w:r w:rsidR="00020D42">
              <w:rPr>
                <w:noProof/>
                <w:webHidden/>
              </w:rPr>
              <w:fldChar w:fldCharType="separate"/>
            </w:r>
            <w:r w:rsidR="00165EF9">
              <w:rPr>
                <w:noProof/>
                <w:webHidden/>
              </w:rPr>
              <w:t>3</w:t>
            </w:r>
            <w:r w:rsidR="00020D42">
              <w:rPr>
                <w:noProof/>
                <w:webHidden/>
              </w:rPr>
              <w:fldChar w:fldCharType="end"/>
            </w:r>
          </w:hyperlink>
        </w:p>
        <w:p w14:paraId="77085941" w14:textId="757FF159" w:rsidR="00020D42" w:rsidRDefault="00F51C20">
          <w:pPr>
            <w:pStyle w:val="TDC2"/>
            <w:tabs>
              <w:tab w:val="right" w:leader="dot" w:pos="8828"/>
            </w:tabs>
            <w:rPr>
              <w:rFonts w:asciiTheme="minorHAnsi" w:eastAsiaTheme="minorEastAsia" w:hAnsiTheme="minorHAnsi" w:cstheme="minorBidi"/>
              <w:noProof/>
              <w:sz w:val="22"/>
              <w:szCs w:val="22"/>
              <w:lang w:eastAsia="es-NI"/>
            </w:rPr>
          </w:pPr>
          <w:hyperlink w:anchor="_Toc52016533" w:history="1">
            <w:r w:rsidR="00020D42" w:rsidRPr="00F25F4A">
              <w:rPr>
                <w:rStyle w:val="Hipervnculo"/>
                <w:noProof/>
              </w:rPr>
              <w:t>Planteamiento del modelo</w:t>
            </w:r>
            <w:r w:rsidR="00020D42">
              <w:rPr>
                <w:noProof/>
                <w:webHidden/>
              </w:rPr>
              <w:tab/>
            </w:r>
            <w:r w:rsidR="00020D42">
              <w:rPr>
                <w:noProof/>
                <w:webHidden/>
              </w:rPr>
              <w:fldChar w:fldCharType="begin"/>
            </w:r>
            <w:r w:rsidR="00020D42">
              <w:rPr>
                <w:noProof/>
                <w:webHidden/>
              </w:rPr>
              <w:instrText xml:space="preserve"> PAGEREF _Toc52016533 \h </w:instrText>
            </w:r>
            <w:r w:rsidR="00020D42">
              <w:rPr>
                <w:noProof/>
                <w:webHidden/>
              </w:rPr>
            </w:r>
            <w:r w:rsidR="00020D42">
              <w:rPr>
                <w:noProof/>
                <w:webHidden/>
              </w:rPr>
              <w:fldChar w:fldCharType="separate"/>
            </w:r>
            <w:r w:rsidR="00165EF9">
              <w:rPr>
                <w:noProof/>
                <w:webHidden/>
              </w:rPr>
              <w:t>3</w:t>
            </w:r>
            <w:r w:rsidR="00020D42">
              <w:rPr>
                <w:noProof/>
                <w:webHidden/>
              </w:rPr>
              <w:fldChar w:fldCharType="end"/>
            </w:r>
          </w:hyperlink>
        </w:p>
        <w:p w14:paraId="1654FEE3" w14:textId="60E37B95" w:rsidR="00020D42" w:rsidRDefault="00F51C20">
          <w:pPr>
            <w:pStyle w:val="TDC2"/>
            <w:tabs>
              <w:tab w:val="right" w:leader="dot" w:pos="8828"/>
            </w:tabs>
            <w:rPr>
              <w:rFonts w:asciiTheme="minorHAnsi" w:eastAsiaTheme="minorEastAsia" w:hAnsiTheme="minorHAnsi" w:cstheme="minorBidi"/>
              <w:noProof/>
              <w:sz w:val="22"/>
              <w:szCs w:val="22"/>
              <w:lang w:eastAsia="es-NI"/>
            </w:rPr>
          </w:pPr>
          <w:hyperlink w:anchor="_Toc52016534" w:history="1">
            <w:r w:rsidR="00020D42" w:rsidRPr="00F25F4A">
              <w:rPr>
                <w:rStyle w:val="Hipervnculo"/>
                <w:noProof/>
              </w:rPr>
              <w:t>Teoría del método Simplex</w:t>
            </w:r>
            <w:r w:rsidR="00020D42">
              <w:rPr>
                <w:noProof/>
                <w:webHidden/>
              </w:rPr>
              <w:tab/>
            </w:r>
            <w:r w:rsidR="00020D42">
              <w:rPr>
                <w:noProof/>
                <w:webHidden/>
              </w:rPr>
              <w:fldChar w:fldCharType="begin"/>
            </w:r>
            <w:r w:rsidR="00020D42">
              <w:rPr>
                <w:noProof/>
                <w:webHidden/>
              </w:rPr>
              <w:instrText xml:space="preserve"> PAGEREF _Toc52016534 \h </w:instrText>
            </w:r>
            <w:r w:rsidR="00020D42">
              <w:rPr>
                <w:noProof/>
                <w:webHidden/>
              </w:rPr>
            </w:r>
            <w:r w:rsidR="00020D42">
              <w:rPr>
                <w:noProof/>
                <w:webHidden/>
              </w:rPr>
              <w:fldChar w:fldCharType="separate"/>
            </w:r>
            <w:r w:rsidR="00165EF9">
              <w:rPr>
                <w:noProof/>
                <w:webHidden/>
              </w:rPr>
              <w:t>9</w:t>
            </w:r>
            <w:r w:rsidR="00020D42">
              <w:rPr>
                <w:noProof/>
                <w:webHidden/>
              </w:rPr>
              <w:fldChar w:fldCharType="end"/>
            </w:r>
          </w:hyperlink>
        </w:p>
        <w:p w14:paraId="55C31012" w14:textId="7BD7E7D2" w:rsidR="00020D42" w:rsidRDefault="00F51C20">
          <w:pPr>
            <w:pStyle w:val="TDC2"/>
            <w:tabs>
              <w:tab w:val="right" w:leader="dot" w:pos="8828"/>
            </w:tabs>
            <w:rPr>
              <w:rFonts w:asciiTheme="minorHAnsi" w:eastAsiaTheme="minorEastAsia" w:hAnsiTheme="minorHAnsi" w:cstheme="minorBidi"/>
              <w:noProof/>
              <w:sz w:val="22"/>
              <w:szCs w:val="22"/>
              <w:lang w:eastAsia="es-NI"/>
            </w:rPr>
          </w:pPr>
          <w:hyperlink w:anchor="_Toc52016535" w:history="1">
            <w:r w:rsidR="00020D42" w:rsidRPr="00F25F4A">
              <w:rPr>
                <w:rStyle w:val="Hipervnculo"/>
                <w:noProof/>
              </w:rPr>
              <w:t>Problemas de transporte</w:t>
            </w:r>
            <w:r w:rsidR="00020D42">
              <w:rPr>
                <w:noProof/>
                <w:webHidden/>
              </w:rPr>
              <w:tab/>
            </w:r>
            <w:r w:rsidR="00020D42">
              <w:rPr>
                <w:noProof/>
                <w:webHidden/>
              </w:rPr>
              <w:fldChar w:fldCharType="begin"/>
            </w:r>
            <w:r w:rsidR="00020D42">
              <w:rPr>
                <w:noProof/>
                <w:webHidden/>
              </w:rPr>
              <w:instrText xml:space="preserve"> PAGEREF _Toc52016535 \h </w:instrText>
            </w:r>
            <w:r w:rsidR="00020D42">
              <w:rPr>
                <w:noProof/>
                <w:webHidden/>
              </w:rPr>
            </w:r>
            <w:r w:rsidR="00020D42">
              <w:rPr>
                <w:noProof/>
                <w:webHidden/>
              </w:rPr>
              <w:fldChar w:fldCharType="separate"/>
            </w:r>
            <w:r w:rsidR="00165EF9">
              <w:rPr>
                <w:noProof/>
                <w:webHidden/>
              </w:rPr>
              <w:t>25</w:t>
            </w:r>
            <w:r w:rsidR="00020D42">
              <w:rPr>
                <w:noProof/>
                <w:webHidden/>
              </w:rPr>
              <w:fldChar w:fldCharType="end"/>
            </w:r>
          </w:hyperlink>
        </w:p>
        <w:p w14:paraId="374C78ED" w14:textId="0C04AE88" w:rsidR="00020D42" w:rsidRDefault="00F51C20">
          <w:pPr>
            <w:pStyle w:val="TDC3"/>
            <w:tabs>
              <w:tab w:val="right" w:leader="dot" w:pos="8828"/>
            </w:tabs>
            <w:rPr>
              <w:noProof/>
            </w:rPr>
          </w:pPr>
          <w:hyperlink w:anchor="_Toc52016536" w:history="1">
            <w:r w:rsidR="00020D42" w:rsidRPr="00F25F4A">
              <w:rPr>
                <w:rStyle w:val="Hipervnculo"/>
                <w:rFonts w:eastAsia="Calibri"/>
                <w:noProof/>
              </w:rPr>
              <w:t>Esquina noroeste</w:t>
            </w:r>
            <w:r w:rsidR="00020D42">
              <w:rPr>
                <w:noProof/>
                <w:webHidden/>
              </w:rPr>
              <w:tab/>
            </w:r>
            <w:r w:rsidR="00020D42">
              <w:rPr>
                <w:noProof/>
                <w:webHidden/>
              </w:rPr>
              <w:fldChar w:fldCharType="begin"/>
            </w:r>
            <w:r w:rsidR="00020D42">
              <w:rPr>
                <w:noProof/>
                <w:webHidden/>
              </w:rPr>
              <w:instrText xml:space="preserve"> PAGEREF _Toc52016536 \h </w:instrText>
            </w:r>
            <w:r w:rsidR="00020D42">
              <w:rPr>
                <w:noProof/>
                <w:webHidden/>
              </w:rPr>
            </w:r>
            <w:r w:rsidR="00020D42">
              <w:rPr>
                <w:noProof/>
                <w:webHidden/>
              </w:rPr>
              <w:fldChar w:fldCharType="separate"/>
            </w:r>
            <w:r w:rsidR="00165EF9">
              <w:rPr>
                <w:noProof/>
                <w:webHidden/>
              </w:rPr>
              <w:t>25</w:t>
            </w:r>
            <w:r w:rsidR="00020D42">
              <w:rPr>
                <w:noProof/>
                <w:webHidden/>
              </w:rPr>
              <w:fldChar w:fldCharType="end"/>
            </w:r>
          </w:hyperlink>
        </w:p>
        <w:p w14:paraId="0BC7F5A4" w14:textId="1511347E" w:rsidR="00020D42" w:rsidRDefault="00F51C20">
          <w:pPr>
            <w:pStyle w:val="TDC3"/>
            <w:tabs>
              <w:tab w:val="right" w:leader="dot" w:pos="8828"/>
            </w:tabs>
            <w:rPr>
              <w:noProof/>
            </w:rPr>
          </w:pPr>
          <w:hyperlink w:anchor="_Toc52016537" w:history="1">
            <w:r w:rsidR="00020D42" w:rsidRPr="00F25F4A">
              <w:rPr>
                <w:rStyle w:val="Hipervnculo"/>
                <w:noProof/>
              </w:rPr>
              <w:t>Celda de costo mínimo</w:t>
            </w:r>
            <w:r w:rsidR="00020D42">
              <w:rPr>
                <w:noProof/>
                <w:webHidden/>
              </w:rPr>
              <w:tab/>
            </w:r>
            <w:r w:rsidR="00020D42">
              <w:rPr>
                <w:noProof/>
                <w:webHidden/>
              </w:rPr>
              <w:fldChar w:fldCharType="begin"/>
            </w:r>
            <w:r w:rsidR="00020D42">
              <w:rPr>
                <w:noProof/>
                <w:webHidden/>
              </w:rPr>
              <w:instrText xml:space="preserve"> PAGEREF _Toc52016537 \h </w:instrText>
            </w:r>
            <w:r w:rsidR="00020D42">
              <w:rPr>
                <w:noProof/>
                <w:webHidden/>
              </w:rPr>
            </w:r>
            <w:r w:rsidR="00020D42">
              <w:rPr>
                <w:noProof/>
                <w:webHidden/>
              </w:rPr>
              <w:fldChar w:fldCharType="separate"/>
            </w:r>
            <w:r w:rsidR="00165EF9">
              <w:rPr>
                <w:noProof/>
                <w:webHidden/>
              </w:rPr>
              <w:t>32</w:t>
            </w:r>
            <w:r w:rsidR="00020D42">
              <w:rPr>
                <w:noProof/>
                <w:webHidden/>
              </w:rPr>
              <w:fldChar w:fldCharType="end"/>
            </w:r>
          </w:hyperlink>
        </w:p>
        <w:p w14:paraId="11274A61" w14:textId="30FAADC2" w:rsidR="00020D42" w:rsidRDefault="00F51C20">
          <w:pPr>
            <w:pStyle w:val="TDC3"/>
            <w:tabs>
              <w:tab w:val="right" w:leader="dot" w:pos="8828"/>
            </w:tabs>
            <w:rPr>
              <w:noProof/>
            </w:rPr>
          </w:pPr>
          <w:hyperlink w:anchor="_Toc52016538" w:history="1">
            <w:r w:rsidR="00020D42" w:rsidRPr="00F25F4A">
              <w:rPr>
                <w:rStyle w:val="Hipervnculo"/>
                <w:noProof/>
              </w:rPr>
              <w:t>Aproximación de Vogel</w:t>
            </w:r>
            <w:r w:rsidR="00020D42">
              <w:rPr>
                <w:noProof/>
                <w:webHidden/>
              </w:rPr>
              <w:tab/>
            </w:r>
            <w:r w:rsidR="00020D42">
              <w:rPr>
                <w:noProof/>
                <w:webHidden/>
              </w:rPr>
              <w:fldChar w:fldCharType="begin"/>
            </w:r>
            <w:r w:rsidR="00020D42">
              <w:rPr>
                <w:noProof/>
                <w:webHidden/>
              </w:rPr>
              <w:instrText xml:space="preserve"> PAGEREF _Toc52016538 \h </w:instrText>
            </w:r>
            <w:r w:rsidR="00020D42">
              <w:rPr>
                <w:noProof/>
                <w:webHidden/>
              </w:rPr>
            </w:r>
            <w:r w:rsidR="00020D42">
              <w:rPr>
                <w:noProof/>
                <w:webHidden/>
              </w:rPr>
              <w:fldChar w:fldCharType="separate"/>
            </w:r>
            <w:r w:rsidR="00165EF9">
              <w:rPr>
                <w:noProof/>
                <w:webHidden/>
              </w:rPr>
              <w:t>38</w:t>
            </w:r>
            <w:r w:rsidR="00020D42">
              <w:rPr>
                <w:noProof/>
                <w:webHidden/>
              </w:rPr>
              <w:fldChar w:fldCharType="end"/>
            </w:r>
          </w:hyperlink>
        </w:p>
        <w:p w14:paraId="2B5D2EC0" w14:textId="495FC332" w:rsidR="00020D42" w:rsidRDefault="00F51C20">
          <w:pPr>
            <w:pStyle w:val="TDC1"/>
            <w:tabs>
              <w:tab w:val="right" w:leader="dot" w:pos="8828"/>
            </w:tabs>
            <w:rPr>
              <w:rFonts w:asciiTheme="minorHAnsi" w:eastAsiaTheme="minorEastAsia" w:hAnsiTheme="minorHAnsi"/>
              <w:noProof/>
              <w:sz w:val="22"/>
              <w:lang w:eastAsia="es-NI"/>
            </w:rPr>
          </w:pPr>
          <w:hyperlink w:anchor="_Toc52016539" w:history="1">
            <w:r w:rsidR="00020D42" w:rsidRPr="00F25F4A">
              <w:rPr>
                <w:rStyle w:val="Hipervnculo"/>
                <w:noProof/>
              </w:rPr>
              <w:t>Bibliografía y Webgrafía</w:t>
            </w:r>
            <w:r w:rsidR="00020D42">
              <w:rPr>
                <w:noProof/>
                <w:webHidden/>
              </w:rPr>
              <w:tab/>
            </w:r>
            <w:r w:rsidR="00020D42">
              <w:rPr>
                <w:noProof/>
                <w:webHidden/>
              </w:rPr>
              <w:fldChar w:fldCharType="begin"/>
            </w:r>
            <w:r w:rsidR="00020D42">
              <w:rPr>
                <w:noProof/>
                <w:webHidden/>
              </w:rPr>
              <w:instrText xml:space="preserve"> PAGEREF _Toc52016539 \h </w:instrText>
            </w:r>
            <w:r w:rsidR="00020D42">
              <w:rPr>
                <w:noProof/>
                <w:webHidden/>
              </w:rPr>
            </w:r>
            <w:r w:rsidR="00020D42">
              <w:rPr>
                <w:noProof/>
                <w:webHidden/>
              </w:rPr>
              <w:fldChar w:fldCharType="separate"/>
            </w:r>
            <w:r w:rsidR="00165EF9">
              <w:rPr>
                <w:noProof/>
                <w:webHidden/>
              </w:rPr>
              <w:t>47</w:t>
            </w:r>
            <w:r w:rsidR="00020D42">
              <w:rPr>
                <w:noProof/>
                <w:webHidden/>
              </w:rPr>
              <w:fldChar w:fldCharType="end"/>
            </w:r>
          </w:hyperlink>
        </w:p>
        <w:p w14:paraId="30D7487A" w14:textId="4390E08F" w:rsidR="00020D42" w:rsidRDefault="00F51C20">
          <w:pPr>
            <w:pStyle w:val="TDC1"/>
            <w:tabs>
              <w:tab w:val="right" w:leader="dot" w:pos="8828"/>
            </w:tabs>
            <w:rPr>
              <w:rFonts w:asciiTheme="minorHAnsi" w:eastAsiaTheme="minorEastAsia" w:hAnsiTheme="minorHAnsi"/>
              <w:noProof/>
              <w:sz w:val="22"/>
              <w:lang w:eastAsia="es-NI"/>
            </w:rPr>
          </w:pPr>
          <w:hyperlink w:anchor="_Toc52016540" w:history="1">
            <w:r w:rsidR="00020D42" w:rsidRPr="00F25F4A">
              <w:rPr>
                <w:rStyle w:val="Hipervnculo"/>
                <w:noProof/>
              </w:rPr>
              <w:t>Glosario</w:t>
            </w:r>
            <w:r w:rsidR="00020D42">
              <w:rPr>
                <w:noProof/>
                <w:webHidden/>
              </w:rPr>
              <w:tab/>
            </w:r>
            <w:r w:rsidR="00020D42">
              <w:rPr>
                <w:noProof/>
                <w:webHidden/>
              </w:rPr>
              <w:fldChar w:fldCharType="begin"/>
            </w:r>
            <w:r w:rsidR="00020D42">
              <w:rPr>
                <w:noProof/>
                <w:webHidden/>
              </w:rPr>
              <w:instrText xml:space="preserve"> PAGEREF _Toc52016540 \h </w:instrText>
            </w:r>
            <w:r w:rsidR="00020D42">
              <w:rPr>
                <w:noProof/>
                <w:webHidden/>
              </w:rPr>
            </w:r>
            <w:r w:rsidR="00020D42">
              <w:rPr>
                <w:noProof/>
                <w:webHidden/>
              </w:rPr>
              <w:fldChar w:fldCharType="separate"/>
            </w:r>
            <w:r w:rsidR="00165EF9">
              <w:rPr>
                <w:noProof/>
                <w:webHidden/>
              </w:rPr>
              <w:t>47</w:t>
            </w:r>
            <w:r w:rsidR="00020D42">
              <w:rPr>
                <w:noProof/>
                <w:webHidden/>
              </w:rPr>
              <w:fldChar w:fldCharType="end"/>
            </w:r>
          </w:hyperlink>
        </w:p>
        <w:p w14:paraId="4E044A29" w14:textId="77777777" w:rsidR="00843820" w:rsidRDefault="00843820">
          <w:r w:rsidRPr="004A18B8">
            <w:rPr>
              <w:rFonts w:cs="Tahoma"/>
              <w:szCs w:val="24"/>
              <w:lang w:val="es-ES"/>
            </w:rPr>
            <w:fldChar w:fldCharType="end"/>
          </w:r>
        </w:p>
      </w:sdtContent>
    </w:sdt>
    <w:p w14:paraId="159DD892" w14:textId="77777777" w:rsidR="00B0609B" w:rsidRDefault="00B0609B" w:rsidP="001C720B">
      <w:pPr>
        <w:spacing w:line="276" w:lineRule="auto"/>
        <w:rPr>
          <w:b/>
        </w:rPr>
      </w:pPr>
    </w:p>
    <w:p w14:paraId="638A0C10" w14:textId="77777777" w:rsidR="00B0609B" w:rsidRDefault="00B0609B" w:rsidP="00AB2DF6">
      <w:pPr>
        <w:spacing w:line="276" w:lineRule="auto"/>
        <w:jc w:val="right"/>
        <w:rPr>
          <w:b/>
        </w:rPr>
      </w:pPr>
    </w:p>
    <w:p w14:paraId="41FDB667" w14:textId="77777777" w:rsidR="00B0609B" w:rsidRDefault="00B0609B" w:rsidP="00AB2DF6">
      <w:pPr>
        <w:spacing w:line="276" w:lineRule="auto"/>
        <w:jc w:val="right"/>
        <w:rPr>
          <w:b/>
        </w:rPr>
      </w:pPr>
    </w:p>
    <w:p w14:paraId="3D4B592C" w14:textId="77777777" w:rsidR="00B0609B" w:rsidRDefault="00B0609B" w:rsidP="00AB2DF6">
      <w:pPr>
        <w:spacing w:line="276" w:lineRule="auto"/>
        <w:jc w:val="right"/>
        <w:rPr>
          <w:b/>
        </w:rPr>
      </w:pPr>
    </w:p>
    <w:p w14:paraId="0EA8B8F7" w14:textId="77777777" w:rsidR="00B0609B" w:rsidRDefault="00B0609B" w:rsidP="00AB2DF6">
      <w:pPr>
        <w:spacing w:line="276" w:lineRule="auto"/>
        <w:jc w:val="right"/>
        <w:rPr>
          <w:b/>
        </w:rPr>
      </w:pPr>
    </w:p>
    <w:p w14:paraId="79CC963F" w14:textId="77777777" w:rsidR="00B0609B" w:rsidRDefault="00B0609B" w:rsidP="00AB2DF6">
      <w:pPr>
        <w:spacing w:line="276" w:lineRule="auto"/>
        <w:jc w:val="right"/>
        <w:rPr>
          <w:b/>
        </w:rPr>
      </w:pPr>
    </w:p>
    <w:p w14:paraId="38ACE9C5" w14:textId="77777777" w:rsidR="00B0609B" w:rsidRDefault="00B0609B" w:rsidP="00AB2DF6">
      <w:pPr>
        <w:spacing w:line="276" w:lineRule="auto"/>
        <w:jc w:val="right"/>
        <w:rPr>
          <w:b/>
        </w:rPr>
      </w:pPr>
    </w:p>
    <w:p w14:paraId="5C910035" w14:textId="77777777" w:rsidR="00B0609B" w:rsidRDefault="00B0609B" w:rsidP="00AB2DF6">
      <w:pPr>
        <w:spacing w:line="276" w:lineRule="auto"/>
        <w:jc w:val="right"/>
        <w:rPr>
          <w:b/>
        </w:rPr>
      </w:pPr>
    </w:p>
    <w:p w14:paraId="41C1E2B2" w14:textId="77777777" w:rsidR="00B0609B" w:rsidRDefault="00B0609B" w:rsidP="00AB2DF6">
      <w:pPr>
        <w:spacing w:line="276" w:lineRule="auto"/>
        <w:jc w:val="right"/>
        <w:rPr>
          <w:b/>
        </w:rPr>
      </w:pPr>
    </w:p>
    <w:p w14:paraId="4622A0A7" w14:textId="77777777" w:rsidR="00B0609B" w:rsidRDefault="00B0609B" w:rsidP="00AB2DF6">
      <w:pPr>
        <w:spacing w:line="276" w:lineRule="auto"/>
        <w:jc w:val="right"/>
        <w:rPr>
          <w:b/>
        </w:rPr>
      </w:pPr>
    </w:p>
    <w:p w14:paraId="397A0647" w14:textId="77777777" w:rsidR="00B0609B" w:rsidRDefault="00B0609B" w:rsidP="00AB2DF6">
      <w:pPr>
        <w:spacing w:line="276" w:lineRule="auto"/>
        <w:jc w:val="right"/>
        <w:rPr>
          <w:b/>
        </w:rPr>
      </w:pPr>
    </w:p>
    <w:p w14:paraId="194FA2F1" w14:textId="77777777" w:rsidR="00B0609B" w:rsidRDefault="00B0609B" w:rsidP="00AB2DF6">
      <w:pPr>
        <w:spacing w:line="276" w:lineRule="auto"/>
        <w:jc w:val="right"/>
        <w:rPr>
          <w:b/>
        </w:rPr>
      </w:pPr>
    </w:p>
    <w:p w14:paraId="1F2AC687" w14:textId="77777777" w:rsidR="00B0609B" w:rsidRDefault="00B0609B" w:rsidP="00891FDD">
      <w:pPr>
        <w:spacing w:line="276" w:lineRule="auto"/>
        <w:rPr>
          <w:b/>
        </w:rPr>
      </w:pPr>
    </w:p>
    <w:p w14:paraId="470EEDC1" w14:textId="77777777" w:rsidR="00B0609B" w:rsidRDefault="00B0609B" w:rsidP="00AB2DF6">
      <w:pPr>
        <w:spacing w:line="276" w:lineRule="auto"/>
        <w:jc w:val="right"/>
        <w:rPr>
          <w:b/>
        </w:rPr>
      </w:pPr>
    </w:p>
    <w:p w14:paraId="22C3CE3F" w14:textId="77777777" w:rsidR="00B0609B" w:rsidRDefault="00984E87" w:rsidP="00DE5F24">
      <w:pPr>
        <w:spacing w:line="276" w:lineRule="auto"/>
        <w:rPr>
          <w:b/>
        </w:rPr>
      </w:pPr>
      <w:r>
        <w:rPr>
          <w:noProof/>
          <w:lang w:eastAsia="es-NI"/>
        </w:rPr>
        <w:lastRenderedPageBreak/>
        <mc:AlternateContent>
          <mc:Choice Requires="wpg">
            <w:drawing>
              <wp:anchor distT="0" distB="0" distL="114300" distR="114300" simplePos="0" relativeHeight="251665408" behindDoc="0" locked="0" layoutInCell="1" allowOverlap="1" wp14:anchorId="2F3254C9" wp14:editId="38EB5F43">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695148" w14:textId="77777777" w:rsidR="006E6ACD" w:rsidRPr="00A32AB9" w:rsidRDefault="006E6ACD" w:rsidP="00A32AB9">
                              <w:pPr>
                                <w:pStyle w:val="Ttulo1"/>
                              </w:pPr>
                              <w:bookmarkStart w:id="2" w:name="_Toc46999614"/>
                              <w:bookmarkStart w:id="3" w:name="_Toc51942771"/>
                              <w:bookmarkStart w:id="4" w:name="_Toc52016531"/>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F3254C9"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70695148" w14:textId="77777777" w:rsidR="006E6ACD" w:rsidRPr="00A32AB9" w:rsidRDefault="006E6ACD" w:rsidP="00A32AB9">
                        <w:pPr>
                          <w:pStyle w:val="Ttulo1"/>
                        </w:pPr>
                        <w:bookmarkStart w:id="5" w:name="_Toc46999614"/>
                        <w:bookmarkStart w:id="6" w:name="_Toc51942771"/>
                        <w:bookmarkStart w:id="7" w:name="_Toc52016531"/>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2" o:title="UPOLI_identidad" cropbottom="64420f" cropright="31396f"/>
                  <o:lock v:ext="edit" aspectratio="f"/>
                </v:shape>
              </v:group>
            </w:pict>
          </mc:Fallback>
        </mc:AlternateContent>
      </w:r>
    </w:p>
    <w:p w14:paraId="4CCC0527" w14:textId="77777777" w:rsidR="00B0609B" w:rsidRDefault="00B0609B" w:rsidP="00AB2DF6">
      <w:pPr>
        <w:spacing w:line="276" w:lineRule="auto"/>
        <w:jc w:val="right"/>
        <w:rPr>
          <w:b/>
        </w:rPr>
      </w:pPr>
    </w:p>
    <w:p w14:paraId="49EE80D5" w14:textId="77777777" w:rsidR="00AB2DF6" w:rsidRDefault="0022018F" w:rsidP="00AC1CDD">
      <w:pPr>
        <w:rPr>
          <w:bCs/>
        </w:rPr>
      </w:pPr>
      <w:r w:rsidRPr="0022018F">
        <w:rPr>
          <w:bCs/>
        </w:rPr>
        <w:t>En esta unidad se aborda la teoría de toma de decisiones, se presentan conceptos duales como la certidumbre e incertidumbre y se analiza su los criterios máximos y mínimos en diversos escenarios que permitan al decisor elegir de la mejor manera posible, así también se establecen esquemas de árboles de decisión para adelantarse a las consecuencias de las elecciones tomadas.</w:t>
      </w:r>
    </w:p>
    <w:p w14:paraId="5DD15926" w14:textId="77777777" w:rsidR="00B86265" w:rsidRDefault="00B86265" w:rsidP="00AB2DF6">
      <w:pPr>
        <w:spacing w:line="276" w:lineRule="auto"/>
        <w:rPr>
          <w:bCs/>
        </w:rPr>
      </w:pPr>
    </w:p>
    <w:p w14:paraId="4355E49D" w14:textId="77777777" w:rsidR="00AB2DF6" w:rsidRDefault="0067612A" w:rsidP="00AB2DF6">
      <w:r>
        <w:t>S</w:t>
      </w:r>
      <w:r w:rsidRPr="0067316A">
        <w:t>e presentará al educando modelos de optimización de costos y utilidades usando programación lineal y una vez manufacturado el producto procurar su distribución con el menor coste a través del empleo de métodos de transporte.</w:t>
      </w:r>
    </w:p>
    <w:p w14:paraId="513044C2" w14:textId="77777777" w:rsidR="00AB2DF6" w:rsidRDefault="00212908" w:rsidP="00AB2DF6">
      <w:pPr>
        <w:tabs>
          <w:tab w:val="left" w:pos="3075"/>
        </w:tabs>
      </w:pPr>
      <w:r>
        <w:rPr>
          <w:noProof/>
          <w:lang w:eastAsia="es-NI"/>
        </w:rPr>
        <mc:AlternateContent>
          <mc:Choice Requires="wpg">
            <w:drawing>
              <wp:anchor distT="0" distB="0" distL="114300" distR="114300" simplePos="0" relativeHeight="251666432" behindDoc="0" locked="0" layoutInCell="1" allowOverlap="1" wp14:anchorId="38B268AE" wp14:editId="2F669ECC">
                <wp:simplePos x="0" y="0"/>
                <wp:positionH relativeFrom="column">
                  <wp:posOffset>-350520</wp:posOffset>
                </wp:positionH>
                <wp:positionV relativeFrom="paragraph">
                  <wp:posOffset>185943</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C36995" w14:textId="77777777" w:rsidR="006E6ACD" w:rsidRPr="00A32AB9" w:rsidRDefault="006E6ACD" w:rsidP="00A32AB9">
                              <w:pPr>
                                <w:pStyle w:val="Ttulo1"/>
                              </w:pPr>
                              <w:bookmarkStart w:id="8" w:name="_Toc46999615"/>
                              <w:bookmarkStart w:id="9" w:name="_Toc51942772"/>
                              <w:bookmarkStart w:id="10" w:name="_Toc52016532"/>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8B268AE" id="Grupo 23" o:spid="_x0000_s1034" style="position:absolute;left:0;text-align:left;margin-left:-27.6pt;margin-top:14.6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BITCUo4AAAAAk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68C36995" w14:textId="77777777" w:rsidR="006E6ACD" w:rsidRPr="00A32AB9" w:rsidRDefault="006E6ACD" w:rsidP="00A32AB9">
                        <w:pPr>
                          <w:pStyle w:val="Ttulo1"/>
                        </w:pPr>
                        <w:bookmarkStart w:id="11" w:name="_Toc46999615"/>
                        <w:bookmarkStart w:id="12" w:name="_Toc51942772"/>
                        <w:bookmarkStart w:id="13" w:name="_Toc52016532"/>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2" o:title="UPOLI_identidad" cropbottom="64420f" cropright="31396f"/>
                  <o:lock v:ext="edit" aspectratio="f"/>
                </v:shape>
              </v:group>
            </w:pict>
          </mc:Fallback>
        </mc:AlternateContent>
      </w:r>
    </w:p>
    <w:p w14:paraId="43CAABA1" w14:textId="77777777" w:rsidR="00AB2DF6" w:rsidRDefault="00AB2DF6" w:rsidP="00AB2DF6">
      <w:pPr>
        <w:tabs>
          <w:tab w:val="left" w:pos="3075"/>
        </w:tabs>
      </w:pPr>
    </w:p>
    <w:p w14:paraId="51272192" w14:textId="77777777" w:rsidR="00AB2DF6" w:rsidRDefault="00AB2DF6" w:rsidP="00AB2DF6">
      <w:pPr>
        <w:tabs>
          <w:tab w:val="left" w:pos="3075"/>
        </w:tabs>
      </w:pPr>
    </w:p>
    <w:p w14:paraId="653FAEF6" w14:textId="77777777" w:rsidR="0067612A" w:rsidRDefault="0067612A" w:rsidP="00AD5DE8">
      <w:pPr>
        <w:pStyle w:val="Ttulo2"/>
      </w:pPr>
      <w:bookmarkStart w:id="14" w:name="_Toc44904580"/>
      <w:bookmarkStart w:id="15" w:name="_Toc44904731"/>
      <w:bookmarkStart w:id="16" w:name="_Toc52016533"/>
      <w:r w:rsidRPr="001959F8">
        <w:t>Planteamiento del modelo</w:t>
      </w:r>
      <w:bookmarkEnd w:id="14"/>
      <w:bookmarkEnd w:id="15"/>
      <w:bookmarkEnd w:id="16"/>
    </w:p>
    <w:p w14:paraId="5727F3CC" w14:textId="77777777" w:rsidR="0067612A" w:rsidRPr="001959F8" w:rsidRDefault="0067612A" w:rsidP="0067612A">
      <w:pPr>
        <w:rPr>
          <w:lang w:val="x-none"/>
        </w:rPr>
      </w:pPr>
    </w:p>
    <w:p w14:paraId="32C0D08C" w14:textId="77777777" w:rsidR="0067612A" w:rsidRPr="00D34986" w:rsidRDefault="0067612A" w:rsidP="0067612A">
      <w:pPr>
        <w:rPr>
          <w:rFonts w:eastAsia="Calibri"/>
        </w:rPr>
      </w:pPr>
      <w:r w:rsidRPr="00D34986">
        <w:rPr>
          <w:rFonts w:eastAsia="Calibri"/>
        </w:rPr>
        <w:t>La Programación Lineal corresponde a un algoritmo a través del cual se pueden resolver situaciones reales en las que se pretende identificar y resolver dificultades para aumentar la productividad respecto a los recursos (principalmente los limitados y costosos), aumentando así los beneficios. El objetivo primordial de la Programación Lineal es optimizar, es decir, maximizar o minimizar funciones lineales en varias variables reales con restricciones lineales (sistemas de inecuaciones lineales), optimizando una función objetivo también lineal.</w:t>
      </w:r>
    </w:p>
    <w:p w14:paraId="2A0D52DE" w14:textId="77777777" w:rsidR="0067612A" w:rsidRPr="00D34986" w:rsidRDefault="0067612A" w:rsidP="0067612A">
      <w:pPr>
        <w:rPr>
          <w:rFonts w:eastAsia="Calibri"/>
        </w:rPr>
      </w:pPr>
    </w:p>
    <w:p w14:paraId="5C30D77A" w14:textId="77777777" w:rsidR="0067612A" w:rsidRPr="00D34986" w:rsidRDefault="0067612A" w:rsidP="0067612A">
      <w:pPr>
        <w:rPr>
          <w:rFonts w:eastAsia="Calibri"/>
        </w:rPr>
      </w:pPr>
      <w:r w:rsidRPr="00D34986">
        <w:rPr>
          <w:rFonts w:eastAsia="Calibri"/>
        </w:rPr>
        <w:t>Los resultados y el proceso de optimización se convierten en un respaldo cuantitativo de las decisiones frente a las situaciones planteadas. Decisiones en las que sería importante tener en cuenta diversos criterios administrativos como:</w:t>
      </w:r>
    </w:p>
    <w:p w14:paraId="58C75270" w14:textId="5C8D75CD" w:rsidR="0067612A" w:rsidRDefault="0067612A" w:rsidP="0067612A">
      <w:pPr>
        <w:rPr>
          <w:rFonts w:eastAsia="Calibri"/>
        </w:rPr>
      </w:pPr>
    </w:p>
    <w:p w14:paraId="39ED13FD" w14:textId="77777777" w:rsidR="00AC1CDD" w:rsidRPr="00D34986" w:rsidRDefault="00AC1CDD" w:rsidP="0067612A">
      <w:pPr>
        <w:rPr>
          <w:rFonts w:eastAsia="Calibri"/>
        </w:rPr>
      </w:pPr>
    </w:p>
    <w:p w14:paraId="71B27AD6" w14:textId="77777777" w:rsidR="0067612A" w:rsidRPr="00D34986" w:rsidRDefault="0067612A" w:rsidP="0067612A">
      <w:pPr>
        <w:rPr>
          <w:rFonts w:eastAsia="Calibri"/>
        </w:rPr>
      </w:pPr>
      <w:r w:rsidRPr="00D34986">
        <w:rPr>
          <w:rFonts w:eastAsia="Calibri"/>
        </w:rPr>
        <w:lastRenderedPageBreak/>
        <w:t>Los hechos</w:t>
      </w:r>
    </w:p>
    <w:p w14:paraId="671F5003" w14:textId="77777777" w:rsidR="0067612A" w:rsidRPr="00D34986" w:rsidRDefault="0067612A" w:rsidP="0067612A">
      <w:pPr>
        <w:rPr>
          <w:rFonts w:eastAsia="Calibri"/>
        </w:rPr>
      </w:pPr>
      <w:r w:rsidRPr="00D34986">
        <w:rPr>
          <w:rFonts w:eastAsia="Calibri"/>
        </w:rPr>
        <w:t>La experiencia</w:t>
      </w:r>
    </w:p>
    <w:p w14:paraId="374D6F10" w14:textId="77777777" w:rsidR="0067612A" w:rsidRPr="00D34986" w:rsidRDefault="0067612A" w:rsidP="0067612A">
      <w:pPr>
        <w:rPr>
          <w:rFonts w:eastAsia="Calibri"/>
        </w:rPr>
      </w:pPr>
      <w:r w:rsidRPr="00D34986">
        <w:rPr>
          <w:rFonts w:eastAsia="Calibri"/>
        </w:rPr>
        <w:t>La intuición</w:t>
      </w:r>
    </w:p>
    <w:p w14:paraId="30AA88D6" w14:textId="77777777" w:rsidR="0067612A" w:rsidRDefault="0067612A" w:rsidP="0067612A">
      <w:pPr>
        <w:rPr>
          <w:rFonts w:eastAsia="Calibri"/>
        </w:rPr>
      </w:pPr>
      <w:r w:rsidRPr="00D34986">
        <w:rPr>
          <w:rFonts w:eastAsia="Calibri"/>
        </w:rPr>
        <w:t>La autoridad</w:t>
      </w:r>
    </w:p>
    <w:p w14:paraId="19505349" w14:textId="77777777" w:rsidR="0067612A" w:rsidRPr="00D34986" w:rsidRDefault="0067612A" w:rsidP="0067612A">
      <w:pPr>
        <w:rPr>
          <w:rFonts w:eastAsia="Calibri"/>
        </w:rPr>
      </w:pPr>
    </w:p>
    <w:p w14:paraId="3997CD52" w14:textId="77777777" w:rsidR="0067612A" w:rsidRPr="00D34986" w:rsidRDefault="0067612A" w:rsidP="0067612A">
      <w:pPr>
        <w:rPr>
          <w:rFonts w:eastAsia="Calibri"/>
        </w:rPr>
      </w:pPr>
      <w:r w:rsidRPr="00D34986">
        <w:rPr>
          <w:rFonts w:eastAsia="Calibri"/>
        </w:rPr>
        <w:t>¿Cómo resolver un problema mediante programación lineal?</w:t>
      </w:r>
    </w:p>
    <w:p w14:paraId="0FAC864D" w14:textId="77777777" w:rsidR="0067612A" w:rsidRPr="00D34986" w:rsidRDefault="0067612A" w:rsidP="0067612A">
      <w:pPr>
        <w:rPr>
          <w:rFonts w:eastAsia="Calibri"/>
        </w:rPr>
      </w:pPr>
    </w:p>
    <w:p w14:paraId="68A904B2" w14:textId="77777777" w:rsidR="0067612A" w:rsidRPr="00D34986" w:rsidRDefault="0067612A" w:rsidP="0067612A">
      <w:pPr>
        <w:rPr>
          <w:rFonts w:eastAsia="Calibri"/>
        </w:rPr>
      </w:pPr>
      <w:r w:rsidRPr="00D34986">
        <w:rPr>
          <w:rFonts w:eastAsia="Calibri"/>
        </w:rPr>
        <w:t>El primer paso para la resolución de un problema de programación lineal consiste en la identificación de los elementos básicos de un modelo matemático, estos son:</w:t>
      </w:r>
    </w:p>
    <w:p w14:paraId="372620DE" w14:textId="77777777" w:rsidR="0067612A" w:rsidRPr="00D34986" w:rsidRDefault="0067612A" w:rsidP="0067612A">
      <w:pPr>
        <w:rPr>
          <w:rFonts w:eastAsia="Calibri"/>
        </w:rPr>
      </w:pPr>
    </w:p>
    <w:p w14:paraId="4CC7B652" w14:textId="77777777" w:rsidR="0067612A" w:rsidRPr="00D34986" w:rsidRDefault="0067612A" w:rsidP="0067612A">
      <w:pPr>
        <w:rPr>
          <w:rFonts w:eastAsia="Calibri"/>
        </w:rPr>
      </w:pPr>
      <w:r w:rsidRPr="00D34986">
        <w:rPr>
          <w:rFonts w:eastAsia="Calibri"/>
        </w:rPr>
        <w:t>Función Objetivo</w:t>
      </w:r>
    </w:p>
    <w:p w14:paraId="24AA412E" w14:textId="77777777" w:rsidR="0067612A" w:rsidRPr="00D34986" w:rsidRDefault="0067612A" w:rsidP="0067612A">
      <w:pPr>
        <w:rPr>
          <w:rFonts w:eastAsia="Calibri"/>
        </w:rPr>
      </w:pPr>
      <w:r w:rsidRPr="00D34986">
        <w:rPr>
          <w:rFonts w:eastAsia="Calibri"/>
        </w:rPr>
        <w:t>Variables</w:t>
      </w:r>
    </w:p>
    <w:p w14:paraId="32934FF0" w14:textId="77777777" w:rsidR="0067612A" w:rsidRPr="00D34986" w:rsidRDefault="0067612A" w:rsidP="0067612A">
      <w:pPr>
        <w:rPr>
          <w:rFonts w:eastAsia="Calibri"/>
        </w:rPr>
      </w:pPr>
      <w:r w:rsidRPr="00D34986">
        <w:rPr>
          <w:rFonts w:eastAsia="Calibri"/>
        </w:rPr>
        <w:t>Restricciones</w:t>
      </w:r>
    </w:p>
    <w:p w14:paraId="586E75F0" w14:textId="77777777" w:rsidR="0067612A" w:rsidRPr="00D34986" w:rsidRDefault="0067612A" w:rsidP="0067612A">
      <w:pPr>
        <w:rPr>
          <w:rFonts w:eastAsia="Calibri"/>
        </w:rPr>
      </w:pPr>
    </w:p>
    <w:p w14:paraId="20AF6A88" w14:textId="77777777" w:rsidR="0067612A" w:rsidRPr="00D34986" w:rsidRDefault="0067612A" w:rsidP="0067612A">
      <w:pPr>
        <w:rPr>
          <w:rFonts w:eastAsia="Calibri"/>
        </w:rPr>
      </w:pPr>
      <w:r w:rsidRPr="00D34986">
        <w:rPr>
          <w:rFonts w:eastAsia="Calibri"/>
          <w:noProof/>
        </w:rPr>
        <w:drawing>
          <wp:anchor distT="0" distB="0" distL="114300" distR="114300" simplePos="0" relativeHeight="251671552" behindDoc="1" locked="0" layoutInCell="1" allowOverlap="1" wp14:anchorId="0EE6CBCF" wp14:editId="4725738E">
            <wp:simplePos x="0" y="0"/>
            <wp:positionH relativeFrom="margin">
              <wp:align>right</wp:align>
            </wp:positionH>
            <wp:positionV relativeFrom="paragraph">
              <wp:posOffset>456565</wp:posOffset>
            </wp:positionV>
            <wp:extent cx="5612130" cy="905510"/>
            <wp:effectExtent l="0" t="0" r="7620" b="8890"/>
            <wp:wrapTight wrapText="bothSides">
              <wp:wrapPolygon edited="0">
                <wp:start x="0" y="0"/>
                <wp:lineTo x="0" y="21358"/>
                <wp:lineTo x="21556" y="21358"/>
                <wp:lineTo x="21556" y="0"/>
                <wp:lineTo x="0" y="0"/>
              </wp:wrapPolygon>
            </wp:wrapTight>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9055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34986">
        <w:rPr>
          <w:rFonts w:eastAsia="Calibri"/>
        </w:rPr>
        <w:t>El siguiente paso consiste en la determinación de estos, para lo cual proponemos seguir la siguiente metodología:</w:t>
      </w:r>
    </w:p>
    <w:p w14:paraId="04969DEE" w14:textId="77777777" w:rsidR="0067612A" w:rsidRPr="00D34986" w:rsidRDefault="0067612A" w:rsidP="0067612A">
      <w:pPr>
        <w:rPr>
          <w:rFonts w:eastAsia="Calibri"/>
        </w:rPr>
      </w:pPr>
    </w:p>
    <w:p w14:paraId="2135619E" w14:textId="77777777" w:rsidR="0067612A" w:rsidRPr="00D34986" w:rsidRDefault="0067612A" w:rsidP="0067612A">
      <w:pPr>
        <w:rPr>
          <w:rFonts w:eastAsia="Calibri"/>
        </w:rPr>
      </w:pPr>
      <w:r w:rsidRPr="00D34986">
        <w:rPr>
          <w:rFonts w:eastAsia="Calibri"/>
        </w:rPr>
        <w:t>La función objetivo</w:t>
      </w:r>
    </w:p>
    <w:p w14:paraId="17EEC00B" w14:textId="77777777" w:rsidR="0067612A" w:rsidRPr="00D34986" w:rsidRDefault="0067612A" w:rsidP="0067612A">
      <w:pPr>
        <w:rPr>
          <w:rFonts w:eastAsia="Calibri"/>
        </w:rPr>
      </w:pPr>
    </w:p>
    <w:p w14:paraId="3D4A3113" w14:textId="77777777" w:rsidR="0067612A" w:rsidRPr="00D34986" w:rsidRDefault="0067612A" w:rsidP="0067612A">
      <w:pPr>
        <w:rPr>
          <w:rFonts w:eastAsia="Calibri"/>
        </w:rPr>
      </w:pPr>
      <w:r w:rsidRPr="00D34986">
        <w:rPr>
          <w:rFonts w:eastAsia="Calibri"/>
        </w:rPr>
        <w:t xml:space="preserve">La función objetivo tiene una estrecha relación con la pregunta general que se desea responder. Si en un modelo resultasen distintas preguntas, la función objetivo se relacionaría con la pregunta del nivel superior, es decir, la pregunta fundamental. Así por ejemplo, si en una situación se desean minimizar los costos, es muy probable </w:t>
      </w:r>
      <w:r w:rsidRPr="00D34986">
        <w:rPr>
          <w:rFonts w:eastAsia="Calibri"/>
        </w:rPr>
        <w:lastRenderedPageBreak/>
        <w:t>que la pregunta de mayor nivel sea la que se relacione con aumentar la utilidad en lugar de un interrogante que busque hallar la manera de disminuir los costos.</w:t>
      </w:r>
    </w:p>
    <w:p w14:paraId="62497FE4" w14:textId="77777777" w:rsidR="0067612A" w:rsidRPr="00D34986" w:rsidRDefault="0067612A" w:rsidP="0067612A">
      <w:pPr>
        <w:rPr>
          <w:rFonts w:eastAsia="Calibri"/>
        </w:rPr>
      </w:pPr>
      <w:r w:rsidRPr="00D34986">
        <w:rPr>
          <w:rFonts w:eastAsia="Calibri"/>
          <w:noProof/>
        </w:rPr>
        <w:drawing>
          <wp:anchor distT="0" distB="0" distL="114300" distR="114300" simplePos="0" relativeHeight="251670528" behindDoc="1" locked="0" layoutInCell="1" allowOverlap="1" wp14:anchorId="02CEE0A3" wp14:editId="558C7CB8">
            <wp:simplePos x="0" y="0"/>
            <wp:positionH relativeFrom="margin">
              <wp:posOffset>-60960</wp:posOffset>
            </wp:positionH>
            <wp:positionV relativeFrom="paragraph">
              <wp:posOffset>132</wp:posOffset>
            </wp:positionV>
            <wp:extent cx="5612130" cy="2486660"/>
            <wp:effectExtent l="0" t="0" r="7620" b="8890"/>
            <wp:wrapTight wrapText="bothSides">
              <wp:wrapPolygon edited="0">
                <wp:start x="0" y="0"/>
                <wp:lineTo x="0" y="21512"/>
                <wp:lineTo x="21556" y="21512"/>
                <wp:lineTo x="21556" y="0"/>
                <wp:lineTo x="0" y="0"/>
              </wp:wrapPolygon>
            </wp:wrapTight>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24866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BC2D70" w14:textId="77777777" w:rsidR="0067612A" w:rsidRPr="00D34986" w:rsidRDefault="0067612A" w:rsidP="0067612A">
      <w:pPr>
        <w:rPr>
          <w:rFonts w:eastAsia="Calibri"/>
        </w:rPr>
      </w:pPr>
      <w:r w:rsidRPr="00D34986">
        <w:rPr>
          <w:rFonts w:eastAsia="Calibri"/>
        </w:rPr>
        <w:t>Las variables de decisión</w:t>
      </w:r>
    </w:p>
    <w:p w14:paraId="2627F2D6" w14:textId="77777777" w:rsidR="0067612A" w:rsidRPr="00D34986" w:rsidRDefault="0067612A" w:rsidP="0067612A">
      <w:pPr>
        <w:rPr>
          <w:rFonts w:eastAsia="Calibri"/>
        </w:rPr>
      </w:pPr>
    </w:p>
    <w:p w14:paraId="659BCAB7" w14:textId="77777777" w:rsidR="0067612A" w:rsidRPr="00D34986" w:rsidRDefault="0067612A" w:rsidP="0067612A">
      <w:pPr>
        <w:rPr>
          <w:rFonts w:eastAsia="Calibri"/>
        </w:rPr>
      </w:pPr>
      <w:r w:rsidRPr="00D34986">
        <w:rPr>
          <w:rFonts w:eastAsia="Calibri"/>
          <w:noProof/>
        </w:rPr>
        <w:drawing>
          <wp:anchor distT="0" distB="0" distL="114300" distR="114300" simplePos="0" relativeHeight="251672576" behindDoc="1" locked="0" layoutInCell="1" allowOverlap="1" wp14:anchorId="09997ED5" wp14:editId="60A36FA5">
            <wp:simplePos x="0" y="0"/>
            <wp:positionH relativeFrom="column">
              <wp:posOffset>253365</wp:posOffset>
            </wp:positionH>
            <wp:positionV relativeFrom="paragraph">
              <wp:posOffset>1273810</wp:posOffset>
            </wp:positionV>
            <wp:extent cx="5179695" cy="3238500"/>
            <wp:effectExtent l="0" t="0" r="1905" b="0"/>
            <wp:wrapTight wrapText="bothSides">
              <wp:wrapPolygon edited="0">
                <wp:start x="0" y="0"/>
                <wp:lineTo x="0" y="21473"/>
                <wp:lineTo x="21529" y="21473"/>
                <wp:lineTo x="21529" y="0"/>
                <wp:lineTo x="0" y="0"/>
              </wp:wrapPolygon>
            </wp:wrapTight>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79695" cy="3238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34986">
        <w:rPr>
          <w:rFonts w:eastAsia="Calibri"/>
        </w:rPr>
        <w:t xml:space="preserve">Similar a la relación que existe entre objetivos específicos y objetivo general, se comportan las variables de decisión respecto a la función objetivo, puesto que estas se identifican partiendo de una serie de preguntas derivadas de la pregunta </w:t>
      </w:r>
      <w:r w:rsidRPr="00D34986">
        <w:rPr>
          <w:rFonts w:eastAsia="Calibri"/>
        </w:rPr>
        <w:lastRenderedPageBreak/>
        <w:t>fundamental. Las variables de decisión son en teoría, factores controlables del sistema que se está modelando, y como tal, estas pueden tomar diversos valores posibles, de los cuales se precisa conocer su valor óptimo, que contribuya con la consecución del objetivo de la función general del problema.</w:t>
      </w:r>
    </w:p>
    <w:p w14:paraId="24BCB98E" w14:textId="77777777" w:rsidR="0067612A" w:rsidRPr="00D34986" w:rsidRDefault="0067612A" w:rsidP="0067612A">
      <w:pPr>
        <w:rPr>
          <w:rFonts w:eastAsia="Calibri"/>
        </w:rPr>
      </w:pPr>
    </w:p>
    <w:p w14:paraId="772745B7" w14:textId="77777777" w:rsidR="0067612A" w:rsidRPr="00D34986" w:rsidRDefault="0067612A" w:rsidP="0067612A">
      <w:pPr>
        <w:rPr>
          <w:rFonts w:eastAsia="Calibri"/>
        </w:rPr>
      </w:pPr>
      <w:r w:rsidRPr="00D34986">
        <w:rPr>
          <w:rFonts w:eastAsia="Calibri"/>
        </w:rPr>
        <w:t>Las restricciones</w:t>
      </w:r>
    </w:p>
    <w:p w14:paraId="38AA621C" w14:textId="77777777" w:rsidR="0067612A" w:rsidRPr="00D34986" w:rsidRDefault="0067612A" w:rsidP="0067612A">
      <w:pPr>
        <w:rPr>
          <w:rFonts w:eastAsia="Calibri"/>
        </w:rPr>
      </w:pPr>
    </w:p>
    <w:p w14:paraId="7B82A3E9" w14:textId="77777777" w:rsidR="0067612A" w:rsidRPr="00D34986" w:rsidRDefault="0067612A" w:rsidP="0067612A">
      <w:pPr>
        <w:rPr>
          <w:rFonts w:eastAsia="Calibri"/>
        </w:rPr>
      </w:pPr>
      <w:r w:rsidRPr="00D34986">
        <w:rPr>
          <w:rFonts w:eastAsia="Calibri"/>
        </w:rPr>
        <w:t>Cuando hablamos de las restricciones en un problema de programación lineal, nos referimos a todo aquello que limita la libertad de los valores que pueden tomar las variables de decisión.</w:t>
      </w:r>
    </w:p>
    <w:p w14:paraId="5DD71662" w14:textId="77777777" w:rsidR="0067612A" w:rsidRPr="00D34986" w:rsidRDefault="0067612A" w:rsidP="0067612A">
      <w:pPr>
        <w:rPr>
          <w:rFonts w:eastAsia="Calibri"/>
        </w:rPr>
      </w:pPr>
    </w:p>
    <w:p w14:paraId="1F828771" w14:textId="77777777" w:rsidR="0067612A" w:rsidRPr="00D34986" w:rsidRDefault="0067612A" w:rsidP="0067612A">
      <w:pPr>
        <w:rPr>
          <w:rFonts w:eastAsia="Calibri"/>
        </w:rPr>
      </w:pPr>
      <w:r w:rsidRPr="00D34986">
        <w:rPr>
          <w:rFonts w:eastAsia="Calibri"/>
        </w:rPr>
        <w:t>La mejor manera de hallarlas consiste en pensar en un caso hipotético en el que decidiéramos darles un valor infinito a nuestras variables de decisión, por ejemplo, ¿qué pasaría si en un problema que precisa maximizar sus utilidades en un sistema de producción de calzado decidiéramos producir una cantidad infinita de zapatos? Seguramente ahora nos surgirían múltiples interrogantes, como, por ejemplo:</w:t>
      </w:r>
    </w:p>
    <w:p w14:paraId="6D92CBB8" w14:textId="77777777" w:rsidR="0067612A" w:rsidRPr="00D34986" w:rsidRDefault="0067612A" w:rsidP="0067612A">
      <w:pPr>
        <w:rPr>
          <w:rFonts w:eastAsia="Calibri"/>
        </w:rPr>
      </w:pPr>
    </w:p>
    <w:p w14:paraId="339E5199" w14:textId="77777777" w:rsidR="0067612A" w:rsidRPr="00D34986" w:rsidRDefault="0067612A" w:rsidP="0067612A">
      <w:pPr>
        <w:rPr>
          <w:rFonts w:eastAsia="Calibri"/>
        </w:rPr>
      </w:pPr>
      <w:r w:rsidRPr="00D34986">
        <w:rPr>
          <w:rFonts w:eastAsia="Calibri"/>
        </w:rPr>
        <w:t>¿Con cuánta materia prima cuento para producirlos?</w:t>
      </w:r>
    </w:p>
    <w:p w14:paraId="5BAD28E1" w14:textId="77777777" w:rsidR="0067612A" w:rsidRPr="00D34986" w:rsidRDefault="0067612A" w:rsidP="0067612A">
      <w:pPr>
        <w:rPr>
          <w:rFonts w:eastAsia="Calibri"/>
        </w:rPr>
      </w:pPr>
      <w:r w:rsidRPr="00D34986">
        <w:rPr>
          <w:rFonts w:eastAsia="Calibri"/>
        </w:rPr>
        <w:t>¿Con cuánta mano de obra cuento para fabricarlos?</w:t>
      </w:r>
    </w:p>
    <w:p w14:paraId="1D0638D3" w14:textId="77777777" w:rsidR="0067612A" w:rsidRPr="00D34986" w:rsidRDefault="0067612A" w:rsidP="0067612A">
      <w:pPr>
        <w:rPr>
          <w:rFonts w:eastAsia="Calibri"/>
        </w:rPr>
      </w:pPr>
      <w:r w:rsidRPr="00D34986">
        <w:rPr>
          <w:rFonts w:eastAsia="Calibri"/>
        </w:rPr>
        <w:t>¿Pueden las instalaciones de mi empresa albergar tal cantidad de producto?</w:t>
      </w:r>
    </w:p>
    <w:p w14:paraId="12BEBE83" w14:textId="77777777" w:rsidR="0067612A" w:rsidRPr="00D34986" w:rsidRDefault="0067612A" w:rsidP="0067612A">
      <w:pPr>
        <w:rPr>
          <w:rFonts w:eastAsia="Calibri"/>
        </w:rPr>
      </w:pPr>
      <w:r w:rsidRPr="00D34986">
        <w:rPr>
          <w:rFonts w:eastAsia="Calibri"/>
        </w:rPr>
        <w:t>¿Podría mi fuerza de mercadeo vender todos los zapatos?</w:t>
      </w:r>
    </w:p>
    <w:p w14:paraId="3A9F627C" w14:textId="77777777" w:rsidR="0067612A" w:rsidRPr="00D34986" w:rsidRDefault="0067612A" w:rsidP="0067612A">
      <w:pPr>
        <w:rPr>
          <w:rFonts w:eastAsia="Calibri"/>
        </w:rPr>
      </w:pPr>
      <w:r w:rsidRPr="00D34986">
        <w:rPr>
          <w:rFonts w:eastAsia="Calibri"/>
        </w:rPr>
        <w:t>¿Puedo financiar tal empresa?</w:t>
      </w:r>
    </w:p>
    <w:p w14:paraId="0F92000C" w14:textId="77777777" w:rsidR="0067612A" w:rsidRPr="00D34986" w:rsidRDefault="0067612A" w:rsidP="0067612A">
      <w:pPr>
        <w:rPr>
          <w:rFonts w:eastAsia="Calibri"/>
        </w:rPr>
      </w:pPr>
    </w:p>
    <w:p w14:paraId="6F188D65" w14:textId="77777777" w:rsidR="0067612A" w:rsidRPr="00D34986" w:rsidRDefault="0067612A" w:rsidP="0067612A">
      <w:pPr>
        <w:rPr>
          <w:rFonts w:eastAsia="Calibri"/>
        </w:rPr>
      </w:pPr>
      <w:r w:rsidRPr="00D34986">
        <w:rPr>
          <w:rFonts w:eastAsia="Calibri"/>
        </w:rPr>
        <w:t>Pues bueno, entonces habríamos descubierto que nuestro sistema presenta una serie de limitantes, tanto físicas, como de contexto, de tal manera que los valores que en un momento dado podrían tomar nuestras variables de decisión se encuentran condicionados por una serie de restricciones.</w:t>
      </w:r>
    </w:p>
    <w:p w14:paraId="1BF54F02" w14:textId="77777777" w:rsidR="0067612A" w:rsidRPr="00D34986" w:rsidRDefault="0067612A" w:rsidP="0067612A">
      <w:pPr>
        <w:rPr>
          <w:rFonts w:eastAsia="Calibri"/>
        </w:rPr>
      </w:pPr>
    </w:p>
    <w:p w14:paraId="2CE4C82F" w14:textId="77777777" w:rsidR="0067612A" w:rsidRPr="00D34986" w:rsidRDefault="0067612A" w:rsidP="0067612A">
      <w:pPr>
        <w:rPr>
          <w:rFonts w:eastAsia="Calibri"/>
        </w:rPr>
      </w:pPr>
      <w:r w:rsidRPr="00D34986">
        <w:rPr>
          <w:rFonts w:eastAsia="Calibri"/>
        </w:rPr>
        <w:lastRenderedPageBreak/>
        <w:t>Ejemplo de resolución de un problema de programación lineal</w:t>
      </w:r>
    </w:p>
    <w:p w14:paraId="5FE07F59" w14:textId="77777777" w:rsidR="0067612A" w:rsidRPr="00D34986" w:rsidRDefault="0067612A" w:rsidP="0067612A">
      <w:pPr>
        <w:rPr>
          <w:rFonts w:eastAsia="Calibri"/>
        </w:rPr>
      </w:pPr>
    </w:p>
    <w:p w14:paraId="42827616" w14:textId="77777777" w:rsidR="0067612A" w:rsidRPr="00D34986" w:rsidRDefault="0067612A" w:rsidP="0067612A">
      <w:pPr>
        <w:rPr>
          <w:rFonts w:eastAsia="Calibri"/>
        </w:rPr>
      </w:pPr>
      <w:r w:rsidRPr="00D34986">
        <w:rPr>
          <w:rFonts w:eastAsia="Calibri"/>
        </w:rPr>
        <w:t>La fábrica de Hilados y Tejidos «SALAZAR» requiere fabricar dos tejidos de calidad diferente T y T’; se dispone de 500 Kg de hilo a, 300 Kg de hilo b y 108 Kg de hilo c. Para obtener un metro de T diariamente se necesitan 125 gr de a, 150 gr de b y 72 gr de c; para producir un metro de T’ por día se necesitan 200 gr de a, 100 gr de b y 27 gr de c. El T se vende a $4000 el metro y el T’ se vende a $5000 el metro. Si se debe obtener el máximo beneficio, ¿cuántos metros de T y T’ se deben fabricar?</w:t>
      </w:r>
    </w:p>
    <w:p w14:paraId="21F91464" w14:textId="77777777" w:rsidR="0067612A" w:rsidRPr="00D34986" w:rsidRDefault="0067612A" w:rsidP="0067612A">
      <w:pPr>
        <w:rPr>
          <w:rFonts w:eastAsia="Calibri"/>
        </w:rPr>
      </w:pPr>
    </w:p>
    <w:p w14:paraId="6B901778" w14:textId="77777777" w:rsidR="0067612A" w:rsidRPr="00D34986" w:rsidRDefault="0067612A" w:rsidP="0067612A">
      <w:pPr>
        <w:rPr>
          <w:rFonts w:eastAsia="Calibri"/>
        </w:rPr>
      </w:pPr>
      <w:r w:rsidRPr="00D34986">
        <w:rPr>
          <w:rFonts w:eastAsia="Calibri"/>
        </w:rPr>
        <w:t>El problema se recomienda leer en más de una ocasión para facilitar el reconocimiento de las variables, además es muy recomendable la elaboración de tablas o matrices que faciliten una mayor comprensión del mismo.</w:t>
      </w:r>
    </w:p>
    <w:p w14:paraId="11E139F4" w14:textId="77777777" w:rsidR="0067612A" w:rsidRPr="00D34986" w:rsidRDefault="0067612A" w:rsidP="0067612A">
      <w:pPr>
        <w:rPr>
          <w:rFonts w:eastAsia="Calibri"/>
        </w:rPr>
      </w:pPr>
    </w:p>
    <w:p w14:paraId="0878F3BA" w14:textId="77777777" w:rsidR="0067612A" w:rsidRPr="00D34986" w:rsidRDefault="0067612A" w:rsidP="0067612A">
      <w:pPr>
        <w:rPr>
          <w:rFonts w:eastAsia="Calibri"/>
          <w:u w:val="single"/>
        </w:rPr>
      </w:pPr>
      <w:r w:rsidRPr="00D34986">
        <w:rPr>
          <w:rFonts w:eastAsia="Calibri"/>
          <w:u w:val="single"/>
        </w:rPr>
        <w:t>Paso 1: Formular el problema</w:t>
      </w:r>
    </w:p>
    <w:p w14:paraId="232ACEE2" w14:textId="77777777" w:rsidR="0067612A" w:rsidRPr="00D34986" w:rsidRDefault="0067612A" w:rsidP="0067612A">
      <w:pPr>
        <w:rPr>
          <w:rFonts w:eastAsia="Calibri"/>
        </w:rPr>
      </w:pPr>
    </w:p>
    <w:p w14:paraId="3C4F834D" w14:textId="77777777" w:rsidR="0067612A" w:rsidRPr="00D34986" w:rsidRDefault="0067612A" w:rsidP="0067612A">
      <w:pPr>
        <w:rPr>
          <w:rFonts w:eastAsia="Calibri"/>
        </w:rPr>
      </w:pPr>
      <w:r w:rsidRPr="00D34986">
        <w:rPr>
          <w:rFonts w:eastAsia="Calibri"/>
        </w:rPr>
        <w:t>¿Cuántos metros de T y T’ se deben fabricar?</w:t>
      </w:r>
    </w:p>
    <w:p w14:paraId="516CFA96" w14:textId="77777777" w:rsidR="0067612A" w:rsidRPr="00D34986" w:rsidRDefault="0067612A" w:rsidP="0067612A">
      <w:pPr>
        <w:rPr>
          <w:rFonts w:eastAsia="Calibri"/>
        </w:rPr>
      </w:pPr>
    </w:p>
    <w:p w14:paraId="5CD62F9F" w14:textId="77777777" w:rsidR="0067612A" w:rsidRPr="00D34986" w:rsidRDefault="0067612A" w:rsidP="0067612A">
      <w:pPr>
        <w:rPr>
          <w:rFonts w:eastAsia="Calibri"/>
        </w:rPr>
      </w:pPr>
      <w:r w:rsidRPr="00D34986">
        <w:rPr>
          <w:rFonts w:eastAsia="Calibri"/>
        </w:rPr>
        <w:t>Y la formulación es:</w:t>
      </w:r>
    </w:p>
    <w:p w14:paraId="1FEDCC84" w14:textId="77777777" w:rsidR="0067612A" w:rsidRPr="00D34986" w:rsidRDefault="0067612A" w:rsidP="0067612A">
      <w:pPr>
        <w:rPr>
          <w:rFonts w:eastAsia="Calibri"/>
        </w:rPr>
      </w:pPr>
      <w:r w:rsidRPr="00D34986">
        <w:rPr>
          <w:rFonts w:eastAsia="Calibri"/>
        </w:rPr>
        <w:t>“Determinar la cantidad de metros diarios de tejido tipo T y T’ a fabricar teniendo en cuenta el óptimo beneficio respecto a la utilidad”.</w:t>
      </w:r>
    </w:p>
    <w:p w14:paraId="00CBB10F" w14:textId="77777777" w:rsidR="0067612A" w:rsidRPr="00D34986" w:rsidRDefault="0067612A" w:rsidP="0067612A">
      <w:pPr>
        <w:rPr>
          <w:rFonts w:eastAsia="Calibri"/>
        </w:rPr>
      </w:pPr>
    </w:p>
    <w:p w14:paraId="21543C68" w14:textId="77777777" w:rsidR="0067612A" w:rsidRPr="00D34986" w:rsidRDefault="0067612A" w:rsidP="0067612A">
      <w:pPr>
        <w:rPr>
          <w:rFonts w:eastAsia="Calibri"/>
          <w:u w:val="single"/>
        </w:rPr>
      </w:pPr>
      <w:r w:rsidRPr="00D34986">
        <w:rPr>
          <w:rFonts w:eastAsia="Calibri"/>
          <w:u w:val="single"/>
        </w:rPr>
        <w:t>Paso 2: Determinar las variables de decisión</w:t>
      </w:r>
    </w:p>
    <w:p w14:paraId="379E1EDA" w14:textId="77777777" w:rsidR="0067612A" w:rsidRPr="00D34986" w:rsidRDefault="0067612A" w:rsidP="0067612A">
      <w:pPr>
        <w:rPr>
          <w:rFonts w:eastAsia="Calibri"/>
          <w:u w:val="single"/>
        </w:rPr>
      </w:pPr>
    </w:p>
    <w:p w14:paraId="48125199" w14:textId="77777777" w:rsidR="0067612A" w:rsidRPr="00D34986" w:rsidRDefault="0067612A" w:rsidP="0067612A">
      <w:pPr>
        <w:rPr>
          <w:rFonts w:eastAsia="Calibri"/>
        </w:rPr>
      </w:pPr>
      <w:r w:rsidRPr="00D34986">
        <w:rPr>
          <w:rFonts w:eastAsia="Calibri"/>
        </w:rPr>
        <w:t>XT: Cantidad de metros diarios de tejido tipo T a fabricar</w:t>
      </w:r>
    </w:p>
    <w:p w14:paraId="01D125D0" w14:textId="77777777" w:rsidR="0067612A" w:rsidRPr="00D34986" w:rsidRDefault="0067612A" w:rsidP="0067612A">
      <w:pPr>
        <w:rPr>
          <w:rFonts w:eastAsia="Calibri"/>
        </w:rPr>
      </w:pPr>
      <w:r w:rsidRPr="00D34986">
        <w:rPr>
          <w:rFonts w:eastAsia="Calibri"/>
        </w:rPr>
        <w:t>XT’: Cantidad de metros diarios de tejido tipo T’ a fabricar</w:t>
      </w:r>
    </w:p>
    <w:p w14:paraId="4FA45E20" w14:textId="77777777" w:rsidR="0067612A" w:rsidRPr="00D34986" w:rsidRDefault="0067612A" w:rsidP="0067612A">
      <w:pPr>
        <w:rPr>
          <w:rFonts w:eastAsia="Calibri"/>
        </w:rPr>
      </w:pPr>
    </w:p>
    <w:p w14:paraId="6FBBC8FE" w14:textId="77777777" w:rsidR="0067612A" w:rsidRPr="00D34986" w:rsidRDefault="0067612A" w:rsidP="0067612A">
      <w:pPr>
        <w:rPr>
          <w:rFonts w:eastAsia="Calibri"/>
          <w:u w:val="single"/>
        </w:rPr>
      </w:pPr>
      <w:r w:rsidRPr="00D34986">
        <w:rPr>
          <w:rFonts w:eastAsia="Calibri"/>
          <w:u w:val="single"/>
        </w:rPr>
        <w:t>PASO 3: Determinar las restricciones del problema</w:t>
      </w:r>
    </w:p>
    <w:p w14:paraId="121AA12D" w14:textId="77777777" w:rsidR="0067612A" w:rsidRPr="00D34986" w:rsidRDefault="0067612A" w:rsidP="0067612A">
      <w:pPr>
        <w:rPr>
          <w:rFonts w:eastAsia="Calibri"/>
        </w:rPr>
      </w:pPr>
    </w:p>
    <w:p w14:paraId="22A5FA37" w14:textId="77777777" w:rsidR="0067612A" w:rsidRPr="00D34986" w:rsidRDefault="0067612A" w:rsidP="0067612A">
      <w:pPr>
        <w:rPr>
          <w:rFonts w:eastAsia="Calibri"/>
        </w:rPr>
      </w:pPr>
      <w:r w:rsidRPr="00D34986">
        <w:rPr>
          <w:rFonts w:eastAsia="Calibri"/>
        </w:rPr>
        <w:lastRenderedPageBreak/>
        <w:t>En este paso determinamos las funciones que limitan el problema, estas están dadas por capacidad, disponibilidad, proporción, no negatividad entre otras.</w:t>
      </w:r>
    </w:p>
    <w:p w14:paraId="547CD2AA" w14:textId="77777777" w:rsidR="0067612A" w:rsidRPr="00D34986" w:rsidRDefault="0067612A" w:rsidP="0067612A">
      <w:pPr>
        <w:rPr>
          <w:rFonts w:eastAsia="Calibri"/>
        </w:rPr>
      </w:pPr>
    </w:p>
    <w:p w14:paraId="53AAB6EC" w14:textId="77777777" w:rsidR="0067612A" w:rsidRPr="00D34986" w:rsidRDefault="0067612A" w:rsidP="0067612A">
      <w:pPr>
        <w:rPr>
          <w:rFonts w:eastAsia="Calibri"/>
        </w:rPr>
      </w:pPr>
      <w:r w:rsidRPr="00D34986">
        <w:rPr>
          <w:rFonts w:eastAsia="Calibri"/>
        </w:rPr>
        <w:t>De disponibilidad de materia prima:</w:t>
      </w:r>
    </w:p>
    <w:p w14:paraId="57385C8A" w14:textId="77777777" w:rsidR="0067612A" w:rsidRPr="00D34986" w:rsidRDefault="0067612A" w:rsidP="0067612A">
      <w:pPr>
        <w:rPr>
          <w:rFonts w:eastAsia="Calibri"/>
        </w:rPr>
      </w:pPr>
    </w:p>
    <w:p w14:paraId="28430E0C" w14:textId="77777777" w:rsidR="0067612A" w:rsidRPr="00D34986" w:rsidRDefault="0067612A" w:rsidP="0067612A">
      <w:pPr>
        <w:rPr>
          <w:rFonts w:eastAsia="Calibri"/>
          <w:lang w:val="en-US"/>
        </w:rPr>
      </w:pPr>
      <w:r w:rsidRPr="00D34986">
        <w:rPr>
          <w:rFonts w:eastAsia="Calibri"/>
          <w:lang w:val="en-US"/>
        </w:rPr>
        <w:t>0,125XT + 0,200XT’ &lt;= 500        Hilo “a”</w:t>
      </w:r>
    </w:p>
    <w:p w14:paraId="2F7EBC20" w14:textId="77777777" w:rsidR="0067612A" w:rsidRPr="00D34986" w:rsidRDefault="0067612A" w:rsidP="0067612A">
      <w:pPr>
        <w:rPr>
          <w:rFonts w:eastAsia="Calibri"/>
          <w:lang w:val="en-US"/>
        </w:rPr>
      </w:pPr>
    </w:p>
    <w:p w14:paraId="2C03E254" w14:textId="77777777" w:rsidR="0067612A" w:rsidRPr="00D34986" w:rsidRDefault="0067612A" w:rsidP="0067612A">
      <w:pPr>
        <w:rPr>
          <w:rFonts w:eastAsia="Calibri"/>
          <w:lang w:val="en-US"/>
        </w:rPr>
      </w:pPr>
      <w:r w:rsidRPr="00D34986">
        <w:rPr>
          <w:rFonts w:eastAsia="Calibri"/>
          <w:lang w:val="en-US"/>
        </w:rPr>
        <w:t>0,150XT + 0,100XT’ &lt;= 300        Hilo “b”</w:t>
      </w:r>
    </w:p>
    <w:p w14:paraId="2C0E8E07" w14:textId="77777777" w:rsidR="0067612A" w:rsidRPr="00D34986" w:rsidRDefault="0067612A" w:rsidP="0067612A">
      <w:pPr>
        <w:rPr>
          <w:rFonts w:eastAsia="Calibri"/>
          <w:lang w:val="en-US"/>
        </w:rPr>
      </w:pPr>
    </w:p>
    <w:p w14:paraId="456B7065" w14:textId="77777777" w:rsidR="0067612A" w:rsidRPr="00D34986" w:rsidRDefault="0067612A" w:rsidP="0067612A">
      <w:pPr>
        <w:rPr>
          <w:rFonts w:eastAsia="Calibri"/>
        </w:rPr>
      </w:pPr>
      <w:r w:rsidRPr="00D34986">
        <w:rPr>
          <w:rFonts w:eastAsia="Calibri"/>
        </w:rPr>
        <w:t>0,072XT + 0,027XT’ &lt;= 108        Hilo “c”</w:t>
      </w:r>
    </w:p>
    <w:p w14:paraId="45C3A1F7" w14:textId="77777777" w:rsidR="0067612A" w:rsidRPr="00D34986" w:rsidRDefault="0067612A" w:rsidP="0067612A">
      <w:pPr>
        <w:rPr>
          <w:rFonts w:eastAsia="Calibri"/>
        </w:rPr>
      </w:pPr>
    </w:p>
    <w:p w14:paraId="7D29614F" w14:textId="77777777" w:rsidR="0067612A" w:rsidRPr="00D34986" w:rsidRDefault="0067612A" w:rsidP="0067612A">
      <w:pPr>
        <w:rPr>
          <w:rFonts w:eastAsia="Calibri"/>
        </w:rPr>
      </w:pPr>
      <w:r w:rsidRPr="00D34986">
        <w:rPr>
          <w:rFonts w:eastAsia="Calibri"/>
        </w:rPr>
        <w:t>De no negatividad</w:t>
      </w:r>
    </w:p>
    <w:p w14:paraId="37871913" w14:textId="77777777" w:rsidR="0067612A" w:rsidRPr="00D34986" w:rsidRDefault="0067612A" w:rsidP="0067612A">
      <w:pPr>
        <w:rPr>
          <w:rFonts w:eastAsia="Calibri"/>
        </w:rPr>
      </w:pPr>
    </w:p>
    <w:p w14:paraId="54D9ADAA" w14:textId="77777777" w:rsidR="0067612A" w:rsidRPr="00D34986" w:rsidRDefault="0067612A" w:rsidP="0067612A">
      <w:pPr>
        <w:rPr>
          <w:rFonts w:eastAsia="Calibri"/>
        </w:rPr>
      </w:pPr>
      <w:r w:rsidRPr="00D34986">
        <w:rPr>
          <w:rFonts w:eastAsia="Calibri"/>
        </w:rPr>
        <w:t>XT,XT’ &gt;= 0</w:t>
      </w:r>
    </w:p>
    <w:p w14:paraId="3DE842B3" w14:textId="77777777" w:rsidR="0067612A" w:rsidRPr="00D34986" w:rsidRDefault="0067612A" w:rsidP="0067612A">
      <w:pPr>
        <w:rPr>
          <w:rFonts w:eastAsia="Calibri"/>
        </w:rPr>
      </w:pPr>
    </w:p>
    <w:p w14:paraId="1253B51B" w14:textId="77777777" w:rsidR="0067612A" w:rsidRPr="00D34986" w:rsidRDefault="0067612A" w:rsidP="0067612A">
      <w:pPr>
        <w:rPr>
          <w:rFonts w:eastAsia="Calibri"/>
          <w:u w:val="single"/>
        </w:rPr>
      </w:pPr>
      <w:r w:rsidRPr="00D34986">
        <w:rPr>
          <w:rFonts w:eastAsia="Calibri"/>
          <w:u w:val="single"/>
        </w:rPr>
        <w:t>PASO 4: Determinar la Función Objetivo</w:t>
      </w:r>
    </w:p>
    <w:p w14:paraId="30578BC0" w14:textId="77777777" w:rsidR="0067612A" w:rsidRPr="00D34986" w:rsidRDefault="0067612A" w:rsidP="0067612A">
      <w:pPr>
        <w:rPr>
          <w:rFonts w:eastAsia="Calibri"/>
        </w:rPr>
      </w:pPr>
    </w:p>
    <w:p w14:paraId="29990E68" w14:textId="77777777" w:rsidR="0067612A" w:rsidRPr="00D34986" w:rsidRDefault="0067612A" w:rsidP="0067612A">
      <w:pPr>
        <w:rPr>
          <w:rFonts w:eastAsia="Calibri"/>
        </w:rPr>
      </w:pPr>
      <w:r w:rsidRPr="00D34986">
        <w:rPr>
          <w:rFonts w:eastAsia="Calibri"/>
        </w:rPr>
        <w:t>En este paso es de vital importancia establecer el contexto operativo del problema para de esta forma determinar si es de Maximización o Minimización. En este caso abordamos el contexto de beneficio por ende lo ideal es Maximizar.</w:t>
      </w:r>
    </w:p>
    <w:p w14:paraId="6FCA7476" w14:textId="77777777" w:rsidR="0067612A" w:rsidRPr="00D34986" w:rsidRDefault="0067612A" w:rsidP="0067612A">
      <w:pPr>
        <w:rPr>
          <w:rFonts w:eastAsia="Calibri"/>
        </w:rPr>
      </w:pPr>
    </w:p>
    <w:p w14:paraId="44E2B40D" w14:textId="77777777" w:rsidR="0067612A" w:rsidRPr="00D34986" w:rsidRDefault="0067612A" w:rsidP="0067612A">
      <w:pPr>
        <w:rPr>
          <w:rFonts w:eastAsia="Calibri"/>
        </w:rPr>
      </w:pPr>
      <w:r w:rsidRPr="00D34986">
        <w:rPr>
          <w:rFonts w:eastAsia="Calibri"/>
        </w:rPr>
        <w:t>Función Objetivo</w:t>
      </w:r>
    </w:p>
    <w:p w14:paraId="482220D4" w14:textId="77777777" w:rsidR="0067612A" w:rsidRPr="00D34986" w:rsidRDefault="0067612A" w:rsidP="0067612A">
      <w:pPr>
        <w:rPr>
          <w:rFonts w:eastAsia="Calibri"/>
        </w:rPr>
      </w:pPr>
    </w:p>
    <w:p w14:paraId="60523124" w14:textId="77777777" w:rsidR="0067612A" w:rsidRPr="00D34986" w:rsidRDefault="0067612A" w:rsidP="0067612A">
      <w:pPr>
        <w:rPr>
          <w:rFonts w:eastAsia="Calibri"/>
        </w:rPr>
      </w:pPr>
      <w:r w:rsidRPr="00D34986">
        <w:rPr>
          <w:rFonts w:eastAsia="Calibri"/>
        </w:rPr>
        <w:t>ZMAX = 4000XT + 5000XT’</w:t>
      </w:r>
    </w:p>
    <w:p w14:paraId="4C3420E6" w14:textId="77777777" w:rsidR="0067612A" w:rsidRPr="00D34986" w:rsidRDefault="0067612A" w:rsidP="0067612A">
      <w:pPr>
        <w:rPr>
          <w:rFonts w:eastAsia="Calibri"/>
        </w:rPr>
      </w:pPr>
    </w:p>
    <w:p w14:paraId="06DEE3D6" w14:textId="77777777" w:rsidR="0067612A" w:rsidRPr="00D34986" w:rsidRDefault="0067612A" w:rsidP="0067612A">
      <w:pPr>
        <w:rPr>
          <w:rFonts w:eastAsia="Calibri"/>
          <w:u w:val="single"/>
        </w:rPr>
      </w:pPr>
      <w:r w:rsidRPr="00D34986">
        <w:rPr>
          <w:rFonts w:eastAsia="Calibri"/>
          <w:u w:val="single"/>
        </w:rPr>
        <w:t>PASO 5: Resolver el modelo utilizando software o métodos manuales</w:t>
      </w:r>
    </w:p>
    <w:p w14:paraId="2FD738C6" w14:textId="77777777" w:rsidR="0067612A" w:rsidRPr="00D34986" w:rsidRDefault="0067612A" w:rsidP="0067612A">
      <w:pPr>
        <w:rPr>
          <w:rFonts w:eastAsia="Calibri"/>
        </w:rPr>
      </w:pPr>
    </w:p>
    <w:p w14:paraId="6EA9C7F6" w14:textId="77777777" w:rsidR="0067612A" w:rsidRPr="00D34986" w:rsidRDefault="0067612A" w:rsidP="0067612A">
      <w:pPr>
        <w:rPr>
          <w:rFonts w:eastAsia="Calibri"/>
        </w:rPr>
      </w:pPr>
      <w:r w:rsidRPr="00D34986">
        <w:rPr>
          <w:rFonts w:eastAsia="Calibri"/>
        </w:rPr>
        <w:lastRenderedPageBreak/>
        <w:t>A menudo los problemas de programación lineal están constituidos por innumerables variables, lo cual dificulta su resolución manual, es por esto que se recurre a software especializado, como es el caso de </w:t>
      </w:r>
      <w:r w:rsidRPr="00CD4B4E">
        <w:rPr>
          <w:rFonts w:eastAsia="Calibri"/>
          <w:b/>
          <w:bCs/>
          <w:kern w:val="32"/>
        </w:rPr>
        <w:t>WinQSB</w:t>
      </w:r>
      <w:r w:rsidRPr="00D34986">
        <w:rPr>
          <w:rFonts w:eastAsia="Calibri"/>
        </w:rPr>
        <w:t>, </w:t>
      </w:r>
      <w:r w:rsidRPr="00CD4B4E">
        <w:rPr>
          <w:rFonts w:eastAsia="Calibri"/>
          <w:b/>
          <w:bCs/>
          <w:kern w:val="32"/>
        </w:rPr>
        <w:t>TORA</w:t>
      </w:r>
      <w:r w:rsidRPr="00D34986">
        <w:rPr>
          <w:rFonts w:eastAsia="Calibri"/>
        </w:rPr>
        <w:t>, </w:t>
      </w:r>
      <w:r w:rsidRPr="00CD4B4E">
        <w:rPr>
          <w:rFonts w:eastAsia="Calibri"/>
          <w:b/>
          <w:bCs/>
          <w:kern w:val="32"/>
        </w:rPr>
        <w:t>Lingo</w:t>
      </w:r>
      <w:r w:rsidRPr="00D34986">
        <w:rPr>
          <w:rFonts w:eastAsia="Calibri"/>
        </w:rPr>
        <w:t>  o para modelos menos complejos se hace útil la herramienta </w:t>
      </w:r>
      <w:r w:rsidRPr="00CD4B4E">
        <w:rPr>
          <w:rFonts w:eastAsia="Calibri"/>
          <w:b/>
          <w:bCs/>
          <w:kern w:val="32"/>
        </w:rPr>
        <w:t>Solver de Excel</w:t>
      </w:r>
      <w:r w:rsidRPr="00D34986">
        <w:rPr>
          <w:rFonts w:eastAsia="Calibri"/>
        </w:rPr>
        <w:t>.</w:t>
      </w:r>
    </w:p>
    <w:p w14:paraId="026925E0" w14:textId="77777777" w:rsidR="0067612A" w:rsidRPr="00D34986" w:rsidRDefault="0067612A" w:rsidP="0067612A">
      <w:pPr>
        <w:rPr>
          <w:rFonts w:eastAsia="Calibri"/>
        </w:rPr>
      </w:pPr>
      <w:r w:rsidRPr="00D34986">
        <w:rPr>
          <w:rFonts w:eastAsia="Calibri"/>
        </w:rPr>
        <w:t>El anterior ejercicio fue resuelto mediante Solver – Excel, y su resultado fue:</w:t>
      </w:r>
    </w:p>
    <w:p w14:paraId="16DEBF72" w14:textId="77777777" w:rsidR="0067612A" w:rsidRPr="00D34986" w:rsidRDefault="0067612A" w:rsidP="0067612A">
      <w:pPr>
        <w:rPr>
          <w:rFonts w:eastAsia="Calibri"/>
        </w:rPr>
      </w:pPr>
    </w:p>
    <w:p w14:paraId="7A632D50" w14:textId="77777777" w:rsidR="0067612A" w:rsidRPr="00D34986" w:rsidRDefault="0067612A" w:rsidP="0067612A">
      <w:pPr>
        <w:rPr>
          <w:rFonts w:eastAsia="Calibri"/>
        </w:rPr>
      </w:pPr>
      <w:r w:rsidRPr="00D34986">
        <w:rPr>
          <w:rFonts w:eastAsia="Calibri"/>
          <w:noProof/>
        </w:rPr>
        <w:drawing>
          <wp:anchor distT="0" distB="0" distL="114300" distR="114300" simplePos="0" relativeHeight="251673600" behindDoc="1" locked="0" layoutInCell="1" allowOverlap="1" wp14:anchorId="78FEE49B" wp14:editId="6594FC14">
            <wp:simplePos x="0" y="0"/>
            <wp:positionH relativeFrom="column">
              <wp:posOffset>-3810</wp:posOffset>
            </wp:positionH>
            <wp:positionV relativeFrom="paragraph">
              <wp:posOffset>0</wp:posOffset>
            </wp:positionV>
            <wp:extent cx="5448300" cy="3248025"/>
            <wp:effectExtent l="0" t="0" r="0" b="9525"/>
            <wp:wrapTight wrapText="bothSides">
              <wp:wrapPolygon edited="0">
                <wp:start x="0" y="0"/>
                <wp:lineTo x="0" y="21537"/>
                <wp:lineTo x="21524" y="21537"/>
                <wp:lineTo x="21524" y="0"/>
                <wp:lineTo x="0" y="0"/>
              </wp:wrapPolygon>
            </wp:wrapTight>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48300" cy="3248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CE500C" w14:textId="77777777" w:rsidR="0067612A" w:rsidRPr="00D34986" w:rsidRDefault="0067612A" w:rsidP="0067612A">
      <w:pPr>
        <w:rPr>
          <w:rFonts w:eastAsia="Calibri"/>
        </w:rPr>
      </w:pPr>
      <w:r w:rsidRPr="00D34986">
        <w:rPr>
          <w:rFonts w:eastAsia="Calibri"/>
        </w:rPr>
        <w:t>Hemos preparado una serie de ejercicios de programación lineal y programación lineal entera, en los cuales podrá observar su modelamiento y resolución en Solver.</w:t>
      </w:r>
    </w:p>
    <w:p w14:paraId="0AE1AB1D" w14:textId="77777777" w:rsidR="0067612A" w:rsidRPr="00D34986" w:rsidRDefault="0067612A" w:rsidP="0067612A">
      <w:pPr>
        <w:rPr>
          <w:rFonts w:eastAsia="Calibri"/>
        </w:rPr>
      </w:pPr>
    </w:p>
    <w:p w14:paraId="0E6E2758" w14:textId="77777777" w:rsidR="0067612A" w:rsidRPr="00D34986" w:rsidRDefault="0067612A" w:rsidP="00F62742">
      <w:pPr>
        <w:pStyle w:val="Ttulo2"/>
      </w:pPr>
      <w:bookmarkStart w:id="17" w:name="_Toc44904581"/>
      <w:bookmarkStart w:id="18" w:name="_Toc44904732"/>
      <w:bookmarkStart w:id="19" w:name="_Toc52016534"/>
      <w:r w:rsidRPr="00D34986">
        <w:t>Teoría del método Simplex</w:t>
      </w:r>
      <w:bookmarkEnd w:id="17"/>
      <w:bookmarkEnd w:id="18"/>
      <w:bookmarkEnd w:id="19"/>
    </w:p>
    <w:p w14:paraId="32E80A1A" w14:textId="77777777" w:rsidR="0067612A" w:rsidRPr="00D34986" w:rsidRDefault="0067612A" w:rsidP="0067612A">
      <w:pPr>
        <w:rPr>
          <w:rFonts w:eastAsia="Calibri"/>
        </w:rPr>
      </w:pPr>
    </w:p>
    <w:p w14:paraId="0AD84497" w14:textId="77777777" w:rsidR="0067612A" w:rsidRPr="00D34986" w:rsidRDefault="0067612A" w:rsidP="0067612A">
      <w:pPr>
        <w:rPr>
          <w:rFonts w:eastAsia="Calibri"/>
        </w:rPr>
      </w:pPr>
      <w:r w:rsidRPr="00D34986">
        <w:rPr>
          <w:rFonts w:eastAsia="Calibri"/>
        </w:rPr>
        <w:t>El método Simplex es un procedimiento iterativo que permite mejorar la solución de la función objetivo en cada paso. El proceso concluye cuando no es posible continuar mejorando dicho valor, es decir, se ha alcanzado la solución óptima (el mayor o menor valor posible, según el caso, para el que se satisfacen todas las restricciones).</w:t>
      </w:r>
    </w:p>
    <w:p w14:paraId="25CC10BA" w14:textId="77777777" w:rsidR="0067612A" w:rsidRPr="00D34986" w:rsidRDefault="0067612A" w:rsidP="0067612A">
      <w:pPr>
        <w:rPr>
          <w:rFonts w:eastAsia="Calibri"/>
        </w:rPr>
      </w:pPr>
    </w:p>
    <w:p w14:paraId="20AA6812" w14:textId="77777777" w:rsidR="0067612A" w:rsidRPr="00D34986" w:rsidRDefault="0067612A" w:rsidP="0067612A">
      <w:pPr>
        <w:rPr>
          <w:rFonts w:eastAsia="Calibri"/>
        </w:rPr>
      </w:pPr>
      <w:r w:rsidRPr="00D34986">
        <w:rPr>
          <w:rFonts w:eastAsia="Calibri"/>
        </w:rPr>
        <w:lastRenderedPageBreak/>
        <w:t>Partiendo del valor de la función objetivo en un punto cualquiera, el procedimiento consiste en buscar otro punto que mejore el valor anterior. Como se verá en el método Gráfico, dichos puntos son los vértices del polígono (o poliedro o polícoro, si el número de variables es mayor de 2) que constituye la región determinada por las restricciones a las que se encuentra sujeto el problema (llamada región factible). La búsqueda se realiza mediante desplazamientos por las aristas del polígono, desde el vértice actual hasta uno adyacente que mejore el valor de la función objetivo. Siempre que exista región factible, como su número de vértices y de aristas es finito, será posible encontrar la solución.</w:t>
      </w:r>
    </w:p>
    <w:p w14:paraId="44672C5E" w14:textId="77777777" w:rsidR="0067612A" w:rsidRPr="00D34986" w:rsidRDefault="0067612A" w:rsidP="0067612A">
      <w:pPr>
        <w:rPr>
          <w:rFonts w:eastAsia="Calibri"/>
        </w:rPr>
      </w:pPr>
    </w:p>
    <w:p w14:paraId="451DE3F8" w14:textId="77777777" w:rsidR="0067612A" w:rsidRPr="00D34986" w:rsidRDefault="0067612A" w:rsidP="0067612A">
      <w:pPr>
        <w:rPr>
          <w:rFonts w:eastAsia="Calibri"/>
        </w:rPr>
      </w:pPr>
      <w:r w:rsidRPr="00D34986">
        <w:rPr>
          <w:rFonts w:eastAsia="Calibri"/>
        </w:rPr>
        <w:t>El método Simplex se basa en la siguiente propiedad: si la función objetivo Z no toma su valor máximo en el vértice A, entonces existe una arista que parte de A y a lo largo de la cual el valor de Z aumenta.</w:t>
      </w:r>
    </w:p>
    <w:p w14:paraId="26BF886C" w14:textId="77777777" w:rsidR="0067612A" w:rsidRPr="00D34986" w:rsidRDefault="0067612A" w:rsidP="0067612A">
      <w:pPr>
        <w:rPr>
          <w:rFonts w:eastAsia="Calibri"/>
        </w:rPr>
      </w:pPr>
    </w:p>
    <w:p w14:paraId="1CE15D38" w14:textId="77777777" w:rsidR="0067612A" w:rsidRPr="00D34986" w:rsidRDefault="0067612A" w:rsidP="0067612A">
      <w:pPr>
        <w:rPr>
          <w:rFonts w:eastAsia="Calibri"/>
        </w:rPr>
      </w:pPr>
      <w:r w:rsidRPr="00D34986">
        <w:rPr>
          <w:rFonts w:eastAsia="Calibri"/>
        </w:rPr>
        <w:t>Será necesario tener en cuenta que el método Simplex únicamente trabaja con restricciones del problema cuyas inecuaciones sean del tipo "≤" (menor o igual) y sus coeficientes independientes sean mayores o iguales a 0. Por tanto, habrá que estandarizar las restricciones para que cumplan estos requisitos antes de iniciar el algoritmo del Simplex. En caso de que después de este proceso aparezcan restricciones del tipo "≥" (mayor o igual) o "=" (igualdad), o no se puedan cambiar, será necesario emplear otros métodos de resolución, siendo el más común el método de las Dos Fases.</w:t>
      </w:r>
    </w:p>
    <w:p w14:paraId="0CC1F9D9" w14:textId="77777777" w:rsidR="0067612A" w:rsidRPr="00D34986" w:rsidRDefault="0067612A" w:rsidP="0067612A">
      <w:pPr>
        <w:rPr>
          <w:rFonts w:eastAsia="Calibri"/>
        </w:rPr>
      </w:pPr>
    </w:p>
    <w:p w14:paraId="089ABEC5" w14:textId="77777777" w:rsidR="0067612A" w:rsidRPr="00D34986" w:rsidRDefault="0067612A" w:rsidP="0067612A">
      <w:pPr>
        <w:rPr>
          <w:rFonts w:eastAsia="Calibri"/>
        </w:rPr>
      </w:pPr>
      <w:r w:rsidRPr="00D34986">
        <w:rPr>
          <w:rFonts w:eastAsia="Calibri"/>
        </w:rPr>
        <w:t>La forma estándar del modelo de problema consta de una función objetivo sujeta a determinadas restricciones:</w:t>
      </w:r>
    </w:p>
    <w:p w14:paraId="3395433D" w14:textId="77777777" w:rsidR="0067612A" w:rsidRPr="00D34986" w:rsidRDefault="0067612A" w:rsidP="0067612A">
      <w:pPr>
        <w:rPr>
          <w:rFonts w:eastAsia="Calibri"/>
        </w:rPr>
      </w:pPr>
    </w:p>
    <w:tbl>
      <w:tblPr>
        <w:tblW w:w="0" w:type="auto"/>
        <w:tblCellSpacing w:w="15" w:type="dxa"/>
        <w:tblInd w:w="631" w:type="dxa"/>
        <w:shd w:val="clear" w:color="auto" w:fill="FFFFFF"/>
        <w:tblCellMar>
          <w:top w:w="15" w:type="dxa"/>
          <w:left w:w="15" w:type="dxa"/>
          <w:bottom w:w="15" w:type="dxa"/>
          <w:right w:w="15" w:type="dxa"/>
        </w:tblCellMar>
        <w:tblLook w:val="04A0" w:firstRow="1" w:lastRow="0" w:firstColumn="1" w:lastColumn="0" w:noHBand="0" w:noVBand="1"/>
      </w:tblPr>
      <w:tblGrid>
        <w:gridCol w:w="2745"/>
        <w:gridCol w:w="4845"/>
      </w:tblGrid>
      <w:tr w:rsidR="0067612A" w:rsidRPr="00D34986" w14:paraId="241A9A2C" w14:textId="77777777" w:rsidTr="003307DF">
        <w:trPr>
          <w:tblCellSpacing w:w="15" w:type="dxa"/>
        </w:trPr>
        <w:tc>
          <w:tcPr>
            <w:tcW w:w="2700" w:type="dxa"/>
            <w:shd w:val="clear" w:color="auto" w:fill="FFFFFF"/>
            <w:vAlign w:val="center"/>
            <w:hideMark/>
          </w:tcPr>
          <w:p w14:paraId="0041536E" w14:textId="77777777" w:rsidR="0067612A" w:rsidRPr="00D34986" w:rsidRDefault="0067612A" w:rsidP="003307DF">
            <w:pPr>
              <w:rPr>
                <w:rFonts w:eastAsia="Calibri"/>
              </w:rPr>
            </w:pPr>
            <w:r w:rsidRPr="00D34986">
              <w:rPr>
                <w:rFonts w:eastAsia="Calibri"/>
              </w:rPr>
              <w:t>Función objetivo:</w:t>
            </w:r>
          </w:p>
        </w:tc>
        <w:tc>
          <w:tcPr>
            <w:tcW w:w="4800" w:type="dxa"/>
            <w:shd w:val="clear" w:color="auto" w:fill="FFFFFF"/>
            <w:vAlign w:val="center"/>
            <w:hideMark/>
          </w:tcPr>
          <w:p w14:paraId="652A5563" w14:textId="77777777" w:rsidR="0067612A" w:rsidRPr="00D34986" w:rsidRDefault="0067612A" w:rsidP="003307DF">
            <w:pPr>
              <w:rPr>
                <w:rFonts w:eastAsia="Calibri"/>
              </w:rPr>
            </w:pPr>
            <w:r w:rsidRPr="00D34986">
              <w:rPr>
                <w:rFonts w:eastAsia="Calibri"/>
              </w:rPr>
              <w:t>c1·x1 + c2·x2 + ... + cn·xn</w:t>
            </w:r>
          </w:p>
        </w:tc>
      </w:tr>
      <w:tr w:rsidR="0067612A" w:rsidRPr="00D34986" w14:paraId="1EAF93FB" w14:textId="77777777" w:rsidTr="003307DF">
        <w:trPr>
          <w:tblCellSpacing w:w="15" w:type="dxa"/>
        </w:trPr>
        <w:tc>
          <w:tcPr>
            <w:tcW w:w="0" w:type="auto"/>
            <w:shd w:val="clear" w:color="auto" w:fill="FFFFFF"/>
            <w:hideMark/>
          </w:tcPr>
          <w:p w14:paraId="2B995EBB" w14:textId="77777777" w:rsidR="0067612A" w:rsidRPr="00D34986" w:rsidRDefault="0067612A" w:rsidP="003307DF">
            <w:pPr>
              <w:rPr>
                <w:rFonts w:eastAsia="Calibri"/>
              </w:rPr>
            </w:pPr>
            <w:r w:rsidRPr="00D34986">
              <w:rPr>
                <w:rFonts w:eastAsia="Calibri"/>
              </w:rPr>
              <w:lastRenderedPageBreak/>
              <w:t>Sujeto a:</w:t>
            </w:r>
          </w:p>
        </w:tc>
        <w:tc>
          <w:tcPr>
            <w:tcW w:w="0" w:type="auto"/>
            <w:shd w:val="clear" w:color="auto" w:fill="FFFFFF"/>
            <w:vAlign w:val="center"/>
            <w:hideMark/>
          </w:tcPr>
          <w:p w14:paraId="35D3F01F" w14:textId="77777777" w:rsidR="0067612A" w:rsidRPr="00D34986" w:rsidRDefault="0067612A" w:rsidP="003307DF">
            <w:pPr>
              <w:rPr>
                <w:rFonts w:eastAsia="Calibri"/>
              </w:rPr>
            </w:pPr>
            <w:r w:rsidRPr="00D34986">
              <w:rPr>
                <w:rFonts w:eastAsia="Calibri"/>
                <w:lang w:val="en-US"/>
              </w:rPr>
              <w:t>a11·x1 + a12·x2 + ... + a1n·xn = b1</w:t>
            </w:r>
            <w:r w:rsidRPr="00D34986">
              <w:rPr>
                <w:rFonts w:eastAsia="Calibri"/>
                <w:lang w:val="en-US"/>
              </w:rPr>
              <w:br/>
              <w:t>a21·x1 + a22·x2 + ... + a2n·xn = b2</w:t>
            </w:r>
            <w:r w:rsidRPr="00D34986">
              <w:rPr>
                <w:rFonts w:eastAsia="Calibri"/>
                <w:lang w:val="en-US"/>
              </w:rPr>
              <w:br/>
              <w:t>...</w:t>
            </w:r>
            <w:r w:rsidRPr="00D34986">
              <w:rPr>
                <w:rFonts w:eastAsia="Calibri"/>
                <w:lang w:val="en-US"/>
              </w:rPr>
              <w:br/>
              <w:t xml:space="preserve">am1·x1 + am2·x2 + ... </w:t>
            </w:r>
            <w:r w:rsidRPr="00D34986">
              <w:rPr>
                <w:rFonts w:eastAsia="Calibri"/>
              </w:rPr>
              <w:t>+ amn·xn = bm</w:t>
            </w:r>
            <w:r w:rsidRPr="00D34986">
              <w:rPr>
                <w:rFonts w:eastAsia="Calibri"/>
              </w:rPr>
              <w:br/>
              <w:t>x1,..., xn ≥ 0</w:t>
            </w:r>
          </w:p>
        </w:tc>
      </w:tr>
      <w:tr w:rsidR="0067612A" w:rsidRPr="00D34986" w14:paraId="10EC8DB6" w14:textId="77777777" w:rsidTr="003307DF">
        <w:trPr>
          <w:tblCellSpacing w:w="15" w:type="dxa"/>
        </w:trPr>
        <w:tc>
          <w:tcPr>
            <w:tcW w:w="0" w:type="auto"/>
            <w:shd w:val="clear" w:color="auto" w:fill="FFFFFF"/>
          </w:tcPr>
          <w:p w14:paraId="50CCB8EF" w14:textId="77777777" w:rsidR="0067612A" w:rsidRPr="00D34986" w:rsidRDefault="0067612A" w:rsidP="003307DF">
            <w:pPr>
              <w:rPr>
                <w:rFonts w:eastAsia="Calibri"/>
              </w:rPr>
            </w:pPr>
          </w:p>
        </w:tc>
        <w:tc>
          <w:tcPr>
            <w:tcW w:w="0" w:type="auto"/>
            <w:shd w:val="clear" w:color="auto" w:fill="FFFFFF"/>
            <w:vAlign w:val="center"/>
          </w:tcPr>
          <w:p w14:paraId="58DF7DDE" w14:textId="77777777" w:rsidR="0067612A" w:rsidRPr="00D34986" w:rsidRDefault="0067612A" w:rsidP="003307DF">
            <w:pPr>
              <w:rPr>
                <w:rFonts w:eastAsia="Calibri"/>
                <w:lang w:val="en-US"/>
              </w:rPr>
            </w:pPr>
          </w:p>
        </w:tc>
      </w:tr>
    </w:tbl>
    <w:p w14:paraId="5E052D59" w14:textId="77777777" w:rsidR="0067612A" w:rsidRPr="00D34986" w:rsidRDefault="0067612A" w:rsidP="0067612A">
      <w:pPr>
        <w:rPr>
          <w:rFonts w:eastAsia="Calibri"/>
        </w:rPr>
      </w:pPr>
    </w:p>
    <w:p w14:paraId="07A98BF2" w14:textId="77777777" w:rsidR="0067612A" w:rsidRPr="00D34986" w:rsidRDefault="0067612A" w:rsidP="0067612A">
      <w:pPr>
        <w:rPr>
          <w:rFonts w:eastAsia="Calibri"/>
          <w:u w:val="single"/>
        </w:rPr>
      </w:pPr>
      <w:r w:rsidRPr="00D34986">
        <w:rPr>
          <w:rFonts w:eastAsia="Calibri"/>
          <w:u w:val="single"/>
        </w:rPr>
        <w:t>El modelo debe cumplir las siguientes condiciones:</w:t>
      </w:r>
    </w:p>
    <w:p w14:paraId="0E6A89E0" w14:textId="77777777" w:rsidR="0067612A" w:rsidRPr="00D34986" w:rsidRDefault="0067612A" w:rsidP="0067612A">
      <w:pPr>
        <w:rPr>
          <w:rFonts w:eastAsia="Calibri"/>
        </w:rPr>
      </w:pPr>
    </w:p>
    <w:p w14:paraId="28380A61" w14:textId="77777777" w:rsidR="0067612A" w:rsidRPr="00D34986" w:rsidRDefault="0067612A" w:rsidP="0067612A">
      <w:pPr>
        <w:rPr>
          <w:rFonts w:eastAsia="Calibri"/>
        </w:rPr>
      </w:pPr>
      <w:r w:rsidRPr="00D34986">
        <w:rPr>
          <w:rFonts w:eastAsia="Calibri"/>
        </w:rPr>
        <w:t>El objetivo consistirá en maximizar o minimizar el valor de la función objetivo (por ejemplo, incrementar ganancias o reducir pérdidas, respectivamente).</w:t>
      </w:r>
    </w:p>
    <w:p w14:paraId="08F2E0F7" w14:textId="77777777" w:rsidR="0067612A" w:rsidRPr="00D34986" w:rsidRDefault="0067612A" w:rsidP="0067612A">
      <w:pPr>
        <w:rPr>
          <w:rFonts w:eastAsia="Calibri"/>
        </w:rPr>
      </w:pPr>
      <w:r w:rsidRPr="00D34986">
        <w:rPr>
          <w:rFonts w:eastAsia="Calibri"/>
        </w:rPr>
        <w:t>Todas las restricciones deben ser ecuaciones de igualdad (identidades matemáticas).</w:t>
      </w:r>
    </w:p>
    <w:p w14:paraId="68AD2045" w14:textId="77777777" w:rsidR="0067612A" w:rsidRPr="00D34986" w:rsidRDefault="0067612A" w:rsidP="0067612A">
      <w:pPr>
        <w:rPr>
          <w:rFonts w:eastAsia="Calibri"/>
        </w:rPr>
      </w:pPr>
      <w:r w:rsidRPr="00D34986">
        <w:rPr>
          <w:rFonts w:eastAsia="Calibri"/>
        </w:rPr>
        <w:t>Todas las variables (xi) deben tener valor positivo o nulo (condición de no negatividad).</w:t>
      </w:r>
    </w:p>
    <w:p w14:paraId="54BBEE47" w14:textId="77777777" w:rsidR="0067612A" w:rsidRPr="00D34986" w:rsidRDefault="0067612A" w:rsidP="0067612A">
      <w:pPr>
        <w:rPr>
          <w:rFonts w:eastAsia="Calibri"/>
        </w:rPr>
      </w:pPr>
      <w:r w:rsidRPr="00D34986">
        <w:rPr>
          <w:rFonts w:eastAsia="Calibri"/>
        </w:rPr>
        <w:t>Los términos independientes (bi) de cada ecuación deben ser no negativos.</w:t>
      </w:r>
    </w:p>
    <w:p w14:paraId="48B0F342" w14:textId="77777777" w:rsidR="0067612A" w:rsidRPr="00D34986" w:rsidRDefault="0067612A" w:rsidP="0067612A">
      <w:pPr>
        <w:rPr>
          <w:rFonts w:eastAsia="Calibri"/>
        </w:rPr>
      </w:pPr>
    </w:p>
    <w:p w14:paraId="4771002B" w14:textId="77777777" w:rsidR="0067612A" w:rsidRPr="00D34986" w:rsidRDefault="0067612A" w:rsidP="0067612A">
      <w:pPr>
        <w:rPr>
          <w:rFonts w:eastAsia="Calibri"/>
        </w:rPr>
      </w:pPr>
      <w:r w:rsidRPr="00D34986">
        <w:rPr>
          <w:rFonts w:eastAsia="Calibri"/>
        </w:rPr>
        <w:t>Hay que adaptar el problema modelado a la forma estándar para poder aplicar el algoritmo del Simplex.</w:t>
      </w:r>
    </w:p>
    <w:p w14:paraId="55205F9D" w14:textId="77777777" w:rsidR="0067612A" w:rsidRPr="00D34986" w:rsidRDefault="0067612A" w:rsidP="0067612A">
      <w:pPr>
        <w:rPr>
          <w:rFonts w:eastAsia="Calibri"/>
        </w:rPr>
      </w:pPr>
    </w:p>
    <w:p w14:paraId="5600FCC0" w14:textId="77777777" w:rsidR="0067612A" w:rsidRPr="00D34986" w:rsidRDefault="0067612A" w:rsidP="0067612A">
      <w:pPr>
        <w:rPr>
          <w:rFonts w:eastAsia="Calibri"/>
          <w:u w:val="single"/>
        </w:rPr>
      </w:pPr>
      <w:r w:rsidRPr="00D34986">
        <w:rPr>
          <w:rFonts w:eastAsia="Calibri"/>
          <w:u w:val="single"/>
        </w:rPr>
        <w:t>Tipo de optimización.</w:t>
      </w:r>
    </w:p>
    <w:p w14:paraId="7EED2F1B" w14:textId="77777777" w:rsidR="0067612A" w:rsidRPr="00D34986" w:rsidRDefault="0067612A" w:rsidP="0067612A">
      <w:pPr>
        <w:rPr>
          <w:rFonts w:eastAsia="Calibri"/>
        </w:rPr>
      </w:pPr>
    </w:p>
    <w:p w14:paraId="6C352B72" w14:textId="77777777" w:rsidR="0067612A" w:rsidRPr="00D34986" w:rsidRDefault="0067612A" w:rsidP="0067612A">
      <w:pPr>
        <w:rPr>
          <w:rFonts w:eastAsia="Calibri"/>
        </w:rPr>
      </w:pPr>
      <w:r w:rsidRPr="00D34986">
        <w:rPr>
          <w:rFonts w:eastAsia="Calibri"/>
        </w:rPr>
        <w:t>Como se ha comentado, el objetivo del método consistirá en optimizar el valor de la función objetivo. Sin embargo, se presentan dos opciones: obtener el valor óptimo mayor (maximizar) u obtener el valor óptimo menor (minimizar).</w:t>
      </w:r>
    </w:p>
    <w:p w14:paraId="4ED0B25E" w14:textId="77777777" w:rsidR="0067612A" w:rsidRPr="00D34986" w:rsidRDefault="0067612A" w:rsidP="0067612A">
      <w:pPr>
        <w:rPr>
          <w:rFonts w:eastAsia="Calibri"/>
        </w:rPr>
      </w:pPr>
    </w:p>
    <w:p w14:paraId="3757A707" w14:textId="77777777" w:rsidR="0067612A" w:rsidRPr="00D34986" w:rsidRDefault="0067612A" w:rsidP="0067612A">
      <w:pPr>
        <w:rPr>
          <w:rFonts w:eastAsia="Calibri"/>
        </w:rPr>
      </w:pPr>
      <w:r w:rsidRPr="00D34986">
        <w:rPr>
          <w:rFonts w:eastAsia="Calibri"/>
        </w:rPr>
        <w:t>Además, existen diferencias en el algoritmo entre el objetivo de maximización y el de minimización en cuanto al criterio de condición de parada para finalizar las iteraciones y a las condiciones de entrada y salida de la base. Así:</w:t>
      </w:r>
    </w:p>
    <w:p w14:paraId="38AF7A14" w14:textId="77777777" w:rsidR="0067612A" w:rsidRPr="00D34986" w:rsidRDefault="0067612A" w:rsidP="0067612A">
      <w:pPr>
        <w:rPr>
          <w:rFonts w:eastAsia="Calibri"/>
        </w:rPr>
      </w:pPr>
    </w:p>
    <w:p w14:paraId="3EEB367E" w14:textId="77777777" w:rsidR="0067612A" w:rsidRPr="00D34986" w:rsidRDefault="0067612A" w:rsidP="0067612A">
      <w:pPr>
        <w:rPr>
          <w:rFonts w:eastAsia="Calibri"/>
        </w:rPr>
      </w:pPr>
      <w:r w:rsidRPr="00D34986">
        <w:rPr>
          <w:rFonts w:eastAsia="Calibri"/>
        </w:rPr>
        <w:t>Objetivo de maximización</w:t>
      </w:r>
    </w:p>
    <w:p w14:paraId="609668D2" w14:textId="77777777" w:rsidR="0067612A" w:rsidRPr="00D34986" w:rsidRDefault="0067612A" w:rsidP="0067612A">
      <w:pPr>
        <w:rPr>
          <w:rFonts w:eastAsia="Calibri"/>
        </w:rPr>
      </w:pPr>
      <w:r w:rsidRPr="00D34986">
        <w:rPr>
          <w:rFonts w:eastAsia="Calibri"/>
        </w:rPr>
        <w:t>Condición de parada: cuando en la fila Z no aparece ningún valor negativo.</w:t>
      </w:r>
    </w:p>
    <w:p w14:paraId="05403375" w14:textId="77777777" w:rsidR="0067612A" w:rsidRPr="00D34986" w:rsidRDefault="0067612A" w:rsidP="0067612A">
      <w:pPr>
        <w:rPr>
          <w:rFonts w:eastAsia="Calibri"/>
        </w:rPr>
      </w:pPr>
      <w:r w:rsidRPr="00D34986">
        <w:rPr>
          <w:rFonts w:eastAsia="Calibri"/>
        </w:rPr>
        <w:t>Condición de entrada a la base: el menor valor negativo en la fila Z (o el de mayor valor absoluto entre los negativos) indica la variable Pj que entra a la base.</w:t>
      </w:r>
    </w:p>
    <w:p w14:paraId="0B02C9F4" w14:textId="77777777" w:rsidR="0067612A" w:rsidRPr="00D34986" w:rsidRDefault="0067612A" w:rsidP="0067612A">
      <w:pPr>
        <w:rPr>
          <w:rFonts w:eastAsia="Calibri"/>
        </w:rPr>
      </w:pPr>
      <w:r w:rsidRPr="00D34986">
        <w:rPr>
          <w:rFonts w:eastAsia="Calibri"/>
        </w:rPr>
        <w:t>Condición de salida de la base: una vez obtenida la variable entrante, la variable que sale se determina mediante el menor cociente P0/Pj de los estrictamente positivos.</w:t>
      </w:r>
    </w:p>
    <w:p w14:paraId="050A3CD5" w14:textId="77777777" w:rsidR="0067612A" w:rsidRPr="00D34986" w:rsidRDefault="0067612A" w:rsidP="0067612A">
      <w:pPr>
        <w:rPr>
          <w:rFonts w:eastAsia="Calibri"/>
        </w:rPr>
      </w:pPr>
    </w:p>
    <w:p w14:paraId="74CC6AC7" w14:textId="77777777" w:rsidR="0067612A" w:rsidRPr="00D34986" w:rsidRDefault="0067612A" w:rsidP="0067612A">
      <w:pPr>
        <w:rPr>
          <w:rFonts w:eastAsia="Calibri"/>
        </w:rPr>
      </w:pPr>
      <w:r w:rsidRPr="00D34986">
        <w:rPr>
          <w:rFonts w:eastAsia="Calibri"/>
        </w:rPr>
        <w:t>Objetivo de minimización</w:t>
      </w:r>
    </w:p>
    <w:p w14:paraId="6129455C" w14:textId="77777777" w:rsidR="0067612A" w:rsidRPr="00D34986" w:rsidRDefault="0067612A" w:rsidP="0067612A">
      <w:pPr>
        <w:rPr>
          <w:rFonts w:eastAsia="Calibri"/>
        </w:rPr>
      </w:pPr>
      <w:r w:rsidRPr="00D34986">
        <w:rPr>
          <w:rFonts w:eastAsia="Calibri"/>
        </w:rPr>
        <w:t>Condición de parada: cuando en la fila Z no aparece ningún valor positivo.</w:t>
      </w:r>
    </w:p>
    <w:p w14:paraId="0756B803" w14:textId="77777777" w:rsidR="0067612A" w:rsidRPr="00D34986" w:rsidRDefault="0067612A" w:rsidP="0067612A">
      <w:pPr>
        <w:rPr>
          <w:rFonts w:eastAsia="Calibri"/>
        </w:rPr>
      </w:pPr>
      <w:r w:rsidRPr="00D34986">
        <w:rPr>
          <w:rFonts w:eastAsia="Calibri"/>
        </w:rPr>
        <w:t>Condición de entrada a la base: el mayor valor positivo en la fila Z indica la variable Pj que entra a la base.</w:t>
      </w:r>
    </w:p>
    <w:p w14:paraId="24DDF98C" w14:textId="77777777" w:rsidR="0067612A" w:rsidRPr="00D34986" w:rsidRDefault="0067612A" w:rsidP="0067612A">
      <w:pPr>
        <w:rPr>
          <w:rFonts w:eastAsia="Calibri"/>
        </w:rPr>
      </w:pPr>
      <w:r w:rsidRPr="00D34986">
        <w:rPr>
          <w:rFonts w:eastAsia="Calibri"/>
        </w:rPr>
        <w:t>Condición de salida de la base: una vez obtenida la variable entrante, la variable que sale se determina mediante el menor cociente P0/Pj de los estrictamente negativos.</w:t>
      </w:r>
    </w:p>
    <w:p w14:paraId="72BB3B02" w14:textId="77777777" w:rsidR="0067612A" w:rsidRPr="00D34986" w:rsidRDefault="0067612A" w:rsidP="0067612A">
      <w:pPr>
        <w:rPr>
          <w:rFonts w:eastAsia="Calibri"/>
        </w:rPr>
      </w:pPr>
    </w:p>
    <w:p w14:paraId="13D3C30D" w14:textId="77777777" w:rsidR="0067612A" w:rsidRPr="00D34986" w:rsidRDefault="0067612A" w:rsidP="0067612A">
      <w:pPr>
        <w:rPr>
          <w:rFonts w:eastAsia="Calibri"/>
        </w:rPr>
      </w:pPr>
      <w:r w:rsidRPr="00D34986">
        <w:rPr>
          <w:rFonts w:eastAsia="Calibri"/>
        </w:rPr>
        <w:t>No obstante, es posible normalizar el objetivo del problema con el fin de aplicar siempre los mismos criterios en lo referente a la condición de parada del algoritmo y a las condiciones de entrada y salida de las variables de la base. De esta forma, si el objetivo es minimizar la solución, se puede cambiar el problema a otro equivalente de maximización simplemente multiplicando la función objetivo por "-1". Es decir, el problema de minimizar Z es equivalente al problema de maximizar (-1)·Z. Una vez obtenida la solución será necesario multiplicarla también por (-1).</w:t>
      </w:r>
    </w:p>
    <w:p w14:paraId="3DEE7EFF" w14:textId="77777777" w:rsidR="0067612A" w:rsidRPr="00D34986" w:rsidRDefault="0067612A" w:rsidP="0067612A">
      <w:pPr>
        <w:rPr>
          <w:rFonts w:eastAsia="Calibri"/>
        </w:rPr>
      </w:pPr>
    </w:p>
    <w:p w14:paraId="018ADC19" w14:textId="77777777" w:rsidR="0067612A" w:rsidRPr="00D34986" w:rsidRDefault="0067612A" w:rsidP="0067612A">
      <w:pPr>
        <w:rPr>
          <w:rFonts w:eastAsia="Calibri"/>
        </w:rPr>
      </w:pPr>
      <w:r w:rsidRPr="00D34986">
        <w:rPr>
          <w:rFonts w:eastAsia="Calibri"/>
        </w:rPr>
        <w:t>Ventajas: No hay que preocuparse por nuevos criterios de parada, condición de entrada y salida de la base ya que se mantienen.</w:t>
      </w:r>
    </w:p>
    <w:p w14:paraId="472A6E4B" w14:textId="77777777" w:rsidR="0067612A" w:rsidRPr="00D34986" w:rsidRDefault="0067612A" w:rsidP="0067612A">
      <w:pPr>
        <w:rPr>
          <w:rFonts w:eastAsia="Calibri"/>
        </w:rPr>
      </w:pPr>
    </w:p>
    <w:p w14:paraId="41D60A77" w14:textId="77777777" w:rsidR="0067612A" w:rsidRPr="00D34986" w:rsidRDefault="0067612A" w:rsidP="0067612A">
      <w:pPr>
        <w:rPr>
          <w:rFonts w:eastAsia="Calibri"/>
        </w:rPr>
      </w:pPr>
      <w:r w:rsidRPr="00D34986">
        <w:rPr>
          <w:rFonts w:eastAsia="Calibri"/>
        </w:rPr>
        <w:t xml:space="preserve">Inconvenientes: En el caso de que la función tenga todos los coeficientes de sus variables básicas positivos, y además las restricciones sean del tipo de desigualdad </w:t>
      </w:r>
      <w:r w:rsidRPr="00D34986">
        <w:rPr>
          <w:rFonts w:eastAsia="Calibri"/>
        </w:rPr>
        <w:lastRenderedPageBreak/>
        <w:t>"≤", al hacer el cambio dichos coeficientes quedan negativos cumpliéndose la condición de parada en la primera iteración (en la fila del valor de la función objetivo todos los valores son positivos o cero). Obteniéndose en este caso por defecto un valor óptimo para la función igual a 0.</w:t>
      </w:r>
    </w:p>
    <w:p w14:paraId="4B5C46A7" w14:textId="77777777" w:rsidR="0067612A" w:rsidRPr="00D34986" w:rsidRDefault="0067612A" w:rsidP="0067612A">
      <w:pPr>
        <w:rPr>
          <w:rFonts w:eastAsia="Calibri"/>
        </w:rPr>
      </w:pPr>
    </w:p>
    <w:p w14:paraId="2E0F6330" w14:textId="77777777" w:rsidR="0067612A" w:rsidRPr="00D34986" w:rsidRDefault="0067612A" w:rsidP="0067612A">
      <w:pPr>
        <w:rPr>
          <w:rFonts w:eastAsia="Calibri"/>
        </w:rPr>
      </w:pPr>
      <w:r w:rsidRPr="00D34986">
        <w:rPr>
          <w:rFonts w:eastAsia="Calibri"/>
        </w:rPr>
        <w:t>Solución: Realmente no existe este problema dado que para que la solución sea superior a 0 es necesario que alguna restricción tenga impuesta la condición "≥" (y se trataría de un modelo para el método de las Dos Fases). En el caso planteado, la solución real debe ser cero.</w:t>
      </w:r>
      <w:r w:rsidRPr="00D34986">
        <w:rPr>
          <w:rFonts w:eastAsia="Calibri"/>
        </w:rPr>
        <w:tab/>
      </w:r>
    </w:p>
    <w:p w14:paraId="1F5CFF35" w14:textId="77777777" w:rsidR="0067612A" w:rsidRPr="00D34986" w:rsidRDefault="0067612A" w:rsidP="0067612A">
      <w:pPr>
        <w:rPr>
          <w:rFonts w:eastAsia="Calibri"/>
        </w:rPr>
      </w:pPr>
    </w:p>
    <w:p w14:paraId="4DB754C4" w14:textId="77777777" w:rsidR="0067612A" w:rsidRPr="00D34986" w:rsidRDefault="0067612A" w:rsidP="0067612A">
      <w:pPr>
        <w:rPr>
          <w:rFonts w:eastAsia="Calibri"/>
          <w:u w:val="single"/>
        </w:rPr>
      </w:pPr>
      <w:r w:rsidRPr="00D34986">
        <w:rPr>
          <w:rFonts w:eastAsia="Calibri"/>
          <w:u w:val="single"/>
        </w:rPr>
        <w:t>Cambio de signo de los términos independientes</w:t>
      </w:r>
    </w:p>
    <w:p w14:paraId="0D3BCC1B" w14:textId="77777777" w:rsidR="0067612A" w:rsidRPr="00D34986" w:rsidRDefault="0067612A" w:rsidP="0067612A">
      <w:pPr>
        <w:rPr>
          <w:rFonts w:eastAsia="Calibri"/>
          <w:u w:val="single"/>
        </w:rPr>
      </w:pPr>
    </w:p>
    <w:p w14:paraId="4A11E6AC" w14:textId="77777777" w:rsidR="0067612A" w:rsidRPr="00D34986" w:rsidRDefault="0067612A" w:rsidP="0067612A">
      <w:pPr>
        <w:rPr>
          <w:rFonts w:eastAsia="Calibri"/>
        </w:rPr>
      </w:pPr>
      <w:r w:rsidRPr="00D34986">
        <w:rPr>
          <w:rFonts w:eastAsia="Calibri"/>
        </w:rPr>
        <w:t>También se ha dicho que los términos independientes (bi) de cada ecuación deben ser no negativos para poder emplear el método Simplex. A tal fin, si alguna de las restricciones presenta un término independiente menor que 0 habrá que multiplicar por "-1" ambos lados de la inecuación (teniendo en cuenta que esta operación también afecta al tipo de restricción).</w:t>
      </w:r>
    </w:p>
    <w:p w14:paraId="2BCB3D89" w14:textId="77777777" w:rsidR="0067612A" w:rsidRPr="00D34986" w:rsidRDefault="0067612A" w:rsidP="0067612A">
      <w:pPr>
        <w:rPr>
          <w:rFonts w:eastAsia="Calibri"/>
        </w:rPr>
      </w:pPr>
    </w:p>
    <w:p w14:paraId="2F047D93" w14:textId="77777777" w:rsidR="0067612A" w:rsidRPr="00D34986" w:rsidRDefault="0067612A" w:rsidP="0067612A">
      <w:pPr>
        <w:rPr>
          <w:rFonts w:eastAsia="Calibri"/>
        </w:rPr>
      </w:pPr>
      <w:r w:rsidRPr="00D34986">
        <w:rPr>
          <w:rFonts w:eastAsia="Calibri"/>
        </w:rPr>
        <w:t>Ventajas: Con ésta simple modificación de signos en las restricciones correspondientes se posibilita la aplicación del método Simplex al problema modelado.</w:t>
      </w:r>
    </w:p>
    <w:p w14:paraId="5A522AD8" w14:textId="77777777" w:rsidR="0067612A" w:rsidRPr="00D34986" w:rsidRDefault="0067612A" w:rsidP="0067612A">
      <w:pPr>
        <w:rPr>
          <w:rFonts w:eastAsia="Calibri"/>
        </w:rPr>
      </w:pPr>
    </w:p>
    <w:p w14:paraId="1D429463" w14:textId="77777777" w:rsidR="0067612A" w:rsidRPr="00D34986" w:rsidRDefault="0067612A" w:rsidP="0067612A">
      <w:pPr>
        <w:rPr>
          <w:rFonts w:eastAsia="Calibri"/>
        </w:rPr>
      </w:pPr>
      <w:r w:rsidRPr="00D34986">
        <w:rPr>
          <w:rFonts w:eastAsia="Calibri"/>
        </w:rPr>
        <w:t xml:space="preserve">Inconvenientes: Puede resultar que en las restricciones donde tengamos que modificar los signos de las constantes, los tipos de desigualdad fueran "≤" (quedando tras la operación del tipo "≥") siendo necesario desarrollar el método de las Dos Fases. Este inconveniente no es controlable, aunque podría ocurrir el caso contrario y resultar beneficioso si los términos independientes negativos se presentan en todas aquellas restricciones con desigualdad de tipo "≥". Si existe </w:t>
      </w:r>
      <w:r w:rsidRPr="00D34986">
        <w:rPr>
          <w:rFonts w:eastAsia="Calibri"/>
        </w:rPr>
        <w:lastRenderedPageBreak/>
        <w:t>alguna restricción del tipo "=" no supondría ninguna ventaja ni desventaja puesto que siempre sería de necesaria aplicación el método de las Dos Fases.</w:t>
      </w:r>
    </w:p>
    <w:p w14:paraId="56E15DB4" w14:textId="77777777" w:rsidR="00F62742" w:rsidRPr="00D34986" w:rsidRDefault="00F62742" w:rsidP="0067612A">
      <w:pPr>
        <w:rPr>
          <w:rFonts w:eastAsia="Calibri"/>
        </w:rPr>
      </w:pPr>
    </w:p>
    <w:p w14:paraId="1ED4B69B" w14:textId="77777777" w:rsidR="0067612A" w:rsidRPr="00D34986" w:rsidRDefault="0067612A" w:rsidP="0067612A">
      <w:pPr>
        <w:rPr>
          <w:rFonts w:eastAsia="Calibri"/>
          <w:u w:val="single"/>
        </w:rPr>
      </w:pPr>
      <w:r w:rsidRPr="00D34986">
        <w:rPr>
          <w:rFonts w:eastAsia="Calibri"/>
          <w:u w:val="single"/>
        </w:rPr>
        <w:t>Normalización de las restricciones</w:t>
      </w:r>
    </w:p>
    <w:p w14:paraId="616E2795" w14:textId="77777777" w:rsidR="0067612A" w:rsidRPr="00D34986" w:rsidRDefault="0067612A" w:rsidP="0067612A">
      <w:pPr>
        <w:rPr>
          <w:rFonts w:eastAsia="Calibri"/>
        </w:rPr>
      </w:pPr>
    </w:p>
    <w:p w14:paraId="59F15FB6" w14:textId="77777777" w:rsidR="0067612A" w:rsidRPr="00D34986" w:rsidRDefault="0067612A" w:rsidP="0067612A">
      <w:pPr>
        <w:rPr>
          <w:rFonts w:eastAsia="Calibri"/>
        </w:rPr>
      </w:pPr>
      <w:r w:rsidRPr="00D34986">
        <w:rPr>
          <w:rFonts w:eastAsia="Calibri"/>
        </w:rPr>
        <w:t>Otra de las condiciones del modelo estándar del problema es que todas las restricciones sean ecuaciones de igualdad (también llamadas restricciones de igualdad), por lo que hay que convertir las restricciones de desigualdad o inecuaciones en dichas identidades matemáticas.</w:t>
      </w:r>
    </w:p>
    <w:p w14:paraId="1BF1A821" w14:textId="77777777" w:rsidR="0067612A" w:rsidRPr="00D34986" w:rsidRDefault="0067612A" w:rsidP="0067612A">
      <w:pPr>
        <w:rPr>
          <w:rFonts w:eastAsia="Calibri"/>
        </w:rPr>
      </w:pPr>
    </w:p>
    <w:p w14:paraId="20CBB9C1" w14:textId="77777777" w:rsidR="0067612A" w:rsidRPr="00D34986" w:rsidRDefault="0067612A" w:rsidP="0067612A">
      <w:pPr>
        <w:rPr>
          <w:rFonts w:eastAsia="Calibri"/>
        </w:rPr>
      </w:pPr>
      <w:r w:rsidRPr="00D34986">
        <w:rPr>
          <w:rFonts w:eastAsia="Calibri"/>
        </w:rPr>
        <w:t>La condición de no negatividad de las variables (x1,..., xn ≥ 0) es la única excepción y se mantiene tal cual.</w:t>
      </w:r>
    </w:p>
    <w:p w14:paraId="42A1EAB1" w14:textId="77777777" w:rsidR="0067612A" w:rsidRPr="00D34986" w:rsidRDefault="0067612A" w:rsidP="0067612A">
      <w:pPr>
        <w:rPr>
          <w:rFonts w:eastAsia="Calibri"/>
        </w:rPr>
      </w:pPr>
    </w:p>
    <w:p w14:paraId="58B57060" w14:textId="77777777" w:rsidR="0067612A" w:rsidRPr="00D34986" w:rsidRDefault="0067612A" w:rsidP="0067612A">
      <w:pPr>
        <w:rPr>
          <w:rFonts w:eastAsia="Calibri"/>
        </w:rPr>
      </w:pPr>
      <w:r w:rsidRPr="00D34986">
        <w:rPr>
          <w:rFonts w:eastAsia="Calibri"/>
        </w:rPr>
        <w:t>Restricción de tipo "≤"</w:t>
      </w:r>
    </w:p>
    <w:p w14:paraId="43A4F82E" w14:textId="77777777" w:rsidR="0067612A" w:rsidRPr="00D34986" w:rsidRDefault="0067612A" w:rsidP="0067612A">
      <w:pPr>
        <w:rPr>
          <w:rFonts w:eastAsia="Calibri"/>
        </w:rPr>
      </w:pPr>
      <w:r w:rsidRPr="00D34986">
        <w:rPr>
          <w:rFonts w:eastAsia="Calibri"/>
        </w:rPr>
        <w:t>Para normalizar una restricción con una desigualdad del tipo "≤", hay que añadir una nueva variable, llamada variable de holgura xs (con la condición de no negatividad: xs ≥ 0). Esta nueva variable aparece con coeficiente cero en la función objetivo, y sumando en la ecuación correspondiente (que ahora sí será una identidad matemática o ecuación de igualdad).</w:t>
      </w:r>
    </w:p>
    <w:p w14:paraId="2AD1C65E" w14:textId="77777777" w:rsidR="0067612A" w:rsidRPr="00D34986" w:rsidRDefault="0067612A" w:rsidP="0067612A">
      <w:pPr>
        <w:rPr>
          <w:rFonts w:eastAsia="Calibri"/>
        </w:rPr>
      </w:pPr>
    </w:p>
    <w:p w14:paraId="4CB3CCD4" w14:textId="77777777" w:rsidR="0067612A" w:rsidRPr="00D34986" w:rsidRDefault="0067612A" w:rsidP="0067612A">
      <w:pPr>
        <w:rPr>
          <w:rFonts w:eastAsia="Calibri"/>
        </w:rPr>
      </w:pPr>
      <w:r w:rsidRPr="00D34986">
        <w:rPr>
          <w:rFonts w:eastAsia="Calibri"/>
          <w:noProof/>
        </w:rPr>
        <mc:AlternateContent>
          <mc:Choice Requires="wps">
            <w:drawing>
              <wp:anchor distT="0" distB="0" distL="114300" distR="114300" simplePos="0" relativeHeight="251674624" behindDoc="0" locked="0" layoutInCell="1" allowOverlap="1" wp14:anchorId="1F976927" wp14:editId="0EA9C780">
                <wp:simplePos x="0" y="0"/>
                <wp:positionH relativeFrom="column">
                  <wp:posOffset>2396490</wp:posOffset>
                </wp:positionH>
                <wp:positionV relativeFrom="paragraph">
                  <wp:posOffset>80010</wp:posOffset>
                </wp:positionV>
                <wp:extent cx="333375" cy="9525"/>
                <wp:effectExtent l="0" t="76200" r="28575" b="85725"/>
                <wp:wrapNone/>
                <wp:docPr id="62" name="Conector recto de flecha 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33375" cy="9525"/>
                        </a:xfrm>
                        <a:prstGeom prst="straightConnector1">
                          <a:avLst/>
                        </a:prstGeom>
                        <a:noFill/>
                        <a:ln w="2540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type w14:anchorId="097DD6C1" id="_x0000_t32" coordsize="21600,21600" o:spt="32" o:oned="t" path="m,l21600,21600e" filled="f">
                <v:path arrowok="t" fillok="f" o:connecttype="none"/>
                <o:lock v:ext="edit" shapetype="t"/>
              </v:shapetype>
              <v:shape id="Conector recto de flecha 62" o:spid="_x0000_s1026" type="#_x0000_t32" style="position:absolute;margin-left:188.7pt;margin-top:6.3pt;width:26.25pt;height:.7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" strokecolor="windowText" strokeweight="2pt">
                <v:stroke endarrow="block" joinstyle="miter"/>
                <o:lock v:ext="edit" shapetype="f"/>
              </v:shape>
            </w:pict>
          </mc:Fallback>
        </mc:AlternateContent>
      </w:r>
      <w:r w:rsidRPr="00D34986">
        <w:rPr>
          <w:rFonts w:eastAsia="Calibri"/>
        </w:rPr>
        <w:t>a11·x1 + a12·x2 ≤ b1            a11·x1 + a12·x2 + 1·xs = b1</w:t>
      </w:r>
    </w:p>
    <w:p w14:paraId="28C5C233" w14:textId="77777777" w:rsidR="0067612A" w:rsidRPr="00D34986" w:rsidRDefault="0067612A" w:rsidP="0067612A">
      <w:pPr>
        <w:rPr>
          <w:rFonts w:eastAsia="Calibri"/>
        </w:rPr>
      </w:pPr>
    </w:p>
    <w:p w14:paraId="45B7E88E" w14:textId="77777777" w:rsidR="0067612A" w:rsidRPr="00D34986" w:rsidRDefault="0067612A" w:rsidP="0067612A">
      <w:pPr>
        <w:rPr>
          <w:rFonts w:eastAsia="Calibri"/>
        </w:rPr>
      </w:pPr>
      <w:r w:rsidRPr="00D34986">
        <w:rPr>
          <w:rFonts w:eastAsia="Calibri"/>
        </w:rPr>
        <w:t>Restricción de tipo "≥"</w:t>
      </w:r>
    </w:p>
    <w:p w14:paraId="3B617B1C" w14:textId="77777777" w:rsidR="0067612A" w:rsidRPr="00D34986" w:rsidRDefault="0067612A" w:rsidP="0067612A">
      <w:pPr>
        <w:rPr>
          <w:rFonts w:eastAsia="Calibri"/>
        </w:rPr>
      </w:pPr>
      <w:r w:rsidRPr="00D34986">
        <w:rPr>
          <w:rFonts w:eastAsia="Calibri"/>
        </w:rPr>
        <w:t>En caso de una desigualdad del tipo "≥", también hay que añadir una nueva variable llamada variable de exceso xs (con la condición de no negatividad: xs ≥ 0). Esta nueva variable aparece con coeficiente cero en la función objetivo, y restando en la ecuación correspondiente.</w:t>
      </w:r>
    </w:p>
    <w:p w14:paraId="25BCADC0" w14:textId="77777777" w:rsidR="0067612A" w:rsidRPr="00D34986" w:rsidRDefault="0067612A" w:rsidP="0067612A">
      <w:pPr>
        <w:rPr>
          <w:rFonts w:eastAsia="Calibri"/>
        </w:rPr>
      </w:pPr>
    </w:p>
    <w:p w14:paraId="52626AA7" w14:textId="77777777" w:rsidR="0067612A" w:rsidRPr="00D34986" w:rsidRDefault="0067612A" w:rsidP="0067612A">
      <w:pPr>
        <w:rPr>
          <w:rFonts w:eastAsia="Calibri"/>
        </w:rPr>
      </w:pPr>
      <w:r w:rsidRPr="00D34986">
        <w:rPr>
          <w:rFonts w:eastAsia="Calibri"/>
        </w:rPr>
        <w:lastRenderedPageBreak/>
        <w:t>Surge ahora un problema con la condición de no negatividad con esta nueva variable del problema. Las inecuaciones que contengan una desigualdad de tipo "≥" quedarían:</w:t>
      </w:r>
    </w:p>
    <w:p w14:paraId="24A26295" w14:textId="77777777" w:rsidR="0067612A" w:rsidRPr="00D34986" w:rsidRDefault="0067612A" w:rsidP="0067612A">
      <w:pPr>
        <w:rPr>
          <w:rFonts w:eastAsia="Calibri"/>
        </w:rPr>
      </w:pPr>
    </w:p>
    <w:p w14:paraId="04ACC6C6" w14:textId="77777777" w:rsidR="0067612A" w:rsidRPr="00D34986" w:rsidRDefault="0067612A" w:rsidP="0067612A">
      <w:pPr>
        <w:rPr>
          <w:rFonts w:eastAsia="Calibri"/>
        </w:rPr>
      </w:pPr>
      <w:r w:rsidRPr="00D34986">
        <w:rPr>
          <w:rFonts w:eastAsia="Calibri"/>
          <w:noProof/>
        </w:rPr>
        <mc:AlternateContent>
          <mc:Choice Requires="wps">
            <w:drawing>
              <wp:anchor distT="0" distB="0" distL="114300" distR="114300" simplePos="0" relativeHeight="251675648" behindDoc="0" locked="0" layoutInCell="1" allowOverlap="1" wp14:anchorId="2257342C" wp14:editId="1AFE2F30">
                <wp:simplePos x="0" y="0"/>
                <wp:positionH relativeFrom="column">
                  <wp:posOffset>1682534</wp:posOffset>
                </wp:positionH>
                <wp:positionV relativeFrom="paragraph">
                  <wp:posOffset>91440</wp:posOffset>
                </wp:positionV>
                <wp:extent cx="333375" cy="9525"/>
                <wp:effectExtent l="0" t="76200" r="28575" b="85725"/>
                <wp:wrapNone/>
                <wp:docPr id="61" name="Conector recto de flecha 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33375" cy="9525"/>
                        </a:xfrm>
                        <a:prstGeom prst="straightConnector1">
                          <a:avLst/>
                        </a:prstGeom>
                        <a:noFill/>
                        <a:ln w="2540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type w14:anchorId="257AC983" id="_x0000_t32" coordsize="21600,21600" o:spt="32" o:oned="t" path="m,l21600,21600e" filled="f">
                <v:path arrowok="t" fillok="f" o:connecttype="none"/>
                <o:lock v:ext="edit" shapetype="t"/>
              </v:shapetype>
              <v:shape id="Conector recto de flecha 61" o:spid="_x0000_s1026" type="#_x0000_t32" style="position:absolute;margin-left:132.5pt;margin-top:7.2pt;width:26.25pt;height:.7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" strokecolor="windowText" strokeweight="2pt">
                <v:stroke endarrow="block" joinstyle="miter"/>
                <o:lock v:ext="edit" shapetype="f"/>
              </v:shape>
            </w:pict>
          </mc:Fallback>
        </mc:AlternateContent>
      </w:r>
      <w:r w:rsidRPr="00D34986">
        <w:rPr>
          <w:rFonts w:eastAsia="Calibri"/>
        </w:rPr>
        <w:t>a11·x1 + a12·x2 ≥ b1              a11·x1 + a12·x2 - 1·xs = b1</w:t>
      </w:r>
    </w:p>
    <w:p w14:paraId="735248D5" w14:textId="77777777" w:rsidR="0067612A" w:rsidRPr="00D34986" w:rsidRDefault="0067612A" w:rsidP="0067612A">
      <w:pPr>
        <w:rPr>
          <w:rFonts w:eastAsia="Calibri"/>
        </w:rPr>
      </w:pPr>
      <w:r w:rsidRPr="00D34986">
        <w:rPr>
          <w:rFonts w:eastAsia="Calibri"/>
        </w:rPr>
        <w:t>Al realizar la primera iteración con el método Simplex, las variables básicas no estarán en la base y tomarán valor cero. En este caso la nueva variable xs, tras hacer cero a x1 y x2, tomará el valor -b1 y no cumpliría la condición de no negatividad. Es necesario añadir otra nueva variable xr, llamada variable artificial, que también aparecerá con coeficiente cero en la función objetivo y sumando en la restricción correspondiente. Quedando entonces de la siguiente manera:</w:t>
      </w:r>
    </w:p>
    <w:p w14:paraId="36C10858" w14:textId="77777777" w:rsidR="0067612A" w:rsidRPr="00D34986" w:rsidRDefault="0067612A" w:rsidP="0067612A">
      <w:pPr>
        <w:rPr>
          <w:rFonts w:eastAsia="Calibri"/>
        </w:rPr>
      </w:pPr>
    </w:p>
    <w:p w14:paraId="2669E047" w14:textId="77777777" w:rsidR="0067612A" w:rsidRPr="00D34986" w:rsidRDefault="0067612A" w:rsidP="0067612A">
      <w:pPr>
        <w:rPr>
          <w:rFonts w:eastAsia="Calibri"/>
        </w:rPr>
      </w:pPr>
      <w:r w:rsidRPr="00D34986">
        <w:rPr>
          <w:rFonts w:eastAsia="Calibri"/>
          <w:noProof/>
        </w:rPr>
        <mc:AlternateContent>
          <mc:Choice Requires="wps">
            <w:drawing>
              <wp:anchor distT="0" distB="0" distL="114300" distR="114300" simplePos="0" relativeHeight="251676672" behindDoc="0" locked="0" layoutInCell="1" allowOverlap="1" wp14:anchorId="736924AA" wp14:editId="23B07FF3">
                <wp:simplePos x="0" y="0"/>
                <wp:positionH relativeFrom="column">
                  <wp:posOffset>1613660</wp:posOffset>
                </wp:positionH>
                <wp:positionV relativeFrom="paragraph">
                  <wp:posOffset>111760</wp:posOffset>
                </wp:positionV>
                <wp:extent cx="333375" cy="9525"/>
                <wp:effectExtent l="0" t="76200" r="28575" b="85725"/>
                <wp:wrapNone/>
                <wp:docPr id="60" name="Conector recto de flecha 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33375" cy="9525"/>
                        </a:xfrm>
                        <a:prstGeom prst="straightConnector1">
                          <a:avLst/>
                        </a:prstGeom>
                        <a:noFill/>
                        <a:ln w="2540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334965FC" id="Conector recto de flecha 60" o:spid="_x0000_s1026" type="#_x0000_t32" style="position:absolute;margin-left:127.05pt;margin-top:8.8pt;width:26.25pt;height:.7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" strokecolor="windowText" strokeweight="2pt">
                <v:stroke endarrow="block" joinstyle="miter"/>
                <o:lock v:ext="edit" shapetype="f"/>
              </v:shape>
            </w:pict>
          </mc:Fallback>
        </mc:AlternateContent>
      </w:r>
      <w:r w:rsidRPr="00D34986">
        <w:rPr>
          <w:rFonts w:eastAsia="Calibri"/>
        </w:rPr>
        <w:t>a11·x1 + a12·x2 ≥ b1            a11·x1 + a12·x2 - 1·xs + 1·xr = b1</w:t>
      </w:r>
    </w:p>
    <w:p w14:paraId="46CDC222" w14:textId="77777777" w:rsidR="0067612A" w:rsidRPr="00D34986" w:rsidRDefault="0067612A" w:rsidP="0067612A">
      <w:pPr>
        <w:rPr>
          <w:rFonts w:eastAsia="Calibri"/>
        </w:rPr>
      </w:pPr>
    </w:p>
    <w:p w14:paraId="5E9D70FC" w14:textId="77777777" w:rsidR="0067612A" w:rsidRPr="00D34986" w:rsidRDefault="0067612A" w:rsidP="0067612A">
      <w:pPr>
        <w:rPr>
          <w:rFonts w:eastAsia="Calibri"/>
        </w:rPr>
      </w:pPr>
      <w:r w:rsidRPr="00D34986">
        <w:rPr>
          <w:rFonts w:eastAsia="Calibri"/>
        </w:rPr>
        <w:t>Restricción de tipo "="</w:t>
      </w:r>
    </w:p>
    <w:p w14:paraId="59045D32" w14:textId="77777777" w:rsidR="0067612A" w:rsidRPr="00D34986" w:rsidRDefault="0067612A" w:rsidP="0067612A">
      <w:pPr>
        <w:rPr>
          <w:rFonts w:eastAsia="Calibri"/>
        </w:rPr>
      </w:pPr>
      <w:r w:rsidRPr="00D34986">
        <w:rPr>
          <w:rFonts w:eastAsia="Calibri"/>
        </w:rPr>
        <w:t>Al contrario de lo que cabría pensar, para las restricciones de tipo "=" (aunque ya son identidades) también es necesario agregar variables artificiales xr. Como en el caso anterior, su coeficiente será cero en la función objetivo y aparecerá sumando en la restricción correspondiente.</w:t>
      </w:r>
    </w:p>
    <w:p w14:paraId="1778255A" w14:textId="77777777" w:rsidR="0067612A" w:rsidRPr="00D34986" w:rsidRDefault="0067612A" w:rsidP="0067612A">
      <w:pPr>
        <w:rPr>
          <w:rFonts w:eastAsia="Calibri"/>
        </w:rPr>
      </w:pPr>
    </w:p>
    <w:p w14:paraId="773DAD88" w14:textId="77777777" w:rsidR="0067612A" w:rsidRPr="00D34986" w:rsidRDefault="0067612A" w:rsidP="0067612A">
      <w:pPr>
        <w:rPr>
          <w:rFonts w:eastAsia="Calibri"/>
        </w:rPr>
      </w:pPr>
      <w:r w:rsidRPr="00D34986">
        <w:rPr>
          <w:rFonts w:eastAsia="Calibri"/>
          <w:noProof/>
        </w:rPr>
        <mc:AlternateContent>
          <mc:Choice Requires="wps">
            <w:drawing>
              <wp:anchor distT="0" distB="0" distL="114300" distR="114300" simplePos="0" relativeHeight="251677696" behindDoc="0" locked="0" layoutInCell="1" allowOverlap="1" wp14:anchorId="45296039" wp14:editId="5F5D4777">
                <wp:simplePos x="0" y="0"/>
                <wp:positionH relativeFrom="column">
                  <wp:posOffset>1611672</wp:posOffset>
                </wp:positionH>
                <wp:positionV relativeFrom="paragraph">
                  <wp:posOffset>106045</wp:posOffset>
                </wp:positionV>
                <wp:extent cx="333375" cy="9525"/>
                <wp:effectExtent l="0" t="76200" r="28575" b="85725"/>
                <wp:wrapNone/>
                <wp:docPr id="59" name="Conector recto de flecha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33375" cy="9525"/>
                        </a:xfrm>
                        <a:prstGeom prst="straightConnector1">
                          <a:avLst/>
                        </a:prstGeom>
                        <a:noFill/>
                        <a:ln w="25400" cap="flat" cmpd="sng" algn="ctr">
                          <a:solidFill>
                            <a:sysClr val="windowText" lastClr="000000"/>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7D756B8A" id="Conector recto de flecha 59" o:spid="_x0000_s1026" type="#_x0000_t32" style="position:absolute;margin-left:126.9pt;margin-top:8.35pt;width:26.25pt;height:.75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" strokecolor="windowText" strokeweight="2pt">
                <v:stroke endarrow="block" joinstyle="miter"/>
                <o:lock v:ext="edit" shapetype="f"/>
              </v:shape>
            </w:pict>
          </mc:Fallback>
        </mc:AlternateContent>
      </w:r>
      <w:r w:rsidRPr="00D34986">
        <w:rPr>
          <w:rFonts w:eastAsia="Calibri"/>
        </w:rPr>
        <w:t>a11·x1 + a12·x2 = b1            a11·x1 + a12·x2 + 1·xr = b1</w:t>
      </w:r>
    </w:p>
    <w:p w14:paraId="14373152" w14:textId="77777777" w:rsidR="0067612A" w:rsidRPr="00D34986" w:rsidRDefault="0067612A" w:rsidP="0067612A">
      <w:pPr>
        <w:rPr>
          <w:rFonts w:eastAsia="Calibri"/>
        </w:rPr>
      </w:pPr>
    </w:p>
    <w:p w14:paraId="246BD475" w14:textId="77777777" w:rsidR="0067612A" w:rsidRPr="00D34986" w:rsidRDefault="0067612A" w:rsidP="0067612A">
      <w:pPr>
        <w:rPr>
          <w:rFonts w:eastAsia="Calibri"/>
        </w:rPr>
      </w:pPr>
      <w:r w:rsidRPr="00D34986">
        <w:rPr>
          <w:rFonts w:eastAsia="Calibri"/>
        </w:rPr>
        <w:t>En el último caso se hace patente que las variables artificiales suponen una violación de las leyes del álgebra, por lo que será necesario asegurar que dichas variables artificiales tengan un valor 0 en la solución final. De esto se encarga el método de las Dos Fases y por ello siempre que aparezcan este tipo de variables habrá que realizarlo.</w:t>
      </w:r>
    </w:p>
    <w:p w14:paraId="57C252C9" w14:textId="77777777" w:rsidR="0067612A" w:rsidRPr="00D34986" w:rsidRDefault="0067612A" w:rsidP="0067612A">
      <w:pPr>
        <w:rPr>
          <w:rFonts w:eastAsia="Calibri"/>
        </w:rPr>
      </w:pPr>
    </w:p>
    <w:p w14:paraId="54EED165" w14:textId="77777777" w:rsidR="0067612A" w:rsidRPr="00D34986" w:rsidRDefault="0067612A" w:rsidP="0067612A">
      <w:pPr>
        <w:rPr>
          <w:rFonts w:eastAsia="Calibri"/>
        </w:rPr>
      </w:pPr>
      <w:r w:rsidRPr="00D34986">
        <w:rPr>
          <w:rFonts w:eastAsia="Calibri"/>
        </w:rPr>
        <w:lastRenderedPageBreak/>
        <w:t>En la siguiente tabla se resume según la desigualdad el tipo de variable que aparece en la ecuación normalizada, así como su signo:</w:t>
      </w:r>
    </w:p>
    <w:p w14:paraId="68E3EA81" w14:textId="77777777" w:rsidR="0067612A" w:rsidRPr="00D34986" w:rsidRDefault="0067612A" w:rsidP="0067612A">
      <w:pPr>
        <w:rPr>
          <w:rFonts w:eastAsia="Calibri"/>
        </w:rPr>
      </w:pPr>
    </w:p>
    <w:p w14:paraId="0AA83667" w14:textId="77777777" w:rsidR="0067612A" w:rsidRPr="00D34986" w:rsidRDefault="0067612A" w:rsidP="0067612A">
      <w:pPr>
        <w:rPr>
          <w:rFonts w:eastAsia="Calibri"/>
        </w:rPr>
      </w:pPr>
      <w:r w:rsidRPr="00D34986">
        <w:rPr>
          <w:rFonts w:eastAsia="Calibri"/>
          <w:noProof/>
        </w:rPr>
        <w:drawing>
          <wp:anchor distT="0" distB="0" distL="114300" distR="114300" simplePos="0" relativeHeight="251678720" behindDoc="1" locked="0" layoutInCell="1" allowOverlap="1" wp14:anchorId="188B9B7E" wp14:editId="3ED8DC88">
            <wp:simplePos x="0" y="0"/>
            <wp:positionH relativeFrom="column">
              <wp:posOffset>320040</wp:posOffset>
            </wp:positionH>
            <wp:positionV relativeFrom="paragraph">
              <wp:posOffset>13335</wp:posOffset>
            </wp:positionV>
            <wp:extent cx="4762500" cy="1171575"/>
            <wp:effectExtent l="0" t="0" r="0" b="9525"/>
            <wp:wrapTight wrapText="bothSides">
              <wp:wrapPolygon edited="0">
                <wp:start x="0" y="0"/>
                <wp:lineTo x="0" y="21424"/>
                <wp:lineTo x="21514" y="21424"/>
                <wp:lineTo x="21514" y="0"/>
                <wp:lineTo x="0" y="0"/>
              </wp:wrapPolygon>
            </wp:wrapTight>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1171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3BB13B" w14:textId="77777777" w:rsidR="0067612A" w:rsidRPr="00D34986" w:rsidRDefault="0067612A" w:rsidP="0067612A">
      <w:pPr>
        <w:rPr>
          <w:rFonts w:eastAsia="Calibri"/>
        </w:rPr>
      </w:pPr>
    </w:p>
    <w:p w14:paraId="770B1DE4" w14:textId="77777777" w:rsidR="0067612A" w:rsidRPr="00D34986" w:rsidRDefault="0067612A" w:rsidP="0067612A">
      <w:pPr>
        <w:rPr>
          <w:rFonts w:eastAsia="Calibri"/>
        </w:rPr>
      </w:pPr>
    </w:p>
    <w:p w14:paraId="00869E9B" w14:textId="77777777" w:rsidR="0067612A" w:rsidRPr="00D34986" w:rsidRDefault="0067612A" w:rsidP="0067612A">
      <w:pPr>
        <w:rPr>
          <w:rFonts w:eastAsia="Calibri"/>
        </w:rPr>
      </w:pPr>
    </w:p>
    <w:p w14:paraId="477F4DA4" w14:textId="77777777" w:rsidR="0067612A" w:rsidRPr="00D34986" w:rsidRDefault="0067612A" w:rsidP="0067612A">
      <w:pPr>
        <w:rPr>
          <w:rFonts w:eastAsia="Calibri"/>
        </w:rPr>
      </w:pPr>
    </w:p>
    <w:p w14:paraId="79D2624B" w14:textId="0D35DB68" w:rsidR="0067612A" w:rsidRPr="002D6A85" w:rsidRDefault="0067612A" w:rsidP="0067612A">
      <w:pPr>
        <w:rPr>
          <w:rFonts w:eastAsia="Calibri"/>
          <w:u w:val="single"/>
        </w:rPr>
      </w:pPr>
      <w:r w:rsidRPr="00D34986">
        <w:rPr>
          <w:rFonts w:eastAsia="Calibri"/>
          <w:u w:val="single"/>
        </w:rPr>
        <w:t>Desarrollando el método Simplex</w:t>
      </w:r>
    </w:p>
    <w:p w14:paraId="1711DB1F" w14:textId="1838576A" w:rsidR="0067612A" w:rsidRPr="00D34986" w:rsidRDefault="0067612A" w:rsidP="0067612A">
      <w:pPr>
        <w:rPr>
          <w:rFonts w:eastAsia="Calibri"/>
        </w:rPr>
      </w:pPr>
    </w:p>
    <w:p w14:paraId="2310021D" w14:textId="77777777" w:rsidR="0067612A" w:rsidRPr="00D34986" w:rsidRDefault="0067612A" w:rsidP="0067612A">
      <w:pPr>
        <w:rPr>
          <w:rFonts w:eastAsia="Calibri"/>
        </w:rPr>
      </w:pPr>
      <w:r w:rsidRPr="00D34986">
        <w:rPr>
          <w:rFonts w:eastAsia="Calibri"/>
        </w:rPr>
        <w:t>Una vez estandarizado el modelo puede ocurrir que sea necesario aplicar el método Simplex o el método de las Dos Fases. Véase en la figura la forma de actuación para llegar a la solución del problema modelado.</w:t>
      </w:r>
    </w:p>
    <w:p w14:paraId="382DE1CF" w14:textId="77777777" w:rsidR="0067612A" w:rsidRPr="00D34986" w:rsidRDefault="0067612A" w:rsidP="0067612A">
      <w:pPr>
        <w:rPr>
          <w:rFonts w:eastAsia="Calibri"/>
        </w:rPr>
      </w:pPr>
    </w:p>
    <w:p w14:paraId="533CA2C8" w14:textId="77777777" w:rsidR="0067612A" w:rsidRPr="00D34986" w:rsidRDefault="0067612A" w:rsidP="0067612A">
      <w:pPr>
        <w:rPr>
          <w:rFonts w:eastAsia="Calibri"/>
        </w:rPr>
      </w:pPr>
    </w:p>
    <w:p w14:paraId="583DB1AA" w14:textId="77777777" w:rsidR="0067612A" w:rsidRPr="00D34986" w:rsidRDefault="0067612A" w:rsidP="0067612A">
      <w:pPr>
        <w:rPr>
          <w:rFonts w:eastAsia="Calibri"/>
        </w:rPr>
      </w:pPr>
    </w:p>
    <w:p w14:paraId="51D5ACE2" w14:textId="77777777" w:rsidR="0067612A" w:rsidRPr="00D34986" w:rsidRDefault="0067612A" w:rsidP="0067612A">
      <w:pPr>
        <w:rPr>
          <w:rFonts w:eastAsia="Calibri"/>
        </w:rPr>
      </w:pPr>
    </w:p>
    <w:p w14:paraId="0D564A0C" w14:textId="77777777" w:rsidR="0067612A" w:rsidRPr="00D34986" w:rsidRDefault="0067612A" w:rsidP="0067612A">
      <w:pPr>
        <w:rPr>
          <w:rFonts w:eastAsia="Calibri"/>
        </w:rPr>
      </w:pPr>
    </w:p>
    <w:p w14:paraId="42637012" w14:textId="77777777" w:rsidR="0067612A" w:rsidRPr="00D34986" w:rsidRDefault="0067612A" w:rsidP="0067612A">
      <w:pPr>
        <w:rPr>
          <w:rFonts w:eastAsia="Calibri"/>
        </w:rPr>
      </w:pPr>
    </w:p>
    <w:p w14:paraId="7BCF47D7" w14:textId="77777777" w:rsidR="0067612A" w:rsidRPr="00D34986" w:rsidRDefault="0067612A" w:rsidP="0067612A">
      <w:pPr>
        <w:rPr>
          <w:rFonts w:eastAsia="Calibri"/>
        </w:rPr>
      </w:pPr>
    </w:p>
    <w:p w14:paraId="5A03F31F" w14:textId="447E2ABA" w:rsidR="0067612A" w:rsidRPr="00D34986" w:rsidRDefault="000F150D" w:rsidP="0067612A">
      <w:pPr>
        <w:rPr>
          <w:rFonts w:eastAsia="Calibri"/>
        </w:rPr>
      </w:pPr>
      <w:r w:rsidRPr="00D34986">
        <w:rPr>
          <w:rFonts w:eastAsia="Calibri"/>
          <w:noProof/>
        </w:rPr>
        <w:drawing>
          <wp:anchor distT="0" distB="0" distL="114300" distR="114300" simplePos="0" relativeHeight="251679744" behindDoc="1" locked="0" layoutInCell="1" allowOverlap="1" wp14:anchorId="20912A3F" wp14:editId="1EC69FF4">
            <wp:simplePos x="0" y="0"/>
            <wp:positionH relativeFrom="column">
              <wp:posOffset>1974432</wp:posOffset>
            </wp:positionH>
            <wp:positionV relativeFrom="paragraph">
              <wp:posOffset>-3329075</wp:posOffset>
            </wp:positionV>
            <wp:extent cx="3989070" cy="5645785"/>
            <wp:effectExtent l="0" t="0" r="0" b="0"/>
            <wp:wrapTight wrapText="bothSides">
              <wp:wrapPolygon edited="0">
                <wp:start x="9490" y="0"/>
                <wp:lineTo x="5983" y="875"/>
                <wp:lineTo x="5983" y="1166"/>
                <wp:lineTo x="3404" y="1312"/>
                <wp:lineTo x="2991" y="1458"/>
                <wp:lineTo x="2991" y="2332"/>
                <wp:lineTo x="1547" y="2915"/>
                <wp:lineTo x="1032" y="3207"/>
                <wp:lineTo x="1032" y="6049"/>
                <wp:lineTo x="2682" y="6997"/>
                <wp:lineTo x="1444" y="7580"/>
                <wp:lineTo x="0" y="8090"/>
                <wp:lineTo x="0" y="14795"/>
                <wp:lineTo x="1444" y="15160"/>
                <wp:lineTo x="1444" y="15232"/>
                <wp:lineTo x="6395" y="16326"/>
                <wp:lineTo x="6602" y="21063"/>
                <wp:lineTo x="9077" y="21500"/>
                <wp:lineTo x="9284" y="21500"/>
                <wp:lineTo x="13100" y="21500"/>
                <wp:lineTo x="14544" y="21500"/>
                <wp:lineTo x="19186" y="21136"/>
                <wp:lineTo x="19186" y="19824"/>
                <wp:lineTo x="21456" y="19095"/>
                <wp:lineTo x="21456" y="18585"/>
                <wp:lineTo x="19702" y="17492"/>
                <wp:lineTo x="19908" y="16617"/>
                <wp:lineTo x="19186" y="16399"/>
                <wp:lineTo x="18361" y="16326"/>
                <wp:lineTo x="20527" y="15816"/>
                <wp:lineTo x="20527" y="7798"/>
                <wp:lineTo x="18567" y="7215"/>
                <wp:lineTo x="17226" y="6997"/>
                <wp:lineTo x="19083" y="6268"/>
                <wp:lineTo x="18774" y="3280"/>
                <wp:lineTo x="18361" y="3061"/>
                <wp:lineTo x="16195" y="2332"/>
                <wp:lineTo x="16401" y="1531"/>
                <wp:lineTo x="15782" y="1312"/>
                <wp:lineTo x="13307" y="947"/>
                <wp:lineTo x="10006" y="0"/>
                <wp:lineTo x="9490" y="0"/>
              </wp:wrapPolygon>
            </wp:wrapTight>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89070" cy="56457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92DB61" w14:textId="6F509BDC" w:rsidR="0067612A" w:rsidRPr="00D34986" w:rsidRDefault="0067612A" w:rsidP="0067612A">
      <w:pPr>
        <w:rPr>
          <w:rFonts w:eastAsia="Calibri"/>
        </w:rPr>
      </w:pPr>
    </w:p>
    <w:p w14:paraId="70F0FCDA" w14:textId="77777777" w:rsidR="0067612A" w:rsidRPr="00D34986" w:rsidRDefault="0067612A" w:rsidP="0067612A">
      <w:pPr>
        <w:rPr>
          <w:rFonts w:eastAsia="Calibri"/>
        </w:rPr>
      </w:pPr>
    </w:p>
    <w:p w14:paraId="68212111" w14:textId="77777777" w:rsidR="0067612A" w:rsidRPr="00D34986" w:rsidRDefault="0067612A" w:rsidP="0067612A">
      <w:pPr>
        <w:rPr>
          <w:rFonts w:eastAsia="Calibri"/>
          <w:u w:val="single"/>
        </w:rPr>
      </w:pPr>
      <w:r w:rsidRPr="00D34986">
        <w:rPr>
          <w:rFonts w:eastAsia="Calibri"/>
          <w:u w:val="single"/>
        </w:rPr>
        <w:lastRenderedPageBreak/>
        <w:t>Método Simplex</w:t>
      </w:r>
    </w:p>
    <w:p w14:paraId="59FE7C57" w14:textId="77777777" w:rsidR="0067612A" w:rsidRPr="00D34986" w:rsidRDefault="0067612A" w:rsidP="0067612A">
      <w:pPr>
        <w:rPr>
          <w:rFonts w:eastAsia="Calibri"/>
        </w:rPr>
      </w:pPr>
    </w:p>
    <w:p w14:paraId="12F4F66A" w14:textId="77777777" w:rsidR="0067612A" w:rsidRPr="00D34986" w:rsidRDefault="0067612A" w:rsidP="0067612A">
      <w:pPr>
        <w:rPr>
          <w:rFonts w:eastAsia="Calibri"/>
        </w:rPr>
      </w:pPr>
      <w:r w:rsidRPr="00D34986">
        <w:rPr>
          <w:rFonts w:eastAsia="Calibri"/>
        </w:rPr>
        <w:t>Construcción de la primera tabla:</w:t>
      </w:r>
    </w:p>
    <w:p w14:paraId="5A9E0E0F" w14:textId="77777777" w:rsidR="0067612A" w:rsidRPr="00D34986" w:rsidRDefault="0067612A" w:rsidP="0067612A">
      <w:pPr>
        <w:rPr>
          <w:rFonts w:eastAsia="Calibri"/>
        </w:rPr>
      </w:pPr>
      <w:r w:rsidRPr="00D34986">
        <w:rPr>
          <w:rFonts w:eastAsia="Calibri"/>
        </w:rPr>
        <w:t>Las columnas de la tabla están dispuestas de la siguiente forma: la primera columna de la tabla contiene las variables que se encuentran en la base (o variables básicas), esto es, aquellas que toman valor para proporcionar una solución; la segunda columna recoge los coeficientes que dichas variables básicas tienen en la función objetivo (esta columna es llamada Cb); la tercera muestra el término independiente de cada restricción (P0); a partir de ésta aparece una columna por cada una de las variables de decisión y holgura presentes en la función objetivo (Pj). Para tener una visión más clara de la tabla, se incluye una fila que contiene los títulos de cada una de las columnas.</w:t>
      </w:r>
    </w:p>
    <w:p w14:paraId="7C8E2F36" w14:textId="77777777" w:rsidR="0067612A" w:rsidRPr="00D34986" w:rsidRDefault="0067612A" w:rsidP="0067612A">
      <w:pPr>
        <w:rPr>
          <w:rFonts w:eastAsia="Calibri"/>
        </w:rPr>
      </w:pPr>
    </w:p>
    <w:p w14:paraId="75B61BAE" w14:textId="77777777" w:rsidR="0067612A" w:rsidRPr="00D34986" w:rsidRDefault="0067612A" w:rsidP="0067612A">
      <w:pPr>
        <w:rPr>
          <w:rFonts w:eastAsia="Calibri"/>
        </w:rPr>
      </w:pPr>
      <w:r w:rsidRPr="00D34986">
        <w:rPr>
          <w:rFonts w:eastAsia="Calibri"/>
        </w:rPr>
        <w:t>Sobre esta tabla se agregan dos nuevas filas: una de ellas, que lidera la tabla, donde aparecen los coeficientes de las variables de la función objetivo, y una última fila que recoge el valor la función objetivo y los costes reducidos Zj - Cj.</w:t>
      </w:r>
    </w:p>
    <w:p w14:paraId="6650E628" w14:textId="77777777" w:rsidR="0067612A" w:rsidRPr="00D34986" w:rsidRDefault="0067612A" w:rsidP="0067612A">
      <w:pPr>
        <w:rPr>
          <w:rFonts w:eastAsia="Calibri"/>
        </w:rPr>
      </w:pPr>
    </w:p>
    <w:p w14:paraId="489A87CA" w14:textId="77777777" w:rsidR="0067612A" w:rsidRPr="00D34986" w:rsidRDefault="0067612A" w:rsidP="0067612A">
      <w:pPr>
        <w:rPr>
          <w:rFonts w:eastAsia="Calibri"/>
        </w:rPr>
      </w:pPr>
      <w:r w:rsidRPr="00D34986">
        <w:rPr>
          <w:rFonts w:eastAsia="Calibri"/>
        </w:rPr>
        <w:t>Los costes reducidos muestran la posibilidad de mejora en la solución Z0. Por este motivo también son llamados valores indicadores.</w:t>
      </w:r>
    </w:p>
    <w:p w14:paraId="6B582280" w14:textId="77777777" w:rsidR="0067612A" w:rsidRPr="00D34986" w:rsidRDefault="0067612A" w:rsidP="0067612A">
      <w:pPr>
        <w:rPr>
          <w:rFonts w:eastAsia="Calibri"/>
        </w:rPr>
      </w:pPr>
    </w:p>
    <w:p w14:paraId="2F308BB3" w14:textId="77777777" w:rsidR="0067612A" w:rsidRPr="00D34986" w:rsidRDefault="0067612A" w:rsidP="0067612A">
      <w:pPr>
        <w:rPr>
          <w:rFonts w:eastAsia="Calibri"/>
        </w:rPr>
      </w:pPr>
      <w:r w:rsidRPr="00D34986">
        <w:rPr>
          <w:rFonts w:eastAsia="Calibri"/>
        </w:rPr>
        <w:t>Se muestra a continuación el aspecto general de la tabla del método Simplex:</w:t>
      </w:r>
    </w:p>
    <w:p w14:paraId="746C2DF6" w14:textId="77777777" w:rsidR="0067612A" w:rsidRPr="00D34986" w:rsidRDefault="0067612A" w:rsidP="0067612A">
      <w:pPr>
        <w:rPr>
          <w:rFonts w:eastAsia="Calibri"/>
        </w:rPr>
      </w:pPr>
    </w:p>
    <w:tbl>
      <w:tblPr>
        <w:tblW w:w="0" w:type="auto"/>
        <w:tblInd w:w="1411" w:type="dxa"/>
        <w:tblBorders>
          <w:top w:val="single" w:sz="6" w:space="0" w:color="AAAAAA"/>
          <w:left w:val="single" w:sz="6" w:space="0" w:color="AAAAAA"/>
          <w:bottom w:val="single" w:sz="6" w:space="0" w:color="AAAAAA"/>
          <w:right w:val="single" w:sz="6" w:space="0" w:color="AAAAAA"/>
        </w:tblBorders>
        <w:shd w:val="clear" w:color="auto" w:fill="FFFFFF"/>
        <w:tblCellMar>
          <w:top w:w="15" w:type="dxa"/>
          <w:left w:w="15" w:type="dxa"/>
          <w:bottom w:w="15" w:type="dxa"/>
          <w:right w:w="15" w:type="dxa"/>
        </w:tblCellMar>
        <w:tblLook w:val="04A0" w:firstRow="1" w:lastRow="0" w:firstColumn="1" w:lastColumn="0" w:noHBand="0" w:noVBand="1"/>
      </w:tblPr>
      <w:tblGrid>
        <w:gridCol w:w="870"/>
        <w:gridCol w:w="846"/>
        <w:gridCol w:w="690"/>
        <w:gridCol w:w="1008"/>
        <w:gridCol w:w="1008"/>
        <w:gridCol w:w="563"/>
        <w:gridCol w:w="1015"/>
      </w:tblGrid>
      <w:tr w:rsidR="0067612A" w:rsidRPr="00D34986" w14:paraId="3B7B7944" w14:textId="77777777" w:rsidTr="003307DF">
        <w:trPr>
          <w:tblHeader/>
        </w:trPr>
        <w:tc>
          <w:tcPr>
            <w:tcW w:w="6000" w:type="dxa"/>
            <w:gridSpan w:val="7"/>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52C31B2" w14:textId="77777777" w:rsidR="0067612A" w:rsidRPr="00D34986" w:rsidRDefault="0067612A" w:rsidP="003307DF">
            <w:pPr>
              <w:rPr>
                <w:rFonts w:eastAsia="Calibri"/>
              </w:rPr>
            </w:pPr>
            <w:r w:rsidRPr="00D34986">
              <w:rPr>
                <w:rFonts w:eastAsia="Calibri"/>
              </w:rPr>
              <w:t>Tabla</w:t>
            </w:r>
          </w:p>
        </w:tc>
      </w:tr>
      <w:tr w:rsidR="0067612A" w:rsidRPr="00D34986" w14:paraId="426065D5"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AE80C6F" w14:textId="77777777" w:rsidR="0067612A" w:rsidRPr="00D34986" w:rsidRDefault="0067612A" w:rsidP="003307DF">
            <w:pPr>
              <w:rPr>
                <w:rFonts w:eastAsia="Calibri"/>
              </w:rPr>
            </w:pPr>
            <w:r w:rsidRPr="00D34986">
              <w:rPr>
                <w:rFonts w:eastAsia="Calibri"/>
              </w:rPr>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331B2EE" w14:textId="77777777" w:rsidR="0067612A" w:rsidRPr="00D34986" w:rsidRDefault="0067612A" w:rsidP="003307DF">
            <w:pPr>
              <w:rPr>
                <w:rFonts w:eastAsia="Calibri"/>
              </w:rPr>
            </w:pPr>
            <w:r w:rsidRPr="00D34986">
              <w:rPr>
                <w:rFonts w:eastAsia="Calibri"/>
              </w:rPr>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4A9F535" w14:textId="77777777" w:rsidR="0067612A" w:rsidRPr="00D34986" w:rsidRDefault="0067612A" w:rsidP="003307DF">
            <w:pPr>
              <w:rPr>
                <w:rFonts w:eastAsia="Calibri"/>
              </w:rPr>
            </w:pPr>
            <w:r w:rsidRPr="00D34986">
              <w:rPr>
                <w:rFonts w:eastAsia="Calibri"/>
              </w:rPr>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730B432" w14:textId="77777777" w:rsidR="0067612A" w:rsidRPr="00D34986" w:rsidRDefault="0067612A" w:rsidP="003307DF">
            <w:pPr>
              <w:rPr>
                <w:rFonts w:eastAsia="Calibri"/>
              </w:rPr>
            </w:pPr>
            <w:r w:rsidRPr="00D34986">
              <w:rPr>
                <w:rFonts w:eastAsia="Calibri"/>
              </w:rPr>
              <w:t>C1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27DA6A7" w14:textId="77777777" w:rsidR="0067612A" w:rsidRPr="00D34986" w:rsidRDefault="0067612A" w:rsidP="003307DF">
            <w:pPr>
              <w:rPr>
                <w:rFonts w:eastAsia="Calibri"/>
              </w:rPr>
            </w:pPr>
            <w:r w:rsidRPr="00D34986">
              <w:rPr>
                <w:rFonts w:eastAsia="Calibri"/>
              </w:rPr>
              <w:t>C2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96F08E4"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3B503D2" w14:textId="77777777" w:rsidR="0067612A" w:rsidRPr="00D34986" w:rsidRDefault="0067612A" w:rsidP="003307DF">
            <w:pPr>
              <w:rPr>
                <w:rFonts w:eastAsia="Calibri"/>
              </w:rPr>
            </w:pPr>
            <w:r w:rsidRPr="00D34986">
              <w:rPr>
                <w:rFonts w:eastAsia="Calibri"/>
              </w:rPr>
              <w:t>Cn</w:t>
            </w:r>
          </w:p>
        </w:tc>
      </w:tr>
      <w:tr w:rsidR="0067612A" w:rsidRPr="00D34986" w14:paraId="60E25213"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072F6E5B" w14:textId="77777777" w:rsidR="0067612A" w:rsidRPr="00D34986" w:rsidRDefault="0067612A" w:rsidP="003307DF">
            <w:pPr>
              <w:rPr>
                <w:rFonts w:eastAsia="Calibri"/>
              </w:rPr>
            </w:pPr>
            <w:r w:rsidRPr="00D34986">
              <w:rPr>
                <w:rFonts w:eastAsia="Calibri"/>
              </w:rPr>
              <w:t>Base</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41A94198" w14:textId="77777777" w:rsidR="0067612A" w:rsidRPr="00D34986" w:rsidRDefault="0067612A" w:rsidP="003307DF">
            <w:pPr>
              <w:rPr>
                <w:rFonts w:eastAsia="Calibri"/>
              </w:rPr>
            </w:pPr>
            <w:r w:rsidRPr="00D34986">
              <w:rPr>
                <w:rFonts w:eastAsia="Calibri"/>
              </w:rPr>
              <w:t>Cb</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15464853" w14:textId="77777777" w:rsidR="0067612A" w:rsidRPr="00D34986" w:rsidRDefault="0067612A" w:rsidP="003307DF">
            <w:pPr>
              <w:rPr>
                <w:rFonts w:eastAsia="Calibri"/>
              </w:rPr>
            </w:pPr>
            <w:r w:rsidRPr="00D34986">
              <w:rPr>
                <w:rFonts w:eastAsia="Calibri"/>
              </w:rPr>
              <w:t>P0</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44516567" w14:textId="77777777" w:rsidR="0067612A" w:rsidRPr="00D34986" w:rsidRDefault="0067612A" w:rsidP="003307DF">
            <w:pPr>
              <w:rPr>
                <w:rFonts w:eastAsia="Calibri"/>
              </w:rPr>
            </w:pPr>
            <w:r w:rsidRPr="00D34986">
              <w:rPr>
                <w:rFonts w:eastAsia="Calibri"/>
              </w:rPr>
              <w:t>P1</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01AC04AD" w14:textId="77777777" w:rsidR="0067612A" w:rsidRPr="00D34986" w:rsidRDefault="0067612A" w:rsidP="003307DF">
            <w:pPr>
              <w:rPr>
                <w:rFonts w:eastAsia="Calibri"/>
              </w:rPr>
            </w:pPr>
            <w:r w:rsidRPr="00D34986">
              <w:rPr>
                <w:rFonts w:eastAsia="Calibri"/>
              </w:rPr>
              <w:t>P2</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3F3C15AC"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7F18437F" w14:textId="77777777" w:rsidR="0067612A" w:rsidRPr="00D34986" w:rsidRDefault="0067612A" w:rsidP="003307DF">
            <w:pPr>
              <w:rPr>
                <w:rFonts w:eastAsia="Calibri"/>
              </w:rPr>
            </w:pPr>
            <w:r w:rsidRPr="00D34986">
              <w:rPr>
                <w:rFonts w:eastAsia="Calibri"/>
              </w:rPr>
              <w:t>Pn</w:t>
            </w:r>
          </w:p>
        </w:tc>
      </w:tr>
      <w:tr w:rsidR="0067612A" w:rsidRPr="00D34986" w14:paraId="374403A9"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65739551" w14:textId="77777777" w:rsidR="0067612A" w:rsidRPr="00D34986" w:rsidRDefault="0067612A" w:rsidP="003307DF">
            <w:pPr>
              <w:rPr>
                <w:rFonts w:eastAsia="Calibri"/>
              </w:rPr>
            </w:pPr>
            <w:r w:rsidRPr="00D34986">
              <w:rPr>
                <w:rFonts w:eastAsia="Calibri"/>
              </w:rPr>
              <w:t>P1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E342C47" w14:textId="77777777" w:rsidR="0067612A" w:rsidRPr="00D34986" w:rsidRDefault="0067612A" w:rsidP="003307DF">
            <w:pPr>
              <w:rPr>
                <w:rFonts w:eastAsia="Calibri"/>
              </w:rPr>
            </w:pPr>
            <w:r w:rsidRPr="00D34986">
              <w:rPr>
                <w:rFonts w:eastAsia="Calibri"/>
              </w:rPr>
              <w:t>Cb1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2937031" w14:textId="77777777" w:rsidR="0067612A" w:rsidRPr="00D34986" w:rsidRDefault="0067612A" w:rsidP="003307DF">
            <w:pPr>
              <w:rPr>
                <w:rFonts w:eastAsia="Calibri"/>
              </w:rPr>
            </w:pPr>
            <w:r w:rsidRPr="00D34986">
              <w:rPr>
                <w:rFonts w:eastAsia="Calibri"/>
              </w:rPr>
              <w:t>b1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D43DDD1" w14:textId="77777777" w:rsidR="0067612A" w:rsidRPr="00D34986" w:rsidRDefault="0067612A" w:rsidP="003307DF">
            <w:pPr>
              <w:rPr>
                <w:rFonts w:eastAsia="Calibri"/>
              </w:rPr>
            </w:pPr>
            <w:r w:rsidRPr="00D34986">
              <w:rPr>
                <w:rFonts w:eastAsia="Calibri"/>
              </w:rPr>
              <w:t>a11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FA188D9" w14:textId="77777777" w:rsidR="0067612A" w:rsidRPr="00D34986" w:rsidRDefault="0067612A" w:rsidP="003307DF">
            <w:pPr>
              <w:rPr>
                <w:rFonts w:eastAsia="Calibri"/>
              </w:rPr>
            </w:pPr>
            <w:r w:rsidRPr="00D34986">
              <w:rPr>
                <w:rFonts w:eastAsia="Calibri"/>
              </w:rPr>
              <w:t>a12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630BB24A"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2C3A955" w14:textId="77777777" w:rsidR="0067612A" w:rsidRPr="00D34986" w:rsidRDefault="0067612A" w:rsidP="003307DF">
            <w:pPr>
              <w:rPr>
                <w:rFonts w:eastAsia="Calibri"/>
              </w:rPr>
            </w:pPr>
            <w:r w:rsidRPr="00D34986">
              <w:rPr>
                <w:rFonts w:eastAsia="Calibri"/>
              </w:rPr>
              <w:t>a1n</w:t>
            </w:r>
          </w:p>
        </w:tc>
      </w:tr>
      <w:tr w:rsidR="0067612A" w:rsidRPr="00D34986" w14:paraId="7E2C78A6"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74D45CF" w14:textId="77777777" w:rsidR="0067612A" w:rsidRPr="00D34986" w:rsidRDefault="0067612A" w:rsidP="003307DF">
            <w:pPr>
              <w:rPr>
                <w:rFonts w:eastAsia="Calibri"/>
              </w:rPr>
            </w:pPr>
            <w:r w:rsidRPr="00D34986">
              <w:rPr>
                <w:rFonts w:eastAsia="Calibri"/>
              </w:rPr>
              <w:lastRenderedPageBreak/>
              <w:t>P2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A7BE0C0" w14:textId="77777777" w:rsidR="0067612A" w:rsidRPr="00D34986" w:rsidRDefault="0067612A" w:rsidP="003307DF">
            <w:pPr>
              <w:rPr>
                <w:rFonts w:eastAsia="Calibri"/>
              </w:rPr>
            </w:pPr>
            <w:r w:rsidRPr="00D34986">
              <w:rPr>
                <w:rFonts w:eastAsia="Calibri"/>
              </w:rPr>
              <w:t>Cb2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D6A1BAF" w14:textId="77777777" w:rsidR="0067612A" w:rsidRPr="00D34986" w:rsidRDefault="0067612A" w:rsidP="003307DF">
            <w:pPr>
              <w:rPr>
                <w:rFonts w:eastAsia="Calibri"/>
              </w:rPr>
            </w:pPr>
            <w:r w:rsidRPr="00D34986">
              <w:rPr>
                <w:rFonts w:eastAsia="Calibri"/>
              </w:rPr>
              <w:t>b2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6AB5052D" w14:textId="77777777" w:rsidR="0067612A" w:rsidRPr="00D34986" w:rsidRDefault="0067612A" w:rsidP="003307DF">
            <w:pPr>
              <w:rPr>
                <w:rFonts w:eastAsia="Calibri"/>
              </w:rPr>
            </w:pPr>
            <w:r w:rsidRPr="00D34986">
              <w:rPr>
                <w:rFonts w:eastAsia="Calibri"/>
              </w:rPr>
              <w:t>a21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D94923F" w14:textId="77777777" w:rsidR="0067612A" w:rsidRPr="00D34986" w:rsidRDefault="0067612A" w:rsidP="003307DF">
            <w:pPr>
              <w:rPr>
                <w:rFonts w:eastAsia="Calibri"/>
              </w:rPr>
            </w:pPr>
            <w:r w:rsidRPr="00D34986">
              <w:rPr>
                <w:rFonts w:eastAsia="Calibri"/>
              </w:rPr>
              <w:t>a22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7BB613E"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A8E3FA5" w14:textId="77777777" w:rsidR="0067612A" w:rsidRPr="00D34986" w:rsidRDefault="0067612A" w:rsidP="003307DF">
            <w:pPr>
              <w:rPr>
                <w:rFonts w:eastAsia="Calibri"/>
              </w:rPr>
            </w:pPr>
            <w:r w:rsidRPr="00D34986">
              <w:rPr>
                <w:rFonts w:eastAsia="Calibri"/>
              </w:rPr>
              <w:t>a2n</w:t>
            </w:r>
          </w:p>
        </w:tc>
      </w:tr>
      <w:tr w:rsidR="0067612A" w:rsidRPr="00D34986" w14:paraId="2BEC492E"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B1D8519"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687CF40"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3268273"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7673219"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6CF9A506"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03CBD02"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52BC9DE" w14:textId="77777777" w:rsidR="0067612A" w:rsidRPr="00D34986" w:rsidRDefault="0067612A" w:rsidP="003307DF">
            <w:pPr>
              <w:rPr>
                <w:rFonts w:eastAsia="Calibri"/>
              </w:rPr>
            </w:pPr>
            <w:r w:rsidRPr="00D34986">
              <w:rPr>
                <w:rFonts w:eastAsia="Calibri"/>
              </w:rPr>
              <w:t>...</w:t>
            </w:r>
          </w:p>
        </w:tc>
      </w:tr>
      <w:tr w:rsidR="0067612A" w:rsidRPr="00D34986" w14:paraId="27E0D616"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2C0232F" w14:textId="77777777" w:rsidR="0067612A" w:rsidRPr="00D34986" w:rsidRDefault="0067612A" w:rsidP="003307DF">
            <w:pPr>
              <w:rPr>
                <w:rFonts w:eastAsia="Calibri"/>
              </w:rPr>
            </w:pPr>
            <w:r w:rsidRPr="00D34986">
              <w:rPr>
                <w:rFonts w:eastAsia="Calibri"/>
              </w:rPr>
              <w:t>Pm</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01281C3" w14:textId="77777777" w:rsidR="0067612A" w:rsidRPr="00D34986" w:rsidRDefault="0067612A" w:rsidP="003307DF">
            <w:pPr>
              <w:rPr>
                <w:rFonts w:eastAsia="Calibri"/>
              </w:rPr>
            </w:pPr>
            <w:r w:rsidRPr="00D34986">
              <w:rPr>
                <w:rFonts w:eastAsia="Calibri"/>
              </w:rPr>
              <w:t>Cbm</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108FED1" w14:textId="77777777" w:rsidR="0067612A" w:rsidRPr="00D34986" w:rsidRDefault="0067612A" w:rsidP="003307DF">
            <w:pPr>
              <w:rPr>
                <w:rFonts w:eastAsia="Calibri"/>
              </w:rPr>
            </w:pPr>
            <w:r w:rsidRPr="00D34986">
              <w:rPr>
                <w:rFonts w:eastAsia="Calibri"/>
              </w:rPr>
              <w:t>bm</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1245DC2" w14:textId="77777777" w:rsidR="0067612A" w:rsidRPr="00D34986" w:rsidRDefault="0067612A" w:rsidP="003307DF">
            <w:pPr>
              <w:rPr>
                <w:rFonts w:eastAsia="Calibri"/>
              </w:rPr>
            </w:pPr>
            <w:r w:rsidRPr="00D34986">
              <w:rPr>
                <w:rFonts w:eastAsia="Calibri"/>
              </w:rPr>
              <w:t>am1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B2DC068" w14:textId="77777777" w:rsidR="0067612A" w:rsidRPr="00D34986" w:rsidRDefault="0067612A" w:rsidP="003307DF">
            <w:pPr>
              <w:rPr>
                <w:rFonts w:eastAsia="Calibri"/>
              </w:rPr>
            </w:pPr>
            <w:r w:rsidRPr="00D34986">
              <w:rPr>
                <w:rFonts w:eastAsia="Calibri"/>
              </w:rPr>
              <w:t>am2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53B2308"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8BBCE2A" w14:textId="77777777" w:rsidR="0067612A" w:rsidRPr="00D34986" w:rsidRDefault="0067612A" w:rsidP="003307DF">
            <w:pPr>
              <w:rPr>
                <w:rFonts w:eastAsia="Calibri"/>
              </w:rPr>
            </w:pPr>
            <w:r w:rsidRPr="00D34986">
              <w:rPr>
                <w:rFonts w:eastAsia="Calibri"/>
              </w:rPr>
              <w:t>amn</w:t>
            </w:r>
          </w:p>
        </w:tc>
      </w:tr>
      <w:tr w:rsidR="0067612A" w:rsidRPr="00D34986" w14:paraId="6E3999EC"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7781BFA3" w14:textId="77777777" w:rsidR="0067612A" w:rsidRPr="00D34986" w:rsidRDefault="0067612A" w:rsidP="003307DF">
            <w:pPr>
              <w:rPr>
                <w:rFonts w:eastAsia="Calibri"/>
              </w:rPr>
            </w:pPr>
            <w:r w:rsidRPr="00D34986">
              <w:rPr>
                <w:rFonts w:eastAsia="Calibri"/>
              </w:rPr>
              <w:t>Z</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7A1D284" w14:textId="77777777" w:rsidR="0067612A" w:rsidRPr="00D34986" w:rsidRDefault="0067612A" w:rsidP="003307DF">
            <w:pPr>
              <w:rPr>
                <w:rFonts w:eastAsia="Calibri"/>
              </w:rPr>
            </w:pPr>
            <w:r w:rsidRPr="00D34986">
              <w:rPr>
                <w:rFonts w:eastAsia="Calibri"/>
              </w:rPr>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615E700" w14:textId="77777777" w:rsidR="0067612A" w:rsidRPr="00D34986" w:rsidRDefault="0067612A" w:rsidP="003307DF">
            <w:pPr>
              <w:rPr>
                <w:rFonts w:eastAsia="Calibri"/>
              </w:rPr>
            </w:pPr>
            <w:r w:rsidRPr="00D34986">
              <w:rPr>
                <w:rFonts w:eastAsia="Calibri"/>
              </w:rPr>
              <w:t>Z0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14BA4B2" w14:textId="77777777" w:rsidR="0067612A" w:rsidRPr="00D34986" w:rsidRDefault="0067612A" w:rsidP="003307DF">
            <w:pPr>
              <w:rPr>
                <w:rFonts w:eastAsia="Calibri"/>
              </w:rPr>
            </w:pPr>
            <w:r w:rsidRPr="00D34986">
              <w:rPr>
                <w:rFonts w:eastAsia="Calibri"/>
              </w:rPr>
              <w:t>Z1-C1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DFA1542" w14:textId="77777777" w:rsidR="0067612A" w:rsidRPr="00D34986" w:rsidRDefault="0067612A" w:rsidP="003307DF">
            <w:pPr>
              <w:rPr>
                <w:rFonts w:eastAsia="Calibri"/>
              </w:rPr>
            </w:pPr>
            <w:r w:rsidRPr="00D34986">
              <w:rPr>
                <w:rFonts w:eastAsia="Calibri"/>
              </w:rPr>
              <w:t>Z2-C2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E0E6197"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8C2A4D0" w14:textId="77777777" w:rsidR="0067612A" w:rsidRPr="00D34986" w:rsidRDefault="0067612A" w:rsidP="003307DF">
            <w:pPr>
              <w:rPr>
                <w:rFonts w:eastAsia="Calibri"/>
              </w:rPr>
            </w:pPr>
            <w:r w:rsidRPr="00D34986">
              <w:rPr>
                <w:rFonts w:eastAsia="Calibri"/>
              </w:rPr>
              <w:t>Zn-Cn</w:t>
            </w:r>
          </w:p>
        </w:tc>
      </w:tr>
    </w:tbl>
    <w:p w14:paraId="32D2F530" w14:textId="77777777" w:rsidR="0067612A" w:rsidRPr="00D34986" w:rsidRDefault="0067612A" w:rsidP="0067612A">
      <w:pPr>
        <w:rPr>
          <w:rFonts w:eastAsia="Calibri"/>
        </w:rPr>
      </w:pPr>
    </w:p>
    <w:p w14:paraId="6214EF0E" w14:textId="77777777" w:rsidR="0067612A" w:rsidRPr="00D34986" w:rsidRDefault="0067612A" w:rsidP="0067612A">
      <w:pPr>
        <w:rPr>
          <w:rFonts w:eastAsia="Calibri"/>
        </w:rPr>
      </w:pPr>
      <w:r w:rsidRPr="00D34986">
        <w:rPr>
          <w:rFonts w:eastAsia="Calibri"/>
        </w:rPr>
        <w:t>Todos los valores incluidos en la tabla vendrán dados por el modelo del problema salvo los valores de la fila Z (o fila indicadora). Estos se obtienen de la siguiente forma: Zj = Σ(Cbi·Pj) para i = 1..m, donde si j = 0, P0 = bi y C0 = 0, y en caso contrario Pj = aij.</w:t>
      </w:r>
    </w:p>
    <w:p w14:paraId="5823C3E7" w14:textId="77777777" w:rsidR="0067612A" w:rsidRPr="00D34986" w:rsidRDefault="0067612A" w:rsidP="0067612A">
      <w:pPr>
        <w:rPr>
          <w:rFonts w:eastAsia="Calibri"/>
        </w:rPr>
      </w:pPr>
    </w:p>
    <w:p w14:paraId="6F1F4A42" w14:textId="77777777" w:rsidR="0067612A" w:rsidRPr="00D34986" w:rsidRDefault="0067612A" w:rsidP="0067612A">
      <w:pPr>
        <w:rPr>
          <w:rFonts w:eastAsia="Calibri"/>
        </w:rPr>
      </w:pPr>
      <w:r w:rsidRPr="00D34986">
        <w:rPr>
          <w:rFonts w:eastAsia="Calibri"/>
        </w:rPr>
        <w:t>Se observa, al realizar el método Simplex, que en esta primera tabla ocupan la base todas las variables de holgura y por ello (todos los coeficientes de las variables de holgura son 0 en la función objetivo) el valor inicial de Z es cero.</w:t>
      </w:r>
    </w:p>
    <w:p w14:paraId="1E70C1E9" w14:textId="77777777" w:rsidR="0067612A" w:rsidRPr="00D34986" w:rsidRDefault="0067612A" w:rsidP="0067612A">
      <w:pPr>
        <w:rPr>
          <w:rFonts w:eastAsia="Calibri"/>
        </w:rPr>
      </w:pPr>
    </w:p>
    <w:p w14:paraId="66CBCBE7" w14:textId="77777777" w:rsidR="0067612A" w:rsidRPr="00D34986" w:rsidRDefault="0067612A" w:rsidP="0067612A">
      <w:pPr>
        <w:rPr>
          <w:rFonts w:eastAsia="Calibri"/>
        </w:rPr>
      </w:pPr>
      <w:r w:rsidRPr="00D34986">
        <w:rPr>
          <w:rFonts w:eastAsia="Calibri"/>
        </w:rPr>
        <w:t>Por este mismo motivo tampoco es necesario realizar los cálculos de los costes reducidos en la primera tabla, pudiéndose determinar directamente como el cambio de signo de los coeficientes de cada variable en la función objetivo, esto es, -Cj.</w:t>
      </w:r>
    </w:p>
    <w:p w14:paraId="335A48F7" w14:textId="77777777" w:rsidR="0067612A" w:rsidRPr="00D34986" w:rsidRDefault="0067612A" w:rsidP="0067612A">
      <w:pPr>
        <w:rPr>
          <w:rFonts w:eastAsia="Calibri"/>
        </w:rPr>
      </w:pPr>
    </w:p>
    <w:p w14:paraId="29AE02B9" w14:textId="77777777" w:rsidR="0067612A" w:rsidRPr="00D34986" w:rsidRDefault="0067612A" w:rsidP="0067612A">
      <w:pPr>
        <w:rPr>
          <w:rFonts w:eastAsia="Calibri"/>
        </w:rPr>
      </w:pPr>
      <w:r w:rsidRPr="00D34986">
        <w:rPr>
          <w:rFonts w:eastAsia="Calibri"/>
        </w:rPr>
        <w:t>Condición de parada:</w:t>
      </w:r>
    </w:p>
    <w:p w14:paraId="13AB48A1" w14:textId="77777777" w:rsidR="0067612A" w:rsidRPr="00D34986" w:rsidRDefault="0067612A" w:rsidP="0067612A">
      <w:pPr>
        <w:rPr>
          <w:rFonts w:eastAsia="Calibri"/>
        </w:rPr>
      </w:pPr>
      <w:r w:rsidRPr="00D34986">
        <w:rPr>
          <w:rFonts w:eastAsia="Calibri"/>
        </w:rPr>
        <w:t>Se cumple la condición de parada cuando la fila indicadora no contiene ningún valor negativo entre los costes reducidos (cuando el objetivo es la maximización), esto es, no existe posibilidad de mejora.</w:t>
      </w:r>
    </w:p>
    <w:p w14:paraId="2D0DFEAA" w14:textId="77777777" w:rsidR="0067612A" w:rsidRPr="00D34986" w:rsidRDefault="0067612A" w:rsidP="0067612A">
      <w:pPr>
        <w:rPr>
          <w:rFonts w:eastAsia="Calibri"/>
        </w:rPr>
      </w:pPr>
    </w:p>
    <w:p w14:paraId="0CEF7FC0" w14:textId="77777777" w:rsidR="0067612A" w:rsidRPr="00D34986" w:rsidRDefault="0067612A" w:rsidP="0067612A">
      <w:pPr>
        <w:rPr>
          <w:rFonts w:eastAsia="Calibri"/>
        </w:rPr>
      </w:pPr>
      <w:r w:rsidRPr="00D34986">
        <w:rPr>
          <w:rFonts w:eastAsia="Calibri"/>
        </w:rPr>
        <w:t xml:space="preserve">Una vez cumplida la condición de parada, el valor de cada variable que logra la solución óptima se encuentra en la columna P0, indicándose en la base a qué </w:t>
      </w:r>
      <w:r w:rsidRPr="00D34986">
        <w:rPr>
          <w:rFonts w:eastAsia="Calibri"/>
        </w:rPr>
        <w:lastRenderedPageBreak/>
        <w:t>variable corresponde dicho valor. Si una variable no aparece en la base, significa que su valor es cero. De la misma forma el valor óptimo de la función objetivo (Z) se encuentra en la columna P0, fila Z.</w:t>
      </w:r>
    </w:p>
    <w:p w14:paraId="5B04A0DF" w14:textId="77777777" w:rsidR="0067612A" w:rsidRPr="00D34986" w:rsidRDefault="0067612A" w:rsidP="0067612A">
      <w:pPr>
        <w:rPr>
          <w:rFonts w:eastAsia="Calibri"/>
        </w:rPr>
      </w:pPr>
    </w:p>
    <w:p w14:paraId="5B9C66B9" w14:textId="77777777" w:rsidR="0067612A" w:rsidRPr="00D34986" w:rsidRDefault="0067612A" w:rsidP="0067612A">
      <w:pPr>
        <w:rPr>
          <w:rFonts w:eastAsia="Calibri"/>
        </w:rPr>
      </w:pPr>
      <w:r w:rsidRPr="00D34986">
        <w:rPr>
          <w:rFonts w:eastAsia="Calibri"/>
        </w:rPr>
        <w:t>Si no se cumple la condición de parada es necesario realizar una iteración más del algoritmo, esto es, determinar la variable que se vuelve básica y la que deja de serlo, encontrar el elemento pivote, actualizar los valores de la tabla y comprobar si se cumple nuevamente la condición de parada.</w:t>
      </w:r>
    </w:p>
    <w:p w14:paraId="1A1DADA3" w14:textId="77777777" w:rsidR="0067612A" w:rsidRPr="00D34986" w:rsidRDefault="0067612A" w:rsidP="0067612A">
      <w:pPr>
        <w:rPr>
          <w:rFonts w:eastAsia="Calibri"/>
        </w:rPr>
      </w:pPr>
    </w:p>
    <w:p w14:paraId="7F9B054D" w14:textId="77777777" w:rsidR="0067612A" w:rsidRPr="00D34986" w:rsidRDefault="0067612A" w:rsidP="0067612A">
      <w:pPr>
        <w:rPr>
          <w:rFonts w:eastAsia="Calibri"/>
        </w:rPr>
      </w:pPr>
      <w:r w:rsidRPr="00D34986">
        <w:rPr>
          <w:rFonts w:eastAsia="Calibri"/>
        </w:rPr>
        <w:t>Es también posible determinar que el problema no se encuentra acotado y su solución siempre resultará mejorable. En tal caso no es necesario continuar iterando indefinidamente y se puede finalizar el algoritmo. Esta situación ocurre cuando en la columna de la variable entrante a la base todos los valores son negativos o nulos.</w:t>
      </w:r>
    </w:p>
    <w:p w14:paraId="792758ED" w14:textId="77777777" w:rsidR="0067612A" w:rsidRPr="00D34986" w:rsidRDefault="0067612A" w:rsidP="0067612A">
      <w:pPr>
        <w:rPr>
          <w:rFonts w:eastAsia="Calibri"/>
        </w:rPr>
      </w:pPr>
    </w:p>
    <w:p w14:paraId="758B62F9" w14:textId="77777777" w:rsidR="0067612A" w:rsidRPr="00D34986" w:rsidRDefault="0067612A" w:rsidP="0067612A">
      <w:pPr>
        <w:rPr>
          <w:rFonts w:eastAsia="Calibri"/>
        </w:rPr>
      </w:pPr>
      <w:r w:rsidRPr="00D34986">
        <w:rPr>
          <w:rFonts w:eastAsia="Calibri"/>
        </w:rPr>
        <w:t>Elección de la variable que entra a la base:</w:t>
      </w:r>
    </w:p>
    <w:p w14:paraId="7F60D36E" w14:textId="77777777" w:rsidR="0067612A" w:rsidRPr="00D34986" w:rsidRDefault="0067612A" w:rsidP="0067612A">
      <w:pPr>
        <w:rPr>
          <w:rFonts w:eastAsia="Calibri"/>
        </w:rPr>
      </w:pPr>
      <w:r w:rsidRPr="00D34986">
        <w:rPr>
          <w:rFonts w:eastAsia="Calibri"/>
        </w:rPr>
        <w:t>Cuando una variable se vuelve básica, es decir, entra en la base, comienza a formar parte de la solución. Observando los costes reducidos en la fila Z, se decide que entra a la base la variable de la columna en la que éste sea el de menor valor (o de mayor valor absoluto) entre los negativos.</w:t>
      </w:r>
    </w:p>
    <w:p w14:paraId="409C0F3C" w14:textId="77777777" w:rsidR="0067612A" w:rsidRPr="00D34986" w:rsidRDefault="0067612A" w:rsidP="0067612A">
      <w:pPr>
        <w:rPr>
          <w:rFonts w:eastAsia="Calibri"/>
        </w:rPr>
      </w:pPr>
    </w:p>
    <w:p w14:paraId="3E013668" w14:textId="77777777" w:rsidR="0067612A" w:rsidRPr="00D34986" w:rsidRDefault="0067612A" w:rsidP="0067612A">
      <w:pPr>
        <w:rPr>
          <w:rFonts w:eastAsia="Calibri"/>
        </w:rPr>
      </w:pPr>
      <w:r w:rsidRPr="00D34986">
        <w:rPr>
          <w:rFonts w:eastAsia="Calibri"/>
        </w:rPr>
        <w:t>Elección de la variable que sale de la base:</w:t>
      </w:r>
    </w:p>
    <w:p w14:paraId="4F9103CE" w14:textId="77777777" w:rsidR="0067612A" w:rsidRPr="00D34986" w:rsidRDefault="0067612A" w:rsidP="0067612A">
      <w:pPr>
        <w:rPr>
          <w:rFonts w:eastAsia="Calibri"/>
        </w:rPr>
      </w:pPr>
      <w:r w:rsidRPr="00D34986">
        <w:rPr>
          <w:rFonts w:eastAsia="Calibri"/>
        </w:rPr>
        <w:t>Una vez obtenida la variable entrante, se determina que sale de la base la variable que se encuentre en aquella fila cuyo cociente P0/Pj sea el menor de los estrictamente positivos (teniendo en cuenta que esta operación se hará únicamente cuando Pj sea superior a 0).</w:t>
      </w:r>
    </w:p>
    <w:p w14:paraId="094BCF61" w14:textId="77777777" w:rsidR="0067612A" w:rsidRDefault="0067612A" w:rsidP="0067612A">
      <w:pPr>
        <w:rPr>
          <w:rFonts w:eastAsia="Calibri"/>
        </w:rPr>
      </w:pPr>
    </w:p>
    <w:p w14:paraId="3C5F720A" w14:textId="1F50579C" w:rsidR="00557F36" w:rsidRDefault="00557F36" w:rsidP="0067612A">
      <w:pPr>
        <w:rPr>
          <w:rFonts w:eastAsia="Calibri"/>
        </w:rPr>
      </w:pPr>
    </w:p>
    <w:p w14:paraId="683DC985" w14:textId="77777777" w:rsidR="008E3FF3" w:rsidRPr="00D34986" w:rsidRDefault="008E3FF3" w:rsidP="0067612A">
      <w:pPr>
        <w:rPr>
          <w:rFonts w:eastAsia="Calibri"/>
        </w:rPr>
      </w:pPr>
    </w:p>
    <w:p w14:paraId="34A6AD25" w14:textId="77777777" w:rsidR="0067612A" w:rsidRPr="00D34986" w:rsidRDefault="0067612A" w:rsidP="0067612A">
      <w:pPr>
        <w:rPr>
          <w:rFonts w:eastAsia="Calibri"/>
        </w:rPr>
      </w:pPr>
      <w:r w:rsidRPr="00D34986">
        <w:rPr>
          <w:rFonts w:eastAsia="Calibri"/>
        </w:rPr>
        <w:lastRenderedPageBreak/>
        <w:t>Elemento pivote:</w:t>
      </w:r>
    </w:p>
    <w:p w14:paraId="794D312A" w14:textId="77777777" w:rsidR="0067612A" w:rsidRPr="00D34986" w:rsidRDefault="0067612A" w:rsidP="0067612A">
      <w:pPr>
        <w:rPr>
          <w:rFonts w:eastAsia="Calibri"/>
        </w:rPr>
      </w:pPr>
      <w:r w:rsidRPr="00D34986">
        <w:rPr>
          <w:rFonts w:eastAsia="Calibri"/>
        </w:rPr>
        <w:t>El elemento pivote de la tabla queda marcado por la intersección entre la columna de la variable entrante y la fila de la variable saliente.</w:t>
      </w:r>
    </w:p>
    <w:p w14:paraId="21641876" w14:textId="77777777" w:rsidR="0067612A" w:rsidRPr="00D34986" w:rsidRDefault="0067612A" w:rsidP="0067612A">
      <w:pPr>
        <w:rPr>
          <w:rFonts w:eastAsia="Calibri"/>
        </w:rPr>
      </w:pPr>
    </w:p>
    <w:p w14:paraId="180B389E" w14:textId="77777777" w:rsidR="0067612A" w:rsidRPr="00D34986" w:rsidRDefault="0067612A" w:rsidP="0067612A">
      <w:pPr>
        <w:rPr>
          <w:rFonts w:eastAsia="Calibri"/>
        </w:rPr>
      </w:pPr>
      <w:r w:rsidRPr="00D34986">
        <w:rPr>
          <w:rFonts w:eastAsia="Calibri"/>
        </w:rPr>
        <w:t>Actualización de la tabla:</w:t>
      </w:r>
    </w:p>
    <w:p w14:paraId="0187BF66" w14:textId="77777777" w:rsidR="0067612A" w:rsidRPr="00D34986" w:rsidRDefault="0067612A" w:rsidP="0067612A">
      <w:pPr>
        <w:rPr>
          <w:rFonts w:eastAsia="Calibri"/>
        </w:rPr>
      </w:pPr>
      <w:r w:rsidRPr="00D34986">
        <w:rPr>
          <w:rFonts w:eastAsia="Calibri"/>
        </w:rPr>
        <w:t>Las filas correspondientes a la función objetivo y a los títulos permanecerán inalteradas en la nueva tabla. El resto de valores deberán calcularse como se explica a continuación:</w:t>
      </w:r>
    </w:p>
    <w:p w14:paraId="4FC64FCB" w14:textId="77777777" w:rsidR="0067612A" w:rsidRPr="00D34986" w:rsidRDefault="0067612A" w:rsidP="0067612A">
      <w:pPr>
        <w:rPr>
          <w:rFonts w:eastAsia="Calibri"/>
        </w:rPr>
      </w:pPr>
    </w:p>
    <w:p w14:paraId="05F0113E" w14:textId="77777777" w:rsidR="0067612A" w:rsidRPr="00D34986" w:rsidRDefault="0067612A" w:rsidP="0067612A">
      <w:pPr>
        <w:rPr>
          <w:rFonts w:eastAsia="Calibri"/>
        </w:rPr>
      </w:pPr>
      <w:r w:rsidRPr="00D34986">
        <w:rPr>
          <w:rFonts w:eastAsia="Calibri"/>
        </w:rPr>
        <w:t>En la fila del elemento pivote cada nuevo elemento se calcula como:</w:t>
      </w:r>
    </w:p>
    <w:p w14:paraId="65D22514" w14:textId="77777777" w:rsidR="0067612A" w:rsidRPr="00D34986" w:rsidRDefault="0067612A" w:rsidP="0067612A">
      <w:pPr>
        <w:rPr>
          <w:rFonts w:eastAsia="Calibri"/>
        </w:rPr>
      </w:pPr>
      <w:r w:rsidRPr="00D34986">
        <w:rPr>
          <w:rFonts w:eastAsia="Calibri"/>
        </w:rPr>
        <w:t>Nuevo Elemento Fila Pivote = Anterior Elemento Fila Pivote / Pivote.</w:t>
      </w:r>
    </w:p>
    <w:p w14:paraId="49E55AE3" w14:textId="77777777" w:rsidR="0067612A" w:rsidRPr="00D34986" w:rsidRDefault="0067612A" w:rsidP="0067612A">
      <w:pPr>
        <w:rPr>
          <w:rFonts w:eastAsia="Calibri"/>
        </w:rPr>
      </w:pPr>
    </w:p>
    <w:p w14:paraId="7EDCA282" w14:textId="77777777" w:rsidR="0067612A" w:rsidRPr="00D34986" w:rsidRDefault="0067612A" w:rsidP="0067612A">
      <w:pPr>
        <w:rPr>
          <w:rFonts w:eastAsia="Calibri"/>
        </w:rPr>
      </w:pPr>
      <w:r w:rsidRPr="00D34986">
        <w:rPr>
          <w:rFonts w:eastAsia="Calibri"/>
        </w:rPr>
        <w:t>En el resto de las filas cada elemento se calcula:</w:t>
      </w:r>
    </w:p>
    <w:p w14:paraId="71535294" w14:textId="77777777" w:rsidR="0067612A" w:rsidRPr="00D34986" w:rsidRDefault="0067612A" w:rsidP="0067612A">
      <w:pPr>
        <w:rPr>
          <w:rFonts w:eastAsia="Calibri"/>
        </w:rPr>
      </w:pPr>
      <w:r w:rsidRPr="00D34986">
        <w:rPr>
          <w:rFonts w:eastAsia="Calibri"/>
        </w:rPr>
        <w:t>Nuevo Elemento Fila = Anterior Elemento Fila - (Anterior Elemento Fila en Columna Pivote * Nuevo Elemento Fila Pivote).</w:t>
      </w:r>
    </w:p>
    <w:p w14:paraId="2493F3A0" w14:textId="77777777" w:rsidR="0067612A" w:rsidRPr="00D34986" w:rsidRDefault="0067612A" w:rsidP="0067612A">
      <w:pPr>
        <w:rPr>
          <w:rFonts w:eastAsia="Calibri"/>
        </w:rPr>
      </w:pPr>
    </w:p>
    <w:p w14:paraId="5AF5FE57" w14:textId="77777777" w:rsidR="0067612A" w:rsidRPr="00D34986" w:rsidRDefault="0067612A" w:rsidP="0067612A">
      <w:pPr>
        <w:rPr>
          <w:rFonts w:eastAsia="Calibri"/>
        </w:rPr>
      </w:pPr>
      <w:r w:rsidRPr="00D34986">
        <w:rPr>
          <w:rFonts w:eastAsia="Calibri"/>
        </w:rPr>
        <w:t>De esta forma se consigue que todos los elementos de la columna de la variable entrante sean nulos salvo el de la fila de la variable saliente cuyo valor será 1. (Es análogo a utilizar el método de Gauss-Jordan para resolver sistemas de ecuaciones lineales).</w:t>
      </w:r>
    </w:p>
    <w:p w14:paraId="2A2B38CE" w14:textId="77777777" w:rsidR="0067612A" w:rsidRPr="00D34986" w:rsidRDefault="0067612A" w:rsidP="0067612A">
      <w:pPr>
        <w:rPr>
          <w:rFonts w:eastAsia="Calibri"/>
        </w:rPr>
      </w:pPr>
    </w:p>
    <w:p w14:paraId="572F1193" w14:textId="77777777" w:rsidR="0067612A" w:rsidRPr="00D34986" w:rsidRDefault="0067612A" w:rsidP="0067612A">
      <w:pPr>
        <w:rPr>
          <w:rFonts w:eastAsia="Calibri"/>
        </w:rPr>
      </w:pPr>
      <w:r w:rsidRPr="00D34986">
        <w:rPr>
          <w:rFonts w:eastAsia="Calibri"/>
        </w:rPr>
        <w:t>Método de las Dos Fases</w:t>
      </w:r>
    </w:p>
    <w:p w14:paraId="43C20CF8" w14:textId="77777777" w:rsidR="0067612A" w:rsidRPr="00D34986" w:rsidRDefault="0067612A" w:rsidP="0067612A">
      <w:pPr>
        <w:rPr>
          <w:rFonts w:eastAsia="Calibri"/>
        </w:rPr>
      </w:pPr>
    </w:p>
    <w:p w14:paraId="06785466" w14:textId="77777777" w:rsidR="0067612A" w:rsidRPr="00D34986" w:rsidRDefault="0067612A" w:rsidP="0067612A">
      <w:pPr>
        <w:rPr>
          <w:rFonts w:eastAsia="Calibri"/>
        </w:rPr>
      </w:pPr>
      <w:r w:rsidRPr="00D34986">
        <w:rPr>
          <w:rFonts w:eastAsia="Calibri"/>
        </w:rPr>
        <w:t xml:space="preserve">El método de las Dos Fases se utiliza cuando aparecen variables artificiales en la forma canónica o estándar del problema. La primera fase trata de resolver el problema auxiliar Z' de minimizar la suma de las variables artificiales y conseguir que sea cero (con objeto de evitar incongruencias matemáticas). Una vez resuelto este primer problema, y siempre y cuando el resultado sea el esperado, se </w:t>
      </w:r>
      <w:r w:rsidRPr="00D34986">
        <w:rPr>
          <w:rFonts w:eastAsia="Calibri"/>
        </w:rPr>
        <w:lastRenderedPageBreak/>
        <w:t>reorganiza la tabla resultante para utilizarla en la segunda fase sobre el problema original.</w:t>
      </w:r>
    </w:p>
    <w:p w14:paraId="514A7969" w14:textId="77777777" w:rsidR="0067612A" w:rsidRPr="00D34986" w:rsidRDefault="0067612A" w:rsidP="0067612A">
      <w:pPr>
        <w:rPr>
          <w:rFonts w:eastAsia="Calibri"/>
        </w:rPr>
      </w:pPr>
    </w:p>
    <w:p w14:paraId="31209F5E" w14:textId="77777777" w:rsidR="0067612A" w:rsidRPr="00D34986" w:rsidRDefault="0067612A" w:rsidP="0067612A">
      <w:pPr>
        <w:rPr>
          <w:rFonts w:eastAsia="Calibri"/>
        </w:rPr>
      </w:pPr>
      <w:r w:rsidRPr="00D34986">
        <w:rPr>
          <w:rFonts w:eastAsia="Calibri"/>
        </w:rPr>
        <w:t>En caso contrario el problema no es factible, es decir, no tiene solución y no será necesario continuar con la segunda fase.</w:t>
      </w:r>
    </w:p>
    <w:p w14:paraId="4B8E940B" w14:textId="77777777" w:rsidR="0067612A" w:rsidRPr="00D34986" w:rsidRDefault="0067612A" w:rsidP="0067612A">
      <w:pPr>
        <w:rPr>
          <w:rFonts w:eastAsia="Calibri"/>
        </w:rPr>
      </w:pPr>
    </w:p>
    <w:p w14:paraId="37D23AFF" w14:textId="77777777" w:rsidR="0067612A" w:rsidRPr="00D34986" w:rsidRDefault="0067612A" w:rsidP="0067612A">
      <w:pPr>
        <w:rPr>
          <w:rFonts w:eastAsia="Calibri"/>
          <w:u w:val="single"/>
        </w:rPr>
      </w:pPr>
      <w:r w:rsidRPr="00D34986">
        <w:rPr>
          <w:rFonts w:eastAsia="Calibri"/>
          <w:u w:val="single"/>
        </w:rPr>
        <w:t>FASE 1</w:t>
      </w:r>
    </w:p>
    <w:p w14:paraId="172E09AD" w14:textId="77777777" w:rsidR="0067612A" w:rsidRPr="00D34986" w:rsidRDefault="0067612A" w:rsidP="0067612A">
      <w:pPr>
        <w:rPr>
          <w:rFonts w:eastAsia="Calibri"/>
        </w:rPr>
      </w:pPr>
    </w:p>
    <w:p w14:paraId="5C35FECC" w14:textId="77777777" w:rsidR="0067612A" w:rsidRPr="00D34986" w:rsidRDefault="0067612A" w:rsidP="0067612A">
      <w:pPr>
        <w:rPr>
          <w:rFonts w:eastAsia="Calibri"/>
        </w:rPr>
      </w:pPr>
      <w:r w:rsidRPr="00D34986">
        <w:rPr>
          <w:rFonts w:eastAsia="Calibri"/>
        </w:rPr>
        <w:t>Esta primera fase es muy similar al método Simplex, con la excepción de la construcción de la primera tabla, además de la necesidad de estudiar el resultado obtenido para determinar si se desarrolla la segunda fase.</w:t>
      </w:r>
    </w:p>
    <w:p w14:paraId="1E7CC6DB" w14:textId="77777777" w:rsidR="0067612A" w:rsidRPr="00D34986" w:rsidRDefault="0067612A" w:rsidP="0067612A">
      <w:pPr>
        <w:rPr>
          <w:rFonts w:eastAsia="Calibri"/>
        </w:rPr>
      </w:pPr>
    </w:p>
    <w:p w14:paraId="33E584DE" w14:textId="77777777" w:rsidR="0067612A" w:rsidRPr="00D34986" w:rsidRDefault="0067612A" w:rsidP="0067612A">
      <w:pPr>
        <w:rPr>
          <w:rFonts w:eastAsia="Calibri"/>
        </w:rPr>
      </w:pPr>
      <w:r w:rsidRPr="00D34986">
        <w:rPr>
          <w:rFonts w:eastAsia="Calibri"/>
        </w:rPr>
        <w:t>En tal caso, la última tabla de esta fase será, con algunas modificaciones, la utilizada como tabla inicial para la segunda fase.</w:t>
      </w:r>
    </w:p>
    <w:p w14:paraId="0727132A" w14:textId="77777777" w:rsidR="0067612A" w:rsidRPr="00D34986" w:rsidRDefault="0067612A" w:rsidP="0067612A">
      <w:pPr>
        <w:rPr>
          <w:rFonts w:eastAsia="Calibri"/>
        </w:rPr>
      </w:pPr>
    </w:p>
    <w:p w14:paraId="0116F5EC" w14:textId="77777777" w:rsidR="0067612A" w:rsidRPr="00D34986" w:rsidRDefault="0067612A" w:rsidP="0067612A">
      <w:pPr>
        <w:rPr>
          <w:rFonts w:eastAsia="Calibri"/>
        </w:rPr>
      </w:pPr>
      <w:r w:rsidRPr="00D34986">
        <w:rPr>
          <w:rFonts w:eastAsia="Calibri"/>
        </w:rPr>
        <w:t>Construcción de la primera tabla:</w:t>
      </w:r>
    </w:p>
    <w:p w14:paraId="68E51308" w14:textId="77777777" w:rsidR="0067612A" w:rsidRPr="00D34986" w:rsidRDefault="0067612A" w:rsidP="0067612A">
      <w:pPr>
        <w:rPr>
          <w:rFonts w:eastAsia="Calibri"/>
        </w:rPr>
      </w:pPr>
      <w:r w:rsidRPr="00D34986">
        <w:rPr>
          <w:rFonts w:eastAsia="Calibri"/>
        </w:rPr>
        <w:t>Se elabora de manera análoga a la tabla inicial del método Simplex, pero con algunas diferencias.</w:t>
      </w:r>
    </w:p>
    <w:p w14:paraId="371811DE" w14:textId="77777777" w:rsidR="0067612A" w:rsidRPr="00D34986" w:rsidRDefault="0067612A" w:rsidP="0067612A">
      <w:pPr>
        <w:rPr>
          <w:rFonts w:eastAsia="Calibri"/>
        </w:rPr>
      </w:pPr>
    </w:p>
    <w:p w14:paraId="31724F89" w14:textId="77777777" w:rsidR="0067612A" w:rsidRPr="00D34986" w:rsidRDefault="0067612A" w:rsidP="0067612A">
      <w:pPr>
        <w:rPr>
          <w:rFonts w:eastAsia="Calibri"/>
        </w:rPr>
      </w:pPr>
      <w:r w:rsidRPr="00D34986">
        <w:rPr>
          <w:rFonts w:eastAsia="Calibri"/>
        </w:rPr>
        <w:t>Como se ha comentado, en esta primera fase se resuelve un problema auxiliar (la minimización de la suma de las variables artificiales) con una función objetivo auxiliar. Por lo tanto en la primera fila de la tabla, donde se muestran los coeficientes de las variables de la función objetivo, aparecerán todos los términos a cero excepto los coeficientes de variables artificiales. El valor de cada uno de estos coeficientes es "-1" debido a que se está minimizando la suma de dichas variables (recuerde que minimizar Z' es igual que maximizar (-1)·Z').</w:t>
      </w:r>
    </w:p>
    <w:p w14:paraId="0962051A" w14:textId="77777777" w:rsidR="0067612A" w:rsidRPr="00D34986" w:rsidRDefault="0067612A" w:rsidP="0067612A">
      <w:pPr>
        <w:rPr>
          <w:rFonts w:eastAsia="Calibri"/>
        </w:rPr>
      </w:pPr>
    </w:p>
    <w:p w14:paraId="106A711E" w14:textId="77777777" w:rsidR="0067612A" w:rsidRPr="00D34986" w:rsidRDefault="0067612A" w:rsidP="0067612A">
      <w:pPr>
        <w:rPr>
          <w:rFonts w:eastAsia="Calibri"/>
        </w:rPr>
      </w:pPr>
      <w:r w:rsidRPr="00D34986">
        <w:rPr>
          <w:rFonts w:eastAsia="Calibri"/>
        </w:rPr>
        <w:lastRenderedPageBreak/>
        <w:t>La otra diferencia para la primera tabla radica en que ahora sí es necesario calcular la fila Z (o fila indicadora).</w:t>
      </w:r>
    </w:p>
    <w:p w14:paraId="5E8247FD" w14:textId="77777777" w:rsidR="0067612A" w:rsidRPr="00D34986" w:rsidRDefault="0067612A" w:rsidP="0067612A">
      <w:pPr>
        <w:rPr>
          <w:rFonts w:eastAsia="Calibri"/>
        </w:rPr>
      </w:pPr>
    </w:p>
    <w:tbl>
      <w:tblPr>
        <w:tblpPr w:leftFromText="141" w:rightFromText="141" w:vertAnchor="text" w:horzAnchor="margin" w:tblpXSpec="center" w:tblpY="157"/>
        <w:tblW w:w="0" w:type="auto"/>
        <w:tblBorders>
          <w:top w:val="single" w:sz="6" w:space="0" w:color="AAAAAA"/>
          <w:left w:val="single" w:sz="6" w:space="0" w:color="AAAAAA"/>
          <w:bottom w:val="single" w:sz="6" w:space="0" w:color="AAAAAA"/>
          <w:right w:val="single" w:sz="6" w:space="0" w:color="AAAAAA"/>
        </w:tblBorders>
        <w:shd w:val="clear" w:color="auto" w:fill="FFFFFF"/>
        <w:tblCellMar>
          <w:top w:w="15" w:type="dxa"/>
          <w:left w:w="15" w:type="dxa"/>
          <w:bottom w:w="15" w:type="dxa"/>
          <w:right w:w="15" w:type="dxa"/>
        </w:tblCellMar>
        <w:tblLook w:val="04A0" w:firstRow="1" w:lastRow="0" w:firstColumn="1" w:lastColumn="0" w:noHBand="0" w:noVBand="1"/>
      </w:tblPr>
      <w:tblGrid>
        <w:gridCol w:w="801"/>
        <w:gridCol w:w="779"/>
        <w:gridCol w:w="635"/>
        <w:gridCol w:w="759"/>
        <w:gridCol w:w="759"/>
        <w:gridCol w:w="518"/>
        <w:gridCol w:w="969"/>
        <w:gridCol w:w="518"/>
        <w:gridCol w:w="762"/>
      </w:tblGrid>
      <w:tr w:rsidR="0067612A" w:rsidRPr="00D34986" w14:paraId="6523C0AC" w14:textId="77777777" w:rsidTr="003307DF">
        <w:trPr>
          <w:tblHeader/>
        </w:trPr>
        <w:tc>
          <w:tcPr>
            <w:tcW w:w="6001" w:type="dxa"/>
            <w:gridSpan w:val="9"/>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710A8AD" w14:textId="77777777" w:rsidR="0067612A" w:rsidRPr="00D34986" w:rsidRDefault="0067612A" w:rsidP="003307DF">
            <w:pPr>
              <w:rPr>
                <w:rFonts w:eastAsia="Calibri"/>
              </w:rPr>
            </w:pPr>
            <w:r w:rsidRPr="00D34986">
              <w:rPr>
                <w:rFonts w:eastAsia="Calibri"/>
              </w:rPr>
              <w:t>Tabla</w:t>
            </w:r>
          </w:p>
        </w:tc>
      </w:tr>
      <w:tr w:rsidR="0067612A" w:rsidRPr="00D34986" w14:paraId="4222F43F"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7A37FCC" w14:textId="77777777" w:rsidR="0067612A" w:rsidRPr="00D34986" w:rsidRDefault="0067612A" w:rsidP="003307DF">
            <w:pPr>
              <w:rPr>
                <w:rFonts w:eastAsia="Calibri"/>
              </w:rPr>
            </w:pPr>
            <w:r w:rsidRPr="00D34986">
              <w:rPr>
                <w:rFonts w:eastAsia="Calibri"/>
              </w:rPr>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66A6B82" w14:textId="77777777" w:rsidR="0067612A" w:rsidRPr="00D34986" w:rsidRDefault="0067612A" w:rsidP="003307DF">
            <w:pPr>
              <w:rPr>
                <w:rFonts w:eastAsia="Calibri"/>
              </w:rPr>
            </w:pPr>
            <w:r w:rsidRPr="00D34986">
              <w:rPr>
                <w:rFonts w:eastAsia="Calibri"/>
              </w:rPr>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BAB2F1E" w14:textId="77777777" w:rsidR="0067612A" w:rsidRPr="00D34986" w:rsidRDefault="0067612A" w:rsidP="003307DF">
            <w:pPr>
              <w:rPr>
                <w:rFonts w:eastAsia="Calibri"/>
              </w:rPr>
            </w:pPr>
            <w:r w:rsidRPr="00D34986">
              <w:rPr>
                <w:rFonts w:eastAsia="Calibri"/>
              </w:rPr>
              <w:t>C0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13B8A61" w14:textId="77777777" w:rsidR="0067612A" w:rsidRPr="00D34986" w:rsidRDefault="0067612A" w:rsidP="003307DF">
            <w:pPr>
              <w:rPr>
                <w:rFonts w:eastAsia="Calibri"/>
              </w:rPr>
            </w:pPr>
            <w:r w:rsidRPr="00D34986">
              <w:rPr>
                <w:rFonts w:eastAsia="Calibri"/>
              </w:rPr>
              <w:t>C1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438AE71" w14:textId="77777777" w:rsidR="0067612A" w:rsidRPr="00D34986" w:rsidRDefault="0067612A" w:rsidP="003307DF">
            <w:pPr>
              <w:rPr>
                <w:rFonts w:eastAsia="Calibri"/>
              </w:rPr>
            </w:pPr>
            <w:r w:rsidRPr="00D34986">
              <w:rPr>
                <w:rFonts w:eastAsia="Calibri"/>
              </w:rPr>
              <w:t>C2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D88DA9F"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66380117" w14:textId="77777777" w:rsidR="0067612A" w:rsidRPr="00D34986" w:rsidRDefault="0067612A" w:rsidP="003307DF">
            <w:pPr>
              <w:rPr>
                <w:rFonts w:eastAsia="Calibri"/>
              </w:rPr>
            </w:pPr>
            <w:r w:rsidRPr="00D34986">
              <w:rPr>
                <w:rFonts w:eastAsia="Calibri"/>
              </w:rPr>
              <w:t>Cn-k</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D8ECED0"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AA0B3EA" w14:textId="77777777" w:rsidR="0067612A" w:rsidRPr="00D34986" w:rsidRDefault="0067612A" w:rsidP="003307DF">
            <w:pPr>
              <w:rPr>
                <w:rFonts w:eastAsia="Calibri"/>
              </w:rPr>
            </w:pPr>
            <w:r w:rsidRPr="00D34986">
              <w:rPr>
                <w:rFonts w:eastAsia="Calibri"/>
              </w:rPr>
              <w:t>Cn</w:t>
            </w:r>
          </w:p>
        </w:tc>
      </w:tr>
      <w:tr w:rsidR="0067612A" w:rsidRPr="00D34986" w14:paraId="29973054"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5200DF5D" w14:textId="77777777" w:rsidR="0067612A" w:rsidRPr="00D34986" w:rsidRDefault="0067612A" w:rsidP="003307DF">
            <w:pPr>
              <w:rPr>
                <w:rFonts w:eastAsia="Calibri"/>
              </w:rPr>
            </w:pPr>
            <w:r w:rsidRPr="00D34986">
              <w:rPr>
                <w:rFonts w:eastAsia="Calibri"/>
              </w:rPr>
              <w:t>Base</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0685E1C2" w14:textId="77777777" w:rsidR="0067612A" w:rsidRPr="00D34986" w:rsidRDefault="0067612A" w:rsidP="003307DF">
            <w:pPr>
              <w:rPr>
                <w:rFonts w:eastAsia="Calibri"/>
              </w:rPr>
            </w:pPr>
            <w:r w:rsidRPr="00D34986">
              <w:rPr>
                <w:rFonts w:eastAsia="Calibri"/>
              </w:rPr>
              <w:t>Cb</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59328353" w14:textId="77777777" w:rsidR="0067612A" w:rsidRPr="00D34986" w:rsidRDefault="0067612A" w:rsidP="003307DF">
            <w:pPr>
              <w:rPr>
                <w:rFonts w:eastAsia="Calibri"/>
              </w:rPr>
            </w:pPr>
            <w:r w:rsidRPr="00D34986">
              <w:rPr>
                <w:rFonts w:eastAsia="Calibri"/>
              </w:rPr>
              <w:t>P0</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01E4FBAC" w14:textId="77777777" w:rsidR="0067612A" w:rsidRPr="00D34986" w:rsidRDefault="0067612A" w:rsidP="003307DF">
            <w:pPr>
              <w:rPr>
                <w:rFonts w:eastAsia="Calibri"/>
              </w:rPr>
            </w:pPr>
            <w:r w:rsidRPr="00D34986">
              <w:rPr>
                <w:rFonts w:eastAsia="Calibri"/>
              </w:rPr>
              <w:t>P1</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489793E8" w14:textId="77777777" w:rsidR="0067612A" w:rsidRPr="00D34986" w:rsidRDefault="0067612A" w:rsidP="003307DF">
            <w:pPr>
              <w:rPr>
                <w:rFonts w:eastAsia="Calibri"/>
              </w:rPr>
            </w:pPr>
            <w:r w:rsidRPr="00D34986">
              <w:rPr>
                <w:rFonts w:eastAsia="Calibri"/>
              </w:rPr>
              <w:t>P2</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7A11FB61"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1EE5AFC0" w14:textId="77777777" w:rsidR="0067612A" w:rsidRPr="00D34986" w:rsidRDefault="0067612A" w:rsidP="003307DF">
            <w:pPr>
              <w:rPr>
                <w:rFonts w:eastAsia="Calibri"/>
              </w:rPr>
            </w:pPr>
            <w:r w:rsidRPr="00D34986">
              <w:rPr>
                <w:rFonts w:eastAsia="Calibri"/>
              </w:rPr>
              <w:t>Pn-k</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6C9427CC"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0AC7AF27" w14:textId="77777777" w:rsidR="0067612A" w:rsidRPr="00D34986" w:rsidRDefault="0067612A" w:rsidP="003307DF">
            <w:pPr>
              <w:rPr>
                <w:rFonts w:eastAsia="Calibri"/>
              </w:rPr>
            </w:pPr>
            <w:r w:rsidRPr="00D34986">
              <w:rPr>
                <w:rFonts w:eastAsia="Calibri"/>
              </w:rPr>
              <w:t>Pn</w:t>
            </w:r>
          </w:p>
        </w:tc>
      </w:tr>
      <w:tr w:rsidR="0067612A" w:rsidRPr="00D34986" w14:paraId="260388F7"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825D318" w14:textId="77777777" w:rsidR="0067612A" w:rsidRPr="00D34986" w:rsidRDefault="0067612A" w:rsidP="003307DF">
            <w:pPr>
              <w:rPr>
                <w:rFonts w:eastAsia="Calibri"/>
              </w:rPr>
            </w:pPr>
            <w:r w:rsidRPr="00D34986">
              <w:rPr>
                <w:rFonts w:eastAsia="Calibri"/>
              </w:rPr>
              <w:t>P1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E200B9F" w14:textId="77777777" w:rsidR="0067612A" w:rsidRPr="00D34986" w:rsidRDefault="0067612A" w:rsidP="003307DF">
            <w:pPr>
              <w:rPr>
                <w:rFonts w:eastAsia="Calibri"/>
              </w:rPr>
            </w:pPr>
            <w:r w:rsidRPr="00D34986">
              <w:rPr>
                <w:rFonts w:eastAsia="Calibri"/>
              </w:rPr>
              <w:t>Cb1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E6AACAD" w14:textId="77777777" w:rsidR="0067612A" w:rsidRPr="00D34986" w:rsidRDefault="0067612A" w:rsidP="003307DF">
            <w:pPr>
              <w:rPr>
                <w:rFonts w:eastAsia="Calibri"/>
              </w:rPr>
            </w:pPr>
            <w:r w:rsidRPr="00D34986">
              <w:rPr>
                <w:rFonts w:eastAsia="Calibri"/>
              </w:rPr>
              <w:t>b1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D6F417E" w14:textId="77777777" w:rsidR="0067612A" w:rsidRPr="00D34986" w:rsidRDefault="0067612A" w:rsidP="003307DF">
            <w:pPr>
              <w:rPr>
                <w:rFonts w:eastAsia="Calibri"/>
              </w:rPr>
            </w:pPr>
            <w:r w:rsidRPr="00D34986">
              <w:rPr>
                <w:rFonts w:eastAsia="Calibri"/>
              </w:rPr>
              <w:t>a11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0302DAE" w14:textId="77777777" w:rsidR="0067612A" w:rsidRPr="00D34986" w:rsidRDefault="0067612A" w:rsidP="003307DF">
            <w:pPr>
              <w:rPr>
                <w:rFonts w:eastAsia="Calibri"/>
              </w:rPr>
            </w:pPr>
            <w:r w:rsidRPr="00D34986">
              <w:rPr>
                <w:rFonts w:eastAsia="Calibri"/>
              </w:rPr>
              <w:t>a12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63553ACF"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7BE05CB" w14:textId="77777777" w:rsidR="0067612A" w:rsidRPr="00D34986" w:rsidRDefault="0067612A" w:rsidP="003307DF">
            <w:pPr>
              <w:rPr>
                <w:rFonts w:eastAsia="Calibri"/>
              </w:rPr>
            </w:pPr>
            <w:r w:rsidRPr="00D34986">
              <w:rPr>
                <w:rFonts w:eastAsia="Calibri"/>
              </w:rPr>
              <w:t>a1n-k</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FF11A7C"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F91C370" w14:textId="77777777" w:rsidR="0067612A" w:rsidRPr="00D34986" w:rsidRDefault="0067612A" w:rsidP="003307DF">
            <w:pPr>
              <w:rPr>
                <w:rFonts w:eastAsia="Calibri"/>
              </w:rPr>
            </w:pPr>
            <w:r w:rsidRPr="00D34986">
              <w:rPr>
                <w:rFonts w:eastAsia="Calibri"/>
              </w:rPr>
              <w:t>a1n</w:t>
            </w:r>
          </w:p>
        </w:tc>
      </w:tr>
      <w:tr w:rsidR="0067612A" w:rsidRPr="00D34986" w14:paraId="306CD02C"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0AA2712" w14:textId="77777777" w:rsidR="0067612A" w:rsidRPr="00D34986" w:rsidRDefault="0067612A" w:rsidP="003307DF">
            <w:pPr>
              <w:rPr>
                <w:rFonts w:eastAsia="Calibri"/>
              </w:rPr>
            </w:pPr>
            <w:r w:rsidRPr="00D34986">
              <w:rPr>
                <w:rFonts w:eastAsia="Calibri"/>
              </w:rPr>
              <w:t>P2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AA9D859" w14:textId="77777777" w:rsidR="0067612A" w:rsidRPr="00D34986" w:rsidRDefault="0067612A" w:rsidP="003307DF">
            <w:pPr>
              <w:rPr>
                <w:rFonts w:eastAsia="Calibri"/>
              </w:rPr>
            </w:pPr>
            <w:r w:rsidRPr="00D34986">
              <w:rPr>
                <w:rFonts w:eastAsia="Calibri"/>
              </w:rPr>
              <w:t>Cb2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0DD9D14" w14:textId="77777777" w:rsidR="0067612A" w:rsidRPr="00D34986" w:rsidRDefault="0067612A" w:rsidP="003307DF">
            <w:pPr>
              <w:rPr>
                <w:rFonts w:eastAsia="Calibri"/>
              </w:rPr>
            </w:pPr>
            <w:r w:rsidRPr="00D34986">
              <w:rPr>
                <w:rFonts w:eastAsia="Calibri"/>
              </w:rPr>
              <w:t>b2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0E004CD" w14:textId="77777777" w:rsidR="0067612A" w:rsidRPr="00D34986" w:rsidRDefault="0067612A" w:rsidP="003307DF">
            <w:pPr>
              <w:rPr>
                <w:rFonts w:eastAsia="Calibri"/>
              </w:rPr>
            </w:pPr>
            <w:r w:rsidRPr="00D34986">
              <w:rPr>
                <w:rFonts w:eastAsia="Calibri"/>
              </w:rPr>
              <w:t>a21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D24DBC1" w14:textId="77777777" w:rsidR="0067612A" w:rsidRPr="00D34986" w:rsidRDefault="0067612A" w:rsidP="003307DF">
            <w:pPr>
              <w:rPr>
                <w:rFonts w:eastAsia="Calibri"/>
              </w:rPr>
            </w:pPr>
            <w:r w:rsidRPr="00D34986">
              <w:rPr>
                <w:rFonts w:eastAsia="Calibri"/>
              </w:rPr>
              <w:t>a22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A0F4630"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704AB4B" w14:textId="77777777" w:rsidR="0067612A" w:rsidRPr="00D34986" w:rsidRDefault="0067612A" w:rsidP="003307DF">
            <w:pPr>
              <w:rPr>
                <w:rFonts w:eastAsia="Calibri"/>
              </w:rPr>
            </w:pPr>
            <w:r w:rsidRPr="00D34986">
              <w:rPr>
                <w:rFonts w:eastAsia="Calibri"/>
              </w:rPr>
              <w:t>a2n-k</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92C2440"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D779A72" w14:textId="77777777" w:rsidR="0067612A" w:rsidRPr="00D34986" w:rsidRDefault="0067612A" w:rsidP="003307DF">
            <w:pPr>
              <w:rPr>
                <w:rFonts w:eastAsia="Calibri"/>
              </w:rPr>
            </w:pPr>
            <w:r w:rsidRPr="00D34986">
              <w:rPr>
                <w:rFonts w:eastAsia="Calibri"/>
              </w:rPr>
              <w:t>a2n</w:t>
            </w:r>
          </w:p>
        </w:tc>
      </w:tr>
      <w:tr w:rsidR="0067612A" w:rsidRPr="00D34986" w14:paraId="6C3ACAD5"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97AE9C5"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B6716D6"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CE3FBA4"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1398BA1"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7AEA383"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1C3B488"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BF17404"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8FC702F"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7686D6E" w14:textId="77777777" w:rsidR="0067612A" w:rsidRPr="00D34986" w:rsidRDefault="0067612A" w:rsidP="003307DF">
            <w:pPr>
              <w:rPr>
                <w:rFonts w:eastAsia="Calibri"/>
              </w:rPr>
            </w:pPr>
            <w:r w:rsidRPr="00D34986">
              <w:rPr>
                <w:rFonts w:eastAsia="Calibri"/>
              </w:rPr>
              <w:t>...</w:t>
            </w:r>
          </w:p>
        </w:tc>
      </w:tr>
      <w:tr w:rsidR="0067612A" w:rsidRPr="00D34986" w14:paraId="39F8CC83"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6843E39" w14:textId="77777777" w:rsidR="0067612A" w:rsidRPr="00D34986" w:rsidRDefault="0067612A" w:rsidP="003307DF">
            <w:pPr>
              <w:rPr>
                <w:rFonts w:eastAsia="Calibri"/>
              </w:rPr>
            </w:pPr>
            <w:r w:rsidRPr="00D34986">
              <w:rPr>
                <w:rFonts w:eastAsia="Calibri"/>
              </w:rPr>
              <w:t>Pm</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A53D977" w14:textId="77777777" w:rsidR="0067612A" w:rsidRPr="00D34986" w:rsidRDefault="0067612A" w:rsidP="003307DF">
            <w:pPr>
              <w:rPr>
                <w:rFonts w:eastAsia="Calibri"/>
              </w:rPr>
            </w:pPr>
            <w:r w:rsidRPr="00D34986">
              <w:rPr>
                <w:rFonts w:eastAsia="Calibri"/>
              </w:rPr>
              <w:t>Cbm</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DCA6C05" w14:textId="77777777" w:rsidR="0067612A" w:rsidRPr="00D34986" w:rsidRDefault="0067612A" w:rsidP="003307DF">
            <w:pPr>
              <w:rPr>
                <w:rFonts w:eastAsia="Calibri"/>
              </w:rPr>
            </w:pPr>
            <w:r w:rsidRPr="00D34986">
              <w:rPr>
                <w:rFonts w:eastAsia="Calibri"/>
              </w:rPr>
              <w:t>bm</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99EC1BA" w14:textId="77777777" w:rsidR="0067612A" w:rsidRPr="00D34986" w:rsidRDefault="0067612A" w:rsidP="003307DF">
            <w:pPr>
              <w:rPr>
                <w:rFonts w:eastAsia="Calibri"/>
              </w:rPr>
            </w:pPr>
            <w:r w:rsidRPr="00D34986">
              <w:rPr>
                <w:rFonts w:eastAsia="Calibri"/>
              </w:rPr>
              <w:t>am1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A7AC21A" w14:textId="77777777" w:rsidR="0067612A" w:rsidRPr="00D34986" w:rsidRDefault="0067612A" w:rsidP="003307DF">
            <w:pPr>
              <w:rPr>
                <w:rFonts w:eastAsia="Calibri"/>
              </w:rPr>
            </w:pPr>
            <w:r w:rsidRPr="00D34986">
              <w:rPr>
                <w:rFonts w:eastAsia="Calibri"/>
              </w:rPr>
              <w:t>am2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2754EDD"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95F5204" w14:textId="77777777" w:rsidR="0067612A" w:rsidRPr="00D34986" w:rsidRDefault="0067612A" w:rsidP="003307DF">
            <w:pPr>
              <w:rPr>
                <w:rFonts w:eastAsia="Calibri"/>
              </w:rPr>
            </w:pPr>
            <w:r w:rsidRPr="00D34986">
              <w:rPr>
                <w:rFonts w:eastAsia="Calibri"/>
              </w:rPr>
              <w:t>amn-k</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8DA6C92"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4E840676" w14:textId="77777777" w:rsidR="0067612A" w:rsidRPr="00D34986" w:rsidRDefault="0067612A" w:rsidP="003307DF">
            <w:pPr>
              <w:rPr>
                <w:rFonts w:eastAsia="Calibri"/>
              </w:rPr>
            </w:pPr>
            <w:r w:rsidRPr="00D34986">
              <w:rPr>
                <w:rFonts w:eastAsia="Calibri"/>
              </w:rPr>
              <w:t>amn</w:t>
            </w:r>
          </w:p>
        </w:tc>
      </w:tr>
      <w:tr w:rsidR="0067612A" w:rsidRPr="00D34986" w14:paraId="1530A0C1" w14:textId="77777777" w:rsidTr="003307DF">
        <w:tc>
          <w:tcPr>
            <w:tcW w:w="0" w:type="auto"/>
            <w:tcBorders>
              <w:top w:val="single" w:sz="6" w:space="0" w:color="AAAAAA"/>
              <w:left w:val="single" w:sz="6" w:space="0" w:color="AAAAAA"/>
              <w:bottom w:val="single" w:sz="6" w:space="0" w:color="AAAAAA"/>
              <w:right w:val="single" w:sz="6" w:space="0" w:color="AAAAAA"/>
            </w:tcBorders>
            <w:shd w:val="clear" w:color="auto" w:fill="FFC993"/>
            <w:tcMar>
              <w:top w:w="75" w:type="dxa"/>
              <w:left w:w="150" w:type="dxa"/>
              <w:bottom w:w="75" w:type="dxa"/>
              <w:right w:w="150" w:type="dxa"/>
            </w:tcMar>
            <w:vAlign w:val="center"/>
            <w:hideMark/>
          </w:tcPr>
          <w:p w14:paraId="18CA89CB" w14:textId="77777777" w:rsidR="0067612A" w:rsidRPr="00D34986" w:rsidRDefault="0067612A" w:rsidP="003307DF">
            <w:pPr>
              <w:rPr>
                <w:rFonts w:eastAsia="Calibri"/>
              </w:rPr>
            </w:pPr>
            <w:r w:rsidRPr="00D34986">
              <w:rPr>
                <w:rFonts w:eastAsia="Calibri"/>
              </w:rPr>
              <w:t>Z</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2D15002C" w14:textId="77777777" w:rsidR="0067612A" w:rsidRPr="00D34986" w:rsidRDefault="0067612A" w:rsidP="003307DF">
            <w:pPr>
              <w:rPr>
                <w:rFonts w:eastAsia="Calibri"/>
              </w:rPr>
            </w:pPr>
            <w:r w:rsidRPr="00D34986">
              <w:rPr>
                <w:rFonts w:eastAsia="Calibri"/>
              </w:rPr>
              <w:t> </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9B46025" w14:textId="77777777" w:rsidR="0067612A" w:rsidRPr="00D34986" w:rsidRDefault="0067612A" w:rsidP="003307DF">
            <w:pPr>
              <w:rPr>
                <w:rFonts w:eastAsia="Calibri"/>
              </w:rPr>
            </w:pPr>
            <w:r w:rsidRPr="00D34986">
              <w:rPr>
                <w:rFonts w:eastAsia="Calibri"/>
              </w:rPr>
              <w:t>Z0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37D91BD9" w14:textId="77777777" w:rsidR="0067612A" w:rsidRPr="00D34986" w:rsidRDefault="0067612A" w:rsidP="003307DF">
            <w:pPr>
              <w:rPr>
                <w:rFonts w:eastAsia="Calibri"/>
              </w:rPr>
            </w:pPr>
            <w:r w:rsidRPr="00D34986">
              <w:rPr>
                <w:rFonts w:eastAsia="Calibri"/>
              </w:rPr>
              <w:t>Z1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F0E1459" w14:textId="77777777" w:rsidR="0067612A" w:rsidRPr="00D34986" w:rsidRDefault="0067612A" w:rsidP="003307DF">
            <w:pPr>
              <w:rPr>
                <w:rFonts w:eastAsia="Calibri"/>
              </w:rPr>
            </w:pPr>
            <w:r w:rsidRPr="00D34986">
              <w:rPr>
                <w:rFonts w:eastAsia="Calibri"/>
              </w:rPr>
              <w:t>Z2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7A2F5CDD"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060A95E1" w14:textId="77777777" w:rsidR="0067612A" w:rsidRPr="00D34986" w:rsidRDefault="0067612A" w:rsidP="003307DF">
            <w:pPr>
              <w:rPr>
                <w:rFonts w:eastAsia="Calibri"/>
              </w:rPr>
            </w:pPr>
            <w:r w:rsidRPr="00D34986">
              <w:rPr>
                <w:rFonts w:eastAsia="Calibri"/>
              </w:rPr>
              <w:t>Zn-k</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5F249B7F" w14:textId="77777777" w:rsidR="0067612A" w:rsidRPr="00D34986" w:rsidRDefault="0067612A" w:rsidP="003307DF">
            <w:pPr>
              <w:rPr>
                <w:rFonts w:eastAsia="Calibri"/>
              </w:rPr>
            </w:pPr>
            <w:r w:rsidRPr="00D34986">
              <w:rPr>
                <w:rFonts w:eastAsia="Calibri"/>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75" w:type="dxa"/>
              <w:left w:w="150" w:type="dxa"/>
              <w:bottom w:w="75" w:type="dxa"/>
              <w:right w:w="150" w:type="dxa"/>
            </w:tcMar>
            <w:vAlign w:val="center"/>
            <w:hideMark/>
          </w:tcPr>
          <w:p w14:paraId="1A6E5146" w14:textId="77777777" w:rsidR="0067612A" w:rsidRPr="00D34986" w:rsidRDefault="0067612A" w:rsidP="003307DF">
            <w:pPr>
              <w:rPr>
                <w:rFonts w:eastAsia="Calibri"/>
              </w:rPr>
            </w:pPr>
            <w:r w:rsidRPr="00D34986">
              <w:rPr>
                <w:rFonts w:eastAsia="Calibri"/>
              </w:rPr>
              <w:t>Zn</w:t>
            </w:r>
          </w:p>
        </w:tc>
      </w:tr>
    </w:tbl>
    <w:p w14:paraId="0593DA0B" w14:textId="77777777" w:rsidR="0067612A" w:rsidRPr="00D34986" w:rsidRDefault="0067612A" w:rsidP="0067612A">
      <w:pPr>
        <w:rPr>
          <w:rFonts w:eastAsia="Calibri"/>
        </w:rPr>
      </w:pPr>
      <w:r w:rsidRPr="00D34986">
        <w:rPr>
          <w:rFonts w:eastAsia="Calibri"/>
        </w:rPr>
        <w:tab/>
      </w:r>
    </w:p>
    <w:p w14:paraId="142087E1" w14:textId="77777777" w:rsidR="0067612A" w:rsidRPr="00D34986" w:rsidRDefault="0067612A" w:rsidP="0067612A">
      <w:pPr>
        <w:rPr>
          <w:rFonts w:eastAsia="Calibri"/>
        </w:rPr>
      </w:pPr>
    </w:p>
    <w:p w14:paraId="3F0978D6" w14:textId="77777777" w:rsidR="0067612A" w:rsidRPr="00D34986" w:rsidRDefault="0067612A" w:rsidP="0067612A">
      <w:pPr>
        <w:rPr>
          <w:rFonts w:eastAsia="Calibri"/>
        </w:rPr>
      </w:pPr>
    </w:p>
    <w:p w14:paraId="696D8920" w14:textId="77777777" w:rsidR="0067612A" w:rsidRPr="00D34986" w:rsidRDefault="0067612A" w:rsidP="0067612A">
      <w:pPr>
        <w:rPr>
          <w:rFonts w:eastAsia="Calibri"/>
        </w:rPr>
      </w:pPr>
    </w:p>
    <w:p w14:paraId="2A32733B" w14:textId="77777777" w:rsidR="0067612A" w:rsidRPr="00D34986" w:rsidRDefault="0067612A" w:rsidP="0067612A">
      <w:pPr>
        <w:rPr>
          <w:rFonts w:eastAsia="Calibri"/>
        </w:rPr>
      </w:pPr>
    </w:p>
    <w:p w14:paraId="6C7B79C5" w14:textId="77777777" w:rsidR="0067612A" w:rsidRPr="00D34986" w:rsidRDefault="0067612A" w:rsidP="0067612A">
      <w:pPr>
        <w:rPr>
          <w:rFonts w:eastAsia="Calibri"/>
        </w:rPr>
      </w:pPr>
    </w:p>
    <w:p w14:paraId="57FB6484" w14:textId="77777777" w:rsidR="0067612A" w:rsidRPr="00D34986" w:rsidRDefault="0067612A" w:rsidP="0067612A">
      <w:pPr>
        <w:rPr>
          <w:rFonts w:eastAsia="Calibri"/>
        </w:rPr>
      </w:pPr>
    </w:p>
    <w:p w14:paraId="624BEFCC" w14:textId="77777777" w:rsidR="0067612A" w:rsidRPr="00D34986" w:rsidRDefault="0067612A" w:rsidP="0067612A">
      <w:pPr>
        <w:rPr>
          <w:rFonts w:eastAsia="Calibri"/>
        </w:rPr>
      </w:pPr>
    </w:p>
    <w:p w14:paraId="163B48C4" w14:textId="77777777" w:rsidR="0067612A" w:rsidRPr="00D34986" w:rsidRDefault="0067612A" w:rsidP="0067612A">
      <w:pPr>
        <w:rPr>
          <w:rFonts w:eastAsia="Calibri"/>
        </w:rPr>
      </w:pPr>
    </w:p>
    <w:p w14:paraId="7B635101" w14:textId="77777777" w:rsidR="0067612A" w:rsidRPr="00D34986" w:rsidRDefault="0067612A" w:rsidP="0067612A">
      <w:pPr>
        <w:rPr>
          <w:rFonts w:eastAsia="Calibri"/>
        </w:rPr>
      </w:pPr>
    </w:p>
    <w:p w14:paraId="2C279058" w14:textId="77777777" w:rsidR="0067612A" w:rsidRPr="00D34986" w:rsidRDefault="0067612A" w:rsidP="0067612A">
      <w:pPr>
        <w:rPr>
          <w:rFonts w:eastAsia="Calibri"/>
        </w:rPr>
      </w:pPr>
    </w:p>
    <w:p w14:paraId="04D958EA" w14:textId="77777777" w:rsidR="0067612A" w:rsidRPr="00D34986" w:rsidRDefault="0067612A" w:rsidP="0067612A">
      <w:pPr>
        <w:rPr>
          <w:rFonts w:eastAsia="Calibri"/>
        </w:rPr>
      </w:pPr>
    </w:p>
    <w:p w14:paraId="2134AD6D" w14:textId="77777777" w:rsidR="0067612A" w:rsidRPr="00D34986" w:rsidRDefault="0067612A" w:rsidP="0067612A">
      <w:pPr>
        <w:rPr>
          <w:rFonts w:eastAsia="Calibri"/>
        </w:rPr>
      </w:pPr>
    </w:p>
    <w:p w14:paraId="7CEDECB6" w14:textId="77777777" w:rsidR="0067612A" w:rsidRPr="00D34986" w:rsidRDefault="0067612A" w:rsidP="0067612A">
      <w:pPr>
        <w:rPr>
          <w:rFonts w:eastAsia="Calibri"/>
        </w:rPr>
      </w:pPr>
      <w:r w:rsidRPr="00D34986">
        <w:rPr>
          <w:rFonts w:eastAsia="Calibri"/>
        </w:rPr>
        <w:t>Siendo Zj = Σ(Cbi·Pj) - Cj para i = 1..m, donde si j = 0, P0 = bi y C0 = 0, y en caso contrario Pj = aij.</w:t>
      </w:r>
    </w:p>
    <w:p w14:paraId="4E9EF236" w14:textId="77777777" w:rsidR="0067612A" w:rsidRPr="00D34986" w:rsidRDefault="0067612A" w:rsidP="0067612A">
      <w:pPr>
        <w:rPr>
          <w:rFonts w:eastAsia="Calibri"/>
        </w:rPr>
      </w:pPr>
    </w:p>
    <w:p w14:paraId="42BED144" w14:textId="77777777" w:rsidR="0067612A" w:rsidRPr="00D34986" w:rsidRDefault="0067612A" w:rsidP="0067612A">
      <w:pPr>
        <w:rPr>
          <w:rFonts w:eastAsia="Calibri"/>
        </w:rPr>
      </w:pPr>
      <w:r w:rsidRPr="00D34986">
        <w:rPr>
          <w:rFonts w:eastAsia="Calibri"/>
        </w:rPr>
        <w:t>Condición de parada y paso a la fase 2:</w:t>
      </w:r>
    </w:p>
    <w:p w14:paraId="2D6EFAC4" w14:textId="77777777" w:rsidR="0067612A" w:rsidRPr="00D34986" w:rsidRDefault="0067612A" w:rsidP="0067612A">
      <w:pPr>
        <w:rPr>
          <w:rFonts w:eastAsia="Calibri"/>
        </w:rPr>
      </w:pPr>
      <w:r w:rsidRPr="00D34986">
        <w:rPr>
          <w:rFonts w:eastAsia="Calibri"/>
        </w:rPr>
        <w:t>La condición de parada es la misma que en el método Simplex normal. Esto es, cuando en la fila indicadora ninguno de los valores de los costes reducidos es negativo (ya que tal y como se ha planteado el objetivo es la maximización de (-1)·Z').</w:t>
      </w:r>
    </w:p>
    <w:p w14:paraId="1596FB9C" w14:textId="77777777" w:rsidR="0067612A" w:rsidRPr="00D34986" w:rsidRDefault="0067612A" w:rsidP="0067612A">
      <w:pPr>
        <w:rPr>
          <w:rFonts w:eastAsia="Calibri"/>
        </w:rPr>
      </w:pPr>
    </w:p>
    <w:p w14:paraId="5C3F514F" w14:textId="77777777" w:rsidR="0067612A" w:rsidRPr="00D34986" w:rsidRDefault="0067612A" w:rsidP="0067612A">
      <w:pPr>
        <w:rPr>
          <w:rFonts w:eastAsia="Calibri"/>
        </w:rPr>
      </w:pPr>
      <w:r w:rsidRPr="00D34986">
        <w:rPr>
          <w:rFonts w:eastAsia="Calibri"/>
        </w:rPr>
        <w:t xml:space="preserve">Cumplida la condición de parada es necesario determinar si es posible pasar a la segunda fase para obtener la solución óptima del problema original. Esto se hace observando el resultado obtenido en la primera fase: si su valor es 0, significa que </w:t>
      </w:r>
      <w:r w:rsidRPr="00D34986">
        <w:rPr>
          <w:rFonts w:eastAsia="Calibri"/>
        </w:rPr>
        <w:lastRenderedPageBreak/>
        <w:t>el problema original tiene solución y es posible calcularla, en caso contrario indica que se trata de un problema no factible y no tiene solución.</w:t>
      </w:r>
    </w:p>
    <w:p w14:paraId="041F220A" w14:textId="77777777" w:rsidR="0067612A" w:rsidRPr="00D34986" w:rsidRDefault="0067612A" w:rsidP="0067612A">
      <w:pPr>
        <w:rPr>
          <w:rFonts w:eastAsia="Calibri"/>
        </w:rPr>
      </w:pPr>
    </w:p>
    <w:p w14:paraId="3969810C" w14:textId="77777777" w:rsidR="0067612A" w:rsidRPr="00D34986" w:rsidRDefault="0067612A" w:rsidP="0067612A">
      <w:pPr>
        <w:rPr>
          <w:rFonts w:eastAsia="Calibri"/>
          <w:u w:val="single"/>
        </w:rPr>
      </w:pPr>
      <w:r w:rsidRPr="00D34986">
        <w:rPr>
          <w:rFonts w:eastAsia="Calibri"/>
          <w:u w:val="single"/>
        </w:rPr>
        <w:t>FASE 2</w:t>
      </w:r>
    </w:p>
    <w:p w14:paraId="1F8871AB" w14:textId="77777777" w:rsidR="0067612A" w:rsidRPr="00D34986" w:rsidRDefault="0067612A" w:rsidP="0067612A">
      <w:pPr>
        <w:rPr>
          <w:rFonts w:eastAsia="Calibri"/>
        </w:rPr>
      </w:pPr>
    </w:p>
    <w:p w14:paraId="507D6B76" w14:textId="77777777" w:rsidR="0067612A" w:rsidRPr="00D34986" w:rsidRDefault="0067612A" w:rsidP="0067612A">
      <w:pPr>
        <w:rPr>
          <w:rFonts w:eastAsia="Calibri"/>
        </w:rPr>
      </w:pPr>
      <w:r w:rsidRPr="00D34986">
        <w:rPr>
          <w:rFonts w:eastAsia="Calibri"/>
        </w:rPr>
        <w:t>La segunda fase del método de las Dos Fases se desarrolla exactamente igual que el método Simplex, con la salvedad de que antes de iniciar las iteraciones hay que eliminar las columnas correspondientes a las variables artificiales, y reconstruir la tabla inicial.</w:t>
      </w:r>
    </w:p>
    <w:p w14:paraId="76906C80" w14:textId="77777777" w:rsidR="0067612A" w:rsidRPr="00D34986" w:rsidRDefault="0067612A" w:rsidP="0067612A">
      <w:pPr>
        <w:rPr>
          <w:rFonts w:eastAsia="Calibri"/>
        </w:rPr>
      </w:pPr>
    </w:p>
    <w:p w14:paraId="1D9F5427" w14:textId="77777777" w:rsidR="0067612A" w:rsidRPr="00D34986" w:rsidRDefault="0067612A" w:rsidP="0067612A">
      <w:pPr>
        <w:rPr>
          <w:rFonts w:eastAsia="Calibri"/>
        </w:rPr>
      </w:pPr>
      <w:r w:rsidRPr="00D34986">
        <w:rPr>
          <w:rFonts w:eastAsia="Calibri"/>
        </w:rPr>
        <w:t>Eliminar Columna de variables artificiales:</w:t>
      </w:r>
    </w:p>
    <w:p w14:paraId="046C1425" w14:textId="77777777" w:rsidR="0067612A" w:rsidRPr="00D34986" w:rsidRDefault="0067612A" w:rsidP="0067612A">
      <w:pPr>
        <w:rPr>
          <w:rFonts w:eastAsia="Calibri"/>
        </w:rPr>
      </w:pPr>
      <w:r w:rsidRPr="00D34986">
        <w:rPr>
          <w:rFonts w:eastAsia="Calibri"/>
        </w:rPr>
        <w:t>Si hemos llegado a la conclusión de que el problema original tiene solución, debemos preparar nuestra tabla para la segunda fase. Este paso es muy sencillo, se trata únicamente de eliminar las columnas correspondientes a las variables artificiales.</w:t>
      </w:r>
    </w:p>
    <w:p w14:paraId="414D76DB" w14:textId="77777777" w:rsidR="0067612A" w:rsidRPr="00D34986" w:rsidRDefault="0067612A" w:rsidP="0067612A">
      <w:pPr>
        <w:rPr>
          <w:rFonts w:eastAsia="Calibri"/>
        </w:rPr>
      </w:pPr>
    </w:p>
    <w:p w14:paraId="53D577DD" w14:textId="77777777" w:rsidR="0067612A" w:rsidRPr="00D34986" w:rsidRDefault="0067612A" w:rsidP="0067612A">
      <w:pPr>
        <w:rPr>
          <w:rFonts w:eastAsia="Calibri"/>
        </w:rPr>
      </w:pPr>
      <w:r w:rsidRPr="00D34986">
        <w:rPr>
          <w:rFonts w:eastAsia="Calibri"/>
        </w:rPr>
        <w:t>Construcción de la tabla inicial:</w:t>
      </w:r>
    </w:p>
    <w:p w14:paraId="3F643DFD" w14:textId="77777777" w:rsidR="0067612A" w:rsidRPr="00D34986" w:rsidRDefault="0067612A" w:rsidP="0067612A">
      <w:pPr>
        <w:rPr>
          <w:rFonts w:eastAsia="Calibri"/>
        </w:rPr>
      </w:pPr>
      <w:r w:rsidRPr="00D34986">
        <w:rPr>
          <w:rFonts w:eastAsia="Calibri"/>
        </w:rPr>
        <w:t>La tabla inicial en este caso se mantiene casi igual a la última tabla de la primera fase. Únicamente habrá que modificar la fila de la función objetivo por la del problema original y calcular nuevamente la fila Z (de la misma forma que en la primera tabla de la fase 1).</w:t>
      </w:r>
    </w:p>
    <w:p w14:paraId="03AAF18C" w14:textId="77777777" w:rsidR="0067612A" w:rsidRPr="00D34986" w:rsidRDefault="0067612A" w:rsidP="0067612A">
      <w:pPr>
        <w:rPr>
          <w:rFonts w:eastAsia="Calibri"/>
        </w:rPr>
      </w:pPr>
    </w:p>
    <w:p w14:paraId="50014B25" w14:textId="77777777" w:rsidR="0067612A" w:rsidRPr="00D34986" w:rsidRDefault="0067612A" w:rsidP="0067612A">
      <w:pPr>
        <w:rPr>
          <w:rFonts w:eastAsia="Calibri"/>
        </w:rPr>
      </w:pPr>
      <w:r w:rsidRPr="00D34986">
        <w:rPr>
          <w:rFonts w:eastAsia="Calibri"/>
        </w:rPr>
        <w:t>A partir de este punto, todas las iteraciones hasta llegar a la solución óptima del problema no presentan ninguna diferencia con el método Simplex.</w:t>
      </w:r>
    </w:p>
    <w:p w14:paraId="5CACA8A0" w14:textId="77777777" w:rsidR="0067612A" w:rsidRPr="00D34986" w:rsidRDefault="0067612A" w:rsidP="0067612A">
      <w:pPr>
        <w:rPr>
          <w:rFonts w:eastAsia="Calibri"/>
        </w:rPr>
      </w:pPr>
    </w:p>
    <w:p w14:paraId="66CDE853" w14:textId="77777777" w:rsidR="0067612A" w:rsidRPr="00D34986" w:rsidRDefault="0067612A" w:rsidP="0067612A">
      <w:pPr>
        <w:rPr>
          <w:rFonts w:eastAsia="Calibri"/>
        </w:rPr>
      </w:pPr>
      <w:r w:rsidRPr="00D34986">
        <w:rPr>
          <w:rFonts w:eastAsia="Calibri"/>
        </w:rPr>
        <w:t>Identificando casos anómalos y soluciones</w:t>
      </w:r>
    </w:p>
    <w:p w14:paraId="0456AF11" w14:textId="77777777" w:rsidR="0067612A" w:rsidRPr="00D34986" w:rsidRDefault="0067612A" w:rsidP="0067612A">
      <w:pPr>
        <w:rPr>
          <w:rFonts w:eastAsia="Calibri"/>
        </w:rPr>
      </w:pPr>
    </w:p>
    <w:p w14:paraId="0C86DCC5" w14:textId="77777777" w:rsidR="0067612A" w:rsidRPr="00D34986" w:rsidRDefault="0067612A" w:rsidP="0067612A">
      <w:pPr>
        <w:rPr>
          <w:rFonts w:eastAsia="Calibri"/>
        </w:rPr>
      </w:pPr>
      <w:r w:rsidRPr="00D34986">
        <w:rPr>
          <w:rFonts w:eastAsia="Calibri"/>
        </w:rPr>
        <w:t xml:space="preserve">Solución óptima: cuando se cumple la condición de parada y no hay variables artificiales en la base con valor positivo (los valores se indican en la columna P0), se </w:t>
      </w:r>
      <w:r w:rsidRPr="00D34986">
        <w:rPr>
          <w:rFonts w:eastAsia="Calibri"/>
        </w:rPr>
        <w:lastRenderedPageBreak/>
        <w:t>ha conseguido la optimización. El valor Z0 actual es la solución óptima del problema, cumpliéndose para las variables que se encuentran en la base. Si se trata de un problema de minimización, el valor óptimo obtenido se multiplicará por "-1".</w:t>
      </w:r>
    </w:p>
    <w:p w14:paraId="2CD030E2" w14:textId="77777777" w:rsidR="0067612A" w:rsidRPr="00D34986" w:rsidRDefault="0067612A" w:rsidP="0067612A">
      <w:pPr>
        <w:rPr>
          <w:rFonts w:eastAsia="Calibri"/>
        </w:rPr>
      </w:pPr>
    </w:p>
    <w:p w14:paraId="49F0143C" w14:textId="77777777" w:rsidR="0067612A" w:rsidRPr="00D34986" w:rsidRDefault="0067612A" w:rsidP="0067612A">
      <w:pPr>
        <w:rPr>
          <w:rFonts w:eastAsia="Calibri"/>
        </w:rPr>
      </w:pPr>
      <w:r w:rsidRPr="00D34986">
        <w:rPr>
          <w:rFonts w:eastAsia="Calibri"/>
        </w:rPr>
        <w:t>Infinitas soluciones: cumplida la condición de parada, si alguna variable de decisión no básica tiene un valor 0 en la fila Z, significa que existe otra solución que aporta el mismo valor óptimo para la función objetivo. Es este caso el problema admite infinitas soluciones, estando todas ellas comprendidas dentro del segmento (o porción del plano, región del espacio, etc. dependiendo del número de variables del problema) definido por A·X1 + B·X2 = Z0. Mediante una nueva iteración y haciendo que la variable de decisión que tiene el 0 en la fila Z entre en la base se obtendrá otra solución diferente para el mismo valor óptimo.</w:t>
      </w:r>
    </w:p>
    <w:p w14:paraId="1A451C3D" w14:textId="77777777" w:rsidR="0067612A" w:rsidRPr="00D34986" w:rsidRDefault="0067612A" w:rsidP="0067612A">
      <w:pPr>
        <w:rPr>
          <w:rFonts w:eastAsia="Calibri"/>
        </w:rPr>
      </w:pPr>
    </w:p>
    <w:p w14:paraId="68590CDA" w14:textId="77777777" w:rsidR="0067612A" w:rsidRPr="00D34986" w:rsidRDefault="0067612A" w:rsidP="0067612A">
      <w:pPr>
        <w:rPr>
          <w:rFonts w:eastAsia="Calibri"/>
        </w:rPr>
      </w:pPr>
      <w:r w:rsidRPr="00D34986">
        <w:rPr>
          <w:rFonts w:eastAsia="Calibri"/>
        </w:rPr>
        <w:t>Solución ilimitada (no acotada): si toda la columna de la variable que entra a la base tiene todos sus elementos negativos o nulos se trata de problema no acotado, es decir, que tiene solución ilimitada. No hay valor óptimo concreto para la función objetivo sino que a medida que se aumenta el valor de las variables también se incrementa el valor Z sin violar ninguna restricción.</w:t>
      </w:r>
    </w:p>
    <w:p w14:paraId="3B4EE5FB" w14:textId="77777777" w:rsidR="0067612A" w:rsidRPr="00D34986" w:rsidRDefault="0067612A" w:rsidP="0067612A">
      <w:pPr>
        <w:rPr>
          <w:rFonts w:eastAsia="Calibri"/>
        </w:rPr>
      </w:pPr>
    </w:p>
    <w:p w14:paraId="5CD99F68" w14:textId="77777777" w:rsidR="0067612A" w:rsidRPr="00D34986" w:rsidRDefault="0067612A" w:rsidP="0067612A">
      <w:pPr>
        <w:rPr>
          <w:rFonts w:eastAsia="Calibri"/>
        </w:rPr>
      </w:pPr>
      <w:r w:rsidRPr="00D34986">
        <w:rPr>
          <w:rFonts w:eastAsia="Calibri"/>
        </w:rPr>
        <w:t>No existe solución: cuando ningún punto satisface todas las restricciones del problema se produce la infactibilidad no existiendo ninguna solución posible para él. En este caso, una vez terminadas todas las iteraciones del algoritmo, existen en la base variables artificiales cuyo valor es superior a cero.</w:t>
      </w:r>
    </w:p>
    <w:p w14:paraId="23C52EBA" w14:textId="77777777" w:rsidR="0067612A" w:rsidRPr="00D34986" w:rsidRDefault="0067612A" w:rsidP="0067612A">
      <w:pPr>
        <w:spacing w:line="276" w:lineRule="auto"/>
        <w:jc w:val="left"/>
        <w:rPr>
          <w:rFonts w:eastAsia="Calibri"/>
          <w:b/>
          <w:bCs/>
          <w:kern w:val="32"/>
          <w:sz w:val="32"/>
          <w:szCs w:val="32"/>
        </w:rPr>
      </w:pPr>
    </w:p>
    <w:p w14:paraId="5E9E5628" w14:textId="77777777" w:rsidR="0067612A" w:rsidRPr="00D34986" w:rsidRDefault="0067612A" w:rsidP="0067612A">
      <w:pPr>
        <w:rPr>
          <w:rFonts w:eastAsia="Calibri"/>
        </w:rPr>
      </w:pPr>
      <w:r w:rsidRPr="00D34986">
        <w:rPr>
          <w:rFonts w:eastAsia="Calibri"/>
        </w:rPr>
        <w:t>Empate de variable entrante: cuando se produce un empate en la condición de decisión de la variable entrante se puede optar por cualquiera de ellas sin que esto afecte a la solución final. Por contra si influye en el número de iteraciones necesarias para obtener dicha solución. Se aconseja optar a favor de las variables básicas ya que ellas son las que formarán parte de la solución óptima.</w:t>
      </w:r>
    </w:p>
    <w:p w14:paraId="7B5C2C65" w14:textId="77777777" w:rsidR="0067612A" w:rsidRPr="00D34986" w:rsidRDefault="0067612A" w:rsidP="0067612A">
      <w:pPr>
        <w:rPr>
          <w:rFonts w:eastAsia="Calibri"/>
        </w:rPr>
      </w:pPr>
    </w:p>
    <w:p w14:paraId="1A20262A" w14:textId="77777777" w:rsidR="0067612A" w:rsidRPr="00D34986" w:rsidRDefault="0067612A" w:rsidP="0067612A">
      <w:pPr>
        <w:rPr>
          <w:rFonts w:eastAsia="Calibri"/>
        </w:rPr>
      </w:pPr>
      <w:r w:rsidRPr="00D34986">
        <w:rPr>
          <w:rFonts w:eastAsia="Calibri"/>
        </w:rPr>
        <w:t>Empate de variable saliente: se puede nuevamente optar por cualquiera de ellas. Sin embargo, a fin de no alargar el problema y evitar la entrada en un bucle infinito (caso degenerado), se discrimina a favor de las variables de decisión haciendo que permanezcan en la base. En el caso de estar en la primera fase del método de las Dos Fases, se optará por sacar de la base las variables artificiales.</w:t>
      </w:r>
    </w:p>
    <w:p w14:paraId="5E64DC51" w14:textId="77777777" w:rsidR="0067612A" w:rsidRPr="00D34986" w:rsidRDefault="0067612A" w:rsidP="0067612A">
      <w:pPr>
        <w:rPr>
          <w:rFonts w:eastAsia="Calibri"/>
        </w:rPr>
      </w:pPr>
    </w:p>
    <w:p w14:paraId="5E64FF11" w14:textId="77777777" w:rsidR="0067612A" w:rsidRPr="00D34986" w:rsidRDefault="0067612A" w:rsidP="0067612A">
      <w:pPr>
        <w:rPr>
          <w:rFonts w:eastAsia="Calibri"/>
        </w:rPr>
      </w:pPr>
      <w:r w:rsidRPr="00D34986">
        <w:rPr>
          <w:rFonts w:eastAsia="Calibri"/>
        </w:rPr>
        <w:t>Curiosidad en la Fase 1: al finalizar la fase 1, si el problema original tiene solución, todas las variables artificiales en la fila indicadora deben tener el valor "1".</w:t>
      </w:r>
    </w:p>
    <w:p w14:paraId="639A21BD" w14:textId="77777777" w:rsidR="0067612A" w:rsidRPr="00D34986" w:rsidRDefault="0067612A" w:rsidP="0067612A">
      <w:pPr>
        <w:rPr>
          <w:rFonts w:eastAsia="Calibri"/>
        </w:rPr>
      </w:pPr>
    </w:p>
    <w:p w14:paraId="2B0D4573" w14:textId="77777777" w:rsidR="0067612A" w:rsidRDefault="0067612A" w:rsidP="0067612A">
      <w:pPr>
        <w:rPr>
          <w:rFonts w:eastAsia="Calibri"/>
        </w:rPr>
      </w:pPr>
      <w:r w:rsidRPr="00D34986">
        <w:rPr>
          <w:rFonts w:eastAsia="Calibri"/>
        </w:rPr>
        <w:t>¿El elemento pivote puede ser nulo?: No, el elemento pivote siempre será estrictamente positivo ya que únicamente se realizan los cocientes entre valores no negativos y mayores que cero (ante un problema de maximización).</w:t>
      </w:r>
    </w:p>
    <w:p w14:paraId="372E14EF" w14:textId="77777777" w:rsidR="0067612A" w:rsidRDefault="0067612A" w:rsidP="0067612A">
      <w:pPr>
        <w:rPr>
          <w:rFonts w:eastAsia="Calibri"/>
        </w:rPr>
      </w:pPr>
    </w:p>
    <w:p w14:paraId="7DE5EB96" w14:textId="77777777" w:rsidR="00557F36" w:rsidRPr="00557F36" w:rsidRDefault="0067612A" w:rsidP="00557F36">
      <w:pPr>
        <w:pStyle w:val="Ttulo2"/>
      </w:pPr>
      <w:bookmarkStart w:id="20" w:name="_Toc44904733"/>
      <w:bookmarkStart w:id="21" w:name="_Toc52016535"/>
      <w:r>
        <w:t>Problemas de transporte</w:t>
      </w:r>
      <w:bookmarkStart w:id="22" w:name="_Toc44904734"/>
      <w:bookmarkEnd w:id="20"/>
      <w:bookmarkEnd w:id="21"/>
    </w:p>
    <w:p w14:paraId="788BE6BB" w14:textId="77777777" w:rsidR="0067612A" w:rsidRDefault="0067612A" w:rsidP="00557F36">
      <w:pPr>
        <w:pStyle w:val="Ttulo3"/>
        <w:rPr>
          <w:rFonts w:eastAsia="Calibri"/>
        </w:rPr>
      </w:pPr>
      <w:bookmarkStart w:id="23" w:name="_Toc52016536"/>
      <w:r w:rsidRPr="00AF07AB">
        <w:rPr>
          <w:rFonts w:eastAsia="Calibri"/>
        </w:rPr>
        <w:t>Esquina noroeste</w:t>
      </w:r>
      <w:bookmarkEnd w:id="22"/>
      <w:bookmarkEnd w:id="23"/>
    </w:p>
    <w:p w14:paraId="2A1F7CE9" w14:textId="77777777" w:rsidR="0067612A" w:rsidRPr="002628BF" w:rsidRDefault="0067612A" w:rsidP="0067612A">
      <w:pPr>
        <w:rPr>
          <w:rFonts w:eastAsia="Calibri"/>
        </w:rPr>
      </w:pPr>
      <w:r w:rsidRPr="002628BF">
        <w:rPr>
          <w:rFonts w:eastAsia="Calibri"/>
        </w:rPr>
        <w:t>El método de la esquina Noroeste es un algoritmo heurístico capaz de solucionar problemas de transporte o distribución, mediante la consecución de una solución básica inicial que satisfaga todas las restricciones existentes, sin que esto implique que se alcance el costo óptimo total.</w:t>
      </w:r>
    </w:p>
    <w:p w14:paraId="1507BC8E" w14:textId="77777777" w:rsidR="0067612A" w:rsidRPr="002628BF" w:rsidRDefault="0067612A" w:rsidP="0067612A">
      <w:pPr>
        <w:rPr>
          <w:rFonts w:eastAsia="Calibri"/>
        </w:rPr>
      </w:pPr>
    </w:p>
    <w:p w14:paraId="64D9591E" w14:textId="77777777" w:rsidR="0067612A" w:rsidRPr="002628BF" w:rsidRDefault="0067612A" w:rsidP="0067612A">
      <w:pPr>
        <w:rPr>
          <w:rFonts w:eastAsia="Calibri"/>
        </w:rPr>
      </w:pPr>
      <w:r w:rsidRPr="002628BF">
        <w:rPr>
          <w:rFonts w:eastAsia="Calibri"/>
        </w:rPr>
        <w:t>Este método tiene como ventaja frente a sus similares, la rapidez de su ejecución, y es utilizado con mayor frecuencia en ejercicios donde el número de fuentes y destinos sea muy elevado.</w:t>
      </w:r>
    </w:p>
    <w:p w14:paraId="013CC352" w14:textId="77777777" w:rsidR="0067612A" w:rsidRPr="002628BF" w:rsidRDefault="0067612A" w:rsidP="0067612A">
      <w:pPr>
        <w:rPr>
          <w:rFonts w:eastAsia="Calibri"/>
        </w:rPr>
      </w:pPr>
    </w:p>
    <w:p w14:paraId="131DD817" w14:textId="77777777" w:rsidR="0067612A" w:rsidRPr="002628BF" w:rsidRDefault="0067612A" w:rsidP="0067612A">
      <w:pPr>
        <w:rPr>
          <w:rFonts w:eastAsia="Calibri"/>
        </w:rPr>
      </w:pPr>
      <w:r w:rsidRPr="002628BF">
        <w:rPr>
          <w:rFonts w:eastAsia="Calibri"/>
        </w:rPr>
        <w:t xml:space="preserve">Su nombre se debe al génesis del algoritmo, el cual inicia en la ruta, celda o esquina Noroeste. Es común encontrar gran variedad de métodos que se basen en la misma </w:t>
      </w:r>
      <w:r w:rsidRPr="002628BF">
        <w:rPr>
          <w:rFonts w:eastAsia="Calibri"/>
        </w:rPr>
        <w:lastRenderedPageBreak/>
        <w:t>metodología de la esquina Noroeste, dado que podemos encontrar de igual manera el método e la esquina Noreste, Sureste o Suroeste.</w:t>
      </w:r>
    </w:p>
    <w:p w14:paraId="7AF79FC7" w14:textId="77777777" w:rsidR="0067612A" w:rsidRPr="002628BF" w:rsidRDefault="0067612A" w:rsidP="0067612A">
      <w:pPr>
        <w:rPr>
          <w:rFonts w:eastAsia="Calibri"/>
        </w:rPr>
      </w:pPr>
    </w:p>
    <w:p w14:paraId="08B98E32" w14:textId="77777777" w:rsidR="0067612A" w:rsidRPr="002628BF" w:rsidRDefault="0067612A" w:rsidP="0067612A">
      <w:pPr>
        <w:rPr>
          <w:rFonts w:eastAsia="Calibri"/>
          <w:b/>
          <w:bCs/>
        </w:rPr>
      </w:pPr>
      <w:r w:rsidRPr="002628BF">
        <w:rPr>
          <w:rFonts w:eastAsia="Calibri"/>
          <w:b/>
          <w:bCs/>
        </w:rPr>
        <w:t>Algoritmo de resolución de la Esquina Noroeste</w:t>
      </w:r>
    </w:p>
    <w:p w14:paraId="5190B774" w14:textId="77777777" w:rsidR="0067612A" w:rsidRPr="002628BF" w:rsidRDefault="0067612A" w:rsidP="0067612A">
      <w:pPr>
        <w:rPr>
          <w:rFonts w:eastAsia="Calibri"/>
        </w:rPr>
      </w:pPr>
    </w:p>
    <w:p w14:paraId="37DACC2F" w14:textId="77777777" w:rsidR="0067612A" w:rsidRPr="002628BF" w:rsidRDefault="0067612A" w:rsidP="0067612A">
      <w:pPr>
        <w:rPr>
          <w:rFonts w:eastAsia="Calibri"/>
        </w:rPr>
      </w:pPr>
      <w:r w:rsidRPr="002628BF">
        <w:rPr>
          <w:rFonts w:eastAsia="Calibri"/>
        </w:rPr>
        <w:t>Se parte por esbozar en forma matricial el problema, es decir, filas que representen fuentes y columnas que representen destinos, luego el algoritmo debe de iniciar en la celda, ruta o esquina Noroeste de la tabla (esquina superior izquierda).</w:t>
      </w:r>
    </w:p>
    <w:p w14:paraId="5FD80841" w14:textId="77777777" w:rsidR="0067612A" w:rsidRPr="002628BF" w:rsidRDefault="0067612A" w:rsidP="0067612A">
      <w:pPr>
        <w:rPr>
          <w:rFonts w:eastAsia="Calibri"/>
        </w:rPr>
      </w:pPr>
      <w:r w:rsidRPr="002628BF">
        <w:rPr>
          <w:rFonts w:eastAsia="Calibri"/>
          <w:noProof/>
        </w:rPr>
        <w:drawing>
          <wp:anchor distT="0" distB="0" distL="114300" distR="114300" simplePos="0" relativeHeight="251680768" behindDoc="1" locked="0" layoutInCell="1" allowOverlap="1" wp14:anchorId="4FC76BF7" wp14:editId="3085C004">
            <wp:simplePos x="0" y="0"/>
            <wp:positionH relativeFrom="column">
              <wp:posOffset>1265555</wp:posOffset>
            </wp:positionH>
            <wp:positionV relativeFrom="paragraph">
              <wp:posOffset>306705</wp:posOffset>
            </wp:positionV>
            <wp:extent cx="2543175" cy="1704975"/>
            <wp:effectExtent l="0" t="0" r="9525" b="9525"/>
            <wp:wrapTight wrapText="bothSides">
              <wp:wrapPolygon edited="0">
                <wp:start x="0" y="0"/>
                <wp:lineTo x="0" y="21479"/>
                <wp:lineTo x="21519" y="21479"/>
                <wp:lineTo x="21519" y="0"/>
                <wp:lineTo x="0" y="0"/>
              </wp:wrapPolygon>
            </wp:wrapTight>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43175" cy="1704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C19601" w14:textId="77777777" w:rsidR="0067612A" w:rsidRPr="002628BF" w:rsidRDefault="0067612A" w:rsidP="0067612A">
      <w:pPr>
        <w:rPr>
          <w:rFonts w:eastAsia="Calibri"/>
        </w:rPr>
      </w:pPr>
    </w:p>
    <w:p w14:paraId="06A48FE4" w14:textId="77777777" w:rsidR="0067612A" w:rsidRPr="002628BF" w:rsidRDefault="0067612A" w:rsidP="0067612A">
      <w:pPr>
        <w:rPr>
          <w:rFonts w:eastAsia="Calibri"/>
        </w:rPr>
      </w:pPr>
    </w:p>
    <w:p w14:paraId="7230C41D" w14:textId="77777777" w:rsidR="0067612A" w:rsidRDefault="0067612A" w:rsidP="0067612A">
      <w:pPr>
        <w:rPr>
          <w:rFonts w:eastAsia="Calibri"/>
        </w:rPr>
      </w:pPr>
    </w:p>
    <w:p w14:paraId="53E085C5" w14:textId="77777777" w:rsidR="0067612A" w:rsidRDefault="0067612A" w:rsidP="0067612A">
      <w:pPr>
        <w:rPr>
          <w:rFonts w:eastAsia="Calibri"/>
        </w:rPr>
      </w:pPr>
    </w:p>
    <w:p w14:paraId="6778AC82" w14:textId="77777777" w:rsidR="0067612A" w:rsidRPr="002628BF" w:rsidRDefault="0067612A" w:rsidP="0067612A">
      <w:pPr>
        <w:rPr>
          <w:rFonts w:eastAsia="Calibri"/>
        </w:rPr>
      </w:pPr>
    </w:p>
    <w:p w14:paraId="1B7EDE2E" w14:textId="77777777" w:rsidR="0067612A" w:rsidRPr="002628BF" w:rsidRDefault="0067612A" w:rsidP="0067612A">
      <w:pPr>
        <w:rPr>
          <w:rFonts w:eastAsia="Calibri"/>
        </w:rPr>
      </w:pPr>
    </w:p>
    <w:p w14:paraId="6D1E5437" w14:textId="77777777" w:rsidR="0067612A" w:rsidRDefault="0067612A" w:rsidP="0067612A">
      <w:pPr>
        <w:rPr>
          <w:rFonts w:eastAsia="Calibri"/>
          <w:b/>
          <w:bCs/>
          <w:i/>
          <w:iCs/>
        </w:rPr>
      </w:pPr>
    </w:p>
    <w:p w14:paraId="3F91A316" w14:textId="77777777" w:rsidR="0067612A" w:rsidRPr="002628BF" w:rsidRDefault="0067612A" w:rsidP="0067612A">
      <w:pPr>
        <w:rPr>
          <w:rFonts w:eastAsia="Calibri"/>
        </w:rPr>
      </w:pPr>
      <w:r w:rsidRPr="002628BF">
        <w:rPr>
          <w:rFonts w:eastAsia="Calibri"/>
          <w:b/>
          <w:bCs/>
          <w:i/>
          <w:iCs/>
        </w:rPr>
        <w:t xml:space="preserve">Paso 1 </w:t>
      </w:r>
      <w:r w:rsidRPr="002628BF">
        <w:rPr>
          <w:rFonts w:eastAsia="Calibri"/>
        </w:rPr>
        <w:t>En la celda seleccionada como esquina Noroeste se debe asignar la máxima cantidad de unidades posibles, cantidad que se ve restringida ya sea por las restricciones de oferta o de demanda. En este mismo paso se procede a ajustar la oferta y demanda de la fila y columna afectada, restándole la cantidad asignada a la celda.</w:t>
      </w:r>
    </w:p>
    <w:p w14:paraId="512A6C6A" w14:textId="77777777" w:rsidR="0067612A" w:rsidRPr="002628BF" w:rsidRDefault="0067612A" w:rsidP="0067612A">
      <w:pPr>
        <w:rPr>
          <w:rFonts w:eastAsia="Calibri"/>
        </w:rPr>
      </w:pPr>
    </w:p>
    <w:p w14:paraId="638E0E26" w14:textId="77777777" w:rsidR="0067612A" w:rsidRPr="002628BF" w:rsidRDefault="0067612A" w:rsidP="0067612A">
      <w:pPr>
        <w:rPr>
          <w:rFonts w:eastAsia="Calibri"/>
        </w:rPr>
      </w:pPr>
      <w:r w:rsidRPr="002628BF">
        <w:rPr>
          <w:rFonts w:eastAsia="Calibri"/>
          <w:b/>
          <w:bCs/>
          <w:i/>
          <w:iCs/>
        </w:rPr>
        <w:t xml:space="preserve">Paso 2 </w:t>
      </w:r>
      <w:r w:rsidRPr="002628BF">
        <w:rPr>
          <w:rFonts w:eastAsia="Calibri"/>
        </w:rPr>
        <w:t>En este paso se procede a eliminar la fila o destino cuya oferta o demanda sea 0 después del «Paso 1», si dado el caso ambas son cero arbitrariamente se elige cual eliminar y la restante se deja con demanda u oferta cero (0) según sea el caso.</w:t>
      </w:r>
    </w:p>
    <w:p w14:paraId="5BC1BA5E" w14:textId="77777777" w:rsidR="0067612A" w:rsidRPr="002628BF" w:rsidRDefault="0067612A" w:rsidP="0067612A">
      <w:pPr>
        <w:rPr>
          <w:rFonts w:eastAsia="Calibri"/>
        </w:rPr>
      </w:pPr>
    </w:p>
    <w:p w14:paraId="32179DF0" w14:textId="77777777" w:rsidR="0067612A" w:rsidRPr="002628BF" w:rsidRDefault="0067612A" w:rsidP="0067612A">
      <w:pPr>
        <w:rPr>
          <w:rFonts w:eastAsia="Calibri"/>
        </w:rPr>
      </w:pPr>
      <w:r w:rsidRPr="002628BF">
        <w:rPr>
          <w:rFonts w:eastAsia="Calibri"/>
          <w:b/>
          <w:bCs/>
          <w:i/>
          <w:iCs/>
        </w:rPr>
        <w:t xml:space="preserve">Paso 3 </w:t>
      </w:r>
      <w:r w:rsidRPr="002628BF">
        <w:rPr>
          <w:rFonts w:eastAsia="Calibri"/>
        </w:rPr>
        <w:t xml:space="preserve">Una vez en este paso existen dos posibilidades, la primera que quede un solo renglón o columna, si este es el caso se ha llegado al final el método, </w:t>
      </w:r>
      <w:r w:rsidRPr="002628BF">
        <w:rPr>
          <w:rFonts w:eastAsia="Calibri"/>
        </w:rPr>
        <w:lastRenderedPageBreak/>
        <w:t>«detenerse». La segunda es que quede más de un renglón o columna, si este es el caso iniciar nuevamente el «Paso 1».</w:t>
      </w:r>
    </w:p>
    <w:p w14:paraId="4F12C858" w14:textId="77777777" w:rsidR="0067612A" w:rsidRPr="002628BF" w:rsidRDefault="0067612A" w:rsidP="0067612A">
      <w:pPr>
        <w:rPr>
          <w:rFonts w:eastAsia="Calibri"/>
        </w:rPr>
      </w:pPr>
    </w:p>
    <w:p w14:paraId="1E9CAEBD" w14:textId="77777777" w:rsidR="0067612A" w:rsidRPr="002628BF" w:rsidRDefault="0067612A" w:rsidP="0067612A">
      <w:pPr>
        <w:rPr>
          <w:rFonts w:eastAsia="Calibri"/>
          <w:b/>
          <w:bCs/>
        </w:rPr>
      </w:pPr>
      <w:r w:rsidRPr="002628BF">
        <w:rPr>
          <w:rFonts w:eastAsia="Calibri"/>
          <w:b/>
          <w:bCs/>
        </w:rPr>
        <w:t>Ejemplo del Método de la Esquina Noroest</w:t>
      </w:r>
    </w:p>
    <w:p w14:paraId="7BE8492C" w14:textId="77777777" w:rsidR="0067612A" w:rsidRPr="002628BF" w:rsidRDefault="0067612A" w:rsidP="0067612A">
      <w:pPr>
        <w:rPr>
          <w:rFonts w:eastAsia="Calibri"/>
        </w:rPr>
      </w:pPr>
    </w:p>
    <w:p w14:paraId="194C05E3" w14:textId="77777777" w:rsidR="0067612A" w:rsidRPr="002628BF" w:rsidRDefault="0067612A" w:rsidP="0067612A">
      <w:pPr>
        <w:rPr>
          <w:rFonts w:eastAsia="Calibri"/>
          <w:i/>
          <w:iCs/>
        </w:rPr>
      </w:pPr>
      <w:r w:rsidRPr="002628BF">
        <w:rPr>
          <w:rFonts w:eastAsia="Calibri"/>
          <w:i/>
          <w:iCs/>
        </w:rPr>
        <w:t>Una empresa energética colombiana dispone de cuatro plantas de generación para satisfacer la demanda diaria eléctrica en cuatro ciudades, Cali, Bogotá, Medellín y Barranquilla. Las plantas 1,2,3 y 4 pueden satisfacer 80, 30, 60 y 45 millones de KW al día respectivamente. Las necesidades de las ciudades de Cali, Bogotá, Medellín y Barranquilla son de 70, 40, 70 y 35 millones de Kw al día respectivamente. Los costos asociados al envío de suministro energético por cada millón de KW entre cada planta y cada ciudad son los registrados en la siguiente tabla.</w:t>
      </w:r>
    </w:p>
    <w:p w14:paraId="148A9455" w14:textId="77777777" w:rsidR="0067612A" w:rsidRPr="002628BF" w:rsidRDefault="0067612A" w:rsidP="0067612A">
      <w:pPr>
        <w:rPr>
          <w:rFonts w:eastAsia="Calibri"/>
          <w:i/>
          <w:iCs/>
        </w:rPr>
      </w:pPr>
    </w:p>
    <w:p w14:paraId="23694391" w14:textId="77777777" w:rsidR="0067612A" w:rsidRPr="002628BF" w:rsidRDefault="0067612A" w:rsidP="0067612A">
      <w:pPr>
        <w:rPr>
          <w:rFonts w:eastAsia="Calibri"/>
        </w:rPr>
      </w:pPr>
      <w:r w:rsidRPr="002628BF">
        <w:rPr>
          <w:rFonts w:eastAsia="Calibri"/>
          <w:noProof/>
        </w:rPr>
        <w:drawing>
          <wp:anchor distT="0" distB="0" distL="114300" distR="114300" simplePos="0" relativeHeight="251681792" behindDoc="1" locked="0" layoutInCell="1" allowOverlap="1" wp14:anchorId="162438C4" wp14:editId="06A26C7B">
            <wp:simplePos x="0" y="0"/>
            <wp:positionH relativeFrom="column">
              <wp:posOffset>675005</wp:posOffset>
            </wp:positionH>
            <wp:positionV relativeFrom="paragraph">
              <wp:posOffset>92710</wp:posOffset>
            </wp:positionV>
            <wp:extent cx="3867150" cy="1562100"/>
            <wp:effectExtent l="0" t="0" r="0" b="0"/>
            <wp:wrapTight wrapText="bothSides">
              <wp:wrapPolygon edited="0">
                <wp:start x="0" y="0"/>
                <wp:lineTo x="0" y="21337"/>
                <wp:lineTo x="21494" y="21337"/>
                <wp:lineTo x="21494" y="0"/>
                <wp:lineTo x="0" y="0"/>
              </wp:wrapPolygon>
            </wp:wrapTight>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67150" cy="1562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51DE7B" w14:textId="77777777" w:rsidR="0067612A" w:rsidRPr="002628BF" w:rsidRDefault="0067612A" w:rsidP="0067612A">
      <w:pPr>
        <w:rPr>
          <w:rFonts w:eastAsia="Calibri"/>
        </w:rPr>
      </w:pPr>
    </w:p>
    <w:p w14:paraId="17D0CF21" w14:textId="77777777" w:rsidR="0067612A" w:rsidRPr="002628BF" w:rsidRDefault="0067612A" w:rsidP="0067612A">
      <w:pPr>
        <w:rPr>
          <w:rFonts w:eastAsia="Calibri"/>
        </w:rPr>
      </w:pPr>
    </w:p>
    <w:p w14:paraId="40A6F28A" w14:textId="77777777" w:rsidR="0067612A" w:rsidRDefault="0067612A" w:rsidP="0067612A">
      <w:pPr>
        <w:rPr>
          <w:rFonts w:eastAsia="Calibri"/>
        </w:rPr>
      </w:pPr>
    </w:p>
    <w:p w14:paraId="5FB371E5" w14:textId="77777777" w:rsidR="0067612A" w:rsidRDefault="0067612A" w:rsidP="0067612A">
      <w:pPr>
        <w:rPr>
          <w:rFonts w:eastAsia="Calibri"/>
        </w:rPr>
      </w:pPr>
    </w:p>
    <w:p w14:paraId="02254F43" w14:textId="77777777" w:rsidR="0067612A" w:rsidRDefault="0067612A" w:rsidP="0067612A">
      <w:pPr>
        <w:rPr>
          <w:rFonts w:eastAsia="Calibri"/>
        </w:rPr>
      </w:pPr>
    </w:p>
    <w:p w14:paraId="6C5E747C" w14:textId="77777777" w:rsidR="0067612A" w:rsidRPr="002628BF" w:rsidRDefault="0067612A" w:rsidP="0067612A">
      <w:pPr>
        <w:rPr>
          <w:rFonts w:eastAsia="Calibri"/>
        </w:rPr>
      </w:pPr>
    </w:p>
    <w:p w14:paraId="7EA7AD42" w14:textId="77777777" w:rsidR="0067612A" w:rsidRPr="002628BF" w:rsidRDefault="0067612A" w:rsidP="0067612A">
      <w:pPr>
        <w:rPr>
          <w:rFonts w:eastAsia="Calibri"/>
        </w:rPr>
      </w:pPr>
    </w:p>
    <w:p w14:paraId="01AEC99F" w14:textId="77777777" w:rsidR="0067612A" w:rsidRPr="002628BF" w:rsidRDefault="0067612A" w:rsidP="0067612A">
      <w:pPr>
        <w:rPr>
          <w:rFonts w:eastAsia="Calibri"/>
        </w:rPr>
      </w:pPr>
      <w:r w:rsidRPr="002628BF">
        <w:rPr>
          <w:rFonts w:eastAsia="Calibri"/>
        </w:rPr>
        <w:t>Formule un modelo de programación lineal que permita satisfacer las necesidades de todas las ciudades al tiempo que minimice los costos asociados al transporte.</w:t>
      </w:r>
    </w:p>
    <w:p w14:paraId="297989FE" w14:textId="77777777" w:rsidR="0067612A" w:rsidRDefault="0067612A" w:rsidP="0067612A">
      <w:pPr>
        <w:rPr>
          <w:rFonts w:eastAsia="Calibri"/>
        </w:rPr>
      </w:pPr>
    </w:p>
    <w:p w14:paraId="36AF95B7" w14:textId="77777777" w:rsidR="00557F36" w:rsidRDefault="00557F36" w:rsidP="0067612A">
      <w:pPr>
        <w:rPr>
          <w:rFonts w:eastAsia="Calibri"/>
        </w:rPr>
      </w:pPr>
    </w:p>
    <w:p w14:paraId="090F600E" w14:textId="77777777" w:rsidR="00557F36" w:rsidRDefault="00557F36" w:rsidP="0067612A">
      <w:pPr>
        <w:rPr>
          <w:rFonts w:eastAsia="Calibri"/>
        </w:rPr>
      </w:pPr>
    </w:p>
    <w:p w14:paraId="2DE4B302" w14:textId="77777777" w:rsidR="00557F36" w:rsidRDefault="00557F36" w:rsidP="0067612A">
      <w:pPr>
        <w:rPr>
          <w:rFonts w:eastAsia="Calibri"/>
        </w:rPr>
      </w:pPr>
    </w:p>
    <w:p w14:paraId="39B416DD" w14:textId="77777777" w:rsidR="00557F36" w:rsidRPr="002628BF" w:rsidRDefault="00557F36" w:rsidP="0067612A">
      <w:pPr>
        <w:rPr>
          <w:rFonts w:eastAsia="Calibri"/>
        </w:rPr>
      </w:pPr>
    </w:p>
    <w:p w14:paraId="4CDDEC88" w14:textId="77777777" w:rsidR="0067612A" w:rsidRPr="00557F36" w:rsidRDefault="0067612A" w:rsidP="0067612A">
      <w:pPr>
        <w:rPr>
          <w:rFonts w:eastAsia="Calibri"/>
          <w:b/>
          <w:bCs/>
        </w:rPr>
      </w:pPr>
      <w:r w:rsidRPr="002628BF">
        <w:rPr>
          <w:rFonts w:eastAsia="Calibri"/>
          <w:b/>
          <w:bCs/>
          <w:i/>
          <w:iCs/>
        </w:rPr>
        <w:lastRenderedPageBreak/>
        <w:t>Solución paso a paso</w:t>
      </w:r>
    </w:p>
    <w:p w14:paraId="78C80BD9" w14:textId="77777777" w:rsidR="0067612A" w:rsidRPr="002628BF" w:rsidRDefault="0067612A" w:rsidP="0067612A">
      <w:pPr>
        <w:rPr>
          <w:rFonts w:eastAsia="Calibri"/>
        </w:rPr>
      </w:pPr>
      <w:r w:rsidRPr="002628BF">
        <w:rPr>
          <w:rFonts w:eastAsia="Calibri"/>
          <w:noProof/>
        </w:rPr>
        <w:drawing>
          <wp:anchor distT="0" distB="0" distL="114300" distR="114300" simplePos="0" relativeHeight="251682816" behindDoc="1" locked="0" layoutInCell="1" allowOverlap="1" wp14:anchorId="202863C8" wp14:editId="4888B2DE">
            <wp:simplePos x="0" y="0"/>
            <wp:positionH relativeFrom="column">
              <wp:posOffset>808355</wp:posOffset>
            </wp:positionH>
            <wp:positionV relativeFrom="paragraph">
              <wp:posOffset>205105</wp:posOffset>
            </wp:positionV>
            <wp:extent cx="3997960" cy="2414905"/>
            <wp:effectExtent l="0" t="0" r="2540" b="4445"/>
            <wp:wrapTight wrapText="bothSides">
              <wp:wrapPolygon edited="0">
                <wp:start x="0" y="0"/>
                <wp:lineTo x="0" y="21469"/>
                <wp:lineTo x="21511" y="21469"/>
                <wp:lineTo x="21511" y="0"/>
                <wp:lineTo x="0" y="0"/>
              </wp:wrapPolygon>
            </wp:wrapTight>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97960" cy="2414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7B79FF" w14:textId="77777777" w:rsidR="0067612A" w:rsidRPr="002628BF" w:rsidRDefault="0067612A" w:rsidP="0067612A">
      <w:pPr>
        <w:rPr>
          <w:rFonts w:eastAsia="Calibri"/>
        </w:rPr>
      </w:pPr>
    </w:p>
    <w:p w14:paraId="7503F058" w14:textId="77777777" w:rsidR="0067612A" w:rsidRPr="002628BF" w:rsidRDefault="0067612A" w:rsidP="0067612A">
      <w:pPr>
        <w:rPr>
          <w:rFonts w:eastAsia="Calibri"/>
        </w:rPr>
      </w:pPr>
    </w:p>
    <w:p w14:paraId="33284F77" w14:textId="77777777" w:rsidR="0067612A" w:rsidRPr="002628BF" w:rsidRDefault="0067612A" w:rsidP="0067612A">
      <w:pPr>
        <w:rPr>
          <w:rFonts w:eastAsia="Calibri"/>
        </w:rPr>
      </w:pPr>
    </w:p>
    <w:p w14:paraId="2C7D467F" w14:textId="77777777" w:rsidR="0067612A" w:rsidRPr="002628BF" w:rsidRDefault="0067612A" w:rsidP="0067612A">
      <w:pPr>
        <w:rPr>
          <w:rFonts w:eastAsia="Calibri"/>
        </w:rPr>
      </w:pPr>
    </w:p>
    <w:p w14:paraId="5D064DCD" w14:textId="77777777" w:rsidR="0067612A" w:rsidRPr="002628BF" w:rsidRDefault="0067612A" w:rsidP="0067612A">
      <w:pPr>
        <w:rPr>
          <w:rFonts w:eastAsia="Calibri"/>
        </w:rPr>
      </w:pPr>
    </w:p>
    <w:p w14:paraId="55E39F3E" w14:textId="77777777" w:rsidR="0067612A" w:rsidRPr="002628BF" w:rsidRDefault="0067612A" w:rsidP="0067612A">
      <w:pPr>
        <w:rPr>
          <w:rFonts w:eastAsia="Calibri"/>
        </w:rPr>
      </w:pPr>
    </w:p>
    <w:p w14:paraId="1860EB56" w14:textId="77777777" w:rsidR="0067612A" w:rsidRPr="002628BF" w:rsidRDefault="0067612A" w:rsidP="0067612A">
      <w:pPr>
        <w:rPr>
          <w:rFonts w:eastAsia="Calibri"/>
        </w:rPr>
      </w:pPr>
    </w:p>
    <w:p w14:paraId="5931059A" w14:textId="77777777" w:rsidR="0067612A" w:rsidRPr="002628BF" w:rsidRDefault="0067612A" w:rsidP="0067612A">
      <w:pPr>
        <w:rPr>
          <w:rFonts w:eastAsia="Calibri"/>
        </w:rPr>
      </w:pPr>
    </w:p>
    <w:p w14:paraId="48B0CA19" w14:textId="77777777" w:rsidR="0067612A" w:rsidRPr="002628BF" w:rsidRDefault="0067612A" w:rsidP="0067612A">
      <w:pPr>
        <w:rPr>
          <w:rFonts w:eastAsia="Calibri"/>
        </w:rPr>
      </w:pPr>
    </w:p>
    <w:p w14:paraId="4146032A" w14:textId="77777777" w:rsidR="0067612A" w:rsidRDefault="0067612A" w:rsidP="0067612A">
      <w:pPr>
        <w:rPr>
          <w:rFonts w:eastAsia="Calibri"/>
        </w:rPr>
      </w:pPr>
      <w:r w:rsidRPr="002628BF">
        <w:rPr>
          <w:rFonts w:eastAsia="Calibri"/>
        </w:rPr>
        <w:t xml:space="preserve">Ahora la cantidad asignada a la esquina noroeste es restada a la demanda de Cali y a la oferta de la «Planta 1», en un procedimiento muy lógico. Dado que la demanda de </w:t>
      </w:r>
    </w:p>
    <w:p w14:paraId="35F4332E" w14:textId="77777777" w:rsidR="0067612A" w:rsidRDefault="0067612A" w:rsidP="0067612A">
      <w:pPr>
        <w:rPr>
          <w:rFonts w:eastAsia="Calibri"/>
        </w:rPr>
      </w:pPr>
    </w:p>
    <w:p w14:paraId="745C4C24" w14:textId="77777777" w:rsidR="0067612A" w:rsidRPr="002628BF" w:rsidRDefault="0067612A" w:rsidP="0067612A">
      <w:pPr>
        <w:rPr>
          <w:rFonts w:eastAsia="Calibri"/>
        </w:rPr>
      </w:pPr>
      <w:r w:rsidRPr="002628BF">
        <w:rPr>
          <w:rFonts w:eastAsia="Calibri"/>
        </w:rPr>
        <w:t>Cali una vez restada la cantidad asignada es cero (0), se procede a eliminar la columna. El proceso de asignación nuevamente se repite.</w:t>
      </w:r>
    </w:p>
    <w:p w14:paraId="13E1F884" w14:textId="77777777" w:rsidR="0067612A" w:rsidRPr="002628BF" w:rsidRDefault="0067612A" w:rsidP="0067612A">
      <w:pPr>
        <w:rPr>
          <w:rFonts w:eastAsia="Calibri"/>
        </w:rPr>
      </w:pPr>
    </w:p>
    <w:p w14:paraId="5F07A81C" w14:textId="77777777" w:rsidR="0067612A" w:rsidRPr="002628BF" w:rsidRDefault="0067612A" w:rsidP="0067612A">
      <w:pPr>
        <w:rPr>
          <w:rFonts w:eastAsia="Calibri"/>
        </w:rPr>
      </w:pPr>
      <w:r w:rsidRPr="002628BF">
        <w:rPr>
          <w:rFonts w:eastAsia="Calibri"/>
        </w:rPr>
        <w:t>Continuamos con las iteraciones.</w:t>
      </w:r>
    </w:p>
    <w:p w14:paraId="43C910F0" w14:textId="77777777" w:rsidR="0067612A" w:rsidRPr="002628BF" w:rsidRDefault="00557F36" w:rsidP="0067612A">
      <w:pPr>
        <w:rPr>
          <w:rFonts w:eastAsia="Calibri"/>
        </w:rPr>
      </w:pPr>
      <w:r w:rsidRPr="002628BF">
        <w:rPr>
          <w:rFonts w:eastAsia="Calibri"/>
          <w:noProof/>
        </w:rPr>
        <w:drawing>
          <wp:anchor distT="0" distB="0" distL="114300" distR="114300" simplePos="0" relativeHeight="251683840" behindDoc="1" locked="0" layoutInCell="1" allowOverlap="1" wp14:anchorId="3F42C5DE" wp14:editId="7FAD999B">
            <wp:simplePos x="0" y="0"/>
            <wp:positionH relativeFrom="column">
              <wp:posOffset>808578</wp:posOffset>
            </wp:positionH>
            <wp:positionV relativeFrom="paragraph">
              <wp:posOffset>135080</wp:posOffset>
            </wp:positionV>
            <wp:extent cx="4481195" cy="2315845"/>
            <wp:effectExtent l="0" t="0" r="0" b="8255"/>
            <wp:wrapTight wrapText="bothSides">
              <wp:wrapPolygon edited="0">
                <wp:start x="0" y="0"/>
                <wp:lineTo x="0" y="21499"/>
                <wp:lineTo x="21487" y="21499"/>
                <wp:lineTo x="21487" y="0"/>
                <wp:lineTo x="0" y="0"/>
              </wp:wrapPolygon>
            </wp:wrapTight>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81195" cy="2315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9BAE11" w14:textId="77777777" w:rsidR="0067612A" w:rsidRDefault="0067612A" w:rsidP="0067612A">
      <w:pPr>
        <w:rPr>
          <w:rFonts w:eastAsia="Calibri"/>
        </w:rPr>
      </w:pPr>
    </w:p>
    <w:p w14:paraId="567184B6" w14:textId="77777777" w:rsidR="0067612A" w:rsidRDefault="0067612A" w:rsidP="0067612A">
      <w:pPr>
        <w:rPr>
          <w:rFonts w:eastAsia="Calibri"/>
        </w:rPr>
      </w:pPr>
    </w:p>
    <w:p w14:paraId="5BFD1F58" w14:textId="77777777" w:rsidR="0067612A" w:rsidRDefault="0067612A" w:rsidP="0067612A">
      <w:pPr>
        <w:rPr>
          <w:rFonts w:eastAsia="Calibri"/>
        </w:rPr>
      </w:pPr>
    </w:p>
    <w:p w14:paraId="18A85C05" w14:textId="77777777" w:rsidR="0067612A" w:rsidRDefault="0067612A" w:rsidP="0067612A">
      <w:pPr>
        <w:rPr>
          <w:rFonts w:eastAsia="Calibri"/>
        </w:rPr>
      </w:pPr>
    </w:p>
    <w:p w14:paraId="0DDEF89F" w14:textId="77777777" w:rsidR="0067612A" w:rsidRDefault="0067612A" w:rsidP="0067612A">
      <w:pPr>
        <w:rPr>
          <w:rFonts w:eastAsia="Calibri"/>
        </w:rPr>
      </w:pPr>
    </w:p>
    <w:p w14:paraId="3DF4A635" w14:textId="77777777" w:rsidR="0067612A" w:rsidRDefault="0067612A" w:rsidP="0067612A">
      <w:pPr>
        <w:rPr>
          <w:rFonts w:eastAsia="Calibri"/>
        </w:rPr>
      </w:pPr>
      <w:r w:rsidRPr="002628BF">
        <w:rPr>
          <w:rFonts w:eastAsia="Calibri"/>
          <w:noProof/>
        </w:rPr>
        <w:lastRenderedPageBreak/>
        <w:drawing>
          <wp:anchor distT="0" distB="0" distL="114300" distR="114300" simplePos="0" relativeHeight="251684864" behindDoc="1" locked="0" layoutInCell="1" allowOverlap="1" wp14:anchorId="41EAC5D8" wp14:editId="66B4D718">
            <wp:simplePos x="0" y="0"/>
            <wp:positionH relativeFrom="column">
              <wp:posOffset>191819</wp:posOffset>
            </wp:positionH>
            <wp:positionV relativeFrom="paragraph">
              <wp:posOffset>516</wp:posOffset>
            </wp:positionV>
            <wp:extent cx="5612130" cy="2673985"/>
            <wp:effectExtent l="0" t="0" r="7620" b="0"/>
            <wp:wrapTight wrapText="bothSides">
              <wp:wrapPolygon edited="0">
                <wp:start x="0" y="0"/>
                <wp:lineTo x="0" y="21390"/>
                <wp:lineTo x="21556" y="21390"/>
                <wp:lineTo x="21556" y="0"/>
                <wp:lineTo x="0" y="0"/>
              </wp:wrapPolygon>
            </wp:wrapTight>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2130" cy="2673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990CCD" w14:textId="77777777" w:rsidR="0067612A" w:rsidRPr="002628BF" w:rsidRDefault="0067612A" w:rsidP="0067612A">
      <w:pPr>
        <w:rPr>
          <w:rFonts w:eastAsia="Calibri"/>
        </w:rPr>
      </w:pPr>
      <w:r w:rsidRPr="002628BF">
        <w:rPr>
          <w:rFonts w:eastAsia="Calibri"/>
        </w:rPr>
        <w:t>En este caso nos encontramos frente a la elección de la fila o columna a eliminar (tachar), sin embargo podemos utilizar un criterio mediante el cual eliminemos la fila o columna que presente los costos más elevados. En este caso la «Planta 2».</w:t>
      </w:r>
    </w:p>
    <w:p w14:paraId="238D149A" w14:textId="77777777" w:rsidR="0067612A" w:rsidRDefault="0067612A" w:rsidP="0067612A">
      <w:pPr>
        <w:rPr>
          <w:rFonts w:eastAsia="Calibri"/>
          <w:i/>
          <w:iCs/>
        </w:rPr>
      </w:pPr>
      <w:r w:rsidRPr="002628BF">
        <w:rPr>
          <w:rFonts w:eastAsia="Calibri"/>
          <w:i/>
          <w:iCs/>
        </w:rPr>
        <w:t>Nueva iteración:</w:t>
      </w:r>
    </w:p>
    <w:p w14:paraId="765C22CC" w14:textId="77777777" w:rsidR="0067612A" w:rsidRDefault="0067612A" w:rsidP="0067612A">
      <w:pPr>
        <w:rPr>
          <w:rFonts w:eastAsia="Calibri"/>
          <w:i/>
          <w:iCs/>
        </w:rPr>
      </w:pPr>
      <w:r w:rsidRPr="002628BF">
        <w:rPr>
          <w:rFonts w:eastAsia="Calibri"/>
          <w:noProof/>
        </w:rPr>
        <w:drawing>
          <wp:anchor distT="0" distB="0" distL="114300" distR="114300" simplePos="0" relativeHeight="251685888" behindDoc="1" locked="0" layoutInCell="1" allowOverlap="1" wp14:anchorId="42AC9593" wp14:editId="71F30AC8">
            <wp:simplePos x="0" y="0"/>
            <wp:positionH relativeFrom="column">
              <wp:posOffset>-89535</wp:posOffset>
            </wp:positionH>
            <wp:positionV relativeFrom="paragraph">
              <wp:posOffset>173355</wp:posOffset>
            </wp:positionV>
            <wp:extent cx="4781550" cy="2771775"/>
            <wp:effectExtent l="0" t="0" r="0" b="9525"/>
            <wp:wrapSquare wrapText="bothSides"/>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81550" cy="2771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AFD78E" w14:textId="77777777" w:rsidR="0067612A" w:rsidRDefault="0067612A" w:rsidP="0067612A">
      <w:pPr>
        <w:rPr>
          <w:rFonts w:eastAsia="Calibri"/>
          <w:i/>
          <w:iCs/>
        </w:rPr>
      </w:pPr>
    </w:p>
    <w:p w14:paraId="3FED4EB5" w14:textId="77777777" w:rsidR="0067612A" w:rsidRDefault="0067612A" w:rsidP="0067612A">
      <w:pPr>
        <w:rPr>
          <w:rFonts w:eastAsia="Calibri"/>
          <w:i/>
          <w:iCs/>
        </w:rPr>
      </w:pPr>
    </w:p>
    <w:p w14:paraId="0DF153B8" w14:textId="77777777" w:rsidR="0067612A" w:rsidRDefault="0067612A" w:rsidP="0067612A">
      <w:pPr>
        <w:rPr>
          <w:rFonts w:eastAsia="Calibri"/>
          <w:i/>
          <w:iCs/>
        </w:rPr>
      </w:pPr>
    </w:p>
    <w:p w14:paraId="7E2564C6" w14:textId="77777777" w:rsidR="0067612A" w:rsidRDefault="0067612A" w:rsidP="0067612A">
      <w:pPr>
        <w:rPr>
          <w:rFonts w:eastAsia="Calibri"/>
          <w:i/>
          <w:iCs/>
        </w:rPr>
      </w:pPr>
    </w:p>
    <w:p w14:paraId="7B980333" w14:textId="77777777" w:rsidR="0067612A" w:rsidRDefault="0067612A" w:rsidP="0067612A">
      <w:pPr>
        <w:rPr>
          <w:rFonts w:eastAsia="Calibri"/>
          <w:i/>
          <w:iCs/>
        </w:rPr>
      </w:pPr>
    </w:p>
    <w:p w14:paraId="11BFC4B9" w14:textId="77777777" w:rsidR="0067612A" w:rsidRPr="002628BF" w:rsidRDefault="0067612A" w:rsidP="0067612A">
      <w:pPr>
        <w:rPr>
          <w:rFonts w:eastAsia="Calibri"/>
        </w:rPr>
      </w:pPr>
    </w:p>
    <w:p w14:paraId="04EAB72A" w14:textId="77777777" w:rsidR="0067612A" w:rsidRDefault="0067612A" w:rsidP="0067612A">
      <w:pPr>
        <w:rPr>
          <w:rFonts w:eastAsia="Calibri"/>
        </w:rPr>
      </w:pPr>
    </w:p>
    <w:p w14:paraId="3B818473" w14:textId="77777777" w:rsidR="0067612A" w:rsidRDefault="0067612A" w:rsidP="0067612A">
      <w:pPr>
        <w:rPr>
          <w:rFonts w:eastAsia="Calibri"/>
        </w:rPr>
      </w:pPr>
    </w:p>
    <w:p w14:paraId="72C30079" w14:textId="77777777" w:rsidR="0067612A" w:rsidRDefault="0067612A" w:rsidP="0067612A">
      <w:pPr>
        <w:rPr>
          <w:rFonts w:eastAsia="Calibri"/>
        </w:rPr>
      </w:pPr>
    </w:p>
    <w:p w14:paraId="3DF613D9" w14:textId="77777777" w:rsidR="0067612A" w:rsidRDefault="0067612A" w:rsidP="0067612A">
      <w:pPr>
        <w:rPr>
          <w:rFonts w:eastAsia="Calibri"/>
        </w:rPr>
      </w:pPr>
    </w:p>
    <w:p w14:paraId="24644945" w14:textId="77777777" w:rsidR="0067612A" w:rsidRDefault="0067612A" w:rsidP="0067612A">
      <w:pPr>
        <w:rPr>
          <w:rFonts w:eastAsia="Calibri"/>
        </w:rPr>
      </w:pPr>
    </w:p>
    <w:p w14:paraId="365BA2F3" w14:textId="77777777" w:rsidR="0067612A" w:rsidRDefault="0067612A" w:rsidP="0067612A">
      <w:pPr>
        <w:rPr>
          <w:rFonts w:eastAsia="Calibri"/>
        </w:rPr>
      </w:pPr>
    </w:p>
    <w:p w14:paraId="748717AB" w14:textId="77777777" w:rsidR="0067612A" w:rsidRDefault="0067612A" w:rsidP="0067612A">
      <w:pPr>
        <w:rPr>
          <w:rFonts w:eastAsia="Calibri"/>
        </w:rPr>
      </w:pPr>
    </w:p>
    <w:p w14:paraId="7DA401B0" w14:textId="77777777" w:rsidR="0067612A" w:rsidRPr="002628BF" w:rsidRDefault="0067612A" w:rsidP="0067612A">
      <w:pPr>
        <w:rPr>
          <w:rFonts w:eastAsia="Calibri"/>
        </w:rPr>
      </w:pPr>
    </w:p>
    <w:p w14:paraId="17E1C5D6" w14:textId="77777777" w:rsidR="0067612A" w:rsidRPr="002628BF" w:rsidRDefault="0067612A" w:rsidP="0067612A">
      <w:pPr>
        <w:rPr>
          <w:rFonts w:eastAsia="Calibri"/>
        </w:rPr>
      </w:pPr>
      <w:r w:rsidRPr="002628BF">
        <w:rPr>
          <w:rFonts w:eastAsia="Calibri"/>
        </w:rPr>
        <w:t>Una vez finalizada esta asignación, se elimina la «Planta 3» que ya ha sido satisfecha con la asignación de 60 unidades, por ende nos queda una sola fila a la cual le asignamos las unidades estrictamente requeridas y hemos finalizado el método.</w:t>
      </w:r>
    </w:p>
    <w:p w14:paraId="4B6F50D3" w14:textId="77777777" w:rsidR="0067612A" w:rsidRPr="002628BF" w:rsidRDefault="0067612A" w:rsidP="0067612A">
      <w:pPr>
        <w:rPr>
          <w:rFonts w:eastAsia="Calibri"/>
        </w:rPr>
      </w:pPr>
      <w:r w:rsidRPr="002628BF">
        <w:rPr>
          <w:rFonts w:eastAsia="Calibri"/>
          <w:noProof/>
        </w:rPr>
        <w:drawing>
          <wp:anchor distT="0" distB="0" distL="114300" distR="114300" simplePos="0" relativeHeight="251686912" behindDoc="1" locked="0" layoutInCell="1" allowOverlap="1" wp14:anchorId="13F18775" wp14:editId="33E63D17">
            <wp:simplePos x="0" y="0"/>
            <wp:positionH relativeFrom="column">
              <wp:posOffset>518160</wp:posOffset>
            </wp:positionH>
            <wp:positionV relativeFrom="paragraph">
              <wp:posOffset>71755</wp:posOffset>
            </wp:positionV>
            <wp:extent cx="4743450" cy="2181225"/>
            <wp:effectExtent l="0" t="0" r="0" b="9525"/>
            <wp:wrapTight wrapText="bothSides">
              <wp:wrapPolygon edited="0">
                <wp:start x="0" y="0"/>
                <wp:lineTo x="0" y="21506"/>
                <wp:lineTo x="21513" y="21506"/>
                <wp:lineTo x="21513" y="0"/>
                <wp:lineTo x="0" y="0"/>
              </wp:wrapPolygon>
            </wp:wrapTight>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43450" cy="2181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7C7D55" w14:textId="77777777" w:rsidR="0067612A" w:rsidRPr="002628BF" w:rsidRDefault="0067612A" w:rsidP="0067612A">
      <w:pPr>
        <w:rPr>
          <w:rFonts w:eastAsia="Calibri"/>
        </w:rPr>
      </w:pPr>
    </w:p>
    <w:p w14:paraId="2AE0CEB7" w14:textId="77777777" w:rsidR="0067612A" w:rsidRPr="002628BF" w:rsidRDefault="0067612A" w:rsidP="0067612A">
      <w:pPr>
        <w:rPr>
          <w:rFonts w:eastAsia="Calibri"/>
        </w:rPr>
      </w:pPr>
    </w:p>
    <w:p w14:paraId="0D671C19" w14:textId="77777777" w:rsidR="0067612A" w:rsidRPr="002628BF" w:rsidRDefault="0067612A" w:rsidP="0067612A">
      <w:pPr>
        <w:rPr>
          <w:rFonts w:eastAsia="Calibri"/>
        </w:rPr>
      </w:pPr>
    </w:p>
    <w:p w14:paraId="47ADA7D9" w14:textId="77777777" w:rsidR="0067612A" w:rsidRPr="002628BF" w:rsidRDefault="0067612A" w:rsidP="0067612A">
      <w:pPr>
        <w:rPr>
          <w:rFonts w:eastAsia="Calibri"/>
        </w:rPr>
      </w:pPr>
    </w:p>
    <w:p w14:paraId="6C0D1595" w14:textId="77777777" w:rsidR="0067612A" w:rsidRPr="002628BF" w:rsidRDefault="0067612A" w:rsidP="0067612A">
      <w:pPr>
        <w:rPr>
          <w:rFonts w:eastAsia="Calibri"/>
        </w:rPr>
      </w:pPr>
    </w:p>
    <w:p w14:paraId="4D01E898" w14:textId="77777777" w:rsidR="0067612A" w:rsidRPr="002628BF" w:rsidRDefault="0067612A" w:rsidP="0067612A">
      <w:pPr>
        <w:rPr>
          <w:rFonts w:eastAsia="Calibri"/>
        </w:rPr>
      </w:pPr>
    </w:p>
    <w:p w14:paraId="5D44E59C" w14:textId="77777777" w:rsidR="0067612A" w:rsidRPr="002628BF" w:rsidRDefault="0067612A" w:rsidP="0067612A">
      <w:pPr>
        <w:rPr>
          <w:rFonts w:eastAsia="Calibri"/>
        </w:rPr>
      </w:pPr>
    </w:p>
    <w:p w14:paraId="37297C12" w14:textId="77777777" w:rsidR="0067612A" w:rsidRPr="002628BF" w:rsidRDefault="0067612A" w:rsidP="0067612A">
      <w:pPr>
        <w:rPr>
          <w:rFonts w:eastAsia="Calibri"/>
        </w:rPr>
      </w:pPr>
      <w:r w:rsidRPr="002628BF">
        <w:rPr>
          <w:rFonts w:eastAsia="Calibri"/>
        </w:rPr>
        <w:t>El cuadro de las asignaciones (que debemos desarrollarlo paralelamente) queda así:</w:t>
      </w:r>
    </w:p>
    <w:p w14:paraId="4D8995AE" w14:textId="77777777" w:rsidR="0067612A" w:rsidRPr="002628BF" w:rsidRDefault="0067612A" w:rsidP="0067612A">
      <w:pPr>
        <w:rPr>
          <w:rFonts w:eastAsia="Calibri"/>
        </w:rPr>
      </w:pPr>
      <w:r w:rsidRPr="002628BF">
        <w:rPr>
          <w:rFonts w:eastAsia="Calibri"/>
          <w:noProof/>
        </w:rPr>
        <w:drawing>
          <wp:anchor distT="0" distB="0" distL="114300" distR="114300" simplePos="0" relativeHeight="251687936" behindDoc="1" locked="0" layoutInCell="1" allowOverlap="1" wp14:anchorId="22C26DEE" wp14:editId="17FFFD62">
            <wp:simplePos x="0" y="0"/>
            <wp:positionH relativeFrom="column">
              <wp:posOffset>276225</wp:posOffset>
            </wp:positionH>
            <wp:positionV relativeFrom="paragraph">
              <wp:posOffset>151765</wp:posOffset>
            </wp:positionV>
            <wp:extent cx="4672330" cy="2150110"/>
            <wp:effectExtent l="0" t="0" r="0" b="2540"/>
            <wp:wrapTight wrapText="bothSides">
              <wp:wrapPolygon edited="0">
                <wp:start x="0" y="0"/>
                <wp:lineTo x="0" y="21434"/>
                <wp:lineTo x="21488" y="21434"/>
                <wp:lineTo x="21488" y="0"/>
                <wp:lineTo x="0" y="0"/>
              </wp:wrapPolygon>
            </wp:wrapTight>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72330" cy="21501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401791" w14:textId="77777777" w:rsidR="0067612A" w:rsidRPr="002628BF" w:rsidRDefault="0067612A" w:rsidP="0067612A">
      <w:pPr>
        <w:rPr>
          <w:rFonts w:eastAsia="Calibri"/>
        </w:rPr>
      </w:pPr>
    </w:p>
    <w:p w14:paraId="5FD4E9F8" w14:textId="77777777" w:rsidR="0067612A" w:rsidRPr="002628BF" w:rsidRDefault="0067612A" w:rsidP="0067612A">
      <w:pPr>
        <w:rPr>
          <w:rFonts w:eastAsia="Calibri"/>
        </w:rPr>
      </w:pPr>
    </w:p>
    <w:p w14:paraId="0620B633" w14:textId="77777777" w:rsidR="0067612A" w:rsidRPr="002628BF" w:rsidRDefault="0067612A" w:rsidP="0067612A">
      <w:pPr>
        <w:rPr>
          <w:rFonts w:eastAsia="Calibri"/>
        </w:rPr>
      </w:pPr>
    </w:p>
    <w:p w14:paraId="2FFA739B" w14:textId="77777777" w:rsidR="0067612A" w:rsidRDefault="0067612A" w:rsidP="0067612A">
      <w:pPr>
        <w:rPr>
          <w:rFonts w:eastAsia="Calibri"/>
        </w:rPr>
      </w:pPr>
    </w:p>
    <w:p w14:paraId="3631DA2D" w14:textId="77777777" w:rsidR="0067612A" w:rsidRDefault="0067612A" w:rsidP="0067612A">
      <w:pPr>
        <w:rPr>
          <w:rFonts w:eastAsia="Calibri"/>
        </w:rPr>
      </w:pPr>
    </w:p>
    <w:p w14:paraId="318BB429" w14:textId="77777777" w:rsidR="0067612A" w:rsidRPr="002628BF" w:rsidRDefault="0067612A" w:rsidP="0067612A">
      <w:pPr>
        <w:rPr>
          <w:rFonts w:eastAsia="Calibri"/>
        </w:rPr>
      </w:pPr>
    </w:p>
    <w:p w14:paraId="578B4B21" w14:textId="77777777" w:rsidR="0067612A" w:rsidRDefault="0067612A" w:rsidP="0067612A">
      <w:pPr>
        <w:rPr>
          <w:rFonts w:eastAsia="Calibri"/>
        </w:rPr>
      </w:pPr>
    </w:p>
    <w:p w14:paraId="15CE20B6" w14:textId="77777777" w:rsidR="0067612A" w:rsidRDefault="0067612A" w:rsidP="0067612A">
      <w:pPr>
        <w:rPr>
          <w:rFonts w:eastAsia="Calibri"/>
        </w:rPr>
      </w:pPr>
    </w:p>
    <w:p w14:paraId="1FC992ED" w14:textId="77777777" w:rsidR="0067612A" w:rsidRPr="002628BF" w:rsidRDefault="0067612A" w:rsidP="0067612A">
      <w:pPr>
        <w:rPr>
          <w:rFonts w:eastAsia="Calibri"/>
        </w:rPr>
      </w:pPr>
    </w:p>
    <w:p w14:paraId="13165967" w14:textId="77777777" w:rsidR="0067612A" w:rsidRDefault="0067612A" w:rsidP="0067612A">
      <w:pPr>
        <w:rPr>
          <w:rFonts w:eastAsia="Calibri"/>
          <w:i/>
          <w:iCs/>
        </w:rPr>
      </w:pPr>
    </w:p>
    <w:p w14:paraId="5B708CF2" w14:textId="77777777" w:rsidR="0067612A" w:rsidRDefault="0067612A" w:rsidP="0067612A">
      <w:pPr>
        <w:rPr>
          <w:rFonts w:eastAsia="Calibri"/>
          <w:i/>
          <w:iCs/>
        </w:rPr>
      </w:pPr>
    </w:p>
    <w:p w14:paraId="07DC1987" w14:textId="77777777" w:rsidR="0067612A" w:rsidRDefault="0067612A" w:rsidP="0067612A">
      <w:pPr>
        <w:rPr>
          <w:rFonts w:eastAsia="Calibri"/>
          <w:i/>
          <w:iCs/>
        </w:rPr>
      </w:pPr>
    </w:p>
    <w:p w14:paraId="21CBFBF4" w14:textId="77777777" w:rsidR="0067612A" w:rsidRPr="00221D16" w:rsidRDefault="0067612A" w:rsidP="0067612A">
      <w:pPr>
        <w:rPr>
          <w:rFonts w:eastAsia="Calibri"/>
          <w:i/>
          <w:iCs/>
        </w:rPr>
      </w:pPr>
      <w:r w:rsidRPr="002628BF">
        <w:rPr>
          <w:rFonts w:eastAsia="Calibri"/>
          <w:i/>
          <w:iCs/>
        </w:rPr>
        <w:lastRenderedPageBreak/>
        <w:t>Los costos asociados a la distribución son:</w:t>
      </w:r>
    </w:p>
    <w:p w14:paraId="298D840D" w14:textId="77777777" w:rsidR="0067612A" w:rsidRPr="002628BF" w:rsidRDefault="0067612A" w:rsidP="0067612A">
      <w:pPr>
        <w:rPr>
          <w:rFonts w:eastAsia="Calibri"/>
        </w:rPr>
      </w:pPr>
    </w:p>
    <w:p w14:paraId="350FBA58" w14:textId="77777777" w:rsidR="0067612A" w:rsidRPr="002628BF" w:rsidRDefault="0067612A" w:rsidP="0067612A">
      <w:pPr>
        <w:rPr>
          <w:rFonts w:eastAsia="Calibri"/>
        </w:rPr>
      </w:pPr>
    </w:p>
    <w:p w14:paraId="376C90B8" w14:textId="77777777" w:rsidR="0067612A" w:rsidRPr="002628BF" w:rsidRDefault="0067612A" w:rsidP="0067612A">
      <w:pPr>
        <w:rPr>
          <w:rFonts w:eastAsia="Calibri"/>
        </w:rPr>
      </w:pPr>
    </w:p>
    <w:p w14:paraId="5AF8B903" w14:textId="77777777" w:rsidR="0067612A" w:rsidRPr="002628BF" w:rsidRDefault="0067612A" w:rsidP="0067612A">
      <w:pPr>
        <w:rPr>
          <w:rFonts w:eastAsia="Calibri"/>
        </w:rPr>
      </w:pPr>
    </w:p>
    <w:p w14:paraId="12DE7D96" w14:textId="77777777" w:rsidR="0067612A" w:rsidRPr="002628BF" w:rsidRDefault="0067612A" w:rsidP="0067612A">
      <w:pPr>
        <w:rPr>
          <w:rFonts w:eastAsia="Calibri"/>
        </w:rPr>
      </w:pPr>
    </w:p>
    <w:p w14:paraId="7C84A0A1" w14:textId="77777777" w:rsidR="0067612A" w:rsidRPr="002628BF" w:rsidRDefault="0067612A" w:rsidP="0067612A">
      <w:pPr>
        <w:rPr>
          <w:rFonts w:eastAsia="Calibri"/>
        </w:rPr>
      </w:pPr>
    </w:p>
    <w:p w14:paraId="07134916" w14:textId="77777777" w:rsidR="0067612A" w:rsidRPr="002628BF" w:rsidRDefault="0067612A" w:rsidP="0067612A">
      <w:pPr>
        <w:rPr>
          <w:rFonts w:eastAsia="Calibri"/>
        </w:rPr>
      </w:pPr>
    </w:p>
    <w:p w14:paraId="09E78991" w14:textId="77777777" w:rsidR="0067612A" w:rsidRPr="002628BF" w:rsidRDefault="0067612A" w:rsidP="0067612A">
      <w:pPr>
        <w:rPr>
          <w:rFonts w:eastAsia="Calibri"/>
        </w:rPr>
      </w:pPr>
    </w:p>
    <w:p w14:paraId="12953879" w14:textId="77777777" w:rsidR="0067612A" w:rsidRPr="002628BF" w:rsidRDefault="0067612A" w:rsidP="0067612A">
      <w:pPr>
        <w:rPr>
          <w:rFonts w:eastAsia="Calibri"/>
        </w:rPr>
      </w:pPr>
      <w:r w:rsidRPr="002628BF">
        <w:rPr>
          <w:rFonts w:eastAsia="Calibri"/>
          <w:noProof/>
        </w:rPr>
        <w:drawing>
          <wp:anchor distT="0" distB="0" distL="114300" distR="114300" simplePos="0" relativeHeight="251688960" behindDoc="1" locked="0" layoutInCell="1" allowOverlap="1" wp14:anchorId="52A85BBD" wp14:editId="1FD431E9">
            <wp:simplePos x="0" y="0"/>
            <wp:positionH relativeFrom="column">
              <wp:posOffset>180340</wp:posOffset>
            </wp:positionH>
            <wp:positionV relativeFrom="paragraph">
              <wp:posOffset>-2138680</wp:posOffset>
            </wp:positionV>
            <wp:extent cx="2705100" cy="4962525"/>
            <wp:effectExtent l="0" t="0" r="0" b="9525"/>
            <wp:wrapTight wrapText="bothSides">
              <wp:wrapPolygon edited="0">
                <wp:start x="0" y="0"/>
                <wp:lineTo x="0" y="21559"/>
                <wp:lineTo x="21448" y="21559"/>
                <wp:lineTo x="21448" y="0"/>
                <wp:lineTo x="0" y="0"/>
              </wp:wrapPolygon>
            </wp:wrapTight>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05100" cy="4962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A447A9" w14:textId="77777777" w:rsidR="0067612A" w:rsidRPr="002628BF" w:rsidRDefault="0067612A" w:rsidP="0067612A">
      <w:pPr>
        <w:rPr>
          <w:rFonts w:eastAsia="Calibri"/>
        </w:rPr>
      </w:pPr>
    </w:p>
    <w:p w14:paraId="165DDFBC" w14:textId="77777777" w:rsidR="0067612A" w:rsidRPr="002628BF" w:rsidRDefault="0067612A" w:rsidP="0067612A">
      <w:pPr>
        <w:rPr>
          <w:rFonts w:eastAsia="Calibri"/>
        </w:rPr>
      </w:pPr>
    </w:p>
    <w:p w14:paraId="2A5CF1C3" w14:textId="77777777" w:rsidR="0067612A" w:rsidRPr="002628BF" w:rsidRDefault="0067612A" w:rsidP="0067612A">
      <w:pPr>
        <w:rPr>
          <w:rFonts w:eastAsia="Calibri"/>
        </w:rPr>
      </w:pPr>
    </w:p>
    <w:p w14:paraId="4AB3893D" w14:textId="77777777" w:rsidR="0067612A" w:rsidRPr="002628BF" w:rsidRDefault="0067612A" w:rsidP="0067612A">
      <w:pPr>
        <w:rPr>
          <w:rFonts w:eastAsia="Calibri"/>
        </w:rPr>
      </w:pPr>
    </w:p>
    <w:p w14:paraId="64A4BE9D" w14:textId="77777777" w:rsidR="0067612A" w:rsidRPr="002628BF" w:rsidRDefault="0067612A" w:rsidP="0067612A">
      <w:pPr>
        <w:rPr>
          <w:rFonts w:eastAsia="Calibri"/>
        </w:rPr>
      </w:pPr>
    </w:p>
    <w:p w14:paraId="1F318047" w14:textId="77777777" w:rsidR="0067612A" w:rsidRPr="002628BF" w:rsidRDefault="0067612A" w:rsidP="0067612A">
      <w:pPr>
        <w:rPr>
          <w:rFonts w:eastAsia="Calibri"/>
        </w:rPr>
      </w:pPr>
    </w:p>
    <w:p w14:paraId="4912E535" w14:textId="77777777" w:rsidR="0067612A" w:rsidRPr="002628BF" w:rsidRDefault="0067612A" w:rsidP="0067612A">
      <w:pPr>
        <w:rPr>
          <w:rFonts w:eastAsia="Calibri"/>
        </w:rPr>
      </w:pPr>
    </w:p>
    <w:p w14:paraId="74EFEBAE" w14:textId="77777777" w:rsidR="0067612A" w:rsidRPr="002628BF" w:rsidRDefault="0067612A" w:rsidP="0067612A">
      <w:pPr>
        <w:rPr>
          <w:rFonts w:eastAsia="Calibri"/>
        </w:rPr>
      </w:pPr>
    </w:p>
    <w:p w14:paraId="333172B7" w14:textId="77777777" w:rsidR="0067612A" w:rsidRDefault="0067612A" w:rsidP="0067612A">
      <w:pPr>
        <w:rPr>
          <w:rFonts w:eastAsia="Calibri"/>
        </w:rPr>
      </w:pPr>
    </w:p>
    <w:p w14:paraId="0B0A9DBE" w14:textId="77777777" w:rsidR="0067612A" w:rsidRPr="002628BF" w:rsidRDefault="0067612A" w:rsidP="0067612A">
      <w:pPr>
        <w:rPr>
          <w:rFonts w:eastAsia="Calibri"/>
        </w:rPr>
      </w:pPr>
    </w:p>
    <w:p w14:paraId="31522B89" w14:textId="77777777" w:rsidR="0067612A" w:rsidRDefault="0067612A" w:rsidP="0067612A">
      <w:pPr>
        <w:rPr>
          <w:rFonts w:eastAsia="Calibri"/>
        </w:rPr>
      </w:pPr>
      <w:r w:rsidRPr="002628BF">
        <w:rPr>
          <w:rFonts w:eastAsia="Calibri"/>
        </w:rPr>
        <w:t>El costo total es evidentemente superior al obtenido mediante Programación Lineal y el Método de Aproximación de Vogel, lo cual demuestra lo enunciado en la descripción del algoritmo que cita que no obtiene siempre la mejor solución, sin embargo presenta un cumplimiento de todas las restricciones y una rapidez de elaboración, lo cual es una ventaja en problemas con innumerables fuentes y destinos en los cuales no nos importe más que satisfacer las restricciones</w:t>
      </w:r>
    </w:p>
    <w:p w14:paraId="385CF25F" w14:textId="77777777" w:rsidR="00891FDD" w:rsidRPr="002628BF" w:rsidRDefault="00891FDD" w:rsidP="0067612A">
      <w:pPr>
        <w:rPr>
          <w:rFonts w:eastAsia="Calibri"/>
        </w:rPr>
      </w:pPr>
    </w:p>
    <w:p w14:paraId="60CB0AEA" w14:textId="77777777" w:rsidR="0067612A" w:rsidRDefault="0067612A" w:rsidP="00221D16">
      <w:pPr>
        <w:pStyle w:val="Ttulo3"/>
      </w:pPr>
      <w:bookmarkStart w:id="24" w:name="_Toc44904735"/>
      <w:bookmarkStart w:id="25" w:name="_Toc52016537"/>
      <w:r w:rsidRPr="0015379A">
        <w:lastRenderedPageBreak/>
        <w:t>Celda de costo mínimo</w:t>
      </w:r>
      <w:bookmarkEnd w:id="24"/>
      <w:bookmarkEnd w:id="25"/>
      <w:r w:rsidRPr="0015379A">
        <w:t xml:space="preserve"> </w:t>
      </w:r>
    </w:p>
    <w:p w14:paraId="686E9C21" w14:textId="77777777" w:rsidR="0067612A" w:rsidRDefault="0067612A" w:rsidP="0067612A">
      <w:pPr>
        <w:rPr>
          <w:lang w:val="x-none"/>
        </w:rPr>
      </w:pPr>
    </w:p>
    <w:p w14:paraId="7668981E" w14:textId="77777777" w:rsidR="0067612A" w:rsidRPr="00155327" w:rsidRDefault="0067612A" w:rsidP="0067612A">
      <w:r w:rsidRPr="00155327">
        <w:t>El </w:t>
      </w:r>
      <w:r w:rsidRPr="00155327">
        <w:rPr>
          <w:b/>
          <w:bCs/>
        </w:rPr>
        <w:t>método del costo mínimo</w:t>
      </w:r>
      <w:r w:rsidRPr="00155327">
        <w:t> o </w:t>
      </w:r>
      <w:r w:rsidRPr="00155327">
        <w:rPr>
          <w:b/>
          <w:bCs/>
        </w:rPr>
        <w:t>método de los mínimos costos</w:t>
      </w:r>
      <w:r w:rsidRPr="00155327">
        <w:t> es un algoritmo desarrollado con el objetivo de resolver </w:t>
      </w:r>
      <w:r w:rsidRPr="00155327">
        <w:rPr>
          <w:b/>
          <w:bCs/>
          <w:i/>
          <w:iCs/>
        </w:rPr>
        <w:t>problemas de transporte o distribución</w:t>
      </w:r>
      <w:r w:rsidRPr="00155327">
        <w:t>, arrojando mejores resultados que métodos como el de la esquina noroeste, dado que se enfoca en las rutas que presentan menores costos.</w:t>
      </w:r>
    </w:p>
    <w:p w14:paraId="25A0B9F3" w14:textId="77777777" w:rsidR="0067612A" w:rsidRPr="00155327" w:rsidRDefault="0067612A" w:rsidP="0067612A"/>
    <w:p w14:paraId="220A6D48" w14:textId="77777777" w:rsidR="0067612A" w:rsidRPr="00155327" w:rsidRDefault="0067612A" w:rsidP="0067612A">
      <w:r w:rsidRPr="00155327">
        <w:t>Este algoritmo es mucho más sencillo que los anteriores, dado que se trata simplemente de la asignación de la mayor cantidad de unidades posibles (sujeta a las restricciones de oferta y/o demanda) a la celda menos costosa de toda la matriz hasta finalizar el método.</w:t>
      </w:r>
    </w:p>
    <w:p w14:paraId="050F1A02" w14:textId="77777777" w:rsidR="0067612A" w:rsidRPr="00155327" w:rsidRDefault="0067612A" w:rsidP="0067612A"/>
    <w:p w14:paraId="2F6570B4" w14:textId="77777777" w:rsidR="0067612A" w:rsidRPr="00155327" w:rsidRDefault="0067612A" w:rsidP="0067612A">
      <w:pPr>
        <w:rPr>
          <w:b/>
          <w:bCs/>
        </w:rPr>
      </w:pPr>
      <w:r w:rsidRPr="00155327">
        <w:rPr>
          <w:b/>
          <w:bCs/>
        </w:rPr>
        <w:t>Algoritmo del Costo Mínimo</w:t>
      </w:r>
    </w:p>
    <w:p w14:paraId="61A18926" w14:textId="77777777" w:rsidR="0067612A" w:rsidRPr="00155327" w:rsidRDefault="0067612A" w:rsidP="0067612A">
      <w:pPr>
        <w:rPr>
          <w:b/>
          <w:bCs/>
        </w:rPr>
      </w:pPr>
    </w:p>
    <w:p w14:paraId="0D1755E4" w14:textId="77777777" w:rsidR="0067612A" w:rsidRPr="00155327" w:rsidRDefault="0067612A" w:rsidP="0067612A">
      <w:r w:rsidRPr="00155327">
        <w:rPr>
          <w:b/>
          <w:bCs/>
          <w:i/>
          <w:iCs/>
        </w:rPr>
        <w:t xml:space="preserve">Paso 1 </w:t>
      </w:r>
      <w:r w:rsidRPr="00155327">
        <w:t>De la matriz se elige la ruta (celda) menos costosa (en caso de un empate, este se rompe arbitrariamente) y se le asigna la mayor cantidad de unidades posible, cantidad que se ve restringida ya sea por las restricciones de oferta o de demanda. En este mismo paso se procede a ajustar la oferta y demanda de la fila y columna afectada, restándole la cantidad asignada a la celda.</w:t>
      </w:r>
    </w:p>
    <w:p w14:paraId="5346D28F" w14:textId="77777777" w:rsidR="0067612A" w:rsidRPr="00155327" w:rsidRDefault="0067612A" w:rsidP="0067612A"/>
    <w:p w14:paraId="5F08A3C5" w14:textId="2AC1819B" w:rsidR="0067612A" w:rsidRDefault="0067612A" w:rsidP="0067612A">
      <w:r w:rsidRPr="00155327">
        <w:rPr>
          <w:b/>
          <w:bCs/>
          <w:i/>
          <w:iCs/>
        </w:rPr>
        <w:t xml:space="preserve">Paso 2 </w:t>
      </w:r>
      <w:r w:rsidRPr="00155327">
        <w:t>En este paso se procede a eliminar la fila o destino cuya oferta o demanda sea 0 después del «Paso 1», si dado el caso ambas son cero arbitrariamente se elige cual eliminar y la restante se deja con demanda u oferta cero (0) según sea el caso.</w:t>
      </w:r>
    </w:p>
    <w:p w14:paraId="5C95DF8A" w14:textId="77777777" w:rsidR="007D2D57" w:rsidRPr="00155327" w:rsidRDefault="007D2D57" w:rsidP="0067612A"/>
    <w:p w14:paraId="697FA504" w14:textId="77777777" w:rsidR="0067612A" w:rsidRPr="00155327" w:rsidRDefault="0067612A" w:rsidP="0067612A">
      <w:r w:rsidRPr="00155327">
        <w:rPr>
          <w:b/>
          <w:bCs/>
          <w:i/>
          <w:iCs/>
        </w:rPr>
        <w:t xml:space="preserve">Paso 3 </w:t>
      </w:r>
      <w:r w:rsidRPr="00155327">
        <w:t>Una vez en este paso existen dos posibilidades, la primera que quede un solo renglón o columna, si este es el caso se ha llegado al final el método, «detenerse».</w:t>
      </w:r>
    </w:p>
    <w:p w14:paraId="60EA6C3C" w14:textId="77777777" w:rsidR="0067612A" w:rsidRPr="00155327" w:rsidRDefault="0067612A" w:rsidP="0067612A"/>
    <w:p w14:paraId="1C471536" w14:textId="7CAD8EDD" w:rsidR="0067612A" w:rsidRDefault="0067612A" w:rsidP="0067612A">
      <w:r w:rsidRPr="00155327">
        <w:lastRenderedPageBreak/>
        <w:t>La segunda es que quede más de un renglón o columna, si este es el caso iniciar nuevamente el «Paso 1».</w:t>
      </w:r>
    </w:p>
    <w:p w14:paraId="294EBD68" w14:textId="77777777" w:rsidR="007D2D57" w:rsidRPr="00155327" w:rsidRDefault="007D2D57" w:rsidP="0067612A"/>
    <w:p w14:paraId="6E05832B" w14:textId="77777777" w:rsidR="0067612A" w:rsidRPr="00155327" w:rsidRDefault="0067612A" w:rsidP="0067612A">
      <w:pPr>
        <w:rPr>
          <w:b/>
          <w:bCs/>
        </w:rPr>
      </w:pPr>
      <w:r w:rsidRPr="00155327">
        <w:rPr>
          <w:b/>
          <w:bCs/>
        </w:rPr>
        <w:t>Ejemplo del Método del Costo Mínimo</w:t>
      </w:r>
    </w:p>
    <w:p w14:paraId="6485FE8E" w14:textId="77777777" w:rsidR="0067612A" w:rsidRPr="00155327" w:rsidRDefault="0067612A" w:rsidP="0067612A"/>
    <w:p w14:paraId="03838A32" w14:textId="77777777" w:rsidR="0067612A" w:rsidRPr="00155327" w:rsidRDefault="0067612A" w:rsidP="0067612A">
      <w:r w:rsidRPr="00155327">
        <w:t>Por medio de este método resolveremos el problema de transporte propuesto y resuelto en artículos anteriores mediante </w:t>
      </w:r>
      <w:r w:rsidRPr="00155327">
        <w:rPr>
          <w:b/>
          <w:bCs/>
        </w:rPr>
        <w:t>programación lineal</w:t>
      </w:r>
      <w:r w:rsidRPr="00155327">
        <w:t>.</w:t>
      </w:r>
    </w:p>
    <w:p w14:paraId="68595643" w14:textId="77777777" w:rsidR="0067612A" w:rsidRPr="00155327" w:rsidRDefault="0067612A" w:rsidP="0067612A">
      <w:pPr>
        <w:rPr>
          <w:b/>
          <w:bCs/>
        </w:rPr>
      </w:pPr>
    </w:p>
    <w:p w14:paraId="464F27B9" w14:textId="77777777" w:rsidR="0067612A" w:rsidRPr="00155327" w:rsidRDefault="0067612A" w:rsidP="0067612A">
      <w:pPr>
        <w:rPr>
          <w:b/>
          <w:bCs/>
        </w:rPr>
      </w:pPr>
      <w:r w:rsidRPr="00155327">
        <w:rPr>
          <w:b/>
          <w:bCs/>
        </w:rPr>
        <w:t>El problema</w:t>
      </w:r>
    </w:p>
    <w:p w14:paraId="65B3C6D0" w14:textId="77777777" w:rsidR="0067612A" w:rsidRPr="00155327" w:rsidRDefault="0067612A" w:rsidP="0067612A">
      <w:pPr>
        <w:rPr>
          <w:b/>
          <w:bCs/>
        </w:rPr>
      </w:pPr>
    </w:p>
    <w:p w14:paraId="3CDEF4E7" w14:textId="77777777" w:rsidR="0067612A" w:rsidRPr="00155327" w:rsidRDefault="0067612A" w:rsidP="0067612A">
      <w:pPr>
        <w:rPr>
          <w:i/>
          <w:iCs/>
        </w:rPr>
      </w:pPr>
      <w:r w:rsidRPr="00155327">
        <w:rPr>
          <w:i/>
          <w:iCs/>
        </w:rPr>
        <w:t>Una empresa energética colombiana dispone de cuatro plantas de generación para satisfacer la demanda diaria eléctrica en cuatro ciudades, Cali, Bogotá, Medellín y Barranquilla. Las plantas 1,2,3 y 4 pueden satisfacer 80, 30, 60 y 45 millones de KW al día respectivamente. Las necesidades de las ciudades de Cali, Bogotá, Medellín y Barranquilla son de 70, 40, 70 y 35 millones de Kw al día respectivamente. Los costos asociados al envío de suministro energético por cada millón de KW entre cada planta y cada ciudad son los registrados en la siguiente tabla.</w:t>
      </w:r>
    </w:p>
    <w:p w14:paraId="50660581" w14:textId="77777777" w:rsidR="0067612A" w:rsidRPr="00155327" w:rsidRDefault="00221D16" w:rsidP="0067612A">
      <w:pPr>
        <w:rPr>
          <w:i/>
          <w:iCs/>
        </w:rPr>
      </w:pPr>
      <w:r>
        <w:rPr>
          <w:noProof/>
        </w:rPr>
        <w:drawing>
          <wp:anchor distT="0" distB="0" distL="114300" distR="114300" simplePos="0" relativeHeight="251689984" behindDoc="1" locked="0" layoutInCell="1" allowOverlap="1" wp14:anchorId="2A8B7FBA" wp14:editId="44AFD25E">
            <wp:simplePos x="0" y="0"/>
            <wp:positionH relativeFrom="column">
              <wp:posOffset>939165</wp:posOffset>
            </wp:positionH>
            <wp:positionV relativeFrom="paragraph">
              <wp:posOffset>162093</wp:posOffset>
            </wp:positionV>
            <wp:extent cx="3867150" cy="1562100"/>
            <wp:effectExtent l="0" t="0" r="0" b="0"/>
            <wp:wrapTight wrapText="bothSides">
              <wp:wrapPolygon edited="0">
                <wp:start x="0" y="0"/>
                <wp:lineTo x="0" y="21337"/>
                <wp:lineTo x="21494" y="21337"/>
                <wp:lineTo x="21494" y="0"/>
                <wp:lineTo x="0" y="0"/>
              </wp:wrapPolygon>
            </wp:wrapTight>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67150" cy="1562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EDF98E" w14:textId="77777777" w:rsidR="0067612A" w:rsidRPr="00155327" w:rsidRDefault="0067612A" w:rsidP="0067612A"/>
    <w:p w14:paraId="688BB8AA" w14:textId="77777777" w:rsidR="0067612A" w:rsidRDefault="0067612A" w:rsidP="0067612A">
      <w:pPr>
        <w:rPr>
          <w:i/>
          <w:iCs/>
        </w:rPr>
      </w:pPr>
    </w:p>
    <w:p w14:paraId="53384A2B" w14:textId="77777777" w:rsidR="0067612A" w:rsidRDefault="0067612A" w:rsidP="0067612A">
      <w:pPr>
        <w:rPr>
          <w:i/>
          <w:iCs/>
        </w:rPr>
      </w:pPr>
    </w:p>
    <w:p w14:paraId="3182297D" w14:textId="77777777" w:rsidR="0067612A" w:rsidRDefault="0067612A" w:rsidP="0067612A">
      <w:pPr>
        <w:rPr>
          <w:i/>
          <w:iCs/>
        </w:rPr>
      </w:pPr>
    </w:p>
    <w:p w14:paraId="697E8064" w14:textId="77777777" w:rsidR="0067612A" w:rsidRDefault="0067612A" w:rsidP="0067612A">
      <w:pPr>
        <w:rPr>
          <w:i/>
          <w:iCs/>
        </w:rPr>
      </w:pPr>
    </w:p>
    <w:p w14:paraId="35107051" w14:textId="77777777" w:rsidR="0067612A" w:rsidRPr="00155327" w:rsidRDefault="0067612A" w:rsidP="0067612A">
      <w:pPr>
        <w:rPr>
          <w:i/>
          <w:iCs/>
        </w:rPr>
      </w:pPr>
    </w:p>
    <w:p w14:paraId="52B1B428" w14:textId="77777777" w:rsidR="0067612A" w:rsidRPr="00155327" w:rsidRDefault="0067612A" w:rsidP="0067612A">
      <w:pPr>
        <w:rPr>
          <w:i/>
          <w:iCs/>
        </w:rPr>
      </w:pPr>
      <w:r w:rsidRPr="00155327">
        <w:rPr>
          <w:i/>
          <w:iCs/>
        </w:rPr>
        <w:t>Formule un modelo de programación lineal que permita satisfacer las necesidades de todas las ciudades al tiempo que minimice los costos asociados al transporte.</w:t>
      </w:r>
    </w:p>
    <w:p w14:paraId="06594F7B" w14:textId="4CC501D7" w:rsidR="0067612A" w:rsidRDefault="0067612A" w:rsidP="0067612A"/>
    <w:p w14:paraId="3CE484C0" w14:textId="77777777" w:rsidR="007D2D57" w:rsidRPr="00155327" w:rsidRDefault="007D2D57" w:rsidP="0067612A"/>
    <w:p w14:paraId="2B4AD935" w14:textId="77777777" w:rsidR="0067612A" w:rsidRPr="00155327" w:rsidRDefault="0067612A" w:rsidP="0067612A">
      <w:pPr>
        <w:rPr>
          <w:b/>
          <w:bCs/>
        </w:rPr>
      </w:pPr>
      <w:r w:rsidRPr="00155327">
        <w:rPr>
          <w:b/>
          <w:bCs/>
        </w:rPr>
        <w:lastRenderedPageBreak/>
        <w:t>Solución paso a paso</w:t>
      </w:r>
    </w:p>
    <w:p w14:paraId="717B9095" w14:textId="77777777" w:rsidR="0067612A" w:rsidRPr="00155327" w:rsidRDefault="0067612A" w:rsidP="0067612A">
      <w:pPr>
        <w:rPr>
          <w:b/>
          <w:bCs/>
        </w:rPr>
      </w:pPr>
    </w:p>
    <w:p w14:paraId="2C66852A" w14:textId="77777777" w:rsidR="0067612A" w:rsidRDefault="0067612A" w:rsidP="0067612A">
      <w:r w:rsidRPr="00155327">
        <w:t>Seleccionamos la celda con menor valor, es decir la menos costosa, para asignarle la mayor cantidad posible</w:t>
      </w:r>
      <w:r w:rsidR="00221D16">
        <w:t>.</w:t>
      </w:r>
    </w:p>
    <w:p w14:paraId="740F586C" w14:textId="77777777" w:rsidR="0067612A" w:rsidRDefault="0067612A" w:rsidP="0067612A">
      <w:r>
        <w:rPr>
          <w:noProof/>
        </w:rPr>
        <w:drawing>
          <wp:anchor distT="0" distB="0" distL="114300" distR="114300" simplePos="0" relativeHeight="251691008" behindDoc="1" locked="0" layoutInCell="1" allowOverlap="1" wp14:anchorId="28264B26" wp14:editId="601DB2F7">
            <wp:simplePos x="0" y="0"/>
            <wp:positionH relativeFrom="column">
              <wp:posOffset>-3810</wp:posOffset>
            </wp:positionH>
            <wp:positionV relativeFrom="paragraph">
              <wp:align>bottom</wp:align>
            </wp:positionV>
            <wp:extent cx="4724400" cy="2705100"/>
            <wp:effectExtent l="0" t="0" r="0" b="0"/>
            <wp:wrapTight wrapText="bothSides">
              <wp:wrapPolygon edited="0">
                <wp:start x="0" y="0"/>
                <wp:lineTo x="0" y="21448"/>
                <wp:lineTo x="21513" y="21448"/>
                <wp:lineTo x="21513" y="0"/>
                <wp:lineTo x="0" y="0"/>
              </wp:wrapPolygon>
            </wp:wrapTight>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24400" cy="2705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C021F8" w14:textId="77777777" w:rsidR="0067612A" w:rsidRDefault="0067612A" w:rsidP="0067612A"/>
    <w:p w14:paraId="64E3EEF3" w14:textId="77777777" w:rsidR="0067612A" w:rsidRDefault="0067612A" w:rsidP="0067612A"/>
    <w:p w14:paraId="1752C189" w14:textId="77777777" w:rsidR="0067612A" w:rsidRDefault="0067612A" w:rsidP="0067612A"/>
    <w:p w14:paraId="5CD775C4" w14:textId="77777777" w:rsidR="0067612A" w:rsidRDefault="0067612A" w:rsidP="0067612A"/>
    <w:p w14:paraId="50CDC79A" w14:textId="77777777" w:rsidR="0067612A" w:rsidRDefault="0067612A" w:rsidP="0067612A"/>
    <w:p w14:paraId="016F5244" w14:textId="77777777" w:rsidR="0067612A" w:rsidRDefault="0067612A" w:rsidP="0067612A"/>
    <w:p w14:paraId="26B39CB9" w14:textId="77777777" w:rsidR="0067612A" w:rsidRDefault="0067612A" w:rsidP="0067612A"/>
    <w:p w14:paraId="53902A84" w14:textId="77777777" w:rsidR="0067612A" w:rsidRDefault="0067612A" w:rsidP="0067612A"/>
    <w:p w14:paraId="5CBBEFF7" w14:textId="77777777" w:rsidR="0067612A" w:rsidRDefault="0067612A" w:rsidP="0067612A"/>
    <w:p w14:paraId="30F1CF5E" w14:textId="77777777" w:rsidR="0067612A" w:rsidRPr="005E51B5" w:rsidRDefault="0067612A" w:rsidP="0067612A">
      <w:r w:rsidRPr="005E51B5">
        <w:t>Luego esa cantidad asignada se resta a la demanda de Bogotá y a la oferta de la «Planta 3», en un proceso muy lógico. Dado que Bogotá se queda sin demanda esta columna desaparece, y se repite el primer proceso.</w:t>
      </w:r>
    </w:p>
    <w:p w14:paraId="47AD0D8F" w14:textId="77777777" w:rsidR="0067612A" w:rsidRDefault="0067612A" w:rsidP="0067612A">
      <w:r>
        <w:rPr>
          <w:noProof/>
        </w:rPr>
        <w:drawing>
          <wp:anchor distT="0" distB="0" distL="114300" distR="114300" simplePos="0" relativeHeight="251692032" behindDoc="1" locked="0" layoutInCell="1" allowOverlap="1" wp14:anchorId="6E67967A" wp14:editId="1704C3FA">
            <wp:simplePos x="0" y="0"/>
            <wp:positionH relativeFrom="column">
              <wp:posOffset>367665</wp:posOffset>
            </wp:positionH>
            <wp:positionV relativeFrom="paragraph">
              <wp:posOffset>138430</wp:posOffset>
            </wp:positionV>
            <wp:extent cx="4733925" cy="2114550"/>
            <wp:effectExtent l="0" t="0" r="9525" b="0"/>
            <wp:wrapTight wrapText="bothSides">
              <wp:wrapPolygon edited="0">
                <wp:start x="0" y="0"/>
                <wp:lineTo x="0" y="21405"/>
                <wp:lineTo x="21557" y="21405"/>
                <wp:lineTo x="21557" y="0"/>
                <wp:lineTo x="0" y="0"/>
              </wp:wrapPolygon>
            </wp:wrapTight>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33925" cy="2114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EDFA91" w14:textId="77777777" w:rsidR="0067612A" w:rsidRDefault="0067612A" w:rsidP="0067612A"/>
    <w:p w14:paraId="48B281CA" w14:textId="77777777" w:rsidR="0067612A" w:rsidRDefault="0067612A" w:rsidP="0067612A"/>
    <w:p w14:paraId="0329F88E" w14:textId="77777777" w:rsidR="0067612A" w:rsidRDefault="0067612A" w:rsidP="0067612A"/>
    <w:p w14:paraId="7C310EB6" w14:textId="77777777" w:rsidR="0067612A" w:rsidRDefault="0067612A" w:rsidP="0067612A"/>
    <w:p w14:paraId="010E65FE" w14:textId="77777777" w:rsidR="0067612A" w:rsidRDefault="0067612A" w:rsidP="0067612A"/>
    <w:p w14:paraId="206B6DDC" w14:textId="77777777" w:rsidR="0067612A" w:rsidRDefault="0067612A" w:rsidP="0067612A"/>
    <w:p w14:paraId="54624752" w14:textId="77777777" w:rsidR="0067612A" w:rsidRDefault="0067612A" w:rsidP="0067612A"/>
    <w:p w14:paraId="5956F52F" w14:textId="25C585F4" w:rsidR="003A14EA" w:rsidRDefault="003A14EA" w:rsidP="0067612A"/>
    <w:p w14:paraId="25B0B111" w14:textId="0685A156" w:rsidR="007D2D57" w:rsidRDefault="007D2D57" w:rsidP="0067612A"/>
    <w:p w14:paraId="4F8B10A5" w14:textId="77777777" w:rsidR="007D2D57" w:rsidRDefault="007D2D57" w:rsidP="0067612A"/>
    <w:p w14:paraId="7808ECE1" w14:textId="77777777" w:rsidR="0067612A" w:rsidRPr="005E51B5" w:rsidRDefault="0067612A" w:rsidP="0067612A">
      <w:pPr>
        <w:rPr>
          <w:i/>
          <w:iCs/>
        </w:rPr>
      </w:pPr>
      <w:r w:rsidRPr="005E51B5">
        <w:rPr>
          <w:i/>
          <w:iCs/>
        </w:rPr>
        <w:lastRenderedPageBreak/>
        <w:t>Nuevo proceso de asignación</w:t>
      </w:r>
    </w:p>
    <w:p w14:paraId="2D0DCFF2" w14:textId="77777777" w:rsidR="0067612A" w:rsidRDefault="0067612A" w:rsidP="0067612A"/>
    <w:p w14:paraId="05EF4525" w14:textId="77777777" w:rsidR="0067612A" w:rsidRDefault="0067612A" w:rsidP="0067612A">
      <w:r>
        <w:rPr>
          <w:noProof/>
        </w:rPr>
        <w:drawing>
          <wp:anchor distT="0" distB="0" distL="114300" distR="114300" simplePos="0" relativeHeight="251693056" behindDoc="1" locked="0" layoutInCell="1" allowOverlap="1" wp14:anchorId="2CDF18D3" wp14:editId="05C829AD">
            <wp:simplePos x="0" y="0"/>
            <wp:positionH relativeFrom="column">
              <wp:posOffset>-3810</wp:posOffset>
            </wp:positionH>
            <wp:positionV relativeFrom="paragraph">
              <wp:posOffset>2540</wp:posOffset>
            </wp:positionV>
            <wp:extent cx="4752975" cy="2152650"/>
            <wp:effectExtent l="0" t="0" r="9525" b="0"/>
            <wp:wrapTight wrapText="bothSides">
              <wp:wrapPolygon edited="0">
                <wp:start x="0" y="0"/>
                <wp:lineTo x="0" y="21409"/>
                <wp:lineTo x="21557" y="21409"/>
                <wp:lineTo x="21557" y="0"/>
                <wp:lineTo x="0" y="0"/>
              </wp:wrapPolygon>
            </wp:wrapTight>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52975" cy="2152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3C41D5" w14:textId="77777777" w:rsidR="0067612A" w:rsidRDefault="0067612A" w:rsidP="0067612A"/>
    <w:p w14:paraId="6DB6545B" w14:textId="77777777" w:rsidR="0067612A" w:rsidRDefault="0067612A" w:rsidP="0067612A"/>
    <w:p w14:paraId="06CF07F2" w14:textId="77777777" w:rsidR="0067612A" w:rsidRDefault="0067612A" w:rsidP="0067612A"/>
    <w:p w14:paraId="4F707D25" w14:textId="77777777" w:rsidR="0067612A" w:rsidRDefault="0067612A" w:rsidP="0067612A"/>
    <w:p w14:paraId="297DD10E" w14:textId="77777777" w:rsidR="0067612A" w:rsidRDefault="0067612A" w:rsidP="0067612A"/>
    <w:p w14:paraId="5AC9CD0B" w14:textId="77777777" w:rsidR="0067612A" w:rsidRDefault="0067612A" w:rsidP="0067612A"/>
    <w:p w14:paraId="0ACBF95D" w14:textId="77777777" w:rsidR="0067612A" w:rsidRDefault="0067612A" w:rsidP="0067612A"/>
    <w:p w14:paraId="4E2A1A82" w14:textId="77777777" w:rsidR="0067612A" w:rsidRPr="005E51B5" w:rsidRDefault="0067612A" w:rsidP="0067612A">
      <w:pPr>
        <w:rPr>
          <w:i/>
          <w:iCs/>
        </w:rPr>
      </w:pPr>
      <w:r w:rsidRPr="005E51B5">
        <w:rPr>
          <w:i/>
          <w:iCs/>
        </w:rPr>
        <w:t>Nuevo proceso de asignación</w:t>
      </w:r>
    </w:p>
    <w:p w14:paraId="4047D022" w14:textId="77777777" w:rsidR="0067612A" w:rsidRDefault="0067612A" w:rsidP="0067612A"/>
    <w:p w14:paraId="1E087934" w14:textId="77777777" w:rsidR="0067612A" w:rsidRDefault="0067612A" w:rsidP="0067612A">
      <w:r>
        <w:rPr>
          <w:noProof/>
        </w:rPr>
        <w:drawing>
          <wp:anchor distT="0" distB="0" distL="114300" distR="114300" simplePos="0" relativeHeight="251694080" behindDoc="1" locked="0" layoutInCell="1" allowOverlap="1" wp14:anchorId="6AF38F36" wp14:editId="1CCA01C1">
            <wp:simplePos x="0" y="0"/>
            <wp:positionH relativeFrom="column">
              <wp:posOffset>-3810</wp:posOffset>
            </wp:positionH>
            <wp:positionV relativeFrom="paragraph">
              <wp:posOffset>5080</wp:posOffset>
            </wp:positionV>
            <wp:extent cx="4724400" cy="2124075"/>
            <wp:effectExtent l="0" t="0" r="0" b="9525"/>
            <wp:wrapTight wrapText="bothSides">
              <wp:wrapPolygon edited="0">
                <wp:start x="0" y="0"/>
                <wp:lineTo x="0" y="21503"/>
                <wp:lineTo x="21513" y="21503"/>
                <wp:lineTo x="21513" y="0"/>
                <wp:lineTo x="0" y="0"/>
              </wp:wrapPolygon>
            </wp:wrapTight>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24400" cy="2124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1E72FE" w14:textId="77777777" w:rsidR="0067612A" w:rsidRDefault="0067612A" w:rsidP="0067612A"/>
    <w:p w14:paraId="192E4F78" w14:textId="77777777" w:rsidR="0067612A" w:rsidRDefault="0067612A" w:rsidP="0067612A"/>
    <w:p w14:paraId="20AB763A" w14:textId="77777777" w:rsidR="0067612A" w:rsidRDefault="0067612A" w:rsidP="0067612A"/>
    <w:p w14:paraId="6CE35B6B" w14:textId="77777777" w:rsidR="0067612A" w:rsidRDefault="0067612A" w:rsidP="0067612A"/>
    <w:p w14:paraId="69371B98" w14:textId="77777777" w:rsidR="0067612A" w:rsidRDefault="0067612A" w:rsidP="0067612A"/>
    <w:p w14:paraId="022A7CA6" w14:textId="77777777" w:rsidR="0067612A" w:rsidRDefault="0067612A" w:rsidP="0067612A"/>
    <w:p w14:paraId="32FCAB65" w14:textId="77777777" w:rsidR="0067612A" w:rsidRDefault="0067612A" w:rsidP="0067612A"/>
    <w:p w14:paraId="22481949" w14:textId="77777777" w:rsidR="0067612A" w:rsidRPr="00096FC3" w:rsidRDefault="0067612A" w:rsidP="0067612A">
      <w:pPr>
        <w:rPr>
          <w:i/>
          <w:iCs/>
        </w:rPr>
      </w:pPr>
      <w:r w:rsidRPr="00096FC3">
        <w:rPr>
          <w:i/>
          <w:iCs/>
        </w:rPr>
        <w:t>Nuevo proceso de asignación</w:t>
      </w:r>
    </w:p>
    <w:p w14:paraId="42FEDCF6" w14:textId="77777777" w:rsidR="0067612A" w:rsidRDefault="0067612A" w:rsidP="0067612A"/>
    <w:p w14:paraId="466FA23B" w14:textId="77777777" w:rsidR="0067612A" w:rsidRDefault="0067612A" w:rsidP="0067612A">
      <w:r>
        <w:rPr>
          <w:noProof/>
        </w:rPr>
        <w:lastRenderedPageBreak/>
        <w:drawing>
          <wp:anchor distT="0" distB="0" distL="114300" distR="114300" simplePos="0" relativeHeight="251695104" behindDoc="1" locked="0" layoutInCell="1" allowOverlap="1" wp14:anchorId="0CB21BC3" wp14:editId="27DFC8BB">
            <wp:simplePos x="0" y="0"/>
            <wp:positionH relativeFrom="column">
              <wp:posOffset>-3810</wp:posOffset>
            </wp:positionH>
            <wp:positionV relativeFrom="paragraph">
              <wp:posOffset>9525</wp:posOffset>
            </wp:positionV>
            <wp:extent cx="4743450" cy="2143125"/>
            <wp:effectExtent l="0" t="0" r="0" b="9525"/>
            <wp:wrapTight wrapText="bothSides">
              <wp:wrapPolygon edited="0">
                <wp:start x="0" y="0"/>
                <wp:lineTo x="0" y="21504"/>
                <wp:lineTo x="21513" y="21504"/>
                <wp:lineTo x="21513"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43450" cy="2143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AF9B9B" w14:textId="77777777" w:rsidR="0067612A" w:rsidRDefault="0067612A" w:rsidP="0067612A"/>
    <w:p w14:paraId="42F171E9" w14:textId="77777777" w:rsidR="0067612A" w:rsidRDefault="0067612A" w:rsidP="0067612A"/>
    <w:p w14:paraId="43ABC100" w14:textId="77777777" w:rsidR="0067612A" w:rsidRDefault="0067612A" w:rsidP="0067612A"/>
    <w:p w14:paraId="2F17F02C" w14:textId="77777777" w:rsidR="0067612A" w:rsidRDefault="0067612A" w:rsidP="0067612A"/>
    <w:p w14:paraId="4465934A" w14:textId="77777777" w:rsidR="0067612A" w:rsidRDefault="0067612A" w:rsidP="0067612A"/>
    <w:p w14:paraId="07D0466B" w14:textId="77777777" w:rsidR="0067612A" w:rsidRDefault="0067612A" w:rsidP="0067612A"/>
    <w:p w14:paraId="5C2A23C0" w14:textId="77777777" w:rsidR="0067612A" w:rsidRPr="00096FC3" w:rsidRDefault="0067612A" w:rsidP="0067612A">
      <w:r w:rsidRPr="00096FC3">
        <w:t>Una vez finalizado el cuadro anterior nos daremos cuenta que solo quedará una fila, por ende asignamos las unidades y se ha terminado el método.</w:t>
      </w:r>
    </w:p>
    <w:p w14:paraId="57AA7562" w14:textId="77777777" w:rsidR="0067612A" w:rsidRDefault="0067612A" w:rsidP="0067612A"/>
    <w:p w14:paraId="41661B60" w14:textId="77777777" w:rsidR="0067612A" w:rsidRDefault="0067612A" w:rsidP="0067612A">
      <w:r>
        <w:rPr>
          <w:noProof/>
        </w:rPr>
        <w:drawing>
          <wp:anchor distT="0" distB="0" distL="114300" distR="114300" simplePos="0" relativeHeight="251696128" behindDoc="1" locked="0" layoutInCell="1" allowOverlap="1" wp14:anchorId="4F246CF3" wp14:editId="437476E6">
            <wp:simplePos x="0" y="0"/>
            <wp:positionH relativeFrom="column">
              <wp:posOffset>-3810</wp:posOffset>
            </wp:positionH>
            <wp:positionV relativeFrom="paragraph">
              <wp:posOffset>8255</wp:posOffset>
            </wp:positionV>
            <wp:extent cx="4743450" cy="2152650"/>
            <wp:effectExtent l="0" t="0" r="0" b="0"/>
            <wp:wrapTight wrapText="bothSides">
              <wp:wrapPolygon edited="0">
                <wp:start x="0" y="0"/>
                <wp:lineTo x="0" y="21409"/>
                <wp:lineTo x="21513" y="21409"/>
                <wp:lineTo x="21513" y="0"/>
                <wp:lineTo x="0"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43450" cy="2152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350580" w14:textId="77777777" w:rsidR="0067612A" w:rsidRDefault="0067612A" w:rsidP="0067612A"/>
    <w:p w14:paraId="5E20A7E3" w14:textId="77777777" w:rsidR="0067612A" w:rsidRDefault="0067612A" w:rsidP="0067612A"/>
    <w:p w14:paraId="25D585A2" w14:textId="77777777" w:rsidR="0067612A" w:rsidRDefault="0067612A" w:rsidP="0067612A"/>
    <w:p w14:paraId="0B746D59" w14:textId="77777777" w:rsidR="0067612A" w:rsidRDefault="0067612A" w:rsidP="0067612A"/>
    <w:p w14:paraId="0C93AC7A" w14:textId="77777777" w:rsidR="0067612A" w:rsidRDefault="0067612A" w:rsidP="0067612A"/>
    <w:p w14:paraId="184C8031" w14:textId="77777777" w:rsidR="0067612A" w:rsidRDefault="0067612A" w:rsidP="0067612A"/>
    <w:p w14:paraId="49DE904C" w14:textId="77777777" w:rsidR="0067612A" w:rsidRDefault="0067612A" w:rsidP="0067612A"/>
    <w:p w14:paraId="7A528BCC" w14:textId="77777777" w:rsidR="0067612A" w:rsidRPr="00153CBB" w:rsidRDefault="0067612A" w:rsidP="0067612A">
      <w:r w:rsidRPr="00153CBB">
        <w:t>El cuadro de las asignaciones (que debemos desarrollarlo paralelamente) queda así:</w:t>
      </w:r>
    </w:p>
    <w:p w14:paraId="4BCA094B" w14:textId="77777777" w:rsidR="0067612A" w:rsidRDefault="0067612A" w:rsidP="0067612A">
      <w:r>
        <w:rPr>
          <w:noProof/>
        </w:rPr>
        <w:lastRenderedPageBreak/>
        <w:drawing>
          <wp:anchor distT="0" distB="0" distL="114300" distR="114300" simplePos="0" relativeHeight="251697152" behindDoc="1" locked="0" layoutInCell="1" allowOverlap="1" wp14:anchorId="6602407A" wp14:editId="7F7069E0">
            <wp:simplePos x="0" y="0"/>
            <wp:positionH relativeFrom="column">
              <wp:posOffset>120015</wp:posOffset>
            </wp:positionH>
            <wp:positionV relativeFrom="paragraph">
              <wp:posOffset>203835</wp:posOffset>
            </wp:positionV>
            <wp:extent cx="5009515" cy="2287905"/>
            <wp:effectExtent l="0" t="0" r="635" b="0"/>
            <wp:wrapTight wrapText="bothSides">
              <wp:wrapPolygon edited="0">
                <wp:start x="0" y="0"/>
                <wp:lineTo x="0" y="21402"/>
                <wp:lineTo x="21521" y="21402"/>
                <wp:lineTo x="21521" y="0"/>
                <wp:lineTo x="0" y="0"/>
              </wp:wrapPolygon>
            </wp:wrapTight>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09515" cy="2287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D36993" w14:textId="77777777" w:rsidR="0067612A" w:rsidRDefault="0067612A" w:rsidP="0067612A"/>
    <w:p w14:paraId="6985F262" w14:textId="77777777" w:rsidR="0067612A" w:rsidRDefault="0067612A" w:rsidP="0067612A"/>
    <w:p w14:paraId="52B08C77" w14:textId="77777777" w:rsidR="0067612A" w:rsidRDefault="0067612A" w:rsidP="0067612A"/>
    <w:p w14:paraId="5A099C87" w14:textId="77777777" w:rsidR="0067612A" w:rsidRDefault="0067612A" w:rsidP="0067612A"/>
    <w:p w14:paraId="3DC6C514" w14:textId="77777777" w:rsidR="0067612A" w:rsidRDefault="0067612A" w:rsidP="0067612A"/>
    <w:p w14:paraId="0D836889" w14:textId="77777777" w:rsidR="0067612A" w:rsidRDefault="0067612A" w:rsidP="0067612A"/>
    <w:p w14:paraId="054E0233" w14:textId="77777777" w:rsidR="0067612A" w:rsidRDefault="0067612A" w:rsidP="0067612A"/>
    <w:p w14:paraId="1CB71B5F" w14:textId="77777777" w:rsidR="0067612A" w:rsidRDefault="0067612A" w:rsidP="0067612A"/>
    <w:p w14:paraId="37A1D1DF" w14:textId="77777777" w:rsidR="0067612A" w:rsidRDefault="0067612A" w:rsidP="0067612A"/>
    <w:p w14:paraId="55FD20FE" w14:textId="77777777" w:rsidR="0067612A" w:rsidRDefault="0067612A" w:rsidP="0067612A">
      <w:r w:rsidRPr="00470520">
        <w:rPr>
          <w:b/>
          <w:bCs/>
          <w:i/>
          <w:iCs/>
        </w:rPr>
        <w:t>Los costos asociados a la distribución son:</w:t>
      </w:r>
    </w:p>
    <w:p w14:paraId="6AE786F7" w14:textId="77777777" w:rsidR="0067612A" w:rsidRDefault="0067612A" w:rsidP="0067612A"/>
    <w:p w14:paraId="4F3191A3" w14:textId="77777777" w:rsidR="0067612A" w:rsidRDefault="0067612A" w:rsidP="0067612A"/>
    <w:p w14:paraId="3BAD073C" w14:textId="77777777" w:rsidR="0067612A" w:rsidRDefault="0067612A" w:rsidP="0067612A"/>
    <w:p w14:paraId="77FB6DA6" w14:textId="77777777" w:rsidR="0067612A" w:rsidRDefault="0067612A" w:rsidP="0067612A"/>
    <w:p w14:paraId="03AA65E1" w14:textId="77777777" w:rsidR="0067612A" w:rsidRDefault="0067612A" w:rsidP="0067612A"/>
    <w:p w14:paraId="3B1323DB" w14:textId="615D3EFC" w:rsidR="0067612A" w:rsidRDefault="0067612A" w:rsidP="0067612A"/>
    <w:p w14:paraId="68536E75" w14:textId="34634DDF" w:rsidR="0067612A" w:rsidRDefault="0067612A" w:rsidP="0067612A"/>
    <w:p w14:paraId="63C17FE7" w14:textId="77777777" w:rsidR="0067612A" w:rsidRDefault="0067612A" w:rsidP="0067612A"/>
    <w:p w14:paraId="1154B55C" w14:textId="77777777" w:rsidR="0067612A" w:rsidRDefault="0067612A" w:rsidP="0067612A"/>
    <w:p w14:paraId="79BE483C" w14:textId="77777777" w:rsidR="0067612A" w:rsidRDefault="0067612A" w:rsidP="0067612A"/>
    <w:p w14:paraId="13E62062" w14:textId="77777777" w:rsidR="0067612A" w:rsidRDefault="0067612A" w:rsidP="0067612A"/>
    <w:p w14:paraId="7E75095E" w14:textId="77777777" w:rsidR="0067612A" w:rsidRDefault="0067612A" w:rsidP="0067612A"/>
    <w:p w14:paraId="6AF55D12" w14:textId="60AF35C2" w:rsidR="0067612A" w:rsidRDefault="007D2D57" w:rsidP="0067612A">
      <w:r>
        <w:rPr>
          <w:noProof/>
        </w:rPr>
        <w:drawing>
          <wp:anchor distT="0" distB="0" distL="114300" distR="114300" simplePos="0" relativeHeight="251698176" behindDoc="1" locked="0" layoutInCell="1" allowOverlap="1" wp14:anchorId="169AA340" wp14:editId="2667A995">
            <wp:simplePos x="0" y="0"/>
            <wp:positionH relativeFrom="column">
              <wp:posOffset>66529</wp:posOffset>
            </wp:positionH>
            <wp:positionV relativeFrom="paragraph">
              <wp:posOffset>-3634747</wp:posOffset>
            </wp:positionV>
            <wp:extent cx="2676525" cy="4962525"/>
            <wp:effectExtent l="0" t="0" r="9525" b="9525"/>
            <wp:wrapTight wrapText="bothSides">
              <wp:wrapPolygon edited="0">
                <wp:start x="0" y="0"/>
                <wp:lineTo x="0" y="21559"/>
                <wp:lineTo x="21523" y="21559"/>
                <wp:lineTo x="21523" y="0"/>
                <wp:lineTo x="0" y="0"/>
              </wp:wrapPolygon>
            </wp:wrapTight>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76525" cy="4962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007A8A" w14:textId="23EA32D6" w:rsidR="0067612A" w:rsidRDefault="0067612A" w:rsidP="0067612A"/>
    <w:p w14:paraId="4769FBD7" w14:textId="77777777" w:rsidR="0067612A" w:rsidRDefault="0067612A" w:rsidP="0067612A"/>
    <w:p w14:paraId="6D196978" w14:textId="77777777" w:rsidR="0067612A" w:rsidRDefault="0067612A" w:rsidP="0067612A">
      <w:pPr>
        <w:spacing w:line="276" w:lineRule="auto"/>
        <w:jc w:val="left"/>
      </w:pPr>
    </w:p>
    <w:p w14:paraId="02EFFF02" w14:textId="77777777" w:rsidR="0067612A" w:rsidRDefault="0067612A" w:rsidP="003A14EA">
      <w:pPr>
        <w:pStyle w:val="Ttulo3"/>
      </w:pPr>
      <w:bookmarkStart w:id="26" w:name="_Toc52016538"/>
      <w:r>
        <w:lastRenderedPageBreak/>
        <w:t>Aproximación de Vogel</w:t>
      </w:r>
      <w:bookmarkEnd w:id="26"/>
    </w:p>
    <w:p w14:paraId="4C169E1B" w14:textId="77777777" w:rsidR="0067612A" w:rsidRDefault="0067612A" w:rsidP="0067612A">
      <w:pPr>
        <w:rPr>
          <w:lang w:val="x-none"/>
        </w:rPr>
      </w:pPr>
    </w:p>
    <w:p w14:paraId="1ABC5C5D" w14:textId="77777777" w:rsidR="0067612A" w:rsidRPr="004E0091" w:rsidRDefault="0067612A" w:rsidP="0067612A">
      <w:r w:rsidRPr="004E0091">
        <w:t>El </w:t>
      </w:r>
      <w:r w:rsidRPr="004E0091">
        <w:rPr>
          <w:b/>
          <w:bCs/>
        </w:rPr>
        <w:t>método de aproximación de Vogel</w:t>
      </w:r>
      <w:r w:rsidRPr="004E0091">
        <w:t> es un método heurístico de resolución de </w:t>
      </w:r>
      <w:r w:rsidRPr="004E0091">
        <w:rPr>
          <w:b/>
          <w:bCs/>
        </w:rPr>
        <w:t>problemas de transporte</w:t>
      </w:r>
      <w:r w:rsidRPr="004E0091">
        <w:t> capaz de alcanzar una solución básica no artificial de inicio, este modelo requiere de la realización de un número generalmente mayor de iteraciones que los demás métodos heurísticos existentes con este fin, sin embargo produce mejores resultados iniciales que los mismos.</w:t>
      </w:r>
    </w:p>
    <w:p w14:paraId="47300B24" w14:textId="77777777" w:rsidR="0067612A" w:rsidRPr="004E0091" w:rsidRDefault="0067612A" w:rsidP="0067612A"/>
    <w:p w14:paraId="19283621" w14:textId="77777777" w:rsidR="0067612A" w:rsidRPr="004E0091" w:rsidRDefault="0067612A" w:rsidP="0067612A">
      <w:r w:rsidRPr="004E0091">
        <w:rPr>
          <w:b/>
          <w:bCs/>
        </w:rPr>
        <w:t xml:space="preserve">Algoritmo de Vogel </w:t>
      </w:r>
      <w:r w:rsidRPr="004E0091">
        <w:t>El método consiste en la realización de un algoritmo que consta de 3 pasos fundamentales y 1 más que asegura el ciclo hasta la culminación del método.</w:t>
      </w:r>
    </w:p>
    <w:p w14:paraId="36B13F7E" w14:textId="77777777" w:rsidR="0067612A" w:rsidRPr="004E0091" w:rsidRDefault="0067612A" w:rsidP="0067612A"/>
    <w:p w14:paraId="48DDA4C2" w14:textId="77777777" w:rsidR="0067612A" w:rsidRPr="004E0091" w:rsidRDefault="0067612A" w:rsidP="0067612A">
      <w:r w:rsidRPr="004E0091">
        <w:rPr>
          <w:b/>
          <w:bCs/>
          <w:i/>
          <w:iCs/>
        </w:rPr>
        <w:t xml:space="preserve">Paso 1 </w:t>
      </w:r>
      <w:r w:rsidRPr="004E0091">
        <w:t>Determinar para cada fila y columna una medida de penalización restando los dos costos menores en filas y columnas.</w:t>
      </w:r>
    </w:p>
    <w:p w14:paraId="7A067419" w14:textId="77777777" w:rsidR="0067612A" w:rsidRPr="004E0091" w:rsidRDefault="0067612A" w:rsidP="0067612A"/>
    <w:p w14:paraId="64A0EA2D" w14:textId="77777777" w:rsidR="0067612A" w:rsidRPr="004E0091" w:rsidRDefault="0067612A" w:rsidP="0067612A">
      <w:r w:rsidRPr="004E0091">
        <w:rPr>
          <w:b/>
          <w:bCs/>
          <w:i/>
          <w:iCs/>
        </w:rPr>
        <w:t xml:space="preserve">Paso 2 </w:t>
      </w:r>
      <w:r w:rsidRPr="004E0091">
        <w:t>Escoger la fila o columna con la mayor penalización, es decir que de la resta realizada en el «Paso 1» se debe escoger el número mayor. En caso de haber empate, se debe escoger arbitrariamente (a juicio personal).</w:t>
      </w:r>
    </w:p>
    <w:p w14:paraId="0C44AD5F" w14:textId="77777777" w:rsidR="0067612A" w:rsidRPr="004E0091" w:rsidRDefault="0067612A" w:rsidP="0067612A"/>
    <w:p w14:paraId="41BBD401" w14:textId="77777777" w:rsidR="0067612A" w:rsidRPr="004E0091" w:rsidRDefault="0067612A" w:rsidP="0067612A">
      <w:r w:rsidRPr="004E0091">
        <w:rPr>
          <w:b/>
          <w:bCs/>
          <w:i/>
          <w:iCs/>
        </w:rPr>
        <w:t xml:space="preserve">Paso 3 </w:t>
      </w:r>
      <w:r w:rsidRPr="004E0091">
        <w:t>De la fila o columna de mayor penalización determinada en el paso anterior debemos de escoger la celda con el menor costo, y en esta asignar la mayor cantidad posible de unidades. Una vez se realiza este paso una oferta o demanda quedará satisfecha por ende se tachará la fila o columna, en caso de empate solo se tachará 1, la restante quedará con oferta o demanda igual a cero (0).</w:t>
      </w:r>
    </w:p>
    <w:p w14:paraId="5DC0F092" w14:textId="77777777" w:rsidR="0067612A" w:rsidRPr="004E0091" w:rsidRDefault="0067612A" w:rsidP="0067612A"/>
    <w:p w14:paraId="4DD9F272" w14:textId="77777777" w:rsidR="0067612A" w:rsidRPr="004E0091" w:rsidRDefault="0067612A" w:rsidP="0067612A">
      <w:pPr>
        <w:rPr>
          <w:b/>
          <w:bCs/>
        </w:rPr>
      </w:pPr>
      <w:r w:rsidRPr="004E0091">
        <w:rPr>
          <w:b/>
          <w:bCs/>
          <w:i/>
          <w:iCs/>
        </w:rPr>
        <w:t>Paso 4: De ciclo y excepciones</w:t>
      </w:r>
    </w:p>
    <w:p w14:paraId="3D36DE59" w14:textId="77777777" w:rsidR="0067612A" w:rsidRPr="004E0091" w:rsidRDefault="0067612A" w:rsidP="0067612A">
      <w:pPr>
        <w:numPr>
          <w:ilvl w:val="0"/>
          <w:numId w:val="35"/>
        </w:numPr>
        <w:spacing w:before="0" w:after="0" w:line="293" w:lineRule="auto"/>
        <w:ind w:left="0" w:right="5"/>
      </w:pPr>
      <w:r w:rsidRPr="004E0091">
        <w:t>Si queda sin tachar exactamente una fila o columna con cero oferta o demanda, detenerse.</w:t>
      </w:r>
    </w:p>
    <w:p w14:paraId="7CFCDB7D" w14:textId="77777777" w:rsidR="0067612A" w:rsidRPr="004E0091" w:rsidRDefault="0067612A" w:rsidP="0067612A">
      <w:pPr>
        <w:numPr>
          <w:ilvl w:val="0"/>
          <w:numId w:val="35"/>
        </w:numPr>
        <w:spacing w:before="0" w:after="0" w:line="293" w:lineRule="auto"/>
        <w:ind w:left="0" w:right="5"/>
      </w:pPr>
      <w:r w:rsidRPr="004E0091">
        <w:lastRenderedPageBreak/>
        <w:t>Si queda sin tachar una fila o columna con oferta o demanda positiva, determine las variables básicas en la fila o columna con el método de costos mínimos, detenerse.</w:t>
      </w:r>
    </w:p>
    <w:p w14:paraId="0B7D3E7A" w14:textId="77777777" w:rsidR="0067612A" w:rsidRPr="004E0091" w:rsidRDefault="0067612A" w:rsidP="0067612A">
      <w:pPr>
        <w:numPr>
          <w:ilvl w:val="0"/>
          <w:numId w:val="35"/>
        </w:numPr>
        <w:spacing w:before="0" w:after="0" w:line="293" w:lineRule="auto"/>
        <w:ind w:left="0" w:right="5"/>
      </w:pPr>
      <w:r w:rsidRPr="004E0091">
        <w:t>Si todas las filas y columnas que no se tacharon tienen cero oferta y demanda, determine las variables básicas cero por el método del costo mínimo, detenerse.</w:t>
      </w:r>
    </w:p>
    <w:p w14:paraId="5ED28FBB" w14:textId="77777777" w:rsidR="0067612A" w:rsidRPr="004E0091" w:rsidRDefault="0067612A" w:rsidP="0067612A">
      <w:pPr>
        <w:numPr>
          <w:ilvl w:val="0"/>
          <w:numId w:val="35"/>
        </w:numPr>
        <w:spacing w:before="0" w:after="0" w:line="293" w:lineRule="auto"/>
        <w:ind w:left="0" w:right="5"/>
      </w:pPr>
      <w:r w:rsidRPr="004E0091">
        <w:t>Si no se presenta ninguno de los casos anteriores vuelva al paso 1 hasta que las ofertas y las demandas se hayan agotado.</w:t>
      </w:r>
    </w:p>
    <w:p w14:paraId="4EE0E8BA" w14:textId="77777777" w:rsidR="0067612A" w:rsidRPr="004E0091" w:rsidRDefault="0067612A" w:rsidP="0067612A"/>
    <w:p w14:paraId="254D01B6" w14:textId="77777777" w:rsidR="0067612A" w:rsidRPr="004E0091" w:rsidRDefault="0067612A" w:rsidP="0067612A">
      <w:pPr>
        <w:rPr>
          <w:b/>
          <w:bCs/>
        </w:rPr>
      </w:pPr>
      <w:r w:rsidRPr="004E0091">
        <w:rPr>
          <w:b/>
          <w:bCs/>
        </w:rPr>
        <w:t>Ejemplo de Método de aproximación de Vogel</w:t>
      </w:r>
    </w:p>
    <w:p w14:paraId="16476A4D" w14:textId="77777777" w:rsidR="0067612A" w:rsidRPr="004E0091" w:rsidRDefault="0067612A" w:rsidP="0067612A">
      <w:pPr>
        <w:rPr>
          <w:b/>
          <w:bCs/>
        </w:rPr>
      </w:pPr>
    </w:p>
    <w:p w14:paraId="4CC5D4E1" w14:textId="77777777" w:rsidR="0067612A" w:rsidRPr="004E0091" w:rsidRDefault="0067612A" w:rsidP="0067612A">
      <w:r w:rsidRPr="004E0091">
        <w:t>Por medio de este método resolveremos el ejercicio de transporte resuelto en módulos anteriores mediante </w:t>
      </w:r>
      <w:r w:rsidRPr="004E0091">
        <w:rPr>
          <w:b/>
          <w:bCs/>
          <w:i/>
          <w:iCs/>
        </w:rPr>
        <w:t>programación lineal</w:t>
      </w:r>
      <w:r w:rsidRPr="004E0091">
        <w:t>.</w:t>
      </w:r>
    </w:p>
    <w:p w14:paraId="5C848B76" w14:textId="77777777" w:rsidR="0067612A" w:rsidRPr="004E0091" w:rsidRDefault="0067612A" w:rsidP="0067612A"/>
    <w:p w14:paraId="63E711E5" w14:textId="77777777" w:rsidR="0067612A" w:rsidRPr="004E0091" w:rsidRDefault="0067612A" w:rsidP="0067612A">
      <w:pPr>
        <w:rPr>
          <w:b/>
          <w:bCs/>
        </w:rPr>
      </w:pPr>
      <w:r w:rsidRPr="004E0091">
        <w:rPr>
          <w:b/>
          <w:bCs/>
        </w:rPr>
        <w:t>El problema</w:t>
      </w:r>
    </w:p>
    <w:p w14:paraId="32A66AD7" w14:textId="77777777" w:rsidR="0067612A" w:rsidRPr="004E0091" w:rsidRDefault="0067612A" w:rsidP="0067612A"/>
    <w:p w14:paraId="355D7C1E" w14:textId="77777777" w:rsidR="0067612A" w:rsidRPr="004E0091" w:rsidRDefault="0067612A" w:rsidP="0067612A">
      <w:pPr>
        <w:rPr>
          <w:i/>
          <w:iCs/>
        </w:rPr>
      </w:pPr>
      <w:r w:rsidRPr="004E0091">
        <w:rPr>
          <w:i/>
          <w:iCs/>
        </w:rPr>
        <w:t>Una empresa energética colombiana dispone de cuatro plantas de generación para satisfacer la demanda diaria eléctrica en cuatro ciudades, Cali, Bogotá, Medellín y Barranquilla. Las plantas 1,2,3 y 4 pueden satisfacer 80, 30, 60 y 45 millones de KW al día respectivamente. Las necesidades de las ciudades de Cali, Bogotá, Medellín y Barranquilla son de 70, 40, 70 y 35 millones de Kw al día respectivamente. Los costos asociados al envío de suministro energético por cada millón de KW entre cada planta y cada ciudad son los registrados en la siguiente tabla.</w:t>
      </w:r>
    </w:p>
    <w:p w14:paraId="5E6F65B6" w14:textId="77777777" w:rsidR="0067612A" w:rsidRDefault="0067612A" w:rsidP="0067612A">
      <w:pPr>
        <w:tabs>
          <w:tab w:val="left" w:pos="1305"/>
        </w:tabs>
      </w:pPr>
    </w:p>
    <w:p w14:paraId="729DD6A6" w14:textId="77777777" w:rsidR="0067612A" w:rsidRDefault="0067612A" w:rsidP="0067612A">
      <w:pPr>
        <w:tabs>
          <w:tab w:val="left" w:pos="1305"/>
        </w:tabs>
      </w:pPr>
      <w:r>
        <w:rPr>
          <w:noProof/>
        </w:rPr>
        <w:drawing>
          <wp:anchor distT="0" distB="0" distL="114300" distR="114300" simplePos="0" relativeHeight="251699200" behindDoc="1" locked="0" layoutInCell="1" allowOverlap="1" wp14:anchorId="02000665" wp14:editId="5601F721">
            <wp:simplePos x="0" y="0"/>
            <wp:positionH relativeFrom="column">
              <wp:posOffset>655320</wp:posOffset>
            </wp:positionH>
            <wp:positionV relativeFrom="paragraph">
              <wp:posOffset>93345</wp:posOffset>
            </wp:positionV>
            <wp:extent cx="3867150" cy="1562100"/>
            <wp:effectExtent l="0" t="0" r="0" b="0"/>
            <wp:wrapTight wrapText="bothSides">
              <wp:wrapPolygon edited="0">
                <wp:start x="0" y="0"/>
                <wp:lineTo x="0" y="21337"/>
                <wp:lineTo x="21494" y="21337"/>
                <wp:lineTo x="21494"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67150" cy="1562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408ED9" w14:textId="77777777" w:rsidR="0067612A" w:rsidRDefault="0067612A" w:rsidP="0067612A">
      <w:pPr>
        <w:tabs>
          <w:tab w:val="left" w:pos="1305"/>
        </w:tabs>
      </w:pPr>
    </w:p>
    <w:p w14:paraId="43B4EE14" w14:textId="77777777" w:rsidR="0067612A" w:rsidRDefault="0067612A" w:rsidP="0067612A">
      <w:pPr>
        <w:tabs>
          <w:tab w:val="left" w:pos="1305"/>
        </w:tabs>
      </w:pPr>
    </w:p>
    <w:p w14:paraId="0F1E478A" w14:textId="77777777" w:rsidR="0067612A" w:rsidRDefault="0067612A" w:rsidP="0067612A">
      <w:pPr>
        <w:tabs>
          <w:tab w:val="left" w:pos="1305"/>
        </w:tabs>
      </w:pPr>
    </w:p>
    <w:p w14:paraId="17AB3D8C" w14:textId="77777777" w:rsidR="0067612A" w:rsidRDefault="0067612A" w:rsidP="0067612A">
      <w:pPr>
        <w:tabs>
          <w:tab w:val="left" w:pos="1305"/>
        </w:tabs>
      </w:pPr>
    </w:p>
    <w:p w14:paraId="1F64D11E" w14:textId="77777777" w:rsidR="0067612A" w:rsidRDefault="0067612A" w:rsidP="0067612A">
      <w:pPr>
        <w:tabs>
          <w:tab w:val="left" w:pos="1305"/>
        </w:tabs>
      </w:pPr>
    </w:p>
    <w:p w14:paraId="79B73AA5" w14:textId="77777777" w:rsidR="0067612A" w:rsidRDefault="0067612A" w:rsidP="0067612A">
      <w:pPr>
        <w:tabs>
          <w:tab w:val="left" w:pos="1305"/>
        </w:tabs>
      </w:pPr>
    </w:p>
    <w:p w14:paraId="0551C87A" w14:textId="77777777" w:rsidR="0067612A" w:rsidRDefault="0067612A" w:rsidP="0067612A">
      <w:pPr>
        <w:tabs>
          <w:tab w:val="left" w:pos="1305"/>
        </w:tabs>
      </w:pPr>
    </w:p>
    <w:p w14:paraId="2D849F9A" w14:textId="77777777" w:rsidR="0067612A" w:rsidRPr="004E31DF" w:rsidRDefault="0067612A" w:rsidP="0067612A">
      <w:pPr>
        <w:tabs>
          <w:tab w:val="left" w:pos="1305"/>
        </w:tabs>
      </w:pPr>
      <w:r w:rsidRPr="004E31DF">
        <w:rPr>
          <w:i/>
          <w:iCs/>
        </w:rPr>
        <w:t>Formule un modelo de programación lineal que permita satisfacer las necesidades de todas las ciudades al tiempo que minimice los costos asociados al transporte.</w:t>
      </w:r>
    </w:p>
    <w:p w14:paraId="53EBA206" w14:textId="77777777" w:rsidR="0067612A" w:rsidRPr="004E31DF" w:rsidRDefault="0067612A" w:rsidP="0067612A">
      <w:pPr>
        <w:tabs>
          <w:tab w:val="left" w:pos="1305"/>
        </w:tabs>
        <w:rPr>
          <w:b/>
          <w:bCs/>
        </w:rPr>
      </w:pPr>
    </w:p>
    <w:p w14:paraId="11B39A2C" w14:textId="77777777" w:rsidR="0067612A" w:rsidRPr="004E31DF" w:rsidRDefault="0067612A" w:rsidP="0067612A">
      <w:pPr>
        <w:tabs>
          <w:tab w:val="left" w:pos="1305"/>
        </w:tabs>
        <w:rPr>
          <w:b/>
          <w:bCs/>
        </w:rPr>
      </w:pPr>
      <w:r w:rsidRPr="004E31DF">
        <w:rPr>
          <w:b/>
          <w:bCs/>
        </w:rPr>
        <w:t>Solución paso a paso</w:t>
      </w:r>
    </w:p>
    <w:p w14:paraId="322E433B" w14:textId="77777777" w:rsidR="0067612A" w:rsidRPr="004E31DF" w:rsidRDefault="0067612A" w:rsidP="0067612A">
      <w:pPr>
        <w:tabs>
          <w:tab w:val="left" w:pos="1305"/>
        </w:tabs>
      </w:pPr>
    </w:p>
    <w:p w14:paraId="33D5FF95" w14:textId="77777777" w:rsidR="0067612A" w:rsidRPr="004E31DF" w:rsidRDefault="0067612A" w:rsidP="0067612A">
      <w:pPr>
        <w:tabs>
          <w:tab w:val="left" w:pos="1305"/>
        </w:tabs>
      </w:pPr>
      <w:r w:rsidRPr="004E31DF">
        <w:t>El primer paso es determinar las medidas de penalización y consignarlas en el tabulado de costos, tal como se muestra a continuación.</w:t>
      </w:r>
    </w:p>
    <w:p w14:paraId="33BAC61B" w14:textId="77777777" w:rsidR="0067612A" w:rsidRDefault="0067612A" w:rsidP="0067612A">
      <w:pPr>
        <w:tabs>
          <w:tab w:val="left" w:pos="1305"/>
        </w:tabs>
      </w:pPr>
      <w:r>
        <w:rPr>
          <w:noProof/>
        </w:rPr>
        <w:drawing>
          <wp:anchor distT="0" distB="0" distL="114300" distR="114300" simplePos="0" relativeHeight="251700224" behindDoc="1" locked="0" layoutInCell="1" allowOverlap="1" wp14:anchorId="24728DCD" wp14:editId="59B6AFA9">
            <wp:simplePos x="0" y="0"/>
            <wp:positionH relativeFrom="column">
              <wp:posOffset>25400</wp:posOffset>
            </wp:positionH>
            <wp:positionV relativeFrom="paragraph">
              <wp:posOffset>387985</wp:posOffset>
            </wp:positionV>
            <wp:extent cx="5612130" cy="1624965"/>
            <wp:effectExtent l="0" t="0" r="7620" b="0"/>
            <wp:wrapTight wrapText="bothSides">
              <wp:wrapPolygon edited="0">
                <wp:start x="0" y="0"/>
                <wp:lineTo x="0" y="21271"/>
                <wp:lineTo x="21556" y="21271"/>
                <wp:lineTo x="21556" y="0"/>
                <wp:lineTo x="0"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12130" cy="1624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4EBE85" w14:textId="77777777" w:rsidR="0067612A" w:rsidRDefault="0067612A" w:rsidP="0067612A">
      <w:pPr>
        <w:tabs>
          <w:tab w:val="left" w:pos="1305"/>
        </w:tabs>
      </w:pPr>
    </w:p>
    <w:p w14:paraId="2AEFBD73" w14:textId="77777777" w:rsidR="0067612A" w:rsidRPr="00025715" w:rsidRDefault="0067612A" w:rsidP="0067612A">
      <w:pPr>
        <w:tabs>
          <w:tab w:val="left" w:pos="1305"/>
        </w:tabs>
      </w:pPr>
      <w:r w:rsidRPr="00025715">
        <w:t>El paso siguiente es escoger la mayor penalización, de esta manera:</w:t>
      </w:r>
    </w:p>
    <w:p w14:paraId="4A43A30B" w14:textId="77777777" w:rsidR="0067612A" w:rsidRPr="00025715" w:rsidRDefault="0067612A" w:rsidP="0067612A">
      <w:pPr>
        <w:tabs>
          <w:tab w:val="left" w:pos="1305"/>
        </w:tabs>
      </w:pPr>
    </w:p>
    <w:p w14:paraId="1FD2B4AA" w14:textId="77777777" w:rsidR="0067612A" w:rsidRPr="00025715" w:rsidRDefault="0067612A" w:rsidP="0067612A">
      <w:pPr>
        <w:tabs>
          <w:tab w:val="left" w:pos="1305"/>
        </w:tabs>
      </w:pPr>
      <w:r w:rsidRPr="00025715">
        <w:t>El paso siguiente es escoger de esta columna el menor valor, y en una tabla paralela se le asigna la mayor cantidad posible de unidades, podemos observar como e</w:t>
      </w:r>
      <w:r>
        <w:t xml:space="preserve">l </w:t>
      </w:r>
      <w:r w:rsidRPr="00025715">
        <w:t>menor costo es «2» y que a esa celda se le pueden asignar como máximo 60</w:t>
      </w:r>
      <w:r>
        <w:t xml:space="preserve"> unidades</w:t>
      </w:r>
      <w:r w:rsidRPr="00025715">
        <w:t xml:space="preserve"> «que es la capacidad de la planta 3».</w:t>
      </w:r>
    </w:p>
    <w:p w14:paraId="7169A529" w14:textId="77777777" w:rsidR="0067612A" w:rsidRDefault="00020D42" w:rsidP="0067612A">
      <w:pPr>
        <w:tabs>
          <w:tab w:val="left" w:pos="1305"/>
        </w:tabs>
      </w:pPr>
      <w:r>
        <w:rPr>
          <w:noProof/>
        </w:rPr>
        <w:lastRenderedPageBreak/>
        <w:drawing>
          <wp:anchor distT="0" distB="0" distL="114300" distR="114300" simplePos="0" relativeHeight="251702272" behindDoc="1" locked="0" layoutInCell="1" allowOverlap="1" wp14:anchorId="42D8E14A" wp14:editId="1547A58F">
            <wp:simplePos x="0" y="0"/>
            <wp:positionH relativeFrom="column">
              <wp:posOffset>16622</wp:posOffset>
            </wp:positionH>
            <wp:positionV relativeFrom="paragraph">
              <wp:posOffset>2944229</wp:posOffset>
            </wp:positionV>
            <wp:extent cx="5534025" cy="4305300"/>
            <wp:effectExtent l="0" t="0" r="9525" b="0"/>
            <wp:wrapTight wrapText="bothSides">
              <wp:wrapPolygon edited="0">
                <wp:start x="0" y="0"/>
                <wp:lineTo x="0" y="21504"/>
                <wp:lineTo x="21563" y="21504"/>
                <wp:lineTo x="21563"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34025" cy="4305300"/>
                    </a:xfrm>
                    <a:prstGeom prst="rect">
                      <a:avLst/>
                    </a:prstGeom>
                    <a:noFill/>
                    <a:ln>
                      <a:noFill/>
                    </a:ln>
                  </pic:spPr>
                </pic:pic>
              </a:graphicData>
            </a:graphic>
            <wp14:sizeRelH relativeFrom="page">
              <wp14:pctWidth>0</wp14:pctWidth>
            </wp14:sizeRelH>
            <wp14:sizeRelV relativeFrom="page">
              <wp14:pctHeight>0</wp14:pctHeight>
            </wp14:sizeRelV>
          </wp:anchor>
        </w:drawing>
      </w:r>
      <w:r w:rsidR="0067612A">
        <w:rPr>
          <w:noProof/>
        </w:rPr>
        <w:drawing>
          <wp:anchor distT="0" distB="0" distL="114300" distR="114300" simplePos="0" relativeHeight="251701248" behindDoc="1" locked="0" layoutInCell="1" allowOverlap="1" wp14:anchorId="5F850958" wp14:editId="0DC46810">
            <wp:simplePos x="0" y="0"/>
            <wp:positionH relativeFrom="column">
              <wp:posOffset>25400</wp:posOffset>
            </wp:positionH>
            <wp:positionV relativeFrom="paragraph">
              <wp:posOffset>200025</wp:posOffset>
            </wp:positionV>
            <wp:extent cx="5524500" cy="2552700"/>
            <wp:effectExtent l="0" t="0" r="0" b="0"/>
            <wp:wrapTight wrapText="bothSides">
              <wp:wrapPolygon edited="0">
                <wp:start x="0" y="0"/>
                <wp:lineTo x="0" y="21439"/>
                <wp:lineTo x="21526" y="21439"/>
                <wp:lineTo x="21526" y="0"/>
                <wp:lineTo x="0"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24500" cy="2552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F21A11" w14:textId="77777777" w:rsidR="0067612A" w:rsidRDefault="0067612A" w:rsidP="0067612A">
      <w:pPr>
        <w:tabs>
          <w:tab w:val="left" w:pos="1305"/>
        </w:tabs>
      </w:pPr>
    </w:p>
    <w:p w14:paraId="6EDEE7E6" w14:textId="77777777" w:rsidR="0067612A" w:rsidRDefault="0067612A" w:rsidP="0067612A">
      <w:pPr>
        <w:tabs>
          <w:tab w:val="left" w:pos="1305"/>
        </w:tabs>
      </w:pPr>
    </w:p>
    <w:p w14:paraId="787347C8" w14:textId="77777777" w:rsidR="0067612A" w:rsidRDefault="0067612A" w:rsidP="0067612A">
      <w:pPr>
        <w:tabs>
          <w:tab w:val="left" w:pos="1305"/>
        </w:tabs>
      </w:pPr>
    </w:p>
    <w:p w14:paraId="7995ACC7" w14:textId="77777777" w:rsidR="0067612A" w:rsidRPr="00C63BF3" w:rsidRDefault="0067612A" w:rsidP="0067612A">
      <w:pPr>
        <w:tabs>
          <w:tab w:val="left" w:pos="1305"/>
        </w:tabs>
      </w:pPr>
      <w:r w:rsidRPr="00C63BF3">
        <w:lastRenderedPageBreak/>
        <w:t>Dado que la fila de la «Planta 3» ya ha asignado toda su capacidad (60 unidades) esta debe desaparecer.</w:t>
      </w:r>
    </w:p>
    <w:p w14:paraId="7E12487F" w14:textId="77777777" w:rsidR="0067612A" w:rsidRDefault="0067612A" w:rsidP="0067612A">
      <w:pPr>
        <w:tabs>
          <w:tab w:val="left" w:pos="1305"/>
        </w:tabs>
      </w:pPr>
    </w:p>
    <w:p w14:paraId="1E743A3B" w14:textId="77777777" w:rsidR="0067612A" w:rsidRDefault="0067612A" w:rsidP="0067612A">
      <w:pPr>
        <w:tabs>
          <w:tab w:val="left" w:pos="1305"/>
        </w:tabs>
      </w:pPr>
      <w:r>
        <w:rPr>
          <w:noProof/>
        </w:rPr>
        <w:drawing>
          <wp:anchor distT="0" distB="0" distL="114300" distR="114300" simplePos="0" relativeHeight="251703296" behindDoc="1" locked="0" layoutInCell="1" allowOverlap="1" wp14:anchorId="4DDE7DBD" wp14:editId="6B8AA9E1">
            <wp:simplePos x="0" y="0"/>
            <wp:positionH relativeFrom="column">
              <wp:posOffset>87630</wp:posOffset>
            </wp:positionH>
            <wp:positionV relativeFrom="paragraph">
              <wp:posOffset>44450</wp:posOffset>
            </wp:positionV>
            <wp:extent cx="5534025" cy="1990725"/>
            <wp:effectExtent l="0" t="0" r="9525" b="9525"/>
            <wp:wrapTight wrapText="bothSides">
              <wp:wrapPolygon edited="0">
                <wp:start x="0" y="0"/>
                <wp:lineTo x="0" y="21497"/>
                <wp:lineTo x="21563" y="21497"/>
                <wp:lineTo x="21563"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34025" cy="1990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EABA47" w14:textId="77777777" w:rsidR="0067612A" w:rsidRPr="00C63BF3" w:rsidRDefault="0067612A" w:rsidP="0067612A">
      <w:pPr>
        <w:tabs>
          <w:tab w:val="left" w:pos="1305"/>
        </w:tabs>
        <w:rPr>
          <w:i/>
          <w:iCs/>
        </w:rPr>
      </w:pPr>
      <w:r>
        <w:rPr>
          <w:noProof/>
        </w:rPr>
        <w:drawing>
          <wp:anchor distT="0" distB="0" distL="114300" distR="114300" simplePos="0" relativeHeight="251704320" behindDoc="1" locked="0" layoutInCell="1" allowOverlap="1" wp14:anchorId="41A3FDFF" wp14:editId="4B53F0C9">
            <wp:simplePos x="0" y="0"/>
            <wp:positionH relativeFrom="column">
              <wp:posOffset>-3810</wp:posOffset>
            </wp:positionH>
            <wp:positionV relativeFrom="paragraph">
              <wp:posOffset>434340</wp:posOffset>
            </wp:positionV>
            <wp:extent cx="5610225" cy="3238500"/>
            <wp:effectExtent l="0" t="0" r="9525" b="0"/>
            <wp:wrapTight wrapText="bothSides">
              <wp:wrapPolygon edited="0">
                <wp:start x="0" y="0"/>
                <wp:lineTo x="0" y="21473"/>
                <wp:lineTo x="21563" y="21473"/>
                <wp:lineTo x="21563"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42">
                      <a:extLst>
                        <a:ext uri="{28A0092B-C50C-407E-A947-70E740481C1C}">
                          <a14:useLocalDpi xmlns:a14="http://schemas.microsoft.com/office/drawing/2010/main" val="0"/>
                        </a:ext>
                      </a:extLst>
                    </a:blip>
                    <a:srcRect t="2" b="53961"/>
                    <a:stretch>
                      <a:fillRect/>
                    </a:stretch>
                  </pic:blipFill>
                  <pic:spPr bwMode="auto">
                    <a:xfrm>
                      <a:off x="0" y="0"/>
                      <a:ext cx="5610225" cy="3238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63BF3">
        <w:rPr>
          <w:i/>
          <w:iCs/>
        </w:rPr>
        <w:t>Se ha llegado al final del ciclo, por ende, se repite el proceso</w:t>
      </w:r>
    </w:p>
    <w:p w14:paraId="26F9359F" w14:textId="77777777" w:rsidR="0067612A" w:rsidRDefault="0067612A" w:rsidP="0067612A">
      <w:pPr>
        <w:tabs>
          <w:tab w:val="left" w:pos="1305"/>
        </w:tabs>
      </w:pPr>
      <w:r>
        <w:rPr>
          <w:noProof/>
        </w:rPr>
        <w:drawing>
          <wp:anchor distT="0" distB="0" distL="114300" distR="114300" simplePos="0" relativeHeight="251705344" behindDoc="1" locked="0" layoutInCell="1" allowOverlap="1" wp14:anchorId="6E491DFE" wp14:editId="0610845A">
            <wp:simplePos x="0" y="0"/>
            <wp:positionH relativeFrom="column">
              <wp:posOffset>-177165</wp:posOffset>
            </wp:positionH>
            <wp:positionV relativeFrom="paragraph">
              <wp:posOffset>234315</wp:posOffset>
            </wp:positionV>
            <wp:extent cx="5612130" cy="3937000"/>
            <wp:effectExtent l="0" t="0" r="7620" b="6350"/>
            <wp:wrapTight wrapText="bothSides">
              <wp:wrapPolygon edited="0">
                <wp:start x="0" y="0"/>
                <wp:lineTo x="0" y="21530"/>
                <wp:lineTo x="21556" y="21530"/>
                <wp:lineTo x="21556"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43">
                      <a:extLst>
                        <a:ext uri="{28A0092B-C50C-407E-A947-70E740481C1C}">
                          <a14:useLocalDpi xmlns:a14="http://schemas.microsoft.com/office/drawing/2010/main" val="0"/>
                        </a:ext>
                      </a:extLst>
                    </a:blip>
                    <a:srcRect t="45760"/>
                    <a:stretch>
                      <a:fillRect/>
                    </a:stretch>
                  </pic:blipFill>
                  <pic:spPr bwMode="auto">
                    <a:xfrm>
                      <a:off x="0" y="0"/>
                      <a:ext cx="5612130" cy="3937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8AEA1B" w14:textId="77777777" w:rsidR="0067612A" w:rsidRDefault="0067612A" w:rsidP="0067612A">
      <w:pPr>
        <w:tabs>
          <w:tab w:val="left" w:pos="1305"/>
        </w:tabs>
      </w:pPr>
      <w:r w:rsidRPr="00C63BF3">
        <w:lastRenderedPageBreak/>
        <w:t>Iniciamos una nueva</w:t>
      </w:r>
      <w:r>
        <w:t xml:space="preserve"> </w:t>
      </w:r>
      <w:r w:rsidRPr="00C63BF3">
        <w:t>iteración</w:t>
      </w:r>
    </w:p>
    <w:p w14:paraId="0943E361" w14:textId="77777777" w:rsidR="0067612A" w:rsidRDefault="0067612A" w:rsidP="0067612A">
      <w:pPr>
        <w:tabs>
          <w:tab w:val="left" w:pos="1305"/>
        </w:tabs>
      </w:pPr>
      <w:r>
        <w:rPr>
          <w:noProof/>
        </w:rPr>
        <w:drawing>
          <wp:anchor distT="0" distB="0" distL="114300" distR="114300" simplePos="0" relativeHeight="251706368" behindDoc="1" locked="0" layoutInCell="1" allowOverlap="1" wp14:anchorId="42B2138A" wp14:editId="44A45A5E">
            <wp:simplePos x="0" y="0"/>
            <wp:positionH relativeFrom="column">
              <wp:posOffset>81915</wp:posOffset>
            </wp:positionH>
            <wp:positionV relativeFrom="paragraph">
              <wp:posOffset>224790</wp:posOffset>
            </wp:positionV>
            <wp:extent cx="5505450" cy="3542030"/>
            <wp:effectExtent l="0" t="0" r="0" b="1270"/>
            <wp:wrapSquare wrapText="bothSides"/>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44">
                      <a:extLst>
                        <a:ext uri="{28A0092B-C50C-407E-A947-70E740481C1C}">
                          <a14:useLocalDpi xmlns:a14="http://schemas.microsoft.com/office/drawing/2010/main" val="0"/>
                        </a:ext>
                      </a:extLst>
                    </a:blip>
                    <a:srcRect b="33118"/>
                    <a:stretch>
                      <a:fillRect/>
                    </a:stretch>
                  </pic:blipFill>
                  <pic:spPr bwMode="auto">
                    <a:xfrm>
                      <a:off x="0" y="0"/>
                      <a:ext cx="5505450" cy="3542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76C45A" w14:textId="77777777" w:rsidR="00020D42" w:rsidRDefault="00020D42" w:rsidP="0067612A">
      <w:pPr>
        <w:tabs>
          <w:tab w:val="left" w:pos="1305"/>
        </w:tabs>
      </w:pPr>
    </w:p>
    <w:p w14:paraId="43576871" w14:textId="77777777" w:rsidR="0067612A" w:rsidRDefault="0067612A" w:rsidP="0067612A">
      <w:pPr>
        <w:tabs>
          <w:tab w:val="left" w:pos="1305"/>
        </w:tabs>
      </w:pPr>
      <w:r>
        <w:rPr>
          <w:noProof/>
        </w:rPr>
        <w:drawing>
          <wp:anchor distT="0" distB="0" distL="114300" distR="114300" simplePos="0" relativeHeight="251707392" behindDoc="1" locked="0" layoutInCell="1" allowOverlap="1" wp14:anchorId="702B9BB1" wp14:editId="5400C372">
            <wp:simplePos x="0" y="0"/>
            <wp:positionH relativeFrom="column">
              <wp:posOffset>-22860</wp:posOffset>
            </wp:positionH>
            <wp:positionV relativeFrom="paragraph">
              <wp:posOffset>295275</wp:posOffset>
            </wp:positionV>
            <wp:extent cx="5505450" cy="1781175"/>
            <wp:effectExtent l="0" t="0" r="0" b="9525"/>
            <wp:wrapSquare wrapText="bothSides"/>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44">
                      <a:extLst>
                        <a:ext uri="{28A0092B-C50C-407E-A947-70E740481C1C}">
                          <a14:useLocalDpi xmlns:a14="http://schemas.microsoft.com/office/drawing/2010/main" val="0"/>
                        </a:ext>
                      </a:extLst>
                    </a:blip>
                    <a:srcRect t="66286"/>
                    <a:stretch>
                      <a:fillRect/>
                    </a:stretch>
                  </pic:blipFill>
                  <pic:spPr bwMode="auto">
                    <a:xfrm>
                      <a:off x="0" y="0"/>
                      <a:ext cx="5505450" cy="1781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4E964A" w14:textId="77777777" w:rsidR="0067612A" w:rsidRDefault="0067612A" w:rsidP="0067612A">
      <w:pPr>
        <w:tabs>
          <w:tab w:val="left" w:pos="1305"/>
        </w:tabs>
      </w:pPr>
    </w:p>
    <w:p w14:paraId="60E84330" w14:textId="77777777" w:rsidR="0067612A" w:rsidRDefault="0067612A" w:rsidP="0067612A">
      <w:pPr>
        <w:tabs>
          <w:tab w:val="left" w:pos="1305"/>
        </w:tabs>
      </w:pPr>
    </w:p>
    <w:p w14:paraId="49666C04" w14:textId="77777777" w:rsidR="0067612A" w:rsidRDefault="0067612A" w:rsidP="0067612A">
      <w:pPr>
        <w:tabs>
          <w:tab w:val="left" w:pos="1305"/>
        </w:tabs>
      </w:pPr>
    </w:p>
    <w:p w14:paraId="794ABEA6" w14:textId="77777777" w:rsidR="0067612A" w:rsidRDefault="0067612A" w:rsidP="0067612A">
      <w:pPr>
        <w:tabs>
          <w:tab w:val="left" w:pos="1305"/>
        </w:tabs>
      </w:pPr>
    </w:p>
    <w:p w14:paraId="4380E768" w14:textId="77777777" w:rsidR="0067612A" w:rsidRDefault="0067612A" w:rsidP="0067612A">
      <w:pPr>
        <w:tabs>
          <w:tab w:val="left" w:pos="1305"/>
        </w:tabs>
      </w:pPr>
    </w:p>
    <w:p w14:paraId="433A596C" w14:textId="77777777" w:rsidR="0067612A" w:rsidRDefault="0067612A" w:rsidP="0067612A">
      <w:pPr>
        <w:tabs>
          <w:tab w:val="left" w:pos="1305"/>
        </w:tabs>
      </w:pPr>
    </w:p>
    <w:p w14:paraId="30855981" w14:textId="77777777" w:rsidR="0067612A" w:rsidRPr="007F16D2" w:rsidRDefault="0067612A" w:rsidP="0067612A">
      <w:pPr>
        <w:tabs>
          <w:tab w:val="left" w:pos="1305"/>
        </w:tabs>
      </w:pPr>
      <w:r w:rsidRPr="007F16D2">
        <w:lastRenderedPageBreak/>
        <w:t>Continuamos con las iteraciones…</w:t>
      </w:r>
    </w:p>
    <w:p w14:paraId="06C77878" w14:textId="77777777" w:rsidR="0067612A" w:rsidRDefault="0067612A" w:rsidP="0067612A">
      <w:pPr>
        <w:tabs>
          <w:tab w:val="left" w:pos="1305"/>
        </w:tabs>
      </w:pPr>
    </w:p>
    <w:p w14:paraId="2D653576" w14:textId="77777777" w:rsidR="0067612A" w:rsidRDefault="00020D42" w:rsidP="0067612A">
      <w:pPr>
        <w:tabs>
          <w:tab w:val="left" w:pos="1305"/>
        </w:tabs>
      </w:pPr>
      <w:r>
        <w:rPr>
          <w:noProof/>
        </w:rPr>
        <w:drawing>
          <wp:anchor distT="0" distB="0" distL="114300" distR="114300" simplePos="0" relativeHeight="251708416" behindDoc="1" locked="0" layoutInCell="1" allowOverlap="1" wp14:anchorId="6D7F2878" wp14:editId="42407E8D">
            <wp:simplePos x="0" y="0"/>
            <wp:positionH relativeFrom="column">
              <wp:posOffset>110490</wp:posOffset>
            </wp:positionH>
            <wp:positionV relativeFrom="paragraph">
              <wp:posOffset>153007</wp:posOffset>
            </wp:positionV>
            <wp:extent cx="4781550" cy="4276725"/>
            <wp:effectExtent l="0" t="0" r="0" b="9525"/>
            <wp:wrapTight wrapText="bothSides">
              <wp:wrapPolygon edited="0">
                <wp:start x="0" y="0"/>
                <wp:lineTo x="0" y="21552"/>
                <wp:lineTo x="21514" y="21552"/>
                <wp:lineTo x="21514"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81550" cy="4276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C0CD9B" w14:textId="77777777" w:rsidR="0067612A" w:rsidRDefault="0067612A" w:rsidP="0067612A">
      <w:pPr>
        <w:tabs>
          <w:tab w:val="left" w:pos="1305"/>
        </w:tabs>
      </w:pPr>
    </w:p>
    <w:p w14:paraId="659C6FB3" w14:textId="77777777" w:rsidR="0067612A" w:rsidRDefault="0067612A" w:rsidP="0067612A">
      <w:pPr>
        <w:tabs>
          <w:tab w:val="left" w:pos="1305"/>
        </w:tabs>
      </w:pPr>
    </w:p>
    <w:p w14:paraId="3D760F4D" w14:textId="77777777" w:rsidR="0067612A" w:rsidRDefault="0067612A" w:rsidP="0067612A">
      <w:pPr>
        <w:tabs>
          <w:tab w:val="left" w:pos="1305"/>
        </w:tabs>
      </w:pPr>
    </w:p>
    <w:p w14:paraId="7535DEAD" w14:textId="77777777" w:rsidR="0067612A" w:rsidRDefault="0067612A" w:rsidP="0067612A">
      <w:pPr>
        <w:tabs>
          <w:tab w:val="left" w:pos="1305"/>
        </w:tabs>
      </w:pPr>
    </w:p>
    <w:p w14:paraId="2EAC8DA8" w14:textId="77777777" w:rsidR="0067612A" w:rsidRDefault="0067612A" w:rsidP="0067612A">
      <w:pPr>
        <w:tabs>
          <w:tab w:val="left" w:pos="1305"/>
        </w:tabs>
      </w:pPr>
    </w:p>
    <w:p w14:paraId="2CC334C8" w14:textId="77777777" w:rsidR="0067612A" w:rsidRDefault="0067612A" w:rsidP="0067612A">
      <w:pPr>
        <w:tabs>
          <w:tab w:val="left" w:pos="1305"/>
        </w:tabs>
      </w:pPr>
    </w:p>
    <w:p w14:paraId="57CCB2D3" w14:textId="77777777" w:rsidR="0067612A" w:rsidRDefault="0067612A" w:rsidP="0067612A">
      <w:pPr>
        <w:tabs>
          <w:tab w:val="left" w:pos="1305"/>
        </w:tabs>
      </w:pPr>
    </w:p>
    <w:p w14:paraId="62F51E25" w14:textId="77777777" w:rsidR="0067612A" w:rsidRDefault="0067612A" w:rsidP="0067612A">
      <w:pPr>
        <w:tabs>
          <w:tab w:val="left" w:pos="1305"/>
        </w:tabs>
      </w:pPr>
    </w:p>
    <w:p w14:paraId="709254F2" w14:textId="77777777" w:rsidR="0067612A" w:rsidRDefault="0067612A" w:rsidP="0067612A">
      <w:pPr>
        <w:tabs>
          <w:tab w:val="left" w:pos="1305"/>
        </w:tabs>
      </w:pPr>
    </w:p>
    <w:p w14:paraId="38D1AA25" w14:textId="77777777" w:rsidR="0067612A" w:rsidRDefault="0067612A" w:rsidP="0067612A">
      <w:pPr>
        <w:tabs>
          <w:tab w:val="left" w:pos="1305"/>
        </w:tabs>
      </w:pPr>
    </w:p>
    <w:p w14:paraId="5E792C60" w14:textId="77777777" w:rsidR="0067612A" w:rsidRDefault="0067612A" w:rsidP="0067612A">
      <w:pPr>
        <w:tabs>
          <w:tab w:val="left" w:pos="1305"/>
        </w:tabs>
      </w:pPr>
    </w:p>
    <w:p w14:paraId="69A83E08" w14:textId="77777777" w:rsidR="0067612A" w:rsidRDefault="0067612A" w:rsidP="0067612A">
      <w:pPr>
        <w:tabs>
          <w:tab w:val="left" w:pos="1305"/>
        </w:tabs>
      </w:pPr>
    </w:p>
    <w:p w14:paraId="7660ACF8" w14:textId="77777777" w:rsidR="0067612A" w:rsidRDefault="0067612A" w:rsidP="0067612A">
      <w:pPr>
        <w:tabs>
          <w:tab w:val="left" w:pos="1305"/>
        </w:tabs>
      </w:pPr>
    </w:p>
    <w:p w14:paraId="75D88DCB" w14:textId="77777777" w:rsidR="00020D42" w:rsidRDefault="00020D42" w:rsidP="0067612A">
      <w:pPr>
        <w:tabs>
          <w:tab w:val="left" w:pos="1305"/>
        </w:tabs>
      </w:pPr>
    </w:p>
    <w:p w14:paraId="0FC48D93" w14:textId="77777777" w:rsidR="00020D42" w:rsidRDefault="00020D42" w:rsidP="0067612A">
      <w:pPr>
        <w:tabs>
          <w:tab w:val="left" w:pos="1305"/>
        </w:tabs>
      </w:pPr>
    </w:p>
    <w:p w14:paraId="0277F861" w14:textId="77777777" w:rsidR="00020D42" w:rsidRDefault="00020D42" w:rsidP="0067612A">
      <w:pPr>
        <w:tabs>
          <w:tab w:val="left" w:pos="1305"/>
        </w:tabs>
      </w:pPr>
    </w:p>
    <w:p w14:paraId="4F8048A6" w14:textId="77777777" w:rsidR="0067612A" w:rsidRDefault="0067612A" w:rsidP="0067612A">
      <w:pPr>
        <w:tabs>
          <w:tab w:val="left" w:pos="1305"/>
        </w:tabs>
      </w:pPr>
    </w:p>
    <w:p w14:paraId="076FF6FB" w14:textId="77777777" w:rsidR="0067612A" w:rsidRPr="007F16D2" w:rsidRDefault="0067612A" w:rsidP="0067612A">
      <w:pPr>
        <w:tabs>
          <w:tab w:val="left" w:pos="1305"/>
        </w:tabs>
      </w:pPr>
      <w:r w:rsidRPr="007F16D2">
        <w:t>Iniciamos otra iteración</w:t>
      </w:r>
    </w:p>
    <w:p w14:paraId="6D62AA29" w14:textId="77777777" w:rsidR="0067612A" w:rsidRDefault="0067612A" w:rsidP="0067612A">
      <w:pPr>
        <w:tabs>
          <w:tab w:val="left" w:pos="1305"/>
        </w:tabs>
      </w:pPr>
    </w:p>
    <w:p w14:paraId="7D26E2D3" w14:textId="77777777" w:rsidR="0067612A" w:rsidRDefault="0067612A" w:rsidP="0067612A">
      <w:pPr>
        <w:tabs>
          <w:tab w:val="left" w:pos="1305"/>
        </w:tabs>
      </w:pPr>
    </w:p>
    <w:p w14:paraId="57D8A346" w14:textId="77777777" w:rsidR="0067612A" w:rsidRDefault="0067612A" w:rsidP="0067612A">
      <w:pPr>
        <w:tabs>
          <w:tab w:val="left" w:pos="1305"/>
        </w:tabs>
      </w:pPr>
    </w:p>
    <w:p w14:paraId="2CFCA08D" w14:textId="77777777" w:rsidR="0067612A" w:rsidRDefault="0067612A" w:rsidP="0067612A">
      <w:pPr>
        <w:tabs>
          <w:tab w:val="left" w:pos="1305"/>
        </w:tabs>
      </w:pPr>
    </w:p>
    <w:p w14:paraId="72A81F2E" w14:textId="77777777" w:rsidR="0067612A" w:rsidRDefault="0067612A" w:rsidP="0067612A">
      <w:pPr>
        <w:tabs>
          <w:tab w:val="left" w:pos="1305"/>
        </w:tabs>
      </w:pPr>
    </w:p>
    <w:p w14:paraId="36C11F5F" w14:textId="77777777" w:rsidR="0067612A" w:rsidRDefault="0067612A" w:rsidP="0067612A">
      <w:pPr>
        <w:tabs>
          <w:tab w:val="left" w:pos="1305"/>
        </w:tabs>
      </w:pPr>
    </w:p>
    <w:p w14:paraId="29DD5C80" w14:textId="77777777" w:rsidR="0067612A" w:rsidRDefault="00020D42" w:rsidP="0067612A">
      <w:pPr>
        <w:tabs>
          <w:tab w:val="left" w:pos="1305"/>
        </w:tabs>
      </w:pPr>
      <w:r>
        <w:rPr>
          <w:noProof/>
        </w:rPr>
        <w:lastRenderedPageBreak/>
        <w:drawing>
          <wp:anchor distT="0" distB="0" distL="114300" distR="114300" simplePos="0" relativeHeight="251709440" behindDoc="1" locked="0" layoutInCell="1" allowOverlap="1" wp14:anchorId="40F3AA48" wp14:editId="5ED8689E">
            <wp:simplePos x="0" y="0"/>
            <wp:positionH relativeFrom="column">
              <wp:posOffset>204470</wp:posOffset>
            </wp:positionH>
            <wp:positionV relativeFrom="paragraph">
              <wp:posOffset>76</wp:posOffset>
            </wp:positionV>
            <wp:extent cx="4657725" cy="5905500"/>
            <wp:effectExtent l="0" t="0" r="9525" b="0"/>
            <wp:wrapTight wrapText="bothSides">
              <wp:wrapPolygon edited="0">
                <wp:start x="0" y="0"/>
                <wp:lineTo x="0" y="21530"/>
                <wp:lineTo x="21556" y="21530"/>
                <wp:lineTo x="21556"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57725" cy="5905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325DF0" w14:textId="77777777" w:rsidR="0067612A" w:rsidRDefault="0067612A" w:rsidP="0067612A">
      <w:pPr>
        <w:tabs>
          <w:tab w:val="left" w:pos="1305"/>
        </w:tabs>
      </w:pPr>
    </w:p>
    <w:p w14:paraId="234A85F3" w14:textId="77777777" w:rsidR="0067612A" w:rsidRDefault="0067612A" w:rsidP="0067612A">
      <w:pPr>
        <w:tabs>
          <w:tab w:val="left" w:pos="1305"/>
        </w:tabs>
      </w:pPr>
    </w:p>
    <w:p w14:paraId="7D0172DF" w14:textId="77777777" w:rsidR="0067612A" w:rsidRDefault="0067612A" w:rsidP="0067612A">
      <w:pPr>
        <w:tabs>
          <w:tab w:val="left" w:pos="1305"/>
        </w:tabs>
      </w:pPr>
    </w:p>
    <w:p w14:paraId="3BA0CCAC" w14:textId="77777777" w:rsidR="0067612A" w:rsidRDefault="0067612A" w:rsidP="0067612A">
      <w:pPr>
        <w:tabs>
          <w:tab w:val="left" w:pos="1305"/>
        </w:tabs>
      </w:pPr>
    </w:p>
    <w:p w14:paraId="22D8BF79" w14:textId="77777777" w:rsidR="0067612A" w:rsidRDefault="0067612A" w:rsidP="0067612A">
      <w:pPr>
        <w:tabs>
          <w:tab w:val="left" w:pos="1305"/>
        </w:tabs>
      </w:pPr>
    </w:p>
    <w:p w14:paraId="70364864" w14:textId="77777777" w:rsidR="0067612A" w:rsidRDefault="0067612A" w:rsidP="0067612A">
      <w:pPr>
        <w:tabs>
          <w:tab w:val="left" w:pos="1305"/>
        </w:tabs>
      </w:pPr>
    </w:p>
    <w:p w14:paraId="6D841072" w14:textId="77777777" w:rsidR="0067612A" w:rsidRDefault="0067612A" w:rsidP="0067612A">
      <w:pPr>
        <w:tabs>
          <w:tab w:val="left" w:pos="1305"/>
        </w:tabs>
      </w:pPr>
    </w:p>
    <w:p w14:paraId="7E77E9CF" w14:textId="77777777" w:rsidR="0067612A" w:rsidRDefault="0067612A" w:rsidP="0067612A">
      <w:pPr>
        <w:tabs>
          <w:tab w:val="left" w:pos="1305"/>
        </w:tabs>
      </w:pPr>
    </w:p>
    <w:p w14:paraId="5951A8E7" w14:textId="77777777" w:rsidR="0067612A" w:rsidRDefault="0067612A" w:rsidP="0067612A">
      <w:pPr>
        <w:tabs>
          <w:tab w:val="left" w:pos="1305"/>
        </w:tabs>
      </w:pPr>
    </w:p>
    <w:p w14:paraId="2CC985C1" w14:textId="77777777" w:rsidR="0067612A" w:rsidRDefault="0067612A" w:rsidP="0067612A">
      <w:pPr>
        <w:tabs>
          <w:tab w:val="left" w:pos="1305"/>
        </w:tabs>
      </w:pPr>
    </w:p>
    <w:p w14:paraId="4A1CFCCD" w14:textId="77777777" w:rsidR="0067612A" w:rsidRDefault="0067612A" w:rsidP="0067612A">
      <w:pPr>
        <w:tabs>
          <w:tab w:val="left" w:pos="1305"/>
        </w:tabs>
      </w:pPr>
    </w:p>
    <w:p w14:paraId="551B2D72" w14:textId="77777777" w:rsidR="0067612A" w:rsidRDefault="0067612A" w:rsidP="0067612A">
      <w:pPr>
        <w:tabs>
          <w:tab w:val="left" w:pos="1305"/>
        </w:tabs>
      </w:pPr>
    </w:p>
    <w:p w14:paraId="0EAB5A9D" w14:textId="77777777" w:rsidR="0067612A" w:rsidRDefault="0067612A" w:rsidP="0067612A">
      <w:pPr>
        <w:tabs>
          <w:tab w:val="left" w:pos="1305"/>
        </w:tabs>
      </w:pPr>
    </w:p>
    <w:p w14:paraId="5EBFF799" w14:textId="77777777" w:rsidR="0067612A" w:rsidRDefault="0067612A" w:rsidP="0067612A">
      <w:pPr>
        <w:tabs>
          <w:tab w:val="left" w:pos="1305"/>
        </w:tabs>
      </w:pPr>
    </w:p>
    <w:p w14:paraId="058A9C20" w14:textId="77777777" w:rsidR="0067612A" w:rsidRDefault="0067612A" w:rsidP="0067612A">
      <w:pPr>
        <w:tabs>
          <w:tab w:val="left" w:pos="1305"/>
        </w:tabs>
      </w:pPr>
    </w:p>
    <w:p w14:paraId="31942E8C" w14:textId="77777777" w:rsidR="0067612A" w:rsidRDefault="0067612A" w:rsidP="0067612A">
      <w:pPr>
        <w:tabs>
          <w:tab w:val="left" w:pos="1305"/>
        </w:tabs>
      </w:pPr>
    </w:p>
    <w:p w14:paraId="1CCA902C" w14:textId="77777777" w:rsidR="0067612A" w:rsidRDefault="0067612A" w:rsidP="0067612A">
      <w:pPr>
        <w:tabs>
          <w:tab w:val="left" w:pos="1305"/>
        </w:tabs>
      </w:pPr>
    </w:p>
    <w:p w14:paraId="22099D43" w14:textId="77777777" w:rsidR="0067612A" w:rsidRDefault="0067612A" w:rsidP="0067612A">
      <w:pPr>
        <w:tabs>
          <w:tab w:val="left" w:pos="1305"/>
        </w:tabs>
      </w:pPr>
    </w:p>
    <w:p w14:paraId="65E2CC6F" w14:textId="77777777" w:rsidR="0067612A" w:rsidRDefault="0067612A" w:rsidP="0067612A">
      <w:pPr>
        <w:tabs>
          <w:tab w:val="left" w:pos="1305"/>
        </w:tabs>
      </w:pPr>
    </w:p>
    <w:p w14:paraId="48C9A7E6" w14:textId="77777777" w:rsidR="0067612A" w:rsidRDefault="0067612A" w:rsidP="0067612A">
      <w:pPr>
        <w:tabs>
          <w:tab w:val="left" w:pos="1305"/>
        </w:tabs>
      </w:pPr>
    </w:p>
    <w:p w14:paraId="7B3AF9C5" w14:textId="77777777" w:rsidR="0067612A" w:rsidRDefault="0067612A" w:rsidP="0067612A">
      <w:pPr>
        <w:tabs>
          <w:tab w:val="left" w:pos="1305"/>
        </w:tabs>
      </w:pPr>
      <w:r w:rsidRPr="00DF01CF">
        <w:t>Al finalizar esta iteración podemos observar como el tabulado queda una fila sin tachar y con valores positivos, por ende asignamos las variables básicas y hemos concluido el método.</w:t>
      </w:r>
    </w:p>
    <w:p w14:paraId="208CE4E4" w14:textId="77777777" w:rsidR="0067612A" w:rsidRDefault="0067612A" w:rsidP="0067612A">
      <w:pPr>
        <w:tabs>
          <w:tab w:val="left" w:pos="1305"/>
        </w:tabs>
      </w:pPr>
      <w:r>
        <w:rPr>
          <w:noProof/>
        </w:rPr>
        <w:lastRenderedPageBreak/>
        <w:drawing>
          <wp:anchor distT="0" distB="0" distL="114300" distR="114300" simplePos="0" relativeHeight="251710464" behindDoc="1" locked="0" layoutInCell="1" allowOverlap="1" wp14:anchorId="02970BB8" wp14:editId="77A9526E">
            <wp:simplePos x="0" y="0"/>
            <wp:positionH relativeFrom="column">
              <wp:posOffset>163837</wp:posOffset>
            </wp:positionH>
            <wp:positionV relativeFrom="paragraph">
              <wp:posOffset>391</wp:posOffset>
            </wp:positionV>
            <wp:extent cx="4848225" cy="3000375"/>
            <wp:effectExtent l="0" t="0" r="9525" b="9525"/>
            <wp:wrapTight wrapText="bothSides">
              <wp:wrapPolygon edited="0">
                <wp:start x="0" y="0"/>
                <wp:lineTo x="0" y="21531"/>
                <wp:lineTo x="21558" y="21531"/>
                <wp:lineTo x="21558"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48225" cy="3000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35CF13" w14:textId="77777777" w:rsidR="0067612A" w:rsidRDefault="0067612A" w:rsidP="0067612A">
      <w:pPr>
        <w:tabs>
          <w:tab w:val="left" w:pos="1305"/>
        </w:tabs>
      </w:pPr>
    </w:p>
    <w:p w14:paraId="2355FA59" w14:textId="77777777" w:rsidR="0067612A" w:rsidRDefault="0067612A" w:rsidP="0067612A">
      <w:pPr>
        <w:tabs>
          <w:tab w:val="left" w:pos="1305"/>
        </w:tabs>
      </w:pPr>
    </w:p>
    <w:p w14:paraId="3471F822" w14:textId="77777777" w:rsidR="0067612A" w:rsidRDefault="0067612A" w:rsidP="0067612A">
      <w:pPr>
        <w:tabs>
          <w:tab w:val="left" w:pos="1305"/>
        </w:tabs>
      </w:pPr>
    </w:p>
    <w:p w14:paraId="1348F4FD" w14:textId="77777777" w:rsidR="0067612A" w:rsidRDefault="0067612A" w:rsidP="0067612A">
      <w:pPr>
        <w:tabs>
          <w:tab w:val="left" w:pos="1305"/>
        </w:tabs>
      </w:pPr>
    </w:p>
    <w:p w14:paraId="70EB5012" w14:textId="77777777" w:rsidR="0067612A" w:rsidRDefault="0067612A" w:rsidP="0067612A">
      <w:pPr>
        <w:tabs>
          <w:tab w:val="left" w:pos="1305"/>
        </w:tabs>
      </w:pPr>
    </w:p>
    <w:p w14:paraId="0E6BAB4B" w14:textId="77777777" w:rsidR="0067612A" w:rsidRDefault="0067612A" w:rsidP="0067612A">
      <w:pPr>
        <w:tabs>
          <w:tab w:val="left" w:pos="1305"/>
        </w:tabs>
      </w:pPr>
    </w:p>
    <w:p w14:paraId="53970D53" w14:textId="77777777" w:rsidR="0067612A" w:rsidRDefault="0067612A" w:rsidP="0067612A">
      <w:pPr>
        <w:tabs>
          <w:tab w:val="left" w:pos="1305"/>
        </w:tabs>
      </w:pPr>
    </w:p>
    <w:p w14:paraId="64E70204" w14:textId="77777777" w:rsidR="0067612A" w:rsidRDefault="0067612A" w:rsidP="0067612A">
      <w:pPr>
        <w:tabs>
          <w:tab w:val="left" w:pos="1305"/>
        </w:tabs>
      </w:pPr>
    </w:p>
    <w:p w14:paraId="0D453DA1" w14:textId="77777777" w:rsidR="0067612A" w:rsidRDefault="0067612A" w:rsidP="0067612A">
      <w:pPr>
        <w:tabs>
          <w:tab w:val="left" w:pos="1305"/>
        </w:tabs>
      </w:pPr>
    </w:p>
    <w:p w14:paraId="345A0BBA" w14:textId="77777777" w:rsidR="0067612A" w:rsidRDefault="0067612A" w:rsidP="0067612A">
      <w:pPr>
        <w:tabs>
          <w:tab w:val="left" w:pos="1305"/>
        </w:tabs>
      </w:pPr>
    </w:p>
    <w:p w14:paraId="7D80A7EC" w14:textId="77777777" w:rsidR="0067612A" w:rsidRDefault="0067612A" w:rsidP="0067612A">
      <w:pPr>
        <w:tabs>
          <w:tab w:val="left" w:pos="1305"/>
        </w:tabs>
      </w:pPr>
      <w:r w:rsidRPr="00DF01CF">
        <w:t>Los costos asociados a la distribución son:</w:t>
      </w:r>
    </w:p>
    <w:p w14:paraId="4BB70245" w14:textId="77777777" w:rsidR="0067612A" w:rsidRDefault="0067612A" w:rsidP="0067612A">
      <w:pPr>
        <w:tabs>
          <w:tab w:val="left" w:pos="1305"/>
        </w:tabs>
      </w:pPr>
      <w:r>
        <w:rPr>
          <w:noProof/>
        </w:rPr>
        <w:drawing>
          <wp:anchor distT="0" distB="0" distL="114300" distR="114300" simplePos="0" relativeHeight="251711488" behindDoc="1" locked="0" layoutInCell="1" allowOverlap="1" wp14:anchorId="35CC35D5" wp14:editId="7639FE1F">
            <wp:simplePos x="0" y="0"/>
            <wp:positionH relativeFrom="column">
              <wp:posOffset>453390</wp:posOffset>
            </wp:positionH>
            <wp:positionV relativeFrom="paragraph">
              <wp:posOffset>113665</wp:posOffset>
            </wp:positionV>
            <wp:extent cx="3035935" cy="4431665"/>
            <wp:effectExtent l="0" t="0" r="0" b="6985"/>
            <wp:wrapTight wrapText="bothSides">
              <wp:wrapPolygon edited="0">
                <wp:start x="0" y="0"/>
                <wp:lineTo x="0" y="21541"/>
                <wp:lineTo x="21415" y="21541"/>
                <wp:lineTo x="21415"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35935" cy="4431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DEDC85" w14:textId="77777777" w:rsidR="0067612A" w:rsidRDefault="0067612A" w:rsidP="0067612A">
      <w:pPr>
        <w:tabs>
          <w:tab w:val="left" w:pos="1305"/>
        </w:tabs>
      </w:pPr>
    </w:p>
    <w:p w14:paraId="6EBEB0C8" w14:textId="77777777" w:rsidR="0067612A" w:rsidRDefault="0067612A" w:rsidP="0067612A">
      <w:pPr>
        <w:tabs>
          <w:tab w:val="left" w:pos="1305"/>
        </w:tabs>
      </w:pPr>
    </w:p>
    <w:p w14:paraId="2490DA06" w14:textId="77777777" w:rsidR="0067612A" w:rsidRDefault="0067612A" w:rsidP="0067612A">
      <w:pPr>
        <w:tabs>
          <w:tab w:val="left" w:pos="1305"/>
        </w:tabs>
      </w:pPr>
    </w:p>
    <w:p w14:paraId="6408EB46" w14:textId="77777777" w:rsidR="0067612A" w:rsidRDefault="0067612A" w:rsidP="0067612A">
      <w:pPr>
        <w:tabs>
          <w:tab w:val="left" w:pos="1305"/>
        </w:tabs>
      </w:pPr>
    </w:p>
    <w:p w14:paraId="4536C721" w14:textId="77777777" w:rsidR="0067612A" w:rsidRDefault="0067612A" w:rsidP="0067612A">
      <w:pPr>
        <w:tabs>
          <w:tab w:val="left" w:pos="1305"/>
        </w:tabs>
      </w:pPr>
    </w:p>
    <w:p w14:paraId="618209A3" w14:textId="77777777" w:rsidR="0067612A" w:rsidRDefault="0067612A" w:rsidP="0067612A">
      <w:pPr>
        <w:tabs>
          <w:tab w:val="left" w:pos="1305"/>
        </w:tabs>
      </w:pPr>
    </w:p>
    <w:p w14:paraId="54B8AB73" w14:textId="77777777" w:rsidR="0067612A" w:rsidRDefault="0067612A" w:rsidP="0067612A">
      <w:pPr>
        <w:tabs>
          <w:tab w:val="left" w:pos="1305"/>
        </w:tabs>
      </w:pPr>
    </w:p>
    <w:p w14:paraId="4B963092" w14:textId="77777777" w:rsidR="0067612A" w:rsidRDefault="0067612A" w:rsidP="0067612A">
      <w:pPr>
        <w:tabs>
          <w:tab w:val="left" w:pos="1305"/>
        </w:tabs>
      </w:pPr>
    </w:p>
    <w:p w14:paraId="5BD22A0D" w14:textId="77777777" w:rsidR="0067612A" w:rsidRDefault="0067612A" w:rsidP="0067612A">
      <w:pPr>
        <w:tabs>
          <w:tab w:val="left" w:pos="1305"/>
        </w:tabs>
      </w:pPr>
    </w:p>
    <w:p w14:paraId="28A42CD6" w14:textId="77777777" w:rsidR="0067612A" w:rsidRDefault="0067612A" w:rsidP="0067612A">
      <w:pPr>
        <w:tabs>
          <w:tab w:val="left" w:pos="1305"/>
        </w:tabs>
      </w:pPr>
    </w:p>
    <w:p w14:paraId="3D58C7BD" w14:textId="77777777" w:rsidR="0067612A" w:rsidRDefault="0067612A" w:rsidP="0067612A">
      <w:pPr>
        <w:tabs>
          <w:tab w:val="left" w:pos="1305"/>
        </w:tabs>
      </w:pPr>
    </w:p>
    <w:p w14:paraId="11F367C4" w14:textId="77777777" w:rsidR="0067612A" w:rsidRDefault="0067612A" w:rsidP="0067612A">
      <w:pPr>
        <w:tabs>
          <w:tab w:val="left" w:pos="1305"/>
        </w:tabs>
      </w:pPr>
    </w:p>
    <w:p w14:paraId="41E09655" w14:textId="77777777" w:rsidR="0067612A" w:rsidRDefault="0067612A" w:rsidP="0067612A">
      <w:pPr>
        <w:tabs>
          <w:tab w:val="left" w:pos="1305"/>
        </w:tabs>
      </w:pPr>
    </w:p>
    <w:p w14:paraId="5FF40355" w14:textId="77777777" w:rsidR="00AB2DF6" w:rsidRDefault="00AB2DF6" w:rsidP="00020D42">
      <w:pPr>
        <w:tabs>
          <w:tab w:val="left" w:pos="3075"/>
        </w:tabs>
      </w:pPr>
    </w:p>
    <w:p w14:paraId="2F30C685" w14:textId="77777777" w:rsidR="00AB2DF6" w:rsidRDefault="00212908" w:rsidP="00AB2DF6">
      <w:pPr>
        <w:spacing w:line="276" w:lineRule="auto"/>
        <w:jc w:val="left"/>
      </w:pPr>
      <w:r>
        <w:rPr>
          <w:noProof/>
          <w:lang w:eastAsia="es-NI"/>
        </w:rPr>
        <w:lastRenderedPageBreak/>
        <mc:AlternateContent>
          <mc:Choice Requires="wpg">
            <w:drawing>
              <wp:anchor distT="0" distB="0" distL="114300" distR="114300" simplePos="0" relativeHeight="251664384" behindDoc="0" locked="0" layoutInCell="1" allowOverlap="1" wp14:anchorId="29D6F1FC" wp14:editId="360E1ACD">
                <wp:simplePos x="0" y="0"/>
                <wp:positionH relativeFrom="column">
                  <wp:posOffset>-536330</wp:posOffset>
                </wp:positionH>
                <wp:positionV relativeFrom="paragraph">
                  <wp:posOffset>131689</wp:posOffset>
                </wp:positionV>
                <wp:extent cx="6384290" cy="34671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6710"/>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56A3AF" w14:textId="77777777" w:rsidR="006E6ACD" w:rsidRPr="00A32AB9" w:rsidRDefault="006E6ACD" w:rsidP="00A32AB9">
                              <w:pPr>
                                <w:pStyle w:val="Ttulo1"/>
                              </w:pPr>
                              <w:bookmarkStart w:id="27" w:name="_Toc46999616"/>
                              <w:bookmarkStart w:id="28" w:name="_Toc51942773"/>
                              <w:bookmarkStart w:id="29" w:name="_Toc52016539"/>
                              <w:r w:rsidRPr="00A32AB9">
                                <w:t>Bibliografía y Webgrafía</w:t>
                              </w:r>
                              <w:bookmarkEnd w:id="27"/>
                              <w:bookmarkEnd w:id="28"/>
                              <w:bookmarkEnd w:id="29"/>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9D6F1FC" id="Grupo 20" o:spid="_x0000_s1037" style="position:absolute;margin-left:-42.25pt;margin-top:10.35pt;width:502.7pt;height:27.3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O4pWfQ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1256A3AF" w14:textId="77777777" w:rsidR="006E6ACD" w:rsidRPr="00A32AB9" w:rsidRDefault="006E6ACD" w:rsidP="00A32AB9">
                        <w:pPr>
                          <w:pStyle w:val="Ttulo1"/>
                        </w:pPr>
                        <w:bookmarkStart w:id="30" w:name="_Toc46999616"/>
                        <w:bookmarkStart w:id="31" w:name="_Toc51942773"/>
                        <w:bookmarkStart w:id="32" w:name="_Toc52016539"/>
                        <w:r w:rsidRPr="00A32AB9">
                          <w:t>Bibliografía y Webgrafía</w:t>
                        </w:r>
                        <w:bookmarkEnd w:id="30"/>
                        <w:bookmarkEnd w:id="31"/>
                        <w:bookmarkEnd w:id="32"/>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2" o:title="UPOLI_identidad" cropbottom="64420f" cropright="31396f"/>
                  <o:lock v:ext="edit" aspectratio="f"/>
                </v:shape>
              </v:group>
            </w:pict>
          </mc:Fallback>
        </mc:AlternateContent>
      </w:r>
    </w:p>
    <w:p w14:paraId="7D3CB2B5" w14:textId="77777777" w:rsidR="00AB2DF6" w:rsidRDefault="00AB2DF6" w:rsidP="00AB2DF6">
      <w:pPr>
        <w:spacing w:line="276" w:lineRule="auto"/>
        <w:jc w:val="left"/>
      </w:pPr>
    </w:p>
    <w:p w14:paraId="1CA0B428" w14:textId="77777777" w:rsidR="00AB2DF6" w:rsidRDefault="00AB2DF6" w:rsidP="00AB2DF6">
      <w:pPr>
        <w:spacing w:line="276" w:lineRule="auto"/>
        <w:jc w:val="left"/>
      </w:pPr>
    </w:p>
    <w:p w14:paraId="0C3BBD7D" w14:textId="1CE75DA5" w:rsidR="009C5CF9" w:rsidRPr="003307DF" w:rsidRDefault="003307DF" w:rsidP="00262BCD">
      <w:pPr>
        <w:spacing w:line="276" w:lineRule="auto"/>
        <w:jc w:val="left"/>
        <w:rPr>
          <w:lang w:val="en-US"/>
        </w:rPr>
      </w:pPr>
      <w:r w:rsidRPr="003307DF">
        <w:t>PHPSimplex</w:t>
      </w:r>
      <w:r w:rsidR="00CD3105">
        <w:t xml:space="preserve"> (2006)</w:t>
      </w:r>
      <w:r w:rsidR="009C5CF9" w:rsidRPr="009C5CF9">
        <w:t xml:space="preserve">. </w:t>
      </w:r>
      <w:r w:rsidRPr="003307DF">
        <w:t>Teoría del método Simplex</w:t>
      </w:r>
      <w:r w:rsidR="009C5CF9" w:rsidRPr="009C5CF9">
        <w:t xml:space="preserve">. </w:t>
      </w:r>
      <w:r w:rsidRPr="003307DF">
        <w:rPr>
          <w:lang w:val="en-US"/>
        </w:rPr>
        <w:t>PHPSimplex</w:t>
      </w:r>
      <w:r w:rsidR="009C5CF9" w:rsidRPr="003307DF">
        <w:rPr>
          <w:lang w:val="en-US"/>
        </w:rPr>
        <w:t>:</w:t>
      </w:r>
      <w:r w:rsidR="001F562B">
        <w:rPr>
          <w:lang w:val="en-US"/>
        </w:rPr>
        <w:t xml:space="preserve"> </w:t>
      </w:r>
      <w:r w:rsidRPr="003307DF">
        <w:rPr>
          <w:lang w:val="en-US"/>
        </w:rPr>
        <w:t>http://www.phpsimplex.com/teoria_metodo_simplex.htm</w:t>
      </w:r>
    </w:p>
    <w:p w14:paraId="6474A78C" w14:textId="77777777" w:rsidR="001F562B" w:rsidRDefault="001F562B" w:rsidP="00262BCD">
      <w:pPr>
        <w:spacing w:line="276" w:lineRule="auto"/>
        <w:jc w:val="left"/>
        <w:rPr>
          <w:lang w:val="en-US"/>
        </w:rPr>
      </w:pPr>
    </w:p>
    <w:p w14:paraId="34486A62" w14:textId="76E3FCED" w:rsidR="00AB2DF6" w:rsidRPr="00CD3105" w:rsidRDefault="00CD3105" w:rsidP="00262BCD">
      <w:pPr>
        <w:spacing w:line="276" w:lineRule="auto"/>
        <w:jc w:val="left"/>
      </w:pPr>
      <w:r w:rsidRPr="00CD3105">
        <w:t>Bryan Salazar López</w:t>
      </w:r>
      <w:r>
        <w:t xml:space="preserve"> (</w:t>
      </w:r>
      <w:r w:rsidRPr="00CD3105">
        <w:t>2019</w:t>
      </w:r>
      <w:r>
        <w:t xml:space="preserve">). </w:t>
      </w:r>
      <w:r w:rsidRPr="00CD3105">
        <w:t>Programación lineal</w:t>
      </w:r>
      <w:r w:rsidR="00AC1CDD">
        <w:t xml:space="preserve">. </w:t>
      </w:r>
      <w:r w:rsidR="00AC1CDD" w:rsidRPr="00AC1CDD">
        <w:t>Ingenieriaindustrialonline</w:t>
      </w:r>
      <w:r w:rsidR="00AC1CDD">
        <w:t xml:space="preserve">: </w:t>
      </w:r>
      <w:r w:rsidR="00262BCD" w:rsidRPr="00CD3105">
        <w:t>https://www.ingenieriaindustrialonline.com/investigacion-de-operaciones/programacion-lineal/</w:t>
      </w:r>
    </w:p>
    <w:p w14:paraId="5925F257" w14:textId="77777777" w:rsidR="00AB2DF6" w:rsidRPr="00CD3105" w:rsidRDefault="00212908" w:rsidP="00AB2DF6">
      <w:pPr>
        <w:tabs>
          <w:tab w:val="left" w:pos="1305"/>
        </w:tabs>
      </w:pPr>
      <w:r>
        <w:rPr>
          <w:noProof/>
          <w:lang w:eastAsia="es-NI"/>
        </w:rPr>
        <mc:AlternateContent>
          <mc:Choice Requires="wpg">
            <w:drawing>
              <wp:anchor distT="0" distB="0" distL="114300" distR="114300" simplePos="0" relativeHeight="251667456" behindDoc="0" locked="0" layoutInCell="1" allowOverlap="1" wp14:anchorId="56270489" wp14:editId="31E5E259">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4AB20F" w14:textId="77777777" w:rsidR="006E6ACD" w:rsidRPr="00A32AB9" w:rsidRDefault="006E6ACD" w:rsidP="00A32AB9">
                              <w:pPr>
                                <w:pStyle w:val="Ttulo1"/>
                              </w:pPr>
                              <w:bookmarkStart w:id="33" w:name="_Toc46999617"/>
                              <w:bookmarkStart w:id="34" w:name="_Toc51942774"/>
                              <w:bookmarkStart w:id="35" w:name="_Toc52016540"/>
                              <w:r w:rsidRPr="00A32AB9">
                                <w:t>Glosario</w:t>
                              </w:r>
                              <w:bookmarkEnd w:id="33"/>
                              <w:bookmarkEnd w:id="34"/>
                              <w:bookmarkEnd w:id="35"/>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1">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6270489"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394AB20F" w14:textId="77777777" w:rsidR="006E6ACD" w:rsidRPr="00A32AB9" w:rsidRDefault="006E6ACD" w:rsidP="00A32AB9">
                        <w:pPr>
                          <w:pStyle w:val="Ttulo1"/>
                        </w:pPr>
                        <w:bookmarkStart w:id="36" w:name="_Toc46999617"/>
                        <w:bookmarkStart w:id="37" w:name="_Toc51942774"/>
                        <w:bookmarkStart w:id="38" w:name="_Toc52016540"/>
                        <w:r w:rsidRPr="00A32AB9">
                          <w:t>Glosario</w:t>
                        </w:r>
                        <w:bookmarkEnd w:id="36"/>
                        <w:bookmarkEnd w:id="37"/>
                        <w:bookmarkEnd w:id="38"/>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2" o:title="UPOLI_identidad" cropbottom="64420f" cropright="31396f"/>
                  <o:lock v:ext="edit" aspectratio="f"/>
                </v:shape>
              </v:group>
            </w:pict>
          </mc:Fallback>
        </mc:AlternateContent>
      </w:r>
    </w:p>
    <w:p w14:paraId="1FCECB0D" w14:textId="77777777" w:rsidR="00AB2DF6" w:rsidRPr="00CD3105" w:rsidRDefault="00AB2DF6" w:rsidP="00AB2DF6">
      <w:pPr>
        <w:tabs>
          <w:tab w:val="left" w:pos="1305"/>
        </w:tabs>
      </w:pPr>
    </w:p>
    <w:p w14:paraId="5B506439" w14:textId="0072C879" w:rsidR="00AB2DF6" w:rsidRPr="00CD3105" w:rsidRDefault="00AB2DF6" w:rsidP="00AB2DF6">
      <w:pPr>
        <w:tabs>
          <w:tab w:val="left" w:pos="1305"/>
        </w:tabs>
        <w:jc w:val="left"/>
      </w:pPr>
    </w:p>
    <w:p w14:paraId="604AE407" w14:textId="77777777" w:rsidR="00491EAC" w:rsidRPr="00406520" w:rsidRDefault="00491EAC" w:rsidP="00406520">
      <w:pPr>
        <w:spacing w:line="276" w:lineRule="auto"/>
        <w:jc w:val="left"/>
        <w:rPr>
          <w:b/>
        </w:rPr>
      </w:pPr>
      <w:r w:rsidRPr="00406520">
        <w:rPr>
          <w:b/>
        </w:rPr>
        <w:t>Algoritmo</w:t>
      </w:r>
      <w:r>
        <w:rPr>
          <w:b/>
        </w:rPr>
        <w:t xml:space="preserve">: </w:t>
      </w:r>
      <w:r w:rsidRPr="00F8036C">
        <w:rPr>
          <w:bCs/>
        </w:rPr>
        <w:t>En matemáticas, lógica, ciencias de la computación y disciplinas relacionadas, un algoritmo ​ es un conjunto de instrucciones o reglas definidas y no-ambiguas, ordenadas y finitas que permite, típicamente, solucionar un problema, realizar un cómputo, procesar datos y llevar a cabo otras tareas o actividades</w:t>
      </w:r>
    </w:p>
    <w:p w14:paraId="341AD176" w14:textId="77777777" w:rsidR="00491EAC" w:rsidRPr="00406520" w:rsidRDefault="00491EAC" w:rsidP="00406520">
      <w:pPr>
        <w:spacing w:line="276" w:lineRule="auto"/>
        <w:jc w:val="left"/>
        <w:rPr>
          <w:b/>
        </w:rPr>
      </w:pPr>
      <w:r w:rsidRPr="00406520">
        <w:rPr>
          <w:b/>
        </w:rPr>
        <w:t>Función Objetivo</w:t>
      </w:r>
      <w:r>
        <w:rPr>
          <w:b/>
        </w:rPr>
        <w:t xml:space="preserve">: </w:t>
      </w:r>
      <w:r w:rsidRPr="00D578A8">
        <w:rPr>
          <w:bCs/>
        </w:rPr>
        <w:t>es la ecuación que será optimizada dadas las limitaciones o restricciones determinadas y con variables que necesitan ser minimizadas o maximizadas usando técnicas de programación lineal o no lineal.</w:t>
      </w:r>
    </w:p>
    <w:p w14:paraId="03E26B72" w14:textId="77777777" w:rsidR="00491EAC" w:rsidRPr="00406520" w:rsidRDefault="00491EAC" w:rsidP="00406520">
      <w:pPr>
        <w:spacing w:line="276" w:lineRule="auto"/>
        <w:jc w:val="left"/>
        <w:rPr>
          <w:b/>
        </w:rPr>
      </w:pPr>
      <w:r w:rsidRPr="00406520">
        <w:rPr>
          <w:b/>
        </w:rPr>
        <w:t>Heurístico</w:t>
      </w:r>
      <w:r>
        <w:rPr>
          <w:b/>
        </w:rPr>
        <w:t xml:space="preserve">: </w:t>
      </w:r>
      <w:r w:rsidRPr="00FB0DBF">
        <w:rPr>
          <w:bCs/>
        </w:rPr>
        <w:t>significa «hallar, inventar» ​ aparece en más de una categoría gramatical. Cuando se usa como sustantivo, se refiere a la disciplina, el arte o la ciencia del descubrimiento.</w:t>
      </w:r>
    </w:p>
    <w:p w14:paraId="2040A425" w14:textId="77777777" w:rsidR="00491EAC" w:rsidRDefault="00491EAC" w:rsidP="00406520">
      <w:pPr>
        <w:spacing w:line="276" w:lineRule="auto"/>
        <w:jc w:val="left"/>
        <w:rPr>
          <w:b/>
        </w:rPr>
      </w:pPr>
      <w:r>
        <w:rPr>
          <w:b/>
        </w:rPr>
        <w:t xml:space="preserve">Método simplex: </w:t>
      </w:r>
      <w:r w:rsidRPr="00D578A8">
        <w:rPr>
          <w:bCs/>
        </w:rPr>
        <w:t>Se refiere a un conjunto de métodos muy usados para resolver problemas de programación lineal, en los cuales de alguna manera se busca el máximo de una función lineal sobre un conjunto de variables que satisfaga un conjunto de inecuaciones lineales.</w:t>
      </w:r>
    </w:p>
    <w:p w14:paraId="6AE5EDF7" w14:textId="77777777" w:rsidR="00491EAC" w:rsidRPr="00406520" w:rsidRDefault="00491EAC" w:rsidP="00406520">
      <w:pPr>
        <w:spacing w:line="276" w:lineRule="auto"/>
        <w:jc w:val="left"/>
        <w:rPr>
          <w:b/>
        </w:rPr>
      </w:pPr>
      <w:r w:rsidRPr="00406520">
        <w:rPr>
          <w:b/>
        </w:rPr>
        <w:t>Programación Lineal</w:t>
      </w:r>
      <w:r>
        <w:rPr>
          <w:b/>
        </w:rPr>
        <w:t xml:space="preserve">: </w:t>
      </w:r>
      <w:r w:rsidRPr="00EF4034">
        <w:rPr>
          <w:bCs/>
        </w:rPr>
        <w:t>es el campo de la programación matemática dedicado a maximizar o minimizar una función lineal, denominada función objetivo, de tal forma que las variables de dicha función estén sujetas a una serie de restricciones expresadas mediante un sistema de ecuaciones o inecuaciones también lineales</w:t>
      </w:r>
      <w:r w:rsidRPr="00EF4034">
        <w:rPr>
          <w:b/>
        </w:rPr>
        <w:t>.</w:t>
      </w:r>
    </w:p>
    <w:p w14:paraId="11E7045C" w14:textId="77777777" w:rsidR="00491EAC" w:rsidRPr="00406520" w:rsidRDefault="00491EAC" w:rsidP="00406520">
      <w:pPr>
        <w:spacing w:line="276" w:lineRule="auto"/>
        <w:jc w:val="left"/>
        <w:rPr>
          <w:b/>
        </w:rPr>
      </w:pPr>
      <w:r w:rsidRPr="00406520">
        <w:rPr>
          <w:b/>
        </w:rPr>
        <w:t>Restricción</w:t>
      </w:r>
      <w:r>
        <w:rPr>
          <w:b/>
        </w:rPr>
        <w:t xml:space="preserve">: </w:t>
      </w:r>
      <w:r w:rsidRPr="001F324E">
        <w:rPr>
          <w:bCs/>
        </w:rPr>
        <w:t>Limitación que se produce en alguna cosa, especialmente en el consumo de algo.</w:t>
      </w:r>
    </w:p>
    <w:sectPr w:rsidR="00491EAC" w:rsidRPr="00406520" w:rsidSect="00A66A79">
      <w:headerReference w:type="default" r:id="rId49"/>
      <w:footerReference w:type="default" r:id="rId5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80FF74" w14:textId="77777777" w:rsidR="008803C6" w:rsidRDefault="008803C6" w:rsidP="007F1B53">
      <w:pPr>
        <w:spacing w:before="0" w:after="0" w:line="240" w:lineRule="auto"/>
      </w:pPr>
      <w:r>
        <w:separator/>
      </w:r>
    </w:p>
  </w:endnote>
  <w:endnote w:type="continuationSeparator" w:id="0">
    <w:p w14:paraId="039D10C7" w14:textId="77777777" w:rsidR="008803C6" w:rsidRDefault="008803C6"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C2F2D" w14:textId="77777777" w:rsidR="006E6ACD" w:rsidRPr="00F3756A" w:rsidRDefault="006E6ACD" w:rsidP="00F3756A">
    <w:pPr>
      <w:pStyle w:val="Piedepgina"/>
    </w:pPr>
    <w:r>
      <w:rPr>
        <w:noProof/>
      </w:rPr>
      <w:drawing>
        <wp:anchor distT="0" distB="0" distL="114300" distR="114300" simplePos="0" relativeHeight="251670528" behindDoc="1" locked="0" layoutInCell="1" allowOverlap="1" wp14:anchorId="59A68055" wp14:editId="63963570">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48CED7F" wp14:editId="7D7FD283">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7D4E3164" w14:textId="77777777" w:rsidR="006E6ACD" w:rsidRPr="005B7617" w:rsidRDefault="006E6ACD"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BC9BAF5" w14:textId="77777777" w:rsidR="006E6ACD" w:rsidRDefault="006E6ACD"/>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48CED7F"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7D4E3164" w14:textId="77777777" w:rsidR="006E6ACD" w:rsidRPr="005B7617" w:rsidRDefault="006E6ACD"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BC9BAF5" w14:textId="77777777" w:rsidR="006E6ACD" w:rsidRDefault="006E6ACD"/>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7EF696" w14:textId="77777777" w:rsidR="008803C6" w:rsidRDefault="008803C6" w:rsidP="007F1B53">
      <w:pPr>
        <w:spacing w:before="0" w:after="0" w:line="240" w:lineRule="auto"/>
      </w:pPr>
      <w:r>
        <w:separator/>
      </w:r>
    </w:p>
  </w:footnote>
  <w:footnote w:type="continuationSeparator" w:id="0">
    <w:p w14:paraId="18F06A67" w14:textId="77777777" w:rsidR="008803C6" w:rsidRDefault="008803C6"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2C26E" w14:textId="77777777" w:rsidR="006E6ACD" w:rsidRDefault="006E6ACD">
    <w:pPr>
      <w:pStyle w:val="Encabezado"/>
    </w:pPr>
    <w:r>
      <w:rPr>
        <w:noProof/>
      </w:rPr>
      <w:drawing>
        <wp:anchor distT="0" distB="0" distL="114300" distR="114300" simplePos="0" relativeHeight="251667456" behindDoc="0" locked="0" layoutInCell="1" allowOverlap="1" wp14:anchorId="49B02BC9" wp14:editId="068C9115">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D5E81"/>
    <w:multiLevelType w:val="hybridMultilevel"/>
    <w:tmpl w:val="7FA2E80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34A6535"/>
    <w:multiLevelType w:val="hybridMultilevel"/>
    <w:tmpl w:val="C09C92E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052C218D"/>
    <w:multiLevelType w:val="hybridMultilevel"/>
    <w:tmpl w:val="CDF83DB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072075DB"/>
    <w:multiLevelType w:val="hybridMultilevel"/>
    <w:tmpl w:val="B95A62A2"/>
    <w:lvl w:ilvl="0" w:tplc="5C721D9E">
      <w:start w:val="1"/>
      <w:numFmt w:val="upperRoman"/>
      <w:lvlText w:val="%1."/>
      <w:lvlJc w:val="left"/>
      <w:pPr>
        <w:ind w:left="1477" w:hanging="1080"/>
      </w:pPr>
      <w:rPr>
        <w:rFonts w:hint="default"/>
        <w:sz w:val="56"/>
      </w:rPr>
    </w:lvl>
    <w:lvl w:ilvl="1" w:tplc="4C0A0019" w:tentative="1">
      <w:start w:val="1"/>
      <w:numFmt w:val="lowerLetter"/>
      <w:lvlText w:val="%2."/>
      <w:lvlJc w:val="left"/>
      <w:pPr>
        <w:ind w:left="1477" w:hanging="360"/>
      </w:pPr>
    </w:lvl>
    <w:lvl w:ilvl="2" w:tplc="4C0A001B" w:tentative="1">
      <w:start w:val="1"/>
      <w:numFmt w:val="lowerRoman"/>
      <w:lvlText w:val="%3."/>
      <w:lvlJc w:val="right"/>
      <w:pPr>
        <w:ind w:left="2197" w:hanging="180"/>
      </w:pPr>
    </w:lvl>
    <w:lvl w:ilvl="3" w:tplc="4C0A000F" w:tentative="1">
      <w:start w:val="1"/>
      <w:numFmt w:val="decimal"/>
      <w:lvlText w:val="%4."/>
      <w:lvlJc w:val="left"/>
      <w:pPr>
        <w:ind w:left="2917" w:hanging="360"/>
      </w:pPr>
    </w:lvl>
    <w:lvl w:ilvl="4" w:tplc="4C0A0019" w:tentative="1">
      <w:start w:val="1"/>
      <w:numFmt w:val="lowerLetter"/>
      <w:lvlText w:val="%5."/>
      <w:lvlJc w:val="left"/>
      <w:pPr>
        <w:ind w:left="3637" w:hanging="360"/>
      </w:pPr>
    </w:lvl>
    <w:lvl w:ilvl="5" w:tplc="4C0A001B" w:tentative="1">
      <w:start w:val="1"/>
      <w:numFmt w:val="lowerRoman"/>
      <w:lvlText w:val="%6."/>
      <w:lvlJc w:val="right"/>
      <w:pPr>
        <w:ind w:left="4357" w:hanging="180"/>
      </w:pPr>
    </w:lvl>
    <w:lvl w:ilvl="6" w:tplc="4C0A000F" w:tentative="1">
      <w:start w:val="1"/>
      <w:numFmt w:val="decimal"/>
      <w:lvlText w:val="%7."/>
      <w:lvlJc w:val="left"/>
      <w:pPr>
        <w:ind w:left="5077" w:hanging="360"/>
      </w:pPr>
    </w:lvl>
    <w:lvl w:ilvl="7" w:tplc="4C0A0019" w:tentative="1">
      <w:start w:val="1"/>
      <w:numFmt w:val="lowerLetter"/>
      <w:lvlText w:val="%8."/>
      <w:lvlJc w:val="left"/>
      <w:pPr>
        <w:ind w:left="5797" w:hanging="360"/>
      </w:pPr>
    </w:lvl>
    <w:lvl w:ilvl="8" w:tplc="4C0A001B" w:tentative="1">
      <w:start w:val="1"/>
      <w:numFmt w:val="lowerRoman"/>
      <w:lvlText w:val="%9."/>
      <w:lvlJc w:val="right"/>
      <w:pPr>
        <w:ind w:left="6517" w:hanging="180"/>
      </w:pPr>
    </w:lvl>
  </w:abstractNum>
  <w:abstractNum w:abstractNumId="4" w15:restartNumberingAfterBreak="0">
    <w:nsid w:val="08170900"/>
    <w:multiLevelType w:val="multilevel"/>
    <w:tmpl w:val="CA00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12F6C"/>
    <w:multiLevelType w:val="hybridMultilevel"/>
    <w:tmpl w:val="26BC58CA"/>
    <w:lvl w:ilvl="0" w:tplc="752EE0A8">
      <w:start w:val="1"/>
      <w:numFmt w:val="lowerLetter"/>
      <w:lvlText w:val="%1)"/>
      <w:lvlJc w:val="left"/>
      <w:pPr>
        <w:ind w:left="720" w:hanging="360"/>
      </w:pPr>
      <w:rPr>
        <w:rFonts w:hint="default"/>
        <w:color w:val="000000"/>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 w15:restartNumberingAfterBreak="0">
    <w:nsid w:val="18DB5007"/>
    <w:multiLevelType w:val="hybridMultilevel"/>
    <w:tmpl w:val="A746A496"/>
    <w:lvl w:ilvl="0" w:tplc="4C0A0009">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1D6E3413"/>
    <w:multiLevelType w:val="hybridMultilevel"/>
    <w:tmpl w:val="19A2D6C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21FB4571"/>
    <w:multiLevelType w:val="multilevel"/>
    <w:tmpl w:val="21FB4571"/>
    <w:lvl w:ilvl="0">
      <w:start w:val="1"/>
      <w:numFmt w:val="lowerLetter"/>
      <w:lvlText w:val="%1)"/>
      <w:lvlJc w:val="left"/>
      <w:pPr>
        <w:ind w:left="2160" w:hanging="360"/>
      </w:pPr>
    </w:lvl>
    <w:lvl w:ilvl="1" w:tentative="1">
      <w:start w:val="1"/>
      <w:numFmt w:val="lowerLetter"/>
      <w:lvlText w:val="%2."/>
      <w:lvlJc w:val="left"/>
      <w:pPr>
        <w:ind w:left="2880" w:hanging="360"/>
      </w:pPr>
    </w:lvl>
    <w:lvl w:ilvl="2" w:tentative="1">
      <w:start w:val="1"/>
      <w:numFmt w:val="lowerRoman"/>
      <w:lvlText w:val="%3."/>
      <w:lvlJc w:val="right"/>
      <w:pPr>
        <w:ind w:left="3600" w:hanging="180"/>
      </w:pPr>
    </w:lvl>
    <w:lvl w:ilvl="3" w:tentative="1">
      <w:start w:val="1"/>
      <w:numFmt w:val="decimal"/>
      <w:lvlText w:val="%4."/>
      <w:lvlJc w:val="left"/>
      <w:pPr>
        <w:ind w:left="4320" w:hanging="360"/>
      </w:pPr>
    </w:lvl>
    <w:lvl w:ilvl="4" w:tentative="1">
      <w:start w:val="1"/>
      <w:numFmt w:val="lowerLetter"/>
      <w:lvlText w:val="%5."/>
      <w:lvlJc w:val="left"/>
      <w:pPr>
        <w:ind w:left="5040" w:hanging="360"/>
      </w:pPr>
    </w:lvl>
    <w:lvl w:ilvl="5" w:tentative="1">
      <w:start w:val="1"/>
      <w:numFmt w:val="lowerRoman"/>
      <w:lvlText w:val="%6."/>
      <w:lvlJc w:val="right"/>
      <w:pPr>
        <w:ind w:left="5760" w:hanging="180"/>
      </w:pPr>
    </w:lvl>
    <w:lvl w:ilvl="6" w:tentative="1">
      <w:start w:val="1"/>
      <w:numFmt w:val="decimal"/>
      <w:lvlText w:val="%7."/>
      <w:lvlJc w:val="left"/>
      <w:pPr>
        <w:ind w:left="6480" w:hanging="360"/>
      </w:pPr>
    </w:lvl>
    <w:lvl w:ilvl="7" w:tentative="1">
      <w:start w:val="1"/>
      <w:numFmt w:val="lowerLetter"/>
      <w:lvlText w:val="%8."/>
      <w:lvlJc w:val="left"/>
      <w:pPr>
        <w:ind w:left="7200" w:hanging="360"/>
      </w:pPr>
    </w:lvl>
    <w:lvl w:ilvl="8" w:tentative="1">
      <w:start w:val="1"/>
      <w:numFmt w:val="lowerRoman"/>
      <w:lvlText w:val="%9."/>
      <w:lvlJc w:val="right"/>
      <w:pPr>
        <w:ind w:left="7920" w:hanging="180"/>
      </w:pPr>
    </w:lvl>
  </w:abstractNum>
  <w:abstractNum w:abstractNumId="9" w15:restartNumberingAfterBreak="0">
    <w:nsid w:val="24547241"/>
    <w:multiLevelType w:val="hybridMultilevel"/>
    <w:tmpl w:val="F59E53C4"/>
    <w:lvl w:ilvl="0" w:tplc="4C0A0017">
      <w:start w:val="1"/>
      <w:numFmt w:val="lowerLetter"/>
      <w:lvlText w:val="%1)"/>
      <w:lvlJc w:val="left"/>
      <w:pPr>
        <w:ind w:left="1077" w:hanging="360"/>
      </w:pPr>
    </w:lvl>
    <w:lvl w:ilvl="1" w:tplc="4C0A0019" w:tentative="1">
      <w:start w:val="1"/>
      <w:numFmt w:val="lowerLetter"/>
      <w:lvlText w:val="%2."/>
      <w:lvlJc w:val="left"/>
      <w:pPr>
        <w:ind w:left="1797" w:hanging="360"/>
      </w:pPr>
    </w:lvl>
    <w:lvl w:ilvl="2" w:tplc="4C0A001B" w:tentative="1">
      <w:start w:val="1"/>
      <w:numFmt w:val="lowerRoman"/>
      <w:lvlText w:val="%3."/>
      <w:lvlJc w:val="right"/>
      <w:pPr>
        <w:ind w:left="2517" w:hanging="180"/>
      </w:pPr>
    </w:lvl>
    <w:lvl w:ilvl="3" w:tplc="4C0A000F" w:tentative="1">
      <w:start w:val="1"/>
      <w:numFmt w:val="decimal"/>
      <w:lvlText w:val="%4."/>
      <w:lvlJc w:val="left"/>
      <w:pPr>
        <w:ind w:left="3237" w:hanging="360"/>
      </w:pPr>
    </w:lvl>
    <w:lvl w:ilvl="4" w:tplc="4C0A0019" w:tentative="1">
      <w:start w:val="1"/>
      <w:numFmt w:val="lowerLetter"/>
      <w:lvlText w:val="%5."/>
      <w:lvlJc w:val="left"/>
      <w:pPr>
        <w:ind w:left="3957" w:hanging="360"/>
      </w:pPr>
    </w:lvl>
    <w:lvl w:ilvl="5" w:tplc="4C0A001B" w:tentative="1">
      <w:start w:val="1"/>
      <w:numFmt w:val="lowerRoman"/>
      <w:lvlText w:val="%6."/>
      <w:lvlJc w:val="right"/>
      <w:pPr>
        <w:ind w:left="4677" w:hanging="180"/>
      </w:pPr>
    </w:lvl>
    <w:lvl w:ilvl="6" w:tplc="4C0A000F" w:tentative="1">
      <w:start w:val="1"/>
      <w:numFmt w:val="decimal"/>
      <w:lvlText w:val="%7."/>
      <w:lvlJc w:val="left"/>
      <w:pPr>
        <w:ind w:left="5397" w:hanging="360"/>
      </w:pPr>
    </w:lvl>
    <w:lvl w:ilvl="7" w:tplc="4C0A0019" w:tentative="1">
      <w:start w:val="1"/>
      <w:numFmt w:val="lowerLetter"/>
      <w:lvlText w:val="%8."/>
      <w:lvlJc w:val="left"/>
      <w:pPr>
        <w:ind w:left="6117" w:hanging="360"/>
      </w:pPr>
    </w:lvl>
    <w:lvl w:ilvl="8" w:tplc="4C0A001B" w:tentative="1">
      <w:start w:val="1"/>
      <w:numFmt w:val="lowerRoman"/>
      <w:lvlText w:val="%9."/>
      <w:lvlJc w:val="right"/>
      <w:pPr>
        <w:ind w:left="6837" w:hanging="180"/>
      </w:pPr>
    </w:lvl>
  </w:abstractNum>
  <w:abstractNum w:abstractNumId="10" w15:restartNumberingAfterBreak="0">
    <w:nsid w:val="32BE4DC7"/>
    <w:multiLevelType w:val="multilevel"/>
    <w:tmpl w:val="40BE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C05E5"/>
    <w:multiLevelType w:val="hybridMultilevel"/>
    <w:tmpl w:val="43CEBF4A"/>
    <w:lvl w:ilvl="0" w:tplc="4C0A0017">
      <w:start w:val="1"/>
      <w:numFmt w:val="lowerLetter"/>
      <w:lvlText w:val="%1)"/>
      <w:lvlJc w:val="left"/>
      <w:pPr>
        <w:ind w:left="720" w:hanging="360"/>
      </w:pPr>
      <w:rPr>
        <w:rFonts w:ascii="Times New Roman" w:hAnsi="Times New Roman" w:cs="Times New Roman"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2" w15:restartNumberingAfterBreak="0">
    <w:nsid w:val="33DC464D"/>
    <w:multiLevelType w:val="hybridMultilevel"/>
    <w:tmpl w:val="6096BCC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35A959EF"/>
    <w:multiLevelType w:val="hybridMultilevel"/>
    <w:tmpl w:val="C930F13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3619170A"/>
    <w:multiLevelType w:val="hybridMultilevel"/>
    <w:tmpl w:val="234C795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38913EBA"/>
    <w:multiLevelType w:val="hybridMultilevel"/>
    <w:tmpl w:val="22FEDBFA"/>
    <w:lvl w:ilvl="0" w:tplc="4C0A0017">
      <w:start w:val="1"/>
      <w:numFmt w:val="lowerLetter"/>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6" w15:restartNumberingAfterBreak="0">
    <w:nsid w:val="3B9F785A"/>
    <w:multiLevelType w:val="hybridMultilevel"/>
    <w:tmpl w:val="2E062906"/>
    <w:lvl w:ilvl="0" w:tplc="4C0A0017">
      <w:start w:val="1"/>
      <w:numFmt w:val="lowerLetter"/>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7" w15:restartNumberingAfterBreak="0">
    <w:nsid w:val="43D91BE0"/>
    <w:multiLevelType w:val="hybridMultilevel"/>
    <w:tmpl w:val="44A005C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8" w15:restartNumberingAfterBreak="0">
    <w:nsid w:val="47026398"/>
    <w:multiLevelType w:val="multilevel"/>
    <w:tmpl w:val="D8B2C554"/>
    <w:lvl w:ilvl="0">
      <w:start w:val="1"/>
      <w:numFmt w:val="decimal"/>
      <w:lvlText w:val="%1."/>
      <w:lvlJc w:val="left"/>
      <w:pPr>
        <w:ind w:left="360" w:hanging="360"/>
      </w:pPr>
    </w:lvl>
    <w:lvl w:ilvl="1">
      <w:start w:val="1"/>
      <w:numFmt w:val="decimal"/>
      <w:isLgl/>
      <w:lvlText w:val="%1.%2."/>
      <w:lvlJc w:val="left"/>
      <w:pPr>
        <w:ind w:left="1080" w:hanging="720"/>
      </w:pPr>
      <w:rPr>
        <w:rFonts w:cs="Calibri" w:hint="default"/>
        <w:b/>
        <w:sz w:val="28"/>
      </w:rPr>
    </w:lvl>
    <w:lvl w:ilvl="2">
      <w:start w:val="1"/>
      <w:numFmt w:val="decimal"/>
      <w:isLgl/>
      <w:lvlText w:val="%1.%2.%3."/>
      <w:lvlJc w:val="left"/>
      <w:pPr>
        <w:ind w:left="1800" w:hanging="1080"/>
      </w:pPr>
      <w:rPr>
        <w:rFonts w:cs="Calibri" w:hint="default"/>
        <w:b/>
        <w:sz w:val="28"/>
      </w:rPr>
    </w:lvl>
    <w:lvl w:ilvl="3">
      <w:start w:val="1"/>
      <w:numFmt w:val="decimal"/>
      <w:isLgl/>
      <w:lvlText w:val="%1.%2.%3.%4."/>
      <w:lvlJc w:val="left"/>
      <w:pPr>
        <w:ind w:left="2160" w:hanging="1080"/>
      </w:pPr>
      <w:rPr>
        <w:rFonts w:cs="Calibri" w:hint="default"/>
        <w:b/>
        <w:sz w:val="28"/>
      </w:rPr>
    </w:lvl>
    <w:lvl w:ilvl="4">
      <w:start w:val="1"/>
      <w:numFmt w:val="decimal"/>
      <w:isLgl/>
      <w:lvlText w:val="%1.%2.%3.%4.%5."/>
      <w:lvlJc w:val="left"/>
      <w:pPr>
        <w:ind w:left="2880" w:hanging="1440"/>
      </w:pPr>
      <w:rPr>
        <w:rFonts w:cs="Calibri" w:hint="default"/>
        <w:b/>
        <w:sz w:val="28"/>
      </w:rPr>
    </w:lvl>
    <w:lvl w:ilvl="5">
      <w:start w:val="1"/>
      <w:numFmt w:val="decimal"/>
      <w:isLgl/>
      <w:lvlText w:val="%1.%2.%3.%4.%5.%6."/>
      <w:lvlJc w:val="left"/>
      <w:pPr>
        <w:ind w:left="3600" w:hanging="1800"/>
      </w:pPr>
      <w:rPr>
        <w:rFonts w:cs="Calibri" w:hint="default"/>
        <w:b/>
        <w:sz w:val="28"/>
      </w:rPr>
    </w:lvl>
    <w:lvl w:ilvl="6">
      <w:start w:val="1"/>
      <w:numFmt w:val="decimal"/>
      <w:isLgl/>
      <w:lvlText w:val="%1.%2.%3.%4.%5.%6.%7."/>
      <w:lvlJc w:val="left"/>
      <w:pPr>
        <w:ind w:left="3960" w:hanging="1800"/>
      </w:pPr>
      <w:rPr>
        <w:rFonts w:cs="Calibri" w:hint="default"/>
        <w:b/>
        <w:sz w:val="28"/>
      </w:rPr>
    </w:lvl>
    <w:lvl w:ilvl="7">
      <w:start w:val="1"/>
      <w:numFmt w:val="decimal"/>
      <w:isLgl/>
      <w:lvlText w:val="%1.%2.%3.%4.%5.%6.%7.%8."/>
      <w:lvlJc w:val="left"/>
      <w:pPr>
        <w:ind w:left="4680" w:hanging="2160"/>
      </w:pPr>
      <w:rPr>
        <w:rFonts w:cs="Calibri" w:hint="default"/>
        <w:b/>
        <w:sz w:val="28"/>
      </w:rPr>
    </w:lvl>
    <w:lvl w:ilvl="8">
      <w:start w:val="1"/>
      <w:numFmt w:val="decimal"/>
      <w:isLgl/>
      <w:lvlText w:val="%1.%2.%3.%4.%5.%6.%7.%8.%9."/>
      <w:lvlJc w:val="left"/>
      <w:pPr>
        <w:ind w:left="5400" w:hanging="2520"/>
      </w:pPr>
      <w:rPr>
        <w:rFonts w:cs="Calibri" w:hint="default"/>
        <w:b/>
        <w:sz w:val="28"/>
      </w:rPr>
    </w:lvl>
  </w:abstractNum>
  <w:abstractNum w:abstractNumId="19" w15:restartNumberingAfterBreak="0">
    <w:nsid w:val="49E64AF5"/>
    <w:multiLevelType w:val="hybridMultilevel"/>
    <w:tmpl w:val="AF864330"/>
    <w:lvl w:ilvl="0" w:tplc="4C0A0017">
      <w:start w:val="1"/>
      <w:numFmt w:val="lowerLetter"/>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0" w15:restartNumberingAfterBreak="0">
    <w:nsid w:val="4C6F10F4"/>
    <w:multiLevelType w:val="hybridMultilevel"/>
    <w:tmpl w:val="AF864330"/>
    <w:lvl w:ilvl="0" w:tplc="4C0A0017">
      <w:start w:val="1"/>
      <w:numFmt w:val="lowerLetter"/>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1" w15:restartNumberingAfterBreak="0">
    <w:nsid w:val="4CFD4607"/>
    <w:multiLevelType w:val="multilevel"/>
    <w:tmpl w:val="9584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AB2B7B"/>
    <w:multiLevelType w:val="multilevel"/>
    <w:tmpl w:val="52AB2B7B"/>
    <w:lvl w:ilvl="0">
      <w:start w:val="1"/>
      <w:numFmt w:val="bullet"/>
      <w:lvlText w:val=""/>
      <w:lvlJc w:val="left"/>
      <w:pPr>
        <w:ind w:left="1068" w:hanging="360"/>
      </w:pPr>
      <w:rPr>
        <w:rFonts w:ascii="Wingdings" w:hAnsi="Wingdings" w:hint="default"/>
      </w:rPr>
    </w:lvl>
    <w:lvl w:ilvl="1" w:tentative="1">
      <w:start w:val="1"/>
      <w:numFmt w:val="bullet"/>
      <w:lvlText w:val="o"/>
      <w:lvlJc w:val="left"/>
      <w:pPr>
        <w:ind w:left="1788" w:hanging="360"/>
      </w:pPr>
      <w:rPr>
        <w:rFonts w:ascii="Courier New" w:hAnsi="Courier New" w:cs="Courier New" w:hint="default"/>
      </w:rPr>
    </w:lvl>
    <w:lvl w:ilvl="2" w:tentative="1">
      <w:start w:val="1"/>
      <w:numFmt w:val="bullet"/>
      <w:lvlText w:val=""/>
      <w:lvlJc w:val="left"/>
      <w:pPr>
        <w:ind w:left="2508" w:hanging="360"/>
      </w:pPr>
      <w:rPr>
        <w:rFonts w:ascii="Wingdings" w:hAnsi="Wingdings" w:hint="default"/>
      </w:rPr>
    </w:lvl>
    <w:lvl w:ilvl="3" w:tentative="1">
      <w:start w:val="1"/>
      <w:numFmt w:val="bullet"/>
      <w:lvlText w:val=""/>
      <w:lvlJc w:val="left"/>
      <w:pPr>
        <w:ind w:left="3228" w:hanging="360"/>
      </w:pPr>
      <w:rPr>
        <w:rFonts w:ascii="Symbol" w:hAnsi="Symbol" w:hint="default"/>
      </w:rPr>
    </w:lvl>
    <w:lvl w:ilvl="4" w:tentative="1">
      <w:start w:val="1"/>
      <w:numFmt w:val="bullet"/>
      <w:lvlText w:val="o"/>
      <w:lvlJc w:val="left"/>
      <w:pPr>
        <w:ind w:left="3948" w:hanging="360"/>
      </w:pPr>
      <w:rPr>
        <w:rFonts w:ascii="Courier New" w:hAnsi="Courier New" w:cs="Courier New" w:hint="default"/>
      </w:rPr>
    </w:lvl>
    <w:lvl w:ilvl="5" w:tentative="1">
      <w:start w:val="1"/>
      <w:numFmt w:val="bullet"/>
      <w:lvlText w:val=""/>
      <w:lvlJc w:val="left"/>
      <w:pPr>
        <w:ind w:left="4668" w:hanging="360"/>
      </w:pPr>
      <w:rPr>
        <w:rFonts w:ascii="Wingdings" w:hAnsi="Wingdings" w:hint="default"/>
      </w:rPr>
    </w:lvl>
    <w:lvl w:ilvl="6" w:tentative="1">
      <w:start w:val="1"/>
      <w:numFmt w:val="bullet"/>
      <w:lvlText w:val=""/>
      <w:lvlJc w:val="left"/>
      <w:pPr>
        <w:ind w:left="5388" w:hanging="360"/>
      </w:pPr>
      <w:rPr>
        <w:rFonts w:ascii="Symbol" w:hAnsi="Symbol" w:hint="default"/>
      </w:rPr>
    </w:lvl>
    <w:lvl w:ilvl="7" w:tentative="1">
      <w:start w:val="1"/>
      <w:numFmt w:val="bullet"/>
      <w:lvlText w:val="o"/>
      <w:lvlJc w:val="left"/>
      <w:pPr>
        <w:ind w:left="6108" w:hanging="360"/>
      </w:pPr>
      <w:rPr>
        <w:rFonts w:ascii="Courier New" w:hAnsi="Courier New" w:cs="Courier New" w:hint="default"/>
      </w:rPr>
    </w:lvl>
    <w:lvl w:ilvl="8" w:tentative="1">
      <w:start w:val="1"/>
      <w:numFmt w:val="bullet"/>
      <w:lvlText w:val=""/>
      <w:lvlJc w:val="left"/>
      <w:pPr>
        <w:ind w:left="6828" w:hanging="360"/>
      </w:pPr>
      <w:rPr>
        <w:rFonts w:ascii="Wingdings" w:hAnsi="Wingdings" w:hint="default"/>
      </w:rPr>
    </w:lvl>
  </w:abstractNum>
  <w:abstractNum w:abstractNumId="23" w15:restartNumberingAfterBreak="0">
    <w:nsid w:val="55E15902"/>
    <w:multiLevelType w:val="hybridMultilevel"/>
    <w:tmpl w:val="DA2455D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4" w15:restartNumberingAfterBreak="0">
    <w:nsid w:val="59F97BEB"/>
    <w:multiLevelType w:val="multilevel"/>
    <w:tmpl w:val="59F97BEB"/>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15:restartNumberingAfterBreak="0">
    <w:nsid w:val="5C4476FD"/>
    <w:multiLevelType w:val="multilevel"/>
    <w:tmpl w:val="5C4476FD"/>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15:restartNumberingAfterBreak="0">
    <w:nsid w:val="5E1E00E5"/>
    <w:multiLevelType w:val="hybridMultilevel"/>
    <w:tmpl w:val="E16689F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7" w15:restartNumberingAfterBreak="0">
    <w:nsid w:val="5E8D1A37"/>
    <w:multiLevelType w:val="hybridMultilevel"/>
    <w:tmpl w:val="D1589A0E"/>
    <w:lvl w:ilvl="0" w:tplc="040A0013">
      <w:start w:val="1"/>
      <w:numFmt w:val="upperRoman"/>
      <w:lvlText w:val="%1."/>
      <w:lvlJc w:val="right"/>
      <w:pPr>
        <w:ind w:left="2817" w:hanging="360"/>
      </w:pPr>
    </w:lvl>
    <w:lvl w:ilvl="1" w:tplc="040A0019" w:tentative="1">
      <w:start w:val="1"/>
      <w:numFmt w:val="lowerLetter"/>
      <w:lvlText w:val="%2."/>
      <w:lvlJc w:val="left"/>
      <w:pPr>
        <w:ind w:left="3897" w:hanging="360"/>
      </w:pPr>
    </w:lvl>
    <w:lvl w:ilvl="2" w:tplc="040A001B" w:tentative="1">
      <w:start w:val="1"/>
      <w:numFmt w:val="lowerRoman"/>
      <w:lvlText w:val="%3."/>
      <w:lvlJc w:val="right"/>
      <w:pPr>
        <w:ind w:left="4617" w:hanging="180"/>
      </w:pPr>
    </w:lvl>
    <w:lvl w:ilvl="3" w:tplc="040A000F" w:tentative="1">
      <w:start w:val="1"/>
      <w:numFmt w:val="decimal"/>
      <w:lvlText w:val="%4."/>
      <w:lvlJc w:val="left"/>
      <w:pPr>
        <w:ind w:left="5337" w:hanging="360"/>
      </w:pPr>
    </w:lvl>
    <w:lvl w:ilvl="4" w:tplc="040A0019" w:tentative="1">
      <w:start w:val="1"/>
      <w:numFmt w:val="lowerLetter"/>
      <w:lvlText w:val="%5."/>
      <w:lvlJc w:val="left"/>
      <w:pPr>
        <w:ind w:left="6057" w:hanging="360"/>
      </w:pPr>
    </w:lvl>
    <w:lvl w:ilvl="5" w:tplc="040A001B" w:tentative="1">
      <w:start w:val="1"/>
      <w:numFmt w:val="lowerRoman"/>
      <w:lvlText w:val="%6."/>
      <w:lvlJc w:val="right"/>
      <w:pPr>
        <w:ind w:left="6777" w:hanging="180"/>
      </w:pPr>
    </w:lvl>
    <w:lvl w:ilvl="6" w:tplc="040A000F" w:tentative="1">
      <w:start w:val="1"/>
      <w:numFmt w:val="decimal"/>
      <w:lvlText w:val="%7."/>
      <w:lvlJc w:val="left"/>
      <w:pPr>
        <w:ind w:left="7497" w:hanging="360"/>
      </w:pPr>
    </w:lvl>
    <w:lvl w:ilvl="7" w:tplc="040A0019" w:tentative="1">
      <w:start w:val="1"/>
      <w:numFmt w:val="lowerLetter"/>
      <w:lvlText w:val="%8."/>
      <w:lvlJc w:val="left"/>
      <w:pPr>
        <w:ind w:left="8217" w:hanging="360"/>
      </w:pPr>
    </w:lvl>
    <w:lvl w:ilvl="8" w:tplc="040A001B" w:tentative="1">
      <w:start w:val="1"/>
      <w:numFmt w:val="lowerRoman"/>
      <w:lvlText w:val="%9."/>
      <w:lvlJc w:val="right"/>
      <w:pPr>
        <w:ind w:left="8937" w:hanging="180"/>
      </w:pPr>
    </w:lvl>
  </w:abstractNum>
  <w:abstractNum w:abstractNumId="28" w15:restartNumberingAfterBreak="0">
    <w:nsid w:val="5FBB6608"/>
    <w:multiLevelType w:val="hybridMultilevel"/>
    <w:tmpl w:val="A2FC3638"/>
    <w:lvl w:ilvl="0" w:tplc="3A88E966">
      <w:start w:val="9"/>
      <w:numFmt w:val="bullet"/>
      <w:lvlText w:val=""/>
      <w:lvlJc w:val="left"/>
      <w:pPr>
        <w:ind w:left="720" w:hanging="360"/>
      </w:pPr>
      <w:rPr>
        <w:rFonts w:ascii="Symbol" w:eastAsia="Calibri" w:hAnsi="Symbol" w:cs="Times New Roman"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9" w15:restartNumberingAfterBreak="0">
    <w:nsid w:val="609F11CE"/>
    <w:multiLevelType w:val="hybridMultilevel"/>
    <w:tmpl w:val="0966DBB8"/>
    <w:lvl w:ilvl="0" w:tplc="4C0A0017">
      <w:start w:val="1"/>
      <w:numFmt w:val="lowerLetter"/>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0" w15:restartNumberingAfterBreak="0">
    <w:nsid w:val="61247B21"/>
    <w:multiLevelType w:val="hybridMultilevel"/>
    <w:tmpl w:val="CF3E328A"/>
    <w:lvl w:ilvl="0" w:tplc="4C0A0003">
      <w:start w:val="1"/>
      <w:numFmt w:val="bullet"/>
      <w:lvlText w:val="o"/>
      <w:lvlJc w:val="left"/>
      <w:pPr>
        <w:ind w:left="1776" w:hanging="360"/>
      </w:pPr>
      <w:rPr>
        <w:rFonts w:ascii="Courier New" w:hAnsi="Courier New" w:cs="Courier New" w:hint="default"/>
      </w:rPr>
    </w:lvl>
    <w:lvl w:ilvl="1" w:tplc="4C0A0003" w:tentative="1">
      <w:start w:val="1"/>
      <w:numFmt w:val="bullet"/>
      <w:lvlText w:val="o"/>
      <w:lvlJc w:val="left"/>
      <w:pPr>
        <w:ind w:left="2496" w:hanging="360"/>
      </w:pPr>
      <w:rPr>
        <w:rFonts w:ascii="Courier New" w:hAnsi="Courier New" w:cs="Courier New" w:hint="default"/>
      </w:rPr>
    </w:lvl>
    <w:lvl w:ilvl="2" w:tplc="4C0A0005" w:tentative="1">
      <w:start w:val="1"/>
      <w:numFmt w:val="bullet"/>
      <w:lvlText w:val=""/>
      <w:lvlJc w:val="left"/>
      <w:pPr>
        <w:ind w:left="3216" w:hanging="360"/>
      </w:pPr>
      <w:rPr>
        <w:rFonts w:ascii="Wingdings" w:hAnsi="Wingdings" w:hint="default"/>
      </w:rPr>
    </w:lvl>
    <w:lvl w:ilvl="3" w:tplc="4C0A0001" w:tentative="1">
      <w:start w:val="1"/>
      <w:numFmt w:val="bullet"/>
      <w:lvlText w:val=""/>
      <w:lvlJc w:val="left"/>
      <w:pPr>
        <w:ind w:left="3936" w:hanging="360"/>
      </w:pPr>
      <w:rPr>
        <w:rFonts w:ascii="Symbol" w:hAnsi="Symbol" w:hint="default"/>
      </w:rPr>
    </w:lvl>
    <w:lvl w:ilvl="4" w:tplc="4C0A0003" w:tentative="1">
      <w:start w:val="1"/>
      <w:numFmt w:val="bullet"/>
      <w:lvlText w:val="o"/>
      <w:lvlJc w:val="left"/>
      <w:pPr>
        <w:ind w:left="4656" w:hanging="360"/>
      </w:pPr>
      <w:rPr>
        <w:rFonts w:ascii="Courier New" w:hAnsi="Courier New" w:cs="Courier New" w:hint="default"/>
      </w:rPr>
    </w:lvl>
    <w:lvl w:ilvl="5" w:tplc="4C0A0005" w:tentative="1">
      <w:start w:val="1"/>
      <w:numFmt w:val="bullet"/>
      <w:lvlText w:val=""/>
      <w:lvlJc w:val="left"/>
      <w:pPr>
        <w:ind w:left="5376" w:hanging="360"/>
      </w:pPr>
      <w:rPr>
        <w:rFonts w:ascii="Wingdings" w:hAnsi="Wingdings" w:hint="default"/>
      </w:rPr>
    </w:lvl>
    <w:lvl w:ilvl="6" w:tplc="4C0A0001" w:tentative="1">
      <w:start w:val="1"/>
      <w:numFmt w:val="bullet"/>
      <w:lvlText w:val=""/>
      <w:lvlJc w:val="left"/>
      <w:pPr>
        <w:ind w:left="6096" w:hanging="360"/>
      </w:pPr>
      <w:rPr>
        <w:rFonts w:ascii="Symbol" w:hAnsi="Symbol" w:hint="default"/>
      </w:rPr>
    </w:lvl>
    <w:lvl w:ilvl="7" w:tplc="4C0A0003" w:tentative="1">
      <w:start w:val="1"/>
      <w:numFmt w:val="bullet"/>
      <w:lvlText w:val="o"/>
      <w:lvlJc w:val="left"/>
      <w:pPr>
        <w:ind w:left="6816" w:hanging="360"/>
      </w:pPr>
      <w:rPr>
        <w:rFonts w:ascii="Courier New" w:hAnsi="Courier New" w:cs="Courier New" w:hint="default"/>
      </w:rPr>
    </w:lvl>
    <w:lvl w:ilvl="8" w:tplc="4C0A0005" w:tentative="1">
      <w:start w:val="1"/>
      <w:numFmt w:val="bullet"/>
      <w:lvlText w:val=""/>
      <w:lvlJc w:val="left"/>
      <w:pPr>
        <w:ind w:left="7536" w:hanging="360"/>
      </w:pPr>
      <w:rPr>
        <w:rFonts w:ascii="Wingdings" w:hAnsi="Wingdings" w:hint="default"/>
      </w:rPr>
    </w:lvl>
  </w:abstractNum>
  <w:abstractNum w:abstractNumId="31" w15:restartNumberingAfterBreak="0">
    <w:nsid w:val="64CD646E"/>
    <w:multiLevelType w:val="hybridMultilevel"/>
    <w:tmpl w:val="4DA05F2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2" w15:restartNumberingAfterBreak="0">
    <w:nsid w:val="65D60A19"/>
    <w:multiLevelType w:val="hybridMultilevel"/>
    <w:tmpl w:val="051EBC74"/>
    <w:lvl w:ilvl="0" w:tplc="4C0A0017">
      <w:start w:val="1"/>
      <w:numFmt w:val="lowerLetter"/>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3" w15:restartNumberingAfterBreak="0">
    <w:nsid w:val="7590668C"/>
    <w:multiLevelType w:val="hybridMultilevel"/>
    <w:tmpl w:val="A230753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4" w15:restartNumberingAfterBreak="0">
    <w:nsid w:val="787B601B"/>
    <w:multiLevelType w:val="hybridMultilevel"/>
    <w:tmpl w:val="92B83EA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1316688963">
    <w:abstractNumId w:val="16"/>
  </w:num>
  <w:num w:numId="2" w16cid:durableId="1112671784">
    <w:abstractNumId w:val="11"/>
  </w:num>
  <w:num w:numId="3" w16cid:durableId="205217491">
    <w:abstractNumId w:val="29"/>
  </w:num>
  <w:num w:numId="4" w16cid:durableId="260186623">
    <w:abstractNumId w:val="32"/>
  </w:num>
  <w:num w:numId="5" w16cid:durableId="916590670">
    <w:abstractNumId w:val="9"/>
  </w:num>
  <w:num w:numId="6" w16cid:durableId="886720784">
    <w:abstractNumId w:val="5"/>
  </w:num>
  <w:num w:numId="7" w16cid:durableId="807818760">
    <w:abstractNumId w:val="15"/>
  </w:num>
  <w:num w:numId="8" w16cid:durableId="1830050270">
    <w:abstractNumId w:val="22"/>
  </w:num>
  <w:num w:numId="9" w16cid:durableId="4603055">
    <w:abstractNumId w:val="25"/>
  </w:num>
  <w:num w:numId="10" w16cid:durableId="1922641783">
    <w:abstractNumId w:val="24"/>
  </w:num>
  <w:num w:numId="11" w16cid:durableId="1838493987">
    <w:abstractNumId w:val="8"/>
    <w:lvlOverride w:ilvl="0">
      <w:startOverride w:val="1"/>
    </w:lvlOverride>
  </w:num>
  <w:num w:numId="12" w16cid:durableId="847643171">
    <w:abstractNumId w:val="27"/>
  </w:num>
  <w:num w:numId="13" w16cid:durableId="1707826410">
    <w:abstractNumId w:val="18"/>
  </w:num>
  <w:num w:numId="14" w16cid:durableId="1820145311">
    <w:abstractNumId w:val="30"/>
  </w:num>
  <w:num w:numId="15" w16cid:durableId="1721323416">
    <w:abstractNumId w:val="28"/>
  </w:num>
  <w:num w:numId="16" w16cid:durableId="680200891">
    <w:abstractNumId w:val="6"/>
  </w:num>
  <w:num w:numId="17" w16cid:durableId="786314804">
    <w:abstractNumId w:val="19"/>
  </w:num>
  <w:num w:numId="18" w16cid:durableId="585845145">
    <w:abstractNumId w:val="20"/>
  </w:num>
  <w:num w:numId="19" w16cid:durableId="2068259301">
    <w:abstractNumId w:val="7"/>
  </w:num>
  <w:num w:numId="20" w16cid:durableId="1142232535">
    <w:abstractNumId w:val="2"/>
  </w:num>
  <w:num w:numId="21" w16cid:durableId="576983188">
    <w:abstractNumId w:val="26"/>
  </w:num>
  <w:num w:numId="22" w16cid:durableId="832766917">
    <w:abstractNumId w:val="31"/>
  </w:num>
  <w:num w:numId="23" w16cid:durableId="1745175979">
    <w:abstractNumId w:val="3"/>
  </w:num>
  <w:num w:numId="24" w16cid:durableId="109476572">
    <w:abstractNumId w:val="33"/>
  </w:num>
  <w:num w:numId="25" w16cid:durableId="1502503357">
    <w:abstractNumId w:val="14"/>
  </w:num>
  <w:num w:numId="26" w16cid:durableId="23406025">
    <w:abstractNumId w:val="0"/>
  </w:num>
  <w:num w:numId="27" w16cid:durableId="1915580435">
    <w:abstractNumId w:val="13"/>
  </w:num>
  <w:num w:numId="28" w16cid:durableId="1131829891">
    <w:abstractNumId w:val="34"/>
  </w:num>
  <w:num w:numId="29" w16cid:durableId="1774741584">
    <w:abstractNumId w:val="23"/>
  </w:num>
  <w:num w:numId="30" w16cid:durableId="630748993">
    <w:abstractNumId w:val="10"/>
  </w:num>
  <w:num w:numId="31" w16cid:durableId="1105461605">
    <w:abstractNumId w:val="4"/>
  </w:num>
  <w:num w:numId="32" w16cid:durableId="1245606474">
    <w:abstractNumId w:val="17"/>
  </w:num>
  <w:num w:numId="33" w16cid:durableId="1255086319">
    <w:abstractNumId w:val="12"/>
  </w:num>
  <w:num w:numId="34" w16cid:durableId="881013661">
    <w:abstractNumId w:val="1"/>
  </w:num>
  <w:num w:numId="35" w16cid:durableId="128958131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508"/>
    <w:rsid w:val="00020D42"/>
    <w:rsid w:val="000446AD"/>
    <w:rsid w:val="000A4C3C"/>
    <w:rsid w:val="000F150D"/>
    <w:rsid w:val="001138D5"/>
    <w:rsid w:val="00165EF9"/>
    <w:rsid w:val="001726BE"/>
    <w:rsid w:val="001C720B"/>
    <w:rsid w:val="001F324E"/>
    <w:rsid w:val="001F562B"/>
    <w:rsid w:val="0020003D"/>
    <w:rsid w:val="00212908"/>
    <w:rsid w:val="0022018F"/>
    <w:rsid w:val="00221D16"/>
    <w:rsid w:val="00232293"/>
    <w:rsid w:val="00252F9E"/>
    <w:rsid w:val="00261161"/>
    <w:rsid w:val="00262BCD"/>
    <w:rsid w:val="002A6BFE"/>
    <w:rsid w:val="002D6A85"/>
    <w:rsid w:val="002E3A77"/>
    <w:rsid w:val="002F0A67"/>
    <w:rsid w:val="003307DF"/>
    <w:rsid w:val="003308E5"/>
    <w:rsid w:val="00346434"/>
    <w:rsid w:val="003717C3"/>
    <w:rsid w:val="003A14EA"/>
    <w:rsid w:val="003E0D37"/>
    <w:rsid w:val="003F3A88"/>
    <w:rsid w:val="00406520"/>
    <w:rsid w:val="00491EAC"/>
    <w:rsid w:val="004A18B8"/>
    <w:rsid w:val="00507CCA"/>
    <w:rsid w:val="00526FCA"/>
    <w:rsid w:val="0054053B"/>
    <w:rsid w:val="00547521"/>
    <w:rsid w:val="00557F36"/>
    <w:rsid w:val="005B0B82"/>
    <w:rsid w:val="005B7617"/>
    <w:rsid w:val="005E27A5"/>
    <w:rsid w:val="006233F8"/>
    <w:rsid w:val="00635F19"/>
    <w:rsid w:val="00636C8A"/>
    <w:rsid w:val="0067612A"/>
    <w:rsid w:val="00680D3C"/>
    <w:rsid w:val="00686701"/>
    <w:rsid w:val="006B6105"/>
    <w:rsid w:val="006E6ACD"/>
    <w:rsid w:val="00797826"/>
    <w:rsid w:val="007D2D57"/>
    <w:rsid w:val="007F1B53"/>
    <w:rsid w:val="008269E4"/>
    <w:rsid w:val="00843820"/>
    <w:rsid w:val="00857A4F"/>
    <w:rsid w:val="008803C6"/>
    <w:rsid w:val="00880817"/>
    <w:rsid w:val="00881EBE"/>
    <w:rsid w:val="00891D18"/>
    <w:rsid w:val="00891FDD"/>
    <w:rsid w:val="008B0A58"/>
    <w:rsid w:val="008E3FF3"/>
    <w:rsid w:val="00984E87"/>
    <w:rsid w:val="009C5CF9"/>
    <w:rsid w:val="00A32AB9"/>
    <w:rsid w:val="00A66A79"/>
    <w:rsid w:val="00A67DD5"/>
    <w:rsid w:val="00AB2DF6"/>
    <w:rsid w:val="00AB5508"/>
    <w:rsid w:val="00AC1CDD"/>
    <w:rsid w:val="00AD5DE8"/>
    <w:rsid w:val="00AF551B"/>
    <w:rsid w:val="00B0609B"/>
    <w:rsid w:val="00B47A03"/>
    <w:rsid w:val="00B86265"/>
    <w:rsid w:val="00BC01BC"/>
    <w:rsid w:val="00C05DF4"/>
    <w:rsid w:val="00C739AF"/>
    <w:rsid w:val="00CD3105"/>
    <w:rsid w:val="00D55BEC"/>
    <w:rsid w:val="00D578A8"/>
    <w:rsid w:val="00DE5F24"/>
    <w:rsid w:val="00E42177"/>
    <w:rsid w:val="00E83752"/>
    <w:rsid w:val="00EE1423"/>
    <w:rsid w:val="00EF4034"/>
    <w:rsid w:val="00F02BF4"/>
    <w:rsid w:val="00F3756A"/>
    <w:rsid w:val="00F43320"/>
    <w:rsid w:val="00F47697"/>
    <w:rsid w:val="00F52DFA"/>
    <w:rsid w:val="00F62742"/>
    <w:rsid w:val="00F65696"/>
    <w:rsid w:val="00F8036C"/>
    <w:rsid w:val="00FB0DBF"/>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FA71C"/>
  <w15:chartTrackingRefBased/>
  <w15:docId w15:val="{EC5ED07A-22DF-4FA0-B51B-40911893E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Textonotapie">
    <w:name w:val="footnote text"/>
    <w:basedOn w:val="Normal"/>
    <w:link w:val="TextonotapieCar"/>
    <w:uiPriority w:val="99"/>
    <w:semiHidden/>
    <w:unhideWhenUsed/>
    <w:rsid w:val="0067612A"/>
    <w:pPr>
      <w:spacing w:before="0" w:after="0" w:line="293" w:lineRule="auto"/>
      <w:ind w:left="397" w:right="5"/>
    </w:pPr>
    <w:rPr>
      <w:rFonts w:eastAsia="Times New Roman" w:cs="Times New Roman"/>
      <w:sz w:val="20"/>
      <w:szCs w:val="20"/>
      <w:lang w:val="x-none"/>
    </w:rPr>
  </w:style>
  <w:style w:type="character" w:customStyle="1" w:styleId="TextonotapieCar">
    <w:name w:val="Texto nota pie Car"/>
    <w:basedOn w:val="Fuentedeprrafopredeter"/>
    <w:link w:val="Textonotapie"/>
    <w:uiPriority w:val="99"/>
    <w:semiHidden/>
    <w:rsid w:val="0067612A"/>
    <w:rPr>
      <w:rFonts w:ascii="Tahoma" w:eastAsia="Times New Roman" w:hAnsi="Tahoma" w:cs="Times New Roman"/>
      <w:sz w:val="20"/>
      <w:szCs w:val="20"/>
      <w:lang w:val="x-none"/>
    </w:rPr>
  </w:style>
  <w:style w:type="character" w:styleId="Refdenotaalpie">
    <w:name w:val="footnote reference"/>
    <w:uiPriority w:val="99"/>
    <w:semiHidden/>
    <w:unhideWhenUsed/>
    <w:rsid w:val="0067612A"/>
    <w:rPr>
      <w:vertAlign w:val="superscript"/>
    </w:rPr>
  </w:style>
  <w:style w:type="table" w:styleId="Tablaconcuadrcula">
    <w:name w:val="Table Grid"/>
    <w:basedOn w:val="Tablanormal"/>
    <w:uiPriority w:val="59"/>
    <w:rsid w:val="0067612A"/>
    <w:pPr>
      <w:spacing w:after="0" w:line="240" w:lineRule="auto"/>
    </w:pPr>
    <w:rPr>
      <w:rFonts w:ascii="Calibri" w:eastAsia="Times New Roman" w:hAnsi="Calibri" w:cs="Times New Roman"/>
      <w:sz w:val="20"/>
      <w:szCs w:val="20"/>
      <w:lang w:eastAsia="es-N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
    <w:basedOn w:val="Ttulo1"/>
    <w:next w:val="Normal"/>
    <w:uiPriority w:val="39"/>
    <w:unhideWhenUsed/>
    <w:qFormat/>
    <w:rsid w:val="0067612A"/>
    <w:pPr>
      <w:spacing w:before="480" w:line="276" w:lineRule="auto"/>
      <w:outlineLvl w:val="9"/>
    </w:pPr>
    <w:rPr>
      <w:rFonts w:eastAsia="Times New Roman" w:cs="Times New Roman"/>
      <w:bCs/>
      <w:color w:val="365F91"/>
      <w:sz w:val="28"/>
      <w:szCs w:val="28"/>
      <w:lang w:val="es-ES"/>
    </w:rPr>
  </w:style>
  <w:style w:type="paragraph" w:styleId="TDC2">
    <w:name w:val="toc 2"/>
    <w:basedOn w:val="Normal"/>
    <w:next w:val="Normal"/>
    <w:autoRedefine/>
    <w:uiPriority w:val="39"/>
    <w:unhideWhenUsed/>
    <w:rsid w:val="0067612A"/>
    <w:pPr>
      <w:spacing w:before="0" w:after="0" w:line="293" w:lineRule="auto"/>
      <w:ind w:left="240" w:right="5"/>
    </w:pPr>
    <w:rPr>
      <w:rFonts w:eastAsia="Times New Roman" w:cs="Tahoma"/>
      <w:szCs w:val="24"/>
    </w:rPr>
  </w:style>
  <w:style w:type="paragraph" w:customStyle="1" w:styleId="Pa2">
    <w:name w:val="Pa2"/>
    <w:basedOn w:val="Normal"/>
    <w:next w:val="Normal"/>
    <w:uiPriority w:val="99"/>
    <w:rsid w:val="0067612A"/>
    <w:pPr>
      <w:autoSpaceDE w:val="0"/>
      <w:autoSpaceDN w:val="0"/>
      <w:adjustRightInd w:val="0"/>
      <w:spacing w:before="0" w:after="0" w:line="241" w:lineRule="atLeast"/>
      <w:jc w:val="left"/>
    </w:pPr>
    <w:rPr>
      <w:rFonts w:eastAsia="Calibri" w:cs="Tahoma"/>
      <w:szCs w:val="24"/>
      <w:lang w:eastAsia="es-NI"/>
    </w:rPr>
  </w:style>
  <w:style w:type="character" w:customStyle="1" w:styleId="A7">
    <w:name w:val="A7"/>
    <w:uiPriority w:val="99"/>
    <w:rsid w:val="0067612A"/>
    <w:rPr>
      <w:color w:val="000000"/>
      <w:sz w:val="23"/>
      <w:szCs w:val="23"/>
      <w:u w:val="single"/>
    </w:rPr>
  </w:style>
  <w:style w:type="character" w:customStyle="1" w:styleId="A8">
    <w:name w:val="A8"/>
    <w:uiPriority w:val="99"/>
    <w:rsid w:val="0067612A"/>
    <w:rPr>
      <w:b/>
      <w:bCs/>
      <w:color w:val="000000"/>
      <w:sz w:val="23"/>
      <w:szCs w:val="23"/>
    </w:rPr>
  </w:style>
  <w:style w:type="character" w:customStyle="1" w:styleId="A9">
    <w:name w:val="A9"/>
    <w:uiPriority w:val="99"/>
    <w:rsid w:val="0067612A"/>
    <w:rPr>
      <w:b/>
      <w:bCs/>
      <w:color w:val="000000"/>
      <w:sz w:val="22"/>
      <w:szCs w:val="22"/>
    </w:rPr>
  </w:style>
  <w:style w:type="paragraph" w:styleId="Prrafodelista">
    <w:name w:val="List Paragraph"/>
    <w:basedOn w:val="Normal"/>
    <w:uiPriority w:val="34"/>
    <w:qFormat/>
    <w:rsid w:val="0067612A"/>
    <w:pPr>
      <w:spacing w:before="0" w:after="0" w:line="276" w:lineRule="auto"/>
      <w:ind w:left="720"/>
      <w:contextualSpacing/>
      <w:jc w:val="center"/>
    </w:pPr>
    <w:rPr>
      <w:rFonts w:ascii="Calibri" w:eastAsia="Calibri" w:hAnsi="Calibri" w:cs="Times New Roman"/>
      <w:sz w:val="22"/>
    </w:rPr>
  </w:style>
  <w:style w:type="paragraph" w:customStyle="1" w:styleId="Prrafodelista1">
    <w:name w:val="Párrafo de lista1"/>
    <w:basedOn w:val="Normal"/>
    <w:uiPriority w:val="34"/>
    <w:qFormat/>
    <w:rsid w:val="0067612A"/>
    <w:pPr>
      <w:spacing w:before="0" w:after="0" w:line="240" w:lineRule="auto"/>
      <w:ind w:left="720"/>
      <w:jc w:val="left"/>
    </w:pPr>
    <w:rPr>
      <w:rFonts w:ascii="Times New Roman" w:eastAsia="Calibri" w:hAnsi="Times New Roman" w:cs="Times New Roman"/>
      <w:szCs w:val="24"/>
      <w:lang w:val="es-ES" w:eastAsia="es-ES"/>
    </w:rPr>
  </w:style>
  <w:style w:type="paragraph" w:styleId="NormalWeb">
    <w:name w:val="Normal (Web)"/>
    <w:basedOn w:val="Normal"/>
    <w:uiPriority w:val="99"/>
    <w:rsid w:val="0067612A"/>
    <w:pPr>
      <w:spacing w:before="100" w:beforeAutospacing="1" w:after="100" w:afterAutospacing="1" w:line="240" w:lineRule="auto"/>
      <w:jc w:val="left"/>
    </w:pPr>
    <w:rPr>
      <w:rFonts w:ascii="Times New Roman" w:eastAsia="Times New Roman" w:hAnsi="Times New Roman" w:cs="Times New Roman"/>
      <w:szCs w:val="24"/>
      <w:lang w:val="es-ES" w:eastAsia="es-ES"/>
    </w:rPr>
  </w:style>
  <w:style w:type="paragraph" w:customStyle="1" w:styleId="Default">
    <w:name w:val="Default"/>
    <w:rsid w:val="0067612A"/>
    <w:pPr>
      <w:autoSpaceDE w:val="0"/>
      <w:autoSpaceDN w:val="0"/>
      <w:adjustRightInd w:val="0"/>
      <w:spacing w:after="0" w:line="240" w:lineRule="auto"/>
    </w:pPr>
    <w:rPr>
      <w:rFonts w:ascii="Tahoma" w:eastAsia="Calibri" w:hAnsi="Tahoma" w:cs="Tahoma"/>
      <w:color w:val="000000"/>
      <w:sz w:val="24"/>
      <w:szCs w:val="24"/>
    </w:rPr>
  </w:style>
  <w:style w:type="paragraph" w:styleId="Sinespaciado">
    <w:name w:val="No Spacing"/>
    <w:uiPriority w:val="1"/>
    <w:qFormat/>
    <w:rsid w:val="0067612A"/>
    <w:pPr>
      <w:spacing w:after="0" w:line="240" w:lineRule="auto"/>
      <w:jc w:val="center"/>
    </w:pPr>
    <w:rPr>
      <w:rFonts w:ascii="Calibri" w:eastAsia="Calibri" w:hAnsi="Calibri" w:cs="Times New Roman"/>
    </w:rPr>
  </w:style>
  <w:style w:type="paragraph" w:styleId="Textodeglobo">
    <w:name w:val="Balloon Text"/>
    <w:basedOn w:val="Normal"/>
    <w:link w:val="TextodegloboCar"/>
    <w:uiPriority w:val="99"/>
    <w:semiHidden/>
    <w:unhideWhenUsed/>
    <w:rsid w:val="0067612A"/>
    <w:pPr>
      <w:spacing w:before="0" w:after="0" w:line="240" w:lineRule="auto"/>
      <w:ind w:left="397" w:right="5"/>
    </w:pPr>
    <w:rPr>
      <w:rFonts w:eastAsia="Times New Roman" w:cs="Times New Roman"/>
      <w:sz w:val="16"/>
      <w:szCs w:val="16"/>
      <w:lang w:val="x-none"/>
    </w:rPr>
  </w:style>
  <w:style w:type="character" w:customStyle="1" w:styleId="TextodegloboCar">
    <w:name w:val="Texto de globo Car"/>
    <w:basedOn w:val="Fuentedeprrafopredeter"/>
    <w:link w:val="Textodeglobo"/>
    <w:uiPriority w:val="99"/>
    <w:semiHidden/>
    <w:rsid w:val="0067612A"/>
    <w:rPr>
      <w:rFonts w:ascii="Tahoma" w:eastAsia="Times New Roman" w:hAnsi="Tahoma" w:cs="Times New Roman"/>
      <w:sz w:val="16"/>
      <w:szCs w:val="16"/>
      <w:lang w:val="x-none"/>
    </w:rPr>
  </w:style>
  <w:style w:type="character" w:customStyle="1" w:styleId="content">
    <w:name w:val="content"/>
    <w:basedOn w:val="Fuentedeprrafopredeter"/>
    <w:rsid w:val="0067612A"/>
  </w:style>
  <w:style w:type="table" w:customStyle="1" w:styleId="Tablaconcuadrcula1">
    <w:name w:val="Tabla con cuadrícula1"/>
    <w:basedOn w:val="Tablanormal"/>
    <w:next w:val="Tablaconcuadrcula"/>
    <w:uiPriority w:val="59"/>
    <w:rsid w:val="0067612A"/>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Mencinsinresolver">
    <w:name w:val="Unresolved Mention"/>
    <w:uiPriority w:val="99"/>
    <w:semiHidden/>
    <w:unhideWhenUsed/>
    <w:rsid w:val="0067612A"/>
    <w:rPr>
      <w:color w:val="605E5C"/>
      <w:shd w:val="clear" w:color="auto" w:fill="E1DFDD"/>
    </w:rPr>
  </w:style>
  <w:style w:type="paragraph" w:styleId="TDC3">
    <w:name w:val="toc 3"/>
    <w:basedOn w:val="Normal"/>
    <w:next w:val="Normal"/>
    <w:autoRedefine/>
    <w:uiPriority w:val="39"/>
    <w:unhideWhenUsed/>
    <w:rsid w:val="00020D4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294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40.png"/></Relationships>
</file>

<file path=word/_rels/header1.xml.rels><?xml version="1.0" encoding="UTF-8" standalone="yes"?>
<Relationships xmlns="http://schemas.openxmlformats.org/package/2006/relationships"><Relationship Id="rId1" Type="http://schemas.openxmlformats.org/officeDocument/2006/relationships/image" Target="media/image39.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83B1B8078E17F4EAE45E3FCC6EE0F7F" ma:contentTypeVersion="13" ma:contentTypeDescription="Create a new document." ma:contentTypeScope="" ma:versionID="536cafad326c4c77379faaa07292a709">
  <xsd:schema xmlns:xsd="http://www.w3.org/2001/XMLSchema" xmlns:xs="http://www.w3.org/2001/XMLSchema" xmlns:p="http://schemas.microsoft.com/office/2006/metadata/properties" xmlns:ns3="e78cd964-bcde-446a-be9b-a906f90c623a" xmlns:ns4="4608b1a4-6008-49c0-85d3-704a55b4f31d" targetNamespace="http://schemas.microsoft.com/office/2006/metadata/properties" ma:root="true" ma:fieldsID="2ff54eb15017cb27d3a1d829e12dbbb6" ns3:_="" ns4:_="">
    <xsd:import namespace="e78cd964-bcde-446a-be9b-a906f90c623a"/>
    <xsd:import namespace="4608b1a4-6008-49c0-85d3-704a55b4f3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cd964-bcde-446a-be9b-a906f90c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08b1a4-6008-49c0-85d3-704a55b4f31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7BD819-CA5F-414D-8A92-5F75349FE3BD}">
  <ds:schemaRefs>
    <ds:schemaRef ds:uri="http://schemas.openxmlformats.org/officeDocument/2006/bibliography"/>
  </ds:schemaRefs>
</ds:datastoreItem>
</file>

<file path=customXml/itemProps2.xml><?xml version="1.0" encoding="utf-8"?>
<ds:datastoreItem xmlns:ds="http://schemas.openxmlformats.org/officeDocument/2006/customXml" ds:itemID="{92C84CE3-5DFC-485A-B361-FB347C402593}">
  <ds:schemaRefs>
    <ds:schemaRef ds:uri="http://schemas.microsoft.com/sharepoint/v3/contenttype/forms"/>
  </ds:schemaRefs>
</ds:datastoreItem>
</file>

<file path=customXml/itemProps3.xml><?xml version="1.0" encoding="utf-8"?>
<ds:datastoreItem xmlns:ds="http://schemas.openxmlformats.org/officeDocument/2006/customXml" ds:itemID="{11FE509F-C1C9-474E-886A-05F79E6616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cd964-bcde-446a-be9b-a906f90c623a"/>
    <ds:schemaRef ds:uri="4608b1a4-6008-49c0-85d3-704a55b4f3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6EE7749-4CD6-4EDD-892D-BB1F53F6FE0D}">
  <ds:schemaRefs>
    <ds:schemaRef ds:uri="http://purl.org/dc/dcmitype/"/>
    <ds:schemaRef ds:uri="http://purl.org/dc/elements/1.1/"/>
    <ds:schemaRef ds:uri="http://schemas.microsoft.com/office/2006/documentManagement/types"/>
    <ds:schemaRef ds:uri="e78cd964-bcde-446a-be9b-a906f90c623a"/>
    <ds:schemaRef ds:uri="http://www.w3.org/XML/1998/namespace"/>
    <ds:schemaRef ds:uri="http://schemas.microsoft.com/office/infopath/2007/PartnerControls"/>
    <ds:schemaRef ds:uri="http://schemas.openxmlformats.org/package/2006/metadata/core-properties"/>
    <ds:schemaRef ds:uri="4608b1a4-6008-49c0-85d3-704a55b4f31d"/>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71</TotalTime>
  <Pages>47</Pages>
  <Words>6484</Words>
  <Characters>35667</Characters>
  <Application>Microsoft Office Word</Application>
  <DocSecurity>0</DocSecurity>
  <Lines>297</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AntonioAguirre</cp:lastModifiedBy>
  <cp:revision>7</cp:revision>
  <cp:lastPrinted>2023-08-05T04:09:00Z</cp:lastPrinted>
  <dcterms:created xsi:type="dcterms:W3CDTF">2020-09-26T17:46:00Z</dcterms:created>
  <dcterms:modified xsi:type="dcterms:W3CDTF">2023-08-05T04:09:00Z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0x010100C83B1B8078E17F4EAE45E3FCC6EE0F7F</vt:lpwstr>
  </property>
</Properties>
</file>
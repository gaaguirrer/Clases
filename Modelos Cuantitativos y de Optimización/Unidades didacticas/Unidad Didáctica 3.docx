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C276B2" w14:textId="05CF6460" w:rsidR="00F43320" w:rsidRDefault="00F43320"/>
    <w:p w14:paraId="0E505AEA" w14:textId="77777777" w:rsidR="00F43320" w:rsidRDefault="00F43320"/>
    <w:p w14:paraId="3BBC8B17" w14:textId="77777777" w:rsidR="00F43320" w:rsidRDefault="00F43320"/>
    <w:p w14:paraId="4B30C127" w14:textId="77777777" w:rsidR="00F43320" w:rsidRDefault="00F43320"/>
    <w:p w14:paraId="286EE02B" w14:textId="77777777" w:rsidR="00F43320" w:rsidRDefault="00F43320"/>
    <w:p w14:paraId="409A93C8" w14:textId="77777777" w:rsidR="00F43320" w:rsidRDefault="00F43320"/>
    <w:p w14:paraId="05244869" w14:textId="77777777" w:rsidR="00F43320" w:rsidRDefault="00F43320"/>
    <w:p w14:paraId="5BFA9512" w14:textId="77777777" w:rsidR="00F43320" w:rsidRDefault="00F43320"/>
    <w:p w14:paraId="3735C4D5" w14:textId="77777777" w:rsidR="00F43320" w:rsidRDefault="003E0D37">
      <w:r>
        <w:rPr>
          <w:noProof/>
        </w:rPr>
        <mc:AlternateContent>
          <mc:Choice Requires="wps">
            <w:drawing>
              <wp:anchor distT="0" distB="0" distL="114300" distR="114300" simplePos="0" relativeHeight="251661312" behindDoc="1" locked="0" layoutInCell="1" allowOverlap="1" wp14:anchorId="69CD84C8" wp14:editId="0C6BCF7D">
                <wp:simplePos x="0" y="0"/>
                <wp:positionH relativeFrom="column">
                  <wp:posOffset>1573119</wp:posOffset>
                </wp:positionH>
                <wp:positionV relativeFrom="paragraph">
                  <wp:posOffset>245820</wp:posOffset>
                </wp:positionV>
                <wp:extent cx="3571240" cy="571500"/>
                <wp:effectExtent l="0" t="0" r="0" b="0"/>
                <wp:wrapThrough wrapText="bothSides">
                  <wp:wrapPolygon edited="0">
                    <wp:start x="0" y="0"/>
                    <wp:lineTo x="0" y="21600"/>
                    <wp:lineTo x="21600" y="21600"/>
                    <wp:lineTo x="21600" y="0"/>
                  </wp:wrapPolygon>
                </wp:wrapThrough>
                <wp:docPr id="6"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571240" cy="5715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795EA73B" w14:textId="77777777" w:rsidR="000446AD" w:rsidRDefault="000446AD" w:rsidP="000446AD">
                            <w:pPr>
                              <w:jc w:val="center"/>
                              <w:rPr>
                                <w:szCs w:val="24"/>
                              </w:rPr>
                            </w:pPr>
                            <w:r w:rsidRPr="000446AD">
                              <w:rPr>
                                <w:rFonts w:ascii="Impact" w:hAnsi="Impact"/>
                                <w:color w:val="C00000"/>
                                <w:sz w:val="72"/>
                                <w:szCs w:val="72"/>
                                <w14:shadow w14:blurRad="0" w14:dist="35941" w14:dir="2700000" w14:sx="100000" w14:sy="100000" w14:kx="0" w14:ky="0" w14:algn="ctr">
                                  <w14:srgbClr w14:val="C0C0C0">
                                    <w14:alpha w14:val="20000"/>
                                  </w14:srgbClr>
                                </w14:shadow>
                              </w:rPr>
                              <w:t>Unidad Didáctica</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69CD84C8" id="_x0000_t202" coordsize="21600,21600" o:spt="202" path="m,l,21600r21600,l21600,xe">
                <v:stroke joinstyle="miter"/>
                <v:path gradientshapeok="t" o:connecttype="rect"/>
              </v:shapetype>
              <v:shape id="Cuadro de texto 6" o:spid="_x0000_s1026" type="#_x0000_t202" style="position:absolute;left:0;text-align:left;margin-left:123.85pt;margin-top:19.35pt;width:281.2pt;height:4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" filled="f" stroked="f">
                <v:stroke joinstyle="round"/>
                <o:lock v:ext="edit" shapetype="t"/>
                <v:textbox style="mso-fit-shape-to-text:t">
                  <w:txbxContent>
                    <w:p w14:paraId="795EA73B" w14:textId="77777777" w:rsidR="000446AD" w:rsidRDefault="000446AD" w:rsidP="000446AD">
                      <w:pPr>
                        <w:jc w:val="center"/>
                        <w:rPr>
                          <w:szCs w:val="24"/>
                        </w:rPr>
                      </w:pPr>
                      <w:r w:rsidRPr="000446AD">
                        <w:rPr>
                          <w:rFonts w:ascii="Impact" w:hAnsi="Impact"/>
                          <w:color w:val="C00000"/>
                          <w:sz w:val="72"/>
                          <w:szCs w:val="72"/>
                          <w14:shadow w14:blurRad="0" w14:dist="35941" w14:dir="2700000" w14:sx="100000" w14:sy="100000" w14:kx="0" w14:ky="0" w14:algn="ctr">
                            <w14:srgbClr w14:val="C0C0C0">
                              <w14:alpha w14:val="20000"/>
                            </w14:srgbClr>
                          </w14:shadow>
                        </w:rPr>
                        <w:t>Unidad Didáctica</w:t>
                      </w:r>
                    </w:p>
                  </w:txbxContent>
                </v:textbox>
                <w10:wrap type="through"/>
              </v:shape>
            </w:pict>
          </mc:Fallback>
        </mc:AlternateContent>
      </w:r>
    </w:p>
    <w:p w14:paraId="24CCEB6F" w14:textId="77777777" w:rsidR="00F43320" w:rsidRDefault="00F43320"/>
    <w:p w14:paraId="6470C2CF" w14:textId="77777777" w:rsidR="00F43320" w:rsidRDefault="00F43320"/>
    <w:p w14:paraId="54EE75F6" w14:textId="77777777" w:rsidR="00F43320" w:rsidRDefault="00F43320"/>
    <w:p w14:paraId="5B303462" w14:textId="77777777" w:rsidR="00F43320" w:rsidRDefault="003E0D37">
      <w:r>
        <w:rPr>
          <w:noProof/>
        </w:rPr>
        <mc:AlternateContent>
          <mc:Choice Requires="wpg">
            <w:drawing>
              <wp:anchor distT="0" distB="0" distL="114300" distR="114300" simplePos="0" relativeHeight="251660288" behindDoc="0" locked="0" layoutInCell="1" allowOverlap="1" wp14:anchorId="1F03B84B" wp14:editId="6CC1CC77">
                <wp:simplePos x="0" y="0"/>
                <wp:positionH relativeFrom="column">
                  <wp:posOffset>1365250</wp:posOffset>
                </wp:positionH>
                <wp:positionV relativeFrom="paragraph">
                  <wp:posOffset>181423</wp:posOffset>
                </wp:positionV>
                <wp:extent cx="4149090" cy="155575"/>
                <wp:effectExtent l="0" t="0" r="0" b="0"/>
                <wp:wrapNone/>
                <wp:docPr id="3" name="Grupo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49090" cy="155575"/>
                          <a:chOff x="4186" y="3550"/>
                          <a:chExt cx="4124" cy="110"/>
                        </a:xfrm>
                      </wpg:grpSpPr>
                      <wps:wsp>
                        <wps:cNvPr id="4" name="Rectangle 5"/>
                        <wps:cNvSpPr>
                          <a:spLocks noChangeArrowheads="1"/>
                        </wps:cNvSpPr>
                        <wps:spPr bwMode="auto">
                          <a:xfrm>
                            <a:off x="4186" y="3550"/>
                            <a:ext cx="2746" cy="110"/>
                          </a:xfrm>
                          <a:prstGeom prst="rect">
                            <a:avLst/>
                          </a:prstGeom>
                          <a:solidFill>
                            <a:srgbClr val="C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 name="Rectangle 6"/>
                        <wps:cNvSpPr>
                          <a:spLocks noChangeArrowheads="1"/>
                        </wps:cNvSpPr>
                        <wps:spPr bwMode="auto">
                          <a:xfrm>
                            <a:off x="7032" y="3550"/>
                            <a:ext cx="1278" cy="110"/>
                          </a:xfrm>
                          <a:prstGeom prst="rect">
                            <a:avLst/>
                          </a:prstGeom>
                          <a:solidFill>
                            <a:srgbClr val="74707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DE706D6" id="Grupo 3" o:spid="_x0000_s1026" style="position:absolute;margin-left:107.5pt;margin-top:14.3pt;width:326.7pt;height:12.25pt;z-index:251660288" coordorigin="4186,3550" coordsize="4124,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">
                <v:rect id="Rectangle 5" o:spid="_x0000_s1027" style="position:absolute;left:4186;top:3550;width:2746;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" fillcolor="#c00000" stroked="f"/>
                <v:rect id="Rectangle 6" o:spid="_x0000_s1028" style="position:absolute;left:7032;top:3550;width:1278;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" fillcolor="#747070" stroked="f"/>
              </v:group>
            </w:pict>
          </mc:Fallback>
        </mc:AlternateContent>
      </w:r>
    </w:p>
    <w:p w14:paraId="63568185" w14:textId="77777777" w:rsidR="00F43320" w:rsidRDefault="003E0D37">
      <w:r>
        <w:rPr>
          <w:noProof/>
        </w:rPr>
        <mc:AlternateContent>
          <mc:Choice Requires="wps">
            <w:drawing>
              <wp:anchor distT="0" distB="0" distL="114300" distR="114300" simplePos="0" relativeHeight="251662336" behindDoc="0" locked="0" layoutInCell="1" allowOverlap="1" wp14:anchorId="61CDEC69" wp14:editId="33F369A9">
                <wp:simplePos x="0" y="0"/>
                <wp:positionH relativeFrom="column">
                  <wp:posOffset>-57038</wp:posOffset>
                </wp:positionH>
                <wp:positionV relativeFrom="paragraph">
                  <wp:posOffset>93345</wp:posOffset>
                </wp:positionV>
                <wp:extent cx="5821045" cy="1040765"/>
                <wp:effectExtent l="0" t="0" r="0" b="6985"/>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1045" cy="1040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1BA7A1" w14:textId="77777777" w:rsidR="00F43320" w:rsidRPr="005E6C17" w:rsidRDefault="001070E0" w:rsidP="00F43320">
                            <w:pPr>
                              <w:jc w:val="center"/>
                              <w:rPr>
                                <w:rFonts w:ascii="EleganTech™" w:hAnsi="EleganTech™"/>
                                <w:b/>
                                <w:color w:val="404040"/>
                                <w:sz w:val="54"/>
                                <w:szCs w:val="56"/>
                              </w:rPr>
                            </w:pPr>
                            <w:r>
                              <w:rPr>
                                <w:rFonts w:cs="Calibri"/>
                                <w:b/>
                                <w:color w:val="000000"/>
                                <w:sz w:val="48"/>
                                <w:szCs w:val="52"/>
                                <w:lang w:eastAsia="es-NI"/>
                              </w:rPr>
                              <w:t>Programación de Redes</w:t>
                            </w:r>
                            <w:r w:rsidR="00F43320">
                              <w:rPr>
                                <w:rFonts w:cs="Calibri"/>
                                <w:b/>
                                <w:color w:val="000000"/>
                                <w:sz w:val="48"/>
                                <w:szCs w:val="52"/>
                                <w:lang w:eastAsia="es-NI"/>
                              </w:rPr>
                              <w:t xml:space="preserve">, Unidad </w:t>
                            </w:r>
                            <w:r>
                              <w:rPr>
                                <w:rFonts w:cs="Calibri"/>
                                <w:b/>
                                <w:color w:val="000000"/>
                                <w:sz w:val="48"/>
                                <w:szCs w:val="52"/>
                                <w:lang w:eastAsia="es-NI"/>
                              </w:rPr>
                              <w:t>III</w:t>
                            </w:r>
                          </w:p>
                          <w:p w14:paraId="7AFAC312" w14:textId="77777777" w:rsidR="00F43320" w:rsidRDefault="00F43320" w:rsidP="00F43320">
                            <w:pPr>
                              <w:jc w:val="right"/>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1CDEC69" id="Cuadro de texto 7" o:spid="_x0000_s1027" type="#_x0000_t202" style="position:absolute;left:0;text-align:left;margin-left:-4.5pt;margin-top:7.35pt;width:458.35pt;height:81.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" filled="f" stroked="f">
                <v:textbox>
                  <w:txbxContent>
                    <w:p w14:paraId="771BA7A1" w14:textId="77777777" w:rsidR="00F43320" w:rsidRPr="005E6C17" w:rsidRDefault="001070E0" w:rsidP="00F43320">
                      <w:pPr>
                        <w:jc w:val="center"/>
                        <w:rPr>
                          <w:rFonts w:ascii="EleganTech™" w:hAnsi="EleganTech™"/>
                          <w:b/>
                          <w:color w:val="404040"/>
                          <w:sz w:val="54"/>
                          <w:szCs w:val="56"/>
                        </w:rPr>
                      </w:pPr>
                      <w:r>
                        <w:rPr>
                          <w:rFonts w:cs="Calibri"/>
                          <w:b/>
                          <w:color w:val="000000"/>
                          <w:sz w:val="48"/>
                          <w:szCs w:val="52"/>
                          <w:lang w:eastAsia="es-NI"/>
                        </w:rPr>
                        <w:t>Programación de Redes</w:t>
                      </w:r>
                      <w:r w:rsidR="00F43320">
                        <w:rPr>
                          <w:rFonts w:cs="Calibri"/>
                          <w:b/>
                          <w:color w:val="000000"/>
                          <w:sz w:val="48"/>
                          <w:szCs w:val="52"/>
                          <w:lang w:eastAsia="es-NI"/>
                        </w:rPr>
                        <w:t xml:space="preserve">, Unidad </w:t>
                      </w:r>
                      <w:r>
                        <w:rPr>
                          <w:rFonts w:cs="Calibri"/>
                          <w:b/>
                          <w:color w:val="000000"/>
                          <w:sz w:val="48"/>
                          <w:szCs w:val="52"/>
                          <w:lang w:eastAsia="es-NI"/>
                        </w:rPr>
                        <w:t>III</w:t>
                      </w:r>
                    </w:p>
                    <w:p w14:paraId="7AFAC312" w14:textId="77777777" w:rsidR="00F43320" w:rsidRDefault="00F43320" w:rsidP="00F43320">
                      <w:pPr>
                        <w:jc w:val="right"/>
                      </w:pPr>
                    </w:p>
                  </w:txbxContent>
                </v:textbox>
              </v:shape>
            </w:pict>
          </mc:Fallback>
        </mc:AlternateContent>
      </w:r>
    </w:p>
    <w:p w14:paraId="08B3B711" w14:textId="77777777" w:rsidR="00F43320" w:rsidRDefault="00F43320"/>
    <w:p w14:paraId="7182C24B" w14:textId="77777777" w:rsidR="005B0B82" w:rsidRDefault="005B0B82"/>
    <w:p w14:paraId="40649D26" w14:textId="77777777" w:rsidR="005B0B82" w:rsidRDefault="005B0B82"/>
    <w:p w14:paraId="6EED95D7" w14:textId="77777777" w:rsidR="005B0B82" w:rsidRDefault="005B0B82"/>
    <w:p w14:paraId="2B9A4D8C" w14:textId="77777777" w:rsidR="005B0B82" w:rsidRDefault="005B0B82"/>
    <w:p w14:paraId="599DB1D3" w14:textId="77777777" w:rsidR="005B0B82" w:rsidRDefault="005B0B82"/>
    <w:p w14:paraId="11BBCDD0" w14:textId="77777777" w:rsidR="005B0B82" w:rsidRDefault="005B0B82"/>
    <w:p w14:paraId="6CD35616" w14:textId="77777777" w:rsidR="005B0B82" w:rsidRDefault="005B0B82"/>
    <w:p w14:paraId="029A8CAC" w14:textId="77777777" w:rsidR="005B0B82" w:rsidRDefault="005B0B82"/>
    <w:p w14:paraId="7E134D91" w14:textId="77777777" w:rsidR="005B0B82" w:rsidRDefault="005B0B82"/>
    <w:p w14:paraId="45939E87" w14:textId="77777777" w:rsidR="005B0B82" w:rsidRDefault="005B0B82"/>
    <w:p w14:paraId="4B356C58" w14:textId="77777777" w:rsidR="005B0B82" w:rsidRDefault="005B0B82"/>
    <w:p w14:paraId="5B8A5ADC" w14:textId="77777777" w:rsidR="00636C8A" w:rsidRDefault="00636C8A"/>
    <w:p w14:paraId="65CCA387" w14:textId="77777777" w:rsidR="00A66A79" w:rsidRDefault="00A66A79">
      <w:pPr>
        <w:sectPr w:rsidR="00A66A79" w:rsidSect="00636C8A">
          <w:pgSz w:w="12240" w:h="15840"/>
          <w:pgMar w:top="1418" w:right="1701" w:bottom="1418" w:left="1701" w:header="709" w:footer="709" w:gutter="0"/>
          <w:cols w:space="708"/>
          <w:docGrid w:linePitch="360"/>
        </w:sectPr>
      </w:pPr>
    </w:p>
    <w:p w14:paraId="76AA6AAD" w14:textId="77777777" w:rsidR="00A66A79" w:rsidRDefault="004A18B8">
      <w:r>
        <w:rPr>
          <w:noProof/>
        </w:rPr>
        <w:lastRenderedPageBreak/>
        <mc:AlternateContent>
          <mc:Choice Requires="wpg">
            <w:drawing>
              <wp:anchor distT="0" distB="0" distL="114300" distR="114300" simplePos="0" relativeHeight="251668480" behindDoc="0" locked="0" layoutInCell="1" allowOverlap="1" wp14:anchorId="1C29595B" wp14:editId="7955AD2E">
                <wp:simplePos x="0" y="0"/>
                <wp:positionH relativeFrom="column">
                  <wp:posOffset>-332789</wp:posOffset>
                </wp:positionH>
                <wp:positionV relativeFrom="paragraph">
                  <wp:posOffset>106240</wp:posOffset>
                </wp:positionV>
                <wp:extent cx="6620510" cy="472440"/>
                <wp:effectExtent l="0" t="0" r="8890" b="3810"/>
                <wp:wrapNone/>
                <wp:docPr id="14" name="Grupo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20510" cy="472440"/>
                          <a:chOff x="1060" y="3728"/>
                          <a:chExt cx="9946" cy="744"/>
                        </a:xfrm>
                      </wpg:grpSpPr>
                      <wps:wsp>
                        <wps:cNvPr id="15" name="Cuadro de texto 2"/>
                        <wps:cNvSpPr txBox="1">
                          <a:spLocks noChangeArrowheads="1"/>
                        </wps:cNvSpPr>
                        <wps:spPr bwMode="auto">
                          <a:xfrm>
                            <a:off x="1060" y="3728"/>
                            <a:ext cx="3463" cy="7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8D967E" w14:textId="77777777" w:rsidR="004A18B8" w:rsidRPr="00AF551B" w:rsidRDefault="004A18B8" w:rsidP="00AF551B">
                              <w:pPr>
                                <w:rPr>
                                  <w:b/>
                                  <w:bCs/>
                                  <w:sz w:val="32"/>
                                  <w:szCs w:val="28"/>
                                </w:rPr>
                              </w:pPr>
                              <w:bookmarkStart w:id="0" w:name="_Toc51942770"/>
                              <w:r w:rsidRPr="00AF551B">
                                <w:rPr>
                                  <w:b/>
                                  <w:bCs/>
                                  <w:sz w:val="32"/>
                                  <w:szCs w:val="28"/>
                                </w:rPr>
                                <w:t>Índice de Contenido</w:t>
                              </w:r>
                              <w:bookmarkEnd w:id="0"/>
                            </w:p>
                          </w:txbxContent>
                        </wps:txbx>
                        <wps:bodyPr rot="0" vert="horz" wrap="square" lIns="91440" tIns="45720" rIns="91440" bIns="45720" anchor="t" anchorCtr="0" upright="1">
                          <a:noAutofit/>
                        </wps:bodyPr>
                      </wps:wsp>
                      <pic:pic xmlns:pic="http://schemas.openxmlformats.org/drawingml/2006/picture">
                        <pic:nvPicPr>
                          <pic:cNvPr id="16" name="Imagen 6252" descr="C:\Users\DPE\Documents\Manual de marca UPOLI\UPOLI_identidad.png"/>
                          <pic:cNvPicPr preferRelativeResize="0">
                            <a:picLocks noChangeArrowheads="1"/>
                          </pic:cNvPicPr>
                        </pic:nvPicPr>
                        <pic:blipFill>
                          <a:blip r:embed="rId11">
                            <a:extLst>
                              <a:ext uri="{28A0092B-C50C-407E-A947-70E740481C1C}">
                                <a14:useLocalDpi xmlns:a14="http://schemas.microsoft.com/office/drawing/2010/main" val="0"/>
                              </a:ext>
                            </a:extLst>
                          </a:blip>
                          <a:srcRect r="47906" b="98297"/>
                          <a:stretch>
                            <a:fillRect/>
                          </a:stretch>
                        </pic:blipFill>
                        <pic:spPr bwMode="auto">
                          <a:xfrm>
                            <a:off x="4408" y="3900"/>
                            <a:ext cx="6598"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1C29595B" id="Grupo 14" o:spid="_x0000_s1028" style="position:absolute;left:0;text-align:left;margin-left:-26.2pt;margin-top:8.35pt;width:521.3pt;height:37.2pt;z-index:251668480" coordorigin="1060,3728" coordsize="9946,7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">
                <v:shape id="_x0000_s1029" type="#_x0000_t202" style="position:absolute;left:1060;top:3728;width:3463;height:7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" filled="f" stroked="f">
                  <v:textbox>
                    <w:txbxContent>
                      <w:p w14:paraId="718D967E" w14:textId="77777777" w:rsidR="004A18B8" w:rsidRPr="00AF551B" w:rsidRDefault="004A18B8" w:rsidP="00AF551B">
                        <w:pPr>
                          <w:rPr>
                            <w:b/>
                            <w:bCs/>
                            <w:sz w:val="32"/>
                            <w:szCs w:val="28"/>
                          </w:rPr>
                        </w:pPr>
                        <w:bookmarkStart w:id="1" w:name="_Toc51942770"/>
                        <w:r w:rsidRPr="00AF551B">
                          <w:rPr>
                            <w:b/>
                            <w:bCs/>
                            <w:sz w:val="32"/>
                            <w:szCs w:val="28"/>
                          </w:rPr>
                          <w:t>Índice de Contenido</w:t>
                        </w:r>
                        <w:bookmarkEnd w:id="1"/>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6252" o:spid="_x0000_s1030" type="#_x0000_t75" style="position:absolute;left:4408;top:3900;width:6598;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">
                  <v:imagedata r:id="rId12" o:title="UPOLI_identidad" cropbottom="64420f" cropright="31396f"/>
                  <o:lock v:ext="edit" aspectratio="f"/>
                </v:shape>
              </v:group>
            </w:pict>
          </mc:Fallback>
        </mc:AlternateContent>
      </w:r>
    </w:p>
    <w:p w14:paraId="02CB59A0" w14:textId="77777777" w:rsidR="00A66A79" w:rsidRDefault="00A66A79"/>
    <w:p w14:paraId="4E39FC75" w14:textId="77777777" w:rsidR="00A66A79" w:rsidRDefault="00A66A79"/>
    <w:sdt>
      <w:sdtPr>
        <w:rPr>
          <w:rFonts w:ascii="Tahoma" w:eastAsiaTheme="minorHAnsi" w:hAnsi="Tahoma" w:cstheme="minorBidi"/>
          <w:color w:val="auto"/>
          <w:sz w:val="24"/>
          <w:szCs w:val="22"/>
          <w:lang w:val="es-ES" w:eastAsia="en-US"/>
        </w:rPr>
        <w:id w:val="1736891407"/>
        <w:docPartObj>
          <w:docPartGallery w:val="Table of Contents"/>
          <w:docPartUnique/>
        </w:docPartObj>
      </w:sdtPr>
      <w:sdtEndPr>
        <w:rPr>
          <w:b/>
          <w:bCs/>
        </w:rPr>
      </w:sdtEndPr>
      <w:sdtContent>
        <w:p w14:paraId="2196EA3A" w14:textId="77777777" w:rsidR="00843820" w:rsidRPr="001138D5" w:rsidRDefault="00843820" w:rsidP="00635F19">
          <w:pPr>
            <w:pStyle w:val="TtuloTDC"/>
            <w:jc w:val="center"/>
            <w:rPr>
              <w:rFonts w:ascii="Tahoma" w:hAnsi="Tahoma" w:cs="Tahoma"/>
              <w:b/>
              <w:bCs/>
              <w:color w:val="auto"/>
              <w:lang w:val="es-ES"/>
            </w:rPr>
          </w:pPr>
          <w:r w:rsidRPr="001138D5">
            <w:rPr>
              <w:rFonts w:ascii="Tahoma" w:hAnsi="Tahoma" w:cs="Tahoma"/>
              <w:b/>
              <w:bCs/>
              <w:color w:val="auto"/>
              <w:lang w:val="es-ES"/>
            </w:rPr>
            <w:t>Contenido</w:t>
          </w:r>
        </w:p>
        <w:p w14:paraId="35A475C2" w14:textId="77777777" w:rsidR="00843820" w:rsidRPr="004A18B8" w:rsidRDefault="00843820" w:rsidP="00843820">
          <w:pPr>
            <w:rPr>
              <w:rFonts w:cs="Tahoma"/>
              <w:szCs w:val="24"/>
              <w:lang w:val="es-ES" w:eastAsia="es-NI"/>
            </w:rPr>
          </w:pPr>
        </w:p>
        <w:p w14:paraId="01466048" w14:textId="5638EF18" w:rsidR="004570D0" w:rsidRDefault="00843820">
          <w:pPr>
            <w:pStyle w:val="TDC1"/>
            <w:tabs>
              <w:tab w:val="right" w:leader="dot" w:pos="8828"/>
            </w:tabs>
            <w:rPr>
              <w:rFonts w:asciiTheme="minorHAnsi" w:eastAsiaTheme="minorEastAsia" w:hAnsiTheme="minorHAnsi"/>
              <w:noProof/>
              <w:sz w:val="22"/>
              <w:lang w:eastAsia="es-NI"/>
            </w:rPr>
          </w:pPr>
          <w:r w:rsidRPr="004A18B8">
            <w:rPr>
              <w:rFonts w:cs="Tahoma"/>
              <w:szCs w:val="24"/>
            </w:rPr>
            <w:fldChar w:fldCharType="begin"/>
          </w:r>
          <w:r w:rsidRPr="004A18B8">
            <w:rPr>
              <w:rFonts w:cs="Tahoma"/>
              <w:szCs w:val="24"/>
            </w:rPr>
            <w:instrText xml:space="preserve"> TOC \o "1-3" \h \z \u </w:instrText>
          </w:r>
          <w:r w:rsidRPr="004A18B8">
            <w:rPr>
              <w:rFonts w:cs="Tahoma"/>
              <w:szCs w:val="24"/>
            </w:rPr>
            <w:fldChar w:fldCharType="separate"/>
          </w:r>
          <w:hyperlink w:anchor="_Toc52020763" w:history="1">
            <w:r w:rsidR="004570D0" w:rsidRPr="00F326ED">
              <w:rPr>
                <w:rStyle w:val="Hipervnculo"/>
                <w:noProof/>
              </w:rPr>
              <w:t>Introducción</w:t>
            </w:r>
            <w:r w:rsidR="004570D0">
              <w:rPr>
                <w:noProof/>
                <w:webHidden/>
              </w:rPr>
              <w:tab/>
            </w:r>
            <w:r w:rsidR="004570D0">
              <w:rPr>
                <w:noProof/>
                <w:webHidden/>
              </w:rPr>
              <w:fldChar w:fldCharType="begin"/>
            </w:r>
            <w:r w:rsidR="004570D0">
              <w:rPr>
                <w:noProof/>
                <w:webHidden/>
              </w:rPr>
              <w:instrText xml:space="preserve"> PAGEREF _Toc52020763 \h </w:instrText>
            </w:r>
            <w:r w:rsidR="004570D0">
              <w:rPr>
                <w:noProof/>
                <w:webHidden/>
              </w:rPr>
            </w:r>
            <w:r w:rsidR="004570D0">
              <w:rPr>
                <w:noProof/>
                <w:webHidden/>
              </w:rPr>
              <w:fldChar w:fldCharType="separate"/>
            </w:r>
            <w:r w:rsidR="00D45A03">
              <w:rPr>
                <w:noProof/>
                <w:webHidden/>
              </w:rPr>
              <w:t>3</w:t>
            </w:r>
            <w:r w:rsidR="004570D0">
              <w:rPr>
                <w:noProof/>
                <w:webHidden/>
              </w:rPr>
              <w:fldChar w:fldCharType="end"/>
            </w:r>
          </w:hyperlink>
        </w:p>
        <w:p w14:paraId="03E8649B" w14:textId="60EE4C4C" w:rsidR="004570D0" w:rsidRDefault="00D45A03">
          <w:pPr>
            <w:pStyle w:val="TDC1"/>
            <w:tabs>
              <w:tab w:val="right" w:leader="dot" w:pos="8828"/>
            </w:tabs>
            <w:rPr>
              <w:rFonts w:asciiTheme="minorHAnsi" w:eastAsiaTheme="minorEastAsia" w:hAnsiTheme="minorHAnsi"/>
              <w:noProof/>
              <w:sz w:val="22"/>
              <w:lang w:eastAsia="es-NI"/>
            </w:rPr>
          </w:pPr>
          <w:hyperlink w:anchor="_Toc52020764" w:history="1">
            <w:r w:rsidR="004570D0" w:rsidRPr="00F326ED">
              <w:rPr>
                <w:rStyle w:val="Hipervnculo"/>
                <w:noProof/>
              </w:rPr>
              <w:t>Desarrollo de Contenidos</w:t>
            </w:r>
            <w:r w:rsidR="004570D0">
              <w:rPr>
                <w:noProof/>
                <w:webHidden/>
              </w:rPr>
              <w:tab/>
            </w:r>
            <w:r w:rsidR="004570D0">
              <w:rPr>
                <w:noProof/>
                <w:webHidden/>
              </w:rPr>
              <w:fldChar w:fldCharType="begin"/>
            </w:r>
            <w:r w:rsidR="004570D0">
              <w:rPr>
                <w:noProof/>
                <w:webHidden/>
              </w:rPr>
              <w:instrText xml:space="preserve"> PAGEREF _Toc52020764 \h </w:instrText>
            </w:r>
            <w:r w:rsidR="004570D0">
              <w:rPr>
                <w:noProof/>
                <w:webHidden/>
              </w:rPr>
            </w:r>
            <w:r w:rsidR="004570D0">
              <w:rPr>
                <w:noProof/>
                <w:webHidden/>
              </w:rPr>
              <w:fldChar w:fldCharType="separate"/>
            </w:r>
            <w:r>
              <w:rPr>
                <w:noProof/>
                <w:webHidden/>
              </w:rPr>
              <w:t>6</w:t>
            </w:r>
            <w:r w:rsidR="004570D0">
              <w:rPr>
                <w:noProof/>
                <w:webHidden/>
              </w:rPr>
              <w:fldChar w:fldCharType="end"/>
            </w:r>
          </w:hyperlink>
        </w:p>
        <w:p w14:paraId="05683580" w14:textId="4AC53037" w:rsidR="004570D0" w:rsidRDefault="00D45A03">
          <w:pPr>
            <w:pStyle w:val="TDC2"/>
            <w:tabs>
              <w:tab w:val="right" w:leader="dot" w:pos="8828"/>
            </w:tabs>
            <w:rPr>
              <w:rFonts w:asciiTheme="minorHAnsi" w:eastAsiaTheme="minorEastAsia" w:hAnsiTheme="minorHAnsi"/>
              <w:noProof/>
              <w:sz w:val="22"/>
              <w:lang w:eastAsia="es-NI"/>
            </w:rPr>
          </w:pPr>
          <w:hyperlink w:anchor="_Toc52020765" w:history="1">
            <w:r w:rsidR="004570D0" w:rsidRPr="00F326ED">
              <w:rPr>
                <w:rStyle w:val="Hipervnculo"/>
                <w:noProof/>
              </w:rPr>
              <w:t>Método del CPM</w:t>
            </w:r>
            <w:r w:rsidR="004570D0">
              <w:rPr>
                <w:noProof/>
                <w:webHidden/>
              </w:rPr>
              <w:tab/>
            </w:r>
            <w:r w:rsidR="004570D0">
              <w:rPr>
                <w:noProof/>
                <w:webHidden/>
              </w:rPr>
              <w:fldChar w:fldCharType="begin"/>
            </w:r>
            <w:r w:rsidR="004570D0">
              <w:rPr>
                <w:noProof/>
                <w:webHidden/>
              </w:rPr>
              <w:instrText xml:space="preserve"> PAGEREF _Toc52020765 \h </w:instrText>
            </w:r>
            <w:r w:rsidR="004570D0">
              <w:rPr>
                <w:noProof/>
                <w:webHidden/>
              </w:rPr>
            </w:r>
            <w:r w:rsidR="004570D0">
              <w:rPr>
                <w:noProof/>
                <w:webHidden/>
              </w:rPr>
              <w:fldChar w:fldCharType="separate"/>
            </w:r>
            <w:r>
              <w:rPr>
                <w:noProof/>
                <w:webHidden/>
              </w:rPr>
              <w:t>6</w:t>
            </w:r>
            <w:r w:rsidR="004570D0">
              <w:rPr>
                <w:noProof/>
                <w:webHidden/>
              </w:rPr>
              <w:fldChar w:fldCharType="end"/>
            </w:r>
          </w:hyperlink>
        </w:p>
        <w:p w14:paraId="09D92E67" w14:textId="2B997F70" w:rsidR="004570D0" w:rsidRDefault="00D45A03">
          <w:pPr>
            <w:pStyle w:val="TDC2"/>
            <w:tabs>
              <w:tab w:val="right" w:leader="dot" w:pos="8828"/>
            </w:tabs>
            <w:rPr>
              <w:rFonts w:asciiTheme="minorHAnsi" w:eastAsiaTheme="minorEastAsia" w:hAnsiTheme="minorHAnsi"/>
              <w:noProof/>
              <w:sz w:val="22"/>
              <w:lang w:eastAsia="es-NI"/>
            </w:rPr>
          </w:pPr>
          <w:hyperlink w:anchor="_Toc52020766" w:history="1">
            <w:r w:rsidR="004570D0" w:rsidRPr="00F326ED">
              <w:rPr>
                <w:rStyle w:val="Hipervnculo"/>
                <w:noProof/>
              </w:rPr>
              <w:t>Método de PERT</w:t>
            </w:r>
            <w:r w:rsidR="004570D0">
              <w:rPr>
                <w:noProof/>
                <w:webHidden/>
              </w:rPr>
              <w:tab/>
            </w:r>
            <w:r w:rsidR="004570D0">
              <w:rPr>
                <w:noProof/>
                <w:webHidden/>
              </w:rPr>
              <w:fldChar w:fldCharType="begin"/>
            </w:r>
            <w:r w:rsidR="004570D0">
              <w:rPr>
                <w:noProof/>
                <w:webHidden/>
              </w:rPr>
              <w:instrText xml:space="preserve"> PAGEREF _Toc52020766 \h </w:instrText>
            </w:r>
            <w:r w:rsidR="004570D0">
              <w:rPr>
                <w:noProof/>
                <w:webHidden/>
              </w:rPr>
            </w:r>
            <w:r w:rsidR="004570D0">
              <w:rPr>
                <w:noProof/>
                <w:webHidden/>
              </w:rPr>
              <w:fldChar w:fldCharType="separate"/>
            </w:r>
            <w:r>
              <w:rPr>
                <w:noProof/>
                <w:webHidden/>
              </w:rPr>
              <w:t>10</w:t>
            </w:r>
            <w:r w:rsidR="004570D0">
              <w:rPr>
                <w:noProof/>
                <w:webHidden/>
              </w:rPr>
              <w:fldChar w:fldCharType="end"/>
            </w:r>
          </w:hyperlink>
        </w:p>
        <w:p w14:paraId="6BD5D0C7" w14:textId="286F9248" w:rsidR="004570D0" w:rsidRDefault="00D45A03">
          <w:pPr>
            <w:pStyle w:val="TDC2"/>
            <w:tabs>
              <w:tab w:val="right" w:leader="dot" w:pos="8828"/>
            </w:tabs>
            <w:rPr>
              <w:rFonts w:asciiTheme="minorHAnsi" w:eastAsiaTheme="minorEastAsia" w:hAnsiTheme="minorHAnsi"/>
              <w:noProof/>
              <w:sz w:val="22"/>
              <w:lang w:eastAsia="es-NI"/>
            </w:rPr>
          </w:pPr>
          <w:hyperlink w:anchor="_Toc52020767" w:history="1">
            <w:r w:rsidR="004570D0" w:rsidRPr="00F326ED">
              <w:rPr>
                <w:rStyle w:val="Hipervnculo"/>
                <w:noProof/>
              </w:rPr>
              <w:t>Ruta crítica</w:t>
            </w:r>
            <w:r w:rsidR="004570D0">
              <w:rPr>
                <w:noProof/>
                <w:webHidden/>
              </w:rPr>
              <w:tab/>
            </w:r>
            <w:r w:rsidR="004570D0">
              <w:rPr>
                <w:noProof/>
                <w:webHidden/>
              </w:rPr>
              <w:fldChar w:fldCharType="begin"/>
            </w:r>
            <w:r w:rsidR="004570D0">
              <w:rPr>
                <w:noProof/>
                <w:webHidden/>
              </w:rPr>
              <w:instrText xml:space="preserve"> PAGEREF _Toc52020767 \h </w:instrText>
            </w:r>
            <w:r w:rsidR="004570D0">
              <w:rPr>
                <w:noProof/>
                <w:webHidden/>
              </w:rPr>
            </w:r>
            <w:r w:rsidR="004570D0">
              <w:rPr>
                <w:noProof/>
                <w:webHidden/>
              </w:rPr>
              <w:fldChar w:fldCharType="separate"/>
            </w:r>
            <w:r>
              <w:rPr>
                <w:noProof/>
                <w:webHidden/>
              </w:rPr>
              <w:t>16</w:t>
            </w:r>
            <w:r w:rsidR="004570D0">
              <w:rPr>
                <w:noProof/>
                <w:webHidden/>
              </w:rPr>
              <w:fldChar w:fldCharType="end"/>
            </w:r>
          </w:hyperlink>
        </w:p>
        <w:p w14:paraId="04B742E1" w14:textId="7C03BEFE" w:rsidR="004570D0" w:rsidRDefault="00D45A03">
          <w:pPr>
            <w:pStyle w:val="TDC2"/>
            <w:tabs>
              <w:tab w:val="right" w:leader="dot" w:pos="8828"/>
            </w:tabs>
            <w:rPr>
              <w:rFonts w:asciiTheme="minorHAnsi" w:eastAsiaTheme="minorEastAsia" w:hAnsiTheme="minorHAnsi"/>
              <w:noProof/>
              <w:sz w:val="22"/>
              <w:lang w:eastAsia="es-NI"/>
            </w:rPr>
          </w:pPr>
          <w:hyperlink w:anchor="_Toc52020768" w:history="1">
            <w:r w:rsidR="004570D0" w:rsidRPr="00F326ED">
              <w:rPr>
                <w:rStyle w:val="Hipervnculo"/>
                <w:noProof/>
              </w:rPr>
              <w:t>Diagrama de GANNT</w:t>
            </w:r>
            <w:r w:rsidR="004570D0">
              <w:rPr>
                <w:noProof/>
                <w:webHidden/>
              </w:rPr>
              <w:tab/>
            </w:r>
            <w:r w:rsidR="004570D0">
              <w:rPr>
                <w:noProof/>
                <w:webHidden/>
              </w:rPr>
              <w:fldChar w:fldCharType="begin"/>
            </w:r>
            <w:r w:rsidR="004570D0">
              <w:rPr>
                <w:noProof/>
                <w:webHidden/>
              </w:rPr>
              <w:instrText xml:space="preserve"> PAGEREF _Toc52020768 \h </w:instrText>
            </w:r>
            <w:r w:rsidR="004570D0">
              <w:rPr>
                <w:noProof/>
                <w:webHidden/>
              </w:rPr>
            </w:r>
            <w:r w:rsidR="004570D0">
              <w:rPr>
                <w:noProof/>
                <w:webHidden/>
              </w:rPr>
              <w:fldChar w:fldCharType="separate"/>
            </w:r>
            <w:r>
              <w:rPr>
                <w:noProof/>
                <w:webHidden/>
              </w:rPr>
              <w:t>19</w:t>
            </w:r>
            <w:r w:rsidR="004570D0">
              <w:rPr>
                <w:noProof/>
                <w:webHidden/>
              </w:rPr>
              <w:fldChar w:fldCharType="end"/>
            </w:r>
          </w:hyperlink>
        </w:p>
        <w:p w14:paraId="058D6A77" w14:textId="769268DC" w:rsidR="004570D0" w:rsidRDefault="00D45A03">
          <w:pPr>
            <w:pStyle w:val="TDC2"/>
            <w:tabs>
              <w:tab w:val="right" w:leader="dot" w:pos="8828"/>
            </w:tabs>
            <w:rPr>
              <w:rFonts w:asciiTheme="minorHAnsi" w:eastAsiaTheme="minorEastAsia" w:hAnsiTheme="minorHAnsi"/>
              <w:noProof/>
              <w:sz w:val="22"/>
              <w:lang w:eastAsia="es-NI"/>
            </w:rPr>
          </w:pPr>
          <w:hyperlink w:anchor="_Toc52020769" w:history="1">
            <w:r w:rsidR="004570D0" w:rsidRPr="00F326ED">
              <w:rPr>
                <w:rStyle w:val="Hipervnculo"/>
                <w:noProof/>
              </w:rPr>
              <w:t>Presupuesto en los proyectos</w:t>
            </w:r>
            <w:r w:rsidR="004570D0">
              <w:rPr>
                <w:noProof/>
                <w:webHidden/>
              </w:rPr>
              <w:tab/>
            </w:r>
            <w:r w:rsidR="004570D0">
              <w:rPr>
                <w:noProof/>
                <w:webHidden/>
              </w:rPr>
              <w:fldChar w:fldCharType="begin"/>
            </w:r>
            <w:r w:rsidR="004570D0">
              <w:rPr>
                <w:noProof/>
                <w:webHidden/>
              </w:rPr>
              <w:instrText xml:space="preserve"> PAGEREF _Toc52020769 \h </w:instrText>
            </w:r>
            <w:r w:rsidR="004570D0">
              <w:rPr>
                <w:noProof/>
                <w:webHidden/>
              </w:rPr>
            </w:r>
            <w:r w:rsidR="004570D0">
              <w:rPr>
                <w:noProof/>
                <w:webHidden/>
              </w:rPr>
              <w:fldChar w:fldCharType="separate"/>
            </w:r>
            <w:r>
              <w:rPr>
                <w:noProof/>
                <w:webHidden/>
              </w:rPr>
              <w:t>27</w:t>
            </w:r>
            <w:r w:rsidR="004570D0">
              <w:rPr>
                <w:noProof/>
                <w:webHidden/>
              </w:rPr>
              <w:fldChar w:fldCharType="end"/>
            </w:r>
          </w:hyperlink>
        </w:p>
        <w:p w14:paraId="1D39F79A" w14:textId="11FAA3DC" w:rsidR="004570D0" w:rsidRDefault="00D45A03">
          <w:pPr>
            <w:pStyle w:val="TDC2"/>
            <w:tabs>
              <w:tab w:val="right" w:leader="dot" w:pos="8828"/>
            </w:tabs>
            <w:rPr>
              <w:rFonts w:asciiTheme="minorHAnsi" w:eastAsiaTheme="minorEastAsia" w:hAnsiTheme="minorHAnsi"/>
              <w:noProof/>
              <w:sz w:val="22"/>
              <w:lang w:eastAsia="es-NI"/>
            </w:rPr>
          </w:pPr>
          <w:hyperlink w:anchor="_Toc52020770" w:history="1">
            <w:r w:rsidR="004570D0" w:rsidRPr="00F326ED">
              <w:rPr>
                <w:rStyle w:val="Hipervnculo"/>
                <w:noProof/>
              </w:rPr>
              <w:t>Proyección Dinámica</w:t>
            </w:r>
            <w:r w:rsidR="004570D0">
              <w:rPr>
                <w:noProof/>
                <w:webHidden/>
              </w:rPr>
              <w:tab/>
            </w:r>
            <w:r w:rsidR="004570D0">
              <w:rPr>
                <w:noProof/>
                <w:webHidden/>
              </w:rPr>
              <w:fldChar w:fldCharType="begin"/>
            </w:r>
            <w:r w:rsidR="004570D0">
              <w:rPr>
                <w:noProof/>
                <w:webHidden/>
              </w:rPr>
              <w:instrText xml:space="preserve"> PAGEREF _Toc52020770 \h </w:instrText>
            </w:r>
            <w:r w:rsidR="004570D0">
              <w:rPr>
                <w:noProof/>
                <w:webHidden/>
              </w:rPr>
            </w:r>
            <w:r w:rsidR="004570D0">
              <w:rPr>
                <w:noProof/>
                <w:webHidden/>
              </w:rPr>
              <w:fldChar w:fldCharType="separate"/>
            </w:r>
            <w:r>
              <w:rPr>
                <w:noProof/>
                <w:webHidden/>
              </w:rPr>
              <w:t>29</w:t>
            </w:r>
            <w:r w:rsidR="004570D0">
              <w:rPr>
                <w:noProof/>
                <w:webHidden/>
              </w:rPr>
              <w:fldChar w:fldCharType="end"/>
            </w:r>
          </w:hyperlink>
        </w:p>
        <w:p w14:paraId="53DC9467" w14:textId="08AEC3CA" w:rsidR="004570D0" w:rsidRDefault="00D45A03">
          <w:pPr>
            <w:pStyle w:val="TDC1"/>
            <w:tabs>
              <w:tab w:val="right" w:leader="dot" w:pos="8828"/>
            </w:tabs>
            <w:rPr>
              <w:rFonts w:asciiTheme="minorHAnsi" w:eastAsiaTheme="minorEastAsia" w:hAnsiTheme="minorHAnsi"/>
              <w:noProof/>
              <w:sz w:val="22"/>
              <w:lang w:eastAsia="es-NI"/>
            </w:rPr>
          </w:pPr>
          <w:hyperlink w:anchor="_Toc52020771" w:history="1">
            <w:r w:rsidR="004570D0" w:rsidRPr="00F326ED">
              <w:rPr>
                <w:rStyle w:val="Hipervnculo"/>
                <w:noProof/>
              </w:rPr>
              <w:t>Bibliografía y Webgrafía</w:t>
            </w:r>
            <w:r w:rsidR="004570D0">
              <w:rPr>
                <w:noProof/>
                <w:webHidden/>
              </w:rPr>
              <w:tab/>
            </w:r>
            <w:r w:rsidR="004570D0">
              <w:rPr>
                <w:noProof/>
                <w:webHidden/>
              </w:rPr>
              <w:fldChar w:fldCharType="begin"/>
            </w:r>
            <w:r w:rsidR="004570D0">
              <w:rPr>
                <w:noProof/>
                <w:webHidden/>
              </w:rPr>
              <w:instrText xml:space="preserve"> PAGEREF _Toc52020771 \h </w:instrText>
            </w:r>
            <w:r w:rsidR="004570D0">
              <w:rPr>
                <w:noProof/>
                <w:webHidden/>
              </w:rPr>
            </w:r>
            <w:r w:rsidR="004570D0">
              <w:rPr>
                <w:noProof/>
                <w:webHidden/>
              </w:rPr>
              <w:fldChar w:fldCharType="separate"/>
            </w:r>
            <w:r>
              <w:rPr>
                <w:noProof/>
                <w:webHidden/>
              </w:rPr>
              <w:t>32</w:t>
            </w:r>
            <w:r w:rsidR="004570D0">
              <w:rPr>
                <w:noProof/>
                <w:webHidden/>
              </w:rPr>
              <w:fldChar w:fldCharType="end"/>
            </w:r>
          </w:hyperlink>
        </w:p>
        <w:p w14:paraId="50361BDE" w14:textId="2E4C6228" w:rsidR="004570D0" w:rsidRDefault="00D45A03">
          <w:pPr>
            <w:pStyle w:val="TDC1"/>
            <w:tabs>
              <w:tab w:val="right" w:leader="dot" w:pos="8828"/>
            </w:tabs>
            <w:rPr>
              <w:rFonts w:asciiTheme="minorHAnsi" w:eastAsiaTheme="minorEastAsia" w:hAnsiTheme="minorHAnsi"/>
              <w:noProof/>
              <w:sz w:val="22"/>
              <w:lang w:eastAsia="es-NI"/>
            </w:rPr>
          </w:pPr>
          <w:hyperlink w:anchor="_Toc52020772" w:history="1">
            <w:r w:rsidR="004570D0" w:rsidRPr="00F326ED">
              <w:rPr>
                <w:rStyle w:val="Hipervnculo"/>
                <w:noProof/>
              </w:rPr>
              <w:t>Glosario</w:t>
            </w:r>
            <w:r w:rsidR="004570D0">
              <w:rPr>
                <w:noProof/>
                <w:webHidden/>
              </w:rPr>
              <w:tab/>
            </w:r>
            <w:r w:rsidR="004570D0">
              <w:rPr>
                <w:noProof/>
                <w:webHidden/>
              </w:rPr>
              <w:fldChar w:fldCharType="begin"/>
            </w:r>
            <w:r w:rsidR="004570D0">
              <w:rPr>
                <w:noProof/>
                <w:webHidden/>
              </w:rPr>
              <w:instrText xml:space="preserve"> PAGEREF _Toc52020772 \h </w:instrText>
            </w:r>
            <w:r w:rsidR="004570D0">
              <w:rPr>
                <w:noProof/>
                <w:webHidden/>
              </w:rPr>
            </w:r>
            <w:r w:rsidR="004570D0">
              <w:rPr>
                <w:noProof/>
                <w:webHidden/>
              </w:rPr>
              <w:fldChar w:fldCharType="separate"/>
            </w:r>
            <w:r>
              <w:rPr>
                <w:noProof/>
                <w:webHidden/>
              </w:rPr>
              <w:t>33</w:t>
            </w:r>
            <w:r w:rsidR="004570D0">
              <w:rPr>
                <w:noProof/>
                <w:webHidden/>
              </w:rPr>
              <w:fldChar w:fldCharType="end"/>
            </w:r>
          </w:hyperlink>
        </w:p>
        <w:p w14:paraId="46D7F56E" w14:textId="77777777" w:rsidR="00843820" w:rsidRDefault="00843820">
          <w:r w:rsidRPr="004A18B8">
            <w:rPr>
              <w:rFonts w:cs="Tahoma"/>
              <w:szCs w:val="24"/>
              <w:lang w:val="es-ES"/>
            </w:rPr>
            <w:fldChar w:fldCharType="end"/>
          </w:r>
        </w:p>
      </w:sdtContent>
    </w:sdt>
    <w:p w14:paraId="65EF585F" w14:textId="77777777" w:rsidR="00B0609B" w:rsidRDefault="00B0609B" w:rsidP="001C720B">
      <w:pPr>
        <w:spacing w:line="276" w:lineRule="auto"/>
        <w:rPr>
          <w:b/>
        </w:rPr>
      </w:pPr>
    </w:p>
    <w:p w14:paraId="2A1E256E" w14:textId="77777777" w:rsidR="00B0609B" w:rsidRDefault="00B0609B" w:rsidP="00AB2DF6">
      <w:pPr>
        <w:spacing w:line="276" w:lineRule="auto"/>
        <w:jc w:val="right"/>
        <w:rPr>
          <w:b/>
        </w:rPr>
      </w:pPr>
    </w:p>
    <w:p w14:paraId="618EBC88" w14:textId="77777777" w:rsidR="00B0609B" w:rsidRDefault="00B0609B" w:rsidP="00AB2DF6">
      <w:pPr>
        <w:spacing w:line="276" w:lineRule="auto"/>
        <w:jc w:val="right"/>
        <w:rPr>
          <w:b/>
        </w:rPr>
      </w:pPr>
    </w:p>
    <w:p w14:paraId="3BE3A9DD" w14:textId="77777777" w:rsidR="00B0609B" w:rsidRDefault="00B0609B" w:rsidP="00AB2DF6">
      <w:pPr>
        <w:spacing w:line="276" w:lineRule="auto"/>
        <w:jc w:val="right"/>
        <w:rPr>
          <w:b/>
        </w:rPr>
      </w:pPr>
    </w:p>
    <w:p w14:paraId="27F851D0" w14:textId="77777777" w:rsidR="00B0609B" w:rsidRDefault="00B0609B" w:rsidP="00AB2DF6">
      <w:pPr>
        <w:spacing w:line="276" w:lineRule="auto"/>
        <w:jc w:val="right"/>
        <w:rPr>
          <w:b/>
        </w:rPr>
      </w:pPr>
    </w:p>
    <w:p w14:paraId="7C6759D2" w14:textId="77777777" w:rsidR="00B0609B" w:rsidRDefault="00B0609B" w:rsidP="00AB2DF6">
      <w:pPr>
        <w:spacing w:line="276" w:lineRule="auto"/>
        <w:jc w:val="right"/>
        <w:rPr>
          <w:b/>
        </w:rPr>
      </w:pPr>
    </w:p>
    <w:p w14:paraId="23EDD583" w14:textId="77777777" w:rsidR="00B0609B" w:rsidRDefault="00B0609B" w:rsidP="00AB2DF6">
      <w:pPr>
        <w:spacing w:line="276" w:lineRule="auto"/>
        <w:jc w:val="right"/>
        <w:rPr>
          <w:b/>
        </w:rPr>
      </w:pPr>
    </w:p>
    <w:p w14:paraId="7624BEC1" w14:textId="77777777" w:rsidR="00B0609B" w:rsidRDefault="00B0609B" w:rsidP="00AB2DF6">
      <w:pPr>
        <w:spacing w:line="276" w:lineRule="auto"/>
        <w:jc w:val="right"/>
        <w:rPr>
          <w:b/>
        </w:rPr>
      </w:pPr>
    </w:p>
    <w:p w14:paraId="7AB6ECD8" w14:textId="77777777" w:rsidR="00B0609B" w:rsidRDefault="00B0609B" w:rsidP="00AB2DF6">
      <w:pPr>
        <w:spacing w:line="276" w:lineRule="auto"/>
        <w:jc w:val="right"/>
        <w:rPr>
          <w:b/>
        </w:rPr>
      </w:pPr>
    </w:p>
    <w:p w14:paraId="56A908B0" w14:textId="77777777" w:rsidR="00B0609B" w:rsidRDefault="00B0609B" w:rsidP="00AB2DF6">
      <w:pPr>
        <w:spacing w:line="276" w:lineRule="auto"/>
        <w:jc w:val="right"/>
        <w:rPr>
          <w:b/>
        </w:rPr>
      </w:pPr>
    </w:p>
    <w:p w14:paraId="2DBF2945" w14:textId="77777777" w:rsidR="00B0609B" w:rsidRDefault="00B0609B" w:rsidP="00AB2DF6">
      <w:pPr>
        <w:spacing w:line="276" w:lineRule="auto"/>
        <w:jc w:val="right"/>
        <w:rPr>
          <w:b/>
        </w:rPr>
      </w:pPr>
    </w:p>
    <w:p w14:paraId="199F1409" w14:textId="77777777" w:rsidR="00B0609B" w:rsidRDefault="00B0609B" w:rsidP="00184F8C">
      <w:pPr>
        <w:spacing w:line="276" w:lineRule="auto"/>
        <w:rPr>
          <w:b/>
        </w:rPr>
      </w:pPr>
    </w:p>
    <w:p w14:paraId="06D05A31" w14:textId="77777777" w:rsidR="00B0609B" w:rsidRDefault="00B0609B" w:rsidP="00AB2DF6">
      <w:pPr>
        <w:spacing w:line="276" w:lineRule="auto"/>
        <w:jc w:val="right"/>
        <w:rPr>
          <w:b/>
        </w:rPr>
      </w:pPr>
    </w:p>
    <w:p w14:paraId="0220B0C5" w14:textId="77777777" w:rsidR="00B0609B" w:rsidRDefault="00B0609B" w:rsidP="00AB2DF6">
      <w:pPr>
        <w:spacing w:line="276" w:lineRule="auto"/>
        <w:jc w:val="right"/>
        <w:rPr>
          <w:b/>
        </w:rPr>
      </w:pPr>
    </w:p>
    <w:p w14:paraId="3B2A1410" w14:textId="77777777" w:rsidR="00B0609B" w:rsidRDefault="00984E87" w:rsidP="00DE5F24">
      <w:pPr>
        <w:spacing w:line="276" w:lineRule="auto"/>
        <w:rPr>
          <w:b/>
        </w:rPr>
      </w:pPr>
      <w:r>
        <w:rPr>
          <w:noProof/>
          <w:lang w:eastAsia="es-NI"/>
        </w:rPr>
        <mc:AlternateContent>
          <mc:Choice Requires="wpg">
            <w:drawing>
              <wp:anchor distT="0" distB="0" distL="114300" distR="114300" simplePos="0" relativeHeight="251665408" behindDoc="0" locked="0" layoutInCell="1" allowOverlap="1" wp14:anchorId="2D98E040" wp14:editId="5CDFB2F7">
                <wp:simplePos x="0" y="0"/>
                <wp:positionH relativeFrom="column">
                  <wp:posOffset>-421005</wp:posOffset>
                </wp:positionH>
                <wp:positionV relativeFrom="paragraph">
                  <wp:posOffset>-179705</wp:posOffset>
                </wp:positionV>
                <wp:extent cx="6384290" cy="342900"/>
                <wp:effectExtent l="0" t="0" r="0" b="0"/>
                <wp:wrapNone/>
                <wp:docPr id="26" name="Grupo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42900"/>
                          <a:chOff x="1281" y="2034"/>
                          <a:chExt cx="10054" cy="506"/>
                        </a:xfrm>
                      </wpg:grpSpPr>
                      <wps:wsp>
                        <wps:cNvPr id="27" name="Cuadro de texto 2"/>
                        <wps:cNvSpPr txBox="1">
                          <a:spLocks noChangeArrowheads="1"/>
                        </wps:cNvSpPr>
                        <wps:spPr bwMode="auto">
                          <a:xfrm>
                            <a:off x="1281" y="2034"/>
                            <a:ext cx="2682" cy="5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AE8732" w14:textId="77777777" w:rsidR="00AB2DF6" w:rsidRPr="00A32AB9" w:rsidRDefault="00AB2DF6" w:rsidP="00A32AB9">
                              <w:pPr>
                                <w:pStyle w:val="Ttulo1"/>
                              </w:pPr>
                              <w:bookmarkStart w:id="2" w:name="_Toc46999614"/>
                              <w:bookmarkStart w:id="3" w:name="_Toc51942771"/>
                              <w:bookmarkStart w:id="4" w:name="_Toc52020763"/>
                              <w:r w:rsidRPr="00A32AB9">
                                <w:t>Introducción</w:t>
                              </w:r>
                              <w:bookmarkEnd w:id="2"/>
                              <w:bookmarkEnd w:id="3"/>
                              <w:bookmarkEnd w:id="4"/>
                            </w:p>
                          </w:txbxContent>
                        </wps:txbx>
                        <wps:bodyPr rot="0" vert="horz" wrap="square" lIns="91440" tIns="45720" rIns="91440" bIns="45720" anchor="t" anchorCtr="0" upright="1">
                          <a:noAutofit/>
                        </wps:bodyPr>
                      </wps:wsp>
                      <pic:pic xmlns:pic="http://schemas.openxmlformats.org/drawingml/2006/picture">
                        <pic:nvPicPr>
                          <pic:cNvPr id="28" name="Imagen 6252" descr="C:\Users\DPE\Documents\Manual de marca UPOLI\UPOLI_identidad.png"/>
                          <pic:cNvPicPr preferRelativeResize="0">
                            <a:picLocks noChangeArrowheads="1"/>
                          </pic:cNvPicPr>
                        </pic:nvPicPr>
                        <pic:blipFill>
                          <a:blip r:embed="rId11">
                            <a:extLst>
                              <a:ext uri="{28A0092B-C50C-407E-A947-70E740481C1C}">
                                <a14:useLocalDpi xmlns:a14="http://schemas.microsoft.com/office/drawing/2010/main" val="0"/>
                              </a:ext>
                            </a:extLst>
                          </a:blip>
                          <a:srcRect r="47906" b="98297"/>
                          <a:stretch>
                            <a:fillRect/>
                          </a:stretch>
                        </pic:blipFill>
                        <pic:spPr bwMode="auto">
                          <a:xfrm>
                            <a:off x="3613" y="2138"/>
                            <a:ext cx="7722" cy="4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2D98E040" id="Grupo 26" o:spid="_x0000_s1031" style="position:absolute;left:0;text-align:left;margin-left:-33.15pt;margin-top:-14.15pt;width:502.7pt;height:27pt;z-index:251665408" coordorigin="1281,2034" coordsize="10054,5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">
                <v:shape id="_x0000_s1032" type="#_x0000_t202" style="position:absolute;left:1281;top:2034;width:2682;height: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" filled="f" stroked="f">
                  <v:textbox>
                    <w:txbxContent>
                      <w:p w14:paraId="49AE8732" w14:textId="77777777" w:rsidR="00AB2DF6" w:rsidRPr="00A32AB9" w:rsidRDefault="00AB2DF6" w:rsidP="00A32AB9">
                        <w:pPr>
                          <w:pStyle w:val="Ttulo1"/>
                        </w:pPr>
                        <w:bookmarkStart w:id="5" w:name="_Toc46999614"/>
                        <w:bookmarkStart w:id="6" w:name="_Toc51942771"/>
                        <w:bookmarkStart w:id="7" w:name="_Toc52020763"/>
                        <w:r w:rsidRPr="00A32AB9">
                          <w:t>Introducción</w:t>
                        </w:r>
                        <w:bookmarkEnd w:id="5"/>
                        <w:bookmarkEnd w:id="6"/>
                        <w:bookmarkEnd w:id="7"/>
                      </w:p>
                    </w:txbxContent>
                  </v:textbox>
                </v:shape>
                <v:shape id="Imagen 6252" o:spid="_x0000_s1033" type="#_x0000_t75" style="position:absolute;left:3613;top:2138;width:7722;height:40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">
                  <v:imagedata r:id="rId12" o:title="UPOLI_identidad" cropbottom="64420f" cropright="31396f"/>
                  <o:lock v:ext="edit" aspectratio="f"/>
                </v:shape>
              </v:group>
            </w:pict>
          </mc:Fallback>
        </mc:AlternateContent>
      </w:r>
    </w:p>
    <w:p w14:paraId="585080E1" w14:textId="77777777" w:rsidR="00B0609B" w:rsidRPr="00C72F3E" w:rsidRDefault="00B0609B" w:rsidP="00AB2DF6">
      <w:pPr>
        <w:spacing w:line="276" w:lineRule="auto"/>
        <w:jc w:val="right"/>
        <w:rPr>
          <w:bCs/>
        </w:rPr>
      </w:pPr>
    </w:p>
    <w:p w14:paraId="236D2B21" w14:textId="77777777" w:rsidR="00AB2DF6" w:rsidRDefault="00C72F3E" w:rsidP="00844902">
      <w:pPr>
        <w:spacing w:line="276" w:lineRule="auto"/>
        <w:rPr>
          <w:bCs/>
        </w:rPr>
      </w:pPr>
      <w:r w:rsidRPr="00C72F3E">
        <w:rPr>
          <w:bCs/>
        </w:rPr>
        <w:t>En esta unidad se abordarán distintos métodos de redes que permitan evaluar los proyectos e identificar las etapas más importantes, tanto como aquellas que serán el talón de Aquiles de nuestro proyecto.</w:t>
      </w:r>
    </w:p>
    <w:p w14:paraId="2E1C6057" w14:textId="77777777" w:rsidR="00C72F3E" w:rsidRDefault="00C72F3E" w:rsidP="00844902">
      <w:pPr>
        <w:spacing w:line="276" w:lineRule="auto"/>
        <w:rPr>
          <w:bCs/>
        </w:rPr>
      </w:pPr>
    </w:p>
    <w:p w14:paraId="11A8AACC" w14:textId="77777777" w:rsidR="00C72F3E" w:rsidRPr="001D0B47" w:rsidRDefault="00C72F3E" w:rsidP="00844902">
      <w:pPr>
        <w:spacing w:line="276" w:lineRule="auto"/>
        <w:rPr>
          <w:bCs/>
        </w:rPr>
      </w:pPr>
      <w:r w:rsidRPr="001D0B47">
        <w:rPr>
          <w:bCs/>
        </w:rPr>
        <w:t>La modelación de redes permite la resolución de múltiples problemas de programación matemática mediante la implementación de algoritmos especiales creados para tal fin, conocidos como Algoritmos de optimización de redes.</w:t>
      </w:r>
    </w:p>
    <w:p w14:paraId="0EAD08A3" w14:textId="77777777" w:rsidR="00C72F3E" w:rsidRPr="001D0B47" w:rsidRDefault="00C72F3E" w:rsidP="00844902">
      <w:pPr>
        <w:spacing w:line="276" w:lineRule="auto"/>
        <w:rPr>
          <w:bCs/>
        </w:rPr>
      </w:pPr>
    </w:p>
    <w:p w14:paraId="1F31155B" w14:textId="77777777" w:rsidR="00C72F3E" w:rsidRPr="001D0B47" w:rsidRDefault="00C72F3E" w:rsidP="00844902">
      <w:pPr>
        <w:spacing w:line="276" w:lineRule="auto"/>
        <w:rPr>
          <w:bCs/>
        </w:rPr>
      </w:pPr>
      <w:r w:rsidRPr="001D0B47">
        <w:rPr>
          <w:bCs/>
        </w:rPr>
        <w:t>Dentro de los problemas más comúnmente resueltos mediante la modelación de redes se encuentran los ya vistos modelos de transporte, transbordo además de los muy conocidos modelos de determinación de cronograma de actividades para proyectos como lo son el PERT y el CPM.</w:t>
      </w:r>
    </w:p>
    <w:p w14:paraId="390D0A1E" w14:textId="77777777" w:rsidR="00C72F3E" w:rsidRPr="001D0B47" w:rsidRDefault="00C72F3E" w:rsidP="00C72F3E">
      <w:pPr>
        <w:spacing w:line="276" w:lineRule="auto"/>
        <w:jc w:val="left"/>
        <w:rPr>
          <w:bCs/>
        </w:rPr>
      </w:pPr>
    </w:p>
    <w:p w14:paraId="4449F45E" w14:textId="77777777" w:rsidR="00C72F3E" w:rsidRPr="001D0B47" w:rsidRDefault="00C72F3E" w:rsidP="00844902">
      <w:pPr>
        <w:spacing w:line="276" w:lineRule="auto"/>
        <w:rPr>
          <w:bCs/>
        </w:rPr>
      </w:pPr>
      <w:r w:rsidRPr="001D0B47">
        <w:rPr>
          <w:bCs/>
        </w:rPr>
        <w:t>Conceptos básicos en teoría de redes</w:t>
      </w:r>
    </w:p>
    <w:p w14:paraId="6430A153" w14:textId="77777777" w:rsidR="00C72F3E" w:rsidRPr="001D0B47" w:rsidRDefault="00C72F3E" w:rsidP="00844902">
      <w:pPr>
        <w:numPr>
          <w:ilvl w:val="0"/>
          <w:numId w:val="1"/>
        </w:numPr>
        <w:spacing w:before="0" w:after="0" w:line="276" w:lineRule="auto"/>
        <w:ind w:right="5"/>
        <w:rPr>
          <w:bCs/>
        </w:rPr>
      </w:pPr>
      <w:r w:rsidRPr="001D0B47">
        <w:rPr>
          <w:bCs/>
        </w:rPr>
        <w:t>Gráfica: Una gráfica es una serie de puntos llamados nodos que van unidos por unas líneas llamadas ramales o arcos.</w:t>
      </w:r>
    </w:p>
    <w:p w14:paraId="38A9CB90" w14:textId="77777777" w:rsidR="00C72F3E" w:rsidRPr="001D0B47" w:rsidRDefault="00C72F3E" w:rsidP="00844902">
      <w:pPr>
        <w:numPr>
          <w:ilvl w:val="0"/>
          <w:numId w:val="1"/>
        </w:numPr>
        <w:spacing w:before="0" w:after="0" w:line="276" w:lineRule="auto"/>
        <w:ind w:right="5"/>
        <w:rPr>
          <w:bCs/>
        </w:rPr>
      </w:pPr>
      <w:r w:rsidRPr="001D0B47">
        <w:rPr>
          <w:bCs/>
        </w:rPr>
        <w:t>Red: Una red es una gráfica que presenta algún tipo de flujo en sus ramales. Por ejemplo, una gráfica cuyo flujo en sus ramales sea la electricidad es una red eléctrica. En las redes se usa una simbología específica para denotar su tamaño y elementos que la constituyen, dicha notación es la (N, A) donde N representa el número de nodos que contiene la red y A representa el número de arcos o ramales.</w:t>
      </w:r>
    </w:p>
    <w:p w14:paraId="64F3280E" w14:textId="77777777" w:rsidR="00C72F3E" w:rsidRPr="001D0B47" w:rsidRDefault="00C72F3E" w:rsidP="00C72F3E">
      <w:pPr>
        <w:spacing w:line="276" w:lineRule="auto"/>
        <w:jc w:val="left"/>
        <w:rPr>
          <w:bCs/>
        </w:rPr>
      </w:pPr>
      <w:r w:rsidRPr="001D0B47">
        <w:rPr>
          <w:noProof/>
        </w:rPr>
        <w:drawing>
          <wp:anchor distT="0" distB="0" distL="114300" distR="114300" simplePos="0" relativeHeight="251670528" behindDoc="1" locked="0" layoutInCell="1" allowOverlap="1" wp14:anchorId="0CE1A505" wp14:editId="47846AE3">
            <wp:simplePos x="0" y="0"/>
            <wp:positionH relativeFrom="column">
              <wp:posOffset>891540</wp:posOffset>
            </wp:positionH>
            <wp:positionV relativeFrom="paragraph">
              <wp:posOffset>79375</wp:posOffset>
            </wp:positionV>
            <wp:extent cx="4352925" cy="2190750"/>
            <wp:effectExtent l="0" t="0" r="9525" b="0"/>
            <wp:wrapTight wrapText="bothSides">
              <wp:wrapPolygon edited="0">
                <wp:start x="0" y="0"/>
                <wp:lineTo x="0" y="21412"/>
                <wp:lineTo x="21553" y="21412"/>
                <wp:lineTo x="21553" y="0"/>
                <wp:lineTo x="0" y="0"/>
              </wp:wrapPolygon>
            </wp:wrapTight>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352925" cy="21907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F548BA2" w14:textId="77777777" w:rsidR="00C72F3E" w:rsidRPr="001D0B47" w:rsidRDefault="00C72F3E" w:rsidP="00C72F3E">
      <w:pPr>
        <w:spacing w:line="276" w:lineRule="auto"/>
        <w:jc w:val="left"/>
        <w:rPr>
          <w:bCs/>
        </w:rPr>
      </w:pPr>
    </w:p>
    <w:p w14:paraId="497DAAEE" w14:textId="77777777" w:rsidR="00C72F3E" w:rsidRPr="001D0B47" w:rsidRDefault="00C72F3E" w:rsidP="00C72F3E">
      <w:pPr>
        <w:spacing w:line="276" w:lineRule="auto"/>
        <w:jc w:val="left"/>
        <w:rPr>
          <w:bCs/>
        </w:rPr>
      </w:pPr>
    </w:p>
    <w:p w14:paraId="75134792" w14:textId="77777777" w:rsidR="00C72F3E" w:rsidRPr="001D0B47" w:rsidRDefault="00C72F3E" w:rsidP="00C72F3E">
      <w:pPr>
        <w:spacing w:line="276" w:lineRule="auto"/>
        <w:jc w:val="left"/>
        <w:rPr>
          <w:bCs/>
        </w:rPr>
      </w:pPr>
    </w:p>
    <w:p w14:paraId="7FADA771" w14:textId="77777777" w:rsidR="00C72F3E" w:rsidRPr="001D0B47" w:rsidRDefault="00C72F3E" w:rsidP="00C72F3E">
      <w:pPr>
        <w:spacing w:line="276" w:lineRule="auto"/>
        <w:jc w:val="left"/>
        <w:rPr>
          <w:bCs/>
        </w:rPr>
      </w:pPr>
    </w:p>
    <w:p w14:paraId="43FDA08C" w14:textId="77777777" w:rsidR="00C72F3E" w:rsidRPr="001D0B47" w:rsidRDefault="00C72F3E" w:rsidP="00C72F3E">
      <w:pPr>
        <w:spacing w:line="276" w:lineRule="auto"/>
        <w:jc w:val="left"/>
        <w:rPr>
          <w:bCs/>
        </w:rPr>
      </w:pPr>
    </w:p>
    <w:p w14:paraId="7404F67E" w14:textId="77777777" w:rsidR="00C72F3E" w:rsidRPr="001D0B47" w:rsidRDefault="00C72F3E" w:rsidP="00C72F3E">
      <w:pPr>
        <w:spacing w:line="276" w:lineRule="auto"/>
        <w:jc w:val="left"/>
        <w:rPr>
          <w:bCs/>
        </w:rPr>
      </w:pPr>
    </w:p>
    <w:p w14:paraId="7D714598" w14:textId="77777777" w:rsidR="00C72F3E" w:rsidRPr="001D0B47" w:rsidRDefault="00C72F3E" w:rsidP="00C72F3E">
      <w:pPr>
        <w:spacing w:line="276" w:lineRule="auto"/>
        <w:jc w:val="left"/>
        <w:rPr>
          <w:bCs/>
        </w:rPr>
      </w:pPr>
    </w:p>
    <w:p w14:paraId="7D87C1F0" w14:textId="77777777" w:rsidR="00C72F3E" w:rsidRPr="001D0B47" w:rsidRDefault="00C72F3E" w:rsidP="00C72F3E">
      <w:pPr>
        <w:spacing w:line="276" w:lineRule="auto"/>
        <w:jc w:val="left"/>
        <w:rPr>
          <w:bCs/>
        </w:rPr>
      </w:pPr>
    </w:p>
    <w:p w14:paraId="5C281FC7" w14:textId="77777777" w:rsidR="00C72F3E" w:rsidRPr="001D0B47" w:rsidRDefault="00C72F3E" w:rsidP="00C72F3E">
      <w:pPr>
        <w:spacing w:line="276" w:lineRule="auto"/>
        <w:jc w:val="left"/>
        <w:rPr>
          <w:bCs/>
        </w:rPr>
      </w:pPr>
    </w:p>
    <w:p w14:paraId="0A57FE6C" w14:textId="77777777" w:rsidR="00C72F3E" w:rsidRPr="001D0B47" w:rsidRDefault="00C72F3E" w:rsidP="00C72F3E">
      <w:pPr>
        <w:spacing w:line="276" w:lineRule="auto"/>
        <w:jc w:val="left"/>
        <w:rPr>
          <w:bCs/>
        </w:rPr>
      </w:pPr>
    </w:p>
    <w:p w14:paraId="6CC822A3" w14:textId="77777777" w:rsidR="00C72F3E" w:rsidRPr="001D0B47" w:rsidRDefault="00C72F3E" w:rsidP="00C72F3E">
      <w:pPr>
        <w:spacing w:line="276" w:lineRule="auto"/>
        <w:jc w:val="left"/>
        <w:rPr>
          <w:bCs/>
        </w:rPr>
      </w:pPr>
    </w:p>
    <w:p w14:paraId="54E5CA43" w14:textId="77777777" w:rsidR="00C72F3E" w:rsidRPr="001D0B47" w:rsidRDefault="00C72F3E" w:rsidP="00844902">
      <w:pPr>
        <w:numPr>
          <w:ilvl w:val="0"/>
          <w:numId w:val="2"/>
        </w:numPr>
        <w:spacing w:before="0" w:after="0" w:line="276" w:lineRule="auto"/>
        <w:ind w:right="5"/>
        <w:rPr>
          <w:bCs/>
        </w:rPr>
      </w:pPr>
      <w:r w:rsidRPr="001D0B47">
        <w:rPr>
          <w:bCs/>
        </w:rPr>
        <w:t>Cadena: Una cadena corresponde a una serie de elementos ramales que van de un nodo a otro. En el siguiente caso se resalta una cadena que va desde el nodo 1 hasta el nodo 7 y que se compone por los elementos [1-4, 4-7].</w:t>
      </w:r>
    </w:p>
    <w:p w14:paraId="0E8D60B5" w14:textId="77777777" w:rsidR="00C72F3E" w:rsidRPr="001D0B47" w:rsidRDefault="00C72F3E" w:rsidP="00844902">
      <w:pPr>
        <w:numPr>
          <w:ilvl w:val="0"/>
          <w:numId w:val="2"/>
        </w:numPr>
        <w:spacing w:before="0" w:after="0" w:line="276" w:lineRule="auto"/>
        <w:ind w:right="5"/>
        <w:rPr>
          <w:bCs/>
        </w:rPr>
      </w:pPr>
      <w:r w:rsidRPr="001D0B47">
        <w:rPr>
          <w:bCs/>
        </w:rPr>
        <w:t>Ruta: Una ruta corresponde a los nodos que constituyen una cadena, en el siguiente caso [1, 4, 7].</w:t>
      </w:r>
    </w:p>
    <w:p w14:paraId="60C3B69A" w14:textId="77777777" w:rsidR="00C72F3E" w:rsidRPr="001D0B47" w:rsidRDefault="00C72F3E" w:rsidP="00C72F3E">
      <w:pPr>
        <w:spacing w:line="276" w:lineRule="auto"/>
        <w:jc w:val="left"/>
        <w:rPr>
          <w:bCs/>
        </w:rPr>
      </w:pPr>
      <w:r w:rsidRPr="001D0B47">
        <w:rPr>
          <w:noProof/>
        </w:rPr>
        <w:drawing>
          <wp:anchor distT="0" distB="0" distL="114300" distR="114300" simplePos="0" relativeHeight="251671552" behindDoc="1" locked="0" layoutInCell="1" allowOverlap="1" wp14:anchorId="3E05578A" wp14:editId="6DFC1123">
            <wp:simplePos x="0" y="0"/>
            <wp:positionH relativeFrom="column">
              <wp:posOffset>643890</wp:posOffset>
            </wp:positionH>
            <wp:positionV relativeFrom="paragraph">
              <wp:posOffset>77470</wp:posOffset>
            </wp:positionV>
            <wp:extent cx="4352925" cy="2190750"/>
            <wp:effectExtent l="0" t="0" r="9525" b="0"/>
            <wp:wrapTight wrapText="bothSides">
              <wp:wrapPolygon edited="0">
                <wp:start x="0" y="0"/>
                <wp:lineTo x="0" y="21412"/>
                <wp:lineTo x="21553" y="21412"/>
                <wp:lineTo x="21553" y="0"/>
                <wp:lineTo x="0" y="0"/>
              </wp:wrapPolygon>
            </wp:wrapTight>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352925" cy="21907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410A49" w14:textId="77777777" w:rsidR="00C72F3E" w:rsidRPr="001D0B47" w:rsidRDefault="00C72F3E" w:rsidP="00C72F3E">
      <w:pPr>
        <w:spacing w:line="276" w:lineRule="auto"/>
        <w:jc w:val="left"/>
        <w:rPr>
          <w:bCs/>
        </w:rPr>
      </w:pPr>
    </w:p>
    <w:p w14:paraId="0D347248" w14:textId="77777777" w:rsidR="00C72F3E" w:rsidRPr="001D0B47" w:rsidRDefault="00C72F3E" w:rsidP="00C72F3E">
      <w:pPr>
        <w:spacing w:line="276" w:lineRule="auto"/>
        <w:jc w:val="left"/>
        <w:rPr>
          <w:bCs/>
        </w:rPr>
      </w:pPr>
    </w:p>
    <w:p w14:paraId="3010ECE1" w14:textId="77777777" w:rsidR="00C72F3E" w:rsidRPr="001D0B47" w:rsidRDefault="00C72F3E" w:rsidP="00C72F3E">
      <w:pPr>
        <w:spacing w:line="276" w:lineRule="auto"/>
        <w:jc w:val="left"/>
        <w:rPr>
          <w:bCs/>
        </w:rPr>
      </w:pPr>
    </w:p>
    <w:p w14:paraId="145C3A79" w14:textId="77777777" w:rsidR="00C72F3E" w:rsidRPr="001D0B47" w:rsidRDefault="00C72F3E" w:rsidP="00C72F3E">
      <w:pPr>
        <w:spacing w:line="276" w:lineRule="auto"/>
        <w:jc w:val="left"/>
        <w:rPr>
          <w:bCs/>
        </w:rPr>
      </w:pPr>
    </w:p>
    <w:p w14:paraId="313BF96B" w14:textId="77777777" w:rsidR="00C72F3E" w:rsidRPr="001D0B47" w:rsidRDefault="00C72F3E" w:rsidP="00C72F3E">
      <w:pPr>
        <w:spacing w:line="276" w:lineRule="auto"/>
        <w:jc w:val="left"/>
        <w:rPr>
          <w:bCs/>
        </w:rPr>
      </w:pPr>
    </w:p>
    <w:p w14:paraId="64DC3FF5" w14:textId="77777777" w:rsidR="00C72F3E" w:rsidRPr="001D0B47" w:rsidRDefault="00C72F3E" w:rsidP="00C72F3E">
      <w:pPr>
        <w:spacing w:line="276" w:lineRule="auto"/>
        <w:jc w:val="left"/>
        <w:rPr>
          <w:bCs/>
        </w:rPr>
      </w:pPr>
    </w:p>
    <w:p w14:paraId="708E7BC8" w14:textId="77777777" w:rsidR="00C72F3E" w:rsidRPr="001D0B47" w:rsidRDefault="00C72F3E" w:rsidP="00C72F3E">
      <w:pPr>
        <w:spacing w:line="276" w:lineRule="auto"/>
        <w:jc w:val="left"/>
        <w:rPr>
          <w:bCs/>
        </w:rPr>
      </w:pPr>
    </w:p>
    <w:p w14:paraId="252FA96F" w14:textId="77777777" w:rsidR="00C72F3E" w:rsidRPr="001D0B47" w:rsidRDefault="00C72F3E" w:rsidP="00C72F3E">
      <w:pPr>
        <w:spacing w:line="276" w:lineRule="auto"/>
        <w:jc w:val="left"/>
        <w:rPr>
          <w:bCs/>
        </w:rPr>
      </w:pPr>
    </w:p>
    <w:p w14:paraId="3083D1E1" w14:textId="77777777" w:rsidR="00C72F3E" w:rsidRPr="001D0B47" w:rsidRDefault="00C72F3E" w:rsidP="00C72F3E">
      <w:pPr>
        <w:spacing w:line="276" w:lineRule="auto"/>
        <w:jc w:val="left"/>
        <w:rPr>
          <w:bCs/>
        </w:rPr>
      </w:pPr>
    </w:p>
    <w:p w14:paraId="4C177450" w14:textId="77777777" w:rsidR="00C72F3E" w:rsidRPr="001D0B47" w:rsidRDefault="00C72F3E" w:rsidP="00C72F3E">
      <w:pPr>
        <w:spacing w:line="276" w:lineRule="auto"/>
        <w:jc w:val="left"/>
        <w:rPr>
          <w:bCs/>
        </w:rPr>
      </w:pPr>
    </w:p>
    <w:p w14:paraId="3AD5F728" w14:textId="77777777" w:rsidR="00C72F3E" w:rsidRPr="001D0B47" w:rsidRDefault="00C72F3E" w:rsidP="00844902">
      <w:pPr>
        <w:numPr>
          <w:ilvl w:val="0"/>
          <w:numId w:val="3"/>
        </w:numPr>
        <w:spacing w:before="0" w:after="0" w:line="276" w:lineRule="auto"/>
        <w:ind w:right="5"/>
        <w:rPr>
          <w:bCs/>
        </w:rPr>
      </w:pPr>
      <w:r w:rsidRPr="001D0B47">
        <w:rPr>
          <w:bCs/>
        </w:rPr>
        <w:t>Ciclo: Un ciclo corresponde a la cadena que une a un nodo con sigo mismo, en el siguiente ejemplo el ciclo está compuesto por la cadena [4-2, 2-5, 5-7, 7-4].</w:t>
      </w:r>
    </w:p>
    <w:p w14:paraId="3D77880E" w14:textId="77777777" w:rsidR="00C72F3E" w:rsidRPr="001D0B47" w:rsidRDefault="00C72F3E" w:rsidP="00C72F3E">
      <w:pPr>
        <w:spacing w:line="276" w:lineRule="auto"/>
        <w:jc w:val="left"/>
        <w:rPr>
          <w:bCs/>
        </w:rPr>
      </w:pPr>
      <w:r w:rsidRPr="001D0B47">
        <w:rPr>
          <w:noProof/>
        </w:rPr>
        <w:drawing>
          <wp:anchor distT="0" distB="0" distL="114300" distR="114300" simplePos="0" relativeHeight="251672576" behindDoc="1" locked="0" layoutInCell="1" allowOverlap="1" wp14:anchorId="7A2A5AE8" wp14:editId="45EE6566">
            <wp:simplePos x="0" y="0"/>
            <wp:positionH relativeFrom="column">
              <wp:posOffset>777240</wp:posOffset>
            </wp:positionH>
            <wp:positionV relativeFrom="paragraph">
              <wp:posOffset>635</wp:posOffset>
            </wp:positionV>
            <wp:extent cx="4362450" cy="2190750"/>
            <wp:effectExtent l="0" t="0" r="0" b="0"/>
            <wp:wrapTight wrapText="bothSides">
              <wp:wrapPolygon edited="0">
                <wp:start x="0" y="0"/>
                <wp:lineTo x="0" y="21412"/>
                <wp:lineTo x="21506" y="21412"/>
                <wp:lineTo x="21506" y="0"/>
                <wp:lineTo x="0" y="0"/>
              </wp:wrapPolygon>
            </wp:wrapTight>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362450" cy="21907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DAB68B7" w14:textId="77777777" w:rsidR="00C72F3E" w:rsidRPr="001D0B47" w:rsidRDefault="00C72F3E" w:rsidP="00C72F3E">
      <w:pPr>
        <w:spacing w:line="276" w:lineRule="auto"/>
        <w:jc w:val="left"/>
        <w:rPr>
          <w:bCs/>
        </w:rPr>
      </w:pPr>
    </w:p>
    <w:p w14:paraId="23DCEFFA" w14:textId="77777777" w:rsidR="00C72F3E" w:rsidRPr="001D0B47" w:rsidRDefault="00C72F3E" w:rsidP="00C72F3E">
      <w:pPr>
        <w:spacing w:line="276" w:lineRule="auto"/>
        <w:jc w:val="left"/>
        <w:rPr>
          <w:bCs/>
        </w:rPr>
      </w:pPr>
    </w:p>
    <w:p w14:paraId="6DEF05D6" w14:textId="77777777" w:rsidR="00C72F3E" w:rsidRPr="001D0B47" w:rsidRDefault="00C72F3E" w:rsidP="00C72F3E">
      <w:pPr>
        <w:spacing w:line="276" w:lineRule="auto"/>
        <w:jc w:val="left"/>
        <w:rPr>
          <w:bCs/>
        </w:rPr>
      </w:pPr>
    </w:p>
    <w:p w14:paraId="05BFCF8B" w14:textId="77777777" w:rsidR="00C72F3E" w:rsidRPr="001D0B47" w:rsidRDefault="00C72F3E" w:rsidP="00C72F3E">
      <w:pPr>
        <w:spacing w:line="276" w:lineRule="auto"/>
        <w:jc w:val="left"/>
        <w:rPr>
          <w:bCs/>
        </w:rPr>
      </w:pPr>
    </w:p>
    <w:p w14:paraId="2A89B115" w14:textId="77777777" w:rsidR="00C72F3E" w:rsidRPr="001D0B47" w:rsidRDefault="00C72F3E" w:rsidP="00C72F3E">
      <w:pPr>
        <w:spacing w:line="276" w:lineRule="auto"/>
        <w:jc w:val="left"/>
        <w:rPr>
          <w:bCs/>
        </w:rPr>
      </w:pPr>
    </w:p>
    <w:p w14:paraId="7F5B4532" w14:textId="77777777" w:rsidR="00C72F3E" w:rsidRPr="001D0B47" w:rsidRDefault="00C72F3E" w:rsidP="00C72F3E">
      <w:pPr>
        <w:spacing w:line="276" w:lineRule="auto"/>
        <w:jc w:val="left"/>
        <w:rPr>
          <w:bCs/>
        </w:rPr>
      </w:pPr>
    </w:p>
    <w:p w14:paraId="6B7A95CF" w14:textId="77777777" w:rsidR="00C72F3E" w:rsidRPr="001D0B47" w:rsidRDefault="00C72F3E" w:rsidP="00C72F3E">
      <w:pPr>
        <w:spacing w:line="276" w:lineRule="auto"/>
        <w:jc w:val="left"/>
        <w:rPr>
          <w:bCs/>
        </w:rPr>
      </w:pPr>
    </w:p>
    <w:p w14:paraId="58D20FC6" w14:textId="77777777" w:rsidR="00C72F3E" w:rsidRPr="001D0B47" w:rsidRDefault="00C72F3E" w:rsidP="00C72F3E">
      <w:pPr>
        <w:spacing w:line="276" w:lineRule="auto"/>
        <w:jc w:val="left"/>
        <w:rPr>
          <w:bCs/>
        </w:rPr>
      </w:pPr>
    </w:p>
    <w:p w14:paraId="0DB3F639" w14:textId="77777777" w:rsidR="00C72F3E" w:rsidRPr="001D0B47" w:rsidRDefault="00C72F3E" w:rsidP="00C72F3E">
      <w:pPr>
        <w:spacing w:line="276" w:lineRule="auto"/>
        <w:jc w:val="left"/>
        <w:rPr>
          <w:bCs/>
        </w:rPr>
      </w:pPr>
    </w:p>
    <w:p w14:paraId="4BF9B3A3" w14:textId="77777777" w:rsidR="00C72F3E" w:rsidRPr="001D0B47" w:rsidRDefault="00C72F3E" w:rsidP="00C72F3E">
      <w:pPr>
        <w:spacing w:line="276" w:lineRule="auto"/>
        <w:jc w:val="left"/>
        <w:rPr>
          <w:bCs/>
        </w:rPr>
      </w:pPr>
    </w:p>
    <w:p w14:paraId="456D4044" w14:textId="77777777" w:rsidR="00C72F3E" w:rsidRPr="001D0B47" w:rsidRDefault="00C72F3E" w:rsidP="00844902">
      <w:pPr>
        <w:numPr>
          <w:ilvl w:val="0"/>
          <w:numId w:val="3"/>
        </w:numPr>
        <w:spacing w:before="0" w:after="0" w:line="276" w:lineRule="auto"/>
        <w:ind w:right="5"/>
        <w:rPr>
          <w:bCs/>
        </w:rPr>
      </w:pPr>
      <w:r w:rsidRPr="001D0B47">
        <w:rPr>
          <w:bCs/>
        </w:rPr>
        <w:t>Ramal orientado: Un ramal o arco orientado es aquel que tiene un sentido determinado, es decir que posee un nodo fuente y un nodo destino.</w:t>
      </w:r>
    </w:p>
    <w:p w14:paraId="0B47588F" w14:textId="77777777" w:rsidR="00C72F3E" w:rsidRPr="001D0B47" w:rsidRDefault="00C72F3E" w:rsidP="00C72F3E">
      <w:pPr>
        <w:spacing w:line="276" w:lineRule="auto"/>
        <w:jc w:val="left"/>
        <w:rPr>
          <w:bCs/>
        </w:rPr>
      </w:pPr>
      <w:r w:rsidRPr="001D0B47">
        <w:rPr>
          <w:noProof/>
        </w:rPr>
        <w:lastRenderedPageBreak/>
        <w:drawing>
          <wp:anchor distT="0" distB="0" distL="114300" distR="114300" simplePos="0" relativeHeight="251673600" behindDoc="1" locked="0" layoutInCell="1" allowOverlap="1" wp14:anchorId="65B4E247" wp14:editId="6759B108">
            <wp:simplePos x="0" y="0"/>
            <wp:positionH relativeFrom="column">
              <wp:posOffset>1996440</wp:posOffset>
            </wp:positionH>
            <wp:positionV relativeFrom="paragraph">
              <wp:posOffset>74295</wp:posOffset>
            </wp:positionV>
            <wp:extent cx="1638300" cy="1381125"/>
            <wp:effectExtent l="0" t="0" r="0" b="9525"/>
            <wp:wrapTight wrapText="bothSides">
              <wp:wrapPolygon edited="0">
                <wp:start x="0" y="0"/>
                <wp:lineTo x="0" y="21451"/>
                <wp:lineTo x="21349" y="21451"/>
                <wp:lineTo x="21349" y="0"/>
                <wp:lineTo x="0" y="0"/>
              </wp:wrapPolygon>
            </wp:wrapTight>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38300" cy="13811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B1D0FFC" w14:textId="77777777" w:rsidR="00C72F3E" w:rsidRPr="001D0B47" w:rsidRDefault="00C72F3E" w:rsidP="00C72F3E">
      <w:pPr>
        <w:spacing w:line="276" w:lineRule="auto"/>
        <w:jc w:val="left"/>
        <w:rPr>
          <w:bCs/>
        </w:rPr>
      </w:pPr>
    </w:p>
    <w:p w14:paraId="34FB0C91" w14:textId="77777777" w:rsidR="00C72F3E" w:rsidRPr="001D0B47" w:rsidRDefault="00C72F3E" w:rsidP="00C72F3E">
      <w:pPr>
        <w:spacing w:line="276" w:lineRule="auto"/>
        <w:jc w:val="left"/>
        <w:rPr>
          <w:bCs/>
        </w:rPr>
      </w:pPr>
    </w:p>
    <w:p w14:paraId="1E1DDE3C" w14:textId="77777777" w:rsidR="00C72F3E" w:rsidRPr="001D0B47" w:rsidRDefault="00C72F3E" w:rsidP="00C72F3E">
      <w:pPr>
        <w:spacing w:line="276" w:lineRule="auto"/>
        <w:jc w:val="left"/>
        <w:rPr>
          <w:bCs/>
        </w:rPr>
      </w:pPr>
    </w:p>
    <w:p w14:paraId="7AE3692D" w14:textId="77777777" w:rsidR="00C72F3E" w:rsidRPr="001D0B47" w:rsidRDefault="00C72F3E" w:rsidP="00C72F3E">
      <w:pPr>
        <w:spacing w:line="276" w:lineRule="auto"/>
        <w:jc w:val="left"/>
        <w:rPr>
          <w:bCs/>
        </w:rPr>
      </w:pPr>
    </w:p>
    <w:p w14:paraId="0146EB32" w14:textId="77777777" w:rsidR="00C72F3E" w:rsidRPr="001D0B47" w:rsidRDefault="00C72F3E" w:rsidP="00C72F3E">
      <w:pPr>
        <w:spacing w:line="276" w:lineRule="auto"/>
        <w:jc w:val="left"/>
        <w:rPr>
          <w:bCs/>
        </w:rPr>
      </w:pPr>
    </w:p>
    <w:p w14:paraId="18B99CC8" w14:textId="77777777" w:rsidR="00C72F3E" w:rsidRPr="001D0B47" w:rsidRDefault="00C72F3E" w:rsidP="00C72F3E">
      <w:pPr>
        <w:spacing w:line="276" w:lineRule="auto"/>
        <w:jc w:val="left"/>
        <w:rPr>
          <w:bCs/>
        </w:rPr>
      </w:pPr>
    </w:p>
    <w:p w14:paraId="23C0604D" w14:textId="77777777" w:rsidR="00C72F3E" w:rsidRPr="001D0B47" w:rsidRDefault="00C72F3E" w:rsidP="00844902">
      <w:pPr>
        <w:numPr>
          <w:ilvl w:val="0"/>
          <w:numId w:val="3"/>
        </w:numPr>
        <w:spacing w:before="0" w:after="0" w:line="276" w:lineRule="auto"/>
        <w:ind w:right="5"/>
        <w:rPr>
          <w:bCs/>
        </w:rPr>
      </w:pPr>
      <w:r w:rsidRPr="001D0B47">
        <w:rPr>
          <w:bCs/>
        </w:rPr>
        <w:t>Gráfica orientada: Una gráfica orientada es aquella en la cual todos sus ramales se encuentran orientados.</w:t>
      </w:r>
    </w:p>
    <w:p w14:paraId="263B3F6E" w14:textId="77777777" w:rsidR="00C72F3E" w:rsidRPr="001D0B47" w:rsidRDefault="00C72F3E" w:rsidP="00C72F3E">
      <w:pPr>
        <w:spacing w:line="276" w:lineRule="auto"/>
        <w:jc w:val="left"/>
        <w:rPr>
          <w:bCs/>
        </w:rPr>
      </w:pPr>
      <w:r w:rsidRPr="001D0B47">
        <w:rPr>
          <w:noProof/>
        </w:rPr>
        <w:drawing>
          <wp:anchor distT="0" distB="0" distL="114300" distR="114300" simplePos="0" relativeHeight="251674624" behindDoc="1" locked="0" layoutInCell="1" allowOverlap="1" wp14:anchorId="76E967AE" wp14:editId="733B6E00">
            <wp:simplePos x="0" y="0"/>
            <wp:positionH relativeFrom="column">
              <wp:posOffset>777240</wp:posOffset>
            </wp:positionH>
            <wp:positionV relativeFrom="paragraph">
              <wp:posOffset>86995</wp:posOffset>
            </wp:positionV>
            <wp:extent cx="4362450" cy="2181225"/>
            <wp:effectExtent l="0" t="0" r="0" b="9525"/>
            <wp:wrapTight wrapText="bothSides">
              <wp:wrapPolygon edited="0">
                <wp:start x="0" y="0"/>
                <wp:lineTo x="0" y="21506"/>
                <wp:lineTo x="21506" y="21506"/>
                <wp:lineTo x="21506" y="0"/>
                <wp:lineTo x="0" y="0"/>
              </wp:wrapPolygon>
            </wp:wrapTight>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362450" cy="21812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9FD2BCD" w14:textId="77777777" w:rsidR="00C72F3E" w:rsidRPr="001D0B47" w:rsidRDefault="00C72F3E" w:rsidP="00C72F3E">
      <w:pPr>
        <w:spacing w:line="276" w:lineRule="auto"/>
        <w:jc w:val="left"/>
        <w:rPr>
          <w:bCs/>
        </w:rPr>
      </w:pPr>
    </w:p>
    <w:p w14:paraId="10862896" w14:textId="77777777" w:rsidR="00C72F3E" w:rsidRPr="001D0B47" w:rsidRDefault="00C72F3E" w:rsidP="00C72F3E">
      <w:pPr>
        <w:spacing w:line="276" w:lineRule="auto"/>
        <w:jc w:val="left"/>
        <w:rPr>
          <w:bCs/>
        </w:rPr>
      </w:pPr>
    </w:p>
    <w:p w14:paraId="05CFBAD8" w14:textId="77777777" w:rsidR="00C72F3E" w:rsidRPr="001D0B47" w:rsidRDefault="00C72F3E" w:rsidP="00C72F3E">
      <w:pPr>
        <w:spacing w:line="276" w:lineRule="auto"/>
        <w:jc w:val="left"/>
        <w:rPr>
          <w:bCs/>
        </w:rPr>
      </w:pPr>
    </w:p>
    <w:p w14:paraId="0D3F945D" w14:textId="77777777" w:rsidR="00C72F3E" w:rsidRPr="001D0B47" w:rsidRDefault="00C72F3E" w:rsidP="00C72F3E">
      <w:pPr>
        <w:spacing w:line="276" w:lineRule="auto"/>
        <w:jc w:val="left"/>
        <w:rPr>
          <w:bCs/>
        </w:rPr>
      </w:pPr>
    </w:p>
    <w:p w14:paraId="5B2B677C" w14:textId="77777777" w:rsidR="00C72F3E" w:rsidRPr="001D0B47" w:rsidRDefault="00C72F3E" w:rsidP="00844902">
      <w:pPr>
        <w:numPr>
          <w:ilvl w:val="0"/>
          <w:numId w:val="3"/>
        </w:numPr>
        <w:spacing w:before="0" w:after="0" w:line="276" w:lineRule="auto"/>
        <w:ind w:right="5"/>
        <w:rPr>
          <w:bCs/>
        </w:rPr>
      </w:pPr>
      <w:r w:rsidRPr="001D0B47">
        <w:rPr>
          <w:bCs/>
        </w:rPr>
        <w:t>Árbol: Un árbol es una gráfica en la cual no existen ciclos, como el siguiente ejemplo.</w:t>
      </w:r>
    </w:p>
    <w:p w14:paraId="2B2DE6A0" w14:textId="77777777" w:rsidR="00C72F3E" w:rsidRPr="001D0B47" w:rsidRDefault="00C72F3E" w:rsidP="00844902">
      <w:pPr>
        <w:numPr>
          <w:ilvl w:val="0"/>
          <w:numId w:val="3"/>
        </w:numPr>
        <w:spacing w:before="0" w:after="0" w:line="276" w:lineRule="auto"/>
        <w:ind w:right="5"/>
        <w:rPr>
          <w:bCs/>
        </w:rPr>
      </w:pPr>
      <w:r w:rsidRPr="001D0B47">
        <w:rPr>
          <w:bCs/>
        </w:rPr>
        <w:t>Árbol de expansión: Un árbol de expansión es aquel árbol que enlaza todos los nodos de la red, de igual manera no permite la existencia de ciclos.</w:t>
      </w:r>
    </w:p>
    <w:p w14:paraId="1AF55527" w14:textId="77777777" w:rsidR="00C72F3E" w:rsidRPr="001D0B47" w:rsidRDefault="00C72F3E" w:rsidP="00C72F3E">
      <w:pPr>
        <w:spacing w:line="276" w:lineRule="auto"/>
        <w:jc w:val="left"/>
        <w:rPr>
          <w:bCs/>
        </w:rPr>
      </w:pPr>
      <w:r w:rsidRPr="001D0B47">
        <w:rPr>
          <w:noProof/>
        </w:rPr>
        <w:drawing>
          <wp:anchor distT="0" distB="0" distL="114300" distR="114300" simplePos="0" relativeHeight="251675648" behindDoc="1" locked="0" layoutInCell="1" allowOverlap="1" wp14:anchorId="49F7F680" wp14:editId="48B87A1F">
            <wp:simplePos x="0" y="0"/>
            <wp:positionH relativeFrom="column">
              <wp:posOffset>853440</wp:posOffset>
            </wp:positionH>
            <wp:positionV relativeFrom="paragraph">
              <wp:posOffset>215265</wp:posOffset>
            </wp:positionV>
            <wp:extent cx="4362450" cy="2181225"/>
            <wp:effectExtent l="0" t="0" r="0" b="9525"/>
            <wp:wrapTight wrapText="bothSides">
              <wp:wrapPolygon edited="0">
                <wp:start x="0" y="0"/>
                <wp:lineTo x="0" y="21506"/>
                <wp:lineTo x="21506" y="21506"/>
                <wp:lineTo x="21506" y="0"/>
                <wp:lineTo x="0" y="0"/>
              </wp:wrapPolygon>
            </wp:wrapTight>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362450" cy="21812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0D08884" w14:textId="77777777" w:rsidR="00C72F3E" w:rsidRPr="001D0B47" w:rsidRDefault="00C72F3E" w:rsidP="00C72F3E">
      <w:pPr>
        <w:spacing w:line="276" w:lineRule="auto"/>
        <w:jc w:val="left"/>
        <w:rPr>
          <w:bCs/>
        </w:rPr>
      </w:pPr>
    </w:p>
    <w:p w14:paraId="6B121780" w14:textId="77777777" w:rsidR="00C72F3E" w:rsidRPr="001D0B47" w:rsidRDefault="00C72F3E" w:rsidP="00C72F3E">
      <w:pPr>
        <w:spacing w:line="276" w:lineRule="auto"/>
        <w:jc w:val="left"/>
        <w:rPr>
          <w:bCs/>
        </w:rPr>
      </w:pPr>
    </w:p>
    <w:p w14:paraId="301C8AC1" w14:textId="77777777" w:rsidR="00C72F3E" w:rsidRPr="001D0B47" w:rsidRDefault="00C72F3E" w:rsidP="00C72F3E">
      <w:pPr>
        <w:spacing w:line="276" w:lineRule="auto"/>
        <w:jc w:val="left"/>
        <w:rPr>
          <w:bCs/>
        </w:rPr>
      </w:pPr>
    </w:p>
    <w:p w14:paraId="5203CE53" w14:textId="77777777" w:rsidR="00C72F3E" w:rsidRPr="001D0B47" w:rsidRDefault="00C72F3E" w:rsidP="00C72F3E">
      <w:pPr>
        <w:spacing w:line="276" w:lineRule="auto"/>
        <w:jc w:val="left"/>
        <w:rPr>
          <w:bCs/>
        </w:rPr>
      </w:pPr>
    </w:p>
    <w:p w14:paraId="770F398A" w14:textId="77777777" w:rsidR="00C72F3E" w:rsidRPr="001D0B47" w:rsidRDefault="00C72F3E" w:rsidP="00C72F3E">
      <w:pPr>
        <w:spacing w:line="276" w:lineRule="auto"/>
        <w:jc w:val="left"/>
        <w:rPr>
          <w:bCs/>
        </w:rPr>
      </w:pPr>
    </w:p>
    <w:p w14:paraId="1E1F58D9" w14:textId="77777777" w:rsidR="00C72F3E" w:rsidRPr="001D0B47" w:rsidRDefault="00C72F3E" w:rsidP="00C72F3E">
      <w:pPr>
        <w:spacing w:line="276" w:lineRule="auto"/>
        <w:jc w:val="left"/>
        <w:rPr>
          <w:bCs/>
        </w:rPr>
      </w:pPr>
    </w:p>
    <w:p w14:paraId="33A03E18" w14:textId="77777777" w:rsidR="00C72F3E" w:rsidRPr="001D0B47" w:rsidRDefault="00C72F3E" w:rsidP="00C72F3E">
      <w:pPr>
        <w:spacing w:line="276" w:lineRule="auto"/>
        <w:jc w:val="left"/>
        <w:rPr>
          <w:bCs/>
        </w:rPr>
      </w:pPr>
    </w:p>
    <w:p w14:paraId="257B0094" w14:textId="77777777" w:rsidR="00C72F3E" w:rsidRPr="001D0B47" w:rsidRDefault="00C72F3E" w:rsidP="00C72F3E">
      <w:pPr>
        <w:spacing w:line="276" w:lineRule="auto"/>
        <w:jc w:val="left"/>
        <w:rPr>
          <w:bCs/>
        </w:rPr>
      </w:pPr>
    </w:p>
    <w:p w14:paraId="7AD1E9C8" w14:textId="77777777" w:rsidR="00C72F3E" w:rsidRPr="001D0B47" w:rsidRDefault="00C72F3E" w:rsidP="00C72F3E">
      <w:pPr>
        <w:spacing w:line="276" w:lineRule="auto"/>
        <w:jc w:val="left"/>
        <w:rPr>
          <w:bCs/>
        </w:rPr>
      </w:pPr>
    </w:p>
    <w:p w14:paraId="62028A73" w14:textId="77777777" w:rsidR="00C72F3E" w:rsidRPr="001D0B47" w:rsidRDefault="00C72F3E" w:rsidP="00C72F3E">
      <w:pPr>
        <w:spacing w:line="276" w:lineRule="auto"/>
        <w:jc w:val="left"/>
        <w:rPr>
          <w:bCs/>
        </w:rPr>
      </w:pPr>
    </w:p>
    <w:p w14:paraId="16865418" w14:textId="77777777" w:rsidR="00C72F3E" w:rsidRPr="001D0B47" w:rsidRDefault="00C72F3E" w:rsidP="00C72F3E">
      <w:pPr>
        <w:spacing w:line="276" w:lineRule="auto"/>
        <w:jc w:val="left"/>
        <w:rPr>
          <w:bCs/>
        </w:rPr>
      </w:pPr>
    </w:p>
    <w:p w14:paraId="3A54C8ED" w14:textId="77777777" w:rsidR="00C72F3E" w:rsidRPr="001D0B47" w:rsidRDefault="00C72F3E" w:rsidP="00844902">
      <w:pPr>
        <w:numPr>
          <w:ilvl w:val="0"/>
          <w:numId w:val="4"/>
        </w:numPr>
        <w:spacing w:before="0" w:after="0" w:line="276" w:lineRule="auto"/>
        <w:ind w:right="5"/>
        <w:rPr>
          <w:bCs/>
        </w:rPr>
      </w:pPr>
      <w:r w:rsidRPr="001D0B47">
        <w:rPr>
          <w:bCs/>
        </w:rPr>
        <w:lastRenderedPageBreak/>
        <w:t>Nodo fuente: El nodo fuente es aquel nodo en el cual todos sus ramales se encuentran orientados hacia afuera.</w:t>
      </w:r>
    </w:p>
    <w:p w14:paraId="61AD0C61" w14:textId="77777777" w:rsidR="00C72F3E" w:rsidRPr="001D0B47" w:rsidRDefault="00C72F3E" w:rsidP="00844902">
      <w:pPr>
        <w:numPr>
          <w:ilvl w:val="0"/>
          <w:numId w:val="4"/>
        </w:numPr>
        <w:spacing w:before="0" w:after="0" w:line="276" w:lineRule="auto"/>
        <w:ind w:right="5"/>
        <w:rPr>
          <w:bCs/>
        </w:rPr>
      </w:pPr>
      <w:r w:rsidRPr="001D0B47">
        <w:rPr>
          <w:bCs/>
        </w:rPr>
        <w:t>Nodo destino: El nodo destino es aquel nodo en el cual todos sus ramales se encuentran orientados hacia él.</w:t>
      </w:r>
    </w:p>
    <w:p w14:paraId="46C0CEBD" w14:textId="77777777" w:rsidR="00C72F3E" w:rsidRPr="001D0B47" w:rsidRDefault="00C72F3E" w:rsidP="00C72F3E">
      <w:pPr>
        <w:spacing w:line="276" w:lineRule="auto"/>
        <w:jc w:val="left"/>
        <w:rPr>
          <w:bCs/>
        </w:rPr>
      </w:pPr>
    </w:p>
    <w:p w14:paraId="6DC7F8E8" w14:textId="77777777" w:rsidR="00C72F3E" w:rsidRPr="001D0B47" w:rsidRDefault="00C72F3E" w:rsidP="00C72F3E">
      <w:pPr>
        <w:spacing w:line="276" w:lineRule="auto"/>
        <w:jc w:val="left"/>
        <w:rPr>
          <w:bCs/>
        </w:rPr>
      </w:pPr>
    </w:p>
    <w:p w14:paraId="2BA4CABA" w14:textId="77777777" w:rsidR="00C72F3E" w:rsidRPr="001D0B47" w:rsidRDefault="00C72F3E" w:rsidP="00C72F3E">
      <w:pPr>
        <w:spacing w:line="276" w:lineRule="auto"/>
        <w:jc w:val="left"/>
        <w:rPr>
          <w:bCs/>
        </w:rPr>
      </w:pPr>
      <w:r w:rsidRPr="001D0B47">
        <w:rPr>
          <w:noProof/>
        </w:rPr>
        <w:drawing>
          <wp:anchor distT="0" distB="0" distL="114300" distR="114300" simplePos="0" relativeHeight="251676672" behindDoc="1" locked="0" layoutInCell="1" allowOverlap="1" wp14:anchorId="6831C722" wp14:editId="58B15551">
            <wp:simplePos x="0" y="0"/>
            <wp:positionH relativeFrom="column">
              <wp:posOffset>415290</wp:posOffset>
            </wp:positionH>
            <wp:positionV relativeFrom="paragraph">
              <wp:posOffset>97790</wp:posOffset>
            </wp:positionV>
            <wp:extent cx="4857750" cy="2333625"/>
            <wp:effectExtent l="0" t="0" r="0" b="9525"/>
            <wp:wrapTight wrapText="bothSides">
              <wp:wrapPolygon edited="0">
                <wp:start x="0" y="0"/>
                <wp:lineTo x="0" y="21512"/>
                <wp:lineTo x="21515" y="21512"/>
                <wp:lineTo x="21515" y="0"/>
                <wp:lineTo x="0" y="0"/>
              </wp:wrapPolygon>
            </wp:wrapTight>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857750" cy="23336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C021184" w14:textId="77777777" w:rsidR="00C72F3E" w:rsidRPr="001D0B47" w:rsidRDefault="00C72F3E" w:rsidP="00C72F3E">
      <w:pPr>
        <w:spacing w:line="276" w:lineRule="auto"/>
        <w:jc w:val="left"/>
        <w:rPr>
          <w:bCs/>
        </w:rPr>
      </w:pPr>
    </w:p>
    <w:p w14:paraId="2666EDE4" w14:textId="77777777" w:rsidR="00C72F3E" w:rsidRPr="001D0B47" w:rsidRDefault="00C72F3E" w:rsidP="00C72F3E">
      <w:pPr>
        <w:spacing w:line="276" w:lineRule="auto"/>
        <w:jc w:val="left"/>
        <w:rPr>
          <w:bCs/>
        </w:rPr>
      </w:pPr>
    </w:p>
    <w:p w14:paraId="55C0FDE6" w14:textId="77777777" w:rsidR="00C72F3E" w:rsidRPr="001D0B47" w:rsidRDefault="00C72F3E" w:rsidP="00C72F3E">
      <w:pPr>
        <w:spacing w:line="276" w:lineRule="auto"/>
        <w:jc w:val="left"/>
        <w:rPr>
          <w:bCs/>
        </w:rPr>
      </w:pPr>
    </w:p>
    <w:p w14:paraId="67D931A0" w14:textId="77777777" w:rsidR="00C72F3E" w:rsidRPr="001D0B47" w:rsidRDefault="00C72F3E" w:rsidP="00C72F3E">
      <w:pPr>
        <w:spacing w:line="276" w:lineRule="auto"/>
        <w:jc w:val="left"/>
        <w:rPr>
          <w:bCs/>
        </w:rPr>
      </w:pPr>
    </w:p>
    <w:p w14:paraId="1251B57F" w14:textId="77777777" w:rsidR="00C72F3E" w:rsidRPr="001D0B47" w:rsidRDefault="00C72F3E" w:rsidP="00C72F3E">
      <w:pPr>
        <w:spacing w:line="276" w:lineRule="auto"/>
        <w:jc w:val="left"/>
        <w:rPr>
          <w:bCs/>
        </w:rPr>
      </w:pPr>
    </w:p>
    <w:p w14:paraId="63AC91F7" w14:textId="77777777" w:rsidR="00C72F3E" w:rsidRPr="001D0B47" w:rsidRDefault="00C72F3E" w:rsidP="00C72F3E">
      <w:pPr>
        <w:spacing w:line="276" w:lineRule="auto"/>
        <w:jc w:val="left"/>
        <w:rPr>
          <w:bCs/>
        </w:rPr>
      </w:pPr>
    </w:p>
    <w:p w14:paraId="6E689FD9" w14:textId="77777777" w:rsidR="00C72F3E" w:rsidRPr="001D0B47" w:rsidRDefault="00C72F3E" w:rsidP="00C72F3E">
      <w:pPr>
        <w:spacing w:line="276" w:lineRule="auto"/>
        <w:jc w:val="left"/>
        <w:rPr>
          <w:bCs/>
        </w:rPr>
      </w:pPr>
    </w:p>
    <w:p w14:paraId="3EC92FFC" w14:textId="77777777" w:rsidR="00C72F3E" w:rsidRPr="001D0B47" w:rsidRDefault="00C72F3E" w:rsidP="00C72F3E">
      <w:pPr>
        <w:spacing w:line="276" w:lineRule="auto"/>
        <w:jc w:val="left"/>
        <w:rPr>
          <w:bCs/>
        </w:rPr>
      </w:pPr>
    </w:p>
    <w:p w14:paraId="47429C9B" w14:textId="77777777" w:rsidR="00C72F3E" w:rsidRPr="001D0B47" w:rsidRDefault="00C72F3E" w:rsidP="00C72F3E">
      <w:pPr>
        <w:spacing w:line="276" w:lineRule="auto"/>
        <w:jc w:val="left"/>
        <w:rPr>
          <w:bCs/>
        </w:rPr>
      </w:pPr>
    </w:p>
    <w:p w14:paraId="617EB9C7" w14:textId="77777777" w:rsidR="00C72F3E" w:rsidRPr="00C72F3E" w:rsidRDefault="00C72F3E" w:rsidP="00C72F3E">
      <w:pPr>
        <w:spacing w:line="276" w:lineRule="auto"/>
        <w:rPr>
          <w:bCs/>
        </w:rPr>
      </w:pPr>
    </w:p>
    <w:p w14:paraId="55A9EE78" w14:textId="77777777" w:rsidR="00AB2DF6" w:rsidRDefault="00212908" w:rsidP="00AB2DF6">
      <w:pPr>
        <w:tabs>
          <w:tab w:val="left" w:pos="3075"/>
        </w:tabs>
      </w:pPr>
      <w:r>
        <w:rPr>
          <w:noProof/>
          <w:lang w:eastAsia="es-NI"/>
        </w:rPr>
        <mc:AlternateContent>
          <mc:Choice Requires="wpg">
            <w:drawing>
              <wp:anchor distT="0" distB="0" distL="114300" distR="114300" simplePos="0" relativeHeight="251666432" behindDoc="0" locked="0" layoutInCell="1" allowOverlap="1" wp14:anchorId="2622E8D5" wp14:editId="244AF624">
                <wp:simplePos x="0" y="0"/>
                <wp:positionH relativeFrom="column">
                  <wp:posOffset>-350520</wp:posOffset>
                </wp:positionH>
                <wp:positionV relativeFrom="paragraph">
                  <wp:posOffset>128270</wp:posOffset>
                </wp:positionV>
                <wp:extent cx="6384290" cy="342265"/>
                <wp:effectExtent l="0" t="0" r="0" b="635"/>
                <wp:wrapNone/>
                <wp:docPr id="23" name="Grupo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42265"/>
                          <a:chOff x="966" y="5881"/>
                          <a:chExt cx="9846" cy="378"/>
                        </a:xfrm>
                      </wpg:grpSpPr>
                      <wps:wsp>
                        <wps:cNvPr id="24" name="Cuadro de texto 2"/>
                        <wps:cNvSpPr txBox="1">
                          <a:spLocks noChangeArrowheads="1"/>
                        </wps:cNvSpPr>
                        <wps:spPr bwMode="auto">
                          <a:xfrm>
                            <a:off x="966" y="5881"/>
                            <a:ext cx="4872" cy="3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6FF54C" w14:textId="77777777" w:rsidR="00AB2DF6" w:rsidRPr="00A32AB9" w:rsidRDefault="00AB2DF6" w:rsidP="00A32AB9">
                              <w:pPr>
                                <w:pStyle w:val="Ttulo1"/>
                              </w:pPr>
                              <w:bookmarkStart w:id="8" w:name="_Toc46999615"/>
                              <w:bookmarkStart w:id="9" w:name="_Toc51942772"/>
                              <w:bookmarkStart w:id="10" w:name="_Toc52020764"/>
                              <w:r w:rsidRPr="00A32AB9">
                                <w:t>Desarrollo de Contenidos</w:t>
                              </w:r>
                              <w:bookmarkEnd w:id="8"/>
                              <w:bookmarkEnd w:id="9"/>
                              <w:bookmarkEnd w:id="10"/>
                              <w:r w:rsidRPr="00A32AB9">
                                <w:t xml:space="preserve"> </w:t>
                              </w:r>
                            </w:p>
                          </w:txbxContent>
                        </wps:txbx>
                        <wps:bodyPr rot="0" vert="horz" wrap="square" lIns="91440" tIns="45720" rIns="91440" bIns="45720" anchor="t" anchorCtr="0" upright="1">
                          <a:noAutofit/>
                        </wps:bodyPr>
                      </wps:wsp>
                      <pic:pic xmlns:pic="http://schemas.openxmlformats.org/drawingml/2006/picture">
                        <pic:nvPicPr>
                          <pic:cNvPr id="25" name="Imagen 6252" descr="C:\Users\DPE\Documents\Manual de marca UPOLI\UPOLI_identidad.png"/>
                          <pic:cNvPicPr preferRelativeResize="0">
                            <a:picLocks noChangeArrowheads="1"/>
                          </pic:cNvPicPr>
                        </pic:nvPicPr>
                        <pic:blipFill>
                          <a:blip r:embed="rId11">
                            <a:extLst>
                              <a:ext uri="{28A0092B-C50C-407E-A947-70E740481C1C}">
                                <a14:useLocalDpi xmlns:a14="http://schemas.microsoft.com/office/drawing/2010/main" val="0"/>
                              </a:ext>
                            </a:extLst>
                          </a:blip>
                          <a:srcRect r="47906" b="98297"/>
                          <a:stretch>
                            <a:fillRect/>
                          </a:stretch>
                        </pic:blipFill>
                        <pic:spPr bwMode="auto">
                          <a:xfrm>
                            <a:off x="5247" y="5943"/>
                            <a:ext cx="5565" cy="3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2622E8D5" id="Grupo 23" o:spid="_x0000_s1034" style="position:absolute;left:0;text-align:left;margin-left:-27.6pt;margin-top:10.1pt;width:502.7pt;height:26.95pt;z-index:251666432" coordorigin="966,5881" coordsize="9846,3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ZCgg9JHh0JRMgAABAgQIECBAgAABAgQIECBA&#10;gAABAgQIECBAgAABAgQIEBD6sAcIECBAgAABAgQIECBAgAABAgQIECBAgAABAgQIECBAgAABAhkK&#10;CH1kODQlEyBAgAABAgQIECBAgAABAgQIECBAgAABAgQIECBAgAABAgSEPuwBAgQIECBAgAABAgQI&#10;ECBAgAABAgQIECBAgAABAgQIECBAgECGAkIfGQ5NyQQIECBAgAABAgQIECBAgAABAgQIECBAgAAB&#10;AgQIECBAgAABoQ97g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">
                <v:shape id="_x0000_s1035" type="#_x0000_t202" style="position:absolute;left:966;top:5881;width:4872;height: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" filled="f" stroked="f">
                  <v:textbox>
                    <w:txbxContent>
                      <w:p w14:paraId="656FF54C" w14:textId="77777777" w:rsidR="00AB2DF6" w:rsidRPr="00A32AB9" w:rsidRDefault="00AB2DF6" w:rsidP="00A32AB9">
                        <w:pPr>
                          <w:pStyle w:val="Ttulo1"/>
                        </w:pPr>
                        <w:bookmarkStart w:id="11" w:name="_Toc46999615"/>
                        <w:bookmarkStart w:id="12" w:name="_Toc51942772"/>
                        <w:bookmarkStart w:id="13" w:name="_Toc52020764"/>
                        <w:r w:rsidRPr="00A32AB9">
                          <w:t>Desarrollo de Contenidos</w:t>
                        </w:r>
                        <w:bookmarkEnd w:id="11"/>
                        <w:bookmarkEnd w:id="12"/>
                        <w:bookmarkEnd w:id="13"/>
                        <w:r w:rsidRPr="00A32AB9">
                          <w:t xml:space="preserve"> </w:t>
                        </w:r>
                      </w:p>
                    </w:txbxContent>
                  </v:textbox>
                </v:shape>
                <v:shape id="Imagen 6252" o:spid="_x0000_s1036" type="#_x0000_t75" style="position:absolute;left:5247;top:5943;width:5565;height:31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">
                  <v:imagedata r:id="rId12" o:title="UPOLI_identidad" cropbottom="64420f" cropright="31396f"/>
                  <o:lock v:ext="edit" aspectratio="f"/>
                </v:shape>
              </v:group>
            </w:pict>
          </mc:Fallback>
        </mc:AlternateContent>
      </w:r>
    </w:p>
    <w:p w14:paraId="732E5000" w14:textId="77777777" w:rsidR="00AB2DF6" w:rsidRDefault="00AB2DF6" w:rsidP="00AB2DF6">
      <w:pPr>
        <w:tabs>
          <w:tab w:val="left" w:pos="3075"/>
        </w:tabs>
      </w:pPr>
    </w:p>
    <w:p w14:paraId="52C00B1B" w14:textId="77777777" w:rsidR="00F317D8" w:rsidRPr="001D0B47" w:rsidRDefault="00F317D8" w:rsidP="007D49DB">
      <w:pPr>
        <w:pStyle w:val="Ttulo2"/>
      </w:pPr>
      <w:bookmarkStart w:id="14" w:name="_Toc39231299"/>
      <w:bookmarkStart w:id="15" w:name="_Toc44911727"/>
      <w:bookmarkStart w:id="16" w:name="_Toc52020765"/>
      <w:r w:rsidRPr="001D0B47">
        <w:t>Método del CPM</w:t>
      </w:r>
      <w:bookmarkEnd w:id="14"/>
      <w:bookmarkEnd w:id="15"/>
      <w:bookmarkEnd w:id="16"/>
      <w:r w:rsidRPr="001D0B47">
        <w:t xml:space="preserve"> </w:t>
      </w:r>
    </w:p>
    <w:p w14:paraId="2C76F56F" w14:textId="77777777" w:rsidR="00F317D8" w:rsidRPr="001D0B47" w:rsidRDefault="00F317D8" w:rsidP="00844902">
      <w:pPr>
        <w:spacing w:line="276" w:lineRule="auto"/>
      </w:pPr>
    </w:p>
    <w:p w14:paraId="6AB26901" w14:textId="77777777" w:rsidR="00F317D8" w:rsidRPr="001D0B47" w:rsidRDefault="00F317D8" w:rsidP="00844902">
      <w:pPr>
        <w:spacing w:line="276" w:lineRule="auto"/>
      </w:pPr>
      <w:r w:rsidRPr="001D0B47">
        <w:t>El método CPM o Ruta Crítica (equivalente a la sigla en inglés Critical Path Method) es frecuentemente utilizado en el desarrollo y control de proyectos. El objetivo principal es determinar la duración de un proyecto, entendiendo éste como una secuencia de actividades relacionadas entre sí, donde cada una de las actividades tiene una duración estimada.</w:t>
      </w:r>
    </w:p>
    <w:p w14:paraId="597348B8" w14:textId="77777777" w:rsidR="00F317D8" w:rsidRPr="001D0B47" w:rsidRDefault="00F317D8" w:rsidP="00844902">
      <w:pPr>
        <w:spacing w:line="276" w:lineRule="auto"/>
      </w:pPr>
    </w:p>
    <w:p w14:paraId="36B99043" w14:textId="77777777" w:rsidR="00F317D8" w:rsidRPr="001D0B47" w:rsidRDefault="00F317D8" w:rsidP="00844902">
      <w:pPr>
        <w:spacing w:line="276" w:lineRule="auto"/>
      </w:pPr>
      <w:r w:rsidRPr="001D0B47">
        <w:t>En este sentido el principal supuesto de CPM es que las actividades y sus tiempos de duración son conocidos, es decir, no existe incertidumbre. Este supuesto simplificador hace que esta metodología sea fácil de utilizar y en la medida que se quiera ver el impacto de la incertidumbre en la duración de un proyecto, se puede utilizar un método complementario como lo es PERT.</w:t>
      </w:r>
    </w:p>
    <w:p w14:paraId="07E036E1" w14:textId="77777777" w:rsidR="00F317D8" w:rsidRPr="001D0B47" w:rsidRDefault="00F317D8" w:rsidP="00F317D8">
      <w:pPr>
        <w:spacing w:line="276" w:lineRule="auto"/>
        <w:jc w:val="left"/>
      </w:pPr>
    </w:p>
    <w:p w14:paraId="3FA615BA" w14:textId="77777777" w:rsidR="00F317D8" w:rsidRPr="001D0B47" w:rsidRDefault="00F317D8" w:rsidP="00844902">
      <w:pPr>
        <w:spacing w:line="276" w:lineRule="auto"/>
      </w:pPr>
      <w:r w:rsidRPr="001D0B47">
        <w:lastRenderedPageBreak/>
        <w:t>Una ruta es una trayectoria desde el inicio hasta el final de un proyecto. En este sentido, la longitud de la ruta crítica es igual a la la trayectoria más grande del proyecto. Cabe destacar que la duración de un proyecto es igual a la ruta crítica.</w:t>
      </w:r>
    </w:p>
    <w:p w14:paraId="619C5F0E" w14:textId="77777777" w:rsidR="00F317D8" w:rsidRPr="001D0B47" w:rsidRDefault="00F317D8" w:rsidP="00F317D8">
      <w:pPr>
        <w:spacing w:line="276" w:lineRule="auto"/>
        <w:jc w:val="left"/>
      </w:pPr>
    </w:p>
    <w:p w14:paraId="46F777CC" w14:textId="77777777" w:rsidR="00F317D8" w:rsidRPr="001D0B47" w:rsidRDefault="00F317D8" w:rsidP="00F317D8">
      <w:pPr>
        <w:spacing w:line="276" w:lineRule="auto"/>
        <w:jc w:val="left"/>
        <w:rPr>
          <w:b/>
          <w:bCs/>
        </w:rPr>
      </w:pPr>
      <w:r w:rsidRPr="001D0B47">
        <w:rPr>
          <w:b/>
          <w:bCs/>
        </w:rPr>
        <w:t>Etapas de CPM</w:t>
      </w:r>
    </w:p>
    <w:p w14:paraId="1EBBB38A" w14:textId="77777777" w:rsidR="00F317D8" w:rsidRPr="001D0B47" w:rsidRDefault="00F317D8" w:rsidP="00844902">
      <w:pPr>
        <w:spacing w:line="276" w:lineRule="auto"/>
      </w:pPr>
      <w:r w:rsidRPr="001D0B47">
        <w:t>Para utilizar el método CPM o de Ruta Crítica se necesita seguir los siguientes pasos:</w:t>
      </w:r>
    </w:p>
    <w:p w14:paraId="21E37439" w14:textId="77777777" w:rsidR="00F317D8" w:rsidRPr="001D0B47" w:rsidRDefault="00F317D8" w:rsidP="00844902">
      <w:pPr>
        <w:spacing w:line="276" w:lineRule="auto"/>
      </w:pPr>
    </w:p>
    <w:p w14:paraId="2DEE864D" w14:textId="77777777" w:rsidR="00F317D8" w:rsidRPr="001D0B47" w:rsidRDefault="00F317D8" w:rsidP="00844902">
      <w:pPr>
        <w:numPr>
          <w:ilvl w:val="0"/>
          <w:numId w:val="5"/>
        </w:numPr>
        <w:spacing w:before="0" w:after="0" w:line="276" w:lineRule="auto"/>
        <w:ind w:right="5"/>
      </w:pPr>
      <w:r w:rsidRPr="001D0B47">
        <w:t>Definir el proyecto con todas sus actividades o partes principales.</w:t>
      </w:r>
    </w:p>
    <w:p w14:paraId="32A2F86A" w14:textId="77777777" w:rsidR="00F317D8" w:rsidRPr="001D0B47" w:rsidRDefault="00F317D8" w:rsidP="00844902">
      <w:pPr>
        <w:numPr>
          <w:ilvl w:val="0"/>
          <w:numId w:val="5"/>
        </w:numPr>
        <w:spacing w:before="0" w:after="0" w:line="276" w:lineRule="auto"/>
        <w:ind w:right="5"/>
      </w:pPr>
      <w:r w:rsidRPr="001D0B47">
        <w:t>Establecer relaciones entre las actividades. Decidir cuál debe comenzar antes y cuál debe seguir después.</w:t>
      </w:r>
    </w:p>
    <w:p w14:paraId="3120B614" w14:textId="77777777" w:rsidR="00F317D8" w:rsidRPr="001D0B47" w:rsidRDefault="00F317D8" w:rsidP="00844902">
      <w:pPr>
        <w:numPr>
          <w:ilvl w:val="0"/>
          <w:numId w:val="5"/>
        </w:numPr>
        <w:spacing w:before="0" w:after="0" w:line="276" w:lineRule="auto"/>
        <w:ind w:right="5"/>
      </w:pPr>
      <w:r w:rsidRPr="001D0B47">
        <w:t>Dibujar un diagrama conectando las diferentes actividades en base a sus relaciones de precedencia.</w:t>
      </w:r>
    </w:p>
    <w:p w14:paraId="4EF5E040" w14:textId="77777777" w:rsidR="00F317D8" w:rsidRPr="001D0B47" w:rsidRDefault="00F317D8" w:rsidP="00844902">
      <w:pPr>
        <w:numPr>
          <w:ilvl w:val="0"/>
          <w:numId w:val="5"/>
        </w:numPr>
        <w:spacing w:before="0" w:after="0" w:line="276" w:lineRule="auto"/>
        <w:ind w:right="5"/>
      </w:pPr>
      <w:r w:rsidRPr="001D0B47">
        <w:t>Definir costos y tiempo estimado para cada actividad.</w:t>
      </w:r>
    </w:p>
    <w:p w14:paraId="49A8DFED" w14:textId="77777777" w:rsidR="00F317D8" w:rsidRPr="001D0B47" w:rsidRDefault="00F317D8" w:rsidP="00844902">
      <w:pPr>
        <w:numPr>
          <w:ilvl w:val="0"/>
          <w:numId w:val="5"/>
        </w:numPr>
        <w:spacing w:before="0" w:after="0" w:line="276" w:lineRule="auto"/>
        <w:ind w:right="5"/>
      </w:pPr>
      <w:r w:rsidRPr="001D0B47">
        <w:t>Identificar la trayectoria más larga del proyecto, siendo ésta la que determinará la duración del proyecto (Ruta Crítica).</w:t>
      </w:r>
    </w:p>
    <w:p w14:paraId="6EA3576B" w14:textId="77777777" w:rsidR="00F317D8" w:rsidRPr="001D0B47" w:rsidRDefault="00F317D8" w:rsidP="00844902">
      <w:pPr>
        <w:numPr>
          <w:ilvl w:val="0"/>
          <w:numId w:val="5"/>
        </w:numPr>
        <w:spacing w:before="0" w:after="0" w:line="276" w:lineRule="auto"/>
        <w:ind w:right="5"/>
      </w:pPr>
      <w:r w:rsidRPr="001D0B47">
        <w:t>Utilizar el diagrama como ayuda para planear, supervisar y controlar el proyecto.</w:t>
      </w:r>
    </w:p>
    <w:p w14:paraId="0B5D994A" w14:textId="77777777" w:rsidR="00F317D8" w:rsidRPr="001D0B47" w:rsidRDefault="00F317D8" w:rsidP="00844902">
      <w:pPr>
        <w:spacing w:line="276" w:lineRule="auto"/>
      </w:pPr>
    </w:p>
    <w:p w14:paraId="20CE5146" w14:textId="77777777" w:rsidR="00F317D8" w:rsidRPr="001D0B47" w:rsidRDefault="00F317D8" w:rsidP="00844902">
      <w:pPr>
        <w:spacing w:line="276" w:lineRule="auto"/>
      </w:pPr>
      <w:r w:rsidRPr="001D0B47">
        <w:t>Por simplicidad y para facilitar la representación de cada actividad, frecuentemente se utiliza la siguiente notación:</w:t>
      </w:r>
    </w:p>
    <w:p w14:paraId="2610B669" w14:textId="77777777" w:rsidR="00F317D8" w:rsidRPr="001D0B47" w:rsidRDefault="00F317D8" w:rsidP="00F317D8">
      <w:pPr>
        <w:spacing w:line="276" w:lineRule="auto"/>
        <w:jc w:val="left"/>
      </w:pPr>
      <w:r w:rsidRPr="001D0B47">
        <w:rPr>
          <w:noProof/>
        </w:rPr>
        <w:drawing>
          <wp:anchor distT="0" distB="0" distL="114300" distR="114300" simplePos="0" relativeHeight="251678720" behindDoc="1" locked="0" layoutInCell="1" allowOverlap="1" wp14:anchorId="6AD196D8" wp14:editId="0594DF86">
            <wp:simplePos x="0" y="0"/>
            <wp:positionH relativeFrom="column">
              <wp:posOffset>1329690</wp:posOffset>
            </wp:positionH>
            <wp:positionV relativeFrom="paragraph">
              <wp:posOffset>107950</wp:posOffset>
            </wp:positionV>
            <wp:extent cx="3000375" cy="1257300"/>
            <wp:effectExtent l="0" t="0" r="9525" b="0"/>
            <wp:wrapTight wrapText="bothSides">
              <wp:wrapPolygon edited="0">
                <wp:start x="0" y="0"/>
                <wp:lineTo x="0" y="21273"/>
                <wp:lineTo x="21531" y="21273"/>
                <wp:lineTo x="21531" y="0"/>
                <wp:lineTo x="0" y="0"/>
              </wp:wrapPolygon>
            </wp:wrapTight>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000375" cy="12573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A3294A9" w14:textId="77777777" w:rsidR="00F317D8" w:rsidRPr="001D0B47" w:rsidRDefault="00F317D8" w:rsidP="00F317D8">
      <w:pPr>
        <w:spacing w:line="276" w:lineRule="auto"/>
        <w:jc w:val="left"/>
      </w:pPr>
    </w:p>
    <w:p w14:paraId="317E1247" w14:textId="77777777" w:rsidR="00F317D8" w:rsidRPr="001D0B47" w:rsidRDefault="00F317D8" w:rsidP="00F317D8">
      <w:pPr>
        <w:spacing w:line="276" w:lineRule="auto"/>
        <w:jc w:val="left"/>
      </w:pPr>
    </w:p>
    <w:p w14:paraId="4C900370" w14:textId="77777777" w:rsidR="00F317D8" w:rsidRPr="001D0B47" w:rsidRDefault="00F317D8" w:rsidP="00F317D8">
      <w:pPr>
        <w:spacing w:line="276" w:lineRule="auto"/>
        <w:jc w:val="left"/>
      </w:pPr>
    </w:p>
    <w:p w14:paraId="4BE0AAC4" w14:textId="77777777" w:rsidR="00F317D8" w:rsidRPr="001D0B47" w:rsidRDefault="00F317D8" w:rsidP="00F317D8">
      <w:pPr>
        <w:spacing w:line="276" w:lineRule="auto"/>
        <w:jc w:val="left"/>
      </w:pPr>
    </w:p>
    <w:p w14:paraId="0503FB32" w14:textId="77777777" w:rsidR="00F317D8" w:rsidRPr="001D0B47" w:rsidRDefault="00F317D8" w:rsidP="00F317D8">
      <w:pPr>
        <w:spacing w:line="276" w:lineRule="auto"/>
        <w:jc w:val="left"/>
      </w:pPr>
    </w:p>
    <w:p w14:paraId="04C8666A" w14:textId="77777777" w:rsidR="00F317D8" w:rsidRPr="001D0B47" w:rsidRDefault="00F317D8" w:rsidP="00F317D8">
      <w:pPr>
        <w:spacing w:line="276" w:lineRule="auto"/>
        <w:jc w:val="left"/>
      </w:pPr>
    </w:p>
    <w:p w14:paraId="170D9B4B" w14:textId="77777777" w:rsidR="00F317D8" w:rsidRPr="001D0B47" w:rsidRDefault="00F317D8" w:rsidP="00844902">
      <w:pPr>
        <w:spacing w:line="276" w:lineRule="auto"/>
      </w:pPr>
      <w:r w:rsidRPr="001D0B47">
        <w:t>Donde:</w:t>
      </w:r>
    </w:p>
    <w:p w14:paraId="000B5B3A" w14:textId="77777777" w:rsidR="00F317D8" w:rsidRPr="001D0B47" w:rsidRDefault="00F317D8" w:rsidP="00844902">
      <w:pPr>
        <w:spacing w:line="276" w:lineRule="auto"/>
      </w:pPr>
    </w:p>
    <w:p w14:paraId="4EB75E6A" w14:textId="77777777" w:rsidR="00F317D8" w:rsidRPr="001D0B47" w:rsidRDefault="00F317D8" w:rsidP="00844902">
      <w:pPr>
        <w:numPr>
          <w:ilvl w:val="0"/>
          <w:numId w:val="6"/>
        </w:numPr>
        <w:spacing w:before="0" w:after="0" w:line="276" w:lineRule="auto"/>
        <w:ind w:right="5"/>
      </w:pPr>
      <w:r w:rsidRPr="001D0B47">
        <w:t>IC: Inicio más cercano, es decir, lo más pronto que puede comenzar la actividad.</w:t>
      </w:r>
    </w:p>
    <w:p w14:paraId="6BADF800" w14:textId="77777777" w:rsidR="00F317D8" w:rsidRPr="001D0B47" w:rsidRDefault="00F317D8" w:rsidP="00844902">
      <w:pPr>
        <w:numPr>
          <w:ilvl w:val="0"/>
          <w:numId w:val="6"/>
        </w:numPr>
        <w:spacing w:before="0" w:after="0" w:line="276" w:lineRule="auto"/>
        <w:ind w:right="5"/>
      </w:pPr>
      <w:r w:rsidRPr="001D0B47">
        <w:t>TC: Término más cercano, es decir, lo más pronto que puede terminar la actividad.</w:t>
      </w:r>
    </w:p>
    <w:p w14:paraId="0C100A45" w14:textId="77777777" w:rsidR="00F317D8" w:rsidRPr="001D0B47" w:rsidRDefault="00F317D8" w:rsidP="00844902">
      <w:pPr>
        <w:numPr>
          <w:ilvl w:val="0"/>
          <w:numId w:val="6"/>
        </w:numPr>
        <w:spacing w:before="0" w:after="0" w:line="276" w:lineRule="auto"/>
        <w:ind w:right="5"/>
      </w:pPr>
      <w:r w:rsidRPr="001D0B47">
        <w:t>IL: Inicio más lejano, es decir, lo más tarde que puede comenzar la actividad sin retrasar el término del proyecto.</w:t>
      </w:r>
    </w:p>
    <w:p w14:paraId="5E66ACB1" w14:textId="77777777" w:rsidR="00F317D8" w:rsidRPr="001D0B47" w:rsidRDefault="00F317D8" w:rsidP="00844902">
      <w:pPr>
        <w:numPr>
          <w:ilvl w:val="0"/>
          <w:numId w:val="6"/>
        </w:numPr>
        <w:spacing w:before="0" w:after="0" w:line="276" w:lineRule="auto"/>
        <w:ind w:right="5"/>
      </w:pPr>
      <w:r w:rsidRPr="001D0B47">
        <w:t>TL: Término más lejano, es decir, lo más tarde que puede terminar la actividad sin retrasar el término del proyecto.</w:t>
      </w:r>
    </w:p>
    <w:p w14:paraId="23FBE1E9" w14:textId="77777777" w:rsidR="00F317D8" w:rsidRPr="001D0B47" w:rsidRDefault="00F317D8" w:rsidP="00844902">
      <w:pPr>
        <w:spacing w:line="276" w:lineRule="auto"/>
      </w:pPr>
    </w:p>
    <w:p w14:paraId="111678CC" w14:textId="77777777" w:rsidR="00F317D8" w:rsidRPr="001D0B47" w:rsidRDefault="00F317D8" w:rsidP="00844902">
      <w:pPr>
        <w:spacing w:line="276" w:lineRule="auto"/>
      </w:pPr>
      <w:r w:rsidRPr="001D0B47">
        <w:t>Adicionalmente se define el término Holgura para cada actividad que consiste en el tiempo máximo que se puede retrasar el comienzo de una actividad sin que esto retrase la finalización del proyecto. La holgura de una actividad se puede obtener con la siguiente fórmula:</w:t>
      </w:r>
    </w:p>
    <w:p w14:paraId="2624D2B9" w14:textId="77777777" w:rsidR="00F317D8" w:rsidRPr="001D0B47" w:rsidRDefault="00F317D8" w:rsidP="00F317D8">
      <w:pPr>
        <w:spacing w:line="276" w:lineRule="auto"/>
        <w:jc w:val="left"/>
      </w:pPr>
    </w:p>
    <w:p w14:paraId="6DB4C7EA" w14:textId="77777777" w:rsidR="00F317D8" w:rsidRPr="001D0B47" w:rsidRDefault="00F317D8" w:rsidP="00F317D8">
      <w:pPr>
        <w:spacing w:line="276" w:lineRule="auto"/>
        <w:jc w:val="left"/>
        <w:rPr>
          <w:b/>
          <w:bCs/>
        </w:rPr>
      </w:pPr>
      <w:r w:rsidRPr="001D0B47">
        <w:rPr>
          <w:b/>
          <w:bCs/>
        </w:rPr>
        <w:t>Holgura = IL - IC = TL - TC</w:t>
      </w:r>
    </w:p>
    <w:p w14:paraId="4B664B80" w14:textId="77777777" w:rsidR="00F317D8" w:rsidRPr="001D0B47" w:rsidRDefault="00F317D8" w:rsidP="00F317D8">
      <w:pPr>
        <w:spacing w:line="276" w:lineRule="auto"/>
        <w:jc w:val="left"/>
      </w:pPr>
    </w:p>
    <w:p w14:paraId="2E6B5221" w14:textId="77777777" w:rsidR="00F317D8" w:rsidRPr="001D0B47" w:rsidRDefault="00F317D8" w:rsidP="00844902">
      <w:pPr>
        <w:spacing w:line="276" w:lineRule="auto"/>
      </w:pPr>
      <w:r w:rsidRPr="001D0B47">
        <w:t>EJEMPLO: A continuación, se presenta un resumen de las actividades que requiere un proyecto para completarse. El tiempo de duración de cada actividad en semanas es fijo. Se solicita que estime la duración total del proyecto a través del método CPM.</w:t>
      </w:r>
    </w:p>
    <w:p w14:paraId="663A93A7" w14:textId="77777777" w:rsidR="00F317D8" w:rsidRPr="001D0B47" w:rsidRDefault="00F317D8" w:rsidP="00F317D8">
      <w:pPr>
        <w:spacing w:line="276" w:lineRule="auto"/>
        <w:jc w:val="left"/>
      </w:pPr>
    </w:p>
    <w:p w14:paraId="703F5B6F" w14:textId="77777777" w:rsidR="00F317D8" w:rsidRPr="001D0B47" w:rsidRDefault="00F317D8" w:rsidP="00F317D8">
      <w:pPr>
        <w:spacing w:line="276" w:lineRule="auto"/>
        <w:jc w:val="left"/>
      </w:pPr>
    </w:p>
    <w:tbl>
      <w:tblPr>
        <w:tblW w:w="0" w:type="auto"/>
        <w:jc w:val="center"/>
        <w:tblCellSpacing w:w="0" w:type="dxa"/>
        <w:shd w:val="clear" w:color="auto" w:fill="FFFFFF"/>
        <w:tblCellMar>
          <w:left w:w="0" w:type="dxa"/>
          <w:right w:w="0" w:type="dxa"/>
        </w:tblCellMar>
        <w:tblLook w:val="04A0" w:firstRow="1" w:lastRow="0" w:firstColumn="1" w:lastColumn="0" w:noHBand="0" w:noVBand="1"/>
      </w:tblPr>
      <w:tblGrid>
        <w:gridCol w:w="1335"/>
        <w:gridCol w:w="1755"/>
        <w:gridCol w:w="2385"/>
      </w:tblGrid>
      <w:tr w:rsidR="00F317D8" w:rsidRPr="001D0B47" w14:paraId="7E22C5FB" w14:textId="77777777" w:rsidTr="007F64C5">
        <w:trPr>
          <w:trHeight w:val="315"/>
          <w:tblCellSpacing w:w="0" w:type="dxa"/>
          <w:jc w:val="center"/>
        </w:trPr>
        <w:tc>
          <w:tcPr>
            <w:tcW w:w="1335" w:type="dxa"/>
            <w:shd w:val="clear" w:color="auto" w:fill="FFFFFF"/>
            <w:vAlign w:val="center"/>
            <w:hideMark/>
          </w:tcPr>
          <w:p w14:paraId="49A3B57F" w14:textId="77777777" w:rsidR="00F317D8" w:rsidRPr="001D0B47" w:rsidRDefault="00F317D8" w:rsidP="007F64C5">
            <w:pPr>
              <w:spacing w:line="276" w:lineRule="auto"/>
              <w:jc w:val="left"/>
            </w:pPr>
            <w:r w:rsidRPr="001D0B47">
              <w:rPr>
                <w:b/>
                <w:bCs/>
              </w:rPr>
              <w:t>Actividad</w:t>
            </w:r>
          </w:p>
        </w:tc>
        <w:tc>
          <w:tcPr>
            <w:tcW w:w="1755" w:type="dxa"/>
            <w:shd w:val="clear" w:color="auto" w:fill="FFFFFF"/>
            <w:vAlign w:val="center"/>
            <w:hideMark/>
          </w:tcPr>
          <w:p w14:paraId="2876B2DD" w14:textId="77777777" w:rsidR="00F317D8" w:rsidRPr="001D0B47" w:rsidRDefault="00F317D8" w:rsidP="007F64C5">
            <w:pPr>
              <w:spacing w:line="276" w:lineRule="auto"/>
              <w:jc w:val="left"/>
            </w:pPr>
            <w:r w:rsidRPr="001D0B47">
              <w:rPr>
                <w:b/>
                <w:bCs/>
              </w:rPr>
              <w:t>Duración (sem)</w:t>
            </w:r>
          </w:p>
        </w:tc>
        <w:tc>
          <w:tcPr>
            <w:tcW w:w="2385" w:type="dxa"/>
            <w:shd w:val="clear" w:color="auto" w:fill="FFFFFF"/>
            <w:vAlign w:val="center"/>
            <w:hideMark/>
          </w:tcPr>
          <w:p w14:paraId="6CB88713" w14:textId="77777777" w:rsidR="00F317D8" w:rsidRPr="001D0B47" w:rsidRDefault="00F317D8" w:rsidP="007F64C5">
            <w:pPr>
              <w:spacing w:line="276" w:lineRule="auto"/>
              <w:jc w:val="left"/>
            </w:pPr>
            <w:r w:rsidRPr="001D0B47">
              <w:rPr>
                <w:b/>
                <w:bCs/>
              </w:rPr>
              <w:t>Actividad Predecesora</w:t>
            </w:r>
          </w:p>
        </w:tc>
      </w:tr>
      <w:tr w:rsidR="00F317D8" w:rsidRPr="001D0B47" w14:paraId="4677ED7F" w14:textId="77777777" w:rsidTr="007F64C5">
        <w:trPr>
          <w:trHeight w:val="300"/>
          <w:tblCellSpacing w:w="0" w:type="dxa"/>
          <w:jc w:val="center"/>
        </w:trPr>
        <w:tc>
          <w:tcPr>
            <w:tcW w:w="0" w:type="auto"/>
            <w:shd w:val="clear" w:color="auto" w:fill="FFFFFF"/>
            <w:vAlign w:val="center"/>
            <w:hideMark/>
          </w:tcPr>
          <w:p w14:paraId="1712258C" w14:textId="77777777" w:rsidR="00F317D8" w:rsidRPr="001D0B47" w:rsidRDefault="00F317D8" w:rsidP="007F64C5">
            <w:pPr>
              <w:spacing w:line="276" w:lineRule="auto"/>
              <w:jc w:val="left"/>
            </w:pPr>
            <w:r w:rsidRPr="001D0B47">
              <w:t>A</w:t>
            </w:r>
          </w:p>
        </w:tc>
        <w:tc>
          <w:tcPr>
            <w:tcW w:w="0" w:type="auto"/>
            <w:shd w:val="clear" w:color="auto" w:fill="FFFFFF"/>
            <w:vAlign w:val="center"/>
            <w:hideMark/>
          </w:tcPr>
          <w:p w14:paraId="2E372CF9" w14:textId="77777777" w:rsidR="00F317D8" w:rsidRPr="001D0B47" w:rsidRDefault="00F317D8" w:rsidP="007F64C5">
            <w:pPr>
              <w:spacing w:line="276" w:lineRule="auto"/>
              <w:jc w:val="left"/>
            </w:pPr>
            <w:r w:rsidRPr="001D0B47">
              <w:t>6</w:t>
            </w:r>
          </w:p>
        </w:tc>
        <w:tc>
          <w:tcPr>
            <w:tcW w:w="0" w:type="auto"/>
            <w:shd w:val="clear" w:color="auto" w:fill="FFFFFF"/>
            <w:vAlign w:val="center"/>
            <w:hideMark/>
          </w:tcPr>
          <w:p w14:paraId="15C52061" w14:textId="77777777" w:rsidR="00F317D8" w:rsidRPr="001D0B47" w:rsidRDefault="00F317D8" w:rsidP="007F64C5">
            <w:pPr>
              <w:spacing w:line="276" w:lineRule="auto"/>
              <w:jc w:val="left"/>
            </w:pPr>
            <w:r w:rsidRPr="001D0B47">
              <w:t>-</w:t>
            </w:r>
          </w:p>
        </w:tc>
      </w:tr>
      <w:tr w:rsidR="00F317D8" w:rsidRPr="001D0B47" w14:paraId="4919AAC2" w14:textId="77777777" w:rsidTr="007F64C5">
        <w:trPr>
          <w:trHeight w:val="300"/>
          <w:tblCellSpacing w:w="0" w:type="dxa"/>
          <w:jc w:val="center"/>
        </w:trPr>
        <w:tc>
          <w:tcPr>
            <w:tcW w:w="0" w:type="auto"/>
            <w:shd w:val="clear" w:color="auto" w:fill="FFFFFF"/>
            <w:vAlign w:val="center"/>
            <w:hideMark/>
          </w:tcPr>
          <w:p w14:paraId="01DF0D30" w14:textId="77777777" w:rsidR="00F317D8" w:rsidRPr="001D0B47" w:rsidRDefault="00F317D8" w:rsidP="007F64C5">
            <w:pPr>
              <w:spacing w:line="276" w:lineRule="auto"/>
              <w:jc w:val="left"/>
            </w:pPr>
            <w:r w:rsidRPr="001D0B47">
              <w:t>B</w:t>
            </w:r>
          </w:p>
        </w:tc>
        <w:tc>
          <w:tcPr>
            <w:tcW w:w="0" w:type="auto"/>
            <w:shd w:val="clear" w:color="auto" w:fill="FFFFFF"/>
            <w:vAlign w:val="center"/>
            <w:hideMark/>
          </w:tcPr>
          <w:p w14:paraId="65099B10" w14:textId="77777777" w:rsidR="00F317D8" w:rsidRPr="001D0B47" w:rsidRDefault="00F317D8" w:rsidP="007F64C5">
            <w:pPr>
              <w:spacing w:line="276" w:lineRule="auto"/>
              <w:jc w:val="left"/>
            </w:pPr>
            <w:r w:rsidRPr="001D0B47">
              <w:t>8</w:t>
            </w:r>
          </w:p>
        </w:tc>
        <w:tc>
          <w:tcPr>
            <w:tcW w:w="0" w:type="auto"/>
            <w:shd w:val="clear" w:color="auto" w:fill="FFFFFF"/>
            <w:vAlign w:val="center"/>
            <w:hideMark/>
          </w:tcPr>
          <w:p w14:paraId="3C8EB099" w14:textId="77777777" w:rsidR="00F317D8" w:rsidRPr="001D0B47" w:rsidRDefault="00F317D8" w:rsidP="007F64C5">
            <w:pPr>
              <w:spacing w:line="276" w:lineRule="auto"/>
              <w:jc w:val="left"/>
            </w:pPr>
            <w:r w:rsidRPr="001D0B47">
              <w:t>-</w:t>
            </w:r>
          </w:p>
        </w:tc>
      </w:tr>
      <w:tr w:rsidR="00F317D8" w:rsidRPr="001D0B47" w14:paraId="0A715483" w14:textId="77777777" w:rsidTr="007F64C5">
        <w:trPr>
          <w:trHeight w:val="300"/>
          <w:tblCellSpacing w:w="0" w:type="dxa"/>
          <w:jc w:val="center"/>
        </w:trPr>
        <w:tc>
          <w:tcPr>
            <w:tcW w:w="0" w:type="auto"/>
            <w:shd w:val="clear" w:color="auto" w:fill="FFFFFF"/>
            <w:vAlign w:val="center"/>
            <w:hideMark/>
          </w:tcPr>
          <w:p w14:paraId="78B8B1C2" w14:textId="77777777" w:rsidR="00F317D8" w:rsidRPr="001D0B47" w:rsidRDefault="00F317D8" w:rsidP="007F64C5">
            <w:pPr>
              <w:spacing w:line="276" w:lineRule="auto"/>
              <w:jc w:val="left"/>
            </w:pPr>
            <w:r w:rsidRPr="001D0B47">
              <w:t>C</w:t>
            </w:r>
          </w:p>
        </w:tc>
        <w:tc>
          <w:tcPr>
            <w:tcW w:w="0" w:type="auto"/>
            <w:shd w:val="clear" w:color="auto" w:fill="FFFFFF"/>
            <w:vAlign w:val="center"/>
            <w:hideMark/>
          </w:tcPr>
          <w:p w14:paraId="60886526" w14:textId="77777777" w:rsidR="00F317D8" w:rsidRPr="001D0B47" w:rsidRDefault="00F317D8" w:rsidP="007F64C5">
            <w:pPr>
              <w:spacing w:line="276" w:lineRule="auto"/>
              <w:jc w:val="left"/>
            </w:pPr>
            <w:r w:rsidRPr="001D0B47">
              <w:t>12</w:t>
            </w:r>
          </w:p>
        </w:tc>
        <w:tc>
          <w:tcPr>
            <w:tcW w:w="0" w:type="auto"/>
            <w:shd w:val="clear" w:color="auto" w:fill="FFFFFF"/>
            <w:vAlign w:val="center"/>
            <w:hideMark/>
          </w:tcPr>
          <w:p w14:paraId="6B9D3E71" w14:textId="77777777" w:rsidR="00F317D8" w:rsidRPr="001D0B47" w:rsidRDefault="00F317D8" w:rsidP="007F64C5">
            <w:pPr>
              <w:spacing w:line="276" w:lineRule="auto"/>
              <w:jc w:val="left"/>
            </w:pPr>
            <w:r w:rsidRPr="001D0B47">
              <w:t>A,B</w:t>
            </w:r>
          </w:p>
        </w:tc>
      </w:tr>
      <w:tr w:rsidR="00F317D8" w:rsidRPr="001D0B47" w14:paraId="63CB2BEB" w14:textId="77777777" w:rsidTr="007F64C5">
        <w:trPr>
          <w:trHeight w:val="300"/>
          <w:tblCellSpacing w:w="0" w:type="dxa"/>
          <w:jc w:val="center"/>
        </w:trPr>
        <w:tc>
          <w:tcPr>
            <w:tcW w:w="0" w:type="auto"/>
            <w:shd w:val="clear" w:color="auto" w:fill="FFFFFF"/>
            <w:vAlign w:val="center"/>
            <w:hideMark/>
          </w:tcPr>
          <w:p w14:paraId="38C3E8F3" w14:textId="77777777" w:rsidR="00F317D8" w:rsidRPr="001D0B47" w:rsidRDefault="00F317D8" w:rsidP="007F64C5">
            <w:pPr>
              <w:spacing w:line="276" w:lineRule="auto"/>
              <w:jc w:val="left"/>
            </w:pPr>
            <w:r w:rsidRPr="001D0B47">
              <w:t>D</w:t>
            </w:r>
          </w:p>
        </w:tc>
        <w:tc>
          <w:tcPr>
            <w:tcW w:w="0" w:type="auto"/>
            <w:shd w:val="clear" w:color="auto" w:fill="FFFFFF"/>
            <w:vAlign w:val="center"/>
            <w:hideMark/>
          </w:tcPr>
          <w:p w14:paraId="4ECC976E" w14:textId="77777777" w:rsidR="00F317D8" w:rsidRPr="001D0B47" w:rsidRDefault="00F317D8" w:rsidP="007F64C5">
            <w:pPr>
              <w:spacing w:line="276" w:lineRule="auto"/>
              <w:jc w:val="left"/>
            </w:pPr>
            <w:r w:rsidRPr="001D0B47">
              <w:t>4</w:t>
            </w:r>
          </w:p>
        </w:tc>
        <w:tc>
          <w:tcPr>
            <w:tcW w:w="0" w:type="auto"/>
            <w:shd w:val="clear" w:color="auto" w:fill="FFFFFF"/>
            <w:vAlign w:val="center"/>
            <w:hideMark/>
          </w:tcPr>
          <w:p w14:paraId="19DA390B" w14:textId="77777777" w:rsidR="00F317D8" w:rsidRPr="001D0B47" w:rsidRDefault="00F317D8" w:rsidP="007F64C5">
            <w:pPr>
              <w:spacing w:line="276" w:lineRule="auto"/>
              <w:jc w:val="left"/>
            </w:pPr>
            <w:r w:rsidRPr="001D0B47">
              <w:t>C</w:t>
            </w:r>
          </w:p>
        </w:tc>
      </w:tr>
      <w:tr w:rsidR="00F317D8" w:rsidRPr="001D0B47" w14:paraId="5C786E7F" w14:textId="77777777" w:rsidTr="007F64C5">
        <w:trPr>
          <w:trHeight w:val="300"/>
          <w:tblCellSpacing w:w="0" w:type="dxa"/>
          <w:jc w:val="center"/>
        </w:trPr>
        <w:tc>
          <w:tcPr>
            <w:tcW w:w="0" w:type="auto"/>
            <w:shd w:val="clear" w:color="auto" w:fill="FFFFFF"/>
            <w:vAlign w:val="center"/>
            <w:hideMark/>
          </w:tcPr>
          <w:p w14:paraId="0460B6CF" w14:textId="77777777" w:rsidR="00F317D8" w:rsidRPr="001D0B47" w:rsidRDefault="00F317D8" w:rsidP="007F64C5">
            <w:pPr>
              <w:spacing w:line="276" w:lineRule="auto"/>
              <w:jc w:val="left"/>
            </w:pPr>
            <w:r w:rsidRPr="001D0B47">
              <w:t>E</w:t>
            </w:r>
          </w:p>
        </w:tc>
        <w:tc>
          <w:tcPr>
            <w:tcW w:w="0" w:type="auto"/>
            <w:shd w:val="clear" w:color="auto" w:fill="FFFFFF"/>
            <w:vAlign w:val="center"/>
            <w:hideMark/>
          </w:tcPr>
          <w:p w14:paraId="0D51CDE9" w14:textId="77777777" w:rsidR="00F317D8" w:rsidRPr="001D0B47" w:rsidRDefault="00F317D8" w:rsidP="007F64C5">
            <w:pPr>
              <w:spacing w:line="276" w:lineRule="auto"/>
              <w:jc w:val="left"/>
            </w:pPr>
            <w:r w:rsidRPr="001D0B47">
              <w:t>6</w:t>
            </w:r>
          </w:p>
        </w:tc>
        <w:tc>
          <w:tcPr>
            <w:tcW w:w="0" w:type="auto"/>
            <w:shd w:val="clear" w:color="auto" w:fill="FFFFFF"/>
            <w:vAlign w:val="center"/>
            <w:hideMark/>
          </w:tcPr>
          <w:p w14:paraId="16552BA7" w14:textId="77777777" w:rsidR="00F317D8" w:rsidRPr="001D0B47" w:rsidRDefault="00F317D8" w:rsidP="007F64C5">
            <w:pPr>
              <w:spacing w:line="276" w:lineRule="auto"/>
              <w:jc w:val="left"/>
            </w:pPr>
            <w:r w:rsidRPr="001D0B47">
              <w:t>C</w:t>
            </w:r>
          </w:p>
        </w:tc>
      </w:tr>
      <w:tr w:rsidR="00F317D8" w:rsidRPr="001D0B47" w14:paraId="1AA2BD12" w14:textId="77777777" w:rsidTr="007F64C5">
        <w:trPr>
          <w:trHeight w:val="300"/>
          <w:tblCellSpacing w:w="0" w:type="dxa"/>
          <w:jc w:val="center"/>
        </w:trPr>
        <w:tc>
          <w:tcPr>
            <w:tcW w:w="0" w:type="auto"/>
            <w:shd w:val="clear" w:color="auto" w:fill="FFFFFF"/>
            <w:vAlign w:val="center"/>
            <w:hideMark/>
          </w:tcPr>
          <w:p w14:paraId="1333ED42" w14:textId="77777777" w:rsidR="00F317D8" w:rsidRPr="001D0B47" w:rsidRDefault="00F317D8" w:rsidP="007F64C5">
            <w:pPr>
              <w:spacing w:line="276" w:lineRule="auto"/>
              <w:jc w:val="left"/>
            </w:pPr>
            <w:r w:rsidRPr="001D0B47">
              <w:t>F</w:t>
            </w:r>
          </w:p>
        </w:tc>
        <w:tc>
          <w:tcPr>
            <w:tcW w:w="0" w:type="auto"/>
            <w:shd w:val="clear" w:color="auto" w:fill="FFFFFF"/>
            <w:vAlign w:val="center"/>
            <w:hideMark/>
          </w:tcPr>
          <w:p w14:paraId="4A21BEC3" w14:textId="77777777" w:rsidR="00F317D8" w:rsidRPr="001D0B47" w:rsidRDefault="00F317D8" w:rsidP="007F64C5">
            <w:pPr>
              <w:spacing w:line="276" w:lineRule="auto"/>
              <w:jc w:val="left"/>
            </w:pPr>
            <w:r w:rsidRPr="001D0B47">
              <w:t>15</w:t>
            </w:r>
          </w:p>
        </w:tc>
        <w:tc>
          <w:tcPr>
            <w:tcW w:w="0" w:type="auto"/>
            <w:shd w:val="clear" w:color="auto" w:fill="FFFFFF"/>
            <w:vAlign w:val="center"/>
            <w:hideMark/>
          </w:tcPr>
          <w:p w14:paraId="0BA02B1D" w14:textId="77777777" w:rsidR="00F317D8" w:rsidRPr="001D0B47" w:rsidRDefault="00F317D8" w:rsidP="007F64C5">
            <w:pPr>
              <w:spacing w:line="276" w:lineRule="auto"/>
              <w:jc w:val="left"/>
            </w:pPr>
            <w:r w:rsidRPr="001D0B47">
              <w:t>D,E</w:t>
            </w:r>
          </w:p>
        </w:tc>
      </w:tr>
      <w:tr w:rsidR="00F317D8" w:rsidRPr="001D0B47" w14:paraId="3940A0D1" w14:textId="77777777" w:rsidTr="007F64C5">
        <w:trPr>
          <w:trHeight w:val="300"/>
          <w:tblCellSpacing w:w="0" w:type="dxa"/>
          <w:jc w:val="center"/>
        </w:trPr>
        <w:tc>
          <w:tcPr>
            <w:tcW w:w="0" w:type="auto"/>
            <w:shd w:val="clear" w:color="auto" w:fill="FFFFFF"/>
            <w:vAlign w:val="center"/>
            <w:hideMark/>
          </w:tcPr>
          <w:p w14:paraId="703C2497" w14:textId="77777777" w:rsidR="00F317D8" w:rsidRPr="001D0B47" w:rsidRDefault="00F317D8" w:rsidP="007F64C5">
            <w:pPr>
              <w:spacing w:line="276" w:lineRule="auto"/>
              <w:jc w:val="left"/>
            </w:pPr>
            <w:r w:rsidRPr="001D0B47">
              <w:t>G</w:t>
            </w:r>
          </w:p>
        </w:tc>
        <w:tc>
          <w:tcPr>
            <w:tcW w:w="0" w:type="auto"/>
            <w:shd w:val="clear" w:color="auto" w:fill="FFFFFF"/>
            <w:vAlign w:val="center"/>
            <w:hideMark/>
          </w:tcPr>
          <w:p w14:paraId="4E54B8E1" w14:textId="77777777" w:rsidR="00F317D8" w:rsidRPr="001D0B47" w:rsidRDefault="00F317D8" w:rsidP="007F64C5">
            <w:pPr>
              <w:spacing w:line="276" w:lineRule="auto"/>
              <w:jc w:val="left"/>
            </w:pPr>
            <w:r w:rsidRPr="001D0B47">
              <w:t>12</w:t>
            </w:r>
          </w:p>
        </w:tc>
        <w:tc>
          <w:tcPr>
            <w:tcW w:w="0" w:type="auto"/>
            <w:shd w:val="clear" w:color="auto" w:fill="FFFFFF"/>
            <w:vAlign w:val="center"/>
            <w:hideMark/>
          </w:tcPr>
          <w:p w14:paraId="23456BAD" w14:textId="77777777" w:rsidR="00F317D8" w:rsidRPr="001D0B47" w:rsidRDefault="00F317D8" w:rsidP="007F64C5">
            <w:pPr>
              <w:spacing w:line="276" w:lineRule="auto"/>
              <w:jc w:val="left"/>
            </w:pPr>
            <w:r w:rsidRPr="001D0B47">
              <w:t>E</w:t>
            </w:r>
          </w:p>
        </w:tc>
      </w:tr>
      <w:tr w:rsidR="00F317D8" w:rsidRPr="001D0B47" w14:paraId="3FEEB467" w14:textId="77777777" w:rsidTr="007F64C5">
        <w:trPr>
          <w:trHeight w:val="315"/>
          <w:tblCellSpacing w:w="0" w:type="dxa"/>
          <w:jc w:val="center"/>
        </w:trPr>
        <w:tc>
          <w:tcPr>
            <w:tcW w:w="0" w:type="auto"/>
            <w:shd w:val="clear" w:color="auto" w:fill="FFFFFF"/>
            <w:vAlign w:val="center"/>
            <w:hideMark/>
          </w:tcPr>
          <w:p w14:paraId="7F664B03" w14:textId="77777777" w:rsidR="00F317D8" w:rsidRPr="001D0B47" w:rsidRDefault="00F317D8" w:rsidP="007F64C5">
            <w:pPr>
              <w:spacing w:line="276" w:lineRule="auto"/>
              <w:jc w:val="left"/>
            </w:pPr>
            <w:r w:rsidRPr="001D0B47">
              <w:t>H</w:t>
            </w:r>
          </w:p>
        </w:tc>
        <w:tc>
          <w:tcPr>
            <w:tcW w:w="0" w:type="auto"/>
            <w:shd w:val="clear" w:color="auto" w:fill="FFFFFF"/>
            <w:vAlign w:val="center"/>
            <w:hideMark/>
          </w:tcPr>
          <w:p w14:paraId="1258B12C" w14:textId="77777777" w:rsidR="00F317D8" w:rsidRPr="001D0B47" w:rsidRDefault="00F317D8" w:rsidP="007F64C5">
            <w:pPr>
              <w:spacing w:line="276" w:lineRule="auto"/>
              <w:jc w:val="left"/>
            </w:pPr>
            <w:r w:rsidRPr="001D0B47">
              <w:t>8</w:t>
            </w:r>
          </w:p>
        </w:tc>
        <w:tc>
          <w:tcPr>
            <w:tcW w:w="0" w:type="auto"/>
            <w:shd w:val="clear" w:color="auto" w:fill="FFFFFF"/>
            <w:vAlign w:val="center"/>
            <w:hideMark/>
          </w:tcPr>
          <w:p w14:paraId="6F919ADB" w14:textId="77777777" w:rsidR="00F317D8" w:rsidRPr="001D0B47" w:rsidRDefault="00F317D8" w:rsidP="007F64C5">
            <w:pPr>
              <w:spacing w:line="276" w:lineRule="auto"/>
              <w:jc w:val="left"/>
            </w:pPr>
            <w:r w:rsidRPr="001D0B47">
              <w:t>F,G</w:t>
            </w:r>
          </w:p>
        </w:tc>
      </w:tr>
    </w:tbl>
    <w:p w14:paraId="438B9C2C" w14:textId="77777777" w:rsidR="00F317D8" w:rsidRPr="001D0B47" w:rsidRDefault="00F317D8" w:rsidP="00F317D8">
      <w:pPr>
        <w:spacing w:line="276" w:lineRule="auto"/>
        <w:jc w:val="left"/>
      </w:pPr>
    </w:p>
    <w:p w14:paraId="5DF32C22" w14:textId="77777777" w:rsidR="00F317D8" w:rsidRPr="001D0B47" w:rsidRDefault="00F317D8" w:rsidP="00844902">
      <w:pPr>
        <w:spacing w:line="276" w:lineRule="auto"/>
      </w:pPr>
      <w:r w:rsidRPr="001D0B47">
        <w:rPr>
          <w:noProof/>
        </w:rPr>
        <w:lastRenderedPageBreak/>
        <w:drawing>
          <wp:anchor distT="0" distB="0" distL="114300" distR="114300" simplePos="0" relativeHeight="251679744" behindDoc="1" locked="0" layoutInCell="1" allowOverlap="1" wp14:anchorId="3B4FBF51" wp14:editId="7D6B63A2">
            <wp:simplePos x="0" y="0"/>
            <wp:positionH relativeFrom="column">
              <wp:posOffset>-3810</wp:posOffset>
            </wp:positionH>
            <wp:positionV relativeFrom="paragraph">
              <wp:posOffset>71755</wp:posOffset>
            </wp:positionV>
            <wp:extent cx="3000375" cy="3829050"/>
            <wp:effectExtent l="0" t="0" r="9525" b="0"/>
            <wp:wrapTight wrapText="bothSides">
              <wp:wrapPolygon edited="0">
                <wp:start x="0" y="0"/>
                <wp:lineTo x="0" y="21493"/>
                <wp:lineTo x="21531" y="21493"/>
                <wp:lineTo x="21531" y="0"/>
                <wp:lineTo x="0" y="0"/>
              </wp:wrapPolygon>
            </wp:wrapTight>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000375" cy="38290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1D0B47">
        <w:t>En consideración a las etapas del método CPM definidas anteriormente, en este caso se debe desarrollar el paso 3 y 5. En este sentido es necesario construir el diagrama identificando las relaciones entre las actividades y con el objetivo de resumir la metodología se incorporará inmediatamente el cálculo de la Holgura, IC, TC, IL, TL para cada actividad, junto con la identificación de la ruta crítica.</w:t>
      </w:r>
    </w:p>
    <w:p w14:paraId="54F1009F" w14:textId="77777777" w:rsidR="00F317D8" w:rsidRPr="001D0B47" w:rsidRDefault="00F317D8" w:rsidP="00844902">
      <w:pPr>
        <w:spacing w:line="276" w:lineRule="auto"/>
      </w:pPr>
    </w:p>
    <w:p w14:paraId="3CB1BFA9" w14:textId="77777777" w:rsidR="00F317D8" w:rsidRPr="001D0B47" w:rsidRDefault="00F317D8" w:rsidP="00844902">
      <w:pPr>
        <w:spacing w:line="276" w:lineRule="auto"/>
      </w:pPr>
      <w:r w:rsidRPr="001D0B47">
        <w:t>Primero se construye el diagrama identificando cada actividad en un nodo (círculo) con su nombre respectivo y entre paréntesis el tiempo estimado. Las flechas entre actividades señalan las relaciones de predecencia, por ejemplo, la actividad F sólo puede comenzar una vez terminadas las actividades D y E.</w:t>
      </w:r>
    </w:p>
    <w:p w14:paraId="0A127F74" w14:textId="77777777" w:rsidR="00F317D8" w:rsidRPr="001D0B47" w:rsidRDefault="00F317D8" w:rsidP="00844902">
      <w:pPr>
        <w:spacing w:line="276" w:lineRule="auto"/>
      </w:pPr>
    </w:p>
    <w:p w14:paraId="02B03C71" w14:textId="77777777" w:rsidR="00F317D8" w:rsidRPr="001D0B47" w:rsidRDefault="00F317D8" w:rsidP="00844902">
      <w:pPr>
        <w:spacing w:line="276" w:lineRule="auto"/>
      </w:pPr>
      <w:r w:rsidRPr="001D0B47">
        <w:t>Luego, se identifica para cada actividad los indicadores IC y TC. Por ejemplo, para la actividad C el inicio más cercano es 8 (esto porque C sólo puede comenzar una vez terminada A y B, siendo B la que más se demora y termina en 8) y el término más cercano es 20 (dado que la actividad C demora 12 semanas).</w:t>
      </w:r>
    </w:p>
    <w:p w14:paraId="3E0B707A" w14:textId="77777777" w:rsidR="00F317D8" w:rsidRPr="001D0B47" w:rsidRDefault="00F317D8" w:rsidP="00844902">
      <w:pPr>
        <w:spacing w:line="276" w:lineRule="auto"/>
      </w:pPr>
    </w:p>
    <w:p w14:paraId="57E6BF5B" w14:textId="77777777" w:rsidR="00F317D8" w:rsidRPr="001D0B47" w:rsidRDefault="00F317D8" w:rsidP="00844902">
      <w:pPr>
        <w:spacing w:line="276" w:lineRule="auto"/>
      </w:pPr>
      <w:r w:rsidRPr="001D0B47">
        <w:t>Posteriormente se obtiene el IL y TL para cada actividad. Con esta información el cálculo de la holgura de cada actividad es simple. Para obtener el IL y TL de cada actividad nos "movemos" desde el final hasta el inicio. En este caso la actividad que termina más tarde es H (49 sem) y por tanto nos preguntamos cuándo es lo más tarde que podría terminar H sin retrasar el proyecto (TL), esto claramente es 49. Por tanto, si lo más tarde que puede terminar H es 49, lo más tarde que puede comenzar H para cumplir este tiempo es 41 (dado que H dura 8 sem). Luego, la holgura de H es cero. Notar que las actividades con holgura igual a cero corresponden a las actividades de la ruta crítica. Adicionalmente, un proyecto puede tener más de una ruta crítica.</w:t>
      </w:r>
    </w:p>
    <w:p w14:paraId="4A47D808" w14:textId="77777777" w:rsidR="00F317D8" w:rsidRPr="001D0B47" w:rsidRDefault="00F317D8" w:rsidP="00844902">
      <w:pPr>
        <w:spacing w:line="276" w:lineRule="auto"/>
      </w:pPr>
    </w:p>
    <w:p w14:paraId="413779CE" w14:textId="77777777" w:rsidR="00F317D8" w:rsidRPr="001D0B47" w:rsidRDefault="00F317D8" w:rsidP="00844902">
      <w:pPr>
        <w:spacing w:line="276" w:lineRule="auto"/>
      </w:pPr>
      <w:r w:rsidRPr="001D0B47">
        <w:lastRenderedPageBreak/>
        <w:t>En nuestro ejemplo la ruta crítica (única) está conformada por las actividades B-C-E-F-H con una duración total de 49 semanas.</w:t>
      </w:r>
    </w:p>
    <w:p w14:paraId="0848B7F2" w14:textId="77777777" w:rsidR="00F317D8" w:rsidRPr="001D0B47" w:rsidRDefault="00F317D8" w:rsidP="00F317D8">
      <w:pPr>
        <w:spacing w:line="276" w:lineRule="auto"/>
        <w:jc w:val="left"/>
      </w:pPr>
    </w:p>
    <w:p w14:paraId="68C565CD" w14:textId="77777777" w:rsidR="00F317D8" w:rsidRPr="001D0B47" w:rsidRDefault="00F317D8" w:rsidP="007D49DB">
      <w:pPr>
        <w:pStyle w:val="Ttulo2"/>
      </w:pPr>
      <w:bookmarkStart w:id="17" w:name="_Toc39231300"/>
      <w:bookmarkStart w:id="18" w:name="_Toc44911728"/>
      <w:bookmarkStart w:id="19" w:name="_Toc52020766"/>
      <w:r w:rsidRPr="001D0B47">
        <w:t>Método de PERT</w:t>
      </w:r>
      <w:bookmarkEnd w:id="17"/>
      <w:bookmarkEnd w:id="18"/>
      <w:bookmarkEnd w:id="19"/>
    </w:p>
    <w:p w14:paraId="77DF4DB9" w14:textId="77777777" w:rsidR="00F317D8" w:rsidRPr="001D0B47" w:rsidRDefault="00F317D8" w:rsidP="00F317D8">
      <w:pPr>
        <w:spacing w:line="276" w:lineRule="auto"/>
        <w:jc w:val="left"/>
      </w:pPr>
    </w:p>
    <w:p w14:paraId="4CB5B3C2" w14:textId="77777777" w:rsidR="00F317D8" w:rsidRPr="001D0B47" w:rsidRDefault="00F317D8" w:rsidP="00844902">
      <w:pPr>
        <w:spacing w:line="276" w:lineRule="auto"/>
      </w:pPr>
      <w:r w:rsidRPr="001D0B47">
        <w:t>El método PERT (Project Evaluation and Review Techniques), es un algoritmo basado en la teoría de redes diseñado para facilitar la planificación de proyectos. El resultado final de la aplicación de este algoritmo será un cronograma para el proyecto, en el cual se podrá conocer la duración total del mismo, y la clasificación de las actividades según su criticidad.</w:t>
      </w:r>
    </w:p>
    <w:p w14:paraId="71BDF590" w14:textId="77777777" w:rsidR="00F317D8" w:rsidRPr="001D0B47" w:rsidRDefault="00F317D8" w:rsidP="00844902">
      <w:pPr>
        <w:spacing w:line="276" w:lineRule="auto"/>
      </w:pPr>
    </w:p>
    <w:p w14:paraId="1F827838" w14:textId="77777777" w:rsidR="00F317D8" w:rsidRPr="001D0B47" w:rsidRDefault="00F317D8" w:rsidP="00844902">
      <w:pPr>
        <w:spacing w:line="276" w:lineRule="auto"/>
      </w:pPr>
      <w:r w:rsidRPr="001D0B47">
        <w:t>El algoritmo PERT se desarrolla mediante intervalos probabilísticos, considerando tiempos optimistas, probables y pesimistas, lo cual lo diferencia del método CPM que supone tiempos determinísticos.</w:t>
      </w:r>
    </w:p>
    <w:p w14:paraId="6B4ACD30" w14:textId="77777777" w:rsidR="00F317D8" w:rsidRPr="001D0B47" w:rsidRDefault="00F317D8" w:rsidP="00844902">
      <w:pPr>
        <w:spacing w:line="276" w:lineRule="auto"/>
      </w:pPr>
    </w:p>
    <w:p w14:paraId="2FAEAA44" w14:textId="77777777" w:rsidR="00F317D8" w:rsidRPr="001D0B47" w:rsidRDefault="00F317D8" w:rsidP="00844902">
      <w:pPr>
        <w:spacing w:line="276" w:lineRule="auto"/>
      </w:pPr>
      <w:r w:rsidRPr="001D0B47">
        <w:t>Conceptos básicos para diagramar actividades con redes</w:t>
      </w:r>
    </w:p>
    <w:p w14:paraId="5AC6C80C" w14:textId="77777777" w:rsidR="00F317D8" w:rsidRPr="001D0B47" w:rsidRDefault="00F317D8" w:rsidP="00844902">
      <w:pPr>
        <w:spacing w:line="276" w:lineRule="auto"/>
      </w:pPr>
    </w:p>
    <w:p w14:paraId="16F549EE" w14:textId="77777777" w:rsidR="00F317D8" w:rsidRPr="001D0B47" w:rsidRDefault="00F317D8" w:rsidP="00844902">
      <w:pPr>
        <w:spacing w:line="276" w:lineRule="auto"/>
      </w:pPr>
      <w:r w:rsidRPr="001D0B47">
        <w:rPr>
          <w:b/>
          <w:bCs/>
        </w:rPr>
        <w:t>Regla 1</w:t>
      </w:r>
      <w:r w:rsidRPr="001D0B47">
        <w:t>: Cada actividad se debe representar sí y sólo sí, por un ramal o arco.</w:t>
      </w:r>
    </w:p>
    <w:p w14:paraId="5B21F392" w14:textId="77777777" w:rsidR="00F317D8" w:rsidRPr="001D0B47" w:rsidRDefault="00F317D8" w:rsidP="00F317D8">
      <w:pPr>
        <w:spacing w:line="276" w:lineRule="auto"/>
        <w:jc w:val="left"/>
      </w:pPr>
      <w:r w:rsidRPr="001D0B47">
        <w:rPr>
          <w:noProof/>
        </w:rPr>
        <w:drawing>
          <wp:anchor distT="0" distB="0" distL="114300" distR="114300" simplePos="0" relativeHeight="251680768" behindDoc="1" locked="0" layoutInCell="1" allowOverlap="1" wp14:anchorId="1BDA3C8F" wp14:editId="1E51F36C">
            <wp:simplePos x="0" y="0"/>
            <wp:positionH relativeFrom="column">
              <wp:posOffset>1034415</wp:posOffset>
            </wp:positionH>
            <wp:positionV relativeFrom="paragraph">
              <wp:posOffset>123190</wp:posOffset>
            </wp:positionV>
            <wp:extent cx="3057525" cy="1114425"/>
            <wp:effectExtent l="0" t="0" r="9525" b="9525"/>
            <wp:wrapTight wrapText="bothSides">
              <wp:wrapPolygon edited="0">
                <wp:start x="0" y="0"/>
                <wp:lineTo x="0" y="21415"/>
                <wp:lineTo x="21533" y="21415"/>
                <wp:lineTo x="21533" y="0"/>
                <wp:lineTo x="0" y="0"/>
              </wp:wrapPolygon>
            </wp:wrapTight>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057525" cy="11144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08A0626" w14:textId="77777777" w:rsidR="00F317D8" w:rsidRPr="001D0B47" w:rsidRDefault="00F317D8" w:rsidP="00F317D8">
      <w:pPr>
        <w:spacing w:line="276" w:lineRule="auto"/>
        <w:jc w:val="left"/>
      </w:pPr>
    </w:p>
    <w:p w14:paraId="0A1ABF0B" w14:textId="77777777" w:rsidR="00F317D8" w:rsidRPr="001D0B47" w:rsidRDefault="00F317D8" w:rsidP="00F317D8">
      <w:pPr>
        <w:spacing w:line="276" w:lineRule="auto"/>
        <w:jc w:val="left"/>
      </w:pPr>
    </w:p>
    <w:p w14:paraId="3F1FB74D" w14:textId="77777777" w:rsidR="00F317D8" w:rsidRPr="001D0B47" w:rsidRDefault="00F317D8" w:rsidP="00F317D8">
      <w:pPr>
        <w:spacing w:line="276" w:lineRule="auto"/>
        <w:jc w:val="left"/>
      </w:pPr>
    </w:p>
    <w:p w14:paraId="3EC7E88E" w14:textId="77777777" w:rsidR="00F317D8" w:rsidRPr="001D0B47" w:rsidRDefault="00F317D8" w:rsidP="00F317D8">
      <w:pPr>
        <w:spacing w:line="276" w:lineRule="auto"/>
        <w:jc w:val="left"/>
      </w:pPr>
    </w:p>
    <w:p w14:paraId="1631526D" w14:textId="77777777" w:rsidR="00F317D8" w:rsidRPr="001D0B47" w:rsidRDefault="00F317D8" w:rsidP="00F317D8">
      <w:pPr>
        <w:spacing w:line="276" w:lineRule="auto"/>
        <w:jc w:val="left"/>
      </w:pPr>
    </w:p>
    <w:p w14:paraId="7D33D3F8" w14:textId="77777777" w:rsidR="00F317D8" w:rsidRPr="001D0B47" w:rsidRDefault="00F317D8" w:rsidP="00F317D8">
      <w:pPr>
        <w:spacing w:line="276" w:lineRule="auto"/>
        <w:jc w:val="left"/>
      </w:pPr>
    </w:p>
    <w:p w14:paraId="4857D006" w14:textId="77777777" w:rsidR="00F317D8" w:rsidRPr="001D0B47" w:rsidRDefault="00F317D8" w:rsidP="00844902">
      <w:pPr>
        <w:spacing w:line="276" w:lineRule="auto"/>
      </w:pPr>
      <w:r w:rsidRPr="001D0B47">
        <w:rPr>
          <w:b/>
          <w:bCs/>
        </w:rPr>
        <w:t>Regla 2</w:t>
      </w:r>
      <w:r w:rsidRPr="001D0B47">
        <w:t>: Cada actividad debe estar identificada por dos nodos distintos. En el caso de existir actividades concurrentes (que inicien al mismo tiempo, o que el inicio de una actividad dependa de la finalización de 2 o más actividades distintas) se debe recurrir a actividades ficticias (representadas por arcos punteados que no consumen ni tiempo ni recursos) para satisfacer esta regla.</w:t>
      </w:r>
    </w:p>
    <w:p w14:paraId="6BD444A1" w14:textId="77777777" w:rsidR="00F317D8" w:rsidRPr="001D0B47" w:rsidRDefault="00F317D8" w:rsidP="00844902">
      <w:pPr>
        <w:spacing w:line="276" w:lineRule="auto"/>
      </w:pPr>
    </w:p>
    <w:p w14:paraId="4959B525" w14:textId="77777777" w:rsidR="00F317D8" w:rsidRPr="001D0B47" w:rsidRDefault="00F317D8" w:rsidP="00844902">
      <w:pPr>
        <w:spacing w:line="276" w:lineRule="auto"/>
      </w:pPr>
      <w:r w:rsidRPr="001D0B47">
        <w:t>Por ejemplo, la actividad C para su inicio requiere que finalicen A y B. Las actividades A y B inician al mismo tiempo.</w:t>
      </w:r>
    </w:p>
    <w:p w14:paraId="11873292" w14:textId="77777777" w:rsidR="00F317D8" w:rsidRPr="001D0B47" w:rsidRDefault="00F317D8" w:rsidP="00F317D8">
      <w:pPr>
        <w:spacing w:line="276" w:lineRule="auto"/>
        <w:jc w:val="left"/>
      </w:pPr>
      <w:r w:rsidRPr="001D0B47">
        <w:rPr>
          <w:noProof/>
        </w:rPr>
        <w:lastRenderedPageBreak/>
        <w:drawing>
          <wp:anchor distT="0" distB="0" distL="114300" distR="114300" simplePos="0" relativeHeight="251681792" behindDoc="1" locked="0" layoutInCell="1" allowOverlap="1" wp14:anchorId="48F435EC" wp14:editId="5BC587B5">
            <wp:simplePos x="0" y="0"/>
            <wp:positionH relativeFrom="column">
              <wp:posOffset>461645</wp:posOffset>
            </wp:positionH>
            <wp:positionV relativeFrom="paragraph">
              <wp:posOffset>125730</wp:posOffset>
            </wp:positionV>
            <wp:extent cx="4381500" cy="2800350"/>
            <wp:effectExtent l="0" t="0" r="0" b="0"/>
            <wp:wrapTight wrapText="bothSides">
              <wp:wrapPolygon edited="0">
                <wp:start x="0" y="0"/>
                <wp:lineTo x="0" y="21453"/>
                <wp:lineTo x="21506" y="21453"/>
                <wp:lineTo x="21506" y="0"/>
                <wp:lineTo x="0" y="0"/>
              </wp:wrapPolygon>
            </wp:wrapTight>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381500" cy="28003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AABD49F" w14:textId="77777777" w:rsidR="00F317D8" w:rsidRPr="001D0B47" w:rsidRDefault="00F317D8" w:rsidP="00F317D8">
      <w:pPr>
        <w:spacing w:line="276" w:lineRule="auto"/>
        <w:jc w:val="left"/>
      </w:pPr>
    </w:p>
    <w:p w14:paraId="7D089978" w14:textId="77777777" w:rsidR="00F317D8" w:rsidRPr="001D0B47" w:rsidRDefault="00F317D8" w:rsidP="00F317D8">
      <w:pPr>
        <w:spacing w:line="276" w:lineRule="auto"/>
        <w:jc w:val="left"/>
      </w:pPr>
    </w:p>
    <w:p w14:paraId="4DF49C42" w14:textId="77777777" w:rsidR="00F317D8" w:rsidRPr="001D0B47" w:rsidRDefault="00F317D8" w:rsidP="00F317D8">
      <w:pPr>
        <w:spacing w:line="276" w:lineRule="auto"/>
        <w:jc w:val="left"/>
      </w:pPr>
    </w:p>
    <w:p w14:paraId="3C1B7FFF" w14:textId="77777777" w:rsidR="00F317D8" w:rsidRPr="001D0B47" w:rsidRDefault="00F317D8" w:rsidP="00F317D8">
      <w:pPr>
        <w:spacing w:line="276" w:lineRule="auto"/>
        <w:jc w:val="left"/>
      </w:pPr>
    </w:p>
    <w:p w14:paraId="060A2252" w14:textId="77777777" w:rsidR="00F317D8" w:rsidRPr="001D0B47" w:rsidRDefault="00F317D8" w:rsidP="00F317D8">
      <w:pPr>
        <w:spacing w:line="276" w:lineRule="auto"/>
        <w:jc w:val="left"/>
      </w:pPr>
    </w:p>
    <w:p w14:paraId="4DD35E9B" w14:textId="77777777" w:rsidR="00F317D8" w:rsidRPr="001D0B47" w:rsidRDefault="00F317D8" w:rsidP="00F317D8">
      <w:pPr>
        <w:spacing w:line="276" w:lineRule="auto"/>
        <w:jc w:val="left"/>
      </w:pPr>
    </w:p>
    <w:p w14:paraId="40E150B4" w14:textId="77777777" w:rsidR="00F317D8" w:rsidRPr="001D0B47" w:rsidRDefault="00F317D8" w:rsidP="00F317D8">
      <w:pPr>
        <w:spacing w:line="276" w:lineRule="auto"/>
        <w:jc w:val="left"/>
      </w:pPr>
    </w:p>
    <w:p w14:paraId="1EE1CE8D" w14:textId="77777777" w:rsidR="00F317D8" w:rsidRPr="001D0B47" w:rsidRDefault="00F317D8" w:rsidP="00F317D8">
      <w:pPr>
        <w:spacing w:line="276" w:lineRule="auto"/>
        <w:jc w:val="left"/>
      </w:pPr>
    </w:p>
    <w:p w14:paraId="57BDC3CC" w14:textId="77777777" w:rsidR="00F317D8" w:rsidRPr="001D0B47" w:rsidRDefault="00F317D8" w:rsidP="00F317D8">
      <w:pPr>
        <w:spacing w:line="276" w:lineRule="auto"/>
        <w:jc w:val="left"/>
      </w:pPr>
    </w:p>
    <w:p w14:paraId="260D5B60" w14:textId="77777777" w:rsidR="00F317D8" w:rsidRPr="001D0B47" w:rsidRDefault="00F317D8" w:rsidP="00F317D8">
      <w:pPr>
        <w:spacing w:line="276" w:lineRule="auto"/>
        <w:jc w:val="left"/>
      </w:pPr>
    </w:p>
    <w:p w14:paraId="69774BC9" w14:textId="77777777" w:rsidR="00F317D8" w:rsidRPr="001D0B47" w:rsidRDefault="00F317D8" w:rsidP="00F317D8">
      <w:pPr>
        <w:spacing w:line="276" w:lineRule="auto"/>
        <w:jc w:val="left"/>
      </w:pPr>
    </w:p>
    <w:p w14:paraId="20A35D06" w14:textId="77777777" w:rsidR="00F317D8" w:rsidRPr="001D0B47" w:rsidRDefault="00F317D8" w:rsidP="00F317D8">
      <w:pPr>
        <w:spacing w:line="276" w:lineRule="auto"/>
        <w:jc w:val="left"/>
      </w:pPr>
    </w:p>
    <w:p w14:paraId="36348473" w14:textId="77777777" w:rsidR="00F317D8" w:rsidRPr="001D0B47" w:rsidRDefault="00F317D8" w:rsidP="00F317D8">
      <w:pPr>
        <w:spacing w:line="276" w:lineRule="auto"/>
        <w:jc w:val="left"/>
      </w:pPr>
    </w:p>
    <w:p w14:paraId="17C9FE61" w14:textId="77777777" w:rsidR="00F317D8" w:rsidRPr="001D0B47" w:rsidRDefault="00F317D8" w:rsidP="00F317D8">
      <w:pPr>
        <w:spacing w:line="276" w:lineRule="auto"/>
        <w:jc w:val="left"/>
        <w:rPr>
          <w:b/>
          <w:bCs/>
        </w:rPr>
      </w:pPr>
      <w:r w:rsidRPr="001D0B47">
        <w:rPr>
          <w:b/>
          <w:bCs/>
        </w:rPr>
        <w:t>Fases para la planificación de un proyecto con PERT</w:t>
      </w:r>
    </w:p>
    <w:p w14:paraId="3B309778" w14:textId="77777777" w:rsidR="00F317D8" w:rsidRPr="001D0B47" w:rsidRDefault="00F317D8" w:rsidP="00F317D8">
      <w:pPr>
        <w:spacing w:line="276" w:lineRule="auto"/>
        <w:jc w:val="left"/>
      </w:pPr>
    </w:p>
    <w:p w14:paraId="522FB454" w14:textId="77777777" w:rsidR="00F317D8" w:rsidRPr="001D0B47" w:rsidRDefault="00F317D8" w:rsidP="00844902">
      <w:pPr>
        <w:spacing w:line="276" w:lineRule="auto"/>
        <w:rPr>
          <w:u w:val="single"/>
        </w:rPr>
      </w:pPr>
      <w:r w:rsidRPr="001D0B47">
        <w:rPr>
          <w:u w:val="single"/>
        </w:rPr>
        <w:t>Paso 1: Actividades del proyecto</w:t>
      </w:r>
    </w:p>
    <w:p w14:paraId="0B25DD46" w14:textId="77777777" w:rsidR="00F317D8" w:rsidRPr="001D0B47" w:rsidRDefault="00F317D8" w:rsidP="00844902">
      <w:pPr>
        <w:spacing w:line="276" w:lineRule="auto"/>
      </w:pPr>
      <w:r w:rsidRPr="001D0B47">
        <w:t>La primera fase corresponde a identificar todas las actividades que intervienen en el proyecto, sus interrelaciones, sucesiones, reglas de precedencia. Con la inclusión de cada actividad al proyecto se debe cuestionar respecto a que actividades preceden a esta, y a cuáles siguen inmediatamente esta finalice. Además, deberán relacionarse los tiempos estimados para el desarrollo de cada actividad.</w:t>
      </w:r>
    </w:p>
    <w:p w14:paraId="46A68957" w14:textId="77777777" w:rsidR="00F317D8" w:rsidRPr="001D0B47" w:rsidRDefault="00F317D8" w:rsidP="00844902">
      <w:pPr>
        <w:spacing w:line="276" w:lineRule="auto"/>
      </w:pPr>
    </w:p>
    <w:p w14:paraId="7DEFB04F" w14:textId="77777777" w:rsidR="00F317D8" w:rsidRPr="001D0B47" w:rsidRDefault="00F317D8" w:rsidP="00844902">
      <w:pPr>
        <w:spacing w:line="276" w:lineRule="auto"/>
      </w:pPr>
      <w:r w:rsidRPr="001D0B47">
        <w:t>A diferencia del método CPM, el método PERT asume tres estimaciones de tiempo por cada actividad, estas estimaciones son:</w:t>
      </w:r>
    </w:p>
    <w:p w14:paraId="6F4BC181" w14:textId="77777777" w:rsidR="00F317D8" w:rsidRPr="001D0B47" w:rsidRDefault="00F317D8" w:rsidP="00844902">
      <w:pPr>
        <w:spacing w:line="276" w:lineRule="auto"/>
      </w:pPr>
    </w:p>
    <w:p w14:paraId="484B66FA" w14:textId="77777777" w:rsidR="00F317D8" w:rsidRPr="001D0B47" w:rsidRDefault="00F317D8" w:rsidP="00844902">
      <w:pPr>
        <w:spacing w:line="276" w:lineRule="auto"/>
      </w:pPr>
      <w:r w:rsidRPr="001D0B47">
        <w:t>Tiempo optimista (a): Duración que ocurre cuando el desarrollo de la actividad transcurre de forma perfecta. En la práctica suele acudirse al tiempo récord de desarrollo de una actividad, es decir, el mínimo tiempo en que una actividad de esas características haya sido ejecutada.</w:t>
      </w:r>
    </w:p>
    <w:p w14:paraId="0FBA5B11" w14:textId="77777777" w:rsidR="00F317D8" w:rsidRPr="001D0B47" w:rsidRDefault="00F317D8" w:rsidP="00844902">
      <w:pPr>
        <w:spacing w:line="276" w:lineRule="auto"/>
      </w:pPr>
    </w:p>
    <w:p w14:paraId="7B445145" w14:textId="77777777" w:rsidR="00F317D8" w:rsidRPr="001D0B47" w:rsidRDefault="00F317D8" w:rsidP="00844902">
      <w:pPr>
        <w:spacing w:line="276" w:lineRule="auto"/>
      </w:pPr>
      <w:r w:rsidRPr="001D0B47">
        <w:t>Tiempo más probable (m): Duración que ocurre cuando el desarrollo de la actividad transcurre de forma normal. En la práctica suele tomarse como el tiempo más frecuente de ejecución de una actividad de iguales características.</w:t>
      </w:r>
    </w:p>
    <w:p w14:paraId="06EEC9D1" w14:textId="77777777" w:rsidR="00F317D8" w:rsidRPr="001D0B47" w:rsidRDefault="00F317D8" w:rsidP="00844902">
      <w:pPr>
        <w:spacing w:line="276" w:lineRule="auto"/>
      </w:pPr>
    </w:p>
    <w:p w14:paraId="11C1133F" w14:textId="77777777" w:rsidR="00F317D8" w:rsidRPr="001D0B47" w:rsidRDefault="00F317D8" w:rsidP="00844902">
      <w:pPr>
        <w:spacing w:line="276" w:lineRule="auto"/>
      </w:pPr>
      <w:r w:rsidRPr="001D0B47">
        <w:lastRenderedPageBreak/>
        <w:t>Tiempo pesimista (b): Duración que ocurre cuando el desarrollo de la actividad transcurre de forma deficiente, o cuando se materializan los riesgos de ejecución de la actividad.</w:t>
      </w:r>
    </w:p>
    <w:p w14:paraId="370C13D5" w14:textId="77777777" w:rsidR="00F317D8" w:rsidRPr="001D0B47" w:rsidRDefault="00F317D8" w:rsidP="00F317D8">
      <w:pPr>
        <w:spacing w:line="276" w:lineRule="auto"/>
        <w:jc w:val="left"/>
      </w:pPr>
    </w:p>
    <w:p w14:paraId="656191D7" w14:textId="77777777" w:rsidR="00F317D8" w:rsidRPr="001D0B47" w:rsidRDefault="00F317D8" w:rsidP="00F317D8">
      <w:pPr>
        <w:spacing w:line="276" w:lineRule="auto"/>
        <w:jc w:val="left"/>
      </w:pPr>
    </w:p>
    <w:p w14:paraId="6B24DF89" w14:textId="77777777" w:rsidR="00F317D8" w:rsidRPr="001D0B47" w:rsidRDefault="00F317D8" w:rsidP="00F317D8">
      <w:pPr>
        <w:spacing w:line="276" w:lineRule="auto"/>
        <w:jc w:val="left"/>
      </w:pPr>
      <w:r w:rsidRPr="001D0B47">
        <w:rPr>
          <w:noProof/>
        </w:rPr>
        <w:drawing>
          <wp:anchor distT="0" distB="0" distL="114300" distR="114300" simplePos="0" relativeHeight="251682816" behindDoc="1" locked="0" layoutInCell="1" allowOverlap="1" wp14:anchorId="43F416F3" wp14:editId="06214D36">
            <wp:simplePos x="0" y="0"/>
            <wp:positionH relativeFrom="column">
              <wp:posOffset>586740</wp:posOffset>
            </wp:positionH>
            <wp:positionV relativeFrom="paragraph">
              <wp:posOffset>121920</wp:posOffset>
            </wp:positionV>
            <wp:extent cx="4333875" cy="2362200"/>
            <wp:effectExtent l="0" t="0" r="9525" b="0"/>
            <wp:wrapTight wrapText="bothSides">
              <wp:wrapPolygon edited="0">
                <wp:start x="0" y="0"/>
                <wp:lineTo x="0" y="21426"/>
                <wp:lineTo x="21553" y="21426"/>
                <wp:lineTo x="21553" y="0"/>
                <wp:lineTo x="0" y="0"/>
              </wp:wrapPolygon>
            </wp:wrapTight>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333875" cy="23622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0A08355" w14:textId="77777777" w:rsidR="00F317D8" w:rsidRPr="001D0B47" w:rsidRDefault="00F317D8" w:rsidP="00F317D8">
      <w:pPr>
        <w:spacing w:line="276" w:lineRule="auto"/>
        <w:jc w:val="left"/>
      </w:pPr>
    </w:p>
    <w:p w14:paraId="28DB1166" w14:textId="77777777" w:rsidR="00F317D8" w:rsidRPr="001D0B47" w:rsidRDefault="00F317D8" w:rsidP="00F317D8">
      <w:pPr>
        <w:spacing w:line="276" w:lineRule="auto"/>
        <w:jc w:val="left"/>
      </w:pPr>
    </w:p>
    <w:p w14:paraId="77372E66" w14:textId="77777777" w:rsidR="00F317D8" w:rsidRPr="001D0B47" w:rsidRDefault="00F317D8" w:rsidP="00F317D8">
      <w:pPr>
        <w:spacing w:line="276" w:lineRule="auto"/>
        <w:jc w:val="left"/>
      </w:pPr>
    </w:p>
    <w:p w14:paraId="1AFBFB2D" w14:textId="77777777" w:rsidR="00F317D8" w:rsidRPr="001D0B47" w:rsidRDefault="00F317D8" w:rsidP="00F317D8">
      <w:pPr>
        <w:spacing w:line="276" w:lineRule="auto"/>
        <w:jc w:val="left"/>
      </w:pPr>
    </w:p>
    <w:p w14:paraId="4FDFAFCF" w14:textId="77777777" w:rsidR="00F317D8" w:rsidRPr="001D0B47" w:rsidRDefault="00F317D8" w:rsidP="00F317D8">
      <w:pPr>
        <w:spacing w:line="276" w:lineRule="auto"/>
        <w:jc w:val="left"/>
      </w:pPr>
    </w:p>
    <w:p w14:paraId="53687675" w14:textId="77777777" w:rsidR="00F317D8" w:rsidRPr="001D0B47" w:rsidRDefault="00F317D8" w:rsidP="00F317D8">
      <w:pPr>
        <w:spacing w:line="276" w:lineRule="auto"/>
        <w:jc w:val="left"/>
      </w:pPr>
    </w:p>
    <w:p w14:paraId="699553AC" w14:textId="77777777" w:rsidR="00F317D8" w:rsidRPr="001D0B47" w:rsidRDefault="00F317D8" w:rsidP="00F317D8">
      <w:pPr>
        <w:spacing w:line="276" w:lineRule="auto"/>
        <w:jc w:val="left"/>
      </w:pPr>
    </w:p>
    <w:p w14:paraId="20B7E047" w14:textId="77777777" w:rsidR="00F317D8" w:rsidRPr="001D0B47" w:rsidRDefault="00F317D8" w:rsidP="00F317D8">
      <w:pPr>
        <w:spacing w:line="276" w:lineRule="auto"/>
        <w:jc w:val="left"/>
      </w:pPr>
    </w:p>
    <w:p w14:paraId="4923C1C2" w14:textId="77777777" w:rsidR="00F317D8" w:rsidRPr="001D0B47" w:rsidRDefault="00F317D8" w:rsidP="00F317D8">
      <w:pPr>
        <w:spacing w:line="276" w:lineRule="auto"/>
        <w:jc w:val="left"/>
      </w:pPr>
    </w:p>
    <w:p w14:paraId="7BCD11A1" w14:textId="77777777" w:rsidR="00F317D8" w:rsidRPr="001D0B47" w:rsidRDefault="00F317D8" w:rsidP="00F317D8">
      <w:pPr>
        <w:spacing w:line="276" w:lineRule="auto"/>
        <w:jc w:val="left"/>
      </w:pPr>
    </w:p>
    <w:p w14:paraId="052A4BBF" w14:textId="77777777" w:rsidR="00F317D8" w:rsidRPr="001D0B47" w:rsidRDefault="00F317D8" w:rsidP="00F317D8">
      <w:pPr>
        <w:spacing w:line="276" w:lineRule="auto"/>
        <w:jc w:val="left"/>
      </w:pPr>
    </w:p>
    <w:p w14:paraId="42A89469" w14:textId="77777777" w:rsidR="00F317D8" w:rsidRPr="001D0B47" w:rsidRDefault="00F317D8" w:rsidP="00844902">
      <w:pPr>
        <w:spacing w:line="276" w:lineRule="auto"/>
        <w:rPr>
          <w:u w:val="single"/>
        </w:rPr>
      </w:pPr>
      <w:r w:rsidRPr="001D0B47">
        <w:rPr>
          <w:u w:val="single"/>
        </w:rPr>
        <w:t>Paso 2: Calcular el tiempo estimado (Duración promedio) y la varianza</w:t>
      </w:r>
    </w:p>
    <w:p w14:paraId="5852588F" w14:textId="77777777" w:rsidR="00F317D8" w:rsidRPr="001D0B47" w:rsidRDefault="00F317D8" w:rsidP="00844902">
      <w:pPr>
        <w:spacing w:line="276" w:lineRule="auto"/>
      </w:pPr>
    </w:p>
    <w:p w14:paraId="6A1C4CAC" w14:textId="77777777" w:rsidR="00F317D8" w:rsidRPr="001D0B47" w:rsidRDefault="00F317D8" w:rsidP="00844902">
      <w:pPr>
        <w:spacing w:line="276" w:lineRule="auto"/>
      </w:pPr>
      <w:r w:rsidRPr="001D0B47">
        <w:t>Para efectos de determinar la ruta crítica del proyecto se acude al tiempo de duración promedio, también conocido cómo tiempo estimado. Este tiempo es determinado a partir de las estimaciones como:</w:t>
      </w:r>
    </w:p>
    <w:p w14:paraId="5AB663CF" w14:textId="77777777" w:rsidR="00F317D8" w:rsidRPr="001D0B47" w:rsidRDefault="00F317D8" w:rsidP="00F317D8">
      <w:pPr>
        <w:spacing w:line="276" w:lineRule="auto"/>
        <w:jc w:val="left"/>
      </w:pPr>
      <w:r w:rsidRPr="001D0B47">
        <w:rPr>
          <w:noProof/>
        </w:rPr>
        <w:drawing>
          <wp:anchor distT="0" distB="0" distL="114300" distR="114300" simplePos="0" relativeHeight="251683840" behindDoc="1" locked="0" layoutInCell="1" allowOverlap="1" wp14:anchorId="469BB76E" wp14:editId="5ED8D43F">
            <wp:simplePos x="0" y="0"/>
            <wp:positionH relativeFrom="column">
              <wp:posOffset>1853565</wp:posOffset>
            </wp:positionH>
            <wp:positionV relativeFrom="paragraph">
              <wp:posOffset>116840</wp:posOffset>
            </wp:positionV>
            <wp:extent cx="1590675" cy="666750"/>
            <wp:effectExtent l="0" t="0" r="9525" b="0"/>
            <wp:wrapTight wrapText="bothSides">
              <wp:wrapPolygon edited="0">
                <wp:start x="0" y="0"/>
                <wp:lineTo x="0" y="20983"/>
                <wp:lineTo x="21471" y="20983"/>
                <wp:lineTo x="21471" y="0"/>
                <wp:lineTo x="0" y="0"/>
              </wp:wrapPolygon>
            </wp:wrapTight>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90675" cy="6667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21FE9AC" w14:textId="77777777" w:rsidR="00F317D8" w:rsidRPr="001D0B47" w:rsidRDefault="00F317D8" w:rsidP="00F317D8">
      <w:pPr>
        <w:spacing w:line="276" w:lineRule="auto"/>
        <w:jc w:val="left"/>
      </w:pPr>
    </w:p>
    <w:p w14:paraId="3D542D6C" w14:textId="77777777" w:rsidR="00F317D8" w:rsidRPr="001D0B47" w:rsidRDefault="00F317D8" w:rsidP="00F317D8">
      <w:pPr>
        <w:spacing w:line="276" w:lineRule="auto"/>
        <w:jc w:val="left"/>
      </w:pPr>
    </w:p>
    <w:p w14:paraId="615F5C14" w14:textId="77777777" w:rsidR="00F317D8" w:rsidRPr="001D0B47" w:rsidRDefault="00F317D8" w:rsidP="00844902">
      <w:pPr>
        <w:spacing w:line="276" w:lineRule="auto"/>
      </w:pPr>
    </w:p>
    <w:p w14:paraId="225C4EEC" w14:textId="77777777" w:rsidR="00F317D8" w:rsidRPr="001D0B47" w:rsidRDefault="00F317D8" w:rsidP="00844902">
      <w:pPr>
        <w:spacing w:line="276" w:lineRule="auto"/>
      </w:pPr>
      <w:r w:rsidRPr="001D0B47">
        <w:t>El cálculo del tiempo estimado deberá hacerse entonces para cada actividad. Por ejemplo, para la actividad A:</w:t>
      </w:r>
    </w:p>
    <w:p w14:paraId="4A4C7D8A" w14:textId="77777777" w:rsidR="00F317D8" w:rsidRPr="001D0B47" w:rsidRDefault="00F317D8" w:rsidP="00F317D8">
      <w:pPr>
        <w:spacing w:line="276" w:lineRule="auto"/>
        <w:jc w:val="left"/>
      </w:pPr>
      <w:r w:rsidRPr="001D0B47">
        <w:rPr>
          <w:noProof/>
        </w:rPr>
        <w:drawing>
          <wp:anchor distT="0" distB="0" distL="114300" distR="114300" simplePos="0" relativeHeight="251684864" behindDoc="1" locked="0" layoutInCell="1" allowOverlap="1" wp14:anchorId="3F535432" wp14:editId="7AD1DDCC">
            <wp:simplePos x="0" y="0"/>
            <wp:positionH relativeFrom="column">
              <wp:posOffset>1491615</wp:posOffset>
            </wp:positionH>
            <wp:positionV relativeFrom="paragraph">
              <wp:posOffset>75565</wp:posOffset>
            </wp:positionV>
            <wp:extent cx="2362200" cy="657225"/>
            <wp:effectExtent l="0" t="0" r="0" b="9525"/>
            <wp:wrapTight wrapText="bothSides">
              <wp:wrapPolygon edited="0">
                <wp:start x="0" y="0"/>
                <wp:lineTo x="0" y="21287"/>
                <wp:lineTo x="21426" y="21287"/>
                <wp:lineTo x="21426" y="0"/>
                <wp:lineTo x="0" y="0"/>
              </wp:wrapPolygon>
            </wp:wrapTight>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362200" cy="6572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378EDBF" w14:textId="77777777" w:rsidR="00F317D8" w:rsidRPr="001D0B47" w:rsidRDefault="00F317D8" w:rsidP="00F317D8">
      <w:pPr>
        <w:spacing w:line="276" w:lineRule="auto"/>
        <w:jc w:val="left"/>
      </w:pPr>
    </w:p>
    <w:p w14:paraId="0145B7B2" w14:textId="77777777" w:rsidR="00F317D8" w:rsidRPr="001D0B47" w:rsidRDefault="00F317D8" w:rsidP="00F317D8">
      <w:pPr>
        <w:spacing w:line="276" w:lineRule="auto"/>
        <w:jc w:val="left"/>
      </w:pPr>
    </w:p>
    <w:p w14:paraId="6AA4CC27" w14:textId="77777777" w:rsidR="00F317D8" w:rsidRPr="001D0B47" w:rsidRDefault="00F317D8" w:rsidP="00844902">
      <w:pPr>
        <w:spacing w:line="276" w:lineRule="auto"/>
      </w:pPr>
    </w:p>
    <w:p w14:paraId="4F38DF9E" w14:textId="77777777" w:rsidR="00F317D8" w:rsidRPr="001D0B47" w:rsidRDefault="00F317D8" w:rsidP="00844902">
      <w:pPr>
        <w:spacing w:line="276" w:lineRule="auto"/>
      </w:pPr>
      <w:r w:rsidRPr="001D0B47">
        <w:t xml:space="preserve">Además de calcular el tiempo estimado, deberá calcularse la varianza de cada actividad. El cálculo de esta medida de dispersión se utiliza para determinar la incertidumbre de que se termine el proyecto de acuerdo al programa. Para efectos </w:t>
      </w:r>
      <w:r w:rsidRPr="001D0B47">
        <w:lastRenderedPageBreak/>
        <w:t>del algoritmo PERT, el cálculo de la varianza se hará a partir de sus estimaciones tal cómo se muestra a continuación:</w:t>
      </w:r>
    </w:p>
    <w:p w14:paraId="53E78178" w14:textId="77777777" w:rsidR="00F317D8" w:rsidRPr="001D0B47" w:rsidRDefault="00F317D8" w:rsidP="00F317D8">
      <w:pPr>
        <w:spacing w:line="276" w:lineRule="auto"/>
        <w:jc w:val="left"/>
      </w:pPr>
      <w:r w:rsidRPr="001D0B47">
        <w:rPr>
          <w:noProof/>
        </w:rPr>
        <w:drawing>
          <wp:anchor distT="0" distB="0" distL="114300" distR="114300" simplePos="0" relativeHeight="251685888" behindDoc="1" locked="0" layoutInCell="1" allowOverlap="1" wp14:anchorId="6036E0EE" wp14:editId="345FF430">
            <wp:simplePos x="0" y="0"/>
            <wp:positionH relativeFrom="column">
              <wp:posOffset>1739265</wp:posOffset>
            </wp:positionH>
            <wp:positionV relativeFrom="paragraph">
              <wp:posOffset>79375</wp:posOffset>
            </wp:positionV>
            <wp:extent cx="2400300" cy="609600"/>
            <wp:effectExtent l="0" t="0" r="0" b="0"/>
            <wp:wrapTight wrapText="bothSides">
              <wp:wrapPolygon edited="0">
                <wp:start x="0" y="0"/>
                <wp:lineTo x="0" y="20925"/>
                <wp:lineTo x="21429" y="20925"/>
                <wp:lineTo x="21429" y="0"/>
                <wp:lineTo x="0" y="0"/>
              </wp:wrapPolygon>
            </wp:wrapTight>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400300" cy="6096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35EC6F6" w14:textId="77777777" w:rsidR="00F317D8" w:rsidRPr="001D0B47" w:rsidRDefault="00F317D8" w:rsidP="00F317D8">
      <w:pPr>
        <w:spacing w:line="276" w:lineRule="auto"/>
        <w:jc w:val="left"/>
      </w:pPr>
    </w:p>
    <w:p w14:paraId="1603BA90" w14:textId="77777777" w:rsidR="00F317D8" w:rsidRPr="001D0B47" w:rsidRDefault="00F317D8" w:rsidP="00F317D8">
      <w:pPr>
        <w:spacing w:line="276" w:lineRule="auto"/>
        <w:jc w:val="left"/>
      </w:pPr>
    </w:p>
    <w:p w14:paraId="2818EF12" w14:textId="77777777" w:rsidR="00F317D8" w:rsidRPr="001D0B47" w:rsidRDefault="00F317D8" w:rsidP="00F317D8">
      <w:pPr>
        <w:spacing w:line="276" w:lineRule="auto"/>
        <w:jc w:val="left"/>
      </w:pPr>
    </w:p>
    <w:p w14:paraId="5F984753" w14:textId="77777777" w:rsidR="00F317D8" w:rsidRPr="001D0B47" w:rsidRDefault="003E79A2" w:rsidP="003E79A2">
      <w:pPr>
        <w:spacing w:line="276" w:lineRule="auto"/>
      </w:pPr>
      <w:r w:rsidRPr="001D0B47">
        <w:rPr>
          <w:noProof/>
        </w:rPr>
        <w:drawing>
          <wp:anchor distT="0" distB="0" distL="114300" distR="114300" simplePos="0" relativeHeight="251686912" behindDoc="1" locked="0" layoutInCell="1" allowOverlap="1" wp14:anchorId="6027943A" wp14:editId="696E5726">
            <wp:simplePos x="0" y="0"/>
            <wp:positionH relativeFrom="column">
              <wp:posOffset>1599635</wp:posOffset>
            </wp:positionH>
            <wp:positionV relativeFrom="paragraph">
              <wp:posOffset>425248</wp:posOffset>
            </wp:positionV>
            <wp:extent cx="1819275" cy="571500"/>
            <wp:effectExtent l="0" t="0" r="9525" b="0"/>
            <wp:wrapTight wrapText="bothSides">
              <wp:wrapPolygon edited="0">
                <wp:start x="0" y="0"/>
                <wp:lineTo x="0" y="20880"/>
                <wp:lineTo x="21487" y="20880"/>
                <wp:lineTo x="21487" y="0"/>
                <wp:lineTo x="0" y="0"/>
              </wp:wrapPolygon>
            </wp:wrapTight>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819275" cy="571500"/>
                    </a:xfrm>
                    <a:prstGeom prst="rect">
                      <a:avLst/>
                    </a:prstGeom>
                    <a:noFill/>
                    <a:ln>
                      <a:noFill/>
                    </a:ln>
                  </pic:spPr>
                </pic:pic>
              </a:graphicData>
            </a:graphic>
            <wp14:sizeRelH relativeFrom="page">
              <wp14:pctWidth>0</wp14:pctWidth>
            </wp14:sizeRelH>
            <wp14:sizeRelV relativeFrom="page">
              <wp14:pctHeight>0</wp14:pctHeight>
            </wp14:sizeRelV>
          </wp:anchor>
        </w:drawing>
      </w:r>
      <w:r w:rsidR="00F317D8" w:rsidRPr="001D0B47">
        <w:t>El cálculo de la varianza deberá hacerse entonces para cada actividad. Por ejemplo para la actividad A:</w:t>
      </w:r>
    </w:p>
    <w:p w14:paraId="6FF5276C" w14:textId="77777777" w:rsidR="00F317D8" w:rsidRPr="001D0B47" w:rsidRDefault="00F317D8" w:rsidP="00F317D8">
      <w:pPr>
        <w:spacing w:line="276" w:lineRule="auto"/>
        <w:jc w:val="left"/>
      </w:pPr>
    </w:p>
    <w:p w14:paraId="2AF64622" w14:textId="77777777" w:rsidR="00F317D8" w:rsidRPr="001D0B47" w:rsidRDefault="00F317D8" w:rsidP="00F317D8">
      <w:pPr>
        <w:spacing w:line="276" w:lineRule="auto"/>
        <w:jc w:val="left"/>
      </w:pPr>
    </w:p>
    <w:p w14:paraId="44ED4F68" w14:textId="77777777" w:rsidR="00F317D8" w:rsidRPr="001D0B47" w:rsidRDefault="00F317D8" w:rsidP="00F317D8">
      <w:pPr>
        <w:spacing w:line="276" w:lineRule="auto"/>
        <w:jc w:val="left"/>
      </w:pPr>
    </w:p>
    <w:p w14:paraId="5F0C2671" w14:textId="77777777" w:rsidR="00F317D8" w:rsidRPr="001D0B47" w:rsidRDefault="00F317D8" w:rsidP="003E79A2">
      <w:pPr>
        <w:spacing w:line="276" w:lineRule="auto"/>
      </w:pPr>
      <w:r w:rsidRPr="001D0B47">
        <w:t>Para las actividades del tabulado mencionado en el Paso 1, los tiempos estimados y varianzas serían las siguientes:</w:t>
      </w:r>
    </w:p>
    <w:p w14:paraId="702B98D6" w14:textId="77777777" w:rsidR="00F317D8" w:rsidRPr="001D0B47" w:rsidRDefault="00F317D8" w:rsidP="00F317D8">
      <w:pPr>
        <w:spacing w:line="276" w:lineRule="auto"/>
        <w:jc w:val="left"/>
      </w:pPr>
      <w:r w:rsidRPr="001D0B47">
        <w:rPr>
          <w:noProof/>
        </w:rPr>
        <w:drawing>
          <wp:anchor distT="0" distB="0" distL="114300" distR="114300" simplePos="0" relativeHeight="251687936" behindDoc="1" locked="0" layoutInCell="1" allowOverlap="1" wp14:anchorId="49124417" wp14:editId="5CCB06C9">
            <wp:simplePos x="0" y="0"/>
            <wp:positionH relativeFrom="column">
              <wp:posOffset>55329</wp:posOffset>
            </wp:positionH>
            <wp:positionV relativeFrom="paragraph">
              <wp:posOffset>123825</wp:posOffset>
            </wp:positionV>
            <wp:extent cx="4972050" cy="2371725"/>
            <wp:effectExtent l="0" t="0" r="0" b="9525"/>
            <wp:wrapTight wrapText="bothSides">
              <wp:wrapPolygon edited="0">
                <wp:start x="0" y="0"/>
                <wp:lineTo x="0" y="21513"/>
                <wp:lineTo x="21517" y="21513"/>
                <wp:lineTo x="21517" y="0"/>
                <wp:lineTo x="0" y="0"/>
              </wp:wrapPolygon>
            </wp:wrapTight>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972050" cy="23717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3933723" w14:textId="77777777" w:rsidR="00F317D8" w:rsidRPr="001D0B47" w:rsidRDefault="00F317D8" w:rsidP="00F317D8">
      <w:pPr>
        <w:spacing w:line="276" w:lineRule="auto"/>
        <w:jc w:val="left"/>
      </w:pPr>
    </w:p>
    <w:p w14:paraId="51B71B0C" w14:textId="77777777" w:rsidR="00F317D8" w:rsidRPr="001D0B47" w:rsidRDefault="00F317D8" w:rsidP="00F317D8">
      <w:pPr>
        <w:spacing w:line="276" w:lineRule="auto"/>
        <w:jc w:val="left"/>
      </w:pPr>
    </w:p>
    <w:p w14:paraId="78957352" w14:textId="77777777" w:rsidR="00F317D8" w:rsidRPr="001D0B47" w:rsidRDefault="00F317D8" w:rsidP="00F317D8">
      <w:pPr>
        <w:spacing w:line="276" w:lineRule="auto"/>
        <w:jc w:val="left"/>
      </w:pPr>
    </w:p>
    <w:p w14:paraId="18761A6F" w14:textId="77777777" w:rsidR="00F317D8" w:rsidRPr="001D0B47" w:rsidRDefault="00F317D8" w:rsidP="00F317D8">
      <w:pPr>
        <w:spacing w:line="276" w:lineRule="auto"/>
        <w:jc w:val="left"/>
      </w:pPr>
    </w:p>
    <w:p w14:paraId="05E0E1BB" w14:textId="77777777" w:rsidR="00F317D8" w:rsidRPr="001D0B47" w:rsidRDefault="00F317D8" w:rsidP="00F317D8">
      <w:pPr>
        <w:spacing w:line="276" w:lineRule="auto"/>
        <w:jc w:val="left"/>
      </w:pPr>
    </w:p>
    <w:p w14:paraId="1F406866" w14:textId="77777777" w:rsidR="00F317D8" w:rsidRPr="001D0B47" w:rsidRDefault="00F317D8" w:rsidP="00F317D8">
      <w:pPr>
        <w:spacing w:line="276" w:lineRule="auto"/>
        <w:jc w:val="left"/>
      </w:pPr>
    </w:p>
    <w:p w14:paraId="04F1E401" w14:textId="77777777" w:rsidR="00F317D8" w:rsidRPr="001D0B47" w:rsidRDefault="00F317D8" w:rsidP="00F317D8">
      <w:pPr>
        <w:spacing w:line="276" w:lineRule="auto"/>
        <w:jc w:val="left"/>
      </w:pPr>
    </w:p>
    <w:p w14:paraId="4EC4B0C3" w14:textId="77777777" w:rsidR="00F317D8" w:rsidRPr="001D0B47" w:rsidRDefault="00F317D8" w:rsidP="00F317D8">
      <w:pPr>
        <w:spacing w:line="276" w:lineRule="auto"/>
        <w:jc w:val="left"/>
      </w:pPr>
    </w:p>
    <w:p w14:paraId="6ABDFDBB" w14:textId="77777777" w:rsidR="00F317D8" w:rsidRPr="001D0B47" w:rsidRDefault="00F317D8" w:rsidP="00F317D8">
      <w:pPr>
        <w:spacing w:line="276" w:lineRule="auto"/>
        <w:jc w:val="left"/>
      </w:pPr>
    </w:p>
    <w:p w14:paraId="15BBE76C" w14:textId="77777777" w:rsidR="00F317D8" w:rsidRPr="001D0B47" w:rsidRDefault="00F317D8" w:rsidP="00F317D8">
      <w:pPr>
        <w:spacing w:line="276" w:lineRule="auto"/>
        <w:jc w:val="left"/>
      </w:pPr>
    </w:p>
    <w:p w14:paraId="64A9D0B5" w14:textId="77777777" w:rsidR="00F317D8" w:rsidRPr="001D0B47" w:rsidRDefault="00F317D8" w:rsidP="00F317D8">
      <w:pPr>
        <w:spacing w:line="276" w:lineRule="auto"/>
        <w:jc w:val="left"/>
      </w:pPr>
    </w:p>
    <w:p w14:paraId="61B88B9D" w14:textId="77777777" w:rsidR="00F317D8" w:rsidRPr="001D0B47" w:rsidRDefault="00F317D8" w:rsidP="00F317D8">
      <w:pPr>
        <w:spacing w:line="276" w:lineRule="auto"/>
        <w:jc w:val="left"/>
        <w:rPr>
          <w:u w:val="single"/>
        </w:rPr>
      </w:pPr>
    </w:p>
    <w:p w14:paraId="7FD0FA65" w14:textId="77777777" w:rsidR="00F317D8" w:rsidRPr="001D0B47" w:rsidRDefault="00F317D8" w:rsidP="003E79A2">
      <w:pPr>
        <w:spacing w:line="276" w:lineRule="auto"/>
        <w:rPr>
          <w:u w:val="single"/>
        </w:rPr>
      </w:pPr>
      <w:r w:rsidRPr="001D0B47">
        <w:rPr>
          <w:u w:val="single"/>
        </w:rPr>
        <w:t>Paso 3: Diagrama de red</w:t>
      </w:r>
    </w:p>
    <w:p w14:paraId="0F22F845" w14:textId="77777777" w:rsidR="00F317D8" w:rsidRPr="001D0B47" w:rsidRDefault="00F317D8" w:rsidP="003E79A2">
      <w:pPr>
        <w:spacing w:line="276" w:lineRule="auto"/>
      </w:pPr>
    </w:p>
    <w:p w14:paraId="4B9B210B" w14:textId="77777777" w:rsidR="00F317D8" w:rsidRDefault="00F317D8" w:rsidP="003E79A2">
      <w:pPr>
        <w:spacing w:line="276" w:lineRule="auto"/>
      </w:pPr>
      <w:r w:rsidRPr="001D0B47">
        <w:t>Con base en la información obtenida en la fase anterior y haciendo uso de los conceptos básicos para diagramar una red, obtendremos el gráfico del proyecto (los tiempos relacionados con cada actividad en el gráfico corresponden a los tiempos estimados):</w:t>
      </w:r>
    </w:p>
    <w:p w14:paraId="194F82C2" w14:textId="77777777" w:rsidR="00F317D8" w:rsidRPr="00F662A4" w:rsidRDefault="00F317D8" w:rsidP="00F317D8">
      <w:pPr>
        <w:spacing w:line="276" w:lineRule="auto"/>
        <w:jc w:val="left"/>
      </w:pPr>
      <w:r w:rsidRPr="001D0B47">
        <w:rPr>
          <w:noProof/>
        </w:rPr>
        <w:lastRenderedPageBreak/>
        <w:drawing>
          <wp:anchor distT="0" distB="0" distL="114300" distR="114300" simplePos="0" relativeHeight="251688960" behindDoc="1" locked="0" layoutInCell="1" allowOverlap="1" wp14:anchorId="73D04474" wp14:editId="17DF0483">
            <wp:simplePos x="0" y="0"/>
            <wp:positionH relativeFrom="column">
              <wp:posOffset>91440</wp:posOffset>
            </wp:positionH>
            <wp:positionV relativeFrom="paragraph">
              <wp:posOffset>199390</wp:posOffset>
            </wp:positionV>
            <wp:extent cx="5612130" cy="2211070"/>
            <wp:effectExtent l="0" t="0" r="7620" b="0"/>
            <wp:wrapTight wrapText="bothSides">
              <wp:wrapPolygon edited="0">
                <wp:start x="0" y="0"/>
                <wp:lineTo x="0" y="21401"/>
                <wp:lineTo x="21556" y="21401"/>
                <wp:lineTo x="21556" y="0"/>
                <wp:lineTo x="0" y="0"/>
              </wp:wrapPolygon>
            </wp:wrapTight>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612130" cy="22110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A580533" w14:textId="77777777" w:rsidR="00F317D8" w:rsidRPr="001D0B47" w:rsidRDefault="00F317D8" w:rsidP="003E79A2">
      <w:pPr>
        <w:spacing w:line="276" w:lineRule="auto"/>
        <w:rPr>
          <w:u w:val="single"/>
        </w:rPr>
      </w:pPr>
      <w:r w:rsidRPr="001D0B47">
        <w:rPr>
          <w:u w:val="single"/>
        </w:rPr>
        <w:t>Paso 4: Calcular la red</w:t>
      </w:r>
    </w:p>
    <w:p w14:paraId="3DCC3C43" w14:textId="77777777" w:rsidR="00F317D8" w:rsidRPr="001D0B47" w:rsidRDefault="00F317D8" w:rsidP="003E79A2">
      <w:pPr>
        <w:spacing w:line="276" w:lineRule="auto"/>
      </w:pPr>
    </w:p>
    <w:p w14:paraId="5F309BCC" w14:textId="77777777" w:rsidR="00F317D8" w:rsidRDefault="00F317D8" w:rsidP="003E79A2">
      <w:pPr>
        <w:spacing w:line="276" w:lineRule="auto"/>
      </w:pPr>
      <w:r w:rsidRPr="001D0B47">
        <w:t>Para el cálculo de la red se consideran 3 indicadores, T1, T2 y H. Estos indicadores se calculan en cada evento o nodo (entiéndase nodo entonces como un punto en el cual se completan actividades y se inician las subsiguientes.</w:t>
      </w:r>
    </w:p>
    <w:p w14:paraId="66D5C98F" w14:textId="77777777" w:rsidR="00F317D8" w:rsidRPr="001D0B47" w:rsidRDefault="00F317D8" w:rsidP="00F317D8">
      <w:pPr>
        <w:spacing w:line="276" w:lineRule="auto"/>
        <w:jc w:val="left"/>
      </w:pPr>
    </w:p>
    <w:p w14:paraId="32A254BB" w14:textId="77777777" w:rsidR="00F317D8" w:rsidRPr="001D0B47" w:rsidRDefault="00F317D8" w:rsidP="00F317D8">
      <w:pPr>
        <w:spacing w:line="276" w:lineRule="auto"/>
        <w:jc w:val="left"/>
      </w:pPr>
    </w:p>
    <w:p w14:paraId="18996559" w14:textId="77777777" w:rsidR="00F317D8" w:rsidRDefault="00F317D8" w:rsidP="00F317D8">
      <w:pPr>
        <w:spacing w:line="276" w:lineRule="auto"/>
        <w:jc w:val="left"/>
      </w:pPr>
      <w:r>
        <w:rPr>
          <w:noProof/>
        </w:rPr>
        <w:drawing>
          <wp:anchor distT="0" distB="0" distL="114300" distR="114300" simplePos="0" relativeHeight="251703296" behindDoc="1" locked="0" layoutInCell="1" allowOverlap="1" wp14:anchorId="61BCDE7E" wp14:editId="25B07DDD">
            <wp:simplePos x="0" y="0"/>
            <wp:positionH relativeFrom="column">
              <wp:posOffset>155812</wp:posOffset>
            </wp:positionH>
            <wp:positionV relativeFrom="paragraph">
              <wp:posOffset>206452</wp:posOffset>
            </wp:positionV>
            <wp:extent cx="5326380" cy="2663825"/>
            <wp:effectExtent l="0" t="0" r="7620" b="3175"/>
            <wp:wrapTight wrapText="bothSides">
              <wp:wrapPolygon edited="0">
                <wp:start x="0" y="0"/>
                <wp:lineTo x="0" y="21471"/>
                <wp:lineTo x="21554" y="21471"/>
                <wp:lineTo x="21554" y="0"/>
                <wp:lineTo x="0" y="0"/>
              </wp:wrapPolygon>
            </wp:wrapTight>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326380" cy="26638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D1D1E3" w14:textId="77777777" w:rsidR="00F317D8" w:rsidRDefault="00F317D8" w:rsidP="00F317D8">
      <w:pPr>
        <w:spacing w:line="276" w:lineRule="auto"/>
        <w:jc w:val="left"/>
      </w:pPr>
    </w:p>
    <w:p w14:paraId="3F6DC10A" w14:textId="77777777" w:rsidR="00F317D8" w:rsidRDefault="00F317D8" w:rsidP="00F317D8">
      <w:pPr>
        <w:spacing w:line="276" w:lineRule="auto"/>
        <w:jc w:val="left"/>
      </w:pPr>
    </w:p>
    <w:p w14:paraId="709372B9" w14:textId="77777777" w:rsidR="00F317D8" w:rsidRDefault="00F317D8" w:rsidP="00F317D8">
      <w:pPr>
        <w:spacing w:line="276" w:lineRule="auto"/>
        <w:jc w:val="left"/>
      </w:pPr>
    </w:p>
    <w:p w14:paraId="63A51818" w14:textId="77777777" w:rsidR="00F317D8" w:rsidRDefault="00F317D8" w:rsidP="00F317D8">
      <w:pPr>
        <w:spacing w:line="276" w:lineRule="auto"/>
        <w:jc w:val="left"/>
      </w:pPr>
    </w:p>
    <w:p w14:paraId="4F9A3858" w14:textId="77777777" w:rsidR="00F317D8" w:rsidRDefault="00F317D8" w:rsidP="003E79A2">
      <w:pPr>
        <w:spacing w:line="276" w:lineRule="auto"/>
      </w:pPr>
      <w:r w:rsidRPr="001D0B47">
        <w:lastRenderedPageBreak/>
        <w:t>T1: Tiempo más temprano de realización de un evento. Para calcular este indicador deberá recorrerse la red de izquierda a derecha y considerando lo siguiente:</w:t>
      </w:r>
    </w:p>
    <w:p w14:paraId="6A7069D3" w14:textId="77777777" w:rsidR="00F317D8" w:rsidRDefault="00F317D8" w:rsidP="003E79A2">
      <w:pPr>
        <w:spacing w:line="276" w:lineRule="auto"/>
      </w:pPr>
    </w:p>
    <w:p w14:paraId="7598A608" w14:textId="77777777" w:rsidR="00F317D8" w:rsidRPr="001D0B47" w:rsidRDefault="00F317D8" w:rsidP="003E79A2">
      <w:pPr>
        <w:numPr>
          <w:ilvl w:val="0"/>
          <w:numId w:val="7"/>
        </w:numPr>
        <w:spacing w:before="0" w:after="0" w:line="276" w:lineRule="auto"/>
        <w:ind w:right="5"/>
      </w:pPr>
      <w:r w:rsidRPr="001D0B47">
        <w:t>T1 del primer nodo es igual a 0.</w:t>
      </w:r>
    </w:p>
    <w:p w14:paraId="7C266DB3" w14:textId="77777777" w:rsidR="00F317D8" w:rsidRPr="001D0B47" w:rsidRDefault="00F317D8" w:rsidP="003E79A2">
      <w:pPr>
        <w:numPr>
          <w:ilvl w:val="0"/>
          <w:numId w:val="7"/>
        </w:numPr>
        <w:spacing w:before="0" w:after="0" w:line="276" w:lineRule="auto"/>
        <w:ind w:right="5"/>
      </w:pPr>
      <w:r w:rsidRPr="001D0B47">
        <w:t>T1 del nodo n = T1 del nodo n-1 (nodo anterior) + duración de la actividad (tiempo estimado) que finaliza en el nodo n.</w:t>
      </w:r>
    </w:p>
    <w:p w14:paraId="694B6256" w14:textId="77777777" w:rsidR="00F317D8" w:rsidRDefault="00F317D8" w:rsidP="003E79A2">
      <w:pPr>
        <w:numPr>
          <w:ilvl w:val="0"/>
          <w:numId w:val="7"/>
        </w:numPr>
        <w:spacing w:before="0" w:after="0" w:line="276" w:lineRule="auto"/>
        <w:ind w:left="426" w:right="5" w:firstLine="0"/>
      </w:pPr>
      <w:r w:rsidRPr="001D0B47">
        <w:t>Si en un nodo finaliza más de una actividad, se toma el tiempo de la actividad con mayor valor.</w:t>
      </w:r>
    </w:p>
    <w:p w14:paraId="0C087641" w14:textId="77777777" w:rsidR="00F317D8" w:rsidRDefault="00F317D8" w:rsidP="003E79A2">
      <w:pPr>
        <w:numPr>
          <w:ilvl w:val="0"/>
          <w:numId w:val="7"/>
        </w:numPr>
        <w:spacing w:before="0" w:after="0" w:line="276" w:lineRule="auto"/>
        <w:ind w:left="426" w:right="5" w:firstLine="0"/>
      </w:pPr>
      <w:r w:rsidRPr="001D0B47">
        <w:t>En este caso para el cálculo del T1 en el nodo 8, en el que concurre la finalización de 2 actividades, deberá considerarse el mayor de los T1 resultantes:</w:t>
      </w:r>
    </w:p>
    <w:p w14:paraId="3BAD5C80" w14:textId="77777777" w:rsidR="00F317D8" w:rsidRDefault="00F317D8" w:rsidP="003E79A2">
      <w:pPr>
        <w:spacing w:line="276" w:lineRule="auto"/>
      </w:pPr>
    </w:p>
    <w:p w14:paraId="04C27FE2" w14:textId="77777777" w:rsidR="00F317D8" w:rsidRPr="001D0B47" w:rsidRDefault="00F317D8" w:rsidP="003E79A2">
      <w:pPr>
        <w:spacing w:line="276" w:lineRule="auto"/>
      </w:pPr>
      <w:r w:rsidRPr="001D0B47">
        <w:t>T1 (nodo 6) + G = 13 + 6 = 19</w:t>
      </w:r>
    </w:p>
    <w:p w14:paraId="34B0AB5D" w14:textId="77777777" w:rsidR="00F317D8" w:rsidRPr="001D0B47" w:rsidRDefault="00F317D8" w:rsidP="003E79A2">
      <w:pPr>
        <w:spacing w:line="276" w:lineRule="auto"/>
      </w:pPr>
    </w:p>
    <w:p w14:paraId="78AAD357" w14:textId="77777777" w:rsidR="00F317D8" w:rsidRPr="001D0B47" w:rsidRDefault="00F317D8" w:rsidP="003E79A2">
      <w:pPr>
        <w:spacing w:line="276" w:lineRule="auto"/>
      </w:pPr>
      <w:r w:rsidRPr="001D0B47">
        <w:t>T1 (nodo 7) + H = 8 + 4 = 12</w:t>
      </w:r>
    </w:p>
    <w:p w14:paraId="4C7AB886" w14:textId="77777777" w:rsidR="00F317D8" w:rsidRPr="001D0B47" w:rsidRDefault="00F317D8" w:rsidP="003E79A2">
      <w:pPr>
        <w:spacing w:line="276" w:lineRule="auto"/>
      </w:pPr>
    </w:p>
    <w:p w14:paraId="1B05D9B4" w14:textId="77777777" w:rsidR="00F317D8" w:rsidRPr="001D0B47" w:rsidRDefault="00F317D8" w:rsidP="003E79A2">
      <w:pPr>
        <w:spacing w:line="276" w:lineRule="auto"/>
      </w:pPr>
      <w:r w:rsidRPr="001D0B47">
        <w:t>Así entonces, el T1 del nodo 8 será igual a 19 (el mayor valor).</w:t>
      </w:r>
    </w:p>
    <w:p w14:paraId="4A7D8CE1" w14:textId="77777777" w:rsidR="00F317D8" w:rsidRPr="001D0B47" w:rsidRDefault="00F317D8" w:rsidP="003E79A2">
      <w:pPr>
        <w:numPr>
          <w:ilvl w:val="0"/>
          <w:numId w:val="8"/>
        </w:numPr>
        <w:spacing w:before="0" w:after="0" w:line="276" w:lineRule="auto"/>
        <w:ind w:right="5"/>
      </w:pPr>
      <w:r w:rsidRPr="001D0B47">
        <w:t>T2: Tiempo más tardío de realización del evento. Para calcular este indicador deberá recorrerse la red de derecha a izquierda y considerando lo siguiente:</w:t>
      </w:r>
    </w:p>
    <w:p w14:paraId="4D92804F" w14:textId="77777777" w:rsidR="00F317D8" w:rsidRPr="001D0B47" w:rsidRDefault="00F317D8" w:rsidP="003E79A2">
      <w:pPr>
        <w:numPr>
          <w:ilvl w:val="0"/>
          <w:numId w:val="8"/>
        </w:numPr>
        <w:spacing w:before="0" w:after="0" w:line="276" w:lineRule="auto"/>
        <w:ind w:right="5"/>
      </w:pPr>
      <w:r w:rsidRPr="001D0B47">
        <w:t>T2 del primer nodo (de derecha a izquierda) es igual al T1 de este.</w:t>
      </w:r>
    </w:p>
    <w:p w14:paraId="0851381C" w14:textId="77777777" w:rsidR="00F317D8" w:rsidRPr="001D0B47" w:rsidRDefault="00F317D8" w:rsidP="003E79A2">
      <w:pPr>
        <w:numPr>
          <w:ilvl w:val="0"/>
          <w:numId w:val="8"/>
        </w:numPr>
        <w:spacing w:before="0" w:after="0" w:line="276" w:lineRule="auto"/>
        <w:ind w:right="5"/>
      </w:pPr>
      <w:r w:rsidRPr="001D0B47">
        <w:t xml:space="preserve">T2 del nodo n = T2 del nodo n-1 (nodo anterior, de derecha a izquierda) – duración de la actividad que se inicia (tiempo estimado). </w:t>
      </w:r>
    </w:p>
    <w:p w14:paraId="2EE242BE" w14:textId="77777777" w:rsidR="00F317D8" w:rsidRPr="001D0B47" w:rsidRDefault="00F317D8" w:rsidP="003E79A2">
      <w:pPr>
        <w:numPr>
          <w:ilvl w:val="0"/>
          <w:numId w:val="8"/>
        </w:numPr>
        <w:spacing w:before="0" w:after="0" w:line="276" w:lineRule="auto"/>
        <w:ind w:right="5"/>
      </w:pPr>
      <w:r w:rsidRPr="001D0B47">
        <w:t>Si en un nodo finaliza más de una actividad, se toma el tiempo de la actividad con menor valor.</w:t>
      </w:r>
    </w:p>
    <w:p w14:paraId="3927522F" w14:textId="77777777" w:rsidR="00F317D8" w:rsidRPr="001D0B47" w:rsidRDefault="00692228" w:rsidP="00F317D8">
      <w:pPr>
        <w:spacing w:line="276" w:lineRule="auto"/>
        <w:jc w:val="left"/>
      </w:pPr>
      <w:r w:rsidRPr="001D0B47">
        <w:rPr>
          <w:noProof/>
        </w:rPr>
        <w:drawing>
          <wp:anchor distT="0" distB="0" distL="114300" distR="114300" simplePos="0" relativeHeight="251689984" behindDoc="1" locked="0" layoutInCell="1" allowOverlap="1" wp14:anchorId="7ED944F3" wp14:editId="70370AEC">
            <wp:simplePos x="0" y="0"/>
            <wp:positionH relativeFrom="column">
              <wp:posOffset>62865</wp:posOffset>
            </wp:positionH>
            <wp:positionV relativeFrom="paragraph">
              <wp:posOffset>312950</wp:posOffset>
            </wp:positionV>
            <wp:extent cx="5612130" cy="2730500"/>
            <wp:effectExtent l="0" t="0" r="7620" b="0"/>
            <wp:wrapTight wrapText="bothSides">
              <wp:wrapPolygon edited="0">
                <wp:start x="0" y="0"/>
                <wp:lineTo x="0" y="21399"/>
                <wp:lineTo x="21556" y="21399"/>
                <wp:lineTo x="21556" y="0"/>
                <wp:lineTo x="0" y="0"/>
              </wp:wrapPolygon>
            </wp:wrapTight>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612130" cy="27305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488A2C7" w14:textId="77777777" w:rsidR="00F317D8" w:rsidRPr="001D0B47" w:rsidRDefault="00F317D8" w:rsidP="003E79A2">
      <w:pPr>
        <w:spacing w:line="276" w:lineRule="auto"/>
      </w:pPr>
      <w:r w:rsidRPr="001D0B47">
        <w:lastRenderedPageBreak/>
        <w:t>En este caso para el cálculo del T2 del nodo 1, en el que concurren el inicio de 2 actividades deberá entonces considerarse lo siguiente:</w:t>
      </w:r>
    </w:p>
    <w:p w14:paraId="78D96DA1" w14:textId="77777777" w:rsidR="00F317D8" w:rsidRPr="001D0B47" w:rsidRDefault="00F317D8" w:rsidP="003E79A2">
      <w:pPr>
        <w:spacing w:line="276" w:lineRule="auto"/>
      </w:pPr>
    </w:p>
    <w:p w14:paraId="484FA250" w14:textId="77777777" w:rsidR="00F317D8" w:rsidRPr="001D0B47" w:rsidRDefault="00F317D8" w:rsidP="003E79A2">
      <w:pPr>
        <w:spacing w:line="276" w:lineRule="auto"/>
      </w:pPr>
      <w:r w:rsidRPr="001D0B47">
        <w:t>T2 nodo 2 – B = 6 – 6 = 0</w:t>
      </w:r>
    </w:p>
    <w:p w14:paraId="3212B566" w14:textId="77777777" w:rsidR="00F317D8" w:rsidRPr="001D0B47" w:rsidRDefault="00F317D8" w:rsidP="003E79A2">
      <w:pPr>
        <w:spacing w:line="276" w:lineRule="auto"/>
      </w:pPr>
    </w:p>
    <w:p w14:paraId="12C5D7D5" w14:textId="77777777" w:rsidR="00F317D8" w:rsidRPr="001D0B47" w:rsidRDefault="00F317D8" w:rsidP="003E79A2">
      <w:pPr>
        <w:spacing w:line="276" w:lineRule="auto"/>
      </w:pPr>
      <w:r w:rsidRPr="001D0B47">
        <w:t>T2 nodo 3 – C = 9 – 2 = 7</w:t>
      </w:r>
    </w:p>
    <w:p w14:paraId="4AF5CEAF" w14:textId="77777777" w:rsidR="00F317D8" w:rsidRPr="001D0B47" w:rsidRDefault="00F317D8" w:rsidP="003E79A2">
      <w:pPr>
        <w:spacing w:line="276" w:lineRule="auto"/>
      </w:pPr>
    </w:p>
    <w:p w14:paraId="5306F447" w14:textId="77777777" w:rsidR="00F317D8" w:rsidRPr="001D0B47" w:rsidRDefault="00F317D8" w:rsidP="003E79A2">
      <w:pPr>
        <w:spacing w:line="276" w:lineRule="auto"/>
      </w:pPr>
      <w:r w:rsidRPr="001D0B47">
        <w:t>Así entonces, el T2 del nodo 1 será 0, es decir el menor valor.</w:t>
      </w:r>
    </w:p>
    <w:p w14:paraId="4CD6266D" w14:textId="77777777" w:rsidR="00F317D8" w:rsidRPr="001D0B47" w:rsidRDefault="00F317D8" w:rsidP="003E79A2">
      <w:pPr>
        <w:spacing w:line="276" w:lineRule="auto"/>
      </w:pPr>
    </w:p>
    <w:p w14:paraId="4E8D0D3F" w14:textId="77777777" w:rsidR="00F317D8" w:rsidRPr="001D0B47" w:rsidRDefault="00F317D8" w:rsidP="003E79A2">
      <w:pPr>
        <w:spacing w:line="276" w:lineRule="auto"/>
      </w:pPr>
      <w:r w:rsidRPr="001D0B47">
        <w:t>H: Tiempo de holgura, es decir la diferencia entre T2 y T1. Esta holgura, dada en unidades de tiempo corresponde al valor en el que la ocurrencia de un evento puede tardarse. Los eventos en los cuales la holgura sea igual a 0 corresponden a la ruta crítica, es decir que la ocurrencia de estos eventos no puede tardarse una sola unidad de tiempo respecto al cronograma establecido, dado que en el caso en que se tardara retrasaría la finalización del proyecto.</w:t>
      </w:r>
    </w:p>
    <w:p w14:paraId="14420813" w14:textId="77777777" w:rsidR="00F317D8" w:rsidRPr="001D0B47" w:rsidRDefault="00F317D8" w:rsidP="003E79A2">
      <w:pPr>
        <w:spacing w:line="276" w:lineRule="auto"/>
      </w:pPr>
    </w:p>
    <w:p w14:paraId="443C80BE" w14:textId="77777777" w:rsidR="00F317D8" w:rsidRPr="001D0B47" w:rsidRDefault="00F317D8" w:rsidP="003E79A2">
      <w:pPr>
        <w:spacing w:line="276" w:lineRule="auto"/>
      </w:pPr>
      <w:r w:rsidRPr="001D0B47">
        <w:t>Las actividades críticas por definición constituyen la ruta más larga que abarca el proyecto, es decir que la sumatoria de las actividades de una ruta crítica determinará la duración estimada del proyecto. Puede darse el caso en el que se encuentren más de una ruta crítica.</w:t>
      </w:r>
    </w:p>
    <w:p w14:paraId="6023C992" w14:textId="77777777" w:rsidR="00F317D8" w:rsidRPr="001D0B47" w:rsidRDefault="00F317D8" w:rsidP="00F317D8">
      <w:pPr>
        <w:spacing w:line="276" w:lineRule="auto"/>
        <w:jc w:val="left"/>
      </w:pPr>
    </w:p>
    <w:p w14:paraId="57F8C9FE" w14:textId="77777777" w:rsidR="00F317D8" w:rsidRPr="00035BE6" w:rsidRDefault="00F317D8" w:rsidP="0022520E">
      <w:pPr>
        <w:pStyle w:val="Ttulo2"/>
      </w:pPr>
      <w:bookmarkStart w:id="20" w:name="_Toc44911729"/>
      <w:bookmarkStart w:id="21" w:name="_Toc52020767"/>
      <w:r w:rsidRPr="00035BE6">
        <w:t>Ruta crítica</w:t>
      </w:r>
      <w:bookmarkEnd w:id="20"/>
      <w:bookmarkEnd w:id="21"/>
    </w:p>
    <w:p w14:paraId="7E69FAF3" w14:textId="77777777" w:rsidR="00F317D8" w:rsidRPr="001D0B47" w:rsidRDefault="00702A42" w:rsidP="00F317D8">
      <w:pPr>
        <w:spacing w:line="276" w:lineRule="auto"/>
        <w:jc w:val="left"/>
      </w:pPr>
      <w:r w:rsidRPr="001D0B47">
        <w:rPr>
          <w:noProof/>
        </w:rPr>
        <w:drawing>
          <wp:anchor distT="0" distB="0" distL="114300" distR="114300" simplePos="0" relativeHeight="251692032" behindDoc="1" locked="0" layoutInCell="1" allowOverlap="1" wp14:anchorId="0AAAE843" wp14:editId="599D14CD">
            <wp:simplePos x="0" y="0"/>
            <wp:positionH relativeFrom="column">
              <wp:posOffset>-214630</wp:posOffset>
            </wp:positionH>
            <wp:positionV relativeFrom="paragraph">
              <wp:posOffset>315225</wp:posOffset>
            </wp:positionV>
            <wp:extent cx="5612130" cy="2730500"/>
            <wp:effectExtent l="0" t="0" r="7620" b="0"/>
            <wp:wrapTight wrapText="bothSides">
              <wp:wrapPolygon edited="0">
                <wp:start x="0" y="0"/>
                <wp:lineTo x="0" y="21399"/>
                <wp:lineTo x="21556" y="21399"/>
                <wp:lineTo x="21556" y="0"/>
                <wp:lineTo x="0" y="0"/>
              </wp:wrapPolygon>
            </wp:wrapTight>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612130" cy="27305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2CD28C6" w14:textId="77777777" w:rsidR="00F317D8" w:rsidRPr="001D0B47" w:rsidRDefault="00F317D8" w:rsidP="00F317D8">
      <w:pPr>
        <w:spacing w:line="276" w:lineRule="auto"/>
        <w:jc w:val="left"/>
      </w:pPr>
    </w:p>
    <w:p w14:paraId="53A20E5E" w14:textId="77777777" w:rsidR="0022520E" w:rsidRDefault="0022520E" w:rsidP="00F317D8">
      <w:pPr>
        <w:spacing w:line="276" w:lineRule="auto"/>
        <w:jc w:val="left"/>
      </w:pPr>
    </w:p>
    <w:p w14:paraId="0B0E0F35" w14:textId="77777777" w:rsidR="0022520E" w:rsidRDefault="0022520E" w:rsidP="003E79A2">
      <w:pPr>
        <w:spacing w:line="276" w:lineRule="auto"/>
      </w:pPr>
    </w:p>
    <w:p w14:paraId="356A1CAD" w14:textId="77777777" w:rsidR="00F317D8" w:rsidRPr="001D0B47" w:rsidRDefault="00F317D8" w:rsidP="003E79A2">
      <w:pPr>
        <w:spacing w:line="276" w:lineRule="auto"/>
      </w:pPr>
      <w:r w:rsidRPr="001D0B47">
        <w:t>Esta ruta se encuentra compuesta por las actividades A, C, E, G, I, J. La duración del proyecto sería de 22 semanas.</w:t>
      </w:r>
    </w:p>
    <w:p w14:paraId="42DAEA12" w14:textId="77777777" w:rsidR="00F317D8" w:rsidRDefault="003E79A2" w:rsidP="00F317D8">
      <w:pPr>
        <w:spacing w:line="276" w:lineRule="auto"/>
        <w:jc w:val="left"/>
      </w:pPr>
      <w:r w:rsidRPr="001D0B47">
        <w:rPr>
          <w:noProof/>
        </w:rPr>
        <w:drawing>
          <wp:anchor distT="0" distB="0" distL="114300" distR="114300" simplePos="0" relativeHeight="251691008" behindDoc="1" locked="0" layoutInCell="1" allowOverlap="1" wp14:anchorId="7A33DABB" wp14:editId="325B251B">
            <wp:simplePos x="0" y="0"/>
            <wp:positionH relativeFrom="column">
              <wp:posOffset>16217</wp:posOffset>
            </wp:positionH>
            <wp:positionV relativeFrom="paragraph">
              <wp:posOffset>272569</wp:posOffset>
            </wp:positionV>
            <wp:extent cx="5612130" cy="2730500"/>
            <wp:effectExtent l="0" t="0" r="7620" b="0"/>
            <wp:wrapTight wrapText="bothSides">
              <wp:wrapPolygon edited="0">
                <wp:start x="0" y="0"/>
                <wp:lineTo x="0" y="21399"/>
                <wp:lineTo x="21556" y="21399"/>
                <wp:lineTo x="21556" y="0"/>
                <wp:lineTo x="0" y="0"/>
              </wp:wrapPolygon>
            </wp:wrapTight>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612130" cy="27305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3528A7B" w14:textId="77777777" w:rsidR="0022520E" w:rsidRDefault="0022520E" w:rsidP="00F317D8">
      <w:pPr>
        <w:spacing w:line="276" w:lineRule="auto"/>
        <w:jc w:val="left"/>
      </w:pPr>
    </w:p>
    <w:p w14:paraId="709777A2" w14:textId="77777777" w:rsidR="00692228" w:rsidRPr="001D0B47" w:rsidRDefault="00692228" w:rsidP="00F317D8">
      <w:pPr>
        <w:spacing w:line="276" w:lineRule="auto"/>
        <w:jc w:val="left"/>
      </w:pPr>
    </w:p>
    <w:p w14:paraId="7DD571B7" w14:textId="77777777" w:rsidR="00F317D8" w:rsidRPr="001D0B47" w:rsidRDefault="00F317D8" w:rsidP="00F317D8">
      <w:pPr>
        <w:spacing w:line="276" w:lineRule="auto"/>
        <w:jc w:val="left"/>
        <w:rPr>
          <w:u w:val="single"/>
        </w:rPr>
      </w:pPr>
      <w:r w:rsidRPr="001D0B47">
        <w:rPr>
          <w:u w:val="single"/>
        </w:rPr>
        <w:t>Paso 5: Cálculo de la varianza, desviación estándar y probabilidades</w:t>
      </w:r>
    </w:p>
    <w:p w14:paraId="00788108" w14:textId="77777777" w:rsidR="00F317D8" w:rsidRPr="001D0B47" w:rsidRDefault="00F317D8" w:rsidP="00F317D8">
      <w:pPr>
        <w:spacing w:line="276" w:lineRule="auto"/>
        <w:jc w:val="left"/>
      </w:pPr>
    </w:p>
    <w:p w14:paraId="29FAB3A6" w14:textId="77777777" w:rsidR="003E79A2" w:rsidRDefault="00F317D8" w:rsidP="003E79A2">
      <w:pPr>
        <w:spacing w:line="276" w:lineRule="auto"/>
        <w:jc w:val="right"/>
      </w:pPr>
      <w:r w:rsidRPr="001D0B47">
        <w:rPr>
          <w:noProof/>
        </w:rPr>
        <w:drawing>
          <wp:anchor distT="0" distB="0" distL="114300" distR="114300" simplePos="0" relativeHeight="251693056" behindDoc="1" locked="0" layoutInCell="1" allowOverlap="1" wp14:anchorId="6DAB494F" wp14:editId="5F2846FF">
            <wp:simplePos x="0" y="0"/>
            <wp:positionH relativeFrom="column">
              <wp:posOffset>281940</wp:posOffset>
            </wp:positionH>
            <wp:positionV relativeFrom="paragraph">
              <wp:posOffset>612140</wp:posOffset>
            </wp:positionV>
            <wp:extent cx="5038725" cy="752475"/>
            <wp:effectExtent l="0" t="0" r="9525" b="9525"/>
            <wp:wrapTight wrapText="bothSides">
              <wp:wrapPolygon edited="0">
                <wp:start x="0" y="0"/>
                <wp:lineTo x="0" y="21327"/>
                <wp:lineTo x="21559" y="21327"/>
                <wp:lineTo x="21559" y="0"/>
                <wp:lineTo x="0" y="0"/>
              </wp:wrapPolygon>
            </wp:wrapTight>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038725" cy="7524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1D0B47">
        <w:t xml:space="preserve">La varianza y la desviación estándar para la culminación del proyecto se relacionan con las actividades que comprenden la ruta crítica. Así entonces, para calcular la </w:t>
      </w:r>
    </w:p>
    <w:p w14:paraId="11CAB370" w14:textId="77777777" w:rsidR="003E79A2" w:rsidRDefault="003E79A2" w:rsidP="00F317D8">
      <w:pPr>
        <w:spacing w:line="276" w:lineRule="auto"/>
        <w:jc w:val="left"/>
      </w:pPr>
    </w:p>
    <w:p w14:paraId="28527D48" w14:textId="77777777" w:rsidR="00F317D8" w:rsidRPr="001D0B47" w:rsidRDefault="00F317D8" w:rsidP="00F317D8">
      <w:pPr>
        <w:spacing w:line="276" w:lineRule="auto"/>
        <w:jc w:val="left"/>
      </w:pPr>
      <w:r w:rsidRPr="001D0B47">
        <w:t>varianza basta con sumar las varianzas de las actividades A, C, E, G, I y J:</w:t>
      </w:r>
    </w:p>
    <w:p w14:paraId="7F9D0E14" w14:textId="77777777" w:rsidR="00F317D8" w:rsidRPr="001D0B47" w:rsidRDefault="003E79A2" w:rsidP="00F317D8">
      <w:pPr>
        <w:spacing w:line="276" w:lineRule="auto"/>
        <w:jc w:val="left"/>
      </w:pPr>
      <w:r w:rsidRPr="001D0B47">
        <w:rPr>
          <w:noProof/>
        </w:rPr>
        <w:drawing>
          <wp:anchor distT="0" distB="0" distL="114300" distR="114300" simplePos="0" relativeHeight="251694080" behindDoc="1" locked="0" layoutInCell="1" allowOverlap="1" wp14:anchorId="273882AC" wp14:editId="3DF9D8C0">
            <wp:simplePos x="0" y="0"/>
            <wp:positionH relativeFrom="column">
              <wp:posOffset>1910715</wp:posOffset>
            </wp:positionH>
            <wp:positionV relativeFrom="paragraph">
              <wp:posOffset>367958</wp:posOffset>
            </wp:positionV>
            <wp:extent cx="1581150" cy="752475"/>
            <wp:effectExtent l="0" t="0" r="0" b="9525"/>
            <wp:wrapTight wrapText="bothSides">
              <wp:wrapPolygon edited="0">
                <wp:start x="0" y="0"/>
                <wp:lineTo x="0" y="21327"/>
                <wp:lineTo x="21340" y="21327"/>
                <wp:lineTo x="21340" y="0"/>
                <wp:lineTo x="0" y="0"/>
              </wp:wrapPolygon>
            </wp:wrapTight>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581150" cy="752475"/>
                    </a:xfrm>
                    <a:prstGeom prst="rect">
                      <a:avLst/>
                    </a:prstGeom>
                    <a:noFill/>
                    <a:ln>
                      <a:noFill/>
                    </a:ln>
                  </pic:spPr>
                </pic:pic>
              </a:graphicData>
            </a:graphic>
            <wp14:sizeRelH relativeFrom="page">
              <wp14:pctWidth>0</wp14:pctWidth>
            </wp14:sizeRelH>
            <wp14:sizeRelV relativeFrom="page">
              <wp14:pctHeight>0</wp14:pctHeight>
            </wp14:sizeRelV>
          </wp:anchor>
        </w:drawing>
      </w:r>
      <w:r w:rsidR="00F317D8" w:rsidRPr="001D0B47">
        <w:t>La desviación estándar corresponde a la raíz cuadrada de la varianza del proyecto, es decir:</w:t>
      </w:r>
    </w:p>
    <w:p w14:paraId="4732126F" w14:textId="77777777" w:rsidR="00F317D8" w:rsidRPr="001D0B47" w:rsidRDefault="00F317D8" w:rsidP="00F317D8">
      <w:pPr>
        <w:spacing w:line="276" w:lineRule="auto"/>
        <w:jc w:val="left"/>
      </w:pPr>
    </w:p>
    <w:p w14:paraId="66FA039D" w14:textId="77777777" w:rsidR="00F317D8" w:rsidRPr="001D0B47" w:rsidRDefault="00F317D8" w:rsidP="00F317D8">
      <w:pPr>
        <w:spacing w:line="276" w:lineRule="auto"/>
        <w:jc w:val="left"/>
      </w:pPr>
    </w:p>
    <w:p w14:paraId="20698F54" w14:textId="77777777" w:rsidR="00F317D8" w:rsidRPr="001D0B47" w:rsidRDefault="00F317D8" w:rsidP="00F317D8">
      <w:pPr>
        <w:spacing w:line="276" w:lineRule="auto"/>
        <w:jc w:val="left"/>
      </w:pPr>
    </w:p>
    <w:p w14:paraId="0CAC5592" w14:textId="77777777" w:rsidR="00F317D8" w:rsidRPr="001D0B47" w:rsidRDefault="00F317D8" w:rsidP="00F317D8">
      <w:pPr>
        <w:spacing w:line="276" w:lineRule="auto"/>
        <w:jc w:val="left"/>
      </w:pPr>
    </w:p>
    <w:p w14:paraId="4A5B8387" w14:textId="77777777" w:rsidR="00F317D8" w:rsidRDefault="00F317D8" w:rsidP="003E79A2">
      <w:pPr>
        <w:spacing w:line="276" w:lineRule="auto"/>
      </w:pPr>
      <w:r w:rsidRPr="001D0B47">
        <w:t>Con la información que acabamos de obtener podemos efectuar cálculos probabilísticos de terminación del proyecto. Por ejemplo, sí se nos pide hallar la probabilidad de que el proyecto se culmine antes de 26 semanas, procederíamos de la siguiente forma y siguiendo la teoría de distribución normal:</w:t>
      </w:r>
    </w:p>
    <w:p w14:paraId="33D1A271" w14:textId="77777777" w:rsidR="00237CAE" w:rsidRDefault="00237CAE" w:rsidP="003E79A2">
      <w:pPr>
        <w:spacing w:line="276" w:lineRule="auto"/>
      </w:pPr>
    </w:p>
    <w:p w14:paraId="0C519F12" w14:textId="77777777" w:rsidR="00237CAE" w:rsidRPr="001D0B47" w:rsidRDefault="00237CAE" w:rsidP="003E79A2">
      <w:pPr>
        <w:spacing w:line="276" w:lineRule="auto"/>
      </w:pPr>
      <w:r w:rsidRPr="001D0B47">
        <w:rPr>
          <w:noProof/>
        </w:rPr>
        <w:drawing>
          <wp:anchor distT="0" distB="0" distL="114300" distR="114300" simplePos="0" relativeHeight="251695104" behindDoc="1" locked="0" layoutInCell="1" allowOverlap="1" wp14:anchorId="34FD168B" wp14:editId="6C568F56">
            <wp:simplePos x="0" y="0"/>
            <wp:positionH relativeFrom="column">
              <wp:posOffset>1415415</wp:posOffset>
            </wp:positionH>
            <wp:positionV relativeFrom="paragraph">
              <wp:posOffset>39209</wp:posOffset>
            </wp:positionV>
            <wp:extent cx="2857500" cy="1038225"/>
            <wp:effectExtent l="0" t="0" r="0" b="9525"/>
            <wp:wrapTight wrapText="bothSides">
              <wp:wrapPolygon edited="0">
                <wp:start x="0" y="0"/>
                <wp:lineTo x="0" y="21402"/>
                <wp:lineTo x="21456" y="21402"/>
                <wp:lineTo x="21456" y="0"/>
                <wp:lineTo x="0" y="0"/>
              </wp:wrapPolygon>
            </wp:wrapTight>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6"/>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857500" cy="10382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2503D19" w14:textId="77777777" w:rsidR="00F317D8" w:rsidRPr="001D0B47" w:rsidRDefault="00F317D8" w:rsidP="00F317D8">
      <w:pPr>
        <w:spacing w:line="276" w:lineRule="auto"/>
        <w:jc w:val="left"/>
      </w:pPr>
    </w:p>
    <w:p w14:paraId="4B44AD77" w14:textId="77777777" w:rsidR="00F317D8" w:rsidRPr="001D0B47" w:rsidRDefault="00F317D8" w:rsidP="00F317D8">
      <w:pPr>
        <w:spacing w:line="276" w:lineRule="auto"/>
        <w:jc w:val="left"/>
      </w:pPr>
    </w:p>
    <w:p w14:paraId="24BF8FB7" w14:textId="77777777" w:rsidR="00F317D8" w:rsidRPr="001D0B47" w:rsidRDefault="00F317D8" w:rsidP="00F317D8">
      <w:pPr>
        <w:spacing w:line="276" w:lineRule="auto"/>
        <w:jc w:val="left"/>
      </w:pPr>
    </w:p>
    <w:p w14:paraId="63F91F05" w14:textId="77777777" w:rsidR="00F317D8" w:rsidRPr="001D0B47" w:rsidRDefault="00F317D8" w:rsidP="00F317D8">
      <w:pPr>
        <w:spacing w:line="276" w:lineRule="auto"/>
        <w:jc w:val="left"/>
      </w:pPr>
    </w:p>
    <w:p w14:paraId="6727DDDA" w14:textId="77777777" w:rsidR="00F317D8" w:rsidRPr="001D0B47" w:rsidRDefault="00F317D8" w:rsidP="00F317D8">
      <w:pPr>
        <w:spacing w:line="276" w:lineRule="auto"/>
        <w:jc w:val="left"/>
      </w:pPr>
    </w:p>
    <w:p w14:paraId="7F76E8A1" w14:textId="77777777" w:rsidR="00F317D8" w:rsidRPr="001D0B47" w:rsidRDefault="00F317D8" w:rsidP="003E79A2">
      <w:pPr>
        <w:spacing w:line="276" w:lineRule="auto"/>
      </w:pPr>
      <w:r w:rsidRPr="001D0B47">
        <w:t>Buscando este valor en una tabla de distribución normal encontramos que equivale a 0,9612, es decir que la probabilidad de culminar el proyecto en 26 semanas o menos es del 96,12%.</w:t>
      </w:r>
    </w:p>
    <w:p w14:paraId="0FC77309" w14:textId="77777777" w:rsidR="00F317D8" w:rsidRPr="001D0B47" w:rsidRDefault="00F317D8" w:rsidP="003E79A2">
      <w:pPr>
        <w:spacing w:line="276" w:lineRule="auto"/>
      </w:pPr>
    </w:p>
    <w:p w14:paraId="7194CE33" w14:textId="77777777" w:rsidR="00F317D8" w:rsidRPr="001D0B47" w:rsidRDefault="00F317D8" w:rsidP="003E79A2">
      <w:pPr>
        <w:spacing w:line="276" w:lineRule="auto"/>
        <w:rPr>
          <w:u w:val="single"/>
        </w:rPr>
      </w:pPr>
      <w:r w:rsidRPr="001D0B47">
        <w:rPr>
          <w:u w:val="single"/>
        </w:rPr>
        <w:t>Paso 6: Establecer el cronograma</w:t>
      </w:r>
    </w:p>
    <w:p w14:paraId="74B761A0" w14:textId="77777777" w:rsidR="00F317D8" w:rsidRPr="001D0B47" w:rsidRDefault="00F317D8" w:rsidP="003E79A2">
      <w:pPr>
        <w:spacing w:line="276" w:lineRule="auto"/>
      </w:pPr>
    </w:p>
    <w:p w14:paraId="3A2934EE" w14:textId="77777777" w:rsidR="00F317D8" w:rsidRDefault="00F317D8" w:rsidP="003E79A2">
      <w:pPr>
        <w:spacing w:line="276" w:lineRule="auto"/>
      </w:pPr>
      <w:r w:rsidRPr="001D0B47">
        <w:t>Para establecer un cronograma deberán considerarse varios factores, el más importante de ellos es la relación de precedencia, y el siguiente corresponde a escalonar las actividades que componen la ruta crítica de tal manera que se complete el proyecto dentro de la duración estimada.</w:t>
      </w:r>
    </w:p>
    <w:p w14:paraId="59E06766" w14:textId="77777777" w:rsidR="00237CAE" w:rsidRDefault="00237CAE" w:rsidP="003E79A2">
      <w:pPr>
        <w:spacing w:line="276" w:lineRule="auto"/>
      </w:pPr>
    </w:p>
    <w:p w14:paraId="10EBA533" w14:textId="77777777" w:rsidR="00237CAE" w:rsidRDefault="00237CAE" w:rsidP="003E79A2">
      <w:pPr>
        <w:spacing w:line="276" w:lineRule="auto"/>
      </w:pPr>
    </w:p>
    <w:p w14:paraId="3B2D53A5" w14:textId="77777777" w:rsidR="00237CAE" w:rsidRDefault="00237CAE" w:rsidP="003E79A2">
      <w:pPr>
        <w:spacing w:line="276" w:lineRule="auto"/>
      </w:pPr>
    </w:p>
    <w:p w14:paraId="54EEAAAB" w14:textId="77777777" w:rsidR="00237CAE" w:rsidRDefault="00237CAE" w:rsidP="003E79A2">
      <w:pPr>
        <w:spacing w:line="276" w:lineRule="auto"/>
      </w:pPr>
    </w:p>
    <w:p w14:paraId="63165822" w14:textId="77777777" w:rsidR="00237CAE" w:rsidRDefault="00237CAE" w:rsidP="003E79A2">
      <w:pPr>
        <w:spacing w:line="276" w:lineRule="auto"/>
      </w:pPr>
    </w:p>
    <w:p w14:paraId="6B3FED69" w14:textId="77777777" w:rsidR="00237CAE" w:rsidRDefault="00237CAE" w:rsidP="003E79A2">
      <w:pPr>
        <w:spacing w:line="276" w:lineRule="auto"/>
      </w:pPr>
    </w:p>
    <w:p w14:paraId="0E83C5EA" w14:textId="77777777" w:rsidR="00237CAE" w:rsidRDefault="00237CAE" w:rsidP="003E79A2">
      <w:pPr>
        <w:spacing w:line="276" w:lineRule="auto"/>
      </w:pPr>
    </w:p>
    <w:p w14:paraId="704C63B8" w14:textId="77777777" w:rsidR="00237CAE" w:rsidRDefault="00237CAE" w:rsidP="003E79A2">
      <w:pPr>
        <w:spacing w:line="276" w:lineRule="auto"/>
      </w:pPr>
    </w:p>
    <w:p w14:paraId="3D9A6F26" w14:textId="77777777" w:rsidR="00237CAE" w:rsidRDefault="00237CAE" w:rsidP="003E79A2">
      <w:pPr>
        <w:spacing w:line="276" w:lineRule="auto"/>
      </w:pPr>
    </w:p>
    <w:p w14:paraId="68A6CE75" w14:textId="77777777" w:rsidR="00237CAE" w:rsidRDefault="00237CAE" w:rsidP="003E79A2">
      <w:pPr>
        <w:spacing w:line="276" w:lineRule="auto"/>
      </w:pPr>
    </w:p>
    <w:p w14:paraId="624B4D8C" w14:textId="77777777" w:rsidR="00237CAE" w:rsidRDefault="00237CAE" w:rsidP="003E79A2">
      <w:pPr>
        <w:spacing w:line="276" w:lineRule="auto"/>
      </w:pPr>
    </w:p>
    <w:p w14:paraId="7DEAD50A" w14:textId="77777777" w:rsidR="00237CAE" w:rsidRPr="001D0B47" w:rsidRDefault="00237CAE" w:rsidP="003E79A2">
      <w:pPr>
        <w:spacing w:line="276" w:lineRule="auto"/>
      </w:pPr>
    </w:p>
    <w:p w14:paraId="34FBD107" w14:textId="77777777" w:rsidR="00F317D8" w:rsidRPr="001D0B47" w:rsidRDefault="00F317D8" w:rsidP="00692228">
      <w:pPr>
        <w:pStyle w:val="Ttulo2"/>
      </w:pPr>
      <w:bookmarkStart w:id="22" w:name="_Toc39231301"/>
      <w:bookmarkStart w:id="23" w:name="_Toc52020768"/>
      <w:r w:rsidRPr="001D0B47">
        <w:lastRenderedPageBreak/>
        <w:t>Diagrama de GANNT</w:t>
      </w:r>
      <w:bookmarkEnd w:id="22"/>
      <w:bookmarkEnd w:id="23"/>
      <w:r w:rsidRPr="001D0B47">
        <w:t xml:space="preserve"> </w:t>
      </w:r>
    </w:p>
    <w:p w14:paraId="3B8EBEB4" w14:textId="77777777" w:rsidR="00F317D8" w:rsidRPr="001D0B47" w:rsidRDefault="00F317D8" w:rsidP="00F317D8">
      <w:pPr>
        <w:spacing w:line="276" w:lineRule="auto"/>
        <w:jc w:val="left"/>
      </w:pPr>
    </w:p>
    <w:p w14:paraId="6E36CBF7" w14:textId="77777777" w:rsidR="00F317D8" w:rsidRPr="001D0B47" w:rsidRDefault="00F317D8" w:rsidP="00F317D8">
      <w:pPr>
        <w:spacing w:line="276" w:lineRule="auto"/>
        <w:jc w:val="left"/>
        <w:rPr>
          <w:b/>
          <w:bCs/>
        </w:rPr>
      </w:pPr>
      <w:r w:rsidRPr="001D0B47">
        <w:rPr>
          <w:b/>
          <w:bCs/>
        </w:rPr>
        <w:t>Cómo crear un diagrama de Gantt en Excel a partir de una plantilla</w:t>
      </w:r>
    </w:p>
    <w:p w14:paraId="473BB4FF" w14:textId="77777777" w:rsidR="00F317D8" w:rsidRPr="001D0B47" w:rsidRDefault="00F317D8" w:rsidP="00F317D8">
      <w:pPr>
        <w:spacing w:line="276" w:lineRule="auto"/>
        <w:jc w:val="left"/>
      </w:pPr>
    </w:p>
    <w:p w14:paraId="589B74A0" w14:textId="77777777" w:rsidR="00F317D8" w:rsidRPr="001D0B47" w:rsidRDefault="00F317D8" w:rsidP="00F317D8">
      <w:pPr>
        <w:spacing w:line="276" w:lineRule="auto"/>
        <w:jc w:val="left"/>
      </w:pPr>
      <w:r w:rsidRPr="001D0B47">
        <w:rPr>
          <w:noProof/>
        </w:rPr>
        <w:drawing>
          <wp:anchor distT="0" distB="0" distL="114300" distR="114300" simplePos="0" relativeHeight="251696128" behindDoc="1" locked="0" layoutInCell="1" allowOverlap="1" wp14:anchorId="4FC5C2F6" wp14:editId="70D546C8">
            <wp:simplePos x="0" y="0"/>
            <wp:positionH relativeFrom="column">
              <wp:posOffset>-3810</wp:posOffset>
            </wp:positionH>
            <wp:positionV relativeFrom="paragraph">
              <wp:posOffset>0</wp:posOffset>
            </wp:positionV>
            <wp:extent cx="5612130" cy="4563745"/>
            <wp:effectExtent l="0" t="0" r="7620" b="8255"/>
            <wp:wrapTight wrapText="bothSides">
              <wp:wrapPolygon edited="0">
                <wp:start x="0" y="0"/>
                <wp:lineTo x="0" y="21549"/>
                <wp:lineTo x="21556" y="21549"/>
                <wp:lineTo x="21556" y="0"/>
                <wp:lineTo x="0" y="0"/>
              </wp:wrapPolygon>
            </wp:wrapTight>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7"/>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612130" cy="4563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ED5FDBB" w14:textId="77777777" w:rsidR="00F317D8" w:rsidRPr="001D0B47" w:rsidRDefault="00F317D8" w:rsidP="00F317D8">
      <w:pPr>
        <w:spacing w:line="276" w:lineRule="auto"/>
        <w:jc w:val="left"/>
      </w:pPr>
    </w:p>
    <w:p w14:paraId="5273E672" w14:textId="77777777" w:rsidR="00F317D8" w:rsidRPr="001D0B47" w:rsidRDefault="00F317D8" w:rsidP="003E79A2">
      <w:pPr>
        <w:spacing w:line="276" w:lineRule="auto"/>
      </w:pPr>
      <w:r w:rsidRPr="001D0B47">
        <w:t>Esta plantilla del diagrama de Gantt con formato previamente asignado en Excel ofrece una forma simple y directa de agregar la información, las fechas y las notas de su proyecto a la tabla. Todo esto luego aparece en forma automática en el diagrama de Gantt.</w:t>
      </w:r>
    </w:p>
    <w:p w14:paraId="435C7263" w14:textId="77777777" w:rsidR="00F317D8" w:rsidRPr="001D0B47" w:rsidRDefault="00F317D8" w:rsidP="003E79A2">
      <w:pPr>
        <w:spacing w:line="276" w:lineRule="auto"/>
      </w:pPr>
    </w:p>
    <w:p w14:paraId="4C9D2B09" w14:textId="77777777" w:rsidR="00F317D8" w:rsidRPr="001D0B47" w:rsidRDefault="00F317D8" w:rsidP="003E79A2">
      <w:pPr>
        <w:spacing w:line="276" w:lineRule="auto"/>
      </w:pPr>
      <w:r w:rsidRPr="001D0B47">
        <w:t>Para usar la plantilla del diagrama de Gantt en Excel, haga clic en el botón de descarga que se incluye abajo, o bien, mire el tutorial en video o siga los pasos indicados para crear un diagrama de Gantt específico para su proyecto.</w:t>
      </w:r>
    </w:p>
    <w:p w14:paraId="4488E7C3" w14:textId="77777777" w:rsidR="00F317D8" w:rsidRPr="001D0B47" w:rsidRDefault="00F317D8" w:rsidP="003E79A2">
      <w:pPr>
        <w:spacing w:line="276" w:lineRule="auto"/>
      </w:pPr>
    </w:p>
    <w:p w14:paraId="53300878" w14:textId="77777777" w:rsidR="00F317D8" w:rsidRPr="001D0B47" w:rsidRDefault="00F317D8" w:rsidP="003E79A2">
      <w:pPr>
        <w:spacing w:line="276" w:lineRule="auto"/>
        <w:rPr>
          <w:u w:val="single"/>
        </w:rPr>
      </w:pPr>
      <w:r w:rsidRPr="001D0B47">
        <w:rPr>
          <w:u w:val="single"/>
        </w:rPr>
        <w:lastRenderedPageBreak/>
        <w:t>Enumere las tareas en su plantilla en Excel del diagrama de Gantt</w:t>
      </w:r>
    </w:p>
    <w:p w14:paraId="74C1BB42" w14:textId="77777777" w:rsidR="00F317D8" w:rsidRPr="001D0B47" w:rsidRDefault="00F317D8" w:rsidP="003E79A2">
      <w:pPr>
        <w:spacing w:line="276" w:lineRule="auto"/>
      </w:pPr>
    </w:p>
    <w:p w14:paraId="4739C0BF" w14:textId="77777777" w:rsidR="00F317D8" w:rsidRPr="001D0B47" w:rsidRDefault="00F317D8" w:rsidP="003E79A2">
      <w:pPr>
        <w:spacing w:line="276" w:lineRule="auto"/>
      </w:pPr>
      <w:r w:rsidRPr="001D0B47">
        <w:t>Las tareas representan la base del diagrama de Gantt. Desglose el proyecto en pequeños fragmentos o etapas, que serán las tareas del proyecto. Luego, priorice las tareas en el orden en que deben completarse.</w:t>
      </w:r>
    </w:p>
    <w:p w14:paraId="0DA43D46" w14:textId="77777777" w:rsidR="00F317D8" w:rsidRPr="001D0B47" w:rsidRDefault="00F317D8" w:rsidP="003E79A2">
      <w:pPr>
        <w:spacing w:line="276" w:lineRule="auto"/>
      </w:pPr>
    </w:p>
    <w:p w14:paraId="70CF70C2" w14:textId="77777777" w:rsidR="00F317D8" w:rsidRPr="001D0B47" w:rsidRDefault="00D45A03" w:rsidP="003E79A2">
      <w:pPr>
        <w:numPr>
          <w:ilvl w:val="0"/>
          <w:numId w:val="9"/>
        </w:numPr>
        <w:spacing w:before="0" w:after="0" w:line="276" w:lineRule="auto"/>
        <w:ind w:right="5"/>
      </w:pPr>
      <w:hyperlink r:id="rId39" w:history="1">
        <w:r w:rsidR="00F317D8" w:rsidRPr="001D0B47">
          <w:rPr>
            <w:rStyle w:val="Hipervnculo"/>
          </w:rPr>
          <w:t>Descargue</w:t>
        </w:r>
      </w:hyperlink>
      <w:r w:rsidR="00F317D8" w:rsidRPr="001D0B47">
        <w:t xml:space="preserve"> y abra la plantilla en Excel del diagrama de Gantt para las versiones 2007, 2010 o 2013 de Excel.</w:t>
      </w:r>
    </w:p>
    <w:p w14:paraId="6125A382" w14:textId="77777777" w:rsidR="00F317D8" w:rsidRPr="001D0B47" w:rsidRDefault="00F317D8" w:rsidP="003E79A2">
      <w:pPr>
        <w:numPr>
          <w:ilvl w:val="0"/>
          <w:numId w:val="9"/>
        </w:numPr>
        <w:spacing w:before="0" w:after="0" w:line="276" w:lineRule="auto"/>
        <w:ind w:right="5"/>
      </w:pPr>
      <w:r w:rsidRPr="001D0B47">
        <w:t>Agregue la lista de tareas a la tabla, en la columna Nombre de la tarea.</w:t>
      </w:r>
    </w:p>
    <w:p w14:paraId="7BFE94C1" w14:textId="77777777" w:rsidR="00F317D8" w:rsidRPr="001D0B47" w:rsidRDefault="00F317D8" w:rsidP="003E79A2">
      <w:pPr>
        <w:numPr>
          <w:ilvl w:val="0"/>
          <w:numId w:val="9"/>
        </w:numPr>
        <w:spacing w:before="0" w:after="0" w:line="276" w:lineRule="auto"/>
        <w:ind w:right="5"/>
      </w:pPr>
      <w:r w:rsidRPr="001D0B47">
        <w:t>Si necesita eliminar una fila, haga clic con el botón derecho del mouse en la celda de la fila que quiere eliminar. Haga clic en Eliminar y, luego, seleccione Toda la fila.</w:t>
      </w:r>
    </w:p>
    <w:p w14:paraId="709DAAD8" w14:textId="77777777" w:rsidR="00F317D8" w:rsidRPr="001D0B47" w:rsidRDefault="00F317D8" w:rsidP="003E79A2">
      <w:pPr>
        <w:spacing w:line="276" w:lineRule="auto"/>
      </w:pPr>
    </w:p>
    <w:p w14:paraId="6BB00EB0" w14:textId="77777777" w:rsidR="00F317D8" w:rsidRPr="001D0B47" w:rsidRDefault="00F317D8" w:rsidP="003E79A2">
      <w:pPr>
        <w:spacing w:line="276" w:lineRule="auto"/>
        <w:rPr>
          <w:u w:val="single"/>
        </w:rPr>
      </w:pPr>
      <w:r w:rsidRPr="001D0B47">
        <w:rPr>
          <w:u w:val="single"/>
        </w:rPr>
        <w:t>Agregue fechas de inicio y finalización a la línea de tiempo del proyecto</w:t>
      </w:r>
    </w:p>
    <w:p w14:paraId="5C305745" w14:textId="77777777" w:rsidR="00F317D8" w:rsidRPr="001D0B47" w:rsidRDefault="00F317D8" w:rsidP="003E79A2">
      <w:pPr>
        <w:spacing w:line="276" w:lineRule="auto"/>
      </w:pPr>
    </w:p>
    <w:p w14:paraId="4590CA1B" w14:textId="77777777" w:rsidR="00F317D8" w:rsidRPr="001D0B47" w:rsidRDefault="00F317D8" w:rsidP="003E79A2">
      <w:pPr>
        <w:numPr>
          <w:ilvl w:val="0"/>
          <w:numId w:val="10"/>
        </w:numPr>
        <w:spacing w:before="0" w:after="0" w:line="276" w:lineRule="auto"/>
        <w:ind w:right="5"/>
      </w:pPr>
      <w:r w:rsidRPr="001D0B47">
        <w:t>Introduzca la fecha en valores numéricos correspondientes al día y al mes de cada una de las tareas del proyecto (por ejemplo, 16 de enero debería ingresarse como 16/1).</w:t>
      </w:r>
    </w:p>
    <w:p w14:paraId="5EA6580E" w14:textId="77777777" w:rsidR="00F317D8" w:rsidRPr="001D0B47" w:rsidRDefault="00F317D8" w:rsidP="003E79A2">
      <w:pPr>
        <w:numPr>
          <w:ilvl w:val="0"/>
          <w:numId w:val="10"/>
        </w:numPr>
        <w:spacing w:before="0" w:after="0" w:line="276" w:lineRule="auto"/>
        <w:ind w:right="5"/>
      </w:pPr>
      <w:r w:rsidRPr="001D0B47">
        <w:t>Para cambiar el formato de la fecha, haga clic con el botón derecho del mouse en la celda que contiene la fecha y seleccione Formato de celdas. En la ventana emergente, seleccione Fecha y elija el tipo de fecha que se adapte a sus necesidades.</w:t>
      </w:r>
    </w:p>
    <w:p w14:paraId="2E8D00A8" w14:textId="77777777" w:rsidR="00F317D8" w:rsidRPr="001D0B47" w:rsidRDefault="00F317D8" w:rsidP="003E79A2">
      <w:pPr>
        <w:numPr>
          <w:ilvl w:val="0"/>
          <w:numId w:val="10"/>
        </w:numPr>
        <w:spacing w:before="0" w:after="0" w:line="276" w:lineRule="auto"/>
        <w:ind w:right="5"/>
      </w:pPr>
      <w:r w:rsidRPr="001D0B47">
        <w:t>En la columna Inicio de la tabla, introduzca la fecha en que comenzará la tarea.</w:t>
      </w:r>
    </w:p>
    <w:p w14:paraId="725EF243" w14:textId="77777777" w:rsidR="00F317D8" w:rsidRPr="001D0B47" w:rsidRDefault="00F317D8" w:rsidP="003E79A2">
      <w:pPr>
        <w:numPr>
          <w:ilvl w:val="0"/>
          <w:numId w:val="10"/>
        </w:numPr>
        <w:spacing w:before="0" w:after="0" w:line="276" w:lineRule="auto"/>
        <w:ind w:right="5"/>
      </w:pPr>
      <w:r w:rsidRPr="001D0B47">
        <w:t>En la columna Finalización de la tabla, introduzca la fecha en que completará la tarea.</w:t>
      </w:r>
    </w:p>
    <w:p w14:paraId="3F80EE40" w14:textId="77777777" w:rsidR="00F317D8" w:rsidRPr="001D0B47" w:rsidRDefault="00F317D8" w:rsidP="003E79A2">
      <w:pPr>
        <w:numPr>
          <w:ilvl w:val="0"/>
          <w:numId w:val="10"/>
        </w:numPr>
        <w:spacing w:before="0" w:after="0" w:line="276" w:lineRule="auto"/>
        <w:ind w:right="5"/>
      </w:pPr>
      <w:r w:rsidRPr="001D0B47">
        <w:t>Continúe mencionando todas las fechas de inicio y finalización de cada una de las tareas del proyecto.</w:t>
      </w:r>
    </w:p>
    <w:p w14:paraId="5040D51B" w14:textId="77777777" w:rsidR="00F317D8" w:rsidRPr="001D0B47" w:rsidRDefault="00F317D8" w:rsidP="003E79A2">
      <w:pPr>
        <w:spacing w:line="276" w:lineRule="auto"/>
      </w:pPr>
    </w:p>
    <w:p w14:paraId="623C4E10" w14:textId="77777777" w:rsidR="00F317D8" w:rsidRPr="001D0B47" w:rsidRDefault="00F317D8" w:rsidP="003E79A2">
      <w:pPr>
        <w:spacing w:line="276" w:lineRule="auto"/>
      </w:pPr>
      <w:r w:rsidRPr="001D0B47">
        <w:t>Con este paso, puede visualizar la duración de cada una de las tareas, cómo se superponen las tareas y cuando se estima que se completará el proyecto.</w:t>
      </w:r>
    </w:p>
    <w:p w14:paraId="3E8BB32C" w14:textId="77777777" w:rsidR="00F317D8" w:rsidRPr="001D0B47" w:rsidRDefault="00F317D8" w:rsidP="00F317D8">
      <w:pPr>
        <w:spacing w:line="276" w:lineRule="auto"/>
        <w:jc w:val="left"/>
      </w:pPr>
    </w:p>
    <w:p w14:paraId="10658663" w14:textId="77777777" w:rsidR="00F317D8" w:rsidRPr="001D0B47" w:rsidRDefault="00F317D8" w:rsidP="00F317D8">
      <w:pPr>
        <w:spacing w:line="276" w:lineRule="auto"/>
        <w:jc w:val="left"/>
      </w:pPr>
      <w:r w:rsidRPr="001D0B47">
        <w:rPr>
          <w:noProof/>
        </w:rPr>
        <w:lastRenderedPageBreak/>
        <w:drawing>
          <wp:anchor distT="0" distB="0" distL="114300" distR="114300" simplePos="0" relativeHeight="251697152" behindDoc="1" locked="0" layoutInCell="1" allowOverlap="1" wp14:anchorId="41096AAE" wp14:editId="214E7126">
            <wp:simplePos x="0" y="0"/>
            <wp:positionH relativeFrom="column">
              <wp:posOffset>-3810</wp:posOffset>
            </wp:positionH>
            <wp:positionV relativeFrom="paragraph">
              <wp:posOffset>109220</wp:posOffset>
            </wp:positionV>
            <wp:extent cx="5612130" cy="4606290"/>
            <wp:effectExtent l="0" t="0" r="7620" b="3810"/>
            <wp:wrapTight wrapText="bothSides">
              <wp:wrapPolygon edited="0">
                <wp:start x="0" y="0"/>
                <wp:lineTo x="0" y="21529"/>
                <wp:lineTo x="21556" y="21529"/>
                <wp:lineTo x="21556" y="0"/>
                <wp:lineTo x="0" y="0"/>
              </wp:wrapPolygon>
            </wp:wrapTight>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8"/>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612130" cy="46062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1E150EB" w14:textId="77777777" w:rsidR="00F317D8" w:rsidRPr="001D0B47" w:rsidRDefault="00F317D8" w:rsidP="003E79A2">
      <w:pPr>
        <w:spacing w:line="276" w:lineRule="auto"/>
        <w:rPr>
          <w:i/>
          <w:iCs/>
        </w:rPr>
      </w:pPr>
      <w:r w:rsidRPr="001D0B47">
        <w:rPr>
          <w:b/>
          <w:bCs/>
          <w:i/>
          <w:iCs/>
        </w:rPr>
        <w:t>Nota</w:t>
      </w:r>
      <w:r w:rsidRPr="001D0B47">
        <w:rPr>
          <w:i/>
          <w:iCs/>
        </w:rPr>
        <w:t>: A medida que agrega fechas a esta tabla, el diagrama de Gantt incorporará un espacio en blanco al comienzo del diagrama, para mostrar fechas anteriores a las indicadas en la tabla. Puede solucionar este inconveniente en el paso 5 "Personalice la plantilla en Excel del diagrama de Gantt".</w:t>
      </w:r>
    </w:p>
    <w:p w14:paraId="5BEA0FC0" w14:textId="77777777" w:rsidR="00F317D8" w:rsidRPr="001D0B47" w:rsidRDefault="00F317D8" w:rsidP="003E79A2">
      <w:pPr>
        <w:spacing w:line="276" w:lineRule="auto"/>
      </w:pPr>
    </w:p>
    <w:p w14:paraId="3D6B246C" w14:textId="77777777" w:rsidR="00F317D8" w:rsidRPr="001D0B47" w:rsidRDefault="00F317D8" w:rsidP="003E79A2">
      <w:pPr>
        <w:spacing w:line="276" w:lineRule="auto"/>
      </w:pPr>
      <w:r w:rsidRPr="001D0B47">
        <w:t>Calcule la duración de cada tarea</w:t>
      </w:r>
    </w:p>
    <w:p w14:paraId="52611DBF" w14:textId="77777777" w:rsidR="00F317D8" w:rsidRPr="001D0B47" w:rsidRDefault="00F317D8" w:rsidP="003E79A2">
      <w:pPr>
        <w:spacing w:line="276" w:lineRule="auto"/>
      </w:pPr>
      <w:r w:rsidRPr="001D0B47">
        <w:t>En función de las fechas de inicio y finalización, Excel calculará de manera automática la duración de las tareas a partir de una fórmula.</w:t>
      </w:r>
    </w:p>
    <w:p w14:paraId="72BF1268" w14:textId="77777777" w:rsidR="00F317D8" w:rsidRPr="001D0B47" w:rsidRDefault="00F317D8" w:rsidP="00F317D8">
      <w:pPr>
        <w:spacing w:line="276" w:lineRule="auto"/>
        <w:jc w:val="left"/>
      </w:pPr>
    </w:p>
    <w:p w14:paraId="273220CF" w14:textId="77777777" w:rsidR="00F317D8" w:rsidRPr="001D0B47" w:rsidRDefault="00F317D8" w:rsidP="00F317D8">
      <w:pPr>
        <w:spacing w:line="276" w:lineRule="auto"/>
        <w:jc w:val="left"/>
      </w:pPr>
    </w:p>
    <w:p w14:paraId="492176F2" w14:textId="77777777" w:rsidR="00F317D8" w:rsidRPr="001D0B47" w:rsidRDefault="00F317D8" w:rsidP="00F317D8">
      <w:pPr>
        <w:spacing w:line="276" w:lineRule="auto"/>
        <w:jc w:val="left"/>
      </w:pPr>
    </w:p>
    <w:p w14:paraId="23DD0246" w14:textId="77777777" w:rsidR="00F317D8" w:rsidRPr="001D0B47" w:rsidRDefault="00F317D8" w:rsidP="00F317D8">
      <w:pPr>
        <w:spacing w:line="276" w:lineRule="auto"/>
        <w:jc w:val="left"/>
      </w:pPr>
    </w:p>
    <w:p w14:paraId="70AD0188" w14:textId="77777777" w:rsidR="00F317D8" w:rsidRPr="001D0B47" w:rsidRDefault="00F317D8" w:rsidP="00F317D8">
      <w:pPr>
        <w:spacing w:line="276" w:lineRule="auto"/>
        <w:jc w:val="left"/>
      </w:pPr>
    </w:p>
    <w:p w14:paraId="3820B0E6" w14:textId="77777777" w:rsidR="00F317D8" w:rsidRPr="001D0B47" w:rsidRDefault="00F317D8" w:rsidP="00F317D8">
      <w:pPr>
        <w:spacing w:line="276" w:lineRule="auto"/>
        <w:jc w:val="left"/>
      </w:pPr>
    </w:p>
    <w:p w14:paraId="592F3002" w14:textId="77777777" w:rsidR="00F317D8" w:rsidRPr="001D0B47" w:rsidRDefault="00F317D8" w:rsidP="00F317D8">
      <w:pPr>
        <w:spacing w:line="276" w:lineRule="auto"/>
        <w:jc w:val="left"/>
      </w:pPr>
    </w:p>
    <w:p w14:paraId="0251AF5F" w14:textId="77777777" w:rsidR="00F317D8" w:rsidRPr="001D0B47" w:rsidRDefault="00F317D8" w:rsidP="00F317D8">
      <w:pPr>
        <w:spacing w:line="276" w:lineRule="auto"/>
        <w:jc w:val="left"/>
      </w:pPr>
    </w:p>
    <w:p w14:paraId="12C17F8B" w14:textId="77777777" w:rsidR="00F317D8" w:rsidRPr="001D0B47" w:rsidRDefault="00F317D8" w:rsidP="00F317D8">
      <w:pPr>
        <w:spacing w:line="276" w:lineRule="auto"/>
        <w:jc w:val="left"/>
      </w:pPr>
      <w:r w:rsidRPr="001D0B47">
        <w:rPr>
          <w:noProof/>
        </w:rPr>
        <w:drawing>
          <wp:anchor distT="0" distB="0" distL="114300" distR="114300" simplePos="0" relativeHeight="251698176" behindDoc="1" locked="0" layoutInCell="1" allowOverlap="1" wp14:anchorId="595793C6" wp14:editId="0FCCEC06">
            <wp:simplePos x="0" y="0"/>
            <wp:positionH relativeFrom="column">
              <wp:posOffset>-5715</wp:posOffset>
            </wp:positionH>
            <wp:positionV relativeFrom="paragraph">
              <wp:posOffset>0</wp:posOffset>
            </wp:positionV>
            <wp:extent cx="5612130" cy="4582795"/>
            <wp:effectExtent l="0" t="0" r="7620" b="8255"/>
            <wp:wrapTight wrapText="bothSides">
              <wp:wrapPolygon edited="0">
                <wp:start x="0" y="0"/>
                <wp:lineTo x="0" y="21549"/>
                <wp:lineTo x="21556" y="21549"/>
                <wp:lineTo x="21556" y="0"/>
                <wp:lineTo x="0" y="0"/>
              </wp:wrapPolygon>
            </wp:wrapTight>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9"/>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612130" cy="45827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446BB89" w14:textId="77777777" w:rsidR="00F317D8" w:rsidRPr="001D0B47" w:rsidRDefault="00F317D8" w:rsidP="003E79A2">
      <w:pPr>
        <w:spacing w:line="276" w:lineRule="auto"/>
        <w:rPr>
          <w:b/>
          <w:bCs/>
        </w:rPr>
      </w:pPr>
      <w:r w:rsidRPr="001D0B47">
        <w:rPr>
          <w:b/>
          <w:bCs/>
        </w:rPr>
        <w:t>Personalizar la plantilla del diagrama de Gantt en Excel</w:t>
      </w:r>
    </w:p>
    <w:p w14:paraId="48953E8D" w14:textId="77777777" w:rsidR="00F317D8" w:rsidRPr="001D0B47" w:rsidRDefault="00F317D8" w:rsidP="003E79A2">
      <w:pPr>
        <w:spacing w:line="276" w:lineRule="auto"/>
      </w:pPr>
      <w:r w:rsidRPr="001D0B47">
        <w:t xml:space="preserve"> </w:t>
      </w:r>
    </w:p>
    <w:p w14:paraId="208D8183" w14:textId="77777777" w:rsidR="00F317D8" w:rsidRPr="001D0B47" w:rsidRDefault="00F317D8" w:rsidP="003E79A2">
      <w:pPr>
        <w:spacing w:line="276" w:lineRule="auto"/>
      </w:pPr>
      <w:r w:rsidRPr="001D0B47">
        <w:t>Luego de seguir los pasos mencionados, el diagrama de Gantt ahora debería reflejar la información que se agregó al proyecto. Ahora, puede personalizar el diagrama de Gantt para que se ajuste a las necesidades del proyecto y lograr que la línea de tiempo luzca exactamente como tenía pensado. A continuación, se mencionan algunas opciones de personalización:</w:t>
      </w:r>
    </w:p>
    <w:p w14:paraId="6FAE53B5" w14:textId="77777777" w:rsidR="00F317D8" w:rsidRPr="001D0B47" w:rsidRDefault="00F317D8" w:rsidP="003E79A2">
      <w:pPr>
        <w:spacing w:line="276" w:lineRule="auto"/>
      </w:pPr>
    </w:p>
    <w:p w14:paraId="0DCE2DC9" w14:textId="77777777" w:rsidR="00F317D8" w:rsidRPr="001D0B47" w:rsidRDefault="00F317D8" w:rsidP="003E79A2">
      <w:pPr>
        <w:spacing w:line="276" w:lineRule="auto"/>
        <w:rPr>
          <w:u w:val="single"/>
        </w:rPr>
      </w:pPr>
      <w:r w:rsidRPr="001D0B47">
        <w:rPr>
          <w:u w:val="single"/>
        </w:rPr>
        <w:t>Agregar un título al diagrama de Gantt</w:t>
      </w:r>
    </w:p>
    <w:p w14:paraId="39BF2234" w14:textId="77777777" w:rsidR="00F317D8" w:rsidRPr="001D0B47" w:rsidRDefault="00F317D8" w:rsidP="003E79A2">
      <w:pPr>
        <w:numPr>
          <w:ilvl w:val="0"/>
          <w:numId w:val="11"/>
        </w:numPr>
        <w:spacing w:before="0" w:after="0" w:line="276" w:lineRule="auto"/>
        <w:ind w:right="5"/>
      </w:pPr>
      <w:r w:rsidRPr="001D0B47">
        <w:t>Haga clic en el título actual "Plantilla del diagrama de Gantt para Excel". Debería aparecer un recuadro debajo del texto.</w:t>
      </w:r>
    </w:p>
    <w:p w14:paraId="749008D8" w14:textId="77777777" w:rsidR="00F317D8" w:rsidRPr="001D0B47" w:rsidRDefault="00F317D8" w:rsidP="003E79A2">
      <w:pPr>
        <w:numPr>
          <w:ilvl w:val="0"/>
          <w:numId w:val="11"/>
        </w:numPr>
        <w:spacing w:before="0" w:after="0" w:line="276" w:lineRule="auto"/>
        <w:ind w:right="5"/>
      </w:pPr>
      <w:r w:rsidRPr="001D0B47">
        <w:t>Haga clic nuevamente dentro del cuadro y aparecerá el cursor.</w:t>
      </w:r>
    </w:p>
    <w:p w14:paraId="54B02C25" w14:textId="77777777" w:rsidR="00F317D8" w:rsidRPr="001D0B47" w:rsidRDefault="00F317D8" w:rsidP="003E79A2">
      <w:pPr>
        <w:numPr>
          <w:ilvl w:val="0"/>
          <w:numId w:val="11"/>
        </w:numPr>
        <w:spacing w:before="0" w:after="0" w:line="276" w:lineRule="auto"/>
        <w:ind w:right="5"/>
      </w:pPr>
      <w:r w:rsidRPr="001D0B47">
        <w:lastRenderedPageBreak/>
        <w:t>Para eliminar el título actual, resalte el texto y presione Eliminar en su teclado.</w:t>
      </w:r>
    </w:p>
    <w:p w14:paraId="059A7404" w14:textId="77777777" w:rsidR="00F317D8" w:rsidRPr="001D0B47" w:rsidRDefault="00F317D8" w:rsidP="003E79A2">
      <w:pPr>
        <w:numPr>
          <w:ilvl w:val="0"/>
          <w:numId w:val="11"/>
        </w:numPr>
        <w:spacing w:before="0" w:after="0" w:line="276" w:lineRule="auto"/>
        <w:ind w:right="5"/>
      </w:pPr>
      <w:r w:rsidRPr="001D0B47">
        <w:t>Introduzca el nuevo título para el diagrama de Gantt.</w:t>
      </w:r>
    </w:p>
    <w:p w14:paraId="11617880" w14:textId="77777777" w:rsidR="00F317D8" w:rsidRPr="001D0B47" w:rsidRDefault="00F317D8" w:rsidP="00F317D8">
      <w:pPr>
        <w:spacing w:line="276" w:lineRule="auto"/>
        <w:jc w:val="left"/>
      </w:pPr>
    </w:p>
    <w:p w14:paraId="63587F12" w14:textId="77777777" w:rsidR="00F317D8" w:rsidRPr="001D0B47" w:rsidRDefault="00F317D8" w:rsidP="00F317D8">
      <w:pPr>
        <w:spacing w:line="276" w:lineRule="auto"/>
        <w:jc w:val="left"/>
      </w:pPr>
      <w:r w:rsidRPr="001D0B47">
        <w:rPr>
          <w:noProof/>
        </w:rPr>
        <w:drawing>
          <wp:anchor distT="0" distB="0" distL="114300" distR="114300" simplePos="0" relativeHeight="251699200" behindDoc="1" locked="0" layoutInCell="1" allowOverlap="1" wp14:anchorId="43875488" wp14:editId="39C2C1A5">
            <wp:simplePos x="0" y="0"/>
            <wp:positionH relativeFrom="column">
              <wp:posOffset>-3810</wp:posOffset>
            </wp:positionH>
            <wp:positionV relativeFrom="paragraph">
              <wp:posOffset>109220</wp:posOffset>
            </wp:positionV>
            <wp:extent cx="5612130" cy="4556125"/>
            <wp:effectExtent l="0" t="0" r="7620" b="0"/>
            <wp:wrapTight wrapText="bothSides">
              <wp:wrapPolygon edited="0">
                <wp:start x="0" y="0"/>
                <wp:lineTo x="0" y="21495"/>
                <wp:lineTo x="21556" y="21495"/>
                <wp:lineTo x="21556" y="0"/>
                <wp:lineTo x="0" y="0"/>
              </wp:wrapPolygon>
            </wp:wrapTight>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0"/>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612130" cy="45561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50FB4B2" w14:textId="77777777" w:rsidR="00F317D8" w:rsidRPr="001D0B47" w:rsidRDefault="00F317D8" w:rsidP="003E79A2">
      <w:pPr>
        <w:spacing w:line="276" w:lineRule="auto"/>
        <w:rPr>
          <w:u w:val="single"/>
        </w:rPr>
      </w:pPr>
      <w:r w:rsidRPr="001D0B47">
        <w:rPr>
          <w:u w:val="single"/>
        </w:rPr>
        <w:t>Cambiar el texto y el color del título</w:t>
      </w:r>
    </w:p>
    <w:p w14:paraId="569404BA" w14:textId="77777777" w:rsidR="00F317D8" w:rsidRPr="001D0B47" w:rsidRDefault="00F317D8" w:rsidP="003E79A2">
      <w:pPr>
        <w:numPr>
          <w:ilvl w:val="0"/>
          <w:numId w:val="12"/>
        </w:numPr>
        <w:spacing w:before="0" w:after="0" w:line="276" w:lineRule="auto"/>
        <w:ind w:right="5"/>
      </w:pPr>
      <w:r w:rsidRPr="001D0B47">
        <w:t>Haga clic en el título. Debería aparecer un recuadro debajo del texto.</w:t>
      </w:r>
    </w:p>
    <w:p w14:paraId="07863B46" w14:textId="77777777" w:rsidR="00F317D8" w:rsidRPr="001D0B47" w:rsidRDefault="00F317D8" w:rsidP="003E79A2">
      <w:pPr>
        <w:numPr>
          <w:ilvl w:val="0"/>
          <w:numId w:val="12"/>
        </w:numPr>
        <w:spacing w:before="0" w:after="0" w:line="276" w:lineRule="auto"/>
        <w:ind w:right="5"/>
      </w:pPr>
      <w:r w:rsidRPr="001D0B47">
        <w:t>Haga clic con el botón derecho del mouse y seleccione Fuente.</w:t>
      </w:r>
    </w:p>
    <w:p w14:paraId="439CAEE4" w14:textId="77777777" w:rsidR="00F317D8" w:rsidRPr="001D0B47" w:rsidRDefault="00F317D8" w:rsidP="003E79A2">
      <w:pPr>
        <w:numPr>
          <w:ilvl w:val="0"/>
          <w:numId w:val="12"/>
        </w:numPr>
        <w:spacing w:before="0" w:after="0" w:line="276" w:lineRule="auto"/>
        <w:ind w:right="5"/>
      </w:pPr>
      <w:r w:rsidRPr="001D0B47">
        <w:t>En la ventana emergente, tiene la opción de cambiar la fuente y el estilo, tamaño y color de fuente.</w:t>
      </w:r>
    </w:p>
    <w:p w14:paraId="6CEE3F16" w14:textId="77777777" w:rsidR="00F317D8" w:rsidRPr="001D0B47" w:rsidRDefault="00F317D8" w:rsidP="003E79A2">
      <w:pPr>
        <w:numPr>
          <w:ilvl w:val="0"/>
          <w:numId w:val="12"/>
        </w:numPr>
        <w:spacing w:before="0" w:after="0" w:line="276" w:lineRule="auto"/>
        <w:ind w:right="5"/>
      </w:pPr>
      <w:r w:rsidRPr="001D0B47">
        <w:t>Tras haber implementado todos los cambios necesarios al título, seleccione Aceptar y se incorporarán los cambios al título.</w:t>
      </w:r>
    </w:p>
    <w:p w14:paraId="0AF71C2B" w14:textId="77777777" w:rsidR="00F317D8" w:rsidRPr="001D0B47" w:rsidRDefault="00F317D8" w:rsidP="00F317D8">
      <w:pPr>
        <w:spacing w:line="276" w:lineRule="auto"/>
        <w:jc w:val="left"/>
      </w:pPr>
    </w:p>
    <w:p w14:paraId="450043C2" w14:textId="77777777" w:rsidR="00F317D8" w:rsidRPr="001D0B47" w:rsidRDefault="005A1E20" w:rsidP="00F317D8">
      <w:pPr>
        <w:spacing w:line="276" w:lineRule="auto"/>
        <w:jc w:val="left"/>
      </w:pPr>
      <w:r w:rsidRPr="001D0B47">
        <w:rPr>
          <w:noProof/>
        </w:rPr>
        <w:lastRenderedPageBreak/>
        <w:drawing>
          <wp:anchor distT="0" distB="0" distL="114300" distR="114300" simplePos="0" relativeHeight="251700224" behindDoc="1" locked="0" layoutInCell="1" allowOverlap="1" wp14:anchorId="7F8BA16B" wp14:editId="2ABC74D7">
            <wp:simplePos x="0" y="0"/>
            <wp:positionH relativeFrom="column">
              <wp:posOffset>-1270</wp:posOffset>
            </wp:positionH>
            <wp:positionV relativeFrom="paragraph">
              <wp:posOffset>391</wp:posOffset>
            </wp:positionV>
            <wp:extent cx="5612130" cy="3475990"/>
            <wp:effectExtent l="0" t="0" r="7620" b="0"/>
            <wp:wrapTight wrapText="bothSides">
              <wp:wrapPolygon edited="0">
                <wp:start x="0" y="0"/>
                <wp:lineTo x="0" y="21426"/>
                <wp:lineTo x="21556" y="21426"/>
                <wp:lineTo x="21556" y="0"/>
                <wp:lineTo x="0" y="0"/>
              </wp:wrapPolygon>
            </wp:wrapTight>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612130" cy="34759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63454C6" w14:textId="77777777" w:rsidR="00F317D8" w:rsidRPr="001D0B47" w:rsidRDefault="00F317D8" w:rsidP="00F317D8">
      <w:pPr>
        <w:spacing w:line="276" w:lineRule="auto"/>
        <w:jc w:val="left"/>
      </w:pPr>
    </w:p>
    <w:p w14:paraId="10A50DF8" w14:textId="77777777" w:rsidR="00F317D8" w:rsidRPr="001D0B47" w:rsidRDefault="00F317D8" w:rsidP="003E79A2">
      <w:pPr>
        <w:spacing w:line="276" w:lineRule="auto"/>
        <w:rPr>
          <w:u w:val="single"/>
        </w:rPr>
      </w:pPr>
      <w:r w:rsidRPr="001D0B47">
        <w:rPr>
          <w:u w:val="single"/>
        </w:rPr>
        <w:t>Cambiar los colores de las barras de tareas del diagrama de Gantt.</w:t>
      </w:r>
    </w:p>
    <w:p w14:paraId="271594FF" w14:textId="77777777" w:rsidR="00F317D8" w:rsidRPr="001D0B47" w:rsidRDefault="00F317D8" w:rsidP="003E79A2">
      <w:pPr>
        <w:numPr>
          <w:ilvl w:val="0"/>
          <w:numId w:val="13"/>
        </w:numPr>
        <w:spacing w:before="0" w:after="0" w:line="276" w:lineRule="auto"/>
        <w:ind w:right="5"/>
      </w:pPr>
      <w:r w:rsidRPr="001D0B47">
        <w:t>Haga doble clic en la barra de tareas cuyo color desea cambiar. Asegúrese de seleccionar únicamente la barra de tareas individual y no todas las barras de tareas.</w:t>
      </w:r>
    </w:p>
    <w:p w14:paraId="0201D36E" w14:textId="77777777" w:rsidR="00F317D8" w:rsidRPr="001D0B47" w:rsidRDefault="00F317D8" w:rsidP="003E79A2">
      <w:pPr>
        <w:spacing w:line="276" w:lineRule="auto"/>
      </w:pPr>
    </w:p>
    <w:p w14:paraId="1B18DFCE" w14:textId="77777777" w:rsidR="00F317D8" w:rsidRPr="001D0B47" w:rsidRDefault="00F317D8" w:rsidP="003E79A2">
      <w:pPr>
        <w:numPr>
          <w:ilvl w:val="0"/>
          <w:numId w:val="13"/>
        </w:numPr>
        <w:spacing w:before="0" w:after="0" w:line="276" w:lineRule="auto"/>
        <w:ind w:right="5"/>
      </w:pPr>
      <w:r w:rsidRPr="001D0B47">
        <w:t>Haga clic con el botón derecho del mouse en la barra de tareas y seleccione Formato del punto de datos.</w:t>
      </w:r>
    </w:p>
    <w:p w14:paraId="244EA833" w14:textId="77777777" w:rsidR="00F317D8" w:rsidRPr="001D0B47" w:rsidRDefault="00F317D8" w:rsidP="003E79A2">
      <w:pPr>
        <w:spacing w:line="276" w:lineRule="auto"/>
      </w:pPr>
    </w:p>
    <w:p w14:paraId="78976625" w14:textId="77777777" w:rsidR="00F317D8" w:rsidRPr="001D0B47" w:rsidRDefault="00F317D8" w:rsidP="003E79A2">
      <w:pPr>
        <w:numPr>
          <w:ilvl w:val="0"/>
          <w:numId w:val="13"/>
        </w:numPr>
        <w:spacing w:before="0" w:after="0" w:line="276" w:lineRule="auto"/>
        <w:ind w:right="5"/>
      </w:pPr>
      <w:r w:rsidRPr="001D0B47">
        <w:t>En la ventana emergente, seleccione Relleno.</w:t>
      </w:r>
    </w:p>
    <w:p w14:paraId="63368D6E" w14:textId="77777777" w:rsidR="00F317D8" w:rsidRPr="001D0B47" w:rsidRDefault="00F317D8" w:rsidP="003E79A2">
      <w:pPr>
        <w:spacing w:line="276" w:lineRule="auto"/>
      </w:pPr>
    </w:p>
    <w:p w14:paraId="3EDC95B2" w14:textId="77777777" w:rsidR="00F317D8" w:rsidRPr="001D0B47" w:rsidRDefault="00F317D8" w:rsidP="003E79A2">
      <w:pPr>
        <w:numPr>
          <w:ilvl w:val="0"/>
          <w:numId w:val="13"/>
        </w:numPr>
        <w:spacing w:before="0" w:after="0" w:line="276" w:lineRule="auto"/>
        <w:ind w:right="5"/>
      </w:pPr>
      <w:r w:rsidRPr="001D0B47">
        <w:t>En el menú desplegable, elija el nuevo color de la barra de tareas y ajuste la transparencia de la barra en caso de ser necesario.</w:t>
      </w:r>
    </w:p>
    <w:p w14:paraId="2F67943F" w14:textId="77777777" w:rsidR="00F317D8" w:rsidRPr="001D0B47" w:rsidRDefault="00F317D8" w:rsidP="003E79A2">
      <w:pPr>
        <w:spacing w:line="276" w:lineRule="auto"/>
      </w:pPr>
    </w:p>
    <w:p w14:paraId="33AF12C6" w14:textId="77777777" w:rsidR="00F317D8" w:rsidRPr="001D0B47" w:rsidRDefault="00F317D8" w:rsidP="003E79A2">
      <w:pPr>
        <w:numPr>
          <w:ilvl w:val="0"/>
          <w:numId w:val="13"/>
        </w:numPr>
        <w:spacing w:before="0" w:after="0" w:line="276" w:lineRule="auto"/>
        <w:ind w:right="5"/>
      </w:pPr>
      <w:r w:rsidRPr="001D0B47">
        <w:t>Repita estos pasos para las otras barras de tareas que desea modificar.</w:t>
      </w:r>
    </w:p>
    <w:p w14:paraId="5E700042" w14:textId="77777777" w:rsidR="00F317D8" w:rsidRPr="001D0B47" w:rsidRDefault="00F317D8" w:rsidP="003E79A2">
      <w:pPr>
        <w:spacing w:line="276" w:lineRule="auto"/>
      </w:pPr>
    </w:p>
    <w:p w14:paraId="09C6C503" w14:textId="77777777" w:rsidR="00F317D8" w:rsidRPr="001D0B47" w:rsidRDefault="00F317D8" w:rsidP="003E79A2">
      <w:pPr>
        <w:spacing w:line="276" w:lineRule="auto"/>
      </w:pPr>
      <w:r w:rsidRPr="001D0B47">
        <w:t>Al cambiar los colores de las barras de tareas del diagrama de Gantt, puede organizar las tareas a nivel visual y lograr una mejor vista del proyecto y las tareas de los componentes. Así mismo, puede dividir las tareas de manera sencilla por recurso, persona asignada, equipo involucrado, etc.</w:t>
      </w:r>
    </w:p>
    <w:p w14:paraId="2980C02F" w14:textId="77777777" w:rsidR="00F317D8" w:rsidRPr="001D0B47" w:rsidRDefault="00F317D8" w:rsidP="00237CAE">
      <w:pPr>
        <w:spacing w:line="276" w:lineRule="auto"/>
        <w:rPr>
          <w:u w:val="single"/>
        </w:rPr>
      </w:pPr>
      <w:r w:rsidRPr="001D0B47">
        <w:rPr>
          <w:u w:val="single"/>
        </w:rPr>
        <w:lastRenderedPageBreak/>
        <w:t>Ampliar las barras de tareas</w:t>
      </w:r>
    </w:p>
    <w:p w14:paraId="4B59987A" w14:textId="77777777" w:rsidR="00F317D8" w:rsidRPr="001D0B47" w:rsidRDefault="00F317D8" w:rsidP="00237CAE">
      <w:pPr>
        <w:numPr>
          <w:ilvl w:val="0"/>
          <w:numId w:val="14"/>
        </w:numPr>
        <w:spacing w:before="0" w:after="0" w:line="276" w:lineRule="auto"/>
        <w:ind w:right="5"/>
      </w:pPr>
      <w:r w:rsidRPr="001D0B47">
        <w:t>Haga clic en la primera barra de tareas y seleccione Formato del punto de datos.</w:t>
      </w:r>
    </w:p>
    <w:p w14:paraId="473B4C26" w14:textId="77777777" w:rsidR="00F317D8" w:rsidRPr="001D0B47" w:rsidRDefault="00F317D8" w:rsidP="00237CAE">
      <w:pPr>
        <w:numPr>
          <w:ilvl w:val="0"/>
          <w:numId w:val="14"/>
        </w:numPr>
        <w:spacing w:before="0" w:after="0" w:line="276" w:lineRule="auto"/>
        <w:ind w:right="5"/>
      </w:pPr>
      <w:r w:rsidRPr="001D0B47">
        <w:t>En la ventana emergente, elija Opciones.</w:t>
      </w:r>
    </w:p>
    <w:p w14:paraId="48E520C0" w14:textId="77777777" w:rsidR="00F317D8" w:rsidRPr="001D0B47" w:rsidRDefault="00F317D8" w:rsidP="00237CAE">
      <w:pPr>
        <w:numPr>
          <w:ilvl w:val="0"/>
          <w:numId w:val="14"/>
        </w:numPr>
        <w:spacing w:before="0" w:after="0" w:line="276" w:lineRule="auto"/>
        <w:ind w:right="5"/>
      </w:pPr>
      <w:r w:rsidRPr="001D0B47">
        <w:t>Ajuste el porcentaje en el recuadro llamado Ancho de la distancia. Cuanto menor sea el porcentaje, más anchas serán las barras de tareas.</w:t>
      </w:r>
    </w:p>
    <w:p w14:paraId="19264284" w14:textId="77777777" w:rsidR="00F317D8" w:rsidRPr="001D0B47" w:rsidRDefault="00F317D8" w:rsidP="00237CAE">
      <w:pPr>
        <w:numPr>
          <w:ilvl w:val="0"/>
          <w:numId w:val="14"/>
        </w:numPr>
        <w:spacing w:before="0" w:after="0" w:line="276" w:lineRule="auto"/>
        <w:ind w:right="5"/>
      </w:pPr>
      <w:r w:rsidRPr="001D0B47">
        <w:t>Repita estos pasos para las otras barras de tareas que desea modificar.</w:t>
      </w:r>
    </w:p>
    <w:p w14:paraId="6BD2707B" w14:textId="77777777" w:rsidR="00F317D8" w:rsidRPr="001D0B47" w:rsidRDefault="00F317D8" w:rsidP="00F317D8">
      <w:pPr>
        <w:spacing w:line="276" w:lineRule="auto"/>
        <w:jc w:val="left"/>
      </w:pPr>
    </w:p>
    <w:p w14:paraId="0332172C" w14:textId="77777777" w:rsidR="00F317D8" w:rsidRPr="001D0B47" w:rsidRDefault="00F317D8" w:rsidP="00F317D8">
      <w:pPr>
        <w:spacing w:line="276" w:lineRule="auto"/>
        <w:jc w:val="left"/>
      </w:pPr>
      <w:r w:rsidRPr="001D0B47">
        <w:rPr>
          <w:noProof/>
        </w:rPr>
        <w:drawing>
          <wp:anchor distT="0" distB="0" distL="114300" distR="114300" simplePos="0" relativeHeight="251701248" behindDoc="1" locked="0" layoutInCell="1" allowOverlap="1" wp14:anchorId="1ADB3666" wp14:editId="66C295CF">
            <wp:simplePos x="0" y="0"/>
            <wp:positionH relativeFrom="column">
              <wp:posOffset>-3810</wp:posOffset>
            </wp:positionH>
            <wp:positionV relativeFrom="paragraph">
              <wp:posOffset>-1270</wp:posOffset>
            </wp:positionV>
            <wp:extent cx="5612130" cy="3951605"/>
            <wp:effectExtent l="0" t="0" r="7620" b="0"/>
            <wp:wrapTight wrapText="bothSides">
              <wp:wrapPolygon edited="0">
                <wp:start x="0" y="0"/>
                <wp:lineTo x="0" y="21451"/>
                <wp:lineTo x="21556" y="21451"/>
                <wp:lineTo x="21556" y="0"/>
                <wp:lineTo x="0" y="0"/>
              </wp:wrapPolygon>
            </wp:wrapTight>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2"/>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612130" cy="39516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3AFA975" w14:textId="77777777" w:rsidR="00F317D8" w:rsidRPr="001D0B47" w:rsidRDefault="00F317D8" w:rsidP="00237CAE">
      <w:pPr>
        <w:spacing w:line="276" w:lineRule="auto"/>
        <w:rPr>
          <w:u w:val="single"/>
        </w:rPr>
      </w:pPr>
      <w:r w:rsidRPr="001D0B47">
        <w:rPr>
          <w:u w:val="single"/>
        </w:rPr>
        <w:t>Ajustar las fechas mostradas</w:t>
      </w:r>
    </w:p>
    <w:p w14:paraId="7504C95E" w14:textId="77777777" w:rsidR="00F317D8" w:rsidRPr="001D0B47" w:rsidRDefault="00F317D8" w:rsidP="00237CAE">
      <w:pPr>
        <w:numPr>
          <w:ilvl w:val="0"/>
          <w:numId w:val="15"/>
        </w:numPr>
        <w:spacing w:before="0" w:after="0" w:line="276" w:lineRule="auto"/>
        <w:ind w:right="5"/>
      </w:pPr>
      <w:r w:rsidRPr="001D0B47">
        <w:t>Haga clic en una fecha en la parte superior del diagrama de Gantt. Debería aparecer un recuadro debajo de todas las fechas.</w:t>
      </w:r>
    </w:p>
    <w:p w14:paraId="53AE0027" w14:textId="77777777" w:rsidR="00F317D8" w:rsidRPr="001D0B47" w:rsidRDefault="00F317D8" w:rsidP="00237CAE">
      <w:pPr>
        <w:numPr>
          <w:ilvl w:val="0"/>
          <w:numId w:val="15"/>
        </w:numPr>
        <w:spacing w:before="0" w:after="0" w:line="276" w:lineRule="auto"/>
        <w:ind w:right="5"/>
      </w:pPr>
      <w:r w:rsidRPr="001D0B47">
        <w:t>Clic con el botón derecho en el recuadro y seleccione Formato del eje.</w:t>
      </w:r>
    </w:p>
    <w:p w14:paraId="5548AC50" w14:textId="77777777" w:rsidR="00F317D8" w:rsidRPr="001D0B47" w:rsidRDefault="00F317D8" w:rsidP="00237CAE">
      <w:pPr>
        <w:numPr>
          <w:ilvl w:val="0"/>
          <w:numId w:val="15"/>
        </w:numPr>
        <w:spacing w:before="0" w:after="0" w:line="276" w:lineRule="auto"/>
        <w:ind w:right="5"/>
      </w:pPr>
      <w:r w:rsidRPr="001D0B47">
        <w:t>En la ventana emergente, seleccione Escala.</w:t>
      </w:r>
    </w:p>
    <w:p w14:paraId="6007523A" w14:textId="77777777" w:rsidR="00F317D8" w:rsidRPr="001D0B47" w:rsidRDefault="00F317D8" w:rsidP="00237CAE">
      <w:pPr>
        <w:numPr>
          <w:ilvl w:val="0"/>
          <w:numId w:val="15"/>
        </w:numPr>
        <w:spacing w:before="0" w:after="0" w:line="276" w:lineRule="auto"/>
        <w:ind w:right="5"/>
      </w:pPr>
      <w:r w:rsidRPr="001D0B47">
        <w:t>Ajuste el número en el recuadro llamado Mínimo. Deberá ingresar los números en forma creciente para ajustar el espaciado de las barras y lograr que el diagrama tenga el aspecto deseado.</w:t>
      </w:r>
    </w:p>
    <w:p w14:paraId="13EA5AC2" w14:textId="77777777" w:rsidR="00F317D8" w:rsidRPr="001D0B47" w:rsidRDefault="00F317D8" w:rsidP="00F317D8">
      <w:pPr>
        <w:spacing w:line="276" w:lineRule="auto"/>
        <w:jc w:val="left"/>
      </w:pPr>
    </w:p>
    <w:p w14:paraId="20A8763B" w14:textId="77777777" w:rsidR="00F317D8" w:rsidRPr="001D0B47" w:rsidRDefault="00F317D8" w:rsidP="00F317D8">
      <w:pPr>
        <w:spacing w:line="276" w:lineRule="auto"/>
        <w:jc w:val="left"/>
      </w:pPr>
    </w:p>
    <w:p w14:paraId="79CC8049" w14:textId="77777777" w:rsidR="00F317D8" w:rsidRPr="001D0B47" w:rsidRDefault="00F317D8" w:rsidP="00F317D8">
      <w:pPr>
        <w:spacing w:line="276" w:lineRule="auto"/>
        <w:jc w:val="left"/>
      </w:pPr>
      <w:r w:rsidRPr="001D0B47">
        <w:rPr>
          <w:noProof/>
        </w:rPr>
        <w:lastRenderedPageBreak/>
        <w:drawing>
          <wp:anchor distT="0" distB="0" distL="114300" distR="114300" simplePos="0" relativeHeight="251702272" behindDoc="1" locked="0" layoutInCell="1" allowOverlap="1" wp14:anchorId="51FA0D3A" wp14:editId="00DA3A8C">
            <wp:simplePos x="0" y="0"/>
            <wp:positionH relativeFrom="column">
              <wp:posOffset>-10795</wp:posOffset>
            </wp:positionH>
            <wp:positionV relativeFrom="paragraph">
              <wp:posOffset>0</wp:posOffset>
            </wp:positionV>
            <wp:extent cx="5612130" cy="3754120"/>
            <wp:effectExtent l="0" t="0" r="7620" b="0"/>
            <wp:wrapTight wrapText="bothSides">
              <wp:wrapPolygon edited="0">
                <wp:start x="0" y="0"/>
                <wp:lineTo x="0" y="21483"/>
                <wp:lineTo x="21556" y="21483"/>
                <wp:lineTo x="21556" y="0"/>
                <wp:lineTo x="0" y="0"/>
              </wp:wrapPolygon>
            </wp:wrapTight>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3"/>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612130" cy="37541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5625BF8" w14:textId="77777777" w:rsidR="00F317D8" w:rsidRPr="001D0B47" w:rsidRDefault="00F317D8" w:rsidP="00F317D8">
      <w:pPr>
        <w:spacing w:line="276" w:lineRule="auto"/>
        <w:jc w:val="left"/>
        <w:rPr>
          <w:b/>
          <w:bCs/>
        </w:rPr>
      </w:pPr>
      <w:r w:rsidRPr="001D0B47">
        <w:rPr>
          <w:b/>
          <w:bCs/>
        </w:rPr>
        <w:t>Desafíos relacionados con la creación de un diagrama de Gantt en Excel</w:t>
      </w:r>
    </w:p>
    <w:p w14:paraId="196EFEDB" w14:textId="77777777" w:rsidR="00F317D8" w:rsidRPr="001D0B47" w:rsidRDefault="00F317D8" w:rsidP="00F317D8">
      <w:pPr>
        <w:spacing w:line="276" w:lineRule="auto"/>
        <w:jc w:val="left"/>
      </w:pPr>
    </w:p>
    <w:p w14:paraId="5233CF28" w14:textId="77777777" w:rsidR="00F317D8" w:rsidRPr="001D0B47" w:rsidRDefault="00F317D8" w:rsidP="00237CAE">
      <w:pPr>
        <w:spacing w:line="276" w:lineRule="auto"/>
      </w:pPr>
      <w:r w:rsidRPr="001D0B47">
        <w:t>El hecho de crear un diagrama de Gantt con Excel puede contribuir a la planificación del proyecto. Sin embargo, deberá enfrentarse a ciertos desafíos mientras trabaja para desarrollar una representación visual de su proyecto. Entre los desafíos, pueden mencionarse:</w:t>
      </w:r>
    </w:p>
    <w:p w14:paraId="289F02D5" w14:textId="77777777" w:rsidR="00F317D8" w:rsidRPr="001D0B47" w:rsidRDefault="00F317D8" w:rsidP="00237CAE">
      <w:pPr>
        <w:spacing w:line="276" w:lineRule="auto"/>
      </w:pPr>
    </w:p>
    <w:p w14:paraId="773C5BEC" w14:textId="77777777" w:rsidR="00F317D8" w:rsidRPr="001D0B47" w:rsidRDefault="00F317D8" w:rsidP="00237CAE">
      <w:pPr>
        <w:numPr>
          <w:ilvl w:val="0"/>
          <w:numId w:val="16"/>
        </w:numPr>
        <w:spacing w:before="0" w:after="0" w:line="276" w:lineRule="auto"/>
        <w:ind w:right="5"/>
      </w:pPr>
      <w:r w:rsidRPr="001D0B47">
        <w:rPr>
          <w:u w:val="single"/>
        </w:rPr>
        <w:t>Requiere de ajustes manuales</w:t>
      </w:r>
      <w:r w:rsidRPr="001D0B47">
        <w:t>: El diagrama no se redimensiona en forma automática, con lo cual, debe destinarse más tiempo al ajuste manual de las configuraciones de cada uno de los proyectos.</w:t>
      </w:r>
    </w:p>
    <w:p w14:paraId="619F75ED" w14:textId="77777777" w:rsidR="00F317D8" w:rsidRPr="001D0B47" w:rsidRDefault="00F317D8" w:rsidP="00237CAE">
      <w:pPr>
        <w:numPr>
          <w:ilvl w:val="0"/>
          <w:numId w:val="16"/>
        </w:numPr>
        <w:spacing w:before="0" w:after="0" w:line="276" w:lineRule="auto"/>
        <w:ind w:right="5"/>
      </w:pPr>
      <w:r w:rsidRPr="001D0B47">
        <w:rPr>
          <w:u w:val="single"/>
        </w:rPr>
        <w:t>No es posible etiquetar los días individuales</w:t>
      </w:r>
      <w:r w:rsidRPr="001D0B47">
        <w:t>: Esto puede dificultar la lectura del diagrama, ya que, en el diagrama, se incluyen fechas y períodos de tiempo más extensos.</w:t>
      </w:r>
    </w:p>
    <w:p w14:paraId="3D7BF56A" w14:textId="77777777" w:rsidR="00F317D8" w:rsidRPr="001D0B47" w:rsidRDefault="00F317D8" w:rsidP="00237CAE">
      <w:pPr>
        <w:numPr>
          <w:ilvl w:val="0"/>
          <w:numId w:val="16"/>
        </w:numPr>
        <w:spacing w:before="0" w:after="0" w:line="276" w:lineRule="auto"/>
        <w:ind w:right="5"/>
      </w:pPr>
      <w:r w:rsidRPr="001D0B47">
        <w:rPr>
          <w:u w:val="single"/>
        </w:rPr>
        <w:t>Sin actualizaciones automatizadas para los valores del diagrama</w:t>
      </w:r>
      <w:r w:rsidRPr="001D0B47">
        <w:t>: Los valores no se ajustan en forma automática cuando se los modifica o actualiza.</w:t>
      </w:r>
    </w:p>
    <w:p w14:paraId="5782C80F" w14:textId="77777777" w:rsidR="00F317D8" w:rsidRPr="001D0B47" w:rsidRDefault="00F317D8" w:rsidP="00237CAE">
      <w:pPr>
        <w:numPr>
          <w:ilvl w:val="0"/>
          <w:numId w:val="16"/>
        </w:numPr>
        <w:spacing w:before="0" w:after="0" w:line="276" w:lineRule="auto"/>
        <w:ind w:right="5"/>
      </w:pPr>
      <w:r w:rsidRPr="001D0B47">
        <w:rPr>
          <w:u w:val="single"/>
        </w:rPr>
        <w:t>Falta de control sobre la versión</w:t>
      </w:r>
      <w:r w:rsidRPr="001D0B47">
        <w:t>: Resulta difícil determinar si está trabajando con la versión más actualizada del diagrama, ya que el documento es estático y no se reflejan los cambios en tiempo real.</w:t>
      </w:r>
    </w:p>
    <w:p w14:paraId="4F41DE82" w14:textId="77777777" w:rsidR="00F317D8" w:rsidRPr="001D0B47" w:rsidRDefault="00F317D8" w:rsidP="00237CAE">
      <w:pPr>
        <w:numPr>
          <w:ilvl w:val="0"/>
          <w:numId w:val="16"/>
        </w:numPr>
        <w:spacing w:before="0" w:after="0" w:line="276" w:lineRule="auto"/>
        <w:ind w:right="5"/>
      </w:pPr>
      <w:r w:rsidRPr="001D0B47">
        <w:rPr>
          <w:u w:val="single"/>
        </w:rPr>
        <w:lastRenderedPageBreak/>
        <w:t>Imposibilidad de colaborar en tiempo real</w:t>
      </w:r>
      <w:r w:rsidRPr="001D0B47">
        <w:t>: No existe una manera sencilla de colaborar y compartir el diagrama de Gantt entre los miembros del equipo y las partes interesadas, lo que complica disponer de visibilidad en tiempo real y, también, la toma de decisiones.</w:t>
      </w:r>
    </w:p>
    <w:p w14:paraId="2D02131E" w14:textId="77777777" w:rsidR="00F317D8" w:rsidRPr="001D0B47" w:rsidRDefault="00F317D8" w:rsidP="00F317D8">
      <w:pPr>
        <w:spacing w:line="276" w:lineRule="auto"/>
        <w:jc w:val="left"/>
      </w:pPr>
    </w:p>
    <w:p w14:paraId="43A44356" w14:textId="77777777" w:rsidR="00F317D8" w:rsidRPr="001D0B47" w:rsidRDefault="00F317D8" w:rsidP="00692228">
      <w:pPr>
        <w:pStyle w:val="Ttulo2"/>
      </w:pPr>
      <w:bookmarkStart w:id="24" w:name="_Toc39231302"/>
      <w:bookmarkStart w:id="25" w:name="_Toc52020769"/>
      <w:r w:rsidRPr="001D0B47">
        <w:t>Presupuesto en los proyectos</w:t>
      </w:r>
      <w:bookmarkEnd w:id="24"/>
      <w:bookmarkEnd w:id="25"/>
      <w:r w:rsidRPr="001D0B47">
        <w:t xml:space="preserve"> </w:t>
      </w:r>
    </w:p>
    <w:p w14:paraId="0FB80121" w14:textId="77777777" w:rsidR="00F317D8" w:rsidRPr="001D0B47" w:rsidRDefault="00F317D8" w:rsidP="00F317D8">
      <w:pPr>
        <w:spacing w:line="276" w:lineRule="auto"/>
        <w:jc w:val="left"/>
      </w:pPr>
    </w:p>
    <w:p w14:paraId="210FFC06" w14:textId="77777777" w:rsidR="00F317D8" w:rsidRPr="00237CAE" w:rsidRDefault="00F317D8" w:rsidP="00237CAE">
      <w:pPr>
        <w:spacing w:line="276" w:lineRule="auto"/>
        <w:rPr>
          <w:rFonts w:cs="Tahoma"/>
          <w:szCs w:val="24"/>
        </w:rPr>
      </w:pPr>
      <w:r w:rsidRPr="00237CAE">
        <w:rPr>
          <w:rFonts w:cs="Tahoma"/>
          <w:szCs w:val="24"/>
        </w:rPr>
        <w:t>Crear el presupuesto de un proyecto es una de las tareas más desafiantes que el gestor de proyecto enfrentará durante el proceso de planificación. La habilidad de crear un presupuesto de proyecto eficiente es una de las aptitudes esenciales para cualquier gestor de proyecto, pero eso puede ser una tarea horrible, principalmente para gestores iniciantes.</w:t>
      </w:r>
    </w:p>
    <w:p w14:paraId="7D442C05" w14:textId="77777777" w:rsidR="00F317D8" w:rsidRPr="00237CAE" w:rsidRDefault="00F317D8" w:rsidP="00237CAE">
      <w:pPr>
        <w:spacing w:line="276" w:lineRule="auto"/>
        <w:rPr>
          <w:rFonts w:cs="Tahoma"/>
          <w:szCs w:val="24"/>
        </w:rPr>
      </w:pPr>
    </w:p>
    <w:p w14:paraId="3B59C4B6" w14:textId="77777777" w:rsidR="00F317D8" w:rsidRPr="00237CAE" w:rsidRDefault="00F317D8" w:rsidP="00237CAE">
      <w:pPr>
        <w:spacing w:line="276" w:lineRule="auto"/>
        <w:rPr>
          <w:rFonts w:cs="Tahoma"/>
          <w:szCs w:val="24"/>
        </w:rPr>
      </w:pPr>
      <w:r w:rsidRPr="00237CAE">
        <w:rPr>
          <w:rFonts w:cs="Tahoma"/>
          <w:szCs w:val="24"/>
        </w:rPr>
        <w:t>El presupuesto de proyecto es el costo total proyectado para completar un proyecto durante un período específico para obtener resultados específicos. Es la estimativa detallada de todos los costos necesarios para completar las tareas del proyecto.</w:t>
      </w:r>
    </w:p>
    <w:p w14:paraId="7DDC4E8F" w14:textId="77777777" w:rsidR="00F317D8" w:rsidRPr="00237CAE" w:rsidRDefault="00F317D8" w:rsidP="00237CAE">
      <w:pPr>
        <w:spacing w:line="276" w:lineRule="auto"/>
        <w:rPr>
          <w:rFonts w:cs="Tahoma"/>
          <w:szCs w:val="24"/>
        </w:rPr>
      </w:pPr>
      <w:r w:rsidRPr="00237CAE">
        <w:rPr>
          <w:rFonts w:cs="Tahoma"/>
          <w:szCs w:val="24"/>
        </w:rPr>
        <w:t>La buena noticia es que un buen y eficiente presupuesto puede ser fácilmente creado, principalmente, cuando usted sabe lo que debe ser incluido. Entonces, ¿qué debe ser incluido en el presupuesto?</w:t>
      </w:r>
    </w:p>
    <w:p w14:paraId="07BEB8FE" w14:textId="77777777" w:rsidR="00F317D8" w:rsidRPr="00237CAE" w:rsidRDefault="00F317D8" w:rsidP="00237CAE">
      <w:pPr>
        <w:spacing w:line="276" w:lineRule="auto"/>
        <w:rPr>
          <w:rFonts w:cs="Tahoma"/>
          <w:szCs w:val="24"/>
        </w:rPr>
      </w:pPr>
    </w:p>
    <w:p w14:paraId="3ACB9143" w14:textId="77777777" w:rsidR="00F317D8" w:rsidRPr="00237CAE" w:rsidRDefault="00F317D8" w:rsidP="00237CAE">
      <w:pPr>
        <w:spacing w:line="276" w:lineRule="auto"/>
        <w:rPr>
          <w:rFonts w:cs="Tahoma"/>
          <w:szCs w:val="24"/>
        </w:rPr>
      </w:pPr>
      <w:r w:rsidRPr="00237CAE">
        <w:rPr>
          <w:rFonts w:cs="Tahoma"/>
          <w:b/>
          <w:bCs/>
          <w:szCs w:val="24"/>
        </w:rPr>
        <w:t>Costos directos</w:t>
      </w:r>
    </w:p>
    <w:p w14:paraId="2E907887" w14:textId="77777777" w:rsidR="00F317D8" w:rsidRPr="00237CAE" w:rsidRDefault="00F317D8" w:rsidP="00237CAE">
      <w:pPr>
        <w:spacing w:line="276" w:lineRule="auto"/>
        <w:rPr>
          <w:rFonts w:cs="Tahoma"/>
          <w:szCs w:val="24"/>
        </w:rPr>
      </w:pPr>
      <w:r w:rsidRPr="00237CAE">
        <w:rPr>
          <w:rFonts w:cs="Tahoma"/>
          <w:szCs w:val="24"/>
        </w:rPr>
        <w:t>Los costos directos son aquellos gastos que son directamente relacionados al proyecto y pueden ser identificados, mensurados y controlados con precisión. En un proyecto, los costos directos son referentes a materiales y mano de obra que son aplicados directamente y exclusivamente en la ejecución del proyecto en cuestión.</w:t>
      </w:r>
    </w:p>
    <w:p w14:paraId="776CADEE" w14:textId="77777777" w:rsidR="00F317D8" w:rsidRPr="00237CAE" w:rsidRDefault="00F317D8" w:rsidP="00237CAE">
      <w:pPr>
        <w:spacing w:line="276" w:lineRule="auto"/>
        <w:rPr>
          <w:rFonts w:cs="Tahoma"/>
          <w:szCs w:val="24"/>
        </w:rPr>
      </w:pPr>
      <w:r w:rsidRPr="00237CAE">
        <w:rPr>
          <w:rFonts w:cs="Tahoma"/>
          <w:szCs w:val="24"/>
        </w:rPr>
        <w:t>Un ejemplo de costo directo sería la subcontratación de mano de obra específica para la ejecución de una actividad de un proyecto.</w:t>
      </w:r>
    </w:p>
    <w:p w14:paraId="1F5969F7" w14:textId="77777777" w:rsidR="0022520E" w:rsidRPr="00237CAE" w:rsidRDefault="0022520E" w:rsidP="00237CAE">
      <w:pPr>
        <w:spacing w:line="276" w:lineRule="auto"/>
        <w:rPr>
          <w:rFonts w:cs="Tahoma"/>
          <w:szCs w:val="24"/>
        </w:rPr>
      </w:pPr>
    </w:p>
    <w:p w14:paraId="4442EECA" w14:textId="77777777" w:rsidR="00F317D8" w:rsidRPr="00237CAE" w:rsidRDefault="00F317D8" w:rsidP="00237CAE">
      <w:pPr>
        <w:spacing w:line="276" w:lineRule="auto"/>
        <w:rPr>
          <w:rFonts w:cs="Tahoma"/>
          <w:szCs w:val="24"/>
        </w:rPr>
      </w:pPr>
      <w:r w:rsidRPr="00237CAE">
        <w:rPr>
          <w:rFonts w:cs="Tahoma"/>
          <w:b/>
          <w:bCs/>
          <w:szCs w:val="24"/>
        </w:rPr>
        <w:t>Costos indirectos</w:t>
      </w:r>
    </w:p>
    <w:p w14:paraId="56CF8EDA" w14:textId="77777777" w:rsidR="00F317D8" w:rsidRPr="00237CAE" w:rsidRDefault="00F317D8" w:rsidP="00237CAE">
      <w:pPr>
        <w:spacing w:line="276" w:lineRule="auto"/>
        <w:rPr>
          <w:rFonts w:cs="Tahoma"/>
          <w:szCs w:val="24"/>
        </w:rPr>
      </w:pPr>
      <w:r w:rsidRPr="00237CAE">
        <w:rPr>
          <w:rFonts w:cs="Tahoma"/>
          <w:szCs w:val="24"/>
        </w:rPr>
        <w:t>Los costos indirectos son aquellos costos que ayudan a la empresa a realizar sus actividades diarias, pero no pueden ser fácilmente rastreadas. Siendo así, esos costos no pueden ser vinculados a un proyecto o servicio específico.</w:t>
      </w:r>
    </w:p>
    <w:p w14:paraId="73A8285E" w14:textId="77777777" w:rsidR="00F317D8" w:rsidRPr="00237CAE" w:rsidRDefault="00F317D8" w:rsidP="00237CAE">
      <w:pPr>
        <w:spacing w:line="276" w:lineRule="auto"/>
        <w:rPr>
          <w:rFonts w:cs="Tahoma"/>
          <w:szCs w:val="24"/>
        </w:rPr>
      </w:pPr>
    </w:p>
    <w:p w14:paraId="1521A2ED" w14:textId="77777777" w:rsidR="00F317D8" w:rsidRPr="00237CAE" w:rsidRDefault="00F317D8" w:rsidP="00237CAE">
      <w:pPr>
        <w:spacing w:line="276" w:lineRule="auto"/>
        <w:rPr>
          <w:rFonts w:cs="Tahoma"/>
          <w:szCs w:val="24"/>
        </w:rPr>
      </w:pPr>
      <w:r w:rsidRPr="00237CAE">
        <w:rPr>
          <w:rFonts w:cs="Tahoma"/>
          <w:szCs w:val="24"/>
        </w:rPr>
        <w:t>Ejemplos de costos indirectos incluyen:</w:t>
      </w:r>
    </w:p>
    <w:p w14:paraId="46740C7A" w14:textId="77777777" w:rsidR="00F317D8" w:rsidRPr="00237CAE" w:rsidRDefault="00F317D8" w:rsidP="00237CAE">
      <w:pPr>
        <w:numPr>
          <w:ilvl w:val="0"/>
          <w:numId w:val="17"/>
        </w:numPr>
        <w:spacing w:before="0" w:after="0" w:line="276" w:lineRule="auto"/>
        <w:ind w:right="5"/>
        <w:rPr>
          <w:rFonts w:cs="Tahoma"/>
          <w:szCs w:val="24"/>
        </w:rPr>
      </w:pPr>
      <w:r w:rsidRPr="00237CAE">
        <w:rPr>
          <w:rFonts w:cs="Tahoma"/>
          <w:szCs w:val="24"/>
        </w:rPr>
        <w:t>Alquiler</w:t>
      </w:r>
    </w:p>
    <w:p w14:paraId="6D0F8EDE" w14:textId="77777777" w:rsidR="00F317D8" w:rsidRPr="00237CAE" w:rsidRDefault="00F317D8" w:rsidP="00237CAE">
      <w:pPr>
        <w:numPr>
          <w:ilvl w:val="0"/>
          <w:numId w:val="17"/>
        </w:numPr>
        <w:spacing w:before="0" w:after="0" w:line="276" w:lineRule="auto"/>
        <w:ind w:right="5"/>
        <w:rPr>
          <w:rFonts w:cs="Tahoma"/>
          <w:szCs w:val="24"/>
        </w:rPr>
      </w:pPr>
      <w:r w:rsidRPr="00237CAE">
        <w:rPr>
          <w:rFonts w:cs="Tahoma"/>
          <w:szCs w:val="24"/>
        </w:rPr>
        <w:t>Agua, luz, teléfono, internet</w:t>
      </w:r>
    </w:p>
    <w:p w14:paraId="08E8BFBB" w14:textId="77777777" w:rsidR="00F317D8" w:rsidRPr="00237CAE" w:rsidRDefault="00F317D8" w:rsidP="00237CAE">
      <w:pPr>
        <w:numPr>
          <w:ilvl w:val="0"/>
          <w:numId w:val="17"/>
        </w:numPr>
        <w:spacing w:before="0" w:after="0" w:line="276" w:lineRule="auto"/>
        <w:ind w:right="5"/>
        <w:rPr>
          <w:rFonts w:cs="Tahoma"/>
          <w:szCs w:val="24"/>
        </w:rPr>
      </w:pPr>
      <w:r w:rsidRPr="00237CAE">
        <w:rPr>
          <w:rFonts w:cs="Tahoma"/>
          <w:szCs w:val="24"/>
        </w:rPr>
        <w:lastRenderedPageBreak/>
        <w:t>Servicio de seguridad y limpieza patrimonial</w:t>
      </w:r>
    </w:p>
    <w:p w14:paraId="64101DC2" w14:textId="77777777" w:rsidR="00F317D8" w:rsidRPr="00237CAE" w:rsidRDefault="00F317D8" w:rsidP="00237CAE">
      <w:pPr>
        <w:numPr>
          <w:ilvl w:val="0"/>
          <w:numId w:val="17"/>
        </w:numPr>
        <w:spacing w:before="0" w:after="0" w:line="276" w:lineRule="auto"/>
        <w:ind w:right="5"/>
        <w:rPr>
          <w:rFonts w:cs="Tahoma"/>
          <w:szCs w:val="24"/>
        </w:rPr>
      </w:pPr>
      <w:r w:rsidRPr="00237CAE">
        <w:rPr>
          <w:rFonts w:cs="Tahoma"/>
          <w:szCs w:val="24"/>
        </w:rPr>
        <w:t>Mantenimiento de máquinas</w:t>
      </w:r>
    </w:p>
    <w:p w14:paraId="5952777D" w14:textId="77777777" w:rsidR="00F317D8" w:rsidRPr="00237CAE" w:rsidRDefault="00F317D8" w:rsidP="00237CAE">
      <w:pPr>
        <w:numPr>
          <w:ilvl w:val="0"/>
          <w:numId w:val="17"/>
        </w:numPr>
        <w:spacing w:before="0" w:after="0" w:line="276" w:lineRule="auto"/>
        <w:ind w:right="5"/>
        <w:rPr>
          <w:rFonts w:cs="Tahoma"/>
          <w:szCs w:val="24"/>
        </w:rPr>
      </w:pPr>
    </w:p>
    <w:p w14:paraId="4BBED259" w14:textId="77777777" w:rsidR="00F317D8" w:rsidRPr="00237CAE" w:rsidRDefault="00F317D8" w:rsidP="00237CAE">
      <w:pPr>
        <w:spacing w:line="276" w:lineRule="auto"/>
        <w:rPr>
          <w:rFonts w:cs="Tahoma"/>
          <w:szCs w:val="24"/>
        </w:rPr>
      </w:pPr>
      <w:r w:rsidRPr="00237CAE">
        <w:rPr>
          <w:rFonts w:cs="Tahoma"/>
          <w:b/>
          <w:bCs/>
          <w:szCs w:val="24"/>
        </w:rPr>
        <w:t>Costos fijos y variables</w:t>
      </w:r>
    </w:p>
    <w:p w14:paraId="7298754C" w14:textId="77777777" w:rsidR="00F317D8" w:rsidRPr="00237CAE" w:rsidRDefault="00F317D8" w:rsidP="00237CAE">
      <w:pPr>
        <w:spacing w:line="276" w:lineRule="auto"/>
        <w:rPr>
          <w:rFonts w:cs="Tahoma"/>
          <w:szCs w:val="24"/>
        </w:rPr>
      </w:pPr>
      <w:r w:rsidRPr="00237CAE">
        <w:rPr>
          <w:rFonts w:cs="Tahoma"/>
          <w:szCs w:val="24"/>
        </w:rPr>
        <w:t>Los costos fijos son aquellos que no alteran el valor, independientemente de la duración del proyecto. Vamos a imaginar que su empresa está haciendo un proyecto en una vía pública y le gustaría hacer una campaña publicitaria divulgando los beneficios de la obra.</w:t>
      </w:r>
    </w:p>
    <w:p w14:paraId="5DD8E410" w14:textId="77777777" w:rsidR="00F317D8" w:rsidRPr="00237CAE" w:rsidRDefault="00F317D8" w:rsidP="00237CAE">
      <w:pPr>
        <w:spacing w:line="276" w:lineRule="auto"/>
        <w:rPr>
          <w:rFonts w:cs="Tahoma"/>
          <w:szCs w:val="24"/>
        </w:rPr>
      </w:pPr>
      <w:r w:rsidRPr="00237CAE">
        <w:rPr>
          <w:rFonts w:cs="Tahoma"/>
          <w:szCs w:val="24"/>
        </w:rPr>
        <w:t>Su gasto con esa campaña publicitaria es un costo fijo, ya que no va a alterar si hubiere atraso en la entrega de la obra.</w:t>
      </w:r>
    </w:p>
    <w:p w14:paraId="64B2129A" w14:textId="77777777" w:rsidR="00F317D8" w:rsidRPr="00237CAE" w:rsidRDefault="00F317D8" w:rsidP="00237CAE">
      <w:pPr>
        <w:spacing w:line="276" w:lineRule="auto"/>
        <w:rPr>
          <w:rFonts w:cs="Tahoma"/>
          <w:szCs w:val="24"/>
        </w:rPr>
      </w:pPr>
    </w:p>
    <w:p w14:paraId="1E808127" w14:textId="77777777" w:rsidR="00F317D8" w:rsidRPr="00237CAE" w:rsidRDefault="00F317D8" w:rsidP="00237CAE">
      <w:pPr>
        <w:spacing w:line="276" w:lineRule="auto"/>
        <w:rPr>
          <w:rFonts w:cs="Tahoma"/>
          <w:szCs w:val="24"/>
        </w:rPr>
      </w:pPr>
      <w:r w:rsidRPr="00237CAE">
        <w:rPr>
          <w:rFonts w:cs="Tahoma"/>
          <w:szCs w:val="24"/>
        </w:rPr>
        <w:t>Ya los costos variables variarán relativamente a unidades utilizadas durante el proyecto. Usando el mismo ejemplo de la obra en una vía pública, si su empresa precisó alquilar una máquina para ejecutar parte de la obra, y hubiere un atraso, los gastos con el alquiler de esa máquina aumentarán.</w:t>
      </w:r>
    </w:p>
    <w:p w14:paraId="42E77B87" w14:textId="77777777" w:rsidR="00F317D8" w:rsidRPr="00237CAE" w:rsidRDefault="00F317D8" w:rsidP="00237CAE">
      <w:pPr>
        <w:spacing w:line="276" w:lineRule="auto"/>
        <w:rPr>
          <w:rFonts w:cs="Tahoma"/>
          <w:szCs w:val="24"/>
        </w:rPr>
      </w:pPr>
    </w:p>
    <w:p w14:paraId="457AB306" w14:textId="77777777" w:rsidR="00F317D8" w:rsidRPr="00237CAE" w:rsidRDefault="00F317D8" w:rsidP="00237CAE">
      <w:pPr>
        <w:spacing w:line="276" w:lineRule="auto"/>
        <w:rPr>
          <w:rFonts w:cs="Tahoma"/>
          <w:szCs w:val="24"/>
        </w:rPr>
      </w:pPr>
      <w:r w:rsidRPr="00237CAE">
        <w:rPr>
          <w:rFonts w:cs="Tahoma"/>
          <w:szCs w:val="24"/>
        </w:rPr>
        <w:t>De la misma forma, si la obra acaba antes del plazo previsto, sus gastos con el alquiler de la máquina disminuirán.</w:t>
      </w:r>
    </w:p>
    <w:p w14:paraId="0F32C3E0" w14:textId="77777777" w:rsidR="00F317D8" w:rsidRPr="00237CAE" w:rsidRDefault="00F317D8" w:rsidP="00237CAE">
      <w:pPr>
        <w:spacing w:line="276" w:lineRule="auto"/>
        <w:rPr>
          <w:rFonts w:cs="Tahoma"/>
          <w:szCs w:val="24"/>
        </w:rPr>
      </w:pPr>
    </w:p>
    <w:p w14:paraId="299121EC" w14:textId="77777777" w:rsidR="00F317D8" w:rsidRPr="00237CAE" w:rsidRDefault="00F317D8" w:rsidP="00237CAE">
      <w:pPr>
        <w:spacing w:line="276" w:lineRule="auto"/>
        <w:rPr>
          <w:rFonts w:cs="Tahoma"/>
          <w:szCs w:val="24"/>
        </w:rPr>
      </w:pPr>
      <w:r w:rsidRPr="00237CAE">
        <w:rPr>
          <w:rFonts w:cs="Tahoma"/>
          <w:b/>
          <w:bCs/>
          <w:szCs w:val="24"/>
        </w:rPr>
        <w:t>Mano de obra y materiales</w:t>
      </w:r>
    </w:p>
    <w:p w14:paraId="3FCF2164" w14:textId="77777777" w:rsidR="00F317D8" w:rsidRPr="00237CAE" w:rsidRDefault="00F317D8" w:rsidP="00237CAE">
      <w:pPr>
        <w:spacing w:line="276" w:lineRule="auto"/>
        <w:rPr>
          <w:rFonts w:cs="Tahoma"/>
          <w:szCs w:val="24"/>
        </w:rPr>
      </w:pPr>
      <w:r w:rsidRPr="00237CAE">
        <w:rPr>
          <w:rFonts w:cs="Tahoma"/>
          <w:szCs w:val="24"/>
        </w:rPr>
        <w:t>El costo de mano de obra es la suma de todos los salarios abonados a los funcionarios involucrados en el proyecto, además de beneficios e impuestos abonados por el empleador. Esos costos también pueden ser divididos y clasificados como costo directo e indirecto.</w:t>
      </w:r>
    </w:p>
    <w:p w14:paraId="0840DE2F" w14:textId="77777777" w:rsidR="00F317D8" w:rsidRPr="00237CAE" w:rsidRDefault="00F317D8" w:rsidP="00237CAE">
      <w:pPr>
        <w:spacing w:line="276" w:lineRule="auto"/>
        <w:rPr>
          <w:rFonts w:cs="Tahoma"/>
          <w:szCs w:val="24"/>
        </w:rPr>
      </w:pPr>
    </w:p>
    <w:p w14:paraId="3B987748" w14:textId="77777777" w:rsidR="00F317D8" w:rsidRPr="00237CAE" w:rsidRDefault="00F317D8" w:rsidP="00237CAE">
      <w:pPr>
        <w:spacing w:line="276" w:lineRule="auto"/>
        <w:rPr>
          <w:rFonts w:cs="Tahoma"/>
          <w:szCs w:val="24"/>
        </w:rPr>
      </w:pPr>
      <w:r w:rsidRPr="00237CAE">
        <w:rPr>
          <w:rFonts w:cs="Tahoma"/>
          <w:szCs w:val="24"/>
        </w:rPr>
        <w:t>Ya los costos de materiales se refieren a todo valor invertido en materia prima para la ejecución del proyecto. En un proyecto de construcción de un predio, eso puede incluir; cemento, ladrillos, materiales hidráulicos, materiales eléctricos, etc.</w:t>
      </w:r>
    </w:p>
    <w:p w14:paraId="6324E690" w14:textId="77777777" w:rsidR="00F317D8" w:rsidRPr="00237CAE" w:rsidRDefault="00F317D8" w:rsidP="00237CAE">
      <w:pPr>
        <w:spacing w:line="276" w:lineRule="auto"/>
        <w:rPr>
          <w:rFonts w:cs="Tahoma"/>
          <w:szCs w:val="24"/>
        </w:rPr>
      </w:pPr>
      <w:r w:rsidRPr="00237CAE">
        <w:rPr>
          <w:rFonts w:cs="Tahoma"/>
          <w:szCs w:val="24"/>
        </w:rPr>
        <w:t>El costo de materiales sumado al costo de mano de obra le ayudará a determinar el costo total de ejecución del proyecto.</w:t>
      </w:r>
    </w:p>
    <w:p w14:paraId="19AE0140" w14:textId="77777777" w:rsidR="00F317D8" w:rsidRPr="00237CAE" w:rsidRDefault="00F317D8" w:rsidP="00237CAE">
      <w:pPr>
        <w:spacing w:line="276" w:lineRule="auto"/>
        <w:rPr>
          <w:rFonts w:cs="Tahoma"/>
          <w:szCs w:val="24"/>
        </w:rPr>
      </w:pPr>
    </w:p>
    <w:p w14:paraId="4372AD0C" w14:textId="77777777" w:rsidR="00F317D8" w:rsidRPr="00237CAE" w:rsidRDefault="00F317D8" w:rsidP="00237CAE">
      <w:pPr>
        <w:spacing w:line="276" w:lineRule="auto"/>
        <w:rPr>
          <w:rFonts w:cs="Tahoma"/>
          <w:szCs w:val="24"/>
        </w:rPr>
      </w:pPr>
      <w:r w:rsidRPr="00237CAE">
        <w:rPr>
          <w:rFonts w:cs="Tahoma"/>
          <w:b/>
          <w:bCs/>
          <w:szCs w:val="24"/>
        </w:rPr>
        <w:t>Costos de viajes</w:t>
      </w:r>
    </w:p>
    <w:p w14:paraId="21657310" w14:textId="77777777" w:rsidR="00F317D8" w:rsidRPr="00237CAE" w:rsidRDefault="00F317D8" w:rsidP="00237CAE">
      <w:pPr>
        <w:spacing w:line="276" w:lineRule="auto"/>
        <w:rPr>
          <w:rFonts w:cs="Tahoma"/>
          <w:szCs w:val="24"/>
        </w:rPr>
      </w:pPr>
      <w:r w:rsidRPr="00237CAE">
        <w:rPr>
          <w:rFonts w:cs="Tahoma"/>
          <w:szCs w:val="24"/>
        </w:rPr>
        <w:t>Si usted está planificando un proyecto que exige algún tipo de viaje, eso también debe ser incluido en su planificación presupuestaria. Esos gastos son aquellos asociados con el viaje en el que el objetivo está directamente vinculado a actividades directas del proyecto.</w:t>
      </w:r>
    </w:p>
    <w:p w14:paraId="4BFBEE26" w14:textId="77777777" w:rsidR="00F317D8" w:rsidRPr="00237CAE" w:rsidRDefault="00F317D8" w:rsidP="00237CAE">
      <w:pPr>
        <w:spacing w:line="276" w:lineRule="auto"/>
        <w:rPr>
          <w:rFonts w:cs="Tahoma"/>
          <w:szCs w:val="24"/>
        </w:rPr>
      </w:pPr>
    </w:p>
    <w:p w14:paraId="1AEC10A2" w14:textId="77777777" w:rsidR="00F317D8" w:rsidRPr="00237CAE" w:rsidRDefault="00F317D8" w:rsidP="00237CAE">
      <w:pPr>
        <w:spacing w:line="276" w:lineRule="auto"/>
        <w:rPr>
          <w:rFonts w:cs="Tahoma"/>
          <w:szCs w:val="24"/>
        </w:rPr>
      </w:pPr>
      <w:r w:rsidRPr="00237CAE">
        <w:rPr>
          <w:rFonts w:cs="Tahoma"/>
          <w:szCs w:val="24"/>
        </w:rPr>
        <w:lastRenderedPageBreak/>
        <w:t>Ejemplos de costos de viajes incluyen: viajes aéreos y transportes locales, alquiler de vehículos, hospedaje y alimentación (durante el viaje). ¡Pero esté atento! Los gastos extravagantes, lujosos y de uso personal no deben ser incluidos.</w:t>
      </w:r>
    </w:p>
    <w:p w14:paraId="6D46CEBF" w14:textId="77777777" w:rsidR="00F317D8" w:rsidRPr="00237CAE" w:rsidRDefault="00F317D8" w:rsidP="00237CAE">
      <w:pPr>
        <w:spacing w:line="276" w:lineRule="auto"/>
        <w:rPr>
          <w:rFonts w:cs="Tahoma"/>
          <w:szCs w:val="24"/>
        </w:rPr>
      </w:pPr>
      <w:r w:rsidRPr="00237CAE">
        <w:rPr>
          <w:rFonts w:cs="Tahoma"/>
          <w:szCs w:val="24"/>
        </w:rPr>
        <w:t>En ese caso, es siempre bueno imponer un límite diario que puede ser gastado.</w:t>
      </w:r>
    </w:p>
    <w:p w14:paraId="5076628E" w14:textId="77777777" w:rsidR="00F317D8" w:rsidRPr="00237CAE" w:rsidRDefault="00F317D8" w:rsidP="00237CAE">
      <w:pPr>
        <w:spacing w:line="276" w:lineRule="auto"/>
        <w:rPr>
          <w:rFonts w:cs="Tahoma"/>
          <w:szCs w:val="24"/>
        </w:rPr>
      </w:pPr>
    </w:p>
    <w:p w14:paraId="68AFD473" w14:textId="77777777" w:rsidR="00F317D8" w:rsidRPr="00237CAE" w:rsidRDefault="00D45A03" w:rsidP="00237CAE">
      <w:pPr>
        <w:spacing w:line="276" w:lineRule="auto"/>
        <w:rPr>
          <w:rFonts w:cs="Tahoma"/>
          <w:szCs w:val="24"/>
        </w:rPr>
      </w:pPr>
      <w:hyperlink r:id="rId46" w:history="1">
        <w:r w:rsidR="00F317D8" w:rsidRPr="00237CAE">
          <w:rPr>
            <w:rStyle w:val="Hipervnculo"/>
            <w:rFonts w:cs="Tahoma"/>
            <w:szCs w:val="24"/>
          </w:rPr>
          <w:t>Ejemplo</w:t>
        </w:r>
      </w:hyperlink>
    </w:p>
    <w:p w14:paraId="3C762B13" w14:textId="77777777" w:rsidR="00F317D8" w:rsidRPr="00237CAE" w:rsidRDefault="00F317D8" w:rsidP="00237CAE">
      <w:pPr>
        <w:spacing w:line="276" w:lineRule="auto"/>
        <w:rPr>
          <w:rFonts w:cs="Tahoma"/>
          <w:szCs w:val="24"/>
        </w:rPr>
      </w:pPr>
    </w:p>
    <w:p w14:paraId="1C5F55F1" w14:textId="77777777" w:rsidR="00AB2DF6" w:rsidRPr="00237CAE" w:rsidRDefault="00166E4C" w:rsidP="00237CAE">
      <w:pPr>
        <w:pStyle w:val="Ttulo2"/>
        <w:jc w:val="both"/>
        <w:rPr>
          <w:sz w:val="24"/>
          <w:szCs w:val="24"/>
        </w:rPr>
      </w:pPr>
      <w:bookmarkStart w:id="26" w:name="_Toc52020770"/>
      <w:r w:rsidRPr="00237CAE">
        <w:rPr>
          <w:sz w:val="24"/>
          <w:szCs w:val="24"/>
        </w:rPr>
        <w:t>Proyección Dinámica</w:t>
      </w:r>
      <w:bookmarkEnd w:id="26"/>
    </w:p>
    <w:p w14:paraId="1070B075" w14:textId="77777777" w:rsidR="00166E4C" w:rsidRPr="00237CAE" w:rsidRDefault="00166E4C" w:rsidP="00237CAE">
      <w:pPr>
        <w:tabs>
          <w:tab w:val="left" w:pos="3075"/>
        </w:tabs>
        <w:rPr>
          <w:rFonts w:cs="Tahoma"/>
          <w:szCs w:val="24"/>
        </w:rPr>
      </w:pPr>
    </w:p>
    <w:p w14:paraId="4E2E2AEE" w14:textId="77777777" w:rsidR="00AB2DF6" w:rsidRPr="00237CAE" w:rsidRDefault="00166E4C" w:rsidP="00237CAE">
      <w:pPr>
        <w:tabs>
          <w:tab w:val="left" w:pos="3075"/>
        </w:tabs>
        <w:rPr>
          <w:rFonts w:cs="Tahoma"/>
          <w:szCs w:val="24"/>
        </w:rPr>
      </w:pPr>
      <w:r w:rsidRPr="00237CAE">
        <w:rPr>
          <w:rFonts w:cs="Tahoma"/>
          <w:szCs w:val="24"/>
        </w:rPr>
        <w:t>El emprendedor debe apoyar sus proyecciones financieras en análisis y cifras realistas sobre el entorno, el sector, los competidores, los clientes, etc. A partir de la resolución de las siguientes preguntas el emprendedor tendrá un punto de partida para empezar a realizar las proyecciones sobre su negocio teniendo en cuenta:</w:t>
      </w:r>
    </w:p>
    <w:p w14:paraId="5C31CFAA" w14:textId="77777777" w:rsidR="00AB2DF6" w:rsidRPr="00237CAE" w:rsidRDefault="00AB2DF6" w:rsidP="00237CAE">
      <w:pPr>
        <w:spacing w:line="276" w:lineRule="auto"/>
        <w:rPr>
          <w:rFonts w:cs="Tahoma"/>
          <w:szCs w:val="24"/>
        </w:rPr>
      </w:pPr>
    </w:p>
    <w:p w14:paraId="7DF8997A" w14:textId="77777777" w:rsidR="00656F6D" w:rsidRPr="00237CAE" w:rsidRDefault="00933043" w:rsidP="00237CAE">
      <w:pPr>
        <w:spacing w:line="276" w:lineRule="auto"/>
        <w:rPr>
          <w:rFonts w:cs="Tahoma"/>
          <w:szCs w:val="24"/>
        </w:rPr>
      </w:pPr>
      <w:r w:rsidRPr="00237CAE">
        <w:rPr>
          <w:rFonts w:cs="Tahoma"/>
          <w:szCs w:val="24"/>
        </w:rPr>
        <w:t>Aspectos Macroeconómicos</w:t>
      </w:r>
    </w:p>
    <w:p w14:paraId="4524CCAA" w14:textId="77777777" w:rsidR="00656F6D" w:rsidRPr="00237CAE" w:rsidRDefault="00656F6D" w:rsidP="00237CAE">
      <w:pPr>
        <w:spacing w:line="276" w:lineRule="auto"/>
        <w:rPr>
          <w:rFonts w:cs="Tahoma"/>
          <w:szCs w:val="24"/>
        </w:rPr>
      </w:pPr>
    </w:p>
    <w:p w14:paraId="2FCC6C9A" w14:textId="77777777" w:rsidR="00656F6D" w:rsidRPr="00237CAE" w:rsidRDefault="00933043" w:rsidP="00237CAE">
      <w:pPr>
        <w:pStyle w:val="Prrafodelista"/>
        <w:numPr>
          <w:ilvl w:val="0"/>
          <w:numId w:val="18"/>
        </w:numPr>
        <w:spacing w:line="276" w:lineRule="auto"/>
        <w:rPr>
          <w:rFonts w:cs="Tahoma"/>
          <w:szCs w:val="24"/>
        </w:rPr>
      </w:pPr>
      <w:r w:rsidRPr="00237CAE">
        <w:rPr>
          <w:rFonts w:cs="Tahoma"/>
          <w:szCs w:val="24"/>
        </w:rPr>
        <w:t>¿Estoy teniendo en cuenta la situación económica del país y su evolución?</w:t>
      </w:r>
    </w:p>
    <w:p w14:paraId="506F176D" w14:textId="77777777" w:rsidR="00933043" w:rsidRPr="00237CAE" w:rsidRDefault="00933043" w:rsidP="00237CAE">
      <w:pPr>
        <w:pStyle w:val="Prrafodelista"/>
        <w:numPr>
          <w:ilvl w:val="0"/>
          <w:numId w:val="18"/>
        </w:numPr>
        <w:spacing w:line="276" w:lineRule="auto"/>
        <w:rPr>
          <w:rFonts w:cs="Tahoma"/>
          <w:szCs w:val="24"/>
        </w:rPr>
      </w:pPr>
      <w:r w:rsidRPr="00237CAE">
        <w:rPr>
          <w:rFonts w:cs="Tahoma"/>
          <w:szCs w:val="24"/>
        </w:rPr>
        <w:t>¿Las condiciones de la economía actual son propicias para llevar a cabo mi proyecto empresarial?</w:t>
      </w:r>
    </w:p>
    <w:p w14:paraId="50E29560" w14:textId="77777777" w:rsidR="00656F6D" w:rsidRPr="00237CAE" w:rsidRDefault="00656F6D" w:rsidP="00237CAE">
      <w:pPr>
        <w:spacing w:line="276" w:lineRule="auto"/>
        <w:rPr>
          <w:rFonts w:cs="Tahoma"/>
          <w:szCs w:val="24"/>
        </w:rPr>
      </w:pPr>
    </w:p>
    <w:p w14:paraId="1F89697B" w14:textId="77777777" w:rsidR="00933043" w:rsidRPr="00237CAE" w:rsidRDefault="00933043" w:rsidP="00237CAE">
      <w:pPr>
        <w:spacing w:line="276" w:lineRule="auto"/>
        <w:rPr>
          <w:rFonts w:cs="Tahoma"/>
          <w:szCs w:val="24"/>
        </w:rPr>
      </w:pPr>
      <w:r w:rsidRPr="00237CAE">
        <w:rPr>
          <w:rFonts w:cs="Tahoma"/>
          <w:szCs w:val="24"/>
        </w:rPr>
        <w:t>Evolución Sectorial</w:t>
      </w:r>
    </w:p>
    <w:p w14:paraId="75A052D8" w14:textId="77777777" w:rsidR="00933043" w:rsidRPr="00237CAE" w:rsidRDefault="00933043" w:rsidP="00237CAE">
      <w:pPr>
        <w:spacing w:line="276" w:lineRule="auto"/>
        <w:rPr>
          <w:rFonts w:cs="Tahoma"/>
          <w:szCs w:val="24"/>
        </w:rPr>
      </w:pPr>
    </w:p>
    <w:p w14:paraId="22972D65" w14:textId="77777777" w:rsidR="00933043" w:rsidRPr="00237CAE" w:rsidRDefault="00933043" w:rsidP="00237CAE">
      <w:pPr>
        <w:pStyle w:val="Prrafodelista"/>
        <w:numPr>
          <w:ilvl w:val="0"/>
          <w:numId w:val="19"/>
        </w:numPr>
        <w:spacing w:line="276" w:lineRule="auto"/>
        <w:rPr>
          <w:rFonts w:cs="Tahoma"/>
          <w:szCs w:val="24"/>
        </w:rPr>
      </w:pPr>
      <w:r w:rsidRPr="00237CAE">
        <w:rPr>
          <w:rFonts w:cs="Tahoma"/>
          <w:szCs w:val="24"/>
        </w:rPr>
        <w:t>¿He tenido en cuenta para mis proyecciones los datos históricos del sector?</w:t>
      </w:r>
    </w:p>
    <w:p w14:paraId="1CB53829" w14:textId="77777777" w:rsidR="00933043" w:rsidRPr="00237CAE" w:rsidRDefault="00933043" w:rsidP="00237CAE">
      <w:pPr>
        <w:pStyle w:val="Prrafodelista"/>
        <w:numPr>
          <w:ilvl w:val="0"/>
          <w:numId w:val="19"/>
        </w:numPr>
        <w:spacing w:line="276" w:lineRule="auto"/>
        <w:rPr>
          <w:rFonts w:cs="Tahoma"/>
          <w:szCs w:val="24"/>
        </w:rPr>
      </w:pPr>
      <w:r w:rsidRPr="00237CAE">
        <w:rPr>
          <w:rFonts w:cs="Tahoma"/>
          <w:szCs w:val="24"/>
        </w:rPr>
        <w:t>¿He contrastado las hipótesis de proyecciones de mi negocio con las previsiones de futuro del mercado?</w:t>
      </w:r>
    </w:p>
    <w:p w14:paraId="6F3846C5" w14:textId="77777777" w:rsidR="00656F6D" w:rsidRPr="00237CAE" w:rsidRDefault="00933043" w:rsidP="00237CAE">
      <w:pPr>
        <w:spacing w:line="276" w:lineRule="auto"/>
        <w:rPr>
          <w:rFonts w:cs="Tahoma"/>
          <w:szCs w:val="24"/>
        </w:rPr>
      </w:pPr>
      <w:r w:rsidRPr="00237CAE">
        <w:rPr>
          <w:rFonts w:cs="Tahoma"/>
          <w:szCs w:val="24"/>
        </w:rPr>
        <w:t>Evolución del Negocio</w:t>
      </w:r>
    </w:p>
    <w:p w14:paraId="5CFFF784" w14:textId="77777777" w:rsidR="00933043" w:rsidRPr="00237CAE" w:rsidRDefault="00933043" w:rsidP="00237CAE">
      <w:pPr>
        <w:spacing w:line="276" w:lineRule="auto"/>
        <w:rPr>
          <w:rFonts w:cs="Tahoma"/>
          <w:szCs w:val="24"/>
        </w:rPr>
      </w:pPr>
    </w:p>
    <w:p w14:paraId="62C757D8" w14:textId="77777777" w:rsidR="00933043" w:rsidRPr="00237CAE" w:rsidRDefault="009E02AF" w:rsidP="00237CAE">
      <w:pPr>
        <w:pStyle w:val="Prrafodelista"/>
        <w:numPr>
          <w:ilvl w:val="0"/>
          <w:numId w:val="20"/>
        </w:numPr>
        <w:spacing w:line="276" w:lineRule="auto"/>
        <w:rPr>
          <w:rFonts w:cs="Tahoma"/>
          <w:szCs w:val="24"/>
        </w:rPr>
      </w:pPr>
      <w:r w:rsidRPr="00237CAE">
        <w:rPr>
          <w:rFonts w:cs="Tahoma"/>
          <w:szCs w:val="24"/>
        </w:rPr>
        <w:t>¿He realizado un análisis exhaustivo de los estados financieros históricos de mi negocio?</w:t>
      </w:r>
    </w:p>
    <w:p w14:paraId="1481F1F5" w14:textId="77777777" w:rsidR="009E02AF" w:rsidRPr="00237CAE" w:rsidRDefault="009E02AF" w:rsidP="00237CAE">
      <w:pPr>
        <w:pStyle w:val="Prrafodelista"/>
        <w:numPr>
          <w:ilvl w:val="0"/>
          <w:numId w:val="20"/>
        </w:numPr>
        <w:spacing w:line="276" w:lineRule="auto"/>
        <w:rPr>
          <w:rFonts w:cs="Tahoma"/>
          <w:szCs w:val="24"/>
        </w:rPr>
      </w:pPr>
      <w:r w:rsidRPr="00237CAE">
        <w:rPr>
          <w:rFonts w:cs="Tahoma"/>
          <w:szCs w:val="24"/>
        </w:rPr>
        <w:t>¿Son asumibles y realistas las proyecciones por parte de la empresa? ¿Asumen variaciones razonables?</w:t>
      </w:r>
    </w:p>
    <w:p w14:paraId="582BFA7A" w14:textId="77777777" w:rsidR="009E02AF" w:rsidRPr="00237CAE" w:rsidRDefault="009E02AF" w:rsidP="00237CAE">
      <w:pPr>
        <w:pStyle w:val="Prrafodelista"/>
        <w:numPr>
          <w:ilvl w:val="0"/>
          <w:numId w:val="20"/>
        </w:numPr>
        <w:spacing w:line="276" w:lineRule="auto"/>
        <w:rPr>
          <w:rFonts w:cs="Tahoma"/>
          <w:szCs w:val="24"/>
        </w:rPr>
      </w:pPr>
      <w:r w:rsidRPr="00237CAE">
        <w:rPr>
          <w:rFonts w:cs="Tahoma"/>
          <w:szCs w:val="24"/>
        </w:rPr>
        <w:t>¿Qué impacto tienen las distintas políticas y estrategias en las proyecciones financieras?</w:t>
      </w:r>
    </w:p>
    <w:p w14:paraId="2A34F62F" w14:textId="77777777" w:rsidR="009E02AF" w:rsidRPr="00237CAE" w:rsidRDefault="009E02AF" w:rsidP="00237CAE">
      <w:pPr>
        <w:pStyle w:val="Prrafodelista"/>
        <w:numPr>
          <w:ilvl w:val="0"/>
          <w:numId w:val="20"/>
        </w:numPr>
        <w:spacing w:line="276" w:lineRule="auto"/>
        <w:rPr>
          <w:rFonts w:cs="Tahoma"/>
          <w:szCs w:val="24"/>
        </w:rPr>
      </w:pPr>
      <w:r w:rsidRPr="00237CAE">
        <w:rPr>
          <w:rFonts w:cs="Tahoma"/>
          <w:szCs w:val="24"/>
        </w:rPr>
        <w:t>¿He tenido en cuenta a los agentes de mercado (competidores, clientes, proveedores)?</w:t>
      </w:r>
    </w:p>
    <w:p w14:paraId="4CD53713" w14:textId="77777777" w:rsidR="00656F6D" w:rsidRPr="00237CAE" w:rsidRDefault="00656F6D" w:rsidP="00237CAE">
      <w:pPr>
        <w:spacing w:line="276" w:lineRule="auto"/>
        <w:rPr>
          <w:rFonts w:cs="Tahoma"/>
          <w:szCs w:val="24"/>
        </w:rPr>
      </w:pPr>
    </w:p>
    <w:p w14:paraId="2AAEB11D" w14:textId="77777777" w:rsidR="009E02AF" w:rsidRPr="00237CAE" w:rsidRDefault="009E02AF" w:rsidP="00237CAE">
      <w:pPr>
        <w:spacing w:line="276" w:lineRule="auto"/>
        <w:rPr>
          <w:rFonts w:cs="Tahoma"/>
          <w:szCs w:val="24"/>
        </w:rPr>
      </w:pPr>
      <w:r w:rsidRPr="00237CAE">
        <w:rPr>
          <w:rFonts w:cs="Tahoma"/>
          <w:szCs w:val="24"/>
        </w:rPr>
        <w:t xml:space="preserve">Evolución Histórica </w:t>
      </w:r>
      <w:r w:rsidR="00AE7A64" w:rsidRPr="00237CAE">
        <w:rPr>
          <w:rFonts w:cs="Tahoma"/>
          <w:szCs w:val="24"/>
        </w:rPr>
        <w:t>(una</w:t>
      </w:r>
      <w:r w:rsidRPr="00237CAE">
        <w:rPr>
          <w:rFonts w:cs="Tahoma"/>
          <w:szCs w:val="24"/>
        </w:rPr>
        <w:t xml:space="preserve"> vez este puesto en marcha el negocio)</w:t>
      </w:r>
    </w:p>
    <w:p w14:paraId="0ACD7DE1" w14:textId="77777777" w:rsidR="009E02AF" w:rsidRPr="00237CAE" w:rsidRDefault="009E02AF" w:rsidP="00237CAE">
      <w:pPr>
        <w:spacing w:line="276" w:lineRule="auto"/>
        <w:rPr>
          <w:rFonts w:cs="Tahoma"/>
          <w:szCs w:val="24"/>
        </w:rPr>
      </w:pPr>
    </w:p>
    <w:p w14:paraId="0862DA23" w14:textId="77777777" w:rsidR="009E02AF" w:rsidRPr="00237CAE" w:rsidRDefault="00AE7A64" w:rsidP="00237CAE">
      <w:pPr>
        <w:pStyle w:val="Prrafodelista"/>
        <w:numPr>
          <w:ilvl w:val="0"/>
          <w:numId w:val="21"/>
        </w:numPr>
        <w:spacing w:line="276" w:lineRule="auto"/>
        <w:rPr>
          <w:rFonts w:cs="Tahoma"/>
          <w:szCs w:val="24"/>
        </w:rPr>
      </w:pPr>
      <w:r w:rsidRPr="00237CAE">
        <w:rPr>
          <w:rFonts w:cs="Tahoma"/>
          <w:szCs w:val="24"/>
        </w:rPr>
        <w:t>¿Existe una coherencia con el comportamiento histórico del mercado?</w:t>
      </w:r>
    </w:p>
    <w:p w14:paraId="5357296F" w14:textId="77777777" w:rsidR="00AE7A64" w:rsidRPr="00237CAE" w:rsidRDefault="00AE7A64" w:rsidP="00237CAE">
      <w:pPr>
        <w:pStyle w:val="Prrafodelista"/>
        <w:numPr>
          <w:ilvl w:val="0"/>
          <w:numId w:val="21"/>
        </w:numPr>
        <w:spacing w:line="276" w:lineRule="auto"/>
        <w:rPr>
          <w:rFonts w:cs="Tahoma"/>
          <w:szCs w:val="24"/>
        </w:rPr>
      </w:pPr>
      <w:r w:rsidRPr="00237CAE">
        <w:rPr>
          <w:rFonts w:cs="Tahoma"/>
          <w:szCs w:val="24"/>
        </w:rPr>
        <w:t>¿Cuáles son las principales desviaciones de mi negocio respecto al mercado? ¿Es coherente la evolución que presenta mi negocio?</w:t>
      </w:r>
    </w:p>
    <w:p w14:paraId="51DD746B" w14:textId="77777777" w:rsidR="009E02AF" w:rsidRPr="00237CAE" w:rsidRDefault="009E02AF" w:rsidP="00237CAE">
      <w:pPr>
        <w:spacing w:line="276" w:lineRule="auto"/>
        <w:rPr>
          <w:rFonts w:cs="Tahoma"/>
          <w:szCs w:val="24"/>
        </w:rPr>
      </w:pPr>
    </w:p>
    <w:p w14:paraId="37C818B2" w14:textId="77777777" w:rsidR="009E02AF" w:rsidRPr="00237CAE" w:rsidRDefault="00AE7A64" w:rsidP="00237CAE">
      <w:pPr>
        <w:spacing w:line="276" w:lineRule="auto"/>
        <w:rPr>
          <w:rFonts w:cs="Tahoma"/>
          <w:szCs w:val="24"/>
        </w:rPr>
      </w:pPr>
      <w:r w:rsidRPr="00237CAE">
        <w:rPr>
          <w:rFonts w:cs="Tahoma"/>
          <w:szCs w:val="24"/>
        </w:rPr>
        <w:t>Las proyecciones financieras, deben ir acompañadas de un informe que explique las hipótesis de partida que plantea el modelo, de modo que verifique la coherencia de las proyecciones.</w:t>
      </w:r>
    </w:p>
    <w:p w14:paraId="126826C1" w14:textId="77777777" w:rsidR="009E02AF" w:rsidRPr="00237CAE" w:rsidRDefault="009E02AF" w:rsidP="00237CAE">
      <w:pPr>
        <w:spacing w:line="276" w:lineRule="auto"/>
        <w:rPr>
          <w:rFonts w:cs="Tahoma"/>
          <w:szCs w:val="24"/>
        </w:rPr>
      </w:pPr>
    </w:p>
    <w:p w14:paraId="40A37588" w14:textId="77777777" w:rsidR="00AE7A64" w:rsidRPr="00237CAE" w:rsidRDefault="00AE7A64" w:rsidP="00237CAE">
      <w:pPr>
        <w:spacing w:line="276" w:lineRule="auto"/>
        <w:rPr>
          <w:rFonts w:cs="Tahoma"/>
          <w:b/>
          <w:bCs/>
          <w:szCs w:val="24"/>
        </w:rPr>
      </w:pPr>
      <w:r w:rsidRPr="00237CAE">
        <w:rPr>
          <w:rFonts w:cs="Tahoma"/>
          <w:b/>
          <w:bCs/>
          <w:szCs w:val="24"/>
        </w:rPr>
        <w:t xml:space="preserve">Cuenta de resultados </w:t>
      </w:r>
    </w:p>
    <w:p w14:paraId="59E0BDD1" w14:textId="77777777" w:rsidR="00AE7A64" w:rsidRPr="00237CAE" w:rsidRDefault="00AE7A64" w:rsidP="00237CAE">
      <w:pPr>
        <w:spacing w:line="276" w:lineRule="auto"/>
        <w:rPr>
          <w:rFonts w:cs="Tahoma"/>
          <w:szCs w:val="24"/>
        </w:rPr>
      </w:pPr>
    </w:p>
    <w:p w14:paraId="1DDEEBD8" w14:textId="77777777" w:rsidR="009E02AF" w:rsidRPr="00237CAE" w:rsidRDefault="00AE7A64" w:rsidP="00237CAE">
      <w:pPr>
        <w:spacing w:line="276" w:lineRule="auto"/>
        <w:rPr>
          <w:rFonts w:cs="Tahoma"/>
          <w:szCs w:val="24"/>
        </w:rPr>
      </w:pPr>
      <w:r w:rsidRPr="00237CAE">
        <w:rPr>
          <w:rFonts w:cs="Tahoma"/>
          <w:szCs w:val="24"/>
        </w:rPr>
        <w:t>Es un estado financiero que recoge las diferencias que surgen en un ejercicio económico entre las corrientes de ingresos y gastos, y determinará el beneficio o la pérdida. El análisis de las distintas partidas que conforman la cuenta de resultados son fundamentales para evaluar la marcha de la empresa y su evolución;</w:t>
      </w:r>
    </w:p>
    <w:p w14:paraId="0C0A8D0C" w14:textId="77777777" w:rsidR="009E02AF" w:rsidRPr="00237CAE" w:rsidRDefault="009E02AF" w:rsidP="00237CAE">
      <w:pPr>
        <w:spacing w:line="276" w:lineRule="auto"/>
        <w:rPr>
          <w:rFonts w:cs="Tahoma"/>
          <w:szCs w:val="24"/>
        </w:rPr>
      </w:pPr>
    </w:p>
    <w:p w14:paraId="0BD1B518" w14:textId="77777777" w:rsidR="009E02AF" w:rsidRPr="00237CAE" w:rsidRDefault="00AE7A64" w:rsidP="00237CAE">
      <w:pPr>
        <w:spacing w:line="276" w:lineRule="auto"/>
        <w:rPr>
          <w:rFonts w:cs="Tahoma"/>
          <w:szCs w:val="24"/>
        </w:rPr>
      </w:pPr>
      <w:r w:rsidRPr="00237CAE">
        <w:rPr>
          <w:rFonts w:cs="Tahoma"/>
          <w:szCs w:val="24"/>
        </w:rPr>
        <w:t>Ventas</w:t>
      </w:r>
    </w:p>
    <w:p w14:paraId="071D01E2" w14:textId="77777777" w:rsidR="00AE7A64" w:rsidRPr="00237CAE" w:rsidRDefault="00AE7A64" w:rsidP="00237CAE">
      <w:pPr>
        <w:spacing w:line="276" w:lineRule="auto"/>
        <w:rPr>
          <w:rFonts w:cs="Tahoma"/>
          <w:szCs w:val="24"/>
        </w:rPr>
      </w:pPr>
    </w:p>
    <w:p w14:paraId="7EDDFC5C" w14:textId="77777777" w:rsidR="00EF2D09" w:rsidRPr="00237CAE" w:rsidRDefault="00EF2D09" w:rsidP="00237CAE">
      <w:pPr>
        <w:spacing w:line="276" w:lineRule="auto"/>
        <w:rPr>
          <w:rFonts w:cs="Tahoma"/>
          <w:szCs w:val="24"/>
        </w:rPr>
      </w:pPr>
      <w:r w:rsidRPr="00237CAE">
        <w:rPr>
          <w:rFonts w:cs="Tahoma"/>
          <w:szCs w:val="24"/>
        </w:rPr>
        <w:t xml:space="preserve">Es una partida relevante dentro de las proyecciones financieras, debido a que es el punto de partida para el desarrollo de la cuenta de resultados. De manera que antes de realizar las proyecciones, el emprendedor deberá construir sobre una base sólida las proyecciones financieras. </w:t>
      </w:r>
    </w:p>
    <w:p w14:paraId="25275DA5" w14:textId="77777777" w:rsidR="00EF2D09" w:rsidRPr="00237CAE" w:rsidRDefault="00EF2D09" w:rsidP="00237CAE">
      <w:pPr>
        <w:spacing w:line="276" w:lineRule="auto"/>
        <w:rPr>
          <w:rFonts w:cs="Tahoma"/>
          <w:szCs w:val="24"/>
        </w:rPr>
      </w:pPr>
    </w:p>
    <w:p w14:paraId="72403F1B" w14:textId="77777777" w:rsidR="00AE7A64" w:rsidRPr="00237CAE" w:rsidRDefault="00EF2D09" w:rsidP="00237CAE">
      <w:pPr>
        <w:spacing w:line="276" w:lineRule="auto"/>
        <w:rPr>
          <w:rFonts w:cs="Tahoma"/>
          <w:szCs w:val="24"/>
        </w:rPr>
      </w:pPr>
      <w:r w:rsidRPr="00237CAE">
        <w:rPr>
          <w:rFonts w:cs="Tahoma"/>
          <w:szCs w:val="24"/>
        </w:rPr>
        <w:t>Para proyectar las ventas, el emprendedor debería responder a las siguientes cuestiones:</w:t>
      </w:r>
    </w:p>
    <w:p w14:paraId="25C1E98B" w14:textId="77777777" w:rsidR="00EF2D09" w:rsidRPr="00237CAE" w:rsidRDefault="00EF2D09" w:rsidP="00237CAE">
      <w:pPr>
        <w:spacing w:line="276" w:lineRule="auto"/>
        <w:rPr>
          <w:rFonts w:cs="Tahoma"/>
          <w:szCs w:val="24"/>
        </w:rPr>
      </w:pPr>
    </w:p>
    <w:p w14:paraId="1B29415B" w14:textId="77777777" w:rsidR="00EF2D09" w:rsidRPr="00237CAE" w:rsidRDefault="00EF2D09" w:rsidP="00237CAE">
      <w:pPr>
        <w:pStyle w:val="Prrafodelista"/>
        <w:numPr>
          <w:ilvl w:val="0"/>
          <w:numId w:val="22"/>
        </w:numPr>
        <w:spacing w:line="276" w:lineRule="auto"/>
        <w:rPr>
          <w:rFonts w:cs="Tahoma"/>
          <w:szCs w:val="24"/>
        </w:rPr>
      </w:pPr>
      <w:r w:rsidRPr="00237CAE">
        <w:rPr>
          <w:rFonts w:cs="Tahoma"/>
          <w:szCs w:val="24"/>
        </w:rPr>
        <w:t>¿Cuáles son los criterios que se van a utilizados para proyectar las ventas? ¿Es coherente con el plan de negocio?</w:t>
      </w:r>
    </w:p>
    <w:p w14:paraId="18BCFAF4" w14:textId="77777777" w:rsidR="00EF2D09" w:rsidRPr="00237CAE" w:rsidRDefault="00EF2D09" w:rsidP="00237CAE">
      <w:pPr>
        <w:pStyle w:val="Prrafodelista"/>
        <w:numPr>
          <w:ilvl w:val="0"/>
          <w:numId w:val="22"/>
        </w:numPr>
        <w:spacing w:line="276" w:lineRule="auto"/>
        <w:rPr>
          <w:rFonts w:cs="Tahoma"/>
          <w:szCs w:val="24"/>
        </w:rPr>
      </w:pPr>
      <w:r w:rsidRPr="00237CAE">
        <w:rPr>
          <w:rFonts w:cs="Tahoma"/>
          <w:szCs w:val="24"/>
        </w:rPr>
        <w:t>¿Se adecuan las ventas a las necesidades del mercado? El emprendedor debería realizar prospecciones de mercado, tener un enfoque hacia el cliente, ser flexible y realista a los cambios de la demanda.</w:t>
      </w:r>
    </w:p>
    <w:p w14:paraId="24F433A4" w14:textId="77777777" w:rsidR="00EF2D09" w:rsidRPr="00237CAE" w:rsidRDefault="00EF2D09" w:rsidP="00237CAE">
      <w:pPr>
        <w:pStyle w:val="Prrafodelista"/>
        <w:numPr>
          <w:ilvl w:val="0"/>
          <w:numId w:val="22"/>
        </w:numPr>
        <w:spacing w:line="276" w:lineRule="auto"/>
        <w:rPr>
          <w:rFonts w:cs="Tahoma"/>
          <w:szCs w:val="24"/>
        </w:rPr>
      </w:pPr>
      <w:r w:rsidRPr="00237CAE">
        <w:rPr>
          <w:rFonts w:cs="Tahoma"/>
          <w:szCs w:val="24"/>
        </w:rPr>
        <w:t>¿Las tasas de crecimiento proyectadas son superiores a las proyecciones del sector? (en caso afirmativo) Explicar las razones de un crecimiento superior a la media del sector, y el tiempo promedio que la empresa estima mantener niveles superiores de crecimiento</w:t>
      </w:r>
    </w:p>
    <w:p w14:paraId="476DDB9E" w14:textId="77777777" w:rsidR="009E02AF" w:rsidRPr="00237CAE" w:rsidRDefault="00EF2D09" w:rsidP="00237CAE">
      <w:pPr>
        <w:pStyle w:val="Prrafodelista"/>
        <w:numPr>
          <w:ilvl w:val="0"/>
          <w:numId w:val="22"/>
        </w:numPr>
        <w:spacing w:line="276" w:lineRule="auto"/>
        <w:rPr>
          <w:rFonts w:cs="Tahoma"/>
          <w:szCs w:val="24"/>
        </w:rPr>
      </w:pPr>
      <w:r w:rsidRPr="00237CAE">
        <w:rPr>
          <w:rFonts w:cs="Tahoma"/>
          <w:szCs w:val="24"/>
        </w:rPr>
        <w:lastRenderedPageBreak/>
        <w:t>¿Basado en que método se ha estimado el crecimiento? El emprendedor dispone de varios métodos que ayudan a estimar crecimientos, entre ellos, modelos de regresión, información de mercado o de la compañía.</w:t>
      </w:r>
    </w:p>
    <w:p w14:paraId="5C8F0959" w14:textId="77777777" w:rsidR="00AB2DF6" w:rsidRPr="00237CAE" w:rsidRDefault="0064731E" w:rsidP="00237CAE">
      <w:pPr>
        <w:pStyle w:val="Prrafodelista"/>
        <w:numPr>
          <w:ilvl w:val="0"/>
          <w:numId w:val="22"/>
        </w:numPr>
        <w:spacing w:line="276" w:lineRule="auto"/>
        <w:rPr>
          <w:rFonts w:cs="Tahoma"/>
          <w:szCs w:val="24"/>
        </w:rPr>
      </w:pPr>
      <w:r w:rsidRPr="00237CAE">
        <w:rPr>
          <w:rFonts w:cs="Tahoma"/>
          <w:szCs w:val="24"/>
        </w:rPr>
        <w:t>¿Cuál es el límite máximo de crecimiento de las ventas que puede financiera la empresa con los recursos disponibles?</w:t>
      </w:r>
    </w:p>
    <w:p w14:paraId="76668A13" w14:textId="77777777" w:rsidR="0064731E" w:rsidRPr="00237CAE" w:rsidRDefault="0064731E" w:rsidP="00237CAE">
      <w:pPr>
        <w:pStyle w:val="Prrafodelista"/>
        <w:numPr>
          <w:ilvl w:val="0"/>
          <w:numId w:val="22"/>
        </w:numPr>
        <w:spacing w:line="276" w:lineRule="auto"/>
        <w:rPr>
          <w:rFonts w:cs="Tahoma"/>
          <w:szCs w:val="24"/>
        </w:rPr>
      </w:pPr>
      <w:r w:rsidRPr="00237CAE">
        <w:rPr>
          <w:rFonts w:cs="Tahoma"/>
          <w:szCs w:val="24"/>
        </w:rPr>
        <w:t>¿Cuál es el crecimiento promedio de nuestros competidores directos? El emprendedor puede analizar a través de sus competidores si su estrategia de ventas esta en consonancia con la competencia, si siguen una misma tendencia, o por el contrario su negocio compite de forma diferente.</w:t>
      </w:r>
    </w:p>
    <w:p w14:paraId="56CBE693" w14:textId="77777777" w:rsidR="0064731E" w:rsidRPr="00237CAE" w:rsidRDefault="0064731E" w:rsidP="00237CAE">
      <w:pPr>
        <w:pStyle w:val="Prrafodelista"/>
        <w:numPr>
          <w:ilvl w:val="0"/>
          <w:numId w:val="22"/>
        </w:numPr>
        <w:spacing w:line="276" w:lineRule="auto"/>
        <w:rPr>
          <w:rFonts w:cs="Tahoma"/>
          <w:szCs w:val="24"/>
        </w:rPr>
      </w:pPr>
      <w:r w:rsidRPr="00237CAE">
        <w:rPr>
          <w:rFonts w:cs="Tahoma"/>
          <w:szCs w:val="24"/>
        </w:rPr>
        <w:t>¿Cuál es la concentración media de mis clientes potenciales? El emprendedor debería conocer sus principales clientes potenciales.</w:t>
      </w:r>
    </w:p>
    <w:p w14:paraId="67596FFD" w14:textId="77777777" w:rsidR="0064731E" w:rsidRPr="00237CAE" w:rsidRDefault="0064731E" w:rsidP="00237CAE">
      <w:pPr>
        <w:pStyle w:val="Prrafodelista"/>
        <w:numPr>
          <w:ilvl w:val="0"/>
          <w:numId w:val="22"/>
        </w:numPr>
        <w:spacing w:line="276" w:lineRule="auto"/>
        <w:rPr>
          <w:rFonts w:cs="Tahoma"/>
          <w:szCs w:val="24"/>
        </w:rPr>
      </w:pPr>
      <w:r w:rsidRPr="00237CAE">
        <w:rPr>
          <w:rFonts w:cs="Tahoma"/>
          <w:szCs w:val="24"/>
        </w:rPr>
        <w:t>Un incremento en el nivel de concentración de los clientes podría llevar a una empresa a perder poder de negociación frente a ellos ( impactando en el precio y los plazos de cobro</w:t>
      </w:r>
    </w:p>
    <w:p w14:paraId="6D2A2DE6" w14:textId="77777777" w:rsidR="0064731E" w:rsidRPr="00237CAE" w:rsidRDefault="0064731E" w:rsidP="00237CAE">
      <w:pPr>
        <w:pStyle w:val="Prrafodelista"/>
        <w:numPr>
          <w:ilvl w:val="0"/>
          <w:numId w:val="22"/>
        </w:numPr>
        <w:spacing w:line="276" w:lineRule="auto"/>
        <w:rPr>
          <w:rFonts w:cs="Tahoma"/>
          <w:szCs w:val="24"/>
        </w:rPr>
      </w:pPr>
      <w:r w:rsidRPr="00237CAE">
        <w:rPr>
          <w:rFonts w:cs="Tahoma"/>
          <w:szCs w:val="24"/>
        </w:rPr>
        <w:t>¿Cómo es la evolución de mis clientes? ¿La he tenido en cuenta para proyectar mi cifra de ventas?</w:t>
      </w:r>
    </w:p>
    <w:p w14:paraId="062FCD77" w14:textId="77777777" w:rsidR="00EF2D09" w:rsidRPr="00237CAE" w:rsidRDefault="00EF2D09" w:rsidP="00237CAE">
      <w:pPr>
        <w:spacing w:line="276" w:lineRule="auto"/>
        <w:rPr>
          <w:rFonts w:cs="Tahoma"/>
          <w:szCs w:val="24"/>
        </w:rPr>
      </w:pPr>
    </w:p>
    <w:p w14:paraId="72E9F9E9" w14:textId="77777777" w:rsidR="00EF2D09" w:rsidRPr="00237CAE" w:rsidRDefault="003E79A2" w:rsidP="00237CAE">
      <w:pPr>
        <w:spacing w:line="276" w:lineRule="auto"/>
        <w:rPr>
          <w:rFonts w:cs="Tahoma"/>
          <w:szCs w:val="24"/>
        </w:rPr>
      </w:pPr>
      <w:r w:rsidRPr="00237CAE">
        <w:rPr>
          <w:rFonts w:cs="Tahoma"/>
          <w:szCs w:val="24"/>
        </w:rPr>
        <w:t>Proyectar las ventas, no es una tarea sencilla, requiere la integración de una diversidad de variables que están sujetas a variaciones. Pero si se realizan proyecciones factibles, el emprendedor tendrá unas estimaciones y expectativas razonables de la evolución de su negocio.</w:t>
      </w:r>
    </w:p>
    <w:p w14:paraId="15255BE1" w14:textId="77777777" w:rsidR="00EF2D09" w:rsidRPr="00237CAE" w:rsidRDefault="00EF2D09" w:rsidP="00237CAE">
      <w:pPr>
        <w:spacing w:line="276" w:lineRule="auto"/>
        <w:rPr>
          <w:rFonts w:cs="Tahoma"/>
          <w:szCs w:val="24"/>
        </w:rPr>
      </w:pPr>
    </w:p>
    <w:p w14:paraId="55428082" w14:textId="77777777" w:rsidR="00EF2D09" w:rsidRPr="00237CAE" w:rsidRDefault="003E79A2" w:rsidP="00237CAE">
      <w:pPr>
        <w:spacing w:line="276" w:lineRule="auto"/>
        <w:rPr>
          <w:rFonts w:cs="Tahoma"/>
          <w:szCs w:val="24"/>
        </w:rPr>
      </w:pPr>
      <w:r w:rsidRPr="00237CAE">
        <w:rPr>
          <w:rFonts w:cs="Tahoma"/>
          <w:szCs w:val="24"/>
        </w:rPr>
        <w:t>Las principales hipótesis y aspectos que no deberían faltar cuando se proyectan las ventas:</w:t>
      </w:r>
    </w:p>
    <w:p w14:paraId="7348D6C9" w14:textId="77777777" w:rsidR="00EF2D09" w:rsidRPr="00237CAE" w:rsidRDefault="00EF2D09" w:rsidP="00237CAE">
      <w:pPr>
        <w:spacing w:line="276" w:lineRule="auto"/>
        <w:rPr>
          <w:rFonts w:cs="Tahoma"/>
          <w:szCs w:val="24"/>
        </w:rPr>
      </w:pPr>
    </w:p>
    <w:p w14:paraId="4C64DBDF" w14:textId="77777777" w:rsidR="00EF2D09" w:rsidRPr="00237CAE" w:rsidRDefault="00EF2D09" w:rsidP="00237CAE">
      <w:pPr>
        <w:spacing w:line="276" w:lineRule="auto"/>
        <w:rPr>
          <w:rFonts w:cs="Tahoma"/>
          <w:szCs w:val="24"/>
        </w:rPr>
      </w:pPr>
    </w:p>
    <w:p w14:paraId="5453E7C8" w14:textId="77777777" w:rsidR="003E79A2" w:rsidRPr="00237CAE" w:rsidRDefault="003E79A2" w:rsidP="00237CAE">
      <w:pPr>
        <w:pStyle w:val="Prrafodelista"/>
        <w:numPr>
          <w:ilvl w:val="0"/>
          <w:numId w:val="23"/>
        </w:numPr>
        <w:spacing w:line="276" w:lineRule="auto"/>
        <w:rPr>
          <w:rFonts w:cs="Tahoma"/>
          <w:szCs w:val="24"/>
        </w:rPr>
      </w:pPr>
      <w:r w:rsidRPr="00237CAE">
        <w:rPr>
          <w:rFonts w:cs="Tahoma"/>
          <w:szCs w:val="24"/>
        </w:rPr>
        <w:t xml:space="preserve">Líneas de negocio </w:t>
      </w:r>
    </w:p>
    <w:p w14:paraId="31EFC178" w14:textId="77777777" w:rsidR="003E79A2" w:rsidRPr="00237CAE" w:rsidRDefault="003E79A2" w:rsidP="00237CAE">
      <w:pPr>
        <w:pStyle w:val="Prrafodelista"/>
        <w:numPr>
          <w:ilvl w:val="0"/>
          <w:numId w:val="23"/>
        </w:numPr>
        <w:spacing w:line="276" w:lineRule="auto"/>
        <w:rPr>
          <w:rFonts w:cs="Tahoma"/>
          <w:szCs w:val="24"/>
        </w:rPr>
      </w:pPr>
      <w:r w:rsidRPr="00237CAE">
        <w:rPr>
          <w:rFonts w:cs="Tahoma"/>
          <w:szCs w:val="24"/>
        </w:rPr>
        <w:t xml:space="preserve">Líneas de producto </w:t>
      </w:r>
    </w:p>
    <w:p w14:paraId="55DDDBF4" w14:textId="77777777" w:rsidR="003E79A2" w:rsidRPr="00237CAE" w:rsidRDefault="003E79A2" w:rsidP="00237CAE">
      <w:pPr>
        <w:pStyle w:val="Prrafodelista"/>
        <w:numPr>
          <w:ilvl w:val="0"/>
          <w:numId w:val="23"/>
        </w:numPr>
        <w:spacing w:line="276" w:lineRule="auto"/>
        <w:rPr>
          <w:rFonts w:cs="Tahoma"/>
          <w:szCs w:val="24"/>
        </w:rPr>
      </w:pPr>
      <w:r w:rsidRPr="00237CAE">
        <w:rPr>
          <w:rFonts w:cs="Tahoma"/>
          <w:szCs w:val="24"/>
        </w:rPr>
        <w:t xml:space="preserve">Clientes potenciales y su evolución </w:t>
      </w:r>
    </w:p>
    <w:p w14:paraId="3B4C04CB" w14:textId="77777777" w:rsidR="003E79A2" w:rsidRPr="00237CAE" w:rsidRDefault="003E79A2" w:rsidP="00237CAE">
      <w:pPr>
        <w:pStyle w:val="Prrafodelista"/>
        <w:numPr>
          <w:ilvl w:val="0"/>
          <w:numId w:val="23"/>
        </w:numPr>
        <w:spacing w:line="276" w:lineRule="auto"/>
        <w:rPr>
          <w:rFonts w:cs="Tahoma"/>
          <w:szCs w:val="24"/>
        </w:rPr>
      </w:pPr>
      <w:r w:rsidRPr="00237CAE">
        <w:rPr>
          <w:rFonts w:cs="Tahoma"/>
          <w:szCs w:val="24"/>
        </w:rPr>
        <w:t xml:space="preserve">Estado de los clientes potenciales (morosidad) </w:t>
      </w:r>
    </w:p>
    <w:p w14:paraId="6E60C1D3" w14:textId="77777777" w:rsidR="003E79A2" w:rsidRPr="00237CAE" w:rsidRDefault="003E79A2" w:rsidP="00237CAE">
      <w:pPr>
        <w:pStyle w:val="Prrafodelista"/>
        <w:numPr>
          <w:ilvl w:val="0"/>
          <w:numId w:val="23"/>
        </w:numPr>
        <w:spacing w:line="276" w:lineRule="auto"/>
        <w:rPr>
          <w:rFonts w:cs="Tahoma"/>
          <w:szCs w:val="24"/>
        </w:rPr>
      </w:pPr>
      <w:r w:rsidRPr="00237CAE">
        <w:rPr>
          <w:rFonts w:cs="Tahoma"/>
          <w:szCs w:val="24"/>
        </w:rPr>
        <w:t xml:space="preserve">Evolución histórica de los precios de venta (sector) </w:t>
      </w:r>
    </w:p>
    <w:p w14:paraId="10F8B2F1" w14:textId="77777777" w:rsidR="00EF2D09" w:rsidRPr="00237CAE" w:rsidRDefault="003E79A2" w:rsidP="00237CAE">
      <w:pPr>
        <w:pStyle w:val="Prrafodelista"/>
        <w:numPr>
          <w:ilvl w:val="0"/>
          <w:numId w:val="23"/>
        </w:numPr>
        <w:spacing w:line="276" w:lineRule="auto"/>
        <w:rPr>
          <w:rFonts w:cs="Tahoma"/>
          <w:szCs w:val="24"/>
        </w:rPr>
      </w:pPr>
      <w:r w:rsidRPr="00237CAE">
        <w:rPr>
          <w:rFonts w:cs="Tahoma"/>
          <w:szCs w:val="24"/>
        </w:rPr>
        <w:t>Tipo de cambio</w:t>
      </w:r>
    </w:p>
    <w:p w14:paraId="2FF5819F" w14:textId="77777777" w:rsidR="003E79A2" w:rsidRPr="00237CAE" w:rsidRDefault="003E79A2" w:rsidP="00237CAE">
      <w:pPr>
        <w:spacing w:line="276" w:lineRule="auto"/>
        <w:rPr>
          <w:rFonts w:cs="Tahoma"/>
          <w:szCs w:val="24"/>
        </w:rPr>
      </w:pPr>
    </w:p>
    <w:p w14:paraId="787A81D5" w14:textId="77777777" w:rsidR="003E79A2" w:rsidRDefault="003E79A2" w:rsidP="00237CAE">
      <w:pPr>
        <w:spacing w:line="276" w:lineRule="auto"/>
        <w:rPr>
          <w:rFonts w:cs="Tahoma"/>
          <w:szCs w:val="24"/>
        </w:rPr>
      </w:pPr>
    </w:p>
    <w:p w14:paraId="0ED3B6C0" w14:textId="77777777" w:rsidR="007A3660" w:rsidRDefault="007A3660" w:rsidP="00237CAE">
      <w:pPr>
        <w:spacing w:line="276" w:lineRule="auto"/>
        <w:rPr>
          <w:rFonts w:cs="Tahoma"/>
          <w:szCs w:val="24"/>
        </w:rPr>
      </w:pPr>
    </w:p>
    <w:p w14:paraId="6B16ACA7" w14:textId="77777777" w:rsidR="007A3660" w:rsidRPr="00237CAE" w:rsidRDefault="007A3660" w:rsidP="00237CAE">
      <w:pPr>
        <w:spacing w:line="276" w:lineRule="auto"/>
        <w:rPr>
          <w:rFonts w:cs="Tahoma"/>
          <w:szCs w:val="24"/>
        </w:rPr>
      </w:pPr>
    </w:p>
    <w:p w14:paraId="5FEA78C1" w14:textId="77777777" w:rsidR="007852D7" w:rsidRDefault="003E79A2" w:rsidP="00237CAE">
      <w:pPr>
        <w:spacing w:line="276" w:lineRule="auto"/>
        <w:rPr>
          <w:rFonts w:cs="Tahoma"/>
          <w:b/>
          <w:bCs/>
          <w:szCs w:val="24"/>
        </w:rPr>
      </w:pPr>
      <w:r w:rsidRPr="00237CAE">
        <w:rPr>
          <w:rFonts w:cs="Tahoma"/>
          <w:b/>
          <w:bCs/>
          <w:szCs w:val="24"/>
        </w:rPr>
        <w:lastRenderedPageBreak/>
        <w:t>Costes variables</w:t>
      </w:r>
      <w:r w:rsidRPr="00237CAE">
        <w:rPr>
          <w:rFonts w:cs="Tahoma"/>
          <w:b/>
          <w:bCs/>
          <w:szCs w:val="24"/>
        </w:rPr>
        <w:cr/>
      </w:r>
    </w:p>
    <w:p w14:paraId="41276825" w14:textId="77777777" w:rsidR="003E79A2" w:rsidRPr="00237CAE" w:rsidRDefault="003E79A2" w:rsidP="00237CAE">
      <w:pPr>
        <w:spacing w:line="276" w:lineRule="auto"/>
        <w:rPr>
          <w:rFonts w:cs="Tahoma"/>
          <w:b/>
          <w:bCs/>
          <w:szCs w:val="24"/>
        </w:rPr>
      </w:pPr>
      <w:r w:rsidRPr="00237CAE">
        <w:rPr>
          <w:rFonts w:cs="Tahoma"/>
          <w:szCs w:val="24"/>
        </w:rPr>
        <w:t xml:space="preserve">Esta cuenta integra a las partidas de consumo de materias primas, mano de obra directa y los otros gastos generales de fabricación. Los costes variables, son aquellos que dependen del nivel de actividad de la empresa, por ejemplo: en un bar el coste de las bebidas depende del número de bebidas servidas. La estructura de costes fijos y variables </w:t>
      </w:r>
      <w:r w:rsidR="007852D7" w:rsidRPr="00237CAE">
        <w:rPr>
          <w:rFonts w:cs="Tahoma"/>
          <w:szCs w:val="24"/>
        </w:rPr>
        <w:t>varía</w:t>
      </w:r>
      <w:r w:rsidRPr="00237CAE">
        <w:rPr>
          <w:rFonts w:cs="Tahoma"/>
          <w:szCs w:val="24"/>
        </w:rPr>
        <w:t xml:space="preserve"> dependiendo del negocio, lo que para algunas empresas es un coste fijo para otras es variable. Así el emprendedor debe tener especial cuidado en la clasificación de los costes, debido a que le tratamiento aplicable es diferente.</w:t>
      </w:r>
    </w:p>
    <w:p w14:paraId="1FD319BA" w14:textId="77777777" w:rsidR="003E79A2" w:rsidRDefault="003E79A2" w:rsidP="00AB2DF6">
      <w:pPr>
        <w:spacing w:line="276" w:lineRule="auto"/>
        <w:jc w:val="left"/>
      </w:pPr>
    </w:p>
    <w:p w14:paraId="008EB696" w14:textId="77777777" w:rsidR="003E79A2" w:rsidRDefault="004F3409" w:rsidP="004570D0">
      <w:pPr>
        <w:spacing w:line="276" w:lineRule="auto"/>
      </w:pPr>
      <w:r>
        <w:t>La gestión de costes es una herramienta necesaria para tomar decisiones y hacer proyecciones. Los costes son una variable fundamental en el negocio, por su relación directa con los resultados económicos. Por lo tanto para definir los productos/servicios que se van a producir, el empresario debe hacer previamente un análisis coste-rentabilidad, basándose en:</w:t>
      </w:r>
    </w:p>
    <w:p w14:paraId="7DFF4CF0" w14:textId="77777777" w:rsidR="004F3409" w:rsidRDefault="004F3409" w:rsidP="004570D0">
      <w:pPr>
        <w:spacing w:line="276" w:lineRule="auto"/>
      </w:pPr>
    </w:p>
    <w:p w14:paraId="46379916" w14:textId="77777777" w:rsidR="003E79A2" w:rsidRDefault="004F3409" w:rsidP="00A7651F">
      <w:pPr>
        <w:spacing w:line="276" w:lineRule="auto"/>
      </w:pPr>
      <w:r>
        <w:t>Un indicador utilizado para evaluar la rentabilidad del producto/servicio a comercializar es el margen bruto, representa la diferencia entre las ventas y los costes variables. Se debe tener en cuenta que el margen bruto que tienen las empresas que comercializan productos es menor que las empresas de servicios. Puesto que las empresas de servicios, al no tener producción física, tienen mayores márgenes sobre ventas.</w:t>
      </w:r>
    </w:p>
    <w:p w14:paraId="5DF8B6C9" w14:textId="77777777" w:rsidR="00AB2DF6" w:rsidRDefault="00212908" w:rsidP="00AB2DF6">
      <w:pPr>
        <w:spacing w:line="276" w:lineRule="auto"/>
        <w:jc w:val="left"/>
      </w:pPr>
      <w:r>
        <w:rPr>
          <w:noProof/>
          <w:lang w:eastAsia="es-NI"/>
        </w:rPr>
        <mc:AlternateContent>
          <mc:Choice Requires="wpg">
            <w:drawing>
              <wp:anchor distT="0" distB="0" distL="114300" distR="114300" simplePos="0" relativeHeight="251664384" behindDoc="0" locked="0" layoutInCell="1" allowOverlap="1" wp14:anchorId="143BA7FA" wp14:editId="4FA7CDA7">
                <wp:simplePos x="0" y="0"/>
                <wp:positionH relativeFrom="column">
                  <wp:posOffset>-536330</wp:posOffset>
                </wp:positionH>
                <wp:positionV relativeFrom="paragraph">
                  <wp:posOffset>131689</wp:posOffset>
                </wp:positionV>
                <wp:extent cx="6384290" cy="346710"/>
                <wp:effectExtent l="0" t="0" r="0" b="0"/>
                <wp:wrapNone/>
                <wp:docPr id="20" name="Grupo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46710"/>
                          <a:chOff x="1453" y="12277"/>
                          <a:chExt cx="9871" cy="546"/>
                        </a:xfrm>
                      </wpg:grpSpPr>
                      <wps:wsp>
                        <wps:cNvPr id="21" name="Cuadro de texto 2"/>
                        <wps:cNvSpPr txBox="1">
                          <a:spLocks noChangeArrowheads="1"/>
                        </wps:cNvSpPr>
                        <wps:spPr bwMode="auto">
                          <a:xfrm>
                            <a:off x="1453" y="12277"/>
                            <a:ext cx="4209" cy="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7464AF9" w14:textId="77777777" w:rsidR="00AB2DF6" w:rsidRPr="00A32AB9" w:rsidRDefault="00AB2DF6" w:rsidP="00A32AB9">
                              <w:pPr>
                                <w:pStyle w:val="Ttulo1"/>
                              </w:pPr>
                              <w:bookmarkStart w:id="27" w:name="_Toc46999616"/>
                              <w:bookmarkStart w:id="28" w:name="_Toc51942773"/>
                              <w:bookmarkStart w:id="29" w:name="_Toc52020771"/>
                              <w:r w:rsidRPr="00A32AB9">
                                <w:t>Bibliografía y Webgrafía</w:t>
                              </w:r>
                              <w:bookmarkEnd w:id="27"/>
                              <w:bookmarkEnd w:id="28"/>
                              <w:bookmarkEnd w:id="29"/>
                              <w:r w:rsidRPr="00A32AB9">
                                <w:t xml:space="preserve">  </w:t>
                              </w:r>
                            </w:p>
                          </w:txbxContent>
                        </wps:txbx>
                        <wps:bodyPr rot="0" vert="horz" wrap="square" lIns="91440" tIns="45720" rIns="91440" bIns="45720" anchor="t" anchorCtr="0" upright="1">
                          <a:noAutofit/>
                        </wps:bodyPr>
                      </wps:wsp>
                      <pic:pic xmlns:pic="http://schemas.openxmlformats.org/drawingml/2006/picture">
                        <pic:nvPicPr>
                          <pic:cNvPr id="22" name="Imagen 6252" descr="C:\Users\DPE\Documents\Manual de marca UPOLI\UPOLI_identidad.png"/>
                          <pic:cNvPicPr preferRelativeResize="0">
                            <a:picLocks noChangeArrowheads="1"/>
                          </pic:cNvPicPr>
                        </pic:nvPicPr>
                        <pic:blipFill>
                          <a:blip r:embed="rId11">
                            <a:extLst>
                              <a:ext uri="{28A0092B-C50C-407E-A947-70E740481C1C}">
                                <a14:useLocalDpi xmlns:a14="http://schemas.microsoft.com/office/drawing/2010/main" val="0"/>
                              </a:ext>
                            </a:extLst>
                          </a:blip>
                          <a:srcRect r="47906" b="98297"/>
                          <a:stretch>
                            <a:fillRect/>
                          </a:stretch>
                        </pic:blipFill>
                        <pic:spPr bwMode="auto">
                          <a:xfrm>
                            <a:off x="5662" y="12382"/>
                            <a:ext cx="5662"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143BA7FA" id="Grupo 20" o:spid="_x0000_s1037" style="position:absolute;margin-left:-42.25pt;margin-top:10.35pt;width:502.7pt;height:27.3pt;z-index:251664384" coordorigin="1453,12277" coordsize="9871,5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">
                <v:shape id="_x0000_s1038" type="#_x0000_t202" style="position:absolute;left:1453;top:12277;width:4209;height: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" filled="f" stroked="f">
                  <v:textbox>
                    <w:txbxContent>
                      <w:p w14:paraId="27464AF9" w14:textId="77777777" w:rsidR="00AB2DF6" w:rsidRPr="00A32AB9" w:rsidRDefault="00AB2DF6" w:rsidP="00A32AB9">
                        <w:pPr>
                          <w:pStyle w:val="Ttulo1"/>
                        </w:pPr>
                        <w:bookmarkStart w:id="30" w:name="_Toc46999616"/>
                        <w:bookmarkStart w:id="31" w:name="_Toc51942773"/>
                        <w:bookmarkStart w:id="32" w:name="_Toc52020771"/>
                        <w:r w:rsidRPr="00A32AB9">
                          <w:t>Bibliografía y Webgrafía</w:t>
                        </w:r>
                        <w:bookmarkEnd w:id="30"/>
                        <w:bookmarkEnd w:id="31"/>
                        <w:bookmarkEnd w:id="32"/>
                        <w:r w:rsidRPr="00A32AB9">
                          <w:t xml:space="preserve">  </w:t>
                        </w:r>
                      </w:p>
                    </w:txbxContent>
                  </v:textbox>
                </v:shape>
                <v:shape id="Imagen 6252" o:spid="_x0000_s1039" type="#_x0000_t75" style="position:absolute;left:5662;top:12382;width:5662;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">
                  <v:imagedata r:id="rId12" o:title="UPOLI_identidad" cropbottom="64420f" cropright="31396f"/>
                  <o:lock v:ext="edit" aspectratio="f"/>
                </v:shape>
              </v:group>
            </w:pict>
          </mc:Fallback>
        </mc:AlternateContent>
      </w:r>
    </w:p>
    <w:p w14:paraId="29891609" w14:textId="77777777" w:rsidR="00AB2DF6" w:rsidRDefault="00AB2DF6" w:rsidP="00AB2DF6">
      <w:pPr>
        <w:spacing w:line="276" w:lineRule="auto"/>
        <w:jc w:val="left"/>
      </w:pPr>
    </w:p>
    <w:p w14:paraId="0B1F2905" w14:textId="77777777" w:rsidR="00AB2DF6" w:rsidRDefault="00AB2DF6" w:rsidP="00AB2DF6">
      <w:pPr>
        <w:spacing w:line="276" w:lineRule="auto"/>
        <w:jc w:val="left"/>
      </w:pPr>
    </w:p>
    <w:p w14:paraId="45755ED0" w14:textId="77777777" w:rsidR="00AB2DF6" w:rsidRDefault="00AB2DF6" w:rsidP="00AB2DF6">
      <w:pPr>
        <w:spacing w:line="276" w:lineRule="auto"/>
        <w:jc w:val="left"/>
      </w:pPr>
    </w:p>
    <w:p w14:paraId="42C31BAB" w14:textId="77777777" w:rsidR="007A3660" w:rsidRPr="007A3660" w:rsidRDefault="007A3660" w:rsidP="007A3660">
      <w:pPr>
        <w:spacing w:line="276" w:lineRule="auto"/>
        <w:jc w:val="left"/>
        <w:rPr>
          <w:lang w:val="en-US"/>
        </w:rPr>
      </w:pPr>
      <w:r>
        <w:t xml:space="preserve">Lovo Alezander (2012). Ejercicios Resueltos Esquina Noroeste. </w:t>
      </w:r>
      <w:r w:rsidRPr="007A3660">
        <w:rPr>
          <w:lang w:val="en-US"/>
        </w:rPr>
        <w:t>Wordpress.com. https://alexanderlovo.files.wordpress.com/2012/12/ejercicios-resueltos-mc3a8todo-esquina-noroeste.pdf</w:t>
      </w:r>
    </w:p>
    <w:p w14:paraId="52093B3F" w14:textId="77777777" w:rsidR="007A3660" w:rsidRPr="007A3660" w:rsidRDefault="007A3660" w:rsidP="007A3660">
      <w:pPr>
        <w:spacing w:line="276" w:lineRule="auto"/>
        <w:jc w:val="left"/>
        <w:rPr>
          <w:lang w:val="en-US"/>
        </w:rPr>
      </w:pPr>
    </w:p>
    <w:p w14:paraId="4732CEB5" w14:textId="77777777" w:rsidR="007A3660" w:rsidRPr="007A3660" w:rsidRDefault="007A3660" w:rsidP="007A3660">
      <w:pPr>
        <w:spacing w:line="276" w:lineRule="auto"/>
        <w:jc w:val="left"/>
        <w:rPr>
          <w:lang w:val="en-US"/>
        </w:rPr>
      </w:pPr>
    </w:p>
    <w:p w14:paraId="0330C209" w14:textId="77777777" w:rsidR="007A3660" w:rsidRDefault="007A3660" w:rsidP="007A3660">
      <w:pPr>
        <w:spacing w:line="276" w:lineRule="auto"/>
        <w:jc w:val="left"/>
      </w:pPr>
      <w:r>
        <w:t>Salazar Bryan (2019). PERT – Técnica de evaluación y revisión de proyectos. ingenieriaindustrialonline.com. https://www.ingenieriaindustrialonline.com/investigacion-de-operaciones/pert-tecnica-de-evaluacion-y-revision-de-proyectos/</w:t>
      </w:r>
    </w:p>
    <w:p w14:paraId="0090834E" w14:textId="77777777" w:rsidR="007A3660" w:rsidRDefault="007A3660" w:rsidP="007A3660">
      <w:pPr>
        <w:spacing w:line="276" w:lineRule="auto"/>
        <w:jc w:val="left"/>
      </w:pPr>
    </w:p>
    <w:p w14:paraId="4309E503" w14:textId="77777777" w:rsidR="007A3660" w:rsidRDefault="007A3660" w:rsidP="007A3660">
      <w:pPr>
        <w:spacing w:line="276" w:lineRule="auto"/>
        <w:jc w:val="left"/>
      </w:pPr>
    </w:p>
    <w:p w14:paraId="6DA36BDD" w14:textId="77777777" w:rsidR="00AB2DF6" w:rsidRDefault="007A3660" w:rsidP="007A3660">
      <w:pPr>
        <w:spacing w:line="276" w:lineRule="auto"/>
        <w:jc w:val="left"/>
      </w:pPr>
      <w:r>
        <w:lastRenderedPageBreak/>
        <w:t>Ramos Diana (2019). Cómo crear un diagrama de Gantt sencillo en cualquier versión de Excel. smartsheet.com. https://es.smartsheet.com/blog/gantt-chart-excel</w:t>
      </w:r>
    </w:p>
    <w:p w14:paraId="316DEAD5" w14:textId="77777777" w:rsidR="00AB2DF6" w:rsidRDefault="00AB2DF6" w:rsidP="00AB2DF6">
      <w:pPr>
        <w:tabs>
          <w:tab w:val="left" w:pos="1305"/>
        </w:tabs>
      </w:pPr>
    </w:p>
    <w:p w14:paraId="60D6B66F" w14:textId="77777777" w:rsidR="00AB2DF6" w:rsidRDefault="00212908" w:rsidP="00AB2DF6">
      <w:pPr>
        <w:tabs>
          <w:tab w:val="left" w:pos="1305"/>
        </w:tabs>
      </w:pPr>
      <w:r>
        <w:rPr>
          <w:noProof/>
          <w:lang w:eastAsia="es-NI"/>
        </w:rPr>
        <mc:AlternateContent>
          <mc:Choice Requires="wpg">
            <w:drawing>
              <wp:anchor distT="0" distB="0" distL="114300" distR="114300" simplePos="0" relativeHeight="251667456" behindDoc="0" locked="0" layoutInCell="1" allowOverlap="1" wp14:anchorId="73896378" wp14:editId="78B9F0B2">
                <wp:simplePos x="0" y="0"/>
                <wp:positionH relativeFrom="column">
                  <wp:posOffset>-420370</wp:posOffset>
                </wp:positionH>
                <wp:positionV relativeFrom="paragraph">
                  <wp:posOffset>160655</wp:posOffset>
                </wp:positionV>
                <wp:extent cx="6384290" cy="336550"/>
                <wp:effectExtent l="0" t="0" r="0" b="6350"/>
                <wp:wrapNone/>
                <wp:docPr id="17" name="Grupo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36550"/>
                          <a:chOff x="1453" y="5162"/>
                          <a:chExt cx="10054" cy="530"/>
                        </a:xfrm>
                      </wpg:grpSpPr>
                      <wps:wsp>
                        <wps:cNvPr id="18" name="Cuadro de texto 2"/>
                        <wps:cNvSpPr txBox="1">
                          <a:spLocks noChangeArrowheads="1"/>
                        </wps:cNvSpPr>
                        <wps:spPr bwMode="auto">
                          <a:xfrm>
                            <a:off x="1453" y="5162"/>
                            <a:ext cx="1689" cy="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B95B50" w14:textId="77777777" w:rsidR="00AB2DF6" w:rsidRPr="00A32AB9" w:rsidRDefault="00AB2DF6" w:rsidP="00A32AB9">
                              <w:pPr>
                                <w:pStyle w:val="Ttulo1"/>
                              </w:pPr>
                              <w:bookmarkStart w:id="33" w:name="_Toc46999617"/>
                              <w:bookmarkStart w:id="34" w:name="_Toc51942774"/>
                              <w:bookmarkStart w:id="35" w:name="_Toc52020772"/>
                              <w:r w:rsidRPr="00A32AB9">
                                <w:t>Glosario</w:t>
                              </w:r>
                              <w:bookmarkEnd w:id="33"/>
                              <w:bookmarkEnd w:id="34"/>
                              <w:bookmarkEnd w:id="35"/>
                              <w:r w:rsidRPr="00A32AB9">
                                <w:t xml:space="preserve">  </w:t>
                              </w:r>
                            </w:p>
                          </w:txbxContent>
                        </wps:txbx>
                        <wps:bodyPr rot="0" vert="horz" wrap="square" lIns="91440" tIns="45720" rIns="91440" bIns="45720" anchor="t" anchorCtr="0" upright="1">
                          <a:spAutoFit/>
                        </wps:bodyPr>
                      </wps:wsp>
                      <pic:pic xmlns:pic="http://schemas.openxmlformats.org/drawingml/2006/picture">
                        <pic:nvPicPr>
                          <pic:cNvPr id="19" name="Imagen 6252" descr="C:\Users\DPE\Documents\Manual de marca UPOLI\UPOLI_identidad.png"/>
                          <pic:cNvPicPr preferRelativeResize="0">
                            <a:picLocks noChangeArrowheads="1"/>
                          </pic:cNvPicPr>
                        </pic:nvPicPr>
                        <pic:blipFill>
                          <a:blip r:embed="rId11">
                            <a:extLst>
                              <a:ext uri="{28A0092B-C50C-407E-A947-70E740481C1C}">
                                <a14:useLocalDpi xmlns:a14="http://schemas.microsoft.com/office/drawing/2010/main" val="0"/>
                              </a:ext>
                            </a:extLst>
                          </a:blip>
                          <a:srcRect r="47906" b="98297"/>
                          <a:stretch>
                            <a:fillRect/>
                          </a:stretch>
                        </pic:blipFill>
                        <pic:spPr bwMode="auto">
                          <a:xfrm>
                            <a:off x="3142" y="5251"/>
                            <a:ext cx="8365"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73896378" id="Grupo 17" o:spid="_x0000_s1040" style="position:absolute;left:0;text-align:left;margin-left:-33.1pt;margin-top:12.65pt;width:502.7pt;height:26.5pt;z-index:251667456" coordorigin="1453,5162" coordsize="10054,5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ZCgg9JHh0JRMgAABAgQIECBAgAABAgQIECBA&#10;gAABAgQIECBAgAABAgQIEBD6sAcIECBAgAABAgQIECBAgAABAgQIECBAgAABAgQIECBAgAABAhkK&#10;CH1kODQlEyBAgAABAgQIECBAgAABAgQIECBAgAABAgQIECBAgAABAgSEPuwBAgQIECBAgAABAgQI&#10;ECBAgAABAgQIECBAgAABAgQIECBAgECGAkIfGQ5NyQQIECBAgAABAgQIECBAgAABAgQIECBAgAAB&#10;AgQIECBAgAABoQ97g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">
                <v:shape id="_x0000_s1041" type="#_x0000_t202" style="position:absolute;left:1453;top:5162;width:1689;height: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" filled="f" stroked="f">
                  <v:textbox style="mso-fit-shape-to-text:t">
                    <w:txbxContent>
                      <w:p w14:paraId="5BB95B50" w14:textId="77777777" w:rsidR="00AB2DF6" w:rsidRPr="00A32AB9" w:rsidRDefault="00AB2DF6" w:rsidP="00A32AB9">
                        <w:pPr>
                          <w:pStyle w:val="Ttulo1"/>
                        </w:pPr>
                        <w:bookmarkStart w:id="36" w:name="_Toc46999617"/>
                        <w:bookmarkStart w:id="37" w:name="_Toc51942774"/>
                        <w:bookmarkStart w:id="38" w:name="_Toc52020772"/>
                        <w:r w:rsidRPr="00A32AB9">
                          <w:t>Glosario</w:t>
                        </w:r>
                        <w:bookmarkEnd w:id="36"/>
                        <w:bookmarkEnd w:id="37"/>
                        <w:bookmarkEnd w:id="38"/>
                        <w:r w:rsidRPr="00A32AB9">
                          <w:t xml:space="preserve">  </w:t>
                        </w:r>
                      </w:p>
                    </w:txbxContent>
                  </v:textbox>
                </v:shape>
                <v:shape id="Imagen 6252" o:spid="_x0000_s1042" type="#_x0000_t75" style="position:absolute;left:3142;top:5251;width:8365;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">
                  <v:imagedata r:id="rId12" o:title="UPOLI_identidad" cropbottom="64420f" cropright="31396f"/>
                  <o:lock v:ext="edit" aspectratio="f"/>
                </v:shape>
              </v:group>
            </w:pict>
          </mc:Fallback>
        </mc:AlternateContent>
      </w:r>
    </w:p>
    <w:p w14:paraId="28219DFD" w14:textId="77777777" w:rsidR="00AB2DF6" w:rsidRDefault="00AB2DF6" w:rsidP="00AB2DF6">
      <w:pPr>
        <w:tabs>
          <w:tab w:val="left" w:pos="1305"/>
        </w:tabs>
      </w:pPr>
    </w:p>
    <w:p w14:paraId="2CB6A856" w14:textId="77777777" w:rsidR="00AB2DF6" w:rsidRDefault="00AB2DF6" w:rsidP="00AB2DF6">
      <w:pPr>
        <w:tabs>
          <w:tab w:val="left" w:pos="1305"/>
        </w:tabs>
        <w:jc w:val="left"/>
      </w:pPr>
    </w:p>
    <w:p w14:paraId="7664B245" w14:textId="77777777" w:rsidR="00AB2DF6" w:rsidRDefault="00D83652" w:rsidP="00BF3E65">
      <w:pPr>
        <w:spacing w:line="276" w:lineRule="auto"/>
        <w:rPr>
          <w:bCs/>
        </w:rPr>
      </w:pPr>
      <w:r>
        <w:rPr>
          <w:b/>
        </w:rPr>
        <w:t>GANTT:</w:t>
      </w:r>
      <w:r w:rsidR="00BF3E65">
        <w:rPr>
          <w:b/>
        </w:rPr>
        <w:t xml:space="preserve"> </w:t>
      </w:r>
      <w:r w:rsidR="00BF3E65" w:rsidRPr="00BF3E65">
        <w:rPr>
          <w:bCs/>
        </w:rPr>
        <w:t>El diagrama de Gantt es una herramienta para planificar y programar tareas a lo largo de un período determinado. Gracias a una fácil y cómoda visualización de las acciones previstas, permite realizar el seguimiento y control del progreso de cada una de las etapas de un proyecto y, además, reproduce gráficamente las tareas, su duración y secuencia, además del calendario general del proyecto</w:t>
      </w:r>
    </w:p>
    <w:p w14:paraId="101808C4" w14:textId="77777777" w:rsidR="00A7651F" w:rsidRPr="00BF3E65" w:rsidRDefault="00A7651F" w:rsidP="00BF3E65">
      <w:pPr>
        <w:spacing w:line="276" w:lineRule="auto"/>
        <w:rPr>
          <w:bCs/>
        </w:rPr>
      </w:pPr>
    </w:p>
    <w:p w14:paraId="0514F8E2" w14:textId="77777777" w:rsidR="00D83652" w:rsidRDefault="00D83652" w:rsidP="00BF3E65">
      <w:pPr>
        <w:spacing w:line="276" w:lineRule="auto"/>
        <w:rPr>
          <w:bCs/>
        </w:rPr>
      </w:pPr>
      <w:r>
        <w:rPr>
          <w:b/>
        </w:rPr>
        <w:t>PERT:</w:t>
      </w:r>
      <w:r w:rsidR="00BF3E65" w:rsidRPr="00BF3E65">
        <w:t xml:space="preserve"> </w:t>
      </w:r>
      <w:r w:rsidR="00BF3E65" w:rsidRPr="00BF3E65">
        <w:rPr>
          <w:bCs/>
        </w:rPr>
        <w:t>La Técnica de Revisión y Evaluación de Programas (o Proyectos) (del inglés PERT, Program Evaluation and Review Techniques) es una técnica estadística de la administración y gestión de proyectos que fue diseñada para analizar y representar las tareas involucradas en culminar un proyecto.</w:t>
      </w:r>
    </w:p>
    <w:p w14:paraId="109CB9FD" w14:textId="77777777" w:rsidR="00A7651F" w:rsidRDefault="00A7651F" w:rsidP="00BF3E65">
      <w:pPr>
        <w:spacing w:line="276" w:lineRule="auto"/>
        <w:rPr>
          <w:b/>
        </w:rPr>
      </w:pPr>
    </w:p>
    <w:p w14:paraId="6797E81D" w14:textId="77777777" w:rsidR="00D83652" w:rsidRDefault="00D83652" w:rsidP="00BF3E65">
      <w:pPr>
        <w:spacing w:line="276" w:lineRule="auto"/>
        <w:rPr>
          <w:bCs/>
        </w:rPr>
      </w:pPr>
      <w:r>
        <w:rPr>
          <w:b/>
        </w:rPr>
        <w:t>Ruta crítica:</w:t>
      </w:r>
      <w:r w:rsidR="0035587F" w:rsidRPr="0035587F">
        <w:t xml:space="preserve"> </w:t>
      </w:r>
      <w:r w:rsidR="0035587F" w:rsidRPr="0035587F">
        <w:rPr>
          <w:bCs/>
        </w:rPr>
        <w:t>El método de la ruta crítica o del camino crítico es un algoritmo utilizado para el cálculo de tiempos y plazos en la planificación de proyectos.</w:t>
      </w:r>
      <w:r w:rsidR="00A7651F">
        <w:rPr>
          <w:bCs/>
        </w:rPr>
        <w:t xml:space="preserve"> </w:t>
      </w:r>
      <w:r w:rsidR="0035587F" w:rsidRPr="0035587F">
        <w:rPr>
          <w:bCs/>
        </w:rPr>
        <w:t>​Este sistema de cálculo conocido por sus siglas en inglés CPM (Critical Path Method), fue desarrollado en 1957 en los Estados Unidos de América, por un centro de investigación de operaciones para las firmas Dupont y Remington Rand, buscando el control y la optimización de los costos mediante la planificación y programación adecuadas de las actividades componentes del proyecto. Otro proyecto importante de esa época, el proyecto del misil "Polaris" originó en 1958 la creación de uno de los métodos de programación por camino crítico, conocido con el nombre de PERT (Program Evaluation and Review Technique)</w:t>
      </w:r>
    </w:p>
    <w:p w14:paraId="49B08C22" w14:textId="77777777" w:rsidR="00A7651F" w:rsidRDefault="00A7651F" w:rsidP="00BF3E65">
      <w:pPr>
        <w:spacing w:line="276" w:lineRule="auto"/>
        <w:rPr>
          <w:b/>
        </w:rPr>
      </w:pPr>
    </w:p>
    <w:p w14:paraId="14FCC7E6" w14:textId="77777777" w:rsidR="00D83652" w:rsidRDefault="00D83652" w:rsidP="00BF3E65">
      <w:pPr>
        <w:spacing w:line="276" w:lineRule="auto"/>
        <w:rPr>
          <w:bCs/>
        </w:rPr>
      </w:pPr>
      <w:r>
        <w:rPr>
          <w:b/>
        </w:rPr>
        <w:t>Arista:</w:t>
      </w:r>
      <w:r w:rsidR="0035587F">
        <w:rPr>
          <w:b/>
        </w:rPr>
        <w:t xml:space="preserve"> </w:t>
      </w:r>
      <w:r w:rsidR="0035587F" w:rsidRPr="00023E72">
        <w:rPr>
          <w:bCs/>
        </w:rPr>
        <w:t>(del latín arista) es, en geometría, el segmento de recta que limita la cara, también conocida como lado, de una figura plana</w:t>
      </w:r>
    </w:p>
    <w:p w14:paraId="408D8A56" w14:textId="77777777" w:rsidR="00A7651F" w:rsidRDefault="00A7651F" w:rsidP="00BF3E65">
      <w:pPr>
        <w:spacing w:line="276" w:lineRule="auto"/>
        <w:rPr>
          <w:b/>
        </w:rPr>
      </w:pPr>
    </w:p>
    <w:p w14:paraId="1100DF89" w14:textId="77777777" w:rsidR="00D83652" w:rsidRDefault="00D83652" w:rsidP="00BF3E65">
      <w:pPr>
        <w:spacing w:line="276" w:lineRule="auto"/>
        <w:rPr>
          <w:bCs/>
        </w:rPr>
      </w:pPr>
      <w:r>
        <w:rPr>
          <w:b/>
        </w:rPr>
        <w:t>Nodo:</w:t>
      </w:r>
      <w:r w:rsidR="00023E72">
        <w:rPr>
          <w:b/>
        </w:rPr>
        <w:t xml:space="preserve"> </w:t>
      </w:r>
      <w:r w:rsidR="00A7651F" w:rsidRPr="00A7651F">
        <w:rPr>
          <w:bCs/>
        </w:rPr>
        <w:t>e</w:t>
      </w:r>
      <w:r w:rsidR="00023E72" w:rsidRPr="00A7651F">
        <w:rPr>
          <w:bCs/>
        </w:rPr>
        <w:t xml:space="preserve">s un espacio en el que confluyen parte de las conexiones de otros espacios reales o abstractos que comparten sus mismas características y que a su vez también son nodos. Todos se interrelacionan de una manera no jerárquica y conforman lo que en términos sociológicos o matemáticos se llama red. El concepto de red puede </w:t>
      </w:r>
      <w:r w:rsidR="00023E72" w:rsidRPr="00A7651F">
        <w:rPr>
          <w:bCs/>
        </w:rPr>
        <w:lastRenderedPageBreak/>
        <w:t>definirse como "conjunto de nodos interconectados. Un nodo es el punto en el que una curva se interseca consigo misma. Lo que un nodo es concretamente, depende del tipo de redes a que nos refiramos</w:t>
      </w:r>
    </w:p>
    <w:p w14:paraId="698C3986" w14:textId="77777777" w:rsidR="00A7651F" w:rsidRDefault="00A7651F" w:rsidP="00BF3E65">
      <w:pPr>
        <w:spacing w:line="276" w:lineRule="auto"/>
        <w:rPr>
          <w:b/>
        </w:rPr>
      </w:pPr>
    </w:p>
    <w:p w14:paraId="4387B0B5" w14:textId="77777777" w:rsidR="00D83652" w:rsidRDefault="00D83652" w:rsidP="00BF3E65">
      <w:pPr>
        <w:spacing w:line="276" w:lineRule="auto"/>
        <w:rPr>
          <w:b/>
        </w:rPr>
      </w:pPr>
      <w:r>
        <w:rPr>
          <w:b/>
        </w:rPr>
        <w:t>Presupuesto:</w:t>
      </w:r>
      <w:r w:rsidR="00A7651F" w:rsidRPr="00A7651F">
        <w:t xml:space="preserve"> </w:t>
      </w:r>
      <w:r w:rsidR="00A7651F" w:rsidRPr="00A7651F">
        <w:rPr>
          <w:bCs/>
        </w:rPr>
        <w:t>El presupuesto es una herramienta que le permite saber cuáles son sus ingresos y gastos en un tiempo determinado, conocer cuánto puede destinar al ahorro para el cumplimiento de sus metas planteadas, identificar en qué está gastando su dinero, cuánto necesita para cubrir sus necesidades, determinar en qué está gastando</w:t>
      </w:r>
    </w:p>
    <w:p w14:paraId="4792E03A" w14:textId="77777777" w:rsidR="00D83652" w:rsidRDefault="00D83652" w:rsidP="00AB2DF6">
      <w:pPr>
        <w:spacing w:line="276" w:lineRule="auto"/>
        <w:jc w:val="left"/>
        <w:rPr>
          <w:b/>
        </w:rPr>
      </w:pPr>
    </w:p>
    <w:p w14:paraId="68B0EE0E" w14:textId="77777777" w:rsidR="00AB2DF6" w:rsidRDefault="00AB2DF6" w:rsidP="00AB2DF6">
      <w:pPr>
        <w:tabs>
          <w:tab w:val="left" w:pos="1305"/>
        </w:tabs>
      </w:pPr>
    </w:p>
    <w:sectPr w:rsidR="00AB2DF6" w:rsidSect="00A66A79">
      <w:headerReference w:type="default" r:id="rId47"/>
      <w:footerReference w:type="default" r:id="rId48"/>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91F71E" w14:textId="77777777" w:rsidR="004C5B85" w:rsidRDefault="004C5B85" w:rsidP="007F1B53">
      <w:pPr>
        <w:spacing w:before="0" w:after="0" w:line="240" w:lineRule="auto"/>
      </w:pPr>
      <w:r>
        <w:separator/>
      </w:r>
    </w:p>
  </w:endnote>
  <w:endnote w:type="continuationSeparator" w:id="0">
    <w:p w14:paraId="32E0D251" w14:textId="77777777" w:rsidR="004C5B85" w:rsidRDefault="004C5B85" w:rsidP="007F1B5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Impact">
    <w:panose1 w:val="020B0806030902050204"/>
    <w:charset w:val="00"/>
    <w:family w:val="swiss"/>
    <w:pitch w:val="variable"/>
    <w:sig w:usb0="00000287" w:usb1="00000000" w:usb2="00000000" w:usb3="00000000" w:csb0="0000009F" w:csb1="00000000"/>
  </w:font>
  <w:font w:name="EleganTech™">
    <w:altName w:val="Cambria Math"/>
    <w:charset w:val="00"/>
    <w:family w:val="auto"/>
    <w:pitch w:val="variable"/>
    <w:sig w:usb0="00000001" w:usb1="5000004A" w:usb2="00000000" w:usb3="00000000" w:csb0="00000111" w:csb1="00000000"/>
  </w:font>
  <w:font w:name="Eurostile">
    <w:altName w:val="Segoe Script"/>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29C182" w14:textId="77777777" w:rsidR="00A67DD5" w:rsidRPr="00F3756A" w:rsidRDefault="00A67DD5" w:rsidP="00F3756A">
    <w:pPr>
      <w:pStyle w:val="Piedepgina"/>
    </w:pPr>
    <w:r>
      <w:rPr>
        <w:noProof/>
      </w:rPr>
      <w:drawing>
        <wp:anchor distT="0" distB="0" distL="114300" distR="114300" simplePos="0" relativeHeight="251670528" behindDoc="1" locked="0" layoutInCell="1" allowOverlap="1" wp14:anchorId="17BADC50" wp14:editId="76A2957E">
          <wp:simplePos x="0" y="0"/>
          <wp:positionH relativeFrom="column">
            <wp:posOffset>-1077595</wp:posOffset>
          </wp:positionH>
          <wp:positionV relativeFrom="paragraph">
            <wp:posOffset>-112395</wp:posOffset>
          </wp:positionV>
          <wp:extent cx="7789545" cy="822325"/>
          <wp:effectExtent l="0" t="0" r="1905"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89545" cy="8223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669504" behindDoc="0" locked="0" layoutInCell="1" allowOverlap="1" wp14:anchorId="564DF7F6" wp14:editId="082E7582">
              <wp:simplePos x="0" y="0"/>
              <wp:positionH relativeFrom="column">
                <wp:posOffset>4145729</wp:posOffset>
              </wp:positionH>
              <wp:positionV relativeFrom="paragraph">
                <wp:posOffset>-99097</wp:posOffset>
              </wp:positionV>
              <wp:extent cx="2360930" cy="327660"/>
              <wp:effectExtent l="0" t="0" r="0" b="0"/>
              <wp:wrapSquare wrapText="bothSides"/>
              <wp:docPr id="1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27660"/>
                      </a:xfrm>
                      <a:prstGeom prst="rect">
                        <a:avLst/>
                      </a:prstGeom>
                      <a:noFill/>
                      <a:ln w="9525">
                        <a:noFill/>
                        <a:miter lim="800000"/>
                        <a:headEnd/>
                        <a:tailEnd/>
                      </a:ln>
                    </wps:spPr>
                    <wps:txbx>
                      <w:txbxContent>
                        <w:p w14:paraId="6F0681E5"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67B216A4" w14:textId="77777777" w:rsidR="00A67DD5" w:rsidRDefault="00A67DD5"/>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564DF7F6" id="_x0000_t202" coordsize="21600,21600" o:spt="202" path="m,l,21600r21600,l21600,xe">
              <v:stroke joinstyle="miter"/>
              <v:path gradientshapeok="t" o:connecttype="rect"/>
            </v:shapetype>
            <v:shape id="Cuadro de texto 2" o:spid="_x0000_s1043" type="#_x0000_t202" style="position:absolute;left:0;text-align:left;margin-left:326.45pt;margin-top:-7.8pt;width:185.9pt;height:25.8pt;z-index:25166950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" filled="f" stroked="f">
              <v:textbox>
                <w:txbxContent>
                  <w:p w14:paraId="6F0681E5"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67B216A4" w14:textId="77777777" w:rsidR="00A67DD5" w:rsidRDefault="00A67DD5"/>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99EF18" w14:textId="77777777" w:rsidR="004C5B85" w:rsidRDefault="004C5B85" w:rsidP="007F1B53">
      <w:pPr>
        <w:spacing w:before="0" w:after="0" w:line="240" w:lineRule="auto"/>
      </w:pPr>
      <w:r>
        <w:separator/>
      </w:r>
    </w:p>
  </w:footnote>
  <w:footnote w:type="continuationSeparator" w:id="0">
    <w:p w14:paraId="35A7A17E" w14:textId="77777777" w:rsidR="004C5B85" w:rsidRDefault="004C5B85" w:rsidP="007F1B5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DAD5A6" w14:textId="77777777" w:rsidR="00A66A79" w:rsidRDefault="00A66A79">
    <w:pPr>
      <w:pStyle w:val="Encabezado"/>
    </w:pPr>
    <w:r>
      <w:rPr>
        <w:noProof/>
      </w:rPr>
      <w:drawing>
        <wp:anchor distT="0" distB="0" distL="114300" distR="114300" simplePos="0" relativeHeight="251667456" behindDoc="0" locked="0" layoutInCell="1" allowOverlap="1" wp14:anchorId="211494A4" wp14:editId="2D9712D9">
          <wp:simplePos x="0" y="0"/>
          <wp:positionH relativeFrom="column">
            <wp:posOffset>-1133848</wp:posOffset>
          </wp:positionH>
          <wp:positionV relativeFrom="paragraph">
            <wp:posOffset>-439196</wp:posOffset>
          </wp:positionV>
          <wp:extent cx="7795895" cy="997585"/>
          <wp:effectExtent l="0" t="0" r="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95895" cy="9975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14357"/>
    <w:multiLevelType w:val="hybridMultilevel"/>
    <w:tmpl w:val="684A7198"/>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 w15:restartNumberingAfterBreak="0">
    <w:nsid w:val="00C07695"/>
    <w:multiLevelType w:val="hybridMultilevel"/>
    <w:tmpl w:val="1F0210EE"/>
    <w:lvl w:ilvl="0" w:tplc="4C0A000B">
      <w:start w:val="1"/>
      <w:numFmt w:val="bullet"/>
      <w:lvlText w:val=""/>
      <w:lvlJc w:val="left"/>
      <w:pPr>
        <w:ind w:left="720" w:hanging="360"/>
      </w:pPr>
      <w:rPr>
        <w:rFonts w:ascii="Wingdings" w:hAnsi="Wingdings"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 w15:restartNumberingAfterBreak="0">
    <w:nsid w:val="057D4283"/>
    <w:multiLevelType w:val="hybridMultilevel"/>
    <w:tmpl w:val="9C9EE822"/>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3" w15:restartNumberingAfterBreak="0">
    <w:nsid w:val="082E0E8D"/>
    <w:multiLevelType w:val="hybridMultilevel"/>
    <w:tmpl w:val="D974B35E"/>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4" w15:restartNumberingAfterBreak="0">
    <w:nsid w:val="158C575C"/>
    <w:multiLevelType w:val="hybridMultilevel"/>
    <w:tmpl w:val="680C2CB0"/>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5" w15:restartNumberingAfterBreak="0">
    <w:nsid w:val="167E188E"/>
    <w:multiLevelType w:val="hybridMultilevel"/>
    <w:tmpl w:val="671C0850"/>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6" w15:restartNumberingAfterBreak="0">
    <w:nsid w:val="16BF53CA"/>
    <w:multiLevelType w:val="multilevel"/>
    <w:tmpl w:val="63423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4760BB"/>
    <w:multiLevelType w:val="hybridMultilevel"/>
    <w:tmpl w:val="6368FEE4"/>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8" w15:restartNumberingAfterBreak="0">
    <w:nsid w:val="1B37555D"/>
    <w:multiLevelType w:val="hybridMultilevel"/>
    <w:tmpl w:val="41F25DB4"/>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9" w15:restartNumberingAfterBreak="0">
    <w:nsid w:val="1BF134E3"/>
    <w:multiLevelType w:val="hybridMultilevel"/>
    <w:tmpl w:val="64D841D8"/>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0" w15:restartNumberingAfterBreak="0">
    <w:nsid w:val="1C6E559E"/>
    <w:multiLevelType w:val="hybridMultilevel"/>
    <w:tmpl w:val="CF1A92C4"/>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1" w15:restartNumberingAfterBreak="0">
    <w:nsid w:val="22695A85"/>
    <w:multiLevelType w:val="hybridMultilevel"/>
    <w:tmpl w:val="B7026FF0"/>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2" w15:restartNumberingAfterBreak="0">
    <w:nsid w:val="246162DA"/>
    <w:multiLevelType w:val="hybridMultilevel"/>
    <w:tmpl w:val="14CACF84"/>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3" w15:restartNumberingAfterBreak="0">
    <w:nsid w:val="37AE3AB1"/>
    <w:multiLevelType w:val="hybridMultilevel"/>
    <w:tmpl w:val="5EA0A3DC"/>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4" w15:restartNumberingAfterBreak="0">
    <w:nsid w:val="3B0C0438"/>
    <w:multiLevelType w:val="hybridMultilevel"/>
    <w:tmpl w:val="115418FA"/>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15" w15:restartNumberingAfterBreak="0">
    <w:nsid w:val="3C18252D"/>
    <w:multiLevelType w:val="hybridMultilevel"/>
    <w:tmpl w:val="E698D94E"/>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6" w15:restartNumberingAfterBreak="0">
    <w:nsid w:val="44A07B49"/>
    <w:multiLevelType w:val="hybridMultilevel"/>
    <w:tmpl w:val="E6586704"/>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7" w15:restartNumberingAfterBreak="0">
    <w:nsid w:val="5194552F"/>
    <w:multiLevelType w:val="hybridMultilevel"/>
    <w:tmpl w:val="67EAD6CE"/>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8" w15:restartNumberingAfterBreak="0">
    <w:nsid w:val="5EAB1599"/>
    <w:multiLevelType w:val="hybridMultilevel"/>
    <w:tmpl w:val="6DA25436"/>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19" w15:restartNumberingAfterBreak="0">
    <w:nsid w:val="6D756AE5"/>
    <w:multiLevelType w:val="hybridMultilevel"/>
    <w:tmpl w:val="4A46F57C"/>
    <w:lvl w:ilvl="0" w:tplc="4C0A000F">
      <w:start w:val="1"/>
      <w:numFmt w:val="decimal"/>
      <w:lvlText w:val="%1."/>
      <w:lvlJc w:val="left"/>
      <w:pPr>
        <w:ind w:left="720" w:hanging="360"/>
      </w:pPr>
      <w:rPr>
        <w:rFonts w:hint="default"/>
      </w:r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20" w15:restartNumberingAfterBreak="0">
    <w:nsid w:val="6FD33718"/>
    <w:multiLevelType w:val="hybridMultilevel"/>
    <w:tmpl w:val="BE1CD316"/>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21" w15:restartNumberingAfterBreak="0">
    <w:nsid w:val="765E48C4"/>
    <w:multiLevelType w:val="hybridMultilevel"/>
    <w:tmpl w:val="76A29D7C"/>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2" w15:restartNumberingAfterBreak="0">
    <w:nsid w:val="7EB5306E"/>
    <w:multiLevelType w:val="hybridMultilevel"/>
    <w:tmpl w:val="45620C68"/>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num w:numId="1" w16cid:durableId="530191254">
    <w:abstractNumId w:val="0"/>
  </w:num>
  <w:num w:numId="2" w16cid:durableId="495807691">
    <w:abstractNumId w:val="7"/>
  </w:num>
  <w:num w:numId="3" w16cid:durableId="1525051626">
    <w:abstractNumId w:val="10"/>
  </w:num>
  <w:num w:numId="4" w16cid:durableId="603923725">
    <w:abstractNumId w:val="17"/>
  </w:num>
  <w:num w:numId="5" w16cid:durableId="503906555">
    <w:abstractNumId w:val="19"/>
  </w:num>
  <w:num w:numId="6" w16cid:durableId="89006845">
    <w:abstractNumId w:val="12"/>
  </w:num>
  <w:num w:numId="7" w16cid:durableId="471673081">
    <w:abstractNumId w:val="2"/>
  </w:num>
  <w:num w:numId="8" w16cid:durableId="870387173">
    <w:abstractNumId w:val="21"/>
  </w:num>
  <w:num w:numId="9" w16cid:durableId="20473897">
    <w:abstractNumId w:val="3"/>
  </w:num>
  <w:num w:numId="10" w16cid:durableId="1761221392">
    <w:abstractNumId w:val="20"/>
  </w:num>
  <w:num w:numId="11" w16cid:durableId="637345503">
    <w:abstractNumId w:val="22"/>
  </w:num>
  <w:num w:numId="12" w16cid:durableId="232863080">
    <w:abstractNumId w:val="18"/>
  </w:num>
  <w:num w:numId="13" w16cid:durableId="1830242578">
    <w:abstractNumId w:val="4"/>
  </w:num>
  <w:num w:numId="14" w16cid:durableId="1209148680">
    <w:abstractNumId w:val="14"/>
  </w:num>
  <w:num w:numId="15" w16cid:durableId="1463377807">
    <w:abstractNumId w:val="5"/>
  </w:num>
  <w:num w:numId="16" w16cid:durableId="1994749240">
    <w:abstractNumId w:val="9"/>
  </w:num>
  <w:num w:numId="17" w16cid:durableId="1361857034">
    <w:abstractNumId w:val="6"/>
  </w:num>
  <w:num w:numId="18" w16cid:durableId="967974893">
    <w:abstractNumId w:val="8"/>
  </w:num>
  <w:num w:numId="19" w16cid:durableId="1821917121">
    <w:abstractNumId w:val="15"/>
  </w:num>
  <w:num w:numId="20" w16cid:durableId="538975204">
    <w:abstractNumId w:val="11"/>
  </w:num>
  <w:num w:numId="21" w16cid:durableId="1310355552">
    <w:abstractNumId w:val="16"/>
  </w:num>
  <w:num w:numId="22" w16cid:durableId="720253644">
    <w:abstractNumId w:val="13"/>
  </w:num>
  <w:num w:numId="23" w16cid:durableId="3353507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attachedTemplate r:id="rId1"/>
  <w:defaultTabStop w:val="708"/>
  <w:hyphenationZone w:val="425"/>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70E0"/>
    <w:rsid w:val="00023E72"/>
    <w:rsid w:val="000446AD"/>
    <w:rsid w:val="001070E0"/>
    <w:rsid w:val="001138D5"/>
    <w:rsid w:val="00166E4C"/>
    <w:rsid w:val="001726BE"/>
    <w:rsid w:val="00184F8C"/>
    <w:rsid w:val="001C720B"/>
    <w:rsid w:val="001E16E3"/>
    <w:rsid w:val="0020003D"/>
    <w:rsid w:val="00212908"/>
    <w:rsid w:val="0022520E"/>
    <w:rsid w:val="00232293"/>
    <w:rsid w:val="00237CAE"/>
    <w:rsid w:val="002A6BFE"/>
    <w:rsid w:val="002E3A77"/>
    <w:rsid w:val="002F0A67"/>
    <w:rsid w:val="00346434"/>
    <w:rsid w:val="0035587F"/>
    <w:rsid w:val="003717C3"/>
    <w:rsid w:val="003E0D37"/>
    <w:rsid w:val="003E79A2"/>
    <w:rsid w:val="003F3A88"/>
    <w:rsid w:val="004570D0"/>
    <w:rsid w:val="004A18B8"/>
    <w:rsid w:val="004C5B85"/>
    <w:rsid w:val="004F3409"/>
    <w:rsid w:val="00507CCA"/>
    <w:rsid w:val="00526FCA"/>
    <w:rsid w:val="0054053B"/>
    <w:rsid w:val="00547521"/>
    <w:rsid w:val="005A1E20"/>
    <w:rsid w:val="005B0B82"/>
    <w:rsid w:val="005B7617"/>
    <w:rsid w:val="005E27A5"/>
    <w:rsid w:val="006233F8"/>
    <w:rsid w:val="00635F19"/>
    <w:rsid w:val="00636C8A"/>
    <w:rsid w:val="0064731E"/>
    <w:rsid w:val="00656F6D"/>
    <w:rsid w:val="00680D3C"/>
    <w:rsid w:val="00686701"/>
    <w:rsid w:val="00692228"/>
    <w:rsid w:val="006B6105"/>
    <w:rsid w:val="00702A42"/>
    <w:rsid w:val="007852D7"/>
    <w:rsid w:val="007A3660"/>
    <w:rsid w:val="007D49DB"/>
    <w:rsid w:val="007F1B53"/>
    <w:rsid w:val="008269E4"/>
    <w:rsid w:val="00843820"/>
    <w:rsid w:val="00844902"/>
    <w:rsid w:val="00857A4F"/>
    <w:rsid w:val="00880817"/>
    <w:rsid w:val="00881EBE"/>
    <w:rsid w:val="00891D18"/>
    <w:rsid w:val="00894D81"/>
    <w:rsid w:val="008B0A58"/>
    <w:rsid w:val="00933043"/>
    <w:rsid w:val="00984E87"/>
    <w:rsid w:val="009E02AF"/>
    <w:rsid w:val="00A32AB9"/>
    <w:rsid w:val="00A66A79"/>
    <w:rsid w:val="00A67DD5"/>
    <w:rsid w:val="00A7651F"/>
    <w:rsid w:val="00AB2DF6"/>
    <w:rsid w:val="00AE7A64"/>
    <w:rsid w:val="00AF551B"/>
    <w:rsid w:val="00B0609B"/>
    <w:rsid w:val="00B47A03"/>
    <w:rsid w:val="00BC01BC"/>
    <w:rsid w:val="00BF3E65"/>
    <w:rsid w:val="00C05DF4"/>
    <w:rsid w:val="00C72F3E"/>
    <w:rsid w:val="00C739AF"/>
    <w:rsid w:val="00D45A03"/>
    <w:rsid w:val="00D55BEC"/>
    <w:rsid w:val="00D83652"/>
    <w:rsid w:val="00DE5F24"/>
    <w:rsid w:val="00E42177"/>
    <w:rsid w:val="00EE1423"/>
    <w:rsid w:val="00EF2D09"/>
    <w:rsid w:val="00F02BF4"/>
    <w:rsid w:val="00F317D8"/>
    <w:rsid w:val="00F3756A"/>
    <w:rsid w:val="00F43320"/>
    <w:rsid w:val="00F47697"/>
    <w:rsid w:val="00F52DFA"/>
    <w:rsid w:val="00F65696"/>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5604AC7C"/>
  <w15:chartTrackingRefBased/>
  <w15:docId w15:val="{FE34FD16-31F1-4A58-AD9B-461D3E37BD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20B"/>
    <w:pPr>
      <w:spacing w:before="40" w:after="20" w:line="360" w:lineRule="auto"/>
      <w:jc w:val="both"/>
    </w:pPr>
    <w:rPr>
      <w:rFonts w:ascii="Tahoma" w:hAnsi="Tahoma"/>
      <w:sz w:val="24"/>
    </w:rPr>
  </w:style>
  <w:style w:type="paragraph" w:styleId="Ttulo1">
    <w:name w:val="heading 1"/>
    <w:basedOn w:val="Normal"/>
    <w:next w:val="Normal"/>
    <w:link w:val="Ttulo1Car"/>
    <w:autoRedefine/>
    <w:uiPriority w:val="9"/>
    <w:qFormat/>
    <w:rsid w:val="00A32AB9"/>
    <w:pPr>
      <w:keepNext/>
      <w:keepLines/>
      <w:spacing w:before="0" w:after="0" w:line="240" w:lineRule="auto"/>
      <w:jc w:val="left"/>
      <w:outlineLvl w:val="0"/>
    </w:pPr>
    <w:rPr>
      <w:rFonts w:eastAsiaTheme="majorEastAsia" w:cstheme="majorBidi"/>
      <w:b/>
      <w:sz w:val="32"/>
      <w:szCs w:val="56"/>
    </w:rPr>
  </w:style>
  <w:style w:type="paragraph" w:styleId="Ttulo2">
    <w:name w:val="heading 2"/>
    <w:basedOn w:val="Normal"/>
    <w:next w:val="Normal"/>
    <w:link w:val="Ttulo2Car"/>
    <w:autoRedefine/>
    <w:uiPriority w:val="9"/>
    <w:unhideWhenUsed/>
    <w:qFormat/>
    <w:rsid w:val="00F47697"/>
    <w:pPr>
      <w:keepNext/>
      <w:keepLines/>
      <w:spacing w:after="0"/>
      <w:jc w:val="center"/>
      <w:outlineLvl w:val="1"/>
    </w:pPr>
    <w:rPr>
      <w:rFonts w:eastAsia="Calibri" w:cs="Tahoma"/>
      <w:b/>
      <w:sz w:val="28"/>
      <w:szCs w:val="26"/>
    </w:rPr>
  </w:style>
  <w:style w:type="paragraph" w:styleId="Ttulo3">
    <w:name w:val="heading 3"/>
    <w:basedOn w:val="Normal"/>
    <w:next w:val="Normal"/>
    <w:link w:val="Ttulo3Car"/>
    <w:uiPriority w:val="9"/>
    <w:unhideWhenUsed/>
    <w:qFormat/>
    <w:rsid w:val="00F52DFA"/>
    <w:pPr>
      <w:keepNext/>
      <w:keepLines/>
      <w:spacing w:after="0"/>
      <w:outlineLvl w:val="2"/>
    </w:pPr>
    <w:rPr>
      <w:rFonts w:eastAsiaTheme="majorEastAsia" w:cstheme="majorBid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32AB9"/>
    <w:rPr>
      <w:rFonts w:ascii="Tahoma" w:eastAsiaTheme="majorEastAsia" w:hAnsi="Tahoma" w:cstheme="majorBidi"/>
      <w:b/>
      <w:sz w:val="32"/>
      <w:szCs w:val="56"/>
    </w:rPr>
  </w:style>
  <w:style w:type="character" w:customStyle="1" w:styleId="Ttulo2Car">
    <w:name w:val="Título 2 Car"/>
    <w:basedOn w:val="Fuentedeprrafopredeter"/>
    <w:link w:val="Ttulo2"/>
    <w:uiPriority w:val="9"/>
    <w:rsid w:val="00F47697"/>
    <w:rPr>
      <w:rFonts w:ascii="Tahoma" w:eastAsia="Calibri" w:hAnsi="Tahoma" w:cs="Tahoma"/>
      <w:b/>
      <w:sz w:val="28"/>
      <w:szCs w:val="26"/>
    </w:rPr>
  </w:style>
  <w:style w:type="paragraph" w:styleId="Subttulo">
    <w:name w:val="Subtitle"/>
    <w:basedOn w:val="Normal"/>
    <w:next w:val="Normal"/>
    <w:link w:val="SubttuloCar"/>
    <w:autoRedefine/>
    <w:uiPriority w:val="11"/>
    <w:qFormat/>
    <w:rsid w:val="00843820"/>
    <w:pPr>
      <w:numPr>
        <w:ilvl w:val="1"/>
      </w:numPr>
      <w:jc w:val="left"/>
    </w:pPr>
    <w:rPr>
      <w:rFonts w:eastAsiaTheme="minorEastAsia"/>
      <w:spacing w:val="15"/>
    </w:rPr>
  </w:style>
  <w:style w:type="character" w:customStyle="1" w:styleId="SubttuloCar">
    <w:name w:val="Subtítulo Car"/>
    <w:basedOn w:val="Fuentedeprrafopredeter"/>
    <w:link w:val="Subttulo"/>
    <w:uiPriority w:val="11"/>
    <w:rsid w:val="00843820"/>
    <w:rPr>
      <w:rFonts w:ascii="Tahoma" w:eastAsiaTheme="minorEastAsia" w:hAnsi="Tahoma"/>
      <w:spacing w:val="15"/>
      <w:sz w:val="24"/>
    </w:rPr>
  </w:style>
  <w:style w:type="character" w:styleId="nfasissutil">
    <w:name w:val="Subtle Emphasis"/>
    <w:basedOn w:val="Fuentedeprrafopredeter"/>
    <w:uiPriority w:val="19"/>
    <w:qFormat/>
    <w:rsid w:val="00843820"/>
    <w:rPr>
      <w:rFonts w:ascii="Tahoma" w:hAnsi="Tahoma"/>
      <w:b w:val="0"/>
      <w:i w:val="0"/>
      <w:iCs/>
      <w:color w:val="auto"/>
      <w:sz w:val="24"/>
      <w:u w:val="single"/>
    </w:rPr>
  </w:style>
  <w:style w:type="paragraph" w:customStyle="1" w:styleId="Cdigo">
    <w:name w:val="Código"/>
    <w:basedOn w:val="Normal"/>
    <w:link w:val="CdigoCar"/>
    <w:autoRedefine/>
    <w:qFormat/>
    <w:rsid w:val="00232293"/>
    <w:pPr>
      <w:spacing w:before="0" w:after="160"/>
      <w:jc w:val="left"/>
    </w:pPr>
    <w:rPr>
      <w:rFonts w:asciiTheme="majorHAnsi" w:hAnsiTheme="majorHAnsi"/>
      <w:i/>
      <w:color w:val="4472C4" w:themeColor="accent1"/>
    </w:rPr>
  </w:style>
  <w:style w:type="character" w:customStyle="1" w:styleId="CdigoCar">
    <w:name w:val="Código Car"/>
    <w:basedOn w:val="Fuentedeprrafopredeter"/>
    <w:link w:val="Cdigo"/>
    <w:rsid w:val="00232293"/>
    <w:rPr>
      <w:rFonts w:asciiTheme="majorHAnsi" w:hAnsiTheme="majorHAnsi"/>
      <w:i/>
      <w:color w:val="4472C4" w:themeColor="accent1"/>
      <w:sz w:val="24"/>
    </w:rPr>
  </w:style>
  <w:style w:type="paragraph" w:styleId="Encabezado">
    <w:name w:val="header"/>
    <w:basedOn w:val="Normal"/>
    <w:link w:val="EncabezadoCar"/>
    <w:uiPriority w:val="99"/>
    <w:unhideWhenUsed/>
    <w:rsid w:val="007F1B53"/>
    <w:pPr>
      <w:tabs>
        <w:tab w:val="center" w:pos="4419"/>
        <w:tab w:val="right" w:pos="8838"/>
      </w:tabs>
      <w:spacing w:before="0" w:after="0"/>
    </w:pPr>
  </w:style>
  <w:style w:type="character" w:customStyle="1" w:styleId="EncabezadoCar">
    <w:name w:val="Encabezado Car"/>
    <w:basedOn w:val="Fuentedeprrafopredeter"/>
    <w:link w:val="Encabezado"/>
    <w:uiPriority w:val="99"/>
    <w:rsid w:val="007F1B53"/>
    <w:rPr>
      <w:rFonts w:ascii="Arial" w:hAnsi="Arial"/>
      <w:sz w:val="24"/>
    </w:rPr>
  </w:style>
  <w:style w:type="paragraph" w:styleId="Piedepgina">
    <w:name w:val="footer"/>
    <w:basedOn w:val="Normal"/>
    <w:link w:val="PiedepginaCar"/>
    <w:uiPriority w:val="99"/>
    <w:unhideWhenUsed/>
    <w:rsid w:val="007F1B53"/>
    <w:pPr>
      <w:tabs>
        <w:tab w:val="center" w:pos="4419"/>
        <w:tab w:val="right" w:pos="8838"/>
      </w:tabs>
      <w:spacing w:before="0" w:after="0"/>
    </w:pPr>
  </w:style>
  <w:style w:type="character" w:customStyle="1" w:styleId="PiedepginaCar">
    <w:name w:val="Pie de página Car"/>
    <w:basedOn w:val="Fuentedeprrafopredeter"/>
    <w:link w:val="Piedepgina"/>
    <w:uiPriority w:val="99"/>
    <w:rsid w:val="007F1B53"/>
    <w:rPr>
      <w:rFonts w:ascii="Arial" w:hAnsi="Arial"/>
      <w:sz w:val="24"/>
    </w:rPr>
  </w:style>
  <w:style w:type="paragraph" w:styleId="Ttulo">
    <w:name w:val="Title"/>
    <w:basedOn w:val="Normal"/>
    <w:next w:val="Normal"/>
    <w:link w:val="TtuloCar"/>
    <w:uiPriority w:val="10"/>
    <w:qFormat/>
    <w:rsid w:val="00843820"/>
    <w:pPr>
      <w:spacing w:before="0" w:after="0"/>
      <w:contextualSpacing/>
      <w:jc w:val="center"/>
    </w:pPr>
    <w:rPr>
      <w:rFonts w:eastAsiaTheme="majorEastAsia" w:cstheme="majorBidi"/>
      <w:spacing w:val="-10"/>
      <w:kern w:val="28"/>
      <w:szCs w:val="56"/>
    </w:rPr>
  </w:style>
  <w:style w:type="character" w:customStyle="1" w:styleId="TtuloCar">
    <w:name w:val="Título Car"/>
    <w:basedOn w:val="Fuentedeprrafopredeter"/>
    <w:link w:val="Ttulo"/>
    <w:uiPriority w:val="10"/>
    <w:rsid w:val="00843820"/>
    <w:rPr>
      <w:rFonts w:ascii="Tahoma" w:eastAsiaTheme="majorEastAsia" w:hAnsi="Tahoma" w:cstheme="majorBidi"/>
      <w:spacing w:val="-10"/>
      <w:kern w:val="28"/>
      <w:sz w:val="24"/>
      <w:szCs w:val="56"/>
    </w:rPr>
  </w:style>
  <w:style w:type="paragraph" w:styleId="TtuloTDC">
    <w:name w:val="TOC Heading"/>
    <w:basedOn w:val="Ttulo1"/>
    <w:next w:val="Normal"/>
    <w:uiPriority w:val="39"/>
    <w:unhideWhenUsed/>
    <w:qFormat/>
    <w:rsid w:val="00843820"/>
    <w:pPr>
      <w:spacing w:line="259" w:lineRule="auto"/>
      <w:outlineLvl w:val="9"/>
    </w:pPr>
    <w:rPr>
      <w:rFonts w:asciiTheme="majorHAnsi" w:hAnsiTheme="majorHAnsi"/>
      <w:b w:val="0"/>
      <w:color w:val="2F5496" w:themeColor="accent1" w:themeShade="BF"/>
      <w:lang w:eastAsia="es-NI"/>
    </w:rPr>
  </w:style>
  <w:style w:type="paragraph" w:styleId="TDC1">
    <w:name w:val="toc 1"/>
    <w:basedOn w:val="Normal"/>
    <w:next w:val="Normal"/>
    <w:autoRedefine/>
    <w:uiPriority w:val="39"/>
    <w:unhideWhenUsed/>
    <w:rsid w:val="00843820"/>
    <w:pPr>
      <w:spacing w:after="100"/>
    </w:pPr>
  </w:style>
  <w:style w:type="character" w:styleId="Hipervnculo">
    <w:name w:val="Hyperlink"/>
    <w:basedOn w:val="Fuentedeprrafopredeter"/>
    <w:uiPriority w:val="99"/>
    <w:unhideWhenUsed/>
    <w:rsid w:val="00843820"/>
    <w:rPr>
      <w:color w:val="0563C1" w:themeColor="hyperlink"/>
      <w:u w:val="single"/>
    </w:rPr>
  </w:style>
  <w:style w:type="character" w:customStyle="1" w:styleId="Ttulo3Car">
    <w:name w:val="Título 3 Car"/>
    <w:basedOn w:val="Fuentedeprrafopredeter"/>
    <w:link w:val="Ttulo3"/>
    <w:uiPriority w:val="9"/>
    <w:rsid w:val="00F52DFA"/>
    <w:rPr>
      <w:rFonts w:ascii="Tahoma" w:eastAsiaTheme="majorEastAsia" w:hAnsi="Tahoma" w:cstheme="majorBidi"/>
      <w:b/>
      <w:sz w:val="24"/>
      <w:szCs w:val="24"/>
    </w:rPr>
  </w:style>
  <w:style w:type="paragraph" w:styleId="TDC2">
    <w:name w:val="toc 2"/>
    <w:basedOn w:val="Normal"/>
    <w:next w:val="Normal"/>
    <w:autoRedefine/>
    <w:uiPriority w:val="39"/>
    <w:unhideWhenUsed/>
    <w:rsid w:val="00184F8C"/>
    <w:pPr>
      <w:spacing w:after="100"/>
      <w:ind w:left="240"/>
    </w:pPr>
  </w:style>
  <w:style w:type="paragraph" w:styleId="Prrafodelista">
    <w:name w:val="List Paragraph"/>
    <w:basedOn w:val="Normal"/>
    <w:uiPriority w:val="34"/>
    <w:qFormat/>
    <w:rsid w:val="0093304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hyperlink" Target="https://www.smartsheet.com/sites/default/files/2020-01/IC-FL-Gantt-Chart-Excel-ES-27035.xlsx" TargetMode="External"/><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1.png"/><Relationship Id="rId47" Type="http://schemas.openxmlformats.org/officeDocument/2006/relationships/header" Target="header1.xml"/><Relationship Id="rId50"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29.png"/><Relationship Id="rId45" Type="http://schemas.openxmlformats.org/officeDocument/2006/relationships/image" Target="media/image34.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3.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2.png"/><Relationship Id="rId48" Type="http://schemas.openxmlformats.org/officeDocument/2006/relationships/footer" Target="footer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hyperlink" Target="http://bvsper.paho.org/videosdigitales/matedu/2012investigacionsalud/20120627CronogramaPresupuesto_AnaSobarzo.pdf?ua=1" TargetMode="External"/><Relationship Id="rId20" Type="http://schemas.openxmlformats.org/officeDocument/2006/relationships/image" Target="media/image10.png"/><Relationship Id="rId41" Type="http://schemas.openxmlformats.org/officeDocument/2006/relationships/image" Target="media/image30.png"/><Relationship Id="rId1" Type="http://schemas.openxmlformats.org/officeDocument/2006/relationships/customXml" Target="../customXml/item1.xml"/><Relationship Id="rId6"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36.png"/></Relationships>
</file>

<file path=word/_rels/header1.xml.rels><?xml version="1.0" encoding="UTF-8" standalone="yes"?>
<Relationships xmlns="http://schemas.openxmlformats.org/package/2006/relationships"><Relationship Id="rId1" Type="http://schemas.openxmlformats.org/officeDocument/2006/relationships/image" Target="media/image35.png"/></Relationships>
</file>

<file path=word/_rels/settings.xml.rels><?xml version="1.0" encoding="UTF-8" standalone="yes"?>
<Relationships xmlns="http://schemas.openxmlformats.org/package/2006/relationships"><Relationship Id="rId1" Type="http://schemas.openxmlformats.org/officeDocument/2006/relationships/attachedTemplate" Target="file:///F:\Documentos\Plantillas%20personalizadas%20de%20Office\Unidad%20did&#225;ctica.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C83B1B8078E17F4EAE45E3FCC6EE0F7F" ma:contentTypeVersion="13" ma:contentTypeDescription="Create a new document." ma:contentTypeScope="" ma:versionID="536cafad326c4c77379faaa07292a709">
  <xsd:schema xmlns:xsd="http://www.w3.org/2001/XMLSchema" xmlns:xs="http://www.w3.org/2001/XMLSchema" xmlns:p="http://schemas.microsoft.com/office/2006/metadata/properties" xmlns:ns3="e78cd964-bcde-446a-be9b-a906f90c623a" xmlns:ns4="4608b1a4-6008-49c0-85d3-704a55b4f31d" targetNamespace="http://schemas.microsoft.com/office/2006/metadata/properties" ma:root="true" ma:fieldsID="2ff54eb15017cb27d3a1d829e12dbbb6" ns3:_="" ns4:_="">
    <xsd:import namespace="e78cd964-bcde-446a-be9b-a906f90c623a"/>
    <xsd:import namespace="4608b1a4-6008-49c0-85d3-704a55b4f31d"/>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Location"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78cd964-bcde-446a-be9b-a906f90c623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608b1a4-6008-49c0-85d3-704a55b4f31d"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FF687C1-7E69-4F9E-904B-BF5E53256A64}">
  <ds:schemaRefs>
    <ds:schemaRef ds:uri="http://schemas.openxmlformats.org/officeDocument/2006/bibliography"/>
  </ds:schemaRefs>
</ds:datastoreItem>
</file>

<file path=customXml/itemProps2.xml><?xml version="1.0" encoding="utf-8"?>
<ds:datastoreItem xmlns:ds="http://schemas.openxmlformats.org/officeDocument/2006/customXml" ds:itemID="{85D9B5E7-3FBD-4B73-9F34-5650EF504956}">
  <ds:schemaRefs>
    <ds:schemaRef ds:uri="http://schemas.openxmlformats.org/package/2006/metadata/core-properties"/>
    <ds:schemaRef ds:uri="http://schemas.microsoft.com/office/2006/metadata/properties"/>
    <ds:schemaRef ds:uri="http://schemas.microsoft.com/office/2006/documentManagement/types"/>
    <ds:schemaRef ds:uri="e78cd964-bcde-446a-be9b-a906f90c623a"/>
    <ds:schemaRef ds:uri="http://www.w3.org/XML/1998/namespace"/>
    <ds:schemaRef ds:uri="http://purl.org/dc/elements/1.1/"/>
    <ds:schemaRef ds:uri="4608b1a4-6008-49c0-85d3-704a55b4f31d"/>
    <ds:schemaRef ds:uri="http://purl.org/dc/dcmitype/"/>
    <ds:schemaRef ds:uri="http://schemas.microsoft.com/office/infopath/2007/PartnerControls"/>
    <ds:schemaRef ds:uri="http://purl.org/dc/terms/"/>
  </ds:schemaRefs>
</ds:datastoreItem>
</file>

<file path=customXml/itemProps3.xml><?xml version="1.0" encoding="utf-8"?>
<ds:datastoreItem xmlns:ds="http://schemas.openxmlformats.org/officeDocument/2006/customXml" ds:itemID="{6A5C6C60-CE97-4005-A9A5-F8FE8CD47EEA}">
  <ds:schemaRefs>
    <ds:schemaRef ds:uri="http://schemas.microsoft.com/sharepoint/v3/contenttype/forms"/>
  </ds:schemaRefs>
</ds:datastoreItem>
</file>

<file path=customXml/itemProps4.xml><?xml version="1.0" encoding="utf-8"?>
<ds:datastoreItem xmlns:ds="http://schemas.openxmlformats.org/officeDocument/2006/customXml" ds:itemID="{2AAD0527-171F-4D83-8A05-7C9B38938AD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78cd964-bcde-446a-be9b-a906f90c623a"/>
    <ds:schemaRef ds:uri="4608b1a4-6008-49c0-85d3-704a55b4f31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Unidad didáctica.dotx</Template>
  <TotalTime>66</TotalTime>
  <Pages>34</Pages>
  <Words>5463</Words>
  <Characters>30049</Characters>
  <Application>Microsoft Office Word</Application>
  <DocSecurity>0</DocSecurity>
  <Lines>250</Lines>
  <Paragraphs>70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Guillermo Aguirre</dc:creator>
  <cp:keywords/>
  <dc:description/>
  <cp:lastModifiedBy>Guillermo AntonioAguirre</cp:lastModifiedBy>
  <cp:revision>4</cp:revision>
  <cp:lastPrinted>2023-08-05T04:09:00Z</cp:lastPrinted>
  <dcterms:created xsi:type="dcterms:W3CDTF">2020-09-26T18:55:00Z</dcterms:created>
  <dcterms:modified xsi:type="dcterms:W3CDTF">2023-08-05T04:10:00Z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0x010100C83B1B8078E17F4EAE45E3FCC6EE0F7F</vt:lpwstr>
  </property>
</Properties>
</file>
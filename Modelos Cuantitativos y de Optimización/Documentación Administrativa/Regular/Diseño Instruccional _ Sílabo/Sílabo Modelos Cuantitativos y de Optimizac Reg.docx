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5B0FD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5539074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4"/>
        <w:gridCol w:w="4252"/>
        <w:gridCol w:w="2551"/>
        <w:gridCol w:w="3927"/>
      </w:tblGrid>
      <w:tr w:rsidR="00EB5CC3" w:rsidRPr="007B46B7" w14:paraId="2F819506" w14:textId="77777777" w:rsidTr="00751627">
        <w:tc>
          <w:tcPr>
            <w:tcW w:w="2264" w:type="dxa"/>
          </w:tcPr>
          <w:p w14:paraId="21D9BB56" w14:textId="6E97AE21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52" w:type="dxa"/>
          </w:tcPr>
          <w:p w14:paraId="38F49C32" w14:textId="3A134264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2551" w:type="dxa"/>
          </w:tcPr>
          <w:p w14:paraId="1B190EB8" w14:textId="222F116E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7" w:type="dxa"/>
          </w:tcPr>
          <w:p w14:paraId="2B56798B" w14:textId="04B2E9EC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Métodos Cuantitativos </w:t>
            </w:r>
            <w:r w:rsidR="001E472A">
              <w:rPr>
                <w:rFonts w:ascii="Tahoma" w:hAnsi="Tahoma" w:cs="Tahoma"/>
                <w:sz w:val="20"/>
                <w:szCs w:val="20"/>
              </w:rPr>
              <w:t>y de Optimización</w:t>
            </w:r>
          </w:p>
        </w:tc>
      </w:tr>
      <w:tr w:rsidR="00EB5CC3" w:rsidRPr="007B46B7" w14:paraId="627B687D" w14:textId="77777777" w:rsidTr="00751627">
        <w:tc>
          <w:tcPr>
            <w:tcW w:w="2264" w:type="dxa"/>
          </w:tcPr>
          <w:p w14:paraId="193EE49E" w14:textId="1A11729E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52" w:type="dxa"/>
          </w:tcPr>
          <w:p w14:paraId="1CD54848" w14:textId="7CC0696D" w:rsidR="00EB5CC3" w:rsidRPr="007B46B7" w:rsidRDefault="001352C7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3D42C58D" w14:textId="7259AD2E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7" w:type="dxa"/>
          </w:tcPr>
          <w:p w14:paraId="45A1926E" w14:textId="570E6593" w:rsidR="00EB5CC3" w:rsidRPr="007B46B7" w:rsidRDefault="001352C7" w:rsidP="00EB5CC3">
            <w:pPr>
              <w:rPr>
                <w:rFonts w:ascii="Tahoma" w:hAnsi="Tahoma" w:cs="Tahoma"/>
                <w:sz w:val="20"/>
                <w:szCs w:val="20"/>
              </w:rPr>
            </w:pPr>
            <w:r w:rsidRPr="001352C7">
              <w:rPr>
                <w:rFonts w:ascii="Tahoma" w:hAnsi="Tahoma" w:cs="Tahoma"/>
                <w:sz w:val="20"/>
                <w:szCs w:val="20"/>
              </w:rPr>
              <w:t>AE-III-SAB</w:t>
            </w:r>
          </w:p>
        </w:tc>
      </w:tr>
      <w:tr w:rsidR="00EB5CC3" w:rsidRPr="007B46B7" w14:paraId="1C9A82F0" w14:textId="77777777" w:rsidTr="00751627">
        <w:trPr>
          <w:trHeight w:val="143"/>
        </w:trPr>
        <w:tc>
          <w:tcPr>
            <w:tcW w:w="2264" w:type="dxa"/>
          </w:tcPr>
          <w:p w14:paraId="33647E25" w14:textId="69247929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52" w:type="dxa"/>
          </w:tcPr>
          <w:p w14:paraId="31481926" w14:textId="094D3056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</w:tcPr>
          <w:p w14:paraId="35F99A20" w14:textId="5B4C60CC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927" w:type="dxa"/>
          </w:tcPr>
          <w:p w14:paraId="439A96DD" w14:textId="48F8FC93" w:rsidR="00EB5CC3" w:rsidRPr="007B46B7" w:rsidRDefault="00EB5CC3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96350A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EB5CC3" w:rsidRPr="007B46B7" w14:paraId="0D2981A2" w14:textId="77777777" w:rsidTr="00751627">
        <w:trPr>
          <w:trHeight w:val="143"/>
        </w:trPr>
        <w:tc>
          <w:tcPr>
            <w:tcW w:w="2264" w:type="dxa"/>
          </w:tcPr>
          <w:p w14:paraId="6E9E052E" w14:textId="395B6BBC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52" w:type="dxa"/>
          </w:tcPr>
          <w:p w14:paraId="3F39A74D" w14:textId="713D9542" w:rsidR="00EB5CC3" w:rsidRPr="007B46B7" w:rsidRDefault="00036D92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Lunes, </w:t>
            </w:r>
            <w:r w:rsidR="00CD10D4">
              <w:rPr>
                <w:rFonts w:ascii="Tahoma" w:hAnsi="Tahoma" w:cs="Tahoma"/>
                <w:sz w:val="20"/>
                <w:szCs w:val="20"/>
              </w:rPr>
              <w:t>11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marzo</w:t>
            </w:r>
            <w:r w:rsidR="00CD10D4">
              <w:rPr>
                <w:rFonts w:ascii="Tahoma" w:hAnsi="Tahoma" w:cs="Tahoma"/>
                <w:sz w:val="20"/>
                <w:szCs w:val="20"/>
              </w:rPr>
              <w:t xml:space="preserve"> de 2024</w:t>
            </w:r>
          </w:p>
        </w:tc>
        <w:tc>
          <w:tcPr>
            <w:tcW w:w="2551" w:type="dxa"/>
          </w:tcPr>
          <w:p w14:paraId="21D41CE6" w14:textId="27EB0D94" w:rsidR="00EB5CC3" w:rsidRPr="007B46B7" w:rsidRDefault="00EB5CC3" w:rsidP="00EB5CC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27" w:type="dxa"/>
          </w:tcPr>
          <w:p w14:paraId="61657AEB" w14:textId="10A2A72E" w:rsidR="00EB5CC3" w:rsidRPr="007B46B7" w:rsidRDefault="0096350A" w:rsidP="00EB5CC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CD10D4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12 de julio</w:t>
            </w:r>
            <w:r w:rsidR="00CD10D4">
              <w:rPr>
                <w:rFonts w:ascii="Tahoma" w:hAnsi="Tahoma" w:cs="Tahoma"/>
                <w:sz w:val="20"/>
                <w:szCs w:val="20"/>
              </w:rPr>
              <w:t xml:space="preserve"> de 2</w:t>
            </w:r>
            <w:r w:rsidR="007D09FD">
              <w:rPr>
                <w:rFonts w:ascii="Tahoma" w:hAnsi="Tahoma" w:cs="Tahoma"/>
                <w:sz w:val="20"/>
                <w:szCs w:val="20"/>
              </w:rPr>
              <w:t>024</w:t>
            </w:r>
          </w:p>
        </w:tc>
      </w:tr>
    </w:tbl>
    <w:p w14:paraId="0C5EEBC9" w14:textId="77777777" w:rsidR="009D6C53" w:rsidRDefault="009D6C53">
      <w:pPr>
        <w:rPr>
          <w:sz w:val="18"/>
          <w:szCs w:val="18"/>
        </w:rPr>
      </w:pPr>
    </w:p>
    <w:p w14:paraId="30883FE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261"/>
        <w:gridCol w:w="3402"/>
        <w:gridCol w:w="2209"/>
        <w:gridCol w:w="1693"/>
        <w:gridCol w:w="1300"/>
      </w:tblGrid>
      <w:tr w:rsidR="00486909" w14:paraId="4544F694" w14:textId="77777777" w:rsidTr="005359B8">
        <w:trPr>
          <w:jc w:val="center"/>
        </w:trPr>
        <w:tc>
          <w:tcPr>
            <w:tcW w:w="1129" w:type="dxa"/>
            <w:shd w:val="clear" w:color="auto" w:fill="143AB4"/>
            <w:vAlign w:val="center"/>
          </w:tcPr>
          <w:p w14:paraId="76078DF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261" w:type="dxa"/>
            <w:shd w:val="clear" w:color="auto" w:fill="143AB4"/>
            <w:vAlign w:val="center"/>
          </w:tcPr>
          <w:p w14:paraId="1ADE979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686A921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209" w:type="dxa"/>
            <w:shd w:val="clear" w:color="auto" w:fill="143AB4"/>
            <w:vAlign w:val="center"/>
          </w:tcPr>
          <w:p w14:paraId="5B73371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E15A381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F2E7B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02072" w14:paraId="1448CC5D" w14:textId="77777777" w:rsidTr="005359B8">
        <w:trPr>
          <w:trHeight w:val="805"/>
          <w:jc w:val="center"/>
        </w:trPr>
        <w:tc>
          <w:tcPr>
            <w:tcW w:w="1129" w:type="dxa"/>
            <w:vAlign w:val="center"/>
          </w:tcPr>
          <w:p w14:paraId="658CE7A6" w14:textId="77777777" w:rsidR="00802072" w:rsidRDefault="00802072" w:rsidP="008020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 w14:paraId="0131D6E8" w14:textId="699FC6EF" w:rsidR="00802072" w:rsidRDefault="00802072" w:rsidP="008020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mar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0E336F" w14:textId="25BD5643" w:rsidR="00802072" w:rsidRPr="000A6A43" w:rsidRDefault="00802072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82027" w14:textId="6B1218A1" w:rsidR="00802072" w:rsidRPr="000A6A43" w:rsidRDefault="00802072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5D56687C" w14:textId="328A9A73" w:rsidR="00802072" w:rsidRPr="000A6A43" w:rsidRDefault="00802072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56F341AD" w14:textId="3B0D45B9" w:rsidR="00802072" w:rsidRPr="000A6A43" w:rsidRDefault="00802072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D2B6183" w14:textId="532E8766" w:rsidR="00802072" w:rsidRPr="000A6A43" w:rsidRDefault="00802072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F7028" w14:paraId="481AEDF9" w14:textId="77777777" w:rsidTr="00346977">
        <w:trPr>
          <w:trHeight w:val="1925"/>
          <w:jc w:val="center"/>
        </w:trPr>
        <w:tc>
          <w:tcPr>
            <w:tcW w:w="1129" w:type="dxa"/>
            <w:vMerge w:val="restart"/>
            <w:vAlign w:val="center"/>
          </w:tcPr>
          <w:p w14:paraId="319FB3CA" w14:textId="77777777" w:rsidR="002F7028" w:rsidRDefault="002F7028" w:rsidP="008020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47D4C33B" w14:textId="56C1149D" w:rsidR="002F7028" w:rsidRDefault="002F7028" w:rsidP="008020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mar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AF214" w14:textId="1CF1AE63" w:rsidR="00346977" w:rsidRDefault="00346977" w:rsidP="00E31D34">
            <w:pPr>
              <w:rPr>
                <w:rFonts w:ascii="Tahoma" w:hAnsi="Tahoma" w:cs="Tahoma"/>
                <w:sz w:val="16"/>
                <w:szCs w:val="16"/>
              </w:rPr>
            </w:pPr>
            <w:r w:rsidRPr="00346977">
              <w:rPr>
                <w:rFonts w:ascii="Tahoma" w:hAnsi="Tahoma" w:cs="Tahoma"/>
                <w:sz w:val="16"/>
                <w:szCs w:val="16"/>
              </w:rPr>
              <w:t>UNIDADI: Teoría de Decisión.</w:t>
            </w:r>
          </w:p>
          <w:p w14:paraId="4D3AED3C" w14:textId="43C08F01" w:rsidR="002F7028" w:rsidRPr="00E31D34" w:rsidRDefault="002F7028" w:rsidP="00E31D34">
            <w:pPr>
              <w:rPr>
                <w:rFonts w:ascii="Tahoma" w:hAnsi="Tahoma" w:cs="Tahoma"/>
                <w:sz w:val="16"/>
                <w:szCs w:val="16"/>
              </w:rPr>
            </w:pPr>
            <w:r w:rsidRPr="00E31D34">
              <w:rPr>
                <w:rFonts w:ascii="Tahoma" w:hAnsi="Tahoma" w:cs="Tahoma"/>
                <w:sz w:val="16"/>
                <w:szCs w:val="16"/>
              </w:rPr>
              <w:t>1.1 Introducción a la teoría de decisión</w:t>
            </w:r>
          </w:p>
          <w:p w14:paraId="68ABF102" w14:textId="77777777" w:rsidR="002F7028" w:rsidRPr="00E31D34" w:rsidRDefault="002F7028" w:rsidP="00E31D34">
            <w:pPr>
              <w:rPr>
                <w:rFonts w:ascii="Tahoma" w:hAnsi="Tahoma" w:cs="Tahoma"/>
                <w:sz w:val="16"/>
                <w:szCs w:val="16"/>
              </w:rPr>
            </w:pPr>
            <w:r w:rsidRPr="00E31D34">
              <w:rPr>
                <w:rFonts w:ascii="Tahoma" w:hAnsi="Tahoma" w:cs="Tahoma"/>
                <w:sz w:val="16"/>
                <w:szCs w:val="16"/>
              </w:rPr>
              <w:t>1.1.1 Características y fases del proceso de decisión.</w:t>
            </w:r>
          </w:p>
          <w:p w14:paraId="2749CE3E" w14:textId="77777777" w:rsidR="002F7028" w:rsidRPr="00E31D34" w:rsidRDefault="002F7028" w:rsidP="00E31D34">
            <w:pPr>
              <w:rPr>
                <w:rFonts w:ascii="Tahoma" w:hAnsi="Tahoma" w:cs="Tahoma"/>
                <w:sz w:val="16"/>
                <w:szCs w:val="16"/>
              </w:rPr>
            </w:pPr>
            <w:r w:rsidRPr="00E31D34">
              <w:rPr>
                <w:rFonts w:ascii="Tahoma" w:hAnsi="Tahoma" w:cs="Tahoma"/>
                <w:sz w:val="16"/>
                <w:szCs w:val="16"/>
              </w:rPr>
              <w:t>1.1.2 Clasificación de los procesos de decisión.</w:t>
            </w:r>
          </w:p>
          <w:p w14:paraId="48529828" w14:textId="5A13D209" w:rsidR="002F7028" w:rsidRPr="000A6A43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E31D34">
              <w:rPr>
                <w:rFonts w:ascii="Tahoma" w:hAnsi="Tahoma" w:cs="Tahoma"/>
                <w:sz w:val="16"/>
                <w:szCs w:val="16"/>
              </w:rPr>
              <w:t>1.1.3 Elemento de un problema de decisión.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41BB0" w14:textId="21134BC5" w:rsidR="002F7028" w:rsidRPr="000A6A43" w:rsidRDefault="009C3DBC" w:rsidP="00802072">
            <w:pPr>
              <w:rPr>
                <w:rFonts w:ascii="Tahoma" w:hAnsi="Tahoma" w:cs="Tahoma"/>
                <w:sz w:val="16"/>
                <w:szCs w:val="16"/>
              </w:rPr>
            </w:pPr>
            <w:r w:rsidRPr="009C3DBC">
              <w:rPr>
                <w:rFonts w:ascii="Tahoma" w:hAnsi="Tahoma" w:cs="Tahoma"/>
                <w:sz w:val="16"/>
                <w:szCs w:val="16"/>
              </w:rPr>
              <w:t>Explicar las características de un proceso de para la toma de decisión.</w:t>
            </w:r>
          </w:p>
        </w:tc>
        <w:tc>
          <w:tcPr>
            <w:tcW w:w="2209" w:type="dxa"/>
            <w:vMerge w:val="restart"/>
            <w:vAlign w:val="center"/>
          </w:tcPr>
          <w:p w14:paraId="53B81573" w14:textId="0267A9FF" w:rsidR="002F7028" w:rsidRDefault="002F7028" w:rsidP="00802072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9C6EAA7" w14:textId="0A540107" w:rsidR="002F7028" w:rsidRPr="000A6A43" w:rsidRDefault="002F7028" w:rsidP="0080207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0F24FFF5" w14:textId="0B1C2275" w:rsidR="002F7028" w:rsidRPr="000A6A43" w:rsidRDefault="002F7028" w:rsidP="00802072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1537BE39" w14:textId="3255FC2B" w:rsidR="002F7028" w:rsidRDefault="002F702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197C1413" w14:textId="75C1D2D6" w:rsidR="002F7028" w:rsidRPr="000A6A43" w:rsidRDefault="002F702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F7028" w14:paraId="2F805501" w14:textId="77777777" w:rsidTr="005359B8">
        <w:trPr>
          <w:trHeight w:val="675"/>
          <w:jc w:val="center"/>
        </w:trPr>
        <w:tc>
          <w:tcPr>
            <w:tcW w:w="1129" w:type="dxa"/>
            <w:vMerge/>
            <w:vAlign w:val="center"/>
          </w:tcPr>
          <w:p w14:paraId="7B179145" w14:textId="77777777" w:rsidR="002F7028" w:rsidRDefault="002F7028" w:rsidP="008020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D03AB" w14:textId="51AB13EA" w:rsidR="002F7028" w:rsidRPr="00E31D34" w:rsidRDefault="002F7028" w:rsidP="00E31D34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1.2 Tablas de decisión.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F29DDA" w14:textId="77777777" w:rsidR="002F7028" w:rsidRPr="000A6A43" w:rsidRDefault="002F7028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Merge/>
            <w:vAlign w:val="center"/>
          </w:tcPr>
          <w:p w14:paraId="2D9E68CC" w14:textId="77777777" w:rsidR="002F7028" w:rsidRDefault="002F7028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31272138" w14:textId="77777777" w:rsidR="002F7028" w:rsidRPr="00250C3E" w:rsidRDefault="002F7028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45322348" w14:textId="77777777" w:rsidR="002F7028" w:rsidRDefault="002F7028" w:rsidP="00802072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359B8" w14:paraId="152104FE" w14:textId="77777777" w:rsidTr="008906A5">
        <w:trPr>
          <w:trHeight w:val="906"/>
          <w:jc w:val="center"/>
        </w:trPr>
        <w:tc>
          <w:tcPr>
            <w:tcW w:w="1129" w:type="dxa"/>
            <w:shd w:val="clear" w:color="auto" w:fill="F4B083" w:themeFill="accent2" w:themeFillTint="99"/>
            <w:vAlign w:val="center"/>
          </w:tcPr>
          <w:p w14:paraId="4C2857D3" w14:textId="5714517D" w:rsidR="005359B8" w:rsidRDefault="005359B8" w:rsidP="00802072">
            <w:pPr>
              <w:jc w:val="center"/>
              <w:rPr>
                <w:sz w:val="18"/>
                <w:szCs w:val="18"/>
              </w:rPr>
            </w:pPr>
            <w:r w:rsidRPr="00E45A11">
              <w:rPr>
                <w:sz w:val="18"/>
                <w:szCs w:val="18"/>
              </w:rPr>
              <w:t>25 mar</w:t>
            </w:r>
          </w:p>
        </w:tc>
        <w:tc>
          <w:tcPr>
            <w:tcW w:w="118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729AEBA" w14:textId="24E19692" w:rsidR="005359B8" w:rsidRPr="00211708" w:rsidRDefault="002B3712" w:rsidP="0021170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11708"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  <w:t>VACACIONES DE SEMANA SANTA</w:t>
            </w:r>
          </w:p>
        </w:tc>
      </w:tr>
      <w:tr w:rsidR="00211708" w14:paraId="3508D24E" w14:textId="77777777" w:rsidTr="007F39EF">
        <w:trPr>
          <w:trHeight w:val="2465"/>
          <w:jc w:val="center"/>
        </w:trPr>
        <w:tc>
          <w:tcPr>
            <w:tcW w:w="1129" w:type="dxa"/>
            <w:vMerge w:val="restart"/>
            <w:vAlign w:val="center"/>
          </w:tcPr>
          <w:p w14:paraId="41870459" w14:textId="77777777" w:rsidR="00211708" w:rsidRDefault="00211708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14:paraId="2EC93BA6" w14:textId="73BE9F4C" w:rsidR="00211708" w:rsidRDefault="00211708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 abr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3E828F" w14:textId="77777777" w:rsidR="00211708" w:rsidRPr="00211708" w:rsidRDefault="00211708" w:rsidP="00211708">
            <w:pPr>
              <w:rPr>
                <w:rFonts w:ascii="Tahoma" w:hAnsi="Tahoma" w:cs="Tahoma"/>
                <w:sz w:val="16"/>
                <w:szCs w:val="16"/>
              </w:rPr>
            </w:pPr>
            <w:r w:rsidRPr="00211708">
              <w:rPr>
                <w:rFonts w:ascii="Tahoma" w:hAnsi="Tahoma" w:cs="Tahoma"/>
                <w:sz w:val="16"/>
                <w:szCs w:val="16"/>
              </w:rPr>
              <w:t>1.3 Criterio de decisión en condiciones de riesgo. (Tabla de utilidad)</w:t>
            </w:r>
          </w:p>
          <w:p w14:paraId="12238EFB" w14:textId="77777777" w:rsidR="00211708" w:rsidRPr="00211708" w:rsidRDefault="00211708" w:rsidP="00211708">
            <w:pPr>
              <w:rPr>
                <w:rFonts w:ascii="Tahoma" w:hAnsi="Tahoma" w:cs="Tahoma"/>
                <w:sz w:val="16"/>
                <w:szCs w:val="16"/>
              </w:rPr>
            </w:pPr>
            <w:r w:rsidRPr="00211708">
              <w:rPr>
                <w:rFonts w:ascii="Tahoma" w:hAnsi="Tahoma" w:cs="Tahoma"/>
                <w:sz w:val="16"/>
                <w:szCs w:val="16"/>
              </w:rPr>
              <w:t>1.3.1 Cálculo del valor monetario esperado (VME).</w:t>
            </w:r>
          </w:p>
          <w:p w14:paraId="7930DD5D" w14:textId="77777777" w:rsidR="00211708" w:rsidRPr="00211708" w:rsidRDefault="00211708" w:rsidP="00211708">
            <w:pPr>
              <w:rPr>
                <w:rFonts w:ascii="Tahoma" w:hAnsi="Tahoma" w:cs="Tahoma"/>
                <w:sz w:val="16"/>
                <w:szCs w:val="16"/>
              </w:rPr>
            </w:pPr>
            <w:r w:rsidRPr="00211708">
              <w:rPr>
                <w:rFonts w:ascii="Tahoma" w:hAnsi="Tahoma" w:cs="Tahoma"/>
                <w:sz w:val="16"/>
                <w:szCs w:val="16"/>
              </w:rPr>
              <w:t>1.3.2 Cálculo de la ganancia de información completa (GEIC).</w:t>
            </w:r>
          </w:p>
          <w:p w14:paraId="62A9431A" w14:textId="77777777" w:rsidR="00211708" w:rsidRPr="00211708" w:rsidRDefault="00211708" w:rsidP="00211708">
            <w:pPr>
              <w:rPr>
                <w:rFonts w:ascii="Tahoma" w:hAnsi="Tahoma" w:cs="Tahoma"/>
                <w:sz w:val="16"/>
                <w:szCs w:val="16"/>
              </w:rPr>
            </w:pPr>
            <w:r w:rsidRPr="00211708">
              <w:rPr>
                <w:rFonts w:ascii="Tahoma" w:hAnsi="Tahoma" w:cs="Tahoma"/>
                <w:sz w:val="16"/>
                <w:szCs w:val="16"/>
              </w:rPr>
              <w:t>1.3.3 Cálculo del valor esperado de la información completa (VEIP).</w:t>
            </w:r>
          </w:p>
          <w:p w14:paraId="12802247" w14:textId="77777777" w:rsidR="00211708" w:rsidRPr="00211708" w:rsidRDefault="00211708" w:rsidP="00211708">
            <w:pPr>
              <w:rPr>
                <w:rFonts w:ascii="Tahoma" w:hAnsi="Tahoma" w:cs="Tahoma"/>
                <w:sz w:val="16"/>
                <w:szCs w:val="16"/>
              </w:rPr>
            </w:pPr>
            <w:r w:rsidRPr="00211708">
              <w:rPr>
                <w:rFonts w:ascii="Tahoma" w:hAnsi="Tahoma" w:cs="Tahoma"/>
                <w:sz w:val="16"/>
                <w:szCs w:val="16"/>
              </w:rPr>
              <w:t>1.3.4 Stock de demanda Aleatoria.</w:t>
            </w:r>
          </w:p>
          <w:p w14:paraId="79020BB2" w14:textId="58AFAB80" w:rsidR="00211708" w:rsidRPr="000A6A43" w:rsidRDefault="00211708" w:rsidP="00211708">
            <w:pPr>
              <w:rPr>
                <w:rFonts w:ascii="Tahoma" w:hAnsi="Tahoma" w:cs="Tahoma"/>
                <w:sz w:val="16"/>
                <w:szCs w:val="16"/>
              </w:rPr>
            </w:pPr>
            <w:r w:rsidRPr="00211708">
              <w:rPr>
                <w:rFonts w:ascii="Tahoma" w:hAnsi="Tahoma" w:cs="Tahoma"/>
                <w:sz w:val="16"/>
                <w:szCs w:val="16"/>
              </w:rPr>
              <w:t>1.3.4.1 Construcción de la tabla de utilidad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5F20A6" w14:textId="77777777" w:rsidR="00211708" w:rsidRDefault="005D6771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5D6771">
              <w:rPr>
                <w:rFonts w:ascii="Tahoma" w:hAnsi="Tahoma" w:cs="Tahoma"/>
                <w:sz w:val="16"/>
                <w:szCs w:val="16"/>
              </w:rPr>
              <w:t>Estructurar un problema de decisión a través de una matriz de consecuencias económicas.</w:t>
            </w:r>
          </w:p>
          <w:p w14:paraId="5E8794F0" w14:textId="65CB7547" w:rsidR="00402ABB" w:rsidRPr="000A6A43" w:rsidRDefault="00402ABB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Merge w:val="restart"/>
            <w:vAlign w:val="center"/>
          </w:tcPr>
          <w:p w14:paraId="7CBA8E6C" w14:textId="77777777" w:rsidR="00211708" w:rsidRPr="002F7028" w:rsidRDefault="0021170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699CF9" w14:textId="1BF6D027" w:rsidR="00211708" w:rsidRPr="000A6A43" w:rsidRDefault="0021170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78B7B181" w14:textId="1934147B" w:rsidR="00211708" w:rsidRPr="000A6A43" w:rsidRDefault="00211708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A2192C8" w14:textId="5961C623" w:rsidR="00211708" w:rsidRPr="000A6A43" w:rsidRDefault="0021170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11708" w14:paraId="6869E426" w14:textId="77777777" w:rsidTr="007B26F8">
        <w:trPr>
          <w:trHeight w:val="1699"/>
          <w:jc w:val="center"/>
        </w:trPr>
        <w:tc>
          <w:tcPr>
            <w:tcW w:w="1129" w:type="dxa"/>
            <w:vMerge/>
            <w:vAlign w:val="center"/>
          </w:tcPr>
          <w:p w14:paraId="3CA679D0" w14:textId="77777777" w:rsidR="00211708" w:rsidRDefault="00211708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988B6" w14:textId="77777777" w:rsidR="003A145E" w:rsidRPr="003A145E" w:rsidRDefault="003A145E" w:rsidP="003A145E">
            <w:pPr>
              <w:rPr>
                <w:rFonts w:ascii="Tahoma" w:hAnsi="Tahoma" w:cs="Tahoma"/>
                <w:sz w:val="16"/>
                <w:szCs w:val="16"/>
              </w:rPr>
            </w:pPr>
            <w:r w:rsidRPr="003A145E">
              <w:rPr>
                <w:rFonts w:ascii="Tahoma" w:hAnsi="Tahoma" w:cs="Tahoma"/>
                <w:sz w:val="16"/>
                <w:szCs w:val="16"/>
              </w:rPr>
              <w:t xml:space="preserve">1.4 Criterio de decisión en condiciones de </w:t>
            </w:r>
            <w:proofErr w:type="gramStart"/>
            <w:r w:rsidRPr="003A145E">
              <w:rPr>
                <w:rFonts w:ascii="Tahoma" w:hAnsi="Tahoma" w:cs="Tahoma"/>
                <w:sz w:val="16"/>
                <w:szCs w:val="16"/>
              </w:rPr>
              <w:t>riesgo.(</w:t>
            </w:r>
            <w:proofErr w:type="gramEnd"/>
            <w:r w:rsidRPr="003A145E">
              <w:rPr>
                <w:rFonts w:ascii="Tahoma" w:hAnsi="Tahoma" w:cs="Tahoma"/>
                <w:sz w:val="16"/>
                <w:szCs w:val="16"/>
              </w:rPr>
              <w:t>Tabla de costo)</w:t>
            </w:r>
          </w:p>
          <w:p w14:paraId="211E8290" w14:textId="77777777" w:rsidR="003A145E" w:rsidRPr="003A145E" w:rsidRDefault="003A145E" w:rsidP="003A145E">
            <w:pPr>
              <w:rPr>
                <w:rFonts w:ascii="Tahoma" w:hAnsi="Tahoma" w:cs="Tahoma"/>
                <w:sz w:val="16"/>
                <w:szCs w:val="16"/>
              </w:rPr>
            </w:pPr>
            <w:r w:rsidRPr="003A145E">
              <w:rPr>
                <w:rFonts w:ascii="Tahoma" w:hAnsi="Tahoma" w:cs="Tahoma"/>
                <w:sz w:val="16"/>
                <w:szCs w:val="16"/>
              </w:rPr>
              <w:t>1.4.1 Calculo del VME.</w:t>
            </w:r>
          </w:p>
          <w:p w14:paraId="2A839CFD" w14:textId="77777777" w:rsidR="003A145E" w:rsidRPr="003A145E" w:rsidRDefault="003A145E" w:rsidP="003A145E">
            <w:pPr>
              <w:rPr>
                <w:rFonts w:ascii="Tahoma" w:hAnsi="Tahoma" w:cs="Tahoma"/>
                <w:sz w:val="16"/>
                <w:szCs w:val="16"/>
              </w:rPr>
            </w:pPr>
            <w:r w:rsidRPr="003A145E">
              <w:rPr>
                <w:rFonts w:ascii="Tahoma" w:hAnsi="Tahoma" w:cs="Tahoma"/>
                <w:sz w:val="16"/>
                <w:szCs w:val="16"/>
              </w:rPr>
              <w:t>1.4.2 Calculo del costo de información completa (CIC).</w:t>
            </w:r>
          </w:p>
          <w:p w14:paraId="09CA9386" w14:textId="77777777" w:rsidR="00211708" w:rsidRDefault="003A145E" w:rsidP="003A145E">
            <w:pPr>
              <w:rPr>
                <w:rFonts w:ascii="Tahoma" w:hAnsi="Tahoma" w:cs="Tahoma"/>
                <w:sz w:val="16"/>
                <w:szCs w:val="16"/>
              </w:rPr>
            </w:pPr>
            <w:r w:rsidRPr="003A145E">
              <w:rPr>
                <w:rFonts w:ascii="Tahoma" w:hAnsi="Tahoma" w:cs="Tahoma"/>
                <w:sz w:val="16"/>
                <w:szCs w:val="16"/>
              </w:rPr>
              <w:t>1.4.3 Calculo del costo de Riesgo.</w:t>
            </w:r>
          </w:p>
          <w:p w14:paraId="599C008B" w14:textId="5C4758F3" w:rsidR="00BC42D4" w:rsidRPr="000A6A43" w:rsidRDefault="00582E28" w:rsidP="003A145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Sumativa N1: </w:t>
            </w:r>
            <w:r w:rsidR="00F1780D" w:rsidRPr="00F1780D">
              <w:rPr>
                <w:rFonts w:ascii="Tahoma" w:hAnsi="Tahoma" w:cs="Tahoma"/>
                <w:sz w:val="16"/>
                <w:szCs w:val="16"/>
              </w:rPr>
              <w:t>Criterio de decisión en condiciones de riesgo.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DC87C" w14:textId="6E312DE4" w:rsidR="00211708" w:rsidRPr="000A6A43" w:rsidRDefault="00402ABB" w:rsidP="003A6B4D">
            <w:pPr>
              <w:rPr>
                <w:rFonts w:ascii="Tahoma" w:hAnsi="Tahoma" w:cs="Tahoma"/>
                <w:sz w:val="16"/>
                <w:szCs w:val="16"/>
              </w:rPr>
            </w:pPr>
            <w:r w:rsidRPr="00402ABB">
              <w:rPr>
                <w:rFonts w:ascii="Tahoma" w:hAnsi="Tahoma" w:cs="Tahoma"/>
                <w:sz w:val="16"/>
                <w:szCs w:val="16"/>
              </w:rPr>
              <w:t>Aplicar el proceso de toma de decisión en condiciones de riesgo y de incertidumbre que pueden</w:t>
            </w:r>
            <w:r w:rsidR="003A6B4D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02ABB">
              <w:rPr>
                <w:rFonts w:ascii="Tahoma" w:hAnsi="Tahoma" w:cs="Tahoma"/>
                <w:sz w:val="16"/>
                <w:szCs w:val="16"/>
              </w:rPr>
              <w:t>utilizarse al tomar una decisión.</w:t>
            </w:r>
          </w:p>
        </w:tc>
        <w:tc>
          <w:tcPr>
            <w:tcW w:w="2209" w:type="dxa"/>
            <w:vMerge/>
            <w:vAlign w:val="center"/>
          </w:tcPr>
          <w:p w14:paraId="01911DC9" w14:textId="77777777" w:rsidR="00211708" w:rsidRPr="002F7028" w:rsidRDefault="00211708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3730483D" w14:textId="77777777" w:rsidR="00211708" w:rsidRPr="00250C3E" w:rsidRDefault="00211708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05D6F36" w14:textId="77777777" w:rsidR="00DC3094" w:rsidRPr="00DC3094" w:rsidRDefault="00DC3094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C3094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98C798E" w14:textId="77777777" w:rsidR="001932E0" w:rsidRDefault="00DC3094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C3094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52502A0C" w14:textId="4D11A8FB" w:rsidR="00211708" w:rsidRPr="002F7028" w:rsidRDefault="00DC3094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C3094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</w:tr>
      <w:tr w:rsidR="000B299E" w14:paraId="25E19749" w14:textId="77777777" w:rsidTr="007B26F8">
        <w:trPr>
          <w:trHeight w:val="1837"/>
          <w:jc w:val="center"/>
        </w:trPr>
        <w:tc>
          <w:tcPr>
            <w:tcW w:w="1129" w:type="dxa"/>
            <w:vMerge w:val="restart"/>
            <w:vAlign w:val="center"/>
          </w:tcPr>
          <w:p w14:paraId="301B981E" w14:textId="77777777" w:rsidR="000B299E" w:rsidRPr="00802072" w:rsidRDefault="000B299E" w:rsidP="00924BEB">
            <w:pPr>
              <w:jc w:val="center"/>
              <w:rPr>
                <w:sz w:val="18"/>
                <w:szCs w:val="18"/>
              </w:rPr>
            </w:pPr>
            <w:r w:rsidRPr="00802072">
              <w:rPr>
                <w:sz w:val="18"/>
                <w:szCs w:val="18"/>
              </w:rPr>
              <w:t>3</w:t>
            </w:r>
          </w:p>
          <w:p w14:paraId="2E78D766" w14:textId="2DA78F77" w:rsidR="000B299E" w:rsidRDefault="000B299E" w:rsidP="00924BEB">
            <w:pPr>
              <w:jc w:val="center"/>
              <w:rPr>
                <w:sz w:val="18"/>
                <w:szCs w:val="18"/>
              </w:rPr>
            </w:pPr>
            <w:r w:rsidRPr="00802072">
              <w:rPr>
                <w:sz w:val="18"/>
                <w:szCs w:val="18"/>
              </w:rPr>
              <w:t>08 abr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352D43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1.5 Problema de decisión bajo incertidumbre.</w:t>
            </w:r>
          </w:p>
          <w:p w14:paraId="5816251B" w14:textId="43ADF0CC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1.5.1</w:t>
            </w:r>
            <w:r w:rsidR="00126C2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B299E">
              <w:rPr>
                <w:rFonts w:ascii="Tahoma" w:hAnsi="Tahoma" w:cs="Tahoma"/>
                <w:sz w:val="16"/>
                <w:szCs w:val="16"/>
              </w:rPr>
              <w:t xml:space="preserve">Reglas de </w:t>
            </w:r>
            <w:proofErr w:type="spellStart"/>
            <w:r w:rsidRPr="000B299E">
              <w:rPr>
                <w:rFonts w:ascii="Tahoma" w:hAnsi="Tahoma" w:cs="Tahoma"/>
                <w:sz w:val="16"/>
                <w:szCs w:val="16"/>
              </w:rPr>
              <w:t>decision</w:t>
            </w:r>
            <w:proofErr w:type="spellEnd"/>
            <w:r w:rsidRPr="000B299E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649A70ED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 xml:space="preserve">1.5.1.1 Criterio </w:t>
            </w:r>
            <w:proofErr w:type="spellStart"/>
            <w:r w:rsidRPr="000B299E">
              <w:rPr>
                <w:rFonts w:ascii="Tahoma" w:hAnsi="Tahoma" w:cs="Tahoma"/>
                <w:sz w:val="16"/>
                <w:szCs w:val="16"/>
              </w:rPr>
              <w:t>maximax</w:t>
            </w:r>
            <w:proofErr w:type="spellEnd"/>
            <w:r w:rsidRPr="000B299E">
              <w:rPr>
                <w:rFonts w:ascii="Tahoma" w:hAnsi="Tahoma" w:cs="Tahoma"/>
                <w:sz w:val="16"/>
                <w:szCs w:val="16"/>
              </w:rPr>
              <w:t xml:space="preserve">. </w:t>
            </w:r>
          </w:p>
          <w:p w14:paraId="13EB2AA3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 xml:space="preserve">1.5.1.2 Criterio </w:t>
            </w:r>
            <w:proofErr w:type="spellStart"/>
            <w:r w:rsidRPr="000B299E">
              <w:rPr>
                <w:rFonts w:ascii="Tahoma" w:hAnsi="Tahoma" w:cs="Tahoma"/>
                <w:sz w:val="16"/>
                <w:szCs w:val="16"/>
              </w:rPr>
              <w:t>Maximin</w:t>
            </w:r>
            <w:proofErr w:type="spellEnd"/>
            <w:r w:rsidRPr="000B299E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3FCF7054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 xml:space="preserve">1.5.1.3 Criterio </w:t>
            </w:r>
            <w:proofErr w:type="spellStart"/>
            <w:r w:rsidRPr="000B299E">
              <w:rPr>
                <w:rFonts w:ascii="Tahoma" w:hAnsi="Tahoma" w:cs="Tahoma"/>
                <w:sz w:val="16"/>
                <w:szCs w:val="16"/>
              </w:rPr>
              <w:t>Minimax</w:t>
            </w:r>
            <w:proofErr w:type="spellEnd"/>
            <w:r w:rsidRPr="000B299E">
              <w:rPr>
                <w:rFonts w:ascii="Tahoma" w:hAnsi="Tahoma" w:cs="Tahoma"/>
                <w:sz w:val="16"/>
                <w:szCs w:val="16"/>
              </w:rPr>
              <w:t xml:space="preserve">. </w:t>
            </w:r>
          </w:p>
          <w:p w14:paraId="6CEC2E75" w14:textId="14151A70" w:rsidR="000B299E" w:rsidRPr="000A6A43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1.5.1.4 Criterio de Laplace.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F2681" w14:textId="2B0E9440" w:rsidR="000B299E" w:rsidRPr="000A6A43" w:rsidRDefault="00712747" w:rsidP="00126C2A">
            <w:pPr>
              <w:rPr>
                <w:rFonts w:ascii="Tahoma" w:hAnsi="Tahoma" w:cs="Tahoma"/>
                <w:sz w:val="16"/>
                <w:szCs w:val="16"/>
              </w:rPr>
            </w:pPr>
            <w:r w:rsidRPr="00712747">
              <w:rPr>
                <w:rFonts w:ascii="Tahoma" w:hAnsi="Tahoma" w:cs="Tahoma"/>
                <w:sz w:val="16"/>
                <w:szCs w:val="16"/>
              </w:rPr>
              <w:t>Encontrar el costo de oportunidad y el valor de información perfecta para un conjunto de alternativas</w:t>
            </w:r>
            <w:r w:rsidR="00126C2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12747">
              <w:rPr>
                <w:rFonts w:ascii="Tahoma" w:hAnsi="Tahoma" w:cs="Tahoma"/>
                <w:sz w:val="16"/>
                <w:szCs w:val="16"/>
              </w:rPr>
              <w:t>en una matriz de pago.</w:t>
            </w:r>
          </w:p>
        </w:tc>
        <w:tc>
          <w:tcPr>
            <w:tcW w:w="2209" w:type="dxa"/>
            <w:vMerge w:val="restart"/>
            <w:vAlign w:val="center"/>
          </w:tcPr>
          <w:p w14:paraId="059FB09C" w14:textId="77777777" w:rsidR="000B299E" w:rsidRPr="002F7028" w:rsidRDefault="000B299E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F350133" w14:textId="5A46F77C" w:rsidR="000B299E" w:rsidRPr="000A6A43" w:rsidRDefault="000B299E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1F7BCF4E" w14:textId="689F480B" w:rsidR="000B299E" w:rsidRPr="000A6A43" w:rsidRDefault="000B299E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9D350E7" w14:textId="3C051944" w:rsidR="000B299E" w:rsidRDefault="000B299E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BCCABA4" w14:textId="346D69B4" w:rsidR="000B299E" w:rsidRPr="000A6A43" w:rsidRDefault="000B299E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B299E" w14:paraId="2B9C8F50" w14:textId="77777777" w:rsidTr="007B26F8">
        <w:trPr>
          <w:trHeight w:val="1679"/>
          <w:jc w:val="center"/>
        </w:trPr>
        <w:tc>
          <w:tcPr>
            <w:tcW w:w="1129" w:type="dxa"/>
            <w:vMerge/>
            <w:vAlign w:val="center"/>
          </w:tcPr>
          <w:p w14:paraId="4E55CFAA" w14:textId="77777777" w:rsidR="000B299E" w:rsidRPr="00802072" w:rsidRDefault="000B299E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59CAE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1.6 Arboles de Decisión.</w:t>
            </w:r>
          </w:p>
          <w:p w14:paraId="1D48887E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1.6.1 Definición.</w:t>
            </w:r>
          </w:p>
          <w:p w14:paraId="02A915FB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1.6.2 Componentes y estructura.</w:t>
            </w:r>
          </w:p>
          <w:p w14:paraId="2BBCE73F" w14:textId="77777777" w:rsidR="000B299E" w:rsidRP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1.6.3 Análisis: criterio del valor monetario Esperado.</w:t>
            </w:r>
          </w:p>
          <w:p w14:paraId="4BC84DA9" w14:textId="77777777" w:rsidR="000B299E" w:rsidRDefault="000B299E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0B299E">
              <w:rPr>
                <w:rFonts w:ascii="Tahoma" w:hAnsi="Tahoma" w:cs="Tahoma"/>
                <w:sz w:val="16"/>
                <w:szCs w:val="16"/>
              </w:rPr>
              <w:t>1.6.4 Análisis Bayesiano.</w:t>
            </w:r>
          </w:p>
          <w:p w14:paraId="4D0C7D15" w14:textId="5D2BD837" w:rsidR="00F1780D" w:rsidRPr="000A6A43" w:rsidRDefault="00F1780D" w:rsidP="000B299E">
            <w:pPr>
              <w:rPr>
                <w:rFonts w:ascii="Tahoma" w:hAnsi="Tahoma" w:cs="Tahoma"/>
                <w:sz w:val="16"/>
                <w:szCs w:val="16"/>
              </w:rPr>
            </w:pPr>
            <w:r w:rsidRPr="00F1780D">
              <w:rPr>
                <w:rFonts w:ascii="Tahoma" w:hAnsi="Tahoma" w:cs="Tahoma"/>
                <w:sz w:val="16"/>
                <w:szCs w:val="16"/>
              </w:rPr>
              <w:t>Sumativa N</w:t>
            </w:r>
            <w:r w:rsidR="008F3E3D">
              <w:rPr>
                <w:rFonts w:ascii="Tahoma" w:hAnsi="Tahoma" w:cs="Tahoma"/>
                <w:sz w:val="16"/>
                <w:szCs w:val="16"/>
              </w:rPr>
              <w:t>2</w:t>
            </w:r>
            <w:r w:rsidRPr="00F1780D">
              <w:rPr>
                <w:rFonts w:ascii="Tahoma" w:hAnsi="Tahoma" w:cs="Tahoma"/>
                <w:sz w:val="16"/>
                <w:szCs w:val="16"/>
              </w:rPr>
              <w:t>:</w:t>
            </w:r>
            <w:r w:rsidR="008F3E3D">
              <w:t xml:space="preserve"> </w:t>
            </w:r>
            <w:r w:rsidR="008F3E3D" w:rsidRPr="008F3E3D">
              <w:rPr>
                <w:rFonts w:ascii="Tahoma" w:hAnsi="Tahoma" w:cs="Tahoma"/>
                <w:sz w:val="16"/>
                <w:szCs w:val="16"/>
              </w:rPr>
              <w:t>Problema de decisión bajo incertidumbre</w:t>
            </w:r>
            <w:r w:rsidR="008F3E3D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r w:rsidR="008F3E3D" w:rsidRPr="008F3E3D">
              <w:rPr>
                <w:rFonts w:ascii="Tahoma" w:hAnsi="Tahoma" w:cs="Tahoma"/>
                <w:sz w:val="16"/>
                <w:szCs w:val="16"/>
              </w:rPr>
              <w:t>Arboles de Decisión.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AB3686" w14:textId="7955217B" w:rsidR="007B26F8" w:rsidRPr="007B26F8" w:rsidRDefault="007B26F8" w:rsidP="007B26F8">
            <w:pPr>
              <w:rPr>
                <w:rFonts w:ascii="Tahoma" w:hAnsi="Tahoma" w:cs="Tahoma"/>
                <w:sz w:val="16"/>
                <w:szCs w:val="16"/>
              </w:rPr>
            </w:pPr>
            <w:r w:rsidRPr="007B26F8">
              <w:rPr>
                <w:rFonts w:ascii="Tahoma" w:hAnsi="Tahoma" w:cs="Tahoma"/>
                <w:sz w:val="16"/>
                <w:szCs w:val="16"/>
              </w:rPr>
              <w:t>construir una matriz de utilidad aplicando stock de demanda aleatoria.</w:t>
            </w:r>
          </w:p>
          <w:p w14:paraId="73275DAD" w14:textId="51F26F8E" w:rsidR="000B299E" w:rsidRPr="000A6A43" w:rsidRDefault="007B26F8" w:rsidP="007B26F8">
            <w:pPr>
              <w:rPr>
                <w:rFonts w:ascii="Tahoma" w:hAnsi="Tahoma" w:cs="Tahoma"/>
                <w:sz w:val="16"/>
                <w:szCs w:val="16"/>
              </w:rPr>
            </w:pPr>
            <w:r w:rsidRPr="007B26F8">
              <w:rPr>
                <w:rFonts w:ascii="Tahoma" w:hAnsi="Tahoma" w:cs="Tahoma"/>
                <w:sz w:val="16"/>
                <w:szCs w:val="16"/>
              </w:rPr>
              <w:t>Analizar un proceso de decisión mediante la diagramación de un árbol.</w:t>
            </w:r>
          </w:p>
        </w:tc>
        <w:tc>
          <w:tcPr>
            <w:tcW w:w="2209" w:type="dxa"/>
            <w:vMerge/>
            <w:vAlign w:val="center"/>
          </w:tcPr>
          <w:p w14:paraId="4841A7E3" w14:textId="77777777" w:rsidR="000B299E" w:rsidRPr="002F7028" w:rsidRDefault="000B299E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9D29AFD" w14:textId="77777777" w:rsidR="000B299E" w:rsidRPr="00250C3E" w:rsidRDefault="000B299E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035035D" w14:textId="7947D16D" w:rsidR="00A45D90" w:rsidRDefault="00A45D90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45D90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1F63310" w14:textId="77777777" w:rsidR="001932E0" w:rsidRDefault="00A45D90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45D90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3F90A87D" w14:textId="596C7CA2" w:rsidR="000B299E" w:rsidRPr="002F7028" w:rsidRDefault="00A45D90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45D90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</w:tr>
      <w:tr w:rsidR="00540751" w14:paraId="6CFAFEE9" w14:textId="77777777" w:rsidTr="00B6247B">
        <w:trPr>
          <w:trHeight w:val="1907"/>
          <w:jc w:val="center"/>
        </w:trPr>
        <w:tc>
          <w:tcPr>
            <w:tcW w:w="1129" w:type="dxa"/>
            <w:vMerge w:val="restart"/>
            <w:vAlign w:val="center"/>
          </w:tcPr>
          <w:p w14:paraId="3DC42104" w14:textId="77777777" w:rsidR="00540751" w:rsidRDefault="00540751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4FE71C35" w14:textId="28336069" w:rsidR="00540751" w:rsidRDefault="00540751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abr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61B8F" w14:textId="77777777" w:rsidR="00540751" w:rsidRDefault="00540751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5A1DD9">
              <w:rPr>
                <w:rFonts w:ascii="Tahoma" w:hAnsi="Tahoma" w:cs="Tahoma"/>
                <w:sz w:val="16"/>
                <w:szCs w:val="16"/>
              </w:rPr>
              <w:t>Unidad II: programación lineal.</w:t>
            </w:r>
          </w:p>
          <w:p w14:paraId="64D85B34" w14:textId="77777777" w:rsidR="00540751" w:rsidRPr="00540751" w:rsidRDefault="00540751" w:rsidP="00540751">
            <w:pPr>
              <w:rPr>
                <w:rFonts w:ascii="Tahoma" w:hAnsi="Tahoma" w:cs="Tahoma"/>
                <w:sz w:val="16"/>
                <w:szCs w:val="16"/>
              </w:rPr>
            </w:pPr>
            <w:r w:rsidRPr="00540751">
              <w:rPr>
                <w:rFonts w:ascii="Tahoma" w:hAnsi="Tahoma" w:cs="Tahoma"/>
                <w:sz w:val="16"/>
                <w:szCs w:val="16"/>
              </w:rPr>
              <w:t>2.1 Introducción a la programación lineal.</w:t>
            </w:r>
          </w:p>
          <w:p w14:paraId="5B2FC3B0" w14:textId="77777777" w:rsidR="00540751" w:rsidRPr="00540751" w:rsidRDefault="00540751" w:rsidP="00540751">
            <w:pPr>
              <w:rPr>
                <w:rFonts w:ascii="Tahoma" w:hAnsi="Tahoma" w:cs="Tahoma"/>
                <w:sz w:val="16"/>
                <w:szCs w:val="16"/>
              </w:rPr>
            </w:pPr>
            <w:r w:rsidRPr="00540751">
              <w:rPr>
                <w:rFonts w:ascii="Tahoma" w:hAnsi="Tahoma" w:cs="Tahoma"/>
                <w:sz w:val="16"/>
                <w:szCs w:val="16"/>
              </w:rPr>
              <w:t>2.1.2 Características de los problemas de programación lineal.</w:t>
            </w:r>
          </w:p>
          <w:p w14:paraId="5273230F" w14:textId="77777777" w:rsidR="00540751" w:rsidRPr="00540751" w:rsidRDefault="00540751" w:rsidP="00540751">
            <w:pPr>
              <w:rPr>
                <w:rFonts w:ascii="Tahoma" w:hAnsi="Tahoma" w:cs="Tahoma"/>
                <w:sz w:val="16"/>
                <w:szCs w:val="16"/>
              </w:rPr>
            </w:pPr>
            <w:r w:rsidRPr="00540751">
              <w:rPr>
                <w:rFonts w:ascii="Tahoma" w:hAnsi="Tahoma" w:cs="Tahoma"/>
                <w:sz w:val="16"/>
                <w:szCs w:val="16"/>
              </w:rPr>
              <w:t>2.1.3 pasos para la construcción de un modelo de programación lineal.</w:t>
            </w:r>
          </w:p>
          <w:p w14:paraId="7031F824" w14:textId="2614D469" w:rsidR="00540751" w:rsidRPr="000A6A43" w:rsidRDefault="00540751" w:rsidP="00540751">
            <w:pPr>
              <w:rPr>
                <w:rFonts w:ascii="Tahoma" w:hAnsi="Tahoma" w:cs="Tahoma"/>
                <w:sz w:val="16"/>
                <w:szCs w:val="16"/>
              </w:rPr>
            </w:pPr>
            <w:r w:rsidRPr="00540751">
              <w:rPr>
                <w:rFonts w:ascii="Tahoma" w:hAnsi="Tahoma" w:cs="Tahoma"/>
                <w:sz w:val="16"/>
                <w:szCs w:val="16"/>
              </w:rPr>
              <w:t>2.2 Formulación de modelos de programación lineal.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96394" w14:textId="06C648A8" w:rsidR="00540751" w:rsidRPr="000A6A43" w:rsidRDefault="006C31E9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6C31E9">
              <w:rPr>
                <w:rFonts w:ascii="Tahoma" w:hAnsi="Tahoma" w:cs="Tahoma"/>
                <w:sz w:val="16"/>
                <w:szCs w:val="16"/>
              </w:rPr>
              <w:t>Construir modelos matemáticos lineales para resolver problemas reales.</w:t>
            </w:r>
          </w:p>
        </w:tc>
        <w:tc>
          <w:tcPr>
            <w:tcW w:w="2209" w:type="dxa"/>
            <w:vMerge w:val="restart"/>
            <w:vAlign w:val="center"/>
          </w:tcPr>
          <w:p w14:paraId="67584D40" w14:textId="77777777" w:rsidR="00540751" w:rsidRPr="002F7028" w:rsidRDefault="00540751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3E1130" w14:textId="41988C72" w:rsidR="00540751" w:rsidRPr="000A6A43" w:rsidRDefault="00540751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072631E9" w14:textId="068F9426" w:rsidR="00540751" w:rsidRPr="000A6A43" w:rsidRDefault="00540751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656F8BD3" w14:textId="1EC0CAA0" w:rsidR="00540751" w:rsidRDefault="00540751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5F557875" w14:textId="0AF5B983" w:rsidR="00540751" w:rsidRPr="000A6A43" w:rsidRDefault="00540751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40751" w14:paraId="7C8F3E1A" w14:textId="77777777" w:rsidTr="00783824">
        <w:trPr>
          <w:trHeight w:val="972"/>
          <w:jc w:val="center"/>
        </w:trPr>
        <w:tc>
          <w:tcPr>
            <w:tcW w:w="1129" w:type="dxa"/>
            <w:vMerge/>
            <w:vAlign w:val="center"/>
          </w:tcPr>
          <w:p w14:paraId="012B7C1D" w14:textId="77777777" w:rsidR="00540751" w:rsidRDefault="00540751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451370" w14:textId="34E6E08C" w:rsidR="00540751" w:rsidRPr="005A1DD9" w:rsidRDefault="009A5F95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9A5F95">
              <w:rPr>
                <w:rFonts w:ascii="Tahoma" w:hAnsi="Tahoma" w:cs="Tahoma"/>
                <w:sz w:val="16"/>
                <w:szCs w:val="16"/>
              </w:rPr>
              <w:t>2.3 Método gráfico.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07A4A8" w14:textId="17BCF1ED" w:rsidR="00540751" w:rsidRPr="000A6A43" w:rsidRDefault="005473DD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5473DD">
              <w:rPr>
                <w:rFonts w:ascii="Tahoma" w:hAnsi="Tahoma" w:cs="Tahoma"/>
                <w:sz w:val="16"/>
                <w:szCs w:val="16"/>
              </w:rPr>
              <w:t>Validar un modelo matemático como una representación aproximada del problema real.</w:t>
            </w:r>
          </w:p>
        </w:tc>
        <w:tc>
          <w:tcPr>
            <w:tcW w:w="2209" w:type="dxa"/>
            <w:vMerge/>
            <w:vAlign w:val="center"/>
          </w:tcPr>
          <w:p w14:paraId="1D446E84" w14:textId="77777777" w:rsidR="00540751" w:rsidRPr="002F7028" w:rsidRDefault="00540751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65507B3E" w14:textId="77777777" w:rsidR="00540751" w:rsidRPr="00250C3E" w:rsidRDefault="00540751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5B94F531" w14:textId="77777777" w:rsidR="00540751" w:rsidRPr="002F7028" w:rsidRDefault="00540751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A5F95" w14:paraId="36D77D6A" w14:textId="77777777" w:rsidTr="00783824">
        <w:trPr>
          <w:trHeight w:val="1412"/>
          <w:jc w:val="center"/>
        </w:trPr>
        <w:tc>
          <w:tcPr>
            <w:tcW w:w="1129" w:type="dxa"/>
            <w:vMerge w:val="restart"/>
            <w:vAlign w:val="center"/>
          </w:tcPr>
          <w:p w14:paraId="4CCCBBB4" w14:textId="77777777" w:rsidR="009A5F95" w:rsidRDefault="009A5F95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74122BC0" w14:textId="6549C453" w:rsidR="009A5F95" w:rsidRDefault="009A5F95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abr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5FD8BA" w14:textId="77777777" w:rsidR="009A5F95" w:rsidRPr="009A5F95" w:rsidRDefault="009A5F95" w:rsidP="009A5F95">
            <w:pPr>
              <w:rPr>
                <w:rFonts w:ascii="Tahoma" w:hAnsi="Tahoma" w:cs="Tahoma"/>
                <w:sz w:val="16"/>
                <w:szCs w:val="16"/>
              </w:rPr>
            </w:pPr>
            <w:r w:rsidRPr="009A5F95">
              <w:rPr>
                <w:rFonts w:ascii="Tahoma" w:hAnsi="Tahoma" w:cs="Tahoma"/>
                <w:sz w:val="16"/>
                <w:szCs w:val="16"/>
              </w:rPr>
              <w:t>2.4 Método simplex.</w:t>
            </w:r>
          </w:p>
          <w:p w14:paraId="4C0A506E" w14:textId="77777777" w:rsidR="009A5F95" w:rsidRPr="009A5F95" w:rsidRDefault="009A5F95" w:rsidP="009A5F95">
            <w:pPr>
              <w:rPr>
                <w:rFonts w:ascii="Tahoma" w:hAnsi="Tahoma" w:cs="Tahoma"/>
                <w:sz w:val="16"/>
                <w:szCs w:val="16"/>
              </w:rPr>
            </w:pPr>
            <w:r w:rsidRPr="009A5F95">
              <w:rPr>
                <w:rFonts w:ascii="Tahoma" w:hAnsi="Tahoma" w:cs="Tahoma"/>
                <w:sz w:val="16"/>
                <w:szCs w:val="16"/>
              </w:rPr>
              <w:t>2.4.1 Uso de variables de holguras y artificiales.</w:t>
            </w:r>
          </w:p>
          <w:p w14:paraId="42BC6547" w14:textId="77777777" w:rsidR="009A5F95" w:rsidRPr="009A5F95" w:rsidRDefault="009A5F95" w:rsidP="009A5F95">
            <w:pPr>
              <w:rPr>
                <w:rFonts w:ascii="Tahoma" w:hAnsi="Tahoma" w:cs="Tahoma"/>
                <w:sz w:val="16"/>
                <w:szCs w:val="16"/>
              </w:rPr>
            </w:pPr>
            <w:r w:rsidRPr="009A5F95">
              <w:rPr>
                <w:rFonts w:ascii="Tahoma" w:hAnsi="Tahoma" w:cs="Tahoma"/>
                <w:sz w:val="16"/>
                <w:szCs w:val="16"/>
              </w:rPr>
              <w:t>2.4.1.2 Solución Óptima.</w:t>
            </w:r>
          </w:p>
          <w:p w14:paraId="78254F5F" w14:textId="50861C0D" w:rsidR="009A5F95" w:rsidRPr="000A6A43" w:rsidRDefault="009A5F95" w:rsidP="009A5F95">
            <w:pPr>
              <w:rPr>
                <w:rFonts w:ascii="Tahoma" w:hAnsi="Tahoma" w:cs="Tahoma"/>
                <w:sz w:val="16"/>
                <w:szCs w:val="16"/>
              </w:rPr>
            </w:pPr>
            <w:r w:rsidRPr="009A5F95">
              <w:rPr>
                <w:rFonts w:ascii="Tahoma" w:hAnsi="Tahoma" w:cs="Tahoma"/>
                <w:sz w:val="16"/>
                <w:szCs w:val="16"/>
              </w:rPr>
              <w:t>2.4.2 construcción de modelos duales.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2DBA2" w14:textId="6DF1F9CB" w:rsidR="009A5F95" w:rsidRPr="000A6A43" w:rsidRDefault="00171FAC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171FAC">
              <w:rPr>
                <w:rFonts w:ascii="Tahoma" w:hAnsi="Tahoma" w:cs="Tahoma"/>
                <w:sz w:val="16"/>
                <w:szCs w:val="16"/>
              </w:rPr>
              <w:t>Aplicar los diferentes métodos (algoritmos) propios de la programación lineal para encontrando una solución óptima a través del método gráfico y método simplex.</w:t>
            </w:r>
          </w:p>
        </w:tc>
        <w:tc>
          <w:tcPr>
            <w:tcW w:w="2209" w:type="dxa"/>
            <w:vMerge w:val="restart"/>
            <w:vAlign w:val="center"/>
          </w:tcPr>
          <w:p w14:paraId="10E868A0" w14:textId="77777777" w:rsidR="009A5F95" w:rsidRPr="002F7028" w:rsidRDefault="009A5F95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D90B3E3" w14:textId="3F02784C" w:rsidR="009A5F95" w:rsidRPr="000A6A43" w:rsidRDefault="009A5F95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4351E3BB" w14:textId="4DCAF487" w:rsidR="009A5F95" w:rsidRPr="000A6A43" w:rsidRDefault="009A5F95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79A55B9" w14:textId="4258C328" w:rsidR="009A5F95" w:rsidRPr="000A6A43" w:rsidRDefault="009A5F95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A5F95" w14:paraId="26BB5063" w14:textId="77777777" w:rsidTr="00783824">
        <w:trPr>
          <w:trHeight w:val="1134"/>
          <w:jc w:val="center"/>
        </w:trPr>
        <w:tc>
          <w:tcPr>
            <w:tcW w:w="1129" w:type="dxa"/>
            <w:vMerge/>
            <w:vAlign w:val="center"/>
          </w:tcPr>
          <w:p w14:paraId="0D6BA56D" w14:textId="77777777" w:rsidR="009A5F95" w:rsidRDefault="009A5F95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F13A46" w14:textId="77777777" w:rsidR="009A5F95" w:rsidRDefault="00632FC0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632FC0">
              <w:rPr>
                <w:rFonts w:ascii="Tahoma" w:hAnsi="Tahoma" w:cs="Tahoma"/>
                <w:sz w:val="16"/>
                <w:szCs w:val="16"/>
              </w:rPr>
              <w:t>2.5 Análisis de sensibilidad.</w:t>
            </w:r>
          </w:p>
          <w:p w14:paraId="75B61006" w14:textId="1AC736E1" w:rsidR="009D6907" w:rsidRPr="000A6A43" w:rsidRDefault="009D6907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9D6907">
              <w:rPr>
                <w:rFonts w:ascii="Tahoma" w:hAnsi="Tahoma" w:cs="Tahoma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9D6907">
              <w:rPr>
                <w:rFonts w:ascii="Tahoma" w:hAnsi="Tahoma" w:cs="Tahoma"/>
                <w:sz w:val="16"/>
                <w:szCs w:val="16"/>
              </w:rPr>
              <w:t>:</w:t>
            </w:r>
            <w:r>
              <w:t xml:space="preserve"> </w:t>
            </w:r>
            <w:r w:rsidRPr="009D6907">
              <w:rPr>
                <w:rFonts w:ascii="Tahoma" w:hAnsi="Tahoma" w:cs="Tahoma"/>
                <w:sz w:val="16"/>
                <w:szCs w:val="16"/>
              </w:rPr>
              <w:t>Método gráfico</w:t>
            </w:r>
            <w:r>
              <w:rPr>
                <w:rFonts w:ascii="Tahoma" w:hAnsi="Tahoma" w:cs="Tahoma"/>
                <w:sz w:val="16"/>
                <w:szCs w:val="16"/>
              </w:rPr>
              <w:t xml:space="preserve"> y </w:t>
            </w:r>
            <w:r w:rsidRPr="009D6907">
              <w:rPr>
                <w:rFonts w:ascii="Tahoma" w:hAnsi="Tahoma" w:cs="Tahoma"/>
                <w:sz w:val="16"/>
                <w:szCs w:val="16"/>
              </w:rPr>
              <w:t>Método simplex.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91B6AE" w14:textId="095C5484" w:rsidR="009A5F95" w:rsidRPr="000A6A43" w:rsidRDefault="00783824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783824">
              <w:rPr>
                <w:rFonts w:ascii="Tahoma" w:hAnsi="Tahoma" w:cs="Tahoma"/>
                <w:sz w:val="16"/>
                <w:szCs w:val="16"/>
              </w:rPr>
              <w:t>Realizar un análisis de sensibilidad para evaluar posibles variaciones en la solución del modelo, que permitan sostener las soluciones óptimas.</w:t>
            </w:r>
          </w:p>
        </w:tc>
        <w:tc>
          <w:tcPr>
            <w:tcW w:w="2209" w:type="dxa"/>
            <w:vMerge/>
            <w:vAlign w:val="center"/>
          </w:tcPr>
          <w:p w14:paraId="451A1ED5" w14:textId="77777777" w:rsidR="009A5F95" w:rsidRPr="002F7028" w:rsidRDefault="009A5F95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61DA141" w14:textId="77777777" w:rsidR="009A5F95" w:rsidRPr="00250C3E" w:rsidRDefault="009A5F95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2B3F95E" w14:textId="77777777" w:rsidR="00353E4D" w:rsidRPr="00353E4D" w:rsidRDefault="00353E4D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53E4D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C43A061" w14:textId="77777777" w:rsidR="001932E0" w:rsidRDefault="00353E4D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53E4D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09C00638" w14:textId="48DFC98A" w:rsidR="009A5F95" w:rsidRPr="005359B8" w:rsidRDefault="00353E4D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53E4D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</w:tr>
      <w:tr w:rsidR="00632FC0" w14:paraId="6F16B5A5" w14:textId="77777777" w:rsidTr="00BD760E">
        <w:trPr>
          <w:trHeight w:val="1264"/>
          <w:jc w:val="center"/>
        </w:trPr>
        <w:tc>
          <w:tcPr>
            <w:tcW w:w="1129" w:type="dxa"/>
            <w:vMerge w:val="restart"/>
            <w:vAlign w:val="center"/>
          </w:tcPr>
          <w:p w14:paraId="59FD9F7C" w14:textId="77777777" w:rsidR="00632FC0" w:rsidRDefault="00632FC0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  <w:p w14:paraId="03F311DF" w14:textId="71DC3122" w:rsidR="00632FC0" w:rsidRDefault="00632FC0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abr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75A9C1" w14:textId="77777777" w:rsidR="00632FC0" w:rsidRPr="00632FC0" w:rsidRDefault="00632FC0" w:rsidP="00632FC0">
            <w:pPr>
              <w:rPr>
                <w:rFonts w:ascii="Tahoma" w:hAnsi="Tahoma" w:cs="Tahoma"/>
                <w:sz w:val="16"/>
                <w:szCs w:val="16"/>
              </w:rPr>
            </w:pPr>
            <w:r w:rsidRPr="00632FC0">
              <w:rPr>
                <w:rFonts w:ascii="Tahoma" w:hAnsi="Tahoma" w:cs="Tahoma"/>
                <w:sz w:val="16"/>
                <w:szCs w:val="16"/>
              </w:rPr>
              <w:t xml:space="preserve">2.6 Modelos de transporte. </w:t>
            </w:r>
          </w:p>
          <w:p w14:paraId="02FE43FB" w14:textId="77777777" w:rsidR="00632FC0" w:rsidRPr="00632FC0" w:rsidRDefault="00632FC0" w:rsidP="00632FC0">
            <w:pPr>
              <w:rPr>
                <w:rFonts w:ascii="Tahoma" w:hAnsi="Tahoma" w:cs="Tahoma"/>
                <w:sz w:val="16"/>
                <w:szCs w:val="16"/>
              </w:rPr>
            </w:pPr>
            <w:r w:rsidRPr="00632FC0">
              <w:rPr>
                <w:rFonts w:ascii="Tahoma" w:hAnsi="Tahoma" w:cs="Tahoma"/>
                <w:sz w:val="16"/>
                <w:szCs w:val="16"/>
              </w:rPr>
              <w:t>2.7 Métodos.</w:t>
            </w:r>
          </w:p>
          <w:p w14:paraId="6F82B931" w14:textId="77777777" w:rsidR="00632FC0" w:rsidRPr="00632FC0" w:rsidRDefault="00632FC0" w:rsidP="00632FC0">
            <w:pPr>
              <w:rPr>
                <w:rFonts w:ascii="Tahoma" w:hAnsi="Tahoma" w:cs="Tahoma"/>
                <w:sz w:val="16"/>
                <w:szCs w:val="16"/>
              </w:rPr>
            </w:pPr>
            <w:r w:rsidRPr="00632FC0">
              <w:rPr>
                <w:rFonts w:ascii="Tahoma" w:hAnsi="Tahoma" w:cs="Tahoma"/>
                <w:sz w:val="16"/>
                <w:szCs w:val="16"/>
              </w:rPr>
              <w:t>2.7.1 Método de la esquina Noreste.</w:t>
            </w:r>
          </w:p>
          <w:p w14:paraId="050771CF" w14:textId="77777777" w:rsidR="00632FC0" w:rsidRPr="00632FC0" w:rsidRDefault="00632FC0" w:rsidP="00632FC0">
            <w:pPr>
              <w:rPr>
                <w:rFonts w:ascii="Tahoma" w:hAnsi="Tahoma" w:cs="Tahoma"/>
                <w:sz w:val="16"/>
                <w:szCs w:val="16"/>
              </w:rPr>
            </w:pPr>
            <w:r w:rsidRPr="00632FC0">
              <w:rPr>
                <w:rFonts w:ascii="Tahoma" w:hAnsi="Tahoma" w:cs="Tahoma"/>
                <w:sz w:val="16"/>
                <w:szCs w:val="16"/>
              </w:rPr>
              <w:t>2.7.2 Método del Costo Mínimo.</w:t>
            </w:r>
          </w:p>
          <w:p w14:paraId="1F013AA2" w14:textId="09A5D710" w:rsidR="00632FC0" w:rsidRPr="000A6A43" w:rsidRDefault="00632FC0" w:rsidP="00632FC0">
            <w:pPr>
              <w:rPr>
                <w:rFonts w:ascii="Tahoma" w:hAnsi="Tahoma" w:cs="Tahoma"/>
                <w:sz w:val="16"/>
                <w:szCs w:val="16"/>
              </w:rPr>
            </w:pPr>
            <w:r w:rsidRPr="00632FC0">
              <w:rPr>
                <w:rFonts w:ascii="Tahoma" w:hAnsi="Tahoma" w:cs="Tahoma"/>
                <w:sz w:val="16"/>
                <w:szCs w:val="16"/>
              </w:rPr>
              <w:t>2.7.3 Método de Vogel.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33092F" w14:textId="0BB141F5" w:rsidR="00632FC0" w:rsidRPr="000A6A43" w:rsidRDefault="007D4F9F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7D4F9F">
              <w:rPr>
                <w:rFonts w:ascii="Tahoma" w:hAnsi="Tahoma" w:cs="Tahoma"/>
                <w:sz w:val="16"/>
                <w:szCs w:val="16"/>
              </w:rPr>
              <w:t>Encontrar una solución óptima de los modelos de programación lineal aplicando algoritmos de métodos de transporte, para la minimización de costos.</w:t>
            </w:r>
          </w:p>
        </w:tc>
        <w:tc>
          <w:tcPr>
            <w:tcW w:w="2209" w:type="dxa"/>
            <w:vMerge w:val="restart"/>
            <w:vAlign w:val="center"/>
          </w:tcPr>
          <w:p w14:paraId="5019EFBF" w14:textId="77777777" w:rsidR="00632FC0" w:rsidRPr="002F7028" w:rsidRDefault="00632FC0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9F4099E" w14:textId="0E0F4C3B" w:rsidR="00632FC0" w:rsidRPr="000A6A43" w:rsidRDefault="00632FC0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2221DF6C" w14:textId="689B69F9" w:rsidR="00632FC0" w:rsidRPr="000A6A43" w:rsidRDefault="00632FC0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67DA1980" w14:textId="01537842" w:rsidR="00632FC0" w:rsidRDefault="00632FC0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884F0CE" w14:textId="470F7AE8" w:rsidR="00632FC0" w:rsidRPr="000A6A43" w:rsidRDefault="00632FC0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2FC0" w14:paraId="54C20066" w14:textId="77777777" w:rsidTr="00BD760E">
        <w:trPr>
          <w:trHeight w:val="701"/>
          <w:jc w:val="center"/>
        </w:trPr>
        <w:tc>
          <w:tcPr>
            <w:tcW w:w="1129" w:type="dxa"/>
            <w:vMerge/>
            <w:vAlign w:val="center"/>
          </w:tcPr>
          <w:p w14:paraId="7A0B0E4C" w14:textId="77777777" w:rsidR="00632FC0" w:rsidRDefault="00632FC0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9E5FDB" w14:textId="77777777" w:rsidR="00BD760E" w:rsidRPr="00BD760E" w:rsidRDefault="00BD760E" w:rsidP="00BD760E">
            <w:pPr>
              <w:rPr>
                <w:rFonts w:ascii="Tahoma" w:hAnsi="Tahoma" w:cs="Tahoma"/>
                <w:sz w:val="16"/>
                <w:szCs w:val="16"/>
              </w:rPr>
            </w:pPr>
            <w:r w:rsidRPr="00BD760E">
              <w:rPr>
                <w:rFonts w:ascii="Tahoma" w:hAnsi="Tahoma" w:cs="Tahoma"/>
                <w:sz w:val="16"/>
                <w:szCs w:val="16"/>
              </w:rPr>
              <w:t>2.7.4 Método del paso secuencial.</w:t>
            </w:r>
          </w:p>
          <w:p w14:paraId="15306E5A" w14:textId="52D00CFB" w:rsidR="00632FC0" w:rsidRPr="000A6A43" w:rsidRDefault="00BD760E" w:rsidP="00BD760E">
            <w:pPr>
              <w:rPr>
                <w:rFonts w:ascii="Tahoma" w:hAnsi="Tahoma" w:cs="Tahoma"/>
                <w:sz w:val="16"/>
                <w:szCs w:val="16"/>
              </w:rPr>
            </w:pPr>
            <w:r w:rsidRPr="00BD760E">
              <w:rPr>
                <w:rFonts w:ascii="Tahoma" w:hAnsi="Tahoma" w:cs="Tahoma"/>
                <w:sz w:val="16"/>
                <w:szCs w:val="16"/>
              </w:rPr>
              <w:t>2.7.5 Método de distribución modificada.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06262B" w14:textId="77777777" w:rsidR="00632FC0" w:rsidRPr="000A6A43" w:rsidRDefault="00632FC0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Merge/>
            <w:vAlign w:val="center"/>
          </w:tcPr>
          <w:p w14:paraId="4CF337A8" w14:textId="77777777" w:rsidR="00632FC0" w:rsidRPr="002F7028" w:rsidRDefault="00632FC0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29AB0192" w14:textId="77777777" w:rsidR="00632FC0" w:rsidRPr="00250C3E" w:rsidRDefault="00632FC0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20681A34" w14:textId="77777777" w:rsidR="00632FC0" w:rsidRPr="005359B8" w:rsidRDefault="00632FC0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D760E" w14:paraId="2FD7A89D" w14:textId="77777777" w:rsidTr="00BD760E">
        <w:trPr>
          <w:trHeight w:val="1831"/>
          <w:jc w:val="center"/>
        </w:trPr>
        <w:tc>
          <w:tcPr>
            <w:tcW w:w="1129" w:type="dxa"/>
            <w:vMerge w:val="restart"/>
            <w:vAlign w:val="center"/>
          </w:tcPr>
          <w:p w14:paraId="2755E46F" w14:textId="77777777" w:rsidR="00BD760E" w:rsidRDefault="00BD760E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5437E97" w14:textId="25292C33" w:rsidR="00BD760E" w:rsidRDefault="00BD760E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06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5C463E" w14:textId="433BB21F" w:rsidR="00BD760E" w:rsidRPr="000A6A43" w:rsidRDefault="00BD760E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BD760E">
              <w:rPr>
                <w:rFonts w:ascii="Tahoma" w:hAnsi="Tahoma" w:cs="Tahoma"/>
                <w:sz w:val="16"/>
                <w:szCs w:val="16"/>
              </w:rPr>
              <w:t>2.8 Aplicaciones de Programación Lineal en mercadotecnia, finanzas, administración de la producción, problemas de mezclas. Formulación del problema, solución por computadora, interpretación de los resultados y análisis de sensibilidad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F74C5" w14:textId="6E831D3F" w:rsidR="00BD760E" w:rsidRPr="000A6A43" w:rsidRDefault="00741455" w:rsidP="00924BE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</w:t>
            </w:r>
            <w:r w:rsidRPr="00741455">
              <w:rPr>
                <w:rFonts w:ascii="Tahoma" w:hAnsi="Tahoma" w:cs="Tahoma"/>
                <w:sz w:val="16"/>
                <w:szCs w:val="16"/>
              </w:rPr>
              <w:t>onstruir el modelo dual de un modelo de programación lineal por medio de su modelo primal.</w:t>
            </w:r>
          </w:p>
        </w:tc>
        <w:tc>
          <w:tcPr>
            <w:tcW w:w="2209" w:type="dxa"/>
            <w:vAlign w:val="center"/>
          </w:tcPr>
          <w:p w14:paraId="741B5470" w14:textId="77777777" w:rsidR="00BD760E" w:rsidRPr="002F7028" w:rsidRDefault="00BD760E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BD017EF" w14:textId="77777777" w:rsidR="00BD760E" w:rsidRDefault="00BD760E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A2F5E8A" w14:textId="4B508A22" w:rsidR="007F39EF" w:rsidRPr="000A6A43" w:rsidRDefault="007F39EF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064ABE16" w14:textId="670E863A" w:rsidR="00BD760E" w:rsidRPr="000A6A43" w:rsidRDefault="00BD760E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C6AFF78" w14:textId="02B1AD09" w:rsidR="00B37AFF" w:rsidRPr="000A6A43" w:rsidRDefault="00BD760E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D760E" w14:paraId="032F38D1" w14:textId="77777777" w:rsidTr="00DB088E">
        <w:trPr>
          <w:trHeight w:val="916"/>
          <w:jc w:val="center"/>
        </w:trPr>
        <w:tc>
          <w:tcPr>
            <w:tcW w:w="1129" w:type="dxa"/>
            <w:vMerge/>
            <w:vAlign w:val="center"/>
          </w:tcPr>
          <w:p w14:paraId="7FB64CE1" w14:textId="77777777" w:rsidR="00BD760E" w:rsidRDefault="00BD760E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B04230" w14:textId="6433C955" w:rsidR="00BD760E" w:rsidRPr="000A6A43" w:rsidRDefault="00B6265D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B6265D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="00152207">
              <w:rPr>
                <w:rFonts w:ascii="Tahoma" w:hAnsi="Tahoma" w:cs="Tahoma"/>
                <w:sz w:val="16"/>
                <w:szCs w:val="16"/>
              </w:rPr>
              <w:t>EP</w:t>
            </w:r>
            <w:r w:rsidR="00912BCF">
              <w:rPr>
                <w:rFonts w:ascii="Tahoma" w:hAnsi="Tahoma" w:cs="Tahoma"/>
                <w:sz w:val="16"/>
                <w:szCs w:val="16"/>
              </w:rPr>
              <w:t>1</w:t>
            </w:r>
            <w:r w:rsidRPr="00B6265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201788">
              <w:rPr>
                <w:rFonts w:ascii="Tahoma" w:hAnsi="Tahoma" w:cs="Tahoma"/>
                <w:sz w:val="16"/>
                <w:szCs w:val="16"/>
              </w:rPr>
              <w:t>Primer Parcial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E7D505" w14:textId="48B332BE" w:rsidR="00BD760E" w:rsidRPr="000A6A43" w:rsidRDefault="004A2913" w:rsidP="00924BE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del primer examen parcial</w:t>
            </w:r>
          </w:p>
        </w:tc>
        <w:tc>
          <w:tcPr>
            <w:tcW w:w="2209" w:type="dxa"/>
            <w:vAlign w:val="center"/>
          </w:tcPr>
          <w:p w14:paraId="13E419C1" w14:textId="6FC23899" w:rsidR="00BD760E" w:rsidRPr="002F7028" w:rsidRDefault="004A2913" w:rsidP="002F702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Prueba escrita</w:t>
            </w:r>
          </w:p>
        </w:tc>
        <w:tc>
          <w:tcPr>
            <w:tcW w:w="1693" w:type="dxa"/>
            <w:vMerge/>
            <w:vAlign w:val="center"/>
          </w:tcPr>
          <w:p w14:paraId="30BCBB2F" w14:textId="77777777" w:rsidR="00BD760E" w:rsidRPr="00250C3E" w:rsidRDefault="00BD760E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C5DC7F5" w14:textId="77777777" w:rsidR="00DB088E" w:rsidRPr="00DB088E" w:rsidRDefault="00DB088E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088E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56A44D7" w14:textId="77777777" w:rsidR="001932E0" w:rsidRDefault="00DB088E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088E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5365CB25" w14:textId="7C7F298F" w:rsidR="00BD760E" w:rsidRPr="005359B8" w:rsidRDefault="00DB088E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088E">
              <w:rPr>
                <w:rFonts w:ascii="Tahoma" w:hAnsi="Tahoma" w:cs="Tahoma"/>
                <w:sz w:val="16"/>
                <w:szCs w:val="16"/>
              </w:rPr>
              <w:t>20 puntos</w:t>
            </w:r>
          </w:p>
        </w:tc>
      </w:tr>
      <w:tr w:rsidR="006C5FC8" w14:paraId="525E2451" w14:textId="77777777" w:rsidTr="00217816">
        <w:trPr>
          <w:trHeight w:val="830"/>
          <w:jc w:val="center"/>
        </w:trPr>
        <w:tc>
          <w:tcPr>
            <w:tcW w:w="1129" w:type="dxa"/>
            <w:vMerge w:val="restart"/>
            <w:vAlign w:val="center"/>
          </w:tcPr>
          <w:p w14:paraId="493AA21A" w14:textId="77777777" w:rsidR="006C5FC8" w:rsidRDefault="006C5FC8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7F6C58FC" w14:textId="69699037" w:rsidR="006C5FC8" w:rsidRDefault="006C5FC8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01C7F7" w14:textId="2880CEF5" w:rsidR="00217816" w:rsidRDefault="00217816" w:rsidP="006C5FC8">
            <w:pPr>
              <w:rPr>
                <w:rFonts w:ascii="Tahoma" w:hAnsi="Tahoma" w:cs="Tahoma"/>
                <w:sz w:val="16"/>
                <w:szCs w:val="16"/>
              </w:rPr>
            </w:pPr>
            <w:r w:rsidRPr="00217816">
              <w:rPr>
                <w:rFonts w:ascii="Tahoma" w:hAnsi="Tahoma" w:cs="Tahoma"/>
                <w:sz w:val="16"/>
                <w:szCs w:val="16"/>
              </w:rPr>
              <w:t>Unidad III: Modelos de Redes.</w:t>
            </w:r>
          </w:p>
          <w:p w14:paraId="7A9EC676" w14:textId="32618395" w:rsidR="006C5FC8" w:rsidRPr="000A6A43" w:rsidRDefault="006C5FC8" w:rsidP="006C5FC8">
            <w:pPr>
              <w:rPr>
                <w:rFonts w:ascii="Tahoma" w:hAnsi="Tahoma" w:cs="Tahoma"/>
                <w:sz w:val="16"/>
                <w:szCs w:val="16"/>
              </w:rPr>
            </w:pPr>
            <w:r w:rsidRPr="006C5FC8">
              <w:rPr>
                <w:rFonts w:ascii="Tahoma" w:hAnsi="Tahoma" w:cs="Tahoma"/>
                <w:sz w:val="16"/>
                <w:szCs w:val="16"/>
              </w:rPr>
              <w:t>3.1 Redes.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09414" w14:textId="515227DC" w:rsidR="006C5FC8" w:rsidRPr="000A6A43" w:rsidRDefault="007A6B9F" w:rsidP="007A6B9F">
            <w:pPr>
              <w:rPr>
                <w:rFonts w:ascii="Tahoma" w:hAnsi="Tahoma" w:cs="Tahoma"/>
                <w:sz w:val="16"/>
                <w:szCs w:val="16"/>
              </w:rPr>
            </w:pPr>
            <w:r w:rsidRPr="007A6B9F">
              <w:rPr>
                <w:rFonts w:ascii="Tahoma" w:hAnsi="Tahoma" w:cs="Tahoma"/>
                <w:sz w:val="16"/>
                <w:szCs w:val="16"/>
              </w:rPr>
              <w:t>Elaborar una red de actividades para representar un proyecto.</w:t>
            </w:r>
          </w:p>
        </w:tc>
        <w:tc>
          <w:tcPr>
            <w:tcW w:w="2209" w:type="dxa"/>
            <w:vMerge w:val="restart"/>
            <w:vAlign w:val="center"/>
          </w:tcPr>
          <w:p w14:paraId="2D6C86CE" w14:textId="77777777" w:rsidR="006C5FC8" w:rsidRPr="002F7028" w:rsidRDefault="006C5FC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AAD9CCE" w14:textId="377C5BBC" w:rsidR="006C5FC8" w:rsidRPr="000A6A43" w:rsidRDefault="006C5FC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31656700" w14:textId="50089925" w:rsidR="006C5FC8" w:rsidRPr="000A6A43" w:rsidRDefault="006C5FC8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1A2D2E83" w14:textId="74E7F88E" w:rsidR="006C5FC8" w:rsidRPr="000A6A43" w:rsidRDefault="006C5FC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C5FC8" w14:paraId="2F0A60BD" w14:textId="77777777" w:rsidTr="00B6247B">
        <w:trPr>
          <w:trHeight w:val="824"/>
          <w:jc w:val="center"/>
        </w:trPr>
        <w:tc>
          <w:tcPr>
            <w:tcW w:w="1129" w:type="dxa"/>
            <w:vMerge/>
            <w:vAlign w:val="center"/>
          </w:tcPr>
          <w:p w14:paraId="2D69717A" w14:textId="77777777" w:rsidR="006C5FC8" w:rsidRDefault="006C5FC8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33141C" w14:textId="7B262F9E" w:rsidR="006C5FC8" w:rsidRPr="000A6A43" w:rsidRDefault="006C5FC8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6C5FC8">
              <w:rPr>
                <w:rFonts w:ascii="Tahoma" w:hAnsi="Tahoma" w:cs="Tahoma"/>
                <w:sz w:val="16"/>
                <w:szCs w:val="16"/>
              </w:rPr>
              <w:t>3.2 Gráfica de Gantt.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5840" w14:textId="7501D910" w:rsidR="006C5FC8" w:rsidRPr="000A6A43" w:rsidRDefault="007A6B9F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7A6B9F">
              <w:rPr>
                <w:rFonts w:ascii="Tahoma" w:hAnsi="Tahoma" w:cs="Tahoma"/>
                <w:sz w:val="16"/>
                <w:szCs w:val="16"/>
              </w:rPr>
              <w:t>Diseñar un diagrama de Gantt, para reflejar la duración del proyecto.</w:t>
            </w:r>
          </w:p>
        </w:tc>
        <w:tc>
          <w:tcPr>
            <w:tcW w:w="2209" w:type="dxa"/>
            <w:vMerge/>
            <w:vAlign w:val="center"/>
          </w:tcPr>
          <w:p w14:paraId="4C218689" w14:textId="77777777" w:rsidR="006C5FC8" w:rsidRPr="002F7028" w:rsidRDefault="006C5FC8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3D331634" w14:textId="77777777" w:rsidR="006C5FC8" w:rsidRPr="00250C3E" w:rsidRDefault="006C5FC8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6BE799F6" w14:textId="77777777" w:rsidR="006C5FC8" w:rsidRDefault="006C5FC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0E5A" w14:paraId="2FEF1197" w14:textId="77777777" w:rsidTr="00DB088E">
        <w:trPr>
          <w:trHeight w:val="837"/>
          <w:jc w:val="center"/>
        </w:trPr>
        <w:tc>
          <w:tcPr>
            <w:tcW w:w="1129" w:type="dxa"/>
            <w:vMerge w:val="restart"/>
            <w:vAlign w:val="center"/>
          </w:tcPr>
          <w:p w14:paraId="6FEB7362" w14:textId="77777777" w:rsidR="00020E5A" w:rsidRPr="00916AF3" w:rsidRDefault="00020E5A" w:rsidP="00924BEB">
            <w:pPr>
              <w:jc w:val="center"/>
              <w:rPr>
                <w:sz w:val="18"/>
                <w:szCs w:val="18"/>
              </w:rPr>
            </w:pPr>
            <w:r w:rsidRPr="00916AF3">
              <w:rPr>
                <w:sz w:val="18"/>
                <w:szCs w:val="18"/>
              </w:rPr>
              <w:t>9</w:t>
            </w:r>
          </w:p>
          <w:p w14:paraId="6C7A5ED1" w14:textId="36B66EDD" w:rsidR="00020E5A" w:rsidRDefault="00020E5A" w:rsidP="00924BEB">
            <w:pPr>
              <w:jc w:val="center"/>
              <w:rPr>
                <w:sz w:val="18"/>
                <w:szCs w:val="18"/>
              </w:rPr>
            </w:pPr>
            <w:r w:rsidRPr="00916AF3">
              <w:rPr>
                <w:sz w:val="18"/>
                <w:szCs w:val="18"/>
              </w:rPr>
              <w:t xml:space="preserve">20 </w:t>
            </w:r>
            <w:proofErr w:type="spellStart"/>
            <w:r w:rsidRPr="00916AF3"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455F6" w14:textId="5A02BCFF" w:rsidR="00020E5A" w:rsidRPr="000A6A43" w:rsidRDefault="00020E5A" w:rsidP="00020E5A">
            <w:pPr>
              <w:rPr>
                <w:rFonts w:ascii="Tahoma" w:hAnsi="Tahoma" w:cs="Tahoma"/>
                <w:sz w:val="16"/>
                <w:szCs w:val="16"/>
              </w:rPr>
            </w:pPr>
            <w:r w:rsidRPr="00020E5A">
              <w:rPr>
                <w:rFonts w:ascii="Tahoma" w:hAnsi="Tahoma" w:cs="Tahoma"/>
                <w:sz w:val="16"/>
                <w:szCs w:val="16"/>
              </w:rPr>
              <w:t>3.3 Método de la Ruta Crítica (PERT/CPM).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296B6" w14:textId="518D84D4" w:rsidR="00020E5A" w:rsidRPr="000A6A43" w:rsidRDefault="00F46CBC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F46CBC">
              <w:rPr>
                <w:rFonts w:ascii="Tahoma" w:hAnsi="Tahoma" w:cs="Tahoma"/>
                <w:sz w:val="16"/>
                <w:szCs w:val="16"/>
              </w:rPr>
              <w:t>Calcular el tiempo de finalización de un proyecto y la ruta de actividades critica para le ejecución de un proyecto.</w:t>
            </w:r>
          </w:p>
        </w:tc>
        <w:tc>
          <w:tcPr>
            <w:tcW w:w="2209" w:type="dxa"/>
            <w:vMerge w:val="restart"/>
            <w:vAlign w:val="center"/>
          </w:tcPr>
          <w:p w14:paraId="748D8688" w14:textId="77777777" w:rsidR="00020E5A" w:rsidRPr="002F7028" w:rsidRDefault="00020E5A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44C7D84" w14:textId="746F06FD" w:rsidR="00020E5A" w:rsidRPr="000A6A43" w:rsidRDefault="00020E5A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5577E9AC" w14:textId="1F23B3FF" w:rsidR="00020E5A" w:rsidRPr="000A6A43" w:rsidRDefault="00020E5A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44C5894" w14:textId="4121CAD3" w:rsidR="00020E5A" w:rsidRPr="000A6A43" w:rsidRDefault="00020E5A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20E5A" w14:paraId="1D10338D" w14:textId="77777777" w:rsidTr="00BB6581">
        <w:trPr>
          <w:trHeight w:val="906"/>
          <w:jc w:val="center"/>
        </w:trPr>
        <w:tc>
          <w:tcPr>
            <w:tcW w:w="1129" w:type="dxa"/>
            <w:vMerge/>
            <w:vAlign w:val="center"/>
          </w:tcPr>
          <w:p w14:paraId="69FA93DD" w14:textId="77777777" w:rsidR="00020E5A" w:rsidRPr="00916AF3" w:rsidRDefault="00020E5A" w:rsidP="00924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2FD3E2" w14:textId="77777777" w:rsidR="00020E5A" w:rsidRDefault="00020E5A" w:rsidP="00020E5A">
            <w:pPr>
              <w:rPr>
                <w:rFonts w:ascii="Tahoma" w:hAnsi="Tahoma" w:cs="Tahoma"/>
                <w:sz w:val="16"/>
                <w:szCs w:val="16"/>
              </w:rPr>
            </w:pPr>
            <w:r w:rsidRPr="00020E5A">
              <w:rPr>
                <w:rFonts w:ascii="Tahoma" w:hAnsi="Tahoma" w:cs="Tahoma"/>
                <w:sz w:val="16"/>
                <w:szCs w:val="16"/>
              </w:rPr>
              <w:t>3.4 Análisis de la Red PERT.</w:t>
            </w:r>
          </w:p>
          <w:p w14:paraId="4D0770CF" w14:textId="65256CFD" w:rsidR="00152207" w:rsidRPr="00020E5A" w:rsidRDefault="00152207" w:rsidP="00020E5A">
            <w:pPr>
              <w:rPr>
                <w:rFonts w:ascii="Tahoma" w:hAnsi="Tahoma" w:cs="Tahoma"/>
                <w:sz w:val="16"/>
                <w:szCs w:val="16"/>
              </w:rPr>
            </w:pPr>
            <w:r w:rsidRPr="00152207">
              <w:rPr>
                <w:rFonts w:ascii="Tahoma" w:hAnsi="Tahoma" w:cs="Tahoma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152207">
              <w:rPr>
                <w:rFonts w:ascii="Tahoma" w:hAnsi="Tahoma" w:cs="Tahoma"/>
                <w:sz w:val="16"/>
                <w:szCs w:val="16"/>
              </w:rPr>
              <w:t>:</w:t>
            </w:r>
            <w:r w:rsidR="00373FD2">
              <w:t xml:space="preserve"> </w:t>
            </w:r>
            <w:r w:rsidR="00373FD2" w:rsidRPr="00373FD2">
              <w:rPr>
                <w:rFonts w:ascii="Tahoma" w:hAnsi="Tahoma" w:cs="Tahoma"/>
                <w:sz w:val="16"/>
                <w:szCs w:val="16"/>
              </w:rPr>
              <w:t>Aplicación de Gantt, PERT y CPM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7F81C7" w14:textId="77777777" w:rsidR="00020E5A" w:rsidRPr="000A6A43" w:rsidRDefault="00020E5A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Merge/>
            <w:vAlign w:val="center"/>
          </w:tcPr>
          <w:p w14:paraId="03A27B33" w14:textId="77777777" w:rsidR="00020E5A" w:rsidRPr="002F7028" w:rsidRDefault="00020E5A" w:rsidP="002F702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0B5D0715" w14:textId="77777777" w:rsidR="00020E5A" w:rsidRPr="00250C3E" w:rsidRDefault="00020E5A" w:rsidP="00924BE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59C480B" w14:textId="77777777" w:rsidR="00BB6581" w:rsidRPr="00BB6581" w:rsidRDefault="00BB6581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581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A62D481" w14:textId="77777777" w:rsidR="001932E0" w:rsidRDefault="00BB6581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581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0AE562E9" w14:textId="5AF66A8F" w:rsidR="00020E5A" w:rsidRPr="005359B8" w:rsidRDefault="00BB6581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581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</w:tr>
      <w:tr w:rsidR="00924BEB" w14:paraId="75388356" w14:textId="77777777" w:rsidTr="0080704D">
        <w:trPr>
          <w:trHeight w:val="1048"/>
          <w:jc w:val="center"/>
        </w:trPr>
        <w:tc>
          <w:tcPr>
            <w:tcW w:w="1129" w:type="dxa"/>
            <w:vAlign w:val="center"/>
          </w:tcPr>
          <w:p w14:paraId="7C527D03" w14:textId="77777777" w:rsidR="00924BEB" w:rsidRDefault="00924BEB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60FD336A" w14:textId="0392E750" w:rsidR="00924BEB" w:rsidRDefault="00924BEB" w:rsidP="00924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F50E2" w14:textId="77777777" w:rsidR="00924BEB" w:rsidRDefault="001C7CB7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1C7CB7">
              <w:rPr>
                <w:rFonts w:ascii="Tahoma" w:hAnsi="Tahoma" w:cs="Tahoma"/>
                <w:sz w:val="16"/>
                <w:szCs w:val="16"/>
              </w:rPr>
              <w:t>3.5 Presupuesto en los proyectos.</w:t>
            </w:r>
          </w:p>
          <w:p w14:paraId="6CAA4538" w14:textId="5630E753" w:rsidR="00152207" w:rsidRPr="000A6A43" w:rsidRDefault="00152207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152207">
              <w:rPr>
                <w:rFonts w:ascii="Tahoma" w:hAnsi="Tahoma" w:cs="Tahoma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sz w:val="16"/>
                <w:szCs w:val="16"/>
              </w:rPr>
              <w:t>5</w:t>
            </w:r>
            <w:r w:rsidRPr="00152207">
              <w:rPr>
                <w:rFonts w:ascii="Tahoma" w:hAnsi="Tahoma" w:cs="Tahoma"/>
                <w:sz w:val="16"/>
                <w:szCs w:val="16"/>
              </w:rPr>
              <w:t>:</w:t>
            </w:r>
            <w:r w:rsidR="00373FD2">
              <w:t xml:space="preserve"> </w:t>
            </w:r>
            <w:r w:rsidR="00373FD2" w:rsidRPr="00373FD2">
              <w:rPr>
                <w:rFonts w:ascii="Tahoma" w:hAnsi="Tahoma" w:cs="Tahoma"/>
                <w:sz w:val="16"/>
                <w:szCs w:val="16"/>
              </w:rPr>
              <w:t>Presupuesto en los proyectos.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E5BC5" w14:textId="45DA1C3F" w:rsidR="00924BEB" w:rsidRPr="000A6A43" w:rsidRDefault="00F002AC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F002AC">
              <w:rPr>
                <w:rFonts w:ascii="Tahoma" w:hAnsi="Tahoma" w:cs="Tahoma"/>
                <w:sz w:val="16"/>
                <w:szCs w:val="16"/>
              </w:rPr>
              <w:t>Calcular la demanda presupuestaria y costos asociados a cada una de las actividades de un proyecto.</w:t>
            </w:r>
          </w:p>
        </w:tc>
        <w:tc>
          <w:tcPr>
            <w:tcW w:w="2209" w:type="dxa"/>
            <w:vAlign w:val="center"/>
          </w:tcPr>
          <w:p w14:paraId="7EFE7999" w14:textId="77777777" w:rsidR="002F7028" w:rsidRPr="002F7028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C837A19" w14:textId="038BEABB" w:rsidR="00924BEB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AEFC946" w14:textId="7EC4D647" w:rsidR="00924BEB" w:rsidRPr="000A6A43" w:rsidRDefault="002F7028" w:rsidP="00924BEB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1D15299" w14:textId="77777777" w:rsidR="008E6F9E" w:rsidRDefault="005359B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3778357" w14:textId="77777777" w:rsidR="001932E0" w:rsidRDefault="00BF616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6168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5C098B79" w14:textId="72DDD66A" w:rsidR="00BF6168" w:rsidRPr="000A6A43" w:rsidRDefault="00BF616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6168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</w:tr>
      <w:tr w:rsidR="002F7028" w14:paraId="52B89F44" w14:textId="77777777" w:rsidTr="0080704D">
        <w:trPr>
          <w:trHeight w:val="1402"/>
          <w:jc w:val="center"/>
        </w:trPr>
        <w:tc>
          <w:tcPr>
            <w:tcW w:w="1129" w:type="dxa"/>
            <w:vAlign w:val="center"/>
          </w:tcPr>
          <w:p w14:paraId="75E34A10" w14:textId="77777777" w:rsidR="002F7028" w:rsidRDefault="002F7028" w:rsidP="002F702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1413670B" w14:textId="2B9D3FED" w:rsidR="002F7028" w:rsidRDefault="002F7028" w:rsidP="002F702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jun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4BA95" w14:textId="3D275856" w:rsidR="002F7028" w:rsidRPr="000A6A43" w:rsidRDefault="001C7CB7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1C7CB7">
              <w:rPr>
                <w:rFonts w:ascii="Tahoma" w:hAnsi="Tahoma" w:cs="Tahoma"/>
                <w:sz w:val="16"/>
                <w:szCs w:val="16"/>
              </w:rPr>
              <w:t>3.6 Aplicaciones de los modelos de Redes en la administración de proyectos en mercadotecnia, finanzas solución por computadora, interpretación de los resultados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6B8B2" w14:textId="6654F174" w:rsidR="002F7028" w:rsidRPr="000A6A43" w:rsidRDefault="00B6247B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B6247B">
              <w:rPr>
                <w:rFonts w:ascii="Tahoma" w:hAnsi="Tahoma" w:cs="Tahoma"/>
                <w:sz w:val="16"/>
                <w:szCs w:val="16"/>
              </w:rPr>
              <w:t>Aplicar las probabilidades en cálculo del tiempo de terminación de un proyecto.</w:t>
            </w:r>
          </w:p>
        </w:tc>
        <w:tc>
          <w:tcPr>
            <w:tcW w:w="2209" w:type="dxa"/>
            <w:vAlign w:val="center"/>
          </w:tcPr>
          <w:p w14:paraId="273C945C" w14:textId="77777777" w:rsidR="002F7028" w:rsidRPr="002F7028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FF88B4F" w14:textId="5A144E15" w:rsidR="002F7028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D053F46" w14:textId="58047277" w:rsidR="002F7028" w:rsidRPr="000A6A43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42D27B8" w14:textId="77777777" w:rsidR="002F7028" w:rsidRDefault="005359B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2D5937A6" w14:textId="2314BD3C" w:rsidR="00B37AFF" w:rsidRPr="000A6A43" w:rsidRDefault="00B37AFF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F7028" w14:paraId="049C36E6" w14:textId="77777777" w:rsidTr="001361F7">
        <w:trPr>
          <w:trHeight w:val="1208"/>
          <w:jc w:val="center"/>
        </w:trPr>
        <w:tc>
          <w:tcPr>
            <w:tcW w:w="1129" w:type="dxa"/>
            <w:vAlign w:val="center"/>
          </w:tcPr>
          <w:p w14:paraId="67986AA3" w14:textId="77777777" w:rsidR="002F7028" w:rsidRDefault="002F7028" w:rsidP="002F702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0FC2C3E1" w14:textId="5D3FE53A" w:rsidR="002F7028" w:rsidRDefault="002F7028" w:rsidP="002F702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jun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C0670" w14:textId="62A900DF" w:rsidR="001361F7" w:rsidRDefault="001361F7" w:rsidP="0080484E">
            <w:pPr>
              <w:rPr>
                <w:rFonts w:ascii="Tahoma" w:hAnsi="Tahoma" w:cs="Tahoma"/>
                <w:sz w:val="16"/>
                <w:szCs w:val="16"/>
              </w:rPr>
            </w:pPr>
            <w:r w:rsidRPr="001361F7">
              <w:rPr>
                <w:rFonts w:ascii="Tahoma" w:hAnsi="Tahoma" w:cs="Tahoma"/>
                <w:sz w:val="16"/>
                <w:szCs w:val="16"/>
              </w:rPr>
              <w:t xml:space="preserve">Unidad IV: Modelos de colas y cadenas de </w:t>
            </w:r>
            <w:proofErr w:type="spellStart"/>
            <w:r w:rsidRPr="001361F7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Pr="001361F7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1BCE9AFB" w14:textId="414DB094" w:rsidR="0080484E" w:rsidRPr="0080484E" w:rsidRDefault="0080484E" w:rsidP="0080484E">
            <w:pPr>
              <w:rPr>
                <w:rFonts w:ascii="Tahoma" w:hAnsi="Tahoma" w:cs="Tahoma"/>
                <w:sz w:val="16"/>
                <w:szCs w:val="16"/>
              </w:rPr>
            </w:pPr>
            <w:r w:rsidRPr="0080484E">
              <w:rPr>
                <w:rFonts w:ascii="Tahoma" w:hAnsi="Tahoma" w:cs="Tahoma"/>
                <w:sz w:val="16"/>
                <w:szCs w:val="16"/>
              </w:rPr>
              <w:t xml:space="preserve">4.1 características de un Sistema de colas. </w:t>
            </w:r>
          </w:p>
          <w:p w14:paraId="3DE14FDA" w14:textId="601C5504" w:rsidR="002F7028" w:rsidRPr="000A6A43" w:rsidRDefault="0080484E" w:rsidP="0080484E">
            <w:pPr>
              <w:rPr>
                <w:rFonts w:ascii="Tahoma" w:hAnsi="Tahoma" w:cs="Tahoma"/>
                <w:sz w:val="16"/>
                <w:szCs w:val="16"/>
              </w:rPr>
            </w:pPr>
            <w:r w:rsidRPr="0080484E">
              <w:rPr>
                <w:rFonts w:ascii="Tahoma" w:hAnsi="Tahoma" w:cs="Tahoma"/>
                <w:sz w:val="16"/>
                <w:szCs w:val="16"/>
              </w:rPr>
              <w:t>4.1 .1 Sistema de colas.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1321E" w14:textId="5B69C333" w:rsidR="002F7028" w:rsidRPr="000A6A43" w:rsidRDefault="007D06E6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7D06E6">
              <w:rPr>
                <w:rFonts w:ascii="Tahoma" w:hAnsi="Tahoma" w:cs="Tahoma"/>
                <w:sz w:val="16"/>
                <w:szCs w:val="16"/>
              </w:rPr>
              <w:t>Identificar los diferentes sistemas de colas.</w:t>
            </w:r>
          </w:p>
        </w:tc>
        <w:tc>
          <w:tcPr>
            <w:tcW w:w="2209" w:type="dxa"/>
            <w:vAlign w:val="center"/>
          </w:tcPr>
          <w:p w14:paraId="3DA81C38" w14:textId="77777777" w:rsidR="002F7028" w:rsidRPr="002F7028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9AC6D29" w14:textId="754F53C7" w:rsidR="002F7028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6E48395" w14:textId="7F4DE569" w:rsidR="002F7028" w:rsidRPr="000A6A43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7989BC3" w14:textId="03DF20BB" w:rsidR="00B37AFF" w:rsidRPr="000A6A43" w:rsidRDefault="005359B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F7028" w14:paraId="5333DE53" w14:textId="77777777" w:rsidTr="001721F7">
        <w:trPr>
          <w:trHeight w:val="1975"/>
          <w:jc w:val="center"/>
        </w:trPr>
        <w:tc>
          <w:tcPr>
            <w:tcW w:w="1129" w:type="dxa"/>
            <w:vAlign w:val="center"/>
          </w:tcPr>
          <w:p w14:paraId="7BDAF191" w14:textId="77777777" w:rsidR="002F7028" w:rsidRPr="00C7431E" w:rsidRDefault="002F7028" w:rsidP="002F7028">
            <w:pPr>
              <w:jc w:val="center"/>
              <w:rPr>
                <w:sz w:val="18"/>
                <w:szCs w:val="18"/>
              </w:rPr>
            </w:pPr>
            <w:r w:rsidRPr="00C7431E">
              <w:rPr>
                <w:sz w:val="18"/>
                <w:szCs w:val="18"/>
              </w:rPr>
              <w:t>13</w:t>
            </w:r>
          </w:p>
          <w:p w14:paraId="77F2CBBA" w14:textId="19725418" w:rsidR="002F7028" w:rsidRDefault="002F7028" w:rsidP="002F7028">
            <w:pPr>
              <w:jc w:val="center"/>
              <w:rPr>
                <w:sz w:val="18"/>
                <w:szCs w:val="18"/>
              </w:rPr>
            </w:pPr>
            <w:r w:rsidRPr="00C7431E">
              <w:rPr>
                <w:sz w:val="18"/>
                <w:szCs w:val="18"/>
              </w:rPr>
              <w:t>17 jun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4748A3" w14:textId="77777777" w:rsidR="009D5C2F" w:rsidRPr="009D5C2F" w:rsidRDefault="009D5C2F" w:rsidP="009D5C2F">
            <w:pPr>
              <w:rPr>
                <w:rFonts w:ascii="Tahoma" w:hAnsi="Tahoma" w:cs="Tahoma"/>
                <w:sz w:val="16"/>
                <w:szCs w:val="16"/>
              </w:rPr>
            </w:pPr>
            <w:r w:rsidRPr="009D5C2F">
              <w:rPr>
                <w:rFonts w:ascii="Tahoma" w:hAnsi="Tahoma" w:cs="Tahoma"/>
                <w:sz w:val="16"/>
                <w:szCs w:val="16"/>
              </w:rPr>
              <w:t>4.2 Estructura básica de los modelos de Línea de Espera</w:t>
            </w:r>
          </w:p>
          <w:p w14:paraId="55BA9F28" w14:textId="77777777" w:rsidR="009D5C2F" w:rsidRPr="009D5C2F" w:rsidRDefault="009D5C2F" w:rsidP="009D5C2F">
            <w:pPr>
              <w:rPr>
                <w:rFonts w:ascii="Tahoma" w:hAnsi="Tahoma" w:cs="Tahoma"/>
                <w:sz w:val="16"/>
                <w:szCs w:val="16"/>
              </w:rPr>
            </w:pPr>
            <w:r w:rsidRPr="009D5C2F">
              <w:rPr>
                <w:rFonts w:ascii="Tahoma" w:hAnsi="Tahoma" w:cs="Tahoma"/>
                <w:sz w:val="16"/>
                <w:szCs w:val="16"/>
              </w:rPr>
              <w:t>4.2.1 Análisis de un sistema de colas de un solo canal de una sola línea con llegada exponencial y proceso de servicio (M/M/1).</w:t>
            </w:r>
          </w:p>
          <w:p w14:paraId="387E84EC" w14:textId="7378AACD" w:rsidR="002F7028" w:rsidRPr="000A6A43" w:rsidRDefault="009D5C2F" w:rsidP="009D5C2F">
            <w:pPr>
              <w:rPr>
                <w:rFonts w:ascii="Tahoma" w:hAnsi="Tahoma" w:cs="Tahoma"/>
                <w:sz w:val="16"/>
                <w:szCs w:val="16"/>
              </w:rPr>
            </w:pPr>
            <w:r w:rsidRPr="009D5C2F">
              <w:rPr>
                <w:rFonts w:ascii="Tahoma" w:hAnsi="Tahoma" w:cs="Tahoma"/>
                <w:sz w:val="16"/>
                <w:szCs w:val="16"/>
              </w:rPr>
              <w:t>4.2.2 Fila de espera con servidores múltiples.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BE305E" w14:textId="22C8AA14" w:rsidR="002F7028" w:rsidRPr="000A6A43" w:rsidRDefault="00D36FC6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D36FC6">
              <w:rPr>
                <w:rFonts w:ascii="Tahoma" w:hAnsi="Tahoma" w:cs="Tahoma"/>
                <w:sz w:val="16"/>
                <w:szCs w:val="16"/>
              </w:rPr>
              <w:t xml:space="preserve">Calcular los diferentes elementos de un sistema de cola, de un solo servidor </w:t>
            </w:r>
            <w:r w:rsidR="004A61E6" w:rsidRPr="004A61E6">
              <w:rPr>
                <w:rFonts w:ascii="Tahoma" w:hAnsi="Tahoma" w:cs="Tahoma"/>
                <w:sz w:val="16"/>
                <w:szCs w:val="16"/>
              </w:rPr>
              <w:t>y</w:t>
            </w:r>
            <w:r w:rsidR="004A61E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4A61E6" w:rsidRPr="004A61E6">
              <w:rPr>
                <w:rFonts w:ascii="Tahoma" w:hAnsi="Tahoma" w:cs="Tahoma"/>
                <w:sz w:val="16"/>
                <w:szCs w:val="16"/>
              </w:rPr>
              <w:t>servidores</w:t>
            </w:r>
            <w:r w:rsidR="004A61E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36FC6">
              <w:rPr>
                <w:rFonts w:ascii="Tahoma" w:hAnsi="Tahoma" w:cs="Tahoma"/>
                <w:sz w:val="16"/>
                <w:szCs w:val="16"/>
              </w:rPr>
              <w:t>múltiples.</w:t>
            </w:r>
          </w:p>
        </w:tc>
        <w:tc>
          <w:tcPr>
            <w:tcW w:w="2209" w:type="dxa"/>
            <w:vAlign w:val="center"/>
          </w:tcPr>
          <w:p w14:paraId="6A66F18A" w14:textId="77777777" w:rsidR="002F7028" w:rsidRPr="002F7028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3526FCC" w14:textId="0A4D39D7" w:rsidR="002F7028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C97C34B" w14:textId="4FB0A680" w:rsidR="002F7028" w:rsidRPr="000A6A43" w:rsidRDefault="002F7028" w:rsidP="002F7028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52BFA74" w14:textId="34A712A4" w:rsidR="002F7028" w:rsidRPr="000A6A43" w:rsidRDefault="005359B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5359B8" w14:paraId="4F23C0A0" w14:textId="77777777" w:rsidTr="001721F7">
        <w:trPr>
          <w:trHeight w:val="851"/>
          <w:jc w:val="center"/>
        </w:trPr>
        <w:tc>
          <w:tcPr>
            <w:tcW w:w="1129" w:type="dxa"/>
            <w:vAlign w:val="center"/>
          </w:tcPr>
          <w:p w14:paraId="01BA1021" w14:textId="77777777" w:rsidR="005359B8" w:rsidRPr="00924BEB" w:rsidRDefault="005359B8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14</w:t>
            </w:r>
          </w:p>
          <w:p w14:paraId="73142CF9" w14:textId="5A097D68" w:rsidR="005359B8" w:rsidRDefault="005359B8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24 jun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0E4FBB" w14:textId="05970D3C" w:rsidR="005359B8" w:rsidRPr="000A6A43" w:rsidRDefault="009D5C2F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9D5C2F">
              <w:rPr>
                <w:rFonts w:ascii="Tahoma" w:hAnsi="Tahoma" w:cs="Tahoma"/>
                <w:sz w:val="16"/>
                <w:szCs w:val="16"/>
              </w:rPr>
              <w:t>4.3 Análisis económico de los sistemas de línea de espera.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159BC5" w14:textId="433820FD" w:rsidR="005359B8" w:rsidRPr="000A6A43" w:rsidRDefault="009E0FA3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9E0FA3">
              <w:rPr>
                <w:rFonts w:ascii="Tahoma" w:hAnsi="Tahoma" w:cs="Tahoma"/>
                <w:sz w:val="16"/>
                <w:szCs w:val="16"/>
              </w:rPr>
              <w:t>Evaluar los costos de un sistema de cola.</w:t>
            </w:r>
          </w:p>
        </w:tc>
        <w:tc>
          <w:tcPr>
            <w:tcW w:w="2209" w:type="dxa"/>
            <w:vAlign w:val="center"/>
          </w:tcPr>
          <w:p w14:paraId="46F05B95" w14:textId="77777777" w:rsidR="005359B8" w:rsidRPr="002F7028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0057815" w14:textId="0DF6503A" w:rsidR="005359B8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CDC9B37" w14:textId="3D708688" w:rsidR="005359B8" w:rsidRPr="000A6A43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63B61CD" w14:textId="54F1018E" w:rsidR="005359B8" w:rsidRPr="000A6A43" w:rsidRDefault="005359B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5359B8" w14:paraId="531FE3EE" w14:textId="77777777" w:rsidTr="00BF6168">
        <w:trPr>
          <w:trHeight w:val="1047"/>
          <w:jc w:val="center"/>
        </w:trPr>
        <w:tc>
          <w:tcPr>
            <w:tcW w:w="1129" w:type="dxa"/>
            <w:vAlign w:val="center"/>
          </w:tcPr>
          <w:p w14:paraId="63F0C701" w14:textId="77777777" w:rsidR="005359B8" w:rsidRPr="00924BEB" w:rsidRDefault="005359B8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lastRenderedPageBreak/>
              <w:t>15</w:t>
            </w:r>
          </w:p>
          <w:p w14:paraId="29A19B15" w14:textId="270F5AA4" w:rsidR="005359B8" w:rsidRDefault="005359B8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01 jul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10FA2A" w14:textId="77777777" w:rsidR="005359B8" w:rsidRDefault="009D5C2F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9D5C2F">
              <w:rPr>
                <w:rFonts w:ascii="Tahoma" w:hAnsi="Tahoma" w:cs="Tahoma"/>
                <w:sz w:val="16"/>
                <w:szCs w:val="16"/>
              </w:rPr>
              <w:t xml:space="preserve">4.4. Cadenas de </w:t>
            </w:r>
            <w:proofErr w:type="spellStart"/>
            <w:r w:rsidRPr="009D5C2F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Pr="009D5C2F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37C7501E" w14:textId="3ED1C728" w:rsidR="00152207" w:rsidRPr="000A6A43" w:rsidRDefault="00152207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152207">
              <w:rPr>
                <w:rFonts w:ascii="Tahoma" w:hAnsi="Tahoma" w:cs="Tahoma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152207">
              <w:rPr>
                <w:rFonts w:ascii="Tahoma" w:hAnsi="Tahoma" w:cs="Tahoma"/>
                <w:sz w:val="16"/>
                <w:szCs w:val="16"/>
              </w:rPr>
              <w:t>:</w:t>
            </w:r>
            <w:r w:rsidR="00373FD2">
              <w:t xml:space="preserve"> </w:t>
            </w:r>
            <w:r w:rsidR="00373FD2" w:rsidRPr="00373FD2">
              <w:rPr>
                <w:rFonts w:ascii="Tahoma" w:hAnsi="Tahoma" w:cs="Tahoma"/>
                <w:sz w:val="16"/>
                <w:szCs w:val="16"/>
              </w:rPr>
              <w:t xml:space="preserve">Cadenas de </w:t>
            </w:r>
            <w:proofErr w:type="spellStart"/>
            <w:r w:rsidR="00373FD2" w:rsidRPr="00373FD2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="00373FD2" w:rsidRPr="00373FD2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9606B" w14:textId="50617161" w:rsidR="005359B8" w:rsidRPr="000A6A43" w:rsidRDefault="001721F7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1721F7">
              <w:rPr>
                <w:rFonts w:ascii="Tahoma" w:hAnsi="Tahoma" w:cs="Tahoma"/>
                <w:sz w:val="16"/>
                <w:szCs w:val="16"/>
              </w:rPr>
              <w:t xml:space="preserve">Aplicar correctamente las fórmulas en el cálculo de las cadenas de </w:t>
            </w:r>
            <w:proofErr w:type="spellStart"/>
            <w:r w:rsidRPr="001721F7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Pr="001721F7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09" w:type="dxa"/>
            <w:vAlign w:val="center"/>
          </w:tcPr>
          <w:p w14:paraId="20E5D17F" w14:textId="77777777" w:rsidR="005359B8" w:rsidRPr="002F7028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3D4DAB0" w14:textId="2BA2B08E" w:rsidR="005359B8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7D6687B" w14:textId="1B5C1300" w:rsidR="005359B8" w:rsidRPr="000A6A43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BBB6460" w14:textId="77777777" w:rsidR="005359B8" w:rsidRDefault="005359B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FC42576" w14:textId="77777777" w:rsidR="001932E0" w:rsidRDefault="00BF616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6168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377308A8" w14:textId="0ED801A7" w:rsidR="00BF6168" w:rsidRPr="000A6A43" w:rsidRDefault="00BF616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6168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</w:tr>
      <w:tr w:rsidR="009D5C2F" w14:paraId="5DD4F800" w14:textId="77777777" w:rsidTr="00683234">
        <w:trPr>
          <w:trHeight w:val="1699"/>
          <w:jc w:val="center"/>
        </w:trPr>
        <w:tc>
          <w:tcPr>
            <w:tcW w:w="1129" w:type="dxa"/>
            <w:vMerge w:val="restart"/>
            <w:vAlign w:val="center"/>
          </w:tcPr>
          <w:p w14:paraId="7F9CAB5E" w14:textId="77777777" w:rsidR="009D5C2F" w:rsidRPr="00924BEB" w:rsidRDefault="009D5C2F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16</w:t>
            </w:r>
          </w:p>
          <w:p w14:paraId="09780592" w14:textId="38672218" w:rsidR="009D5C2F" w:rsidRDefault="009D5C2F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08 jul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A58ED" w14:textId="4CB2B84A" w:rsidR="009D5C2F" w:rsidRPr="000A6A43" w:rsidRDefault="0080704D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80704D">
              <w:rPr>
                <w:rFonts w:ascii="Tahoma" w:hAnsi="Tahoma" w:cs="Tahoma"/>
                <w:sz w:val="16"/>
                <w:szCs w:val="16"/>
              </w:rPr>
              <w:t xml:space="preserve">4.5 Aplicaciones de los modelos de colas y </w:t>
            </w:r>
            <w:proofErr w:type="spellStart"/>
            <w:r w:rsidRPr="0080704D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Pr="0080704D">
              <w:rPr>
                <w:rFonts w:ascii="Tahoma" w:hAnsi="Tahoma" w:cs="Tahoma"/>
                <w:sz w:val="16"/>
                <w:szCs w:val="16"/>
              </w:rPr>
              <w:t xml:space="preserve"> en mercadotecnia, administración, en cuanto a reducción del tiempo de espera de los clientes para la prestación del servicio y reducción de costos, e interpretación de los resultados.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B2605A" w14:textId="6881E4E4" w:rsidR="009D5C2F" w:rsidRPr="000A6A43" w:rsidRDefault="001721F7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1721F7">
              <w:rPr>
                <w:rFonts w:ascii="Tahoma" w:hAnsi="Tahoma" w:cs="Tahoma"/>
                <w:sz w:val="16"/>
                <w:szCs w:val="16"/>
              </w:rPr>
              <w:t xml:space="preserve">Aplicar correctamente las fórmulas en el cálculo de las cadenas de </w:t>
            </w:r>
            <w:proofErr w:type="spellStart"/>
            <w:r w:rsidRPr="001721F7">
              <w:rPr>
                <w:rFonts w:ascii="Tahoma" w:hAnsi="Tahoma" w:cs="Tahoma"/>
                <w:sz w:val="16"/>
                <w:szCs w:val="16"/>
              </w:rPr>
              <w:t>markov</w:t>
            </w:r>
            <w:proofErr w:type="spellEnd"/>
            <w:r w:rsidRPr="001721F7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09" w:type="dxa"/>
            <w:vAlign w:val="center"/>
          </w:tcPr>
          <w:p w14:paraId="18D92ABB" w14:textId="77777777" w:rsidR="009D5C2F" w:rsidRPr="002F7028" w:rsidRDefault="009D5C2F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22737E2" w14:textId="5E4911E3" w:rsidR="009D5C2F" w:rsidRDefault="009D5C2F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7597B51C" w14:textId="34401605" w:rsidR="009D5C2F" w:rsidRPr="000A6A43" w:rsidRDefault="009D5C2F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80BF579" w14:textId="698A5D4A" w:rsidR="009D5C2F" w:rsidRPr="000A6A43" w:rsidRDefault="009D5C2F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D5C2F" w14:paraId="6F3A5D88" w14:textId="77777777" w:rsidTr="001721F7">
        <w:trPr>
          <w:trHeight w:val="939"/>
          <w:jc w:val="center"/>
        </w:trPr>
        <w:tc>
          <w:tcPr>
            <w:tcW w:w="1129" w:type="dxa"/>
            <w:vMerge/>
            <w:vAlign w:val="center"/>
          </w:tcPr>
          <w:p w14:paraId="36866551" w14:textId="77777777" w:rsidR="009D5C2F" w:rsidRPr="00924BEB" w:rsidRDefault="009D5C2F" w:rsidP="005359B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9B62" w14:textId="67BF8B07" w:rsidR="009D5C2F" w:rsidRPr="000A6A43" w:rsidRDefault="00AC4000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AC4000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EP2</w:t>
            </w:r>
            <w:r w:rsidRPr="00AC4000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2710E9">
              <w:rPr>
                <w:rFonts w:ascii="Tahoma" w:hAnsi="Tahoma" w:cs="Tahoma"/>
                <w:sz w:val="16"/>
                <w:szCs w:val="16"/>
              </w:rPr>
              <w:t>S</w:t>
            </w:r>
            <w:r w:rsidR="003A58D4">
              <w:rPr>
                <w:rFonts w:ascii="Tahoma" w:hAnsi="Tahoma" w:cs="Tahoma"/>
                <w:sz w:val="16"/>
                <w:szCs w:val="16"/>
              </w:rPr>
              <w:t>egundo parcial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FAD8F8" w14:textId="637203D4" w:rsidR="009D5C2F" w:rsidRPr="000A6A43" w:rsidRDefault="003A58D4" w:rsidP="005359B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Aplicación de técnicas aprendidas a un proyecto de </w:t>
            </w:r>
            <w:r w:rsidR="00C72CD7">
              <w:rPr>
                <w:rFonts w:ascii="Tahoma" w:hAnsi="Tahoma" w:cs="Tahoma"/>
                <w:sz w:val="16"/>
                <w:szCs w:val="16"/>
              </w:rPr>
              <w:t>Real en conjunto con la clase de Gerencia de Operaciones</w:t>
            </w:r>
          </w:p>
        </w:tc>
        <w:tc>
          <w:tcPr>
            <w:tcW w:w="2209" w:type="dxa"/>
            <w:vAlign w:val="center"/>
          </w:tcPr>
          <w:p w14:paraId="1A6257D2" w14:textId="6BD8ADD2" w:rsidR="009D5C2F" w:rsidRPr="002F7028" w:rsidRDefault="00C72CD7" w:rsidP="005359B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</w:t>
            </w:r>
          </w:p>
        </w:tc>
        <w:tc>
          <w:tcPr>
            <w:tcW w:w="1693" w:type="dxa"/>
            <w:vMerge/>
            <w:vAlign w:val="center"/>
          </w:tcPr>
          <w:p w14:paraId="49CFCFD5" w14:textId="77777777" w:rsidR="009D5C2F" w:rsidRPr="00250C3E" w:rsidRDefault="009D5C2F" w:rsidP="005359B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A405C2E" w14:textId="77777777" w:rsidR="00BF6168" w:rsidRPr="00BF6168" w:rsidRDefault="00BF616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6168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1E0242A" w14:textId="77777777" w:rsidR="001932E0" w:rsidRDefault="00BF616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F6168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</w:p>
          <w:p w14:paraId="4464EF3A" w14:textId="5EF1EB63" w:rsidR="009D5C2F" w:rsidRPr="005359B8" w:rsidRDefault="00BF616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BF6168"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5359B8" w14:paraId="1C7A4FC3" w14:textId="77777777" w:rsidTr="00702CD2">
        <w:trPr>
          <w:trHeight w:val="1014"/>
          <w:jc w:val="center"/>
        </w:trPr>
        <w:tc>
          <w:tcPr>
            <w:tcW w:w="1129" w:type="dxa"/>
            <w:vAlign w:val="center"/>
          </w:tcPr>
          <w:p w14:paraId="1E553132" w14:textId="77777777" w:rsidR="005359B8" w:rsidRPr="00924BEB" w:rsidRDefault="005359B8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17</w:t>
            </w:r>
          </w:p>
          <w:p w14:paraId="07EA559E" w14:textId="454CFD71" w:rsidR="005359B8" w:rsidRDefault="005359B8" w:rsidP="005359B8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15 jul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33E47" w14:textId="28905771" w:rsidR="005359B8" w:rsidRPr="000A6A43" w:rsidRDefault="00702CD2" w:rsidP="005359B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D90640" w14:textId="33735E4D" w:rsidR="005359B8" w:rsidRPr="000A6A43" w:rsidRDefault="002B4541" w:rsidP="005359B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del examen d</w:t>
            </w:r>
            <w:r w:rsidR="00693A40">
              <w:rPr>
                <w:rFonts w:ascii="Tahoma" w:hAnsi="Tahoma" w:cs="Tahoma"/>
                <w:sz w:val="16"/>
                <w:szCs w:val="16"/>
              </w:rPr>
              <w:t>e segunda convocatoria</w:t>
            </w:r>
          </w:p>
        </w:tc>
        <w:tc>
          <w:tcPr>
            <w:tcW w:w="2209" w:type="dxa"/>
            <w:vAlign w:val="center"/>
          </w:tcPr>
          <w:p w14:paraId="19998E84" w14:textId="77777777" w:rsidR="005359B8" w:rsidRPr="002F7028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3D1CAFF" w14:textId="32FD297B" w:rsidR="005359B8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2657B51" w14:textId="352D311F" w:rsidR="005359B8" w:rsidRPr="000A6A43" w:rsidRDefault="005359B8" w:rsidP="005359B8">
            <w:pPr>
              <w:rPr>
                <w:rFonts w:ascii="Tahoma" w:hAnsi="Tahoma" w:cs="Tahoma"/>
                <w:sz w:val="16"/>
                <w:szCs w:val="16"/>
              </w:rPr>
            </w:pPr>
            <w:r w:rsidRPr="002F7028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A38B4BB" w14:textId="7C29BEE3" w:rsidR="005359B8" w:rsidRPr="000A6A43" w:rsidRDefault="005359B8" w:rsidP="001932E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359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</w:tbl>
    <w:p w14:paraId="5A7583CA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2AA73" w14:textId="77777777" w:rsidR="00487105" w:rsidRDefault="00487105" w:rsidP="00346567">
      <w:r>
        <w:separator/>
      </w:r>
    </w:p>
  </w:endnote>
  <w:endnote w:type="continuationSeparator" w:id="0">
    <w:p w14:paraId="711D307B" w14:textId="77777777" w:rsidR="00487105" w:rsidRDefault="0048710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A57F84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199A89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7116F" w14:textId="77777777" w:rsidR="00487105" w:rsidRDefault="00487105" w:rsidP="00346567">
      <w:r>
        <w:separator/>
      </w:r>
    </w:p>
  </w:footnote>
  <w:footnote w:type="continuationSeparator" w:id="0">
    <w:p w14:paraId="7B4F9FEE" w14:textId="77777777" w:rsidR="00487105" w:rsidRDefault="0048710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DD9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9CF934" wp14:editId="25112951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68"/>
    <w:rsid w:val="00007752"/>
    <w:rsid w:val="00020E5A"/>
    <w:rsid w:val="00036A5A"/>
    <w:rsid w:val="00036D92"/>
    <w:rsid w:val="00070509"/>
    <w:rsid w:val="00071F76"/>
    <w:rsid w:val="000876B2"/>
    <w:rsid w:val="00093250"/>
    <w:rsid w:val="000A6A43"/>
    <w:rsid w:val="000B299E"/>
    <w:rsid w:val="00114087"/>
    <w:rsid w:val="00126C2A"/>
    <w:rsid w:val="001335CF"/>
    <w:rsid w:val="001352C7"/>
    <w:rsid w:val="001361F7"/>
    <w:rsid w:val="00152207"/>
    <w:rsid w:val="00153EB8"/>
    <w:rsid w:val="00164A51"/>
    <w:rsid w:val="00171FAC"/>
    <w:rsid w:val="001721F7"/>
    <w:rsid w:val="001932E0"/>
    <w:rsid w:val="001C56E5"/>
    <w:rsid w:val="001C7CB7"/>
    <w:rsid w:val="001E472A"/>
    <w:rsid w:val="00201788"/>
    <w:rsid w:val="00211708"/>
    <w:rsid w:val="00214F07"/>
    <w:rsid w:val="00217816"/>
    <w:rsid w:val="0022621C"/>
    <w:rsid w:val="00231C39"/>
    <w:rsid w:val="002325D1"/>
    <w:rsid w:val="00250C3E"/>
    <w:rsid w:val="002672A0"/>
    <w:rsid w:val="002710E9"/>
    <w:rsid w:val="0027718F"/>
    <w:rsid w:val="002833E4"/>
    <w:rsid w:val="002959EF"/>
    <w:rsid w:val="002B3712"/>
    <w:rsid w:val="002B4541"/>
    <w:rsid w:val="002B6FFB"/>
    <w:rsid w:val="002D2265"/>
    <w:rsid w:val="002F24D1"/>
    <w:rsid w:val="002F7028"/>
    <w:rsid w:val="002F7D7B"/>
    <w:rsid w:val="00343E62"/>
    <w:rsid w:val="00346567"/>
    <w:rsid w:val="00346977"/>
    <w:rsid w:val="00353E4D"/>
    <w:rsid w:val="00354BA1"/>
    <w:rsid w:val="00373FD2"/>
    <w:rsid w:val="003A145E"/>
    <w:rsid w:val="003A58D4"/>
    <w:rsid w:val="003A6B4D"/>
    <w:rsid w:val="003A7CD1"/>
    <w:rsid w:val="003C0FAB"/>
    <w:rsid w:val="003D602F"/>
    <w:rsid w:val="00402ABB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487105"/>
    <w:rsid w:val="004A2913"/>
    <w:rsid w:val="004A61E6"/>
    <w:rsid w:val="0050356A"/>
    <w:rsid w:val="00510C8D"/>
    <w:rsid w:val="005359B8"/>
    <w:rsid w:val="00540751"/>
    <w:rsid w:val="005473DD"/>
    <w:rsid w:val="00563A6B"/>
    <w:rsid w:val="005710C7"/>
    <w:rsid w:val="00572648"/>
    <w:rsid w:val="00582BE2"/>
    <w:rsid w:val="00582E28"/>
    <w:rsid w:val="005928A3"/>
    <w:rsid w:val="005A1DD9"/>
    <w:rsid w:val="005D6771"/>
    <w:rsid w:val="005E082A"/>
    <w:rsid w:val="005E51C5"/>
    <w:rsid w:val="00605D7D"/>
    <w:rsid w:val="00615FA1"/>
    <w:rsid w:val="00632FC0"/>
    <w:rsid w:val="00636F96"/>
    <w:rsid w:val="00672455"/>
    <w:rsid w:val="00683234"/>
    <w:rsid w:val="00691BCA"/>
    <w:rsid w:val="00693A40"/>
    <w:rsid w:val="006B4456"/>
    <w:rsid w:val="006C31E9"/>
    <w:rsid w:val="006C5FC8"/>
    <w:rsid w:val="006E10B8"/>
    <w:rsid w:val="006E30F5"/>
    <w:rsid w:val="007003FC"/>
    <w:rsid w:val="00702CD2"/>
    <w:rsid w:val="00712747"/>
    <w:rsid w:val="00741455"/>
    <w:rsid w:val="00751627"/>
    <w:rsid w:val="00764D3B"/>
    <w:rsid w:val="007650B4"/>
    <w:rsid w:val="00783824"/>
    <w:rsid w:val="007A6B9F"/>
    <w:rsid w:val="007B26F8"/>
    <w:rsid w:val="007B46B7"/>
    <w:rsid w:val="007D06E6"/>
    <w:rsid w:val="007D09FD"/>
    <w:rsid w:val="007D4F9F"/>
    <w:rsid w:val="007F39EF"/>
    <w:rsid w:val="007F7BB4"/>
    <w:rsid w:val="00802072"/>
    <w:rsid w:val="0080484E"/>
    <w:rsid w:val="0080704D"/>
    <w:rsid w:val="008129B8"/>
    <w:rsid w:val="008218BC"/>
    <w:rsid w:val="0085036D"/>
    <w:rsid w:val="008537E7"/>
    <w:rsid w:val="00857B92"/>
    <w:rsid w:val="008A2DDD"/>
    <w:rsid w:val="008C479F"/>
    <w:rsid w:val="008D5EFA"/>
    <w:rsid w:val="008E6F9E"/>
    <w:rsid w:val="008F3E3D"/>
    <w:rsid w:val="00902C28"/>
    <w:rsid w:val="00912BCF"/>
    <w:rsid w:val="009141BA"/>
    <w:rsid w:val="00916AF3"/>
    <w:rsid w:val="00924BEB"/>
    <w:rsid w:val="009336CF"/>
    <w:rsid w:val="00937E1F"/>
    <w:rsid w:val="0096350A"/>
    <w:rsid w:val="00996A13"/>
    <w:rsid w:val="009A15F0"/>
    <w:rsid w:val="009A567A"/>
    <w:rsid w:val="009A5F95"/>
    <w:rsid w:val="009B000B"/>
    <w:rsid w:val="009B370F"/>
    <w:rsid w:val="009B6193"/>
    <w:rsid w:val="009C3DBC"/>
    <w:rsid w:val="009D5C2F"/>
    <w:rsid w:val="009D6907"/>
    <w:rsid w:val="009D6C53"/>
    <w:rsid w:val="009E0FA3"/>
    <w:rsid w:val="00A45D90"/>
    <w:rsid w:val="00A65D87"/>
    <w:rsid w:val="00A759FA"/>
    <w:rsid w:val="00A82352"/>
    <w:rsid w:val="00A96C95"/>
    <w:rsid w:val="00AA46ED"/>
    <w:rsid w:val="00AC4000"/>
    <w:rsid w:val="00AD4031"/>
    <w:rsid w:val="00AD752F"/>
    <w:rsid w:val="00B074AD"/>
    <w:rsid w:val="00B22E56"/>
    <w:rsid w:val="00B31328"/>
    <w:rsid w:val="00B3683B"/>
    <w:rsid w:val="00B37AFF"/>
    <w:rsid w:val="00B5715E"/>
    <w:rsid w:val="00B6247B"/>
    <w:rsid w:val="00B6265D"/>
    <w:rsid w:val="00B65380"/>
    <w:rsid w:val="00BB6581"/>
    <w:rsid w:val="00BC42D4"/>
    <w:rsid w:val="00BD3577"/>
    <w:rsid w:val="00BD760E"/>
    <w:rsid w:val="00BE1078"/>
    <w:rsid w:val="00BE1DD0"/>
    <w:rsid w:val="00BF6168"/>
    <w:rsid w:val="00C05599"/>
    <w:rsid w:val="00C45D68"/>
    <w:rsid w:val="00C62845"/>
    <w:rsid w:val="00C66906"/>
    <w:rsid w:val="00C72CD7"/>
    <w:rsid w:val="00C7431E"/>
    <w:rsid w:val="00CD10D4"/>
    <w:rsid w:val="00D36FC6"/>
    <w:rsid w:val="00D55424"/>
    <w:rsid w:val="00D71825"/>
    <w:rsid w:val="00D94D5F"/>
    <w:rsid w:val="00DA6C5C"/>
    <w:rsid w:val="00DB088E"/>
    <w:rsid w:val="00DC048F"/>
    <w:rsid w:val="00DC3094"/>
    <w:rsid w:val="00DE4B13"/>
    <w:rsid w:val="00E10464"/>
    <w:rsid w:val="00E31D34"/>
    <w:rsid w:val="00E5146C"/>
    <w:rsid w:val="00E55805"/>
    <w:rsid w:val="00E568EB"/>
    <w:rsid w:val="00EB51E9"/>
    <w:rsid w:val="00EB5CC3"/>
    <w:rsid w:val="00ED3F29"/>
    <w:rsid w:val="00EF56DD"/>
    <w:rsid w:val="00F002AC"/>
    <w:rsid w:val="00F04CD5"/>
    <w:rsid w:val="00F1780D"/>
    <w:rsid w:val="00F23A05"/>
    <w:rsid w:val="00F2514B"/>
    <w:rsid w:val="00F46CBC"/>
    <w:rsid w:val="00F736E6"/>
    <w:rsid w:val="00F862CB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2FBD8F6"/>
  <w15:chartTrackingRefBased/>
  <w15:docId w15:val="{A5C4B731-B6AA-483C-AFFD-44F77636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230</TotalTime>
  <Pages>6</Pages>
  <Words>1148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91</cp:revision>
  <cp:lastPrinted>2024-03-13T02:05:00Z</cp:lastPrinted>
  <dcterms:created xsi:type="dcterms:W3CDTF">2024-03-07T15:50:00Z</dcterms:created>
  <dcterms:modified xsi:type="dcterms:W3CDTF">2024-03-13T22:33:00Z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
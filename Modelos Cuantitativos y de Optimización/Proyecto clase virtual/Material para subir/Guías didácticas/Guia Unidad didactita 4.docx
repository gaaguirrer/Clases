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1DD0CC" w14:textId="77777777" w:rsidR="00F43320" w:rsidRDefault="00F43320" w:rsidP="007E1A01">
      <w:pPr>
        <w:spacing w:beforeLines="40" w:before="96" w:afterLines="20" w:after="48"/>
      </w:pPr>
      <w:r>
        <w:rPr>
          <w:noProof/>
        </w:rPr>
        <w:drawing>
          <wp:anchor distT="0" distB="0" distL="114300" distR="114300" simplePos="0" relativeHeight="251657216" behindDoc="1" locked="0" layoutInCell="1" allowOverlap="1" wp14:anchorId="710304C0" wp14:editId="1BDA24D3">
            <wp:simplePos x="0" y="0"/>
            <wp:positionH relativeFrom="column">
              <wp:posOffset>-1101651</wp:posOffset>
            </wp:positionH>
            <wp:positionV relativeFrom="paragraph">
              <wp:posOffset>-997249</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0420" cy="1017248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AC37BDC" wp14:editId="58736C28">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DFF13B" w14:textId="77777777" w:rsidR="00F43320" w:rsidRDefault="00F43320" w:rsidP="007E1A01">
      <w:pPr>
        <w:spacing w:beforeLines="40" w:before="96" w:afterLines="20" w:after="48"/>
      </w:pPr>
    </w:p>
    <w:p w14:paraId="73365D71" w14:textId="77777777" w:rsidR="00F43320" w:rsidRDefault="00F43320" w:rsidP="007E1A01">
      <w:pPr>
        <w:spacing w:beforeLines="40" w:before="96" w:afterLines="20" w:after="48"/>
      </w:pPr>
    </w:p>
    <w:p w14:paraId="07AB9F4E" w14:textId="77777777" w:rsidR="00F43320" w:rsidRDefault="00F43320" w:rsidP="007E1A01">
      <w:pPr>
        <w:spacing w:beforeLines="40" w:before="96" w:afterLines="20" w:after="48"/>
      </w:pPr>
    </w:p>
    <w:p w14:paraId="5E0B3280" w14:textId="77777777" w:rsidR="00F43320" w:rsidRDefault="00F43320" w:rsidP="007E1A01">
      <w:pPr>
        <w:spacing w:beforeLines="40" w:before="96" w:afterLines="20" w:after="48"/>
      </w:pPr>
    </w:p>
    <w:p w14:paraId="6E9D370F" w14:textId="77777777" w:rsidR="00F43320" w:rsidRDefault="00F43320" w:rsidP="007E1A01">
      <w:pPr>
        <w:spacing w:beforeLines="40" w:before="96" w:afterLines="20" w:after="48"/>
      </w:pPr>
    </w:p>
    <w:p w14:paraId="20561D22" w14:textId="77777777" w:rsidR="00F43320" w:rsidRDefault="00F43320" w:rsidP="007E1A01">
      <w:pPr>
        <w:spacing w:beforeLines="40" w:before="96" w:afterLines="20" w:after="48"/>
      </w:pPr>
    </w:p>
    <w:p w14:paraId="22A85D5F" w14:textId="77777777" w:rsidR="00F43320" w:rsidRDefault="00F43320" w:rsidP="007E1A01">
      <w:pPr>
        <w:spacing w:beforeLines="40" w:before="96" w:afterLines="20" w:after="48"/>
      </w:pPr>
    </w:p>
    <w:p w14:paraId="3012CBF2" w14:textId="77777777" w:rsidR="00F43320" w:rsidRDefault="003E0D37" w:rsidP="007E1A01">
      <w:pPr>
        <w:spacing w:beforeLines="40" w:before="96" w:afterLines="20" w:after="48"/>
      </w:pPr>
      <w:r>
        <w:rPr>
          <w:noProof/>
        </w:rPr>
        <mc:AlternateContent>
          <mc:Choice Requires="wps">
            <w:drawing>
              <wp:anchor distT="0" distB="0" distL="114300" distR="114300" simplePos="0" relativeHeight="251660288" behindDoc="1" locked="0" layoutInCell="1" allowOverlap="1" wp14:anchorId="5F090E13" wp14:editId="3CE5B4E7">
                <wp:simplePos x="0" y="0"/>
                <wp:positionH relativeFrom="column">
                  <wp:posOffset>688215</wp:posOffset>
                </wp:positionH>
                <wp:positionV relativeFrom="paragraph">
                  <wp:posOffset>303495</wp:posOffset>
                </wp:positionV>
                <wp:extent cx="503809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03809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B1FF89B" w14:textId="634ED272" w:rsidR="00A34B3E" w:rsidRDefault="00A34B3E" w:rsidP="000446AD">
                            <w:pPr>
                              <w:jc w:val="center"/>
                              <w:rPr>
                                <w:szCs w:val="24"/>
                              </w:rPr>
                            </w:pPr>
                            <w:r>
                              <w:rPr>
                                <w:rFonts w:ascii="Impact" w:hAnsi="Impact"/>
                                <w:color w:val="C00000"/>
                                <w:sz w:val="72"/>
                                <w:szCs w:val="72"/>
                                <w14:shadow w14:blurRad="0" w14:dist="35941" w14:dir="2700000" w14:sx="100000" w14:sy="100000" w14:kx="0" w14:ky="0" w14:algn="ctr">
                                  <w14:srgbClr w14:val="C0C0C0">
                                    <w14:alpha w14:val="20000"/>
                                  </w14:srgbClr>
                                </w14:shadow>
                              </w:rPr>
                              <w:t xml:space="preserve">Guía Didáctica de </w:t>
                            </w:r>
                            <w:r w:rsidRPr="000446AD">
                              <w:rPr>
                                <w:rFonts w:ascii="Impact" w:hAnsi="Impact"/>
                                <w:color w:val="C00000"/>
                                <w:sz w:val="72"/>
                                <w:szCs w:val="72"/>
                                <w14:shadow w14:blurRad="0" w14:dist="35941" w14:dir="2700000" w14:sx="100000" w14:sy="100000" w14:kx="0" w14:ky="0" w14:algn="ctr">
                                  <w14:srgbClr w14:val="C0C0C0">
                                    <w14:alpha w14:val="20000"/>
                                  </w14:srgbClr>
                                </w14:shadow>
                              </w:rPr>
                              <w:t xml:space="preserve">Unidad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F090E13" id="_x0000_t202" coordsize="21600,21600" o:spt="202" path="m,l,21600r21600,l21600,xe">
                <v:stroke joinstyle="miter"/>
                <v:path gradientshapeok="t" o:connecttype="rect"/>
              </v:shapetype>
              <v:shape id="Cuadro de texto 6" o:spid="_x0000_s1026" type="#_x0000_t202" style="position:absolute;left:0;text-align:left;margin-left:54.2pt;margin-top:23.9pt;width:396.7pt;height: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" filled="f" stroked="f">
                <v:stroke joinstyle="round"/>
                <o:lock v:ext="edit" shapetype="t"/>
                <v:textbox style="mso-fit-shape-to-text:t">
                  <w:txbxContent>
                    <w:p w14:paraId="4B1FF89B" w14:textId="634ED272" w:rsidR="00A34B3E" w:rsidRDefault="00A34B3E" w:rsidP="000446AD">
                      <w:pPr>
                        <w:jc w:val="center"/>
                        <w:rPr>
                          <w:szCs w:val="24"/>
                        </w:rPr>
                      </w:pPr>
                      <w:r>
                        <w:rPr>
                          <w:rFonts w:ascii="Impact" w:hAnsi="Impact"/>
                          <w:color w:val="C00000"/>
                          <w:sz w:val="72"/>
                          <w:szCs w:val="72"/>
                          <w14:shadow w14:blurRad="0" w14:dist="35941" w14:dir="2700000" w14:sx="100000" w14:sy="100000" w14:kx="0" w14:ky="0" w14:algn="ctr">
                            <w14:srgbClr w14:val="C0C0C0">
                              <w14:alpha w14:val="20000"/>
                            </w14:srgbClr>
                          </w14:shadow>
                        </w:rPr>
                        <w:t xml:space="preserve">Guía Didáctica de </w:t>
                      </w:r>
                      <w:r w:rsidRPr="000446AD">
                        <w:rPr>
                          <w:rFonts w:ascii="Impact" w:hAnsi="Impact"/>
                          <w:color w:val="C00000"/>
                          <w:sz w:val="72"/>
                          <w:szCs w:val="72"/>
                          <w14:shadow w14:blurRad="0" w14:dist="35941" w14:dir="2700000" w14:sx="100000" w14:sy="100000" w14:kx="0" w14:ky="0" w14:algn="ctr">
                            <w14:srgbClr w14:val="C0C0C0">
                              <w14:alpha w14:val="20000"/>
                            </w14:srgbClr>
                          </w14:shadow>
                        </w:rPr>
                        <w:t xml:space="preserve">Unidad </w:t>
                      </w:r>
                    </w:p>
                  </w:txbxContent>
                </v:textbox>
                <w10:wrap type="through"/>
              </v:shape>
            </w:pict>
          </mc:Fallback>
        </mc:AlternateContent>
      </w:r>
    </w:p>
    <w:p w14:paraId="2491228F" w14:textId="77777777" w:rsidR="00F43320" w:rsidRDefault="00F43320" w:rsidP="007E1A01">
      <w:pPr>
        <w:spacing w:beforeLines="40" w:before="96" w:afterLines="20" w:after="48"/>
      </w:pPr>
    </w:p>
    <w:p w14:paraId="6EE79007" w14:textId="77777777" w:rsidR="00F43320" w:rsidRDefault="00F43320" w:rsidP="007E1A01">
      <w:pPr>
        <w:spacing w:beforeLines="40" w:before="96" w:afterLines="20" w:after="48"/>
      </w:pPr>
    </w:p>
    <w:p w14:paraId="448D52B4" w14:textId="77777777" w:rsidR="00F43320" w:rsidRDefault="00F43320" w:rsidP="007E1A01">
      <w:pPr>
        <w:spacing w:beforeLines="40" w:before="96" w:afterLines="20" w:after="48"/>
      </w:pPr>
    </w:p>
    <w:p w14:paraId="7CAAAE76" w14:textId="77777777" w:rsidR="00F43320" w:rsidRDefault="003E0D37" w:rsidP="007E1A01">
      <w:pPr>
        <w:spacing w:beforeLines="40" w:before="96" w:afterLines="20" w:after="48"/>
      </w:pPr>
      <w:r>
        <w:rPr>
          <w:noProof/>
        </w:rPr>
        <mc:AlternateContent>
          <mc:Choice Requires="wpg">
            <w:drawing>
              <wp:anchor distT="0" distB="0" distL="114300" distR="114300" simplePos="0" relativeHeight="251659264" behindDoc="0" locked="0" layoutInCell="1" allowOverlap="1" wp14:anchorId="06C5EFA7" wp14:editId="4803E0D6">
                <wp:simplePos x="0" y="0"/>
                <wp:positionH relativeFrom="column">
                  <wp:posOffset>849149</wp:posOffset>
                </wp:positionH>
                <wp:positionV relativeFrom="paragraph">
                  <wp:posOffset>183857</wp:posOffset>
                </wp:positionV>
                <wp:extent cx="4661555" cy="211015"/>
                <wp:effectExtent l="0" t="0" r="5715"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1555" cy="21101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CC0EAB" id="Grupo 3" o:spid="_x0000_s1026" style="position:absolute;margin-left:66.85pt;margin-top:14.5pt;width:367.05pt;height:16.6pt;z-index:25165926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3AF3D45C" w14:textId="77777777" w:rsidR="00F43320" w:rsidRDefault="003E0D37" w:rsidP="007E1A01">
      <w:pPr>
        <w:spacing w:beforeLines="40" w:before="96" w:afterLines="20" w:after="48"/>
      </w:pPr>
      <w:r>
        <w:rPr>
          <w:noProof/>
        </w:rPr>
        <mc:AlternateContent>
          <mc:Choice Requires="wps">
            <w:drawing>
              <wp:anchor distT="0" distB="0" distL="114300" distR="114300" simplePos="0" relativeHeight="251661312" behindDoc="0" locked="0" layoutInCell="1" allowOverlap="1" wp14:anchorId="548C5E21" wp14:editId="28040AB5">
                <wp:simplePos x="0" y="0"/>
                <wp:positionH relativeFrom="column">
                  <wp:posOffset>-235585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2E7BC" w14:textId="5C5E7051" w:rsidR="00A34B3E" w:rsidRDefault="000406E8" w:rsidP="00F43320">
                            <w:pPr>
                              <w:jc w:val="right"/>
                            </w:pPr>
                            <w:r>
                              <w:rPr>
                                <w:rFonts w:cs="Calibri"/>
                                <w:b/>
                                <w:color w:val="000000"/>
                                <w:sz w:val="48"/>
                                <w:szCs w:val="52"/>
                                <w:lang w:eastAsia="es-NI"/>
                              </w:rPr>
                              <w:t>Modelo</w:t>
                            </w:r>
                            <w:r w:rsidR="00B54399">
                              <w:rPr>
                                <w:rFonts w:cs="Calibri"/>
                                <w:b/>
                                <w:color w:val="000000"/>
                                <w:sz w:val="48"/>
                                <w:szCs w:val="52"/>
                                <w:lang w:eastAsia="es-NI"/>
                              </w:rPr>
                              <w:t xml:space="preserve"> de Colas</w:t>
                            </w:r>
                            <w:r w:rsidR="00A34B3E">
                              <w:rPr>
                                <w:rFonts w:cs="Calibri"/>
                                <w:b/>
                                <w:color w:val="000000"/>
                                <w:sz w:val="48"/>
                                <w:szCs w:val="52"/>
                                <w:lang w:eastAsia="es-NI"/>
                              </w:rPr>
                              <w:t>,</w:t>
                            </w:r>
                            <w:r w:rsidR="00A34B3E" w:rsidRPr="00AF7C44">
                              <w:rPr>
                                <w:rFonts w:cs="Calibri"/>
                                <w:b/>
                                <w:color w:val="000000"/>
                                <w:sz w:val="48"/>
                                <w:szCs w:val="52"/>
                                <w:lang w:eastAsia="es-NI"/>
                              </w:rPr>
                              <w:t xml:space="preserve"> Unidad </w:t>
                            </w:r>
                            <w:r w:rsidR="00A34B3E">
                              <w:rPr>
                                <w:rFonts w:cs="Calibri"/>
                                <w:b/>
                                <w:color w:val="000000"/>
                                <w:sz w:val="48"/>
                                <w:szCs w:val="52"/>
                                <w:lang w:eastAsia="es-NI"/>
                              </w:rPr>
                              <w:t>I</w:t>
                            </w:r>
                            <w:r w:rsidR="00BC5ACF">
                              <w:rPr>
                                <w:rFonts w:cs="Calibri"/>
                                <w:b/>
                                <w:color w:val="000000"/>
                                <w:sz w:val="48"/>
                                <w:szCs w:val="52"/>
                                <w:lang w:eastAsia="es-NI"/>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8C5E21" id="Cuadro de texto 7" o:spid="_x0000_s1027" type="#_x0000_t202" style="position:absolute;left:0;text-align:left;margin-left:-18.55pt;margin-top:7.35pt;width:458.35pt;height:8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" filled="f" stroked="f">
                <v:textbox>
                  <w:txbxContent>
                    <w:p w14:paraId="4E42E7BC" w14:textId="5C5E7051" w:rsidR="00A34B3E" w:rsidRDefault="000406E8" w:rsidP="00F43320">
                      <w:pPr>
                        <w:jc w:val="right"/>
                      </w:pPr>
                      <w:r>
                        <w:rPr>
                          <w:rFonts w:cs="Calibri"/>
                          <w:b/>
                          <w:color w:val="000000"/>
                          <w:sz w:val="48"/>
                          <w:szCs w:val="52"/>
                          <w:lang w:eastAsia="es-NI"/>
                        </w:rPr>
                        <w:t>Modelo</w:t>
                      </w:r>
                      <w:r w:rsidR="00B54399">
                        <w:rPr>
                          <w:rFonts w:cs="Calibri"/>
                          <w:b/>
                          <w:color w:val="000000"/>
                          <w:sz w:val="48"/>
                          <w:szCs w:val="52"/>
                          <w:lang w:eastAsia="es-NI"/>
                        </w:rPr>
                        <w:t xml:space="preserve"> de Colas</w:t>
                      </w:r>
                      <w:r w:rsidR="00A34B3E">
                        <w:rPr>
                          <w:rFonts w:cs="Calibri"/>
                          <w:b/>
                          <w:color w:val="000000"/>
                          <w:sz w:val="48"/>
                          <w:szCs w:val="52"/>
                          <w:lang w:eastAsia="es-NI"/>
                        </w:rPr>
                        <w:t>,</w:t>
                      </w:r>
                      <w:r w:rsidR="00A34B3E" w:rsidRPr="00AF7C44">
                        <w:rPr>
                          <w:rFonts w:cs="Calibri"/>
                          <w:b/>
                          <w:color w:val="000000"/>
                          <w:sz w:val="48"/>
                          <w:szCs w:val="52"/>
                          <w:lang w:eastAsia="es-NI"/>
                        </w:rPr>
                        <w:t xml:space="preserve"> Unidad </w:t>
                      </w:r>
                      <w:r w:rsidR="00A34B3E">
                        <w:rPr>
                          <w:rFonts w:cs="Calibri"/>
                          <w:b/>
                          <w:color w:val="000000"/>
                          <w:sz w:val="48"/>
                          <w:szCs w:val="52"/>
                          <w:lang w:eastAsia="es-NI"/>
                        </w:rPr>
                        <w:t>I</w:t>
                      </w:r>
                      <w:r w:rsidR="00BC5ACF">
                        <w:rPr>
                          <w:rFonts w:cs="Calibri"/>
                          <w:b/>
                          <w:color w:val="000000"/>
                          <w:sz w:val="48"/>
                          <w:szCs w:val="52"/>
                          <w:lang w:eastAsia="es-NI"/>
                        </w:rPr>
                        <w:t>V</w:t>
                      </w:r>
                    </w:p>
                  </w:txbxContent>
                </v:textbox>
              </v:shape>
            </w:pict>
          </mc:Fallback>
        </mc:AlternateContent>
      </w:r>
    </w:p>
    <w:p w14:paraId="77C0F51B" w14:textId="77777777" w:rsidR="00F43320" w:rsidRDefault="00F43320" w:rsidP="007E1A01">
      <w:pPr>
        <w:spacing w:beforeLines="40" w:before="96" w:afterLines="20" w:after="48"/>
      </w:pPr>
    </w:p>
    <w:p w14:paraId="4087F688" w14:textId="77777777" w:rsidR="005B0B82" w:rsidRDefault="005B0B82" w:rsidP="007E1A01">
      <w:pPr>
        <w:spacing w:beforeLines="40" w:before="96" w:afterLines="20" w:after="48"/>
      </w:pPr>
    </w:p>
    <w:p w14:paraId="3B09A4A3" w14:textId="77777777" w:rsidR="005B0B82" w:rsidRDefault="005B0B82" w:rsidP="007E1A01">
      <w:pPr>
        <w:spacing w:beforeLines="40" w:before="96" w:afterLines="20" w:after="48"/>
      </w:pPr>
    </w:p>
    <w:p w14:paraId="7BFDC3E6" w14:textId="77777777" w:rsidR="005B0B82" w:rsidRDefault="005B0B82" w:rsidP="007E1A01">
      <w:pPr>
        <w:spacing w:beforeLines="40" w:before="96" w:afterLines="20" w:after="48"/>
      </w:pPr>
    </w:p>
    <w:p w14:paraId="515141B8" w14:textId="77777777" w:rsidR="005B0B82" w:rsidRDefault="005B0B82" w:rsidP="007E1A01">
      <w:pPr>
        <w:spacing w:beforeLines="40" w:before="96" w:afterLines="20" w:after="48"/>
      </w:pPr>
    </w:p>
    <w:p w14:paraId="355310BA" w14:textId="77777777" w:rsidR="005B0B82" w:rsidRDefault="005B0B82" w:rsidP="007E1A01">
      <w:pPr>
        <w:spacing w:beforeLines="40" w:before="96" w:afterLines="20" w:after="48"/>
      </w:pPr>
    </w:p>
    <w:p w14:paraId="4EB58417" w14:textId="77777777" w:rsidR="005B0B82" w:rsidRDefault="005B0B82" w:rsidP="007E1A01">
      <w:pPr>
        <w:spacing w:beforeLines="40" w:before="96" w:afterLines="20" w:after="48"/>
      </w:pPr>
    </w:p>
    <w:p w14:paraId="24993C00" w14:textId="77777777" w:rsidR="005B0B82" w:rsidRDefault="005B0B82" w:rsidP="007E1A01">
      <w:pPr>
        <w:spacing w:beforeLines="40" w:before="96" w:afterLines="20" w:after="48"/>
      </w:pPr>
    </w:p>
    <w:p w14:paraId="259F9715" w14:textId="77777777" w:rsidR="005B0B82" w:rsidRDefault="005B0B82" w:rsidP="007E1A01">
      <w:pPr>
        <w:spacing w:beforeLines="40" w:before="96" w:afterLines="20" w:after="48"/>
      </w:pPr>
    </w:p>
    <w:p w14:paraId="7673B440" w14:textId="77777777" w:rsidR="005B0B82" w:rsidRDefault="005B0B82" w:rsidP="007E1A01">
      <w:pPr>
        <w:spacing w:beforeLines="40" w:before="96" w:afterLines="20" w:after="48"/>
      </w:pPr>
    </w:p>
    <w:p w14:paraId="54E40BD0" w14:textId="77777777" w:rsidR="00636C8A" w:rsidRDefault="00636C8A" w:rsidP="007E1A01">
      <w:pPr>
        <w:spacing w:beforeLines="40" w:before="96" w:afterLines="20" w:after="48"/>
        <w:sectPr w:rsidR="00636C8A" w:rsidSect="007F1B53">
          <w:footerReference w:type="default" r:id="rId10"/>
          <w:pgSz w:w="12240" w:h="15840"/>
          <w:pgMar w:top="1418" w:right="1701" w:bottom="1418" w:left="1701" w:header="709" w:footer="709" w:gutter="0"/>
          <w:cols w:space="708"/>
          <w:docGrid w:linePitch="360"/>
        </w:sectPr>
      </w:pP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BA60F31" w14:textId="77777777" w:rsidR="00843820" w:rsidRPr="00853732" w:rsidRDefault="00843820" w:rsidP="007E1A01">
          <w:pPr>
            <w:pStyle w:val="TtuloTDC"/>
            <w:spacing w:beforeLines="40" w:before="96" w:afterLines="20" w:after="48" w:line="360" w:lineRule="auto"/>
            <w:jc w:val="center"/>
            <w:rPr>
              <w:rFonts w:ascii="Tahoma" w:hAnsi="Tahoma" w:cs="Tahoma"/>
              <w:b/>
              <w:bCs/>
              <w:color w:val="auto"/>
              <w:szCs w:val="32"/>
              <w:lang w:val="es-ES"/>
            </w:rPr>
          </w:pPr>
          <w:r w:rsidRPr="00853732">
            <w:rPr>
              <w:rFonts w:ascii="Tahoma" w:hAnsi="Tahoma" w:cs="Tahoma"/>
              <w:b/>
              <w:bCs/>
              <w:color w:val="auto"/>
              <w:szCs w:val="32"/>
              <w:lang w:val="es-ES"/>
            </w:rPr>
            <w:t>Contenido</w:t>
          </w:r>
        </w:p>
        <w:p w14:paraId="3CA1A278" w14:textId="77777777" w:rsidR="00843820" w:rsidRPr="00853732" w:rsidRDefault="00843820" w:rsidP="007E1A01">
          <w:pPr>
            <w:spacing w:beforeLines="40" w:before="96" w:afterLines="20" w:after="48"/>
            <w:rPr>
              <w:rFonts w:cs="Tahoma"/>
              <w:szCs w:val="24"/>
              <w:lang w:val="es-ES" w:eastAsia="es-NI"/>
            </w:rPr>
          </w:pPr>
        </w:p>
        <w:p w14:paraId="1FE29D01" w14:textId="024C8E0C" w:rsidR="00147C46" w:rsidRPr="00853732" w:rsidRDefault="00843820" w:rsidP="007E1A01">
          <w:pPr>
            <w:pStyle w:val="TDC1"/>
            <w:tabs>
              <w:tab w:val="right" w:leader="dot" w:pos="8828"/>
            </w:tabs>
            <w:spacing w:beforeLines="40" w:before="96" w:afterLines="20" w:after="48"/>
            <w:rPr>
              <w:rFonts w:eastAsiaTheme="minorEastAsia" w:cs="Tahoma"/>
              <w:noProof/>
              <w:szCs w:val="24"/>
              <w:lang w:eastAsia="es-NI"/>
            </w:rPr>
          </w:pPr>
          <w:r w:rsidRPr="00853732">
            <w:rPr>
              <w:rFonts w:cs="Tahoma"/>
              <w:szCs w:val="24"/>
            </w:rPr>
            <w:fldChar w:fldCharType="begin"/>
          </w:r>
          <w:r w:rsidRPr="00853732">
            <w:rPr>
              <w:rFonts w:cs="Tahoma"/>
              <w:szCs w:val="24"/>
            </w:rPr>
            <w:instrText xml:space="preserve"> TOC \o "1-3" \h \z \u </w:instrText>
          </w:r>
          <w:r w:rsidRPr="00853732">
            <w:rPr>
              <w:rFonts w:cs="Tahoma"/>
              <w:szCs w:val="24"/>
            </w:rPr>
            <w:fldChar w:fldCharType="separate"/>
          </w:r>
          <w:hyperlink w:anchor="_Toc51829389" w:history="1">
            <w:r w:rsidR="00147C46" w:rsidRPr="00853732">
              <w:rPr>
                <w:rStyle w:val="Hipervnculo"/>
                <w:rFonts w:cs="Tahoma"/>
                <w:noProof/>
                <w:szCs w:val="24"/>
              </w:rPr>
              <w:t>Introducción</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_Toc51829389 \h </w:instrText>
            </w:r>
            <w:r w:rsidR="00147C46" w:rsidRPr="00853732">
              <w:rPr>
                <w:rFonts w:cs="Tahoma"/>
                <w:noProof/>
                <w:webHidden/>
                <w:szCs w:val="24"/>
              </w:rPr>
            </w:r>
            <w:r w:rsidR="00147C46" w:rsidRPr="00853732">
              <w:rPr>
                <w:rFonts w:cs="Tahoma"/>
                <w:noProof/>
                <w:webHidden/>
                <w:szCs w:val="24"/>
              </w:rPr>
              <w:fldChar w:fldCharType="separate"/>
            </w:r>
            <w:r w:rsidR="0041636F">
              <w:rPr>
                <w:rFonts w:cs="Tahoma"/>
                <w:noProof/>
                <w:webHidden/>
                <w:szCs w:val="24"/>
              </w:rPr>
              <w:t>2</w:t>
            </w:r>
            <w:r w:rsidR="00147C46" w:rsidRPr="00853732">
              <w:rPr>
                <w:rFonts w:cs="Tahoma"/>
                <w:noProof/>
                <w:webHidden/>
                <w:szCs w:val="24"/>
              </w:rPr>
              <w:fldChar w:fldCharType="end"/>
            </w:r>
          </w:hyperlink>
        </w:p>
        <w:p w14:paraId="53ADE6CF" w14:textId="1EDCEB28" w:rsidR="00147C46" w:rsidRPr="00853732" w:rsidRDefault="00C72F6B" w:rsidP="007E1A01">
          <w:pPr>
            <w:pStyle w:val="TDC1"/>
            <w:tabs>
              <w:tab w:val="right" w:leader="dot" w:pos="8828"/>
            </w:tabs>
            <w:spacing w:beforeLines="40" w:before="96" w:afterLines="20" w:after="48"/>
            <w:rPr>
              <w:rFonts w:eastAsiaTheme="minorEastAsia" w:cs="Tahoma"/>
              <w:noProof/>
              <w:szCs w:val="24"/>
              <w:lang w:eastAsia="es-NI"/>
            </w:rPr>
          </w:pPr>
          <w:hyperlink w:anchor="_Toc51829390" w:history="1">
            <w:r w:rsidR="00147C46" w:rsidRPr="00853732">
              <w:rPr>
                <w:rStyle w:val="Hipervnculo"/>
                <w:rFonts w:cs="Tahoma"/>
                <w:noProof/>
                <w:szCs w:val="24"/>
              </w:rPr>
              <w:t>Objetivos Específicos</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_Toc51829390 \h </w:instrText>
            </w:r>
            <w:r w:rsidR="00147C46" w:rsidRPr="00853732">
              <w:rPr>
                <w:rFonts w:cs="Tahoma"/>
                <w:noProof/>
                <w:webHidden/>
                <w:szCs w:val="24"/>
              </w:rPr>
            </w:r>
            <w:r w:rsidR="00147C46" w:rsidRPr="00853732">
              <w:rPr>
                <w:rFonts w:cs="Tahoma"/>
                <w:noProof/>
                <w:webHidden/>
                <w:szCs w:val="24"/>
              </w:rPr>
              <w:fldChar w:fldCharType="separate"/>
            </w:r>
            <w:r w:rsidR="0041636F">
              <w:rPr>
                <w:rFonts w:cs="Tahoma"/>
                <w:noProof/>
                <w:webHidden/>
                <w:szCs w:val="24"/>
              </w:rPr>
              <w:t>2</w:t>
            </w:r>
            <w:r w:rsidR="00147C46" w:rsidRPr="00853732">
              <w:rPr>
                <w:rFonts w:cs="Tahoma"/>
                <w:noProof/>
                <w:webHidden/>
                <w:szCs w:val="24"/>
              </w:rPr>
              <w:fldChar w:fldCharType="end"/>
            </w:r>
          </w:hyperlink>
        </w:p>
        <w:p w14:paraId="517C7CEC" w14:textId="61EC6340" w:rsidR="00147C46" w:rsidRPr="00853732" w:rsidRDefault="00C72F6B" w:rsidP="007E1A01">
          <w:pPr>
            <w:pStyle w:val="TDC1"/>
            <w:tabs>
              <w:tab w:val="right" w:leader="dot" w:pos="8828"/>
            </w:tabs>
            <w:spacing w:beforeLines="40" w:before="96" w:afterLines="20" w:after="48"/>
            <w:rPr>
              <w:rFonts w:eastAsiaTheme="minorEastAsia" w:cs="Tahoma"/>
              <w:noProof/>
              <w:szCs w:val="24"/>
              <w:lang w:eastAsia="es-NI"/>
            </w:rPr>
          </w:pPr>
          <w:hyperlink w:anchor="_Toc51829391" w:history="1">
            <w:r w:rsidR="00147C46" w:rsidRPr="00853732">
              <w:rPr>
                <w:rStyle w:val="Hipervnculo"/>
                <w:rFonts w:cs="Tahoma"/>
                <w:noProof/>
                <w:szCs w:val="24"/>
              </w:rPr>
              <w:t>Orientaciones Específicas</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_Toc51829391 \h </w:instrText>
            </w:r>
            <w:r w:rsidR="00147C46" w:rsidRPr="00853732">
              <w:rPr>
                <w:rFonts w:cs="Tahoma"/>
                <w:noProof/>
                <w:webHidden/>
                <w:szCs w:val="24"/>
              </w:rPr>
            </w:r>
            <w:r w:rsidR="00147C46" w:rsidRPr="00853732">
              <w:rPr>
                <w:rFonts w:cs="Tahoma"/>
                <w:noProof/>
                <w:webHidden/>
                <w:szCs w:val="24"/>
              </w:rPr>
              <w:fldChar w:fldCharType="separate"/>
            </w:r>
            <w:r w:rsidR="0041636F">
              <w:rPr>
                <w:rFonts w:cs="Tahoma"/>
                <w:noProof/>
                <w:webHidden/>
                <w:szCs w:val="24"/>
              </w:rPr>
              <w:t>2</w:t>
            </w:r>
            <w:r w:rsidR="00147C46" w:rsidRPr="00853732">
              <w:rPr>
                <w:rFonts w:cs="Tahoma"/>
                <w:noProof/>
                <w:webHidden/>
                <w:szCs w:val="24"/>
              </w:rPr>
              <w:fldChar w:fldCharType="end"/>
            </w:r>
          </w:hyperlink>
        </w:p>
        <w:p w14:paraId="2FD14EE4" w14:textId="0CF2DD6B" w:rsidR="00147C46" w:rsidRPr="00853732" w:rsidRDefault="00C72F6B" w:rsidP="007E1A01">
          <w:pPr>
            <w:pStyle w:val="TDC1"/>
            <w:tabs>
              <w:tab w:val="right" w:leader="dot" w:pos="8828"/>
            </w:tabs>
            <w:spacing w:beforeLines="40" w:before="96" w:afterLines="20" w:after="48"/>
            <w:rPr>
              <w:rFonts w:eastAsiaTheme="minorEastAsia" w:cs="Tahoma"/>
              <w:noProof/>
              <w:szCs w:val="24"/>
              <w:lang w:eastAsia="es-NI"/>
            </w:rPr>
          </w:pPr>
          <w:hyperlink w:anchor="_Toc51829392" w:history="1">
            <w:r w:rsidR="00147C46" w:rsidRPr="00853732">
              <w:rPr>
                <w:rStyle w:val="Hipervnculo"/>
                <w:rFonts w:cs="Tahoma"/>
                <w:noProof/>
                <w:szCs w:val="24"/>
              </w:rPr>
              <w:t>Esquema de Trabajo Independiente</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_Toc51829392 \h </w:instrText>
            </w:r>
            <w:r w:rsidR="00147C46" w:rsidRPr="00853732">
              <w:rPr>
                <w:rFonts w:cs="Tahoma"/>
                <w:noProof/>
                <w:webHidden/>
                <w:szCs w:val="24"/>
              </w:rPr>
            </w:r>
            <w:r w:rsidR="00147C46" w:rsidRPr="00853732">
              <w:rPr>
                <w:rFonts w:cs="Tahoma"/>
                <w:noProof/>
                <w:webHidden/>
                <w:szCs w:val="24"/>
              </w:rPr>
              <w:fldChar w:fldCharType="separate"/>
            </w:r>
            <w:r w:rsidR="0041636F">
              <w:rPr>
                <w:rFonts w:cs="Tahoma"/>
                <w:noProof/>
                <w:webHidden/>
                <w:szCs w:val="24"/>
              </w:rPr>
              <w:t>2</w:t>
            </w:r>
            <w:r w:rsidR="00147C46" w:rsidRPr="00853732">
              <w:rPr>
                <w:rFonts w:cs="Tahoma"/>
                <w:noProof/>
                <w:webHidden/>
                <w:szCs w:val="24"/>
              </w:rPr>
              <w:fldChar w:fldCharType="end"/>
            </w:r>
          </w:hyperlink>
        </w:p>
        <w:p w14:paraId="0BCC3C8D" w14:textId="126DA2F7" w:rsidR="00147C46" w:rsidRPr="00853732" w:rsidRDefault="00C72F6B" w:rsidP="007E1A01">
          <w:pPr>
            <w:pStyle w:val="TDC1"/>
            <w:tabs>
              <w:tab w:val="right" w:leader="dot" w:pos="8828"/>
            </w:tabs>
            <w:spacing w:beforeLines="40" w:before="96" w:afterLines="20" w:after="48"/>
            <w:rPr>
              <w:rFonts w:eastAsiaTheme="minorEastAsia" w:cs="Tahoma"/>
              <w:noProof/>
              <w:szCs w:val="24"/>
              <w:lang w:eastAsia="es-NI"/>
            </w:rPr>
          </w:pPr>
          <w:hyperlink w:anchor="_Toc51829393" w:history="1">
            <w:r w:rsidR="00147C46" w:rsidRPr="00853732">
              <w:rPr>
                <w:rStyle w:val="Hipervnculo"/>
                <w:rFonts w:cs="Tahoma"/>
                <w:noProof/>
                <w:szCs w:val="24"/>
              </w:rPr>
              <w:t>Actividades de Aprendizaje</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_Toc51829393 \h </w:instrText>
            </w:r>
            <w:r w:rsidR="00147C46" w:rsidRPr="00853732">
              <w:rPr>
                <w:rFonts w:cs="Tahoma"/>
                <w:noProof/>
                <w:webHidden/>
                <w:szCs w:val="24"/>
              </w:rPr>
            </w:r>
            <w:r w:rsidR="00147C46" w:rsidRPr="00853732">
              <w:rPr>
                <w:rFonts w:cs="Tahoma"/>
                <w:noProof/>
                <w:webHidden/>
                <w:szCs w:val="24"/>
              </w:rPr>
              <w:fldChar w:fldCharType="separate"/>
            </w:r>
            <w:r w:rsidR="0041636F">
              <w:rPr>
                <w:rFonts w:cs="Tahoma"/>
                <w:noProof/>
                <w:webHidden/>
                <w:szCs w:val="24"/>
              </w:rPr>
              <w:t>2</w:t>
            </w:r>
            <w:r w:rsidR="00147C46" w:rsidRPr="00853732">
              <w:rPr>
                <w:rFonts w:cs="Tahoma"/>
                <w:noProof/>
                <w:webHidden/>
                <w:szCs w:val="24"/>
              </w:rPr>
              <w:fldChar w:fldCharType="end"/>
            </w:r>
          </w:hyperlink>
        </w:p>
        <w:p w14:paraId="353B97C8" w14:textId="77777777" w:rsidR="00843820" w:rsidRDefault="00843820" w:rsidP="007E1A01">
          <w:pPr>
            <w:spacing w:beforeLines="40" w:before="96" w:afterLines="20" w:after="48"/>
          </w:pPr>
          <w:r w:rsidRPr="00853732">
            <w:rPr>
              <w:rFonts w:cs="Tahoma"/>
              <w:szCs w:val="24"/>
              <w:lang w:val="es-ES"/>
            </w:rPr>
            <w:fldChar w:fldCharType="end"/>
          </w:r>
        </w:p>
      </w:sdtContent>
    </w:sdt>
    <w:p w14:paraId="4A3AB417" w14:textId="77777777" w:rsidR="00B0609B" w:rsidRDefault="00B0609B" w:rsidP="007E1A01">
      <w:pPr>
        <w:spacing w:beforeLines="40" w:before="96" w:afterLines="20" w:after="48"/>
        <w:rPr>
          <w:b/>
        </w:rPr>
      </w:pPr>
    </w:p>
    <w:p w14:paraId="491BA76D" w14:textId="77777777" w:rsidR="00B0609B" w:rsidRDefault="00B0609B" w:rsidP="007E1A01">
      <w:pPr>
        <w:spacing w:beforeLines="40" w:before="96" w:afterLines="20" w:after="48"/>
        <w:jc w:val="right"/>
        <w:rPr>
          <w:b/>
        </w:rPr>
      </w:pPr>
    </w:p>
    <w:p w14:paraId="44F2EEF8" w14:textId="77777777" w:rsidR="00B0609B" w:rsidRDefault="00B0609B" w:rsidP="007E1A01">
      <w:pPr>
        <w:spacing w:beforeLines="40" w:before="96" w:afterLines="20" w:after="48"/>
        <w:jc w:val="right"/>
        <w:rPr>
          <w:b/>
        </w:rPr>
      </w:pPr>
    </w:p>
    <w:p w14:paraId="36C668ED" w14:textId="77777777" w:rsidR="00B0609B" w:rsidRDefault="00B0609B" w:rsidP="007E1A01">
      <w:pPr>
        <w:spacing w:beforeLines="40" w:before="96" w:afterLines="20" w:after="48"/>
        <w:jc w:val="right"/>
        <w:rPr>
          <w:b/>
        </w:rPr>
      </w:pPr>
    </w:p>
    <w:p w14:paraId="74B414DA" w14:textId="77777777" w:rsidR="00B0609B" w:rsidRDefault="00B0609B" w:rsidP="007E1A01">
      <w:pPr>
        <w:spacing w:beforeLines="40" w:before="96" w:afterLines="20" w:after="48"/>
        <w:jc w:val="right"/>
        <w:rPr>
          <w:b/>
        </w:rPr>
      </w:pPr>
    </w:p>
    <w:p w14:paraId="3B90D759" w14:textId="77777777" w:rsidR="00B0609B" w:rsidRDefault="00B0609B" w:rsidP="007E1A01">
      <w:pPr>
        <w:spacing w:beforeLines="40" w:before="96" w:afterLines="20" w:after="48"/>
        <w:jc w:val="right"/>
        <w:rPr>
          <w:b/>
        </w:rPr>
      </w:pPr>
    </w:p>
    <w:p w14:paraId="3EA23764" w14:textId="77777777" w:rsidR="00B0609B" w:rsidRDefault="00B0609B" w:rsidP="007E1A01">
      <w:pPr>
        <w:spacing w:beforeLines="40" w:before="96" w:afterLines="20" w:after="48"/>
        <w:jc w:val="right"/>
        <w:rPr>
          <w:b/>
        </w:rPr>
      </w:pPr>
    </w:p>
    <w:p w14:paraId="7033CACC" w14:textId="77777777" w:rsidR="00B0609B" w:rsidRDefault="00B0609B" w:rsidP="007E1A01">
      <w:pPr>
        <w:spacing w:beforeLines="40" w:before="96" w:afterLines="20" w:after="48"/>
        <w:jc w:val="right"/>
        <w:rPr>
          <w:b/>
        </w:rPr>
      </w:pPr>
    </w:p>
    <w:p w14:paraId="0DF7DB4A" w14:textId="77777777" w:rsidR="00B0609B" w:rsidRDefault="00B0609B" w:rsidP="007E1A01">
      <w:pPr>
        <w:spacing w:beforeLines="40" w:before="96" w:afterLines="20" w:after="48"/>
        <w:jc w:val="right"/>
        <w:rPr>
          <w:b/>
        </w:rPr>
      </w:pPr>
    </w:p>
    <w:p w14:paraId="78A45E00" w14:textId="77777777" w:rsidR="00B0609B" w:rsidRDefault="00B0609B" w:rsidP="007E1A01">
      <w:pPr>
        <w:spacing w:beforeLines="40" w:before="96" w:afterLines="20" w:after="48"/>
        <w:jc w:val="right"/>
        <w:rPr>
          <w:b/>
        </w:rPr>
      </w:pPr>
    </w:p>
    <w:p w14:paraId="54B72813" w14:textId="77777777" w:rsidR="00B0609B" w:rsidRDefault="00B0609B" w:rsidP="007E1A01">
      <w:pPr>
        <w:spacing w:beforeLines="40" w:before="96" w:afterLines="20" w:after="48"/>
        <w:jc w:val="right"/>
        <w:rPr>
          <w:b/>
        </w:rPr>
      </w:pPr>
    </w:p>
    <w:p w14:paraId="11894755" w14:textId="77777777" w:rsidR="00B0609B" w:rsidRDefault="00B0609B" w:rsidP="007E1A01">
      <w:pPr>
        <w:spacing w:beforeLines="40" w:before="96" w:afterLines="20" w:after="48"/>
        <w:jc w:val="right"/>
        <w:rPr>
          <w:b/>
        </w:rPr>
      </w:pPr>
    </w:p>
    <w:p w14:paraId="5A8246F8" w14:textId="77777777" w:rsidR="00B0609B" w:rsidRDefault="00B0609B" w:rsidP="007E1A01">
      <w:pPr>
        <w:spacing w:beforeLines="40" w:before="96" w:afterLines="20" w:after="48"/>
        <w:jc w:val="right"/>
        <w:rPr>
          <w:b/>
        </w:rPr>
      </w:pPr>
    </w:p>
    <w:p w14:paraId="52E96FAF" w14:textId="77777777" w:rsidR="00B0609B" w:rsidRDefault="00B0609B" w:rsidP="007E1A01">
      <w:pPr>
        <w:spacing w:beforeLines="40" w:before="96" w:afterLines="20" w:after="48"/>
        <w:jc w:val="right"/>
        <w:rPr>
          <w:b/>
        </w:rPr>
      </w:pPr>
    </w:p>
    <w:p w14:paraId="606E7360" w14:textId="77777777" w:rsidR="00B0609B" w:rsidRDefault="00B0609B" w:rsidP="007E1A01">
      <w:pPr>
        <w:spacing w:beforeLines="40" w:before="96" w:afterLines="20" w:after="48"/>
        <w:jc w:val="right"/>
        <w:rPr>
          <w:b/>
        </w:rPr>
      </w:pPr>
    </w:p>
    <w:p w14:paraId="084D0BCF" w14:textId="77777777" w:rsidR="00B0609B" w:rsidRDefault="00B0609B" w:rsidP="007E1A01">
      <w:pPr>
        <w:spacing w:beforeLines="40" w:before="96" w:afterLines="20" w:after="48"/>
        <w:jc w:val="right"/>
        <w:rPr>
          <w:b/>
        </w:rPr>
      </w:pPr>
    </w:p>
    <w:p w14:paraId="47C51060" w14:textId="322D1724" w:rsidR="00AB2DF6" w:rsidRDefault="00AB2DF6" w:rsidP="007E1A01">
      <w:pPr>
        <w:spacing w:beforeLines="40" w:before="96" w:afterLines="20" w:after="48"/>
      </w:pPr>
      <w:r>
        <w:rPr>
          <w:noProof/>
          <w:lang w:eastAsia="es-NI"/>
        </w:rPr>
        <w:lastRenderedPageBreak/>
        <mc:AlternateContent>
          <mc:Choice Requires="wpg">
            <w:drawing>
              <wp:anchor distT="0" distB="0" distL="114300" distR="114300" simplePos="0" relativeHeight="251664384" behindDoc="0" locked="0" layoutInCell="1" allowOverlap="1" wp14:anchorId="3E1B78C0" wp14:editId="7E9E3198">
                <wp:simplePos x="0" y="0"/>
                <wp:positionH relativeFrom="column">
                  <wp:posOffset>-422910</wp:posOffset>
                </wp:positionH>
                <wp:positionV relativeFrom="paragraph">
                  <wp:posOffset>-247015</wp:posOffset>
                </wp:positionV>
                <wp:extent cx="6417945" cy="558248"/>
                <wp:effectExtent l="0" t="0" r="1905"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7945" cy="558248"/>
                          <a:chOff x="1366" y="2335"/>
                          <a:chExt cx="10107" cy="823"/>
                        </a:xfrm>
                      </wpg:grpSpPr>
                      <wps:wsp>
                        <wps:cNvPr id="27" name="Cuadro de texto 2"/>
                        <wps:cNvSpPr txBox="1">
                          <a:spLocks noChangeArrowheads="1"/>
                        </wps:cNvSpPr>
                        <wps:spPr bwMode="auto">
                          <a:xfrm>
                            <a:off x="1366" y="2335"/>
                            <a:ext cx="2385" cy="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60E708" w14:textId="77777777" w:rsidR="00A34B3E" w:rsidRPr="00D904A7" w:rsidRDefault="00A34B3E" w:rsidP="00772E40">
                              <w:pPr>
                                <w:pStyle w:val="Ttulo1"/>
                              </w:pPr>
                              <w:bookmarkStart w:id="0" w:name="_Toc46999614"/>
                              <w:bookmarkStart w:id="1" w:name="_Toc51829389"/>
                              <w:r w:rsidRPr="00D904A7">
                                <w:t>I</w:t>
                              </w:r>
                              <w:r>
                                <w:t>ntroducción</w:t>
                              </w:r>
                              <w:bookmarkEnd w:id="0"/>
                              <w:bookmarkEnd w:id="1"/>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3751" y="2647"/>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E1B78C0" id="Grupo 26" o:spid="_x0000_s1028" style="position:absolute;left:0;text-align:left;margin-left:-33.3pt;margin-top:-19.45pt;width:505.35pt;height:43.95pt;z-index:251664384" coordorigin="1366,2335" coordsize="10107,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">
                <v:shape id="_x0000_s1029" type="#_x0000_t202" style="position:absolute;left:1366;top:2335;width:2385;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E60E708" w14:textId="77777777" w:rsidR="00A34B3E" w:rsidRPr="00D904A7" w:rsidRDefault="00A34B3E" w:rsidP="00772E40">
                        <w:pPr>
                          <w:pStyle w:val="Ttulo1"/>
                        </w:pPr>
                        <w:bookmarkStart w:id="2" w:name="_Toc46999614"/>
                        <w:bookmarkStart w:id="3" w:name="_Toc51829389"/>
                        <w:r w:rsidRPr="00D904A7">
                          <w:t>I</w:t>
                        </w:r>
                        <w:r>
                          <w:t>ntroducción</w:t>
                        </w:r>
                        <w:bookmarkEnd w:id="2"/>
                        <w:bookmarkEnd w:id="3"/>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3751;top:2647;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2" o:title="UPOLI_identidad" cropbottom="64420f" cropright="31396f"/>
                  <o:lock v:ext="edit" aspectratio="f"/>
                </v:shape>
              </v:group>
            </w:pict>
          </mc:Fallback>
        </mc:AlternateContent>
      </w:r>
    </w:p>
    <w:p w14:paraId="268BE2FE" w14:textId="0FB4F38E" w:rsidR="00AB2DF6" w:rsidRDefault="00AB2DF6" w:rsidP="007E1A01">
      <w:pPr>
        <w:spacing w:beforeLines="40" w:before="96" w:afterLines="20" w:after="48"/>
        <w:jc w:val="center"/>
      </w:pPr>
    </w:p>
    <w:p w14:paraId="3C8E4C2B" w14:textId="2158C041" w:rsidR="007A6148" w:rsidRDefault="002C347C" w:rsidP="007E1A01">
      <w:pPr>
        <w:spacing w:beforeLines="40" w:before="96" w:afterLines="20" w:after="48"/>
      </w:pPr>
      <w:r>
        <w:rPr>
          <w:noProof/>
        </w:rPr>
        <w:drawing>
          <wp:anchor distT="0" distB="0" distL="114300" distR="114300" simplePos="0" relativeHeight="251673600" behindDoc="1" locked="0" layoutInCell="1" allowOverlap="1" wp14:anchorId="311B2E6C" wp14:editId="4F32F04E">
            <wp:simplePos x="0" y="0"/>
            <wp:positionH relativeFrom="column">
              <wp:posOffset>-5080</wp:posOffset>
            </wp:positionH>
            <wp:positionV relativeFrom="paragraph">
              <wp:posOffset>24765</wp:posOffset>
            </wp:positionV>
            <wp:extent cx="3536950" cy="2531745"/>
            <wp:effectExtent l="0" t="0" r="6350" b="1905"/>
            <wp:wrapTight wrapText="bothSides">
              <wp:wrapPolygon edited="0">
                <wp:start x="0" y="0"/>
                <wp:lineTo x="0" y="21454"/>
                <wp:lineTo x="21522" y="21454"/>
                <wp:lineTo x="21522"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trix-1013611_640.jpg"/>
                    <pic:cNvPicPr/>
                  </pic:nvPicPr>
                  <pic:blipFill>
                    <a:blip r:embed="rId13">
                      <a:extLst>
                        <a:ext uri="{28A0092B-C50C-407E-A947-70E740481C1C}">
                          <a14:useLocalDpi xmlns:a14="http://schemas.microsoft.com/office/drawing/2010/main" val="0"/>
                        </a:ext>
                      </a:extLst>
                    </a:blip>
                    <a:stretch>
                      <a:fillRect/>
                    </a:stretch>
                  </pic:blipFill>
                  <pic:spPr>
                    <a:xfrm>
                      <a:off x="0" y="0"/>
                      <a:ext cx="3536950" cy="2531745"/>
                    </a:xfrm>
                    <a:prstGeom prst="rect">
                      <a:avLst/>
                    </a:prstGeom>
                  </pic:spPr>
                </pic:pic>
              </a:graphicData>
            </a:graphic>
            <wp14:sizeRelH relativeFrom="page">
              <wp14:pctWidth>0</wp14:pctWidth>
            </wp14:sizeRelH>
            <wp14:sizeRelV relativeFrom="page">
              <wp14:pctHeight>0</wp14:pctHeight>
            </wp14:sizeRelV>
          </wp:anchor>
        </w:drawing>
      </w:r>
      <w:r w:rsidR="007A6148">
        <w:t xml:space="preserve">Buen día, sea bienvenido/a a la </w:t>
      </w:r>
      <w:r>
        <w:t>cuarta</w:t>
      </w:r>
      <w:r w:rsidR="007A6148">
        <w:t xml:space="preserve"> unidad de </w:t>
      </w:r>
      <w:r w:rsidR="00E33775">
        <w:t>Modelos</w:t>
      </w:r>
      <w:r w:rsidR="007A6148">
        <w:t xml:space="preserve"> Cuantitativos y de Optimización, espero los contenidos abordados en este bloque le sean útiles para su vida laboral, ya que son de vital importancia para </w:t>
      </w:r>
      <w:r w:rsidR="00C050AD">
        <w:t>los datos de análisis probabilístico de la empresa, ya que le permitirán mejorar la atención al cliente optimizando los tiempos de las colas y analizando los procesos en las líneas de montaje, o incluso las colas de distribución de productos a sus clientes.</w:t>
      </w:r>
    </w:p>
    <w:p w14:paraId="0D438F3B" w14:textId="77777777" w:rsidR="007A6148" w:rsidRDefault="007A6148" w:rsidP="007E1A01">
      <w:pPr>
        <w:spacing w:beforeLines="40" w:before="96" w:afterLines="20" w:after="48"/>
      </w:pPr>
    </w:p>
    <w:p w14:paraId="736C353E" w14:textId="546A245C" w:rsidR="00772E40" w:rsidRDefault="007A6148" w:rsidP="007E1A01">
      <w:pPr>
        <w:spacing w:beforeLines="40" w:before="96" w:afterLines="20" w:after="48"/>
      </w:pPr>
      <w:r>
        <w:t xml:space="preserve">Las actividades que se presentan en esta guía didáctica buscan acercarle a una diversidad de problemas que se puede encontrar en la vida profesional y mostrarle diversos métodos de solución, para que cuando se enfrente a escenarios parecidos pueda </w:t>
      </w:r>
      <w:r w:rsidR="00BD227F">
        <w:t>utilizar los modelos de cola de manera que beneficien a la empresa que dirige, mejorar los procesos de producción y hacer análisis basados en estadística para</w:t>
      </w:r>
      <w:r w:rsidR="00E06A8E">
        <w:t xml:space="preserve"> hacer más eficiente a la compañía</w:t>
      </w:r>
      <w:r>
        <w:t>.</w:t>
      </w:r>
    </w:p>
    <w:p w14:paraId="19437F71" w14:textId="77777777" w:rsidR="00772E40" w:rsidRDefault="000437FF" w:rsidP="007E1A01">
      <w:pPr>
        <w:tabs>
          <w:tab w:val="left" w:pos="3075"/>
        </w:tabs>
        <w:spacing w:beforeLines="40" w:before="96" w:afterLines="20" w:after="48"/>
      </w:pPr>
      <w:r>
        <w:rPr>
          <w:noProof/>
        </w:rPr>
        <mc:AlternateContent>
          <mc:Choice Requires="wpg">
            <w:drawing>
              <wp:anchor distT="0" distB="0" distL="114300" distR="114300" simplePos="0" relativeHeight="251665408" behindDoc="0" locked="0" layoutInCell="1" allowOverlap="1" wp14:anchorId="3BE2980F" wp14:editId="7EF05747">
                <wp:simplePos x="0" y="0"/>
                <wp:positionH relativeFrom="column">
                  <wp:posOffset>-127635</wp:posOffset>
                </wp:positionH>
                <wp:positionV relativeFrom="paragraph">
                  <wp:posOffset>115570</wp:posOffset>
                </wp:positionV>
                <wp:extent cx="6048375" cy="523875"/>
                <wp:effectExtent l="0" t="0" r="9525" b="9525"/>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523875"/>
                          <a:chOff x="1678" y="5700"/>
                          <a:chExt cx="9525" cy="825"/>
                        </a:xfrm>
                      </wpg:grpSpPr>
                      <wps:wsp>
                        <wps:cNvPr id="11" name="Cuadro de texto 2"/>
                        <wps:cNvSpPr txBox="1">
                          <a:spLocks noChangeArrowheads="1"/>
                        </wps:cNvSpPr>
                        <wps:spPr bwMode="auto">
                          <a:xfrm>
                            <a:off x="1678" y="5700"/>
                            <a:ext cx="3975"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94EDF" w14:textId="77777777" w:rsidR="00A34B3E" w:rsidRPr="00D904A7" w:rsidRDefault="00A34B3E" w:rsidP="00772E40">
                              <w:pPr>
                                <w:pStyle w:val="Ttulo1"/>
                              </w:pPr>
                              <w:bookmarkStart w:id="4" w:name="_Toc51829390"/>
                              <w:r>
                                <w:t>Objetivos Específicos</w:t>
                              </w:r>
                              <w:bookmarkEnd w:id="4"/>
                              <w:r>
                                <w:t xml:space="preserve"> </w:t>
                              </w:r>
                            </w:p>
                          </w:txbxContent>
                        </wps:txbx>
                        <wps:bodyPr rot="0" vert="horz" wrap="square" lIns="91440" tIns="45720" rIns="91440" bIns="45720" anchor="t" anchorCtr="0" upright="1">
                          <a:noAutofit/>
                        </wps:bodyPr>
                      </wps:wsp>
                      <pic:pic xmlns:pic="http://schemas.openxmlformats.org/drawingml/2006/picture">
                        <pic:nvPicPr>
                          <pic:cNvPr id="12"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5383" y="5973"/>
                            <a:ext cx="5820"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BE2980F" id="Grupo 8" o:spid="_x0000_s1031" style="position:absolute;left:0;text-align:left;margin-left:-10.05pt;margin-top:9.1pt;width:476.25pt;height:41.25pt;z-index:251665408" coordorigin="1678,5700" coordsize="9525,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">
                <v:shape id="_x0000_s1032" type="#_x0000_t202" style="position:absolute;left:1678;top:5700;width:3975;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D594EDF" w14:textId="77777777" w:rsidR="00A34B3E" w:rsidRPr="00D904A7" w:rsidRDefault="00A34B3E" w:rsidP="00772E40">
                        <w:pPr>
                          <w:pStyle w:val="Ttulo1"/>
                        </w:pPr>
                        <w:bookmarkStart w:id="5" w:name="_Toc51829390"/>
                        <w:r>
                          <w:t>Objetivos Específicos</w:t>
                        </w:r>
                        <w:bookmarkEnd w:id="5"/>
                        <w:r>
                          <w:t xml:space="preserve"> </w:t>
                        </w:r>
                      </w:p>
                    </w:txbxContent>
                  </v:textbox>
                </v:shape>
                <v:shape id="Imagen 6252" o:spid="_x0000_s1033" type="#_x0000_t75" style="position:absolute;left:5383;top:5973;width:5820;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">
                  <v:imagedata r:id="rId12" o:title="UPOLI_identidad" cropbottom="64420f" cropright="31396f"/>
                  <o:lock v:ext="edit" aspectratio="f"/>
                </v:shape>
              </v:group>
            </w:pict>
          </mc:Fallback>
        </mc:AlternateContent>
      </w:r>
    </w:p>
    <w:p w14:paraId="76338F3C" w14:textId="77777777" w:rsidR="00772E40" w:rsidRDefault="00772E40" w:rsidP="007E1A01">
      <w:pPr>
        <w:tabs>
          <w:tab w:val="left" w:pos="3075"/>
        </w:tabs>
        <w:spacing w:beforeLines="40" w:before="96" w:afterLines="20" w:after="48"/>
      </w:pPr>
    </w:p>
    <w:p w14:paraId="330AE2EA" w14:textId="77777777" w:rsidR="00772E40" w:rsidRDefault="00772E40" w:rsidP="007E1A01">
      <w:pPr>
        <w:tabs>
          <w:tab w:val="left" w:pos="3075"/>
        </w:tabs>
        <w:spacing w:beforeLines="40" w:before="96" w:afterLines="20" w:after="48"/>
      </w:pPr>
    </w:p>
    <w:p w14:paraId="0939B293" w14:textId="77777777" w:rsidR="00410D34" w:rsidRDefault="00410D34" w:rsidP="007E1A01">
      <w:pPr>
        <w:tabs>
          <w:tab w:val="left" w:pos="3075"/>
        </w:tabs>
        <w:spacing w:beforeLines="40" w:before="96" w:afterLines="20" w:after="48"/>
      </w:pPr>
      <w:r w:rsidRPr="00410D34">
        <w:t xml:space="preserve">Determinar los modelos que permitan la solución a problemas de costos mínimos, mediante la aplicación de la cadena de Markov </w:t>
      </w:r>
    </w:p>
    <w:p w14:paraId="45580A5E" w14:textId="77777777" w:rsidR="00410D34" w:rsidRDefault="00410D34" w:rsidP="007E1A01">
      <w:pPr>
        <w:tabs>
          <w:tab w:val="left" w:pos="3075"/>
        </w:tabs>
        <w:spacing w:beforeLines="40" w:before="96" w:afterLines="20" w:after="48"/>
      </w:pPr>
    </w:p>
    <w:p w14:paraId="5AF488B6" w14:textId="5E468F6E" w:rsidR="00410D34" w:rsidRDefault="006E77E1" w:rsidP="007E1A01">
      <w:pPr>
        <w:tabs>
          <w:tab w:val="left" w:pos="3075"/>
        </w:tabs>
        <w:spacing w:beforeLines="40" w:before="96" w:afterLines="20" w:after="48"/>
      </w:pPr>
      <w:r>
        <w:rPr>
          <w:noProof/>
        </w:rPr>
        <w:lastRenderedPageBreak/>
        <mc:AlternateContent>
          <mc:Choice Requires="wpg">
            <w:drawing>
              <wp:anchor distT="0" distB="0" distL="114300" distR="114300" simplePos="0" relativeHeight="251670528" behindDoc="0" locked="0" layoutInCell="1" allowOverlap="1" wp14:anchorId="65514B35" wp14:editId="04161506">
                <wp:simplePos x="0" y="0"/>
                <wp:positionH relativeFrom="column">
                  <wp:posOffset>-270510</wp:posOffset>
                </wp:positionH>
                <wp:positionV relativeFrom="paragraph">
                  <wp:posOffset>-217805</wp:posOffset>
                </wp:positionV>
                <wp:extent cx="6048375" cy="571500"/>
                <wp:effectExtent l="0" t="0" r="9525" b="0"/>
                <wp:wrapNone/>
                <wp:docPr id="45" name="Grupo 45"/>
                <wp:cNvGraphicFramePr/>
                <a:graphic xmlns:a="http://schemas.openxmlformats.org/drawingml/2006/main">
                  <a:graphicData uri="http://schemas.microsoft.com/office/word/2010/wordprocessingGroup">
                    <wpg:wgp>
                      <wpg:cNvGrpSpPr/>
                      <wpg:grpSpPr>
                        <a:xfrm>
                          <a:off x="0" y="0"/>
                          <a:ext cx="6048375" cy="571500"/>
                          <a:chOff x="0" y="0"/>
                          <a:chExt cx="6048375" cy="571500"/>
                        </a:xfrm>
                      </wpg:grpSpPr>
                      <pic:pic xmlns:pic="http://schemas.openxmlformats.org/drawingml/2006/picture">
                        <pic:nvPicPr>
                          <pic:cNvPr id="43" name="Imagen 6252" descr="C:\Users\DPE\Documents\Manual de marca UPOLI\UPOLI_identidad.png"/>
                          <pic:cNvPicPr>
                            <a:picLocks/>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2800350" y="228600"/>
                            <a:ext cx="3248025" cy="280035"/>
                          </a:xfrm>
                          <a:prstGeom prst="rect">
                            <a:avLst/>
                          </a:prstGeom>
                          <a:noFill/>
                          <a:ln>
                            <a:noFill/>
                          </a:ln>
                        </pic:spPr>
                      </pic:pic>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0C6F6" w14:textId="77777777" w:rsidR="00A34B3E" w:rsidRDefault="00A34B3E" w:rsidP="007671D2">
                              <w:pPr>
                                <w:pStyle w:val="Ttulo1"/>
                              </w:pPr>
                              <w:bookmarkStart w:id="6" w:name="_Toc51829391"/>
                              <w:r>
                                <w:t>Orientaciones Específicas</w:t>
                              </w:r>
                              <w:bookmarkEnd w:id="6"/>
                              <w:r>
                                <w:t xml:space="preserve"> </w:t>
                              </w:r>
                            </w:p>
                            <w:p w14:paraId="25DDB731" w14:textId="77777777" w:rsidR="00A34B3E" w:rsidRDefault="00A34B3E" w:rsidP="009C161D"/>
                            <w:p w14:paraId="45C994E3" w14:textId="77777777" w:rsidR="00A34B3E" w:rsidRDefault="00A34B3E" w:rsidP="009C161D"/>
                            <w:p w14:paraId="6161AA3F" w14:textId="77777777" w:rsidR="00A34B3E" w:rsidRDefault="00A34B3E" w:rsidP="009C161D"/>
                            <w:p w14:paraId="7ACD0E4C" w14:textId="77777777" w:rsidR="00A34B3E" w:rsidRDefault="00A34B3E" w:rsidP="009C161D"/>
                            <w:p w14:paraId="27AA6A87" w14:textId="77777777" w:rsidR="00A34B3E" w:rsidRPr="009C161D" w:rsidRDefault="00A34B3E" w:rsidP="009C161D"/>
                          </w:txbxContent>
                        </wps:txbx>
                        <wps:bodyPr rot="0" vert="horz" wrap="square" lIns="91440" tIns="45720" rIns="91440" bIns="45720" anchor="t" anchorCtr="0" upright="1">
                          <a:noAutofit/>
                        </wps:bodyPr>
                      </wps:wsp>
                    </wpg:wgp>
                  </a:graphicData>
                </a:graphic>
              </wp:anchor>
            </w:drawing>
          </mc:Choice>
          <mc:Fallback>
            <w:pict>
              <v:group w14:anchorId="65514B35" id="Grupo 45" o:spid="_x0000_s1034" style="position:absolute;left:0;text-align:left;margin-left:-21.3pt;margin-top:-17.15pt;width:476.25pt;height:45pt;z-index:251670528" coordsize="60483,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">
                <v:shape id="Imagen 6252" o:spid="_x0000_s1035" type="#_x0000_t75" style="position:absolute;left:28003;top:2286;width:32480;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">
                  <v:imagedata r:id="rId12" o:title="UPOLI_identidad" cropbottom="64420f" cropright="31396f"/>
                  <o:lock v:ext="edit" aspectratio="f"/>
                </v:shape>
                <v:shape id="_x0000_s1036"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5100C6F6" w14:textId="77777777" w:rsidR="00A34B3E" w:rsidRDefault="00A34B3E" w:rsidP="007671D2">
                        <w:pPr>
                          <w:pStyle w:val="Ttulo1"/>
                        </w:pPr>
                        <w:bookmarkStart w:id="7" w:name="_Toc51829391"/>
                        <w:r>
                          <w:t>Orientaciones Específicas</w:t>
                        </w:r>
                        <w:bookmarkEnd w:id="7"/>
                        <w:r>
                          <w:t xml:space="preserve"> </w:t>
                        </w:r>
                      </w:p>
                      <w:p w14:paraId="25DDB731" w14:textId="77777777" w:rsidR="00A34B3E" w:rsidRDefault="00A34B3E" w:rsidP="009C161D"/>
                      <w:p w14:paraId="45C994E3" w14:textId="77777777" w:rsidR="00A34B3E" w:rsidRDefault="00A34B3E" w:rsidP="009C161D"/>
                      <w:p w14:paraId="6161AA3F" w14:textId="77777777" w:rsidR="00A34B3E" w:rsidRDefault="00A34B3E" w:rsidP="009C161D"/>
                      <w:p w14:paraId="7ACD0E4C" w14:textId="77777777" w:rsidR="00A34B3E" w:rsidRDefault="00A34B3E" w:rsidP="009C161D"/>
                      <w:p w14:paraId="27AA6A87" w14:textId="77777777" w:rsidR="00A34B3E" w:rsidRPr="009C161D" w:rsidRDefault="00A34B3E" w:rsidP="009C161D"/>
                    </w:txbxContent>
                  </v:textbox>
                </v:shape>
              </v:group>
            </w:pict>
          </mc:Fallback>
        </mc:AlternateContent>
      </w:r>
    </w:p>
    <w:p w14:paraId="1CF4D773" w14:textId="77777777" w:rsidR="006E77E1" w:rsidRDefault="006E77E1" w:rsidP="007E1A01">
      <w:pPr>
        <w:tabs>
          <w:tab w:val="left" w:pos="3075"/>
        </w:tabs>
        <w:spacing w:beforeLines="40" w:before="96" w:afterLines="20" w:after="48"/>
      </w:pPr>
      <w:bookmarkStart w:id="8" w:name="_Hlk52089714"/>
    </w:p>
    <w:p w14:paraId="1A794F14" w14:textId="53F945BA" w:rsidR="005835CA" w:rsidRDefault="005835CA" w:rsidP="007E1A01">
      <w:pPr>
        <w:tabs>
          <w:tab w:val="left" w:pos="3075"/>
        </w:tabs>
        <w:spacing w:beforeLines="40" w:before="96" w:afterLines="20" w:after="48"/>
      </w:pPr>
      <w:r>
        <w:t>En esta guía encontrará el objetivo que se busca conseguir durante la unidad, y en el siguiente apartado tendrá una tabla especificando cada actividad con su fecha de inicio y finalización correspondiente, el propósito de dicha tabla es que pueda organizarse de modo que consiga cumplir con las metas establecidas, para ello se le recomienda hacer uso del calendario en el aula virtual o usar un organizador de su elección, de modo que le saque el mayor provecho posible a cada actividad.</w:t>
      </w:r>
    </w:p>
    <w:p w14:paraId="3ADB6A2A" w14:textId="77777777" w:rsidR="005835CA" w:rsidRDefault="005835CA" w:rsidP="007E1A01">
      <w:pPr>
        <w:tabs>
          <w:tab w:val="left" w:pos="3075"/>
        </w:tabs>
        <w:spacing w:beforeLines="40" w:before="96" w:afterLines="20" w:after="48"/>
      </w:pPr>
    </w:p>
    <w:p w14:paraId="0FA7D84C" w14:textId="4C248269" w:rsidR="00772E40" w:rsidRDefault="005835CA" w:rsidP="007E1A01">
      <w:pPr>
        <w:tabs>
          <w:tab w:val="left" w:pos="3075"/>
        </w:tabs>
        <w:spacing w:beforeLines="40" w:before="96" w:afterLines="20" w:after="48"/>
      </w:pPr>
      <w:r>
        <w:t>Se le recomienda cumplir con las fechas para evitar penalizaciones en sus actividades sumativas, además ello le permitirá compartir con la comunidad de estudiantes y así retomar aportes de los compañeros que mejoren su desempeño, y en ese proceso de socialización se debe mantener el respeto y la tolerancia en casos en que se manifiesten opiniones distintas.</w:t>
      </w:r>
      <w:bookmarkEnd w:id="8"/>
    </w:p>
    <w:p w14:paraId="2FABCB7D" w14:textId="0A71303D" w:rsidR="00D771DE" w:rsidRDefault="00D771DE" w:rsidP="007E1A01">
      <w:pPr>
        <w:tabs>
          <w:tab w:val="left" w:pos="3075"/>
        </w:tabs>
        <w:spacing w:beforeLines="40" w:before="96" w:afterLines="20" w:after="48"/>
      </w:pPr>
      <w:r>
        <w:rPr>
          <w:noProof/>
        </w:rPr>
        <mc:AlternateContent>
          <mc:Choice Requires="wpg">
            <w:drawing>
              <wp:anchor distT="0" distB="0" distL="114300" distR="114300" simplePos="0" relativeHeight="251671552" behindDoc="0" locked="0" layoutInCell="1" allowOverlap="1" wp14:anchorId="103D7203" wp14:editId="01596BF0">
                <wp:simplePos x="0" y="0"/>
                <wp:positionH relativeFrom="column">
                  <wp:posOffset>-270510</wp:posOffset>
                </wp:positionH>
                <wp:positionV relativeFrom="paragraph">
                  <wp:posOffset>189858</wp:posOffset>
                </wp:positionV>
                <wp:extent cx="6342380" cy="419100"/>
                <wp:effectExtent l="0" t="0" r="1270" b="0"/>
                <wp:wrapNone/>
                <wp:docPr id="46" name="Grupo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2380" cy="419100"/>
                          <a:chOff x="1560" y="11709"/>
                          <a:chExt cx="9988" cy="660"/>
                        </a:xfrm>
                      </wpg:grpSpPr>
                      <wps:wsp>
                        <wps:cNvPr id="47" name="Cuadro de texto 2"/>
                        <wps:cNvSpPr txBox="1">
                          <a:spLocks noChangeArrowheads="1"/>
                        </wps:cNvSpPr>
                        <wps:spPr bwMode="auto">
                          <a:xfrm>
                            <a:off x="1560" y="11709"/>
                            <a:ext cx="6105"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1D505" w14:textId="77777777" w:rsidR="00A34B3E" w:rsidRPr="00D904A7" w:rsidRDefault="00A34B3E" w:rsidP="00372AE8">
                              <w:pPr>
                                <w:jc w:val="left"/>
                                <w:rPr>
                                  <w:b/>
                                  <w:sz w:val="32"/>
                                  <w:szCs w:val="32"/>
                                </w:rPr>
                              </w:pPr>
                              <w:bookmarkStart w:id="9" w:name="_Toc51829392"/>
                              <w:r w:rsidRPr="00372AE8">
                                <w:rPr>
                                  <w:rStyle w:val="Ttulo1Car"/>
                                </w:rPr>
                                <w:t>Esquema de Trabajo Independiente</w:t>
                              </w:r>
                              <w:bookmarkEnd w:id="9"/>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pic:pic xmlns:pic="http://schemas.openxmlformats.org/drawingml/2006/picture">
                        <pic:nvPicPr>
                          <pic:cNvPr id="48"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7545" y="11853"/>
                            <a:ext cx="400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03D7203" id="Grupo 46" o:spid="_x0000_s1037" style="position:absolute;left:0;text-align:left;margin-left:-21.3pt;margin-top:14.95pt;width:499.4pt;height:33pt;z-index:251671552" coordorigin="1560,11709" coordsize="9988,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Fl2zhbgAAAACQEAAA8AAABkcnMv&#10;ZG93bnJldi54bWxMj8Fqg0AQhu+FvsMyhd6SVdtINa4hhLanUGhSKLlNdKISd1bcjZq37+bU3GaY&#10;j3++P1tNuhUD9bYxrCCcByCIC1M2XCn42X/M3kBYh1xia5gUXMnCKn98yDAtzcjfNOxcJXwI2xQV&#10;1M51qZS2qEmjnZuO2N9Optfo/NpXsuxx9OG6lVEQxFJjw/5DjR1tairOu4tW8DniuH4J34ft+bS5&#10;HvaLr99tSEo9P03rJQhHk/uH4abv1SH3Tkdz4dKKVsHsNYo9qiBKEhAeSBZxBOJ4GxKQeSbvG+R/&#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">
                <v:shape id="_x0000_s1038" type="#_x0000_t202" style="position:absolute;left:1560;top:11709;width:6105;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7251D505" w14:textId="77777777" w:rsidR="00A34B3E" w:rsidRPr="00D904A7" w:rsidRDefault="00A34B3E" w:rsidP="00372AE8">
                        <w:pPr>
                          <w:jc w:val="left"/>
                          <w:rPr>
                            <w:b/>
                            <w:sz w:val="32"/>
                            <w:szCs w:val="32"/>
                          </w:rPr>
                        </w:pPr>
                        <w:bookmarkStart w:id="10" w:name="_Toc51829392"/>
                        <w:r w:rsidRPr="00372AE8">
                          <w:rPr>
                            <w:rStyle w:val="Ttulo1Car"/>
                          </w:rPr>
                          <w:t>Esquema de Trabajo Independiente</w:t>
                        </w:r>
                        <w:bookmarkEnd w:id="10"/>
                        <w:r>
                          <w:rPr>
                            <w:b/>
                            <w:sz w:val="32"/>
                            <w:szCs w:val="32"/>
                          </w:rPr>
                          <w:t xml:space="preserve"> Específicas  </w:t>
                        </w:r>
                        <w:r w:rsidRPr="00B52CCE">
                          <w:rPr>
                            <w:b/>
                            <w:sz w:val="56"/>
                            <w:szCs w:val="56"/>
                          </w:rPr>
                          <w:t>A</w:t>
                        </w:r>
                        <w:r>
                          <w:rPr>
                            <w:b/>
                            <w:sz w:val="32"/>
                            <w:szCs w:val="32"/>
                          </w:rPr>
                          <w:t xml:space="preserve">prendizajes </w:t>
                        </w:r>
                      </w:p>
                    </w:txbxContent>
                  </v:textbox>
                </v:shape>
                <v:shape id="Imagen 6252" o:spid="_x0000_s1039" type="#_x0000_t75" style="position:absolute;left:7545;top:11853;width:400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">
                  <v:imagedata r:id="rId12" o:title="UPOLI_identidad" cropbottom="64420f" cropright="31396f"/>
                  <o:lock v:ext="edit" aspectratio="f"/>
                </v:shape>
              </v:group>
            </w:pict>
          </mc:Fallback>
        </mc:AlternateContent>
      </w:r>
    </w:p>
    <w:p w14:paraId="35219442" w14:textId="0EB32A7A" w:rsidR="00772E40" w:rsidRDefault="00772E40" w:rsidP="007E1A01">
      <w:pPr>
        <w:tabs>
          <w:tab w:val="left" w:pos="3075"/>
        </w:tabs>
        <w:spacing w:beforeLines="40" w:before="96" w:afterLines="20" w:after="48"/>
      </w:pPr>
    </w:p>
    <w:p w14:paraId="421FDA49" w14:textId="77777777" w:rsidR="00772E40" w:rsidRDefault="00772E40" w:rsidP="007E1A01">
      <w:pPr>
        <w:tabs>
          <w:tab w:val="left" w:pos="3075"/>
        </w:tabs>
        <w:spacing w:beforeLines="40" w:before="96" w:afterLines="20" w:after="48"/>
      </w:pP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4960"/>
        <w:gridCol w:w="981"/>
        <w:gridCol w:w="1404"/>
      </w:tblGrid>
      <w:tr w:rsidR="00A97C72" w:rsidRPr="007C3419" w14:paraId="6163DF2C" w14:textId="77777777" w:rsidTr="00853732">
        <w:tc>
          <w:tcPr>
            <w:tcW w:w="1020" w:type="dxa"/>
            <w:shd w:val="clear" w:color="auto" w:fill="C00000"/>
          </w:tcPr>
          <w:p w14:paraId="5B05EE6C" w14:textId="77777777" w:rsidR="00A97C72" w:rsidRPr="00853732" w:rsidRDefault="00A97C72" w:rsidP="006E77E1">
            <w:pPr>
              <w:spacing w:beforeLines="40" w:before="96" w:afterLines="20" w:after="48" w:line="240" w:lineRule="auto"/>
              <w:contextualSpacing/>
              <w:jc w:val="center"/>
              <w:rPr>
                <w:rFonts w:eastAsia="Calibri" w:cs="Tahoma"/>
                <w:b/>
                <w:color w:val="FFFFFF"/>
                <w:sz w:val="20"/>
                <w:szCs w:val="20"/>
                <w:lang w:eastAsia="es-NI"/>
              </w:rPr>
            </w:pPr>
            <w:r w:rsidRPr="00853732">
              <w:rPr>
                <w:rFonts w:eastAsia="Calibri" w:cs="Tahoma"/>
                <w:b/>
                <w:color w:val="FFFFFF"/>
                <w:sz w:val="20"/>
                <w:szCs w:val="20"/>
                <w:lang w:eastAsia="es-NI"/>
              </w:rPr>
              <w:t>Semana</w:t>
            </w:r>
          </w:p>
        </w:tc>
        <w:tc>
          <w:tcPr>
            <w:tcW w:w="4960" w:type="dxa"/>
            <w:shd w:val="clear" w:color="auto" w:fill="C00000"/>
          </w:tcPr>
          <w:p w14:paraId="0D987F27" w14:textId="77777777" w:rsidR="00A97C72" w:rsidRPr="00853732" w:rsidRDefault="00A97C72" w:rsidP="006E77E1">
            <w:pPr>
              <w:spacing w:beforeLines="40" w:before="96" w:afterLines="20" w:after="48" w:line="240" w:lineRule="auto"/>
              <w:contextualSpacing/>
              <w:jc w:val="center"/>
              <w:rPr>
                <w:rFonts w:eastAsia="Calibri" w:cs="Tahoma"/>
                <w:b/>
                <w:color w:val="FFFFFF"/>
                <w:sz w:val="20"/>
                <w:szCs w:val="20"/>
                <w:lang w:eastAsia="es-NI"/>
              </w:rPr>
            </w:pPr>
            <w:r w:rsidRPr="00853732">
              <w:rPr>
                <w:rFonts w:eastAsia="Calibri" w:cs="Tahoma"/>
                <w:b/>
                <w:color w:val="FFFFFF"/>
                <w:sz w:val="20"/>
                <w:szCs w:val="20"/>
                <w:lang w:eastAsia="es-NI"/>
              </w:rPr>
              <w:t>Actividades</w:t>
            </w:r>
          </w:p>
        </w:tc>
        <w:tc>
          <w:tcPr>
            <w:tcW w:w="981" w:type="dxa"/>
            <w:shd w:val="clear" w:color="auto" w:fill="C00000"/>
          </w:tcPr>
          <w:p w14:paraId="2E52AD72" w14:textId="77777777" w:rsidR="00A97C72" w:rsidRPr="00853732" w:rsidRDefault="00A97C72" w:rsidP="006E77E1">
            <w:pPr>
              <w:spacing w:beforeLines="40" w:before="96" w:afterLines="20" w:after="48" w:line="240" w:lineRule="auto"/>
              <w:contextualSpacing/>
              <w:jc w:val="center"/>
              <w:rPr>
                <w:rFonts w:eastAsia="Calibri" w:cs="Tahoma"/>
                <w:b/>
                <w:color w:val="FFFFFF"/>
                <w:sz w:val="20"/>
                <w:szCs w:val="20"/>
                <w:lang w:eastAsia="es-NI"/>
              </w:rPr>
            </w:pPr>
            <w:r w:rsidRPr="00853732">
              <w:rPr>
                <w:rFonts w:eastAsia="Calibri" w:cs="Tahoma"/>
                <w:b/>
                <w:color w:val="FFFFFF"/>
                <w:sz w:val="20"/>
                <w:szCs w:val="20"/>
                <w:lang w:eastAsia="es-NI"/>
              </w:rPr>
              <w:t>Inicio</w:t>
            </w:r>
          </w:p>
        </w:tc>
        <w:tc>
          <w:tcPr>
            <w:tcW w:w="1404" w:type="dxa"/>
            <w:shd w:val="clear" w:color="auto" w:fill="C00000"/>
          </w:tcPr>
          <w:p w14:paraId="34D4C3AF" w14:textId="77777777" w:rsidR="00A97C72" w:rsidRPr="00853732" w:rsidRDefault="00A97C72" w:rsidP="006E77E1">
            <w:pPr>
              <w:spacing w:beforeLines="40" w:before="96" w:afterLines="20" w:after="48" w:line="240" w:lineRule="auto"/>
              <w:contextualSpacing/>
              <w:jc w:val="center"/>
              <w:rPr>
                <w:rFonts w:eastAsia="Calibri" w:cs="Tahoma"/>
                <w:b/>
                <w:color w:val="FFFFFF"/>
                <w:sz w:val="20"/>
                <w:szCs w:val="20"/>
                <w:lang w:eastAsia="es-NI"/>
              </w:rPr>
            </w:pPr>
            <w:r w:rsidRPr="00853732">
              <w:rPr>
                <w:rFonts w:eastAsia="Calibri" w:cs="Tahoma"/>
                <w:b/>
                <w:color w:val="FFFFFF"/>
                <w:sz w:val="20"/>
                <w:szCs w:val="20"/>
                <w:lang w:eastAsia="es-NI"/>
              </w:rPr>
              <w:t>Finalización (Entrega)</w:t>
            </w:r>
          </w:p>
        </w:tc>
      </w:tr>
      <w:tr w:rsidR="00A97C72" w:rsidRPr="007C3419" w14:paraId="55A6361B" w14:textId="77777777" w:rsidTr="00853732">
        <w:tc>
          <w:tcPr>
            <w:tcW w:w="1020" w:type="dxa"/>
            <w:shd w:val="clear" w:color="auto" w:fill="EDEDED"/>
          </w:tcPr>
          <w:p w14:paraId="24AB26EE" w14:textId="1FBE9376" w:rsidR="00A97C72" w:rsidRPr="00853732" w:rsidRDefault="00F7593C" w:rsidP="006E77E1">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#0</w:t>
            </w:r>
            <w:r w:rsidR="00C43BC0">
              <w:rPr>
                <w:rFonts w:eastAsia="Calibri" w:cs="Tahoma"/>
                <w:sz w:val="20"/>
                <w:szCs w:val="20"/>
                <w:lang w:eastAsia="es-NI"/>
              </w:rPr>
              <w:t>9</w:t>
            </w:r>
          </w:p>
        </w:tc>
        <w:tc>
          <w:tcPr>
            <w:tcW w:w="4960" w:type="dxa"/>
            <w:shd w:val="clear" w:color="auto" w:fill="EDEDED"/>
          </w:tcPr>
          <w:p w14:paraId="55013753" w14:textId="788131F6" w:rsidR="00A97C72" w:rsidRPr="00853732" w:rsidRDefault="00C72F6B" w:rsidP="006E77E1">
            <w:pPr>
              <w:spacing w:beforeLines="40" w:before="96" w:afterLines="20" w:after="48" w:line="240" w:lineRule="auto"/>
              <w:contextualSpacing/>
              <w:jc w:val="left"/>
              <w:rPr>
                <w:rFonts w:eastAsia="Calibri" w:cs="Tahoma"/>
                <w:sz w:val="20"/>
                <w:szCs w:val="20"/>
                <w:lang w:eastAsia="es-NI"/>
              </w:rPr>
            </w:pPr>
            <w:hyperlink r:id="rId14" w:history="1">
              <w:r w:rsidR="00066917" w:rsidRPr="009C2CEE">
                <w:rPr>
                  <w:rStyle w:val="Hipervnculo"/>
                  <w:rFonts w:eastAsia="Calibri" w:cs="Tahoma"/>
                  <w:sz w:val="20"/>
                  <w:szCs w:val="20"/>
                  <w:lang w:eastAsia="es-NI"/>
                </w:rPr>
                <w:t xml:space="preserve">Foro Propuestas de situaciones </w:t>
              </w:r>
              <w:r w:rsidR="00B61206">
                <w:rPr>
                  <w:rStyle w:val="Hipervnculo"/>
                  <w:rFonts w:eastAsia="Calibri" w:cs="Tahoma"/>
                  <w:sz w:val="20"/>
                  <w:szCs w:val="20"/>
                  <w:lang w:eastAsia="es-NI"/>
                </w:rPr>
                <w:t>para</w:t>
              </w:r>
              <w:r w:rsidR="00066917" w:rsidRPr="009C2CEE">
                <w:rPr>
                  <w:rStyle w:val="Hipervnculo"/>
                  <w:rFonts w:eastAsia="Calibri" w:cs="Tahoma"/>
                  <w:sz w:val="20"/>
                  <w:szCs w:val="20"/>
                  <w:lang w:eastAsia="es-NI"/>
                </w:rPr>
                <w:t xml:space="preserve"> </w:t>
              </w:r>
              <w:r w:rsidR="00B61206">
                <w:rPr>
                  <w:rStyle w:val="Hipervnculo"/>
                  <w:rFonts w:eastAsia="Calibri" w:cs="Tahoma"/>
                  <w:sz w:val="20"/>
                  <w:szCs w:val="20"/>
                  <w:lang w:eastAsia="es-NI"/>
                </w:rPr>
                <w:t>aplicación de</w:t>
              </w:r>
              <w:r w:rsidR="00066917" w:rsidRPr="009C2CEE">
                <w:rPr>
                  <w:rStyle w:val="Hipervnculo"/>
                  <w:rFonts w:eastAsia="Calibri" w:cs="Tahoma"/>
                  <w:sz w:val="20"/>
                  <w:szCs w:val="20"/>
                  <w:lang w:eastAsia="es-NI"/>
                </w:rPr>
                <w:t xml:space="preserve"> colas</w:t>
              </w:r>
            </w:hyperlink>
          </w:p>
        </w:tc>
        <w:tc>
          <w:tcPr>
            <w:tcW w:w="981" w:type="dxa"/>
            <w:shd w:val="clear" w:color="auto" w:fill="EDEDED"/>
          </w:tcPr>
          <w:p w14:paraId="2AB45434" w14:textId="6C9728FA" w:rsidR="00A97C72" w:rsidRPr="00853732" w:rsidRDefault="00AE348D" w:rsidP="006E77E1">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2</w:t>
            </w:r>
            <w:r w:rsidR="008708A0">
              <w:rPr>
                <w:rFonts w:eastAsia="Calibri" w:cs="Tahoma"/>
                <w:bCs/>
                <w:sz w:val="20"/>
                <w:szCs w:val="20"/>
                <w:lang w:eastAsia="es-NI"/>
              </w:rPr>
              <w:t>8</w:t>
            </w:r>
            <w:r w:rsidR="00246AEA">
              <w:rPr>
                <w:rFonts w:eastAsia="Calibri" w:cs="Tahoma"/>
                <w:bCs/>
                <w:sz w:val="20"/>
                <w:szCs w:val="20"/>
                <w:lang w:eastAsia="es-NI"/>
              </w:rPr>
              <w:t>-Sep</w:t>
            </w:r>
          </w:p>
        </w:tc>
        <w:tc>
          <w:tcPr>
            <w:tcW w:w="1404" w:type="dxa"/>
            <w:shd w:val="clear" w:color="auto" w:fill="EDEDED"/>
          </w:tcPr>
          <w:p w14:paraId="630F1BB1" w14:textId="222BC4F1" w:rsidR="00A97C72" w:rsidRPr="00853732" w:rsidRDefault="00AE348D" w:rsidP="006E77E1">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0</w:t>
            </w:r>
            <w:r w:rsidR="003B6CD1">
              <w:rPr>
                <w:rFonts w:eastAsia="Calibri" w:cs="Tahoma"/>
                <w:bCs/>
                <w:sz w:val="20"/>
                <w:szCs w:val="20"/>
                <w:lang w:eastAsia="es-NI"/>
              </w:rPr>
              <w:t>2</w:t>
            </w:r>
            <w:r w:rsidR="00246AEA">
              <w:rPr>
                <w:rFonts w:eastAsia="Calibri" w:cs="Tahoma"/>
                <w:bCs/>
                <w:sz w:val="20"/>
                <w:szCs w:val="20"/>
                <w:lang w:eastAsia="es-NI"/>
              </w:rPr>
              <w:t>-</w:t>
            </w:r>
            <w:r w:rsidR="003B6CD1">
              <w:rPr>
                <w:rFonts w:eastAsia="Calibri" w:cs="Tahoma"/>
                <w:bCs/>
                <w:sz w:val="20"/>
                <w:szCs w:val="20"/>
                <w:lang w:eastAsia="es-NI"/>
              </w:rPr>
              <w:t>Oct</w:t>
            </w:r>
          </w:p>
        </w:tc>
      </w:tr>
      <w:tr w:rsidR="00DD5E42" w:rsidRPr="007C3419" w14:paraId="3D77DE07" w14:textId="77777777" w:rsidTr="00853732">
        <w:tc>
          <w:tcPr>
            <w:tcW w:w="1020" w:type="dxa"/>
            <w:shd w:val="clear" w:color="auto" w:fill="EDEDED"/>
          </w:tcPr>
          <w:p w14:paraId="654B8472" w14:textId="0887D7BF" w:rsidR="00DD5E42" w:rsidRPr="00853732" w:rsidRDefault="00EB7450" w:rsidP="006E77E1">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w:t>
            </w:r>
            <w:r w:rsidR="00C43BC0">
              <w:rPr>
                <w:rFonts w:eastAsia="Calibri" w:cs="Tahoma"/>
                <w:sz w:val="20"/>
                <w:szCs w:val="20"/>
                <w:lang w:eastAsia="es-NI"/>
              </w:rPr>
              <w:t>10</w:t>
            </w:r>
          </w:p>
        </w:tc>
        <w:bookmarkStart w:id="11" w:name="_Hlk52293978"/>
        <w:tc>
          <w:tcPr>
            <w:tcW w:w="4960" w:type="dxa"/>
            <w:shd w:val="clear" w:color="auto" w:fill="EDEDED"/>
          </w:tcPr>
          <w:p w14:paraId="1D24ECEC" w14:textId="526D45FE" w:rsidR="00DD5E42" w:rsidRPr="00853732" w:rsidRDefault="00AD68F9" w:rsidP="006E77E1">
            <w:pPr>
              <w:spacing w:beforeLines="40" w:before="96" w:afterLines="20" w:after="48" w:line="240" w:lineRule="auto"/>
              <w:contextualSpacing/>
              <w:jc w:val="left"/>
              <w:rPr>
                <w:rFonts w:eastAsia="Calibri" w:cs="Tahoma"/>
                <w:sz w:val="20"/>
                <w:szCs w:val="20"/>
                <w:lang w:eastAsia="es-NI"/>
              </w:rPr>
            </w:pPr>
            <w:r>
              <w:fldChar w:fldCharType="begin"/>
            </w:r>
            <w:r>
              <w:instrText xml:space="preserve"> HYPERLINK "https://eva.upoli.edu.ni/mod/forum/view.php?id=185546" </w:instrText>
            </w:r>
            <w:r>
              <w:fldChar w:fldCharType="separate"/>
            </w:r>
            <w:r w:rsidR="00C43BC0" w:rsidRPr="007D2A36">
              <w:rPr>
                <w:rStyle w:val="Hipervnculo"/>
                <w:rFonts w:eastAsia="Calibri" w:cs="Tahoma"/>
                <w:sz w:val="20"/>
                <w:szCs w:val="20"/>
                <w:lang w:eastAsia="es-NI"/>
              </w:rPr>
              <w:t>Foro Resolución de ejercicios - Cadenas de Markov</w:t>
            </w:r>
            <w:r>
              <w:rPr>
                <w:rStyle w:val="Hipervnculo"/>
                <w:rFonts w:eastAsia="Calibri" w:cs="Tahoma"/>
                <w:sz w:val="20"/>
                <w:szCs w:val="20"/>
                <w:lang w:eastAsia="es-NI"/>
              </w:rPr>
              <w:fldChar w:fldCharType="end"/>
            </w:r>
            <w:bookmarkEnd w:id="11"/>
          </w:p>
        </w:tc>
        <w:tc>
          <w:tcPr>
            <w:tcW w:w="981" w:type="dxa"/>
            <w:shd w:val="clear" w:color="auto" w:fill="EDEDED"/>
          </w:tcPr>
          <w:p w14:paraId="2CA1D59B" w14:textId="6BCF4A98" w:rsidR="00DD5E42" w:rsidRDefault="00720FD5" w:rsidP="006E77E1">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0</w:t>
            </w:r>
            <w:r w:rsidR="00332A17">
              <w:rPr>
                <w:rFonts w:eastAsia="Calibri" w:cs="Tahoma"/>
                <w:bCs/>
                <w:sz w:val="20"/>
                <w:szCs w:val="20"/>
                <w:lang w:eastAsia="es-NI"/>
              </w:rPr>
              <w:t>5</w:t>
            </w:r>
            <w:r w:rsidR="00EB7450">
              <w:rPr>
                <w:rFonts w:eastAsia="Calibri" w:cs="Tahoma"/>
                <w:bCs/>
                <w:sz w:val="20"/>
                <w:szCs w:val="20"/>
                <w:lang w:eastAsia="es-NI"/>
              </w:rPr>
              <w:t>-</w:t>
            </w:r>
            <w:r>
              <w:rPr>
                <w:rFonts w:eastAsia="Calibri" w:cs="Tahoma"/>
                <w:bCs/>
                <w:sz w:val="20"/>
                <w:szCs w:val="20"/>
                <w:lang w:eastAsia="es-NI"/>
              </w:rPr>
              <w:t>O</w:t>
            </w:r>
            <w:r w:rsidR="008708A0">
              <w:rPr>
                <w:rFonts w:eastAsia="Calibri" w:cs="Tahoma"/>
                <w:bCs/>
                <w:sz w:val="20"/>
                <w:szCs w:val="20"/>
                <w:lang w:eastAsia="es-NI"/>
              </w:rPr>
              <w:t>ct</w:t>
            </w:r>
          </w:p>
        </w:tc>
        <w:tc>
          <w:tcPr>
            <w:tcW w:w="1404" w:type="dxa"/>
            <w:shd w:val="clear" w:color="auto" w:fill="EDEDED"/>
          </w:tcPr>
          <w:p w14:paraId="578C53CE" w14:textId="2B824BFC" w:rsidR="00DD5E42" w:rsidRDefault="008708A0" w:rsidP="006E77E1">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0</w:t>
            </w:r>
            <w:r w:rsidR="00332A17">
              <w:rPr>
                <w:rFonts w:eastAsia="Calibri" w:cs="Tahoma"/>
                <w:bCs/>
                <w:sz w:val="20"/>
                <w:szCs w:val="20"/>
                <w:lang w:eastAsia="es-NI"/>
              </w:rPr>
              <w:t>7</w:t>
            </w:r>
            <w:r>
              <w:rPr>
                <w:rFonts w:eastAsia="Calibri" w:cs="Tahoma"/>
                <w:bCs/>
                <w:sz w:val="20"/>
                <w:szCs w:val="20"/>
                <w:lang w:eastAsia="es-NI"/>
              </w:rPr>
              <w:t>-Oct</w:t>
            </w:r>
          </w:p>
        </w:tc>
      </w:tr>
      <w:tr w:rsidR="00C378BF" w:rsidRPr="007C3419" w14:paraId="16797F6E" w14:textId="77777777" w:rsidTr="00853732">
        <w:tc>
          <w:tcPr>
            <w:tcW w:w="1020" w:type="dxa"/>
            <w:shd w:val="clear" w:color="auto" w:fill="EDEDED"/>
          </w:tcPr>
          <w:p w14:paraId="090B40EE" w14:textId="700375F1" w:rsidR="00C378BF" w:rsidRPr="00853732" w:rsidRDefault="0035340C" w:rsidP="006E77E1">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w:t>
            </w:r>
            <w:r>
              <w:rPr>
                <w:rFonts w:eastAsia="Calibri" w:cs="Tahoma"/>
                <w:sz w:val="20"/>
                <w:szCs w:val="20"/>
                <w:lang w:eastAsia="es-NI"/>
              </w:rPr>
              <w:t>10</w:t>
            </w:r>
          </w:p>
        </w:tc>
        <w:bookmarkStart w:id="12" w:name="_Hlk52294505"/>
        <w:tc>
          <w:tcPr>
            <w:tcW w:w="4960" w:type="dxa"/>
            <w:shd w:val="clear" w:color="auto" w:fill="EDEDED"/>
          </w:tcPr>
          <w:p w14:paraId="0FC6916D" w14:textId="3F82BB01" w:rsidR="00C378BF" w:rsidRPr="00DD5E42" w:rsidRDefault="00AD68F9" w:rsidP="006E77E1">
            <w:pPr>
              <w:spacing w:beforeLines="40" w:before="96" w:afterLines="20" w:after="48" w:line="240" w:lineRule="auto"/>
              <w:contextualSpacing/>
              <w:jc w:val="left"/>
              <w:rPr>
                <w:rFonts w:eastAsia="Calibri" w:cs="Tahoma"/>
                <w:sz w:val="20"/>
                <w:szCs w:val="20"/>
                <w:lang w:eastAsia="es-NI"/>
              </w:rPr>
            </w:pPr>
            <w:r>
              <w:fldChar w:fldCharType="begin"/>
            </w:r>
            <w:r>
              <w:instrText xml:space="preserve"> HYPERLINK "https://eva.upoli.edu.ni/mod/assign/view.php?id=185557" </w:instrText>
            </w:r>
            <w:r>
              <w:fldChar w:fldCharType="separate"/>
            </w:r>
            <w:r w:rsidR="00C43BC0" w:rsidRPr="007D2A36">
              <w:rPr>
                <w:rStyle w:val="Hipervnculo"/>
                <w:rFonts w:eastAsia="Calibri" w:cs="Tahoma"/>
                <w:sz w:val="20"/>
                <w:szCs w:val="20"/>
                <w:lang w:eastAsia="es-NI"/>
              </w:rPr>
              <w:t>Entregable #04: Ejercicios Cadenas de Markov</w:t>
            </w:r>
            <w:r>
              <w:rPr>
                <w:rStyle w:val="Hipervnculo"/>
                <w:rFonts w:eastAsia="Calibri" w:cs="Tahoma"/>
                <w:sz w:val="20"/>
                <w:szCs w:val="20"/>
                <w:lang w:eastAsia="es-NI"/>
              </w:rPr>
              <w:fldChar w:fldCharType="end"/>
            </w:r>
            <w:bookmarkEnd w:id="12"/>
          </w:p>
        </w:tc>
        <w:tc>
          <w:tcPr>
            <w:tcW w:w="981" w:type="dxa"/>
            <w:shd w:val="clear" w:color="auto" w:fill="EDEDED"/>
          </w:tcPr>
          <w:p w14:paraId="4FC5C775" w14:textId="4FAF312E" w:rsidR="00C378BF" w:rsidRDefault="008708A0" w:rsidP="006E77E1">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0</w:t>
            </w:r>
            <w:r w:rsidR="00332A17">
              <w:rPr>
                <w:rFonts w:eastAsia="Calibri" w:cs="Tahoma"/>
                <w:bCs/>
                <w:sz w:val="20"/>
                <w:szCs w:val="20"/>
                <w:lang w:eastAsia="es-NI"/>
              </w:rPr>
              <w:t>8</w:t>
            </w:r>
            <w:r>
              <w:rPr>
                <w:rFonts w:eastAsia="Calibri" w:cs="Tahoma"/>
                <w:bCs/>
                <w:sz w:val="20"/>
                <w:szCs w:val="20"/>
                <w:lang w:eastAsia="es-NI"/>
              </w:rPr>
              <w:t>-Oct</w:t>
            </w:r>
          </w:p>
        </w:tc>
        <w:tc>
          <w:tcPr>
            <w:tcW w:w="1404" w:type="dxa"/>
            <w:shd w:val="clear" w:color="auto" w:fill="EDEDED"/>
          </w:tcPr>
          <w:p w14:paraId="7181AA91" w14:textId="55EED563" w:rsidR="00C378BF" w:rsidRDefault="008708A0" w:rsidP="006E77E1">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1</w:t>
            </w:r>
            <w:r w:rsidR="00332A17">
              <w:rPr>
                <w:rFonts w:eastAsia="Calibri" w:cs="Tahoma"/>
                <w:bCs/>
                <w:sz w:val="20"/>
                <w:szCs w:val="20"/>
                <w:lang w:eastAsia="es-NI"/>
              </w:rPr>
              <w:t>2</w:t>
            </w:r>
            <w:r>
              <w:rPr>
                <w:rFonts w:eastAsia="Calibri" w:cs="Tahoma"/>
                <w:bCs/>
                <w:sz w:val="20"/>
                <w:szCs w:val="20"/>
                <w:lang w:eastAsia="es-NI"/>
              </w:rPr>
              <w:t>-Oct</w:t>
            </w:r>
          </w:p>
        </w:tc>
      </w:tr>
      <w:tr w:rsidR="003F5614" w:rsidRPr="007C3419" w14:paraId="0EEF3942" w14:textId="77777777" w:rsidTr="00853732">
        <w:tc>
          <w:tcPr>
            <w:tcW w:w="1020" w:type="dxa"/>
            <w:shd w:val="clear" w:color="auto" w:fill="EDEDED"/>
          </w:tcPr>
          <w:p w14:paraId="4E8E0AB4" w14:textId="39FD2292" w:rsidR="003F5614" w:rsidRPr="00853732" w:rsidRDefault="0035340C" w:rsidP="006E77E1">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w:t>
            </w:r>
            <w:r>
              <w:rPr>
                <w:rFonts w:eastAsia="Calibri" w:cs="Tahoma"/>
                <w:sz w:val="20"/>
                <w:szCs w:val="20"/>
                <w:lang w:eastAsia="es-NI"/>
              </w:rPr>
              <w:t>11</w:t>
            </w:r>
          </w:p>
        </w:tc>
        <w:bookmarkStart w:id="13" w:name="_Hlk52297991"/>
        <w:tc>
          <w:tcPr>
            <w:tcW w:w="4960" w:type="dxa"/>
            <w:shd w:val="clear" w:color="auto" w:fill="EDEDED"/>
          </w:tcPr>
          <w:p w14:paraId="3A3D67BE" w14:textId="73B7FA22" w:rsidR="003F5614" w:rsidRPr="00853732" w:rsidRDefault="00AD68F9" w:rsidP="006E77E1">
            <w:pPr>
              <w:spacing w:beforeLines="40" w:before="96" w:afterLines="20" w:after="48" w:line="240" w:lineRule="auto"/>
              <w:contextualSpacing/>
              <w:jc w:val="left"/>
              <w:rPr>
                <w:rFonts w:eastAsia="Calibri" w:cs="Tahoma"/>
                <w:sz w:val="20"/>
                <w:szCs w:val="20"/>
                <w:lang w:eastAsia="es-NI"/>
              </w:rPr>
            </w:pPr>
            <w:r>
              <w:fldChar w:fldCharType="begin"/>
            </w:r>
            <w:r>
              <w:instrText xml:space="preserve"> HYPERLINK "https://eva.upoli.edu.ni/mod/forum/view.php?id=185551" </w:instrText>
            </w:r>
            <w:r>
              <w:fldChar w:fldCharType="separate"/>
            </w:r>
            <w:r w:rsidR="00C43BC0" w:rsidRPr="007D2A36">
              <w:rPr>
                <w:rStyle w:val="Hipervnculo"/>
                <w:rFonts w:eastAsia="Calibri" w:cs="Tahoma"/>
                <w:sz w:val="20"/>
                <w:szCs w:val="20"/>
                <w:lang w:eastAsia="es-NI"/>
              </w:rPr>
              <w:t>Foro Resolución de ejercicios - Predicciones de estados para futuros lejanos</w:t>
            </w:r>
            <w:r>
              <w:rPr>
                <w:rStyle w:val="Hipervnculo"/>
                <w:rFonts w:eastAsia="Calibri" w:cs="Tahoma"/>
                <w:sz w:val="20"/>
                <w:szCs w:val="20"/>
                <w:lang w:eastAsia="es-NI"/>
              </w:rPr>
              <w:fldChar w:fldCharType="end"/>
            </w:r>
            <w:bookmarkEnd w:id="13"/>
          </w:p>
        </w:tc>
        <w:tc>
          <w:tcPr>
            <w:tcW w:w="981" w:type="dxa"/>
            <w:shd w:val="clear" w:color="auto" w:fill="EDEDED"/>
          </w:tcPr>
          <w:p w14:paraId="60C1C162" w14:textId="2F45759D" w:rsidR="003F5614" w:rsidRPr="00853732" w:rsidRDefault="00B319B0" w:rsidP="006E77E1">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13</w:t>
            </w:r>
            <w:r w:rsidR="008708A0">
              <w:rPr>
                <w:rFonts w:eastAsia="Calibri" w:cs="Tahoma"/>
                <w:bCs/>
                <w:sz w:val="20"/>
                <w:szCs w:val="20"/>
                <w:lang w:eastAsia="es-NI"/>
              </w:rPr>
              <w:t>-Oct</w:t>
            </w:r>
          </w:p>
        </w:tc>
        <w:tc>
          <w:tcPr>
            <w:tcW w:w="1404" w:type="dxa"/>
            <w:shd w:val="clear" w:color="auto" w:fill="EDEDED"/>
          </w:tcPr>
          <w:p w14:paraId="0424B2E2" w14:textId="59428FD6" w:rsidR="003F5614" w:rsidRPr="00853732" w:rsidRDefault="00DD724D" w:rsidP="006E77E1">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14</w:t>
            </w:r>
            <w:r w:rsidR="008708A0">
              <w:rPr>
                <w:rFonts w:eastAsia="Calibri" w:cs="Tahoma"/>
                <w:bCs/>
                <w:sz w:val="20"/>
                <w:szCs w:val="20"/>
                <w:lang w:eastAsia="es-NI"/>
              </w:rPr>
              <w:t>-Oct</w:t>
            </w:r>
          </w:p>
        </w:tc>
      </w:tr>
      <w:tr w:rsidR="003F5614" w:rsidRPr="007C3419" w14:paraId="2ECCB2EC" w14:textId="77777777" w:rsidTr="00853732">
        <w:tc>
          <w:tcPr>
            <w:tcW w:w="1020" w:type="dxa"/>
            <w:shd w:val="clear" w:color="auto" w:fill="EDEDED"/>
          </w:tcPr>
          <w:p w14:paraId="0A745273" w14:textId="1421FD03" w:rsidR="003F5614" w:rsidRPr="00853732" w:rsidRDefault="0035340C" w:rsidP="006E77E1">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w:t>
            </w:r>
            <w:r>
              <w:rPr>
                <w:rFonts w:eastAsia="Calibri" w:cs="Tahoma"/>
                <w:sz w:val="20"/>
                <w:szCs w:val="20"/>
                <w:lang w:eastAsia="es-NI"/>
              </w:rPr>
              <w:t>11</w:t>
            </w:r>
          </w:p>
        </w:tc>
        <w:tc>
          <w:tcPr>
            <w:tcW w:w="4960" w:type="dxa"/>
            <w:shd w:val="clear" w:color="auto" w:fill="EDEDED"/>
          </w:tcPr>
          <w:p w14:paraId="2B8BC578" w14:textId="04EFA076" w:rsidR="003F5614" w:rsidRPr="00853732" w:rsidRDefault="00C72F6B" w:rsidP="006E77E1">
            <w:pPr>
              <w:spacing w:beforeLines="40" w:before="96" w:afterLines="20" w:after="48" w:line="240" w:lineRule="auto"/>
              <w:contextualSpacing/>
              <w:jc w:val="left"/>
              <w:rPr>
                <w:rFonts w:eastAsia="Calibri" w:cs="Tahoma"/>
                <w:sz w:val="20"/>
                <w:szCs w:val="20"/>
                <w:lang w:eastAsia="es-NI"/>
              </w:rPr>
            </w:pPr>
            <w:hyperlink r:id="rId15" w:history="1">
              <w:r w:rsidR="0035340C" w:rsidRPr="00BB7EF2">
                <w:rPr>
                  <w:rStyle w:val="Hipervnculo"/>
                  <w:rFonts w:eastAsia="Calibri" w:cs="Tahoma"/>
                  <w:sz w:val="20"/>
                  <w:szCs w:val="20"/>
                  <w:lang w:eastAsia="es-NI"/>
                </w:rPr>
                <w:t>Entregable #05: Ejercicios Predicciones de estados para futuros lejanos</w:t>
              </w:r>
            </w:hyperlink>
          </w:p>
        </w:tc>
        <w:tc>
          <w:tcPr>
            <w:tcW w:w="981" w:type="dxa"/>
            <w:shd w:val="clear" w:color="auto" w:fill="EDEDED"/>
          </w:tcPr>
          <w:p w14:paraId="2C234F35" w14:textId="2D1FB9E8" w:rsidR="003F5614" w:rsidRPr="00853732" w:rsidRDefault="00D840BA" w:rsidP="006E77E1">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15</w:t>
            </w:r>
            <w:r w:rsidR="008708A0">
              <w:rPr>
                <w:rFonts w:eastAsia="Calibri" w:cs="Tahoma"/>
                <w:bCs/>
                <w:sz w:val="20"/>
                <w:szCs w:val="20"/>
                <w:lang w:eastAsia="es-NI"/>
              </w:rPr>
              <w:t>-Oct</w:t>
            </w:r>
          </w:p>
        </w:tc>
        <w:tc>
          <w:tcPr>
            <w:tcW w:w="1404" w:type="dxa"/>
            <w:shd w:val="clear" w:color="auto" w:fill="EDEDED"/>
          </w:tcPr>
          <w:p w14:paraId="61A26A16" w14:textId="69FC4436" w:rsidR="003F5614" w:rsidRPr="00853732" w:rsidRDefault="00D840BA" w:rsidP="006E77E1">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19</w:t>
            </w:r>
            <w:r w:rsidR="008708A0">
              <w:rPr>
                <w:rFonts w:eastAsia="Calibri" w:cs="Tahoma"/>
                <w:bCs/>
                <w:sz w:val="20"/>
                <w:szCs w:val="20"/>
                <w:lang w:eastAsia="es-NI"/>
              </w:rPr>
              <w:t>-Oct</w:t>
            </w:r>
          </w:p>
        </w:tc>
      </w:tr>
      <w:tr w:rsidR="00867EB4" w:rsidRPr="007C3419" w14:paraId="0C439277" w14:textId="77777777" w:rsidTr="00853732">
        <w:tc>
          <w:tcPr>
            <w:tcW w:w="1020" w:type="dxa"/>
            <w:shd w:val="clear" w:color="auto" w:fill="EDEDED"/>
          </w:tcPr>
          <w:p w14:paraId="0631DF3E" w14:textId="71048761" w:rsidR="00867EB4" w:rsidRPr="00853732" w:rsidRDefault="00867EB4" w:rsidP="006E77E1">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w:t>
            </w:r>
            <w:r>
              <w:rPr>
                <w:rFonts w:eastAsia="Calibri" w:cs="Tahoma"/>
                <w:sz w:val="20"/>
                <w:szCs w:val="20"/>
                <w:lang w:eastAsia="es-NI"/>
              </w:rPr>
              <w:t>11</w:t>
            </w:r>
          </w:p>
        </w:tc>
        <w:tc>
          <w:tcPr>
            <w:tcW w:w="4960" w:type="dxa"/>
            <w:shd w:val="clear" w:color="auto" w:fill="EDEDED"/>
          </w:tcPr>
          <w:p w14:paraId="424E0D83" w14:textId="46E35DA8" w:rsidR="00867EB4" w:rsidRDefault="00C72F6B" w:rsidP="006E77E1">
            <w:pPr>
              <w:spacing w:beforeLines="40" w:before="96" w:afterLines="20" w:after="48" w:line="240" w:lineRule="auto"/>
              <w:contextualSpacing/>
              <w:jc w:val="left"/>
            </w:pPr>
            <w:hyperlink r:id="rId16" w:history="1">
              <w:r w:rsidR="001C4908" w:rsidRPr="001961F0">
                <w:rPr>
                  <w:rStyle w:val="Hipervnculo"/>
                  <w:sz w:val="20"/>
                  <w:szCs w:val="18"/>
                </w:rPr>
                <w:t>Ronda de juegos #0</w:t>
              </w:r>
              <w:r w:rsidR="001961F0" w:rsidRPr="001961F0">
                <w:rPr>
                  <w:rStyle w:val="Hipervnculo"/>
                  <w:sz w:val="20"/>
                  <w:szCs w:val="18"/>
                </w:rPr>
                <w:t>3</w:t>
              </w:r>
              <w:r w:rsidR="001C4908" w:rsidRPr="001961F0">
                <w:rPr>
                  <w:rStyle w:val="Hipervnculo"/>
                  <w:sz w:val="20"/>
                  <w:szCs w:val="18"/>
                </w:rPr>
                <w:t xml:space="preserve">: Modelo de </w:t>
              </w:r>
              <w:r w:rsidR="001961F0" w:rsidRPr="001961F0">
                <w:rPr>
                  <w:rStyle w:val="Hipervnculo"/>
                  <w:sz w:val="20"/>
                  <w:szCs w:val="18"/>
                </w:rPr>
                <w:t>colas</w:t>
              </w:r>
            </w:hyperlink>
          </w:p>
        </w:tc>
        <w:tc>
          <w:tcPr>
            <w:tcW w:w="981" w:type="dxa"/>
            <w:shd w:val="clear" w:color="auto" w:fill="EDEDED"/>
          </w:tcPr>
          <w:p w14:paraId="47693913" w14:textId="24F8CAAB" w:rsidR="00867EB4" w:rsidRDefault="00867EB4" w:rsidP="006E77E1">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15-Oct</w:t>
            </w:r>
          </w:p>
        </w:tc>
        <w:tc>
          <w:tcPr>
            <w:tcW w:w="1404" w:type="dxa"/>
            <w:shd w:val="clear" w:color="auto" w:fill="EDEDED"/>
          </w:tcPr>
          <w:p w14:paraId="2ABF699E" w14:textId="7783C9F9" w:rsidR="00867EB4" w:rsidRDefault="00867EB4" w:rsidP="006E77E1">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19-Oct</w:t>
            </w:r>
          </w:p>
        </w:tc>
      </w:tr>
    </w:tbl>
    <w:p w14:paraId="5ADD5AC4" w14:textId="77777777" w:rsidR="00410D34" w:rsidRDefault="00410D34" w:rsidP="006E77E1">
      <w:pPr>
        <w:tabs>
          <w:tab w:val="left" w:pos="3075"/>
        </w:tabs>
        <w:spacing w:beforeLines="40" w:before="96" w:afterLines="20" w:after="48" w:line="240" w:lineRule="auto"/>
        <w:contextualSpacing/>
      </w:pPr>
    </w:p>
    <w:p w14:paraId="28076BF0" w14:textId="77777777" w:rsidR="00410D34" w:rsidRDefault="00410D34" w:rsidP="006E77E1">
      <w:pPr>
        <w:tabs>
          <w:tab w:val="left" w:pos="3075"/>
        </w:tabs>
        <w:spacing w:beforeLines="40" w:before="96" w:afterLines="20" w:after="48" w:line="240" w:lineRule="auto"/>
        <w:contextualSpacing/>
      </w:pPr>
    </w:p>
    <w:p w14:paraId="724F4B83" w14:textId="467A26E5" w:rsidR="00410D34" w:rsidRDefault="00410D34" w:rsidP="006E77E1">
      <w:pPr>
        <w:tabs>
          <w:tab w:val="left" w:pos="3075"/>
        </w:tabs>
        <w:spacing w:beforeLines="40" w:before="96" w:afterLines="20" w:after="48" w:line="240" w:lineRule="auto"/>
        <w:contextualSpacing/>
      </w:pPr>
    </w:p>
    <w:p w14:paraId="0D02A3B4" w14:textId="77777777" w:rsidR="00410D34" w:rsidRDefault="00410D34" w:rsidP="007E1A01">
      <w:pPr>
        <w:tabs>
          <w:tab w:val="left" w:pos="3075"/>
        </w:tabs>
        <w:spacing w:beforeLines="40" w:before="96" w:afterLines="20" w:after="48"/>
      </w:pPr>
    </w:p>
    <w:p w14:paraId="246897BA" w14:textId="77777777" w:rsidR="00410D34" w:rsidRDefault="00410D34" w:rsidP="007E1A01">
      <w:pPr>
        <w:tabs>
          <w:tab w:val="left" w:pos="3075"/>
        </w:tabs>
        <w:spacing w:beforeLines="40" w:before="96" w:afterLines="20" w:after="48"/>
      </w:pPr>
    </w:p>
    <w:p w14:paraId="7DF8D4E8" w14:textId="2EFC57CE" w:rsidR="00772E40" w:rsidRDefault="00772E40" w:rsidP="007E1A01">
      <w:pPr>
        <w:tabs>
          <w:tab w:val="left" w:pos="3075"/>
        </w:tabs>
        <w:spacing w:beforeLines="40" w:before="96" w:afterLines="20" w:after="48"/>
      </w:pPr>
    </w:p>
    <w:p w14:paraId="4E0CCBEE" w14:textId="21C14464" w:rsidR="00772E40" w:rsidRDefault="00410D34" w:rsidP="007E1A01">
      <w:pPr>
        <w:tabs>
          <w:tab w:val="left" w:pos="3075"/>
        </w:tabs>
        <w:spacing w:beforeLines="40" w:before="96" w:afterLines="20" w:after="48"/>
      </w:pPr>
      <w:r>
        <w:rPr>
          <w:noProof/>
        </w:rPr>
        <mc:AlternateContent>
          <mc:Choice Requires="wpg">
            <w:drawing>
              <wp:anchor distT="0" distB="0" distL="114300" distR="114300" simplePos="0" relativeHeight="251672576" behindDoc="0" locked="0" layoutInCell="1" allowOverlap="1" wp14:anchorId="0E68D72E" wp14:editId="1C38A42F">
                <wp:simplePos x="0" y="0"/>
                <wp:positionH relativeFrom="column">
                  <wp:posOffset>-318135</wp:posOffset>
                </wp:positionH>
                <wp:positionV relativeFrom="paragraph">
                  <wp:posOffset>-209934</wp:posOffset>
                </wp:positionV>
                <wp:extent cx="6285230" cy="405765"/>
                <wp:effectExtent l="0" t="0" r="1270" b="0"/>
                <wp:wrapNone/>
                <wp:docPr id="49" name="Grupo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5230" cy="405765"/>
                          <a:chOff x="1412" y="6687"/>
                          <a:chExt cx="9898" cy="639"/>
                        </a:xfrm>
                      </wpg:grpSpPr>
                      <wps:wsp>
                        <wps:cNvPr id="50" name="Cuadro de texto 2"/>
                        <wps:cNvSpPr txBox="1">
                          <a:spLocks noChangeArrowheads="1"/>
                        </wps:cNvSpPr>
                        <wps:spPr bwMode="auto">
                          <a:xfrm>
                            <a:off x="1412" y="6687"/>
                            <a:ext cx="4785" cy="6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ED93D" w14:textId="77777777" w:rsidR="00A34B3E" w:rsidRPr="00D904A7" w:rsidRDefault="00A34B3E" w:rsidP="001D0B87">
                              <w:pPr>
                                <w:jc w:val="left"/>
                                <w:rPr>
                                  <w:b/>
                                  <w:sz w:val="32"/>
                                  <w:szCs w:val="32"/>
                                </w:rPr>
                              </w:pPr>
                              <w:bookmarkStart w:id="14" w:name="_Toc51829393"/>
                              <w:r w:rsidRPr="001D0B87">
                                <w:rPr>
                                  <w:rStyle w:val="Ttulo1Car"/>
                                </w:rPr>
                                <w:t>Actividades de Aprendizaje</w:t>
                              </w:r>
                              <w:bookmarkEnd w:id="14"/>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pic:pic xmlns:pic="http://schemas.openxmlformats.org/drawingml/2006/picture">
                        <pic:nvPicPr>
                          <pic:cNvPr id="51"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6017" y="6885"/>
                            <a:ext cx="529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E68D72E" id="Grupo 49" o:spid="_x0000_s1040" style="position:absolute;left:0;text-align:left;margin-left:-25.05pt;margin-top:-16.55pt;width:494.9pt;height:31.95pt;z-index:251672576" coordorigin="1412,6687" coordsize="9898,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">
                <v:shape id="_x0000_s1041" type="#_x0000_t202" style="position:absolute;left:1412;top:6687;width:4785;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D3ED93D" w14:textId="77777777" w:rsidR="00A34B3E" w:rsidRPr="00D904A7" w:rsidRDefault="00A34B3E" w:rsidP="001D0B87">
                        <w:pPr>
                          <w:jc w:val="left"/>
                          <w:rPr>
                            <w:b/>
                            <w:sz w:val="32"/>
                            <w:szCs w:val="32"/>
                          </w:rPr>
                        </w:pPr>
                        <w:bookmarkStart w:id="15" w:name="_Toc51829393"/>
                        <w:r w:rsidRPr="001D0B87">
                          <w:rPr>
                            <w:rStyle w:val="Ttulo1Car"/>
                          </w:rPr>
                          <w:t>Actividades de Aprendizaje</w:t>
                        </w:r>
                        <w:bookmarkEnd w:id="15"/>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shape id="Imagen 6252" o:spid="_x0000_s1042" type="#_x0000_t75" style="position:absolute;left:6017;top:6885;width:529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">
                  <v:imagedata r:id="rId12" o:title="UPOLI_identidad" cropbottom="64420f" cropright="31396f"/>
                  <o:lock v:ext="edit" aspectratio="f"/>
                </v:shape>
              </v:group>
            </w:pict>
          </mc:Fallback>
        </mc:AlternateContent>
      </w:r>
    </w:p>
    <w:p w14:paraId="1F20E31C" w14:textId="245837F2" w:rsidR="00772E40" w:rsidRDefault="0006741F" w:rsidP="007E1A01">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75648" behindDoc="0" locked="0" layoutInCell="1" allowOverlap="1" wp14:anchorId="74A98085" wp14:editId="3BF5840E">
                <wp:simplePos x="0" y="0"/>
                <wp:positionH relativeFrom="column">
                  <wp:posOffset>-57150</wp:posOffset>
                </wp:positionH>
                <wp:positionV relativeFrom="paragraph">
                  <wp:posOffset>336550</wp:posOffset>
                </wp:positionV>
                <wp:extent cx="5838825" cy="371475"/>
                <wp:effectExtent l="0" t="0" r="9525" b="9525"/>
                <wp:wrapNone/>
                <wp:docPr id="16" name="Rectángulo 16"/>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A1A5E7" w14:textId="33C42C8F" w:rsidR="00A34B3E" w:rsidRPr="00774846" w:rsidRDefault="00B61206" w:rsidP="00EF5D81">
                            <w:pPr>
                              <w:jc w:val="center"/>
                              <w:rPr>
                                <w:b/>
                                <w:bCs/>
                                <w:sz w:val="28"/>
                                <w:szCs w:val="24"/>
                              </w:rPr>
                            </w:pPr>
                            <w:bookmarkStart w:id="16" w:name="_Hlk52293898"/>
                            <w:bookmarkStart w:id="17" w:name="_Hlk52293899"/>
                            <w:r w:rsidRPr="00B61206">
                              <w:rPr>
                                <w:b/>
                                <w:bCs/>
                                <w:sz w:val="28"/>
                                <w:szCs w:val="24"/>
                              </w:rPr>
                              <w:t>Foro Propuestas de situaciones para aplicación de colas</w:t>
                            </w:r>
                            <w:bookmarkEnd w:id="16"/>
                            <w:bookmarkEnd w:id="1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A98085" id="Rectángulo 16" o:spid="_x0000_s1043" style="position:absolute;left:0;text-align:left;margin-left:-4.5pt;margin-top:26.5pt;width:459.75pt;height:29.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" fillcolor="red" stroked="f" strokeweight="1pt">
                <v:textbox>
                  <w:txbxContent>
                    <w:p w14:paraId="7BA1A5E7" w14:textId="33C42C8F" w:rsidR="00A34B3E" w:rsidRPr="00774846" w:rsidRDefault="00B61206" w:rsidP="00EF5D81">
                      <w:pPr>
                        <w:jc w:val="center"/>
                        <w:rPr>
                          <w:b/>
                          <w:bCs/>
                          <w:sz w:val="28"/>
                          <w:szCs w:val="24"/>
                        </w:rPr>
                      </w:pPr>
                      <w:bookmarkStart w:id="18" w:name="_Hlk52293898"/>
                      <w:bookmarkStart w:id="19" w:name="_Hlk52293899"/>
                      <w:r w:rsidRPr="00B61206">
                        <w:rPr>
                          <w:b/>
                          <w:bCs/>
                          <w:sz w:val="28"/>
                          <w:szCs w:val="24"/>
                        </w:rPr>
                        <w:t>Foro Propuestas de situaciones para aplicación de colas</w:t>
                      </w:r>
                      <w:bookmarkEnd w:id="18"/>
                      <w:bookmarkEnd w:id="19"/>
                    </w:p>
                  </w:txbxContent>
                </v:textbox>
              </v:rect>
            </w:pict>
          </mc:Fallback>
        </mc:AlternateContent>
      </w:r>
    </w:p>
    <w:p w14:paraId="4BB57D04" w14:textId="111316A3" w:rsidR="00772E40" w:rsidRDefault="00772E40" w:rsidP="007E1A01">
      <w:pPr>
        <w:tabs>
          <w:tab w:val="left" w:pos="3075"/>
        </w:tabs>
        <w:spacing w:beforeLines="40" w:before="96" w:afterLines="20" w:after="48"/>
      </w:pPr>
    </w:p>
    <w:p w14:paraId="0C89E61C" w14:textId="77777777" w:rsidR="00772E40" w:rsidRDefault="00772E40" w:rsidP="007E1A01">
      <w:pPr>
        <w:tabs>
          <w:tab w:val="left" w:pos="3075"/>
        </w:tabs>
        <w:spacing w:beforeLines="40" w:before="96" w:afterLines="20" w:after="48"/>
      </w:pPr>
    </w:p>
    <w:p w14:paraId="1037A3DE" w14:textId="77777777" w:rsidR="00817E1E" w:rsidRDefault="00817E1E" w:rsidP="007E1A01">
      <w:pPr>
        <w:tabs>
          <w:tab w:val="left" w:pos="3075"/>
        </w:tabs>
        <w:spacing w:beforeLines="40" w:before="96" w:afterLines="20" w:after="48"/>
      </w:pPr>
      <w:r>
        <w:t>Este foro es un espacio de aprendizaje cooperativo en el que los(as) estudiantes podrán resolver ejercicios que no tienen un puntaje asociado y socializar sus resultados. El foro tiene el propósito de fomentar un debate respetuoso entre los interlocutores, seguir fortaleciendo sus relaciones y contribuir a su crecimiento profesional.</w:t>
      </w:r>
    </w:p>
    <w:p w14:paraId="41963066" w14:textId="77777777" w:rsidR="00817E1E" w:rsidRDefault="00817E1E" w:rsidP="007E1A01">
      <w:pPr>
        <w:tabs>
          <w:tab w:val="left" w:pos="3075"/>
        </w:tabs>
        <w:spacing w:beforeLines="40" w:before="96" w:afterLines="20" w:after="48"/>
      </w:pPr>
    </w:p>
    <w:p w14:paraId="39CB8E19" w14:textId="77777777" w:rsidR="00817E1E" w:rsidRPr="009140F6" w:rsidRDefault="00817E1E" w:rsidP="007E1A01">
      <w:pPr>
        <w:tabs>
          <w:tab w:val="left" w:pos="3075"/>
        </w:tabs>
        <w:spacing w:beforeLines="40" w:before="96" w:afterLines="20" w:after="48"/>
        <w:rPr>
          <w:b/>
          <w:bCs/>
          <w:u w:val="single"/>
        </w:rPr>
      </w:pPr>
      <w:r w:rsidRPr="009140F6">
        <w:rPr>
          <w:b/>
          <w:bCs/>
          <w:u w:val="single"/>
        </w:rPr>
        <w:t>Recursos</w:t>
      </w:r>
    </w:p>
    <w:p w14:paraId="51173524" w14:textId="77777777" w:rsidR="00817E1E" w:rsidRDefault="00817E1E" w:rsidP="007E1A01">
      <w:pPr>
        <w:tabs>
          <w:tab w:val="left" w:pos="3075"/>
        </w:tabs>
        <w:spacing w:beforeLines="40" w:before="96" w:afterLines="20" w:after="48"/>
      </w:pPr>
    </w:p>
    <w:p w14:paraId="025E7AAD" w14:textId="432571C1" w:rsidR="00817E1E" w:rsidRDefault="00817E1E" w:rsidP="007E1A01">
      <w:pPr>
        <w:tabs>
          <w:tab w:val="left" w:pos="3075"/>
        </w:tabs>
        <w:spacing w:beforeLines="40" w:before="96" w:afterLines="20" w:after="48"/>
      </w:pPr>
      <w:r w:rsidRPr="009140F6">
        <w:rPr>
          <w:b/>
          <w:bCs/>
        </w:rPr>
        <w:t>Primero</w:t>
      </w:r>
      <w:r>
        <w:t xml:space="preserve">, </w:t>
      </w:r>
      <w:r w:rsidR="00474227">
        <w:t xml:space="preserve">participe de la videoconferencia </w:t>
      </w:r>
      <w:r w:rsidR="00F9445A">
        <w:t xml:space="preserve">y realice sus preguntas ante las dudas de lo que ahí se explican, el foro servirá para </w:t>
      </w:r>
      <w:r w:rsidR="00070F1A">
        <w:t>reforzar los conocimientos al ponerlos en práctica estimulando su imaginación al identificar los problemas a su alrededor y solucionar problemas nuevos que se le plantean</w:t>
      </w:r>
      <w:r>
        <w:t>.</w:t>
      </w:r>
    </w:p>
    <w:p w14:paraId="7D94F518" w14:textId="77777777" w:rsidR="00817E1E" w:rsidRDefault="00817E1E" w:rsidP="007E1A01">
      <w:pPr>
        <w:tabs>
          <w:tab w:val="left" w:pos="3075"/>
        </w:tabs>
        <w:spacing w:beforeLines="40" w:before="96" w:afterLines="20" w:after="48"/>
      </w:pPr>
      <w:r>
        <w:rPr>
          <w:noProof/>
        </w:rPr>
        <w:drawing>
          <wp:anchor distT="0" distB="0" distL="114300" distR="114300" simplePos="0" relativeHeight="251685888" behindDoc="1" locked="0" layoutInCell="1" allowOverlap="1" wp14:anchorId="06D20F7D" wp14:editId="43A8E45C">
            <wp:simplePos x="0" y="0"/>
            <wp:positionH relativeFrom="column">
              <wp:posOffset>64875</wp:posOffset>
            </wp:positionH>
            <wp:positionV relativeFrom="paragraph">
              <wp:posOffset>144920</wp:posOffset>
            </wp:positionV>
            <wp:extent cx="1287780" cy="351155"/>
            <wp:effectExtent l="0" t="0" r="7620" b="0"/>
            <wp:wrapTight wrapText="bothSides">
              <wp:wrapPolygon edited="0">
                <wp:start x="959" y="0"/>
                <wp:lineTo x="0" y="3515"/>
                <wp:lineTo x="0" y="14061"/>
                <wp:lineTo x="320" y="18749"/>
                <wp:lineTo x="959" y="19920"/>
                <wp:lineTo x="2556" y="19920"/>
                <wp:lineTo x="21408" y="17577"/>
                <wp:lineTo x="21408" y="3515"/>
                <wp:lineTo x="5432" y="0"/>
                <wp:lineTo x="959"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7">
                      <a:extLst>
                        <a:ext uri="{28A0092B-C50C-407E-A947-70E740481C1C}">
                          <a14:useLocalDpi xmlns:a14="http://schemas.microsoft.com/office/drawing/2010/main" val="0"/>
                        </a:ext>
                      </a:extLst>
                    </a:blip>
                    <a:stretch>
                      <a:fillRect/>
                    </a:stretch>
                  </pic:blipFill>
                  <pic:spPr>
                    <a:xfrm>
                      <a:off x="0" y="0"/>
                      <a:ext cx="1287780" cy="351155"/>
                    </a:xfrm>
                    <a:prstGeom prst="rect">
                      <a:avLst/>
                    </a:prstGeom>
                  </pic:spPr>
                </pic:pic>
              </a:graphicData>
            </a:graphic>
            <wp14:sizeRelH relativeFrom="page">
              <wp14:pctWidth>0</wp14:pctWidth>
            </wp14:sizeRelH>
            <wp14:sizeRelV relativeFrom="page">
              <wp14:pctHeight>0</wp14:pctHeight>
            </wp14:sizeRelV>
          </wp:anchor>
        </w:drawing>
      </w:r>
    </w:p>
    <w:p w14:paraId="568B870A" w14:textId="6BC83983" w:rsidR="00817E1E" w:rsidRDefault="00AF7F16" w:rsidP="007E1A01">
      <w:pPr>
        <w:tabs>
          <w:tab w:val="left" w:pos="3075"/>
        </w:tabs>
        <w:spacing w:beforeLines="40" w:before="96" w:afterLines="20" w:after="48"/>
      </w:pPr>
      <w:r>
        <w:rPr>
          <w:rFonts w:eastAsia="Calibri" w:cs="Tahoma"/>
          <w:noProof/>
          <w:szCs w:val="24"/>
          <w:lang w:eastAsia="es-NI"/>
        </w:rPr>
        <w:drawing>
          <wp:anchor distT="0" distB="0" distL="114300" distR="114300" simplePos="0" relativeHeight="251686912" behindDoc="1" locked="0" layoutInCell="1" allowOverlap="1" wp14:anchorId="414D6EDF" wp14:editId="22F59916">
            <wp:simplePos x="0" y="0"/>
            <wp:positionH relativeFrom="column">
              <wp:posOffset>475615</wp:posOffset>
            </wp:positionH>
            <wp:positionV relativeFrom="paragraph">
              <wp:posOffset>276860</wp:posOffset>
            </wp:positionV>
            <wp:extent cx="231140" cy="260985"/>
            <wp:effectExtent l="0" t="0" r="0" b="5715"/>
            <wp:wrapTight wrapText="bothSides">
              <wp:wrapPolygon edited="0">
                <wp:start x="0" y="0"/>
                <wp:lineTo x="0" y="20496"/>
                <wp:lineTo x="19582" y="20496"/>
                <wp:lineTo x="19582"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BDAF54" w14:textId="6ADCA4B1" w:rsidR="00AF7F16" w:rsidRDefault="00C72F6B" w:rsidP="007E1A01">
      <w:pPr>
        <w:tabs>
          <w:tab w:val="left" w:pos="3075"/>
        </w:tabs>
        <w:spacing w:beforeLines="40" w:before="96" w:afterLines="20" w:after="48"/>
      </w:pPr>
      <w:hyperlink r:id="rId19" w:history="1">
        <w:r w:rsidR="00474227" w:rsidRPr="00070F1A">
          <w:rPr>
            <w:rStyle w:val="Hipervnculo"/>
          </w:rPr>
          <w:t>Sexta videoconferencia Conceptos asociados a colas</w:t>
        </w:r>
      </w:hyperlink>
    </w:p>
    <w:p w14:paraId="0FB5B3B4" w14:textId="77777777" w:rsidR="00474227" w:rsidRDefault="00474227" w:rsidP="007E1A01">
      <w:pPr>
        <w:tabs>
          <w:tab w:val="left" w:pos="3075"/>
        </w:tabs>
        <w:spacing w:beforeLines="40" w:before="96" w:afterLines="20" w:after="48"/>
      </w:pPr>
    </w:p>
    <w:p w14:paraId="03FDA68D" w14:textId="49824F87" w:rsidR="00817E1E" w:rsidRDefault="00817E1E" w:rsidP="007E1A01">
      <w:pPr>
        <w:tabs>
          <w:tab w:val="left" w:pos="3075"/>
        </w:tabs>
        <w:spacing w:beforeLines="40" w:before="96" w:afterLines="20" w:after="48"/>
        <w:rPr>
          <w:b/>
          <w:bCs/>
        </w:rPr>
      </w:pPr>
      <w:r w:rsidRPr="00AE3262">
        <w:rPr>
          <w:b/>
          <w:bCs/>
        </w:rPr>
        <w:t xml:space="preserve">Indicaciones – </w:t>
      </w:r>
      <w:r w:rsidR="00CF4E95" w:rsidRPr="00CF4E95">
        <w:rPr>
          <w:b/>
          <w:bCs/>
        </w:rPr>
        <w:t>Foro Propuestas de situaciones para aplicación de colas</w:t>
      </w:r>
    </w:p>
    <w:p w14:paraId="736DB7FF" w14:textId="77777777" w:rsidR="0006741F" w:rsidRDefault="0006741F" w:rsidP="007E1A01">
      <w:pPr>
        <w:spacing w:beforeLines="40" w:before="96" w:afterLines="20" w:after="48"/>
        <w:rPr>
          <w:rFonts w:eastAsia="Times New Roman" w:cs="Tahoma"/>
          <w:color w:val="000000"/>
          <w:szCs w:val="24"/>
          <w:lang w:eastAsia="es-NI"/>
        </w:rPr>
      </w:pPr>
    </w:p>
    <w:p w14:paraId="16CD1C12" w14:textId="5338B163" w:rsidR="00945F4F" w:rsidRDefault="00945F4F" w:rsidP="007E1A01">
      <w:pPr>
        <w:spacing w:beforeLines="40" w:before="96" w:afterLines="20" w:after="48"/>
        <w:rPr>
          <w:rFonts w:eastAsia="Times New Roman" w:cs="Tahoma"/>
          <w:color w:val="000000"/>
          <w:szCs w:val="24"/>
          <w:lang w:eastAsia="es-NI"/>
        </w:rPr>
      </w:pPr>
      <w:r w:rsidRPr="00945F4F">
        <w:rPr>
          <w:rFonts w:eastAsia="Times New Roman" w:cs="Tahoma"/>
          <w:color w:val="000000"/>
          <w:szCs w:val="24"/>
          <w:lang w:eastAsia="es-NI"/>
        </w:rPr>
        <w:t>Con esta actividad se busca reforzar los conocimientos adquiridos a través del ejercicio intelectual del diseño y resolución de escenarios.</w:t>
      </w:r>
    </w:p>
    <w:p w14:paraId="40FA17A1" w14:textId="77777777" w:rsidR="0006741F" w:rsidRPr="00945F4F" w:rsidRDefault="0006741F" w:rsidP="007E1A01">
      <w:pPr>
        <w:spacing w:beforeLines="40" w:before="96" w:afterLines="20" w:after="48"/>
        <w:rPr>
          <w:rFonts w:ascii="Verdana" w:eastAsia="Times New Roman" w:hAnsi="Verdana" w:cs="Times New Roman"/>
          <w:color w:val="000000"/>
          <w:sz w:val="15"/>
          <w:szCs w:val="15"/>
          <w:lang w:eastAsia="es-NI"/>
        </w:rPr>
      </w:pPr>
    </w:p>
    <w:p w14:paraId="55BA8E1E" w14:textId="78209503" w:rsidR="00945F4F" w:rsidRDefault="00945F4F" w:rsidP="007E1A01">
      <w:pPr>
        <w:spacing w:beforeLines="40" w:before="96" w:afterLines="20" w:after="48"/>
        <w:rPr>
          <w:rFonts w:eastAsia="Times New Roman" w:cs="Tahoma"/>
          <w:color w:val="000000"/>
          <w:szCs w:val="24"/>
          <w:u w:val="single"/>
          <w:lang w:eastAsia="es-NI"/>
        </w:rPr>
      </w:pPr>
      <w:r w:rsidRPr="00945F4F">
        <w:rPr>
          <w:rFonts w:eastAsia="Times New Roman" w:cs="Tahoma"/>
          <w:color w:val="000000"/>
          <w:szCs w:val="24"/>
          <w:u w:val="single"/>
          <w:lang w:eastAsia="es-NI"/>
        </w:rPr>
        <w:lastRenderedPageBreak/>
        <w:t>Actividades</w:t>
      </w:r>
    </w:p>
    <w:p w14:paraId="08B74415" w14:textId="77777777" w:rsidR="00EC5441" w:rsidRPr="00EC5441" w:rsidRDefault="00EC5441" w:rsidP="007E1A01">
      <w:pPr>
        <w:pStyle w:val="Prrafodelista"/>
        <w:numPr>
          <w:ilvl w:val="0"/>
          <w:numId w:val="23"/>
        </w:numPr>
        <w:spacing w:beforeLines="40" w:before="96" w:afterLines="20" w:after="48"/>
        <w:contextualSpacing w:val="0"/>
        <w:rPr>
          <w:rFonts w:eastAsia="Times New Roman" w:cs="Tahoma"/>
          <w:color w:val="000000"/>
          <w:szCs w:val="24"/>
          <w:lang w:eastAsia="es-NI"/>
        </w:rPr>
      </w:pPr>
      <w:r w:rsidRPr="00EC5441">
        <w:rPr>
          <w:rFonts w:eastAsia="Times New Roman" w:cs="Tahoma"/>
          <w:color w:val="000000"/>
          <w:szCs w:val="24"/>
          <w:lang w:eastAsia="es-NI"/>
        </w:rPr>
        <w:t>Participe en la videoconferencia o vea atentamente la grabación hecha</w:t>
      </w:r>
    </w:p>
    <w:p w14:paraId="79BB94D2" w14:textId="77777777" w:rsidR="00EC5441" w:rsidRPr="00EC5441" w:rsidRDefault="00EC5441" w:rsidP="007E1A01">
      <w:pPr>
        <w:pStyle w:val="Prrafodelista"/>
        <w:numPr>
          <w:ilvl w:val="0"/>
          <w:numId w:val="23"/>
        </w:numPr>
        <w:spacing w:beforeLines="40" w:before="96" w:afterLines="20" w:after="48"/>
        <w:contextualSpacing w:val="0"/>
        <w:rPr>
          <w:rFonts w:eastAsia="Times New Roman" w:cs="Tahoma"/>
          <w:color w:val="000000"/>
          <w:szCs w:val="24"/>
          <w:lang w:eastAsia="es-NI"/>
        </w:rPr>
      </w:pPr>
      <w:r w:rsidRPr="00EC5441">
        <w:rPr>
          <w:rFonts w:eastAsia="Times New Roman" w:cs="Tahoma"/>
          <w:color w:val="000000"/>
          <w:szCs w:val="24"/>
          <w:lang w:eastAsia="es-NI"/>
        </w:rPr>
        <w:t>Busque negocios en la localidad que tengan problemas administrando sus colas (puede ser una cola de atención como en un cine, proveedores, distribución etc)</w:t>
      </w:r>
    </w:p>
    <w:p w14:paraId="2C492929" w14:textId="77777777" w:rsidR="00EC5441" w:rsidRPr="00EC5441" w:rsidRDefault="00EC5441" w:rsidP="007E1A01">
      <w:pPr>
        <w:pStyle w:val="Prrafodelista"/>
        <w:numPr>
          <w:ilvl w:val="0"/>
          <w:numId w:val="23"/>
        </w:numPr>
        <w:spacing w:beforeLines="40" w:before="96" w:afterLines="20" w:after="48"/>
        <w:contextualSpacing w:val="0"/>
        <w:rPr>
          <w:rFonts w:eastAsia="Times New Roman" w:cs="Tahoma"/>
          <w:color w:val="000000"/>
          <w:szCs w:val="24"/>
          <w:lang w:eastAsia="es-NI"/>
        </w:rPr>
      </w:pPr>
      <w:r w:rsidRPr="00EC5441">
        <w:rPr>
          <w:rFonts w:eastAsia="Times New Roman" w:cs="Tahoma"/>
          <w:color w:val="000000"/>
          <w:szCs w:val="24"/>
          <w:lang w:eastAsia="es-NI"/>
        </w:rPr>
        <w:t>Realice una descripción detallada de la situación y los problemas que hay con las colas, especifique datos como los tiempos de espera, atención etc</w:t>
      </w:r>
    </w:p>
    <w:p w14:paraId="0DBCE0E4" w14:textId="77777777" w:rsidR="00EC5441" w:rsidRPr="00EC5441" w:rsidRDefault="00EC5441" w:rsidP="007E1A01">
      <w:pPr>
        <w:pStyle w:val="Prrafodelista"/>
        <w:numPr>
          <w:ilvl w:val="0"/>
          <w:numId w:val="23"/>
        </w:numPr>
        <w:spacing w:beforeLines="40" w:before="96" w:afterLines="20" w:after="48"/>
        <w:contextualSpacing w:val="0"/>
        <w:rPr>
          <w:rFonts w:eastAsia="Times New Roman" w:cs="Tahoma"/>
          <w:color w:val="000000"/>
          <w:szCs w:val="24"/>
          <w:lang w:eastAsia="es-NI"/>
        </w:rPr>
      </w:pPr>
      <w:r w:rsidRPr="00EC5441">
        <w:rPr>
          <w:rFonts w:eastAsia="Times New Roman" w:cs="Tahoma"/>
          <w:color w:val="000000"/>
          <w:szCs w:val="24"/>
          <w:lang w:eastAsia="es-NI"/>
        </w:rPr>
        <w:t>Individualmente agregue un tema al foro haciendo uso del botón agregar tema, en el apartado tema coloque el nombre del negocio de su localidad al que hace referencia, y en el apartado descripción escriba el problema desarrollado en el segundo punto de esta sección y envíe al foro</w:t>
      </w:r>
    </w:p>
    <w:p w14:paraId="71A47DB2" w14:textId="778D83DB" w:rsidR="00EC5441" w:rsidRDefault="00EC5441" w:rsidP="007E1A01">
      <w:pPr>
        <w:pStyle w:val="Prrafodelista"/>
        <w:numPr>
          <w:ilvl w:val="0"/>
          <w:numId w:val="23"/>
        </w:numPr>
        <w:spacing w:beforeLines="40" w:before="96" w:afterLines="20" w:after="48"/>
        <w:contextualSpacing w:val="0"/>
        <w:rPr>
          <w:rFonts w:eastAsia="Times New Roman" w:cs="Tahoma"/>
          <w:color w:val="000000"/>
          <w:szCs w:val="24"/>
          <w:lang w:eastAsia="es-NI"/>
        </w:rPr>
      </w:pPr>
      <w:r w:rsidRPr="00EC5441">
        <w:rPr>
          <w:rFonts w:eastAsia="Times New Roman" w:cs="Tahoma"/>
          <w:color w:val="000000"/>
          <w:szCs w:val="24"/>
          <w:lang w:eastAsia="es-NI"/>
        </w:rPr>
        <w:t>Seleccione un tema de uno de sus compañeros(a), comente proponiendo una solución al problema planteado.</w:t>
      </w:r>
    </w:p>
    <w:p w14:paraId="0B0865C4" w14:textId="77777777" w:rsidR="008851EA" w:rsidRPr="008851EA" w:rsidRDefault="008851EA" w:rsidP="008851EA">
      <w:pPr>
        <w:spacing w:beforeLines="40" w:before="96" w:afterLines="20" w:after="48"/>
        <w:rPr>
          <w:rFonts w:eastAsia="Times New Roman" w:cs="Tahoma"/>
          <w:color w:val="000000"/>
          <w:szCs w:val="24"/>
          <w:lang w:eastAsia="es-NI"/>
        </w:rPr>
      </w:pPr>
    </w:p>
    <w:p w14:paraId="5CCF21ED" w14:textId="77777777" w:rsidR="003B5002" w:rsidRDefault="003B5002" w:rsidP="007E1A01">
      <w:pPr>
        <w:tabs>
          <w:tab w:val="left" w:pos="3075"/>
        </w:tabs>
        <w:spacing w:beforeLines="40" w:before="96" w:afterLines="20" w:after="48"/>
      </w:pPr>
      <w:r>
        <w:rPr>
          <w:noProof/>
        </w:rPr>
        <w:drawing>
          <wp:anchor distT="0" distB="0" distL="114300" distR="114300" simplePos="0" relativeHeight="251688960" behindDoc="1" locked="0" layoutInCell="1" allowOverlap="1" wp14:anchorId="6EDC19F1" wp14:editId="0CDC3155">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11556C53" w14:textId="77777777" w:rsidR="003B5002" w:rsidRDefault="003B5002" w:rsidP="007E1A01">
      <w:pPr>
        <w:tabs>
          <w:tab w:val="left" w:pos="3075"/>
        </w:tabs>
        <w:spacing w:beforeLines="40" w:before="96" w:afterLines="20" w:after="48"/>
      </w:pPr>
      <w:r>
        <w:rPr>
          <w:noProof/>
        </w:rPr>
        <w:drawing>
          <wp:anchor distT="0" distB="0" distL="114300" distR="114300" simplePos="0" relativeHeight="251689984" behindDoc="1" locked="0" layoutInCell="1" allowOverlap="1" wp14:anchorId="765D4A3D" wp14:editId="73F6077C">
            <wp:simplePos x="0" y="0"/>
            <wp:positionH relativeFrom="column">
              <wp:posOffset>366395</wp:posOffset>
            </wp:positionH>
            <wp:positionV relativeFrom="paragraph">
              <wp:posOffset>269240</wp:posOffset>
            </wp:positionV>
            <wp:extent cx="300355" cy="277495"/>
            <wp:effectExtent l="0" t="0" r="4445" b="8255"/>
            <wp:wrapTight wrapText="bothSides">
              <wp:wrapPolygon edited="0">
                <wp:start x="0" y="0"/>
                <wp:lineTo x="0" y="20760"/>
                <wp:lineTo x="20550" y="20760"/>
                <wp:lineTo x="20550"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00355"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1B2613" w14:textId="1F82E127" w:rsidR="00F56C50" w:rsidRDefault="00C72F6B" w:rsidP="007E1A01">
      <w:pPr>
        <w:tabs>
          <w:tab w:val="left" w:pos="3075"/>
        </w:tabs>
        <w:spacing w:beforeLines="40" w:before="96" w:afterLines="20" w:after="48"/>
      </w:pPr>
      <w:hyperlink r:id="rId22" w:history="1">
        <w:r w:rsidR="00F56C50" w:rsidRPr="00F56C50">
          <w:rPr>
            <w:rStyle w:val="Hipervnculo"/>
          </w:rPr>
          <w:t>Foro Propuestas de situaciones para aplicación de colas</w:t>
        </w:r>
      </w:hyperlink>
    </w:p>
    <w:p w14:paraId="7F0F036F" w14:textId="749F7FC2" w:rsidR="00F56C50" w:rsidRDefault="003D472E" w:rsidP="007E1A01">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740160" behindDoc="0" locked="0" layoutInCell="1" allowOverlap="1" wp14:anchorId="3956A9DF" wp14:editId="17271AA9">
                <wp:simplePos x="0" y="0"/>
                <wp:positionH relativeFrom="column">
                  <wp:posOffset>-59635</wp:posOffset>
                </wp:positionH>
                <wp:positionV relativeFrom="paragraph">
                  <wp:posOffset>250383</wp:posOffset>
                </wp:positionV>
                <wp:extent cx="5838825" cy="371475"/>
                <wp:effectExtent l="0" t="0" r="9525" b="9525"/>
                <wp:wrapNone/>
                <wp:docPr id="40" name="Rectángulo 40"/>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8E2366" w14:textId="04CCB667" w:rsidR="00CF4E95" w:rsidRPr="00774846" w:rsidRDefault="00CF4E95" w:rsidP="00CF4E95">
                            <w:pPr>
                              <w:jc w:val="center"/>
                              <w:rPr>
                                <w:b/>
                                <w:bCs/>
                                <w:sz w:val="28"/>
                                <w:szCs w:val="24"/>
                              </w:rPr>
                            </w:pPr>
                            <w:r w:rsidRPr="00CF4E95">
                              <w:rPr>
                                <w:b/>
                                <w:bCs/>
                                <w:sz w:val="28"/>
                                <w:szCs w:val="24"/>
                              </w:rPr>
                              <w:t>Foro Resolución de ejercicios - Cadenas de Markov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56A9DF" id="Rectángulo 40" o:spid="_x0000_s1044" style="position:absolute;left:0;text-align:left;margin-left:-4.7pt;margin-top:19.7pt;width:459.75pt;height:29.2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" fillcolor="red" stroked="f" strokeweight="1pt">
                <v:textbox>
                  <w:txbxContent>
                    <w:p w14:paraId="3D8E2366" w14:textId="04CCB667" w:rsidR="00CF4E95" w:rsidRPr="00774846" w:rsidRDefault="00CF4E95" w:rsidP="00CF4E95">
                      <w:pPr>
                        <w:jc w:val="center"/>
                        <w:rPr>
                          <w:b/>
                          <w:bCs/>
                          <w:sz w:val="28"/>
                          <w:szCs w:val="24"/>
                        </w:rPr>
                      </w:pPr>
                      <w:r w:rsidRPr="00CF4E95">
                        <w:rPr>
                          <w:b/>
                          <w:bCs/>
                          <w:sz w:val="28"/>
                          <w:szCs w:val="24"/>
                        </w:rPr>
                        <w:t>Foro Resolución de ejercicios - Cadenas de Markov</w:t>
                      </w:r>
                    </w:p>
                  </w:txbxContent>
                </v:textbox>
              </v:rect>
            </w:pict>
          </mc:Fallback>
        </mc:AlternateContent>
      </w:r>
    </w:p>
    <w:p w14:paraId="07CD19DB" w14:textId="4AFB9767" w:rsidR="008B1C9C" w:rsidRDefault="008B1C9C" w:rsidP="007E1A01">
      <w:pPr>
        <w:tabs>
          <w:tab w:val="left" w:pos="3075"/>
        </w:tabs>
        <w:spacing w:beforeLines="40" w:before="96" w:afterLines="20" w:after="48"/>
      </w:pPr>
    </w:p>
    <w:p w14:paraId="0345B378" w14:textId="04DB858F" w:rsidR="00CF4E95" w:rsidRDefault="00CF4E95" w:rsidP="007E1A01">
      <w:pPr>
        <w:tabs>
          <w:tab w:val="left" w:pos="3075"/>
        </w:tabs>
        <w:spacing w:beforeLines="40" w:before="96" w:afterLines="20" w:after="48"/>
      </w:pPr>
    </w:p>
    <w:p w14:paraId="18FE0BF9" w14:textId="77777777" w:rsidR="00CF4E95" w:rsidRDefault="00CF4E95" w:rsidP="007E1A01">
      <w:pPr>
        <w:tabs>
          <w:tab w:val="left" w:pos="3075"/>
        </w:tabs>
        <w:spacing w:beforeLines="40" w:before="96" w:afterLines="20" w:after="48"/>
      </w:pPr>
      <w:r>
        <w:t>Este foro es un espacio de aprendizaje cooperativo en el que los(as) estudiantes podrán resolver ejercicios que no tienen un puntaje asociado y socializar sus resultados. El foro tiene el propósito de fomentar un debate respetuoso entre los interlocutores, seguir fortaleciendo sus relaciones y contribuir a su crecimiento profesional.</w:t>
      </w:r>
    </w:p>
    <w:p w14:paraId="651E0734" w14:textId="56CFC2FA" w:rsidR="00CF4E95" w:rsidRDefault="00CF4E95" w:rsidP="007E1A01">
      <w:pPr>
        <w:tabs>
          <w:tab w:val="left" w:pos="3075"/>
        </w:tabs>
        <w:spacing w:beforeLines="40" w:before="96" w:afterLines="20" w:after="48"/>
      </w:pPr>
    </w:p>
    <w:p w14:paraId="7B77D838" w14:textId="77777777" w:rsidR="0006741F" w:rsidRDefault="0006741F" w:rsidP="007E1A01">
      <w:pPr>
        <w:tabs>
          <w:tab w:val="left" w:pos="3075"/>
        </w:tabs>
        <w:spacing w:beforeLines="40" w:before="96" w:afterLines="20" w:after="48"/>
      </w:pPr>
    </w:p>
    <w:p w14:paraId="4C073520" w14:textId="77777777" w:rsidR="00CF4E95" w:rsidRPr="009140F6" w:rsidRDefault="00CF4E95" w:rsidP="007E1A01">
      <w:pPr>
        <w:tabs>
          <w:tab w:val="left" w:pos="3075"/>
        </w:tabs>
        <w:spacing w:beforeLines="40" w:before="96" w:afterLines="20" w:after="48"/>
        <w:rPr>
          <w:b/>
          <w:bCs/>
          <w:u w:val="single"/>
        </w:rPr>
      </w:pPr>
      <w:r w:rsidRPr="009140F6">
        <w:rPr>
          <w:b/>
          <w:bCs/>
          <w:u w:val="single"/>
        </w:rPr>
        <w:t>Recursos</w:t>
      </w:r>
    </w:p>
    <w:p w14:paraId="4B8DE14B" w14:textId="77777777" w:rsidR="00CF4E95" w:rsidRDefault="00CF4E95" w:rsidP="007E1A01">
      <w:pPr>
        <w:tabs>
          <w:tab w:val="left" w:pos="3075"/>
        </w:tabs>
        <w:spacing w:beforeLines="40" w:before="96" w:afterLines="20" w:after="48"/>
      </w:pPr>
    </w:p>
    <w:p w14:paraId="1D08DDD4" w14:textId="77777777" w:rsidR="00CF4E95" w:rsidRDefault="00CF4E95" w:rsidP="007E1A01">
      <w:pPr>
        <w:tabs>
          <w:tab w:val="left" w:pos="3075"/>
        </w:tabs>
        <w:spacing w:beforeLines="40" w:before="96" w:afterLines="20" w:after="48"/>
      </w:pPr>
      <w:r w:rsidRPr="009140F6">
        <w:rPr>
          <w:b/>
          <w:bCs/>
        </w:rPr>
        <w:t>Primero</w:t>
      </w:r>
      <w:r>
        <w:t>, participe de la videoconferencia o vea la grabación de la misma pues, contienen ejemplos prácticos de los problemas que se disponen a resolver en esta sección.</w:t>
      </w:r>
    </w:p>
    <w:p w14:paraId="7832D0D9" w14:textId="77777777" w:rsidR="00CF4E95" w:rsidRDefault="00CF4E95" w:rsidP="007E1A01">
      <w:pPr>
        <w:tabs>
          <w:tab w:val="left" w:pos="3075"/>
        </w:tabs>
        <w:spacing w:beforeLines="40" w:before="96" w:afterLines="20" w:after="48"/>
      </w:pPr>
      <w:r>
        <w:rPr>
          <w:noProof/>
        </w:rPr>
        <w:drawing>
          <wp:anchor distT="0" distB="0" distL="114300" distR="114300" simplePos="0" relativeHeight="251741184" behindDoc="1" locked="0" layoutInCell="1" allowOverlap="1" wp14:anchorId="6EC46ECC" wp14:editId="00DB7DFA">
            <wp:simplePos x="0" y="0"/>
            <wp:positionH relativeFrom="column">
              <wp:posOffset>64875</wp:posOffset>
            </wp:positionH>
            <wp:positionV relativeFrom="paragraph">
              <wp:posOffset>144920</wp:posOffset>
            </wp:positionV>
            <wp:extent cx="1287780" cy="351155"/>
            <wp:effectExtent l="0" t="0" r="7620" b="0"/>
            <wp:wrapTight wrapText="bothSides">
              <wp:wrapPolygon edited="0">
                <wp:start x="959" y="0"/>
                <wp:lineTo x="0" y="3515"/>
                <wp:lineTo x="0" y="14061"/>
                <wp:lineTo x="320" y="18749"/>
                <wp:lineTo x="959" y="19920"/>
                <wp:lineTo x="2556" y="19920"/>
                <wp:lineTo x="21408" y="17577"/>
                <wp:lineTo x="21408" y="3515"/>
                <wp:lineTo x="5432" y="0"/>
                <wp:lineTo x="959" y="0"/>
              </wp:wrapPolygon>
            </wp:wrapTight>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7">
                      <a:extLst>
                        <a:ext uri="{28A0092B-C50C-407E-A947-70E740481C1C}">
                          <a14:useLocalDpi xmlns:a14="http://schemas.microsoft.com/office/drawing/2010/main" val="0"/>
                        </a:ext>
                      </a:extLst>
                    </a:blip>
                    <a:stretch>
                      <a:fillRect/>
                    </a:stretch>
                  </pic:blipFill>
                  <pic:spPr>
                    <a:xfrm>
                      <a:off x="0" y="0"/>
                      <a:ext cx="1287780" cy="351155"/>
                    </a:xfrm>
                    <a:prstGeom prst="rect">
                      <a:avLst/>
                    </a:prstGeom>
                  </pic:spPr>
                </pic:pic>
              </a:graphicData>
            </a:graphic>
            <wp14:sizeRelH relativeFrom="page">
              <wp14:pctWidth>0</wp14:pctWidth>
            </wp14:sizeRelH>
            <wp14:sizeRelV relativeFrom="page">
              <wp14:pctHeight>0</wp14:pctHeight>
            </wp14:sizeRelV>
          </wp:anchor>
        </w:drawing>
      </w:r>
    </w:p>
    <w:p w14:paraId="508315EF" w14:textId="77777777" w:rsidR="00CF4E95" w:rsidRDefault="00CF4E95" w:rsidP="007E1A01">
      <w:pPr>
        <w:tabs>
          <w:tab w:val="left" w:pos="3075"/>
        </w:tabs>
        <w:spacing w:beforeLines="40" w:before="96" w:afterLines="20" w:after="48"/>
      </w:pPr>
      <w:r>
        <w:rPr>
          <w:rFonts w:eastAsia="Calibri" w:cs="Tahoma"/>
          <w:noProof/>
          <w:szCs w:val="24"/>
          <w:lang w:eastAsia="es-NI"/>
        </w:rPr>
        <w:drawing>
          <wp:anchor distT="0" distB="0" distL="114300" distR="114300" simplePos="0" relativeHeight="251742208" behindDoc="1" locked="0" layoutInCell="1" allowOverlap="1" wp14:anchorId="7F7C88A7" wp14:editId="67936EA5">
            <wp:simplePos x="0" y="0"/>
            <wp:positionH relativeFrom="column">
              <wp:posOffset>475615</wp:posOffset>
            </wp:positionH>
            <wp:positionV relativeFrom="paragraph">
              <wp:posOffset>276860</wp:posOffset>
            </wp:positionV>
            <wp:extent cx="231140" cy="260985"/>
            <wp:effectExtent l="0" t="0" r="0" b="5715"/>
            <wp:wrapTight wrapText="bothSides">
              <wp:wrapPolygon edited="0">
                <wp:start x="0" y="0"/>
                <wp:lineTo x="0" y="20496"/>
                <wp:lineTo x="19582" y="20496"/>
                <wp:lineTo x="19582" y="0"/>
                <wp:lineTo x="0" y="0"/>
              </wp:wrapPolygon>
            </wp:wrapTight>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E145FB" w14:textId="05E54272" w:rsidR="00D05594" w:rsidRDefault="00C72F6B" w:rsidP="007E1A01">
      <w:pPr>
        <w:tabs>
          <w:tab w:val="left" w:pos="3075"/>
        </w:tabs>
        <w:spacing w:beforeLines="40" w:before="96" w:afterLines="20" w:after="48"/>
        <w:rPr>
          <w:rStyle w:val="Hipervnculo"/>
        </w:rPr>
      </w:pPr>
      <w:hyperlink r:id="rId23" w:history="1">
        <w:r w:rsidR="00256573" w:rsidRPr="00256573">
          <w:rPr>
            <w:rStyle w:val="Hipervnculo"/>
          </w:rPr>
          <w:t>Séptima Videoconferencia - Cadenas de Markov</w:t>
        </w:r>
      </w:hyperlink>
    </w:p>
    <w:p w14:paraId="4732CDE7" w14:textId="0312037E" w:rsidR="00E8134D" w:rsidRDefault="00E8134D" w:rsidP="007E1A01">
      <w:pPr>
        <w:tabs>
          <w:tab w:val="left" w:pos="3075"/>
        </w:tabs>
        <w:spacing w:beforeLines="40" w:before="96" w:afterLines="20" w:after="48"/>
        <w:rPr>
          <w:rStyle w:val="Hipervnculo"/>
        </w:rPr>
      </w:pPr>
    </w:p>
    <w:p w14:paraId="192B37DD" w14:textId="77777777" w:rsidR="00E8134D" w:rsidRDefault="00E8134D" w:rsidP="007E1A01">
      <w:pPr>
        <w:tabs>
          <w:tab w:val="left" w:pos="3075"/>
        </w:tabs>
        <w:spacing w:beforeLines="40" w:before="96" w:afterLines="20" w:after="48"/>
        <w:rPr>
          <w:rStyle w:val="Hipervnculo"/>
          <w:rFonts w:eastAsia="Calibri" w:cs="Tahoma"/>
          <w:color w:val="auto"/>
          <w:szCs w:val="24"/>
          <w:u w:val="none"/>
          <w:lang w:eastAsia="es-NI"/>
        </w:rPr>
      </w:pPr>
      <w:r>
        <w:rPr>
          <w:b/>
          <w:bCs/>
        </w:rPr>
        <w:t>Segundo</w:t>
      </w:r>
      <w:r w:rsidRPr="00FE47A6">
        <w:rPr>
          <w:rStyle w:val="Hipervnculo"/>
          <w:rFonts w:eastAsia="Calibri" w:cs="Tahoma"/>
          <w:b/>
          <w:bCs/>
          <w:color w:val="auto"/>
          <w:szCs w:val="24"/>
          <w:u w:val="none"/>
          <w:lang w:eastAsia="es-NI"/>
        </w:rPr>
        <w:t>,</w:t>
      </w:r>
      <w:r>
        <w:rPr>
          <w:rStyle w:val="Hipervnculo"/>
          <w:rFonts w:eastAsia="Calibri" w:cs="Tahoma"/>
          <w:color w:val="auto"/>
          <w:szCs w:val="24"/>
          <w:u w:val="none"/>
          <w:lang w:eastAsia="es-NI"/>
        </w:rPr>
        <w:t xml:space="preserve"> encontrará en el aula virtual un archivo con formato pdf que deberá descargar y leer, el primero contiene ejemplos y descripciones de los métodos de transporte que le serán útiles en la resolución de los ejercicios de este entregable.</w:t>
      </w:r>
    </w:p>
    <w:p w14:paraId="2A0AE916" w14:textId="77777777" w:rsidR="00E8134D" w:rsidRDefault="00E8134D" w:rsidP="007E1A01">
      <w:pPr>
        <w:tabs>
          <w:tab w:val="left" w:pos="3075"/>
        </w:tabs>
        <w:spacing w:beforeLines="40" w:before="96" w:afterLines="20" w:after="48"/>
      </w:pPr>
      <w:r>
        <w:rPr>
          <w:noProof/>
        </w:rPr>
        <w:drawing>
          <wp:anchor distT="0" distB="0" distL="114300" distR="114300" simplePos="0" relativeHeight="251768832" behindDoc="1" locked="0" layoutInCell="1" allowOverlap="1" wp14:anchorId="5FC30021" wp14:editId="56E8D03F">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7F9CB59F" w14:textId="77777777" w:rsidR="00E8134D" w:rsidRDefault="00E8134D" w:rsidP="007E1A01">
      <w:pPr>
        <w:tabs>
          <w:tab w:val="left" w:pos="3075"/>
        </w:tabs>
        <w:spacing w:beforeLines="40" w:before="96" w:afterLines="20" w:after="48"/>
      </w:pPr>
      <w:r>
        <w:rPr>
          <w:rFonts w:eastAsia="Calibri" w:cs="Tahoma"/>
          <w:noProof/>
          <w:szCs w:val="24"/>
          <w:lang w:eastAsia="es-NI"/>
        </w:rPr>
        <w:drawing>
          <wp:anchor distT="0" distB="0" distL="114300" distR="114300" simplePos="0" relativeHeight="251769856" behindDoc="1" locked="0" layoutInCell="1" allowOverlap="1" wp14:anchorId="3C89EE0F" wp14:editId="127E81E1">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1CB3D1" w14:textId="742C28E0" w:rsidR="00E8134D" w:rsidRDefault="00C72F6B" w:rsidP="007E1A01">
      <w:pPr>
        <w:tabs>
          <w:tab w:val="left" w:pos="3075"/>
        </w:tabs>
        <w:spacing w:beforeLines="40" w:before="96" w:afterLines="20" w:after="48"/>
        <w:rPr>
          <w:rStyle w:val="Hipervnculo"/>
        </w:rPr>
      </w:pPr>
      <w:hyperlink r:id="rId26" w:history="1">
        <w:r w:rsidR="00176E74" w:rsidRPr="00176E74">
          <w:rPr>
            <w:rStyle w:val="Hipervnculo"/>
          </w:rPr>
          <w:t>Diapositiva - Cadenas de markov explicado paso a paso</w:t>
        </w:r>
      </w:hyperlink>
    </w:p>
    <w:p w14:paraId="4BC87DFE" w14:textId="77777777" w:rsidR="003D472E" w:rsidRDefault="003D472E" w:rsidP="007E1A01">
      <w:pPr>
        <w:tabs>
          <w:tab w:val="left" w:pos="3075"/>
        </w:tabs>
        <w:spacing w:beforeLines="40" w:before="96" w:afterLines="20" w:after="48"/>
      </w:pPr>
    </w:p>
    <w:p w14:paraId="60BC780E" w14:textId="2996F204" w:rsidR="00CF4E95" w:rsidRDefault="00CF4E95" w:rsidP="007E1A01">
      <w:pPr>
        <w:tabs>
          <w:tab w:val="left" w:pos="3075"/>
        </w:tabs>
        <w:spacing w:beforeLines="40" w:before="96" w:afterLines="20" w:after="48"/>
        <w:rPr>
          <w:b/>
          <w:bCs/>
        </w:rPr>
      </w:pPr>
      <w:r w:rsidRPr="00AE3262">
        <w:rPr>
          <w:b/>
          <w:bCs/>
        </w:rPr>
        <w:t xml:space="preserve">Indicaciones – </w:t>
      </w:r>
      <w:r w:rsidRPr="00CF4E95">
        <w:rPr>
          <w:b/>
          <w:bCs/>
        </w:rPr>
        <w:t>Foro Resolución de ejercicios - Cadenas de Markov</w:t>
      </w:r>
    </w:p>
    <w:p w14:paraId="707F69AB" w14:textId="6305C4A6" w:rsidR="008B1C9C" w:rsidRDefault="008B1C9C" w:rsidP="007E1A01">
      <w:pPr>
        <w:tabs>
          <w:tab w:val="left" w:pos="3075"/>
        </w:tabs>
        <w:spacing w:beforeLines="40" w:before="96" w:afterLines="20" w:after="48"/>
      </w:pPr>
    </w:p>
    <w:p w14:paraId="69E155C0" w14:textId="2F027350" w:rsidR="00D05594" w:rsidRPr="00D05594" w:rsidRDefault="00D05594" w:rsidP="007E1A01">
      <w:pPr>
        <w:shd w:val="clear" w:color="auto" w:fill="FFFFFF"/>
        <w:spacing w:beforeLines="40" w:before="96" w:afterLines="20" w:after="48"/>
        <w:jc w:val="left"/>
        <w:rPr>
          <w:rFonts w:ascii="Roboto" w:eastAsia="Times New Roman" w:hAnsi="Roboto" w:cs="Times New Roman"/>
          <w:color w:val="4C4C4C"/>
          <w:sz w:val="23"/>
          <w:szCs w:val="23"/>
          <w:lang w:eastAsia="es-NI"/>
        </w:rPr>
      </w:pPr>
      <w:r w:rsidRPr="00D05594">
        <w:rPr>
          <w:rFonts w:eastAsia="Times New Roman" w:cs="Tahoma"/>
          <w:color w:val="4C4C4C"/>
          <w:szCs w:val="24"/>
          <w:lang w:eastAsia="es-NI"/>
        </w:rPr>
        <w:t>A continuación, se le presenta un problema que debe resolver aplicando Cadenas de markov</w:t>
      </w:r>
    </w:p>
    <w:p w14:paraId="30614EDA" w14:textId="77777777" w:rsidR="0006741F" w:rsidRDefault="0006741F" w:rsidP="007E1A01">
      <w:pPr>
        <w:shd w:val="clear" w:color="auto" w:fill="FFFFFF"/>
        <w:spacing w:beforeLines="40" w:before="96" w:afterLines="20" w:after="48"/>
        <w:jc w:val="left"/>
        <w:rPr>
          <w:rFonts w:eastAsia="Times New Roman" w:cs="Tahoma"/>
          <w:color w:val="4C4C4C"/>
          <w:szCs w:val="24"/>
          <w:u w:val="single"/>
          <w:lang w:eastAsia="es-NI"/>
        </w:rPr>
      </w:pPr>
    </w:p>
    <w:p w14:paraId="04A3908D" w14:textId="3FAECFA9" w:rsidR="00D05594" w:rsidRDefault="00D05594" w:rsidP="007E1A01">
      <w:pPr>
        <w:shd w:val="clear" w:color="auto" w:fill="FFFFFF"/>
        <w:spacing w:beforeLines="40" w:before="96" w:afterLines="20" w:after="48"/>
        <w:jc w:val="left"/>
        <w:rPr>
          <w:rFonts w:eastAsia="Times New Roman" w:cs="Tahoma"/>
          <w:color w:val="4C4C4C"/>
          <w:szCs w:val="24"/>
          <w:u w:val="single"/>
          <w:lang w:eastAsia="es-NI"/>
        </w:rPr>
      </w:pPr>
      <w:r w:rsidRPr="00D05594">
        <w:rPr>
          <w:rFonts w:eastAsia="Times New Roman" w:cs="Tahoma"/>
          <w:color w:val="4C4C4C"/>
          <w:szCs w:val="24"/>
          <w:u w:val="single"/>
          <w:lang w:eastAsia="es-NI"/>
        </w:rPr>
        <w:t>Actividades</w:t>
      </w:r>
    </w:p>
    <w:p w14:paraId="12DD9F86" w14:textId="77777777" w:rsidR="00270926" w:rsidRPr="00942C2B" w:rsidRDefault="00270926" w:rsidP="007E1A01">
      <w:pPr>
        <w:pStyle w:val="Prrafodelista"/>
        <w:numPr>
          <w:ilvl w:val="0"/>
          <w:numId w:val="24"/>
        </w:numPr>
        <w:shd w:val="clear" w:color="auto" w:fill="FFFFFF"/>
        <w:spacing w:beforeLines="40" w:before="96" w:afterLines="20" w:after="48"/>
        <w:contextualSpacing w:val="0"/>
        <w:rPr>
          <w:rFonts w:eastAsia="Times New Roman" w:cs="Tahoma"/>
          <w:color w:val="4C4C4C"/>
          <w:szCs w:val="24"/>
          <w:lang w:eastAsia="es-NI"/>
        </w:rPr>
      </w:pPr>
      <w:r w:rsidRPr="00942C2B">
        <w:rPr>
          <w:rFonts w:eastAsia="Times New Roman" w:cs="Tahoma"/>
          <w:color w:val="4C4C4C"/>
          <w:szCs w:val="24"/>
          <w:lang w:eastAsia="es-NI"/>
        </w:rPr>
        <w:t xml:space="preserve">Resuelva los ejercicios de forma individual </w:t>
      </w:r>
    </w:p>
    <w:p w14:paraId="5B3D8755" w14:textId="77777777" w:rsidR="00270926" w:rsidRPr="00942C2B" w:rsidRDefault="00270926" w:rsidP="007E1A01">
      <w:pPr>
        <w:pStyle w:val="Prrafodelista"/>
        <w:numPr>
          <w:ilvl w:val="0"/>
          <w:numId w:val="24"/>
        </w:numPr>
        <w:shd w:val="clear" w:color="auto" w:fill="FFFFFF"/>
        <w:spacing w:beforeLines="40" w:before="96" w:afterLines="20" w:after="48"/>
        <w:contextualSpacing w:val="0"/>
        <w:rPr>
          <w:rFonts w:eastAsia="Times New Roman" w:cs="Tahoma"/>
          <w:color w:val="4C4C4C"/>
          <w:szCs w:val="24"/>
          <w:lang w:eastAsia="es-NI"/>
        </w:rPr>
      </w:pPr>
      <w:r w:rsidRPr="00942C2B">
        <w:rPr>
          <w:rFonts w:eastAsia="Times New Roman" w:cs="Tahoma"/>
          <w:color w:val="4C4C4C"/>
          <w:szCs w:val="24"/>
          <w:lang w:eastAsia="es-NI"/>
        </w:rPr>
        <w:t>Construya el diagrama de cadenas de markov</w:t>
      </w:r>
    </w:p>
    <w:p w14:paraId="627DB5CC" w14:textId="77777777" w:rsidR="00270926" w:rsidRPr="00942C2B" w:rsidRDefault="00270926" w:rsidP="007E1A01">
      <w:pPr>
        <w:pStyle w:val="Prrafodelista"/>
        <w:numPr>
          <w:ilvl w:val="0"/>
          <w:numId w:val="24"/>
        </w:numPr>
        <w:shd w:val="clear" w:color="auto" w:fill="FFFFFF"/>
        <w:spacing w:beforeLines="40" w:before="96" w:afterLines="20" w:after="48"/>
        <w:contextualSpacing w:val="0"/>
        <w:rPr>
          <w:rFonts w:eastAsia="Times New Roman" w:cs="Tahoma"/>
          <w:color w:val="4C4C4C"/>
          <w:szCs w:val="24"/>
          <w:lang w:eastAsia="es-NI"/>
        </w:rPr>
      </w:pPr>
      <w:r w:rsidRPr="00942C2B">
        <w:rPr>
          <w:rFonts w:eastAsia="Times New Roman" w:cs="Tahoma"/>
          <w:color w:val="4C4C4C"/>
          <w:szCs w:val="24"/>
          <w:lang w:eastAsia="es-NI"/>
        </w:rPr>
        <w:lastRenderedPageBreak/>
        <w:t>Comente sus resultados usando el botón agregar tema, en la sección tema coloque su nombre y en comentario sus respuestas, opcionalmente puede agregar un archivo con la solución paso a paso del ejercicio.</w:t>
      </w:r>
    </w:p>
    <w:p w14:paraId="0BB43EDC" w14:textId="77777777" w:rsidR="00270926" w:rsidRPr="00942C2B" w:rsidRDefault="00270926" w:rsidP="007E1A01">
      <w:pPr>
        <w:pStyle w:val="Prrafodelista"/>
        <w:numPr>
          <w:ilvl w:val="0"/>
          <w:numId w:val="24"/>
        </w:numPr>
        <w:shd w:val="clear" w:color="auto" w:fill="FFFFFF"/>
        <w:spacing w:beforeLines="40" w:before="96" w:afterLines="20" w:after="48"/>
        <w:contextualSpacing w:val="0"/>
        <w:rPr>
          <w:rFonts w:eastAsia="Times New Roman" w:cs="Tahoma"/>
          <w:color w:val="4C4C4C"/>
          <w:szCs w:val="24"/>
          <w:lang w:eastAsia="es-NI"/>
        </w:rPr>
      </w:pPr>
      <w:r w:rsidRPr="00942C2B">
        <w:rPr>
          <w:rFonts w:eastAsia="Times New Roman" w:cs="Tahoma"/>
          <w:color w:val="4C4C4C"/>
          <w:szCs w:val="24"/>
          <w:lang w:eastAsia="es-NI"/>
        </w:rPr>
        <w:t>Revise las soluciones de sus compañeros/as y corrija al menos dos respuestas que usted considere erradas, para ello use el vínculo "responder" que estará abajo y a la derecha de la pantalla. En caso de que todas las respuestas estén iguales a la suya, no aplica.</w:t>
      </w:r>
    </w:p>
    <w:p w14:paraId="67A1FD39" w14:textId="19C0F897" w:rsidR="00942C2B" w:rsidRPr="00942C2B" w:rsidRDefault="00270926" w:rsidP="007E1A01">
      <w:pPr>
        <w:pStyle w:val="Prrafodelista"/>
        <w:numPr>
          <w:ilvl w:val="0"/>
          <w:numId w:val="24"/>
        </w:numPr>
        <w:shd w:val="clear" w:color="auto" w:fill="FFFFFF"/>
        <w:spacing w:beforeLines="40" w:before="96" w:afterLines="20" w:after="48"/>
        <w:contextualSpacing w:val="0"/>
        <w:rPr>
          <w:rFonts w:eastAsia="Times New Roman" w:cs="Tahoma"/>
          <w:color w:val="4C4C4C"/>
          <w:szCs w:val="24"/>
          <w:lang w:eastAsia="es-NI"/>
        </w:rPr>
      </w:pPr>
      <w:r w:rsidRPr="00942C2B">
        <w:rPr>
          <w:rFonts w:eastAsia="Times New Roman" w:cs="Tahoma"/>
          <w:color w:val="4C4C4C"/>
          <w:szCs w:val="24"/>
          <w:lang w:eastAsia="es-NI"/>
        </w:rPr>
        <w:t>En caso de que alguien le corrija, revise lo que argumenta y revise su propia solución, en caso de que considere estar usted en lo correcto debata con su compañero/a, en caso de que haya descubierto estar errado, agradezca a su compañero/a por la corrección</w:t>
      </w:r>
    </w:p>
    <w:p w14:paraId="3F49715A" w14:textId="77777777" w:rsidR="0006741F" w:rsidRDefault="0006741F" w:rsidP="007E1A01">
      <w:pPr>
        <w:shd w:val="clear" w:color="auto" w:fill="FFFFFF"/>
        <w:spacing w:beforeLines="40" w:before="96" w:afterLines="20" w:after="48"/>
        <w:rPr>
          <w:rFonts w:eastAsia="Times New Roman" w:cs="Tahoma"/>
          <w:color w:val="4C4C4C"/>
          <w:szCs w:val="24"/>
          <w:u w:val="single"/>
          <w:lang w:eastAsia="es-NI"/>
        </w:rPr>
      </w:pPr>
    </w:p>
    <w:p w14:paraId="1E93336A" w14:textId="201ACD79" w:rsidR="00D05594" w:rsidRPr="00D05594" w:rsidRDefault="00D05594" w:rsidP="007E1A01">
      <w:pPr>
        <w:shd w:val="clear" w:color="auto" w:fill="FFFFFF"/>
        <w:spacing w:beforeLines="40" w:before="96" w:afterLines="20" w:after="48"/>
        <w:rPr>
          <w:rFonts w:ascii="Roboto" w:eastAsia="Times New Roman" w:hAnsi="Roboto" w:cs="Times New Roman"/>
          <w:color w:val="4C4C4C"/>
          <w:sz w:val="23"/>
          <w:szCs w:val="23"/>
          <w:lang w:eastAsia="es-NI"/>
        </w:rPr>
      </w:pPr>
      <w:r w:rsidRPr="00D05594">
        <w:rPr>
          <w:rFonts w:eastAsia="Times New Roman" w:cs="Tahoma"/>
          <w:color w:val="4C4C4C"/>
          <w:szCs w:val="24"/>
          <w:u w:val="single"/>
          <w:lang w:eastAsia="es-NI"/>
        </w:rPr>
        <w:t>Problema 01:</w:t>
      </w:r>
      <w:r w:rsidRPr="00D05594">
        <w:rPr>
          <w:rFonts w:eastAsia="Times New Roman" w:cs="Tahoma"/>
          <w:color w:val="4C4C4C"/>
          <w:szCs w:val="24"/>
          <w:lang w:eastAsia="es-NI"/>
        </w:rPr>
        <w:t> Una empresa está considerando utilizar Cadenas de Markov para analizar los cambios en las preferencias de los usuarios por tres marcas distintas de un determinado producto. El estudio ha arrojado la siguiente estimación de la matriz de probabilidades de cambiarse de una marca a otra cada mes:</w:t>
      </w:r>
    </w:p>
    <w:p w14:paraId="10283E55" w14:textId="02EF2FA6" w:rsidR="00D05594" w:rsidRPr="00D05594" w:rsidRDefault="00D05594" w:rsidP="007E1A01">
      <w:pPr>
        <w:shd w:val="clear" w:color="auto" w:fill="FFFFFF"/>
        <w:spacing w:beforeLines="40" w:before="96" w:afterLines="20" w:after="48"/>
        <w:jc w:val="left"/>
        <w:rPr>
          <w:rFonts w:ascii="Roboto" w:eastAsia="Times New Roman" w:hAnsi="Roboto" w:cs="Times New Roman"/>
          <w:color w:val="4C4C4C"/>
          <w:sz w:val="23"/>
          <w:szCs w:val="23"/>
          <w:lang w:eastAsia="es-NI"/>
        </w:rPr>
      </w:pPr>
      <w:r w:rsidRPr="00D05594">
        <w:rPr>
          <w:rFonts w:ascii="Roboto" w:eastAsia="Times New Roman" w:hAnsi="Roboto" w:cs="Times New Roman"/>
          <w:noProof/>
          <w:color w:val="4C4C4C"/>
          <w:sz w:val="23"/>
          <w:szCs w:val="23"/>
          <w:lang w:eastAsia="es-NI"/>
        </w:rPr>
        <w:drawing>
          <wp:inline distT="0" distB="0" distL="0" distR="0" wp14:anchorId="0DDCC795" wp14:editId="7F372E11">
            <wp:extent cx="2813050" cy="1143000"/>
            <wp:effectExtent l="0" t="0" r="6350" b="0"/>
            <wp:docPr id="202" name="Imagen 202" descr="matriz-marcas-mark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riz-marcas-markov"/>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13050" cy="1143000"/>
                    </a:xfrm>
                    <a:prstGeom prst="rect">
                      <a:avLst/>
                    </a:prstGeom>
                    <a:noFill/>
                    <a:ln>
                      <a:noFill/>
                    </a:ln>
                  </pic:spPr>
                </pic:pic>
              </a:graphicData>
            </a:graphic>
          </wp:inline>
        </w:drawing>
      </w:r>
    </w:p>
    <w:p w14:paraId="1148D614" w14:textId="77777777" w:rsidR="0006741F" w:rsidRDefault="0006741F" w:rsidP="007E1A01">
      <w:pPr>
        <w:shd w:val="clear" w:color="auto" w:fill="FFFFFF"/>
        <w:spacing w:beforeLines="40" w:before="96" w:afterLines="20" w:after="48"/>
        <w:rPr>
          <w:rFonts w:eastAsia="Times New Roman" w:cs="Tahoma"/>
          <w:color w:val="4C4C4C"/>
          <w:szCs w:val="24"/>
          <w:lang w:eastAsia="es-NI"/>
        </w:rPr>
      </w:pPr>
    </w:p>
    <w:p w14:paraId="72EBFEAB" w14:textId="32497A55" w:rsidR="00D05594" w:rsidRDefault="00D05594" w:rsidP="007E1A01">
      <w:pPr>
        <w:shd w:val="clear" w:color="auto" w:fill="FFFFFF"/>
        <w:spacing w:beforeLines="40" w:before="96" w:afterLines="20" w:after="48"/>
        <w:rPr>
          <w:rFonts w:eastAsia="Times New Roman" w:cs="Tahoma"/>
          <w:i/>
          <w:iCs/>
          <w:color w:val="4C4C4C"/>
          <w:szCs w:val="24"/>
          <w:lang w:eastAsia="es-NI"/>
        </w:rPr>
      </w:pPr>
      <w:r w:rsidRPr="00D05594">
        <w:rPr>
          <w:rFonts w:eastAsia="Times New Roman" w:cs="Tahoma"/>
          <w:color w:val="4C4C4C"/>
          <w:szCs w:val="24"/>
          <w:lang w:eastAsia="es-NI"/>
        </w:rPr>
        <w:t>Si en la actualidad la participación de mercado es de 45%, 25% y 30%,</w:t>
      </w:r>
      <w:r w:rsidR="00942C2B">
        <w:rPr>
          <w:rFonts w:eastAsia="Times New Roman" w:cs="Tahoma"/>
          <w:color w:val="4C4C4C"/>
          <w:szCs w:val="24"/>
          <w:lang w:eastAsia="es-NI"/>
        </w:rPr>
        <w:t xml:space="preserve"> </w:t>
      </w:r>
      <w:r w:rsidRPr="00D05594">
        <w:rPr>
          <w:rFonts w:eastAsia="Times New Roman" w:cs="Tahoma"/>
          <w:color w:val="4C4C4C"/>
          <w:szCs w:val="24"/>
          <w:lang w:eastAsia="es-NI"/>
        </w:rPr>
        <w:t>respectivamente. </w:t>
      </w:r>
      <w:r w:rsidRPr="00D05594">
        <w:rPr>
          <w:rFonts w:eastAsia="Times New Roman" w:cs="Tahoma"/>
          <w:i/>
          <w:iCs/>
          <w:color w:val="4C4C4C"/>
          <w:szCs w:val="24"/>
          <w:lang w:eastAsia="es-NI"/>
        </w:rPr>
        <w:t>¿Cuáles serán las participaciones de mercado de cada marca en dos meses más?</w:t>
      </w:r>
    </w:p>
    <w:p w14:paraId="47E6EA24" w14:textId="77777777" w:rsidR="0006741F" w:rsidRPr="00D05594" w:rsidRDefault="0006741F" w:rsidP="007E1A01">
      <w:pPr>
        <w:shd w:val="clear" w:color="auto" w:fill="FFFFFF"/>
        <w:spacing w:beforeLines="40" w:before="96" w:afterLines="20" w:after="48"/>
        <w:rPr>
          <w:rFonts w:ascii="Roboto" w:eastAsia="Times New Roman" w:hAnsi="Roboto" w:cs="Times New Roman"/>
          <w:color w:val="4C4C4C"/>
          <w:sz w:val="23"/>
          <w:szCs w:val="23"/>
          <w:lang w:eastAsia="es-NI"/>
        </w:rPr>
      </w:pPr>
    </w:p>
    <w:p w14:paraId="16254E31" w14:textId="43B40287" w:rsidR="006D6863" w:rsidRPr="0006741F" w:rsidRDefault="00D05594" w:rsidP="00E81BD1">
      <w:pPr>
        <w:shd w:val="clear" w:color="auto" w:fill="FFFFFF"/>
        <w:spacing w:beforeLines="200" w:before="480" w:afterLines="100" w:after="240"/>
        <w:jc w:val="left"/>
        <w:rPr>
          <w:rFonts w:eastAsia="Times New Roman" w:cs="Tahoma"/>
          <w:color w:val="4C4C4C"/>
          <w:szCs w:val="24"/>
          <w:lang w:eastAsia="es-NI"/>
        </w:rPr>
      </w:pPr>
      <w:r w:rsidRPr="0006741F">
        <w:rPr>
          <w:rFonts w:eastAsia="Times New Roman" w:cs="Tahoma"/>
          <w:b/>
          <w:bCs/>
          <w:color w:val="4C4C4C"/>
          <w:szCs w:val="24"/>
          <w:lang w:eastAsia="es-NI"/>
        </w:rPr>
        <w:lastRenderedPageBreak/>
        <w:t>Nota</w:t>
      </w:r>
      <w:r w:rsidRPr="0006741F">
        <w:rPr>
          <w:rFonts w:eastAsia="Times New Roman" w:cs="Tahoma"/>
          <w:color w:val="4C4C4C"/>
          <w:szCs w:val="24"/>
          <w:lang w:eastAsia="es-NI"/>
        </w:rPr>
        <w:t>: Al finalizar la actividad su docente agregará un tema al foro con las</w:t>
      </w:r>
      <w:r w:rsidR="00E81BD1">
        <w:rPr>
          <w:rFonts w:eastAsia="Times New Roman" w:cs="Tahoma"/>
          <w:color w:val="4C4C4C"/>
          <w:szCs w:val="24"/>
          <w:lang w:eastAsia="es-NI"/>
        </w:rPr>
        <w:t xml:space="preserve"> </w:t>
      </w:r>
      <w:r w:rsidRPr="0006741F">
        <w:rPr>
          <w:rFonts w:eastAsia="Times New Roman" w:cs="Tahoma"/>
          <w:color w:val="4C4C4C"/>
          <w:szCs w:val="24"/>
          <w:lang w:eastAsia="es-NI"/>
        </w:rPr>
        <w:t>respuestas correctas detalladamente</w:t>
      </w:r>
    </w:p>
    <w:p w14:paraId="21F9BC19" w14:textId="77777777" w:rsidR="00CF4E95" w:rsidRDefault="00CF4E95" w:rsidP="007E1A01">
      <w:pPr>
        <w:tabs>
          <w:tab w:val="left" w:pos="3075"/>
        </w:tabs>
        <w:spacing w:beforeLines="40" w:before="96" w:afterLines="20" w:after="48"/>
      </w:pPr>
      <w:r>
        <w:rPr>
          <w:noProof/>
        </w:rPr>
        <w:drawing>
          <wp:anchor distT="0" distB="0" distL="114300" distR="114300" simplePos="0" relativeHeight="251749376" behindDoc="1" locked="0" layoutInCell="1" allowOverlap="1" wp14:anchorId="5F6F2222" wp14:editId="457D569B">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04B1D9FC" w14:textId="77777777" w:rsidR="00CF4E95" w:rsidRDefault="00CF4E95" w:rsidP="007E1A01">
      <w:pPr>
        <w:tabs>
          <w:tab w:val="left" w:pos="3075"/>
        </w:tabs>
        <w:spacing w:beforeLines="40" w:before="96" w:afterLines="20" w:after="48"/>
      </w:pPr>
      <w:r>
        <w:rPr>
          <w:noProof/>
        </w:rPr>
        <w:drawing>
          <wp:anchor distT="0" distB="0" distL="114300" distR="114300" simplePos="0" relativeHeight="251750400" behindDoc="1" locked="0" layoutInCell="1" allowOverlap="1" wp14:anchorId="7470537E" wp14:editId="14400B27">
            <wp:simplePos x="0" y="0"/>
            <wp:positionH relativeFrom="column">
              <wp:posOffset>366395</wp:posOffset>
            </wp:positionH>
            <wp:positionV relativeFrom="paragraph">
              <wp:posOffset>269240</wp:posOffset>
            </wp:positionV>
            <wp:extent cx="300355" cy="277495"/>
            <wp:effectExtent l="0" t="0" r="4445" b="8255"/>
            <wp:wrapTight wrapText="bothSides">
              <wp:wrapPolygon edited="0">
                <wp:start x="0" y="0"/>
                <wp:lineTo x="0" y="20760"/>
                <wp:lineTo x="20550" y="20760"/>
                <wp:lineTo x="20550" y="0"/>
                <wp:lineTo x="0" y="0"/>
              </wp:wrapPolygon>
            </wp:wrapTight>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00355"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B9F055" w14:textId="474D3D6F" w:rsidR="008B1C9C" w:rsidRDefault="00C72F6B" w:rsidP="007E1A01">
      <w:pPr>
        <w:tabs>
          <w:tab w:val="left" w:pos="3075"/>
        </w:tabs>
        <w:spacing w:beforeLines="40" w:before="96" w:afterLines="20" w:after="48"/>
      </w:pPr>
      <w:hyperlink r:id="rId28" w:history="1">
        <w:r w:rsidR="00CF4E95" w:rsidRPr="000B075E">
          <w:rPr>
            <w:rStyle w:val="Hipervnculo"/>
          </w:rPr>
          <w:t>Foro Resolución de ejercicios - Cadenas de Markov</w:t>
        </w:r>
      </w:hyperlink>
    </w:p>
    <w:p w14:paraId="15AC14F5" w14:textId="77777777" w:rsidR="008B1C9C" w:rsidRDefault="008B1C9C" w:rsidP="007E1A01">
      <w:pPr>
        <w:tabs>
          <w:tab w:val="left" w:pos="3075"/>
        </w:tabs>
        <w:spacing w:beforeLines="40" w:before="96" w:afterLines="20" w:after="48"/>
      </w:pPr>
    </w:p>
    <w:p w14:paraId="36B31270" w14:textId="248D2F08" w:rsidR="00772E40" w:rsidRDefault="00EF5D81" w:rsidP="007E1A01">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77696" behindDoc="0" locked="0" layoutInCell="1" allowOverlap="1" wp14:anchorId="5751FDCD" wp14:editId="7F828EA4">
                <wp:simplePos x="0" y="0"/>
                <wp:positionH relativeFrom="column">
                  <wp:posOffset>0</wp:posOffset>
                </wp:positionH>
                <wp:positionV relativeFrom="paragraph">
                  <wp:posOffset>-635</wp:posOffset>
                </wp:positionV>
                <wp:extent cx="5838825" cy="371475"/>
                <wp:effectExtent l="0" t="0" r="9525" b="9525"/>
                <wp:wrapNone/>
                <wp:docPr id="15" name="Rectángulo 15"/>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C4E856" w14:textId="1B714915" w:rsidR="00A34B3E" w:rsidRPr="00774846" w:rsidRDefault="0036154D" w:rsidP="00EF5D81">
                            <w:pPr>
                              <w:jc w:val="center"/>
                              <w:rPr>
                                <w:b/>
                                <w:bCs/>
                                <w:sz w:val="28"/>
                                <w:szCs w:val="24"/>
                              </w:rPr>
                            </w:pPr>
                            <w:r w:rsidRPr="0036154D">
                              <w:rPr>
                                <w:b/>
                                <w:bCs/>
                                <w:sz w:val="28"/>
                                <w:szCs w:val="24"/>
                              </w:rPr>
                              <w:t>Entregable #04: Ejercicios Cadenas de Markov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51FDCD" id="Rectángulo 15" o:spid="_x0000_s1045" style="position:absolute;left:0;text-align:left;margin-left:0;margin-top:-.05pt;width:459.75pt;height:29.2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" fillcolor="red" stroked="f" strokeweight="1pt">
                <v:textbox>
                  <w:txbxContent>
                    <w:p w14:paraId="73C4E856" w14:textId="1B714915" w:rsidR="00A34B3E" w:rsidRPr="00774846" w:rsidRDefault="0036154D" w:rsidP="00EF5D81">
                      <w:pPr>
                        <w:jc w:val="center"/>
                        <w:rPr>
                          <w:b/>
                          <w:bCs/>
                          <w:sz w:val="28"/>
                          <w:szCs w:val="24"/>
                        </w:rPr>
                      </w:pPr>
                      <w:r w:rsidRPr="0036154D">
                        <w:rPr>
                          <w:b/>
                          <w:bCs/>
                          <w:sz w:val="28"/>
                          <w:szCs w:val="24"/>
                        </w:rPr>
                        <w:t>Entregable #04: Ejercicios Cadenas de Markov</w:t>
                      </w:r>
                    </w:p>
                  </w:txbxContent>
                </v:textbox>
              </v:rect>
            </w:pict>
          </mc:Fallback>
        </mc:AlternateContent>
      </w:r>
    </w:p>
    <w:p w14:paraId="0ED72BA1" w14:textId="77777777" w:rsidR="00772E40" w:rsidRDefault="00772E40" w:rsidP="007E1A01">
      <w:pPr>
        <w:tabs>
          <w:tab w:val="left" w:pos="3075"/>
        </w:tabs>
        <w:spacing w:beforeLines="40" w:before="96" w:afterLines="20" w:after="48"/>
      </w:pPr>
    </w:p>
    <w:p w14:paraId="61DCBDD9" w14:textId="3AE1AA43" w:rsidR="00627567" w:rsidRDefault="00627567" w:rsidP="007E1A01">
      <w:pPr>
        <w:tabs>
          <w:tab w:val="left" w:pos="3075"/>
        </w:tabs>
        <w:spacing w:beforeLines="40" w:before="96" w:afterLines="20" w:after="48"/>
      </w:pPr>
      <w:r>
        <w:t xml:space="preserve">Se le presenta la </w:t>
      </w:r>
      <w:r w:rsidR="007771EC">
        <w:t>sexta</w:t>
      </w:r>
      <w:r>
        <w:t xml:space="preserve"> actividad sumativa del curso de M</w:t>
      </w:r>
      <w:r w:rsidR="005D0A9E">
        <w:t>odel</w:t>
      </w:r>
      <w:r>
        <w:t>os Cuantitativos y de Optimización, deberá solucionar los ejercicios que se muestran y subir sus soluciones.</w:t>
      </w:r>
    </w:p>
    <w:p w14:paraId="6C6C165B" w14:textId="77777777" w:rsidR="00627567" w:rsidRDefault="00627567" w:rsidP="007E1A01">
      <w:pPr>
        <w:tabs>
          <w:tab w:val="left" w:pos="3075"/>
        </w:tabs>
        <w:spacing w:beforeLines="40" w:before="96" w:afterLines="20" w:after="48"/>
      </w:pPr>
    </w:p>
    <w:p w14:paraId="09A289D0" w14:textId="77777777" w:rsidR="00627567" w:rsidRPr="00CE5704" w:rsidRDefault="00627567" w:rsidP="007E1A01">
      <w:pPr>
        <w:tabs>
          <w:tab w:val="left" w:pos="3075"/>
        </w:tabs>
        <w:spacing w:beforeLines="40" w:before="96" w:afterLines="20" w:after="48"/>
        <w:rPr>
          <w:b/>
          <w:bCs/>
          <w:u w:val="single"/>
        </w:rPr>
      </w:pPr>
      <w:r w:rsidRPr="00CE5704">
        <w:rPr>
          <w:b/>
          <w:bCs/>
          <w:u w:val="single"/>
        </w:rPr>
        <w:t>Recursos</w:t>
      </w:r>
    </w:p>
    <w:p w14:paraId="3B8DA1A4" w14:textId="77777777" w:rsidR="00627567" w:rsidRDefault="00627567" w:rsidP="007E1A01">
      <w:pPr>
        <w:tabs>
          <w:tab w:val="left" w:pos="3075"/>
        </w:tabs>
        <w:spacing w:beforeLines="40" w:before="96" w:afterLines="20" w:after="48"/>
      </w:pPr>
    </w:p>
    <w:p w14:paraId="746225A2" w14:textId="470C3DE8" w:rsidR="000B075E" w:rsidRDefault="0036154D" w:rsidP="007E1A01">
      <w:pPr>
        <w:tabs>
          <w:tab w:val="left" w:pos="3075"/>
        </w:tabs>
        <w:spacing w:beforeLines="40" w:before="96" w:afterLines="20" w:after="48"/>
      </w:pPr>
      <w:r w:rsidRPr="0036154D">
        <w:rPr>
          <w:b/>
          <w:bCs/>
        </w:rPr>
        <w:t>Primero</w:t>
      </w:r>
      <w:r w:rsidR="000B075E">
        <w:t>, Revise detenidamente los vídeos de apoyo que se le proporciona, los que contienen ejemplos prácticos de los problemas que esta sección contiene.</w:t>
      </w:r>
    </w:p>
    <w:p w14:paraId="744AA4CB" w14:textId="77777777" w:rsidR="000B075E" w:rsidRDefault="000B075E" w:rsidP="007E1A01">
      <w:pPr>
        <w:tabs>
          <w:tab w:val="left" w:pos="3075"/>
        </w:tabs>
        <w:spacing w:beforeLines="40" w:before="96" w:afterLines="20" w:after="48"/>
      </w:pPr>
      <w:r>
        <w:rPr>
          <w:noProof/>
        </w:rPr>
        <w:drawing>
          <wp:anchor distT="0" distB="0" distL="114300" distR="114300" simplePos="0" relativeHeight="251754496" behindDoc="1" locked="0" layoutInCell="1" allowOverlap="1" wp14:anchorId="2F8A0018" wp14:editId="5C327601">
            <wp:simplePos x="0" y="0"/>
            <wp:positionH relativeFrom="column">
              <wp:posOffset>-6350</wp:posOffset>
            </wp:positionH>
            <wp:positionV relativeFrom="paragraph">
              <wp:posOffset>13970</wp:posOffset>
            </wp:positionV>
            <wp:extent cx="916305" cy="386080"/>
            <wp:effectExtent l="0" t="0" r="0" b="0"/>
            <wp:wrapTight wrapText="bothSides">
              <wp:wrapPolygon edited="0">
                <wp:start x="1796" y="0"/>
                <wp:lineTo x="0" y="4263"/>
                <wp:lineTo x="0" y="18118"/>
                <wp:lineTo x="1347" y="20250"/>
                <wp:lineTo x="4042" y="20250"/>
                <wp:lineTo x="8083" y="20250"/>
                <wp:lineTo x="21106" y="15987"/>
                <wp:lineTo x="21106" y="9592"/>
                <wp:lineTo x="8532" y="0"/>
                <wp:lineTo x="1796" y="0"/>
              </wp:wrapPolygon>
            </wp:wrapTight>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916305" cy="386080"/>
                    </a:xfrm>
                    <a:prstGeom prst="rect">
                      <a:avLst/>
                    </a:prstGeom>
                  </pic:spPr>
                </pic:pic>
              </a:graphicData>
            </a:graphic>
            <wp14:sizeRelH relativeFrom="page">
              <wp14:pctWidth>0</wp14:pctWidth>
            </wp14:sizeRelH>
            <wp14:sizeRelV relativeFrom="page">
              <wp14:pctHeight>0</wp14:pctHeight>
            </wp14:sizeRelV>
          </wp:anchor>
        </w:drawing>
      </w:r>
      <w:r>
        <w:br/>
      </w:r>
    </w:p>
    <w:p w14:paraId="6EA10424" w14:textId="77777777" w:rsidR="000B075E" w:rsidRDefault="000B075E" w:rsidP="007E1A01">
      <w:pPr>
        <w:tabs>
          <w:tab w:val="left" w:pos="3075"/>
        </w:tabs>
        <w:spacing w:beforeLines="40" w:before="96" w:afterLines="20" w:after="48"/>
        <w:ind w:left="993"/>
      </w:pPr>
      <w:r w:rsidRPr="009D5280">
        <w:rPr>
          <w:rFonts w:eastAsia="Calibri" w:cs="Tahoma"/>
          <w:noProof/>
          <w:color w:val="4472C4" w:themeColor="accent1"/>
          <w:szCs w:val="24"/>
          <w:u w:val="single"/>
          <w:lang w:eastAsia="es-NI"/>
        </w:rPr>
        <w:drawing>
          <wp:anchor distT="0" distB="0" distL="114300" distR="114300" simplePos="0" relativeHeight="251756544" behindDoc="1" locked="0" layoutInCell="1" allowOverlap="1" wp14:anchorId="16E5E3AD" wp14:editId="0C5C1920">
            <wp:simplePos x="0" y="0"/>
            <wp:positionH relativeFrom="column">
              <wp:posOffset>300990</wp:posOffset>
            </wp:positionH>
            <wp:positionV relativeFrom="paragraph">
              <wp:posOffset>257175</wp:posOffset>
            </wp:positionV>
            <wp:extent cx="231140" cy="260985"/>
            <wp:effectExtent l="0" t="0" r="0" b="5715"/>
            <wp:wrapTight wrapText="bothSides">
              <wp:wrapPolygon edited="0">
                <wp:start x="0" y="0"/>
                <wp:lineTo x="0" y="20496"/>
                <wp:lineTo x="19582" y="20496"/>
                <wp:lineTo x="19582" y="0"/>
                <wp:lineTo x="0" y="0"/>
              </wp:wrapPolygon>
            </wp:wrapTight>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5280">
        <w:rPr>
          <w:rFonts w:eastAsia="Calibri" w:cs="Tahoma"/>
          <w:noProof/>
          <w:color w:val="4472C4" w:themeColor="accent1"/>
          <w:szCs w:val="24"/>
          <w:u w:val="single"/>
          <w:lang w:eastAsia="es-NI"/>
        </w:rPr>
        <w:drawing>
          <wp:anchor distT="0" distB="0" distL="114300" distR="114300" simplePos="0" relativeHeight="251755520" behindDoc="1" locked="0" layoutInCell="1" allowOverlap="1" wp14:anchorId="443C99B8" wp14:editId="63E2116A">
            <wp:simplePos x="0" y="0"/>
            <wp:positionH relativeFrom="column">
              <wp:posOffset>297815</wp:posOffset>
            </wp:positionH>
            <wp:positionV relativeFrom="paragraph">
              <wp:posOffset>-3175</wp:posOffset>
            </wp:positionV>
            <wp:extent cx="231140" cy="260985"/>
            <wp:effectExtent l="0" t="0" r="0" b="5715"/>
            <wp:wrapTight wrapText="bothSides">
              <wp:wrapPolygon edited="0">
                <wp:start x="0" y="0"/>
                <wp:lineTo x="0" y="20496"/>
                <wp:lineTo x="19582" y="20496"/>
                <wp:lineTo x="19582" y="0"/>
                <wp:lineTo x="0" y="0"/>
              </wp:wrapPolygon>
            </wp:wrapTight>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5280">
        <w:rPr>
          <w:color w:val="4472C4" w:themeColor="accent1"/>
          <w:u w:val="single"/>
        </w:rPr>
        <w:t>V</w:t>
      </w:r>
      <w:hyperlink r:id="rId30" w:history="1">
        <w:r w:rsidRPr="009D5280">
          <w:rPr>
            <w:rStyle w:val="Hipervnculo"/>
          </w:rPr>
          <w:t>ídeo 07: Cadenas de Markov</w:t>
        </w:r>
      </w:hyperlink>
    </w:p>
    <w:p w14:paraId="3228D7C8" w14:textId="77777777" w:rsidR="000B075E" w:rsidRPr="009D5280" w:rsidRDefault="00C72F6B" w:rsidP="007E1A01">
      <w:pPr>
        <w:tabs>
          <w:tab w:val="left" w:pos="3075"/>
        </w:tabs>
        <w:spacing w:beforeLines="40" w:before="96" w:afterLines="20" w:after="48"/>
        <w:rPr>
          <w:rStyle w:val="Hipervnculo"/>
          <w:rFonts w:eastAsia="Calibri" w:cs="Tahoma"/>
          <w:color w:val="auto"/>
          <w:szCs w:val="24"/>
          <w:u w:val="none"/>
          <w:lang w:eastAsia="es-NI"/>
        </w:rPr>
      </w:pPr>
      <w:hyperlink r:id="rId31" w:history="1">
        <w:r w:rsidR="000B075E" w:rsidRPr="009D5280">
          <w:rPr>
            <w:rStyle w:val="Hipervnculo"/>
            <w:rFonts w:eastAsia="Calibri" w:cs="Tahoma"/>
            <w:szCs w:val="24"/>
            <w:lang w:eastAsia="es-NI"/>
          </w:rPr>
          <w:t>Vídeo 08: Introducción a las cadenas de Markov: Ejemplo del clima en un pueblito</w:t>
        </w:r>
      </w:hyperlink>
    </w:p>
    <w:p w14:paraId="63EAF37D" w14:textId="77777777" w:rsidR="000B075E" w:rsidRDefault="000B075E" w:rsidP="007E1A01">
      <w:pPr>
        <w:tabs>
          <w:tab w:val="left" w:pos="3075"/>
        </w:tabs>
        <w:spacing w:beforeLines="40" w:before="96" w:afterLines="20" w:after="48"/>
        <w:rPr>
          <w:rStyle w:val="Hipervnculo"/>
          <w:rFonts w:eastAsia="Calibri" w:cs="Tahoma"/>
          <w:b/>
          <w:bCs/>
          <w:color w:val="auto"/>
          <w:szCs w:val="24"/>
          <w:u w:val="none"/>
          <w:lang w:eastAsia="es-NI"/>
        </w:rPr>
      </w:pPr>
    </w:p>
    <w:p w14:paraId="478BE876" w14:textId="62655733" w:rsidR="000B075E" w:rsidRDefault="0036154D" w:rsidP="007E1A01">
      <w:pPr>
        <w:tabs>
          <w:tab w:val="left" w:pos="3075"/>
        </w:tabs>
        <w:spacing w:beforeLines="40" w:before="96" w:afterLines="20" w:after="48"/>
        <w:rPr>
          <w:rStyle w:val="Hipervnculo"/>
          <w:rFonts w:eastAsia="Calibri" w:cs="Tahoma"/>
          <w:color w:val="auto"/>
          <w:szCs w:val="24"/>
          <w:u w:val="none"/>
          <w:lang w:eastAsia="es-NI"/>
        </w:rPr>
      </w:pPr>
      <w:r>
        <w:rPr>
          <w:b/>
          <w:bCs/>
        </w:rPr>
        <w:t>Segundo</w:t>
      </w:r>
      <w:r w:rsidR="000B075E" w:rsidRPr="00FE47A6">
        <w:rPr>
          <w:rStyle w:val="Hipervnculo"/>
          <w:rFonts w:eastAsia="Calibri" w:cs="Tahoma"/>
          <w:b/>
          <w:bCs/>
          <w:color w:val="auto"/>
          <w:szCs w:val="24"/>
          <w:u w:val="none"/>
          <w:lang w:eastAsia="es-NI"/>
        </w:rPr>
        <w:t>,</w:t>
      </w:r>
      <w:r w:rsidR="000B075E">
        <w:rPr>
          <w:rStyle w:val="Hipervnculo"/>
          <w:rFonts w:eastAsia="Calibri" w:cs="Tahoma"/>
          <w:color w:val="auto"/>
          <w:szCs w:val="24"/>
          <w:u w:val="none"/>
          <w:lang w:eastAsia="es-NI"/>
        </w:rPr>
        <w:t xml:space="preserve"> encontrará en el aula virtual un archivo con formato pdf que deberá descargar y leer, el primero contiene ejemplos y descripciones de los métodos de transporte que le serán útiles en la resolución de los ejercicios de este entregable.</w:t>
      </w:r>
    </w:p>
    <w:p w14:paraId="5D61DFD7" w14:textId="77777777" w:rsidR="000B075E" w:rsidRDefault="000B075E" w:rsidP="007E1A01">
      <w:pPr>
        <w:tabs>
          <w:tab w:val="left" w:pos="3075"/>
        </w:tabs>
        <w:spacing w:beforeLines="40" w:before="96" w:afterLines="20" w:after="48"/>
      </w:pPr>
      <w:r>
        <w:rPr>
          <w:noProof/>
        </w:rPr>
        <w:lastRenderedPageBreak/>
        <w:drawing>
          <wp:anchor distT="0" distB="0" distL="114300" distR="114300" simplePos="0" relativeHeight="251752448" behindDoc="1" locked="0" layoutInCell="1" allowOverlap="1" wp14:anchorId="72C30D16" wp14:editId="3FD9EF51">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0ED5274E" w14:textId="77777777" w:rsidR="000B075E" w:rsidRDefault="000B075E" w:rsidP="007E1A01">
      <w:pPr>
        <w:tabs>
          <w:tab w:val="left" w:pos="3075"/>
        </w:tabs>
        <w:spacing w:beforeLines="40" w:before="96" w:afterLines="20" w:after="48"/>
      </w:pPr>
      <w:r>
        <w:rPr>
          <w:rFonts w:eastAsia="Calibri" w:cs="Tahoma"/>
          <w:noProof/>
          <w:szCs w:val="24"/>
          <w:lang w:eastAsia="es-NI"/>
        </w:rPr>
        <w:drawing>
          <wp:anchor distT="0" distB="0" distL="114300" distR="114300" simplePos="0" relativeHeight="251753472" behindDoc="1" locked="0" layoutInCell="1" allowOverlap="1" wp14:anchorId="26BEC6AD" wp14:editId="7FD8A2ED">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5199E7" w14:textId="20BC47BE" w:rsidR="000B075E" w:rsidRDefault="00C72F6B" w:rsidP="007E1A01">
      <w:pPr>
        <w:tabs>
          <w:tab w:val="left" w:pos="3075"/>
        </w:tabs>
        <w:spacing w:beforeLines="40" w:before="96" w:afterLines="20" w:after="48"/>
        <w:rPr>
          <w:rStyle w:val="Hipervnculo"/>
        </w:rPr>
      </w:pPr>
      <w:hyperlink r:id="rId32" w:history="1">
        <w:r w:rsidR="000B075E" w:rsidRPr="00D05594">
          <w:rPr>
            <w:rStyle w:val="Hipervnculo"/>
          </w:rPr>
          <w:t>Unidad didáctica IV: Modelo de colas - Parte 1</w:t>
        </w:r>
      </w:hyperlink>
    </w:p>
    <w:p w14:paraId="6E510FD5" w14:textId="77777777" w:rsidR="00D46C17" w:rsidRDefault="00D46C17" w:rsidP="007E1A01">
      <w:pPr>
        <w:tabs>
          <w:tab w:val="left" w:pos="3075"/>
        </w:tabs>
        <w:spacing w:beforeLines="40" w:before="96" w:afterLines="20" w:after="48"/>
        <w:rPr>
          <w:b/>
          <w:bCs/>
        </w:rPr>
      </w:pPr>
    </w:p>
    <w:p w14:paraId="6FB18A44" w14:textId="003384F6" w:rsidR="00772E40" w:rsidRDefault="00627567" w:rsidP="007E1A01">
      <w:pPr>
        <w:tabs>
          <w:tab w:val="left" w:pos="3075"/>
        </w:tabs>
        <w:spacing w:beforeLines="40" w:before="96" w:afterLines="20" w:after="48"/>
      </w:pPr>
      <w:r w:rsidRPr="00AE3262">
        <w:rPr>
          <w:b/>
          <w:bCs/>
        </w:rPr>
        <w:t xml:space="preserve">Indicaciones – </w:t>
      </w:r>
      <w:r w:rsidR="0036154D" w:rsidRPr="0036154D">
        <w:rPr>
          <w:b/>
          <w:bCs/>
        </w:rPr>
        <w:t>Entregable #04: Ejercicios Cadenas de Markov</w:t>
      </w:r>
    </w:p>
    <w:p w14:paraId="215F381B" w14:textId="77777777" w:rsidR="009543EE" w:rsidRDefault="009543EE" w:rsidP="007E1A01">
      <w:pPr>
        <w:tabs>
          <w:tab w:val="left" w:pos="3075"/>
        </w:tabs>
        <w:spacing w:beforeLines="40" w:before="96" w:afterLines="20" w:after="48"/>
      </w:pPr>
    </w:p>
    <w:p w14:paraId="752E6FB4" w14:textId="162F68E8" w:rsidR="007727A0" w:rsidRDefault="007727A0" w:rsidP="007E1A01">
      <w:pPr>
        <w:tabs>
          <w:tab w:val="left" w:pos="3075"/>
        </w:tabs>
        <w:spacing w:beforeLines="40" w:before="96" w:afterLines="20" w:after="48"/>
      </w:pPr>
      <w:r>
        <w:t xml:space="preserve">Bienvenido/a a la </w:t>
      </w:r>
      <w:r w:rsidR="00DA6155">
        <w:t>sexta</w:t>
      </w:r>
      <w:r>
        <w:t xml:space="preserve"> actividad calificada, se le recomienda leer detenidamente esta sección, pues a continuación se detallan las actividades, ejercicios, formato, criterios de evaluación y otras indicaciones que debe cumplir para llevar a feliz </w:t>
      </w:r>
      <w:r w:rsidR="009543EE">
        <w:t>término</w:t>
      </w:r>
      <w:r>
        <w:t xml:space="preserve"> esta tarea, de antemano le deseo el mayor de los éxitos en su labor.</w:t>
      </w:r>
    </w:p>
    <w:p w14:paraId="118041BC" w14:textId="77777777" w:rsidR="007727A0" w:rsidRDefault="007727A0" w:rsidP="007E1A01">
      <w:pPr>
        <w:tabs>
          <w:tab w:val="left" w:pos="3075"/>
        </w:tabs>
        <w:spacing w:beforeLines="40" w:before="96" w:afterLines="20" w:after="48"/>
      </w:pPr>
    </w:p>
    <w:p w14:paraId="755D9A27" w14:textId="2E02FCE4" w:rsidR="007727A0" w:rsidRPr="00854B88" w:rsidRDefault="007727A0" w:rsidP="007E1A01">
      <w:pPr>
        <w:tabs>
          <w:tab w:val="left" w:pos="3075"/>
        </w:tabs>
        <w:spacing w:beforeLines="40" w:before="96" w:afterLines="20" w:after="48"/>
        <w:rPr>
          <w:u w:val="single"/>
        </w:rPr>
      </w:pPr>
      <w:r w:rsidRPr="00E81BD1">
        <w:rPr>
          <w:u w:val="single"/>
        </w:rPr>
        <w:t>Aclaraciones Iniciales</w:t>
      </w:r>
    </w:p>
    <w:p w14:paraId="22EFC055" w14:textId="56E74F5F" w:rsidR="007727A0" w:rsidRDefault="007727A0" w:rsidP="007E1A01">
      <w:pPr>
        <w:pStyle w:val="Prrafodelista"/>
        <w:numPr>
          <w:ilvl w:val="0"/>
          <w:numId w:val="7"/>
        </w:numPr>
        <w:tabs>
          <w:tab w:val="left" w:pos="3075"/>
        </w:tabs>
        <w:spacing w:beforeLines="40" w:before="96" w:afterLines="20" w:after="48"/>
        <w:contextualSpacing w:val="0"/>
      </w:pPr>
      <w:r>
        <w:t xml:space="preserve">El trabajo debe entregarse de forma </w:t>
      </w:r>
      <w:r w:rsidR="003D657D">
        <w:t>individual</w:t>
      </w:r>
    </w:p>
    <w:p w14:paraId="62B24FF9" w14:textId="77777777" w:rsidR="007727A0" w:rsidRDefault="007727A0" w:rsidP="007E1A01">
      <w:pPr>
        <w:pStyle w:val="Prrafodelista"/>
        <w:numPr>
          <w:ilvl w:val="0"/>
          <w:numId w:val="7"/>
        </w:numPr>
        <w:tabs>
          <w:tab w:val="left" w:pos="3075"/>
        </w:tabs>
        <w:spacing w:beforeLines="40" w:before="96" w:afterLines="20" w:after="48"/>
        <w:contextualSpacing w:val="0"/>
      </w:pPr>
      <w:r>
        <w:t>Cada criterio de evaluación tiene un puntaje asociado</w:t>
      </w:r>
    </w:p>
    <w:p w14:paraId="6DB2EE27" w14:textId="77777777" w:rsidR="007727A0" w:rsidRDefault="007727A0" w:rsidP="007E1A01">
      <w:pPr>
        <w:pStyle w:val="Prrafodelista"/>
        <w:numPr>
          <w:ilvl w:val="0"/>
          <w:numId w:val="7"/>
        </w:numPr>
        <w:tabs>
          <w:tab w:val="left" w:pos="3075"/>
        </w:tabs>
        <w:spacing w:beforeLines="40" w:before="96" w:afterLines="20" w:after="48"/>
        <w:contextualSpacing w:val="0"/>
      </w:pPr>
      <w:r>
        <w:t>Este trabajo tiene un valor sumativo de 5 puntos</w:t>
      </w:r>
    </w:p>
    <w:p w14:paraId="04674130" w14:textId="77777777" w:rsidR="007727A0" w:rsidRDefault="007727A0" w:rsidP="007E1A01">
      <w:pPr>
        <w:pStyle w:val="Prrafodelista"/>
        <w:numPr>
          <w:ilvl w:val="0"/>
          <w:numId w:val="7"/>
        </w:numPr>
        <w:tabs>
          <w:tab w:val="left" w:pos="3075"/>
        </w:tabs>
        <w:spacing w:beforeLines="40" w:before="96" w:afterLines="20" w:after="48"/>
        <w:contextualSpacing w:val="0"/>
      </w:pPr>
      <w:r>
        <w:t>Posterior a la asignación del puntaje tendrá tres días para realizar reclamos</w:t>
      </w:r>
    </w:p>
    <w:p w14:paraId="083C7B06" w14:textId="7E89EC75" w:rsidR="007727A0" w:rsidRDefault="007727A0" w:rsidP="007E1A01">
      <w:pPr>
        <w:pStyle w:val="Prrafodelista"/>
        <w:numPr>
          <w:ilvl w:val="0"/>
          <w:numId w:val="7"/>
        </w:numPr>
        <w:tabs>
          <w:tab w:val="left" w:pos="3075"/>
        </w:tabs>
        <w:spacing w:beforeLines="40" w:before="96" w:afterLines="20" w:after="48"/>
        <w:contextualSpacing w:val="0"/>
      </w:pPr>
      <w:r>
        <w:t>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dos días antes de la fecha de la evaluación parcial correspondiente, si se entrega pasado dicho momento se aplicará nota de cero a todas las evaluaciones pendientes.</w:t>
      </w:r>
    </w:p>
    <w:p w14:paraId="0C414E60" w14:textId="337DCB3A" w:rsidR="009543EE" w:rsidRDefault="009543EE" w:rsidP="007E1A01">
      <w:pPr>
        <w:tabs>
          <w:tab w:val="left" w:pos="3075"/>
        </w:tabs>
        <w:spacing w:beforeLines="40" w:before="96" w:afterLines="20" w:after="48"/>
      </w:pPr>
    </w:p>
    <w:p w14:paraId="0308B002" w14:textId="43AC9311" w:rsidR="0078010E" w:rsidRDefault="0078010E" w:rsidP="007E1A01">
      <w:pPr>
        <w:tabs>
          <w:tab w:val="left" w:pos="3075"/>
        </w:tabs>
        <w:spacing w:beforeLines="40" w:before="96" w:afterLines="20" w:after="48"/>
      </w:pPr>
    </w:p>
    <w:p w14:paraId="4E92BDA7" w14:textId="77777777" w:rsidR="00854B88" w:rsidRDefault="00854B88" w:rsidP="007E1A01">
      <w:pPr>
        <w:tabs>
          <w:tab w:val="left" w:pos="3075"/>
        </w:tabs>
        <w:spacing w:beforeLines="40" w:before="96" w:afterLines="20" w:after="48"/>
      </w:pPr>
    </w:p>
    <w:p w14:paraId="6AE0A6EF" w14:textId="05587812" w:rsidR="00E81BD1" w:rsidRPr="009543EE" w:rsidRDefault="007727A0" w:rsidP="007E1A01">
      <w:pPr>
        <w:tabs>
          <w:tab w:val="left" w:pos="3075"/>
        </w:tabs>
        <w:spacing w:beforeLines="40" w:before="96" w:afterLines="20" w:after="48"/>
        <w:rPr>
          <w:u w:val="single"/>
        </w:rPr>
      </w:pPr>
      <w:r w:rsidRPr="009543EE">
        <w:rPr>
          <w:u w:val="single"/>
        </w:rPr>
        <w:lastRenderedPageBreak/>
        <w:t>Actividades</w:t>
      </w:r>
    </w:p>
    <w:p w14:paraId="214BC285" w14:textId="77777777" w:rsidR="007727A0" w:rsidRDefault="007727A0" w:rsidP="007E1A01">
      <w:pPr>
        <w:pStyle w:val="Prrafodelista"/>
        <w:numPr>
          <w:ilvl w:val="0"/>
          <w:numId w:val="4"/>
        </w:numPr>
        <w:tabs>
          <w:tab w:val="left" w:pos="3075"/>
        </w:tabs>
        <w:spacing w:beforeLines="40" w:before="96" w:afterLines="20" w:after="48"/>
        <w:contextualSpacing w:val="0"/>
      </w:pPr>
      <w:r>
        <w:t>Lea detenidamente el ejercicio</w:t>
      </w:r>
    </w:p>
    <w:p w14:paraId="72721EC9" w14:textId="194640EA" w:rsidR="007727A0" w:rsidRDefault="00C80076" w:rsidP="007E1A01">
      <w:pPr>
        <w:pStyle w:val="Prrafodelista"/>
        <w:numPr>
          <w:ilvl w:val="0"/>
          <w:numId w:val="4"/>
        </w:numPr>
        <w:tabs>
          <w:tab w:val="left" w:pos="3075"/>
        </w:tabs>
        <w:spacing w:beforeLines="40" w:before="96" w:afterLines="20" w:after="48"/>
        <w:contextualSpacing w:val="0"/>
      </w:pPr>
      <w:r>
        <w:t>Resuelva el problema aplicando cadenas de markov</w:t>
      </w:r>
    </w:p>
    <w:p w14:paraId="1F14073F" w14:textId="77777777" w:rsidR="007727A0" w:rsidRDefault="007727A0" w:rsidP="007E1A01">
      <w:pPr>
        <w:pStyle w:val="Prrafodelista"/>
        <w:numPr>
          <w:ilvl w:val="0"/>
          <w:numId w:val="4"/>
        </w:numPr>
        <w:tabs>
          <w:tab w:val="left" w:pos="3075"/>
        </w:tabs>
        <w:spacing w:beforeLines="40" w:before="96" w:afterLines="20" w:after="48"/>
        <w:contextualSpacing w:val="0"/>
      </w:pPr>
      <w:r>
        <w:t>En caso de tener dudas, consulte la diapositiva con el ejemplo paso a paso y el vídeo de ejemplo, o agregue dicha duda al foro</w:t>
      </w:r>
    </w:p>
    <w:p w14:paraId="5E66CA09" w14:textId="77777777" w:rsidR="007727A0" w:rsidRDefault="007727A0" w:rsidP="007E1A01">
      <w:pPr>
        <w:pStyle w:val="Prrafodelista"/>
        <w:numPr>
          <w:ilvl w:val="0"/>
          <w:numId w:val="4"/>
        </w:numPr>
        <w:tabs>
          <w:tab w:val="left" w:pos="3075"/>
        </w:tabs>
        <w:spacing w:beforeLines="40" w:before="96" w:afterLines="20" w:after="48"/>
        <w:contextualSpacing w:val="0"/>
      </w:pPr>
      <w:r>
        <w:t>Atendiendo las indicaciones de la sección "formato", pase su trabajo a word o cualquier otro editor de texto</w:t>
      </w:r>
    </w:p>
    <w:p w14:paraId="2861A66B" w14:textId="77777777" w:rsidR="007727A0" w:rsidRDefault="007727A0" w:rsidP="007E1A01">
      <w:pPr>
        <w:pStyle w:val="Prrafodelista"/>
        <w:numPr>
          <w:ilvl w:val="0"/>
          <w:numId w:val="4"/>
        </w:numPr>
        <w:tabs>
          <w:tab w:val="left" w:pos="3075"/>
        </w:tabs>
        <w:spacing w:beforeLines="40" w:before="96" w:afterLines="20" w:after="48"/>
        <w:contextualSpacing w:val="0"/>
      </w:pPr>
      <w:r>
        <w:t>Haciendo uso de las herramientas del editor de texto (word u otro) o bien con un convertidor de formatos pase el documento a formato PDF</w:t>
      </w:r>
    </w:p>
    <w:p w14:paraId="453A26F8" w14:textId="59AFB0DC" w:rsidR="007727A0" w:rsidRDefault="007727A0" w:rsidP="007E1A01">
      <w:pPr>
        <w:pStyle w:val="Prrafodelista"/>
        <w:numPr>
          <w:ilvl w:val="0"/>
          <w:numId w:val="4"/>
        </w:numPr>
        <w:tabs>
          <w:tab w:val="left" w:pos="3075"/>
        </w:tabs>
        <w:spacing w:beforeLines="40" w:before="96" w:afterLines="20" w:after="48"/>
        <w:contextualSpacing w:val="0"/>
      </w:pPr>
      <w:r>
        <w:t xml:space="preserve">Suba el archivo con la siguiente nomenclatura de nombres </w:t>
      </w:r>
      <w:r w:rsidR="00635539" w:rsidRPr="00635539">
        <w:t>NombreCompletoDelEstudiante_Entregable04EjerciciosCadenaMarkov_S10.pdf</w:t>
      </w:r>
    </w:p>
    <w:p w14:paraId="62F5D899" w14:textId="45164656" w:rsidR="007727A0" w:rsidRDefault="007727A0" w:rsidP="007E1A01">
      <w:pPr>
        <w:pStyle w:val="Prrafodelista"/>
        <w:numPr>
          <w:ilvl w:val="0"/>
          <w:numId w:val="4"/>
        </w:numPr>
        <w:tabs>
          <w:tab w:val="left" w:pos="3075"/>
        </w:tabs>
        <w:spacing w:beforeLines="40" w:before="96" w:afterLines="20" w:after="48"/>
        <w:contextualSpacing w:val="0"/>
      </w:pPr>
      <w:r>
        <w:t>Envíe y espere por su nota.</w:t>
      </w:r>
      <w:r w:rsidR="008B5E15">
        <w:t xml:space="preserve"> </w:t>
      </w:r>
    </w:p>
    <w:p w14:paraId="02952DB5" w14:textId="77777777" w:rsidR="008B5E15" w:rsidRDefault="008B5E15" w:rsidP="007E1A01">
      <w:pPr>
        <w:tabs>
          <w:tab w:val="left" w:pos="3075"/>
        </w:tabs>
        <w:spacing w:beforeLines="40" w:before="96" w:afterLines="20" w:after="48"/>
      </w:pPr>
    </w:p>
    <w:p w14:paraId="0C8363FD" w14:textId="77777777" w:rsidR="007727A0" w:rsidRPr="008B5E15" w:rsidRDefault="007727A0" w:rsidP="007E1A01">
      <w:pPr>
        <w:tabs>
          <w:tab w:val="left" w:pos="3075"/>
        </w:tabs>
        <w:spacing w:beforeLines="40" w:before="96" w:afterLines="20" w:after="48"/>
        <w:rPr>
          <w:u w:val="single"/>
        </w:rPr>
      </w:pPr>
      <w:r w:rsidRPr="008B5E15">
        <w:rPr>
          <w:u w:val="single"/>
        </w:rPr>
        <w:t>Formato</w:t>
      </w:r>
    </w:p>
    <w:p w14:paraId="279FA4CC" w14:textId="77777777" w:rsidR="007727A0" w:rsidRDefault="007727A0" w:rsidP="007E1A01">
      <w:pPr>
        <w:tabs>
          <w:tab w:val="left" w:pos="3075"/>
        </w:tabs>
        <w:spacing w:beforeLines="40" w:before="96" w:afterLines="20" w:after="48"/>
      </w:pPr>
    </w:p>
    <w:p w14:paraId="3DC6BBA9" w14:textId="28C06B20" w:rsidR="007727A0" w:rsidRPr="005F603C" w:rsidRDefault="007727A0" w:rsidP="007E1A01">
      <w:pPr>
        <w:tabs>
          <w:tab w:val="left" w:pos="3075"/>
        </w:tabs>
        <w:spacing w:beforeLines="40" w:before="96" w:afterLines="20" w:after="48"/>
        <w:rPr>
          <w:u w:val="single"/>
        </w:rPr>
      </w:pPr>
      <w:r w:rsidRPr="00A23152">
        <w:rPr>
          <w:u w:val="single"/>
        </w:rPr>
        <w:t xml:space="preserve">Carátula: </w:t>
      </w:r>
    </w:p>
    <w:p w14:paraId="0C1A15F1" w14:textId="77777777" w:rsidR="007727A0" w:rsidRDefault="007727A0" w:rsidP="007E1A01">
      <w:pPr>
        <w:pStyle w:val="Prrafodelista"/>
        <w:numPr>
          <w:ilvl w:val="0"/>
          <w:numId w:val="9"/>
        </w:numPr>
        <w:tabs>
          <w:tab w:val="left" w:pos="3075"/>
        </w:tabs>
        <w:spacing w:beforeLines="40" w:before="96" w:afterLines="20" w:after="48"/>
        <w:contextualSpacing w:val="0"/>
      </w:pPr>
      <w:r>
        <w:t>Logo de la universidad</w:t>
      </w:r>
    </w:p>
    <w:p w14:paraId="5FC88655" w14:textId="77777777" w:rsidR="007727A0" w:rsidRDefault="007727A0" w:rsidP="007E1A01">
      <w:pPr>
        <w:pStyle w:val="Prrafodelista"/>
        <w:numPr>
          <w:ilvl w:val="0"/>
          <w:numId w:val="9"/>
        </w:numPr>
        <w:tabs>
          <w:tab w:val="left" w:pos="3075"/>
        </w:tabs>
        <w:spacing w:beforeLines="40" w:before="96" w:afterLines="20" w:after="48"/>
        <w:contextualSpacing w:val="0"/>
      </w:pPr>
      <w:r>
        <w:t>Nombre de la escuela</w:t>
      </w:r>
    </w:p>
    <w:p w14:paraId="2AD6452B" w14:textId="77777777" w:rsidR="007727A0" w:rsidRDefault="007727A0" w:rsidP="007E1A01">
      <w:pPr>
        <w:pStyle w:val="Prrafodelista"/>
        <w:numPr>
          <w:ilvl w:val="0"/>
          <w:numId w:val="9"/>
        </w:numPr>
        <w:tabs>
          <w:tab w:val="left" w:pos="3075"/>
        </w:tabs>
        <w:spacing w:beforeLines="40" w:before="96" w:afterLines="20" w:after="48"/>
        <w:contextualSpacing w:val="0"/>
      </w:pPr>
      <w:r>
        <w:t>Nombre de la carrera</w:t>
      </w:r>
    </w:p>
    <w:p w14:paraId="792857BD" w14:textId="77777777" w:rsidR="007727A0" w:rsidRDefault="007727A0" w:rsidP="007E1A01">
      <w:pPr>
        <w:pStyle w:val="Prrafodelista"/>
        <w:numPr>
          <w:ilvl w:val="0"/>
          <w:numId w:val="9"/>
        </w:numPr>
        <w:tabs>
          <w:tab w:val="left" w:pos="3075"/>
        </w:tabs>
        <w:spacing w:beforeLines="40" w:before="96" w:afterLines="20" w:after="48"/>
        <w:contextualSpacing w:val="0"/>
      </w:pPr>
      <w:r>
        <w:t>Nombre de la clase</w:t>
      </w:r>
    </w:p>
    <w:p w14:paraId="1BBAD4B0" w14:textId="77777777" w:rsidR="007727A0" w:rsidRDefault="007727A0" w:rsidP="007E1A01">
      <w:pPr>
        <w:pStyle w:val="Prrafodelista"/>
        <w:numPr>
          <w:ilvl w:val="0"/>
          <w:numId w:val="9"/>
        </w:numPr>
        <w:tabs>
          <w:tab w:val="left" w:pos="3075"/>
        </w:tabs>
        <w:spacing w:beforeLines="40" w:before="96" w:afterLines="20" w:after="48"/>
        <w:contextualSpacing w:val="0"/>
      </w:pPr>
      <w:r>
        <w:t>Nombre del trabajo</w:t>
      </w:r>
    </w:p>
    <w:p w14:paraId="697E347C" w14:textId="77777777" w:rsidR="007727A0" w:rsidRDefault="007727A0" w:rsidP="007E1A01">
      <w:pPr>
        <w:pStyle w:val="Prrafodelista"/>
        <w:numPr>
          <w:ilvl w:val="0"/>
          <w:numId w:val="9"/>
        </w:numPr>
        <w:tabs>
          <w:tab w:val="left" w:pos="3075"/>
        </w:tabs>
        <w:spacing w:beforeLines="40" w:before="96" w:afterLines="20" w:after="48"/>
        <w:contextualSpacing w:val="0"/>
      </w:pPr>
      <w:r>
        <w:t>Nombre de los/as estudiantes del grupo</w:t>
      </w:r>
    </w:p>
    <w:p w14:paraId="29B05D01" w14:textId="77777777" w:rsidR="007727A0" w:rsidRDefault="007727A0" w:rsidP="007E1A01">
      <w:pPr>
        <w:pStyle w:val="Prrafodelista"/>
        <w:numPr>
          <w:ilvl w:val="0"/>
          <w:numId w:val="9"/>
        </w:numPr>
        <w:tabs>
          <w:tab w:val="left" w:pos="3075"/>
        </w:tabs>
        <w:spacing w:beforeLines="40" w:before="96" w:afterLines="20" w:after="48"/>
        <w:contextualSpacing w:val="0"/>
      </w:pPr>
      <w:r>
        <w:t>Nombre del docente</w:t>
      </w:r>
    </w:p>
    <w:p w14:paraId="6DECAEAD" w14:textId="77777777" w:rsidR="007727A0" w:rsidRDefault="007727A0" w:rsidP="007E1A01">
      <w:pPr>
        <w:pStyle w:val="Prrafodelista"/>
        <w:numPr>
          <w:ilvl w:val="0"/>
          <w:numId w:val="9"/>
        </w:numPr>
        <w:tabs>
          <w:tab w:val="left" w:pos="3075"/>
        </w:tabs>
        <w:spacing w:beforeLines="40" w:before="96" w:afterLines="20" w:after="48"/>
        <w:contextualSpacing w:val="0"/>
      </w:pPr>
      <w:r>
        <w:t>Fecha de entrega</w:t>
      </w:r>
    </w:p>
    <w:p w14:paraId="2BF60F58" w14:textId="77777777" w:rsidR="007727A0" w:rsidRDefault="007727A0" w:rsidP="007E1A01">
      <w:pPr>
        <w:tabs>
          <w:tab w:val="left" w:pos="3075"/>
        </w:tabs>
        <w:spacing w:beforeLines="40" w:before="96" w:afterLines="20" w:after="48"/>
      </w:pPr>
    </w:p>
    <w:p w14:paraId="2F52E1D6" w14:textId="76187A8A" w:rsidR="007727A0" w:rsidRPr="005F603C" w:rsidRDefault="007727A0" w:rsidP="007E1A01">
      <w:pPr>
        <w:tabs>
          <w:tab w:val="left" w:pos="3075"/>
        </w:tabs>
        <w:spacing w:beforeLines="40" w:before="96" w:afterLines="20" w:after="48"/>
        <w:rPr>
          <w:u w:val="single"/>
        </w:rPr>
      </w:pPr>
      <w:r w:rsidRPr="005F603C">
        <w:rPr>
          <w:u w:val="single"/>
        </w:rPr>
        <w:t>Cuerpo del documento</w:t>
      </w:r>
    </w:p>
    <w:p w14:paraId="19AEAD87" w14:textId="77777777" w:rsidR="007727A0" w:rsidRDefault="007727A0" w:rsidP="007E1A01">
      <w:pPr>
        <w:pStyle w:val="Prrafodelista"/>
        <w:numPr>
          <w:ilvl w:val="0"/>
          <w:numId w:val="10"/>
        </w:numPr>
        <w:tabs>
          <w:tab w:val="left" w:pos="3075"/>
        </w:tabs>
        <w:spacing w:beforeLines="40" w:before="96" w:afterLines="20" w:after="48"/>
        <w:contextualSpacing w:val="0"/>
      </w:pPr>
      <w:r>
        <w:t>Fuente: Arial</w:t>
      </w:r>
    </w:p>
    <w:p w14:paraId="5D43E544" w14:textId="77777777" w:rsidR="007727A0" w:rsidRDefault="007727A0" w:rsidP="007E1A01">
      <w:pPr>
        <w:pStyle w:val="Prrafodelista"/>
        <w:numPr>
          <w:ilvl w:val="0"/>
          <w:numId w:val="10"/>
        </w:numPr>
        <w:tabs>
          <w:tab w:val="left" w:pos="3075"/>
        </w:tabs>
        <w:spacing w:beforeLines="40" w:before="96" w:afterLines="20" w:after="48"/>
        <w:contextualSpacing w:val="0"/>
      </w:pPr>
      <w:r>
        <w:t>Tamaño: 12 (texto), 14 (Títulos)</w:t>
      </w:r>
    </w:p>
    <w:p w14:paraId="10BF37A6" w14:textId="77777777" w:rsidR="007727A0" w:rsidRDefault="007727A0" w:rsidP="007E1A01">
      <w:pPr>
        <w:pStyle w:val="Prrafodelista"/>
        <w:numPr>
          <w:ilvl w:val="0"/>
          <w:numId w:val="10"/>
        </w:numPr>
        <w:tabs>
          <w:tab w:val="left" w:pos="3075"/>
        </w:tabs>
        <w:spacing w:beforeLines="40" w:before="96" w:afterLines="20" w:after="48"/>
        <w:contextualSpacing w:val="0"/>
      </w:pPr>
      <w:r>
        <w:t>Alineación: Justificada</w:t>
      </w:r>
    </w:p>
    <w:p w14:paraId="12C69BE5" w14:textId="77777777" w:rsidR="007727A0" w:rsidRDefault="007727A0" w:rsidP="007E1A01">
      <w:pPr>
        <w:pStyle w:val="Prrafodelista"/>
        <w:numPr>
          <w:ilvl w:val="0"/>
          <w:numId w:val="10"/>
        </w:numPr>
        <w:tabs>
          <w:tab w:val="left" w:pos="3075"/>
        </w:tabs>
        <w:spacing w:beforeLines="40" w:before="96" w:afterLines="20" w:after="48"/>
        <w:contextualSpacing w:val="0"/>
      </w:pPr>
      <w:r>
        <w:t>Interlineado: 1.5</w:t>
      </w:r>
    </w:p>
    <w:p w14:paraId="685769B2" w14:textId="77777777" w:rsidR="007727A0" w:rsidRDefault="007727A0" w:rsidP="007E1A01">
      <w:pPr>
        <w:tabs>
          <w:tab w:val="left" w:pos="3075"/>
        </w:tabs>
        <w:spacing w:beforeLines="40" w:before="96" w:afterLines="20" w:after="48"/>
      </w:pPr>
    </w:p>
    <w:p w14:paraId="5CD491A0" w14:textId="56E86E86" w:rsidR="007727A0" w:rsidRDefault="007727A0" w:rsidP="007E1A01">
      <w:pPr>
        <w:tabs>
          <w:tab w:val="left" w:pos="3075"/>
        </w:tabs>
        <w:spacing w:beforeLines="40" w:before="96" w:afterLines="20" w:after="48"/>
      </w:pPr>
      <w:r w:rsidRPr="005F603C">
        <w:rPr>
          <w:u w:val="single"/>
        </w:rPr>
        <w:t>Tipo de documento aceptado</w:t>
      </w:r>
      <w:r>
        <w:t>: PDF</w:t>
      </w:r>
    </w:p>
    <w:p w14:paraId="0A7A3720" w14:textId="77777777" w:rsidR="006D6863" w:rsidRDefault="006D6863" w:rsidP="007E1A01">
      <w:pPr>
        <w:tabs>
          <w:tab w:val="left" w:pos="3075"/>
        </w:tabs>
        <w:spacing w:beforeLines="40" w:before="96" w:afterLines="20" w:after="48"/>
      </w:pPr>
    </w:p>
    <w:p w14:paraId="74973EB2" w14:textId="0DA1748F" w:rsidR="007727A0" w:rsidRPr="006D6863" w:rsidRDefault="007727A0" w:rsidP="007E1A01">
      <w:pPr>
        <w:tabs>
          <w:tab w:val="left" w:pos="3075"/>
        </w:tabs>
        <w:spacing w:beforeLines="40" w:before="96" w:afterLines="20" w:after="48"/>
        <w:rPr>
          <w:u w:val="single"/>
        </w:rPr>
      </w:pPr>
      <w:r w:rsidRPr="00D67DDB">
        <w:rPr>
          <w:u w:val="single"/>
        </w:rPr>
        <w:t>Criterios de evaluación</w:t>
      </w:r>
    </w:p>
    <w:p w14:paraId="694D218E" w14:textId="77777777" w:rsidR="007727A0" w:rsidRDefault="007727A0" w:rsidP="007E1A01">
      <w:pPr>
        <w:pStyle w:val="Prrafodelista"/>
        <w:numPr>
          <w:ilvl w:val="0"/>
          <w:numId w:val="3"/>
        </w:numPr>
        <w:tabs>
          <w:tab w:val="left" w:pos="3075"/>
        </w:tabs>
        <w:spacing w:beforeLines="40" w:before="96" w:afterLines="20" w:after="48"/>
        <w:contextualSpacing w:val="0"/>
      </w:pPr>
      <w:r>
        <w:t>Elabora los ejercicios correctamente.  70% del total de la nota</w:t>
      </w:r>
    </w:p>
    <w:p w14:paraId="4F0D3E32" w14:textId="77777777" w:rsidR="007727A0" w:rsidRDefault="007727A0" w:rsidP="007E1A01">
      <w:pPr>
        <w:pStyle w:val="Prrafodelista"/>
        <w:numPr>
          <w:ilvl w:val="0"/>
          <w:numId w:val="3"/>
        </w:numPr>
        <w:tabs>
          <w:tab w:val="left" w:pos="3075"/>
        </w:tabs>
        <w:spacing w:beforeLines="40" w:before="96" w:afterLines="20" w:after="48"/>
        <w:contextualSpacing w:val="0"/>
      </w:pPr>
      <w:r>
        <w:t>Sigue los pasos indicados. 15% del total de la nota</w:t>
      </w:r>
    </w:p>
    <w:p w14:paraId="4A17D66F" w14:textId="77777777" w:rsidR="007727A0" w:rsidRDefault="007727A0" w:rsidP="007E1A01">
      <w:pPr>
        <w:pStyle w:val="Prrafodelista"/>
        <w:numPr>
          <w:ilvl w:val="0"/>
          <w:numId w:val="3"/>
        </w:numPr>
        <w:tabs>
          <w:tab w:val="left" w:pos="3075"/>
        </w:tabs>
        <w:spacing w:beforeLines="40" w:before="96" w:afterLines="20" w:after="48"/>
        <w:contextualSpacing w:val="0"/>
      </w:pPr>
      <w:r>
        <w:t>Mantiene el orden y formato. 15% del total de la nota</w:t>
      </w:r>
    </w:p>
    <w:p w14:paraId="39002DC3" w14:textId="77777777" w:rsidR="008B5E15" w:rsidRDefault="008B5E15" w:rsidP="007E1A01">
      <w:pPr>
        <w:tabs>
          <w:tab w:val="left" w:pos="3075"/>
        </w:tabs>
        <w:spacing w:beforeLines="40" w:before="96" w:afterLines="20" w:after="48"/>
      </w:pPr>
    </w:p>
    <w:p w14:paraId="5980E422" w14:textId="4A56F742" w:rsidR="00E81BD1" w:rsidRPr="00854B88" w:rsidRDefault="007727A0" w:rsidP="00854B88">
      <w:pPr>
        <w:tabs>
          <w:tab w:val="left" w:pos="3075"/>
        </w:tabs>
        <w:spacing w:beforeLines="40" w:before="96" w:afterLines="20" w:after="48"/>
        <w:rPr>
          <w:u w:val="single"/>
        </w:rPr>
      </w:pPr>
      <w:r w:rsidRPr="00CE4927">
        <w:rPr>
          <w:u w:val="single"/>
        </w:rPr>
        <w:t>Ejercicio</w:t>
      </w:r>
    </w:p>
    <w:p w14:paraId="22D61840" w14:textId="40BCDAA5" w:rsidR="00635539" w:rsidRDefault="00635539" w:rsidP="007E1A01">
      <w:pPr>
        <w:spacing w:beforeLines="40" w:before="96" w:afterLines="20" w:after="48"/>
        <w:rPr>
          <w:rFonts w:eastAsia="Times New Roman" w:cs="Tahoma"/>
          <w:color w:val="000000"/>
          <w:szCs w:val="24"/>
          <w:lang w:eastAsia="es-NI"/>
        </w:rPr>
      </w:pPr>
      <w:r w:rsidRPr="00635539">
        <w:rPr>
          <w:rFonts w:eastAsia="Times New Roman" w:cs="Tahoma"/>
          <w:color w:val="000000"/>
          <w:szCs w:val="24"/>
          <w:lang w:eastAsia="es-NI"/>
        </w:rPr>
        <w:t>En un país como Colombia existen 3 operadores principales de telefonía móvil como lo son tigo, Comcel y movistar (estados).</w:t>
      </w:r>
    </w:p>
    <w:p w14:paraId="281CD42B" w14:textId="77777777" w:rsidR="00E81BD1" w:rsidRPr="00635539" w:rsidRDefault="00E81BD1" w:rsidP="007E1A01">
      <w:pPr>
        <w:spacing w:beforeLines="40" w:before="96" w:afterLines="20" w:after="48"/>
        <w:rPr>
          <w:rFonts w:ascii="Verdana" w:eastAsia="Times New Roman" w:hAnsi="Verdana" w:cs="Times New Roman"/>
          <w:color w:val="000000"/>
          <w:sz w:val="15"/>
          <w:szCs w:val="15"/>
          <w:lang w:eastAsia="es-NI"/>
        </w:rPr>
      </w:pPr>
    </w:p>
    <w:p w14:paraId="12DD8D72" w14:textId="08FA815B" w:rsidR="00635539" w:rsidRPr="00635539" w:rsidRDefault="00635539" w:rsidP="007E1A01">
      <w:pPr>
        <w:spacing w:beforeLines="40" w:before="96" w:afterLines="20" w:after="48"/>
        <w:rPr>
          <w:rFonts w:ascii="Verdana" w:eastAsia="Times New Roman" w:hAnsi="Verdana" w:cs="Times New Roman"/>
          <w:color w:val="000000"/>
          <w:sz w:val="15"/>
          <w:szCs w:val="15"/>
          <w:lang w:eastAsia="es-NI"/>
        </w:rPr>
      </w:pPr>
      <w:r w:rsidRPr="00635539">
        <w:rPr>
          <w:rFonts w:eastAsia="Times New Roman" w:cs="Tahoma"/>
          <w:color w:val="000000"/>
          <w:szCs w:val="24"/>
          <w:lang w:eastAsia="es-NI"/>
        </w:rPr>
        <w:t>Los porcentajes actuales que tiene cada operador en el mercado actual son para tigo 0.4 para Comcel 0.25 y para movistar 0.35. (estado inicial)</w:t>
      </w:r>
      <w:r w:rsidRPr="00635539">
        <w:rPr>
          <w:rFonts w:ascii="Verdana" w:eastAsia="Times New Roman" w:hAnsi="Verdana" w:cs="Times New Roman"/>
          <w:color w:val="000000"/>
          <w:sz w:val="15"/>
          <w:szCs w:val="15"/>
          <w:lang w:eastAsia="es-NI"/>
        </w:rPr>
        <w:br/>
      </w:r>
      <w:r w:rsidRPr="00635539">
        <w:rPr>
          <w:rFonts w:eastAsia="Times New Roman" w:cs="Tahoma"/>
          <w:color w:val="000000"/>
          <w:szCs w:val="24"/>
          <w:lang w:eastAsia="es-NI"/>
        </w:rPr>
        <w:t xml:space="preserve">Se tiene la siguiente información un usuario actualmente de tigo tiene una probabilidad de permanecer en tigo de 0.60, de pasar a Comcel 0.2 y de pasarse a movistar de 0.2; si en la actualidad el usuario es cliente de Comcel tiene una probabilidad de mantenerse en Comcel del 0.5 de que esta persona se cambie a tigo 0.3 y que se pase a movistar de 0.2; si el usuario es cliente en la actualidad de movistar la probabilidad que permanezca en movistar es de 0.4 de que se cambie a </w:t>
      </w:r>
      <w:r w:rsidRPr="00635539">
        <w:rPr>
          <w:rFonts w:eastAsia="Times New Roman" w:cs="Tahoma"/>
          <w:color w:val="000000"/>
          <w:szCs w:val="24"/>
          <w:lang w:eastAsia="es-NI"/>
        </w:rPr>
        <w:lastRenderedPageBreak/>
        <w:t>tigo de 0.3 y a Comcel de 0.3. Partiendo de esta información podemos elaborar la matriz de transición.</w:t>
      </w:r>
    </w:p>
    <w:p w14:paraId="40D0885E" w14:textId="0D413C9B" w:rsidR="008F16A1" w:rsidRPr="000928DE" w:rsidRDefault="00635539" w:rsidP="007E1A01">
      <w:pPr>
        <w:spacing w:beforeLines="40" w:before="96" w:afterLines="20" w:after="48"/>
        <w:jc w:val="left"/>
        <w:rPr>
          <w:rFonts w:ascii="Verdana" w:eastAsia="Times New Roman" w:hAnsi="Verdana" w:cs="Times New Roman"/>
          <w:color w:val="000000"/>
          <w:sz w:val="15"/>
          <w:szCs w:val="15"/>
          <w:lang w:eastAsia="es-NI"/>
        </w:rPr>
      </w:pPr>
      <w:r w:rsidRPr="00635539">
        <w:rPr>
          <w:noProof/>
        </w:rPr>
        <w:drawing>
          <wp:inline distT="0" distB="0" distL="0" distR="0" wp14:anchorId="62F3176A" wp14:editId="57FDC93E">
            <wp:extent cx="4909820" cy="1550670"/>
            <wp:effectExtent l="0" t="0" r="5080" b="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09820" cy="1550670"/>
                    </a:xfrm>
                    <a:prstGeom prst="rect">
                      <a:avLst/>
                    </a:prstGeom>
                    <a:noFill/>
                    <a:ln>
                      <a:noFill/>
                    </a:ln>
                  </pic:spPr>
                </pic:pic>
              </a:graphicData>
            </a:graphic>
          </wp:inline>
        </w:drawing>
      </w:r>
    </w:p>
    <w:p w14:paraId="41C3CBAA" w14:textId="77777777" w:rsidR="008F16A1" w:rsidRDefault="008F16A1" w:rsidP="007E1A01">
      <w:pPr>
        <w:tabs>
          <w:tab w:val="left" w:pos="3075"/>
        </w:tabs>
        <w:spacing w:beforeLines="40" w:before="96" w:afterLines="20" w:after="48"/>
      </w:pPr>
    </w:p>
    <w:p w14:paraId="09123730" w14:textId="661E056B" w:rsidR="00772E40" w:rsidRDefault="007727A0" w:rsidP="007E1A01">
      <w:pPr>
        <w:tabs>
          <w:tab w:val="left" w:pos="3075"/>
        </w:tabs>
        <w:spacing w:beforeLines="40" w:before="96" w:afterLines="20" w:after="48"/>
      </w:pPr>
      <w:r w:rsidRPr="0078010E">
        <w:rPr>
          <w:b/>
          <w:bCs/>
        </w:rPr>
        <w:t>Nota</w:t>
      </w:r>
      <w:r>
        <w:t>: Al final de la actividad se proporcionará un vínculo con la solución.</w:t>
      </w:r>
    </w:p>
    <w:p w14:paraId="28C2BB48" w14:textId="77777777" w:rsidR="00854B88" w:rsidRDefault="00854B88" w:rsidP="007E1A01">
      <w:pPr>
        <w:tabs>
          <w:tab w:val="left" w:pos="3075"/>
        </w:tabs>
        <w:spacing w:beforeLines="40" w:before="96" w:afterLines="20" w:after="48"/>
      </w:pPr>
    </w:p>
    <w:p w14:paraId="5A51DDB3" w14:textId="44B72ECD" w:rsidR="003F15ED" w:rsidRDefault="003F15ED" w:rsidP="007E1A01">
      <w:pPr>
        <w:tabs>
          <w:tab w:val="left" w:pos="3075"/>
        </w:tabs>
        <w:spacing w:beforeLines="40" w:before="96" w:afterLines="20" w:after="48"/>
      </w:pPr>
      <w:r w:rsidRPr="003F15ED">
        <w:rPr>
          <w:noProof/>
        </w:rPr>
        <w:drawing>
          <wp:anchor distT="0" distB="0" distL="114300" distR="114300" simplePos="0" relativeHeight="251699200" behindDoc="1" locked="0" layoutInCell="1" allowOverlap="1" wp14:anchorId="159DC757" wp14:editId="792B406E">
            <wp:simplePos x="0" y="0"/>
            <wp:positionH relativeFrom="column">
              <wp:posOffset>76200</wp:posOffset>
            </wp:positionH>
            <wp:positionV relativeFrom="paragraph">
              <wp:posOffset>124460</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09514692" w14:textId="743F297D" w:rsidR="00EF5D81" w:rsidRDefault="003F15ED" w:rsidP="007E1A01">
      <w:pPr>
        <w:tabs>
          <w:tab w:val="left" w:pos="3075"/>
        </w:tabs>
        <w:spacing w:beforeLines="40" w:before="96" w:afterLines="20" w:after="48"/>
      </w:pPr>
      <w:r w:rsidRPr="003F15ED">
        <w:rPr>
          <w:noProof/>
        </w:rPr>
        <w:drawing>
          <wp:anchor distT="0" distB="0" distL="114300" distR="114300" simplePos="0" relativeHeight="251700224" behindDoc="1" locked="0" layoutInCell="1" allowOverlap="1" wp14:anchorId="35A26404" wp14:editId="2F069AFE">
            <wp:simplePos x="0" y="0"/>
            <wp:positionH relativeFrom="column">
              <wp:posOffset>304800</wp:posOffset>
            </wp:positionH>
            <wp:positionV relativeFrom="paragraph">
              <wp:posOffset>251460</wp:posOffset>
            </wp:positionV>
            <wp:extent cx="341630" cy="341630"/>
            <wp:effectExtent l="0" t="0" r="1270" b="1270"/>
            <wp:wrapTight wrapText="bothSides">
              <wp:wrapPolygon edited="0">
                <wp:start x="0" y="0"/>
                <wp:lineTo x="0" y="20476"/>
                <wp:lineTo x="20476" y="20476"/>
                <wp:lineTo x="20476"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A6C255" w14:textId="519771BA" w:rsidR="00EF5D81" w:rsidRDefault="00C72F6B" w:rsidP="007E1A01">
      <w:pPr>
        <w:tabs>
          <w:tab w:val="left" w:pos="3075"/>
        </w:tabs>
        <w:spacing w:beforeLines="40" w:before="96" w:afterLines="20" w:after="48"/>
        <w:rPr>
          <w:rStyle w:val="Hipervnculo"/>
        </w:rPr>
      </w:pPr>
      <w:hyperlink r:id="rId35" w:history="1">
        <w:r w:rsidR="0036154D" w:rsidRPr="000928DE">
          <w:rPr>
            <w:rStyle w:val="Hipervnculo"/>
          </w:rPr>
          <w:t>Entregable #04: Ejercicios Cadenas de Markov</w:t>
        </w:r>
      </w:hyperlink>
    </w:p>
    <w:p w14:paraId="39F2CBBB" w14:textId="798763CC" w:rsidR="00854B88" w:rsidRDefault="008851EA" w:rsidP="007E1A01">
      <w:pPr>
        <w:tabs>
          <w:tab w:val="left" w:pos="3075"/>
        </w:tabs>
        <w:spacing w:beforeLines="40" w:before="96" w:afterLines="20" w:after="48"/>
        <w:rPr>
          <w:rStyle w:val="Hipervnculo"/>
        </w:rPr>
      </w:pPr>
      <w:r>
        <w:rPr>
          <w:noProof/>
          <w:color w:val="2F5496" w:themeColor="accent1" w:themeShade="BF"/>
        </w:rPr>
        <mc:AlternateContent>
          <mc:Choice Requires="wps">
            <w:drawing>
              <wp:anchor distT="0" distB="0" distL="114300" distR="114300" simplePos="0" relativeHeight="251679744" behindDoc="0" locked="0" layoutInCell="1" allowOverlap="1" wp14:anchorId="5BCB6EA2" wp14:editId="16254593">
                <wp:simplePos x="0" y="0"/>
                <wp:positionH relativeFrom="column">
                  <wp:posOffset>-147320</wp:posOffset>
                </wp:positionH>
                <wp:positionV relativeFrom="paragraph">
                  <wp:posOffset>368300</wp:posOffset>
                </wp:positionV>
                <wp:extent cx="5838825" cy="675861"/>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67586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E8F879" w14:textId="22ADAF81" w:rsidR="00A34B3E" w:rsidRPr="00774846" w:rsidRDefault="00944F64" w:rsidP="00EF5D81">
                            <w:pPr>
                              <w:jc w:val="center"/>
                              <w:rPr>
                                <w:b/>
                                <w:bCs/>
                                <w:sz w:val="28"/>
                                <w:szCs w:val="24"/>
                              </w:rPr>
                            </w:pPr>
                            <w:r w:rsidRPr="00944F64">
                              <w:rPr>
                                <w:b/>
                                <w:bCs/>
                                <w:sz w:val="28"/>
                                <w:szCs w:val="24"/>
                              </w:rPr>
                              <w:t>Foro Resolución de ejercicios - Predicciones de estados para futuros lejanos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CB6EA2" id="Rectángulo 17" o:spid="_x0000_s1046" style="position:absolute;left:0;text-align:left;margin-left:-11.6pt;margin-top:29pt;width:459.75pt;height:53.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" fillcolor="red" stroked="f" strokeweight="1pt">
                <v:textbox>
                  <w:txbxContent>
                    <w:p w14:paraId="79E8F879" w14:textId="22ADAF81" w:rsidR="00A34B3E" w:rsidRPr="00774846" w:rsidRDefault="00944F64" w:rsidP="00EF5D81">
                      <w:pPr>
                        <w:jc w:val="center"/>
                        <w:rPr>
                          <w:b/>
                          <w:bCs/>
                          <w:sz w:val="28"/>
                          <w:szCs w:val="24"/>
                        </w:rPr>
                      </w:pPr>
                      <w:r w:rsidRPr="00944F64">
                        <w:rPr>
                          <w:b/>
                          <w:bCs/>
                          <w:sz w:val="28"/>
                          <w:szCs w:val="24"/>
                        </w:rPr>
                        <w:t>Foro Resolución de ejercicios - Predicciones de estados para futuros lejanos</w:t>
                      </w:r>
                    </w:p>
                  </w:txbxContent>
                </v:textbox>
              </v:rect>
            </w:pict>
          </mc:Fallback>
        </mc:AlternateContent>
      </w:r>
    </w:p>
    <w:p w14:paraId="57E4C5E1" w14:textId="3EB9D0AD" w:rsidR="006D6863" w:rsidRDefault="006D6863" w:rsidP="007E1A01">
      <w:pPr>
        <w:tabs>
          <w:tab w:val="left" w:pos="3075"/>
        </w:tabs>
        <w:spacing w:beforeLines="40" w:before="96" w:afterLines="20" w:after="48"/>
      </w:pPr>
    </w:p>
    <w:p w14:paraId="3C9EA1D4" w14:textId="53089DA7" w:rsidR="0036154D" w:rsidRDefault="0036154D" w:rsidP="007E1A01">
      <w:pPr>
        <w:tabs>
          <w:tab w:val="left" w:pos="3075"/>
        </w:tabs>
        <w:spacing w:beforeLines="40" w:before="96" w:afterLines="20" w:after="48"/>
      </w:pPr>
    </w:p>
    <w:p w14:paraId="6FC760A4" w14:textId="67F06348" w:rsidR="0036154D" w:rsidRDefault="0036154D" w:rsidP="007E1A01">
      <w:pPr>
        <w:tabs>
          <w:tab w:val="left" w:pos="3075"/>
        </w:tabs>
        <w:spacing w:beforeLines="40" w:before="96" w:afterLines="20" w:after="48"/>
      </w:pPr>
    </w:p>
    <w:p w14:paraId="66C387B8" w14:textId="77777777" w:rsidR="00061AF2" w:rsidRDefault="00061AF2" w:rsidP="007E1A01">
      <w:pPr>
        <w:tabs>
          <w:tab w:val="left" w:pos="3075"/>
        </w:tabs>
        <w:spacing w:beforeLines="40" w:before="96" w:afterLines="20" w:after="48"/>
      </w:pPr>
      <w:r>
        <w:t>Este foro es un espacio de aprendizaje cooperativo en el que los(as) estudiantes podrán resolver ejercicios que no tienen un puntaje asociado y socializar sus resultados. El foro tiene el propósito de fomentar un debate respetuoso entre los interlocutores, seguir fortaleciendo sus relaciones y contribuir a su crecimiento profesional.</w:t>
      </w:r>
    </w:p>
    <w:p w14:paraId="240CAD6E" w14:textId="4875126A" w:rsidR="00854B88" w:rsidRDefault="00854B88" w:rsidP="007E1A01">
      <w:pPr>
        <w:tabs>
          <w:tab w:val="left" w:pos="3075"/>
        </w:tabs>
        <w:spacing w:beforeLines="40" w:before="96" w:afterLines="20" w:after="48"/>
      </w:pPr>
    </w:p>
    <w:p w14:paraId="4E503843" w14:textId="768B2E50" w:rsidR="002875D5" w:rsidRDefault="002875D5" w:rsidP="007E1A01">
      <w:pPr>
        <w:tabs>
          <w:tab w:val="left" w:pos="3075"/>
        </w:tabs>
        <w:spacing w:beforeLines="40" w:before="96" w:afterLines="20" w:after="48"/>
      </w:pPr>
    </w:p>
    <w:p w14:paraId="547CBA4F" w14:textId="77777777" w:rsidR="002875D5" w:rsidRDefault="002875D5" w:rsidP="007E1A01">
      <w:pPr>
        <w:tabs>
          <w:tab w:val="left" w:pos="3075"/>
        </w:tabs>
        <w:spacing w:beforeLines="40" w:before="96" w:afterLines="20" w:after="48"/>
      </w:pPr>
    </w:p>
    <w:p w14:paraId="3FE839E3" w14:textId="77777777" w:rsidR="00061AF2" w:rsidRPr="009140F6" w:rsidRDefault="00061AF2" w:rsidP="007E1A01">
      <w:pPr>
        <w:tabs>
          <w:tab w:val="left" w:pos="3075"/>
        </w:tabs>
        <w:spacing w:beforeLines="40" w:before="96" w:afterLines="20" w:after="48"/>
        <w:rPr>
          <w:b/>
          <w:bCs/>
          <w:u w:val="single"/>
        </w:rPr>
      </w:pPr>
      <w:r w:rsidRPr="009140F6">
        <w:rPr>
          <w:b/>
          <w:bCs/>
          <w:u w:val="single"/>
        </w:rPr>
        <w:lastRenderedPageBreak/>
        <w:t>Recursos</w:t>
      </w:r>
    </w:p>
    <w:p w14:paraId="4B0198D9" w14:textId="77777777" w:rsidR="00061AF2" w:rsidRDefault="00061AF2" w:rsidP="007E1A01">
      <w:pPr>
        <w:tabs>
          <w:tab w:val="left" w:pos="3075"/>
        </w:tabs>
        <w:spacing w:beforeLines="40" w:before="96" w:afterLines="20" w:after="48"/>
      </w:pPr>
    </w:p>
    <w:p w14:paraId="17519F71" w14:textId="57DCCCCA" w:rsidR="00061AF2" w:rsidRDefault="00061AF2" w:rsidP="007E1A01">
      <w:pPr>
        <w:tabs>
          <w:tab w:val="left" w:pos="3075"/>
        </w:tabs>
        <w:spacing w:beforeLines="40" w:before="96" w:afterLines="20" w:after="48"/>
      </w:pPr>
      <w:r w:rsidRPr="009140F6">
        <w:rPr>
          <w:b/>
          <w:bCs/>
        </w:rPr>
        <w:t>Primero</w:t>
      </w:r>
      <w:r>
        <w:t xml:space="preserve">, </w:t>
      </w:r>
      <w:bookmarkStart w:id="20" w:name="_Hlk52253300"/>
      <w:r w:rsidR="005046EC">
        <w:t>participe de la v</w:t>
      </w:r>
      <w:r w:rsidR="004C1C81">
        <w:t>i</w:t>
      </w:r>
      <w:r w:rsidR="005046EC">
        <w:t xml:space="preserve">deoconferencia </w:t>
      </w:r>
      <w:r w:rsidR="004C1C81">
        <w:t>o vea la grabación de la misma pues</w:t>
      </w:r>
      <w:r>
        <w:t xml:space="preserve">, contienen ejemplos prácticos de los problemas que </w:t>
      </w:r>
      <w:r w:rsidR="00A23152">
        <w:t>se disponen a resolver en esta sección</w:t>
      </w:r>
      <w:r>
        <w:t>.</w:t>
      </w:r>
      <w:bookmarkEnd w:id="20"/>
    </w:p>
    <w:p w14:paraId="315E6707" w14:textId="77777777" w:rsidR="00061AF2" w:rsidRDefault="00061AF2" w:rsidP="007E1A01">
      <w:pPr>
        <w:tabs>
          <w:tab w:val="left" w:pos="3075"/>
        </w:tabs>
        <w:spacing w:beforeLines="40" w:before="96" w:afterLines="20" w:after="48"/>
      </w:pPr>
      <w:r>
        <w:rPr>
          <w:noProof/>
        </w:rPr>
        <w:drawing>
          <wp:anchor distT="0" distB="0" distL="114300" distR="114300" simplePos="0" relativeHeight="251702272" behindDoc="1" locked="0" layoutInCell="1" allowOverlap="1" wp14:anchorId="7BB6A588" wp14:editId="28F94BB8">
            <wp:simplePos x="0" y="0"/>
            <wp:positionH relativeFrom="column">
              <wp:posOffset>64875</wp:posOffset>
            </wp:positionH>
            <wp:positionV relativeFrom="paragraph">
              <wp:posOffset>144920</wp:posOffset>
            </wp:positionV>
            <wp:extent cx="1287780" cy="351155"/>
            <wp:effectExtent l="0" t="0" r="7620" b="0"/>
            <wp:wrapTight wrapText="bothSides">
              <wp:wrapPolygon edited="0">
                <wp:start x="959" y="0"/>
                <wp:lineTo x="0" y="3515"/>
                <wp:lineTo x="0" y="14061"/>
                <wp:lineTo x="320" y="18749"/>
                <wp:lineTo x="959" y="19920"/>
                <wp:lineTo x="2556" y="19920"/>
                <wp:lineTo x="21408" y="17577"/>
                <wp:lineTo x="21408" y="3515"/>
                <wp:lineTo x="5432" y="0"/>
                <wp:lineTo x="959"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7">
                      <a:extLst>
                        <a:ext uri="{28A0092B-C50C-407E-A947-70E740481C1C}">
                          <a14:useLocalDpi xmlns:a14="http://schemas.microsoft.com/office/drawing/2010/main" val="0"/>
                        </a:ext>
                      </a:extLst>
                    </a:blip>
                    <a:stretch>
                      <a:fillRect/>
                    </a:stretch>
                  </pic:blipFill>
                  <pic:spPr>
                    <a:xfrm>
                      <a:off x="0" y="0"/>
                      <a:ext cx="1287780" cy="351155"/>
                    </a:xfrm>
                    <a:prstGeom prst="rect">
                      <a:avLst/>
                    </a:prstGeom>
                  </pic:spPr>
                </pic:pic>
              </a:graphicData>
            </a:graphic>
            <wp14:sizeRelH relativeFrom="page">
              <wp14:pctWidth>0</wp14:pctWidth>
            </wp14:sizeRelH>
            <wp14:sizeRelV relativeFrom="page">
              <wp14:pctHeight>0</wp14:pctHeight>
            </wp14:sizeRelV>
          </wp:anchor>
        </w:drawing>
      </w:r>
    </w:p>
    <w:p w14:paraId="0DA33B22" w14:textId="77777777" w:rsidR="00061AF2" w:rsidRDefault="00061AF2" w:rsidP="007E1A01">
      <w:pPr>
        <w:tabs>
          <w:tab w:val="left" w:pos="3075"/>
        </w:tabs>
        <w:spacing w:beforeLines="40" w:before="96" w:afterLines="20" w:after="48"/>
      </w:pPr>
      <w:r>
        <w:rPr>
          <w:rFonts w:eastAsia="Calibri" w:cs="Tahoma"/>
          <w:noProof/>
          <w:szCs w:val="24"/>
          <w:lang w:eastAsia="es-NI"/>
        </w:rPr>
        <w:drawing>
          <wp:anchor distT="0" distB="0" distL="114300" distR="114300" simplePos="0" relativeHeight="251703296" behindDoc="1" locked="0" layoutInCell="1" allowOverlap="1" wp14:anchorId="7EDA8850" wp14:editId="20AC674A">
            <wp:simplePos x="0" y="0"/>
            <wp:positionH relativeFrom="column">
              <wp:posOffset>475615</wp:posOffset>
            </wp:positionH>
            <wp:positionV relativeFrom="paragraph">
              <wp:posOffset>276860</wp:posOffset>
            </wp:positionV>
            <wp:extent cx="231140" cy="260985"/>
            <wp:effectExtent l="0" t="0" r="0" b="5715"/>
            <wp:wrapTight wrapText="bothSides">
              <wp:wrapPolygon edited="0">
                <wp:start x="0" y="0"/>
                <wp:lineTo x="0" y="20496"/>
                <wp:lineTo x="19582" y="20496"/>
                <wp:lineTo x="19582"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60206C" w14:textId="026D15BB" w:rsidR="005D6BEF" w:rsidRDefault="00C72F6B" w:rsidP="007E1A01">
      <w:pPr>
        <w:tabs>
          <w:tab w:val="left" w:pos="3075"/>
        </w:tabs>
        <w:spacing w:beforeLines="40" w:before="96" w:afterLines="20" w:after="48"/>
      </w:pPr>
      <w:hyperlink r:id="rId36" w:history="1">
        <w:r w:rsidR="002348FC" w:rsidRPr="008657F8">
          <w:rPr>
            <w:rStyle w:val="Hipervnculo"/>
          </w:rPr>
          <w:t>Octava videoconferencia - Predicciones de estados para futuros lejanos usando las cadenas de markov</w:t>
        </w:r>
      </w:hyperlink>
    </w:p>
    <w:p w14:paraId="39E2AACF" w14:textId="77777777" w:rsidR="0078010E" w:rsidRDefault="0078010E" w:rsidP="007E1A01">
      <w:pPr>
        <w:tabs>
          <w:tab w:val="left" w:pos="3075"/>
        </w:tabs>
        <w:spacing w:beforeLines="40" w:before="96" w:afterLines="20" w:after="48"/>
      </w:pPr>
    </w:p>
    <w:p w14:paraId="0A2F564C" w14:textId="64E16CC4" w:rsidR="00061AF2" w:rsidRDefault="00061AF2" w:rsidP="007E1A01">
      <w:pPr>
        <w:tabs>
          <w:tab w:val="left" w:pos="3075"/>
        </w:tabs>
        <w:spacing w:beforeLines="40" w:before="96" w:afterLines="20" w:after="48"/>
        <w:rPr>
          <w:b/>
          <w:bCs/>
        </w:rPr>
      </w:pPr>
      <w:r w:rsidRPr="00AE3262">
        <w:rPr>
          <w:b/>
          <w:bCs/>
        </w:rPr>
        <w:t xml:space="preserve">Indicaciones – </w:t>
      </w:r>
      <w:r w:rsidR="00944F64" w:rsidRPr="00944F64">
        <w:rPr>
          <w:b/>
          <w:bCs/>
        </w:rPr>
        <w:t>Foro Resolución de ejercicios - Predicciones de estados para futuros lejanos</w:t>
      </w:r>
    </w:p>
    <w:p w14:paraId="550E511D" w14:textId="77777777" w:rsidR="00061AF2" w:rsidRDefault="00061AF2" w:rsidP="007E1A01">
      <w:pPr>
        <w:tabs>
          <w:tab w:val="left" w:pos="3075"/>
        </w:tabs>
        <w:spacing w:beforeLines="40" w:before="96" w:afterLines="20" w:after="48"/>
        <w:rPr>
          <w:b/>
          <w:bCs/>
        </w:rPr>
      </w:pPr>
    </w:p>
    <w:p w14:paraId="090C379A" w14:textId="180DC04B" w:rsidR="00BE5FF7" w:rsidRDefault="00BE5FF7" w:rsidP="007E1A01">
      <w:pPr>
        <w:shd w:val="clear" w:color="auto" w:fill="FFFFFF"/>
        <w:spacing w:beforeLines="40" w:before="96" w:afterLines="20" w:after="48"/>
        <w:rPr>
          <w:rFonts w:eastAsia="Times New Roman" w:cs="Tahoma"/>
          <w:color w:val="4C4C4C"/>
          <w:szCs w:val="24"/>
          <w:lang w:eastAsia="es-NI"/>
        </w:rPr>
      </w:pPr>
      <w:r w:rsidRPr="00BE5FF7">
        <w:rPr>
          <w:rFonts w:eastAsia="Times New Roman" w:cs="Tahoma"/>
          <w:color w:val="4C4C4C"/>
          <w:szCs w:val="24"/>
          <w:lang w:eastAsia="es-NI"/>
        </w:rPr>
        <w:t xml:space="preserve">A </w:t>
      </w:r>
      <w:r w:rsidR="002F7839" w:rsidRPr="00BE5FF7">
        <w:rPr>
          <w:rFonts w:eastAsia="Times New Roman" w:cs="Tahoma"/>
          <w:color w:val="4C4C4C"/>
          <w:szCs w:val="24"/>
          <w:lang w:eastAsia="es-NI"/>
        </w:rPr>
        <w:t>continuación,</w:t>
      </w:r>
      <w:r w:rsidRPr="00BE5FF7">
        <w:rPr>
          <w:rFonts w:eastAsia="Times New Roman" w:cs="Tahoma"/>
          <w:color w:val="4C4C4C"/>
          <w:szCs w:val="24"/>
          <w:lang w:eastAsia="es-NI"/>
        </w:rPr>
        <w:t xml:space="preserve"> se le presenta un problema que debe resolver aplicando estados futuros usando cadenas de markov</w:t>
      </w:r>
    </w:p>
    <w:p w14:paraId="6296B2D1" w14:textId="77777777" w:rsidR="00854B88" w:rsidRPr="00BE5FF7" w:rsidRDefault="00854B88" w:rsidP="007E1A01">
      <w:pPr>
        <w:shd w:val="clear" w:color="auto" w:fill="FFFFFF"/>
        <w:spacing w:beforeLines="40" w:before="96" w:afterLines="20" w:after="48"/>
        <w:rPr>
          <w:rFonts w:ascii="Roboto" w:eastAsia="Times New Roman" w:hAnsi="Roboto" w:cs="Times New Roman"/>
          <w:color w:val="4C4C4C"/>
          <w:sz w:val="23"/>
          <w:szCs w:val="23"/>
          <w:lang w:eastAsia="es-NI"/>
        </w:rPr>
      </w:pPr>
    </w:p>
    <w:p w14:paraId="3CCC388E" w14:textId="0E52C2F4" w:rsidR="00854B88" w:rsidRDefault="00BE5FF7" w:rsidP="007E1A01">
      <w:pPr>
        <w:shd w:val="clear" w:color="auto" w:fill="FFFFFF"/>
        <w:spacing w:beforeLines="40" w:before="96" w:afterLines="20" w:after="48"/>
        <w:rPr>
          <w:rFonts w:eastAsia="Times New Roman" w:cs="Tahoma"/>
          <w:color w:val="4C4C4C"/>
          <w:szCs w:val="24"/>
          <w:u w:val="single"/>
          <w:lang w:eastAsia="es-NI"/>
        </w:rPr>
      </w:pPr>
      <w:r w:rsidRPr="00BE5FF7">
        <w:rPr>
          <w:rFonts w:eastAsia="Times New Roman" w:cs="Tahoma"/>
          <w:color w:val="4C4C4C"/>
          <w:szCs w:val="24"/>
          <w:u w:val="single"/>
          <w:lang w:eastAsia="es-NI"/>
        </w:rPr>
        <w:t>Actividades</w:t>
      </w:r>
    </w:p>
    <w:p w14:paraId="001B32C4" w14:textId="49F43ABF" w:rsidR="0098549C" w:rsidRPr="00F528FA" w:rsidRDefault="0098549C" w:rsidP="007E1A01">
      <w:pPr>
        <w:pStyle w:val="Prrafodelista"/>
        <w:numPr>
          <w:ilvl w:val="0"/>
          <w:numId w:val="25"/>
        </w:numPr>
        <w:shd w:val="clear" w:color="auto" w:fill="FFFFFF"/>
        <w:spacing w:beforeLines="40" w:before="96" w:afterLines="20" w:after="48"/>
        <w:ind w:left="714" w:hanging="357"/>
        <w:contextualSpacing w:val="0"/>
        <w:rPr>
          <w:rFonts w:eastAsia="Times New Roman" w:cs="Tahoma"/>
          <w:color w:val="4C4C4C"/>
          <w:szCs w:val="24"/>
          <w:lang w:eastAsia="es-NI"/>
        </w:rPr>
      </w:pPr>
      <w:r w:rsidRPr="00F528FA">
        <w:rPr>
          <w:rFonts w:eastAsia="Times New Roman" w:cs="Tahoma"/>
          <w:color w:val="4C4C4C"/>
          <w:szCs w:val="24"/>
          <w:lang w:eastAsia="es-NI"/>
        </w:rPr>
        <w:t xml:space="preserve">Resuelva los ejercicios de forma individual </w:t>
      </w:r>
    </w:p>
    <w:p w14:paraId="2E773543" w14:textId="77777777" w:rsidR="0098549C" w:rsidRPr="00F528FA" w:rsidRDefault="0098549C" w:rsidP="007E1A01">
      <w:pPr>
        <w:pStyle w:val="Prrafodelista"/>
        <w:numPr>
          <w:ilvl w:val="0"/>
          <w:numId w:val="25"/>
        </w:numPr>
        <w:shd w:val="clear" w:color="auto" w:fill="FFFFFF"/>
        <w:spacing w:beforeLines="40" w:before="96" w:afterLines="20" w:after="48"/>
        <w:ind w:left="714" w:hanging="357"/>
        <w:contextualSpacing w:val="0"/>
        <w:rPr>
          <w:rFonts w:eastAsia="Times New Roman" w:cs="Tahoma"/>
          <w:color w:val="4C4C4C"/>
          <w:szCs w:val="24"/>
          <w:lang w:eastAsia="es-NI"/>
        </w:rPr>
      </w:pPr>
      <w:r w:rsidRPr="00F528FA">
        <w:rPr>
          <w:rFonts w:eastAsia="Times New Roman" w:cs="Tahoma"/>
          <w:color w:val="4C4C4C"/>
          <w:szCs w:val="24"/>
          <w:lang w:eastAsia="es-NI"/>
        </w:rPr>
        <w:t>Comente sus resultados usando el botón agregar tema, en la sección tema coloque su nombre y en comentario sus respuestas, opcionalmente puede agregar un archivo con la solución paso a paso del ejercicio.</w:t>
      </w:r>
    </w:p>
    <w:p w14:paraId="2E431DB0" w14:textId="77777777" w:rsidR="0098549C" w:rsidRPr="00F528FA" w:rsidRDefault="0098549C" w:rsidP="007E1A01">
      <w:pPr>
        <w:pStyle w:val="Prrafodelista"/>
        <w:numPr>
          <w:ilvl w:val="0"/>
          <w:numId w:val="25"/>
        </w:numPr>
        <w:shd w:val="clear" w:color="auto" w:fill="FFFFFF"/>
        <w:spacing w:beforeLines="40" w:before="96" w:afterLines="20" w:after="48"/>
        <w:ind w:left="714" w:hanging="357"/>
        <w:contextualSpacing w:val="0"/>
        <w:rPr>
          <w:rFonts w:eastAsia="Times New Roman" w:cs="Tahoma"/>
          <w:color w:val="4C4C4C"/>
          <w:szCs w:val="24"/>
          <w:lang w:eastAsia="es-NI"/>
        </w:rPr>
      </w:pPr>
      <w:r w:rsidRPr="00F528FA">
        <w:rPr>
          <w:rFonts w:eastAsia="Times New Roman" w:cs="Tahoma"/>
          <w:color w:val="4C4C4C"/>
          <w:szCs w:val="24"/>
          <w:lang w:eastAsia="es-NI"/>
        </w:rPr>
        <w:t>Revise las soluciones de sus compañeros/as y corrija al menos dos respuestas que usted considere erradas, para ello use el vínculo "responder" que estará abajo y a la derecha de la pantalla. En caso de que todas las respuestas estén iguales a la suya, no aplica.</w:t>
      </w:r>
    </w:p>
    <w:p w14:paraId="5FD6C2B3" w14:textId="77777777" w:rsidR="0098549C" w:rsidRPr="00F528FA" w:rsidRDefault="0098549C" w:rsidP="007E1A01">
      <w:pPr>
        <w:pStyle w:val="Prrafodelista"/>
        <w:numPr>
          <w:ilvl w:val="0"/>
          <w:numId w:val="25"/>
        </w:numPr>
        <w:shd w:val="clear" w:color="auto" w:fill="FFFFFF"/>
        <w:spacing w:beforeLines="40" w:before="96" w:afterLines="20" w:after="48"/>
        <w:ind w:left="714" w:hanging="357"/>
        <w:contextualSpacing w:val="0"/>
        <w:rPr>
          <w:rFonts w:eastAsia="Times New Roman" w:cs="Tahoma"/>
          <w:color w:val="4C4C4C"/>
          <w:szCs w:val="24"/>
          <w:lang w:eastAsia="es-NI"/>
        </w:rPr>
      </w:pPr>
      <w:r w:rsidRPr="00F528FA">
        <w:rPr>
          <w:rFonts w:eastAsia="Times New Roman" w:cs="Tahoma"/>
          <w:color w:val="4C4C4C"/>
          <w:szCs w:val="24"/>
          <w:lang w:eastAsia="es-NI"/>
        </w:rPr>
        <w:lastRenderedPageBreak/>
        <w:t>En caso de que alguien le corrija, revise lo que argumenta y revise su propia solución, en caso de que considere estar usted en lo correcto debata con su compañero/a, en caso de que haya descubierto estar errado, agradezca a su compañero/a por la corrección</w:t>
      </w:r>
    </w:p>
    <w:p w14:paraId="4D98449E" w14:textId="77777777" w:rsidR="00854B88" w:rsidRDefault="00854B88" w:rsidP="007E1A01">
      <w:pPr>
        <w:shd w:val="clear" w:color="auto" w:fill="FFFFFF"/>
        <w:spacing w:beforeLines="40" w:before="96" w:afterLines="20" w:after="48"/>
        <w:rPr>
          <w:rFonts w:eastAsia="Times New Roman" w:cs="Tahoma"/>
          <w:color w:val="4C4C4C"/>
          <w:szCs w:val="24"/>
          <w:u w:val="single"/>
          <w:lang w:eastAsia="es-NI"/>
        </w:rPr>
      </w:pPr>
    </w:p>
    <w:p w14:paraId="4CF83E18" w14:textId="658D4E91" w:rsidR="0098549C" w:rsidRDefault="0098549C" w:rsidP="007E1A01">
      <w:pPr>
        <w:shd w:val="clear" w:color="auto" w:fill="FFFFFF"/>
        <w:spacing w:beforeLines="40" w:before="96" w:afterLines="20" w:after="48"/>
        <w:rPr>
          <w:rFonts w:eastAsia="Times New Roman" w:cs="Tahoma"/>
          <w:color w:val="4C4C4C"/>
          <w:szCs w:val="24"/>
          <w:lang w:eastAsia="es-NI"/>
        </w:rPr>
      </w:pPr>
      <w:r w:rsidRPr="00F528FA">
        <w:rPr>
          <w:rFonts w:eastAsia="Times New Roman" w:cs="Tahoma"/>
          <w:color w:val="4C4C4C"/>
          <w:szCs w:val="24"/>
          <w:u w:val="single"/>
          <w:lang w:eastAsia="es-NI"/>
        </w:rPr>
        <w:t>Problema 01</w:t>
      </w:r>
      <w:r w:rsidRPr="0098549C">
        <w:rPr>
          <w:rFonts w:eastAsia="Times New Roman" w:cs="Tahoma"/>
          <w:color w:val="4C4C4C"/>
          <w:szCs w:val="24"/>
          <w:lang w:eastAsia="es-NI"/>
        </w:rPr>
        <w:t>: Suponga que en el mercado se consiguen 3 tipos de gaseosas colas que son: coca cola, Pepsi cola y big cola cuando una persona ha comprado coca cola existe una probabilidad de que la siga consumiendo del 75%, un 15% de que compre Pepsi cola y un 10% de que compre big cola; cuando el comprador actualmente consume Pepsi existe una probabilidad de que la siga comprando de 60%, un 25% que compre coca cola y un 15% big cola; si en la actualidad consuma big cola la probabilidad de que la siga consumiendo es del 50%, un 30% que compre coca cola y 205 pepsi cola.</w:t>
      </w:r>
    </w:p>
    <w:p w14:paraId="790C0EED" w14:textId="77777777" w:rsidR="00854B88" w:rsidRPr="0098549C" w:rsidRDefault="00854B88" w:rsidP="007E1A01">
      <w:pPr>
        <w:shd w:val="clear" w:color="auto" w:fill="FFFFFF"/>
        <w:spacing w:beforeLines="40" w:before="96" w:afterLines="20" w:after="48"/>
        <w:rPr>
          <w:rFonts w:eastAsia="Times New Roman" w:cs="Tahoma"/>
          <w:color w:val="4C4C4C"/>
          <w:szCs w:val="24"/>
          <w:lang w:eastAsia="es-NI"/>
        </w:rPr>
      </w:pPr>
    </w:p>
    <w:p w14:paraId="6A72FC3A" w14:textId="77777777" w:rsidR="0098549C" w:rsidRPr="0098549C" w:rsidRDefault="0098549C" w:rsidP="007E1A01">
      <w:pPr>
        <w:shd w:val="clear" w:color="auto" w:fill="FFFFFF"/>
        <w:spacing w:beforeLines="40" w:before="96" w:afterLines="20" w:after="48"/>
        <w:rPr>
          <w:rFonts w:eastAsia="Times New Roman" w:cs="Tahoma"/>
          <w:color w:val="4C4C4C"/>
          <w:szCs w:val="24"/>
          <w:lang w:eastAsia="es-NI"/>
        </w:rPr>
      </w:pPr>
      <w:r w:rsidRPr="0098549C">
        <w:rPr>
          <w:rFonts w:eastAsia="Times New Roman" w:cs="Tahoma"/>
          <w:color w:val="4C4C4C"/>
          <w:szCs w:val="24"/>
          <w:lang w:eastAsia="es-NI"/>
        </w:rPr>
        <w:t>En la actualidad cada marca cocacola, Pepsi y big cola tienen los siguientes porcentajes en participación en el mercado respectivamente (60% 30% 10%)</w:t>
      </w:r>
    </w:p>
    <w:p w14:paraId="58433148" w14:textId="77777777" w:rsidR="0098549C" w:rsidRPr="00BF071A" w:rsidRDefault="0098549C" w:rsidP="007E1A01">
      <w:pPr>
        <w:pStyle w:val="Prrafodelista"/>
        <w:numPr>
          <w:ilvl w:val="0"/>
          <w:numId w:val="26"/>
        </w:numPr>
        <w:shd w:val="clear" w:color="auto" w:fill="FFFFFF"/>
        <w:spacing w:beforeLines="40" w:before="96" w:afterLines="20" w:after="48"/>
        <w:contextualSpacing w:val="0"/>
        <w:rPr>
          <w:rFonts w:eastAsia="Times New Roman" w:cs="Tahoma"/>
          <w:color w:val="4C4C4C"/>
          <w:szCs w:val="24"/>
          <w:lang w:eastAsia="es-NI"/>
        </w:rPr>
      </w:pPr>
      <w:r w:rsidRPr="00BF071A">
        <w:rPr>
          <w:rFonts w:eastAsia="Times New Roman" w:cs="Tahoma"/>
          <w:color w:val="4C4C4C"/>
          <w:szCs w:val="24"/>
          <w:lang w:eastAsia="es-NI"/>
        </w:rPr>
        <w:t>Elaborar la matriz de transición</w:t>
      </w:r>
    </w:p>
    <w:p w14:paraId="24C68CCC" w14:textId="5EA59CC5" w:rsidR="0098549C" w:rsidRDefault="0098549C" w:rsidP="007E1A01">
      <w:pPr>
        <w:pStyle w:val="Prrafodelista"/>
        <w:numPr>
          <w:ilvl w:val="0"/>
          <w:numId w:val="26"/>
        </w:numPr>
        <w:shd w:val="clear" w:color="auto" w:fill="FFFFFF"/>
        <w:spacing w:beforeLines="40" w:before="96" w:afterLines="20" w:after="48"/>
        <w:contextualSpacing w:val="0"/>
        <w:rPr>
          <w:rFonts w:eastAsia="Times New Roman" w:cs="Tahoma"/>
          <w:color w:val="4C4C4C"/>
          <w:szCs w:val="24"/>
          <w:lang w:eastAsia="es-NI"/>
        </w:rPr>
      </w:pPr>
      <w:r w:rsidRPr="00BF071A">
        <w:rPr>
          <w:rFonts w:eastAsia="Times New Roman" w:cs="Tahoma"/>
          <w:color w:val="4C4C4C"/>
          <w:szCs w:val="24"/>
          <w:lang w:eastAsia="es-NI"/>
        </w:rPr>
        <w:t>Hallar la probabilidad que tiene cada marca en el periodo 5</w:t>
      </w:r>
    </w:p>
    <w:p w14:paraId="127C2961" w14:textId="77777777" w:rsidR="00854B88" w:rsidRPr="00854B88" w:rsidRDefault="00854B88" w:rsidP="00854B88">
      <w:pPr>
        <w:shd w:val="clear" w:color="auto" w:fill="FFFFFF"/>
        <w:spacing w:beforeLines="40" w:before="96" w:afterLines="20" w:after="48"/>
        <w:rPr>
          <w:rFonts w:eastAsia="Times New Roman" w:cs="Tahoma"/>
          <w:color w:val="4C4C4C"/>
          <w:szCs w:val="24"/>
          <w:lang w:eastAsia="es-NI"/>
        </w:rPr>
      </w:pPr>
    </w:p>
    <w:p w14:paraId="033D3A74" w14:textId="474FADF9" w:rsidR="0098549C" w:rsidRDefault="0098549C" w:rsidP="007E1A01">
      <w:pPr>
        <w:shd w:val="clear" w:color="auto" w:fill="FFFFFF"/>
        <w:spacing w:beforeLines="40" w:before="96" w:afterLines="20" w:after="48"/>
        <w:rPr>
          <w:rFonts w:eastAsia="Times New Roman" w:cs="Tahoma"/>
          <w:color w:val="4C4C4C"/>
          <w:szCs w:val="24"/>
          <w:lang w:eastAsia="es-NI"/>
        </w:rPr>
      </w:pPr>
      <w:r w:rsidRPr="00BF071A">
        <w:rPr>
          <w:rFonts w:eastAsia="Times New Roman" w:cs="Tahoma"/>
          <w:b/>
          <w:bCs/>
          <w:color w:val="4C4C4C"/>
          <w:szCs w:val="24"/>
          <w:lang w:eastAsia="es-NI"/>
        </w:rPr>
        <w:t>Nota</w:t>
      </w:r>
      <w:r w:rsidRPr="0098549C">
        <w:rPr>
          <w:rFonts w:eastAsia="Times New Roman" w:cs="Tahoma"/>
          <w:color w:val="4C4C4C"/>
          <w:szCs w:val="24"/>
          <w:lang w:eastAsia="es-NI"/>
        </w:rPr>
        <w:t>: Al finalizar la actividad su docente agregará un tema al foro con las respuestas correctas detalladamente</w:t>
      </w:r>
    </w:p>
    <w:p w14:paraId="1E244C51" w14:textId="77777777" w:rsidR="00BF071A" w:rsidRPr="00BF071A" w:rsidRDefault="00BF071A" w:rsidP="007E1A01">
      <w:pPr>
        <w:shd w:val="clear" w:color="auto" w:fill="FFFFFF"/>
        <w:spacing w:beforeLines="40" w:before="96" w:afterLines="20" w:after="48"/>
        <w:rPr>
          <w:rFonts w:eastAsia="Times New Roman" w:cs="Tahoma"/>
          <w:color w:val="4C4C4C"/>
          <w:szCs w:val="24"/>
          <w:lang w:eastAsia="es-NI"/>
        </w:rPr>
      </w:pPr>
    </w:p>
    <w:p w14:paraId="561EEC83" w14:textId="77777777" w:rsidR="000F0EE8" w:rsidRDefault="000F0EE8" w:rsidP="007E1A01">
      <w:pPr>
        <w:tabs>
          <w:tab w:val="left" w:pos="3075"/>
        </w:tabs>
        <w:spacing w:beforeLines="40" w:before="96" w:afterLines="20" w:after="48"/>
      </w:pPr>
      <w:r>
        <w:rPr>
          <w:noProof/>
        </w:rPr>
        <w:drawing>
          <wp:anchor distT="0" distB="0" distL="114300" distR="114300" simplePos="0" relativeHeight="251705344" behindDoc="1" locked="0" layoutInCell="1" allowOverlap="1" wp14:anchorId="120F1C07" wp14:editId="0DD616CC">
            <wp:simplePos x="0" y="0"/>
            <wp:positionH relativeFrom="column">
              <wp:posOffset>-3175</wp:posOffset>
            </wp:positionH>
            <wp:positionV relativeFrom="paragraph">
              <wp:posOffset>94615</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7B643793" w14:textId="77777777" w:rsidR="000F0EE8" w:rsidRDefault="000F0EE8" w:rsidP="007E1A01">
      <w:pPr>
        <w:tabs>
          <w:tab w:val="left" w:pos="3075"/>
        </w:tabs>
        <w:spacing w:beforeLines="40" w:before="96" w:afterLines="20" w:after="48"/>
      </w:pPr>
      <w:r>
        <w:rPr>
          <w:noProof/>
        </w:rPr>
        <w:drawing>
          <wp:anchor distT="0" distB="0" distL="114300" distR="114300" simplePos="0" relativeHeight="251706368" behindDoc="1" locked="0" layoutInCell="1" allowOverlap="1" wp14:anchorId="3174803E" wp14:editId="5D6893A7">
            <wp:simplePos x="0" y="0"/>
            <wp:positionH relativeFrom="column">
              <wp:posOffset>366395</wp:posOffset>
            </wp:positionH>
            <wp:positionV relativeFrom="paragraph">
              <wp:posOffset>269240</wp:posOffset>
            </wp:positionV>
            <wp:extent cx="300355" cy="277495"/>
            <wp:effectExtent l="0" t="0" r="4445" b="8255"/>
            <wp:wrapTight wrapText="bothSides">
              <wp:wrapPolygon edited="0">
                <wp:start x="0" y="0"/>
                <wp:lineTo x="0" y="20760"/>
                <wp:lineTo x="20550" y="20760"/>
                <wp:lineTo x="20550"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00355"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AC8E4C" w14:textId="7190949E" w:rsidR="00A227CB" w:rsidRDefault="00C72F6B" w:rsidP="007E1A01">
      <w:pPr>
        <w:tabs>
          <w:tab w:val="left" w:pos="3075"/>
        </w:tabs>
        <w:spacing w:beforeLines="40" w:before="96" w:afterLines="20" w:after="48"/>
      </w:pPr>
      <w:hyperlink r:id="rId37" w:history="1">
        <w:r w:rsidR="001C798E" w:rsidRPr="00E60607">
          <w:rPr>
            <w:rStyle w:val="Hipervnculo"/>
          </w:rPr>
          <w:t>Foro Resolución de ejercicios - Predicciones de estados para futuros lejanos</w:t>
        </w:r>
      </w:hyperlink>
    </w:p>
    <w:p w14:paraId="764F6DDE" w14:textId="44A75D1E" w:rsidR="00A227CB" w:rsidRDefault="00A227CB" w:rsidP="007E1A01">
      <w:pPr>
        <w:tabs>
          <w:tab w:val="left" w:pos="3075"/>
        </w:tabs>
        <w:spacing w:beforeLines="40" w:before="96" w:afterLines="20" w:after="48"/>
      </w:pPr>
    </w:p>
    <w:p w14:paraId="63AC111A" w14:textId="49995BD5" w:rsidR="007771EC" w:rsidRDefault="007771EC" w:rsidP="007E1A01">
      <w:pPr>
        <w:tabs>
          <w:tab w:val="left" w:pos="3075"/>
        </w:tabs>
        <w:spacing w:beforeLines="40" w:before="96" w:afterLines="20" w:after="48"/>
      </w:pPr>
      <w:r>
        <w:rPr>
          <w:noProof/>
          <w:color w:val="2F5496" w:themeColor="accent1" w:themeShade="BF"/>
        </w:rPr>
        <w:lastRenderedPageBreak/>
        <mc:AlternateContent>
          <mc:Choice Requires="wps">
            <w:drawing>
              <wp:anchor distT="0" distB="0" distL="114300" distR="114300" simplePos="0" relativeHeight="251758592" behindDoc="0" locked="0" layoutInCell="1" allowOverlap="1" wp14:anchorId="11E02F5D" wp14:editId="4CA80A06">
                <wp:simplePos x="0" y="0"/>
                <wp:positionH relativeFrom="column">
                  <wp:posOffset>-106045</wp:posOffset>
                </wp:positionH>
                <wp:positionV relativeFrom="paragraph">
                  <wp:posOffset>-84455</wp:posOffset>
                </wp:positionV>
                <wp:extent cx="5838825" cy="685800"/>
                <wp:effectExtent l="0" t="0" r="9525" b="0"/>
                <wp:wrapNone/>
                <wp:docPr id="21" name="Rectángulo 21"/>
                <wp:cNvGraphicFramePr/>
                <a:graphic xmlns:a="http://schemas.openxmlformats.org/drawingml/2006/main">
                  <a:graphicData uri="http://schemas.microsoft.com/office/word/2010/wordprocessingShape">
                    <wps:wsp>
                      <wps:cNvSpPr/>
                      <wps:spPr>
                        <a:xfrm>
                          <a:off x="0" y="0"/>
                          <a:ext cx="5838825" cy="68580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410AAE" w14:textId="034A5B58" w:rsidR="00B67E48" w:rsidRPr="00774846" w:rsidRDefault="005A57FA" w:rsidP="00B67E48">
                            <w:pPr>
                              <w:jc w:val="center"/>
                              <w:rPr>
                                <w:b/>
                                <w:bCs/>
                                <w:sz w:val="28"/>
                                <w:szCs w:val="24"/>
                              </w:rPr>
                            </w:pPr>
                            <w:r w:rsidRPr="005A57FA">
                              <w:rPr>
                                <w:b/>
                                <w:bCs/>
                                <w:sz w:val="28"/>
                                <w:szCs w:val="24"/>
                              </w:rPr>
                              <w:t>Entregable #05: Ejercicios Predicciones de estados para futuros lejanos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E02F5D" id="Rectángulo 21" o:spid="_x0000_s1047" style="position:absolute;left:0;text-align:left;margin-left:-8.35pt;margin-top:-6.65pt;width:459.75pt;height:54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" fillcolor="red" stroked="f" strokeweight="1pt">
                <v:textbox>
                  <w:txbxContent>
                    <w:p w14:paraId="02410AAE" w14:textId="034A5B58" w:rsidR="00B67E48" w:rsidRPr="00774846" w:rsidRDefault="005A57FA" w:rsidP="00B67E48">
                      <w:pPr>
                        <w:jc w:val="center"/>
                        <w:rPr>
                          <w:b/>
                          <w:bCs/>
                          <w:sz w:val="28"/>
                          <w:szCs w:val="24"/>
                        </w:rPr>
                      </w:pPr>
                      <w:r w:rsidRPr="005A57FA">
                        <w:rPr>
                          <w:b/>
                          <w:bCs/>
                          <w:sz w:val="28"/>
                          <w:szCs w:val="24"/>
                        </w:rPr>
                        <w:t>Entregable #05: Ejercicios Predicciones de estados para futuros lejanos</w:t>
                      </w:r>
                    </w:p>
                  </w:txbxContent>
                </v:textbox>
              </v:rect>
            </w:pict>
          </mc:Fallback>
        </mc:AlternateContent>
      </w:r>
    </w:p>
    <w:p w14:paraId="14435BE0" w14:textId="29CD71F4" w:rsidR="00B67E48" w:rsidRDefault="00B67E48" w:rsidP="007E1A01">
      <w:pPr>
        <w:tabs>
          <w:tab w:val="left" w:pos="3075"/>
        </w:tabs>
        <w:spacing w:beforeLines="40" w:before="96" w:afterLines="20" w:after="48"/>
      </w:pPr>
    </w:p>
    <w:p w14:paraId="77286FB9" w14:textId="77777777" w:rsidR="00B67E48" w:rsidRDefault="00B67E48" w:rsidP="007E1A01">
      <w:pPr>
        <w:tabs>
          <w:tab w:val="left" w:pos="3075"/>
        </w:tabs>
        <w:spacing w:beforeLines="40" w:before="96" w:afterLines="20" w:after="48"/>
      </w:pPr>
    </w:p>
    <w:p w14:paraId="65530AC2" w14:textId="25749C61" w:rsidR="00B67E48" w:rsidRDefault="00B67E48" w:rsidP="007E1A01">
      <w:pPr>
        <w:tabs>
          <w:tab w:val="left" w:pos="3075"/>
        </w:tabs>
        <w:spacing w:beforeLines="40" w:before="96" w:afterLines="20" w:after="48"/>
      </w:pPr>
      <w:r>
        <w:t xml:space="preserve">Se le presenta la </w:t>
      </w:r>
      <w:r w:rsidR="00017E79">
        <w:t>séptima</w:t>
      </w:r>
      <w:r>
        <w:t xml:space="preserve"> actividad sumativa del curso de Modelos Cuantitativos y de Optimización, deberá solucionar los ejercicios que se muestran y subir sus soluciones.</w:t>
      </w:r>
    </w:p>
    <w:p w14:paraId="3DD0ACBD" w14:textId="77777777" w:rsidR="00B67E48" w:rsidRDefault="00B67E48" w:rsidP="007E1A01">
      <w:pPr>
        <w:tabs>
          <w:tab w:val="left" w:pos="3075"/>
        </w:tabs>
        <w:spacing w:beforeLines="40" w:before="96" w:afterLines="20" w:after="48"/>
      </w:pPr>
    </w:p>
    <w:p w14:paraId="097F9698" w14:textId="77777777" w:rsidR="00B67E48" w:rsidRPr="00CE5704" w:rsidRDefault="00B67E48" w:rsidP="007E1A01">
      <w:pPr>
        <w:tabs>
          <w:tab w:val="left" w:pos="3075"/>
        </w:tabs>
        <w:spacing w:beforeLines="40" w:before="96" w:afterLines="20" w:after="48"/>
        <w:rPr>
          <w:b/>
          <w:bCs/>
          <w:u w:val="single"/>
        </w:rPr>
      </w:pPr>
      <w:r w:rsidRPr="00CE5704">
        <w:rPr>
          <w:b/>
          <w:bCs/>
          <w:u w:val="single"/>
        </w:rPr>
        <w:t>Recursos</w:t>
      </w:r>
    </w:p>
    <w:p w14:paraId="7EC10714" w14:textId="77777777" w:rsidR="00B67E48" w:rsidRDefault="00B67E48" w:rsidP="007E1A01">
      <w:pPr>
        <w:tabs>
          <w:tab w:val="left" w:pos="3075"/>
        </w:tabs>
        <w:spacing w:beforeLines="40" w:before="96" w:afterLines="20" w:after="48"/>
      </w:pPr>
    </w:p>
    <w:p w14:paraId="4E397D81" w14:textId="24D54AD5" w:rsidR="00B67E48" w:rsidRDefault="00B67E48" w:rsidP="007E1A01">
      <w:pPr>
        <w:tabs>
          <w:tab w:val="left" w:pos="3075"/>
        </w:tabs>
        <w:spacing w:beforeLines="40" w:before="96" w:afterLines="20" w:after="48"/>
      </w:pPr>
      <w:r w:rsidRPr="0036154D">
        <w:rPr>
          <w:b/>
          <w:bCs/>
        </w:rPr>
        <w:t>Primero</w:t>
      </w:r>
      <w:r>
        <w:t xml:space="preserve">, Revise detenidamente </w:t>
      </w:r>
      <w:r w:rsidR="00C93D5B">
        <w:t>el vídeo</w:t>
      </w:r>
      <w:r>
        <w:t xml:space="preserve"> de apoyo que se le proporciona, contiene</w:t>
      </w:r>
      <w:r w:rsidR="00C93D5B">
        <w:t xml:space="preserve"> </w:t>
      </w:r>
      <w:r>
        <w:t>ejemplos prácticos de los problemas que esta sección contiene.</w:t>
      </w:r>
    </w:p>
    <w:p w14:paraId="0E90A5CB" w14:textId="77777777" w:rsidR="00B67E48" w:rsidRDefault="00B67E48" w:rsidP="007E1A01">
      <w:pPr>
        <w:tabs>
          <w:tab w:val="left" w:pos="3075"/>
        </w:tabs>
        <w:spacing w:beforeLines="40" w:before="96" w:afterLines="20" w:after="48"/>
      </w:pPr>
      <w:r>
        <w:rPr>
          <w:noProof/>
        </w:rPr>
        <w:drawing>
          <wp:anchor distT="0" distB="0" distL="114300" distR="114300" simplePos="0" relativeHeight="251761664" behindDoc="1" locked="0" layoutInCell="1" allowOverlap="1" wp14:anchorId="0745FC24" wp14:editId="22E6AB39">
            <wp:simplePos x="0" y="0"/>
            <wp:positionH relativeFrom="column">
              <wp:posOffset>-6350</wp:posOffset>
            </wp:positionH>
            <wp:positionV relativeFrom="paragraph">
              <wp:posOffset>13970</wp:posOffset>
            </wp:positionV>
            <wp:extent cx="916305" cy="386080"/>
            <wp:effectExtent l="0" t="0" r="0" b="0"/>
            <wp:wrapTight wrapText="bothSides">
              <wp:wrapPolygon edited="0">
                <wp:start x="1796" y="0"/>
                <wp:lineTo x="0" y="4263"/>
                <wp:lineTo x="0" y="18118"/>
                <wp:lineTo x="1347" y="20250"/>
                <wp:lineTo x="4042" y="20250"/>
                <wp:lineTo x="8083" y="20250"/>
                <wp:lineTo x="21106" y="15987"/>
                <wp:lineTo x="21106" y="9592"/>
                <wp:lineTo x="8532" y="0"/>
                <wp:lineTo x="1796"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916305" cy="386080"/>
                    </a:xfrm>
                    <a:prstGeom prst="rect">
                      <a:avLst/>
                    </a:prstGeom>
                  </pic:spPr>
                </pic:pic>
              </a:graphicData>
            </a:graphic>
            <wp14:sizeRelH relativeFrom="page">
              <wp14:pctWidth>0</wp14:pctWidth>
            </wp14:sizeRelH>
            <wp14:sizeRelV relativeFrom="page">
              <wp14:pctHeight>0</wp14:pctHeight>
            </wp14:sizeRelV>
          </wp:anchor>
        </w:drawing>
      </w:r>
      <w:r>
        <w:br/>
      </w:r>
    </w:p>
    <w:p w14:paraId="5E350DBF" w14:textId="773E64FD" w:rsidR="00B67E48" w:rsidRDefault="00B67E48" w:rsidP="007E1A01">
      <w:pPr>
        <w:tabs>
          <w:tab w:val="left" w:pos="3075"/>
        </w:tabs>
        <w:spacing w:beforeLines="40" w:before="96" w:afterLines="20" w:after="48"/>
        <w:ind w:left="993"/>
      </w:pPr>
      <w:r w:rsidRPr="009D5280">
        <w:rPr>
          <w:rFonts w:eastAsia="Calibri" w:cs="Tahoma"/>
          <w:noProof/>
          <w:color w:val="4472C4" w:themeColor="accent1"/>
          <w:szCs w:val="24"/>
          <w:u w:val="single"/>
          <w:lang w:eastAsia="es-NI"/>
        </w:rPr>
        <w:drawing>
          <wp:anchor distT="0" distB="0" distL="114300" distR="114300" simplePos="0" relativeHeight="251762688" behindDoc="1" locked="0" layoutInCell="1" allowOverlap="1" wp14:anchorId="23CF446C" wp14:editId="2FB5424F">
            <wp:simplePos x="0" y="0"/>
            <wp:positionH relativeFrom="column">
              <wp:posOffset>297815</wp:posOffset>
            </wp:positionH>
            <wp:positionV relativeFrom="paragraph">
              <wp:posOffset>-3175</wp:posOffset>
            </wp:positionV>
            <wp:extent cx="231140" cy="260985"/>
            <wp:effectExtent l="0" t="0" r="0" b="5715"/>
            <wp:wrapTight wrapText="bothSides">
              <wp:wrapPolygon edited="0">
                <wp:start x="0" y="0"/>
                <wp:lineTo x="0" y="20496"/>
                <wp:lineTo x="19582" y="20496"/>
                <wp:lineTo x="19582"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38" w:history="1">
        <w:r w:rsidR="00336226" w:rsidRPr="00336226">
          <w:rPr>
            <w:rStyle w:val="Hipervnculo"/>
          </w:rPr>
          <w:t>Vídeo 09 Clasificación Cadenas de Markov</w:t>
        </w:r>
      </w:hyperlink>
    </w:p>
    <w:p w14:paraId="7AEBB83C" w14:textId="77777777" w:rsidR="00B67E48" w:rsidRDefault="00B67E48" w:rsidP="007E1A01">
      <w:pPr>
        <w:tabs>
          <w:tab w:val="left" w:pos="3075"/>
        </w:tabs>
        <w:spacing w:beforeLines="40" w:before="96" w:afterLines="20" w:after="48"/>
        <w:rPr>
          <w:rStyle w:val="Hipervnculo"/>
          <w:rFonts w:eastAsia="Calibri" w:cs="Tahoma"/>
          <w:b/>
          <w:bCs/>
          <w:color w:val="auto"/>
          <w:szCs w:val="24"/>
          <w:u w:val="none"/>
          <w:lang w:eastAsia="es-NI"/>
        </w:rPr>
      </w:pPr>
    </w:p>
    <w:p w14:paraId="4007BE06" w14:textId="60A8E32F" w:rsidR="00B67E48" w:rsidRDefault="00B67E48" w:rsidP="007E1A01">
      <w:pPr>
        <w:tabs>
          <w:tab w:val="left" w:pos="3075"/>
        </w:tabs>
        <w:spacing w:beforeLines="40" w:before="96" w:afterLines="20" w:after="48"/>
        <w:rPr>
          <w:rStyle w:val="Hipervnculo"/>
          <w:rFonts w:eastAsia="Calibri" w:cs="Tahoma"/>
          <w:color w:val="auto"/>
          <w:szCs w:val="24"/>
          <w:u w:val="none"/>
          <w:lang w:eastAsia="es-NI"/>
        </w:rPr>
      </w:pPr>
      <w:r>
        <w:rPr>
          <w:b/>
          <w:bCs/>
        </w:rPr>
        <w:t>Segundo</w:t>
      </w:r>
      <w:r w:rsidRPr="00FE47A6">
        <w:rPr>
          <w:rStyle w:val="Hipervnculo"/>
          <w:rFonts w:eastAsia="Calibri" w:cs="Tahoma"/>
          <w:b/>
          <w:bCs/>
          <w:color w:val="auto"/>
          <w:szCs w:val="24"/>
          <w:u w:val="none"/>
          <w:lang w:eastAsia="es-NI"/>
        </w:rPr>
        <w:t>,</w:t>
      </w:r>
      <w:r>
        <w:rPr>
          <w:rStyle w:val="Hipervnculo"/>
          <w:rFonts w:eastAsia="Calibri" w:cs="Tahoma"/>
          <w:color w:val="auto"/>
          <w:szCs w:val="24"/>
          <w:u w:val="none"/>
          <w:lang w:eastAsia="es-NI"/>
        </w:rPr>
        <w:t xml:space="preserve"> encontrará en el aula virtual </w:t>
      </w:r>
      <w:r w:rsidR="00AB6AD3">
        <w:rPr>
          <w:rStyle w:val="Hipervnculo"/>
          <w:rFonts w:eastAsia="Calibri" w:cs="Tahoma"/>
          <w:color w:val="auto"/>
          <w:szCs w:val="24"/>
          <w:u w:val="none"/>
          <w:lang w:eastAsia="es-NI"/>
        </w:rPr>
        <w:t>dos</w:t>
      </w:r>
      <w:r>
        <w:rPr>
          <w:rStyle w:val="Hipervnculo"/>
          <w:rFonts w:eastAsia="Calibri" w:cs="Tahoma"/>
          <w:color w:val="auto"/>
          <w:szCs w:val="24"/>
          <w:u w:val="none"/>
          <w:lang w:eastAsia="es-NI"/>
        </w:rPr>
        <w:t xml:space="preserve"> archivo</w:t>
      </w:r>
      <w:r w:rsidR="00AB6AD3">
        <w:rPr>
          <w:rStyle w:val="Hipervnculo"/>
          <w:rFonts w:eastAsia="Calibri" w:cs="Tahoma"/>
          <w:color w:val="auto"/>
          <w:szCs w:val="24"/>
          <w:u w:val="none"/>
          <w:lang w:eastAsia="es-NI"/>
        </w:rPr>
        <w:t>s</w:t>
      </w:r>
      <w:r>
        <w:rPr>
          <w:rStyle w:val="Hipervnculo"/>
          <w:rFonts w:eastAsia="Calibri" w:cs="Tahoma"/>
          <w:color w:val="auto"/>
          <w:szCs w:val="24"/>
          <w:u w:val="none"/>
          <w:lang w:eastAsia="es-NI"/>
        </w:rPr>
        <w:t xml:space="preserve"> con formato pdf que deberá descargar y leer, el primero contiene ejemplos y descripciones de los métodos de transporte que le serán útiles en la resolución de los ejercicios de este entregable.</w:t>
      </w:r>
    </w:p>
    <w:p w14:paraId="4A20662E" w14:textId="77777777" w:rsidR="00854B88" w:rsidRDefault="00854B88" w:rsidP="007E1A01">
      <w:pPr>
        <w:tabs>
          <w:tab w:val="left" w:pos="3075"/>
        </w:tabs>
        <w:spacing w:beforeLines="40" w:before="96" w:afterLines="20" w:after="48"/>
        <w:rPr>
          <w:rStyle w:val="Hipervnculo"/>
          <w:rFonts w:eastAsia="Calibri" w:cs="Tahoma"/>
          <w:color w:val="auto"/>
          <w:szCs w:val="24"/>
          <w:u w:val="none"/>
          <w:lang w:eastAsia="es-NI"/>
        </w:rPr>
      </w:pPr>
    </w:p>
    <w:p w14:paraId="0411B923" w14:textId="77777777" w:rsidR="00B67E48" w:rsidRDefault="00B67E48" w:rsidP="007E1A01">
      <w:pPr>
        <w:tabs>
          <w:tab w:val="left" w:pos="3075"/>
        </w:tabs>
        <w:spacing w:beforeLines="40" w:before="96" w:afterLines="20" w:after="48"/>
      </w:pPr>
      <w:r>
        <w:rPr>
          <w:noProof/>
        </w:rPr>
        <w:drawing>
          <wp:anchor distT="0" distB="0" distL="114300" distR="114300" simplePos="0" relativeHeight="251759616" behindDoc="1" locked="0" layoutInCell="1" allowOverlap="1" wp14:anchorId="1FCBD724" wp14:editId="6A0947DB">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36F815BC" w14:textId="6C6F8259" w:rsidR="00B67E48" w:rsidRDefault="00B67E48" w:rsidP="007E1A01">
      <w:pPr>
        <w:tabs>
          <w:tab w:val="left" w:pos="3075"/>
        </w:tabs>
        <w:spacing w:beforeLines="40" w:before="96" w:afterLines="20" w:after="48"/>
      </w:pPr>
      <w:r>
        <w:rPr>
          <w:rFonts w:eastAsia="Calibri" w:cs="Tahoma"/>
          <w:noProof/>
          <w:szCs w:val="24"/>
          <w:lang w:eastAsia="es-NI"/>
        </w:rPr>
        <w:drawing>
          <wp:anchor distT="0" distB="0" distL="114300" distR="114300" simplePos="0" relativeHeight="251760640" behindDoc="1" locked="0" layoutInCell="1" allowOverlap="1" wp14:anchorId="01169D37" wp14:editId="5E94B6D5">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131ED3" w14:textId="4AC68776" w:rsidR="00B67E48" w:rsidRDefault="0005538B" w:rsidP="007E1A01">
      <w:pPr>
        <w:tabs>
          <w:tab w:val="left" w:pos="3075"/>
        </w:tabs>
        <w:spacing w:beforeLines="40" w:before="96" w:afterLines="20" w:after="48"/>
      </w:pPr>
      <w:r>
        <w:rPr>
          <w:rFonts w:eastAsia="Calibri" w:cs="Tahoma"/>
          <w:noProof/>
          <w:szCs w:val="24"/>
          <w:lang w:eastAsia="es-NI"/>
        </w:rPr>
        <w:drawing>
          <wp:anchor distT="0" distB="0" distL="114300" distR="114300" simplePos="0" relativeHeight="251771904" behindDoc="1" locked="0" layoutInCell="1" allowOverlap="1" wp14:anchorId="1462EEBA" wp14:editId="4B250612">
            <wp:simplePos x="0" y="0"/>
            <wp:positionH relativeFrom="column">
              <wp:posOffset>458470</wp:posOffset>
            </wp:positionH>
            <wp:positionV relativeFrom="paragraph">
              <wp:posOffset>266700</wp:posOffset>
            </wp:positionV>
            <wp:extent cx="280670" cy="240665"/>
            <wp:effectExtent l="0" t="0" r="5080" b="6985"/>
            <wp:wrapTight wrapText="bothSides">
              <wp:wrapPolygon edited="0">
                <wp:start x="0" y="0"/>
                <wp:lineTo x="0" y="20517"/>
                <wp:lineTo x="20525" y="20517"/>
                <wp:lineTo x="20525" y="0"/>
                <wp:lineTo x="0" y="0"/>
              </wp:wrapPolygon>
            </wp:wrapTight>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80670" cy="24066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39" w:history="1">
        <w:r w:rsidRPr="0005538B">
          <w:rPr>
            <w:rStyle w:val="Hipervnculo"/>
          </w:rPr>
          <w:t>Unidad didáctica IV: Modelo de colas - Parte 2</w:t>
        </w:r>
      </w:hyperlink>
    </w:p>
    <w:p w14:paraId="2D3768D5" w14:textId="57FCBFF6" w:rsidR="00AB6AD3" w:rsidRDefault="00C72F6B" w:rsidP="007E1A01">
      <w:pPr>
        <w:tabs>
          <w:tab w:val="left" w:pos="3075"/>
        </w:tabs>
        <w:spacing w:beforeLines="40" w:before="96" w:afterLines="20" w:after="48"/>
        <w:rPr>
          <w:rStyle w:val="Hipervnculo"/>
        </w:rPr>
      </w:pPr>
      <w:hyperlink r:id="rId40" w:history="1">
        <w:r w:rsidR="0005538B" w:rsidRPr="0005538B">
          <w:rPr>
            <w:rStyle w:val="Hipervnculo"/>
          </w:rPr>
          <w:t>Diapositiva - Calculando probabilidades de estado a futuro usando cadenas de Markov, explicado paso a paso</w:t>
        </w:r>
      </w:hyperlink>
    </w:p>
    <w:p w14:paraId="165D24A0" w14:textId="77777777" w:rsidR="00854B88" w:rsidRPr="00AB6AD3" w:rsidRDefault="00854B88" w:rsidP="007E1A01">
      <w:pPr>
        <w:tabs>
          <w:tab w:val="left" w:pos="3075"/>
        </w:tabs>
        <w:spacing w:beforeLines="40" w:before="96" w:afterLines="20" w:after="48"/>
      </w:pPr>
    </w:p>
    <w:p w14:paraId="2D1B542B" w14:textId="08490654" w:rsidR="00B67E48" w:rsidRDefault="00B67E48" w:rsidP="007E1A01">
      <w:pPr>
        <w:tabs>
          <w:tab w:val="left" w:pos="3075"/>
        </w:tabs>
        <w:spacing w:beforeLines="40" w:before="96" w:afterLines="20" w:after="48"/>
      </w:pPr>
      <w:r w:rsidRPr="00AE3262">
        <w:rPr>
          <w:b/>
          <w:bCs/>
        </w:rPr>
        <w:lastRenderedPageBreak/>
        <w:t xml:space="preserve">Indicaciones – </w:t>
      </w:r>
      <w:r w:rsidR="009E33D9" w:rsidRPr="009E33D9">
        <w:rPr>
          <w:b/>
          <w:bCs/>
        </w:rPr>
        <w:t>Entregable #05: Ejercicios Predicciones de estados para futuros lejanos</w:t>
      </w:r>
    </w:p>
    <w:p w14:paraId="0C78C80C" w14:textId="77777777" w:rsidR="00B67E48" w:rsidRDefault="00B67E48" w:rsidP="007E1A01">
      <w:pPr>
        <w:tabs>
          <w:tab w:val="left" w:pos="3075"/>
        </w:tabs>
        <w:spacing w:beforeLines="40" w:before="96" w:afterLines="20" w:after="48"/>
      </w:pPr>
    </w:p>
    <w:p w14:paraId="109F2058" w14:textId="355A1AB3" w:rsidR="00B67E48" w:rsidRDefault="00B67E48" w:rsidP="007E1A01">
      <w:pPr>
        <w:tabs>
          <w:tab w:val="left" w:pos="3075"/>
        </w:tabs>
        <w:spacing w:beforeLines="40" w:before="96" w:afterLines="20" w:after="48"/>
      </w:pPr>
      <w:r>
        <w:t xml:space="preserve">Bienvenido/a a la </w:t>
      </w:r>
      <w:r w:rsidR="00017E79">
        <w:t>séptima</w:t>
      </w:r>
      <w:r>
        <w:t xml:space="preserve"> actividad calificada, se le recomienda leer detenidamente esta sección, pues a continuación se detallan las actividades, ejercicios, formato, criterios de evaluación y otras indicaciones que debe cumplir para llevar a feliz término esta tarea, de antemano le deseo el mayor de los éxitos en su labor.</w:t>
      </w:r>
    </w:p>
    <w:p w14:paraId="43A89B59" w14:textId="77777777" w:rsidR="00B67E48" w:rsidRDefault="00B67E48" w:rsidP="007E1A01">
      <w:pPr>
        <w:tabs>
          <w:tab w:val="left" w:pos="3075"/>
        </w:tabs>
        <w:spacing w:beforeLines="40" w:before="96" w:afterLines="20" w:after="48"/>
      </w:pPr>
    </w:p>
    <w:p w14:paraId="365C74D5" w14:textId="77777777" w:rsidR="00B67E48" w:rsidRPr="00BF071A" w:rsidRDefault="00B67E48" w:rsidP="007E1A01">
      <w:pPr>
        <w:tabs>
          <w:tab w:val="left" w:pos="3075"/>
        </w:tabs>
        <w:spacing w:beforeLines="40" w:before="96" w:afterLines="20" w:after="48"/>
        <w:rPr>
          <w:u w:val="single"/>
        </w:rPr>
      </w:pPr>
      <w:r w:rsidRPr="00BF071A">
        <w:rPr>
          <w:u w:val="single"/>
        </w:rPr>
        <w:t>Aclaraciones Iniciales</w:t>
      </w:r>
    </w:p>
    <w:p w14:paraId="1A36CD83" w14:textId="77777777" w:rsidR="00B67E48" w:rsidRDefault="00B67E48" w:rsidP="007E1A01">
      <w:pPr>
        <w:pStyle w:val="Prrafodelista"/>
        <w:numPr>
          <w:ilvl w:val="0"/>
          <w:numId w:val="7"/>
        </w:numPr>
        <w:tabs>
          <w:tab w:val="left" w:pos="3075"/>
        </w:tabs>
        <w:spacing w:beforeLines="40" w:before="96" w:afterLines="20" w:after="48"/>
        <w:contextualSpacing w:val="0"/>
      </w:pPr>
      <w:r>
        <w:t>El trabajo debe entregarse de forma individual</w:t>
      </w:r>
    </w:p>
    <w:p w14:paraId="4376DB7A" w14:textId="77777777" w:rsidR="00B67E48" w:rsidRDefault="00B67E48" w:rsidP="007E1A01">
      <w:pPr>
        <w:pStyle w:val="Prrafodelista"/>
        <w:numPr>
          <w:ilvl w:val="0"/>
          <w:numId w:val="7"/>
        </w:numPr>
        <w:tabs>
          <w:tab w:val="left" w:pos="3075"/>
        </w:tabs>
        <w:spacing w:beforeLines="40" w:before="96" w:afterLines="20" w:after="48"/>
        <w:contextualSpacing w:val="0"/>
      </w:pPr>
      <w:r>
        <w:t>Cada criterio de evaluación tiene un puntaje asociado</w:t>
      </w:r>
    </w:p>
    <w:p w14:paraId="41CEBCB3" w14:textId="77777777" w:rsidR="00B67E48" w:rsidRDefault="00B67E48" w:rsidP="007E1A01">
      <w:pPr>
        <w:pStyle w:val="Prrafodelista"/>
        <w:numPr>
          <w:ilvl w:val="0"/>
          <w:numId w:val="7"/>
        </w:numPr>
        <w:tabs>
          <w:tab w:val="left" w:pos="3075"/>
        </w:tabs>
        <w:spacing w:beforeLines="40" w:before="96" w:afterLines="20" w:after="48"/>
        <w:contextualSpacing w:val="0"/>
      </w:pPr>
      <w:r>
        <w:t>Este trabajo tiene un valor sumativo de 5 puntos</w:t>
      </w:r>
    </w:p>
    <w:p w14:paraId="3329EFA7" w14:textId="77777777" w:rsidR="00B67E48" w:rsidRDefault="00B67E48" w:rsidP="007E1A01">
      <w:pPr>
        <w:pStyle w:val="Prrafodelista"/>
        <w:numPr>
          <w:ilvl w:val="0"/>
          <w:numId w:val="7"/>
        </w:numPr>
        <w:tabs>
          <w:tab w:val="left" w:pos="3075"/>
        </w:tabs>
        <w:spacing w:beforeLines="40" w:before="96" w:afterLines="20" w:after="48"/>
        <w:contextualSpacing w:val="0"/>
      </w:pPr>
      <w:r>
        <w:t>Posterior a la asignación del puntaje tendrá tres días para realizar reclamos</w:t>
      </w:r>
    </w:p>
    <w:p w14:paraId="6ADB9E3A" w14:textId="77777777" w:rsidR="00B67E48" w:rsidRDefault="00B67E48" w:rsidP="007E1A01">
      <w:pPr>
        <w:pStyle w:val="Prrafodelista"/>
        <w:numPr>
          <w:ilvl w:val="0"/>
          <w:numId w:val="7"/>
        </w:numPr>
        <w:tabs>
          <w:tab w:val="left" w:pos="3075"/>
        </w:tabs>
        <w:spacing w:beforeLines="40" w:before="96" w:afterLines="20" w:after="48"/>
        <w:contextualSpacing w:val="0"/>
      </w:pPr>
      <w:r>
        <w:t>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dos días antes de la fecha de la evaluación parcial correspondiente, si se entrega pasado dicho momento se aplicará nota de cero a todas las evaluaciones pendientes.</w:t>
      </w:r>
    </w:p>
    <w:p w14:paraId="0651F8A1" w14:textId="77777777" w:rsidR="00B67E48" w:rsidRDefault="00B67E48" w:rsidP="007E1A01">
      <w:pPr>
        <w:tabs>
          <w:tab w:val="left" w:pos="3075"/>
        </w:tabs>
        <w:spacing w:beforeLines="40" w:before="96" w:afterLines="20" w:after="48"/>
      </w:pPr>
    </w:p>
    <w:p w14:paraId="11BBFF26" w14:textId="77777777" w:rsidR="00B67E48" w:rsidRPr="009543EE" w:rsidRDefault="00B67E48" w:rsidP="007E1A01">
      <w:pPr>
        <w:tabs>
          <w:tab w:val="left" w:pos="3075"/>
        </w:tabs>
        <w:spacing w:beforeLines="40" w:before="96" w:afterLines="20" w:after="48"/>
        <w:rPr>
          <w:u w:val="single"/>
        </w:rPr>
      </w:pPr>
      <w:r w:rsidRPr="009543EE">
        <w:rPr>
          <w:u w:val="single"/>
        </w:rPr>
        <w:t>Actividades</w:t>
      </w:r>
    </w:p>
    <w:p w14:paraId="68344E95" w14:textId="77777777" w:rsidR="001D1AF9" w:rsidRDefault="001D1AF9" w:rsidP="007E1A01">
      <w:pPr>
        <w:pStyle w:val="Prrafodelista"/>
        <w:numPr>
          <w:ilvl w:val="0"/>
          <w:numId w:val="21"/>
        </w:numPr>
        <w:tabs>
          <w:tab w:val="left" w:pos="3075"/>
        </w:tabs>
        <w:spacing w:beforeLines="40" w:before="96" w:afterLines="20" w:after="48"/>
        <w:contextualSpacing w:val="0"/>
      </w:pPr>
      <w:r>
        <w:t>Lea detenidamente el ejercicio</w:t>
      </w:r>
    </w:p>
    <w:p w14:paraId="39B79221" w14:textId="782248A7" w:rsidR="001D1AF9" w:rsidRDefault="001D1AF9" w:rsidP="007E1A01">
      <w:pPr>
        <w:pStyle w:val="Prrafodelista"/>
        <w:numPr>
          <w:ilvl w:val="0"/>
          <w:numId w:val="21"/>
        </w:numPr>
        <w:tabs>
          <w:tab w:val="left" w:pos="3075"/>
        </w:tabs>
        <w:spacing w:beforeLines="40" w:before="96" w:afterLines="20" w:after="48"/>
        <w:contextualSpacing w:val="0"/>
      </w:pPr>
      <w:r>
        <w:t>En caso de tener dudas, consulte el vídeo de ejemplo 9, la segunda parte de la unidad IV y las diapositivas de ejemplo, o agregue dicha duda al foro</w:t>
      </w:r>
    </w:p>
    <w:p w14:paraId="526DDA52" w14:textId="77777777" w:rsidR="001D1AF9" w:rsidRDefault="001D1AF9" w:rsidP="007E1A01">
      <w:pPr>
        <w:pStyle w:val="Prrafodelista"/>
        <w:numPr>
          <w:ilvl w:val="0"/>
          <w:numId w:val="21"/>
        </w:numPr>
        <w:tabs>
          <w:tab w:val="left" w:pos="3075"/>
        </w:tabs>
        <w:spacing w:beforeLines="40" w:before="96" w:afterLines="20" w:after="48"/>
        <w:contextualSpacing w:val="0"/>
      </w:pPr>
      <w:r>
        <w:t>Atendiendo las indicaciones de la sección "formato", pase su trabajo a word o cualquier otro editor de texto</w:t>
      </w:r>
    </w:p>
    <w:p w14:paraId="5B5D6FED" w14:textId="77777777" w:rsidR="001D1AF9" w:rsidRDefault="001D1AF9" w:rsidP="007E1A01">
      <w:pPr>
        <w:pStyle w:val="Prrafodelista"/>
        <w:numPr>
          <w:ilvl w:val="0"/>
          <w:numId w:val="21"/>
        </w:numPr>
        <w:tabs>
          <w:tab w:val="left" w:pos="3075"/>
        </w:tabs>
        <w:spacing w:beforeLines="40" w:before="96" w:afterLines="20" w:after="48"/>
        <w:contextualSpacing w:val="0"/>
      </w:pPr>
      <w:r>
        <w:lastRenderedPageBreak/>
        <w:t>Haciendo uso de las herramientas del editor de texto (word u otro) o bien con un convertidor de formatos pase el documento a formato PDF</w:t>
      </w:r>
    </w:p>
    <w:p w14:paraId="2A9BC5C5" w14:textId="77777777" w:rsidR="001D1AF9" w:rsidRDefault="001D1AF9" w:rsidP="007E1A01">
      <w:pPr>
        <w:pStyle w:val="Prrafodelista"/>
        <w:numPr>
          <w:ilvl w:val="0"/>
          <w:numId w:val="21"/>
        </w:numPr>
        <w:tabs>
          <w:tab w:val="left" w:pos="3075"/>
        </w:tabs>
        <w:spacing w:beforeLines="40" w:before="96" w:afterLines="20" w:after="48"/>
        <w:contextualSpacing w:val="0"/>
      </w:pPr>
      <w:r>
        <w:t>Suba el archivo con la siguiente nomenclatura de nombres NombreCompletoDelEstudiante_Entregable05EjerciciosPredicciones_S11.pdf</w:t>
      </w:r>
    </w:p>
    <w:p w14:paraId="6105BE6B" w14:textId="3C8E94BB" w:rsidR="00B67E48" w:rsidRPr="00051EE0" w:rsidRDefault="001D1AF9" w:rsidP="007E1A01">
      <w:pPr>
        <w:pStyle w:val="Prrafodelista"/>
        <w:numPr>
          <w:ilvl w:val="0"/>
          <w:numId w:val="21"/>
        </w:numPr>
        <w:tabs>
          <w:tab w:val="left" w:pos="3075"/>
        </w:tabs>
        <w:spacing w:beforeLines="40" w:before="96" w:afterLines="20" w:after="48"/>
        <w:contextualSpacing w:val="0"/>
        <w:rPr>
          <w:u w:val="single"/>
        </w:rPr>
      </w:pPr>
      <w:r>
        <w:t>Envíe y espere por su nota.</w:t>
      </w:r>
    </w:p>
    <w:p w14:paraId="44ECA02D" w14:textId="75F9DF2A" w:rsidR="00051EE0" w:rsidRDefault="00051EE0" w:rsidP="007E1A01">
      <w:pPr>
        <w:tabs>
          <w:tab w:val="left" w:pos="3075"/>
        </w:tabs>
        <w:spacing w:beforeLines="40" w:before="96" w:afterLines="20" w:after="48"/>
        <w:rPr>
          <w:u w:val="single"/>
        </w:rPr>
      </w:pPr>
    </w:p>
    <w:p w14:paraId="0DF34A6B" w14:textId="5E2E9D98" w:rsidR="00051EE0" w:rsidRPr="00051EE0" w:rsidRDefault="00051EE0" w:rsidP="007E1A01">
      <w:pPr>
        <w:tabs>
          <w:tab w:val="left" w:pos="3075"/>
        </w:tabs>
        <w:spacing w:beforeLines="40" w:before="96" w:afterLines="20" w:after="48"/>
        <w:rPr>
          <w:u w:val="single"/>
        </w:rPr>
      </w:pPr>
      <w:r>
        <w:rPr>
          <w:u w:val="single"/>
        </w:rPr>
        <w:t>Formato</w:t>
      </w:r>
    </w:p>
    <w:p w14:paraId="3466EDE2" w14:textId="77777777" w:rsidR="00B67E48" w:rsidRDefault="00B67E48" w:rsidP="007E1A01">
      <w:pPr>
        <w:tabs>
          <w:tab w:val="left" w:pos="3075"/>
        </w:tabs>
        <w:spacing w:beforeLines="40" w:before="96" w:afterLines="20" w:after="48"/>
      </w:pPr>
    </w:p>
    <w:p w14:paraId="6BC0B6DD" w14:textId="77777777" w:rsidR="00B67E48" w:rsidRPr="005F603C" w:rsidRDefault="00B67E48" w:rsidP="007E1A01">
      <w:pPr>
        <w:tabs>
          <w:tab w:val="left" w:pos="3075"/>
        </w:tabs>
        <w:spacing w:beforeLines="40" w:before="96" w:afterLines="20" w:after="48"/>
        <w:rPr>
          <w:u w:val="single"/>
        </w:rPr>
      </w:pPr>
      <w:r w:rsidRPr="00A23152">
        <w:rPr>
          <w:u w:val="single"/>
        </w:rPr>
        <w:t xml:space="preserve">Carátula: </w:t>
      </w:r>
    </w:p>
    <w:p w14:paraId="5B342C3A" w14:textId="77777777" w:rsidR="00B67E48" w:rsidRDefault="00B67E48" w:rsidP="007E1A01">
      <w:pPr>
        <w:pStyle w:val="Prrafodelista"/>
        <w:numPr>
          <w:ilvl w:val="0"/>
          <w:numId w:val="9"/>
        </w:numPr>
        <w:tabs>
          <w:tab w:val="left" w:pos="3075"/>
        </w:tabs>
        <w:spacing w:beforeLines="40" w:before="96" w:afterLines="20" w:after="48"/>
        <w:contextualSpacing w:val="0"/>
      </w:pPr>
      <w:r>
        <w:t>Logo de la universidad</w:t>
      </w:r>
    </w:p>
    <w:p w14:paraId="7B91954B" w14:textId="77777777" w:rsidR="00B67E48" w:rsidRDefault="00B67E48" w:rsidP="007E1A01">
      <w:pPr>
        <w:pStyle w:val="Prrafodelista"/>
        <w:numPr>
          <w:ilvl w:val="0"/>
          <w:numId w:val="9"/>
        </w:numPr>
        <w:tabs>
          <w:tab w:val="left" w:pos="3075"/>
        </w:tabs>
        <w:spacing w:beforeLines="40" w:before="96" w:afterLines="20" w:after="48"/>
        <w:contextualSpacing w:val="0"/>
      </w:pPr>
      <w:r>
        <w:t>Nombre de la escuela</w:t>
      </w:r>
    </w:p>
    <w:p w14:paraId="1B19517D" w14:textId="77777777" w:rsidR="00B67E48" w:rsidRDefault="00B67E48" w:rsidP="007E1A01">
      <w:pPr>
        <w:pStyle w:val="Prrafodelista"/>
        <w:numPr>
          <w:ilvl w:val="0"/>
          <w:numId w:val="9"/>
        </w:numPr>
        <w:tabs>
          <w:tab w:val="left" w:pos="3075"/>
        </w:tabs>
        <w:spacing w:beforeLines="40" w:before="96" w:afterLines="20" w:after="48"/>
        <w:contextualSpacing w:val="0"/>
      </w:pPr>
      <w:r>
        <w:t>Nombre de la carrera</w:t>
      </w:r>
    </w:p>
    <w:p w14:paraId="3557E9F9" w14:textId="77777777" w:rsidR="00B67E48" w:rsidRDefault="00B67E48" w:rsidP="007E1A01">
      <w:pPr>
        <w:pStyle w:val="Prrafodelista"/>
        <w:numPr>
          <w:ilvl w:val="0"/>
          <w:numId w:val="9"/>
        </w:numPr>
        <w:tabs>
          <w:tab w:val="left" w:pos="3075"/>
        </w:tabs>
        <w:spacing w:beforeLines="40" w:before="96" w:afterLines="20" w:after="48"/>
        <w:contextualSpacing w:val="0"/>
      </w:pPr>
      <w:r>
        <w:t>Nombre de la clase</w:t>
      </w:r>
    </w:p>
    <w:p w14:paraId="08B7CCD4" w14:textId="77777777" w:rsidR="00B67E48" w:rsidRDefault="00B67E48" w:rsidP="007E1A01">
      <w:pPr>
        <w:pStyle w:val="Prrafodelista"/>
        <w:numPr>
          <w:ilvl w:val="0"/>
          <w:numId w:val="9"/>
        </w:numPr>
        <w:tabs>
          <w:tab w:val="left" w:pos="3075"/>
        </w:tabs>
        <w:spacing w:beforeLines="40" w:before="96" w:afterLines="20" w:after="48"/>
        <w:contextualSpacing w:val="0"/>
      </w:pPr>
      <w:r>
        <w:t>Nombre del trabajo</w:t>
      </w:r>
    </w:p>
    <w:p w14:paraId="0E398C8D" w14:textId="77777777" w:rsidR="00B67E48" w:rsidRDefault="00B67E48" w:rsidP="007E1A01">
      <w:pPr>
        <w:pStyle w:val="Prrafodelista"/>
        <w:numPr>
          <w:ilvl w:val="0"/>
          <w:numId w:val="9"/>
        </w:numPr>
        <w:tabs>
          <w:tab w:val="left" w:pos="3075"/>
        </w:tabs>
        <w:spacing w:beforeLines="40" w:before="96" w:afterLines="20" w:after="48"/>
        <w:contextualSpacing w:val="0"/>
      </w:pPr>
      <w:r>
        <w:t>Nombre de los/as estudiantes del grupo</w:t>
      </w:r>
    </w:p>
    <w:p w14:paraId="50D1C527" w14:textId="77777777" w:rsidR="00B67E48" w:rsidRDefault="00B67E48" w:rsidP="007E1A01">
      <w:pPr>
        <w:pStyle w:val="Prrafodelista"/>
        <w:numPr>
          <w:ilvl w:val="0"/>
          <w:numId w:val="9"/>
        </w:numPr>
        <w:tabs>
          <w:tab w:val="left" w:pos="3075"/>
        </w:tabs>
        <w:spacing w:beforeLines="40" w:before="96" w:afterLines="20" w:after="48"/>
        <w:contextualSpacing w:val="0"/>
      </w:pPr>
      <w:r>
        <w:t>Nombre del docente</w:t>
      </w:r>
    </w:p>
    <w:p w14:paraId="1A855165" w14:textId="77777777" w:rsidR="00B67E48" w:rsidRDefault="00B67E48" w:rsidP="007E1A01">
      <w:pPr>
        <w:pStyle w:val="Prrafodelista"/>
        <w:numPr>
          <w:ilvl w:val="0"/>
          <w:numId w:val="9"/>
        </w:numPr>
        <w:tabs>
          <w:tab w:val="left" w:pos="3075"/>
        </w:tabs>
        <w:spacing w:beforeLines="40" w:before="96" w:afterLines="20" w:after="48"/>
        <w:contextualSpacing w:val="0"/>
      </w:pPr>
      <w:r>
        <w:t>Fecha de entrega</w:t>
      </w:r>
    </w:p>
    <w:p w14:paraId="07905C92" w14:textId="77777777" w:rsidR="00B67E48" w:rsidRDefault="00B67E48" w:rsidP="007E1A01">
      <w:pPr>
        <w:tabs>
          <w:tab w:val="left" w:pos="3075"/>
        </w:tabs>
        <w:spacing w:beforeLines="40" w:before="96" w:afterLines="20" w:after="48"/>
      </w:pPr>
    </w:p>
    <w:p w14:paraId="483C0E74" w14:textId="77777777" w:rsidR="00B67E48" w:rsidRPr="005F603C" w:rsidRDefault="00B67E48" w:rsidP="007E1A01">
      <w:pPr>
        <w:tabs>
          <w:tab w:val="left" w:pos="3075"/>
        </w:tabs>
        <w:spacing w:beforeLines="40" w:before="96" w:afterLines="20" w:after="48"/>
        <w:rPr>
          <w:u w:val="single"/>
        </w:rPr>
      </w:pPr>
      <w:r w:rsidRPr="005F603C">
        <w:rPr>
          <w:u w:val="single"/>
        </w:rPr>
        <w:t>Cuerpo del documento</w:t>
      </w:r>
    </w:p>
    <w:p w14:paraId="43034192" w14:textId="77777777" w:rsidR="00B67E48" w:rsidRDefault="00B67E48" w:rsidP="007E1A01">
      <w:pPr>
        <w:pStyle w:val="Prrafodelista"/>
        <w:numPr>
          <w:ilvl w:val="0"/>
          <w:numId w:val="10"/>
        </w:numPr>
        <w:tabs>
          <w:tab w:val="left" w:pos="3075"/>
        </w:tabs>
        <w:spacing w:beforeLines="40" w:before="96" w:afterLines="20" w:after="48"/>
        <w:contextualSpacing w:val="0"/>
      </w:pPr>
      <w:r>
        <w:t>Fuente: Arial</w:t>
      </w:r>
    </w:p>
    <w:p w14:paraId="6EF7582D" w14:textId="77777777" w:rsidR="00B67E48" w:rsidRDefault="00B67E48" w:rsidP="007E1A01">
      <w:pPr>
        <w:pStyle w:val="Prrafodelista"/>
        <w:numPr>
          <w:ilvl w:val="0"/>
          <w:numId w:val="10"/>
        </w:numPr>
        <w:tabs>
          <w:tab w:val="left" w:pos="3075"/>
        </w:tabs>
        <w:spacing w:beforeLines="40" w:before="96" w:afterLines="20" w:after="48"/>
        <w:contextualSpacing w:val="0"/>
      </w:pPr>
      <w:r>
        <w:t>Tamaño: 12 (texto), 14 (Títulos)</w:t>
      </w:r>
    </w:p>
    <w:p w14:paraId="21FEA3E5" w14:textId="77777777" w:rsidR="00B67E48" w:rsidRDefault="00B67E48" w:rsidP="007E1A01">
      <w:pPr>
        <w:pStyle w:val="Prrafodelista"/>
        <w:numPr>
          <w:ilvl w:val="0"/>
          <w:numId w:val="10"/>
        </w:numPr>
        <w:tabs>
          <w:tab w:val="left" w:pos="3075"/>
        </w:tabs>
        <w:spacing w:beforeLines="40" w:before="96" w:afterLines="20" w:after="48"/>
        <w:contextualSpacing w:val="0"/>
      </w:pPr>
      <w:r>
        <w:t>Alineación: Justificada</w:t>
      </w:r>
    </w:p>
    <w:p w14:paraId="40E2513F" w14:textId="77777777" w:rsidR="00B67E48" w:rsidRDefault="00B67E48" w:rsidP="007E1A01">
      <w:pPr>
        <w:pStyle w:val="Prrafodelista"/>
        <w:numPr>
          <w:ilvl w:val="0"/>
          <w:numId w:val="10"/>
        </w:numPr>
        <w:tabs>
          <w:tab w:val="left" w:pos="3075"/>
        </w:tabs>
        <w:spacing w:beforeLines="40" w:before="96" w:afterLines="20" w:after="48"/>
        <w:contextualSpacing w:val="0"/>
      </w:pPr>
      <w:r>
        <w:t>Interlineado: 1.5</w:t>
      </w:r>
    </w:p>
    <w:p w14:paraId="4553BB8C" w14:textId="1566231D" w:rsidR="00B67E48" w:rsidRDefault="00B67E48" w:rsidP="007E1A01">
      <w:pPr>
        <w:tabs>
          <w:tab w:val="left" w:pos="3075"/>
        </w:tabs>
        <w:spacing w:beforeLines="40" w:before="96" w:afterLines="20" w:after="48"/>
      </w:pPr>
    </w:p>
    <w:p w14:paraId="0A5DD453" w14:textId="77777777" w:rsidR="00854B88" w:rsidRDefault="00854B88" w:rsidP="007E1A01">
      <w:pPr>
        <w:tabs>
          <w:tab w:val="left" w:pos="3075"/>
        </w:tabs>
        <w:spacing w:beforeLines="40" w:before="96" w:afterLines="20" w:after="48"/>
      </w:pPr>
    </w:p>
    <w:p w14:paraId="384EC5A6" w14:textId="77777777" w:rsidR="00B67E48" w:rsidRDefault="00B67E48" w:rsidP="007E1A01">
      <w:pPr>
        <w:tabs>
          <w:tab w:val="left" w:pos="3075"/>
        </w:tabs>
        <w:spacing w:beforeLines="40" w:before="96" w:afterLines="20" w:after="48"/>
      </w:pPr>
      <w:r w:rsidRPr="005F603C">
        <w:rPr>
          <w:u w:val="single"/>
        </w:rPr>
        <w:lastRenderedPageBreak/>
        <w:t>Tipo de documento aceptado</w:t>
      </w:r>
      <w:r>
        <w:t>: PDF</w:t>
      </w:r>
    </w:p>
    <w:p w14:paraId="7EE40B5D" w14:textId="77777777" w:rsidR="00B67E48" w:rsidRDefault="00B67E48" w:rsidP="007E1A01">
      <w:pPr>
        <w:tabs>
          <w:tab w:val="left" w:pos="3075"/>
        </w:tabs>
        <w:spacing w:beforeLines="40" w:before="96" w:afterLines="20" w:after="48"/>
      </w:pPr>
    </w:p>
    <w:p w14:paraId="0D94F86F" w14:textId="77777777" w:rsidR="00B67E48" w:rsidRPr="006D6863" w:rsidRDefault="00B67E48" w:rsidP="007E1A01">
      <w:pPr>
        <w:tabs>
          <w:tab w:val="left" w:pos="3075"/>
        </w:tabs>
        <w:spacing w:beforeLines="40" w:before="96" w:afterLines="20" w:after="48"/>
        <w:rPr>
          <w:u w:val="single"/>
        </w:rPr>
      </w:pPr>
      <w:r w:rsidRPr="00D67DDB">
        <w:rPr>
          <w:u w:val="single"/>
        </w:rPr>
        <w:t>Criterios de evaluación</w:t>
      </w:r>
    </w:p>
    <w:p w14:paraId="270B615D" w14:textId="77777777" w:rsidR="00B67E48" w:rsidRDefault="00B67E48" w:rsidP="007E1A01">
      <w:pPr>
        <w:pStyle w:val="Prrafodelista"/>
        <w:numPr>
          <w:ilvl w:val="0"/>
          <w:numId w:val="3"/>
        </w:numPr>
        <w:tabs>
          <w:tab w:val="left" w:pos="3075"/>
        </w:tabs>
        <w:spacing w:beforeLines="40" w:before="96" w:afterLines="20" w:after="48"/>
        <w:contextualSpacing w:val="0"/>
      </w:pPr>
      <w:r>
        <w:t>Elabora los ejercicios correctamente.  70% del total de la nota</w:t>
      </w:r>
    </w:p>
    <w:p w14:paraId="7AA2F89C" w14:textId="77777777" w:rsidR="00B67E48" w:rsidRDefault="00B67E48" w:rsidP="007E1A01">
      <w:pPr>
        <w:pStyle w:val="Prrafodelista"/>
        <w:numPr>
          <w:ilvl w:val="0"/>
          <w:numId w:val="3"/>
        </w:numPr>
        <w:tabs>
          <w:tab w:val="left" w:pos="3075"/>
        </w:tabs>
        <w:spacing w:beforeLines="40" w:before="96" w:afterLines="20" w:after="48"/>
        <w:contextualSpacing w:val="0"/>
      </w:pPr>
      <w:r>
        <w:t>Sigue los pasos indicados. 15% del total de la nota</w:t>
      </w:r>
    </w:p>
    <w:p w14:paraId="592871FB" w14:textId="77777777" w:rsidR="00B67E48" w:rsidRDefault="00B67E48" w:rsidP="007E1A01">
      <w:pPr>
        <w:pStyle w:val="Prrafodelista"/>
        <w:numPr>
          <w:ilvl w:val="0"/>
          <w:numId w:val="3"/>
        </w:numPr>
        <w:tabs>
          <w:tab w:val="left" w:pos="3075"/>
        </w:tabs>
        <w:spacing w:beforeLines="40" w:before="96" w:afterLines="20" w:after="48"/>
        <w:contextualSpacing w:val="0"/>
      </w:pPr>
      <w:r>
        <w:t>Mantiene el orden y formato. 15% del total de la nota</w:t>
      </w:r>
    </w:p>
    <w:p w14:paraId="42326DF9" w14:textId="77777777" w:rsidR="00854B88" w:rsidRDefault="00854B88" w:rsidP="007E1A01">
      <w:pPr>
        <w:tabs>
          <w:tab w:val="left" w:pos="3075"/>
        </w:tabs>
        <w:spacing w:beforeLines="40" w:before="96" w:afterLines="20" w:after="48"/>
        <w:rPr>
          <w:u w:val="single"/>
        </w:rPr>
      </w:pPr>
    </w:p>
    <w:p w14:paraId="32181AE5" w14:textId="23B1C180" w:rsidR="00A227CB" w:rsidRPr="00854B88" w:rsidRDefault="00B67E48" w:rsidP="007E1A01">
      <w:pPr>
        <w:tabs>
          <w:tab w:val="left" w:pos="3075"/>
        </w:tabs>
        <w:spacing w:beforeLines="40" w:before="96" w:afterLines="20" w:after="48"/>
        <w:rPr>
          <w:u w:val="single"/>
        </w:rPr>
      </w:pPr>
      <w:r w:rsidRPr="00CE4927">
        <w:rPr>
          <w:u w:val="single"/>
        </w:rPr>
        <w:t>Ejercicio</w:t>
      </w:r>
    </w:p>
    <w:p w14:paraId="02D37EA4" w14:textId="77777777" w:rsidR="001D1AF9" w:rsidRPr="001D1AF9" w:rsidRDefault="001D1AF9" w:rsidP="007E1A01">
      <w:pPr>
        <w:shd w:val="clear" w:color="auto" w:fill="FFFFFF"/>
        <w:spacing w:beforeLines="40" w:before="96" w:afterLines="20" w:after="48"/>
        <w:rPr>
          <w:rFonts w:ascii="Roboto" w:eastAsia="Times New Roman" w:hAnsi="Roboto" w:cs="Times New Roman"/>
          <w:color w:val="4C4C4C"/>
          <w:sz w:val="23"/>
          <w:szCs w:val="23"/>
          <w:lang w:eastAsia="es-NI"/>
        </w:rPr>
      </w:pPr>
      <w:r w:rsidRPr="001D1AF9">
        <w:rPr>
          <w:rFonts w:eastAsia="Times New Roman" w:cs="Tahoma"/>
          <w:color w:val="4C4C4C"/>
          <w:szCs w:val="24"/>
          <w:lang w:eastAsia="es-NI"/>
        </w:rPr>
        <w:t>Almacenes éxito, Carrefour y Sao han investigado la fidelidad de sus clientes y han encontrado los siguientes datos:</w:t>
      </w:r>
    </w:p>
    <w:p w14:paraId="06AE0989" w14:textId="77777777" w:rsidR="001D1AF9" w:rsidRPr="001D1AF9" w:rsidRDefault="001D1AF9" w:rsidP="007E1A01">
      <w:pPr>
        <w:shd w:val="clear" w:color="auto" w:fill="FFFFFF"/>
        <w:spacing w:beforeLines="40" w:before="96" w:afterLines="20" w:after="48"/>
        <w:rPr>
          <w:rFonts w:ascii="Roboto" w:eastAsia="Times New Roman" w:hAnsi="Roboto" w:cs="Times New Roman"/>
          <w:color w:val="4C4C4C"/>
          <w:sz w:val="23"/>
          <w:szCs w:val="23"/>
          <w:lang w:eastAsia="es-NI"/>
        </w:rPr>
      </w:pPr>
      <w:r w:rsidRPr="001D1AF9">
        <w:rPr>
          <w:rFonts w:eastAsia="Times New Roman" w:cs="Tahoma"/>
          <w:color w:val="4C4C4C"/>
          <w:szCs w:val="24"/>
          <w:lang w:eastAsia="es-NI"/>
        </w:rPr>
        <w:t>E1: Exito</w:t>
      </w:r>
    </w:p>
    <w:p w14:paraId="5DB089D6" w14:textId="77777777" w:rsidR="001D1AF9" w:rsidRPr="001D1AF9" w:rsidRDefault="001D1AF9" w:rsidP="007E1A01">
      <w:pPr>
        <w:shd w:val="clear" w:color="auto" w:fill="FFFFFF"/>
        <w:spacing w:beforeLines="40" w:before="96" w:afterLines="20" w:after="48"/>
        <w:rPr>
          <w:rFonts w:ascii="Roboto" w:eastAsia="Times New Roman" w:hAnsi="Roboto" w:cs="Times New Roman"/>
          <w:color w:val="4C4C4C"/>
          <w:sz w:val="23"/>
          <w:szCs w:val="23"/>
          <w:lang w:eastAsia="es-NI"/>
        </w:rPr>
      </w:pPr>
      <w:r w:rsidRPr="001D1AF9">
        <w:rPr>
          <w:rFonts w:eastAsia="Times New Roman" w:cs="Tahoma"/>
          <w:color w:val="4C4C4C"/>
          <w:szCs w:val="24"/>
          <w:lang w:eastAsia="es-NI"/>
        </w:rPr>
        <w:t>E2: Carrefour</w:t>
      </w:r>
    </w:p>
    <w:p w14:paraId="58A4C8FF" w14:textId="77777777" w:rsidR="001D1AF9" w:rsidRPr="001D1AF9" w:rsidRDefault="001D1AF9" w:rsidP="007E1A01">
      <w:pPr>
        <w:shd w:val="clear" w:color="auto" w:fill="FFFFFF"/>
        <w:spacing w:beforeLines="40" w:before="96" w:afterLines="20" w:after="48"/>
        <w:rPr>
          <w:rFonts w:ascii="Roboto" w:eastAsia="Times New Roman" w:hAnsi="Roboto" w:cs="Times New Roman"/>
          <w:color w:val="4C4C4C"/>
          <w:sz w:val="23"/>
          <w:szCs w:val="23"/>
          <w:lang w:eastAsia="es-NI"/>
        </w:rPr>
      </w:pPr>
      <w:r w:rsidRPr="001D1AF9">
        <w:rPr>
          <w:rFonts w:eastAsia="Times New Roman" w:cs="Tahoma"/>
          <w:color w:val="4C4C4C"/>
          <w:szCs w:val="24"/>
          <w:lang w:eastAsia="es-NI"/>
        </w:rPr>
        <w:t>E3: Sao</w:t>
      </w:r>
    </w:p>
    <w:p w14:paraId="44BFCFA1" w14:textId="18B5EA0F" w:rsidR="001D1AF9" w:rsidRDefault="001D1AF9" w:rsidP="007E1A01">
      <w:pPr>
        <w:shd w:val="clear" w:color="auto" w:fill="FFFFFF"/>
        <w:spacing w:beforeLines="40" w:before="96" w:afterLines="20" w:after="48"/>
        <w:rPr>
          <w:rFonts w:eastAsia="Times New Roman" w:cs="Tahoma"/>
          <w:color w:val="4C4C4C"/>
          <w:szCs w:val="24"/>
          <w:lang w:eastAsia="es-NI"/>
        </w:rPr>
      </w:pPr>
      <w:r w:rsidRPr="001D1AF9">
        <w:rPr>
          <w:rFonts w:eastAsia="Times New Roman" w:cs="Tahoma"/>
          <w:color w:val="4C4C4C"/>
          <w:szCs w:val="24"/>
          <w:lang w:eastAsia="es-NI"/>
        </w:rPr>
        <w:t>Hallar el estado (4)</w:t>
      </w:r>
    </w:p>
    <w:p w14:paraId="15E0F1EE" w14:textId="77777777" w:rsidR="001D1AF9" w:rsidRPr="001D1AF9" w:rsidRDefault="001D1AF9" w:rsidP="007E1A01">
      <w:pPr>
        <w:shd w:val="clear" w:color="auto" w:fill="FFFFFF"/>
        <w:spacing w:beforeLines="40" w:before="96" w:afterLines="20" w:after="48"/>
        <w:jc w:val="left"/>
        <w:rPr>
          <w:rFonts w:ascii="Roboto" w:eastAsia="Times New Roman" w:hAnsi="Roboto" w:cs="Times New Roman"/>
          <w:color w:val="4C4C4C"/>
          <w:sz w:val="23"/>
          <w:szCs w:val="23"/>
          <w:lang w:eastAsia="es-NI"/>
        </w:rPr>
      </w:pPr>
    </w:p>
    <w:p w14:paraId="0D8D2A09" w14:textId="4570F00D" w:rsidR="001D1AF9" w:rsidRPr="001D1AF9" w:rsidRDefault="001D1AF9" w:rsidP="007E1A01">
      <w:pPr>
        <w:shd w:val="clear" w:color="auto" w:fill="FFFFFF"/>
        <w:spacing w:beforeLines="40" w:before="96" w:afterLines="20" w:after="48"/>
        <w:jc w:val="left"/>
        <w:rPr>
          <w:rFonts w:ascii="Roboto" w:eastAsia="Times New Roman" w:hAnsi="Roboto" w:cs="Times New Roman"/>
          <w:color w:val="4C4C4C"/>
          <w:sz w:val="23"/>
          <w:szCs w:val="23"/>
          <w:lang w:eastAsia="es-NI"/>
        </w:rPr>
      </w:pPr>
      <w:r w:rsidRPr="001D1AF9">
        <w:rPr>
          <w:noProof/>
        </w:rPr>
        <w:drawing>
          <wp:inline distT="0" distB="0" distL="0" distR="0" wp14:anchorId="4CD42D1D" wp14:editId="0BCFFEDC">
            <wp:extent cx="4895850" cy="733425"/>
            <wp:effectExtent l="0" t="0" r="0" b="9525"/>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95850" cy="733425"/>
                    </a:xfrm>
                    <a:prstGeom prst="rect">
                      <a:avLst/>
                    </a:prstGeom>
                    <a:noFill/>
                    <a:ln>
                      <a:noFill/>
                    </a:ln>
                  </pic:spPr>
                </pic:pic>
              </a:graphicData>
            </a:graphic>
          </wp:inline>
        </w:drawing>
      </w:r>
    </w:p>
    <w:p w14:paraId="4431878A" w14:textId="77777777" w:rsidR="00051EE0" w:rsidRDefault="00051EE0" w:rsidP="007E1A01">
      <w:pPr>
        <w:shd w:val="clear" w:color="auto" w:fill="FFFFFF"/>
        <w:spacing w:beforeLines="40" w:before="96" w:afterLines="20" w:after="48"/>
        <w:rPr>
          <w:rFonts w:eastAsia="Times New Roman" w:cs="Tahoma"/>
          <w:color w:val="4C4C4C"/>
          <w:szCs w:val="24"/>
          <w:lang w:eastAsia="es-NI"/>
        </w:rPr>
      </w:pPr>
      <w:r w:rsidRPr="00BF071A">
        <w:rPr>
          <w:rFonts w:eastAsia="Times New Roman" w:cs="Tahoma"/>
          <w:b/>
          <w:bCs/>
          <w:color w:val="4C4C4C"/>
          <w:szCs w:val="24"/>
          <w:lang w:eastAsia="es-NI"/>
        </w:rPr>
        <w:t>Nota</w:t>
      </w:r>
      <w:r w:rsidRPr="0098549C">
        <w:rPr>
          <w:rFonts w:eastAsia="Times New Roman" w:cs="Tahoma"/>
          <w:color w:val="4C4C4C"/>
          <w:szCs w:val="24"/>
          <w:lang w:eastAsia="es-NI"/>
        </w:rPr>
        <w:t>: Al finalizar la actividad su docente agregará un tema al foro con las respuestas correctas detalladamente</w:t>
      </w:r>
    </w:p>
    <w:p w14:paraId="12D55309" w14:textId="77777777" w:rsidR="00AB2DF6" w:rsidRDefault="00AB2DF6" w:rsidP="007E1A01">
      <w:pPr>
        <w:spacing w:beforeLines="40" w:before="96" w:afterLines="20" w:after="48"/>
        <w:jc w:val="left"/>
      </w:pPr>
    </w:p>
    <w:p w14:paraId="50ACF91D" w14:textId="77777777" w:rsidR="00B67E48" w:rsidRDefault="00B67E48" w:rsidP="007E1A01">
      <w:pPr>
        <w:tabs>
          <w:tab w:val="left" w:pos="3075"/>
        </w:tabs>
        <w:spacing w:beforeLines="40" w:before="96" w:afterLines="20" w:after="48"/>
      </w:pPr>
      <w:r w:rsidRPr="003F15ED">
        <w:rPr>
          <w:noProof/>
        </w:rPr>
        <w:drawing>
          <wp:anchor distT="0" distB="0" distL="114300" distR="114300" simplePos="0" relativeHeight="251765760" behindDoc="1" locked="0" layoutInCell="1" allowOverlap="1" wp14:anchorId="77FB30DB" wp14:editId="7A8E29C8">
            <wp:simplePos x="0" y="0"/>
            <wp:positionH relativeFrom="column">
              <wp:posOffset>76200</wp:posOffset>
            </wp:positionH>
            <wp:positionV relativeFrom="paragraph">
              <wp:posOffset>124460</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16DDA4E8" w14:textId="77777777" w:rsidR="00B67E48" w:rsidRDefault="00B67E48" w:rsidP="007E1A01">
      <w:pPr>
        <w:tabs>
          <w:tab w:val="left" w:pos="3075"/>
        </w:tabs>
        <w:spacing w:beforeLines="40" w:before="96" w:afterLines="20" w:after="48"/>
      </w:pPr>
      <w:r w:rsidRPr="003F15ED">
        <w:rPr>
          <w:noProof/>
        </w:rPr>
        <w:drawing>
          <wp:anchor distT="0" distB="0" distL="114300" distR="114300" simplePos="0" relativeHeight="251766784" behindDoc="1" locked="0" layoutInCell="1" allowOverlap="1" wp14:anchorId="3AE5D0F9" wp14:editId="1D8EA8EA">
            <wp:simplePos x="0" y="0"/>
            <wp:positionH relativeFrom="column">
              <wp:posOffset>304800</wp:posOffset>
            </wp:positionH>
            <wp:positionV relativeFrom="paragraph">
              <wp:posOffset>251460</wp:posOffset>
            </wp:positionV>
            <wp:extent cx="341630" cy="341630"/>
            <wp:effectExtent l="0" t="0" r="1270" b="1270"/>
            <wp:wrapTight wrapText="bothSides">
              <wp:wrapPolygon edited="0">
                <wp:start x="0" y="0"/>
                <wp:lineTo x="0" y="20476"/>
                <wp:lineTo x="20476" y="20476"/>
                <wp:lineTo x="20476"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DF2D4E" w14:textId="646EF11D" w:rsidR="00AB2DF6" w:rsidRDefault="00C72F6B" w:rsidP="007E1A01">
      <w:pPr>
        <w:spacing w:beforeLines="40" w:before="96" w:afterLines="20" w:after="48"/>
        <w:jc w:val="left"/>
      </w:pPr>
      <w:hyperlink r:id="rId42" w:history="1">
        <w:r w:rsidR="009E33D9" w:rsidRPr="00E67C2B">
          <w:rPr>
            <w:rStyle w:val="Hipervnculo"/>
          </w:rPr>
          <w:t>Entregable #05: Ejercicios Predicciones de estados para futuros lejanos</w:t>
        </w:r>
      </w:hyperlink>
    </w:p>
    <w:p w14:paraId="38D9C32E" w14:textId="77777777" w:rsidR="00AB2DF6" w:rsidRDefault="00AB2DF6" w:rsidP="007E1A01">
      <w:pPr>
        <w:spacing w:beforeLines="40" w:before="96" w:afterLines="20" w:after="48"/>
        <w:jc w:val="left"/>
      </w:pPr>
    </w:p>
    <w:p w14:paraId="15219E3F" w14:textId="61E4D1D5" w:rsidR="00AB2DF6" w:rsidRDefault="00E55AF4" w:rsidP="007E1A01">
      <w:pPr>
        <w:spacing w:beforeLines="40" w:before="96" w:afterLines="20" w:after="48"/>
        <w:jc w:val="left"/>
      </w:pPr>
      <w:r>
        <w:rPr>
          <w:noProof/>
          <w:color w:val="2F5496" w:themeColor="accent1" w:themeShade="BF"/>
        </w:rPr>
        <w:lastRenderedPageBreak/>
        <mc:AlternateContent>
          <mc:Choice Requires="wps">
            <w:drawing>
              <wp:anchor distT="0" distB="0" distL="114300" distR="114300" simplePos="0" relativeHeight="251773952" behindDoc="0" locked="0" layoutInCell="1" allowOverlap="1" wp14:anchorId="50128040" wp14:editId="41C1461B">
                <wp:simplePos x="0" y="0"/>
                <wp:positionH relativeFrom="column">
                  <wp:posOffset>-76200</wp:posOffset>
                </wp:positionH>
                <wp:positionV relativeFrom="paragraph">
                  <wp:posOffset>99695</wp:posOffset>
                </wp:positionV>
                <wp:extent cx="5838825" cy="371475"/>
                <wp:effectExtent l="0" t="0" r="9525" b="9525"/>
                <wp:wrapNone/>
                <wp:docPr id="18" name="Rectángulo 18"/>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426D86" w14:textId="347275E9" w:rsidR="00E55AF4" w:rsidRPr="00774846" w:rsidRDefault="001C4908" w:rsidP="00E55AF4">
                            <w:pPr>
                              <w:jc w:val="center"/>
                              <w:rPr>
                                <w:b/>
                                <w:bCs/>
                                <w:sz w:val="28"/>
                                <w:szCs w:val="24"/>
                              </w:rPr>
                            </w:pPr>
                            <w:r w:rsidRPr="001C4908">
                              <w:rPr>
                                <w:b/>
                                <w:bCs/>
                                <w:sz w:val="28"/>
                                <w:szCs w:val="24"/>
                              </w:rPr>
                              <w:t>Ronda de juegos #0</w:t>
                            </w:r>
                            <w:r w:rsidR="00B9598D">
                              <w:rPr>
                                <w:b/>
                                <w:bCs/>
                                <w:sz w:val="28"/>
                                <w:szCs w:val="24"/>
                              </w:rPr>
                              <w:t>3</w:t>
                            </w:r>
                            <w:r w:rsidRPr="001C4908">
                              <w:rPr>
                                <w:b/>
                                <w:bCs/>
                                <w:sz w:val="28"/>
                                <w:szCs w:val="24"/>
                              </w:rPr>
                              <w:t xml:space="preserve">: Modelo de </w:t>
                            </w:r>
                            <w:r w:rsidR="00B9598D">
                              <w:rPr>
                                <w:b/>
                                <w:bCs/>
                                <w:sz w:val="28"/>
                                <w:szCs w:val="24"/>
                              </w:rPr>
                              <w:t>Colas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128040" id="Rectángulo 18" o:spid="_x0000_s1048" style="position:absolute;margin-left:-6pt;margin-top:7.85pt;width:459.75pt;height:29.25pt;z-index:2517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" fillcolor="red" stroked="f" strokeweight="1pt">
                <v:textbox>
                  <w:txbxContent>
                    <w:p w14:paraId="0B426D86" w14:textId="347275E9" w:rsidR="00E55AF4" w:rsidRPr="00774846" w:rsidRDefault="001C4908" w:rsidP="00E55AF4">
                      <w:pPr>
                        <w:jc w:val="center"/>
                        <w:rPr>
                          <w:b/>
                          <w:bCs/>
                          <w:sz w:val="28"/>
                          <w:szCs w:val="24"/>
                        </w:rPr>
                      </w:pPr>
                      <w:r w:rsidRPr="001C4908">
                        <w:rPr>
                          <w:b/>
                          <w:bCs/>
                          <w:sz w:val="28"/>
                          <w:szCs w:val="24"/>
                        </w:rPr>
                        <w:t>Ronda de juegos #0</w:t>
                      </w:r>
                      <w:r w:rsidR="00B9598D">
                        <w:rPr>
                          <w:b/>
                          <w:bCs/>
                          <w:sz w:val="28"/>
                          <w:szCs w:val="24"/>
                        </w:rPr>
                        <w:t>3</w:t>
                      </w:r>
                      <w:r w:rsidRPr="001C4908">
                        <w:rPr>
                          <w:b/>
                          <w:bCs/>
                          <w:sz w:val="28"/>
                          <w:szCs w:val="24"/>
                        </w:rPr>
                        <w:t xml:space="preserve">: Modelo de </w:t>
                      </w:r>
                      <w:r w:rsidR="00B9598D">
                        <w:rPr>
                          <w:b/>
                          <w:bCs/>
                          <w:sz w:val="28"/>
                          <w:szCs w:val="24"/>
                        </w:rPr>
                        <w:t>Colas</w:t>
                      </w:r>
                    </w:p>
                  </w:txbxContent>
                </v:textbox>
              </v:rect>
            </w:pict>
          </mc:Fallback>
        </mc:AlternateContent>
      </w:r>
    </w:p>
    <w:p w14:paraId="0E7063A2" w14:textId="4B5452FE" w:rsidR="00E55AF4" w:rsidRPr="00550E6D" w:rsidRDefault="00E55AF4" w:rsidP="007E1A01">
      <w:pPr>
        <w:tabs>
          <w:tab w:val="left" w:pos="3075"/>
        </w:tabs>
        <w:spacing w:beforeLines="40" w:before="96" w:afterLines="20" w:after="48"/>
      </w:pPr>
    </w:p>
    <w:p w14:paraId="08AAE8F0" w14:textId="29F2C7B9" w:rsidR="00E55AF4" w:rsidRPr="00550E6D" w:rsidRDefault="00E55AF4" w:rsidP="007E1A01">
      <w:pPr>
        <w:tabs>
          <w:tab w:val="left" w:pos="3075"/>
        </w:tabs>
        <w:spacing w:beforeLines="40" w:before="96" w:afterLines="20" w:after="48"/>
      </w:pPr>
    </w:p>
    <w:p w14:paraId="4B14B813" w14:textId="77777777" w:rsidR="00E55AF4" w:rsidRDefault="00E55AF4" w:rsidP="007E1A01">
      <w:pPr>
        <w:tabs>
          <w:tab w:val="left" w:pos="3075"/>
        </w:tabs>
        <w:spacing w:beforeLines="40" w:before="96" w:afterLines="20" w:after="48"/>
      </w:pPr>
      <w:r>
        <w:t>Las Rondas de juego se utilizan para evaluar qué tanto ha asimilado de la clase, y es una excelente oportunidad para competir con sus compañeros(as), una vez finalizada la actividad el docente notificará quienes ganaron los primeros lugares de la competencia.</w:t>
      </w:r>
    </w:p>
    <w:p w14:paraId="74E67B87" w14:textId="77777777" w:rsidR="00E55AF4" w:rsidRDefault="00E55AF4" w:rsidP="007E1A01">
      <w:pPr>
        <w:tabs>
          <w:tab w:val="left" w:pos="3075"/>
        </w:tabs>
        <w:spacing w:beforeLines="40" w:before="96" w:afterLines="20" w:after="48"/>
      </w:pPr>
    </w:p>
    <w:p w14:paraId="491DE6F3" w14:textId="77777777" w:rsidR="00E55AF4" w:rsidRDefault="00E55AF4" w:rsidP="007E1A01">
      <w:pPr>
        <w:tabs>
          <w:tab w:val="left" w:pos="3075"/>
        </w:tabs>
        <w:spacing w:beforeLines="40" w:before="96" w:afterLines="20" w:after="48"/>
      </w:pPr>
      <w:r>
        <w:t>Para participar en este juego debe entrar en el enlace que se le proporciona y responder a las preguntas a medida que vayan apareciendo, los lugares serán decididos dependiendo del volumen de respuestas correctas y de la rapidez al contestar.</w:t>
      </w:r>
    </w:p>
    <w:p w14:paraId="1B31CA54" w14:textId="77777777" w:rsidR="00E55AF4" w:rsidRDefault="00E55AF4" w:rsidP="007E1A01">
      <w:pPr>
        <w:tabs>
          <w:tab w:val="left" w:pos="3075"/>
        </w:tabs>
        <w:spacing w:beforeLines="40" w:before="96" w:afterLines="20" w:after="48"/>
      </w:pPr>
    </w:p>
    <w:p w14:paraId="602BA805" w14:textId="77777777" w:rsidR="00E55AF4" w:rsidRPr="00B47C02" w:rsidRDefault="00E55AF4" w:rsidP="007E1A01">
      <w:pPr>
        <w:tabs>
          <w:tab w:val="left" w:pos="3075"/>
        </w:tabs>
        <w:spacing w:beforeLines="40" w:before="96" w:afterLines="20" w:after="48"/>
        <w:rPr>
          <w:b/>
          <w:bCs/>
          <w:u w:val="single"/>
        </w:rPr>
      </w:pPr>
      <w:r w:rsidRPr="00B47C02">
        <w:rPr>
          <w:b/>
          <w:bCs/>
          <w:u w:val="single"/>
        </w:rPr>
        <w:t>Recursos</w:t>
      </w:r>
    </w:p>
    <w:p w14:paraId="05D9A7CE" w14:textId="77777777" w:rsidR="00E55AF4" w:rsidRDefault="00E55AF4" w:rsidP="007E1A01">
      <w:pPr>
        <w:tabs>
          <w:tab w:val="left" w:pos="3075"/>
        </w:tabs>
        <w:spacing w:beforeLines="40" w:before="96" w:afterLines="20" w:after="48"/>
      </w:pPr>
    </w:p>
    <w:p w14:paraId="0A07311A" w14:textId="29F4D723" w:rsidR="00E55AF4" w:rsidRDefault="00E55AF4" w:rsidP="007E1A01">
      <w:pPr>
        <w:tabs>
          <w:tab w:val="left" w:pos="3075"/>
        </w:tabs>
        <w:spacing w:beforeLines="40" w:before="96" w:afterLines="20" w:after="48"/>
      </w:pPr>
      <w:r w:rsidRPr="00B47C02">
        <w:rPr>
          <w:b/>
          <w:bCs/>
        </w:rPr>
        <w:t>Primero</w:t>
      </w:r>
      <w:r>
        <w:t xml:space="preserve">, esta actividad constituye un repaso al contenido de la unidad, por tanto para completarla deberá leer detenidamente el material de la </w:t>
      </w:r>
      <w:r w:rsidR="00D548AF">
        <w:t>U</w:t>
      </w:r>
      <w:r>
        <w:t>nidad didáctica I</w:t>
      </w:r>
      <w:r w:rsidR="00D548AF">
        <w:t>V</w:t>
      </w:r>
      <w:r>
        <w:t xml:space="preserve"> (partes 1 y 2), estudie y practique los ejemplos, aprópiese de los conceptos e intente imaginar situaciones donde le son útiles.</w:t>
      </w:r>
    </w:p>
    <w:p w14:paraId="50F36CD0" w14:textId="77777777" w:rsidR="00E55AF4" w:rsidRDefault="00E55AF4" w:rsidP="007E1A01">
      <w:pPr>
        <w:tabs>
          <w:tab w:val="left" w:pos="3075"/>
        </w:tabs>
        <w:spacing w:beforeLines="40" w:before="96" w:afterLines="20" w:after="48"/>
      </w:pPr>
    </w:p>
    <w:p w14:paraId="25A25483" w14:textId="77777777" w:rsidR="00E55AF4" w:rsidRPr="00506CAF" w:rsidRDefault="00E55AF4" w:rsidP="007E1A01">
      <w:pPr>
        <w:tabs>
          <w:tab w:val="left" w:pos="3075"/>
        </w:tabs>
        <w:spacing w:beforeLines="40" w:before="96" w:afterLines="20" w:after="48"/>
        <w:rPr>
          <w:rFonts w:cs="Tahoma"/>
        </w:rPr>
      </w:pPr>
      <w:r w:rsidRPr="00506CAF">
        <w:rPr>
          <w:rFonts w:cs="Tahoma"/>
          <w:noProof/>
        </w:rPr>
        <w:drawing>
          <wp:anchor distT="0" distB="0" distL="114300" distR="114300" simplePos="0" relativeHeight="251774976" behindDoc="1" locked="0" layoutInCell="1" allowOverlap="1" wp14:anchorId="4D267AFC" wp14:editId="5848F96D">
            <wp:simplePos x="0" y="0"/>
            <wp:positionH relativeFrom="column">
              <wp:posOffset>-3175</wp:posOffset>
            </wp:positionH>
            <wp:positionV relativeFrom="paragraph">
              <wp:posOffset>42022</wp:posOffset>
            </wp:positionV>
            <wp:extent cx="1160145" cy="386080"/>
            <wp:effectExtent l="0" t="0" r="1905" b="0"/>
            <wp:wrapTight wrapText="bothSides">
              <wp:wrapPolygon edited="0">
                <wp:start x="1419" y="0"/>
                <wp:lineTo x="0" y="4263"/>
                <wp:lineTo x="0" y="18118"/>
                <wp:lineTo x="1064" y="20250"/>
                <wp:lineTo x="3192" y="20250"/>
                <wp:lineTo x="6384" y="20250"/>
                <wp:lineTo x="21281" y="17053"/>
                <wp:lineTo x="21281" y="8526"/>
                <wp:lineTo x="6739" y="0"/>
                <wp:lineTo x="1419" y="0"/>
              </wp:wrapPolygon>
            </wp:wrapTight>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160145" cy="386080"/>
                    </a:xfrm>
                    <a:prstGeom prst="rect">
                      <a:avLst/>
                    </a:prstGeom>
                  </pic:spPr>
                </pic:pic>
              </a:graphicData>
            </a:graphic>
            <wp14:sizeRelH relativeFrom="page">
              <wp14:pctWidth>0</wp14:pctWidth>
            </wp14:sizeRelH>
            <wp14:sizeRelV relativeFrom="page">
              <wp14:pctHeight>0</wp14:pctHeight>
            </wp14:sizeRelV>
          </wp:anchor>
        </w:drawing>
      </w:r>
    </w:p>
    <w:p w14:paraId="5F90DD1C" w14:textId="77777777" w:rsidR="00E55AF4" w:rsidRPr="00506CAF" w:rsidRDefault="00E55AF4" w:rsidP="007E1A01">
      <w:pPr>
        <w:tabs>
          <w:tab w:val="left" w:pos="3075"/>
        </w:tabs>
        <w:spacing w:beforeLines="40" w:before="96" w:afterLines="20" w:after="48"/>
        <w:rPr>
          <w:rFonts w:cs="Tahoma"/>
        </w:rPr>
      </w:pPr>
      <w:r w:rsidRPr="00506CAF">
        <w:rPr>
          <w:rFonts w:cs="Tahoma"/>
          <w:noProof/>
        </w:rPr>
        <w:drawing>
          <wp:anchor distT="0" distB="0" distL="114300" distR="114300" simplePos="0" relativeHeight="251776000" behindDoc="1" locked="0" layoutInCell="1" allowOverlap="1" wp14:anchorId="0295A950" wp14:editId="428D05F4">
            <wp:simplePos x="0" y="0"/>
            <wp:positionH relativeFrom="column">
              <wp:posOffset>462915</wp:posOffset>
            </wp:positionH>
            <wp:positionV relativeFrom="paragraph">
              <wp:posOffset>231810</wp:posOffset>
            </wp:positionV>
            <wp:extent cx="293370" cy="304800"/>
            <wp:effectExtent l="0" t="0" r="0" b="0"/>
            <wp:wrapTight wrapText="bothSides">
              <wp:wrapPolygon edited="0">
                <wp:start x="0" y="0"/>
                <wp:lineTo x="0" y="20250"/>
                <wp:lineTo x="19636" y="20250"/>
                <wp:lineTo x="19636"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7F6BDD" w14:textId="4784D831" w:rsidR="00E55AF4" w:rsidRDefault="00C72F6B" w:rsidP="007E1A01">
      <w:pPr>
        <w:tabs>
          <w:tab w:val="left" w:pos="3075"/>
        </w:tabs>
        <w:spacing w:beforeLines="40" w:before="96" w:afterLines="20" w:after="48"/>
        <w:ind w:left="1276"/>
        <w:rPr>
          <w:rFonts w:cs="Tahoma"/>
        </w:rPr>
      </w:pPr>
      <w:hyperlink r:id="rId45" w:history="1">
        <w:r w:rsidR="00B35B4C" w:rsidRPr="00B35B4C">
          <w:rPr>
            <w:rStyle w:val="Hipervnculo"/>
            <w:rFonts w:cs="Tahoma"/>
          </w:rPr>
          <w:t>Unidad didáctica IV: Modelo de colas - Parte 1</w:t>
        </w:r>
      </w:hyperlink>
      <w:r w:rsidR="00E55AF4" w:rsidRPr="00506CAF">
        <w:rPr>
          <w:rFonts w:cs="Tahoma"/>
          <w:noProof/>
        </w:rPr>
        <w:drawing>
          <wp:anchor distT="0" distB="0" distL="114300" distR="114300" simplePos="0" relativeHeight="251777024" behindDoc="1" locked="0" layoutInCell="1" allowOverlap="1" wp14:anchorId="372A3BB5" wp14:editId="6A4165F8">
            <wp:simplePos x="0" y="0"/>
            <wp:positionH relativeFrom="column">
              <wp:posOffset>466725</wp:posOffset>
            </wp:positionH>
            <wp:positionV relativeFrom="paragraph">
              <wp:posOffset>261620</wp:posOffset>
            </wp:positionV>
            <wp:extent cx="293370" cy="304800"/>
            <wp:effectExtent l="0" t="0" r="0" b="0"/>
            <wp:wrapTight wrapText="bothSides">
              <wp:wrapPolygon edited="0">
                <wp:start x="0" y="0"/>
                <wp:lineTo x="0" y="20250"/>
                <wp:lineTo x="19636" y="20250"/>
                <wp:lineTo x="19636"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59DE51" w14:textId="201F30B1" w:rsidR="00E55AF4" w:rsidRPr="00506CAF" w:rsidRDefault="00C72F6B" w:rsidP="007E1A01">
      <w:pPr>
        <w:tabs>
          <w:tab w:val="left" w:pos="3075"/>
        </w:tabs>
        <w:spacing w:beforeLines="40" w:before="96" w:afterLines="20" w:after="48"/>
        <w:ind w:left="1276"/>
        <w:rPr>
          <w:rFonts w:cs="Tahoma"/>
        </w:rPr>
      </w:pPr>
      <w:hyperlink r:id="rId46" w:history="1">
        <w:r w:rsidR="00B35B4C" w:rsidRPr="00B35B4C">
          <w:rPr>
            <w:rStyle w:val="Hipervnculo"/>
            <w:rFonts w:cs="Tahoma"/>
          </w:rPr>
          <w:t>Unidad didáctica IV: Modelo de colas - Parte 2</w:t>
        </w:r>
      </w:hyperlink>
    </w:p>
    <w:p w14:paraId="44B2ABE2" w14:textId="24056735" w:rsidR="00E55AF4" w:rsidRDefault="00E55AF4" w:rsidP="007E1A01">
      <w:pPr>
        <w:tabs>
          <w:tab w:val="left" w:pos="3075"/>
        </w:tabs>
        <w:spacing w:beforeLines="40" w:before="96" w:afterLines="20" w:after="48"/>
      </w:pPr>
    </w:p>
    <w:p w14:paraId="7E553198" w14:textId="77777777" w:rsidR="00DF1C8E" w:rsidRDefault="00DF1C8E" w:rsidP="007E1A01">
      <w:pPr>
        <w:tabs>
          <w:tab w:val="left" w:pos="3075"/>
        </w:tabs>
        <w:spacing w:beforeLines="40" w:before="96" w:afterLines="20" w:after="48"/>
      </w:pPr>
    </w:p>
    <w:p w14:paraId="1578CA81" w14:textId="32EF37AA" w:rsidR="00E55AF4" w:rsidRDefault="00E55AF4" w:rsidP="007E1A01">
      <w:pPr>
        <w:tabs>
          <w:tab w:val="left" w:pos="3075"/>
        </w:tabs>
        <w:spacing w:beforeLines="40" w:before="96" w:afterLines="20" w:after="48"/>
      </w:pPr>
      <w:r w:rsidRPr="00AE3262">
        <w:rPr>
          <w:b/>
          <w:bCs/>
        </w:rPr>
        <w:lastRenderedPageBreak/>
        <w:t>Indicaciones –</w:t>
      </w:r>
      <w:r>
        <w:rPr>
          <w:b/>
          <w:bCs/>
        </w:rPr>
        <w:t xml:space="preserve"> </w:t>
      </w:r>
      <w:r w:rsidR="006D6E30" w:rsidRPr="006D6E30">
        <w:rPr>
          <w:b/>
          <w:bCs/>
        </w:rPr>
        <w:t xml:space="preserve">Ronda de juegos #03: </w:t>
      </w:r>
      <w:r w:rsidR="00CC7447" w:rsidRPr="00CC7447">
        <w:rPr>
          <w:b/>
          <w:bCs/>
        </w:rPr>
        <w:t xml:space="preserve">Modelo de </w:t>
      </w:r>
      <w:r w:rsidR="00300B2C">
        <w:rPr>
          <w:b/>
          <w:bCs/>
        </w:rPr>
        <w:t>Cola</w:t>
      </w:r>
    </w:p>
    <w:p w14:paraId="55FD82B1" w14:textId="77777777" w:rsidR="00E55AF4" w:rsidRDefault="00E55AF4" w:rsidP="007E1A01">
      <w:pPr>
        <w:pStyle w:val="NormalWeb"/>
        <w:shd w:val="clear" w:color="auto" w:fill="FFFFFF"/>
        <w:spacing w:beforeLines="40" w:before="96" w:beforeAutospacing="0" w:afterLines="20" w:after="48" w:afterAutospacing="0" w:line="360" w:lineRule="auto"/>
        <w:rPr>
          <w:rFonts w:ascii="Tahoma" w:hAnsi="Tahoma" w:cs="Tahoma"/>
          <w:color w:val="4C4C4C"/>
        </w:rPr>
      </w:pPr>
    </w:p>
    <w:p w14:paraId="798B933E" w14:textId="2DB44656" w:rsidR="00E55AF4" w:rsidRPr="00A34B3E" w:rsidRDefault="00E55AF4" w:rsidP="007E1A01">
      <w:pPr>
        <w:pStyle w:val="NormalWeb"/>
        <w:shd w:val="clear" w:color="auto" w:fill="FFFFFF"/>
        <w:spacing w:beforeLines="40" w:before="96" w:beforeAutospacing="0" w:afterLines="20" w:after="48" w:afterAutospacing="0" w:line="360" w:lineRule="auto"/>
        <w:rPr>
          <w:rFonts w:ascii="Tahoma" w:hAnsi="Tahoma" w:cs="Tahoma"/>
          <w:color w:val="4C4C4C"/>
        </w:rPr>
      </w:pPr>
      <w:r w:rsidRPr="00A34B3E">
        <w:rPr>
          <w:rFonts w:ascii="Tahoma" w:hAnsi="Tahoma" w:cs="Tahoma"/>
          <w:color w:val="4C4C4C"/>
        </w:rPr>
        <w:t xml:space="preserve">Entra al Juego en Kahoot y pon a prueba tus conocimientos de </w:t>
      </w:r>
      <w:r w:rsidR="00CC7447" w:rsidRPr="00CC7447">
        <w:rPr>
          <w:rFonts w:ascii="Tahoma" w:hAnsi="Tahoma" w:cs="Tahoma"/>
          <w:color w:val="4C4C4C"/>
        </w:rPr>
        <w:t>Modelo de Inventario</w:t>
      </w:r>
      <w:r w:rsidRPr="00A34B3E">
        <w:rPr>
          <w:rFonts w:ascii="Tahoma" w:hAnsi="Tahoma" w:cs="Tahoma"/>
          <w:color w:val="4C4C4C"/>
        </w:rPr>
        <w:t>, compite con tus compañeros de clases por los primeros lugares, y muestra que eres un(a) campeón(a)</w:t>
      </w:r>
    </w:p>
    <w:p w14:paraId="7A9CB4A5" w14:textId="742F0D29" w:rsidR="00E55AF4" w:rsidRPr="00A34B3E" w:rsidRDefault="00E55AF4" w:rsidP="007E1A01">
      <w:pPr>
        <w:numPr>
          <w:ilvl w:val="0"/>
          <w:numId w:val="11"/>
        </w:numPr>
        <w:shd w:val="clear" w:color="auto" w:fill="FFFFFF"/>
        <w:spacing w:beforeLines="40" w:before="96" w:afterLines="20" w:after="48"/>
        <w:jc w:val="left"/>
        <w:rPr>
          <w:rFonts w:cs="Tahoma"/>
          <w:color w:val="4C4C4C"/>
          <w:szCs w:val="24"/>
        </w:rPr>
      </w:pPr>
      <w:r w:rsidRPr="00A34B3E">
        <w:rPr>
          <w:rFonts w:cs="Tahoma"/>
          <w:color w:val="4C4C4C"/>
          <w:szCs w:val="24"/>
        </w:rPr>
        <w:t>Vínculo: </w:t>
      </w:r>
      <w:r w:rsidR="001C4908" w:rsidRPr="00A34B3E">
        <w:rPr>
          <w:rFonts w:cs="Tahoma"/>
          <w:color w:val="4C4C4C"/>
          <w:szCs w:val="24"/>
        </w:rPr>
        <w:t xml:space="preserve"> </w:t>
      </w:r>
      <w:hyperlink r:id="rId47" w:history="1">
        <w:r w:rsidR="00300B2C" w:rsidRPr="00300B2C">
          <w:rPr>
            <w:rStyle w:val="Hipervnculo"/>
            <w:rFonts w:cs="Tahoma"/>
            <w:szCs w:val="24"/>
          </w:rPr>
          <w:t>kahoot Modelo de colas</w:t>
        </w:r>
      </w:hyperlink>
    </w:p>
    <w:p w14:paraId="68CB1959" w14:textId="13BA7A40" w:rsidR="00E55AF4" w:rsidRPr="00864161" w:rsidRDefault="00E55AF4" w:rsidP="007E1A01">
      <w:pPr>
        <w:numPr>
          <w:ilvl w:val="0"/>
          <w:numId w:val="11"/>
        </w:numPr>
        <w:shd w:val="clear" w:color="auto" w:fill="FFFFFF"/>
        <w:spacing w:beforeLines="40" w:before="96" w:afterLines="20" w:after="48"/>
        <w:jc w:val="left"/>
        <w:rPr>
          <w:rStyle w:val="Textoennegrita"/>
          <w:rFonts w:cs="Tahoma"/>
          <w:b w:val="0"/>
          <w:bCs w:val="0"/>
          <w:color w:val="4C4C4C"/>
          <w:szCs w:val="24"/>
        </w:rPr>
      </w:pPr>
      <w:r w:rsidRPr="00A34B3E">
        <w:rPr>
          <w:rFonts w:cs="Tahoma"/>
          <w:color w:val="4C4C4C"/>
          <w:szCs w:val="24"/>
        </w:rPr>
        <w:t>Game PIN: </w:t>
      </w:r>
      <w:r w:rsidR="00C878A4" w:rsidRPr="00C878A4">
        <w:rPr>
          <w:rFonts w:cs="Tahoma"/>
          <w:b/>
          <w:bCs/>
          <w:color w:val="4C4C4C"/>
          <w:szCs w:val="24"/>
        </w:rPr>
        <w:t>08576153</w:t>
      </w:r>
      <w:bookmarkStart w:id="21" w:name="_GoBack"/>
      <w:bookmarkEnd w:id="21"/>
    </w:p>
    <w:p w14:paraId="5FD12756" w14:textId="77777777" w:rsidR="009F41FC" w:rsidRDefault="009F41FC" w:rsidP="007E1A01">
      <w:pPr>
        <w:shd w:val="clear" w:color="auto" w:fill="FFFFFF"/>
        <w:spacing w:beforeLines="40" w:before="96" w:afterLines="20" w:after="48"/>
        <w:jc w:val="left"/>
        <w:rPr>
          <w:rFonts w:eastAsia="Times New Roman" w:cs="Tahoma"/>
          <w:b/>
          <w:bCs/>
          <w:color w:val="4C4C4C"/>
          <w:szCs w:val="24"/>
          <w:lang w:eastAsia="es-NI"/>
        </w:rPr>
      </w:pPr>
    </w:p>
    <w:p w14:paraId="52984B77" w14:textId="24FED8D5" w:rsidR="00E55AF4" w:rsidRPr="00864161" w:rsidRDefault="00E55AF4" w:rsidP="007E1A01">
      <w:pPr>
        <w:shd w:val="clear" w:color="auto" w:fill="FFFFFF"/>
        <w:spacing w:beforeLines="40" w:before="96" w:afterLines="20" w:after="48"/>
        <w:jc w:val="left"/>
        <w:rPr>
          <w:rFonts w:ascii="Roboto" w:eastAsia="Times New Roman" w:hAnsi="Roboto" w:cs="Times New Roman"/>
          <w:color w:val="4C4C4C"/>
          <w:sz w:val="23"/>
          <w:szCs w:val="23"/>
          <w:lang w:eastAsia="es-NI"/>
        </w:rPr>
      </w:pPr>
      <w:r w:rsidRPr="00864161">
        <w:rPr>
          <w:rFonts w:eastAsia="Times New Roman" w:cs="Tahoma"/>
          <w:b/>
          <w:bCs/>
          <w:color w:val="4C4C4C"/>
          <w:szCs w:val="24"/>
          <w:lang w:eastAsia="es-NI"/>
        </w:rPr>
        <w:t>Necesario para jugar kahoot</w:t>
      </w:r>
      <w:r w:rsidRPr="00864161">
        <w:rPr>
          <w:rFonts w:ascii="Roboto" w:eastAsia="Times New Roman" w:hAnsi="Roboto" w:cs="Times New Roman"/>
          <w:color w:val="4C4C4C"/>
          <w:sz w:val="23"/>
          <w:szCs w:val="23"/>
          <w:lang w:eastAsia="es-NI"/>
        </w:rPr>
        <w:br/>
      </w:r>
    </w:p>
    <w:p w14:paraId="3793EFCB" w14:textId="77777777" w:rsidR="00E55AF4" w:rsidRPr="00864161" w:rsidRDefault="00E55AF4" w:rsidP="007E1A01">
      <w:pPr>
        <w:numPr>
          <w:ilvl w:val="0"/>
          <w:numId w:val="14"/>
        </w:numPr>
        <w:shd w:val="clear" w:color="auto" w:fill="FFFFFF"/>
        <w:spacing w:beforeLines="40" w:before="96" w:afterLines="20" w:after="48"/>
        <w:ind w:left="714" w:hanging="357"/>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Una conexión a internet estable</w:t>
      </w:r>
    </w:p>
    <w:p w14:paraId="4163173D" w14:textId="77777777" w:rsidR="00E55AF4" w:rsidRPr="00864161" w:rsidRDefault="00E55AF4" w:rsidP="007E1A01">
      <w:pPr>
        <w:numPr>
          <w:ilvl w:val="0"/>
          <w:numId w:val="14"/>
        </w:numPr>
        <w:shd w:val="clear" w:color="auto" w:fill="FFFFFF"/>
        <w:spacing w:beforeLines="40" w:before="96" w:afterLines="20" w:after="48"/>
        <w:ind w:left="714" w:hanging="357"/>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Un dispositivo (pc, movil, etc), en caso de ser un celular puede entrar en el enlace proporcionado por el docente o instalar la app desde la playstore</w:t>
      </w:r>
    </w:p>
    <w:p w14:paraId="117F467F" w14:textId="77777777" w:rsidR="00E55AF4" w:rsidRPr="00864161" w:rsidRDefault="00E55AF4" w:rsidP="007E1A01">
      <w:pPr>
        <w:numPr>
          <w:ilvl w:val="0"/>
          <w:numId w:val="14"/>
        </w:numPr>
        <w:shd w:val="clear" w:color="auto" w:fill="FFFFFF"/>
        <w:spacing w:beforeLines="40" w:before="96" w:afterLines="20" w:after="48"/>
        <w:ind w:left="714" w:hanging="357"/>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Cada estudiante juega individualmente en el período estipulado por el docente, al entrar al juego debes introducir el Game Pin proporcionado en la parte de arriba de esta sección</w:t>
      </w:r>
    </w:p>
    <w:p w14:paraId="5AC0269D" w14:textId="77777777" w:rsidR="00E55AF4" w:rsidRPr="00864161" w:rsidRDefault="00E55AF4" w:rsidP="007E1A01">
      <w:pPr>
        <w:numPr>
          <w:ilvl w:val="0"/>
          <w:numId w:val="14"/>
        </w:numPr>
        <w:shd w:val="clear" w:color="auto" w:fill="FFFFFF"/>
        <w:spacing w:beforeLines="40" w:before="96" w:afterLines="20" w:after="48"/>
        <w:ind w:left="714" w:hanging="357"/>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Una vez iniciado el juego, debes responder a las preguntas seleccionando la respuesta correcta con tu dedo</w:t>
      </w:r>
    </w:p>
    <w:p w14:paraId="189642E2" w14:textId="77777777" w:rsidR="00E55AF4" w:rsidRPr="00864161" w:rsidRDefault="00E55AF4" w:rsidP="007E1A01">
      <w:pPr>
        <w:numPr>
          <w:ilvl w:val="0"/>
          <w:numId w:val="14"/>
        </w:numPr>
        <w:shd w:val="clear" w:color="auto" w:fill="FFFFFF"/>
        <w:spacing w:beforeLines="40" w:before="96" w:afterLines="20" w:after="48"/>
        <w:ind w:left="714" w:hanging="357"/>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Hay dos tipos de preguntas, las de selección con 4 opciones y las de verdadero y falso</w:t>
      </w:r>
    </w:p>
    <w:p w14:paraId="57909684" w14:textId="77777777" w:rsidR="00E55AF4" w:rsidRPr="00864161" w:rsidRDefault="00E55AF4" w:rsidP="007E1A01">
      <w:pPr>
        <w:numPr>
          <w:ilvl w:val="0"/>
          <w:numId w:val="14"/>
        </w:numPr>
        <w:shd w:val="clear" w:color="auto" w:fill="FFFFFF"/>
        <w:spacing w:beforeLines="40" w:before="96" w:afterLines="20" w:after="48"/>
        <w:ind w:left="714" w:hanging="357"/>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Cada pregunta tiene un puntaje y un tiempo asignado, responde a la pregunta correctamente dentro del límite de tiempo y ganarás el puntaje de la pregunta</w:t>
      </w:r>
    </w:p>
    <w:p w14:paraId="60EB2B8E" w14:textId="77777777" w:rsidR="00E55AF4" w:rsidRPr="00864161" w:rsidRDefault="00E55AF4" w:rsidP="007E1A01">
      <w:pPr>
        <w:numPr>
          <w:ilvl w:val="0"/>
          <w:numId w:val="14"/>
        </w:numPr>
        <w:shd w:val="clear" w:color="auto" w:fill="FFFFFF"/>
        <w:spacing w:beforeLines="40" w:before="96" w:afterLines="20" w:after="48"/>
        <w:ind w:left="714" w:hanging="357"/>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Al finalizar se te mostrará tu puntaje</w:t>
      </w:r>
    </w:p>
    <w:p w14:paraId="38F2CC1D" w14:textId="255C9027" w:rsidR="00E55AF4" w:rsidRPr="00DF1C8E" w:rsidRDefault="00E55AF4" w:rsidP="007E1A01">
      <w:pPr>
        <w:numPr>
          <w:ilvl w:val="0"/>
          <w:numId w:val="14"/>
        </w:numPr>
        <w:shd w:val="clear" w:color="auto" w:fill="FFFFFF"/>
        <w:spacing w:beforeLines="40" w:before="96" w:afterLines="20" w:after="48"/>
        <w:ind w:left="714" w:hanging="357"/>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En la siguiente videoconferencia se felicitará públicamente a los 3 primeros lugares</w:t>
      </w:r>
    </w:p>
    <w:p w14:paraId="6B12EC6D" w14:textId="77777777" w:rsidR="00DF1C8E" w:rsidRPr="000A4F8D" w:rsidRDefault="00DF1C8E" w:rsidP="00DF1C8E">
      <w:pPr>
        <w:shd w:val="clear" w:color="auto" w:fill="FFFFFF"/>
        <w:spacing w:beforeLines="40" w:before="96" w:afterLines="20" w:after="48"/>
        <w:rPr>
          <w:rFonts w:ascii="Roboto" w:eastAsia="Times New Roman" w:hAnsi="Roboto" w:cs="Times New Roman"/>
          <w:color w:val="4C4C4C"/>
          <w:sz w:val="23"/>
          <w:szCs w:val="23"/>
          <w:lang w:eastAsia="es-NI"/>
        </w:rPr>
      </w:pPr>
    </w:p>
    <w:p w14:paraId="558D5318" w14:textId="77777777" w:rsidR="00E55AF4" w:rsidRDefault="00E55AF4" w:rsidP="007E1A01">
      <w:pPr>
        <w:tabs>
          <w:tab w:val="left" w:pos="3075"/>
        </w:tabs>
        <w:spacing w:beforeLines="40" w:before="96" w:afterLines="20" w:after="48"/>
      </w:pPr>
      <w:r>
        <w:rPr>
          <w:noProof/>
        </w:rPr>
        <w:lastRenderedPageBreak/>
        <w:drawing>
          <wp:anchor distT="0" distB="0" distL="114300" distR="114300" simplePos="0" relativeHeight="251778048" behindDoc="1" locked="0" layoutInCell="1" allowOverlap="1" wp14:anchorId="69F1C56A" wp14:editId="7B2F6A0B">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29B9A267" w14:textId="77777777" w:rsidR="00E55AF4" w:rsidRDefault="00E55AF4" w:rsidP="007E1A01">
      <w:pPr>
        <w:tabs>
          <w:tab w:val="left" w:pos="3075"/>
        </w:tabs>
        <w:spacing w:beforeLines="40" w:before="96" w:afterLines="20" w:after="48"/>
      </w:pPr>
      <w:r>
        <w:rPr>
          <w:noProof/>
        </w:rPr>
        <w:drawing>
          <wp:anchor distT="0" distB="0" distL="114300" distR="114300" simplePos="0" relativeHeight="251779072" behindDoc="1" locked="0" layoutInCell="1" allowOverlap="1" wp14:anchorId="65040F78" wp14:editId="67D268F3">
            <wp:simplePos x="0" y="0"/>
            <wp:positionH relativeFrom="column">
              <wp:posOffset>386715</wp:posOffset>
            </wp:positionH>
            <wp:positionV relativeFrom="paragraph">
              <wp:posOffset>293482</wp:posOffset>
            </wp:positionV>
            <wp:extent cx="256540" cy="277495"/>
            <wp:effectExtent l="0" t="0" r="0" b="8255"/>
            <wp:wrapTight wrapText="bothSides">
              <wp:wrapPolygon edited="0">
                <wp:start x="0" y="0"/>
                <wp:lineTo x="0" y="20760"/>
                <wp:lineTo x="19248" y="20760"/>
                <wp:lineTo x="19248" y="0"/>
                <wp:lineTo x="0" y="0"/>
              </wp:wrapPolygon>
            </wp:wrapTight>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256540"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B70CE7" w14:textId="48472E48" w:rsidR="00AB2DF6" w:rsidRDefault="00C72F6B" w:rsidP="007E1A01">
      <w:pPr>
        <w:tabs>
          <w:tab w:val="left" w:pos="1305"/>
        </w:tabs>
        <w:spacing w:beforeLines="40" w:before="96" w:afterLines="20" w:after="48"/>
      </w:pPr>
      <w:hyperlink r:id="rId49" w:history="1">
        <w:r w:rsidR="001C4908" w:rsidRPr="00300B2C">
          <w:rPr>
            <w:rStyle w:val="Hipervnculo"/>
          </w:rPr>
          <w:t>Ronda de juegos #0</w:t>
        </w:r>
        <w:r w:rsidR="00300B2C" w:rsidRPr="00300B2C">
          <w:rPr>
            <w:rStyle w:val="Hipervnculo"/>
          </w:rPr>
          <w:t>3</w:t>
        </w:r>
        <w:r w:rsidR="001C4908" w:rsidRPr="00300B2C">
          <w:rPr>
            <w:rStyle w:val="Hipervnculo"/>
          </w:rPr>
          <w:t xml:space="preserve">: Modelo de </w:t>
        </w:r>
        <w:r w:rsidR="00300B2C" w:rsidRPr="00300B2C">
          <w:rPr>
            <w:rStyle w:val="Hipervnculo"/>
          </w:rPr>
          <w:t>Colas</w:t>
        </w:r>
      </w:hyperlink>
    </w:p>
    <w:p w14:paraId="5A76A6E0" w14:textId="77777777" w:rsidR="00AB2DF6" w:rsidRDefault="00AB2DF6" w:rsidP="007E1A01">
      <w:pPr>
        <w:tabs>
          <w:tab w:val="left" w:pos="1305"/>
        </w:tabs>
        <w:spacing w:beforeLines="40" w:before="96" w:afterLines="20" w:after="48"/>
      </w:pPr>
    </w:p>
    <w:p w14:paraId="14ECB89E" w14:textId="77777777" w:rsidR="00AB2DF6" w:rsidRDefault="00AB2DF6" w:rsidP="007E1A01">
      <w:pPr>
        <w:tabs>
          <w:tab w:val="left" w:pos="1305"/>
        </w:tabs>
        <w:spacing w:beforeLines="40" w:before="96" w:afterLines="20" w:after="48"/>
      </w:pPr>
    </w:p>
    <w:p w14:paraId="587345B0" w14:textId="77777777" w:rsidR="00AB2DF6" w:rsidRDefault="00AB2DF6" w:rsidP="007E1A01">
      <w:pPr>
        <w:tabs>
          <w:tab w:val="left" w:pos="1305"/>
        </w:tabs>
        <w:spacing w:beforeLines="40" w:before="96" w:afterLines="20" w:after="48"/>
      </w:pPr>
    </w:p>
    <w:p w14:paraId="594544EE" w14:textId="77777777" w:rsidR="00AB2DF6" w:rsidRDefault="00AB2DF6" w:rsidP="007E1A01">
      <w:pPr>
        <w:tabs>
          <w:tab w:val="left" w:pos="1305"/>
        </w:tabs>
        <w:spacing w:beforeLines="40" w:before="96" w:afterLines="20" w:after="48"/>
        <w:jc w:val="left"/>
      </w:pPr>
    </w:p>
    <w:p w14:paraId="5172500D" w14:textId="77777777" w:rsidR="00AB2DF6" w:rsidRDefault="00AB2DF6" w:rsidP="007E1A01">
      <w:pPr>
        <w:spacing w:beforeLines="40" w:before="96" w:afterLines="20" w:after="48"/>
        <w:jc w:val="left"/>
        <w:rPr>
          <w:b/>
        </w:rPr>
      </w:pPr>
    </w:p>
    <w:p w14:paraId="2975EAA6" w14:textId="77777777" w:rsidR="00AB2DF6" w:rsidRDefault="00AB2DF6" w:rsidP="007E1A01">
      <w:pPr>
        <w:tabs>
          <w:tab w:val="left" w:pos="1305"/>
        </w:tabs>
        <w:spacing w:beforeLines="40" w:before="96" w:afterLines="20" w:after="48"/>
      </w:pPr>
    </w:p>
    <w:sectPr w:rsidR="00AB2DF6" w:rsidSect="00636C8A">
      <w:headerReference w:type="default" r:id="rId50"/>
      <w:footerReference w:type="default" r:id="rId5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EA066B" w14:textId="77777777" w:rsidR="00C72F6B" w:rsidRDefault="00C72F6B" w:rsidP="007F1B53">
      <w:pPr>
        <w:spacing w:before="0" w:after="0" w:line="240" w:lineRule="auto"/>
      </w:pPr>
      <w:r>
        <w:separator/>
      </w:r>
    </w:p>
  </w:endnote>
  <w:endnote w:type="continuationSeparator" w:id="0">
    <w:p w14:paraId="729E7BF6" w14:textId="77777777" w:rsidR="00C72F6B" w:rsidRDefault="00C72F6B"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w:panose1 w:val="02000000000000000000"/>
    <w:charset w:val="00"/>
    <w:family w:val="auto"/>
    <w:pitch w:val="variable"/>
    <w:sig w:usb0="E00002FF" w:usb1="5000205B" w:usb2="00000020" w:usb3="00000000" w:csb0="0000019F" w:csb1="00000000"/>
  </w:font>
  <w:font w:name="Eurostile">
    <w:altName w:val="Segoe Scrip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2E47C" w14:textId="77777777" w:rsidR="00A34B3E" w:rsidRDefault="00A34B3E">
    <w:pPr>
      <w:pStyle w:val="Piedepgina"/>
    </w:pPr>
    <w:r>
      <w:rPr>
        <w:noProof/>
      </w:rPr>
      <w:drawing>
        <wp:anchor distT="0" distB="0" distL="114300" distR="114300" simplePos="0" relativeHeight="251661312" behindDoc="1" locked="0" layoutInCell="1" allowOverlap="1" wp14:anchorId="7807DE8A" wp14:editId="60F152D6">
          <wp:simplePos x="0" y="0"/>
          <wp:positionH relativeFrom="column">
            <wp:posOffset>-24130</wp:posOffset>
          </wp:positionH>
          <wp:positionV relativeFrom="paragraph">
            <wp:posOffset>9044305</wp:posOffset>
          </wp:positionV>
          <wp:extent cx="5612130" cy="607060"/>
          <wp:effectExtent l="0" t="0" r="7620" b="254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607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979A2" w14:textId="1D36252B" w:rsidR="00A34B3E" w:rsidRPr="00F3756A" w:rsidRDefault="00A34B3E" w:rsidP="00F3756A">
    <w:pPr>
      <w:pStyle w:val="Piedepgina"/>
    </w:pPr>
    <w:r>
      <w:rPr>
        <w:noProof/>
      </w:rPr>
      <mc:AlternateContent>
        <mc:Choice Requires="wps">
          <w:drawing>
            <wp:anchor distT="45720" distB="45720" distL="114300" distR="114300" simplePos="0" relativeHeight="251663360" behindDoc="0" locked="0" layoutInCell="1" allowOverlap="1" wp14:anchorId="2503BB94" wp14:editId="669F10E8">
              <wp:simplePos x="0" y="0"/>
              <wp:positionH relativeFrom="column">
                <wp:posOffset>3244215</wp:posOffset>
              </wp:positionH>
              <wp:positionV relativeFrom="paragraph">
                <wp:posOffset>-102235</wp:posOffset>
              </wp:positionV>
              <wp:extent cx="3149600" cy="3276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0" cy="327660"/>
                      </a:xfrm>
                      <a:prstGeom prst="rect">
                        <a:avLst/>
                      </a:prstGeom>
                      <a:noFill/>
                      <a:ln w="9525">
                        <a:noFill/>
                        <a:miter lim="800000"/>
                        <a:headEnd/>
                        <a:tailEnd/>
                      </a:ln>
                    </wps:spPr>
                    <wps:txbx>
                      <w:txbxContent>
                        <w:p w14:paraId="21811A42" w14:textId="7770567D" w:rsidR="00A34B3E" w:rsidRDefault="00A34B3E" w:rsidP="00570234">
                          <w:pPr>
                            <w:pStyle w:val="Piedepgina"/>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Pr>
                              <w:rFonts w:ascii="Verdana" w:eastAsiaTheme="majorEastAsia" w:hAnsi="Verdana" w:cstheme="majorBidi"/>
                              <w:szCs w:val="24"/>
                            </w:rPr>
                            <w:t>Guía Didáctica de U</w:t>
                          </w:r>
                          <w:r w:rsidRPr="00AB2DF6">
                            <w:rPr>
                              <w:rFonts w:ascii="Verdana" w:eastAsiaTheme="majorEastAsia" w:hAnsi="Verdana" w:cstheme="majorBidi"/>
                              <w:szCs w:val="24"/>
                            </w:rPr>
                            <w:t>nidad</w:t>
                          </w:r>
                          <w:r>
                            <w:rPr>
                              <w:rFonts w:ascii="Verdana" w:eastAsiaTheme="majorEastAsia" w:hAnsi="Verdana" w:cstheme="majorBidi"/>
                              <w:szCs w:val="24"/>
                            </w:rPr>
                            <w:t xml:space="preserve"> I</w:t>
                          </w:r>
                          <w:r w:rsidR="000406E8">
                            <w:rPr>
                              <w:rFonts w:ascii="Verdana" w:eastAsiaTheme="majorEastAsia" w:hAnsi="Verdana" w:cstheme="majorBidi"/>
                              <w:szCs w:val="24"/>
                            </w:rPr>
                            <w:t>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03BB94" id="_x0000_t202" coordsize="21600,21600" o:spt="202" path="m,l,21600r21600,l21600,xe">
              <v:stroke joinstyle="miter"/>
              <v:path gradientshapeok="t" o:connecttype="rect"/>
            </v:shapetype>
            <v:shape id="Cuadro de texto 2" o:spid="_x0000_s1049" type="#_x0000_t202" style="position:absolute;left:0;text-align:left;margin-left:255.45pt;margin-top:-8.05pt;width:248pt;height:25.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" filled="f" stroked="f">
              <v:textbox>
                <w:txbxContent>
                  <w:p w14:paraId="21811A42" w14:textId="7770567D" w:rsidR="00A34B3E" w:rsidRDefault="00A34B3E" w:rsidP="00570234">
                    <w:pPr>
                      <w:pStyle w:val="Piedepgina"/>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Pr>
                        <w:rFonts w:ascii="Verdana" w:eastAsiaTheme="majorEastAsia" w:hAnsi="Verdana" w:cstheme="majorBidi"/>
                        <w:szCs w:val="24"/>
                      </w:rPr>
                      <w:t>Guía Didáctica de U</w:t>
                    </w:r>
                    <w:r w:rsidRPr="00AB2DF6">
                      <w:rPr>
                        <w:rFonts w:ascii="Verdana" w:eastAsiaTheme="majorEastAsia" w:hAnsi="Verdana" w:cstheme="majorBidi"/>
                        <w:szCs w:val="24"/>
                      </w:rPr>
                      <w:t>nidad</w:t>
                    </w:r>
                    <w:r>
                      <w:rPr>
                        <w:rFonts w:ascii="Verdana" w:eastAsiaTheme="majorEastAsia" w:hAnsi="Verdana" w:cstheme="majorBidi"/>
                        <w:szCs w:val="24"/>
                      </w:rPr>
                      <w:t xml:space="preserve"> I</w:t>
                    </w:r>
                    <w:r w:rsidR="000406E8">
                      <w:rPr>
                        <w:rFonts w:ascii="Verdana" w:eastAsiaTheme="majorEastAsia" w:hAnsi="Verdana" w:cstheme="majorBidi"/>
                        <w:szCs w:val="24"/>
                      </w:rPr>
                      <w:t>V</w:t>
                    </w:r>
                  </w:p>
                </w:txbxContent>
              </v:textbox>
              <w10:wrap type="square"/>
            </v:shape>
          </w:pict>
        </mc:Fallback>
      </mc:AlternateContent>
    </w:r>
    <w:r>
      <w:rPr>
        <w:noProof/>
      </w:rPr>
      <w:drawing>
        <wp:anchor distT="0" distB="0" distL="114300" distR="114300" simplePos="0" relativeHeight="251665408" behindDoc="1" locked="0" layoutInCell="1" allowOverlap="1" wp14:anchorId="3DF8F6D2" wp14:editId="3401FCBE">
          <wp:simplePos x="0" y="0"/>
          <wp:positionH relativeFrom="column">
            <wp:posOffset>-1058620</wp:posOffset>
          </wp:positionH>
          <wp:positionV relativeFrom="paragraph">
            <wp:posOffset>-112656</wp:posOffset>
          </wp:positionV>
          <wp:extent cx="7789545" cy="822325"/>
          <wp:effectExtent l="0" t="0" r="190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1C84DA" w14:textId="77777777" w:rsidR="00C72F6B" w:rsidRDefault="00C72F6B" w:rsidP="007F1B53">
      <w:pPr>
        <w:spacing w:before="0" w:after="0" w:line="240" w:lineRule="auto"/>
      </w:pPr>
      <w:r>
        <w:separator/>
      </w:r>
    </w:p>
  </w:footnote>
  <w:footnote w:type="continuationSeparator" w:id="0">
    <w:p w14:paraId="53ED093C" w14:textId="77777777" w:rsidR="00C72F6B" w:rsidRDefault="00C72F6B"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5ACD62" w14:textId="77777777" w:rsidR="00A34B3E" w:rsidRDefault="00A34B3E">
    <w:pPr>
      <w:pStyle w:val="Encabezado"/>
    </w:pPr>
    <w:r>
      <w:rPr>
        <w:noProof/>
      </w:rPr>
      <w:drawing>
        <wp:anchor distT="0" distB="0" distL="114300" distR="114300" simplePos="0" relativeHeight="251660288" behindDoc="0" locked="0" layoutInCell="1" allowOverlap="1" wp14:anchorId="08002860" wp14:editId="0919A672">
          <wp:simplePos x="0" y="0"/>
          <wp:positionH relativeFrom="column">
            <wp:posOffset>-1133848</wp:posOffset>
          </wp:positionH>
          <wp:positionV relativeFrom="paragraph">
            <wp:posOffset>-439196</wp:posOffset>
          </wp:positionV>
          <wp:extent cx="7795895" cy="99758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D0DE0"/>
    <w:multiLevelType w:val="hybridMultilevel"/>
    <w:tmpl w:val="5F94426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06EC3649"/>
    <w:multiLevelType w:val="hybridMultilevel"/>
    <w:tmpl w:val="797ACD3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09E1284B"/>
    <w:multiLevelType w:val="hybridMultilevel"/>
    <w:tmpl w:val="E39EE0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40E0AF2"/>
    <w:multiLevelType w:val="hybridMultilevel"/>
    <w:tmpl w:val="30CA397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5CA141A"/>
    <w:multiLevelType w:val="multilevel"/>
    <w:tmpl w:val="D2521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A05DE"/>
    <w:multiLevelType w:val="hybridMultilevel"/>
    <w:tmpl w:val="AABEEE9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18A65CAA"/>
    <w:multiLevelType w:val="hybridMultilevel"/>
    <w:tmpl w:val="493AA3E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18E82D6C"/>
    <w:multiLevelType w:val="multilevel"/>
    <w:tmpl w:val="98E2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037BB"/>
    <w:multiLevelType w:val="hybridMultilevel"/>
    <w:tmpl w:val="A20E5AF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1CA401C3"/>
    <w:multiLevelType w:val="multilevel"/>
    <w:tmpl w:val="A5728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964403"/>
    <w:multiLevelType w:val="multilevel"/>
    <w:tmpl w:val="E900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862F25"/>
    <w:multiLevelType w:val="multilevel"/>
    <w:tmpl w:val="9ECA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E4784"/>
    <w:multiLevelType w:val="hybridMultilevel"/>
    <w:tmpl w:val="93327E8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3" w15:restartNumberingAfterBreak="0">
    <w:nsid w:val="40670253"/>
    <w:multiLevelType w:val="hybridMultilevel"/>
    <w:tmpl w:val="AF8648D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42723FD9"/>
    <w:multiLevelType w:val="multilevel"/>
    <w:tmpl w:val="3076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B08C5"/>
    <w:multiLevelType w:val="hybridMultilevel"/>
    <w:tmpl w:val="195C202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6" w15:restartNumberingAfterBreak="0">
    <w:nsid w:val="4A143368"/>
    <w:multiLevelType w:val="hybridMultilevel"/>
    <w:tmpl w:val="A194262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4FE07887"/>
    <w:multiLevelType w:val="hybridMultilevel"/>
    <w:tmpl w:val="4980127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526419E6"/>
    <w:multiLevelType w:val="hybridMultilevel"/>
    <w:tmpl w:val="5F94426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9" w15:restartNumberingAfterBreak="0">
    <w:nsid w:val="56095BD1"/>
    <w:multiLevelType w:val="hybridMultilevel"/>
    <w:tmpl w:val="43D0E18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0" w15:restartNumberingAfterBreak="0">
    <w:nsid w:val="5649779A"/>
    <w:multiLevelType w:val="hybridMultilevel"/>
    <w:tmpl w:val="540A7B3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1" w15:restartNumberingAfterBreak="0">
    <w:nsid w:val="5BA76F50"/>
    <w:multiLevelType w:val="multilevel"/>
    <w:tmpl w:val="20EE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6B45A7"/>
    <w:multiLevelType w:val="hybridMultilevel"/>
    <w:tmpl w:val="A58202E4"/>
    <w:lvl w:ilvl="0" w:tplc="4C0A000F">
      <w:start w:val="1"/>
      <w:numFmt w:val="decimal"/>
      <w:lvlText w:val="%1."/>
      <w:lvlJc w:val="left"/>
      <w:pPr>
        <w:ind w:left="1080" w:hanging="360"/>
      </w:pPr>
    </w:lvl>
    <w:lvl w:ilvl="1" w:tplc="4C0A0019" w:tentative="1">
      <w:start w:val="1"/>
      <w:numFmt w:val="lowerLetter"/>
      <w:lvlText w:val="%2."/>
      <w:lvlJc w:val="left"/>
      <w:pPr>
        <w:ind w:left="1800" w:hanging="360"/>
      </w:pPr>
    </w:lvl>
    <w:lvl w:ilvl="2" w:tplc="4C0A001B" w:tentative="1">
      <w:start w:val="1"/>
      <w:numFmt w:val="lowerRoman"/>
      <w:lvlText w:val="%3."/>
      <w:lvlJc w:val="right"/>
      <w:pPr>
        <w:ind w:left="2520" w:hanging="180"/>
      </w:pPr>
    </w:lvl>
    <w:lvl w:ilvl="3" w:tplc="4C0A000F" w:tentative="1">
      <w:start w:val="1"/>
      <w:numFmt w:val="decimal"/>
      <w:lvlText w:val="%4."/>
      <w:lvlJc w:val="left"/>
      <w:pPr>
        <w:ind w:left="3240" w:hanging="360"/>
      </w:pPr>
    </w:lvl>
    <w:lvl w:ilvl="4" w:tplc="4C0A0019" w:tentative="1">
      <w:start w:val="1"/>
      <w:numFmt w:val="lowerLetter"/>
      <w:lvlText w:val="%5."/>
      <w:lvlJc w:val="left"/>
      <w:pPr>
        <w:ind w:left="3960" w:hanging="360"/>
      </w:pPr>
    </w:lvl>
    <w:lvl w:ilvl="5" w:tplc="4C0A001B" w:tentative="1">
      <w:start w:val="1"/>
      <w:numFmt w:val="lowerRoman"/>
      <w:lvlText w:val="%6."/>
      <w:lvlJc w:val="right"/>
      <w:pPr>
        <w:ind w:left="4680" w:hanging="180"/>
      </w:pPr>
    </w:lvl>
    <w:lvl w:ilvl="6" w:tplc="4C0A000F" w:tentative="1">
      <w:start w:val="1"/>
      <w:numFmt w:val="decimal"/>
      <w:lvlText w:val="%7."/>
      <w:lvlJc w:val="left"/>
      <w:pPr>
        <w:ind w:left="5400" w:hanging="360"/>
      </w:pPr>
    </w:lvl>
    <w:lvl w:ilvl="7" w:tplc="4C0A0019" w:tentative="1">
      <w:start w:val="1"/>
      <w:numFmt w:val="lowerLetter"/>
      <w:lvlText w:val="%8."/>
      <w:lvlJc w:val="left"/>
      <w:pPr>
        <w:ind w:left="6120" w:hanging="360"/>
      </w:pPr>
    </w:lvl>
    <w:lvl w:ilvl="8" w:tplc="4C0A001B" w:tentative="1">
      <w:start w:val="1"/>
      <w:numFmt w:val="lowerRoman"/>
      <w:lvlText w:val="%9."/>
      <w:lvlJc w:val="right"/>
      <w:pPr>
        <w:ind w:left="6840" w:hanging="180"/>
      </w:pPr>
    </w:lvl>
  </w:abstractNum>
  <w:abstractNum w:abstractNumId="23" w15:restartNumberingAfterBreak="0">
    <w:nsid w:val="661E5A89"/>
    <w:multiLevelType w:val="hybridMultilevel"/>
    <w:tmpl w:val="FB26A7E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78D96D04"/>
    <w:multiLevelType w:val="hybridMultilevel"/>
    <w:tmpl w:val="0150B29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7F1E7CC5"/>
    <w:multiLevelType w:val="hybridMultilevel"/>
    <w:tmpl w:val="EF38D15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1"/>
  </w:num>
  <w:num w:numId="2">
    <w:abstractNumId w:val="18"/>
  </w:num>
  <w:num w:numId="3">
    <w:abstractNumId w:val="2"/>
  </w:num>
  <w:num w:numId="4">
    <w:abstractNumId w:val="19"/>
  </w:num>
  <w:num w:numId="5">
    <w:abstractNumId w:val="13"/>
  </w:num>
  <w:num w:numId="6">
    <w:abstractNumId w:val="25"/>
  </w:num>
  <w:num w:numId="7">
    <w:abstractNumId w:val="23"/>
  </w:num>
  <w:num w:numId="8">
    <w:abstractNumId w:val="0"/>
  </w:num>
  <w:num w:numId="9">
    <w:abstractNumId w:val="5"/>
  </w:num>
  <w:num w:numId="10">
    <w:abstractNumId w:val="24"/>
  </w:num>
  <w:num w:numId="11">
    <w:abstractNumId w:val="11"/>
  </w:num>
  <w:num w:numId="12">
    <w:abstractNumId w:val="8"/>
  </w:num>
  <w:num w:numId="13">
    <w:abstractNumId w:val="17"/>
  </w:num>
  <w:num w:numId="14">
    <w:abstractNumId w:val="7"/>
  </w:num>
  <w:num w:numId="15">
    <w:abstractNumId w:val="4"/>
  </w:num>
  <w:num w:numId="16">
    <w:abstractNumId w:val="14"/>
  </w:num>
  <w:num w:numId="17">
    <w:abstractNumId w:val="21"/>
  </w:num>
  <w:num w:numId="18">
    <w:abstractNumId w:val="10"/>
  </w:num>
  <w:num w:numId="19">
    <w:abstractNumId w:val="9"/>
  </w:num>
  <w:num w:numId="20">
    <w:abstractNumId w:val="15"/>
  </w:num>
  <w:num w:numId="21">
    <w:abstractNumId w:val="20"/>
  </w:num>
  <w:num w:numId="22">
    <w:abstractNumId w:val="22"/>
  </w:num>
  <w:num w:numId="23">
    <w:abstractNumId w:val="16"/>
  </w:num>
  <w:num w:numId="24">
    <w:abstractNumId w:val="6"/>
  </w:num>
  <w:num w:numId="25">
    <w:abstractNumId w:val="12"/>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2FF"/>
    <w:rsid w:val="00017E79"/>
    <w:rsid w:val="000406E8"/>
    <w:rsid w:val="000437FF"/>
    <w:rsid w:val="00043E4F"/>
    <w:rsid w:val="000446AD"/>
    <w:rsid w:val="00051EE0"/>
    <w:rsid w:val="00054CF5"/>
    <w:rsid w:val="0005538B"/>
    <w:rsid w:val="00060171"/>
    <w:rsid w:val="00061AF2"/>
    <w:rsid w:val="00064733"/>
    <w:rsid w:val="00066917"/>
    <w:rsid w:val="0006741F"/>
    <w:rsid w:val="00070F1A"/>
    <w:rsid w:val="000810B5"/>
    <w:rsid w:val="00084EB0"/>
    <w:rsid w:val="000928DE"/>
    <w:rsid w:val="000A5F8D"/>
    <w:rsid w:val="000A6BCB"/>
    <w:rsid w:val="000B075E"/>
    <w:rsid w:val="000B4C61"/>
    <w:rsid w:val="000E014A"/>
    <w:rsid w:val="000E602D"/>
    <w:rsid w:val="000E72A3"/>
    <w:rsid w:val="000F0EE8"/>
    <w:rsid w:val="00141A12"/>
    <w:rsid w:val="00147C46"/>
    <w:rsid w:val="001726BE"/>
    <w:rsid w:val="00176E74"/>
    <w:rsid w:val="00182144"/>
    <w:rsid w:val="00184EB7"/>
    <w:rsid w:val="001961F0"/>
    <w:rsid w:val="001C4908"/>
    <w:rsid w:val="001C6200"/>
    <w:rsid w:val="001C720B"/>
    <w:rsid w:val="001C798E"/>
    <w:rsid w:val="001D0B87"/>
    <w:rsid w:val="001D1AF9"/>
    <w:rsid w:val="001E0787"/>
    <w:rsid w:val="001F108B"/>
    <w:rsid w:val="0020003D"/>
    <w:rsid w:val="00200C9D"/>
    <w:rsid w:val="0020332B"/>
    <w:rsid w:val="00232293"/>
    <w:rsid w:val="002348FC"/>
    <w:rsid w:val="00246AEA"/>
    <w:rsid w:val="00256573"/>
    <w:rsid w:val="00270926"/>
    <w:rsid w:val="002874D8"/>
    <w:rsid w:val="002875D5"/>
    <w:rsid w:val="00296A22"/>
    <w:rsid w:val="002B51FB"/>
    <w:rsid w:val="002B5CBD"/>
    <w:rsid w:val="002C2FD9"/>
    <w:rsid w:val="002C347C"/>
    <w:rsid w:val="002E3A77"/>
    <w:rsid w:val="002F0A67"/>
    <w:rsid w:val="002F7839"/>
    <w:rsid w:val="00300B2C"/>
    <w:rsid w:val="003153C7"/>
    <w:rsid w:val="003213F1"/>
    <w:rsid w:val="003303F8"/>
    <w:rsid w:val="00332A17"/>
    <w:rsid w:val="00336226"/>
    <w:rsid w:val="00346434"/>
    <w:rsid w:val="00351DEC"/>
    <w:rsid w:val="0035340C"/>
    <w:rsid w:val="0036154D"/>
    <w:rsid w:val="003717C3"/>
    <w:rsid w:val="00372AE8"/>
    <w:rsid w:val="00380280"/>
    <w:rsid w:val="003B5002"/>
    <w:rsid w:val="003B6CD1"/>
    <w:rsid w:val="003D472E"/>
    <w:rsid w:val="003D657D"/>
    <w:rsid w:val="003E0D37"/>
    <w:rsid w:val="003F15ED"/>
    <w:rsid w:val="003F3A88"/>
    <w:rsid w:val="003F5614"/>
    <w:rsid w:val="00410D34"/>
    <w:rsid w:val="004139A4"/>
    <w:rsid w:val="00415A63"/>
    <w:rsid w:val="0041636F"/>
    <w:rsid w:val="00425466"/>
    <w:rsid w:val="00430438"/>
    <w:rsid w:val="00441C09"/>
    <w:rsid w:val="00442628"/>
    <w:rsid w:val="004574C4"/>
    <w:rsid w:val="00474227"/>
    <w:rsid w:val="0048702C"/>
    <w:rsid w:val="00490543"/>
    <w:rsid w:val="00497FF9"/>
    <w:rsid w:val="004A1705"/>
    <w:rsid w:val="004B266A"/>
    <w:rsid w:val="004B3E2C"/>
    <w:rsid w:val="004B7E58"/>
    <w:rsid w:val="004C1C81"/>
    <w:rsid w:val="004E3B7B"/>
    <w:rsid w:val="004F36FE"/>
    <w:rsid w:val="004F394C"/>
    <w:rsid w:val="005046EC"/>
    <w:rsid w:val="00507CCA"/>
    <w:rsid w:val="00507EC0"/>
    <w:rsid w:val="0051563C"/>
    <w:rsid w:val="00526FCA"/>
    <w:rsid w:val="0054053B"/>
    <w:rsid w:val="00542F3A"/>
    <w:rsid w:val="00547521"/>
    <w:rsid w:val="00550E6D"/>
    <w:rsid w:val="00570234"/>
    <w:rsid w:val="00574E4C"/>
    <w:rsid w:val="005835CA"/>
    <w:rsid w:val="0059671E"/>
    <w:rsid w:val="005A57FA"/>
    <w:rsid w:val="005B0B82"/>
    <w:rsid w:val="005B3208"/>
    <w:rsid w:val="005B7617"/>
    <w:rsid w:val="005C0408"/>
    <w:rsid w:val="005C29FF"/>
    <w:rsid w:val="005D0A9E"/>
    <w:rsid w:val="005D6BEF"/>
    <w:rsid w:val="005E27A5"/>
    <w:rsid w:val="005E6824"/>
    <w:rsid w:val="005E6FAF"/>
    <w:rsid w:val="005F603C"/>
    <w:rsid w:val="006233F8"/>
    <w:rsid w:val="00627567"/>
    <w:rsid w:val="00635539"/>
    <w:rsid w:val="00636C8A"/>
    <w:rsid w:val="00654B59"/>
    <w:rsid w:val="00673D99"/>
    <w:rsid w:val="00680D3C"/>
    <w:rsid w:val="00683B05"/>
    <w:rsid w:val="00684F6C"/>
    <w:rsid w:val="00686701"/>
    <w:rsid w:val="006917A1"/>
    <w:rsid w:val="006B06AA"/>
    <w:rsid w:val="006B6105"/>
    <w:rsid w:val="006D6863"/>
    <w:rsid w:val="006D6E30"/>
    <w:rsid w:val="006E714B"/>
    <w:rsid w:val="006E77E1"/>
    <w:rsid w:val="006F0E24"/>
    <w:rsid w:val="00720FD5"/>
    <w:rsid w:val="00722398"/>
    <w:rsid w:val="0075759D"/>
    <w:rsid w:val="007671D2"/>
    <w:rsid w:val="007727A0"/>
    <w:rsid w:val="00772E40"/>
    <w:rsid w:val="007771EC"/>
    <w:rsid w:val="0078010E"/>
    <w:rsid w:val="007863B7"/>
    <w:rsid w:val="007A1793"/>
    <w:rsid w:val="007A22FF"/>
    <w:rsid w:val="007A6148"/>
    <w:rsid w:val="007B3A75"/>
    <w:rsid w:val="007C6231"/>
    <w:rsid w:val="007D2A36"/>
    <w:rsid w:val="007E1A01"/>
    <w:rsid w:val="007F1B53"/>
    <w:rsid w:val="00817E1E"/>
    <w:rsid w:val="00820BDB"/>
    <w:rsid w:val="00820CD0"/>
    <w:rsid w:val="00843820"/>
    <w:rsid w:val="00845927"/>
    <w:rsid w:val="00853732"/>
    <w:rsid w:val="00854B88"/>
    <w:rsid w:val="00857A4F"/>
    <w:rsid w:val="008657F8"/>
    <w:rsid w:val="00867EB4"/>
    <w:rsid w:val="008708A0"/>
    <w:rsid w:val="008715A4"/>
    <w:rsid w:val="0087388D"/>
    <w:rsid w:val="00873D9F"/>
    <w:rsid w:val="008851EA"/>
    <w:rsid w:val="00891D18"/>
    <w:rsid w:val="008A2540"/>
    <w:rsid w:val="008A73E8"/>
    <w:rsid w:val="008B0A58"/>
    <w:rsid w:val="008B1C9C"/>
    <w:rsid w:val="008B30F0"/>
    <w:rsid w:val="008B5E15"/>
    <w:rsid w:val="008D3ABF"/>
    <w:rsid w:val="008F16A1"/>
    <w:rsid w:val="008F7011"/>
    <w:rsid w:val="00906C76"/>
    <w:rsid w:val="00912023"/>
    <w:rsid w:val="0091639B"/>
    <w:rsid w:val="00921454"/>
    <w:rsid w:val="00926481"/>
    <w:rsid w:val="009422BD"/>
    <w:rsid w:val="00942C2B"/>
    <w:rsid w:val="00944F64"/>
    <w:rsid w:val="00945F4F"/>
    <w:rsid w:val="00946AC3"/>
    <w:rsid w:val="0095276E"/>
    <w:rsid w:val="009543EE"/>
    <w:rsid w:val="00961464"/>
    <w:rsid w:val="00983562"/>
    <w:rsid w:val="0098549C"/>
    <w:rsid w:val="0099451B"/>
    <w:rsid w:val="009A32C9"/>
    <w:rsid w:val="009A6A16"/>
    <w:rsid w:val="009B49CE"/>
    <w:rsid w:val="009C161D"/>
    <w:rsid w:val="009C2CEE"/>
    <w:rsid w:val="009D5280"/>
    <w:rsid w:val="009E33D9"/>
    <w:rsid w:val="009E67F1"/>
    <w:rsid w:val="009F41FC"/>
    <w:rsid w:val="009F7E29"/>
    <w:rsid w:val="00A227CB"/>
    <w:rsid w:val="00A23152"/>
    <w:rsid w:val="00A25807"/>
    <w:rsid w:val="00A34B3E"/>
    <w:rsid w:val="00A46F7B"/>
    <w:rsid w:val="00A53166"/>
    <w:rsid w:val="00A64AAE"/>
    <w:rsid w:val="00A97C72"/>
    <w:rsid w:val="00AA21AB"/>
    <w:rsid w:val="00AB2DF6"/>
    <w:rsid w:val="00AB5285"/>
    <w:rsid w:val="00AB6AD3"/>
    <w:rsid w:val="00AC051E"/>
    <w:rsid w:val="00AD4E34"/>
    <w:rsid w:val="00AD68F9"/>
    <w:rsid w:val="00AE348D"/>
    <w:rsid w:val="00AF7C44"/>
    <w:rsid w:val="00AF7F16"/>
    <w:rsid w:val="00B0609B"/>
    <w:rsid w:val="00B12ECD"/>
    <w:rsid w:val="00B319B0"/>
    <w:rsid w:val="00B358FB"/>
    <w:rsid w:val="00B35B4C"/>
    <w:rsid w:val="00B47A03"/>
    <w:rsid w:val="00B50AA3"/>
    <w:rsid w:val="00B54399"/>
    <w:rsid w:val="00B60226"/>
    <w:rsid w:val="00B61206"/>
    <w:rsid w:val="00B63786"/>
    <w:rsid w:val="00B67E48"/>
    <w:rsid w:val="00B9598D"/>
    <w:rsid w:val="00BA2FE1"/>
    <w:rsid w:val="00BB73C4"/>
    <w:rsid w:val="00BB7EF2"/>
    <w:rsid w:val="00BC01BC"/>
    <w:rsid w:val="00BC3930"/>
    <w:rsid w:val="00BC44B7"/>
    <w:rsid w:val="00BC5ACF"/>
    <w:rsid w:val="00BD227F"/>
    <w:rsid w:val="00BE1A4D"/>
    <w:rsid w:val="00BE23AB"/>
    <w:rsid w:val="00BE5FF7"/>
    <w:rsid w:val="00BF071A"/>
    <w:rsid w:val="00C050AD"/>
    <w:rsid w:val="00C13BC1"/>
    <w:rsid w:val="00C161B1"/>
    <w:rsid w:val="00C256D2"/>
    <w:rsid w:val="00C378BF"/>
    <w:rsid w:val="00C43BC0"/>
    <w:rsid w:val="00C475CD"/>
    <w:rsid w:val="00C72F6B"/>
    <w:rsid w:val="00C759C3"/>
    <w:rsid w:val="00C77CF2"/>
    <w:rsid w:val="00C80076"/>
    <w:rsid w:val="00C878A4"/>
    <w:rsid w:val="00C90EDA"/>
    <w:rsid w:val="00C90F85"/>
    <w:rsid w:val="00C93D5B"/>
    <w:rsid w:val="00C97D4A"/>
    <w:rsid w:val="00CA3EFA"/>
    <w:rsid w:val="00CA718E"/>
    <w:rsid w:val="00CB2090"/>
    <w:rsid w:val="00CB5C72"/>
    <w:rsid w:val="00CC3A3D"/>
    <w:rsid w:val="00CC7447"/>
    <w:rsid w:val="00CE4927"/>
    <w:rsid w:val="00CF4E95"/>
    <w:rsid w:val="00D00466"/>
    <w:rsid w:val="00D05594"/>
    <w:rsid w:val="00D14C0B"/>
    <w:rsid w:val="00D411DC"/>
    <w:rsid w:val="00D4354F"/>
    <w:rsid w:val="00D46C17"/>
    <w:rsid w:val="00D548AF"/>
    <w:rsid w:val="00D67DDB"/>
    <w:rsid w:val="00D771DE"/>
    <w:rsid w:val="00D8369D"/>
    <w:rsid w:val="00D840BA"/>
    <w:rsid w:val="00DA1C5D"/>
    <w:rsid w:val="00DA6155"/>
    <w:rsid w:val="00DD5E42"/>
    <w:rsid w:val="00DD724D"/>
    <w:rsid w:val="00DE5F24"/>
    <w:rsid w:val="00DE7BEF"/>
    <w:rsid w:val="00DF1C8E"/>
    <w:rsid w:val="00DF3AB8"/>
    <w:rsid w:val="00E06A8E"/>
    <w:rsid w:val="00E11D0A"/>
    <w:rsid w:val="00E14E89"/>
    <w:rsid w:val="00E256FF"/>
    <w:rsid w:val="00E306E5"/>
    <w:rsid w:val="00E33775"/>
    <w:rsid w:val="00E42177"/>
    <w:rsid w:val="00E4760F"/>
    <w:rsid w:val="00E55AF4"/>
    <w:rsid w:val="00E60607"/>
    <w:rsid w:val="00E636DE"/>
    <w:rsid w:val="00E646F9"/>
    <w:rsid w:val="00E67C2B"/>
    <w:rsid w:val="00E8134D"/>
    <w:rsid w:val="00E81BD1"/>
    <w:rsid w:val="00EA1ADF"/>
    <w:rsid w:val="00EA7662"/>
    <w:rsid w:val="00EA7790"/>
    <w:rsid w:val="00EB7450"/>
    <w:rsid w:val="00EC4C11"/>
    <w:rsid w:val="00EC5441"/>
    <w:rsid w:val="00ED2221"/>
    <w:rsid w:val="00EE1423"/>
    <w:rsid w:val="00EE34AD"/>
    <w:rsid w:val="00EE5867"/>
    <w:rsid w:val="00EF5D81"/>
    <w:rsid w:val="00F02BF4"/>
    <w:rsid w:val="00F1186F"/>
    <w:rsid w:val="00F13E3F"/>
    <w:rsid w:val="00F3756A"/>
    <w:rsid w:val="00F42FBE"/>
    <w:rsid w:val="00F43320"/>
    <w:rsid w:val="00F528FA"/>
    <w:rsid w:val="00F52DFA"/>
    <w:rsid w:val="00F56C50"/>
    <w:rsid w:val="00F7593C"/>
    <w:rsid w:val="00F76112"/>
    <w:rsid w:val="00F9445A"/>
    <w:rsid w:val="00FA1427"/>
    <w:rsid w:val="00FA71BC"/>
    <w:rsid w:val="00FA7C39"/>
    <w:rsid w:val="00FB27FC"/>
    <w:rsid w:val="00FB6208"/>
    <w:rsid w:val="00FE093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25301"/>
  <w15:chartTrackingRefBased/>
  <w15:docId w15:val="{9AF06CFC-F383-4FF7-9151-BE4B3ECD3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EB7"/>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817E1E"/>
    <w:pPr>
      <w:ind w:left="720"/>
      <w:contextualSpacing/>
    </w:pPr>
  </w:style>
  <w:style w:type="character" w:styleId="Mencinsinresolver">
    <w:name w:val="Unresolved Mention"/>
    <w:basedOn w:val="Fuentedeprrafopredeter"/>
    <w:uiPriority w:val="99"/>
    <w:semiHidden/>
    <w:unhideWhenUsed/>
    <w:rsid w:val="00AF7F16"/>
    <w:rPr>
      <w:color w:val="605E5C"/>
      <w:shd w:val="clear" w:color="auto" w:fill="E1DFDD"/>
    </w:rPr>
  </w:style>
  <w:style w:type="paragraph" w:styleId="NormalWeb">
    <w:name w:val="Normal (Web)"/>
    <w:basedOn w:val="Normal"/>
    <w:uiPriority w:val="99"/>
    <w:semiHidden/>
    <w:unhideWhenUsed/>
    <w:rsid w:val="00A34B3E"/>
    <w:pPr>
      <w:spacing w:before="100" w:beforeAutospacing="1" w:after="100" w:afterAutospacing="1" w:line="240" w:lineRule="auto"/>
      <w:jc w:val="left"/>
    </w:pPr>
    <w:rPr>
      <w:rFonts w:ascii="Times New Roman" w:eastAsia="Times New Roman" w:hAnsi="Times New Roman" w:cs="Times New Roman"/>
      <w:szCs w:val="24"/>
      <w:lang w:eastAsia="es-NI"/>
    </w:rPr>
  </w:style>
  <w:style w:type="character" w:styleId="Textoennegrita">
    <w:name w:val="Strong"/>
    <w:basedOn w:val="Fuentedeprrafopredeter"/>
    <w:uiPriority w:val="22"/>
    <w:qFormat/>
    <w:rsid w:val="00A34B3E"/>
    <w:rPr>
      <w:b/>
      <w:bCs/>
    </w:rPr>
  </w:style>
  <w:style w:type="character" w:styleId="nfasis">
    <w:name w:val="Emphasis"/>
    <w:basedOn w:val="Fuentedeprrafopredeter"/>
    <w:uiPriority w:val="20"/>
    <w:qFormat/>
    <w:rsid w:val="00D055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2693749">
      <w:bodyDiv w:val="1"/>
      <w:marLeft w:val="0"/>
      <w:marRight w:val="0"/>
      <w:marTop w:val="0"/>
      <w:marBottom w:val="0"/>
      <w:divBdr>
        <w:top w:val="none" w:sz="0" w:space="0" w:color="auto"/>
        <w:left w:val="none" w:sz="0" w:space="0" w:color="auto"/>
        <w:bottom w:val="none" w:sz="0" w:space="0" w:color="auto"/>
        <w:right w:val="none" w:sz="0" w:space="0" w:color="auto"/>
      </w:divBdr>
    </w:div>
    <w:div w:id="977147841">
      <w:bodyDiv w:val="1"/>
      <w:marLeft w:val="0"/>
      <w:marRight w:val="0"/>
      <w:marTop w:val="0"/>
      <w:marBottom w:val="0"/>
      <w:divBdr>
        <w:top w:val="none" w:sz="0" w:space="0" w:color="auto"/>
        <w:left w:val="none" w:sz="0" w:space="0" w:color="auto"/>
        <w:bottom w:val="none" w:sz="0" w:space="0" w:color="auto"/>
        <w:right w:val="none" w:sz="0" w:space="0" w:color="auto"/>
      </w:divBdr>
    </w:div>
    <w:div w:id="1027104297">
      <w:bodyDiv w:val="1"/>
      <w:marLeft w:val="0"/>
      <w:marRight w:val="0"/>
      <w:marTop w:val="0"/>
      <w:marBottom w:val="0"/>
      <w:divBdr>
        <w:top w:val="none" w:sz="0" w:space="0" w:color="auto"/>
        <w:left w:val="none" w:sz="0" w:space="0" w:color="auto"/>
        <w:bottom w:val="none" w:sz="0" w:space="0" w:color="auto"/>
        <w:right w:val="none" w:sz="0" w:space="0" w:color="auto"/>
      </w:divBdr>
      <w:divsChild>
        <w:div w:id="50809976">
          <w:marLeft w:val="0"/>
          <w:marRight w:val="0"/>
          <w:marTop w:val="0"/>
          <w:marBottom w:val="0"/>
          <w:divBdr>
            <w:top w:val="none" w:sz="0" w:space="0" w:color="auto"/>
            <w:left w:val="none" w:sz="0" w:space="0" w:color="auto"/>
            <w:bottom w:val="none" w:sz="0" w:space="0" w:color="auto"/>
            <w:right w:val="none" w:sz="0" w:space="0" w:color="auto"/>
          </w:divBdr>
        </w:div>
      </w:divsChild>
    </w:div>
    <w:div w:id="1155486883">
      <w:bodyDiv w:val="1"/>
      <w:marLeft w:val="0"/>
      <w:marRight w:val="0"/>
      <w:marTop w:val="0"/>
      <w:marBottom w:val="0"/>
      <w:divBdr>
        <w:top w:val="none" w:sz="0" w:space="0" w:color="auto"/>
        <w:left w:val="none" w:sz="0" w:space="0" w:color="auto"/>
        <w:bottom w:val="none" w:sz="0" w:space="0" w:color="auto"/>
        <w:right w:val="none" w:sz="0" w:space="0" w:color="auto"/>
      </w:divBdr>
      <w:divsChild>
        <w:div w:id="1805806166">
          <w:marLeft w:val="0"/>
          <w:marRight w:val="0"/>
          <w:marTop w:val="0"/>
          <w:marBottom w:val="0"/>
          <w:divBdr>
            <w:top w:val="none" w:sz="0" w:space="0" w:color="auto"/>
            <w:left w:val="none" w:sz="0" w:space="0" w:color="auto"/>
            <w:bottom w:val="none" w:sz="0" w:space="0" w:color="auto"/>
            <w:right w:val="none" w:sz="0" w:space="0" w:color="auto"/>
          </w:divBdr>
        </w:div>
        <w:div w:id="476536912">
          <w:marLeft w:val="0"/>
          <w:marRight w:val="0"/>
          <w:marTop w:val="0"/>
          <w:marBottom w:val="0"/>
          <w:divBdr>
            <w:top w:val="none" w:sz="0" w:space="0" w:color="auto"/>
            <w:left w:val="none" w:sz="0" w:space="0" w:color="auto"/>
            <w:bottom w:val="none" w:sz="0" w:space="0" w:color="auto"/>
            <w:right w:val="none" w:sz="0" w:space="0" w:color="auto"/>
          </w:divBdr>
        </w:div>
        <w:div w:id="1994554080">
          <w:marLeft w:val="0"/>
          <w:marRight w:val="0"/>
          <w:marTop w:val="0"/>
          <w:marBottom w:val="0"/>
          <w:divBdr>
            <w:top w:val="none" w:sz="0" w:space="0" w:color="auto"/>
            <w:left w:val="none" w:sz="0" w:space="0" w:color="auto"/>
            <w:bottom w:val="none" w:sz="0" w:space="0" w:color="auto"/>
            <w:right w:val="none" w:sz="0" w:space="0" w:color="auto"/>
          </w:divBdr>
        </w:div>
        <w:div w:id="581181657">
          <w:marLeft w:val="0"/>
          <w:marRight w:val="0"/>
          <w:marTop w:val="0"/>
          <w:marBottom w:val="0"/>
          <w:divBdr>
            <w:top w:val="none" w:sz="0" w:space="0" w:color="auto"/>
            <w:left w:val="none" w:sz="0" w:space="0" w:color="auto"/>
            <w:bottom w:val="none" w:sz="0" w:space="0" w:color="auto"/>
            <w:right w:val="none" w:sz="0" w:space="0" w:color="auto"/>
          </w:divBdr>
        </w:div>
        <w:div w:id="956527392">
          <w:marLeft w:val="0"/>
          <w:marRight w:val="0"/>
          <w:marTop w:val="0"/>
          <w:marBottom w:val="0"/>
          <w:divBdr>
            <w:top w:val="none" w:sz="0" w:space="0" w:color="auto"/>
            <w:left w:val="none" w:sz="0" w:space="0" w:color="auto"/>
            <w:bottom w:val="none" w:sz="0" w:space="0" w:color="auto"/>
            <w:right w:val="none" w:sz="0" w:space="0" w:color="auto"/>
          </w:divBdr>
        </w:div>
      </w:divsChild>
    </w:div>
    <w:div w:id="1449813324">
      <w:bodyDiv w:val="1"/>
      <w:marLeft w:val="0"/>
      <w:marRight w:val="0"/>
      <w:marTop w:val="0"/>
      <w:marBottom w:val="0"/>
      <w:divBdr>
        <w:top w:val="none" w:sz="0" w:space="0" w:color="auto"/>
        <w:left w:val="none" w:sz="0" w:space="0" w:color="auto"/>
        <w:bottom w:val="none" w:sz="0" w:space="0" w:color="auto"/>
        <w:right w:val="none" w:sz="0" w:space="0" w:color="auto"/>
      </w:divBdr>
    </w:div>
    <w:div w:id="1605920151">
      <w:bodyDiv w:val="1"/>
      <w:marLeft w:val="0"/>
      <w:marRight w:val="0"/>
      <w:marTop w:val="0"/>
      <w:marBottom w:val="0"/>
      <w:divBdr>
        <w:top w:val="none" w:sz="0" w:space="0" w:color="auto"/>
        <w:left w:val="none" w:sz="0" w:space="0" w:color="auto"/>
        <w:bottom w:val="none" w:sz="0" w:space="0" w:color="auto"/>
        <w:right w:val="none" w:sz="0" w:space="0" w:color="auto"/>
      </w:divBdr>
    </w:div>
    <w:div w:id="2081755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8.png"/><Relationship Id="rId26" Type="http://schemas.openxmlformats.org/officeDocument/2006/relationships/hyperlink" Target="https://eva.upoli.edu.ni/mod/resource/view.php?id=186251" TargetMode="External"/><Relationship Id="rId39" Type="http://schemas.openxmlformats.org/officeDocument/2006/relationships/hyperlink" Target="https://eva.upoli.edu.ni/mod/resource/view.php?id=186054" TargetMode="External"/><Relationship Id="rId21" Type="http://schemas.openxmlformats.org/officeDocument/2006/relationships/image" Target="media/image10.png"/><Relationship Id="rId34" Type="http://schemas.openxmlformats.org/officeDocument/2006/relationships/image" Target="media/image16.png"/><Relationship Id="rId42" Type="http://schemas.openxmlformats.org/officeDocument/2006/relationships/hyperlink" Target="https://eva.upoli.edu.ni/mod/assign/view.php?id=185562" TargetMode="External"/><Relationship Id="rId47" Type="http://schemas.openxmlformats.org/officeDocument/2006/relationships/hyperlink" Target="https://kahoot.it/challenge/08576153?challenge-id=91686237-8264-4c6a-9f55-5b530228b77e_1603905148074"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va.upoli.edu.ni/mod/page/view.php?id=185566" TargetMode="External"/><Relationship Id="rId29" Type="http://schemas.openxmlformats.org/officeDocument/2006/relationships/image" Target="media/image14.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hyperlink" Target="https://eva.upoli.edu.ni/mod/resource/view.php?id=186052" TargetMode="External"/><Relationship Id="rId37" Type="http://schemas.openxmlformats.org/officeDocument/2006/relationships/hyperlink" Target="https://eva.upoli.edu.ni/mod/forum/view.php?id=185551" TargetMode="External"/><Relationship Id="rId40" Type="http://schemas.openxmlformats.org/officeDocument/2006/relationships/hyperlink" Target="https://eva.upoli.edu.ni/mod/resource/view.php?id=186252" TargetMode="External"/><Relationship Id="rId45" Type="http://schemas.openxmlformats.org/officeDocument/2006/relationships/hyperlink" Target="https://eva.upoli.edu.ni/mod/resource/view.php?id=186052"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eva.upoli.edu.ni/mod/url/view.php?id=185509" TargetMode="External"/><Relationship Id="rId31" Type="http://schemas.openxmlformats.org/officeDocument/2006/relationships/hyperlink" Target="https://eva.upoli.edu.ni/mod/url/view.php?id=185605" TargetMode="External"/><Relationship Id="rId44" Type="http://schemas.openxmlformats.org/officeDocument/2006/relationships/image" Target="media/image1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va.upoli.edu.ni/mod/forum/view.php?id=185040" TargetMode="External"/><Relationship Id="rId22" Type="http://schemas.openxmlformats.org/officeDocument/2006/relationships/hyperlink" Target="https://eva.upoli.edu.ni/course/modedit.php?update=185040&amp;return=0&amp;sr=0" TargetMode="External"/><Relationship Id="rId27" Type="http://schemas.openxmlformats.org/officeDocument/2006/relationships/image" Target="media/image13.gif"/><Relationship Id="rId30" Type="http://schemas.openxmlformats.org/officeDocument/2006/relationships/hyperlink" Target="https://eva.upoli.edu.ni/mod/url/view.php?id=185602" TargetMode="External"/><Relationship Id="rId35" Type="http://schemas.openxmlformats.org/officeDocument/2006/relationships/hyperlink" Target="https://eva.upoli.edu.ni/mod/assign/view.php?id=185557" TargetMode="External"/><Relationship Id="rId43" Type="http://schemas.openxmlformats.org/officeDocument/2006/relationships/image" Target="media/image18.png"/><Relationship Id="rId48" Type="http://schemas.openxmlformats.org/officeDocument/2006/relationships/image" Target="media/image20.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5.png"/><Relationship Id="rId38" Type="http://schemas.openxmlformats.org/officeDocument/2006/relationships/hyperlink" Target="https://eva.upoli.edu.ni/mod/url/view.php?id=185608" TargetMode="External"/><Relationship Id="rId46" Type="http://schemas.openxmlformats.org/officeDocument/2006/relationships/hyperlink" Target="https://eva.upoli.edu.ni/mod/resource/view.php?id=186054" TargetMode="External"/><Relationship Id="rId20" Type="http://schemas.openxmlformats.org/officeDocument/2006/relationships/image" Target="media/image9.png"/><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va.upoli.edu.ni/mod/assign/view.php?id=185562" TargetMode="External"/><Relationship Id="rId23" Type="http://schemas.openxmlformats.org/officeDocument/2006/relationships/hyperlink" Target="https://eva.upoli.edu.ni/mod/url/view.php?id=185519" TargetMode="External"/><Relationship Id="rId28" Type="http://schemas.openxmlformats.org/officeDocument/2006/relationships/hyperlink" Target="https://eva.upoli.edu.ni/mod/forum/view.php?id=185546" TargetMode="External"/><Relationship Id="rId36" Type="http://schemas.openxmlformats.org/officeDocument/2006/relationships/hyperlink" Target="https://eva.upoli.edu.ni/mod/url/view.php?id=185588" TargetMode="External"/><Relationship Id="rId49" Type="http://schemas.openxmlformats.org/officeDocument/2006/relationships/hyperlink" Target="https://eva.upoli.edu.ni/mod/page/view.php?id=18556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9B021-4104-4842-8BE0-C4BEBA9C8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722</TotalTime>
  <Pages>1</Pages>
  <Words>3274</Words>
  <Characters>18011</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30</cp:revision>
  <cp:lastPrinted>2020-10-28T17:17:00Z</cp:lastPrinted>
  <dcterms:created xsi:type="dcterms:W3CDTF">2020-09-27T01:07:00Z</dcterms:created>
  <dcterms:modified xsi:type="dcterms:W3CDTF">2020-10-28T17:18:00Z</dcterms:modified>
</cp:coreProperties>
</file>
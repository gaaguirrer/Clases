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9C377D" w14:textId="77777777" w:rsidR="00F43320" w:rsidRDefault="00F43320">
      <w:r>
        <w:rPr>
          <w:noProof/>
        </w:rPr>
        <w:drawing>
          <wp:anchor distT="0" distB="0" distL="114300" distR="114300" simplePos="0" relativeHeight="251658240" behindDoc="1" locked="0" layoutInCell="1" allowOverlap="1" wp14:anchorId="5498C3F5" wp14:editId="63D7C449">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A9BA271" wp14:editId="6792235F">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0995DF" w14:textId="77777777" w:rsidR="00F43320" w:rsidRDefault="00F43320"/>
    <w:p w14:paraId="63C74F38" w14:textId="77777777" w:rsidR="00F43320" w:rsidRDefault="00F43320"/>
    <w:p w14:paraId="703714EC" w14:textId="77777777" w:rsidR="00F43320" w:rsidRDefault="00F43320"/>
    <w:p w14:paraId="0C2A8C10" w14:textId="77777777" w:rsidR="00F43320" w:rsidRDefault="00F43320"/>
    <w:p w14:paraId="574BEBB2" w14:textId="77777777" w:rsidR="00F43320" w:rsidRDefault="00F43320"/>
    <w:p w14:paraId="169DFA1C" w14:textId="77777777" w:rsidR="00F43320" w:rsidRDefault="00F43320"/>
    <w:p w14:paraId="4590D3F8" w14:textId="77777777" w:rsidR="00F43320" w:rsidRDefault="00F43320"/>
    <w:p w14:paraId="6020BC17" w14:textId="77777777" w:rsidR="00F43320" w:rsidRDefault="003E0D37">
      <w:r>
        <w:rPr>
          <w:noProof/>
        </w:rPr>
        <mc:AlternateContent>
          <mc:Choice Requires="wps">
            <w:drawing>
              <wp:anchor distT="0" distB="0" distL="114300" distR="114300" simplePos="0" relativeHeight="251658243" behindDoc="1" locked="0" layoutInCell="1" allowOverlap="1" wp14:anchorId="7671D98B" wp14:editId="5A65407E">
                <wp:simplePos x="0" y="0"/>
                <wp:positionH relativeFrom="column">
                  <wp:posOffset>671195</wp:posOffset>
                </wp:positionH>
                <wp:positionV relativeFrom="paragraph">
                  <wp:posOffset>248920</wp:posOffset>
                </wp:positionV>
                <wp:extent cx="5032375"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32375"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B06AC51" w14:textId="34DAEED4" w:rsidR="000446AD" w:rsidRDefault="00F15C0B"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Guía</w:t>
                            </w:r>
                            <w:r w:rsidR="000446AD"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 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671D98B" id="_x0000_t202" coordsize="21600,21600" o:spt="202" path="m,l,21600r21600,l21600,xe">
                <v:stroke joinstyle="miter"/>
                <v:path gradientshapeok="t" o:connecttype="rect"/>
              </v:shapetype>
              <v:shape id="Cuadro de texto 6" o:spid="_x0000_s1026" type="#_x0000_t202" style="position:absolute;left:0;text-align:left;margin-left:52.85pt;margin-top:19.6pt;width:396.25pt;height:4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" filled="f" stroked="f">
                <v:stroke joinstyle="round"/>
                <o:lock v:ext="edit" shapetype="t"/>
                <v:textbox style="mso-fit-shape-to-text:t">
                  <w:txbxContent>
                    <w:p w14:paraId="6B06AC51" w14:textId="34DAEED4" w:rsidR="000446AD" w:rsidRDefault="00F15C0B"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Guía</w:t>
                      </w:r>
                      <w:r w:rsidR="000446AD"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 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Unidad</w:t>
                      </w:r>
                    </w:p>
                  </w:txbxContent>
                </v:textbox>
                <w10:wrap type="through"/>
              </v:shape>
            </w:pict>
          </mc:Fallback>
        </mc:AlternateContent>
      </w:r>
    </w:p>
    <w:p w14:paraId="7A0D91D7" w14:textId="77777777" w:rsidR="00F43320" w:rsidRDefault="00F43320"/>
    <w:p w14:paraId="75A0CD07" w14:textId="77777777" w:rsidR="00F43320" w:rsidRDefault="00F43320"/>
    <w:p w14:paraId="34E68359" w14:textId="77777777" w:rsidR="00F43320" w:rsidRDefault="00F43320"/>
    <w:p w14:paraId="0A49C647" w14:textId="77777777" w:rsidR="00F43320" w:rsidRDefault="003E0D37">
      <w:r>
        <w:rPr>
          <w:noProof/>
        </w:rPr>
        <mc:AlternateContent>
          <mc:Choice Requires="wpg">
            <w:drawing>
              <wp:anchor distT="0" distB="0" distL="114300" distR="114300" simplePos="0" relativeHeight="251658242" behindDoc="0" locked="0" layoutInCell="1" allowOverlap="1" wp14:anchorId="7014A340" wp14:editId="103B5A4D">
                <wp:simplePos x="0" y="0"/>
                <wp:positionH relativeFrom="column">
                  <wp:posOffset>717929</wp:posOffset>
                </wp:positionH>
                <wp:positionV relativeFrom="paragraph">
                  <wp:posOffset>181493</wp:posOffset>
                </wp:positionV>
                <wp:extent cx="4910071" cy="215153"/>
                <wp:effectExtent l="0" t="0" r="508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0071" cy="215153"/>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3BCBC" id="Grupo 3" o:spid="_x0000_s1026" style="position:absolute;margin-left:56.55pt;margin-top:14.3pt;width:386.6pt;height:16.95pt;z-index:25165824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B483635" w14:textId="77777777" w:rsidR="00F43320" w:rsidRDefault="003E0D37">
      <w:r>
        <w:rPr>
          <w:noProof/>
        </w:rPr>
        <mc:AlternateContent>
          <mc:Choice Requires="wps">
            <w:drawing>
              <wp:anchor distT="0" distB="0" distL="114300" distR="114300" simplePos="0" relativeHeight="251658244" behindDoc="0" locked="0" layoutInCell="1" allowOverlap="1" wp14:anchorId="258D325F" wp14:editId="3DD5D7A4">
                <wp:simplePos x="0" y="0"/>
                <wp:positionH relativeFrom="column">
                  <wp:posOffset>-235585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88532" w14:textId="0DDE85CC" w:rsidR="00F43320" w:rsidRDefault="00EE1806" w:rsidP="00F43320">
                            <w:pPr>
                              <w:jc w:val="right"/>
                            </w:pPr>
                            <w:r>
                              <w:rPr>
                                <w:rFonts w:cs="Calibri"/>
                                <w:b/>
                                <w:color w:val="000000"/>
                                <w:sz w:val="48"/>
                                <w:szCs w:val="52"/>
                                <w:lang w:eastAsia="es-NI"/>
                              </w:rPr>
                              <w:t>Teoría de decisiones</w:t>
                            </w:r>
                            <w:r w:rsidR="00930439">
                              <w:rPr>
                                <w:rFonts w:cs="Calibri"/>
                                <w:b/>
                                <w:color w:val="000000"/>
                                <w:sz w:val="48"/>
                                <w:szCs w:val="52"/>
                                <w:lang w:eastAsia="es-NI"/>
                              </w:rPr>
                              <w:t>,</w:t>
                            </w:r>
                            <w:r w:rsidR="00AF7C44" w:rsidRPr="00AF7C44">
                              <w:rPr>
                                <w:rFonts w:cs="Calibri"/>
                                <w:b/>
                                <w:color w:val="000000"/>
                                <w:sz w:val="48"/>
                                <w:szCs w:val="52"/>
                                <w:lang w:eastAsia="es-NI"/>
                              </w:rPr>
                              <w:t xml:space="preserve"> Unidad </w:t>
                            </w:r>
                            <w:r w:rsidR="0007116F">
                              <w:rPr>
                                <w:rFonts w:cs="Calibri"/>
                                <w:b/>
                                <w:color w:val="000000"/>
                                <w:sz w:val="48"/>
                                <w:szCs w:val="52"/>
                                <w:lang w:eastAsia="es-NI"/>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D325F" id="Cuadro de texto 7" o:spid="_x0000_s1027" type="#_x0000_t202" style="position:absolute;left:0;text-align:left;margin-left:-18.55pt;margin-top:7.35pt;width:458.35pt;height:81.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" filled="f" stroked="f">
                <v:textbox>
                  <w:txbxContent>
                    <w:p w14:paraId="01A88532" w14:textId="0DDE85CC" w:rsidR="00F43320" w:rsidRDefault="00EE1806" w:rsidP="00F43320">
                      <w:pPr>
                        <w:jc w:val="right"/>
                      </w:pPr>
                      <w:r>
                        <w:rPr>
                          <w:rFonts w:cs="Calibri"/>
                          <w:b/>
                          <w:color w:val="000000"/>
                          <w:sz w:val="48"/>
                          <w:szCs w:val="52"/>
                          <w:lang w:eastAsia="es-NI"/>
                        </w:rPr>
                        <w:t>Teoría de decisiones</w:t>
                      </w:r>
                      <w:r w:rsidR="00930439">
                        <w:rPr>
                          <w:rFonts w:cs="Calibri"/>
                          <w:b/>
                          <w:color w:val="000000"/>
                          <w:sz w:val="48"/>
                          <w:szCs w:val="52"/>
                          <w:lang w:eastAsia="es-NI"/>
                        </w:rPr>
                        <w:t>,</w:t>
                      </w:r>
                      <w:r w:rsidR="00AF7C44" w:rsidRPr="00AF7C44">
                        <w:rPr>
                          <w:rFonts w:cs="Calibri"/>
                          <w:b/>
                          <w:color w:val="000000"/>
                          <w:sz w:val="48"/>
                          <w:szCs w:val="52"/>
                          <w:lang w:eastAsia="es-NI"/>
                        </w:rPr>
                        <w:t xml:space="preserve"> Unidad </w:t>
                      </w:r>
                      <w:r w:rsidR="0007116F">
                        <w:rPr>
                          <w:rFonts w:cs="Calibri"/>
                          <w:b/>
                          <w:color w:val="000000"/>
                          <w:sz w:val="48"/>
                          <w:szCs w:val="52"/>
                          <w:lang w:eastAsia="es-NI"/>
                        </w:rPr>
                        <w:t>I</w:t>
                      </w:r>
                    </w:p>
                  </w:txbxContent>
                </v:textbox>
              </v:shape>
            </w:pict>
          </mc:Fallback>
        </mc:AlternateContent>
      </w:r>
    </w:p>
    <w:p w14:paraId="390A85DD" w14:textId="77777777" w:rsidR="00F43320" w:rsidRDefault="00F43320"/>
    <w:p w14:paraId="63BE39B0" w14:textId="77777777" w:rsidR="005B0B82" w:rsidRDefault="005B0B82"/>
    <w:p w14:paraId="13B80868" w14:textId="77777777" w:rsidR="005B0B82" w:rsidRDefault="005B0B82"/>
    <w:p w14:paraId="16272DBD" w14:textId="77777777" w:rsidR="005B0B82" w:rsidRDefault="005B0B82"/>
    <w:p w14:paraId="781268B9" w14:textId="77777777" w:rsidR="005B0B82" w:rsidRDefault="005B0B82" w:rsidP="00930439">
      <w:pPr>
        <w:jc w:val="center"/>
      </w:pPr>
    </w:p>
    <w:p w14:paraId="754882D4" w14:textId="77777777" w:rsidR="005B0B82" w:rsidRDefault="005B0B82"/>
    <w:p w14:paraId="79D00881" w14:textId="77777777" w:rsidR="005B0B82" w:rsidRDefault="005B0B82"/>
    <w:p w14:paraId="3CE3490E" w14:textId="77777777" w:rsidR="005B0B82" w:rsidRDefault="005B0B82"/>
    <w:p w14:paraId="7676723A" w14:textId="77777777" w:rsidR="005B0B82" w:rsidRDefault="005B0B82"/>
    <w:p w14:paraId="39091A99" w14:textId="77777777" w:rsidR="005B0B82" w:rsidRDefault="005B0B82"/>
    <w:p w14:paraId="2D4E3F6B" w14:textId="77777777" w:rsidR="005B0B82" w:rsidRDefault="005B0B82"/>
    <w:p w14:paraId="2DE3AB90" w14:textId="77777777" w:rsidR="005B0B82" w:rsidRDefault="005B0B82"/>
    <w:p w14:paraId="2C0EF164" w14:textId="77777777" w:rsidR="00636C8A" w:rsidRDefault="00636C8A">
      <w:pPr>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44F5681" w14:textId="77777777" w:rsidR="00843820" w:rsidRPr="00EB49C8" w:rsidRDefault="00843820" w:rsidP="00EB49C8">
          <w:pPr>
            <w:pStyle w:val="TtuloTDC"/>
            <w:jc w:val="center"/>
            <w:rPr>
              <w:rFonts w:ascii="Tahoma" w:hAnsi="Tahoma" w:cs="Tahoma"/>
              <w:b/>
              <w:bCs/>
              <w:color w:val="auto"/>
              <w:sz w:val="28"/>
              <w:szCs w:val="28"/>
              <w:lang w:val="es-ES"/>
            </w:rPr>
          </w:pPr>
          <w:r w:rsidRPr="00EB49C8">
            <w:rPr>
              <w:rFonts w:ascii="Tahoma" w:hAnsi="Tahoma" w:cs="Tahoma"/>
              <w:b/>
              <w:bCs/>
              <w:color w:val="auto"/>
              <w:sz w:val="28"/>
              <w:szCs w:val="28"/>
              <w:lang w:val="es-ES"/>
            </w:rPr>
            <w:t>Contenido</w:t>
          </w:r>
        </w:p>
        <w:p w14:paraId="02B67027" w14:textId="77777777" w:rsidR="00843820" w:rsidRPr="00EB49C8" w:rsidRDefault="00843820" w:rsidP="00843820">
          <w:pPr>
            <w:rPr>
              <w:szCs w:val="24"/>
              <w:lang w:val="es-ES" w:eastAsia="es-NI"/>
            </w:rPr>
          </w:pPr>
          <w:bookmarkStart w:id="0" w:name="_GoBack"/>
          <w:bookmarkEnd w:id="0"/>
        </w:p>
        <w:p w14:paraId="3910F3DA" w14:textId="52406F7E" w:rsidR="007B5BB1" w:rsidRPr="00EB49C8" w:rsidRDefault="00843820">
          <w:pPr>
            <w:pStyle w:val="TDC1"/>
            <w:tabs>
              <w:tab w:val="right" w:leader="dot" w:pos="8828"/>
            </w:tabs>
            <w:rPr>
              <w:rFonts w:asciiTheme="minorHAnsi" w:eastAsiaTheme="minorEastAsia" w:hAnsiTheme="minorHAnsi"/>
              <w:noProof/>
              <w:szCs w:val="24"/>
              <w:lang w:eastAsia="es-NI"/>
            </w:rPr>
          </w:pPr>
          <w:r w:rsidRPr="00EB49C8">
            <w:rPr>
              <w:rFonts w:cs="Tahoma"/>
              <w:szCs w:val="24"/>
            </w:rPr>
            <w:fldChar w:fldCharType="begin"/>
          </w:r>
          <w:r w:rsidRPr="00EB49C8">
            <w:rPr>
              <w:rFonts w:cs="Tahoma"/>
              <w:szCs w:val="24"/>
            </w:rPr>
            <w:instrText xml:space="preserve"> TOC \o "1-3" \h \z \u </w:instrText>
          </w:r>
          <w:r w:rsidRPr="00EB49C8">
            <w:rPr>
              <w:rFonts w:cs="Tahoma"/>
              <w:szCs w:val="24"/>
            </w:rPr>
            <w:fldChar w:fldCharType="separate"/>
          </w:r>
          <w:hyperlink r:id="rId11" w:anchor="_Toc51954398" w:history="1">
            <w:r w:rsidR="007B5BB1" w:rsidRPr="00EB49C8">
              <w:rPr>
                <w:rStyle w:val="Hipervnculo"/>
                <w:noProof/>
                <w:szCs w:val="24"/>
              </w:rPr>
              <w:t>Introducción</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_Toc51954398 \h </w:instrText>
            </w:r>
            <w:r w:rsidR="007B5BB1" w:rsidRPr="00EB49C8">
              <w:rPr>
                <w:noProof/>
                <w:webHidden/>
                <w:szCs w:val="24"/>
              </w:rPr>
            </w:r>
            <w:r w:rsidR="007B5BB1" w:rsidRPr="00EB49C8">
              <w:rPr>
                <w:noProof/>
                <w:webHidden/>
                <w:szCs w:val="24"/>
              </w:rPr>
              <w:fldChar w:fldCharType="separate"/>
            </w:r>
            <w:r w:rsidR="00D567D2">
              <w:rPr>
                <w:noProof/>
                <w:webHidden/>
                <w:szCs w:val="24"/>
              </w:rPr>
              <w:t>3</w:t>
            </w:r>
            <w:r w:rsidR="007B5BB1" w:rsidRPr="00EB49C8">
              <w:rPr>
                <w:noProof/>
                <w:webHidden/>
                <w:szCs w:val="24"/>
              </w:rPr>
              <w:fldChar w:fldCharType="end"/>
            </w:r>
          </w:hyperlink>
        </w:p>
        <w:p w14:paraId="5A67C776" w14:textId="60562597" w:rsidR="007B5BB1" w:rsidRPr="00EB49C8" w:rsidRDefault="00282920">
          <w:pPr>
            <w:pStyle w:val="TDC1"/>
            <w:tabs>
              <w:tab w:val="right" w:leader="dot" w:pos="8828"/>
            </w:tabs>
            <w:rPr>
              <w:rFonts w:asciiTheme="minorHAnsi" w:eastAsiaTheme="minorEastAsia" w:hAnsiTheme="minorHAnsi"/>
              <w:noProof/>
              <w:szCs w:val="24"/>
              <w:lang w:eastAsia="es-NI"/>
            </w:rPr>
          </w:pPr>
          <w:hyperlink r:id="rId12" w:anchor="_Toc51954399" w:history="1">
            <w:r w:rsidR="007B5BB1" w:rsidRPr="00EB49C8">
              <w:rPr>
                <w:rStyle w:val="Hipervnculo"/>
                <w:noProof/>
                <w:szCs w:val="24"/>
              </w:rPr>
              <w:t>Objetivos Específicos</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_Toc51954399 \h </w:instrText>
            </w:r>
            <w:r w:rsidR="007B5BB1" w:rsidRPr="00EB49C8">
              <w:rPr>
                <w:noProof/>
                <w:webHidden/>
                <w:szCs w:val="24"/>
              </w:rPr>
            </w:r>
            <w:r w:rsidR="007B5BB1" w:rsidRPr="00EB49C8">
              <w:rPr>
                <w:noProof/>
                <w:webHidden/>
                <w:szCs w:val="24"/>
              </w:rPr>
              <w:fldChar w:fldCharType="separate"/>
            </w:r>
            <w:r w:rsidR="00D567D2">
              <w:rPr>
                <w:noProof/>
                <w:webHidden/>
                <w:szCs w:val="24"/>
              </w:rPr>
              <w:t>3</w:t>
            </w:r>
            <w:r w:rsidR="007B5BB1" w:rsidRPr="00EB49C8">
              <w:rPr>
                <w:noProof/>
                <w:webHidden/>
                <w:szCs w:val="24"/>
              </w:rPr>
              <w:fldChar w:fldCharType="end"/>
            </w:r>
          </w:hyperlink>
        </w:p>
        <w:p w14:paraId="5A5BEED4" w14:textId="15B5BF56" w:rsidR="007B5BB1" w:rsidRPr="00EB49C8" w:rsidRDefault="00282920">
          <w:pPr>
            <w:pStyle w:val="TDC1"/>
            <w:tabs>
              <w:tab w:val="right" w:leader="dot" w:pos="8828"/>
            </w:tabs>
            <w:rPr>
              <w:rFonts w:asciiTheme="minorHAnsi" w:eastAsiaTheme="minorEastAsia" w:hAnsiTheme="minorHAnsi"/>
              <w:noProof/>
              <w:szCs w:val="24"/>
              <w:lang w:eastAsia="es-NI"/>
            </w:rPr>
          </w:pPr>
          <w:hyperlink r:id="rId13" w:anchor="_Toc51954400" w:history="1">
            <w:r w:rsidR="007B5BB1" w:rsidRPr="00EB49C8">
              <w:rPr>
                <w:rStyle w:val="Hipervnculo"/>
                <w:noProof/>
                <w:szCs w:val="24"/>
              </w:rPr>
              <w:t>Orientaciones Específicas</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_Toc51954400 \h </w:instrText>
            </w:r>
            <w:r w:rsidR="007B5BB1" w:rsidRPr="00EB49C8">
              <w:rPr>
                <w:noProof/>
                <w:webHidden/>
                <w:szCs w:val="24"/>
              </w:rPr>
            </w:r>
            <w:r w:rsidR="007B5BB1" w:rsidRPr="00EB49C8">
              <w:rPr>
                <w:noProof/>
                <w:webHidden/>
                <w:szCs w:val="24"/>
              </w:rPr>
              <w:fldChar w:fldCharType="separate"/>
            </w:r>
            <w:r w:rsidR="00D567D2">
              <w:rPr>
                <w:noProof/>
                <w:webHidden/>
                <w:szCs w:val="24"/>
              </w:rPr>
              <w:t>4</w:t>
            </w:r>
            <w:r w:rsidR="007B5BB1" w:rsidRPr="00EB49C8">
              <w:rPr>
                <w:noProof/>
                <w:webHidden/>
                <w:szCs w:val="24"/>
              </w:rPr>
              <w:fldChar w:fldCharType="end"/>
            </w:r>
          </w:hyperlink>
        </w:p>
        <w:p w14:paraId="13E6299D" w14:textId="7ACF951E" w:rsidR="007B5BB1" w:rsidRPr="00EB49C8" w:rsidRDefault="00282920">
          <w:pPr>
            <w:pStyle w:val="TDC1"/>
            <w:tabs>
              <w:tab w:val="right" w:leader="dot" w:pos="8828"/>
            </w:tabs>
            <w:rPr>
              <w:rFonts w:asciiTheme="minorHAnsi" w:eastAsiaTheme="minorEastAsia" w:hAnsiTheme="minorHAnsi"/>
              <w:noProof/>
              <w:szCs w:val="24"/>
              <w:lang w:eastAsia="es-NI"/>
            </w:rPr>
          </w:pPr>
          <w:hyperlink r:id="rId14" w:anchor="_Toc51954401" w:history="1">
            <w:r w:rsidR="007B5BB1" w:rsidRPr="00EB49C8">
              <w:rPr>
                <w:rStyle w:val="Hipervnculo"/>
                <w:noProof/>
                <w:szCs w:val="24"/>
              </w:rPr>
              <w:t>Esquema de Trabajo Independiente</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_Toc51954401 \h </w:instrText>
            </w:r>
            <w:r w:rsidR="007B5BB1" w:rsidRPr="00EB49C8">
              <w:rPr>
                <w:noProof/>
                <w:webHidden/>
                <w:szCs w:val="24"/>
              </w:rPr>
            </w:r>
            <w:r w:rsidR="007B5BB1" w:rsidRPr="00EB49C8">
              <w:rPr>
                <w:noProof/>
                <w:webHidden/>
                <w:szCs w:val="24"/>
              </w:rPr>
              <w:fldChar w:fldCharType="separate"/>
            </w:r>
            <w:r w:rsidR="00D567D2">
              <w:rPr>
                <w:noProof/>
                <w:webHidden/>
                <w:szCs w:val="24"/>
              </w:rPr>
              <w:t>4</w:t>
            </w:r>
            <w:r w:rsidR="007B5BB1" w:rsidRPr="00EB49C8">
              <w:rPr>
                <w:noProof/>
                <w:webHidden/>
                <w:szCs w:val="24"/>
              </w:rPr>
              <w:fldChar w:fldCharType="end"/>
            </w:r>
          </w:hyperlink>
        </w:p>
        <w:p w14:paraId="7FD72367" w14:textId="5E718329" w:rsidR="007B5BB1" w:rsidRPr="00EB49C8" w:rsidRDefault="00282920">
          <w:pPr>
            <w:pStyle w:val="TDC1"/>
            <w:tabs>
              <w:tab w:val="right" w:leader="dot" w:pos="8828"/>
            </w:tabs>
            <w:rPr>
              <w:rFonts w:asciiTheme="minorHAnsi" w:eastAsiaTheme="minorEastAsia" w:hAnsiTheme="minorHAnsi"/>
              <w:noProof/>
              <w:szCs w:val="24"/>
              <w:lang w:eastAsia="es-NI"/>
            </w:rPr>
          </w:pPr>
          <w:hyperlink r:id="rId15" w:anchor="_Toc51954402" w:history="1">
            <w:r w:rsidR="007B5BB1" w:rsidRPr="00EB49C8">
              <w:rPr>
                <w:rStyle w:val="Hipervnculo"/>
                <w:noProof/>
                <w:szCs w:val="24"/>
              </w:rPr>
              <w:t>Actividades de Aprendizaje</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_Toc51954402 \h </w:instrText>
            </w:r>
            <w:r w:rsidR="007B5BB1" w:rsidRPr="00EB49C8">
              <w:rPr>
                <w:noProof/>
                <w:webHidden/>
                <w:szCs w:val="24"/>
              </w:rPr>
            </w:r>
            <w:r w:rsidR="007B5BB1" w:rsidRPr="00EB49C8">
              <w:rPr>
                <w:noProof/>
                <w:webHidden/>
                <w:szCs w:val="24"/>
              </w:rPr>
              <w:fldChar w:fldCharType="separate"/>
            </w:r>
            <w:r w:rsidR="00D567D2">
              <w:rPr>
                <w:noProof/>
                <w:webHidden/>
                <w:szCs w:val="24"/>
              </w:rPr>
              <w:t>5</w:t>
            </w:r>
            <w:r w:rsidR="007B5BB1" w:rsidRPr="00EB49C8">
              <w:rPr>
                <w:noProof/>
                <w:webHidden/>
                <w:szCs w:val="24"/>
              </w:rPr>
              <w:fldChar w:fldCharType="end"/>
            </w:r>
          </w:hyperlink>
        </w:p>
        <w:p w14:paraId="23B89B2E" w14:textId="7B762F89" w:rsidR="00843820" w:rsidRDefault="00843820">
          <w:r w:rsidRPr="00EB49C8">
            <w:rPr>
              <w:rFonts w:cs="Tahoma"/>
              <w:szCs w:val="24"/>
              <w:lang w:val="es-ES"/>
            </w:rPr>
            <w:fldChar w:fldCharType="end"/>
          </w:r>
        </w:p>
      </w:sdtContent>
    </w:sdt>
    <w:p w14:paraId="7C25FCEA" w14:textId="77777777" w:rsidR="00B0609B" w:rsidRDefault="00B0609B" w:rsidP="001C720B">
      <w:pPr>
        <w:spacing w:line="276" w:lineRule="auto"/>
        <w:rPr>
          <w:b/>
        </w:rPr>
      </w:pPr>
    </w:p>
    <w:p w14:paraId="5864889B" w14:textId="77777777" w:rsidR="00B0609B" w:rsidRDefault="00B0609B" w:rsidP="00AB2DF6">
      <w:pPr>
        <w:spacing w:line="276" w:lineRule="auto"/>
        <w:jc w:val="right"/>
        <w:rPr>
          <w:b/>
        </w:rPr>
      </w:pPr>
    </w:p>
    <w:p w14:paraId="23D975DB" w14:textId="77777777" w:rsidR="00B0609B" w:rsidRDefault="00B0609B" w:rsidP="00AB2DF6">
      <w:pPr>
        <w:spacing w:line="276" w:lineRule="auto"/>
        <w:jc w:val="right"/>
        <w:rPr>
          <w:b/>
        </w:rPr>
      </w:pPr>
    </w:p>
    <w:p w14:paraId="688B1A56" w14:textId="77777777" w:rsidR="00B0609B" w:rsidRDefault="00B0609B" w:rsidP="00AB2DF6">
      <w:pPr>
        <w:spacing w:line="276" w:lineRule="auto"/>
        <w:jc w:val="right"/>
        <w:rPr>
          <w:b/>
        </w:rPr>
      </w:pPr>
    </w:p>
    <w:p w14:paraId="3B7E55E5" w14:textId="77777777" w:rsidR="00B0609B" w:rsidRDefault="00B0609B" w:rsidP="00AB2DF6">
      <w:pPr>
        <w:spacing w:line="276" w:lineRule="auto"/>
        <w:jc w:val="right"/>
        <w:rPr>
          <w:b/>
        </w:rPr>
      </w:pPr>
    </w:p>
    <w:p w14:paraId="78B2074F" w14:textId="77777777" w:rsidR="00B0609B" w:rsidRDefault="00B0609B" w:rsidP="00AB2DF6">
      <w:pPr>
        <w:spacing w:line="276" w:lineRule="auto"/>
        <w:jc w:val="right"/>
        <w:rPr>
          <w:b/>
        </w:rPr>
      </w:pPr>
    </w:p>
    <w:p w14:paraId="60CF48B9" w14:textId="77777777" w:rsidR="00B0609B" w:rsidRDefault="00B0609B" w:rsidP="00AB2DF6">
      <w:pPr>
        <w:spacing w:line="276" w:lineRule="auto"/>
        <w:jc w:val="right"/>
        <w:rPr>
          <w:b/>
        </w:rPr>
      </w:pPr>
    </w:p>
    <w:p w14:paraId="0B25D81F" w14:textId="77777777" w:rsidR="00B0609B" w:rsidRDefault="00B0609B" w:rsidP="00AB2DF6">
      <w:pPr>
        <w:spacing w:line="276" w:lineRule="auto"/>
        <w:jc w:val="right"/>
        <w:rPr>
          <w:b/>
        </w:rPr>
      </w:pPr>
    </w:p>
    <w:p w14:paraId="45E0DADA" w14:textId="77777777" w:rsidR="00B0609B" w:rsidRDefault="00B0609B" w:rsidP="00AB2DF6">
      <w:pPr>
        <w:spacing w:line="276" w:lineRule="auto"/>
        <w:jc w:val="right"/>
        <w:rPr>
          <w:b/>
        </w:rPr>
      </w:pPr>
    </w:p>
    <w:p w14:paraId="5E38C2DF" w14:textId="77777777" w:rsidR="00B0609B" w:rsidRDefault="00B0609B" w:rsidP="00AB2DF6">
      <w:pPr>
        <w:spacing w:line="276" w:lineRule="auto"/>
        <w:jc w:val="right"/>
        <w:rPr>
          <w:b/>
        </w:rPr>
      </w:pPr>
    </w:p>
    <w:p w14:paraId="4298D182" w14:textId="77777777" w:rsidR="00B0609B" w:rsidRDefault="00B0609B" w:rsidP="00AB2DF6">
      <w:pPr>
        <w:spacing w:line="276" w:lineRule="auto"/>
        <w:jc w:val="right"/>
        <w:rPr>
          <w:b/>
        </w:rPr>
      </w:pPr>
    </w:p>
    <w:p w14:paraId="7BAA42A9" w14:textId="77777777" w:rsidR="00B0609B" w:rsidRDefault="00B0609B" w:rsidP="00AB2DF6">
      <w:pPr>
        <w:spacing w:line="276" w:lineRule="auto"/>
        <w:jc w:val="right"/>
        <w:rPr>
          <w:b/>
        </w:rPr>
      </w:pPr>
    </w:p>
    <w:p w14:paraId="4DCC56D0" w14:textId="77777777" w:rsidR="00B0609B" w:rsidRDefault="00B0609B" w:rsidP="00AB2DF6">
      <w:pPr>
        <w:spacing w:line="276" w:lineRule="auto"/>
        <w:jc w:val="right"/>
        <w:rPr>
          <w:b/>
        </w:rPr>
      </w:pPr>
    </w:p>
    <w:p w14:paraId="332B487F" w14:textId="77777777" w:rsidR="00B0609B" w:rsidRDefault="00B0609B" w:rsidP="00AB2DF6">
      <w:pPr>
        <w:spacing w:line="276" w:lineRule="auto"/>
        <w:jc w:val="right"/>
        <w:rPr>
          <w:b/>
        </w:rPr>
      </w:pPr>
    </w:p>
    <w:p w14:paraId="1E890F4C" w14:textId="77777777" w:rsidR="00B0609B" w:rsidRDefault="00B0609B" w:rsidP="00AB2DF6">
      <w:pPr>
        <w:spacing w:line="276" w:lineRule="auto"/>
        <w:jc w:val="right"/>
        <w:rPr>
          <w:b/>
        </w:rPr>
      </w:pPr>
    </w:p>
    <w:p w14:paraId="0B1CA450" w14:textId="77777777" w:rsidR="00B0609B" w:rsidRDefault="00B0609B" w:rsidP="00AB2DF6">
      <w:pPr>
        <w:spacing w:line="276" w:lineRule="auto"/>
        <w:jc w:val="right"/>
        <w:rPr>
          <w:b/>
        </w:rPr>
      </w:pPr>
    </w:p>
    <w:p w14:paraId="64D85266" w14:textId="77777777" w:rsidR="006402CC" w:rsidRDefault="006402CC" w:rsidP="00AB2DF6">
      <w:pPr>
        <w:spacing w:line="276" w:lineRule="auto"/>
        <w:jc w:val="right"/>
        <w:rPr>
          <w:b/>
        </w:rPr>
      </w:pPr>
    </w:p>
    <w:p w14:paraId="59DDFBE1" w14:textId="77777777" w:rsidR="006402CC" w:rsidRDefault="006402CC" w:rsidP="00AB2DF6">
      <w:pPr>
        <w:spacing w:line="276" w:lineRule="auto"/>
        <w:jc w:val="right"/>
        <w:rPr>
          <w:b/>
        </w:rPr>
      </w:pPr>
    </w:p>
    <w:p w14:paraId="3414C500" w14:textId="77777777" w:rsidR="00B0609B" w:rsidRDefault="00B0609B" w:rsidP="00AB2DF6">
      <w:pPr>
        <w:spacing w:line="276" w:lineRule="auto"/>
        <w:jc w:val="right"/>
        <w:rPr>
          <w:b/>
        </w:rPr>
      </w:pPr>
    </w:p>
    <w:p w14:paraId="1BD657CF" w14:textId="77777777" w:rsidR="00B0609B" w:rsidRDefault="00B0609B" w:rsidP="00AB2DF6">
      <w:pPr>
        <w:spacing w:line="276" w:lineRule="auto"/>
        <w:jc w:val="right"/>
        <w:rPr>
          <w:b/>
        </w:rPr>
      </w:pPr>
    </w:p>
    <w:p w14:paraId="08F36CA1" w14:textId="77777777" w:rsidR="00B0609B" w:rsidRDefault="00B0609B" w:rsidP="004F3CB0">
      <w:pPr>
        <w:spacing w:line="240" w:lineRule="auto"/>
        <w:jc w:val="right"/>
        <w:rPr>
          <w:b/>
        </w:rPr>
      </w:pPr>
    </w:p>
    <w:p w14:paraId="7D9B1A73" w14:textId="5B69ED64" w:rsidR="00B0609B" w:rsidRDefault="00B0609B" w:rsidP="004F3CB0">
      <w:pPr>
        <w:spacing w:line="240" w:lineRule="auto"/>
        <w:jc w:val="right"/>
        <w:rPr>
          <w:b/>
        </w:rPr>
      </w:pPr>
    </w:p>
    <w:p w14:paraId="09C50619" w14:textId="77777777" w:rsidR="00EB49C8" w:rsidRDefault="00EB49C8" w:rsidP="004F3CB0">
      <w:pPr>
        <w:spacing w:line="240" w:lineRule="auto"/>
        <w:jc w:val="right"/>
        <w:rPr>
          <w:b/>
        </w:rPr>
      </w:pPr>
    </w:p>
    <w:p w14:paraId="4252B64C" w14:textId="77777777" w:rsidR="00315184" w:rsidRDefault="00315184" w:rsidP="004F3CB0">
      <w:pPr>
        <w:spacing w:line="240" w:lineRule="auto"/>
        <w:rPr>
          <w:b/>
        </w:rPr>
      </w:pPr>
    </w:p>
    <w:p w14:paraId="7A2859A6" w14:textId="77777777" w:rsidR="006402CC" w:rsidRDefault="00715621" w:rsidP="004F3CB0">
      <w:pPr>
        <w:spacing w:line="240" w:lineRule="auto"/>
        <w:rPr>
          <w:b/>
        </w:rPr>
      </w:pPr>
      <w:r>
        <w:rPr>
          <w:noProof/>
          <w:lang w:eastAsia="es-NI"/>
        </w:rPr>
        <w:lastRenderedPageBreak/>
        <mc:AlternateContent>
          <mc:Choice Requires="wpg">
            <w:drawing>
              <wp:anchor distT="0" distB="0" distL="114300" distR="114300" simplePos="0" relativeHeight="251658245" behindDoc="0" locked="0" layoutInCell="1" allowOverlap="1" wp14:anchorId="7D275A77" wp14:editId="4FBE73F6">
                <wp:simplePos x="0" y="0"/>
                <wp:positionH relativeFrom="column">
                  <wp:posOffset>-318135</wp:posOffset>
                </wp:positionH>
                <wp:positionV relativeFrom="paragraph">
                  <wp:posOffset>-170815</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017CC" w14:textId="77777777" w:rsidR="00AB2DF6" w:rsidRPr="00D904A7" w:rsidRDefault="00AB2DF6" w:rsidP="00772E40">
                              <w:pPr>
                                <w:pStyle w:val="Ttulo1"/>
                              </w:pPr>
                              <w:bookmarkStart w:id="1" w:name="_Toc46999614"/>
                              <w:bookmarkStart w:id="2" w:name="_Toc51829389"/>
                              <w:bookmarkStart w:id="3" w:name="_Toc51834194"/>
                              <w:bookmarkStart w:id="4" w:name="_Toc51918525"/>
                              <w:bookmarkStart w:id="5" w:name="_Toc51954398"/>
                              <w:r w:rsidRPr="00D904A7">
                                <w:t>I</w:t>
                              </w:r>
                              <w:r>
                                <w:t>ntroducción</w:t>
                              </w:r>
                              <w:bookmarkEnd w:id="1"/>
                              <w:bookmarkEnd w:id="2"/>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275A77" id="Grupo 26" o:spid="_x0000_s1028" style="position:absolute;left:0;text-align:left;margin-left:-25.05pt;margin-top:-13.45pt;width:505.35pt;height:43.95pt;z-index:251658245"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51017CC" w14:textId="77777777" w:rsidR="00AB2DF6" w:rsidRPr="00D904A7" w:rsidRDefault="00AB2DF6" w:rsidP="00772E40">
                        <w:pPr>
                          <w:pStyle w:val="Ttulo1"/>
                        </w:pPr>
                        <w:bookmarkStart w:id="6" w:name="_Toc46999614"/>
                        <w:bookmarkStart w:id="7" w:name="_Toc51829389"/>
                        <w:bookmarkStart w:id="8" w:name="_Toc51834194"/>
                        <w:bookmarkStart w:id="9" w:name="_Toc51918525"/>
                        <w:bookmarkStart w:id="10" w:name="_Toc51954398"/>
                        <w:r w:rsidRPr="00D904A7">
                          <w:t>I</w:t>
                        </w:r>
                        <w:r>
                          <w:t>ntroducción</w:t>
                        </w:r>
                        <w:bookmarkEnd w:id="6"/>
                        <w:bookmarkEnd w:id="7"/>
                        <w:bookmarkEnd w:id="8"/>
                        <w:bookmarkEnd w:id="9"/>
                        <w:bookmarkEnd w:id="10"/>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7" o:title="UPOLI_identidad" cropbottom="64420f" cropright="31396f"/>
                  <o:lock v:ext="edit" aspectratio="f"/>
                </v:shape>
              </v:group>
            </w:pict>
          </mc:Fallback>
        </mc:AlternateContent>
      </w:r>
    </w:p>
    <w:p w14:paraId="456DBF61" w14:textId="77777777" w:rsidR="00AB2DF6" w:rsidRDefault="00AB2DF6" w:rsidP="004F3CB0">
      <w:pPr>
        <w:spacing w:line="240" w:lineRule="auto"/>
        <w:contextualSpacing/>
      </w:pPr>
    </w:p>
    <w:p w14:paraId="1E53D703" w14:textId="77777777" w:rsidR="00AB2DF6" w:rsidRDefault="00E03835" w:rsidP="00AB2DF6">
      <w:pPr>
        <w:tabs>
          <w:tab w:val="left" w:pos="1276"/>
        </w:tabs>
      </w:pPr>
      <w:r>
        <w:rPr>
          <w:noProof/>
        </w:rPr>
        <w:drawing>
          <wp:anchor distT="0" distB="0" distL="114300" distR="114300" simplePos="0" relativeHeight="251658248" behindDoc="1" locked="0" layoutInCell="1" allowOverlap="1" wp14:anchorId="7E15F836" wp14:editId="587385D9">
            <wp:simplePos x="0" y="0"/>
            <wp:positionH relativeFrom="column">
              <wp:posOffset>5715</wp:posOffset>
            </wp:positionH>
            <wp:positionV relativeFrom="paragraph">
              <wp:posOffset>249555</wp:posOffset>
            </wp:positionV>
            <wp:extent cx="2178050" cy="2178050"/>
            <wp:effectExtent l="0" t="0" r="0" b="0"/>
            <wp:wrapTight wrapText="bothSides">
              <wp:wrapPolygon edited="0">
                <wp:start x="0" y="0"/>
                <wp:lineTo x="0" y="21348"/>
                <wp:lineTo x="21348" y="21348"/>
                <wp:lineTo x="21348"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uraleza de las decisiones | ExceLence Managemen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178050" cy="2178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6A87D0" w14:textId="1695D3E1" w:rsidR="00E25ED0" w:rsidRDefault="00E25ED0" w:rsidP="00F73D50">
      <w:r>
        <w:t xml:space="preserve">En el presente material </w:t>
      </w:r>
      <w:r w:rsidR="00492543">
        <w:t xml:space="preserve">se </w:t>
      </w:r>
      <w:r>
        <w:t xml:space="preserve">detallan las actividades con que deberá cumplir durante la </w:t>
      </w:r>
      <w:r w:rsidR="00BA5B86">
        <w:t>esta</w:t>
      </w:r>
      <w:r w:rsidR="00492543">
        <w:t xml:space="preserve"> unidad divididas en semanas con sus fechas específicas, </w:t>
      </w:r>
      <w:r w:rsidR="008C10A3">
        <w:t>así como el objetivo que se persigue con dichas actividades y la descripción de estas.</w:t>
      </w:r>
    </w:p>
    <w:p w14:paraId="33AA22FA" w14:textId="77777777" w:rsidR="00D162A7" w:rsidRDefault="00D162A7" w:rsidP="00AB2DF6">
      <w:pPr>
        <w:tabs>
          <w:tab w:val="left" w:pos="3075"/>
        </w:tabs>
      </w:pPr>
    </w:p>
    <w:p w14:paraId="210CAB90" w14:textId="524C020C" w:rsidR="00D162A7" w:rsidRDefault="0055290D" w:rsidP="00AB2DF6">
      <w:pPr>
        <w:tabs>
          <w:tab w:val="left" w:pos="3075"/>
        </w:tabs>
      </w:pPr>
      <w:r>
        <w:t xml:space="preserve">En </w:t>
      </w:r>
      <w:r w:rsidR="001019AD">
        <w:t>este</w:t>
      </w:r>
      <w:r>
        <w:t xml:space="preserve"> documento </w:t>
      </w:r>
      <w:r w:rsidR="001019AD">
        <w:t>se detallan</w:t>
      </w:r>
      <w:r w:rsidR="00F46B83">
        <w:t xml:space="preserve"> las primeras lecturas y actividades de aprendiza</w:t>
      </w:r>
      <w:r w:rsidR="05F2CF39">
        <w:t>je</w:t>
      </w:r>
      <w:r w:rsidR="00F46B83">
        <w:t xml:space="preserve">, </w:t>
      </w:r>
      <w:r w:rsidR="00950F1E">
        <w:t xml:space="preserve">que buscan construir </w:t>
      </w:r>
      <w:r w:rsidR="001019AD">
        <w:t>su conocimiento, a través de su propio trabajo y esfuerzo.</w:t>
      </w:r>
    </w:p>
    <w:p w14:paraId="7E1E6583" w14:textId="77777777" w:rsidR="00950F1E" w:rsidRDefault="00950F1E" w:rsidP="00AB2DF6">
      <w:pPr>
        <w:tabs>
          <w:tab w:val="left" w:pos="3075"/>
        </w:tabs>
      </w:pPr>
    </w:p>
    <w:p w14:paraId="6F294740" w14:textId="77777777" w:rsidR="00950F1E" w:rsidRDefault="00950F1E" w:rsidP="00AB2DF6">
      <w:pPr>
        <w:tabs>
          <w:tab w:val="left" w:pos="3075"/>
        </w:tabs>
      </w:pPr>
      <w:r>
        <w:t xml:space="preserve">Espero la lectura de este material le resulte ligera y le sirva de guía durante la unidad, </w:t>
      </w:r>
      <w:r w:rsidR="006402CC">
        <w:t>en caso de tener dudas o preguntas, puede manifestar en las sesiones de chat o en los foros de consulta, un cordial saludo de mi parte.</w:t>
      </w:r>
    </w:p>
    <w:p w14:paraId="7E5C7C19" w14:textId="77777777" w:rsidR="009C2E93" w:rsidRDefault="009C2E93" w:rsidP="00AB2DF6">
      <w:pPr>
        <w:tabs>
          <w:tab w:val="left" w:pos="3075"/>
        </w:tabs>
      </w:pPr>
    </w:p>
    <w:p w14:paraId="3D11BEB2" w14:textId="77777777" w:rsidR="006402CC" w:rsidRDefault="006402CC" w:rsidP="004F3CB0">
      <w:pPr>
        <w:tabs>
          <w:tab w:val="left" w:pos="3075"/>
        </w:tabs>
        <w:spacing w:line="240" w:lineRule="auto"/>
        <w:contextualSpacing/>
      </w:pPr>
    </w:p>
    <w:p w14:paraId="6CCD96FE" w14:textId="77777777" w:rsidR="00772E40" w:rsidRDefault="000437FF" w:rsidP="000C7C47">
      <w:pPr>
        <w:tabs>
          <w:tab w:val="left" w:pos="3075"/>
        </w:tabs>
        <w:spacing w:line="240" w:lineRule="auto"/>
        <w:contextualSpacing/>
      </w:pPr>
      <w:r>
        <w:rPr>
          <w:noProof/>
        </w:rPr>
        <mc:AlternateContent>
          <mc:Choice Requires="wpg">
            <w:drawing>
              <wp:anchor distT="0" distB="0" distL="114300" distR="114300" simplePos="0" relativeHeight="251658246" behindDoc="0" locked="0" layoutInCell="1" allowOverlap="1" wp14:anchorId="2BE02D59" wp14:editId="62E2BBBC">
                <wp:simplePos x="0" y="0"/>
                <wp:positionH relativeFrom="column">
                  <wp:posOffset>-127635</wp:posOffset>
                </wp:positionH>
                <wp:positionV relativeFrom="paragraph">
                  <wp:posOffset>-160655</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A5E40" w14:textId="77777777" w:rsidR="00772E40" w:rsidRPr="00D904A7" w:rsidRDefault="00772E40" w:rsidP="00772E40">
                              <w:pPr>
                                <w:pStyle w:val="Ttulo1"/>
                              </w:pPr>
                              <w:bookmarkStart w:id="11" w:name="_Toc51829390"/>
                              <w:bookmarkStart w:id="12" w:name="_Toc51834195"/>
                              <w:bookmarkStart w:id="13" w:name="_Toc51918526"/>
                              <w:bookmarkStart w:id="14" w:name="_Toc51954399"/>
                              <w:r>
                                <w:t>Objetivos Específicos</w:t>
                              </w:r>
                              <w:bookmarkEnd w:id="11"/>
                              <w:bookmarkEnd w:id="12"/>
                              <w:bookmarkEnd w:id="13"/>
                              <w:bookmarkEnd w:id="14"/>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E02D59" id="Grupo 8" o:spid="_x0000_s1031" style="position:absolute;left:0;text-align:left;margin-left:-10.05pt;margin-top:-12.65pt;width:476.25pt;height:41.25pt;z-index:251658246"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AFOGRG4QAAAAoBAAAPAAAAZHJzL2Rv&#10;d25yZXYueG1sTI9NS8NAEIbvgv9hGcFbu/kwWmM2pRT1VAq2QvE2TaZJaHY2ZLdJ+u/dnvQ2wzy8&#10;87zZctKtGKi3jWEF4TwAQVyYsuFKwff+Y7YAYR1yia1hUnAlC8v8/i7DtDQjf9Gwc5XwIWxTVFA7&#10;16VS2qImjXZuOmJ/O5leo/NrX8myx9GH61ZGQfAsNTbsP9TY0bqm4ry7aAWfI46rOHwfNufT+vqz&#10;T7aHTUhKPT5MqzcQjib3B8NN36tD7p2O5sKlFa2CWRSEHr0NSQzCE69x9ATiqCB5iUDmmfxfIf8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BThkRu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0A5E40" w14:textId="77777777" w:rsidR="00772E40" w:rsidRPr="00D904A7" w:rsidRDefault="00772E40" w:rsidP="00772E40">
                        <w:pPr>
                          <w:pStyle w:val="Ttulo1"/>
                        </w:pPr>
                        <w:bookmarkStart w:id="15" w:name="_Toc51829390"/>
                        <w:bookmarkStart w:id="16" w:name="_Toc51834195"/>
                        <w:bookmarkStart w:id="17" w:name="_Toc51918526"/>
                        <w:bookmarkStart w:id="18" w:name="_Toc51954399"/>
                        <w:r>
                          <w:t>Objetivos Específicos</w:t>
                        </w:r>
                        <w:bookmarkEnd w:id="15"/>
                        <w:bookmarkEnd w:id="16"/>
                        <w:bookmarkEnd w:id="17"/>
                        <w:bookmarkEnd w:id="18"/>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7" o:title="UPOLI_identidad" cropbottom="64420f" cropright="31396f"/>
                  <o:lock v:ext="edit" aspectratio="f"/>
                </v:shape>
              </v:group>
            </w:pict>
          </mc:Fallback>
        </mc:AlternateContent>
      </w:r>
    </w:p>
    <w:p w14:paraId="0CCE8675" w14:textId="77777777" w:rsidR="00772E40" w:rsidRDefault="00772E40" w:rsidP="00AB2DF6">
      <w:pPr>
        <w:tabs>
          <w:tab w:val="left" w:pos="3075"/>
        </w:tabs>
      </w:pPr>
    </w:p>
    <w:p w14:paraId="6A08FBBC" w14:textId="3AD83420" w:rsidR="00431158" w:rsidRDefault="00431158" w:rsidP="00AB2DF6">
      <w:pPr>
        <w:tabs>
          <w:tab w:val="left" w:pos="3075"/>
        </w:tabs>
      </w:pPr>
      <w:r w:rsidRPr="00431158">
        <w:t xml:space="preserve">Analizar las técnicas de toma de decisión teniendo en cuenta las condiciones de certeza e incertidumbre y empleando criterios de máximos y mínimos, así como los árboles de decisión. </w:t>
      </w:r>
    </w:p>
    <w:p w14:paraId="5E35693A" w14:textId="38C720DB" w:rsidR="0093568C" w:rsidRDefault="0093568C" w:rsidP="00AB2DF6">
      <w:pPr>
        <w:tabs>
          <w:tab w:val="left" w:pos="3075"/>
        </w:tabs>
      </w:pPr>
    </w:p>
    <w:p w14:paraId="575BCCD0" w14:textId="77CD2F2F" w:rsidR="0093568C" w:rsidRDefault="0093568C" w:rsidP="00AB2DF6">
      <w:pPr>
        <w:tabs>
          <w:tab w:val="left" w:pos="3075"/>
        </w:tabs>
      </w:pPr>
    </w:p>
    <w:p w14:paraId="1598264C" w14:textId="196250BF" w:rsidR="0093568C" w:rsidRDefault="0093568C" w:rsidP="00AB2DF6">
      <w:pPr>
        <w:tabs>
          <w:tab w:val="left" w:pos="3075"/>
        </w:tabs>
      </w:pPr>
    </w:p>
    <w:p w14:paraId="2A0BBFAA" w14:textId="1FC4A477" w:rsidR="0093568C" w:rsidRDefault="0093568C" w:rsidP="00AB2DF6">
      <w:pPr>
        <w:tabs>
          <w:tab w:val="left" w:pos="3075"/>
        </w:tabs>
      </w:pPr>
    </w:p>
    <w:p w14:paraId="55E63C8D" w14:textId="0056379B" w:rsidR="0093568C" w:rsidRDefault="0093568C" w:rsidP="00AB2DF6">
      <w:pPr>
        <w:tabs>
          <w:tab w:val="left" w:pos="3075"/>
        </w:tabs>
      </w:pPr>
    </w:p>
    <w:p w14:paraId="31A38385" w14:textId="1E96DC5D" w:rsidR="0093568C" w:rsidRDefault="0093568C" w:rsidP="00AB2DF6">
      <w:pPr>
        <w:tabs>
          <w:tab w:val="left" w:pos="3075"/>
        </w:tabs>
      </w:pPr>
    </w:p>
    <w:p w14:paraId="40E9DD08" w14:textId="006425DE" w:rsidR="0093568C" w:rsidRDefault="0093568C" w:rsidP="00AB2DF6">
      <w:pPr>
        <w:tabs>
          <w:tab w:val="left" w:pos="3075"/>
        </w:tabs>
      </w:pPr>
    </w:p>
    <w:p w14:paraId="55146937" w14:textId="1C909FD3" w:rsidR="00772E40" w:rsidRDefault="0093568C" w:rsidP="00AB2DF6">
      <w:pPr>
        <w:tabs>
          <w:tab w:val="left" w:pos="3075"/>
        </w:tabs>
      </w:pPr>
      <w:r>
        <w:rPr>
          <w:noProof/>
        </w:rPr>
        <w:lastRenderedPageBreak/>
        <mc:AlternateContent>
          <mc:Choice Requires="wpg">
            <w:drawing>
              <wp:anchor distT="0" distB="0" distL="114300" distR="114300" simplePos="0" relativeHeight="251659776" behindDoc="0" locked="0" layoutInCell="1" allowOverlap="1" wp14:anchorId="5CC83C1B" wp14:editId="4D3C34E4">
                <wp:simplePos x="0" y="0"/>
                <wp:positionH relativeFrom="column">
                  <wp:posOffset>-203835</wp:posOffset>
                </wp:positionH>
                <wp:positionV relativeFrom="paragraph">
                  <wp:posOffset>-344170</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D25B6" w14:textId="77777777" w:rsidR="007671D2" w:rsidRDefault="009C161D" w:rsidP="007671D2">
                              <w:pPr>
                                <w:pStyle w:val="Ttulo1"/>
                              </w:pPr>
                              <w:bookmarkStart w:id="19" w:name="_Toc51829391"/>
                              <w:bookmarkStart w:id="20" w:name="_Toc51834196"/>
                              <w:bookmarkStart w:id="21" w:name="_Toc51918527"/>
                              <w:bookmarkStart w:id="22" w:name="_Toc51954400"/>
                              <w:r>
                                <w:t>Orientaciones</w:t>
                              </w:r>
                              <w:r w:rsidR="007671D2">
                                <w:t xml:space="preserve"> Específic</w:t>
                              </w:r>
                              <w:r>
                                <w:t>a</w:t>
                              </w:r>
                              <w:r w:rsidR="007671D2">
                                <w:t>s</w:t>
                              </w:r>
                              <w:bookmarkEnd w:id="19"/>
                              <w:bookmarkEnd w:id="20"/>
                              <w:bookmarkEnd w:id="21"/>
                              <w:bookmarkEnd w:id="22"/>
                              <w:r w:rsidR="007671D2">
                                <w:t xml:space="preserve"> </w:t>
                              </w:r>
                            </w:p>
                            <w:p w14:paraId="2F8C73CF" w14:textId="77777777" w:rsidR="009C161D" w:rsidRDefault="009C161D" w:rsidP="009C161D"/>
                            <w:p w14:paraId="3A43AAFC" w14:textId="77777777" w:rsidR="009C161D" w:rsidRDefault="009C161D" w:rsidP="009C161D"/>
                            <w:p w14:paraId="510356C5" w14:textId="77777777" w:rsidR="009C161D" w:rsidRDefault="009C161D" w:rsidP="009C161D"/>
                            <w:p w14:paraId="08249983" w14:textId="77777777" w:rsidR="009C161D" w:rsidRDefault="009C161D" w:rsidP="009C161D"/>
                            <w:p w14:paraId="7F21F72D"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5CC83C1B" id="Grupo 45" o:spid="_x0000_s1034" style="position:absolute;left:0;text-align:left;margin-left:-16.05pt;margin-top:-27.1pt;width:476.25pt;height:45pt;z-index:251659776"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7"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AAD25B6" w14:textId="77777777" w:rsidR="007671D2" w:rsidRDefault="009C161D" w:rsidP="007671D2">
                        <w:pPr>
                          <w:pStyle w:val="Ttulo1"/>
                        </w:pPr>
                        <w:bookmarkStart w:id="23" w:name="_Toc51829391"/>
                        <w:bookmarkStart w:id="24" w:name="_Toc51834196"/>
                        <w:bookmarkStart w:id="25" w:name="_Toc51918527"/>
                        <w:bookmarkStart w:id="26" w:name="_Toc51954400"/>
                        <w:r>
                          <w:t>Orientaciones</w:t>
                        </w:r>
                        <w:r w:rsidR="007671D2">
                          <w:t xml:space="preserve"> Específic</w:t>
                        </w:r>
                        <w:r>
                          <w:t>a</w:t>
                        </w:r>
                        <w:r w:rsidR="007671D2">
                          <w:t>s</w:t>
                        </w:r>
                        <w:bookmarkEnd w:id="23"/>
                        <w:bookmarkEnd w:id="24"/>
                        <w:bookmarkEnd w:id="25"/>
                        <w:bookmarkEnd w:id="26"/>
                        <w:r w:rsidR="007671D2">
                          <w:t xml:space="preserve"> </w:t>
                        </w:r>
                      </w:p>
                      <w:p w14:paraId="2F8C73CF" w14:textId="77777777" w:rsidR="009C161D" w:rsidRDefault="009C161D" w:rsidP="009C161D"/>
                      <w:p w14:paraId="3A43AAFC" w14:textId="77777777" w:rsidR="009C161D" w:rsidRDefault="009C161D" w:rsidP="009C161D"/>
                      <w:p w14:paraId="510356C5" w14:textId="77777777" w:rsidR="009C161D" w:rsidRDefault="009C161D" w:rsidP="009C161D"/>
                      <w:p w14:paraId="08249983" w14:textId="77777777" w:rsidR="009C161D" w:rsidRDefault="009C161D" w:rsidP="009C161D"/>
                      <w:p w14:paraId="7F21F72D" w14:textId="77777777" w:rsidR="009C161D" w:rsidRPr="009C161D" w:rsidRDefault="009C161D" w:rsidP="009C161D"/>
                    </w:txbxContent>
                  </v:textbox>
                </v:shape>
              </v:group>
            </w:pict>
          </mc:Fallback>
        </mc:AlternateContent>
      </w:r>
    </w:p>
    <w:p w14:paraId="49E4C949" w14:textId="77777777" w:rsidR="00772E40" w:rsidRDefault="00D24493" w:rsidP="00AB2DF6">
      <w:pPr>
        <w:tabs>
          <w:tab w:val="left" w:pos="3075"/>
        </w:tabs>
      </w:pPr>
      <w:r>
        <w:t>Constantemente tomamos decisiones en el día a día, para ello tomamos en cuenta distintos aspectos, desde el simple hecho de tomar esta carrera e inscribir esta clase han sido decisiones</w:t>
      </w:r>
      <w:r w:rsidR="00497B5C">
        <w:t xml:space="preserve"> que tomó, esas elecciones que hacemos tienen impacto en nuestro futuro, pero cuando se trata de una empresa, </w:t>
      </w:r>
      <w:r w:rsidR="00A97874">
        <w:t>cargamos con el futuro de las familias de los empleados, con el dinero de los accionistas, incluso con el compromiso que tenemos con nuestros proveedores y clientes, haciendo de esas decisiones algo más complejo</w:t>
      </w:r>
      <w:r w:rsidR="00F146C1">
        <w:t>, por ello esta unidad busca presentarle distintos métodos probados y estudiados que le permitirán tomar la mejor decisión posible en cada situación.</w:t>
      </w:r>
    </w:p>
    <w:p w14:paraId="690AE10A" w14:textId="77777777" w:rsidR="00F146C1" w:rsidRDefault="00F146C1" w:rsidP="00AB2DF6">
      <w:pPr>
        <w:tabs>
          <w:tab w:val="left" w:pos="3075"/>
        </w:tabs>
      </w:pPr>
    </w:p>
    <w:p w14:paraId="61682F92" w14:textId="77777777" w:rsidR="00F146C1" w:rsidRDefault="00F51842" w:rsidP="00AB2DF6">
      <w:pPr>
        <w:tabs>
          <w:tab w:val="left" w:pos="3075"/>
        </w:tabs>
      </w:pPr>
      <w:r>
        <w:t xml:space="preserve">En esta guía encontrará el objetivo que se busca conseguir durante la unidad, y en </w:t>
      </w:r>
      <w:r w:rsidR="007E054B">
        <w:t xml:space="preserve">el </w:t>
      </w:r>
      <w:r>
        <w:t xml:space="preserve">siguiente apartado tendrá una tabla especificando cada actividad con su fecha de inicio y finalización correspondiente, el propósito de dicha tabla es que pueda </w:t>
      </w:r>
      <w:r w:rsidR="00694CBC">
        <w:t>organizarse de modo que consiga cumplir con las metas establecidas, para ello se le recomienda hacer uso del calendario en</w:t>
      </w:r>
      <w:r w:rsidR="007E054B">
        <w:t xml:space="preserve"> el</w:t>
      </w:r>
      <w:r w:rsidR="00694CBC">
        <w:t xml:space="preserve"> aula virtual o usar un organizador de su elección, de modo que le saque el mayor provecho posible a cada ac</w:t>
      </w:r>
      <w:r w:rsidR="007E054B">
        <w:t>ti</w:t>
      </w:r>
      <w:r w:rsidR="00735C51">
        <w:t>vi</w:t>
      </w:r>
      <w:r w:rsidR="007E054B">
        <w:t>dad.</w:t>
      </w:r>
    </w:p>
    <w:p w14:paraId="74F5E64D" w14:textId="77777777" w:rsidR="00772E40" w:rsidRDefault="00772E40" w:rsidP="00AB2DF6">
      <w:pPr>
        <w:tabs>
          <w:tab w:val="left" w:pos="3075"/>
        </w:tabs>
      </w:pPr>
    </w:p>
    <w:p w14:paraId="18911841" w14:textId="338D488B" w:rsidR="00772E40" w:rsidRDefault="009D12F1" w:rsidP="00AB2DF6">
      <w:pPr>
        <w:tabs>
          <w:tab w:val="left" w:pos="3075"/>
        </w:tabs>
      </w:pPr>
      <w:r>
        <w:t xml:space="preserve">Se le recomienda cumplir con las fechas para evitar penalizaciones en sus actividades sumativas, además ello le permitirá </w:t>
      </w:r>
      <w:r w:rsidR="00D32B3D">
        <w:t xml:space="preserve">compartir con la comunidad de estudiantes y así retomar aportes de los compañeros que mejoren su desempeño, </w:t>
      </w:r>
      <w:r w:rsidR="000C7C47">
        <w:t>y en ese proceso de socialización se debe mantener el respeto y la tolerancia en casos en que se manifiesten opiniones distinta</w:t>
      </w:r>
      <w:r w:rsidR="00715621">
        <w:t>s.</w:t>
      </w:r>
    </w:p>
    <w:p w14:paraId="5C4F900B" w14:textId="4E24C34E" w:rsidR="003940A4" w:rsidRDefault="00A1689B" w:rsidP="00AB2DF6">
      <w:pPr>
        <w:tabs>
          <w:tab w:val="left" w:pos="3075"/>
        </w:tabs>
      </w:pPr>
      <w:r>
        <w:rPr>
          <w:noProof/>
        </w:rPr>
        <mc:AlternateContent>
          <mc:Choice Requires="wpg">
            <w:drawing>
              <wp:anchor distT="0" distB="0" distL="114300" distR="114300" simplePos="0" relativeHeight="251658249" behindDoc="0" locked="0" layoutInCell="1" allowOverlap="1" wp14:anchorId="64B5B45F" wp14:editId="4159CE14">
                <wp:simplePos x="0" y="0"/>
                <wp:positionH relativeFrom="column">
                  <wp:posOffset>-346710</wp:posOffset>
                </wp:positionH>
                <wp:positionV relativeFrom="paragraph">
                  <wp:posOffset>116205</wp:posOffset>
                </wp:positionV>
                <wp:extent cx="6286500" cy="438150"/>
                <wp:effectExtent l="0" t="0" r="0" b="0"/>
                <wp:wrapNone/>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438150"/>
                          <a:chOff x="1560" y="11520"/>
                          <a:chExt cx="9900" cy="690"/>
                        </a:xfrm>
                      </wpg:grpSpPr>
                      <wps:wsp>
                        <wps:cNvPr id="16" name="Cuadro de texto 2"/>
                        <wps:cNvSpPr txBox="1">
                          <a:spLocks noChangeArrowheads="1"/>
                        </wps:cNvSpPr>
                        <wps:spPr bwMode="auto">
                          <a:xfrm>
                            <a:off x="1560" y="11520"/>
                            <a:ext cx="606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3FDCE" w14:textId="77777777" w:rsidR="009C67DE" w:rsidRPr="00D904A7" w:rsidRDefault="009C67DE" w:rsidP="009C67DE">
                              <w:pPr>
                                <w:jc w:val="left"/>
                                <w:rPr>
                                  <w:b/>
                                  <w:sz w:val="32"/>
                                  <w:szCs w:val="32"/>
                                </w:rPr>
                              </w:pPr>
                              <w:bookmarkStart w:id="27" w:name="_Toc51954401"/>
                              <w:r w:rsidRPr="009C67DE">
                                <w:rPr>
                                  <w:rStyle w:val="Ttulo1Car"/>
                                </w:rPr>
                                <w:t>Esquema de Trabajo Independiente</w:t>
                              </w:r>
                              <w:bookmarkEnd w:id="2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17"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7560" y="11688"/>
                            <a:ext cx="390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B5B45F" id="Grupo 15" o:spid="_x0000_s1037" style="position:absolute;left:0;text-align:left;margin-left:-27.3pt;margin-top:9.15pt;width:495pt;height:34.5pt;z-index:251658249" coordorigin="1560,11520" coordsize="9900,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">
                <v:shape id="_x0000_s1038" type="#_x0000_t202" style="position:absolute;left:1560;top:11520;width:6060;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6A43FDCE" w14:textId="77777777" w:rsidR="009C67DE" w:rsidRPr="00D904A7" w:rsidRDefault="009C67DE" w:rsidP="009C67DE">
                        <w:pPr>
                          <w:jc w:val="left"/>
                          <w:rPr>
                            <w:b/>
                            <w:sz w:val="32"/>
                            <w:szCs w:val="32"/>
                          </w:rPr>
                        </w:pPr>
                        <w:bookmarkStart w:id="28" w:name="_Toc51954401"/>
                        <w:r w:rsidRPr="009C67DE">
                          <w:rPr>
                            <w:rStyle w:val="Ttulo1Car"/>
                          </w:rPr>
                          <w:t>Esquema de Trabajo Independiente</w:t>
                        </w:r>
                        <w:bookmarkEnd w:id="2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39" type="#_x0000_t75" style="position:absolute;left:7560;top:11688;width:390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">
                  <v:imagedata r:id="rId17" o:title="UPOLI_identidad" cropbottom="64420f" cropright="31396f"/>
                  <o:lock v:ext="edit" aspectratio="f"/>
                </v:shape>
              </v:group>
            </w:pict>
          </mc:Fallback>
        </mc:AlternateContent>
      </w:r>
    </w:p>
    <w:tbl>
      <w:tblPr>
        <w:tblpPr w:leftFromText="141" w:rightFromText="141" w:vertAnchor="text" w:horzAnchor="margin" w:tblpY="829"/>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1"/>
        <w:gridCol w:w="980"/>
        <w:gridCol w:w="1404"/>
      </w:tblGrid>
      <w:tr w:rsidR="003940A4" w:rsidRPr="00C43BCA" w14:paraId="33FD5BF6" w14:textId="77777777" w:rsidTr="00A1689B">
        <w:tc>
          <w:tcPr>
            <w:tcW w:w="1020" w:type="dxa"/>
            <w:shd w:val="clear" w:color="auto" w:fill="C00000"/>
          </w:tcPr>
          <w:p w14:paraId="11B1EF11"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Semana</w:t>
            </w:r>
          </w:p>
        </w:tc>
        <w:tc>
          <w:tcPr>
            <w:tcW w:w="4961" w:type="dxa"/>
            <w:shd w:val="clear" w:color="auto" w:fill="C00000"/>
          </w:tcPr>
          <w:p w14:paraId="722D16D8"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Actividades</w:t>
            </w:r>
          </w:p>
        </w:tc>
        <w:tc>
          <w:tcPr>
            <w:tcW w:w="980" w:type="dxa"/>
            <w:shd w:val="clear" w:color="auto" w:fill="C00000"/>
          </w:tcPr>
          <w:p w14:paraId="46D25B19"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Inicio</w:t>
            </w:r>
          </w:p>
        </w:tc>
        <w:tc>
          <w:tcPr>
            <w:tcW w:w="1404" w:type="dxa"/>
            <w:shd w:val="clear" w:color="auto" w:fill="C00000"/>
          </w:tcPr>
          <w:p w14:paraId="0EFDA706"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Finalización (Entrega)</w:t>
            </w:r>
          </w:p>
        </w:tc>
      </w:tr>
      <w:tr w:rsidR="003940A4" w:rsidRPr="00C43BCA" w14:paraId="35ED1C0C" w14:textId="77777777" w:rsidTr="00A1689B">
        <w:tc>
          <w:tcPr>
            <w:tcW w:w="1020" w:type="dxa"/>
            <w:shd w:val="clear" w:color="auto" w:fill="EDEDED"/>
          </w:tcPr>
          <w:p w14:paraId="32AEDE59" w14:textId="77777777" w:rsidR="003940A4" w:rsidRPr="00C43BCA" w:rsidRDefault="003940A4" w:rsidP="00A1689B">
            <w:pPr>
              <w:spacing w:line="240" w:lineRule="auto"/>
              <w:jc w:val="center"/>
              <w:rPr>
                <w:rFonts w:eastAsia="Calibri" w:cs="Tahoma"/>
                <w:sz w:val="20"/>
                <w:szCs w:val="20"/>
                <w:lang w:eastAsia="es-NI"/>
              </w:rPr>
            </w:pPr>
            <w:r w:rsidRPr="00C43BCA">
              <w:rPr>
                <w:rFonts w:eastAsia="Calibri" w:cs="Tahoma"/>
                <w:sz w:val="20"/>
                <w:szCs w:val="20"/>
                <w:lang w:eastAsia="es-NI"/>
              </w:rPr>
              <w:t>#02</w:t>
            </w:r>
          </w:p>
        </w:tc>
        <w:tc>
          <w:tcPr>
            <w:tcW w:w="4961" w:type="dxa"/>
            <w:shd w:val="clear" w:color="auto" w:fill="EDEDED"/>
          </w:tcPr>
          <w:p w14:paraId="7994DCC3" w14:textId="6F010F68" w:rsidR="003940A4" w:rsidRPr="00C43BCA" w:rsidRDefault="00282920" w:rsidP="00A1689B">
            <w:pPr>
              <w:spacing w:line="240" w:lineRule="auto"/>
              <w:jc w:val="left"/>
              <w:rPr>
                <w:rFonts w:eastAsia="Calibri" w:cs="Tahoma"/>
                <w:sz w:val="20"/>
                <w:szCs w:val="20"/>
                <w:lang w:eastAsia="es-NI"/>
              </w:rPr>
            </w:pPr>
            <w:hyperlink r:id="rId19" w:history="1">
              <w:r w:rsidR="003940A4" w:rsidRPr="00C43BCA">
                <w:rPr>
                  <w:rStyle w:val="Hipervnculo"/>
                  <w:rFonts w:eastAsia="Calibri" w:cs="Tahoma"/>
                  <w:sz w:val="20"/>
                  <w:szCs w:val="20"/>
                  <w:lang w:eastAsia="es-NI"/>
                </w:rPr>
                <w:t>Foro Criterios de decisión</w:t>
              </w:r>
            </w:hyperlink>
          </w:p>
        </w:tc>
        <w:tc>
          <w:tcPr>
            <w:tcW w:w="980" w:type="dxa"/>
            <w:shd w:val="clear" w:color="auto" w:fill="EDEDED"/>
          </w:tcPr>
          <w:p w14:paraId="5EE61C46" w14:textId="632A15D1" w:rsidR="003940A4" w:rsidRPr="00C43BCA" w:rsidRDefault="00E31831" w:rsidP="00A1689B">
            <w:pPr>
              <w:spacing w:line="240" w:lineRule="auto"/>
              <w:jc w:val="left"/>
              <w:rPr>
                <w:rFonts w:eastAsia="Calibri" w:cs="Tahoma"/>
                <w:bCs/>
                <w:sz w:val="20"/>
                <w:szCs w:val="20"/>
                <w:lang w:eastAsia="es-NI"/>
              </w:rPr>
            </w:pPr>
            <w:r w:rsidRPr="00C43BCA">
              <w:rPr>
                <w:rFonts w:eastAsia="Calibri" w:cs="Tahoma"/>
                <w:bCs/>
                <w:sz w:val="20"/>
                <w:szCs w:val="20"/>
                <w:lang w:eastAsia="es-NI"/>
              </w:rPr>
              <w:t>10-Ago</w:t>
            </w:r>
          </w:p>
        </w:tc>
        <w:tc>
          <w:tcPr>
            <w:tcW w:w="1404" w:type="dxa"/>
            <w:shd w:val="clear" w:color="auto" w:fill="EDEDED"/>
          </w:tcPr>
          <w:p w14:paraId="3CD797F3" w14:textId="062D19A0" w:rsidR="003940A4" w:rsidRPr="00C43BCA" w:rsidRDefault="00E31831" w:rsidP="00A1689B">
            <w:pPr>
              <w:spacing w:line="240" w:lineRule="auto"/>
              <w:jc w:val="left"/>
              <w:rPr>
                <w:rFonts w:eastAsia="Calibri" w:cs="Tahoma"/>
                <w:bCs/>
                <w:sz w:val="20"/>
                <w:szCs w:val="20"/>
                <w:lang w:eastAsia="es-NI"/>
              </w:rPr>
            </w:pPr>
            <w:r w:rsidRPr="00C43BCA">
              <w:rPr>
                <w:rFonts w:eastAsia="Calibri" w:cs="Tahoma"/>
                <w:bCs/>
                <w:sz w:val="20"/>
                <w:szCs w:val="20"/>
                <w:lang w:eastAsia="es-NI"/>
              </w:rPr>
              <w:t>1</w:t>
            </w:r>
            <w:r w:rsidR="00364184" w:rsidRPr="00C43BCA">
              <w:rPr>
                <w:rFonts w:eastAsia="Calibri" w:cs="Tahoma"/>
                <w:bCs/>
                <w:sz w:val="20"/>
                <w:szCs w:val="20"/>
                <w:lang w:eastAsia="es-NI"/>
              </w:rPr>
              <w:t>4</w:t>
            </w:r>
            <w:r w:rsidRPr="00C43BCA">
              <w:rPr>
                <w:rFonts w:eastAsia="Calibri" w:cs="Tahoma"/>
                <w:bCs/>
                <w:sz w:val="20"/>
                <w:szCs w:val="20"/>
                <w:lang w:eastAsia="es-NI"/>
              </w:rPr>
              <w:t>-Ago</w:t>
            </w:r>
          </w:p>
        </w:tc>
      </w:tr>
    </w:tbl>
    <w:p w14:paraId="115C27E5" w14:textId="183F7CDA" w:rsidR="00772E40" w:rsidRDefault="00772E40" w:rsidP="00AB2DF6">
      <w:pPr>
        <w:tabs>
          <w:tab w:val="left" w:pos="3075"/>
        </w:tabs>
      </w:pPr>
    </w:p>
    <w:p w14:paraId="12D88B97" w14:textId="14E0A755" w:rsidR="003940A4" w:rsidRDefault="003940A4" w:rsidP="00AB2DF6">
      <w:pPr>
        <w:tabs>
          <w:tab w:val="left" w:pos="3075"/>
        </w:tabs>
      </w:pPr>
    </w:p>
    <w:p w14:paraId="4FDE0F4A" w14:textId="51C2997A" w:rsidR="0036618A" w:rsidRDefault="0036618A" w:rsidP="00AB2DF6">
      <w:pPr>
        <w:tabs>
          <w:tab w:val="left" w:pos="3075"/>
        </w:tabs>
        <w:rPr>
          <w:color w:val="2F5496" w:themeColor="accent1" w:themeShade="BF"/>
        </w:rPr>
      </w:pPr>
    </w:p>
    <w:p w14:paraId="577038CA" w14:textId="2C4C4922" w:rsidR="0036618A" w:rsidRDefault="00A1689B" w:rsidP="00AB2DF6">
      <w:pPr>
        <w:tabs>
          <w:tab w:val="left" w:pos="3075"/>
        </w:tabs>
        <w:rPr>
          <w:color w:val="2F5496" w:themeColor="accent1" w:themeShade="BF"/>
        </w:rPr>
      </w:pPr>
      <w:r>
        <w:rPr>
          <w:noProof/>
          <w:color w:val="2F5496" w:themeColor="accent1" w:themeShade="BF"/>
        </w:rPr>
        <w:lastRenderedPageBreak/>
        <mc:AlternateContent>
          <mc:Choice Requires="wpg">
            <w:drawing>
              <wp:anchor distT="0" distB="0" distL="114300" distR="114300" simplePos="0" relativeHeight="251658259" behindDoc="0" locked="0" layoutInCell="1" allowOverlap="1" wp14:anchorId="25138F2B" wp14:editId="14CD797E">
                <wp:simplePos x="0" y="0"/>
                <wp:positionH relativeFrom="column">
                  <wp:posOffset>-77470</wp:posOffset>
                </wp:positionH>
                <wp:positionV relativeFrom="paragraph">
                  <wp:posOffset>-197485</wp:posOffset>
                </wp:positionV>
                <wp:extent cx="5923350" cy="419100"/>
                <wp:effectExtent l="0" t="0" r="1270" b="0"/>
                <wp:wrapNone/>
                <wp:docPr id="20" name="Grupo 20"/>
                <wp:cNvGraphicFramePr/>
                <a:graphic xmlns:a="http://schemas.openxmlformats.org/drawingml/2006/main">
                  <a:graphicData uri="http://schemas.microsoft.com/office/word/2010/wordprocessingGroup">
                    <wpg:wgp>
                      <wpg:cNvGrpSpPr/>
                      <wpg:grpSpPr>
                        <a:xfrm>
                          <a:off x="0" y="0"/>
                          <a:ext cx="5923350" cy="419100"/>
                          <a:chOff x="0" y="0"/>
                          <a:chExt cx="5923350" cy="419100"/>
                        </a:xfrm>
                      </wpg:grpSpPr>
                      <wps:wsp>
                        <wps:cNvPr id="19" name="Cuadro de texto 2"/>
                        <wps:cNvSpPr txBox="1">
                          <a:spLocks noChangeArrowheads="1"/>
                        </wps:cNvSpPr>
                        <wps:spPr bwMode="auto">
                          <a:xfrm>
                            <a:off x="0" y="0"/>
                            <a:ext cx="310515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5E84E" w14:textId="77777777" w:rsidR="0067269F" w:rsidRPr="00D904A7" w:rsidRDefault="0067269F" w:rsidP="0067269F">
                              <w:pPr>
                                <w:jc w:val="left"/>
                                <w:rPr>
                                  <w:b/>
                                  <w:sz w:val="32"/>
                                  <w:szCs w:val="32"/>
                                </w:rPr>
                              </w:pPr>
                              <w:bookmarkStart w:id="29" w:name="_Toc51954402"/>
                              <w:r w:rsidRPr="0036618A">
                                <w:rPr>
                                  <w:rStyle w:val="Ttulo1Car"/>
                                </w:rPr>
                                <w:t>Actividades de Aprendizaje</w:t>
                              </w:r>
                              <w:bookmarkEnd w:id="2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a:picLocks/>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2903925" y="124145"/>
                            <a:ext cx="3019425" cy="229870"/>
                          </a:xfrm>
                          <a:prstGeom prst="rect">
                            <a:avLst/>
                          </a:prstGeom>
                          <a:noFill/>
                          <a:ln>
                            <a:noFill/>
                          </a:ln>
                        </pic:spPr>
                      </pic:pic>
                    </wpg:wgp>
                  </a:graphicData>
                </a:graphic>
              </wp:anchor>
            </w:drawing>
          </mc:Choice>
          <mc:Fallback>
            <w:pict>
              <v:group w14:anchorId="25138F2B" id="Grupo 20" o:spid="_x0000_s1040" style="position:absolute;left:0;text-align:left;margin-left:-6.1pt;margin-top:-15.55pt;width:466.4pt;height:33pt;z-index:251658259" coordsize="59233,4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">
                <v:shape id="_x0000_s1041" type="#_x0000_t202" style="position:absolute;width:3105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48B5E84E" w14:textId="77777777" w:rsidR="0067269F" w:rsidRPr="00D904A7" w:rsidRDefault="0067269F" w:rsidP="0067269F">
                        <w:pPr>
                          <w:jc w:val="left"/>
                          <w:rPr>
                            <w:b/>
                            <w:sz w:val="32"/>
                            <w:szCs w:val="32"/>
                          </w:rPr>
                        </w:pPr>
                        <w:bookmarkStart w:id="30" w:name="_Toc51954402"/>
                        <w:r w:rsidRPr="0036618A">
                          <w:rPr>
                            <w:rStyle w:val="Ttulo1Car"/>
                          </w:rPr>
                          <w:t>Actividades de Aprendizaje</w:t>
                        </w:r>
                        <w:bookmarkEnd w:id="3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42" type="#_x0000_t75" style="position:absolute;left:29039;top:1241;width:30194;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7" o:title="UPOLI_identidad" cropbottom="64420f" cropright="31396f"/>
                  <o:lock v:ext="edit" aspectratio="f"/>
                </v:shape>
              </v:group>
            </w:pict>
          </mc:Fallback>
        </mc:AlternateContent>
      </w:r>
    </w:p>
    <w:p w14:paraId="3157F741" w14:textId="3FFD02F6" w:rsidR="007B4C64" w:rsidRDefault="00803598" w:rsidP="002E6462">
      <w:pPr>
        <w:tabs>
          <w:tab w:val="left" w:pos="3075"/>
        </w:tabs>
        <w:rPr>
          <w:color w:val="4472C4" w:themeColor="accent1"/>
        </w:rPr>
      </w:pPr>
      <w:r>
        <w:rPr>
          <w:noProof/>
          <w:color w:val="2F5496" w:themeColor="accent1" w:themeShade="BF"/>
        </w:rPr>
        <mc:AlternateContent>
          <mc:Choice Requires="wps">
            <w:drawing>
              <wp:anchor distT="0" distB="0" distL="114300" distR="114300" simplePos="0" relativeHeight="251658254" behindDoc="0" locked="0" layoutInCell="1" allowOverlap="1" wp14:anchorId="08065649" wp14:editId="32AE177D">
                <wp:simplePos x="0" y="0"/>
                <wp:positionH relativeFrom="column">
                  <wp:posOffset>-85725</wp:posOffset>
                </wp:positionH>
                <wp:positionV relativeFrom="paragraph">
                  <wp:posOffset>113030</wp:posOffset>
                </wp:positionV>
                <wp:extent cx="5838825" cy="371475"/>
                <wp:effectExtent l="0" t="0" r="9525" b="9525"/>
                <wp:wrapNone/>
                <wp:docPr id="25" name="Rectángulo 25"/>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64BEE2" w14:textId="38BAD315" w:rsidR="007B4C64" w:rsidRPr="00774846" w:rsidRDefault="001B31C6" w:rsidP="007B4C64">
                            <w:pPr>
                              <w:jc w:val="center"/>
                              <w:rPr>
                                <w:b/>
                                <w:bCs/>
                                <w:sz w:val="28"/>
                                <w:szCs w:val="24"/>
                              </w:rPr>
                            </w:pPr>
                            <w:r>
                              <w:rPr>
                                <w:b/>
                                <w:bCs/>
                                <w:sz w:val="28"/>
                                <w:szCs w:val="24"/>
                              </w:rPr>
                              <w:t>Foro de Criterios de Decisión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065649" id="Rectángulo 25" o:spid="_x0000_s1043" style="position:absolute;left:0;text-align:left;margin-left:-6.75pt;margin-top:8.9pt;width:459.75pt;height:29.2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" fillcolor="red" stroked="f" strokeweight="1pt">
                <v:textbox>
                  <w:txbxContent>
                    <w:p w14:paraId="5864BEE2" w14:textId="38BAD315" w:rsidR="007B4C64" w:rsidRPr="00774846" w:rsidRDefault="001B31C6" w:rsidP="007B4C64">
                      <w:pPr>
                        <w:jc w:val="center"/>
                        <w:rPr>
                          <w:b/>
                          <w:bCs/>
                          <w:sz w:val="28"/>
                          <w:szCs w:val="24"/>
                        </w:rPr>
                      </w:pPr>
                      <w:r>
                        <w:rPr>
                          <w:b/>
                          <w:bCs/>
                          <w:sz w:val="28"/>
                          <w:szCs w:val="24"/>
                        </w:rPr>
                        <w:t>Foro de Criterios de Decisión</w:t>
                      </w:r>
                    </w:p>
                  </w:txbxContent>
                </v:textbox>
              </v:rect>
            </w:pict>
          </mc:Fallback>
        </mc:AlternateContent>
      </w:r>
    </w:p>
    <w:p w14:paraId="42C4B95C" w14:textId="6DA206CF" w:rsidR="007B4C64" w:rsidRDefault="007B4C64" w:rsidP="002E6462">
      <w:pPr>
        <w:tabs>
          <w:tab w:val="left" w:pos="3075"/>
        </w:tabs>
        <w:rPr>
          <w:color w:val="4472C4" w:themeColor="accent1"/>
        </w:rPr>
      </w:pPr>
    </w:p>
    <w:p w14:paraId="173FBCAE" w14:textId="552D15FD" w:rsidR="007B4C64" w:rsidRDefault="007B4C64" w:rsidP="002E6462">
      <w:pPr>
        <w:tabs>
          <w:tab w:val="left" w:pos="3075"/>
        </w:tabs>
        <w:rPr>
          <w:color w:val="4472C4" w:themeColor="accent1"/>
        </w:rPr>
      </w:pPr>
    </w:p>
    <w:p w14:paraId="1BCE90C6" w14:textId="68675AF3" w:rsidR="009E58EC" w:rsidRDefault="00C97611" w:rsidP="008727FF">
      <w:pPr>
        <w:tabs>
          <w:tab w:val="left" w:pos="3075"/>
        </w:tabs>
      </w:pPr>
      <w:r>
        <w:t xml:space="preserve">Para realizar esta actividad es necesario haber leído y comprendido el material didáctico proporcionado en el aula virtual, </w:t>
      </w:r>
      <w:r w:rsidR="00604B70">
        <w:t xml:space="preserve">contiene diversos ejemplos </w:t>
      </w:r>
      <w:r w:rsidR="00F0207E">
        <w:t>sobre los criterios de deci</w:t>
      </w:r>
      <w:r w:rsidR="00CB028E">
        <w:t xml:space="preserve">sión </w:t>
      </w:r>
      <w:r w:rsidR="00C66308">
        <w:t>Criterios Min-Max, Max-Max, Decisiones en condiciones de riesgo, Stock de demanda aleatoria</w:t>
      </w:r>
      <w:r w:rsidR="00ED4456">
        <w:t xml:space="preserve">, </w:t>
      </w:r>
      <w:r w:rsidR="00C66308">
        <w:t>Cálculo del VME, VEIP</w:t>
      </w:r>
      <w:r w:rsidR="008727FF">
        <w:t xml:space="preserve">, </w:t>
      </w:r>
      <w:r w:rsidR="00C66308">
        <w:t>Árboles de decisión</w:t>
      </w:r>
      <w:r w:rsidR="009E58EC">
        <w:t>.</w:t>
      </w:r>
    </w:p>
    <w:p w14:paraId="60191655" w14:textId="77777777" w:rsidR="00803598" w:rsidRDefault="00803598" w:rsidP="008727FF">
      <w:pPr>
        <w:tabs>
          <w:tab w:val="left" w:pos="3075"/>
        </w:tabs>
      </w:pPr>
    </w:p>
    <w:p w14:paraId="0ACEE6CD" w14:textId="666F4E88" w:rsidR="009E58EC" w:rsidRPr="004149A7" w:rsidRDefault="009E58EC" w:rsidP="008727FF">
      <w:pPr>
        <w:tabs>
          <w:tab w:val="left" w:pos="3075"/>
        </w:tabs>
        <w:rPr>
          <w:b/>
          <w:bCs/>
          <w:u w:val="single"/>
        </w:rPr>
      </w:pPr>
      <w:r w:rsidRPr="004149A7">
        <w:rPr>
          <w:b/>
          <w:bCs/>
          <w:u w:val="single"/>
        </w:rPr>
        <w:t>Recursos</w:t>
      </w:r>
    </w:p>
    <w:p w14:paraId="5DD728C8" w14:textId="666F4E88" w:rsidR="00D77F9C" w:rsidRDefault="00D77F9C" w:rsidP="008727FF">
      <w:pPr>
        <w:tabs>
          <w:tab w:val="left" w:pos="3075"/>
        </w:tabs>
        <w:rPr>
          <w:b/>
          <w:bCs/>
        </w:rPr>
      </w:pPr>
    </w:p>
    <w:p w14:paraId="612D4F81" w14:textId="666F4E88" w:rsidR="00D77F9C" w:rsidRPr="00D77F9C" w:rsidRDefault="00D77F9C" w:rsidP="008727FF">
      <w:pPr>
        <w:tabs>
          <w:tab w:val="left" w:pos="3075"/>
        </w:tabs>
      </w:pPr>
      <w:r>
        <w:rPr>
          <w:b/>
          <w:bCs/>
        </w:rPr>
        <w:t xml:space="preserve">Primero: </w:t>
      </w:r>
      <w:r>
        <w:t>Realice una lectura comprensiva del material de la unidad que encontrará en el aula virtual</w:t>
      </w:r>
      <w:r w:rsidR="005244C2">
        <w:t xml:space="preserve">, </w:t>
      </w:r>
      <w:r w:rsidR="00193D16">
        <w:t xml:space="preserve">en caso de que tenga dudas antes de continuar </w:t>
      </w:r>
      <w:r w:rsidR="00390147">
        <w:t xml:space="preserve">manifieste dichas interrogantes en el </w:t>
      </w:r>
      <w:hyperlink r:id="rId20">
        <w:r w:rsidR="00390147" w:rsidRPr="517DCC15">
          <w:rPr>
            <w:rStyle w:val="Hipervnculo"/>
          </w:rPr>
          <w:t>foro de dudas</w:t>
        </w:r>
      </w:hyperlink>
    </w:p>
    <w:p w14:paraId="66AB4AEB" w14:textId="26A7F78B" w:rsidR="00592940" w:rsidRDefault="002C780F" w:rsidP="002E6462">
      <w:pPr>
        <w:tabs>
          <w:tab w:val="left" w:pos="3075"/>
        </w:tabs>
      </w:pPr>
      <w:r>
        <w:rPr>
          <w:noProof/>
        </w:rPr>
        <w:drawing>
          <wp:anchor distT="0" distB="0" distL="114300" distR="114300" simplePos="0" relativeHeight="251658255" behindDoc="1" locked="0" layoutInCell="1" allowOverlap="1" wp14:anchorId="3A0EF2B9" wp14:editId="6E456C0D">
            <wp:simplePos x="0" y="0"/>
            <wp:positionH relativeFrom="column">
              <wp:posOffset>-3175</wp:posOffset>
            </wp:positionH>
            <wp:positionV relativeFrom="paragraph">
              <wp:posOffset>92710</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537F7001" w14:textId="16138666" w:rsidR="009E01C8" w:rsidRDefault="00894E4B" w:rsidP="002E6462">
      <w:pPr>
        <w:tabs>
          <w:tab w:val="left" w:pos="3075"/>
        </w:tabs>
      </w:pPr>
      <w:r w:rsidRPr="005C2C6E">
        <w:rPr>
          <w:noProof/>
        </w:rPr>
        <w:drawing>
          <wp:anchor distT="0" distB="0" distL="114300" distR="114300" simplePos="0" relativeHeight="251658256" behindDoc="1" locked="0" layoutInCell="1" allowOverlap="1" wp14:anchorId="586B9176" wp14:editId="64037876">
            <wp:simplePos x="0" y="0"/>
            <wp:positionH relativeFrom="column">
              <wp:posOffset>462915</wp:posOffset>
            </wp:positionH>
            <wp:positionV relativeFrom="paragraph">
              <wp:posOffset>273685</wp:posOffset>
            </wp:positionV>
            <wp:extent cx="293370" cy="304800"/>
            <wp:effectExtent l="0" t="0" r="0" b="0"/>
            <wp:wrapTight wrapText="bothSides">
              <wp:wrapPolygon edited="0">
                <wp:start x="0" y="0"/>
                <wp:lineTo x="0" y="20250"/>
                <wp:lineTo x="19636" y="20250"/>
                <wp:lineTo x="1963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758D9A" w14:textId="666F4E88" w:rsidR="009E01C8" w:rsidRDefault="00282920" w:rsidP="00894E4B">
      <w:pPr>
        <w:tabs>
          <w:tab w:val="left" w:pos="3075"/>
        </w:tabs>
        <w:ind w:left="1276"/>
      </w:pPr>
      <w:hyperlink r:id="rId23">
        <w:r w:rsidR="005E21C9" w:rsidRPr="517DCC15">
          <w:rPr>
            <w:rStyle w:val="Hipervnculo"/>
          </w:rPr>
          <w:t>Unidad Didáctica I: Toma de Decisiones</w:t>
        </w:r>
      </w:hyperlink>
    </w:p>
    <w:p w14:paraId="6B232DF7" w14:textId="77777777" w:rsidR="009E01C8" w:rsidRDefault="009E01C8" w:rsidP="002E6462">
      <w:pPr>
        <w:tabs>
          <w:tab w:val="left" w:pos="3075"/>
        </w:tabs>
      </w:pPr>
    </w:p>
    <w:p w14:paraId="127FB055" w14:textId="1D0F4365" w:rsidR="009E01C8" w:rsidRPr="00AE3262" w:rsidRDefault="00A44093" w:rsidP="002E6462">
      <w:pPr>
        <w:tabs>
          <w:tab w:val="left" w:pos="3075"/>
        </w:tabs>
        <w:rPr>
          <w:b/>
          <w:bCs/>
        </w:rPr>
      </w:pPr>
      <w:r w:rsidRPr="00AE3262">
        <w:rPr>
          <w:b/>
          <w:bCs/>
        </w:rPr>
        <w:t>Indicacione</w:t>
      </w:r>
      <w:r w:rsidR="003E5A52" w:rsidRPr="00AE3262">
        <w:rPr>
          <w:b/>
          <w:bCs/>
        </w:rPr>
        <w:t>s</w:t>
      </w:r>
      <w:r w:rsidR="00AE3262" w:rsidRPr="00AE3262">
        <w:rPr>
          <w:b/>
          <w:bCs/>
        </w:rPr>
        <w:t xml:space="preserve"> – Foro Criterios de Decisión</w:t>
      </w:r>
    </w:p>
    <w:p w14:paraId="53B6856A" w14:textId="666F4E88" w:rsidR="009E01C8" w:rsidRDefault="009E01C8" w:rsidP="002E6462">
      <w:pPr>
        <w:tabs>
          <w:tab w:val="left" w:pos="3075"/>
        </w:tabs>
      </w:pPr>
    </w:p>
    <w:p w14:paraId="5C3DBB1E" w14:textId="666F4E88" w:rsidR="00FC75C5" w:rsidRDefault="00FC75C5" w:rsidP="00FC75C5">
      <w:pPr>
        <w:tabs>
          <w:tab w:val="left" w:pos="3075"/>
        </w:tabs>
      </w:pPr>
      <w:r>
        <w:t>Con esta actividad se busca motivar el debate y enriquecer los aprendizajes de todos a través de la discusión respetuosa y el compartir ideas.</w:t>
      </w:r>
    </w:p>
    <w:p w14:paraId="0E9B79D2" w14:textId="666F4E88" w:rsidR="00FD7ECD" w:rsidRDefault="00FD7ECD" w:rsidP="002E6462">
      <w:pPr>
        <w:tabs>
          <w:tab w:val="left" w:pos="3075"/>
        </w:tabs>
      </w:pPr>
    </w:p>
    <w:p w14:paraId="34552208" w14:textId="2B5E388D" w:rsidR="00AC5C1D" w:rsidRDefault="00D26A0C" w:rsidP="002E6462">
      <w:pPr>
        <w:tabs>
          <w:tab w:val="left" w:pos="3075"/>
        </w:tabs>
      </w:pPr>
      <w:r w:rsidRPr="00D26A0C">
        <w:rPr>
          <w:u w:val="single"/>
        </w:rPr>
        <w:t>Problema</w:t>
      </w:r>
      <w:r>
        <w:t xml:space="preserve">: </w:t>
      </w:r>
      <w:r w:rsidR="00FD7ECD" w:rsidRPr="00FD7ECD">
        <w:t xml:space="preserve">El pequeño productor Fernández puede producir Maíz o frijol. Las probabilidades de que los precios de la siguiente cosecha de estos productos aumenten, permanezcan iguales o desciendan son 0.25, 0.30 y 0.45 respectivamente. Si los precios aumentan, la cosecha de maíz producirá 30,000 dólares netos y el frijol 10,000 dólares netos. Si los precios permanecen sin cambios. </w:t>
      </w:r>
      <w:r w:rsidR="00FD7ECD" w:rsidRPr="00FD7ECD">
        <w:lastRenderedPageBreak/>
        <w:t xml:space="preserve">Fernández (apenas) quedará a mano. Pero si los precios descienden, las cosechas de maíz y frijol tendrán pérdidas de 35,000 y 5000 dólares respectivamente. </w:t>
      </w:r>
      <w:r w:rsidR="0004311D" w:rsidRPr="00FD7ECD">
        <w:t>¿Cuál cosecha debe producir Fernández?</w:t>
      </w:r>
    </w:p>
    <w:p w14:paraId="58AC3397" w14:textId="77777777" w:rsidR="00803598" w:rsidRDefault="00803598" w:rsidP="002E6462">
      <w:pPr>
        <w:tabs>
          <w:tab w:val="left" w:pos="3075"/>
        </w:tabs>
      </w:pPr>
    </w:p>
    <w:p w14:paraId="5656E7AE" w14:textId="17F269C9" w:rsidR="0004311D" w:rsidRPr="00504EF9" w:rsidRDefault="00504EF9" w:rsidP="002E6462">
      <w:pPr>
        <w:tabs>
          <w:tab w:val="left" w:pos="3075"/>
        </w:tabs>
        <w:rPr>
          <w:u w:val="single"/>
        </w:rPr>
      </w:pPr>
      <w:r>
        <w:rPr>
          <w:u w:val="single"/>
        </w:rPr>
        <w:t>Se le proporciona la siguiente t</w:t>
      </w:r>
      <w:r w:rsidR="008A1BED" w:rsidRPr="00504EF9">
        <w:rPr>
          <w:u w:val="single"/>
        </w:rPr>
        <w:t xml:space="preserve">abla </w:t>
      </w:r>
      <w:r>
        <w:rPr>
          <w:u w:val="single"/>
        </w:rPr>
        <w:t>para</w:t>
      </w:r>
      <w:r w:rsidR="008A1BED" w:rsidRPr="00504EF9">
        <w:rPr>
          <w:u w:val="single"/>
        </w:rPr>
        <w:t xml:space="preserve"> apoy</w:t>
      </w:r>
      <w:r>
        <w:rPr>
          <w:u w:val="single"/>
        </w:rPr>
        <w:t>arle</w:t>
      </w:r>
      <w:r w:rsidR="00D26A0C">
        <w:rPr>
          <w:u w:val="single"/>
        </w:rPr>
        <w:t>:</w:t>
      </w:r>
    </w:p>
    <w:p w14:paraId="21FF6E3F" w14:textId="5F352560" w:rsidR="008A1BED" w:rsidRDefault="008A1BED" w:rsidP="002E6462">
      <w:pPr>
        <w:tabs>
          <w:tab w:val="left" w:pos="3075"/>
        </w:tabs>
      </w:pPr>
    </w:p>
    <w:p w14:paraId="14E7C073" w14:textId="54EFEA78" w:rsidR="008A1BED" w:rsidRDefault="00504EF9" w:rsidP="002E6462">
      <w:pPr>
        <w:tabs>
          <w:tab w:val="left" w:pos="3075"/>
        </w:tabs>
      </w:pPr>
      <w:r>
        <w:rPr>
          <w:noProof/>
        </w:rPr>
        <w:drawing>
          <wp:inline distT="0" distB="0" distL="0" distR="0" wp14:anchorId="2AE0249E" wp14:editId="6B06F803">
            <wp:extent cx="5353048" cy="1809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24">
                      <a:extLst>
                        <a:ext uri="{28A0092B-C50C-407E-A947-70E740481C1C}">
                          <a14:useLocalDpi xmlns:a14="http://schemas.microsoft.com/office/drawing/2010/main" val="0"/>
                        </a:ext>
                      </a:extLst>
                    </a:blip>
                    <a:stretch>
                      <a:fillRect/>
                    </a:stretch>
                  </pic:blipFill>
                  <pic:spPr>
                    <a:xfrm>
                      <a:off x="0" y="0"/>
                      <a:ext cx="5353048" cy="1809750"/>
                    </a:xfrm>
                    <a:prstGeom prst="rect">
                      <a:avLst/>
                    </a:prstGeom>
                  </pic:spPr>
                </pic:pic>
              </a:graphicData>
            </a:graphic>
          </wp:inline>
        </w:drawing>
      </w:r>
    </w:p>
    <w:p w14:paraId="2A48753A" w14:textId="38C5EADE" w:rsidR="008A1BED" w:rsidRDefault="008A1BED" w:rsidP="002E6462">
      <w:pPr>
        <w:tabs>
          <w:tab w:val="left" w:pos="3075"/>
        </w:tabs>
      </w:pPr>
    </w:p>
    <w:p w14:paraId="1BD0145A" w14:textId="01BFA65C" w:rsidR="008A1BED" w:rsidRPr="00D26A0C" w:rsidRDefault="00D26A0C" w:rsidP="002E6462">
      <w:pPr>
        <w:tabs>
          <w:tab w:val="left" w:pos="3075"/>
        </w:tabs>
        <w:rPr>
          <w:u w:val="single"/>
        </w:rPr>
      </w:pPr>
      <w:r w:rsidRPr="00D26A0C">
        <w:rPr>
          <w:u w:val="single"/>
        </w:rPr>
        <w:t>Actividades</w:t>
      </w:r>
    </w:p>
    <w:p w14:paraId="6962B2E7" w14:textId="07327DA7" w:rsidR="00BA4474" w:rsidRDefault="00BA4474" w:rsidP="00BA4474">
      <w:pPr>
        <w:pStyle w:val="Prrafodelista"/>
        <w:numPr>
          <w:ilvl w:val="0"/>
          <w:numId w:val="1"/>
        </w:numPr>
        <w:tabs>
          <w:tab w:val="left" w:pos="3075"/>
        </w:tabs>
      </w:pPr>
      <w:r>
        <w:t>Resuelvan el problema usando cada uno de los criterios de decisión</w:t>
      </w:r>
    </w:p>
    <w:p w14:paraId="370B17C1" w14:textId="755A5E06" w:rsidR="00BA4474" w:rsidRDefault="005145AA" w:rsidP="00BA4474">
      <w:pPr>
        <w:pStyle w:val="Prrafodelista"/>
        <w:numPr>
          <w:ilvl w:val="0"/>
          <w:numId w:val="1"/>
        </w:numPr>
        <w:tabs>
          <w:tab w:val="left" w:pos="3075"/>
        </w:tabs>
      </w:pPr>
      <w:r>
        <w:t xml:space="preserve">Elija uno de los criterios, como si fuera el administrador la empresa, </w:t>
      </w:r>
      <w:r w:rsidR="00722A88">
        <w:t>¿</w:t>
      </w:r>
      <w:r>
        <w:t>qué resultado usaría</w:t>
      </w:r>
      <w:r w:rsidR="00722A88">
        <w:t>?</w:t>
      </w:r>
    </w:p>
    <w:p w14:paraId="26D5FC03" w14:textId="25F1F30C" w:rsidR="00722A88" w:rsidRDefault="00722A88" w:rsidP="00BA4474">
      <w:pPr>
        <w:pStyle w:val="Prrafodelista"/>
        <w:numPr>
          <w:ilvl w:val="0"/>
          <w:numId w:val="1"/>
        </w:numPr>
        <w:tabs>
          <w:tab w:val="left" w:pos="3075"/>
        </w:tabs>
      </w:pPr>
      <w:r>
        <w:t xml:space="preserve">Agregue al foro </w:t>
      </w:r>
      <w:r w:rsidR="002143FB">
        <w:t xml:space="preserve">su respuesta (Aquel criterio que seleccionó) y explique por qué </w:t>
      </w:r>
      <w:r w:rsidR="00C25477">
        <w:t>hizo esa elección</w:t>
      </w:r>
      <w:r w:rsidR="007B33A2">
        <w:t xml:space="preserve"> haciendo notar los beneficios de </w:t>
      </w:r>
      <w:proofErr w:type="gramStart"/>
      <w:r w:rsidR="007B33A2">
        <w:t>la misma</w:t>
      </w:r>
      <w:proofErr w:type="gramEnd"/>
    </w:p>
    <w:p w14:paraId="0E987830" w14:textId="031E2C63" w:rsidR="00C25477" w:rsidRDefault="00C25477" w:rsidP="00BA4474">
      <w:pPr>
        <w:pStyle w:val="Prrafodelista"/>
        <w:numPr>
          <w:ilvl w:val="0"/>
          <w:numId w:val="1"/>
        </w:numPr>
        <w:tabs>
          <w:tab w:val="left" w:pos="3075"/>
        </w:tabs>
      </w:pPr>
      <w:r>
        <w:t>Responda al menos a dos compañeros</w:t>
      </w:r>
      <w:r w:rsidR="007B33A2">
        <w:t>/as</w:t>
      </w:r>
      <w:r>
        <w:t xml:space="preserve"> </w:t>
      </w:r>
      <w:r w:rsidR="007B33A2">
        <w:t xml:space="preserve">que hicieron una elección distinta a la suya </w:t>
      </w:r>
      <w:r w:rsidR="00085CAC">
        <w:t>haciéndole notar los perjuicios de aplicar ese criterio en la situaci</w:t>
      </w:r>
      <w:r w:rsidR="00EC347B">
        <w:t>ón planteada</w:t>
      </w:r>
    </w:p>
    <w:p w14:paraId="3799751B" w14:textId="531A8873" w:rsidR="00EC347B" w:rsidRDefault="00EC347B" w:rsidP="00BA4474">
      <w:pPr>
        <w:pStyle w:val="Prrafodelista"/>
        <w:numPr>
          <w:ilvl w:val="0"/>
          <w:numId w:val="1"/>
        </w:numPr>
        <w:tabs>
          <w:tab w:val="left" w:pos="3075"/>
        </w:tabs>
      </w:pPr>
      <w:r>
        <w:t>Defienda el criterio elegido de las críticas de sus compañeros</w:t>
      </w:r>
    </w:p>
    <w:p w14:paraId="63CE2BC0" w14:textId="77777777" w:rsidR="00207DC8" w:rsidRDefault="00207DC8" w:rsidP="00207DC8">
      <w:pPr>
        <w:tabs>
          <w:tab w:val="left" w:pos="3075"/>
        </w:tabs>
      </w:pPr>
    </w:p>
    <w:p w14:paraId="4A3F71D3" w14:textId="66BF3D7C" w:rsidR="00207DC8" w:rsidRDefault="00207DC8" w:rsidP="00207DC8">
      <w:pPr>
        <w:tabs>
          <w:tab w:val="left" w:pos="3075"/>
        </w:tabs>
      </w:pPr>
      <w:r>
        <w:t>Criterios de evaluación:</w:t>
      </w:r>
    </w:p>
    <w:p w14:paraId="68E9785F" w14:textId="40B28081" w:rsidR="00207DC8" w:rsidRDefault="00207DC8" w:rsidP="00207DC8">
      <w:pPr>
        <w:pStyle w:val="Prrafodelista"/>
        <w:numPr>
          <w:ilvl w:val="0"/>
          <w:numId w:val="2"/>
        </w:numPr>
        <w:tabs>
          <w:tab w:val="left" w:pos="3075"/>
        </w:tabs>
      </w:pPr>
      <w:r>
        <w:t>Expone sus resultados de forma clara.  5</w:t>
      </w:r>
      <w:r w:rsidR="008B7F69">
        <w:t>0%</w:t>
      </w:r>
      <w:r>
        <w:t xml:space="preserve"> puntos</w:t>
      </w:r>
      <w:r w:rsidR="008B7F69">
        <w:t xml:space="preserve"> del total de la nota</w:t>
      </w:r>
    </w:p>
    <w:p w14:paraId="58C00111" w14:textId="2E24DEAB" w:rsidR="00AC5C1D" w:rsidRDefault="00207DC8" w:rsidP="00EC347B">
      <w:pPr>
        <w:pStyle w:val="Prrafodelista"/>
        <w:numPr>
          <w:ilvl w:val="0"/>
          <w:numId w:val="2"/>
        </w:numPr>
        <w:tabs>
          <w:tab w:val="left" w:pos="3075"/>
        </w:tabs>
      </w:pPr>
      <w:r>
        <w:t xml:space="preserve">Debate usando argumentos basados en los criterios empleados. </w:t>
      </w:r>
      <w:r w:rsidR="008B7F69" w:rsidRPr="008B7F69">
        <w:t>50% puntos del total de la nota</w:t>
      </w:r>
    </w:p>
    <w:p w14:paraId="5F8CA8A6" w14:textId="1B4BF9D7" w:rsidR="008B7F69" w:rsidRDefault="008B7F69" w:rsidP="00EC347B">
      <w:pPr>
        <w:tabs>
          <w:tab w:val="left" w:pos="3075"/>
        </w:tabs>
      </w:pPr>
      <w:r>
        <w:lastRenderedPageBreak/>
        <w:t>Aclaraciones adicionales:</w:t>
      </w:r>
    </w:p>
    <w:p w14:paraId="31431539" w14:textId="47B62DA4" w:rsidR="001622A6" w:rsidRDefault="001622A6" w:rsidP="003354F8">
      <w:pPr>
        <w:pStyle w:val="Prrafodelista"/>
        <w:numPr>
          <w:ilvl w:val="0"/>
          <w:numId w:val="3"/>
        </w:numPr>
        <w:tabs>
          <w:tab w:val="left" w:pos="3075"/>
        </w:tabs>
      </w:pPr>
      <w:r>
        <w:t xml:space="preserve">El </w:t>
      </w:r>
      <w:r w:rsidR="00E3378B">
        <w:t>problema debe solucionarse</w:t>
      </w:r>
      <w:r>
        <w:t xml:space="preserve"> de forma individual</w:t>
      </w:r>
    </w:p>
    <w:p w14:paraId="7C6A6EDC" w14:textId="77777777" w:rsidR="001622A6" w:rsidRDefault="001622A6" w:rsidP="003354F8">
      <w:pPr>
        <w:pStyle w:val="Prrafodelista"/>
        <w:numPr>
          <w:ilvl w:val="0"/>
          <w:numId w:val="3"/>
        </w:numPr>
        <w:tabs>
          <w:tab w:val="left" w:pos="3075"/>
        </w:tabs>
      </w:pPr>
      <w:r>
        <w:t>Cada criterio de evaluación tiene un puntaje, este se irá reduciendo en dependencia del porcentaje de incumplimiento del criterio, no se quitará todo de golpe por un error</w:t>
      </w:r>
    </w:p>
    <w:p w14:paraId="1A2BD673" w14:textId="77777777" w:rsidR="001622A6" w:rsidRDefault="001622A6" w:rsidP="003354F8">
      <w:pPr>
        <w:pStyle w:val="Prrafodelista"/>
        <w:numPr>
          <w:ilvl w:val="0"/>
          <w:numId w:val="3"/>
        </w:numPr>
        <w:tabs>
          <w:tab w:val="left" w:pos="3075"/>
        </w:tabs>
      </w:pPr>
      <w:r>
        <w:t>Posterior a la asignación del puntaje tendrá tres días para realizar reclamos</w:t>
      </w:r>
    </w:p>
    <w:p w14:paraId="4B756217" w14:textId="37A01409" w:rsidR="008B7F69" w:rsidRDefault="00C04E02" w:rsidP="003354F8">
      <w:pPr>
        <w:pStyle w:val="Prrafodelista"/>
        <w:numPr>
          <w:ilvl w:val="0"/>
          <w:numId w:val="3"/>
        </w:numPr>
        <w:tabs>
          <w:tab w:val="left" w:pos="3075"/>
        </w:tabs>
      </w:pPr>
      <w:r>
        <w:t>S</w:t>
      </w:r>
      <w:r w:rsidRPr="00C04E02">
        <w:t>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617B6175" w14:textId="70251248" w:rsidR="008B7F69" w:rsidRDefault="00A605EA" w:rsidP="00EC347B">
      <w:pPr>
        <w:tabs>
          <w:tab w:val="left" w:pos="3075"/>
        </w:tabs>
      </w:pPr>
      <w:r>
        <w:rPr>
          <w:noProof/>
        </w:rPr>
        <w:drawing>
          <wp:anchor distT="0" distB="0" distL="114300" distR="114300" simplePos="0" relativeHeight="251658257" behindDoc="1" locked="0" layoutInCell="1" allowOverlap="1" wp14:anchorId="5A602A36" wp14:editId="26A83AEE">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611081E" w14:textId="47799CA4" w:rsidR="00793A9B" w:rsidRDefault="00172EC5" w:rsidP="00EC347B">
      <w:pPr>
        <w:tabs>
          <w:tab w:val="left" w:pos="3075"/>
        </w:tabs>
      </w:pPr>
      <w:r>
        <w:rPr>
          <w:noProof/>
        </w:rPr>
        <w:drawing>
          <wp:anchor distT="0" distB="0" distL="114300" distR="114300" simplePos="0" relativeHeight="251658258" behindDoc="1" locked="0" layoutInCell="1" allowOverlap="1" wp14:anchorId="022033DD" wp14:editId="75F50F6D">
            <wp:simplePos x="0" y="0"/>
            <wp:positionH relativeFrom="column">
              <wp:posOffset>370205</wp:posOffset>
            </wp:positionH>
            <wp:positionV relativeFrom="paragraph">
              <wp:posOffset>260350</wp:posOffset>
            </wp:positionV>
            <wp:extent cx="300355" cy="300355"/>
            <wp:effectExtent l="0" t="0" r="4445" b="4445"/>
            <wp:wrapTight wrapText="bothSides">
              <wp:wrapPolygon edited="0">
                <wp:start x="0" y="0"/>
                <wp:lineTo x="0" y="20550"/>
                <wp:lineTo x="20550" y="20550"/>
                <wp:lineTo x="2055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9D8B8" w14:textId="23888596" w:rsidR="00A605EA" w:rsidRDefault="00282920" w:rsidP="00531FB0">
      <w:pPr>
        <w:tabs>
          <w:tab w:val="left" w:pos="3075"/>
        </w:tabs>
        <w:ind w:left="851"/>
      </w:pPr>
      <w:hyperlink r:id="rId27" w:history="1">
        <w:r w:rsidR="00A605EA" w:rsidRPr="00D93BBC">
          <w:rPr>
            <w:rStyle w:val="Hipervnculo"/>
          </w:rPr>
          <w:t>Foro</w:t>
        </w:r>
        <w:r w:rsidR="00D93BBC" w:rsidRPr="00D93BBC">
          <w:rPr>
            <w:rStyle w:val="Hipervnculo"/>
          </w:rPr>
          <w:t xml:space="preserve"> Criterios de decisión</w:t>
        </w:r>
      </w:hyperlink>
    </w:p>
    <w:sectPr w:rsidR="00A605EA" w:rsidSect="00636C8A">
      <w:headerReference w:type="default" r:id="rId28"/>
      <w:footerReference w:type="default" r:id="rId2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7339F" w14:textId="77777777" w:rsidR="00282920" w:rsidRDefault="00282920" w:rsidP="007F1B53">
      <w:pPr>
        <w:spacing w:before="0" w:after="0" w:line="240" w:lineRule="auto"/>
      </w:pPr>
      <w:r>
        <w:separator/>
      </w:r>
    </w:p>
  </w:endnote>
  <w:endnote w:type="continuationSeparator" w:id="0">
    <w:p w14:paraId="4A049BED" w14:textId="77777777" w:rsidR="00282920" w:rsidRDefault="00282920" w:rsidP="007F1B53">
      <w:pPr>
        <w:spacing w:before="0" w:after="0" w:line="240" w:lineRule="auto"/>
      </w:pPr>
      <w:r>
        <w:continuationSeparator/>
      </w:r>
    </w:p>
  </w:endnote>
  <w:endnote w:type="continuationNotice" w:id="1">
    <w:p w14:paraId="5152B3BB" w14:textId="77777777" w:rsidR="00282920" w:rsidRDefault="0028292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DCAEE" w14:textId="77777777" w:rsidR="00680D3C" w:rsidRDefault="00680D3C">
    <w:pPr>
      <w:pStyle w:val="Piedepgina"/>
    </w:pPr>
    <w:r>
      <w:rPr>
        <w:noProof/>
      </w:rPr>
      <w:drawing>
        <wp:anchor distT="0" distB="0" distL="114300" distR="114300" simplePos="0" relativeHeight="251658241" behindDoc="1" locked="0" layoutInCell="1" allowOverlap="1" wp14:anchorId="2E89C217" wp14:editId="75E7AE11">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49684" w14:textId="0815BDE1" w:rsidR="00680D3C" w:rsidRPr="00F3756A" w:rsidRDefault="00D430E2" w:rsidP="00F3756A">
    <w:pPr>
      <w:pStyle w:val="Piedepgina"/>
    </w:pPr>
    <w:r>
      <w:rPr>
        <w:noProof/>
      </w:rPr>
      <mc:AlternateContent>
        <mc:Choice Requires="wps">
          <w:drawing>
            <wp:anchor distT="45720" distB="45720" distL="114300" distR="114300" simplePos="0" relativeHeight="251658242" behindDoc="0" locked="0" layoutInCell="1" allowOverlap="1" wp14:anchorId="540DA77A" wp14:editId="1B2BEFA0">
              <wp:simplePos x="0" y="0"/>
              <wp:positionH relativeFrom="column">
                <wp:posOffset>3920490</wp:posOffset>
              </wp:positionH>
              <wp:positionV relativeFrom="paragraph">
                <wp:posOffset>-102235</wp:posOffset>
              </wp:positionV>
              <wp:extent cx="2473325"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3325" cy="327660"/>
                      </a:xfrm>
                      <a:prstGeom prst="rect">
                        <a:avLst/>
                      </a:prstGeom>
                      <a:noFill/>
                      <a:ln w="9525">
                        <a:noFill/>
                        <a:miter lim="800000"/>
                        <a:headEnd/>
                        <a:tailEnd/>
                      </a:ln>
                    </wps:spPr>
                    <wps:txbx>
                      <w:txbxContent>
                        <w:p w14:paraId="59E68D59" w14:textId="20BF8C0C"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D430E2">
                            <w:rPr>
                              <w:rFonts w:ascii="Verdana" w:eastAsiaTheme="majorEastAsia" w:hAnsi="Verdana" w:cstheme="majorBidi"/>
                              <w:szCs w:val="24"/>
                            </w:rPr>
                            <w:t>Guía U</w:t>
                          </w:r>
                          <w:r w:rsidR="005E27A5" w:rsidRPr="00AB2DF6">
                            <w:rPr>
                              <w:rFonts w:ascii="Verdana" w:eastAsiaTheme="majorEastAsia" w:hAnsi="Verdana" w:cstheme="majorBidi"/>
                              <w:szCs w:val="24"/>
                            </w:rPr>
                            <w:t>nidad Didáctica</w:t>
                          </w:r>
                        </w:p>
                        <w:p w14:paraId="7CC97348" w14:textId="77777777" w:rsidR="00F3756A" w:rsidRDefault="00F375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0DA77A" id="_x0000_t202" coordsize="21600,21600" o:spt="202" path="m,l,21600r21600,l21600,xe">
              <v:stroke joinstyle="miter"/>
              <v:path gradientshapeok="t" o:connecttype="rect"/>
            </v:shapetype>
            <v:shape id="Cuadro de texto 2" o:spid="_x0000_s1044" type="#_x0000_t202" style="position:absolute;left:0;text-align:left;margin-left:308.7pt;margin-top:-8.05pt;width:194.75pt;height:25.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" filled="f" stroked="f">
              <v:textbox>
                <w:txbxContent>
                  <w:p w14:paraId="59E68D59" w14:textId="20BF8C0C"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D430E2">
                      <w:rPr>
                        <w:rFonts w:ascii="Verdana" w:eastAsiaTheme="majorEastAsia" w:hAnsi="Verdana" w:cstheme="majorBidi"/>
                        <w:szCs w:val="24"/>
                      </w:rPr>
                      <w:t>Guía U</w:t>
                    </w:r>
                    <w:r w:rsidR="005E27A5" w:rsidRPr="00AB2DF6">
                      <w:rPr>
                        <w:rFonts w:ascii="Verdana" w:eastAsiaTheme="majorEastAsia" w:hAnsi="Verdana" w:cstheme="majorBidi"/>
                        <w:szCs w:val="24"/>
                      </w:rPr>
                      <w:t>nidad Didáctica</w:t>
                    </w:r>
                  </w:p>
                  <w:p w14:paraId="7CC97348" w14:textId="77777777" w:rsidR="00F3756A" w:rsidRDefault="00F3756A"/>
                </w:txbxContent>
              </v:textbox>
              <w10:wrap type="square"/>
            </v:shape>
          </w:pict>
        </mc:Fallback>
      </mc:AlternateContent>
    </w:r>
    <w:r w:rsidR="00526FCA">
      <w:rPr>
        <w:noProof/>
      </w:rPr>
      <w:drawing>
        <wp:anchor distT="0" distB="0" distL="114300" distR="114300" simplePos="0" relativeHeight="251658243" behindDoc="1" locked="0" layoutInCell="1" allowOverlap="1" wp14:anchorId="3DF8F6D2" wp14:editId="3DB9E3AF">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5DE70" w14:textId="77777777" w:rsidR="00282920" w:rsidRDefault="00282920" w:rsidP="007F1B53">
      <w:pPr>
        <w:spacing w:before="0" w:after="0" w:line="240" w:lineRule="auto"/>
      </w:pPr>
      <w:r>
        <w:separator/>
      </w:r>
    </w:p>
  </w:footnote>
  <w:footnote w:type="continuationSeparator" w:id="0">
    <w:p w14:paraId="7C4F39E2" w14:textId="77777777" w:rsidR="00282920" w:rsidRDefault="00282920" w:rsidP="007F1B53">
      <w:pPr>
        <w:spacing w:before="0" w:after="0" w:line="240" w:lineRule="auto"/>
      </w:pPr>
      <w:r>
        <w:continuationSeparator/>
      </w:r>
    </w:p>
  </w:footnote>
  <w:footnote w:type="continuationNotice" w:id="1">
    <w:p w14:paraId="0FFF9634" w14:textId="77777777" w:rsidR="00282920" w:rsidRDefault="0028292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3FD8F" w14:textId="77777777" w:rsidR="0020003D" w:rsidRDefault="0020003D">
    <w:pPr>
      <w:pStyle w:val="Encabezado"/>
    </w:pPr>
    <w:r>
      <w:rPr>
        <w:noProof/>
      </w:rPr>
      <w:drawing>
        <wp:anchor distT="0" distB="0" distL="114300" distR="114300" simplePos="0" relativeHeight="251658240"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67474"/>
    <w:multiLevelType w:val="hybridMultilevel"/>
    <w:tmpl w:val="8D047C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2B862ED"/>
    <w:multiLevelType w:val="hybridMultilevel"/>
    <w:tmpl w:val="E56E46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65163CE8"/>
    <w:multiLevelType w:val="hybridMultilevel"/>
    <w:tmpl w:val="C024A99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7C4C496A"/>
    <w:multiLevelType w:val="hybridMultilevel"/>
    <w:tmpl w:val="4D0055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03AA1"/>
    <w:rsid w:val="00025315"/>
    <w:rsid w:val="00030BE3"/>
    <w:rsid w:val="00041152"/>
    <w:rsid w:val="0004311D"/>
    <w:rsid w:val="000437FF"/>
    <w:rsid w:val="000446AD"/>
    <w:rsid w:val="00046C30"/>
    <w:rsid w:val="0007116F"/>
    <w:rsid w:val="000810B5"/>
    <w:rsid w:val="00085CAC"/>
    <w:rsid w:val="000A05DD"/>
    <w:rsid w:val="000A79C8"/>
    <w:rsid w:val="000B337D"/>
    <w:rsid w:val="000C7C47"/>
    <w:rsid w:val="001019AD"/>
    <w:rsid w:val="0013029E"/>
    <w:rsid w:val="00147C46"/>
    <w:rsid w:val="001622A6"/>
    <w:rsid w:val="00166A94"/>
    <w:rsid w:val="001726BE"/>
    <w:rsid w:val="00172EC5"/>
    <w:rsid w:val="00181BD0"/>
    <w:rsid w:val="0019146D"/>
    <w:rsid w:val="00193D16"/>
    <w:rsid w:val="001B31C6"/>
    <w:rsid w:val="001C720B"/>
    <w:rsid w:val="001D0B87"/>
    <w:rsid w:val="001E174E"/>
    <w:rsid w:val="0020003D"/>
    <w:rsid w:val="00207DC8"/>
    <w:rsid w:val="002143FB"/>
    <w:rsid w:val="00232293"/>
    <w:rsid w:val="00272E05"/>
    <w:rsid w:val="00282920"/>
    <w:rsid w:val="002A2F1A"/>
    <w:rsid w:val="002B5D9F"/>
    <w:rsid w:val="002C780F"/>
    <w:rsid w:val="002E3A77"/>
    <w:rsid w:val="002E6462"/>
    <w:rsid w:val="002F0A67"/>
    <w:rsid w:val="002F235F"/>
    <w:rsid w:val="003069CC"/>
    <w:rsid w:val="00315184"/>
    <w:rsid w:val="003354F8"/>
    <w:rsid w:val="00346434"/>
    <w:rsid w:val="00357488"/>
    <w:rsid w:val="00364184"/>
    <w:rsid w:val="0036618A"/>
    <w:rsid w:val="003717C3"/>
    <w:rsid w:val="00372AE8"/>
    <w:rsid w:val="00384557"/>
    <w:rsid w:val="00390147"/>
    <w:rsid w:val="003940A4"/>
    <w:rsid w:val="003B0284"/>
    <w:rsid w:val="003C5C3C"/>
    <w:rsid w:val="003E0D37"/>
    <w:rsid w:val="003E5A52"/>
    <w:rsid w:val="003E5A83"/>
    <w:rsid w:val="003F3A88"/>
    <w:rsid w:val="00406675"/>
    <w:rsid w:val="004149A7"/>
    <w:rsid w:val="00415A63"/>
    <w:rsid w:val="00431158"/>
    <w:rsid w:val="00443C7A"/>
    <w:rsid w:val="0046616B"/>
    <w:rsid w:val="004661F3"/>
    <w:rsid w:val="004723A2"/>
    <w:rsid w:val="00490543"/>
    <w:rsid w:val="00492543"/>
    <w:rsid w:val="00497B5C"/>
    <w:rsid w:val="00497FF9"/>
    <w:rsid w:val="004A32E5"/>
    <w:rsid w:val="004B266A"/>
    <w:rsid w:val="004B6718"/>
    <w:rsid w:val="004D601F"/>
    <w:rsid w:val="004F17B1"/>
    <w:rsid w:val="004F36FE"/>
    <w:rsid w:val="004F394C"/>
    <w:rsid w:val="004F3CB0"/>
    <w:rsid w:val="004F7547"/>
    <w:rsid w:val="005001BA"/>
    <w:rsid w:val="00500227"/>
    <w:rsid w:val="00504EF9"/>
    <w:rsid w:val="00507CCA"/>
    <w:rsid w:val="005145AA"/>
    <w:rsid w:val="005244C2"/>
    <w:rsid w:val="00526FCA"/>
    <w:rsid w:val="00531FB0"/>
    <w:rsid w:val="0054053B"/>
    <w:rsid w:val="00542C89"/>
    <w:rsid w:val="00547521"/>
    <w:rsid w:val="0055290D"/>
    <w:rsid w:val="00574E4C"/>
    <w:rsid w:val="00580277"/>
    <w:rsid w:val="00591332"/>
    <w:rsid w:val="00592940"/>
    <w:rsid w:val="00594AF9"/>
    <w:rsid w:val="005B0B82"/>
    <w:rsid w:val="005B7617"/>
    <w:rsid w:val="005C0408"/>
    <w:rsid w:val="005C2C6E"/>
    <w:rsid w:val="005D72D8"/>
    <w:rsid w:val="005E21C9"/>
    <w:rsid w:val="005E27A5"/>
    <w:rsid w:val="00604B70"/>
    <w:rsid w:val="0060762F"/>
    <w:rsid w:val="00611199"/>
    <w:rsid w:val="00614C56"/>
    <w:rsid w:val="006233F8"/>
    <w:rsid w:val="0063495D"/>
    <w:rsid w:val="00636C8A"/>
    <w:rsid w:val="006402CC"/>
    <w:rsid w:val="00644FC9"/>
    <w:rsid w:val="0066111E"/>
    <w:rsid w:val="00670400"/>
    <w:rsid w:val="0067269F"/>
    <w:rsid w:val="00680D3C"/>
    <w:rsid w:val="00686701"/>
    <w:rsid w:val="006917A1"/>
    <w:rsid w:val="00694CBC"/>
    <w:rsid w:val="006B6105"/>
    <w:rsid w:val="006C1A52"/>
    <w:rsid w:val="006C41C3"/>
    <w:rsid w:val="00714C9F"/>
    <w:rsid w:val="00715621"/>
    <w:rsid w:val="00722A88"/>
    <w:rsid w:val="00735C51"/>
    <w:rsid w:val="00750B6E"/>
    <w:rsid w:val="00763716"/>
    <w:rsid w:val="007671D2"/>
    <w:rsid w:val="00772E40"/>
    <w:rsid w:val="00774846"/>
    <w:rsid w:val="00793A9B"/>
    <w:rsid w:val="007A22FF"/>
    <w:rsid w:val="007B33A2"/>
    <w:rsid w:val="007B46D7"/>
    <w:rsid w:val="007B4C64"/>
    <w:rsid w:val="007B5BB1"/>
    <w:rsid w:val="007E054B"/>
    <w:rsid w:val="007F1B53"/>
    <w:rsid w:val="00803598"/>
    <w:rsid w:val="00843820"/>
    <w:rsid w:val="00856D1C"/>
    <w:rsid w:val="00857A4F"/>
    <w:rsid w:val="008727FF"/>
    <w:rsid w:val="00891D18"/>
    <w:rsid w:val="00894E4B"/>
    <w:rsid w:val="008A1BED"/>
    <w:rsid w:val="008A4075"/>
    <w:rsid w:val="008B0A58"/>
    <w:rsid w:val="008B1BC3"/>
    <w:rsid w:val="008B7F69"/>
    <w:rsid w:val="008C10A3"/>
    <w:rsid w:val="008D0045"/>
    <w:rsid w:val="008F7011"/>
    <w:rsid w:val="00901DF1"/>
    <w:rsid w:val="00912023"/>
    <w:rsid w:val="00926481"/>
    <w:rsid w:val="00930439"/>
    <w:rsid w:val="0093568C"/>
    <w:rsid w:val="0094356F"/>
    <w:rsid w:val="00950F1E"/>
    <w:rsid w:val="00960434"/>
    <w:rsid w:val="00961464"/>
    <w:rsid w:val="00970274"/>
    <w:rsid w:val="00981CA6"/>
    <w:rsid w:val="009B0B74"/>
    <w:rsid w:val="009C161D"/>
    <w:rsid w:val="009C2E93"/>
    <w:rsid w:val="009C67DE"/>
    <w:rsid w:val="009D12F1"/>
    <w:rsid w:val="009D23F9"/>
    <w:rsid w:val="009D26F4"/>
    <w:rsid w:val="009D6102"/>
    <w:rsid w:val="009E01C8"/>
    <w:rsid w:val="009E02EB"/>
    <w:rsid w:val="009E58EC"/>
    <w:rsid w:val="009E59B8"/>
    <w:rsid w:val="00A1571E"/>
    <w:rsid w:val="00A1689B"/>
    <w:rsid w:val="00A40635"/>
    <w:rsid w:val="00A44093"/>
    <w:rsid w:val="00A56D1C"/>
    <w:rsid w:val="00A57429"/>
    <w:rsid w:val="00A605EA"/>
    <w:rsid w:val="00A97874"/>
    <w:rsid w:val="00A97C72"/>
    <w:rsid w:val="00AA304D"/>
    <w:rsid w:val="00AB2DF6"/>
    <w:rsid w:val="00AC5C1D"/>
    <w:rsid w:val="00AD4F3E"/>
    <w:rsid w:val="00AE3262"/>
    <w:rsid w:val="00AE67FE"/>
    <w:rsid w:val="00AF1965"/>
    <w:rsid w:val="00AF7C44"/>
    <w:rsid w:val="00B0609B"/>
    <w:rsid w:val="00B300B4"/>
    <w:rsid w:val="00B47A03"/>
    <w:rsid w:val="00B50AA3"/>
    <w:rsid w:val="00B71AFC"/>
    <w:rsid w:val="00BA4474"/>
    <w:rsid w:val="00BA5B86"/>
    <w:rsid w:val="00BB29C3"/>
    <w:rsid w:val="00BC01BC"/>
    <w:rsid w:val="00BD79A0"/>
    <w:rsid w:val="00C04E02"/>
    <w:rsid w:val="00C13BC1"/>
    <w:rsid w:val="00C248CB"/>
    <w:rsid w:val="00C25477"/>
    <w:rsid w:val="00C30238"/>
    <w:rsid w:val="00C31284"/>
    <w:rsid w:val="00C4042F"/>
    <w:rsid w:val="00C43BCA"/>
    <w:rsid w:val="00C66308"/>
    <w:rsid w:val="00C902C9"/>
    <w:rsid w:val="00C97611"/>
    <w:rsid w:val="00CB028E"/>
    <w:rsid w:val="00D14C0B"/>
    <w:rsid w:val="00D162A7"/>
    <w:rsid w:val="00D24493"/>
    <w:rsid w:val="00D26A0C"/>
    <w:rsid w:val="00D32B3D"/>
    <w:rsid w:val="00D36CFF"/>
    <w:rsid w:val="00D430E2"/>
    <w:rsid w:val="00D567D2"/>
    <w:rsid w:val="00D73117"/>
    <w:rsid w:val="00D77F9C"/>
    <w:rsid w:val="00D93BBC"/>
    <w:rsid w:val="00D952F8"/>
    <w:rsid w:val="00DA3CBB"/>
    <w:rsid w:val="00DD7B58"/>
    <w:rsid w:val="00DE5CCE"/>
    <w:rsid w:val="00DE5F24"/>
    <w:rsid w:val="00DF51FE"/>
    <w:rsid w:val="00E03835"/>
    <w:rsid w:val="00E10698"/>
    <w:rsid w:val="00E14E89"/>
    <w:rsid w:val="00E25ED0"/>
    <w:rsid w:val="00E272F1"/>
    <w:rsid w:val="00E31831"/>
    <w:rsid w:val="00E3378B"/>
    <w:rsid w:val="00E42177"/>
    <w:rsid w:val="00E636DE"/>
    <w:rsid w:val="00E93586"/>
    <w:rsid w:val="00E972A0"/>
    <w:rsid w:val="00EB49C8"/>
    <w:rsid w:val="00EC21D6"/>
    <w:rsid w:val="00EC347B"/>
    <w:rsid w:val="00ED4456"/>
    <w:rsid w:val="00EE1423"/>
    <w:rsid w:val="00EE1806"/>
    <w:rsid w:val="00EF3ABC"/>
    <w:rsid w:val="00F0207E"/>
    <w:rsid w:val="00F02702"/>
    <w:rsid w:val="00F02BF4"/>
    <w:rsid w:val="00F146C1"/>
    <w:rsid w:val="00F15C0B"/>
    <w:rsid w:val="00F3756A"/>
    <w:rsid w:val="00F43320"/>
    <w:rsid w:val="00F46B83"/>
    <w:rsid w:val="00F46CA9"/>
    <w:rsid w:val="00F51842"/>
    <w:rsid w:val="00F52DFA"/>
    <w:rsid w:val="00F64D9D"/>
    <w:rsid w:val="00F7168C"/>
    <w:rsid w:val="00F73D50"/>
    <w:rsid w:val="00F87D0A"/>
    <w:rsid w:val="00FB27FC"/>
    <w:rsid w:val="00FB6208"/>
    <w:rsid w:val="00FC4F22"/>
    <w:rsid w:val="00FC75C5"/>
    <w:rsid w:val="00FD7ECD"/>
    <w:rsid w:val="05F2CF39"/>
    <w:rsid w:val="179AA331"/>
    <w:rsid w:val="2C1F442B"/>
    <w:rsid w:val="3B385CAF"/>
    <w:rsid w:val="517DCC15"/>
    <w:rsid w:val="6BB26A8F"/>
  </w:rsids>
  <m:mathPr>
    <m:mathFont m:val="Cambria Math"/>
    <m:brkBin m:val="before"/>
    <m:brkBinSub m:val="--"/>
    <m:smallFrac m:val="0"/>
    <m:dispDef/>
    <m:lMargin m:val="0"/>
    <m:rMargin m:val="0"/>
    <m:defJc m:val="centerGroup"/>
    <m:wrapIndent m:val="1440"/>
    <m:intLim m:val="subSup"/>
    <m:naryLim m:val="undOvr"/>
  </m:mathPr>
  <w:themeFontLang w:val="es-N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63CF8"/>
  <w15:chartTrackingRefBased/>
  <w15:docId w15:val="{9AB7F08A-31A8-4E62-9B2F-B6409946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BA4474"/>
    <w:pPr>
      <w:ind w:left="720"/>
      <w:contextualSpacing/>
    </w:pPr>
  </w:style>
  <w:style w:type="character" w:styleId="Mencinsinresolver">
    <w:name w:val="Unresolved Mention"/>
    <w:basedOn w:val="Fuentedeprrafopredeter"/>
    <w:uiPriority w:val="99"/>
    <w:semiHidden/>
    <w:unhideWhenUsed/>
    <w:rsid w:val="00943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poliedu-my.sharepoint.com/personal/gaguirre29_docente_upoli_edu_ni/Documents/Proyecto%20clase%20virtual/Material%20para%20subir/Guia%20Unidad%20didactita%201.docx" TargetMode="External"/><Relationship Id="rId18" Type="http://schemas.openxmlformats.org/officeDocument/2006/relationships/image" Target="media/image6.jp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upoliedu-my.sharepoint.com/personal/gaguirre29_docente_upoli_edu_ni/Documents/Proyecto%20clase%20virtual/Material%20para%20subir/Guia%20Unidad%20didactita%201.docx" TargetMode="External"/><Relationship Id="rId17" Type="http://schemas.openxmlformats.org/officeDocument/2006/relationships/image" Target="media/image5.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eva.upoli.edu.ni/mod/forum/view.php?id=183908"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poli_edu_ni/Documents/Proyecto%20clase%20virtual/Material%20para%20subir/Guia%20Unidad%20didactita%201.docx"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upoliedu-my.sharepoint.com/personal/gaguirre29_docente_upoli_edu_ni/Documents/Proyecto%20clase%20virtual/Material%20para%20subir/Guia%20Unidad%20didactita%201.docx" TargetMode="External"/><Relationship Id="rId23" Type="http://schemas.openxmlformats.org/officeDocument/2006/relationships/hyperlink" Target="https://eva.upoli.edu.ni/mod/resource/view.php?id=183925" TargetMode="External"/><Relationship Id="rId28" Type="http://schemas.openxmlformats.org/officeDocument/2006/relationships/header" Target="header1.xml"/><Relationship Id="rId10" Type="http://schemas.openxmlformats.org/officeDocument/2006/relationships/footer" Target="footer1.xml"/><Relationship Id="rId19" Type="http://schemas.openxmlformats.org/officeDocument/2006/relationships/hyperlink" Target="https://eva.upoli.edu.ni/mod/forum/view.php?id=183906"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poli_edu_ni/Documents/Proyecto%20clase%20virtual/Material%20para%20subir/Guia%20Unidad%20didactita%201.docx" TargetMode="External"/><Relationship Id="rId22" Type="http://schemas.openxmlformats.org/officeDocument/2006/relationships/image" Target="media/image8.png"/><Relationship Id="rId27" Type="http://schemas.openxmlformats.org/officeDocument/2006/relationships/hyperlink" Target="https://eva.upoli.edu.ni/mod/forum/view.php?id=183906"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4B1F4-C69F-4198-85C5-CE5D040E6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5</TotalTime>
  <Pages>7</Pages>
  <Words>1098</Words>
  <Characters>6039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7</cp:revision>
  <cp:lastPrinted>2020-10-09T23:37:00Z</cp:lastPrinted>
  <dcterms:created xsi:type="dcterms:W3CDTF">2020-10-09T22:49:00Z</dcterms:created>
  <dcterms:modified xsi:type="dcterms:W3CDTF">2020-10-09T23:37:00Z</dcterms:modified>
</cp:coreProperties>
</file>
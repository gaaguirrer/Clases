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2DFB7F" w14:textId="77777777" w:rsidR="00F43320" w:rsidRDefault="00F43320">
      <w:r>
        <w:rPr>
          <w:noProof/>
        </w:rPr>
        <w:drawing>
          <wp:anchor distT="0" distB="0" distL="114300" distR="114300" simplePos="0" relativeHeight="251658240" behindDoc="1" locked="0" layoutInCell="1" allowOverlap="1" wp14:anchorId="467056B2" wp14:editId="5EBAB4C4">
            <wp:simplePos x="0" y="0"/>
            <wp:positionH relativeFrom="column">
              <wp:posOffset>-1101651</wp:posOffset>
            </wp:positionH>
            <wp:positionV relativeFrom="paragraph">
              <wp:posOffset>-997249</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0420" cy="101724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3BB5B5B2" wp14:editId="4508361F">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15E059" w14:textId="77777777" w:rsidR="00F43320" w:rsidRDefault="00F43320"/>
    <w:p w14:paraId="5E4C8C6C" w14:textId="77777777" w:rsidR="00F43320" w:rsidRDefault="00F43320"/>
    <w:p w14:paraId="39B40020" w14:textId="77777777" w:rsidR="00F43320" w:rsidRDefault="00F43320"/>
    <w:p w14:paraId="49758CE3" w14:textId="77777777" w:rsidR="00F43320" w:rsidRDefault="00F43320"/>
    <w:p w14:paraId="3DAAC252" w14:textId="77777777" w:rsidR="00F43320" w:rsidRDefault="00F43320"/>
    <w:p w14:paraId="5AEDA62B" w14:textId="77777777" w:rsidR="00F43320" w:rsidRDefault="00F43320"/>
    <w:p w14:paraId="6A0CAC6A" w14:textId="77777777" w:rsidR="00F43320" w:rsidRDefault="00F43320"/>
    <w:p w14:paraId="033F54D3" w14:textId="77777777" w:rsidR="00F43320" w:rsidRDefault="003E0D37">
      <w:r>
        <w:rPr>
          <w:noProof/>
        </w:rPr>
        <mc:AlternateContent>
          <mc:Choice Requires="wps">
            <w:drawing>
              <wp:anchor distT="0" distB="0" distL="114300" distR="114300" simplePos="0" relativeHeight="251658243" behindDoc="1" locked="0" layoutInCell="1" allowOverlap="1" wp14:anchorId="67110F89" wp14:editId="3F1CFD31">
                <wp:simplePos x="0" y="0"/>
                <wp:positionH relativeFrom="column">
                  <wp:posOffset>619125</wp:posOffset>
                </wp:positionH>
                <wp:positionV relativeFrom="paragraph">
                  <wp:posOffset>243205</wp:posOffset>
                </wp:positionV>
                <wp:extent cx="4967605"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67605"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6F46E0" w14:textId="55DF6D03" w:rsidR="004B1AE4" w:rsidRDefault="004B1AE4"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 xml:space="preserve">Guía </w:t>
                            </w:r>
                            <w:r w:rsidRPr="000446AD">
                              <w:rPr>
                                <w:rFonts w:ascii="Impact" w:hAnsi="Impact"/>
                                <w:color w:val="C00000"/>
                                <w:sz w:val="72"/>
                                <w:szCs w:val="72"/>
                                <w14:shadow w14:blurRad="0" w14:dist="35941" w14:dir="2700000" w14:sx="100000" w14:sy="100000" w14:kx="0" w14:ky="0" w14:algn="ctr">
                                  <w14:srgbClr w14:val="C0C0C0">
                                    <w14:alpha w14:val="20000"/>
                                  </w14:srgbClr>
                                </w14:shadow>
                              </w:rPr>
                              <w:t>Didáctica</w:t>
                            </w:r>
                            <w:r>
                              <w:rPr>
                                <w:rFonts w:ascii="Impact" w:hAnsi="Impact"/>
                                <w:color w:val="C00000"/>
                                <w:sz w:val="72"/>
                                <w:szCs w:val="72"/>
                                <w14:shadow w14:blurRad="0" w14:dist="35941" w14:dir="2700000" w14:sx="100000" w14:sy="100000" w14:kx="0" w14:ky="0" w14:algn="ctr">
                                  <w14:srgbClr w14:val="C0C0C0">
                                    <w14:alpha w14:val="20000"/>
                                  </w14:srgbClr>
                                </w14:shadow>
                              </w:rPr>
                              <w:t xml:space="preserve"> de </w:t>
                            </w: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7110F89" id="_x0000_t202" coordsize="21600,21600" o:spt="202" path="m,l,21600r21600,l21600,xe">
                <v:stroke joinstyle="miter"/>
                <v:path gradientshapeok="t" o:connecttype="rect"/>
              </v:shapetype>
              <v:shape id="Cuadro de texto 6" o:spid="_x0000_s1026" type="#_x0000_t202" style="position:absolute;left:0;text-align:left;margin-left:48.75pt;margin-top:19.15pt;width:391.15pt;height:4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" filled="f" stroked="f">
                <v:stroke joinstyle="round"/>
                <o:lock v:ext="edit" shapetype="t"/>
                <v:textbox style="mso-fit-shape-to-text:t">
                  <w:txbxContent>
                    <w:p w14:paraId="206F46E0" w14:textId="55DF6D03" w:rsidR="004B1AE4" w:rsidRDefault="004B1AE4"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 xml:space="preserve">Guía </w:t>
                      </w:r>
                      <w:r w:rsidRPr="000446AD">
                        <w:rPr>
                          <w:rFonts w:ascii="Impact" w:hAnsi="Impact"/>
                          <w:color w:val="C00000"/>
                          <w:sz w:val="72"/>
                          <w:szCs w:val="72"/>
                          <w14:shadow w14:blurRad="0" w14:dist="35941" w14:dir="2700000" w14:sx="100000" w14:sy="100000" w14:kx="0" w14:ky="0" w14:algn="ctr">
                            <w14:srgbClr w14:val="C0C0C0">
                              <w14:alpha w14:val="20000"/>
                            </w14:srgbClr>
                          </w14:shadow>
                        </w:rPr>
                        <w:t>Didáctica</w:t>
                      </w:r>
                      <w:r>
                        <w:rPr>
                          <w:rFonts w:ascii="Impact" w:hAnsi="Impact"/>
                          <w:color w:val="C00000"/>
                          <w:sz w:val="72"/>
                          <w:szCs w:val="72"/>
                          <w14:shadow w14:blurRad="0" w14:dist="35941" w14:dir="2700000" w14:sx="100000" w14:sy="100000" w14:kx="0" w14:ky="0" w14:algn="ctr">
                            <w14:srgbClr w14:val="C0C0C0">
                              <w14:alpha w14:val="20000"/>
                            </w14:srgbClr>
                          </w14:shadow>
                        </w:rPr>
                        <w:t xml:space="preserve"> de </w:t>
                      </w: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w:t>
                      </w:r>
                    </w:p>
                  </w:txbxContent>
                </v:textbox>
                <w10:wrap type="through"/>
              </v:shape>
            </w:pict>
          </mc:Fallback>
        </mc:AlternateContent>
      </w:r>
    </w:p>
    <w:p w14:paraId="67FEC847" w14:textId="77777777" w:rsidR="00F43320" w:rsidRDefault="00F43320"/>
    <w:p w14:paraId="345641E2" w14:textId="77777777" w:rsidR="00F43320" w:rsidRDefault="00F43320"/>
    <w:p w14:paraId="6C2A38C4" w14:textId="77777777" w:rsidR="00F43320" w:rsidRDefault="00F43320"/>
    <w:p w14:paraId="2AD0A3DA" w14:textId="77777777" w:rsidR="00F43320" w:rsidRDefault="003E0D37">
      <w:r>
        <w:rPr>
          <w:noProof/>
        </w:rPr>
        <mc:AlternateContent>
          <mc:Choice Requires="wpg">
            <w:drawing>
              <wp:anchor distT="0" distB="0" distL="114300" distR="114300" simplePos="0" relativeHeight="251658242" behindDoc="0" locked="0" layoutInCell="1" allowOverlap="1" wp14:anchorId="255DBA14" wp14:editId="78172AA3">
                <wp:simplePos x="0" y="0"/>
                <wp:positionH relativeFrom="column">
                  <wp:posOffset>688375</wp:posOffset>
                </wp:positionH>
                <wp:positionV relativeFrom="paragraph">
                  <wp:posOffset>183856</wp:posOffset>
                </wp:positionV>
                <wp:extent cx="4821764" cy="21101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1764" cy="21101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8A597E" id="Grupo 3" o:spid="_x0000_s1026" style="position:absolute;margin-left:54.2pt;margin-top:14.5pt;width:379.65pt;height:16.6pt;z-index:25165824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12AA45C" w14:textId="77777777" w:rsidR="00F43320" w:rsidRDefault="003E0D37">
      <w:r>
        <w:rPr>
          <w:noProof/>
        </w:rPr>
        <mc:AlternateContent>
          <mc:Choice Requires="wps">
            <w:drawing>
              <wp:anchor distT="0" distB="0" distL="114300" distR="114300" simplePos="0" relativeHeight="251658244" behindDoc="0" locked="0" layoutInCell="1" allowOverlap="1" wp14:anchorId="188A4124" wp14:editId="0AF1B003">
                <wp:simplePos x="0" y="0"/>
                <wp:positionH relativeFrom="column">
                  <wp:posOffset>-235585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1EFC7" w14:textId="2BCB9784" w:rsidR="004B1AE4" w:rsidRDefault="004B1AE4" w:rsidP="00F43320">
                            <w:pPr>
                              <w:jc w:val="right"/>
                            </w:pPr>
                            <w:r>
                              <w:rPr>
                                <w:rFonts w:cs="Calibri"/>
                                <w:b/>
                                <w:color w:val="000000"/>
                                <w:sz w:val="48"/>
                                <w:szCs w:val="52"/>
                                <w:lang w:eastAsia="es-NI"/>
                              </w:rPr>
                              <w:t>Programación lineal,</w:t>
                            </w:r>
                            <w:r w:rsidRPr="00AF7C44">
                              <w:rPr>
                                <w:rFonts w:cs="Calibri"/>
                                <w:b/>
                                <w:color w:val="000000"/>
                                <w:sz w:val="48"/>
                                <w:szCs w:val="52"/>
                                <w:lang w:eastAsia="es-NI"/>
                              </w:rPr>
                              <w:t xml:space="preserve"> Unidad </w:t>
                            </w:r>
                            <w:r>
                              <w:rPr>
                                <w:rFonts w:cs="Calibri"/>
                                <w:b/>
                                <w:color w:val="000000"/>
                                <w:sz w:val="48"/>
                                <w:szCs w:val="52"/>
                                <w:lang w:eastAsia="es-NI"/>
                              </w:rPr>
                              <w:t>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8A4124" id="Cuadro de texto 7" o:spid="_x0000_s1027" type="#_x0000_t202" style="position:absolute;left:0;text-align:left;margin-left:-18.55pt;margin-top:7.35pt;width:458.35pt;height:81.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" filled="f" stroked="f">
                <v:textbox>
                  <w:txbxContent>
                    <w:p w14:paraId="3421EFC7" w14:textId="2BCB9784" w:rsidR="004B1AE4" w:rsidRDefault="004B1AE4" w:rsidP="00F43320">
                      <w:pPr>
                        <w:jc w:val="right"/>
                      </w:pPr>
                      <w:r>
                        <w:rPr>
                          <w:rFonts w:cs="Calibri"/>
                          <w:b/>
                          <w:color w:val="000000"/>
                          <w:sz w:val="48"/>
                          <w:szCs w:val="52"/>
                          <w:lang w:eastAsia="es-NI"/>
                        </w:rPr>
                        <w:t>Programación lineal,</w:t>
                      </w:r>
                      <w:r w:rsidRPr="00AF7C44">
                        <w:rPr>
                          <w:rFonts w:cs="Calibri"/>
                          <w:b/>
                          <w:color w:val="000000"/>
                          <w:sz w:val="48"/>
                          <w:szCs w:val="52"/>
                          <w:lang w:eastAsia="es-NI"/>
                        </w:rPr>
                        <w:t xml:space="preserve"> Unidad </w:t>
                      </w:r>
                      <w:r>
                        <w:rPr>
                          <w:rFonts w:cs="Calibri"/>
                          <w:b/>
                          <w:color w:val="000000"/>
                          <w:sz w:val="48"/>
                          <w:szCs w:val="52"/>
                          <w:lang w:eastAsia="es-NI"/>
                        </w:rPr>
                        <w:t>II</w:t>
                      </w:r>
                    </w:p>
                  </w:txbxContent>
                </v:textbox>
              </v:shape>
            </w:pict>
          </mc:Fallback>
        </mc:AlternateContent>
      </w:r>
    </w:p>
    <w:p w14:paraId="14F87851" w14:textId="77777777" w:rsidR="00F43320" w:rsidRDefault="00F43320"/>
    <w:p w14:paraId="1B2C78CB" w14:textId="77777777" w:rsidR="005B0B82" w:rsidRDefault="005B0B82"/>
    <w:p w14:paraId="1422D486" w14:textId="77777777" w:rsidR="005B0B82" w:rsidRDefault="005B0B82"/>
    <w:p w14:paraId="173FC4D1" w14:textId="77777777" w:rsidR="005B0B82" w:rsidRDefault="005B0B82"/>
    <w:p w14:paraId="046E38E2" w14:textId="77777777" w:rsidR="005B0B82" w:rsidRDefault="005B0B82"/>
    <w:p w14:paraId="1388D700" w14:textId="77777777" w:rsidR="005B0B82" w:rsidRDefault="005B0B82"/>
    <w:p w14:paraId="03ACC484" w14:textId="77777777" w:rsidR="005B0B82" w:rsidRDefault="005B0B82"/>
    <w:p w14:paraId="15FBA132" w14:textId="77777777" w:rsidR="005B0B82" w:rsidRDefault="005B0B82"/>
    <w:p w14:paraId="7163B934" w14:textId="77777777" w:rsidR="005B0B82" w:rsidRDefault="005B0B82"/>
    <w:p w14:paraId="19C4E905" w14:textId="77777777" w:rsidR="005B0B82" w:rsidRDefault="005B0B82"/>
    <w:p w14:paraId="322C124D" w14:textId="77777777" w:rsidR="005B0B82" w:rsidRDefault="005B0B82"/>
    <w:p w14:paraId="5FC6D143" w14:textId="77777777" w:rsidR="005B0B82" w:rsidRDefault="005B0B82"/>
    <w:p w14:paraId="78B70368" w14:textId="77777777" w:rsidR="00636C8A" w:rsidRDefault="00636C8A">
      <w:pPr>
        <w:sectPr w:rsidR="00636C8A" w:rsidSect="007F1B53">
          <w:footerReference w:type="default" r:id="rId10"/>
          <w:pgSz w:w="12240" w:h="15840"/>
          <w:pgMar w:top="1418" w:right="1701" w:bottom="1418" w:left="1701" w:header="709" w:footer="709" w:gutter="0"/>
          <w:cols w:space="708"/>
          <w:docGrid w:linePitch="360"/>
        </w:sectPr>
      </w:pP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00A9DED" w14:textId="77777777" w:rsidR="00843820" w:rsidRPr="00C22B0D" w:rsidRDefault="00843820" w:rsidP="00C22B0D">
          <w:pPr>
            <w:pStyle w:val="TtuloTDC"/>
            <w:jc w:val="center"/>
            <w:rPr>
              <w:rFonts w:ascii="Tahoma" w:hAnsi="Tahoma" w:cs="Tahoma"/>
              <w:b/>
              <w:bCs/>
              <w:color w:val="auto"/>
              <w:sz w:val="28"/>
              <w:szCs w:val="52"/>
              <w:lang w:val="es-ES"/>
            </w:rPr>
          </w:pPr>
          <w:r w:rsidRPr="00C22B0D">
            <w:rPr>
              <w:rFonts w:ascii="Tahoma" w:hAnsi="Tahoma" w:cs="Tahoma"/>
              <w:b/>
              <w:bCs/>
              <w:color w:val="auto"/>
              <w:sz w:val="28"/>
              <w:szCs w:val="52"/>
              <w:lang w:val="es-ES"/>
            </w:rPr>
            <w:t>Contenido</w:t>
          </w:r>
        </w:p>
        <w:p w14:paraId="52594B5D" w14:textId="77777777" w:rsidR="00843820" w:rsidRPr="00C22B0D" w:rsidRDefault="00843820" w:rsidP="00843820">
          <w:pPr>
            <w:rPr>
              <w:rFonts w:cs="Tahoma"/>
              <w:lang w:val="es-ES" w:eastAsia="es-NI"/>
            </w:rPr>
          </w:pPr>
        </w:p>
        <w:p w14:paraId="49466F51" w14:textId="3509E74C" w:rsidR="00D16B59" w:rsidRDefault="00843820">
          <w:pPr>
            <w:pStyle w:val="TDC1"/>
            <w:tabs>
              <w:tab w:val="right" w:leader="dot" w:pos="8828"/>
            </w:tabs>
            <w:rPr>
              <w:rFonts w:asciiTheme="minorHAnsi" w:eastAsiaTheme="minorEastAsia" w:hAnsiTheme="minorHAnsi"/>
              <w:noProof/>
              <w:sz w:val="22"/>
              <w:lang w:eastAsia="es-NI"/>
            </w:rPr>
          </w:pPr>
          <w:r w:rsidRPr="00C22B0D">
            <w:rPr>
              <w:rFonts w:cs="Tahoma"/>
            </w:rPr>
            <w:fldChar w:fldCharType="begin"/>
          </w:r>
          <w:r w:rsidRPr="00C22B0D">
            <w:rPr>
              <w:rFonts w:cs="Tahoma"/>
            </w:rPr>
            <w:instrText xml:space="preserve"> TOC \o "1-3" \h \z \u </w:instrText>
          </w:r>
          <w:r w:rsidRPr="00C22B0D">
            <w:rPr>
              <w:rFonts w:cs="Tahoma"/>
            </w:rPr>
            <w:fldChar w:fldCharType="separate"/>
          </w:r>
          <w:hyperlink r:id="rId11" w:anchor="_Toc52132351" w:history="1">
            <w:r w:rsidR="00D16B59" w:rsidRPr="00AA771A">
              <w:rPr>
                <w:rStyle w:val="Hipervnculo"/>
                <w:noProof/>
              </w:rPr>
              <w:t>Introducción</w:t>
            </w:r>
            <w:r w:rsidR="00D16B59">
              <w:rPr>
                <w:noProof/>
                <w:webHidden/>
              </w:rPr>
              <w:tab/>
            </w:r>
            <w:r w:rsidR="00D16B59">
              <w:rPr>
                <w:noProof/>
                <w:webHidden/>
              </w:rPr>
              <w:fldChar w:fldCharType="begin"/>
            </w:r>
            <w:r w:rsidR="00D16B59">
              <w:rPr>
                <w:noProof/>
                <w:webHidden/>
              </w:rPr>
              <w:instrText xml:space="preserve"> PAGEREF _Toc52132351 \h </w:instrText>
            </w:r>
            <w:r w:rsidR="00D16B59">
              <w:rPr>
                <w:noProof/>
                <w:webHidden/>
              </w:rPr>
            </w:r>
            <w:r w:rsidR="00D16B59">
              <w:rPr>
                <w:noProof/>
                <w:webHidden/>
              </w:rPr>
              <w:fldChar w:fldCharType="separate"/>
            </w:r>
            <w:r w:rsidR="006522C3">
              <w:rPr>
                <w:noProof/>
                <w:webHidden/>
              </w:rPr>
              <w:t>2</w:t>
            </w:r>
            <w:r w:rsidR="00D16B59">
              <w:rPr>
                <w:noProof/>
                <w:webHidden/>
              </w:rPr>
              <w:fldChar w:fldCharType="end"/>
            </w:r>
          </w:hyperlink>
        </w:p>
        <w:p w14:paraId="2E29592F" w14:textId="2F5CC15F" w:rsidR="00D16B59" w:rsidRDefault="002B100A">
          <w:pPr>
            <w:pStyle w:val="TDC1"/>
            <w:tabs>
              <w:tab w:val="right" w:leader="dot" w:pos="8828"/>
            </w:tabs>
            <w:rPr>
              <w:rFonts w:asciiTheme="minorHAnsi" w:eastAsiaTheme="minorEastAsia" w:hAnsiTheme="minorHAnsi"/>
              <w:noProof/>
              <w:sz w:val="22"/>
              <w:lang w:eastAsia="es-NI"/>
            </w:rPr>
          </w:pPr>
          <w:hyperlink r:id="rId12" w:anchor="_Toc52132352" w:history="1">
            <w:r w:rsidR="00D16B59" w:rsidRPr="00AA771A">
              <w:rPr>
                <w:rStyle w:val="Hipervnculo"/>
                <w:noProof/>
              </w:rPr>
              <w:t>Objetivos Específicos</w:t>
            </w:r>
            <w:r w:rsidR="00D16B59">
              <w:rPr>
                <w:noProof/>
                <w:webHidden/>
              </w:rPr>
              <w:tab/>
            </w:r>
            <w:r w:rsidR="00D16B59">
              <w:rPr>
                <w:noProof/>
                <w:webHidden/>
              </w:rPr>
              <w:fldChar w:fldCharType="begin"/>
            </w:r>
            <w:r w:rsidR="00D16B59">
              <w:rPr>
                <w:noProof/>
                <w:webHidden/>
              </w:rPr>
              <w:instrText xml:space="preserve"> PAGEREF _Toc52132352 \h </w:instrText>
            </w:r>
            <w:r w:rsidR="00D16B59">
              <w:rPr>
                <w:noProof/>
                <w:webHidden/>
              </w:rPr>
            </w:r>
            <w:r w:rsidR="00D16B59">
              <w:rPr>
                <w:noProof/>
                <w:webHidden/>
              </w:rPr>
              <w:fldChar w:fldCharType="separate"/>
            </w:r>
            <w:r w:rsidR="006522C3">
              <w:rPr>
                <w:noProof/>
                <w:webHidden/>
              </w:rPr>
              <w:t>2</w:t>
            </w:r>
            <w:r w:rsidR="00D16B59">
              <w:rPr>
                <w:noProof/>
                <w:webHidden/>
              </w:rPr>
              <w:fldChar w:fldCharType="end"/>
            </w:r>
          </w:hyperlink>
        </w:p>
        <w:p w14:paraId="034F22FD" w14:textId="20A00B3A" w:rsidR="00D16B59" w:rsidRDefault="002B100A">
          <w:pPr>
            <w:pStyle w:val="TDC1"/>
            <w:tabs>
              <w:tab w:val="right" w:leader="dot" w:pos="8828"/>
            </w:tabs>
            <w:rPr>
              <w:rFonts w:asciiTheme="minorHAnsi" w:eastAsiaTheme="minorEastAsia" w:hAnsiTheme="minorHAnsi"/>
              <w:noProof/>
              <w:sz w:val="22"/>
              <w:lang w:eastAsia="es-NI"/>
            </w:rPr>
          </w:pPr>
          <w:hyperlink r:id="rId13" w:anchor="_Toc52132353" w:history="1">
            <w:r w:rsidR="00D16B59" w:rsidRPr="00AA771A">
              <w:rPr>
                <w:rStyle w:val="Hipervnculo"/>
                <w:noProof/>
              </w:rPr>
              <w:t>Orientaciones Específicas</w:t>
            </w:r>
            <w:r w:rsidR="00D16B59">
              <w:rPr>
                <w:noProof/>
                <w:webHidden/>
              </w:rPr>
              <w:tab/>
            </w:r>
            <w:r w:rsidR="00D16B59">
              <w:rPr>
                <w:noProof/>
                <w:webHidden/>
              </w:rPr>
              <w:fldChar w:fldCharType="begin"/>
            </w:r>
            <w:r w:rsidR="00D16B59">
              <w:rPr>
                <w:noProof/>
                <w:webHidden/>
              </w:rPr>
              <w:instrText xml:space="preserve"> PAGEREF _Toc52132353 \h </w:instrText>
            </w:r>
            <w:r w:rsidR="00D16B59">
              <w:rPr>
                <w:noProof/>
                <w:webHidden/>
              </w:rPr>
            </w:r>
            <w:r w:rsidR="00D16B59">
              <w:rPr>
                <w:noProof/>
                <w:webHidden/>
              </w:rPr>
              <w:fldChar w:fldCharType="separate"/>
            </w:r>
            <w:r w:rsidR="006522C3">
              <w:rPr>
                <w:noProof/>
                <w:webHidden/>
              </w:rPr>
              <w:t>2</w:t>
            </w:r>
            <w:r w:rsidR="00D16B59">
              <w:rPr>
                <w:noProof/>
                <w:webHidden/>
              </w:rPr>
              <w:fldChar w:fldCharType="end"/>
            </w:r>
          </w:hyperlink>
        </w:p>
        <w:p w14:paraId="0DFDFF42" w14:textId="1A589A18" w:rsidR="00D16B59" w:rsidRDefault="002B100A">
          <w:pPr>
            <w:pStyle w:val="TDC1"/>
            <w:tabs>
              <w:tab w:val="right" w:leader="dot" w:pos="8828"/>
            </w:tabs>
            <w:rPr>
              <w:rFonts w:asciiTheme="minorHAnsi" w:eastAsiaTheme="minorEastAsia" w:hAnsiTheme="minorHAnsi"/>
              <w:noProof/>
              <w:sz w:val="22"/>
              <w:lang w:eastAsia="es-NI"/>
            </w:rPr>
          </w:pPr>
          <w:hyperlink r:id="rId14" w:anchor="_Toc52132354" w:history="1">
            <w:r w:rsidR="00D16B59" w:rsidRPr="00AA771A">
              <w:rPr>
                <w:rStyle w:val="Hipervnculo"/>
                <w:noProof/>
              </w:rPr>
              <w:t>Esquema de Trabajo Independiente</w:t>
            </w:r>
            <w:r w:rsidR="00D16B59">
              <w:rPr>
                <w:noProof/>
                <w:webHidden/>
              </w:rPr>
              <w:tab/>
            </w:r>
            <w:r w:rsidR="00D16B59">
              <w:rPr>
                <w:noProof/>
                <w:webHidden/>
              </w:rPr>
              <w:fldChar w:fldCharType="begin"/>
            </w:r>
            <w:r w:rsidR="00D16B59">
              <w:rPr>
                <w:noProof/>
                <w:webHidden/>
              </w:rPr>
              <w:instrText xml:space="preserve"> PAGEREF _Toc52132354 \h </w:instrText>
            </w:r>
            <w:r w:rsidR="00D16B59">
              <w:rPr>
                <w:noProof/>
                <w:webHidden/>
              </w:rPr>
            </w:r>
            <w:r w:rsidR="00D16B59">
              <w:rPr>
                <w:noProof/>
                <w:webHidden/>
              </w:rPr>
              <w:fldChar w:fldCharType="separate"/>
            </w:r>
            <w:r w:rsidR="006522C3">
              <w:rPr>
                <w:noProof/>
                <w:webHidden/>
              </w:rPr>
              <w:t>2</w:t>
            </w:r>
            <w:r w:rsidR="00D16B59">
              <w:rPr>
                <w:noProof/>
                <w:webHidden/>
              </w:rPr>
              <w:fldChar w:fldCharType="end"/>
            </w:r>
          </w:hyperlink>
        </w:p>
        <w:p w14:paraId="6436350F" w14:textId="5B626C23" w:rsidR="00D16B59" w:rsidRDefault="002B100A">
          <w:pPr>
            <w:pStyle w:val="TDC1"/>
            <w:tabs>
              <w:tab w:val="right" w:leader="dot" w:pos="8828"/>
            </w:tabs>
            <w:rPr>
              <w:rFonts w:asciiTheme="minorHAnsi" w:eastAsiaTheme="minorEastAsia" w:hAnsiTheme="minorHAnsi"/>
              <w:noProof/>
              <w:sz w:val="22"/>
              <w:lang w:eastAsia="es-NI"/>
            </w:rPr>
          </w:pPr>
          <w:hyperlink r:id="rId15" w:anchor="_Toc52132355" w:history="1">
            <w:r w:rsidR="00D16B59" w:rsidRPr="00AA771A">
              <w:rPr>
                <w:rStyle w:val="Hipervnculo"/>
                <w:noProof/>
              </w:rPr>
              <w:t>Actividades de Aprendizaje</w:t>
            </w:r>
            <w:r w:rsidR="00D16B59">
              <w:rPr>
                <w:noProof/>
                <w:webHidden/>
              </w:rPr>
              <w:tab/>
            </w:r>
            <w:r w:rsidR="00D16B59">
              <w:rPr>
                <w:noProof/>
                <w:webHidden/>
              </w:rPr>
              <w:fldChar w:fldCharType="begin"/>
            </w:r>
            <w:r w:rsidR="00D16B59">
              <w:rPr>
                <w:noProof/>
                <w:webHidden/>
              </w:rPr>
              <w:instrText xml:space="preserve"> PAGEREF _Toc52132355 \h </w:instrText>
            </w:r>
            <w:r w:rsidR="00D16B59">
              <w:rPr>
                <w:noProof/>
                <w:webHidden/>
              </w:rPr>
            </w:r>
            <w:r w:rsidR="00D16B59">
              <w:rPr>
                <w:noProof/>
                <w:webHidden/>
              </w:rPr>
              <w:fldChar w:fldCharType="separate"/>
            </w:r>
            <w:r w:rsidR="006522C3">
              <w:rPr>
                <w:noProof/>
                <w:webHidden/>
              </w:rPr>
              <w:t>2</w:t>
            </w:r>
            <w:r w:rsidR="00D16B59">
              <w:rPr>
                <w:noProof/>
                <w:webHidden/>
              </w:rPr>
              <w:fldChar w:fldCharType="end"/>
            </w:r>
          </w:hyperlink>
        </w:p>
        <w:p w14:paraId="270CDCD8" w14:textId="0E9E6621" w:rsidR="00843820" w:rsidRDefault="00843820">
          <w:r w:rsidRPr="00C22B0D">
            <w:rPr>
              <w:rFonts w:cs="Tahoma"/>
              <w:lang w:val="es-ES"/>
            </w:rPr>
            <w:fldChar w:fldCharType="end"/>
          </w:r>
        </w:p>
      </w:sdtContent>
    </w:sdt>
    <w:p w14:paraId="33811B64" w14:textId="77777777" w:rsidR="00B0609B" w:rsidRDefault="00B0609B" w:rsidP="001C720B">
      <w:pPr>
        <w:spacing w:line="276" w:lineRule="auto"/>
        <w:rPr>
          <w:b/>
        </w:rPr>
      </w:pPr>
    </w:p>
    <w:p w14:paraId="7B04ABC2" w14:textId="77777777" w:rsidR="00B0609B" w:rsidRDefault="00B0609B" w:rsidP="00AB2DF6">
      <w:pPr>
        <w:spacing w:line="276" w:lineRule="auto"/>
        <w:jc w:val="right"/>
        <w:rPr>
          <w:b/>
        </w:rPr>
      </w:pPr>
    </w:p>
    <w:p w14:paraId="7D3E28E9" w14:textId="77777777" w:rsidR="00B0609B" w:rsidRDefault="00B0609B" w:rsidP="00AB2DF6">
      <w:pPr>
        <w:spacing w:line="276" w:lineRule="auto"/>
        <w:jc w:val="right"/>
        <w:rPr>
          <w:b/>
        </w:rPr>
      </w:pPr>
    </w:p>
    <w:p w14:paraId="54B4612A" w14:textId="77777777" w:rsidR="00B0609B" w:rsidRDefault="00B0609B" w:rsidP="00AB2DF6">
      <w:pPr>
        <w:spacing w:line="276" w:lineRule="auto"/>
        <w:jc w:val="right"/>
        <w:rPr>
          <w:b/>
        </w:rPr>
      </w:pPr>
    </w:p>
    <w:p w14:paraId="27005F1A" w14:textId="77777777" w:rsidR="00B0609B" w:rsidRDefault="00B0609B" w:rsidP="00AB2DF6">
      <w:pPr>
        <w:spacing w:line="276" w:lineRule="auto"/>
        <w:jc w:val="right"/>
        <w:rPr>
          <w:b/>
        </w:rPr>
      </w:pPr>
    </w:p>
    <w:p w14:paraId="544D2FED" w14:textId="77777777" w:rsidR="00B0609B" w:rsidRDefault="00B0609B" w:rsidP="00AB2DF6">
      <w:pPr>
        <w:spacing w:line="276" w:lineRule="auto"/>
        <w:jc w:val="right"/>
        <w:rPr>
          <w:b/>
        </w:rPr>
      </w:pPr>
    </w:p>
    <w:p w14:paraId="30347BE1" w14:textId="77777777" w:rsidR="00B0609B" w:rsidRDefault="00B0609B" w:rsidP="00AB2DF6">
      <w:pPr>
        <w:spacing w:line="276" w:lineRule="auto"/>
        <w:jc w:val="right"/>
        <w:rPr>
          <w:b/>
        </w:rPr>
      </w:pPr>
    </w:p>
    <w:p w14:paraId="688125FA" w14:textId="77777777" w:rsidR="00B0609B" w:rsidRDefault="00B0609B" w:rsidP="00AB2DF6">
      <w:pPr>
        <w:spacing w:line="276" w:lineRule="auto"/>
        <w:jc w:val="right"/>
        <w:rPr>
          <w:b/>
        </w:rPr>
      </w:pPr>
    </w:p>
    <w:p w14:paraId="3D9ACD59" w14:textId="77777777" w:rsidR="00B0609B" w:rsidRDefault="00B0609B" w:rsidP="00AB2DF6">
      <w:pPr>
        <w:spacing w:line="276" w:lineRule="auto"/>
        <w:jc w:val="right"/>
        <w:rPr>
          <w:b/>
        </w:rPr>
      </w:pPr>
    </w:p>
    <w:p w14:paraId="76C4ADE3" w14:textId="77777777" w:rsidR="00B0609B" w:rsidRDefault="00B0609B" w:rsidP="00AB2DF6">
      <w:pPr>
        <w:spacing w:line="276" w:lineRule="auto"/>
        <w:jc w:val="right"/>
        <w:rPr>
          <w:b/>
        </w:rPr>
      </w:pPr>
    </w:p>
    <w:p w14:paraId="724FE682" w14:textId="77777777" w:rsidR="00B0609B" w:rsidRDefault="00B0609B" w:rsidP="00AB2DF6">
      <w:pPr>
        <w:spacing w:line="276" w:lineRule="auto"/>
        <w:jc w:val="right"/>
        <w:rPr>
          <w:b/>
        </w:rPr>
      </w:pPr>
    </w:p>
    <w:p w14:paraId="7E4AEB9B" w14:textId="77777777" w:rsidR="00B0609B" w:rsidRDefault="00B0609B" w:rsidP="00AB2DF6">
      <w:pPr>
        <w:spacing w:line="276" w:lineRule="auto"/>
        <w:jc w:val="right"/>
        <w:rPr>
          <w:b/>
        </w:rPr>
      </w:pPr>
    </w:p>
    <w:p w14:paraId="1B3D862F" w14:textId="77777777" w:rsidR="00B0609B" w:rsidRDefault="00B0609B" w:rsidP="00AB2DF6">
      <w:pPr>
        <w:spacing w:line="276" w:lineRule="auto"/>
        <w:jc w:val="right"/>
        <w:rPr>
          <w:b/>
        </w:rPr>
      </w:pPr>
    </w:p>
    <w:p w14:paraId="225169B4" w14:textId="77777777" w:rsidR="00B0609B" w:rsidRDefault="00B0609B" w:rsidP="00AB2DF6">
      <w:pPr>
        <w:spacing w:line="276" w:lineRule="auto"/>
        <w:jc w:val="right"/>
        <w:rPr>
          <w:b/>
        </w:rPr>
      </w:pPr>
    </w:p>
    <w:p w14:paraId="2850F3D0" w14:textId="77777777" w:rsidR="00B0609B" w:rsidRDefault="00B0609B" w:rsidP="00AB2DF6">
      <w:pPr>
        <w:spacing w:line="276" w:lineRule="auto"/>
        <w:jc w:val="right"/>
        <w:rPr>
          <w:b/>
        </w:rPr>
      </w:pPr>
    </w:p>
    <w:p w14:paraId="44A628BC" w14:textId="77777777" w:rsidR="00B0609B" w:rsidRDefault="00B0609B" w:rsidP="00AB2DF6">
      <w:pPr>
        <w:spacing w:line="276" w:lineRule="auto"/>
        <w:jc w:val="right"/>
        <w:rPr>
          <w:b/>
        </w:rPr>
      </w:pPr>
    </w:p>
    <w:p w14:paraId="35759AA6" w14:textId="77777777" w:rsidR="00B0609B" w:rsidRDefault="00B0609B" w:rsidP="00AB2DF6">
      <w:pPr>
        <w:spacing w:line="276" w:lineRule="auto"/>
        <w:jc w:val="right"/>
        <w:rPr>
          <w:b/>
        </w:rPr>
      </w:pPr>
    </w:p>
    <w:p w14:paraId="7BBAB0C9" w14:textId="77777777" w:rsidR="00B0609B" w:rsidRDefault="00B0609B" w:rsidP="00AB2DF6">
      <w:pPr>
        <w:spacing w:line="276" w:lineRule="auto"/>
        <w:jc w:val="right"/>
        <w:rPr>
          <w:b/>
        </w:rPr>
      </w:pPr>
    </w:p>
    <w:p w14:paraId="441D1118" w14:textId="77777777" w:rsidR="00B0609B" w:rsidRDefault="00B0609B" w:rsidP="00AB2DF6">
      <w:pPr>
        <w:spacing w:line="276" w:lineRule="auto"/>
        <w:jc w:val="right"/>
        <w:rPr>
          <w:b/>
        </w:rPr>
      </w:pPr>
    </w:p>
    <w:p w14:paraId="2A25AC26" w14:textId="77777777" w:rsidR="00B0609B" w:rsidRDefault="00B0609B" w:rsidP="00AB2DF6">
      <w:pPr>
        <w:spacing w:line="276" w:lineRule="auto"/>
        <w:jc w:val="right"/>
        <w:rPr>
          <w:b/>
        </w:rPr>
      </w:pPr>
    </w:p>
    <w:p w14:paraId="0249ECE6" w14:textId="77777777" w:rsidR="00B0609B" w:rsidRDefault="00B0609B" w:rsidP="00AB2DF6">
      <w:pPr>
        <w:spacing w:line="276" w:lineRule="auto"/>
        <w:jc w:val="right"/>
        <w:rPr>
          <w:b/>
        </w:rPr>
      </w:pPr>
    </w:p>
    <w:p w14:paraId="6911E4C8" w14:textId="77777777" w:rsidR="00B0609B" w:rsidRDefault="00B0609B" w:rsidP="00DE5F24">
      <w:pPr>
        <w:spacing w:line="276" w:lineRule="auto"/>
        <w:rPr>
          <w:b/>
        </w:rPr>
      </w:pPr>
    </w:p>
    <w:p w14:paraId="63E6C504" w14:textId="77777777" w:rsidR="00C22B0D" w:rsidRDefault="00C22B0D" w:rsidP="00C22B0D">
      <w:pPr>
        <w:spacing w:line="276" w:lineRule="auto"/>
        <w:rPr>
          <w:b/>
        </w:rPr>
      </w:pPr>
    </w:p>
    <w:p w14:paraId="4C1E111F" w14:textId="13EF71A0" w:rsidR="00AB2DF6" w:rsidRDefault="00AB2DF6" w:rsidP="00C22B0D">
      <w:pPr>
        <w:spacing w:line="276" w:lineRule="auto"/>
      </w:pPr>
      <w:r>
        <w:rPr>
          <w:noProof/>
          <w:lang w:eastAsia="es-NI"/>
        </w:rPr>
        <w:lastRenderedPageBreak/>
        <mc:AlternateContent>
          <mc:Choice Requires="wpg">
            <w:drawing>
              <wp:anchor distT="0" distB="0" distL="114300" distR="114300" simplePos="0" relativeHeight="251658245" behindDoc="0" locked="0" layoutInCell="1" allowOverlap="1" wp14:anchorId="74FA23D3" wp14:editId="0EEA1322">
                <wp:simplePos x="0" y="0"/>
                <wp:positionH relativeFrom="column">
                  <wp:posOffset>-244028</wp:posOffset>
                </wp:positionH>
                <wp:positionV relativeFrom="paragraph">
                  <wp:posOffset>-235676</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D7A14" w14:textId="77777777" w:rsidR="004B1AE4" w:rsidRPr="00D904A7" w:rsidRDefault="004B1AE4" w:rsidP="00772E40">
                              <w:pPr>
                                <w:pStyle w:val="Ttulo1"/>
                              </w:pPr>
                              <w:bookmarkStart w:id="0" w:name="_Toc46999614"/>
                              <w:bookmarkStart w:id="1" w:name="_Toc51829389"/>
                              <w:bookmarkStart w:id="2" w:name="_Toc51955286"/>
                              <w:bookmarkStart w:id="3" w:name="_Toc52132351"/>
                              <w:r w:rsidRPr="00D904A7">
                                <w:t>I</w:t>
                              </w:r>
                              <w:r>
                                <w:t>ntroducción</w:t>
                              </w:r>
                              <w:bookmarkEnd w:id="0"/>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4FA23D3" id="Grupo 26" o:spid="_x0000_s1028" style="position:absolute;left:0;text-align:left;margin-left:-19.2pt;margin-top:-18.55pt;width:505.35pt;height:43.95pt;z-index:251658245"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E7D7A14" w14:textId="77777777" w:rsidR="004B1AE4" w:rsidRPr="00D904A7" w:rsidRDefault="004B1AE4" w:rsidP="00772E40">
                        <w:pPr>
                          <w:pStyle w:val="Ttulo1"/>
                        </w:pPr>
                        <w:bookmarkStart w:id="4" w:name="_Toc46999614"/>
                        <w:bookmarkStart w:id="5" w:name="_Toc51829389"/>
                        <w:bookmarkStart w:id="6" w:name="_Toc51955286"/>
                        <w:bookmarkStart w:id="7" w:name="_Toc52132351"/>
                        <w:r w:rsidRPr="00D904A7">
                          <w:t>I</w:t>
                        </w:r>
                        <w:r>
                          <w:t>ntroducción</w:t>
                        </w:r>
                        <w:bookmarkEnd w:id="4"/>
                        <w:bookmarkEnd w:id="5"/>
                        <w:bookmarkEnd w:id="6"/>
                        <w:bookmarkEnd w:id="7"/>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7" o:title="UPOLI_identidad" cropbottom="64420f" cropright="31396f"/>
                  <o:lock v:ext="edit" aspectratio="f"/>
                </v:shape>
              </v:group>
            </w:pict>
          </mc:Fallback>
        </mc:AlternateContent>
      </w:r>
    </w:p>
    <w:p w14:paraId="5EC14062" w14:textId="3C93971F" w:rsidR="00AB2DF6" w:rsidRDefault="00AB2DF6" w:rsidP="00AB2DF6">
      <w:pPr>
        <w:spacing w:line="276" w:lineRule="auto"/>
        <w:jc w:val="center"/>
      </w:pPr>
    </w:p>
    <w:p w14:paraId="4E55CB14" w14:textId="1BC84861" w:rsidR="007C5E6E" w:rsidRDefault="00E45349" w:rsidP="00AA538E">
      <w:pPr>
        <w:spacing w:line="276" w:lineRule="auto"/>
      </w:pPr>
      <w:bookmarkStart w:id="8" w:name="_Hlk52089656"/>
      <w:r>
        <w:rPr>
          <w:noProof/>
        </w:rPr>
        <w:drawing>
          <wp:anchor distT="0" distB="0" distL="114300" distR="114300" simplePos="0" relativeHeight="251659273" behindDoc="1" locked="0" layoutInCell="1" allowOverlap="1" wp14:anchorId="6AA4A44E" wp14:editId="7E9321D7">
            <wp:simplePos x="0" y="0"/>
            <wp:positionH relativeFrom="column">
              <wp:posOffset>-5080</wp:posOffset>
            </wp:positionH>
            <wp:positionV relativeFrom="paragraph">
              <wp:posOffset>14605</wp:posOffset>
            </wp:positionV>
            <wp:extent cx="3285490" cy="2692400"/>
            <wp:effectExtent l="0" t="0" r="0" b="0"/>
            <wp:wrapTight wrapText="bothSides">
              <wp:wrapPolygon edited="0">
                <wp:start x="0" y="0"/>
                <wp:lineTo x="0" y="21396"/>
                <wp:lineTo x="21416" y="21396"/>
                <wp:lineTo x="21416" y="0"/>
                <wp:lineTo x="0" y="0"/>
              </wp:wrapPolygon>
            </wp:wrapTight>
            <wp:docPr id="14" name="Imagen 14" descr="Imagen que contiene edificio, cerca, jaula, re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ntrepreneur-1340649_1920.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5490" cy="2692400"/>
                    </a:xfrm>
                    <a:prstGeom prst="rect">
                      <a:avLst/>
                    </a:prstGeom>
                  </pic:spPr>
                </pic:pic>
              </a:graphicData>
            </a:graphic>
            <wp14:sizeRelH relativeFrom="page">
              <wp14:pctWidth>0</wp14:pctWidth>
            </wp14:sizeRelH>
            <wp14:sizeRelV relativeFrom="page">
              <wp14:pctHeight>0</wp14:pctHeight>
            </wp14:sizeRelV>
          </wp:anchor>
        </w:drawing>
      </w:r>
      <w:r w:rsidR="007C5E6E">
        <w:t>Buen día, sea bienvenido/a a la se</w:t>
      </w:r>
      <w:r w:rsidR="00EA20E3">
        <w:t xml:space="preserve">gunda unidad de </w:t>
      </w:r>
      <w:r w:rsidR="000A0117">
        <w:t>Modelos</w:t>
      </w:r>
      <w:r w:rsidR="00EA20E3">
        <w:t xml:space="preserve"> Cuantitativos y de Optimización, </w:t>
      </w:r>
      <w:r w:rsidR="000374EC">
        <w:t xml:space="preserve">espero los contenidos abordados en este bloque le sean útiles para su vida laboral, ya que son de vital importancia para dirigir </w:t>
      </w:r>
      <w:r w:rsidR="00463F91">
        <w:t xml:space="preserve">empresas de manufactura, administrar cadenas de distribución de productos o </w:t>
      </w:r>
      <w:r w:rsidR="00D26031">
        <w:t>suministros</w:t>
      </w:r>
      <w:r w:rsidR="00463F91">
        <w:t xml:space="preserve"> y en resumen para mejorar los </w:t>
      </w:r>
      <w:r w:rsidR="00D26031">
        <w:t>récords</w:t>
      </w:r>
      <w:r w:rsidR="00463F91">
        <w:t xml:space="preserve"> de ganancias de la empresa que dirige.</w:t>
      </w:r>
    </w:p>
    <w:p w14:paraId="49437373" w14:textId="77777777" w:rsidR="00463F91" w:rsidRDefault="00463F91" w:rsidP="00AA538E">
      <w:pPr>
        <w:spacing w:line="276" w:lineRule="auto"/>
      </w:pPr>
    </w:p>
    <w:p w14:paraId="36CFD7D4" w14:textId="6315972F" w:rsidR="00AB2DF6" w:rsidRDefault="00A0238D" w:rsidP="00AA538E">
      <w:pPr>
        <w:spacing w:line="276" w:lineRule="auto"/>
      </w:pPr>
      <w:r>
        <w:t xml:space="preserve">La unidad de Programación lineal busca apoyar al estudiante </w:t>
      </w:r>
      <w:r w:rsidR="00207AE8">
        <w:t xml:space="preserve">para encontrar maneras de optimizar la producción de las empresas que se dedican a la manufactura de productos, </w:t>
      </w:r>
      <w:r w:rsidR="00244072">
        <w:t>minimizando los costos de los insumos e incrementando las ganancias por los productos.</w:t>
      </w:r>
    </w:p>
    <w:p w14:paraId="04A1F50B" w14:textId="54425407" w:rsidR="00244072" w:rsidRDefault="00244072" w:rsidP="00AA538E">
      <w:pPr>
        <w:spacing w:line="276" w:lineRule="auto"/>
      </w:pPr>
    </w:p>
    <w:p w14:paraId="5D0EA216" w14:textId="4EAEFD1F" w:rsidR="00772E40" w:rsidRDefault="006B2C93" w:rsidP="0097725C">
      <w:pPr>
        <w:spacing w:line="276" w:lineRule="auto"/>
      </w:pPr>
      <w:r>
        <w:t xml:space="preserve">Las actividades que se presentan en esta guía didáctica </w:t>
      </w:r>
      <w:r w:rsidR="00A06DFC">
        <w:t>buscan acercarle a una diversidad de problemas que se puede encontrar en la vida profesional y mostrarle diversos métodos de solución</w:t>
      </w:r>
      <w:r w:rsidR="00296B2C">
        <w:t>, para que cuando se enfrente a escenarios parecidos pueda tomar la mejor decisión posible basado en datos cuantitativos</w:t>
      </w:r>
      <w:r w:rsidR="0097725C">
        <w:t>.</w:t>
      </w:r>
    </w:p>
    <w:bookmarkEnd w:id="8"/>
    <w:p w14:paraId="156D03A8" w14:textId="77777777" w:rsidR="00772E40" w:rsidRDefault="000437FF" w:rsidP="00AB2DF6">
      <w:pPr>
        <w:tabs>
          <w:tab w:val="left" w:pos="3075"/>
        </w:tabs>
      </w:pPr>
      <w:r>
        <w:rPr>
          <w:noProof/>
        </w:rPr>
        <mc:AlternateContent>
          <mc:Choice Requires="wpg">
            <w:drawing>
              <wp:anchor distT="0" distB="0" distL="114300" distR="114300" simplePos="0" relativeHeight="251658246" behindDoc="0" locked="0" layoutInCell="1" allowOverlap="1" wp14:anchorId="3AB78872" wp14:editId="2DFA4832">
                <wp:simplePos x="0" y="0"/>
                <wp:positionH relativeFrom="column">
                  <wp:posOffset>-127635</wp:posOffset>
                </wp:positionH>
                <wp:positionV relativeFrom="paragraph">
                  <wp:posOffset>115570</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F9D19" w14:textId="77777777" w:rsidR="004B1AE4" w:rsidRPr="00D904A7" w:rsidRDefault="004B1AE4" w:rsidP="00772E40">
                              <w:pPr>
                                <w:pStyle w:val="Ttulo1"/>
                              </w:pPr>
                              <w:bookmarkStart w:id="9" w:name="_Toc51829390"/>
                              <w:bookmarkStart w:id="10" w:name="_Toc51955287"/>
                              <w:bookmarkStart w:id="11" w:name="_Toc52132352"/>
                              <w:r>
                                <w:t>Objetivos Específicos</w:t>
                              </w:r>
                              <w:bookmarkEnd w:id="9"/>
                              <w:bookmarkEnd w:id="10"/>
                              <w:bookmarkEnd w:id="11"/>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AB78872" id="Grupo 8" o:spid="_x0000_s1031" style="position:absolute;left:0;text-align:left;margin-left:-10.05pt;margin-top:9.1pt;width:476.25pt;height:41.25pt;z-index:251658246"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69EF9D19" w14:textId="77777777" w:rsidR="004B1AE4" w:rsidRPr="00D904A7" w:rsidRDefault="004B1AE4" w:rsidP="00772E40">
                        <w:pPr>
                          <w:pStyle w:val="Ttulo1"/>
                        </w:pPr>
                        <w:bookmarkStart w:id="12" w:name="_Toc51829390"/>
                        <w:bookmarkStart w:id="13" w:name="_Toc51955287"/>
                        <w:bookmarkStart w:id="14" w:name="_Toc52132352"/>
                        <w:r>
                          <w:t>Objetivos Específicos</w:t>
                        </w:r>
                        <w:bookmarkEnd w:id="12"/>
                        <w:bookmarkEnd w:id="13"/>
                        <w:bookmarkEnd w:id="14"/>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7" o:title="UPOLI_identidad" cropbottom="64420f" cropright="31396f"/>
                  <o:lock v:ext="edit" aspectratio="f"/>
                </v:shape>
              </v:group>
            </w:pict>
          </mc:Fallback>
        </mc:AlternateContent>
      </w:r>
    </w:p>
    <w:p w14:paraId="286AC66A" w14:textId="77777777" w:rsidR="00772E40" w:rsidRDefault="00772E40" w:rsidP="00AB2DF6">
      <w:pPr>
        <w:tabs>
          <w:tab w:val="left" w:pos="3075"/>
        </w:tabs>
      </w:pPr>
    </w:p>
    <w:p w14:paraId="234A8D6D" w14:textId="77777777" w:rsidR="00772E40" w:rsidRDefault="00772E40" w:rsidP="00AB2DF6">
      <w:pPr>
        <w:tabs>
          <w:tab w:val="left" w:pos="3075"/>
        </w:tabs>
      </w:pPr>
    </w:p>
    <w:p w14:paraId="7E205BEC" w14:textId="77777777" w:rsidR="004B266A" w:rsidRDefault="004B266A" w:rsidP="00AB2DF6">
      <w:pPr>
        <w:tabs>
          <w:tab w:val="left" w:pos="3075"/>
        </w:tabs>
      </w:pPr>
      <w:r w:rsidRPr="004B266A">
        <w:t>Aplicar los métodos lineales en la toma de decisión, presentando las soluciones más viables en los problemas que presenten la empresa durante su producción o su operacionalidad</w:t>
      </w:r>
    </w:p>
    <w:p w14:paraId="45D50F36" w14:textId="77777777" w:rsidR="0097725C" w:rsidRDefault="0097725C" w:rsidP="00AB2DF6">
      <w:pPr>
        <w:tabs>
          <w:tab w:val="left" w:pos="3075"/>
        </w:tabs>
      </w:pPr>
    </w:p>
    <w:p w14:paraId="5D911D0C" w14:textId="77777777" w:rsidR="0097725C" w:rsidRDefault="0097725C" w:rsidP="00AB2DF6">
      <w:pPr>
        <w:tabs>
          <w:tab w:val="left" w:pos="3075"/>
        </w:tabs>
      </w:pPr>
    </w:p>
    <w:p w14:paraId="5A5A9291" w14:textId="77777777" w:rsidR="0097725C" w:rsidRDefault="0097725C" w:rsidP="00AB2DF6">
      <w:pPr>
        <w:tabs>
          <w:tab w:val="left" w:pos="3075"/>
        </w:tabs>
      </w:pPr>
    </w:p>
    <w:p w14:paraId="095FFF23" w14:textId="77777777" w:rsidR="0097725C" w:rsidRDefault="0097725C" w:rsidP="00AB2DF6">
      <w:pPr>
        <w:tabs>
          <w:tab w:val="left" w:pos="3075"/>
        </w:tabs>
      </w:pPr>
    </w:p>
    <w:p w14:paraId="3A7357F5" w14:textId="4BD36F41" w:rsidR="00772E40" w:rsidRDefault="009C161D" w:rsidP="00AB2DF6">
      <w:pPr>
        <w:tabs>
          <w:tab w:val="left" w:pos="3075"/>
        </w:tabs>
      </w:pPr>
      <w:r>
        <w:rPr>
          <w:noProof/>
        </w:rPr>
        <mc:AlternateContent>
          <mc:Choice Requires="wpg">
            <w:drawing>
              <wp:anchor distT="0" distB="0" distL="114300" distR="114300" simplePos="0" relativeHeight="251658247" behindDoc="0" locked="0" layoutInCell="1" allowOverlap="1" wp14:anchorId="75B06447" wp14:editId="27C77842">
                <wp:simplePos x="0" y="0"/>
                <wp:positionH relativeFrom="column">
                  <wp:posOffset>-127635</wp:posOffset>
                </wp:positionH>
                <wp:positionV relativeFrom="paragraph">
                  <wp:posOffset>-246401</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88D8F" w14:textId="77777777" w:rsidR="004B1AE4" w:rsidRDefault="004B1AE4" w:rsidP="007671D2">
                              <w:pPr>
                                <w:pStyle w:val="Ttulo1"/>
                              </w:pPr>
                              <w:bookmarkStart w:id="15" w:name="_Toc51829391"/>
                              <w:bookmarkStart w:id="16" w:name="_Toc51955288"/>
                              <w:bookmarkStart w:id="17" w:name="_Toc52132353"/>
                              <w:r>
                                <w:t>Orientaciones Específicas</w:t>
                              </w:r>
                              <w:bookmarkEnd w:id="15"/>
                              <w:bookmarkEnd w:id="16"/>
                              <w:bookmarkEnd w:id="17"/>
                              <w:r>
                                <w:t xml:space="preserve"> </w:t>
                              </w:r>
                            </w:p>
                            <w:p w14:paraId="22CB4F43" w14:textId="77777777" w:rsidR="004B1AE4" w:rsidRDefault="004B1AE4" w:rsidP="009C161D"/>
                            <w:p w14:paraId="6CAC8C89" w14:textId="77777777" w:rsidR="004B1AE4" w:rsidRDefault="004B1AE4" w:rsidP="009C161D"/>
                            <w:p w14:paraId="329863C0" w14:textId="77777777" w:rsidR="004B1AE4" w:rsidRDefault="004B1AE4" w:rsidP="009C161D"/>
                            <w:p w14:paraId="1B377985" w14:textId="77777777" w:rsidR="004B1AE4" w:rsidRDefault="004B1AE4" w:rsidP="009C161D"/>
                            <w:p w14:paraId="3A3DA2B5" w14:textId="77777777" w:rsidR="004B1AE4" w:rsidRPr="009C161D" w:rsidRDefault="004B1AE4" w:rsidP="009C161D"/>
                          </w:txbxContent>
                        </wps:txbx>
                        <wps:bodyPr rot="0" vert="horz" wrap="square" lIns="91440" tIns="45720" rIns="91440" bIns="45720" anchor="t" anchorCtr="0" upright="1">
                          <a:noAutofit/>
                        </wps:bodyPr>
                      </wps:wsp>
                    </wpg:wgp>
                  </a:graphicData>
                </a:graphic>
              </wp:anchor>
            </w:drawing>
          </mc:Choice>
          <mc:Fallback>
            <w:pict>
              <v:group w14:anchorId="75B06447" id="Grupo 45" o:spid="_x0000_s1034" style="position:absolute;left:0;text-align:left;margin-left:-10.05pt;margin-top:-19.4pt;width:476.25pt;height:45pt;z-index:251658247"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7"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4288D8F" w14:textId="77777777" w:rsidR="004B1AE4" w:rsidRDefault="004B1AE4" w:rsidP="007671D2">
                        <w:pPr>
                          <w:pStyle w:val="Ttulo1"/>
                        </w:pPr>
                        <w:bookmarkStart w:id="18" w:name="_Toc51829391"/>
                        <w:bookmarkStart w:id="19" w:name="_Toc51955288"/>
                        <w:bookmarkStart w:id="20" w:name="_Toc52132353"/>
                        <w:r>
                          <w:t>Orientaciones Específicas</w:t>
                        </w:r>
                        <w:bookmarkEnd w:id="18"/>
                        <w:bookmarkEnd w:id="19"/>
                        <w:bookmarkEnd w:id="20"/>
                        <w:r>
                          <w:t xml:space="preserve"> </w:t>
                        </w:r>
                      </w:p>
                      <w:p w14:paraId="22CB4F43" w14:textId="77777777" w:rsidR="004B1AE4" w:rsidRDefault="004B1AE4" w:rsidP="009C161D"/>
                      <w:p w14:paraId="6CAC8C89" w14:textId="77777777" w:rsidR="004B1AE4" w:rsidRDefault="004B1AE4" w:rsidP="009C161D"/>
                      <w:p w14:paraId="329863C0" w14:textId="77777777" w:rsidR="004B1AE4" w:rsidRDefault="004B1AE4" w:rsidP="009C161D"/>
                      <w:p w14:paraId="1B377985" w14:textId="77777777" w:rsidR="004B1AE4" w:rsidRDefault="004B1AE4" w:rsidP="009C161D"/>
                      <w:p w14:paraId="3A3DA2B5" w14:textId="77777777" w:rsidR="004B1AE4" w:rsidRPr="009C161D" w:rsidRDefault="004B1AE4" w:rsidP="009C161D"/>
                    </w:txbxContent>
                  </v:textbox>
                </v:shape>
              </v:group>
            </w:pict>
          </mc:Fallback>
        </mc:AlternateContent>
      </w:r>
    </w:p>
    <w:p w14:paraId="6997C6DA" w14:textId="77777777" w:rsidR="00772E40" w:rsidRDefault="00772E40" w:rsidP="00AB2DF6">
      <w:pPr>
        <w:tabs>
          <w:tab w:val="left" w:pos="3075"/>
        </w:tabs>
      </w:pPr>
    </w:p>
    <w:p w14:paraId="64D7FF14" w14:textId="77777777" w:rsidR="0004345A" w:rsidRDefault="0004345A" w:rsidP="0004345A">
      <w:pPr>
        <w:tabs>
          <w:tab w:val="left" w:pos="3075"/>
        </w:tabs>
      </w:pPr>
      <w:bookmarkStart w:id="21" w:name="_Hlk52089714"/>
      <w:r>
        <w:t>En esta guía encontrará el objetivo que se busca conseguir durante la unidad, y en el siguiente apartado tendrá una tabla especificando cada actividad con su fecha de inicio y finalización correspondiente, el propósito de dicha tabla es que pueda organizarse de modo que consiga cumplir con las metas establecidas, para ello se le recomienda hacer uso del calendario en el aula virtual o usar un organizador de su elección, de modo que le saque el mayor provecho posible a cada actividad.</w:t>
      </w:r>
    </w:p>
    <w:p w14:paraId="4D61962E" w14:textId="77777777" w:rsidR="0004345A" w:rsidRDefault="0004345A" w:rsidP="0004345A">
      <w:pPr>
        <w:tabs>
          <w:tab w:val="left" w:pos="3075"/>
        </w:tabs>
      </w:pPr>
    </w:p>
    <w:p w14:paraId="7EB495DF" w14:textId="5AD43760" w:rsidR="00772E40" w:rsidRDefault="0004345A" w:rsidP="0004345A">
      <w:pPr>
        <w:tabs>
          <w:tab w:val="left" w:pos="3075"/>
        </w:tabs>
      </w:pPr>
      <w: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p>
    <w:bookmarkEnd w:id="21"/>
    <w:p w14:paraId="1A5D5397" w14:textId="77777777" w:rsidR="007653B0" w:rsidRDefault="007653B0" w:rsidP="0004345A">
      <w:pPr>
        <w:tabs>
          <w:tab w:val="left" w:pos="3075"/>
        </w:tabs>
      </w:pPr>
    </w:p>
    <w:p w14:paraId="0A3D97AB" w14:textId="77777777" w:rsidR="00772E40" w:rsidRDefault="00A97C72" w:rsidP="00AB2DF6">
      <w:pPr>
        <w:tabs>
          <w:tab w:val="left" w:pos="3075"/>
        </w:tabs>
      </w:pPr>
      <w:r>
        <w:rPr>
          <w:noProof/>
        </w:rPr>
        <mc:AlternateContent>
          <mc:Choice Requires="wpg">
            <w:drawing>
              <wp:anchor distT="0" distB="0" distL="114300" distR="114300" simplePos="0" relativeHeight="251658248" behindDoc="0" locked="0" layoutInCell="1" allowOverlap="1" wp14:anchorId="2FE3BF1D" wp14:editId="4F279898">
                <wp:simplePos x="0" y="0"/>
                <wp:positionH relativeFrom="column">
                  <wp:posOffset>-270510</wp:posOffset>
                </wp:positionH>
                <wp:positionV relativeFrom="paragraph">
                  <wp:posOffset>173355</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1432D" w14:textId="77777777" w:rsidR="004B1AE4" w:rsidRPr="00D904A7" w:rsidRDefault="004B1AE4" w:rsidP="00372AE8">
                              <w:pPr>
                                <w:jc w:val="left"/>
                                <w:rPr>
                                  <w:b/>
                                  <w:sz w:val="32"/>
                                  <w:szCs w:val="32"/>
                                </w:rPr>
                              </w:pPr>
                              <w:bookmarkStart w:id="22" w:name="_Toc51829392"/>
                              <w:bookmarkStart w:id="23" w:name="_Toc51955289"/>
                              <w:bookmarkStart w:id="24" w:name="_Toc52132354"/>
                              <w:r w:rsidRPr="00372AE8">
                                <w:rPr>
                                  <w:rStyle w:val="Ttulo1Car"/>
                                </w:rPr>
                                <w:t>Esquema de Trabajo Independiente</w:t>
                              </w:r>
                              <w:bookmarkEnd w:id="22"/>
                              <w:bookmarkEnd w:id="23"/>
                              <w:bookmarkEnd w:id="24"/>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FE3BF1D" id="Grupo 46" o:spid="_x0000_s1037" style="position:absolute;left:0;text-align:left;margin-left:-21.3pt;margin-top:13.65pt;width:499.4pt;height:33pt;z-index:251658248"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1E1432D" w14:textId="77777777" w:rsidR="004B1AE4" w:rsidRPr="00D904A7" w:rsidRDefault="004B1AE4" w:rsidP="00372AE8">
                        <w:pPr>
                          <w:jc w:val="left"/>
                          <w:rPr>
                            <w:b/>
                            <w:sz w:val="32"/>
                            <w:szCs w:val="32"/>
                          </w:rPr>
                        </w:pPr>
                        <w:bookmarkStart w:id="25" w:name="_Toc51829392"/>
                        <w:bookmarkStart w:id="26" w:name="_Toc51955289"/>
                        <w:bookmarkStart w:id="27" w:name="_Toc52132354"/>
                        <w:r w:rsidRPr="00372AE8">
                          <w:rPr>
                            <w:rStyle w:val="Ttulo1Car"/>
                          </w:rPr>
                          <w:t>Esquema de Trabajo Independiente</w:t>
                        </w:r>
                        <w:bookmarkEnd w:id="25"/>
                        <w:bookmarkEnd w:id="26"/>
                        <w:bookmarkEnd w:id="27"/>
                        <w:r>
                          <w:rPr>
                            <w:b/>
                            <w:sz w:val="32"/>
                            <w:szCs w:val="32"/>
                          </w:rPr>
                          <w:t xml:space="preserve"> Específicas  </w:t>
                        </w:r>
                        <w:r w:rsidRPr="00B52CCE">
                          <w:rPr>
                            <w:b/>
                            <w:sz w:val="56"/>
                            <w:szCs w:val="56"/>
                          </w:rPr>
                          <w:t>A</w:t>
                        </w:r>
                        <w:r>
                          <w:rPr>
                            <w:b/>
                            <w:sz w:val="32"/>
                            <w:szCs w:val="32"/>
                          </w:rPr>
                          <w:t xml:space="preserve">prendizajes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7" o:title="UPOLI_identidad" cropbottom="64420f" cropright="31396f"/>
                  <o:lock v:ext="edit" aspectratio="f"/>
                </v:shape>
              </v:group>
            </w:pict>
          </mc:Fallback>
        </mc:AlternateContent>
      </w:r>
    </w:p>
    <w:p w14:paraId="20BD728E" w14:textId="095C890C" w:rsidR="00772E40" w:rsidRDefault="00772E40" w:rsidP="00AB2DF6">
      <w:pPr>
        <w:tabs>
          <w:tab w:val="left" w:pos="3075"/>
        </w:tabs>
      </w:pPr>
    </w:p>
    <w:p w14:paraId="3E0245E2" w14:textId="77777777" w:rsidR="007653B0" w:rsidRDefault="007653B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4962"/>
        <w:gridCol w:w="979"/>
        <w:gridCol w:w="1404"/>
      </w:tblGrid>
      <w:tr w:rsidR="00A97C72" w:rsidRPr="007C3419" w14:paraId="70D6E3C7" w14:textId="77777777" w:rsidTr="00D62A04">
        <w:tc>
          <w:tcPr>
            <w:tcW w:w="1020" w:type="dxa"/>
            <w:shd w:val="clear" w:color="auto" w:fill="C00000"/>
          </w:tcPr>
          <w:p w14:paraId="1EE06E35" w14:textId="77777777" w:rsidR="00A97C72" w:rsidRPr="00516D30" w:rsidRDefault="00A97C72" w:rsidP="001A7834">
            <w:pPr>
              <w:spacing w:line="240" w:lineRule="auto"/>
              <w:jc w:val="center"/>
              <w:rPr>
                <w:rFonts w:eastAsia="Calibri" w:cs="Tahoma"/>
                <w:b/>
                <w:color w:val="FFFFFF"/>
                <w:sz w:val="20"/>
                <w:szCs w:val="20"/>
                <w:lang w:eastAsia="es-NI"/>
              </w:rPr>
            </w:pPr>
            <w:r w:rsidRPr="00516D30">
              <w:rPr>
                <w:rFonts w:eastAsia="Calibri" w:cs="Tahoma"/>
                <w:b/>
                <w:color w:val="FFFFFF"/>
                <w:sz w:val="20"/>
                <w:szCs w:val="20"/>
                <w:lang w:eastAsia="es-NI"/>
              </w:rPr>
              <w:t>Semana</w:t>
            </w:r>
          </w:p>
        </w:tc>
        <w:tc>
          <w:tcPr>
            <w:tcW w:w="4962" w:type="dxa"/>
            <w:shd w:val="clear" w:color="auto" w:fill="C00000"/>
          </w:tcPr>
          <w:p w14:paraId="22F098B5" w14:textId="77777777" w:rsidR="00A97C72" w:rsidRPr="00516D30" w:rsidRDefault="00A97C72" w:rsidP="001A7834">
            <w:pPr>
              <w:spacing w:line="240" w:lineRule="auto"/>
              <w:jc w:val="center"/>
              <w:rPr>
                <w:rFonts w:eastAsia="Calibri" w:cs="Tahoma"/>
                <w:b/>
                <w:color w:val="FFFFFF"/>
                <w:sz w:val="20"/>
                <w:szCs w:val="20"/>
                <w:lang w:eastAsia="es-NI"/>
              </w:rPr>
            </w:pPr>
            <w:r w:rsidRPr="00516D30">
              <w:rPr>
                <w:rFonts w:eastAsia="Calibri" w:cs="Tahoma"/>
                <w:b/>
                <w:color w:val="FFFFFF"/>
                <w:sz w:val="20"/>
                <w:szCs w:val="20"/>
                <w:lang w:eastAsia="es-NI"/>
              </w:rPr>
              <w:t>Actividades</w:t>
            </w:r>
          </w:p>
        </w:tc>
        <w:tc>
          <w:tcPr>
            <w:tcW w:w="979" w:type="dxa"/>
            <w:shd w:val="clear" w:color="auto" w:fill="C00000"/>
          </w:tcPr>
          <w:p w14:paraId="031F2D1A" w14:textId="77777777" w:rsidR="00A97C72" w:rsidRPr="00516D30" w:rsidRDefault="00A97C72" w:rsidP="001A7834">
            <w:pPr>
              <w:spacing w:line="240" w:lineRule="auto"/>
              <w:jc w:val="center"/>
              <w:rPr>
                <w:rFonts w:eastAsia="Calibri" w:cs="Tahoma"/>
                <w:b/>
                <w:color w:val="FFFFFF"/>
                <w:sz w:val="20"/>
                <w:szCs w:val="20"/>
                <w:lang w:eastAsia="es-NI"/>
              </w:rPr>
            </w:pPr>
            <w:r w:rsidRPr="00516D30">
              <w:rPr>
                <w:rFonts w:eastAsia="Calibri" w:cs="Tahoma"/>
                <w:b/>
                <w:color w:val="FFFFFF"/>
                <w:sz w:val="20"/>
                <w:szCs w:val="20"/>
                <w:lang w:eastAsia="es-NI"/>
              </w:rPr>
              <w:t>Inicio</w:t>
            </w:r>
          </w:p>
        </w:tc>
        <w:tc>
          <w:tcPr>
            <w:tcW w:w="1404" w:type="dxa"/>
            <w:shd w:val="clear" w:color="auto" w:fill="C00000"/>
          </w:tcPr>
          <w:p w14:paraId="5E11EDA6" w14:textId="77777777" w:rsidR="00A97C72" w:rsidRPr="00516D30" w:rsidRDefault="00A97C72" w:rsidP="001A7834">
            <w:pPr>
              <w:spacing w:line="240" w:lineRule="auto"/>
              <w:jc w:val="center"/>
              <w:rPr>
                <w:rFonts w:eastAsia="Calibri" w:cs="Tahoma"/>
                <w:b/>
                <w:color w:val="FFFFFF"/>
                <w:sz w:val="20"/>
                <w:szCs w:val="20"/>
                <w:lang w:eastAsia="es-NI"/>
              </w:rPr>
            </w:pPr>
            <w:r w:rsidRPr="00516D30">
              <w:rPr>
                <w:rFonts w:eastAsia="Calibri" w:cs="Tahoma"/>
                <w:b/>
                <w:color w:val="FFFFFF"/>
                <w:sz w:val="20"/>
                <w:szCs w:val="20"/>
                <w:lang w:eastAsia="es-NI"/>
              </w:rPr>
              <w:t>Finalización (Entrega)</w:t>
            </w:r>
          </w:p>
        </w:tc>
      </w:tr>
      <w:tr w:rsidR="00A97C72" w:rsidRPr="007C3419" w14:paraId="33F62C36" w14:textId="77777777" w:rsidTr="00D62A04">
        <w:tc>
          <w:tcPr>
            <w:tcW w:w="1020" w:type="dxa"/>
            <w:shd w:val="clear" w:color="auto" w:fill="EDEDED"/>
          </w:tcPr>
          <w:p w14:paraId="72C0A6F4" w14:textId="77777777" w:rsidR="00A97C72" w:rsidRPr="00516D30" w:rsidRDefault="00A97C72" w:rsidP="001A7834">
            <w:pPr>
              <w:spacing w:line="240" w:lineRule="auto"/>
              <w:jc w:val="center"/>
              <w:rPr>
                <w:rFonts w:eastAsia="Calibri" w:cs="Tahoma"/>
                <w:sz w:val="20"/>
                <w:szCs w:val="20"/>
                <w:lang w:eastAsia="es-NI"/>
              </w:rPr>
            </w:pPr>
            <w:r w:rsidRPr="00516D30">
              <w:rPr>
                <w:rFonts w:eastAsia="Calibri" w:cs="Tahoma"/>
                <w:sz w:val="20"/>
                <w:szCs w:val="20"/>
                <w:lang w:eastAsia="es-NI"/>
              </w:rPr>
              <w:t>#</w:t>
            </w:r>
            <w:r w:rsidR="000810B5" w:rsidRPr="00516D30">
              <w:rPr>
                <w:rFonts w:eastAsia="Calibri" w:cs="Tahoma"/>
                <w:sz w:val="20"/>
                <w:szCs w:val="20"/>
                <w:lang w:eastAsia="es-NI"/>
              </w:rPr>
              <w:t>0</w:t>
            </w:r>
            <w:r w:rsidR="00A53166" w:rsidRPr="00516D30">
              <w:rPr>
                <w:rFonts w:eastAsia="Calibri" w:cs="Tahoma"/>
                <w:sz w:val="20"/>
                <w:szCs w:val="20"/>
                <w:lang w:eastAsia="es-NI"/>
              </w:rPr>
              <w:t>3</w:t>
            </w:r>
          </w:p>
        </w:tc>
        <w:tc>
          <w:tcPr>
            <w:tcW w:w="4962" w:type="dxa"/>
            <w:shd w:val="clear" w:color="auto" w:fill="EDEDED"/>
          </w:tcPr>
          <w:p w14:paraId="63D1CBCF" w14:textId="10029394" w:rsidR="00A97C72" w:rsidRPr="00516D30" w:rsidRDefault="002B100A" w:rsidP="001A7834">
            <w:pPr>
              <w:spacing w:line="240" w:lineRule="auto"/>
              <w:jc w:val="left"/>
              <w:rPr>
                <w:rFonts w:eastAsia="Calibri" w:cs="Tahoma"/>
                <w:sz w:val="20"/>
                <w:szCs w:val="20"/>
                <w:lang w:eastAsia="es-NI"/>
              </w:rPr>
            </w:pPr>
            <w:hyperlink r:id="rId19" w:history="1">
              <w:r w:rsidR="00274D09" w:rsidRPr="00075DF3">
                <w:rPr>
                  <w:rStyle w:val="Hipervnculo"/>
                  <w:rFonts w:eastAsia="Calibri" w:cs="Tahoma"/>
                  <w:sz w:val="20"/>
                  <w:szCs w:val="20"/>
                  <w:lang w:eastAsia="es-NI"/>
                </w:rPr>
                <w:t>Foro Resolución de ejercicios</w:t>
              </w:r>
            </w:hyperlink>
            <w:r w:rsidR="00FB3D73" w:rsidRPr="00FB3D73">
              <w:rPr>
                <w:rFonts w:eastAsia="Calibri" w:cs="Tahoma"/>
                <w:color w:val="4472C4" w:themeColor="accent1"/>
                <w:sz w:val="20"/>
                <w:szCs w:val="20"/>
                <w:u w:val="single"/>
                <w:lang w:eastAsia="es-NI"/>
              </w:rPr>
              <w:t xml:space="preserve"> </w:t>
            </w:r>
            <w:r w:rsidR="00732E01" w:rsidRPr="00732E01">
              <w:rPr>
                <w:rFonts w:eastAsia="Calibri" w:cs="Tahoma"/>
                <w:color w:val="4472C4" w:themeColor="accent1"/>
                <w:sz w:val="20"/>
                <w:szCs w:val="20"/>
                <w:u w:val="single"/>
                <w:lang w:eastAsia="es-NI"/>
              </w:rPr>
              <w:t>- Método Simplex</w:t>
            </w:r>
          </w:p>
        </w:tc>
        <w:tc>
          <w:tcPr>
            <w:tcW w:w="979" w:type="dxa"/>
            <w:shd w:val="clear" w:color="auto" w:fill="EDEDED"/>
          </w:tcPr>
          <w:p w14:paraId="0284B712" w14:textId="24DCF9A1" w:rsidR="00A97C72" w:rsidRPr="00516D30" w:rsidRDefault="00C77CF2" w:rsidP="001A7834">
            <w:pPr>
              <w:spacing w:line="240" w:lineRule="auto"/>
              <w:jc w:val="left"/>
              <w:rPr>
                <w:rFonts w:eastAsia="Calibri" w:cs="Tahoma"/>
                <w:bCs/>
                <w:sz w:val="20"/>
                <w:szCs w:val="20"/>
                <w:lang w:eastAsia="es-NI"/>
              </w:rPr>
            </w:pPr>
            <w:r w:rsidRPr="00516D30">
              <w:rPr>
                <w:rFonts w:eastAsia="Calibri" w:cs="Tahoma"/>
                <w:bCs/>
                <w:sz w:val="20"/>
                <w:szCs w:val="20"/>
                <w:lang w:eastAsia="es-NI"/>
              </w:rPr>
              <w:t>1</w:t>
            </w:r>
            <w:r w:rsidR="00274D09">
              <w:rPr>
                <w:rFonts w:eastAsia="Calibri" w:cs="Tahoma"/>
                <w:bCs/>
                <w:sz w:val="20"/>
                <w:szCs w:val="20"/>
                <w:lang w:eastAsia="es-NI"/>
              </w:rPr>
              <w:t>8</w:t>
            </w:r>
            <w:r w:rsidR="00D14C0B" w:rsidRPr="00516D30">
              <w:rPr>
                <w:rFonts w:eastAsia="Calibri" w:cs="Tahoma"/>
                <w:bCs/>
                <w:sz w:val="20"/>
                <w:szCs w:val="20"/>
                <w:lang w:eastAsia="es-NI"/>
              </w:rPr>
              <w:t>-</w:t>
            </w:r>
            <w:r w:rsidR="0048242F">
              <w:rPr>
                <w:rFonts w:eastAsia="Calibri" w:cs="Tahoma"/>
                <w:bCs/>
                <w:sz w:val="20"/>
                <w:szCs w:val="20"/>
                <w:lang w:eastAsia="es-NI"/>
              </w:rPr>
              <w:t>Ago</w:t>
            </w:r>
          </w:p>
        </w:tc>
        <w:tc>
          <w:tcPr>
            <w:tcW w:w="1404" w:type="dxa"/>
            <w:shd w:val="clear" w:color="auto" w:fill="EDEDED"/>
          </w:tcPr>
          <w:p w14:paraId="386FCC1C" w14:textId="73627B6D" w:rsidR="00A97C72" w:rsidRPr="00516D30" w:rsidRDefault="00274D09" w:rsidP="001A7834">
            <w:pPr>
              <w:spacing w:line="240" w:lineRule="auto"/>
              <w:jc w:val="left"/>
              <w:rPr>
                <w:rFonts w:eastAsia="Calibri" w:cs="Tahoma"/>
                <w:bCs/>
                <w:sz w:val="20"/>
                <w:szCs w:val="20"/>
                <w:lang w:eastAsia="es-NI"/>
              </w:rPr>
            </w:pPr>
            <w:r>
              <w:rPr>
                <w:rFonts w:eastAsia="Calibri" w:cs="Tahoma"/>
                <w:bCs/>
                <w:sz w:val="20"/>
                <w:szCs w:val="20"/>
                <w:lang w:eastAsia="es-NI"/>
              </w:rPr>
              <w:t>20</w:t>
            </w:r>
            <w:r w:rsidR="00574E4C" w:rsidRPr="00516D30">
              <w:rPr>
                <w:rFonts w:eastAsia="Calibri" w:cs="Tahoma"/>
                <w:bCs/>
                <w:sz w:val="20"/>
                <w:szCs w:val="20"/>
                <w:lang w:eastAsia="es-NI"/>
              </w:rPr>
              <w:t>-Ago</w:t>
            </w:r>
          </w:p>
        </w:tc>
      </w:tr>
      <w:tr w:rsidR="00316BCB" w:rsidRPr="007C3419" w14:paraId="6B35DD6A" w14:textId="77777777" w:rsidTr="00D62A04">
        <w:tc>
          <w:tcPr>
            <w:tcW w:w="1020" w:type="dxa"/>
            <w:shd w:val="clear" w:color="auto" w:fill="EDEDED"/>
          </w:tcPr>
          <w:p w14:paraId="106A7122" w14:textId="4D0077BD" w:rsidR="00316BCB" w:rsidRPr="00516D30" w:rsidRDefault="00516D30" w:rsidP="001A7834">
            <w:pPr>
              <w:spacing w:line="240" w:lineRule="auto"/>
              <w:jc w:val="center"/>
              <w:rPr>
                <w:rFonts w:eastAsia="Calibri" w:cs="Tahoma"/>
                <w:sz w:val="20"/>
                <w:szCs w:val="20"/>
                <w:lang w:eastAsia="es-NI"/>
              </w:rPr>
            </w:pPr>
            <w:r w:rsidRPr="00516D30">
              <w:rPr>
                <w:rFonts w:eastAsia="Calibri" w:cs="Tahoma"/>
                <w:sz w:val="20"/>
                <w:szCs w:val="20"/>
                <w:lang w:eastAsia="es-NI"/>
              </w:rPr>
              <w:t>#03</w:t>
            </w:r>
          </w:p>
        </w:tc>
        <w:tc>
          <w:tcPr>
            <w:tcW w:w="4962" w:type="dxa"/>
            <w:shd w:val="clear" w:color="auto" w:fill="EDEDED"/>
          </w:tcPr>
          <w:p w14:paraId="5E82DAEC" w14:textId="58205B7D" w:rsidR="00316BCB" w:rsidRPr="00516D30" w:rsidRDefault="002B100A" w:rsidP="001A7834">
            <w:pPr>
              <w:spacing w:line="240" w:lineRule="auto"/>
              <w:jc w:val="left"/>
              <w:rPr>
                <w:rFonts w:eastAsia="Calibri" w:cs="Tahoma"/>
                <w:sz w:val="20"/>
                <w:szCs w:val="20"/>
                <w:lang w:eastAsia="es-NI"/>
              </w:rPr>
            </w:pPr>
            <w:hyperlink r:id="rId20" w:history="1">
              <w:r w:rsidR="00516D30" w:rsidRPr="00AB6DAD">
                <w:rPr>
                  <w:rStyle w:val="Hipervnculo"/>
                  <w:rFonts w:eastAsia="Calibri" w:cs="Tahoma"/>
                  <w:sz w:val="20"/>
                  <w:szCs w:val="20"/>
                  <w:lang w:eastAsia="es-NI"/>
                </w:rPr>
                <w:t>Entregable #</w:t>
              </w:r>
              <w:r w:rsidR="00F618FA">
                <w:rPr>
                  <w:rStyle w:val="Hipervnculo"/>
                  <w:rFonts w:eastAsia="Calibri" w:cs="Tahoma"/>
                  <w:sz w:val="20"/>
                  <w:szCs w:val="20"/>
                  <w:lang w:eastAsia="es-NI"/>
                </w:rPr>
                <w:t>0</w:t>
              </w:r>
              <w:r w:rsidR="0008036F" w:rsidRPr="00AB6DAD">
                <w:rPr>
                  <w:rStyle w:val="Hipervnculo"/>
                  <w:rFonts w:eastAsia="Calibri" w:cs="Tahoma"/>
                  <w:sz w:val="20"/>
                  <w:szCs w:val="20"/>
                  <w:lang w:eastAsia="es-NI"/>
                </w:rPr>
                <w:t>1</w:t>
              </w:r>
              <w:r w:rsidR="00516D30" w:rsidRPr="00AB6DAD">
                <w:rPr>
                  <w:rStyle w:val="Hipervnculo"/>
                  <w:rFonts w:eastAsia="Calibri" w:cs="Tahoma"/>
                  <w:sz w:val="20"/>
                  <w:szCs w:val="20"/>
                  <w:lang w:eastAsia="es-NI"/>
                </w:rPr>
                <w:t>:</w:t>
              </w:r>
              <w:r w:rsidR="00983887" w:rsidRPr="00AB6DAD">
                <w:rPr>
                  <w:rStyle w:val="Hipervnculo"/>
                  <w:rFonts w:eastAsia="Calibri" w:cs="Tahoma"/>
                  <w:sz w:val="20"/>
                  <w:szCs w:val="20"/>
                  <w:lang w:eastAsia="es-NI"/>
                </w:rPr>
                <w:t xml:space="preserve"> Ejercicios Método Simplex</w:t>
              </w:r>
            </w:hyperlink>
          </w:p>
        </w:tc>
        <w:tc>
          <w:tcPr>
            <w:tcW w:w="979" w:type="dxa"/>
            <w:shd w:val="clear" w:color="auto" w:fill="EDEDED"/>
          </w:tcPr>
          <w:p w14:paraId="5D158B11" w14:textId="3F617504" w:rsidR="00316BCB" w:rsidRPr="00516D30" w:rsidRDefault="00507D3B" w:rsidP="001A7834">
            <w:pPr>
              <w:spacing w:line="240" w:lineRule="auto"/>
              <w:jc w:val="left"/>
              <w:rPr>
                <w:rFonts w:eastAsia="Calibri" w:cs="Tahoma"/>
                <w:bCs/>
                <w:sz w:val="20"/>
                <w:szCs w:val="20"/>
                <w:lang w:eastAsia="es-NI"/>
              </w:rPr>
            </w:pPr>
            <w:r>
              <w:rPr>
                <w:rFonts w:eastAsia="Calibri" w:cs="Tahoma"/>
                <w:bCs/>
                <w:sz w:val="20"/>
                <w:szCs w:val="20"/>
                <w:lang w:eastAsia="es-NI"/>
              </w:rPr>
              <w:t>20</w:t>
            </w:r>
            <w:r w:rsidR="0032142D">
              <w:rPr>
                <w:rFonts w:eastAsia="Calibri" w:cs="Tahoma"/>
                <w:bCs/>
                <w:sz w:val="20"/>
                <w:szCs w:val="20"/>
                <w:lang w:eastAsia="es-NI"/>
              </w:rPr>
              <w:t>-Ago</w:t>
            </w:r>
          </w:p>
        </w:tc>
        <w:tc>
          <w:tcPr>
            <w:tcW w:w="1404" w:type="dxa"/>
            <w:shd w:val="clear" w:color="auto" w:fill="EDEDED"/>
          </w:tcPr>
          <w:p w14:paraId="1E84E445" w14:textId="6D54F10C" w:rsidR="00316BCB" w:rsidRPr="00516D30" w:rsidRDefault="0032142D" w:rsidP="001A7834">
            <w:pPr>
              <w:spacing w:line="240" w:lineRule="auto"/>
              <w:jc w:val="left"/>
              <w:rPr>
                <w:rFonts w:eastAsia="Calibri" w:cs="Tahoma"/>
                <w:bCs/>
                <w:sz w:val="20"/>
                <w:szCs w:val="20"/>
                <w:lang w:eastAsia="es-NI"/>
              </w:rPr>
            </w:pPr>
            <w:r>
              <w:rPr>
                <w:rFonts w:eastAsia="Calibri" w:cs="Tahoma"/>
                <w:bCs/>
                <w:sz w:val="20"/>
                <w:szCs w:val="20"/>
                <w:lang w:eastAsia="es-NI"/>
              </w:rPr>
              <w:t>2</w:t>
            </w:r>
            <w:r w:rsidR="00507D3B">
              <w:rPr>
                <w:rFonts w:eastAsia="Calibri" w:cs="Tahoma"/>
                <w:bCs/>
                <w:sz w:val="20"/>
                <w:szCs w:val="20"/>
                <w:lang w:eastAsia="es-NI"/>
              </w:rPr>
              <w:t>4</w:t>
            </w:r>
            <w:r>
              <w:rPr>
                <w:rFonts w:eastAsia="Calibri" w:cs="Tahoma"/>
                <w:bCs/>
                <w:sz w:val="20"/>
                <w:szCs w:val="20"/>
                <w:lang w:eastAsia="es-NI"/>
              </w:rPr>
              <w:t>-Ago</w:t>
            </w:r>
          </w:p>
        </w:tc>
      </w:tr>
      <w:tr w:rsidR="004A1705" w:rsidRPr="007C3419" w14:paraId="21451B5D" w14:textId="77777777" w:rsidTr="00D62A04">
        <w:tc>
          <w:tcPr>
            <w:tcW w:w="1020" w:type="dxa"/>
            <w:shd w:val="clear" w:color="auto" w:fill="EDEDED"/>
          </w:tcPr>
          <w:p w14:paraId="3BAB0B4F" w14:textId="77777777" w:rsidR="004A1705" w:rsidRPr="00516D30" w:rsidRDefault="004A1705" w:rsidP="001A7834">
            <w:pPr>
              <w:spacing w:line="240" w:lineRule="auto"/>
              <w:jc w:val="center"/>
              <w:rPr>
                <w:rFonts w:eastAsia="Calibri" w:cs="Tahoma"/>
                <w:sz w:val="20"/>
                <w:szCs w:val="20"/>
                <w:lang w:eastAsia="es-NI"/>
              </w:rPr>
            </w:pPr>
            <w:r w:rsidRPr="00516D30">
              <w:rPr>
                <w:rFonts w:eastAsia="Calibri" w:cs="Tahoma"/>
                <w:sz w:val="20"/>
                <w:szCs w:val="20"/>
                <w:lang w:eastAsia="es-NI"/>
              </w:rPr>
              <w:t>#04</w:t>
            </w:r>
          </w:p>
        </w:tc>
        <w:tc>
          <w:tcPr>
            <w:tcW w:w="4962" w:type="dxa"/>
            <w:shd w:val="clear" w:color="auto" w:fill="EDEDED"/>
          </w:tcPr>
          <w:p w14:paraId="2BDDA473" w14:textId="7A1034C1" w:rsidR="004A1705" w:rsidRPr="00516D30" w:rsidRDefault="002B100A" w:rsidP="001A7834">
            <w:pPr>
              <w:spacing w:line="240" w:lineRule="auto"/>
              <w:jc w:val="left"/>
              <w:rPr>
                <w:rFonts w:eastAsia="Calibri" w:cs="Tahoma"/>
                <w:sz w:val="20"/>
                <w:szCs w:val="20"/>
                <w:lang w:eastAsia="es-NI"/>
              </w:rPr>
            </w:pPr>
            <w:hyperlink r:id="rId21" w:history="1">
              <w:r w:rsidR="001B1F98" w:rsidRPr="001B1F98">
                <w:rPr>
                  <w:rStyle w:val="Hipervnculo"/>
                  <w:rFonts w:eastAsia="Calibri" w:cs="Tahoma"/>
                  <w:sz w:val="20"/>
                  <w:szCs w:val="20"/>
                  <w:lang w:eastAsia="es-NI"/>
                </w:rPr>
                <w:t>Foro Resolución de ejercicios - Métodos de transporte Esquina noroeste, Costo mínimo</w:t>
              </w:r>
            </w:hyperlink>
          </w:p>
        </w:tc>
        <w:tc>
          <w:tcPr>
            <w:tcW w:w="979" w:type="dxa"/>
            <w:shd w:val="clear" w:color="auto" w:fill="EDEDED"/>
          </w:tcPr>
          <w:p w14:paraId="70FAA5F1" w14:textId="2541404B" w:rsidR="004A1705" w:rsidRPr="00516D30" w:rsidRDefault="00722398" w:rsidP="001A7834">
            <w:pPr>
              <w:spacing w:line="240" w:lineRule="auto"/>
              <w:jc w:val="left"/>
              <w:rPr>
                <w:rFonts w:eastAsia="Calibri" w:cs="Tahoma"/>
                <w:bCs/>
                <w:sz w:val="20"/>
                <w:szCs w:val="20"/>
                <w:lang w:eastAsia="es-NI"/>
              </w:rPr>
            </w:pPr>
            <w:r w:rsidRPr="00516D30">
              <w:rPr>
                <w:rFonts w:eastAsia="Calibri" w:cs="Tahoma"/>
                <w:bCs/>
                <w:sz w:val="20"/>
                <w:szCs w:val="20"/>
                <w:lang w:eastAsia="es-NI"/>
              </w:rPr>
              <w:t>2</w:t>
            </w:r>
            <w:r w:rsidR="00441754">
              <w:rPr>
                <w:rFonts w:eastAsia="Calibri" w:cs="Tahoma"/>
                <w:bCs/>
                <w:sz w:val="20"/>
                <w:szCs w:val="20"/>
                <w:lang w:eastAsia="es-NI"/>
              </w:rPr>
              <w:t>5</w:t>
            </w:r>
            <w:r w:rsidRPr="00516D30">
              <w:rPr>
                <w:rFonts w:eastAsia="Calibri" w:cs="Tahoma"/>
                <w:bCs/>
                <w:sz w:val="20"/>
                <w:szCs w:val="20"/>
                <w:lang w:eastAsia="es-NI"/>
              </w:rPr>
              <w:t>-</w:t>
            </w:r>
            <w:r w:rsidR="00BB73AC">
              <w:rPr>
                <w:rFonts w:eastAsia="Calibri" w:cs="Tahoma"/>
                <w:bCs/>
                <w:sz w:val="20"/>
                <w:szCs w:val="20"/>
                <w:lang w:eastAsia="es-NI"/>
              </w:rPr>
              <w:t>Ago</w:t>
            </w:r>
          </w:p>
        </w:tc>
        <w:tc>
          <w:tcPr>
            <w:tcW w:w="1404" w:type="dxa"/>
            <w:shd w:val="clear" w:color="auto" w:fill="EDEDED"/>
          </w:tcPr>
          <w:p w14:paraId="5ABD0A68" w14:textId="4107EFE5" w:rsidR="004A1705" w:rsidRPr="00516D30" w:rsidRDefault="003153C7" w:rsidP="001A7834">
            <w:pPr>
              <w:spacing w:line="240" w:lineRule="auto"/>
              <w:jc w:val="left"/>
              <w:rPr>
                <w:rFonts w:eastAsia="Calibri" w:cs="Tahoma"/>
                <w:bCs/>
                <w:sz w:val="20"/>
                <w:szCs w:val="20"/>
                <w:lang w:eastAsia="es-NI"/>
              </w:rPr>
            </w:pPr>
            <w:r w:rsidRPr="00516D30">
              <w:rPr>
                <w:rFonts w:eastAsia="Calibri" w:cs="Tahoma"/>
                <w:bCs/>
                <w:sz w:val="20"/>
                <w:szCs w:val="20"/>
                <w:lang w:eastAsia="es-NI"/>
              </w:rPr>
              <w:t>2</w:t>
            </w:r>
            <w:r w:rsidR="00441754">
              <w:rPr>
                <w:rFonts w:eastAsia="Calibri" w:cs="Tahoma"/>
                <w:bCs/>
                <w:sz w:val="20"/>
                <w:szCs w:val="20"/>
                <w:lang w:eastAsia="es-NI"/>
              </w:rPr>
              <w:t>7</w:t>
            </w:r>
            <w:r w:rsidRPr="00516D30">
              <w:rPr>
                <w:rFonts w:eastAsia="Calibri" w:cs="Tahoma"/>
                <w:bCs/>
                <w:sz w:val="20"/>
                <w:szCs w:val="20"/>
                <w:lang w:eastAsia="es-NI"/>
              </w:rPr>
              <w:t>-</w:t>
            </w:r>
            <w:r w:rsidR="00BB73AC">
              <w:rPr>
                <w:rFonts w:eastAsia="Calibri" w:cs="Tahoma"/>
                <w:bCs/>
                <w:sz w:val="20"/>
                <w:szCs w:val="20"/>
                <w:lang w:eastAsia="es-NI"/>
              </w:rPr>
              <w:t>Ago</w:t>
            </w:r>
          </w:p>
        </w:tc>
      </w:tr>
      <w:tr w:rsidR="00404FA2" w:rsidRPr="007C3419" w14:paraId="78A6B973" w14:textId="77777777" w:rsidTr="00D62A04">
        <w:tc>
          <w:tcPr>
            <w:tcW w:w="1020" w:type="dxa"/>
            <w:shd w:val="clear" w:color="auto" w:fill="EDEDED"/>
          </w:tcPr>
          <w:p w14:paraId="5B93DC88" w14:textId="4A9DEE81" w:rsidR="00404FA2" w:rsidRPr="00516D30" w:rsidRDefault="00404FA2" w:rsidP="00404FA2">
            <w:pPr>
              <w:spacing w:line="240" w:lineRule="auto"/>
              <w:jc w:val="center"/>
              <w:rPr>
                <w:rFonts w:eastAsia="Calibri" w:cs="Tahoma"/>
                <w:sz w:val="20"/>
                <w:szCs w:val="20"/>
                <w:lang w:eastAsia="es-NI"/>
              </w:rPr>
            </w:pPr>
            <w:r w:rsidRPr="00516D30">
              <w:rPr>
                <w:rFonts w:eastAsia="Calibri" w:cs="Tahoma"/>
                <w:sz w:val="20"/>
                <w:szCs w:val="20"/>
                <w:lang w:eastAsia="es-NI"/>
              </w:rPr>
              <w:t>#04</w:t>
            </w:r>
          </w:p>
        </w:tc>
        <w:tc>
          <w:tcPr>
            <w:tcW w:w="4962" w:type="dxa"/>
            <w:shd w:val="clear" w:color="auto" w:fill="EDEDED"/>
          </w:tcPr>
          <w:p w14:paraId="528027D8" w14:textId="6657C451" w:rsidR="00404FA2" w:rsidRDefault="002B100A" w:rsidP="00404FA2">
            <w:pPr>
              <w:spacing w:line="240" w:lineRule="auto"/>
              <w:jc w:val="left"/>
            </w:pPr>
            <w:hyperlink r:id="rId22" w:history="1">
              <w:r w:rsidR="00404FA2" w:rsidRPr="00956868">
                <w:rPr>
                  <w:rStyle w:val="Hipervnculo"/>
                  <w:sz w:val="20"/>
                  <w:szCs w:val="18"/>
                </w:rPr>
                <w:t xml:space="preserve">Ronda de juegos </w:t>
              </w:r>
              <w:r w:rsidR="007E29E1">
                <w:rPr>
                  <w:rStyle w:val="Hipervnculo"/>
                  <w:sz w:val="20"/>
                  <w:szCs w:val="18"/>
                </w:rPr>
                <w:t>#</w:t>
              </w:r>
              <w:r w:rsidR="007E29E1">
                <w:rPr>
                  <w:rStyle w:val="Hipervnculo"/>
                  <w:sz w:val="20"/>
                </w:rPr>
                <w:t>0</w:t>
              </w:r>
              <w:r w:rsidR="00404FA2" w:rsidRPr="00956868">
                <w:rPr>
                  <w:rStyle w:val="Hipervnculo"/>
                  <w:sz w:val="20"/>
                  <w:szCs w:val="18"/>
                </w:rPr>
                <w:t>1: Método simple</w:t>
              </w:r>
              <w:r w:rsidR="007E29E1">
                <w:rPr>
                  <w:rStyle w:val="Hipervnculo"/>
                  <w:sz w:val="20"/>
                  <w:szCs w:val="18"/>
                </w:rPr>
                <w:t>x</w:t>
              </w:r>
              <w:r w:rsidR="00404FA2" w:rsidRPr="00956868">
                <w:rPr>
                  <w:rStyle w:val="Hipervnculo"/>
                  <w:sz w:val="20"/>
                  <w:szCs w:val="18"/>
                </w:rPr>
                <w:t xml:space="preserve"> y métodos de transporte</w:t>
              </w:r>
            </w:hyperlink>
          </w:p>
        </w:tc>
        <w:tc>
          <w:tcPr>
            <w:tcW w:w="979" w:type="dxa"/>
            <w:shd w:val="clear" w:color="auto" w:fill="EDEDED"/>
          </w:tcPr>
          <w:p w14:paraId="19856C87" w14:textId="7D027FED" w:rsidR="00404FA2" w:rsidRPr="00516D30" w:rsidRDefault="00404FA2" w:rsidP="00404FA2">
            <w:pPr>
              <w:spacing w:line="240" w:lineRule="auto"/>
              <w:jc w:val="left"/>
              <w:rPr>
                <w:rFonts w:eastAsia="Calibri" w:cs="Tahoma"/>
                <w:bCs/>
                <w:sz w:val="20"/>
                <w:szCs w:val="20"/>
                <w:lang w:eastAsia="es-NI"/>
              </w:rPr>
            </w:pPr>
            <w:r w:rsidRPr="00516D30">
              <w:rPr>
                <w:rFonts w:eastAsia="Calibri" w:cs="Tahoma"/>
                <w:bCs/>
                <w:sz w:val="20"/>
                <w:szCs w:val="20"/>
                <w:lang w:eastAsia="es-NI"/>
              </w:rPr>
              <w:t>2</w:t>
            </w:r>
            <w:r>
              <w:rPr>
                <w:rFonts w:eastAsia="Calibri" w:cs="Tahoma"/>
                <w:bCs/>
                <w:sz w:val="20"/>
                <w:szCs w:val="20"/>
                <w:lang w:eastAsia="es-NI"/>
              </w:rPr>
              <w:t>6</w:t>
            </w:r>
            <w:r w:rsidRPr="00516D30">
              <w:rPr>
                <w:rFonts w:eastAsia="Calibri" w:cs="Tahoma"/>
                <w:bCs/>
                <w:sz w:val="20"/>
                <w:szCs w:val="20"/>
                <w:lang w:eastAsia="es-NI"/>
              </w:rPr>
              <w:t>-</w:t>
            </w:r>
            <w:r>
              <w:rPr>
                <w:rFonts w:eastAsia="Calibri" w:cs="Tahoma"/>
                <w:bCs/>
                <w:sz w:val="20"/>
                <w:szCs w:val="20"/>
                <w:lang w:eastAsia="es-NI"/>
              </w:rPr>
              <w:t>Ago</w:t>
            </w:r>
          </w:p>
        </w:tc>
        <w:tc>
          <w:tcPr>
            <w:tcW w:w="1404" w:type="dxa"/>
            <w:shd w:val="clear" w:color="auto" w:fill="EDEDED"/>
          </w:tcPr>
          <w:p w14:paraId="2EA12F77" w14:textId="701CFA4D" w:rsidR="00404FA2" w:rsidRPr="00516D30" w:rsidRDefault="00404FA2" w:rsidP="00404FA2">
            <w:pPr>
              <w:spacing w:line="240" w:lineRule="auto"/>
              <w:jc w:val="left"/>
              <w:rPr>
                <w:rFonts w:eastAsia="Calibri" w:cs="Tahoma"/>
                <w:bCs/>
                <w:sz w:val="20"/>
                <w:szCs w:val="20"/>
                <w:lang w:eastAsia="es-NI"/>
              </w:rPr>
            </w:pPr>
            <w:r w:rsidRPr="00516D30">
              <w:rPr>
                <w:rFonts w:eastAsia="Calibri" w:cs="Tahoma"/>
                <w:bCs/>
                <w:sz w:val="20"/>
                <w:szCs w:val="20"/>
                <w:lang w:eastAsia="es-NI"/>
              </w:rPr>
              <w:t>2</w:t>
            </w:r>
            <w:r>
              <w:rPr>
                <w:rFonts w:eastAsia="Calibri" w:cs="Tahoma"/>
                <w:bCs/>
                <w:sz w:val="20"/>
                <w:szCs w:val="20"/>
                <w:lang w:eastAsia="es-NI"/>
              </w:rPr>
              <w:t>8</w:t>
            </w:r>
            <w:r w:rsidRPr="00516D30">
              <w:rPr>
                <w:rFonts w:eastAsia="Calibri" w:cs="Tahoma"/>
                <w:bCs/>
                <w:sz w:val="20"/>
                <w:szCs w:val="20"/>
                <w:lang w:eastAsia="es-NI"/>
              </w:rPr>
              <w:t>-</w:t>
            </w:r>
            <w:r>
              <w:rPr>
                <w:rFonts w:eastAsia="Calibri" w:cs="Tahoma"/>
                <w:bCs/>
                <w:sz w:val="20"/>
                <w:szCs w:val="20"/>
                <w:lang w:eastAsia="es-NI"/>
              </w:rPr>
              <w:t>Ago</w:t>
            </w:r>
          </w:p>
        </w:tc>
      </w:tr>
      <w:tr w:rsidR="00404FA2" w:rsidRPr="007C3419" w14:paraId="1D5816BD" w14:textId="77777777" w:rsidTr="00D62A04">
        <w:tc>
          <w:tcPr>
            <w:tcW w:w="1020" w:type="dxa"/>
            <w:shd w:val="clear" w:color="auto" w:fill="EDEDED"/>
          </w:tcPr>
          <w:p w14:paraId="7919ED5F" w14:textId="77777777" w:rsidR="00404FA2" w:rsidRPr="00516D30" w:rsidRDefault="00404FA2" w:rsidP="00404FA2">
            <w:pPr>
              <w:spacing w:line="240" w:lineRule="auto"/>
              <w:jc w:val="center"/>
              <w:rPr>
                <w:rFonts w:eastAsia="Calibri" w:cs="Tahoma"/>
                <w:sz w:val="20"/>
                <w:szCs w:val="20"/>
                <w:lang w:eastAsia="es-NI"/>
              </w:rPr>
            </w:pPr>
            <w:r w:rsidRPr="00516D30">
              <w:rPr>
                <w:rFonts w:eastAsia="Calibri" w:cs="Tahoma"/>
                <w:sz w:val="20"/>
                <w:szCs w:val="20"/>
                <w:lang w:eastAsia="es-NI"/>
              </w:rPr>
              <w:t>#05</w:t>
            </w:r>
          </w:p>
        </w:tc>
        <w:tc>
          <w:tcPr>
            <w:tcW w:w="4962" w:type="dxa"/>
            <w:shd w:val="clear" w:color="auto" w:fill="EDEDED"/>
          </w:tcPr>
          <w:p w14:paraId="72B4582F" w14:textId="16D54F4F" w:rsidR="00404FA2" w:rsidRPr="00516D30" w:rsidRDefault="002B100A" w:rsidP="00404FA2">
            <w:pPr>
              <w:spacing w:line="240" w:lineRule="auto"/>
              <w:jc w:val="left"/>
              <w:rPr>
                <w:rFonts w:eastAsia="Calibri" w:cs="Tahoma"/>
                <w:sz w:val="20"/>
                <w:szCs w:val="20"/>
                <w:lang w:eastAsia="es-NI"/>
              </w:rPr>
            </w:pPr>
            <w:hyperlink r:id="rId23" w:history="1">
              <w:r w:rsidR="00404FA2" w:rsidRPr="002E34A6">
                <w:rPr>
                  <w:rStyle w:val="Hipervnculo"/>
                  <w:rFonts w:eastAsia="Calibri" w:cs="Tahoma"/>
                  <w:sz w:val="20"/>
                  <w:szCs w:val="20"/>
                  <w:lang w:eastAsia="es-NI"/>
                </w:rPr>
                <w:t>Foro Resolución de ejercicios</w:t>
              </w:r>
            </w:hyperlink>
          </w:p>
        </w:tc>
        <w:tc>
          <w:tcPr>
            <w:tcW w:w="979" w:type="dxa"/>
            <w:shd w:val="clear" w:color="auto" w:fill="EDEDED"/>
          </w:tcPr>
          <w:p w14:paraId="0BA7FAE3" w14:textId="29E5C0A4" w:rsidR="00404FA2" w:rsidRPr="00516D30" w:rsidRDefault="00404FA2" w:rsidP="00404FA2">
            <w:pPr>
              <w:spacing w:line="240" w:lineRule="auto"/>
              <w:jc w:val="left"/>
              <w:rPr>
                <w:rFonts w:eastAsia="Calibri" w:cs="Tahoma"/>
                <w:bCs/>
                <w:sz w:val="20"/>
                <w:szCs w:val="20"/>
                <w:lang w:eastAsia="es-NI"/>
              </w:rPr>
            </w:pPr>
            <w:r>
              <w:rPr>
                <w:rFonts w:eastAsia="Calibri" w:cs="Tahoma"/>
                <w:bCs/>
                <w:sz w:val="20"/>
                <w:szCs w:val="20"/>
                <w:lang w:eastAsia="es-NI"/>
              </w:rPr>
              <w:t>0</w:t>
            </w:r>
            <w:r w:rsidRPr="00516D30">
              <w:rPr>
                <w:rFonts w:eastAsia="Calibri" w:cs="Tahoma"/>
                <w:bCs/>
                <w:sz w:val="20"/>
                <w:szCs w:val="20"/>
                <w:lang w:eastAsia="es-NI"/>
              </w:rPr>
              <w:t>1-</w:t>
            </w:r>
            <w:r>
              <w:rPr>
                <w:rFonts w:eastAsia="Calibri" w:cs="Tahoma"/>
                <w:bCs/>
                <w:sz w:val="20"/>
                <w:szCs w:val="20"/>
                <w:lang w:eastAsia="es-NI"/>
              </w:rPr>
              <w:t>Sep</w:t>
            </w:r>
          </w:p>
        </w:tc>
        <w:tc>
          <w:tcPr>
            <w:tcW w:w="1404" w:type="dxa"/>
            <w:shd w:val="clear" w:color="auto" w:fill="EDEDED"/>
          </w:tcPr>
          <w:p w14:paraId="46509B06" w14:textId="688D54A0" w:rsidR="00404FA2" w:rsidRPr="00516D30" w:rsidRDefault="00404FA2" w:rsidP="00404FA2">
            <w:pPr>
              <w:spacing w:line="240" w:lineRule="auto"/>
              <w:jc w:val="left"/>
              <w:rPr>
                <w:rFonts w:eastAsia="Calibri" w:cs="Tahoma"/>
                <w:bCs/>
                <w:sz w:val="20"/>
                <w:szCs w:val="20"/>
                <w:lang w:eastAsia="es-NI"/>
              </w:rPr>
            </w:pPr>
            <w:r w:rsidRPr="00516D30">
              <w:rPr>
                <w:rFonts w:eastAsia="Calibri" w:cs="Tahoma"/>
                <w:bCs/>
                <w:sz w:val="20"/>
                <w:szCs w:val="20"/>
                <w:lang w:eastAsia="es-NI"/>
              </w:rPr>
              <w:t>03-</w:t>
            </w:r>
            <w:r>
              <w:rPr>
                <w:rFonts w:eastAsia="Calibri" w:cs="Tahoma"/>
                <w:bCs/>
                <w:sz w:val="20"/>
                <w:szCs w:val="20"/>
                <w:lang w:eastAsia="es-NI"/>
              </w:rPr>
              <w:t>Sep</w:t>
            </w:r>
          </w:p>
        </w:tc>
      </w:tr>
      <w:tr w:rsidR="00404FA2" w:rsidRPr="007C3419" w14:paraId="4E7473FF" w14:textId="77777777" w:rsidTr="00D62A04">
        <w:tc>
          <w:tcPr>
            <w:tcW w:w="1020" w:type="dxa"/>
            <w:shd w:val="clear" w:color="auto" w:fill="EDEDED"/>
          </w:tcPr>
          <w:p w14:paraId="576D172B" w14:textId="77777777" w:rsidR="00404FA2" w:rsidRPr="00516D30" w:rsidRDefault="00404FA2" w:rsidP="00404FA2">
            <w:pPr>
              <w:spacing w:line="240" w:lineRule="auto"/>
              <w:jc w:val="center"/>
              <w:rPr>
                <w:rFonts w:eastAsia="Calibri" w:cs="Tahoma"/>
                <w:sz w:val="20"/>
                <w:szCs w:val="20"/>
                <w:lang w:eastAsia="es-NI"/>
              </w:rPr>
            </w:pPr>
            <w:r w:rsidRPr="00516D30">
              <w:rPr>
                <w:rFonts w:eastAsia="Calibri" w:cs="Tahoma"/>
                <w:sz w:val="20"/>
                <w:szCs w:val="20"/>
                <w:lang w:eastAsia="es-NI"/>
              </w:rPr>
              <w:t>#05</w:t>
            </w:r>
          </w:p>
        </w:tc>
        <w:tc>
          <w:tcPr>
            <w:tcW w:w="4962" w:type="dxa"/>
            <w:shd w:val="clear" w:color="auto" w:fill="EDEDED"/>
          </w:tcPr>
          <w:p w14:paraId="0F1EA38B" w14:textId="6C62B6D4" w:rsidR="00404FA2" w:rsidRPr="00516D30" w:rsidRDefault="002B100A" w:rsidP="00404FA2">
            <w:pPr>
              <w:spacing w:line="240" w:lineRule="auto"/>
              <w:jc w:val="left"/>
              <w:rPr>
                <w:rFonts w:eastAsia="Calibri" w:cs="Tahoma"/>
                <w:sz w:val="20"/>
                <w:szCs w:val="20"/>
                <w:lang w:eastAsia="es-NI"/>
              </w:rPr>
            </w:pPr>
            <w:hyperlink r:id="rId24" w:history="1">
              <w:r w:rsidR="00404FA2" w:rsidRPr="00CF2F78">
                <w:rPr>
                  <w:rStyle w:val="Hipervnculo"/>
                  <w:rFonts w:eastAsia="Calibri" w:cs="Tahoma"/>
                  <w:sz w:val="20"/>
                  <w:szCs w:val="20"/>
                  <w:lang w:eastAsia="es-NI"/>
                </w:rPr>
                <w:t>Entregable #</w:t>
              </w:r>
              <w:r w:rsidR="00404FA2">
                <w:rPr>
                  <w:rStyle w:val="Hipervnculo"/>
                  <w:rFonts w:eastAsia="Calibri" w:cs="Tahoma"/>
                  <w:sz w:val="20"/>
                  <w:szCs w:val="20"/>
                  <w:lang w:eastAsia="es-NI"/>
                </w:rPr>
                <w:t>0</w:t>
              </w:r>
              <w:r w:rsidR="00404FA2" w:rsidRPr="00CF2F78">
                <w:rPr>
                  <w:rStyle w:val="Hipervnculo"/>
                  <w:rFonts w:eastAsia="Calibri" w:cs="Tahoma"/>
                  <w:sz w:val="20"/>
                  <w:szCs w:val="20"/>
                  <w:lang w:eastAsia="es-NI"/>
                </w:rPr>
                <w:t>2: Métodos de transporte</w:t>
              </w:r>
            </w:hyperlink>
          </w:p>
        </w:tc>
        <w:tc>
          <w:tcPr>
            <w:tcW w:w="979" w:type="dxa"/>
            <w:shd w:val="clear" w:color="auto" w:fill="EDEDED"/>
          </w:tcPr>
          <w:p w14:paraId="2574B396" w14:textId="7909B12D" w:rsidR="00404FA2" w:rsidRPr="00516D30" w:rsidRDefault="00404FA2" w:rsidP="00404FA2">
            <w:pPr>
              <w:spacing w:line="240" w:lineRule="auto"/>
              <w:jc w:val="left"/>
              <w:rPr>
                <w:rFonts w:eastAsia="Calibri" w:cs="Tahoma"/>
                <w:bCs/>
                <w:sz w:val="20"/>
                <w:szCs w:val="20"/>
                <w:lang w:eastAsia="es-NI"/>
              </w:rPr>
            </w:pPr>
            <w:r w:rsidRPr="00516D30">
              <w:rPr>
                <w:rFonts w:eastAsia="Calibri" w:cs="Tahoma"/>
                <w:bCs/>
                <w:sz w:val="20"/>
                <w:szCs w:val="20"/>
                <w:lang w:eastAsia="es-NI"/>
              </w:rPr>
              <w:t>0</w:t>
            </w:r>
            <w:r w:rsidR="00D624AF">
              <w:rPr>
                <w:rFonts w:eastAsia="Calibri" w:cs="Tahoma"/>
                <w:bCs/>
                <w:sz w:val="20"/>
                <w:szCs w:val="20"/>
                <w:lang w:eastAsia="es-NI"/>
              </w:rPr>
              <w:t>3</w:t>
            </w:r>
            <w:r w:rsidRPr="00516D30">
              <w:rPr>
                <w:rFonts w:eastAsia="Calibri" w:cs="Tahoma"/>
                <w:bCs/>
                <w:sz w:val="20"/>
                <w:szCs w:val="20"/>
                <w:lang w:eastAsia="es-NI"/>
              </w:rPr>
              <w:t>-</w:t>
            </w:r>
            <w:r>
              <w:rPr>
                <w:rFonts w:eastAsia="Calibri" w:cs="Tahoma"/>
                <w:bCs/>
                <w:sz w:val="20"/>
                <w:szCs w:val="20"/>
                <w:lang w:eastAsia="es-NI"/>
              </w:rPr>
              <w:t>Sep</w:t>
            </w:r>
          </w:p>
        </w:tc>
        <w:tc>
          <w:tcPr>
            <w:tcW w:w="1404" w:type="dxa"/>
            <w:shd w:val="clear" w:color="auto" w:fill="EDEDED"/>
          </w:tcPr>
          <w:p w14:paraId="091A3BCA" w14:textId="1D8620A9" w:rsidR="00404FA2" w:rsidRPr="00516D30" w:rsidRDefault="00404FA2" w:rsidP="00404FA2">
            <w:pPr>
              <w:spacing w:line="240" w:lineRule="auto"/>
              <w:jc w:val="left"/>
              <w:rPr>
                <w:rFonts w:eastAsia="Calibri" w:cs="Tahoma"/>
                <w:bCs/>
                <w:sz w:val="20"/>
                <w:szCs w:val="20"/>
                <w:lang w:eastAsia="es-NI"/>
              </w:rPr>
            </w:pPr>
            <w:r w:rsidRPr="00516D30">
              <w:rPr>
                <w:rFonts w:eastAsia="Calibri" w:cs="Tahoma"/>
                <w:bCs/>
                <w:sz w:val="20"/>
                <w:szCs w:val="20"/>
                <w:lang w:eastAsia="es-NI"/>
              </w:rPr>
              <w:t>0</w:t>
            </w:r>
            <w:r w:rsidR="00D624AF">
              <w:rPr>
                <w:rFonts w:eastAsia="Calibri" w:cs="Tahoma"/>
                <w:bCs/>
                <w:sz w:val="20"/>
                <w:szCs w:val="20"/>
                <w:lang w:eastAsia="es-NI"/>
              </w:rPr>
              <w:t>7</w:t>
            </w:r>
            <w:r w:rsidRPr="00516D30">
              <w:rPr>
                <w:rFonts w:eastAsia="Calibri" w:cs="Tahoma"/>
                <w:bCs/>
                <w:sz w:val="20"/>
                <w:szCs w:val="20"/>
                <w:lang w:eastAsia="es-NI"/>
              </w:rPr>
              <w:t>-</w:t>
            </w:r>
            <w:r>
              <w:rPr>
                <w:rFonts w:eastAsia="Calibri" w:cs="Tahoma"/>
                <w:bCs/>
                <w:sz w:val="20"/>
                <w:szCs w:val="20"/>
                <w:lang w:eastAsia="es-NI"/>
              </w:rPr>
              <w:t>Sep</w:t>
            </w:r>
          </w:p>
        </w:tc>
      </w:tr>
    </w:tbl>
    <w:p w14:paraId="613BF4AF" w14:textId="77777777" w:rsidR="00913BDE" w:rsidRDefault="00913BDE" w:rsidP="00AB2DF6">
      <w:pPr>
        <w:tabs>
          <w:tab w:val="left" w:pos="3075"/>
        </w:tabs>
      </w:pPr>
    </w:p>
    <w:p w14:paraId="55519AB2" w14:textId="000CF30D" w:rsidR="0004345A" w:rsidRDefault="0004345A" w:rsidP="00AB2DF6">
      <w:pPr>
        <w:tabs>
          <w:tab w:val="left" w:pos="3075"/>
        </w:tabs>
      </w:pPr>
    </w:p>
    <w:p w14:paraId="0BD4DA52" w14:textId="77777777" w:rsidR="00977101" w:rsidRDefault="00977101" w:rsidP="00AB2DF6">
      <w:pPr>
        <w:tabs>
          <w:tab w:val="left" w:pos="3075"/>
        </w:tabs>
      </w:pPr>
    </w:p>
    <w:p w14:paraId="4D6D7316" w14:textId="77777777" w:rsidR="007653B0" w:rsidRDefault="007653B0" w:rsidP="00AB2DF6">
      <w:pPr>
        <w:tabs>
          <w:tab w:val="left" w:pos="3075"/>
        </w:tabs>
      </w:pPr>
    </w:p>
    <w:p w14:paraId="7323E189" w14:textId="615EDC34" w:rsidR="002F4FE4" w:rsidRDefault="001D0B87" w:rsidP="00AB2DF6">
      <w:pPr>
        <w:tabs>
          <w:tab w:val="left" w:pos="3075"/>
        </w:tabs>
      </w:pPr>
      <w:r>
        <w:rPr>
          <w:noProof/>
        </w:rPr>
        <mc:AlternateContent>
          <mc:Choice Requires="wpg">
            <w:drawing>
              <wp:anchor distT="0" distB="0" distL="114300" distR="114300" simplePos="0" relativeHeight="251658249" behindDoc="0" locked="0" layoutInCell="1" allowOverlap="1" wp14:anchorId="3D15EFFD" wp14:editId="6E3191C7">
                <wp:simplePos x="0" y="0"/>
                <wp:positionH relativeFrom="column">
                  <wp:posOffset>-246645</wp:posOffset>
                </wp:positionH>
                <wp:positionV relativeFrom="paragraph">
                  <wp:posOffset>-104775</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9C243" w14:textId="77777777" w:rsidR="004B1AE4" w:rsidRPr="00D904A7" w:rsidRDefault="004B1AE4" w:rsidP="001D0B87">
                              <w:pPr>
                                <w:jc w:val="left"/>
                                <w:rPr>
                                  <w:b/>
                                  <w:sz w:val="32"/>
                                  <w:szCs w:val="32"/>
                                </w:rPr>
                              </w:pPr>
                              <w:bookmarkStart w:id="28" w:name="_Toc51829393"/>
                              <w:bookmarkStart w:id="29" w:name="_Toc51955290"/>
                              <w:bookmarkStart w:id="30" w:name="_Toc52132355"/>
                              <w:r w:rsidRPr="001D0B87">
                                <w:rPr>
                                  <w:rStyle w:val="Ttulo1Car"/>
                                </w:rPr>
                                <w:t>Actividades de Aprendizaje</w:t>
                              </w:r>
                              <w:bookmarkEnd w:id="28"/>
                              <w:bookmarkEnd w:id="29"/>
                              <w:bookmarkEnd w:id="30"/>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15EFFD" id="Grupo 49" o:spid="_x0000_s1040" style="position:absolute;left:0;text-align:left;margin-left:-19.4pt;margin-top:-8.25pt;width:494.9pt;height:31.95pt;z-index:251658249"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3FA9C243" w14:textId="77777777" w:rsidR="004B1AE4" w:rsidRPr="00D904A7" w:rsidRDefault="004B1AE4" w:rsidP="001D0B87">
                        <w:pPr>
                          <w:jc w:val="left"/>
                          <w:rPr>
                            <w:b/>
                            <w:sz w:val="32"/>
                            <w:szCs w:val="32"/>
                          </w:rPr>
                        </w:pPr>
                        <w:bookmarkStart w:id="31" w:name="_Toc51829393"/>
                        <w:bookmarkStart w:id="32" w:name="_Toc51955290"/>
                        <w:bookmarkStart w:id="33" w:name="_Toc52132355"/>
                        <w:r w:rsidRPr="001D0B87">
                          <w:rPr>
                            <w:rStyle w:val="Ttulo1Car"/>
                          </w:rPr>
                          <w:t>Actividades de Aprendizaje</w:t>
                        </w:r>
                        <w:bookmarkEnd w:id="31"/>
                        <w:bookmarkEnd w:id="32"/>
                        <w:bookmarkEnd w:id="33"/>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7" o:title="UPOLI_identidad" cropbottom="64420f" cropright="31396f"/>
                  <o:lock v:ext="edit" aspectratio="f"/>
                </v:shape>
              </v:group>
            </w:pict>
          </mc:Fallback>
        </mc:AlternateContent>
      </w:r>
      <w:bookmarkStart w:id="34" w:name="_Hlk52101137"/>
    </w:p>
    <w:p w14:paraId="475C5C5F" w14:textId="77777777" w:rsidR="002F4FE4" w:rsidRDefault="002F4FE4" w:rsidP="00AB2DF6">
      <w:pPr>
        <w:tabs>
          <w:tab w:val="left" w:pos="3075"/>
        </w:tabs>
      </w:pPr>
    </w:p>
    <w:bookmarkEnd w:id="34"/>
    <w:p w14:paraId="3C3F8B60" w14:textId="1EBC6AEE" w:rsidR="00772E40" w:rsidRDefault="000A58E6" w:rsidP="00AB2DF6">
      <w:pPr>
        <w:tabs>
          <w:tab w:val="left" w:pos="3075"/>
        </w:tabs>
      </w:pPr>
      <w:r>
        <w:rPr>
          <w:noProof/>
          <w:color w:val="2F5496" w:themeColor="accent1" w:themeShade="BF"/>
        </w:rPr>
        <mc:AlternateContent>
          <mc:Choice Requires="wps">
            <w:drawing>
              <wp:anchor distT="0" distB="0" distL="114300" distR="114300" simplePos="0" relativeHeight="251668489" behindDoc="0" locked="0" layoutInCell="1" allowOverlap="1" wp14:anchorId="3D5EE33C" wp14:editId="7C40462A">
                <wp:simplePos x="0" y="0"/>
                <wp:positionH relativeFrom="column">
                  <wp:posOffset>0</wp:posOffset>
                </wp:positionH>
                <wp:positionV relativeFrom="paragraph">
                  <wp:posOffset>-635</wp:posOffset>
                </wp:positionV>
                <wp:extent cx="5838825" cy="371475"/>
                <wp:effectExtent l="0" t="0" r="9525" b="9525"/>
                <wp:wrapNone/>
                <wp:docPr id="16" name="Rectángulo 16"/>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39CC22" w14:textId="14B476AD" w:rsidR="004B1AE4" w:rsidRPr="00774846" w:rsidRDefault="004B1AE4" w:rsidP="000A58E6">
                            <w:pPr>
                              <w:jc w:val="center"/>
                              <w:rPr>
                                <w:b/>
                                <w:bCs/>
                                <w:sz w:val="28"/>
                                <w:szCs w:val="24"/>
                              </w:rPr>
                            </w:pPr>
                            <w:r>
                              <w:rPr>
                                <w:b/>
                                <w:bCs/>
                                <w:sz w:val="28"/>
                                <w:szCs w:val="24"/>
                              </w:rPr>
                              <w:t xml:space="preserve">Foro de Resolución de Ejercicios </w:t>
                            </w:r>
                            <w:r w:rsidRPr="00732E01">
                              <w:rPr>
                                <w:b/>
                                <w:bCs/>
                                <w:sz w:val="28"/>
                                <w:szCs w:val="24"/>
                              </w:rPr>
                              <w:t>- Método Simplex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5EE33C" id="Rectángulo 16" o:spid="_x0000_s1043" style="position:absolute;left:0;text-align:left;margin-left:0;margin-top:-.05pt;width:459.75pt;height:29.25pt;z-index:2516684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" fillcolor="red" stroked="f" strokeweight="1pt">
                <v:textbox>
                  <w:txbxContent>
                    <w:p w14:paraId="2339CC22" w14:textId="14B476AD" w:rsidR="004B1AE4" w:rsidRPr="00774846" w:rsidRDefault="004B1AE4" w:rsidP="000A58E6">
                      <w:pPr>
                        <w:jc w:val="center"/>
                        <w:rPr>
                          <w:b/>
                          <w:bCs/>
                          <w:sz w:val="28"/>
                          <w:szCs w:val="24"/>
                        </w:rPr>
                      </w:pPr>
                      <w:r>
                        <w:rPr>
                          <w:b/>
                          <w:bCs/>
                          <w:sz w:val="28"/>
                          <w:szCs w:val="24"/>
                        </w:rPr>
                        <w:t xml:space="preserve">Foro de Resolución de Ejercicios </w:t>
                      </w:r>
                      <w:r w:rsidRPr="00732E01">
                        <w:rPr>
                          <w:b/>
                          <w:bCs/>
                          <w:sz w:val="28"/>
                          <w:szCs w:val="24"/>
                        </w:rPr>
                        <w:t>- Método Simplex</w:t>
                      </w:r>
                    </w:p>
                  </w:txbxContent>
                </v:textbox>
              </v:rect>
            </w:pict>
          </mc:Fallback>
        </mc:AlternateContent>
      </w:r>
    </w:p>
    <w:p w14:paraId="6CD2B964" w14:textId="77777777" w:rsidR="00772E40" w:rsidRDefault="00772E40" w:rsidP="00AB2DF6">
      <w:pPr>
        <w:tabs>
          <w:tab w:val="left" w:pos="3075"/>
        </w:tabs>
      </w:pPr>
    </w:p>
    <w:p w14:paraId="6B1F1129" w14:textId="687DC7CF" w:rsidR="00772E40" w:rsidRDefault="00E3597D" w:rsidP="00AB2DF6">
      <w:pPr>
        <w:tabs>
          <w:tab w:val="left" w:pos="3075"/>
        </w:tabs>
      </w:pPr>
      <w:bookmarkStart w:id="35" w:name="_Hlk52102403"/>
      <w:r>
        <w:t xml:space="preserve">Este foro es un espacio de aprendizaje cooperativo en el que los(as) estudiantes podrán resolver ejercicios que no tienen un puntaje asociado </w:t>
      </w:r>
      <w:r w:rsidR="00E5416E">
        <w:t xml:space="preserve">y socializar sus resultados. El foro tiene el propósito de fomentar un debate respetuoso entre los interlocutores, seguir fortaleciendo sus relaciones y </w:t>
      </w:r>
      <w:r w:rsidR="009140F6">
        <w:t>contribuir a su crecimiento profesional.</w:t>
      </w:r>
    </w:p>
    <w:p w14:paraId="3C674264" w14:textId="606AC946" w:rsidR="009140F6" w:rsidRDefault="009140F6" w:rsidP="00AB2DF6">
      <w:pPr>
        <w:tabs>
          <w:tab w:val="left" w:pos="3075"/>
        </w:tabs>
      </w:pPr>
    </w:p>
    <w:p w14:paraId="7BB85F30" w14:textId="1F6A7CB6" w:rsidR="009140F6" w:rsidRPr="009140F6" w:rsidRDefault="009140F6" w:rsidP="00AB2DF6">
      <w:pPr>
        <w:tabs>
          <w:tab w:val="left" w:pos="3075"/>
        </w:tabs>
        <w:rPr>
          <w:b/>
          <w:bCs/>
          <w:u w:val="single"/>
        </w:rPr>
      </w:pPr>
      <w:r w:rsidRPr="009140F6">
        <w:rPr>
          <w:b/>
          <w:bCs/>
          <w:u w:val="single"/>
        </w:rPr>
        <w:t>Recursos</w:t>
      </w:r>
    </w:p>
    <w:p w14:paraId="533F0F68" w14:textId="353EF8F3" w:rsidR="009140F6" w:rsidRDefault="009140F6" w:rsidP="00AB2DF6">
      <w:pPr>
        <w:tabs>
          <w:tab w:val="left" w:pos="3075"/>
        </w:tabs>
      </w:pPr>
    </w:p>
    <w:p w14:paraId="4BE158E5" w14:textId="12EFE976" w:rsidR="009140F6" w:rsidRDefault="009140F6" w:rsidP="00AB2DF6">
      <w:pPr>
        <w:tabs>
          <w:tab w:val="left" w:pos="3075"/>
        </w:tabs>
      </w:pPr>
      <w:r w:rsidRPr="009140F6">
        <w:rPr>
          <w:b/>
          <w:bCs/>
        </w:rPr>
        <w:t>Primero</w:t>
      </w:r>
      <w:r>
        <w:t xml:space="preserve">, </w:t>
      </w:r>
      <w:r w:rsidR="00BF2EF3">
        <w:t xml:space="preserve">Revise detenidamente </w:t>
      </w:r>
      <w:r w:rsidR="00FB3D73">
        <w:t>el</w:t>
      </w:r>
      <w:r w:rsidR="00BF2EF3">
        <w:t xml:space="preserve"> vídeo de apoyo que se le proporciona, los que contienen ejemplos prácticos de los problemas que esta sección contiene</w:t>
      </w:r>
      <w:r w:rsidR="0077683B">
        <w:t>.</w:t>
      </w:r>
    </w:p>
    <w:p w14:paraId="0F101061" w14:textId="1A528EF1" w:rsidR="0077683B" w:rsidRDefault="00CE34A8" w:rsidP="0077683B">
      <w:pPr>
        <w:tabs>
          <w:tab w:val="left" w:pos="3075"/>
        </w:tabs>
      </w:pPr>
      <w:r>
        <w:rPr>
          <w:noProof/>
        </w:rPr>
        <w:drawing>
          <wp:anchor distT="0" distB="0" distL="114300" distR="114300" simplePos="0" relativeHeight="251670537" behindDoc="1" locked="0" layoutInCell="1" allowOverlap="1" wp14:anchorId="78F55F13" wp14:editId="5087677D">
            <wp:simplePos x="0" y="0"/>
            <wp:positionH relativeFrom="column">
              <wp:posOffset>64875</wp:posOffset>
            </wp:positionH>
            <wp:positionV relativeFrom="paragraph">
              <wp:posOffset>144920</wp:posOffset>
            </wp:positionV>
            <wp:extent cx="1287780" cy="351155"/>
            <wp:effectExtent l="0" t="0" r="7620" b="0"/>
            <wp:wrapTight wrapText="bothSides">
              <wp:wrapPolygon edited="0">
                <wp:start x="959" y="0"/>
                <wp:lineTo x="0" y="3515"/>
                <wp:lineTo x="0" y="14061"/>
                <wp:lineTo x="320" y="18749"/>
                <wp:lineTo x="959" y="19920"/>
                <wp:lineTo x="2556" y="19920"/>
                <wp:lineTo x="21408" y="17577"/>
                <wp:lineTo x="21408" y="3515"/>
                <wp:lineTo x="5432" y="0"/>
                <wp:lineTo x="959"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5">
                      <a:extLst>
                        <a:ext uri="{28A0092B-C50C-407E-A947-70E740481C1C}">
                          <a14:useLocalDpi xmlns:a14="http://schemas.microsoft.com/office/drawing/2010/main" val="0"/>
                        </a:ext>
                      </a:extLst>
                    </a:blip>
                    <a:stretch>
                      <a:fillRect/>
                    </a:stretch>
                  </pic:blipFill>
                  <pic:spPr>
                    <a:xfrm>
                      <a:off x="0" y="0"/>
                      <a:ext cx="1287780" cy="351155"/>
                    </a:xfrm>
                    <a:prstGeom prst="rect">
                      <a:avLst/>
                    </a:prstGeom>
                  </pic:spPr>
                </pic:pic>
              </a:graphicData>
            </a:graphic>
            <wp14:sizeRelH relativeFrom="page">
              <wp14:pctWidth>0</wp14:pctWidth>
            </wp14:sizeRelH>
            <wp14:sizeRelV relativeFrom="page">
              <wp14:pctHeight>0</wp14:pctHeight>
            </wp14:sizeRelV>
          </wp:anchor>
        </w:drawing>
      </w:r>
    </w:p>
    <w:p w14:paraId="73A1B5DA" w14:textId="1E342632" w:rsidR="0077683B" w:rsidRDefault="006F596B" w:rsidP="0077683B">
      <w:pPr>
        <w:tabs>
          <w:tab w:val="left" w:pos="3075"/>
        </w:tabs>
      </w:pPr>
      <w:r>
        <w:rPr>
          <w:rFonts w:eastAsia="Calibri" w:cs="Tahoma"/>
          <w:noProof/>
          <w:szCs w:val="24"/>
          <w:lang w:eastAsia="es-NI"/>
        </w:rPr>
        <w:drawing>
          <wp:anchor distT="0" distB="0" distL="114300" distR="114300" simplePos="0" relativeHeight="251684873" behindDoc="1" locked="0" layoutInCell="1" allowOverlap="1" wp14:anchorId="24C83A91" wp14:editId="7C9C61B4">
            <wp:simplePos x="0" y="0"/>
            <wp:positionH relativeFrom="column">
              <wp:posOffset>628015</wp:posOffset>
            </wp:positionH>
            <wp:positionV relativeFrom="paragraph">
              <wp:posOffset>276972</wp:posOffset>
            </wp:positionV>
            <wp:extent cx="231140" cy="260985"/>
            <wp:effectExtent l="0" t="0" r="0" b="5715"/>
            <wp:wrapTight wrapText="bothSides">
              <wp:wrapPolygon edited="0">
                <wp:start x="0" y="0"/>
                <wp:lineTo x="0" y="20496"/>
                <wp:lineTo x="19582" y="20496"/>
                <wp:lineTo x="19582"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E23806" w14:textId="2399F9DC" w:rsidR="00772E40" w:rsidRDefault="002B100A" w:rsidP="00AB2DF6">
      <w:pPr>
        <w:tabs>
          <w:tab w:val="left" w:pos="3075"/>
        </w:tabs>
      </w:pPr>
      <w:hyperlink r:id="rId27" w:history="1">
        <w:r w:rsidR="00F4615B" w:rsidRPr="00962CE6">
          <w:rPr>
            <w:rStyle w:val="Hipervnculo"/>
          </w:rPr>
          <w:t>Primera Videoconferencia - Método Simplex</w:t>
        </w:r>
      </w:hyperlink>
    </w:p>
    <w:p w14:paraId="2D219E4C" w14:textId="77777777" w:rsidR="00F4615B" w:rsidRDefault="00F4615B" w:rsidP="00AB2DF6">
      <w:pPr>
        <w:tabs>
          <w:tab w:val="left" w:pos="3075"/>
        </w:tabs>
      </w:pPr>
    </w:p>
    <w:p w14:paraId="53FC103A" w14:textId="5F49E689" w:rsidR="00C3487B" w:rsidRDefault="00C3487B" w:rsidP="00C3487B">
      <w:pPr>
        <w:tabs>
          <w:tab w:val="left" w:pos="3075"/>
        </w:tabs>
        <w:rPr>
          <w:b/>
          <w:bCs/>
        </w:rPr>
      </w:pPr>
      <w:r w:rsidRPr="00AE3262">
        <w:rPr>
          <w:b/>
          <w:bCs/>
        </w:rPr>
        <w:t xml:space="preserve">Indicaciones – Foro </w:t>
      </w:r>
      <w:r w:rsidRPr="00C3487B">
        <w:rPr>
          <w:b/>
          <w:bCs/>
        </w:rPr>
        <w:t xml:space="preserve">Resolución de Ejercicios </w:t>
      </w:r>
      <w:r w:rsidR="00732E01" w:rsidRPr="00732E01">
        <w:rPr>
          <w:b/>
          <w:bCs/>
        </w:rPr>
        <w:t>- Método Simplex</w:t>
      </w:r>
    </w:p>
    <w:p w14:paraId="34529B2D" w14:textId="6017E589" w:rsidR="00732E01" w:rsidRDefault="00732E01" w:rsidP="00C3487B">
      <w:pPr>
        <w:tabs>
          <w:tab w:val="left" w:pos="3075"/>
        </w:tabs>
        <w:rPr>
          <w:b/>
          <w:bCs/>
        </w:rPr>
      </w:pPr>
    </w:p>
    <w:p w14:paraId="10CC2CBA" w14:textId="00B04FA7" w:rsidR="00E5165A" w:rsidRDefault="00E5165A" w:rsidP="00E5165A">
      <w:pPr>
        <w:tabs>
          <w:tab w:val="left" w:pos="3075"/>
        </w:tabs>
      </w:pPr>
      <w:r>
        <w:t>A continuación, se le presentan dos problemas que debe resolver aplicando el método simplex.</w:t>
      </w:r>
    </w:p>
    <w:p w14:paraId="03DC8D8D" w14:textId="77777777" w:rsidR="00E5165A" w:rsidRDefault="00E5165A" w:rsidP="00E5165A">
      <w:pPr>
        <w:tabs>
          <w:tab w:val="left" w:pos="3075"/>
        </w:tabs>
      </w:pPr>
    </w:p>
    <w:p w14:paraId="3F2F139E" w14:textId="77777777" w:rsidR="00E5165A" w:rsidRPr="00E5165A" w:rsidRDefault="00E5165A" w:rsidP="00E5165A">
      <w:pPr>
        <w:tabs>
          <w:tab w:val="left" w:pos="3075"/>
        </w:tabs>
        <w:rPr>
          <w:u w:val="single"/>
        </w:rPr>
      </w:pPr>
      <w:r w:rsidRPr="00E5165A">
        <w:rPr>
          <w:u w:val="single"/>
        </w:rPr>
        <w:t>Actividades</w:t>
      </w:r>
    </w:p>
    <w:p w14:paraId="0C10737C" w14:textId="77777777" w:rsidR="00E5165A" w:rsidRDefault="00E5165A" w:rsidP="00E5165A">
      <w:pPr>
        <w:tabs>
          <w:tab w:val="left" w:pos="3075"/>
        </w:tabs>
      </w:pPr>
    </w:p>
    <w:p w14:paraId="6E2B22C7" w14:textId="77777777" w:rsidR="00E5165A" w:rsidRDefault="00E5165A" w:rsidP="00E5165A">
      <w:pPr>
        <w:pStyle w:val="Prrafodelista"/>
        <w:numPr>
          <w:ilvl w:val="0"/>
          <w:numId w:val="2"/>
        </w:numPr>
        <w:tabs>
          <w:tab w:val="left" w:pos="3075"/>
        </w:tabs>
      </w:pPr>
      <w:r>
        <w:t xml:space="preserve">Resuelva los ejercicios de forma individual </w:t>
      </w:r>
    </w:p>
    <w:p w14:paraId="07E2181E" w14:textId="77777777" w:rsidR="00E5165A" w:rsidRDefault="00E5165A" w:rsidP="00E5165A">
      <w:pPr>
        <w:pStyle w:val="Prrafodelista"/>
        <w:numPr>
          <w:ilvl w:val="0"/>
          <w:numId w:val="2"/>
        </w:numPr>
        <w:tabs>
          <w:tab w:val="left" w:pos="3075"/>
        </w:tabs>
      </w:pPr>
      <w:r>
        <w:lastRenderedPageBreak/>
        <w:t>Comente sus resultados usando el botón agregar tema, en la sección tema coloque su nombre y en comentario sus respuestas, opcionalmente puede agregar un archivo con la solución paso a paso del ejercicio.</w:t>
      </w:r>
    </w:p>
    <w:p w14:paraId="07C3F910" w14:textId="79783D2C" w:rsidR="00E5165A" w:rsidRDefault="00E5165A" w:rsidP="00E5165A">
      <w:pPr>
        <w:pStyle w:val="Prrafodelista"/>
        <w:numPr>
          <w:ilvl w:val="0"/>
          <w:numId w:val="2"/>
        </w:numPr>
        <w:tabs>
          <w:tab w:val="left" w:pos="3075"/>
        </w:tabs>
      </w:pPr>
      <w:r>
        <w:t>Revise las soluciones de sus compañeros/as y corrija al menos dos respuestas que usted considere erradas, para ello use el vínculo "responder" que estará abajo y a la derecha de la pantalla.</w:t>
      </w:r>
      <w:r w:rsidR="00FD4912">
        <w:t xml:space="preserve"> </w:t>
      </w:r>
      <w:r>
        <w:t>En caso de que todas las respuestas estén iguales a la suya, no aplica.</w:t>
      </w:r>
    </w:p>
    <w:p w14:paraId="04369D34" w14:textId="77777777" w:rsidR="00E5165A" w:rsidRDefault="00E5165A" w:rsidP="00E5165A">
      <w:pPr>
        <w:pStyle w:val="Prrafodelista"/>
        <w:numPr>
          <w:ilvl w:val="0"/>
          <w:numId w:val="2"/>
        </w:numPr>
        <w:tabs>
          <w:tab w:val="left" w:pos="3075"/>
        </w:tabs>
      </w:pPr>
      <w:r>
        <w:t>En caso de que alguien le corrija, revise lo que argumenta y revise su propia solución, en caso de que considere estar usted en lo correcto debata con su compañero/a, en caso de que haya descubierto estar errado, agradezca a su compañero/a por la corrección</w:t>
      </w:r>
    </w:p>
    <w:p w14:paraId="094896A5" w14:textId="77777777" w:rsidR="00E5165A" w:rsidRDefault="00E5165A" w:rsidP="00E5165A">
      <w:pPr>
        <w:tabs>
          <w:tab w:val="left" w:pos="3075"/>
        </w:tabs>
      </w:pPr>
    </w:p>
    <w:p w14:paraId="0965A98C" w14:textId="6031C4B2" w:rsidR="00E5165A" w:rsidRDefault="00E5165A" w:rsidP="00E5165A">
      <w:pPr>
        <w:tabs>
          <w:tab w:val="left" w:pos="3075"/>
        </w:tabs>
      </w:pPr>
      <w:r w:rsidRPr="00E5165A">
        <w:rPr>
          <w:u w:val="single"/>
        </w:rPr>
        <w:t>Problema 01</w:t>
      </w:r>
      <w:r>
        <w:t xml:space="preserve">: Cierto fabricante produce dos </w:t>
      </w:r>
      <w:r w:rsidR="00444C08">
        <w:t>artículos, A y B, para</w:t>
      </w:r>
      <w:r>
        <w:t xml:space="preserve"> lo que requiere la utilización de dos secciones de producción: sección de montaje y sección de pintura.El artículo  A  requiere una hora de trabajo en la sección de montaje y dos en la de pintura; y el artículo   B,   tres horas en la sección de montaje y una hora en la de pintura. La sección de montaje solo puede estar en funcionamiento nueve horas diarias,</w:t>
      </w:r>
      <w:r w:rsidR="00444C08">
        <w:t xml:space="preserve"> </w:t>
      </w:r>
      <w:r>
        <w:t xml:space="preserve">mientras que la de pintura solo ocho horas cada día. El beneficio que se obtiene produciendo el </w:t>
      </w:r>
      <w:r w:rsidR="00444C08">
        <w:t>artículo B es</w:t>
      </w:r>
      <w:r>
        <w:t xml:space="preserve"> de 40 dólares y el </w:t>
      </w:r>
      <w:r w:rsidR="00444C08">
        <w:t>de A es</w:t>
      </w:r>
      <w:r>
        <w:t xml:space="preserve"> de 20 dólares.</w:t>
      </w:r>
      <w:r w:rsidR="00444C08">
        <w:t xml:space="preserve"> </w:t>
      </w:r>
      <w:r>
        <w:t xml:space="preserve">Calcula la producción diaria de los </w:t>
      </w:r>
      <w:r w:rsidR="00444C08">
        <w:t>artículos A y B que</w:t>
      </w:r>
      <w:r>
        <w:t xml:space="preserve"> maximiza el beneficio</w:t>
      </w:r>
    </w:p>
    <w:p w14:paraId="1C2609E6" w14:textId="77777777" w:rsidR="00E5165A" w:rsidRDefault="00E5165A" w:rsidP="00E5165A">
      <w:pPr>
        <w:tabs>
          <w:tab w:val="left" w:pos="3075"/>
        </w:tabs>
      </w:pPr>
    </w:p>
    <w:p w14:paraId="7A566C35" w14:textId="6F1C3354" w:rsidR="00E5165A" w:rsidRDefault="00E5165A" w:rsidP="00E5165A">
      <w:pPr>
        <w:tabs>
          <w:tab w:val="left" w:pos="3075"/>
        </w:tabs>
      </w:pPr>
      <w:r>
        <w:t>Artículo A (X)</w:t>
      </w:r>
      <w:r>
        <w:tab/>
        <w:t>Artículo B (Y)</w:t>
      </w:r>
      <w:r>
        <w:tab/>
        <w:t xml:space="preserve"> Total Max </w:t>
      </w:r>
      <w:r w:rsidR="003E6420">
        <w:tab/>
      </w:r>
      <w:r>
        <w:t>Hrs Trab</w:t>
      </w:r>
    </w:p>
    <w:p w14:paraId="60821B2C" w14:textId="27EA18A0" w:rsidR="00E5165A" w:rsidRDefault="00E5165A" w:rsidP="00E5165A">
      <w:pPr>
        <w:tabs>
          <w:tab w:val="left" w:pos="3075"/>
        </w:tabs>
      </w:pPr>
      <w:r>
        <w:t>Montaje</w:t>
      </w:r>
      <w:r>
        <w:tab/>
        <w:t>1</w:t>
      </w:r>
      <w:r>
        <w:tab/>
      </w:r>
      <w:r w:rsidR="003E6420">
        <w:tab/>
      </w:r>
      <w:r w:rsidR="003E6420">
        <w:tab/>
      </w:r>
      <w:r w:rsidR="003E6420">
        <w:tab/>
      </w:r>
      <w:r>
        <w:t>3</w:t>
      </w:r>
      <w:r>
        <w:tab/>
      </w:r>
      <w:r w:rsidR="003E6420">
        <w:tab/>
      </w:r>
      <w:r>
        <w:t>9</w:t>
      </w:r>
    </w:p>
    <w:p w14:paraId="7A5952CE" w14:textId="5ABF7662" w:rsidR="00E5165A" w:rsidRDefault="00E5165A" w:rsidP="00E5165A">
      <w:pPr>
        <w:tabs>
          <w:tab w:val="left" w:pos="3075"/>
        </w:tabs>
      </w:pPr>
      <w:r>
        <w:t>Pintura</w:t>
      </w:r>
      <w:r>
        <w:tab/>
        <w:t>2</w:t>
      </w:r>
      <w:r>
        <w:tab/>
      </w:r>
      <w:r w:rsidR="003E6420">
        <w:tab/>
      </w:r>
      <w:r w:rsidR="003E6420">
        <w:tab/>
      </w:r>
      <w:r w:rsidR="003E6420">
        <w:tab/>
      </w:r>
      <w:r>
        <w:t>1</w:t>
      </w:r>
      <w:r>
        <w:tab/>
      </w:r>
      <w:r w:rsidR="003E6420">
        <w:tab/>
      </w:r>
      <w:r>
        <w:t>8</w:t>
      </w:r>
    </w:p>
    <w:p w14:paraId="4FCA9149" w14:textId="566801DC" w:rsidR="00E5165A" w:rsidRDefault="00E5165A" w:rsidP="00E5165A">
      <w:pPr>
        <w:tabs>
          <w:tab w:val="left" w:pos="3075"/>
        </w:tabs>
      </w:pPr>
      <w:r>
        <w:t>Precio (U$)</w:t>
      </w:r>
      <w:r>
        <w:tab/>
        <w:t>20</w:t>
      </w:r>
      <w:r>
        <w:tab/>
      </w:r>
      <w:r w:rsidR="003E6420">
        <w:tab/>
      </w:r>
      <w:r w:rsidR="003E6420">
        <w:tab/>
      </w:r>
      <w:r w:rsidR="003E6420">
        <w:tab/>
      </w:r>
      <w:r>
        <w:t>40</w:t>
      </w:r>
    </w:p>
    <w:p w14:paraId="5807F2D7" w14:textId="77777777" w:rsidR="00E5165A" w:rsidRDefault="00E5165A" w:rsidP="00E5165A">
      <w:pPr>
        <w:tabs>
          <w:tab w:val="left" w:pos="3075"/>
        </w:tabs>
      </w:pPr>
    </w:p>
    <w:p w14:paraId="29347F74" w14:textId="77B78F78" w:rsidR="00E5165A" w:rsidRDefault="00E5165A" w:rsidP="00E5165A">
      <w:pPr>
        <w:tabs>
          <w:tab w:val="left" w:pos="3075"/>
        </w:tabs>
      </w:pPr>
      <w:r w:rsidRPr="00E5165A">
        <w:rPr>
          <w:u w:val="single"/>
        </w:rPr>
        <w:t>Problema 02</w:t>
      </w:r>
      <w:r>
        <w:t xml:space="preserve">:  Un orfebre fabrica dos tipos de joyas. Las del tipo A precisan 1 g de oro y 1,5 g de plata, vendiéndolas a 40 dólares cada una. Para la fabricación de las de tipo B emplea 1,5 g de oro y 1 g de plata, y las vende a 50 dólares. El orfebre </w:t>
      </w:r>
      <w:r>
        <w:lastRenderedPageBreak/>
        <w:t>tiene solo en el taller 750 g de cada uno de los metales. Calcula cuántas joyas ha de fabricar de cada clase para obtener un beneficio máximo.</w:t>
      </w:r>
    </w:p>
    <w:p w14:paraId="5E0A4820" w14:textId="77777777" w:rsidR="00E5165A" w:rsidRDefault="00E5165A" w:rsidP="00E5165A">
      <w:pPr>
        <w:tabs>
          <w:tab w:val="left" w:pos="3075"/>
        </w:tabs>
      </w:pPr>
    </w:p>
    <w:p w14:paraId="4B7DDC4D" w14:textId="0449819F" w:rsidR="00E5165A" w:rsidRDefault="003E6420" w:rsidP="00E5165A">
      <w:pPr>
        <w:tabs>
          <w:tab w:val="left" w:pos="3075"/>
        </w:tabs>
      </w:pPr>
      <w:r>
        <w:rPr>
          <w:noProof/>
        </w:rPr>
        <w:drawing>
          <wp:inline distT="0" distB="0" distL="0" distR="0" wp14:anchorId="17A114E1" wp14:editId="64AAB75E">
            <wp:extent cx="5144770" cy="874395"/>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44770" cy="874395"/>
                    </a:xfrm>
                    <a:prstGeom prst="rect">
                      <a:avLst/>
                    </a:prstGeom>
                    <a:noFill/>
                    <a:ln>
                      <a:noFill/>
                    </a:ln>
                  </pic:spPr>
                </pic:pic>
              </a:graphicData>
            </a:graphic>
          </wp:inline>
        </w:drawing>
      </w:r>
    </w:p>
    <w:p w14:paraId="3679464C" w14:textId="77777777" w:rsidR="00E5165A" w:rsidRDefault="00E5165A" w:rsidP="00E5165A">
      <w:pPr>
        <w:tabs>
          <w:tab w:val="left" w:pos="3075"/>
        </w:tabs>
      </w:pPr>
    </w:p>
    <w:p w14:paraId="5CE74DED" w14:textId="65133A79" w:rsidR="00C3487B" w:rsidRDefault="00E5165A" w:rsidP="00AB2DF6">
      <w:pPr>
        <w:tabs>
          <w:tab w:val="left" w:pos="3075"/>
        </w:tabs>
      </w:pPr>
      <w:r w:rsidRPr="003E6420">
        <w:rPr>
          <w:u w:val="single"/>
        </w:rPr>
        <w:t>Nota</w:t>
      </w:r>
      <w:r>
        <w:t>: Al finalizar la actividad su docente agregará un tema al foro con las respuestas correctas detalladamente</w:t>
      </w:r>
    </w:p>
    <w:p w14:paraId="79D0F8CA" w14:textId="77777777" w:rsidR="00444C08" w:rsidRDefault="00444C08" w:rsidP="00444C08">
      <w:pPr>
        <w:tabs>
          <w:tab w:val="left" w:pos="3075"/>
        </w:tabs>
      </w:pPr>
      <w:r>
        <w:rPr>
          <w:noProof/>
        </w:rPr>
        <w:drawing>
          <wp:anchor distT="0" distB="0" distL="114300" distR="114300" simplePos="0" relativeHeight="251672585" behindDoc="1" locked="0" layoutInCell="1" allowOverlap="1" wp14:anchorId="752BD5AF" wp14:editId="2DB17F0E">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60E55C03" w14:textId="77777777" w:rsidR="00444C08" w:rsidRDefault="00444C08" w:rsidP="00444C08">
      <w:pPr>
        <w:tabs>
          <w:tab w:val="left" w:pos="3075"/>
        </w:tabs>
      </w:pPr>
      <w:r>
        <w:rPr>
          <w:noProof/>
        </w:rPr>
        <w:drawing>
          <wp:anchor distT="0" distB="0" distL="114300" distR="114300" simplePos="0" relativeHeight="251673609" behindDoc="1" locked="0" layoutInCell="1" allowOverlap="1" wp14:anchorId="0D6405E5" wp14:editId="0C263575">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8C07D5" w14:textId="06FBAD9E" w:rsidR="00772E40" w:rsidRDefault="002B100A" w:rsidP="00AB2DF6">
      <w:pPr>
        <w:tabs>
          <w:tab w:val="left" w:pos="3075"/>
        </w:tabs>
      </w:pPr>
      <w:hyperlink r:id="rId31" w:history="1">
        <w:r w:rsidR="0052061B" w:rsidRPr="0052061B">
          <w:rPr>
            <w:rStyle w:val="Hipervnculo"/>
          </w:rPr>
          <w:t>Foro Resolución de Ejercicios - Método Simplex</w:t>
        </w:r>
      </w:hyperlink>
    </w:p>
    <w:bookmarkEnd w:id="35"/>
    <w:p w14:paraId="18E0C192" w14:textId="5C9FD373" w:rsidR="00772E40" w:rsidRDefault="00772E40" w:rsidP="00AB2DF6">
      <w:pPr>
        <w:tabs>
          <w:tab w:val="left" w:pos="3075"/>
        </w:tabs>
      </w:pPr>
    </w:p>
    <w:p w14:paraId="7A7FC022" w14:textId="11FAE4FF" w:rsidR="002A09B6" w:rsidRDefault="002A09B6" w:rsidP="00AB2DF6">
      <w:pPr>
        <w:tabs>
          <w:tab w:val="left" w:pos="3075"/>
        </w:tabs>
      </w:pPr>
    </w:p>
    <w:p w14:paraId="612FBBDD" w14:textId="4E956791" w:rsidR="002A09B6" w:rsidRDefault="002A09B6" w:rsidP="00AB2DF6">
      <w:pPr>
        <w:tabs>
          <w:tab w:val="left" w:pos="3075"/>
        </w:tabs>
      </w:pPr>
      <w:r>
        <w:rPr>
          <w:noProof/>
          <w:color w:val="2F5496" w:themeColor="accent1" w:themeShade="BF"/>
        </w:rPr>
        <mc:AlternateContent>
          <mc:Choice Requires="wps">
            <w:drawing>
              <wp:anchor distT="0" distB="0" distL="114300" distR="114300" simplePos="0" relativeHeight="251680777" behindDoc="0" locked="0" layoutInCell="1" allowOverlap="1" wp14:anchorId="44AA82D8" wp14:editId="1D5C4984">
                <wp:simplePos x="0" y="0"/>
                <wp:positionH relativeFrom="column">
                  <wp:posOffset>-3175</wp:posOffset>
                </wp:positionH>
                <wp:positionV relativeFrom="paragraph">
                  <wp:posOffset>-125493</wp:posOffset>
                </wp:positionV>
                <wp:extent cx="5838825" cy="371475"/>
                <wp:effectExtent l="0" t="0" r="9525" b="9525"/>
                <wp:wrapNone/>
                <wp:docPr id="23" name="Rectángulo 23"/>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13EE63" w14:textId="431644EB" w:rsidR="004B1AE4" w:rsidRPr="00774846" w:rsidRDefault="004B1AE4" w:rsidP="002A09B6">
                            <w:pPr>
                              <w:jc w:val="center"/>
                              <w:rPr>
                                <w:b/>
                                <w:bCs/>
                                <w:sz w:val="28"/>
                                <w:szCs w:val="24"/>
                              </w:rPr>
                            </w:pPr>
                            <w:r w:rsidRPr="002A09B6">
                              <w:rPr>
                                <w:b/>
                                <w:bCs/>
                                <w:sz w:val="28"/>
                                <w:szCs w:val="24"/>
                              </w:rPr>
                              <w:t>Entregable #01: Ejercicios Método Simplex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AA82D8" id="Rectángulo 23" o:spid="_x0000_s1044" style="position:absolute;left:0;text-align:left;margin-left:-.25pt;margin-top:-9.9pt;width:459.75pt;height:29.25pt;z-index:25168077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" fillcolor="red" stroked="f" strokeweight="1pt">
                <v:textbox>
                  <w:txbxContent>
                    <w:p w14:paraId="7513EE63" w14:textId="431644EB" w:rsidR="004B1AE4" w:rsidRPr="00774846" w:rsidRDefault="004B1AE4" w:rsidP="002A09B6">
                      <w:pPr>
                        <w:jc w:val="center"/>
                        <w:rPr>
                          <w:b/>
                          <w:bCs/>
                          <w:sz w:val="28"/>
                          <w:szCs w:val="24"/>
                        </w:rPr>
                      </w:pPr>
                      <w:r w:rsidRPr="002A09B6">
                        <w:rPr>
                          <w:b/>
                          <w:bCs/>
                          <w:sz w:val="28"/>
                          <w:szCs w:val="24"/>
                        </w:rPr>
                        <w:t>Entregable #01: Ejercicios Método Simplex</w:t>
                      </w:r>
                    </w:p>
                  </w:txbxContent>
                </v:textbox>
              </v:rect>
            </w:pict>
          </mc:Fallback>
        </mc:AlternateContent>
      </w:r>
    </w:p>
    <w:p w14:paraId="600ED1EC" w14:textId="15098D7F" w:rsidR="002A09B6" w:rsidRDefault="002A09B6" w:rsidP="00AB2DF6">
      <w:pPr>
        <w:tabs>
          <w:tab w:val="left" w:pos="3075"/>
        </w:tabs>
      </w:pPr>
    </w:p>
    <w:p w14:paraId="7115D22C" w14:textId="68CFDEF0" w:rsidR="002A09B6" w:rsidRDefault="00C86F1D" w:rsidP="00AB2DF6">
      <w:pPr>
        <w:tabs>
          <w:tab w:val="left" w:pos="3075"/>
        </w:tabs>
      </w:pPr>
      <w:bookmarkStart w:id="36" w:name="_Hlk52110674"/>
      <w:r>
        <w:t xml:space="preserve">Se le presenta la primera actividad sumativa del curso de </w:t>
      </w:r>
      <w:r w:rsidR="000A0117">
        <w:t>Modelos</w:t>
      </w:r>
      <w:r>
        <w:t xml:space="preserve"> Cuantitativos y de Optimización</w:t>
      </w:r>
      <w:r w:rsidR="00CE5704">
        <w:t>, deberá solucionar los ejercicios que se muestran y subir sus soluciones.</w:t>
      </w:r>
    </w:p>
    <w:p w14:paraId="6BE2F4B8" w14:textId="1F6F7271" w:rsidR="002A09B6" w:rsidRDefault="002A09B6" w:rsidP="00AB2DF6">
      <w:pPr>
        <w:tabs>
          <w:tab w:val="left" w:pos="3075"/>
        </w:tabs>
      </w:pPr>
    </w:p>
    <w:p w14:paraId="4C5B6B78" w14:textId="62D002B0" w:rsidR="002A09B6" w:rsidRPr="00CE5704" w:rsidRDefault="00CE5704" w:rsidP="00AB2DF6">
      <w:pPr>
        <w:tabs>
          <w:tab w:val="left" w:pos="3075"/>
        </w:tabs>
        <w:rPr>
          <w:b/>
          <w:bCs/>
          <w:u w:val="single"/>
        </w:rPr>
      </w:pPr>
      <w:r w:rsidRPr="00CE5704">
        <w:rPr>
          <w:b/>
          <w:bCs/>
          <w:u w:val="single"/>
        </w:rPr>
        <w:t>Recursos</w:t>
      </w:r>
    </w:p>
    <w:p w14:paraId="6103FCC4" w14:textId="7104DB71" w:rsidR="00CE5704" w:rsidRDefault="00CE5704" w:rsidP="00AB2DF6">
      <w:pPr>
        <w:tabs>
          <w:tab w:val="left" w:pos="3075"/>
        </w:tabs>
      </w:pPr>
    </w:p>
    <w:p w14:paraId="53A7367D" w14:textId="77777777" w:rsidR="003B6E8B" w:rsidRDefault="00CE5704" w:rsidP="003B6E8B">
      <w:pPr>
        <w:tabs>
          <w:tab w:val="left" w:pos="3075"/>
        </w:tabs>
      </w:pPr>
      <w:r w:rsidRPr="00A9503D">
        <w:rPr>
          <w:b/>
          <w:bCs/>
        </w:rPr>
        <w:t>Primero</w:t>
      </w:r>
      <w:r>
        <w:t>,</w:t>
      </w:r>
      <w:r w:rsidR="00A9503D">
        <w:t xml:space="preserve"> </w:t>
      </w:r>
      <w:r w:rsidR="003B6E8B">
        <w:t>Revise detenidamente el vídeo de apoyo que se le proporciona, los que contienen ejemplos prácticos de los problemas que esta sección contiene.</w:t>
      </w:r>
    </w:p>
    <w:p w14:paraId="50E230DA" w14:textId="77777777" w:rsidR="003B6E8B" w:rsidRDefault="003B6E8B" w:rsidP="003B6E8B">
      <w:pPr>
        <w:tabs>
          <w:tab w:val="left" w:pos="3075"/>
        </w:tabs>
      </w:pPr>
    </w:p>
    <w:p w14:paraId="1078F410" w14:textId="77777777" w:rsidR="003B6E8B" w:rsidRDefault="003B6E8B" w:rsidP="003B6E8B">
      <w:pPr>
        <w:tabs>
          <w:tab w:val="left" w:pos="3075"/>
        </w:tabs>
      </w:pPr>
    </w:p>
    <w:p w14:paraId="0B37CDA0" w14:textId="77777777" w:rsidR="003B6E8B" w:rsidRDefault="003B6E8B" w:rsidP="003B6E8B">
      <w:pPr>
        <w:tabs>
          <w:tab w:val="left" w:pos="3075"/>
        </w:tabs>
      </w:pPr>
    </w:p>
    <w:p w14:paraId="76D8355C" w14:textId="77777777" w:rsidR="003B6E8B" w:rsidRDefault="003B6E8B" w:rsidP="003B6E8B">
      <w:pPr>
        <w:tabs>
          <w:tab w:val="left" w:pos="3075"/>
        </w:tabs>
      </w:pPr>
      <w:r>
        <w:rPr>
          <w:noProof/>
        </w:rPr>
        <w:lastRenderedPageBreak/>
        <w:drawing>
          <wp:anchor distT="0" distB="0" distL="114300" distR="114300" simplePos="0" relativeHeight="251707401" behindDoc="1" locked="0" layoutInCell="1" allowOverlap="1" wp14:anchorId="369FEE02" wp14:editId="307A9659">
            <wp:simplePos x="0" y="0"/>
            <wp:positionH relativeFrom="column">
              <wp:posOffset>250825</wp:posOffset>
            </wp:positionH>
            <wp:positionV relativeFrom="paragraph">
              <wp:posOffset>13970</wp:posOffset>
            </wp:positionV>
            <wp:extent cx="916305" cy="386080"/>
            <wp:effectExtent l="0" t="0" r="0" b="0"/>
            <wp:wrapTight wrapText="bothSides">
              <wp:wrapPolygon edited="0">
                <wp:start x="1796" y="0"/>
                <wp:lineTo x="0" y="4263"/>
                <wp:lineTo x="0" y="18118"/>
                <wp:lineTo x="1347" y="20250"/>
                <wp:lineTo x="4042" y="20250"/>
                <wp:lineTo x="8083" y="20250"/>
                <wp:lineTo x="21106" y="15987"/>
                <wp:lineTo x="21106" y="9592"/>
                <wp:lineTo x="8532" y="0"/>
                <wp:lineTo x="1796"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16305" cy="386080"/>
                    </a:xfrm>
                    <a:prstGeom prst="rect">
                      <a:avLst/>
                    </a:prstGeom>
                  </pic:spPr>
                </pic:pic>
              </a:graphicData>
            </a:graphic>
            <wp14:sizeRelH relativeFrom="page">
              <wp14:pctWidth>0</wp14:pctWidth>
            </wp14:sizeRelH>
            <wp14:sizeRelV relativeFrom="page">
              <wp14:pctHeight>0</wp14:pctHeight>
            </wp14:sizeRelV>
          </wp:anchor>
        </w:drawing>
      </w:r>
    </w:p>
    <w:p w14:paraId="5F83FA23" w14:textId="77777777" w:rsidR="003B6E8B" w:rsidRDefault="003B6E8B" w:rsidP="003B6E8B">
      <w:pPr>
        <w:tabs>
          <w:tab w:val="left" w:pos="3075"/>
        </w:tabs>
      </w:pPr>
      <w:r>
        <w:rPr>
          <w:rFonts w:eastAsia="Calibri" w:cs="Tahoma"/>
          <w:noProof/>
          <w:szCs w:val="24"/>
          <w:lang w:eastAsia="es-NI"/>
        </w:rPr>
        <w:drawing>
          <wp:anchor distT="0" distB="0" distL="114300" distR="114300" simplePos="0" relativeHeight="251708425" behindDoc="1" locked="0" layoutInCell="1" allowOverlap="1" wp14:anchorId="69E6A314" wp14:editId="500B32CC">
            <wp:simplePos x="0" y="0"/>
            <wp:positionH relativeFrom="column">
              <wp:posOffset>512466</wp:posOffset>
            </wp:positionH>
            <wp:positionV relativeFrom="paragraph">
              <wp:posOffset>193912</wp:posOffset>
            </wp:positionV>
            <wp:extent cx="231140" cy="260985"/>
            <wp:effectExtent l="0" t="0" r="0" b="5715"/>
            <wp:wrapTight wrapText="bothSides">
              <wp:wrapPolygon edited="0">
                <wp:start x="0" y="0"/>
                <wp:lineTo x="0" y="20496"/>
                <wp:lineTo x="19582" y="20496"/>
                <wp:lineTo x="19582"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200A52" w14:textId="5535CA30" w:rsidR="003B6E8B" w:rsidRDefault="002B100A" w:rsidP="003B6E8B">
      <w:pPr>
        <w:tabs>
          <w:tab w:val="left" w:pos="3075"/>
        </w:tabs>
        <w:ind w:left="993"/>
        <w:rPr>
          <w:rStyle w:val="Hipervnculo"/>
          <w:rFonts w:eastAsia="Calibri" w:cs="Tahoma"/>
          <w:szCs w:val="24"/>
          <w:lang w:eastAsia="es-NI"/>
        </w:rPr>
      </w:pPr>
      <w:hyperlink r:id="rId33" w:history="1">
        <w:r w:rsidR="003B6E8B" w:rsidRPr="00FB3D73">
          <w:rPr>
            <w:rStyle w:val="Hipervnculo"/>
            <w:rFonts w:eastAsia="Calibri" w:cs="Tahoma"/>
            <w:szCs w:val="24"/>
            <w:lang w:eastAsia="es-NI"/>
          </w:rPr>
          <w:t>Vídeo 01: Método Simplex</w:t>
        </w:r>
      </w:hyperlink>
    </w:p>
    <w:p w14:paraId="0B9A75D2" w14:textId="3FA6BFB9" w:rsidR="00C97204" w:rsidRDefault="00C97204" w:rsidP="003B6E8B">
      <w:pPr>
        <w:tabs>
          <w:tab w:val="left" w:pos="3075"/>
        </w:tabs>
        <w:ind w:left="993"/>
        <w:rPr>
          <w:rStyle w:val="Hipervnculo"/>
          <w:rFonts w:eastAsia="Calibri" w:cs="Tahoma"/>
          <w:szCs w:val="24"/>
          <w:lang w:eastAsia="es-NI"/>
        </w:rPr>
      </w:pPr>
    </w:p>
    <w:p w14:paraId="26735BFD" w14:textId="7F996D84" w:rsidR="00FE47A6" w:rsidRDefault="00C97204" w:rsidP="00C97204">
      <w:pPr>
        <w:tabs>
          <w:tab w:val="left" w:pos="3075"/>
        </w:tabs>
        <w:rPr>
          <w:rStyle w:val="Hipervnculo"/>
          <w:rFonts w:eastAsia="Calibri" w:cs="Tahoma"/>
          <w:color w:val="auto"/>
          <w:szCs w:val="24"/>
          <w:u w:val="none"/>
          <w:lang w:eastAsia="es-NI"/>
        </w:rPr>
      </w:pPr>
      <w:r w:rsidRPr="00FE47A6">
        <w:rPr>
          <w:rStyle w:val="Hipervnculo"/>
          <w:rFonts w:eastAsia="Calibri" w:cs="Tahoma"/>
          <w:b/>
          <w:bCs/>
          <w:color w:val="auto"/>
          <w:szCs w:val="24"/>
          <w:u w:val="none"/>
          <w:lang w:eastAsia="es-NI"/>
        </w:rPr>
        <w:t>Segundo,</w:t>
      </w:r>
      <w:r>
        <w:rPr>
          <w:rStyle w:val="Hipervnculo"/>
          <w:rFonts w:eastAsia="Calibri" w:cs="Tahoma"/>
          <w:color w:val="auto"/>
          <w:szCs w:val="24"/>
          <w:u w:val="none"/>
          <w:lang w:eastAsia="es-NI"/>
        </w:rPr>
        <w:t xml:space="preserve"> encontrará en el aula virtual un archivo con formato pdf que deberá descargar y leer, </w:t>
      </w:r>
      <w:r w:rsidR="00FE47A6">
        <w:rPr>
          <w:rStyle w:val="Hipervnculo"/>
          <w:rFonts w:eastAsia="Calibri" w:cs="Tahoma"/>
          <w:color w:val="auto"/>
          <w:szCs w:val="24"/>
          <w:u w:val="none"/>
          <w:lang w:eastAsia="es-NI"/>
        </w:rPr>
        <w:t>dicho archivo contiene ejemplos y descripciones del método simplex que le serán útiles en la resolución de los ejercicios de este entregable</w:t>
      </w:r>
    </w:p>
    <w:p w14:paraId="1EA1953A" w14:textId="60AE1526" w:rsidR="00350AC3" w:rsidRDefault="002B3211" w:rsidP="00350AC3">
      <w:pPr>
        <w:tabs>
          <w:tab w:val="left" w:pos="3075"/>
        </w:tabs>
      </w:pPr>
      <w:r>
        <w:rPr>
          <w:noProof/>
        </w:rPr>
        <w:drawing>
          <wp:anchor distT="0" distB="0" distL="114300" distR="114300" simplePos="0" relativeHeight="251744265" behindDoc="1" locked="0" layoutInCell="1" allowOverlap="1" wp14:anchorId="4D31177F" wp14:editId="320EDF4D">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37E69E6C" w14:textId="636E7CC1" w:rsidR="00350AC3" w:rsidRDefault="00BD6C30" w:rsidP="00350AC3">
      <w:pPr>
        <w:tabs>
          <w:tab w:val="left" w:pos="3075"/>
        </w:tabs>
      </w:pPr>
      <w:r>
        <w:rPr>
          <w:rFonts w:eastAsia="Calibri" w:cs="Tahoma"/>
          <w:noProof/>
          <w:szCs w:val="24"/>
          <w:lang w:eastAsia="es-NI"/>
        </w:rPr>
        <w:drawing>
          <wp:anchor distT="0" distB="0" distL="114300" distR="114300" simplePos="0" relativeHeight="251745289" behindDoc="1" locked="0" layoutInCell="1" allowOverlap="1" wp14:anchorId="3359F881" wp14:editId="7087AECB">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9C577B" w14:textId="2ED78F7A" w:rsidR="00FE47A6" w:rsidRPr="00C97204" w:rsidRDefault="002B100A" w:rsidP="00C97204">
      <w:pPr>
        <w:tabs>
          <w:tab w:val="left" w:pos="3075"/>
        </w:tabs>
      </w:pPr>
      <w:hyperlink r:id="rId36" w:history="1">
        <w:r w:rsidR="002B3211" w:rsidRPr="002B3211">
          <w:rPr>
            <w:rStyle w:val="Hipervnculo"/>
          </w:rPr>
          <w:t>Unidad Didáctica II: Programación Lineal - Parte 1</w:t>
        </w:r>
      </w:hyperlink>
    </w:p>
    <w:p w14:paraId="60AEC5F8" w14:textId="4A228B09" w:rsidR="002A09B6" w:rsidRDefault="002A09B6" w:rsidP="00AB2DF6">
      <w:pPr>
        <w:tabs>
          <w:tab w:val="left" w:pos="3075"/>
        </w:tabs>
      </w:pPr>
    </w:p>
    <w:p w14:paraId="58097D5F" w14:textId="2957D9F9" w:rsidR="002A09B6" w:rsidRDefault="00723432" w:rsidP="00AB2DF6">
      <w:pPr>
        <w:tabs>
          <w:tab w:val="left" w:pos="3075"/>
        </w:tabs>
      </w:pPr>
      <w:r w:rsidRPr="00AE3262">
        <w:rPr>
          <w:b/>
          <w:bCs/>
        </w:rPr>
        <w:t xml:space="preserve">Indicaciones – </w:t>
      </w:r>
      <w:r w:rsidR="00C43B06" w:rsidRPr="00C43B06">
        <w:rPr>
          <w:b/>
          <w:bCs/>
        </w:rPr>
        <w:t>Entregable #01: Ejercicios Método Simplex</w:t>
      </w:r>
    </w:p>
    <w:p w14:paraId="24AAF014" w14:textId="77777777" w:rsidR="00C43B06" w:rsidRDefault="00C43B06" w:rsidP="00723432">
      <w:pPr>
        <w:tabs>
          <w:tab w:val="left" w:pos="3075"/>
        </w:tabs>
      </w:pPr>
    </w:p>
    <w:p w14:paraId="2AEBE781" w14:textId="2A51F183" w:rsidR="00723432" w:rsidRDefault="00723432" w:rsidP="00723432">
      <w:pPr>
        <w:tabs>
          <w:tab w:val="left" w:pos="3075"/>
        </w:tabs>
      </w:pPr>
      <w:r>
        <w:t>Bienvenido/a a la primera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371D0998" w14:textId="77777777" w:rsidR="00723432" w:rsidRDefault="00723432" w:rsidP="00723432">
      <w:pPr>
        <w:tabs>
          <w:tab w:val="left" w:pos="3075"/>
        </w:tabs>
      </w:pPr>
    </w:p>
    <w:p w14:paraId="7005DBDD" w14:textId="77777777" w:rsidR="00723432" w:rsidRPr="00DD6A80" w:rsidRDefault="00723432" w:rsidP="00723432">
      <w:pPr>
        <w:tabs>
          <w:tab w:val="left" w:pos="3075"/>
        </w:tabs>
        <w:rPr>
          <w:u w:val="single"/>
        </w:rPr>
      </w:pPr>
      <w:r w:rsidRPr="00DD6A80">
        <w:rPr>
          <w:u w:val="single"/>
        </w:rPr>
        <w:t>Aclaraciones Iniciales</w:t>
      </w:r>
    </w:p>
    <w:p w14:paraId="2BD0B0B6" w14:textId="77777777" w:rsidR="00723432" w:rsidRDefault="00723432" w:rsidP="00723432">
      <w:pPr>
        <w:tabs>
          <w:tab w:val="left" w:pos="3075"/>
        </w:tabs>
      </w:pPr>
    </w:p>
    <w:p w14:paraId="001800AD" w14:textId="0429B0C9" w:rsidR="00723432" w:rsidRDefault="00723432" w:rsidP="00DD6A80">
      <w:pPr>
        <w:pStyle w:val="Prrafodelista"/>
        <w:numPr>
          <w:ilvl w:val="0"/>
          <w:numId w:val="3"/>
        </w:numPr>
        <w:tabs>
          <w:tab w:val="left" w:pos="3075"/>
        </w:tabs>
      </w:pPr>
      <w:r>
        <w:t xml:space="preserve">El trabajo debe entregarse de forma </w:t>
      </w:r>
      <w:r w:rsidR="006863A5">
        <w:t>Grupal</w:t>
      </w:r>
    </w:p>
    <w:p w14:paraId="4E6FCEDC" w14:textId="7638C9AF" w:rsidR="00572DDC" w:rsidRDefault="00572DDC" w:rsidP="00DD6A80">
      <w:pPr>
        <w:pStyle w:val="Prrafodelista"/>
        <w:numPr>
          <w:ilvl w:val="0"/>
          <w:numId w:val="3"/>
        </w:numPr>
        <w:tabs>
          <w:tab w:val="left" w:pos="3075"/>
        </w:tabs>
      </w:pPr>
      <w:r>
        <w:t>Este entregable tiene un valor de 5 puntos</w:t>
      </w:r>
    </w:p>
    <w:p w14:paraId="33DE960F" w14:textId="77777777" w:rsidR="00723432" w:rsidRDefault="00723432" w:rsidP="00DD6A80">
      <w:pPr>
        <w:pStyle w:val="Prrafodelista"/>
        <w:numPr>
          <w:ilvl w:val="0"/>
          <w:numId w:val="3"/>
        </w:numPr>
        <w:tabs>
          <w:tab w:val="left" w:pos="3075"/>
        </w:tabs>
      </w:pPr>
      <w:r>
        <w:t>Cada criterio de evaluación tiene un puntaje asociado</w:t>
      </w:r>
    </w:p>
    <w:p w14:paraId="7D2F938A" w14:textId="77777777" w:rsidR="00723432" w:rsidRDefault="00723432" w:rsidP="00DD6A80">
      <w:pPr>
        <w:pStyle w:val="Prrafodelista"/>
        <w:numPr>
          <w:ilvl w:val="0"/>
          <w:numId w:val="3"/>
        </w:numPr>
        <w:tabs>
          <w:tab w:val="left" w:pos="3075"/>
        </w:tabs>
      </w:pPr>
      <w:r>
        <w:t>Posterior a la asignación del puntaje tendrá tres días para realizar reclamos</w:t>
      </w:r>
    </w:p>
    <w:p w14:paraId="253C17A9" w14:textId="77777777" w:rsidR="00723432" w:rsidRDefault="00723432" w:rsidP="00DD6A80">
      <w:pPr>
        <w:pStyle w:val="Prrafodelista"/>
        <w:numPr>
          <w:ilvl w:val="0"/>
          <w:numId w:val="3"/>
        </w:numPr>
        <w:tabs>
          <w:tab w:val="left" w:pos="3075"/>
        </w:tabs>
      </w:pPr>
      <w:r>
        <w:t xml:space="preserve">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w:t>
      </w:r>
      <w:r>
        <w:lastRenderedPageBreak/>
        <w:t>siendo la fecha límite de entrega de todo el acumulado dos días antes de la fecha de la evaluación parcial correspondiente, si se entrega pasado dicho momento se aplicará nota de cero a todas las evaluaciones pendientes.</w:t>
      </w:r>
    </w:p>
    <w:p w14:paraId="0CE60EF4" w14:textId="77777777" w:rsidR="00DD6A80" w:rsidRDefault="00DD6A80" w:rsidP="00723432">
      <w:pPr>
        <w:tabs>
          <w:tab w:val="left" w:pos="3075"/>
        </w:tabs>
      </w:pPr>
    </w:p>
    <w:p w14:paraId="0D64720F" w14:textId="4E64D256" w:rsidR="00723432" w:rsidRPr="00DD6A80" w:rsidRDefault="00723432" w:rsidP="00723432">
      <w:pPr>
        <w:tabs>
          <w:tab w:val="left" w:pos="3075"/>
        </w:tabs>
        <w:rPr>
          <w:u w:val="single"/>
        </w:rPr>
      </w:pPr>
      <w:r w:rsidRPr="00DD6A80">
        <w:rPr>
          <w:u w:val="single"/>
        </w:rPr>
        <w:t>Actividades</w:t>
      </w:r>
    </w:p>
    <w:p w14:paraId="61785DBF" w14:textId="77777777" w:rsidR="00723432" w:rsidRDefault="00723432" w:rsidP="00723432">
      <w:pPr>
        <w:tabs>
          <w:tab w:val="left" w:pos="3075"/>
        </w:tabs>
      </w:pPr>
    </w:p>
    <w:p w14:paraId="61B16058" w14:textId="77777777" w:rsidR="00723432" w:rsidRDefault="00723432" w:rsidP="00DD6A80">
      <w:pPr>
        <w:pStyle w:val="Prrafodelista"/>
        <w:numPr>
          <w:ilvl w:val="0"/>
          <w:numId w:val="4"/>
        </w:numPr>
        <w:tabs>
          <w:tab w:val="left" w:pos="3075"/>
        </w:tabs>
      </w:pPr>
      <w:r>
        <w:t>Lea detenidamente el ejercicio</w:t>
      </w:r>
    </w:p>
    <w:p w14:paraId="6CCA08C0" w14:textId="77777777" w:rsidR="00723432" w:rsidRDefault="00723432" w:rsidP="00DD6A80">
      <w:pPr>
        <w:pStyle w:val="Prrafodelista"/>
        <w:numPr>
          <w:ilvl w:val="0"/>
          <w:numId w:val="4"/>
        </w:numPr>
        <w:tabs>
          <w:tab w:val="left" w:pos="3075"/>
        </w:tabs>
      </w:pPr>
      <w:r>
        <w:t>En caso de tener dudas, consulte la unidad didáctica 2, el vídeo de la conferencia o agregue dicha duda al foro</w:t>
      </w:r>
    </w:p>
    <w:p w14:paraId="1DBEA676" w14:textId="77777777" w:rsidR="00723432" w:rsidRDefault="00723432" w:rsidP="00DD6A80">
      <w:pPr>
        <w:pStyle w:val="Prrafodelista"/>
        <w:numPr>
          <w:ilvl w:val="0"/>
          <w:numId w:val="4"/>
        </w:numPr>
        <w:tabs>
          <w:tab w:val="left" w:pos="3075"/>
        </w:tabs>
      </w:pPr>
      <w:r>
        <w:t>Solucione el problema presentado en la sección "Ejercicio" de la presente actividad</w:t>
      </w:r>
    </w:p>
    <w:p w14:paraId="3604C852" w14:textId="77777777" w:rsidR="00723432" w:rsidRDefault="00723432" w:rsidP="00DD6A80">
      <w:pPr>
        <w:pStyle w:val="Prrafodelista"/>
        <w:numPr>
          <w:ilvl w:val="0"/>
          <w:numId w:val="4"/>
        </w:numPr>
        <w:tabs>
          <w:tab w:val="left" w:pos="3075"/>
        </w:tabs>
      </w:pPr>
      <w:r>
        <w:t>Atendiendo las indicaciones de la sección "formato", pase su trabajo a word o cualquier otro editor de texto</w:t>
      </w:r>
    </w:p>
    <w:p w14:paraId="7085C841" w14:textId="77777777" w:rsidR="00723432" w:rsidRDefault="00723432" w:rsidP="00DD6A80">
      <w:pPr>
        <w:pStyle w:val="Prrafodelista"/>
        <w:numPr>
          <w:ilvl w:val="0"/>
          <w:numId w:val="4"/>
        </w:numPr>
        <w:tabs>
          <w:tab w:val="left" w:pos="3075"/>
        </w:tabs>
      </w:pPr>
      <w:r>
        <w:t>Haciendo uso de las herramientas del editor de texto (word u otro) o bien con un convertidor de formatos pase el documento a formato PDF</w:t>
      </w:r>
    </w:p>
    <w:p w14:paraId="576056FB" w14:textId="42EC32CF" w:rsidR="00723432" w:rsidRDefault="00723432" w:rsidP="00DD6A80">
      <w:pPr>
        <w:pStyle w:val="Prrafodelista"/>
        <w:numPr>
          <w:ilvl w:val="0"/>
          <w:numId w:val="4"/>
        </w:numPr>
        <w:tabs>
          <w:tab w:val="left" w:pos="3075"/>
        </w:tabs>
      </w:pPr>
      <w:r>
        <w:t xml:space="preserve">Suba el archivo con la siguiente nomenclatura de nombres </w:t>
      </w:r>
      <w:r w:rsidR="00E34BDE" w:rsidRPr="00E34BDE">
        <w:t>GrupoNúmero</w:t>
      </w:r>
      <w:r>
        <w:t>_Entregable01EjerciciosMétodoSimplex_S3.pdf</w:t>
      </w:r>
    </w:p>
    <w:p w14:paraId="25F5AE48" w14:textId="77777777" w:rsidR="00723432" w:rsidRDefault="00723432" w:rsidP="00DD6A80">
      <w:pPr>
        <w:pStyle w:val="Prrafodelista"/>
        <w:numPr>
          <w:ilvl w:val="0"/>
          <w:numId w:val="4"/>
        </w:numPr>
        <w:tabs>
          <w:tab w:val="left" w:pos="3075"/>
        </w:tabs>
      </w:pPr>
      <w:r>
        <w:t>Envíe y espere por su nota.</w:t>
      </w:r>
    </w:p>
    <w:p w14:paraId="1A36406A" w14:textId="77777777" w:rsidR="00DD6A80" w:rsidRDefault="00DD6A80" w:rsidP="00723432">
      <w:pPr>
        <w:tabs>
          <w:tab w:val="left" w:pos="3075"/>
        </w:tabs>
      </w:pPr>
    </w:p>
    <w:p w14:paraId="5D2BC47D" w14:textId="40BC7DE3" w:rsidR="00723432" w:rsidRPr="00846B09" w:rsidRDefault="00723432" w:rsidP="00723432">
      <w:pPr>
        <w:tabs>
          <w:tab w:val="left" w:pos="3075"/>
        </w:tabs>
        <w:rPr>
          <w:u w:val="single"/>
        </w:rPr>
      </w:pPr>
      <w:r w:rsidRPr="00846B09">
        <w:rPr>
          <w:u w:val="single"/>
        </w:rPr>
        <w:t>Formato</w:t>
      </w:r>
    </w:p>
    <w:p w14:paraId="731DE26C" w14:textId="77777777" w:rsidR="00723432" w:rsidRPr="0060141B" w:rsidRDefault="00723432" w:rsidP="0060141B">
      <w:pPr>
        <w:tabs>
          <w:tab w:val="left" w:pos="3075"/>
        </w:tabs>
        <w:spacing w:line="240" w:lineRule="auto"/>
        <w:contextualSpacing/>
        <w:rPr>
          <w:sz w:val="4"/>
          <w:szCs w:val="2"/>
        </w:rPr>
      </w:pPr>
    </w:p>
    <w:p w14:paraId="3A6BE9B8" w14:textId="77777777" w:rsidR="00846B09" w:rsidRDefault="00723432" w:rsidP="00DD6A80">
      <w:pPr>
        <w:pStyle w:val="Prrafodelista"/>
        <w:numPr>
          <w:ilvl w:val="0"/>
          <w:numId w:val="5"/>
        </w:numPr>
        <w:tabs>
          <w:tab w:val="left" w:pos="3075"/>
        </w:tabs>
      </w:pPr>
      <w:r>
        <w:t xml:space="preserve">Carátula: </w:t>
      </w:r>
    </w:p>
    <w:p w14:paraId="5D1DCB26" w14:textId="77777777" w:rsidR="00846B09" w:rsidRDefault="00723432" w:rsidP="00846B09">
      <w:pPr>
        <w:tabs>
          <w:tab w:val="left" w:pos="3075"/>
        </w:tabs>
        <w:ind w:left="1134"/>
      </w:pPr>
      <w:r>
        <w:t>Logo de la universidad</w:t>
      </w:r>
    </w:p>
    <w:p w14:paraId="11AA608E" w14:textId="77777777" w:rsidR="00846B09" w:rsidRDefault="00723432" w:rsidP="00846B09">
      <w:pPr>
        <w:tabs>
          <w:tab w:val="left" w:pos="3075"/>
        </w:tabs>
        <w:ind w:left="1134"/>
      </w:pPr>
      <w:r>
        <w:t>Nombre de la escuela</w:t>
      </w:r>
    </w:p>
    <w:p w14:paraId="261314E4" w14:textId="77777777" w:rsidR="00846B09" w:rsidRDefault="00846B09" w:rsidP="00846B09">
      <w:pPr>
        <w:tabs>
          <w:tab w:val="left" w:pos="3075"/>
        </w:tabs>
        <w:ind w:left="1134"/>
      </w:pPr>
      <w:r>
        <w:t>N</w:t>
      </w:r>
      <w:r w:rsidR="00723432">
        <w:t>ombre de la carrera</w:t>
      </w:r>
    </w:p>
    <w:p w14:paraId="545C95A6" w14:textId="77777777" w:rsidR="00846B09" w:rsidRDefault="00846B09" w:rsidP="00846B09">
      <w:pPr>
        <w:tabs>
          <w:tab w:val="left" w:pos="3075"/>
        </w:tabs>
        <w:ind w:left="1134"/>
      </w:pPr>
      <w:r>
        <w:t>N</w:t>
      </w:r>
      <w:r w:rsidR="00723432">
        <w:t>ombre de la clase</w:t>
      </w:r>
    </w:p>
    <w:p w14:paraId="62103919" w14:textId="77777777" w:rsidR="00846B09" w:rsidRDefault="00846B09" w:rsidP="00846B09">
      <w:pPr>
        <w:tabs>
          <w:tab w:val="left" w:pos="3075"/>
        </w:tabs>
        <w:ind w:left="1134"/>
      </w:pPr>
      <w:r>
        <w:t>N</w:t>
      </w:r>
      <w:r w:rsidR="00723432">
        <w:t>ombre del trabajo</w:t>
      </w:r>
    </w:p>
    <w:p w14:paraId="0F35E7FC" w14:textId="77777777" w:rsidR="00846B09" w:rsidRDefault="00846B09" w:rsidP="00846B09">
      <w:pPr>
        <w:tabs>
          <w:tab w:val="left" w:pos="3075"/>
        </w:tabs>
        <w:ind w:left="1134"/>
      </w:pPr>
      <w:r>
        <w:t>N</w:t>
      </w:r>
      <w:r w:rsidR="00723432">
        <w:t>ombre del(a) estudiante</w:t>
      </w:r>
    </w:p>
    <w:p w14:paraId="5F7C7C69" w14:textId="77777777" w:rsidR="00846B09" w:rsidRDefault="00846B09" w:rsidP="00846B09">
      <w:pPr>
        <w:tabs>
          <w:tab w:val="left" w:pos="3075"/>
        </w:tabs>
        <w:ind w:left="1134"/>
      </w:pPr>
      <w:r>
        <w:t>N</w:t>
      </w:r>
      <w:r w:rsidR="00723432">
        <w:t>ombre del docente</w:t>
      </w:r>
    </w:p>
    <w:p w14:paraId="5C844278" w14:textId="45BDC354" w:rsidR="00723432" w:rsidRDefault="00846B09" w:rsidP="00846B09">
      <w:pPr>
        <w:tabs>
          <w:tab w:val="left" w:pos="3075"/>
        </w:tabs>
        <w:ind w:left="1134"/>
      </w:pPr>
      <w:r>
        <w:lastRenderedPageBreak/>
        <w:t>F</w:t>
      </w:r>
      <w:r w:rsidR="00723432">
        <w:t>echa de entrega</w:t>
      </w:r>
    </w:p>
    <w:p w14:paraId="58F6CB89" w14:textId="77777777" w:rsidR="00723432" w:rsidRPr="0060141B" w:rsidRDefault="00723432" w:rsidP="0060141B">
      <w:pPr>
        <w:tabs>
          <w:tab w:val="left" w:pos="3075"/>
        </w:tabs>
        <w:spacing w:line="240" w:lineRule="auto"/>
        <w:contextualSpacing/>
        <w:rPr>
          <w:sz w:val="4"/>
          <w:szCs w:val="2"/>
        </w:rPr>
      </w:pPr>
    </w:p>
    <w:p w14:paraId="6F45DBB6" w14:textId="39A07C60" w:rsidR="00723432" w:rsidRDefault="00723432" w:rsidP="00723432">
      <w:pPr>
        <w:pStyle w:val="Prrafodelista"/>
        <w:numPr>
          <w:ilvl w:val="0"/>
          <w:numId w:val="5"/>
        </w:numPr>
        <w:tabs>
          <w:tab w:val="left" w:pos="3075"/>
        </w:tabs>
      </w:pPr>
      <w:r>
        <w:t>Cuerpo del documento</w:t>
      </w:r>
    </w:p>
    <w:p w14:paraId="660AB639" w14:textId="77777777" w:rsidR="00723432" w:rsidRDefault="00723432" w:rsidP="00DD6A80">
      <w:pPr>
        <w:tabs>
          <w:tab w:val="left" w:pos="3075"/>
        </w:tabs>
        <w:ind w:left="1134"/>
      </w:pPr>
      <w:r>
        <w:t>Fuente: Arial</w:t>
      </w:r>
    </w:p>
    <w:p w14:paraId="43FD9222" w14:textId="77777777" w:rsidR="00723432" w:rsidRDefault="00723432" w:rsidP="00DD6A80">
      <w:pPr>
        <w:tabs>
          <w:tab w:val="left" w:pos="3075"/>
        </w:tabs>
        <w:ind w:left="1134"/>
      </w:pPr>
      <w:r>
        <w:t>Tamaño: 12 (texto), 14 (Títulos)</w:t>
      </w:r>
    </w:p>
    <w:p w14:paraId="71DBEBA1" w14:textId="77777777" w:rsidR="00723432" w:rsidRDefault="00723432" w:rsidP="00DD6A80">
      <w:pPr>
        <w:tabs>
          <w:tab w:val="left" w:pos="3075"/>
        </w:tabs>
        <w:ind w:left="1134"/>
      </w:pPr>
      <w:r>
        <w:t>Alineación: Justificada</w:t>
      </w:r>
    </w:p>
    <w:p w14:paraId="1CEB720E" w14:textId="77777777" w:rsidR="00723432" w:rsidRDefault="00723432" w:rsidP="00DD6A80">
      <w:pPr>
        <w:tabs>
          <w:tab w:val="left" w:pos="3075"/>
        </w:tabs>
        <w:ind w:left="1134"/>
      </w:pPr>
      <w:r>
        <w:t>Interlineado: 1.5</w:t>
      </w:r>
    </w:p>
    <w:p w14:paraId="0F835297" w14:textId="77777777" w:rsidR="00723432" w:rsidRPr="0060141B" w:rsidRDefault="00723432" w:rsidP="0060141B">
      <w:pPr>
        <w:tabs>
          <w:tab w:val="left" w:pos="3075"/>
        </w:tabs>
        <w:spacing w:line="240" w:lineRule="auto"/>
        <w:contextualSpacing/>
        <w:rPr>
          <w:sz w:val="4"/>
          <w:szCs w:val="2"/>
        </w:rPr>
      </w:pPr>
    </w:p>
    <w:p w14:paraId="0371670C" w14:textId="65BAD73D" w:rsidR="00723432" w:rsidRDefault="00723432" w:rsidP="00723432">
      <w:pPr>
        <w:pStyle w:val="Prrafodelista"/>
        <w:numPr>
          <w:ilvl w:val="0"/>
          <w:numId w:val="5"/>
        </w:numPr>
        <w:tabs>
          <w:tab w:val="left" w:pos="3075"/>
        </w:tabs>
      </w:pPr>
      <w:r>
        <w:t>Tipo de documento aceptado: PDF</w:t>
      </w:r>
    </w:p>
    <w:p w14:paraId="308AF840" w14:textId="77777777" w:rsidR="00723432" w:rsidRDefault="00723432" w:rsidP="00723432">
      <w:pPr>
        <w:tabs>
          <w:tab w:val="left" w:pos="3075"/>
        </w:tabs>
      </w:pPr>
    </w:p>
    <w:p w14:paraId="5E626E43" w14:textId="77777777" w:rsidR="00723432" w:rsidRPr="00444DE7" w:rsidRDefault="00723432" w:rsidP="00723432">
      <w:pPr>
        <w:tabs>
          <w:tab w:val="left" w:pos="3075"/>
        </w:tabs>
        <w:rPr>
          <w:u w:val="single"/>
        </w:rPr>
      </w:pPr>
      <w:r w:rsidRPr="00444DE7">
        <w:rPr>
          <w:u w:val="single"/>
        </w:rPr>
        <w:t>Criterios de evaluación</w:t>
      </w:r>
    </w:p>
    <w:p w14:paraId="012CF755" w14:textId="77777777" w:rsidR="00723432" w:rsidRDefault="00723432" w:rsidP="00723432">
      <w:pPr>
        <w:tabs>
          <w:tab w:val="left" w:pos="3075"/>
        </w:tabs>
      </w:pPr>
    </w:p>
    <w:p w14:paraId="35191613" w14:textId="77777777" w:rsidR="00723432" w:rsidRDefault="00723432" w:rsidP="00444DE7">
      <w:pPr>
        <w:pStyle w:val="Prrafodelista"/>
        <w:numPr>
          <w:ilvl w:val="0"/>
          <w:numId w:val="5"/>
        </w:numPr>
        <w:tabs>
          <w:tab w:val="left" w:pos="3075"/>
        </w:tabs>
      </w:pPr>
      <w:r>
        <w:t>Elabora los ejercicios correctamente.  70% del total de la nota</w:t>
      </w:r>
    </w:p>
    <w:p w14:paraId="1E70B876" w14:textId="77777777" w:rsidR="00723432" w:rsidRDefault="00723432" w:rsidP="00444DE7">
      <w:pPr>
        <w:pStyle w:val="Prrafodelista"/>
        <w:numPr>
          <w:ilvl w:val="0"/>
          <w:numId w:val="5"/>
        </w:numPr>
        <w:tabs>
          <w:tab w:val="left" w:pos="3075"/>
        </w:tabs>
      </w:pPr>
      <w:r>
        <w:t>Sigue los pasos indicados. 15% del total de la nota</w:t>
      </w:r>
    </w:p>
    <w:p w14:paraId="656158E0" w14:textId="77777777" w:rsidR="00723432" w:rsidRDefault="00723432" w:rsidP="00444DE7">
      <w:pPr>
        <w:pStyle w:val="Prrafodelista"/>
        <w:numPr>
          <w:ilvl w:val="0"/>
          <w:numId w:val="5"/>
        </w:numPr>
        <w:tabs>
          <w:tab w:val="left" w:pos="3075"/>
        </w:tabs>
      </w:pPr>
      <w:r>
        <w:t>Mantiene el orden y formato. 15% del total de la nota</w:t>
      </w:r>
    </w:p>
    <w:p w14:paraId="1C6A4193" w14:textId="77777777" w:rsidR="00444DE7" w:rsidRDefault="00444DE7" w:rsidP="00723432">
      <w:pPr>
        <w:tabs>
          <w:tab w:val="left" w:pos="3075"/>
        </w:tabs>
      </w:pPr>
    </w:p>
    <w:p w14:paraId="629B6EF0" w14:textId="57B02AE4" w:rsidR="00723432" w:rsidRPr="00444DE7" w:rsidRDefault="00723432" w:rsidP="00723432">
      <w:pPr>
        <w:tabs>
          <w:tab w:val="left" w:pos="3075"/>
        </w:tabs>
        <w:rPr>
          <w:u w:val="single"/>
        </w:rPr>
      </w:pPr>
      <w:r w:rsidRPr="00444DE7">
        <w:rPr>
          <w:u w:val="single"/>
        </w:rPr>
        <w:t>Ejercicio</w:t>
      </w:r>
    </w:p>
    <w:p w14:paraId="7FFBE25F" w14:textId="77777777" w:rsidR="00723432" w:rsidRDefault="00723432" w:rsidP="00723432">
      <w:pPr>
        <w:tabs>
          <w:tab w:val="left" w:pos="3075"/>
        </w:tabs>
      </w:pPr>
    </w:p>
    <w:p w14:paraId="7D285A02" w14:textId="77777777" w:rsidR="00723432" w:rsidRDefault="00723432" w:rsidP="00723432">
      <w:pPr>
        <w:tabs>
          <w:tab w:val="left" w:pos="3075"/>
        </w:tabs>
      </w:pPr>
      <w:r>
        <w:t>Una fábrica produce neveras utilitarias y de lujo. La fábrica está dividida en dos secciones: montaje y acabado. Los requerimientos de trabajo vienen dados por la siguiente tabla</w:t>
      </w:r>
    </w:p>
    <w:p w14:paraId="1C2BD0B2" w14:textId="77777777" w:rsidR="00723432" w:rsidRDefault="00723432" w:rsidP="00723432">
      <w:pPr>
        <w:tabs>
          <w:tab w:val="left" w:pos="3075"/>
        </w:tabs>
      </w:pPr>
    </w:p>
    <w:p w14:paraId="57F1F7DB" w14:textId="77777777" w:rsidR="00723432" w:rsidRDefault="00723432" w:rsidP="00723432">
      <w:pPr>
        <w:tabs>
          <w:tab w:val="left" w:pos="3075"/>
        </w:tabs>
      </w:pPr>
      <w:r>
        <w:t>El máximo número de horas de trabajo disponibles diariamente es de 120 en montaje y 180 en acabado, debido a las limitaciones de operarios.</w:t>
      </w:r>
    </w:p>
    <w:p w14:paraId="78BE796D" w14:textId="77777777" w:rsidR="00723432" w:rsidRDefault="00723432" w:rsidP="00723432">
      <w:pPr>
        <w:tabs>
          <w:tab w:val="left" w:pos="3075"/>
        </w:tabs>
      </w:pPr>
    </w:p>
    <w:p w14:paraId="3E4547E1" w14:textId="77777777" w:rsidR="00723432" w:rsidRDefault="00723432" w:rsidP="00723432">
      <w:pPr>
        <w:tabs>
          <w:tab w:val="left" w:pos="3075"/>
        </w:tabs>
      </w:pPr>
      <w:r>
        <w:t>Si el beneficio es de 300 euros por cada nevera utilitaria y de 400 euros por cada nevera de lujo, ¿cuántas deben fabricarse diariamente de cada una para obtener el máximo beneficio?</w:t>
      </w:r>
    </w:p>
    <w:p w14:paraId="02E35131" w14:textId="77777777" w:rsidR="00723432" w:rsidRDefault="00723432" w:rsidP="00723432">
      <w:pPr>
        <w:tabs>
          <w:tab w:val="left" w:pos="3075"/>
        </w:tabs>
      </w:pPr>
    </w:p>
    <w:p w14:paraId="65AE7F18" w14:textId="32C627AC" w:rsidR="00723432" w:rsidRDefault="00444DE7" w:rsidP="00723432">
      <w:pPr>
        <w:tabs>
          <w:tab w:val="left" w:pos="3075"/>
        </w:tabs>
      </w:pPr>
      <w:r>
        <w:rPr>
          <w:noProof/>
        </w:rPr>
        <w:lastRenderedPageBreak/>
        <w:drawing>
          <wp:inline distT="0" distB="0" distL="0" distR="0" wp14:anchorId="42CCCFBD" wp14:editId="224B0331">
            <wp:extent cx="4300855" cy="713740"/>
            <wp:effectExtent l="0" t="0" r="444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00855" cy="713740"/>
                    </a:xfrm>
                    <a:prstGeom prst="rect">
                      <a:avLst/>
                    </a:prstGeom>
                    <a:noFill/>
                    <a:ln>
                      <a:noFill/>
                    </a:ln>
                  </pic:spPr>
                </pic:pic>
              </a:graphicData>
            </a:graphic>
          </wp:inline>
        </w:drawing>
      </w:r>
    </w:p>
    <w:p w14:paraId="724EA1B2" w14:textId="77777777" w:rsidR="00723432" w:rsidRDefault="00723432" w:rsidP="00723432">
      <w:pPr>
        <w:tabs>
          <w:tab w:val="left" w:pos="3075"/>
        </w:tabs>
      </w:pPr>
    </w:p>
    <w:p w14:paraId="27A578BE" w14:textId="16E69AFF" w:rsidR="00F4791E" w:rsidRDefault="00723432" w:rsidP="00723432">
      <w:pPr>
        <w:tabs>
          <w:tab w:val="left" w:pos="3075"/>
        </w:tabs>
      </w:pPr>
      <w:bookmarkStart w:id="37" w:name="_Hlk52252547"/>
      <w:r>
        <w:t>Nota: Al final de la actividad se proporcionará un vínculo con la solución.</w:t>
      </w:r>
    </w:p>
    <w:p w14:paraId="75E03290" w14:textId="77777777" w:rsidR="00DD5AFF" w:rsidRDefault="00DD5AFF" w:rsidP="00DD5AFF">
      <w:pPr>
        <w:tabs>
          <w:tab w:val="left" w:pos="3075"/>
        </w:tabs>
      </w:pPr>
      <w:r>
        <w:rPr>
          <w:noProof/>
        </w:rPr>
        <w:drawing>
          <wp:anchor distT="0" distB="0" distL="114300" distR="114300" simplePos="0" relativeHeight="251710473" behindDoc="1" locked="0" layoutInCell="1" allowOverlap="1" wp14:anchorId="28DCE173" wp14:editId="3CC1B88B">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3500BC6B" w14:textId="77777777" w:rsidR="00DD5AFF" w:rsidRDefault="00DD5AFF" w:rsidP="00DD5AFF">
      <w:pPr>
        <w:tabs>
          <w:tab w:val="left" w:pos="3075"/>
        </w:tabs>
      </w:pPr>
      <w:r>
        <w:rPr>
          <w:noProof/>
        </w:rPr>
        <w:drawing>
          <wp:anchor distT="0" distB="0" distL="114300" distR="114300" simplePos="0" relativeHeight="251711497" behindDoc="1" locked="0" layoutInCell="1" allowOverlap="1" wp14:anchorId="6ED17613" wp14:editId="05CF084F">
            <wp:simplePos x="0" y="0"/>
            <wp:positionH relativeFrom="column">
              <wp:posOffset>376555</wp:posOffset>
            </wp:positionH>
            <wp:positionV relativeFrom="paragraph">
              <wp:posOffset>267335</wp:posOffset>
            </wp:positionV>
            <wp:extent cx="341630" cy="341630"/>
            <wp:effectExtent l="0" t="0" r="1270" b="1270"/>
            <wp:wrapTight wrapText="bothSides">
              <wp:wrapPolygon edited="0">
                <wp:start x="0" y="0"/>
                <wp:lineTo x="0" y="20476"/>
                <wp:lineTo x="20476" y="20476"/>
                <wp:lineTo x="2047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CC048C" w14:textId="727E78FE" w:rsidR="00956868" w:rsidRDefault="002B100A" w:rsidP="00723432">
      <w:pPr>
        <w:tabs>
          <w:tab w:val="left" w:pos="3075"/>
        </w:tabs>
      </w:pPr>
      <w:hyperlink r:id="rId39" w:history="1">
        <w:r w:rsidR="00DD5AFF" w:rsidRPr="00DD5AFF">
          <w:rPr>
            <w:rStyle w:val="Hipervnculo"/>
          </w:rPr>
          <w:t>Entregable #01: Ejercicios Método Simplex</w:t>
        </w:r>
      </w:hyperlink>
    </w:p>
    <w:bookmarkEnd w:id="36"/>
    <w:bookmarkEnd w:id="37"/>
    <w:p w14:paraId="0416903D" w14:textId="2293E31C" w:rsidR="00AB2DF6" w:rsidRDefault="00AB2DF6" w:rsidP="00AB2DF6">
      <w:pPr>
        <w:tabs>
          <w:tab w:val="left" w:pos="3075"/>
        </w:tabs>
      </w:pPr>
    </w:p>
    <w:p w14:paraId="70A83199" w14:textId="4DC6F11C" w:rsidR="00AB2DF6" w:rsidRDefault="00AB2DF6" w:rsidP="00AB2DF6">
      <w:pPr>
        <w:tabs>
          <w:tab w:val="left" w:pos="3075"/>
        </w:tabs>
      </w:pPr>
    </w:p>
    <w:p w14:paraId="7F83B8AF" w14:textId="06D8FBEA" w:rsidR="00AB2DF6" w:rsidRDefault="0060141B" w:rsidP="00AB2DF6">
      <w:pPr>
        <w:tabs>
          <w:tab w:val="left" w:pos="3075"/>
        </w:tabs>
      </w:pPr>
      <w:r>
        <w:rPr>
          <w:noProof/>
          <w:color w:val="2F5496" w:themeColor="accent1" w:themeShade="BF"/>
        </w:rPr>
        <mc:AlternateContent>
          <mc:Choice Requires="wps">
            <w:drawing>
              <wp:anchor distT="0" distB="0" distL="114300" distR="114300" simplePos="0" relativeHeight="251688969" behindDoc="0" locked="0" layoutInCell="1" allowOverlap="1" wp14:anchorId="099FB85A" wp14:editId="75A38C0C">
                <wp:simplePos x="0" y="0"/>
                <wp:positionH relativeFrom="column">
                  <wp:posOffset>-185315</wp:posOffset>
                </wp:positionH>
                <wp:positionV relativeFrom="paragraph">
                  <wp:posOffset>-194456</wp:posOffset>
                </wp:positionV>
                <wp:extent cx="5838825" cy="683288"/>
                <wp:effectExtent l="0" t="0" r="9525" b="2540"/>
                <wp:wrapNone/>
                <wp:docPr id="38" name="Rectángulo 38"/>
                <wp:cNvGraphicFramePr/>
                <a:graphic xmlns:a="http://schemas.openxmlformats.org/drawingml/2006/main">
                  <a:graphicData uri="http://schemas.microsoft.com/office/word/2010/wordprocessingShape">
                    <wps:wsp>
                      <wps:cNvSpPr/>
                      <wps:spPr>
                        <a:xfrm>
                          <a:off x="0" y="0"/>
                          <a:ext cx="5838825" cy="683288"/>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75B3D3" w14:textId="19817FA9" w:rsidR="004B1AE4" w:rsidRPr="00774846" w:rsidRDefault="004B1AE4" w:rsidP="00130FDF">
                            <w:pPr>
                              <w:jc w:val="center"/>
                              <w:rPr>
                                <w:b/>
                                <w:bCs/>
                                <w:sz w:val="28"/>
                                <w:szCs w:val="24"/>
                              </w:rPr>
                            </w:pPr>
                            <w:r w:rsidRPr="00130FDF">
                              <w:rPr>
                                <w:b/>
                                <w:bCs/>
                                <w:sz w:val="28"/>
                                <w:szCs w:val="24"/>
                              </w:rPr>
                              <w:t>Foro Resolución de ejercicios - Métodos de transporte Esquina noroeste, Costo mínimo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9FB85A" id="Rectángulo 38" o:spid="_x0000_s1045" style="position:absolute;left:0;text-align:left;margin-left:-14.6pt;margin-top:-15.3pt;width:459.75pt;height:53.8pt;z-index:25168896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" fillcolor="red" stroked="f" strokeweight="1pt">
                <v:textbox>
                  <w:txbxContent>
                    <w:p w14:paraId="5C75B3D3" w14:textId="19817FA9" w:rsidR="004B1AE4" w:rsidRPr="00774846" w:rsidRDefault="004B1AE4" w:rsidP="00130FDF">
                      <w:pPr>
                        <w:jc w:val="center"/>
                        <w:rPr>
                          <w:b/>
                          <w:bCs/>
                          <w:sz w:val="28"/>
                          <w:szCs w:val="24"/>
                        </w:rPr>
                      </w:pPr>
                      <w:r w:rsidRPr="00130FDF">
                        <w:rPr>
                          <w:b/>
                          <w:bCs/>
                          <w:sz w:val="28"/>
                          <w:szCs w:val="24"/>
                        </w:rPr>
                        <w:t>Foro Resolución de ejercicios - Métodos de transporte Esquina noroeste, Costo mínimo</w:t>
                      </w:r>
                    </w:p>
                  </w:txbxContent>
                </v:textbox>
              </v:rect>
            </w:pict>
          </mc:Fallback>
        </mc:AlternateContent>
      </w:r>
      <w:r w:rsidR="00AB2DF6">
        <w:t>.</w:t>
      </w:r>
    </w:p>
    <w:p w14:paraId="4D44F4AF" w14:textId="696BABA6" w:rsidR="00DD5712" w:rsidRDefault="00DD5712" w:rsidP="00AB2DF6">
      <w:pPr>
        <w:tabs>
          <w:tab w:val="left" w:pos="3075"/>
        </w:tabs>
      </w:pPr>
    </w:p>
    <w:p w14:paraId="62A4E37B" w14:textId="6AB7E044" w:rsidR="00DD5712" w:rsidRDefault="00DD5712" w:rsidP="00AB2DF6">
      <w:pPr>
        <w:tabs>
          <w:tab w:val="left" w:pos="3075"/>
        </w:tabs>
      </w:pPr>
    </w:p>
    <w:p w14:paraId="5989208C" w14:textId="77777777" w:rsidR="00A06DA7" w:rsidRDefault="00A06DA7" w:rsidP="00A06DA7">
      <w:pPr>
        <w:tabs>
          <w:tab w:val="left" w:pos="3075"/>
        </w:tabs>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7CB292E4" w14:textId="77777777" w:rsidR="00A06DA7" w:rsidRDefault="00A06DA7" w:rsidP="00A06DA7">
      <w:pPr>
        <w:tabs>
          <w:tab w:val="left" w:pos="3075"/>
        </w:tabs>
      </w:pPr>
    </w:p>
    <w:p w14:paraId="69BA3494" w14:textId="77777777" w:rsidR="00A06DA7" w:rsidRPr="009140F6" w:rsidRDefault="00A06DA7" w:rsidP="00A06DA7">
      <w:pPr>
        <w:tabs>
          <w:tab w:val="left" w:pos="3075"/>
        </w:tabs>
        <w:rPr>
          <w:b/>
          <w:bCs/>
          <w:u w:val="single"/>
        </w:rPr>
      </w:pPr>
      <w:r w:rsidRPr="009140F6">
        <w:rPr>
          <w:b/>
          <w:bCs/>
          <w:u w:val="single"/>
        </w:rPr>
        <w:t>Recursos</w:t>
      </w:r>
    </w:p>
    <w:p w14:paraId="75265CDA" w14:textId="77777777" w:rsidR="00626498" w:rsidRDefault="00626498" w:rsidP="00110B22">
      <w:pPr>
        <w:tabs>
          <w:tab w:val="left" w:pos="3075"/>
        </w:tabs>
        <w:rPr>
          <w:b/>
          <w:bCs/>
        </w:rPr>
      </w:pPr>
    </w:p>
    <w:p w14:paraId="36616BC2" w14:textId="154AE455" w:rsidR="00110B22" w:rsidRDefault="00110B22" w:rsidP="00110B22">
      <w:pPr>
        <w:tabs>
          <w:tab w:val="left" w:pos="3075"/>
        </w:tabs>
      </w:pPr>
      <w:r>
        <w:rPr>
          <w:b/>
          <w:bCs/>
        </w:rPr>
        <w:t>Primero</w:t>
      </w:r>
      <w:r>
        <w:t>, para participar de la vídeo conferencia se le proporciona el vínculo de la reunión, durante la misma se le recomienda acatar las siguientes normas:</w:t>
      </w:r>
    </w:p>
    <w:p w14:paraId="526FC03A" w14:textId="77777777" w:rsidR="00110B22" w:rsidRDefault="00110B22" w:rsidP="00110B22">
      <w:pPr>
        <w:tabs>
          <w:tab w:val="left" w:pos="3075"/>
        </w:tabs>
      </w:pPr>
    </w:p>
    <w:p w14:paraId="242E473D" w14:textId="77777777" w:rsidR="00110B22" w:rsidRDefault="00110B22" w:rsidP="00110B22">
      <w:pPr>
        <w:pStyle w:val="Prrafodelista"/>
        <w:numPr>
          <w:ilvl w:val="0"/>
          <w:numId w:val="1"/>
        </w:numPr>
        <w:tabs>
          <w:tab w:val="left" w:pos="3075"/>
        </w:tabs>
      </w:pPr>
      <w:r>
        <w:t>Al entrar a la vídeo conferencia hágalo con la cámara encendida (en caso de contar con una) y con el micrófono apagado</w:t>
      </w:r>
    </w:p>
    <w:p w14:paraId="1E6FC4A8" w14:textId="77777777" w:rsidR="00110B22" w:rsidRDefault="00110B22" w:rsidP="00110B22">
      <w:pPr>
        <w:pStyle w:val="Prrafodelista"/>
        <w:numPr>
          <w:ilvl w:val="0"/>
          <w:numId w:val="1"/>
        </w:numPr>
        <w:tabs>
          <w:tab w:val="left" w:pos="3075"/>
        </w:tabs>
      </w:pPr>
      <w:r>
        <w:t>Para pedir la palabra use la función de "levantar la mano"</w:t>
      </w:r>
    </w:p>
    <w:p w14:paraId="40D81E2C" w14:textId="77777777" w:rsidR="00110B22" w:rsidRDefault="00110B22" w:rsidP="00110B22">
      <w:pPr>
        <w:pStyle w:val="Prrafodelista"/>
        <w:numPr>
          <w:ilvl w:val="0"/>
          <w:numId w:val="1"/>
        </w:numPr>
        <w:tabs>
          <w:tab w:val="left" w:pos="3075"/>
        </w:tabs>
      </w:pPr>
      <w:r>
        <w:t>No interrumpa la conferencia, a menos que sea por una emergencia</w:t>
      </w:r>
    </w:p>
    <w:p w14:paraId="3E0A6037" w14:textId="77777777" w:rsidR="00110B22" w:rsidRDefault="00110B22" w:rsidP="00110B22">
      <w:pPr>
        <w:pStyle w:val="Prrafodelista"/>
        <w:numPr>
          <w:ilvl w:val="0"/>
          <w:numId w:val="1"/>
        </w:numPr>
        <w:tabs>
          <w:tab w:val="left" w:pos="3075"/>
        </w:tabs>
      </w:pPr>
      <w:r>
        <w:lastRenderedPageBreak/>
        <w:t>Cada cierto tiempo mientras explica, su docente hará una pausa y preguntará si todo se va entendiendo, en ese momento puede "levantar la mano" y cuando el docente le ceda la palabra, abra su micrófono y realice su pregunta, en su defecto (no contar con micrófono), escriba en el chat la pregunta.</w:t>
      </w:r>
    </w:p>
    <w:p w14:paraId="2F19FCD7" w14:textId="6C6E7FD6" w:rsidR="00110B22" w:rsidRDefault="00110B22" w:rsidP="00110B22">
      <w:pPr>
        <w:pStyle w:val="Prrafodelista"/>
        <w:numPr>
          <w:ilvl w:val="0"/>
          <w:numId w:val="1"/>
        </w:numPr>
        <w:tabs>
          <w:tab w:val="left" w:pos="3075"/>
        </w:tabs>
      </w:pPr>
      <w:r>
        <w:t xml:space="preserve">La sesión de </w:t>
      </w:r>
      <w:r w:rsidR="00406231">
        <w:t>videoconferencia</w:t>
      </w:r>
      <w:r>
        <w:t xml:space="preserve"> será grabada para que pueda revisarla posteriormente.</w:t>
      </w:r>
    </w:p>
    <w:p w14:paraId="13059C4D" w14:textId="77777777" w:rsidR="00110B22" w:rsidRDefault="00110B22" w:rsidP="00110B22">
      <w:pPr>
        <w:tabs>
          <w:tab w:val="left" w:pos="3075"/>
        </w:tabs>
      </w:pPr>
    </w:p>
    <w:p w14:paraId="5949E16E" w14:textId="77777777" w:rsidR="00110B22" w:rsidRDefault="00110B22" w:rsidP="00110B22">
      <w:pPr>
        <w:tabs>
          <w:tab w:val="left" w:pos="3075"/>
        </w:tabs>
      </w:pPr>
      <w:r>
        <w:rPr>
          <w:noProof/>
        </w:rPr>
        <w:drawing>
          <wp:anchor distT="0" distB="0" distL="114300" distR="114300" simplePos="0" relativeHeight="251704329" behindDoc="1" locked="0" layoutInCell="1" allowOverlap="1" wp14:anchorId="3FE41D27" wp14:editId="2D3F3D1B">
            <wp:simplePos x="0" y="0"/>
            <wp:positionH relativeFrom="column">
              <wp:posOffset>-3810</wp:posOffset>
            </wp:positionH>
            <wp:positionV relativeFrom="paragraph">
              <wp:posOffset>16510</wp:posOffset>
            </wp:positionV>
            <wp:extent cx="1428750" cy="386080"/>
            <wp:effectExtent l="0" t="0" r="0" b="0"/>
            <wp:wrapTight wrapText="bothSides">
              <wp:wrapPolygon edited="0">
                <wp:start x="1152" y="0"/>
                <wp:lineTo x="0" y="4263"/>
                <wp:lineTo x="0" y="18118"/>
                <wp:lineTo x="864" y="20250"/>
                <wp:lineTo x="2592" y="20250"/>
                <wp:lineTo x="21312" y="17053"/>
                <wp:lineTo x="21312" y="3197"/>
                <wp:lineTo x="5472" y="0"/>
                <wp:lineTo x="1152" y="0"/>
              </wp:wrapPolygon>
            </wp:wrapTight>
            <wp:docPr id="22" name="Imagen 2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28750" cy="386080"/>
                    </a:xfrm>
                    <a:prstGeom prst="rect">
                      <a:avLst/>
                    </a:prstGeom>
                  </pic:spPr>
                </pic:pic>
              </a:graphicData>
            </a:graphic>
            <wp14:sizeRelH relativeFrom="page">
              <wp14:pctWidth>0</wp14:pctWidth>
            </wp14:sizeRelH>
            <wp14:sizeRelV relativeFrom="page">
              <wp14:pctHeight>0</wp14:pctHeight>
            </wp14:sizeRelV>
          </wp:anchor>
        </w:drawing>
      </w:r>
    </w:p>
    <w:p w14:paraId="025A204B" w14:textId="77777777" w:rsidR="00110B22" w:rsidRDefault="00110B22" w:rsidP="00110B22">
      <w:pPr>
        <w:tabs>
          <w:tab w:val="left" w:pos="3075"/>
        </w:tabs>
      </w:pPr>
      <w:r>
        <w:rPr>
          <w:rFonts w:eastAsia="Calibri" w:cs="Tahoma"/>
          <w:noProof/>
          <w:szCs w:val="24"/>
          <w:lang w:eastAsia="es-NI"/>
        </w:rPr>
        <w:drawing>
          <wp:anchor distT="0" distB="0" distL="114300" distR="114300" simplePos="0" relativeHeight="251705353" behindDoc="1" locked="0" layoutInCell="1" allowOverlap="1" wp14:anchorId="6E1809C6" wp14:editId="2B3BF062">
            <wp:simplePos x="0" y="0"/>
            <wp:positionH relativeFrom="column">
              <wp:posOffset>301450</wp:posOffset>
            </wp:positionH>
            <wp:positionV relativeFrom="paragraph">
              <wp:posOffset>260859</wp:posOffset>
            </wp:positionV>
            <wp:extent cx="231140" cy="260985"/>
            <wp:effectExtent l="0" t="0" r="0" b="5715"/>
            <wp:wrapTight wrapText="bothSides">
              <wp:wrapPolygon edited="0">
                <wp:start x="0" y="0"/>
                <wp:lineTo x="0" y="20496"/>
                <wp:lineTo x="19582" y="20496"/>
                <wp:lineTo x="19582"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57CDD" w14:textId="2C5CB832" w:rsidR="00110B22" w:rsidRDefault="002B100A" w:rsidP="00110B22">
      <w:pPr>
        <w:tabs>
          <w:tab w:val="left" w:pos="3075"/>
        </w:tabs>
        <w:ind w:left="851"/>
        <w:rPr>
          <w:rStyle w:val="Hipervnculo"/>
          <w:rFonts w:eastAsia="Calibri" w:cs="Tahoma"/>
          <w:szCs w:val="24"/>
          <w:lang w:eastAsia="es-NI"/>
        </w:rPr>
      </w:pPr>
      <w:hyperlink r:id="rId41" w:history="1">
        <w:r w:rsidR="00110B22" w:rsidRPr="00BC5E4C">
          <w:rPr>
            <w:rStyle w:val="Hipervnculo"/>
            <w:rFonts w:eastAsia="Calibri" w:cs="Tahoma"/>
            <w:szCs w:val="24"/>
            <w:lang w:eastAsia="es-NI"/>
          </w:rPr>
          <w:t>Segunda V</w:t>
        </w:r>
        <w:r w:rsidR="00406231">
          <w:rPr>
            <w:rStyle w:val="Hipervnculo"/>
            <w:rFonts w:eastAsia="Calibri" w:cs="Tahoma"/>
            <w:szCs w:val="24"/>
            <w:lang w:eastAsia="es-NI"/>
          </w:rPr>
          <w:t>i</w:t>
        </w:r>
        <w:r w:rsidR="00110B22" w:rsidRPr="00BC5E4C">
          <w:rPr>
            <w:rStyle w:val="Hipervnculo"/>
            <w:rFonts w:eastAsia="Calibri" w:cs="Tahoma"/>
            <w:szCs w:val="24"/>
            <w:lang w:eastAsia="es-NI"/>
          </w:rPr>
          <w:t>deoconferencia - Métodos de transporte Esquina noroeste, Costo mínimo</w:t>
        </w:r>
      </w:hyperlink>
    </w:p>
    <w:p w14:paraId="7C132E5A" w14:textId="06E62AE2" w:rsidR="00626498" w:rsidRPr="00626498" w:rsidRDefault="00626498" w:rsidP="00110B22">
      <w:pPr>
        <w:tabs>
          <w:tab w:val="left" w:pos="3075"/>
        </w:tabs>
        <w:ind w:left="851"/>
        <w:rPr>
          <w:rStyle w:val="Hipervnculo"/>
          <w:rFonts w:eastAsia="Calibri" w:cs="Tahoma"/>
          <w:color w:val="auto"/>
          <w:szCs w:val="24"/>
          <w:u w:val="none"/>
          <w:lang w:eastAsia="es-NI"/>
        </w:rPr>
      </w:pPr>
    </w:p>
    <w:p w14:paraId="7146C79F" w14:textId="08890AD5" w:rsidR="00235B89" w:rsidRDefault="00626498" w:rsidP="00626498">
      <w:pPr>
        <w:tabs>
          <w:tab w:val="left" w:pos="3075"/>
        </w:tabs>
        <w:rPr>
          <w:rStyle w:val="Hipervnculo"/>
          <w:rFonts w:eastAsia="Calibri" w:cs="Tahoma"/>
          <w:color w:val="auto"/>
          <w:szCs w:val="24"/>
          <w:u w:val="none"/>
          <w:lang w:eastAsia="es-NI"/>
        </w:rPr>
      </w:pPr>
      <w:r w:rsidRPr="00235B89">
        <w:rPr>
          <w:rStyle w:val="Hipervnculo"/>
          <w:rFonts w:eastAsia="Calibri" w:cs="Tahoma"/>
          <w:b/>
          <w:bCs/>
          <w:color w:val="auto"/>
          <w:szCs w:val="24"/>
          <w:u w:val="none"/>
          <w:lang w:eastAsia="es-NI"/>
        </w:rPr>
        <w:t>Segundo</w:t>
      </w:r>
      <w:r w:rsidRPr="00626498">
        <w:rPr>
          <w:rStyle w:val="Hipervnculo"/>
          <w:rFonts w:eastAsia="Calibri" w:cs="Tahoma"/>
          <w:color w:val="auto"/>
          <w:szCs w:val="24"/>
          <w:u w:val="none"/>
          <w:lang w:eastAsia="es-NI"/>
        </w:rPr>
        <w:t xml:space="preserve">, </w:t>
      </w:r>
      <w:r>
        <w:rPr>
          <w:rStyle w:val="Hipervnculo"/>
          <w:rFonts w:eastAsia="Calibri" w:cs="Tahoma"/>
          <w:color w:val="auto"/>
          <w:szCs w:val="24"/>
          <w:u w:val="none"/>
          <w:lang w:eastAsia="es-NI"/>
        </w:rPr>
        <w:t>ver detenidamente el vídeo de ejercicios de la esquina noroeste</w:t>
      </w:r>
      <w:r w:rsidR="000876E7">
        <w:rPr>
          <w:rStyle w:val="Hipervnculo"/>
          <w:rFonts w:eastAsia="Calibri" w:cs="Tahoma"/>
          <w:color w:val="auto"/>
          <w:szCs w:val="24"/>
          <w:u w:val="none"/>
          <w:lang w:eastAsia="es-NI"/>
        </w:rPr>
        <w:t xml:space="preserve"> y el de Costo mínimo</w:t>
      </w:r>
      <w:r>
        <w:rPr>
          <w:rStyle w:val="Hipervnculo"/>
          <w:rFonts w:eastAsia="Calibri" w:cs="Tahoma"/>
          <w:color w:val="auto"/>
          <w:szCs w:val="24"/>
          <w:u w:val="none"/>
          <w:lang w:eastAsia="es-NI"/>
        </w:rPr>
        <w:t>, en el que se explica detenidamente un e</w:t>
      </w:r>
      <w:r w:rsidR="00235B89">
        <w:rPr>
          <w:rStyle w:val="Hipervnculo"/>
          <w:rFonts w:eastAsia="Calibri" w:cs="Tahoma"/>
          <w:color w:val="auto"/>
          <w:szCs w:val="24"/>
          <w:u w:val="none"/>
          <w:lang w:eastAsia="es-NI"/>
        </w:rPr>
        <w:t>jercicio de transporte empleando este método, tome nota y practique</w:t>
      </w:r>
    </w:p>
    <w:p w14:paraId="7B76D699" w14:textId="77777777" w:rsidR="00235B89" w:rsidRDefault="00235B89" w:rsidP="00235B89">
      <w:pPr>
        <w:tabs>
          <w:tab w:val="left" w:pos="3075"/>
        </w:tabs>
      </w:pPr>
    </w:p>
    <w:p w14:paraId="1913B022" w14:textId="77777777" w:rsidR="00235B89" w:rsidRDefault="00235B89" w:rsidP="00235B89">
      <w:pPr>
        <w:tabs>
          <w:tab w:val="left" w:pos="3075"/>
        </w:tabs>
      </w:pPr>
      <w:r>
        <w:rPr>
          <w:noProof/>
        </w:rPr>
        <w:drawing>
          <wp:anchor distT="0" distB="0" distL="114300" distR="114300" simplePos="0" relativeHeight="251713545" behindDoc="1" locked="0" layoutInCell="1" allowOverlap="1" wp14:anchorId="6200342D" wp14:editId="3CDE8867">
            <wp:simplePos x="0" y="0"/>
            <wp:positionH relativeFrom="column">
              <wp:posOffset>-3810</wp:posOffset>
            </wp:positionH>
            <wp:positionV relativeFrom="paragraph">
              <wp:posOffset>16510</wp:posOffset>
            </wp:positionV>
            <wp:extent cx="1428750" cy="386080"/>
            <wp:effectExtent l="0" t="0" r="0" b="0"/>
            <wp:wrapTight wrapText="bothSides">
              <wp:wrapPolygon edited="0">
                <wp:start x="1152" y="0"/>
                <wp:lineTo x="0" y="4263"/>
                <wp:lineTo x="0" y="18118"/>
                <wp:lineTo x="864" y="20250"/>
                <wp:lineTo x="2592" y="20250"/>
                <wp:lineTo x="21312" y="17053"/>
                <wp:lineTo x="21312" y="3197"/>
                <wp:lineTo x="5472" y="0"/>
                <wp:lineTo x="1152" y="0"/>
              </wp:wrapPolygon>
            </wp:wrapTight>
            <wp:docPr id="30" name="Imagen 3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28750" cy="386080"/>
                    </a:xfrm>
                    <a:prstGeom prst="rect">
                      <a:avLst/>
                    </a:prstGeom>
                  </pic:spPr>
                </pic:pic>
              </a:graphicData>
            </a:graphic>
            <wp14:sizeRelH relativeFrom="page">
              <wp14:pctWidth>0</wp14:pctWidth>
            </wp14:sizeRelH>
            <wp14:sizeRelV relativeFrom="page">
              <wp14:pctHeight>0</wp14:pctHeight>
            </wp14:sizeRelV>
          </wp:anchor>
        </w:drawing>
      </w:r>
    </w:p>
    <w:p w14:paraId="2358C844" w14:textId="2BA04239" w:rsidR="00235B89" w:rsidRDefault="00235B89" w:rsidP="00235B89">
      <w:pPr>
        <w:tabs>
          <w:tab w:val="left" w:pos="3075"/>
        </w:tabs>
      </w:pPr>
      <w:r>
        <w:rPr>
          <w:rFonts w:eastAsia="Calibri" w:cs="Tahoma"/>
          <w:noProof/>
          <w:szCs w:val="24"/>
          <w:lang w:eastAsia="es-NI"/>
        </w:rPr>
        <w:drawing>
          <wp:anchor distT="0" distB="0" distL="114300" distR="114300" simplePos="0" relativeHeight="251714569" behindDoc="1" locked="0" layoutInCell="1" allowOverlap="1" wp14:anchorId="40239A08" wp14:editId="57B8CB38">
            <wp:simplePos x="0" y="0"/>
            <wp:positionH relativeFrom="column">
              <wp:posOffset>301450</wp:posOffset>
            </wp:positionH>
            <wp:positionV relativeFrom="paragraph">
              <wp:posOffset>260859</wp:posOffset>
            </wp:positionV>
            <wp:extent cx="231140" cy="260985"/>
            <wp:effectExtent l="0" t="0" r="0" b="5715"/>
            <wp:wrapTight wrapText="bothSides">
              <wp:wrapPolygon edited="0">
                <wp:start x="0" y="0"/>
                <wp:lineTo x="0" y="20496"/>
                <wp:lineTo x="19582" y="20496"/>
                <wp:lineTo x="19582"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936632" w14:textId="37B7C19E" w:rsidR="003728ED" w:rsidRDefault="000876E7" w:rsidP="003728ED">
      <w:pPr>
        <w:tabs>
          <w:tab w:val="left" w:pos="3075"/>
        </w:tabs>
      </w:pPr>
      <w:r>
        <w:rPr>
          <w:rFonts w:eastAsia="Calibri" w:cs="Tahoma"/>
          <w:noProof/>
          <w:szCs w:val="24"/>
          <w:lang w:eastAsia="es-NI"/>
        </w:rPr>
        <w:drawing>
          <wp:anchor distT="0" distB="0" distL="114300" distR="114300" simplePos="0" relativeHeight="251716617" behindDoc="1" locked="0" layoutInCell="1" allowOverlap="1" wp14:anchorId="4509CFFB" wp14:editId="0E7AEF8D">
            <wp:simplePos x="0" y="0"/>
            <wp:positionH relativeFrom="column">
              <wp:posOffset>307228</wp:posOffset>
            </wp:positionH>
            <wp:positionV relativeFrom="paragraph">
              <wp:posOffset>290830</wp:posOffset>
            </wp:positionV>
            <wp:extent cx="231140" cy="260985"/>
            <wp:effectExtent l="0" t="0" r="0" b="5715"/>
            <wp:wrapTight wrapText="bothSides">
              <wp:wrapPolygon edited="0">
                <wp:start x="0" y="0"/>
                <wp:lineTo x="0" y="20496"/>
                <wp:lineTo x="19582" y="20496"/>
                <wp:lineTo x="19582"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42" w:history="1">
        <w:r w:rsidR="00235B89" w:rsidRPr="00EC4A7D">
          <w:rPr>
            <w:rStyle w:val="Hipervnculo"/>
          </w:rPr>
          <w:t>Vídeo 02: Esquina Noroeste</w:t>
        </w:r>
      </w:hyperlink>
    </w:p>
    <w:p w14:paraId="6472F934" w14:textId="08F4A7D8" w:rsidR="000876E7" w:rsidRDefault="002B100A" w:rsidP="000876E7">
      <w:pPr>
        <w:tabs>
          <w:tab w:val="left" w:pos="3075"/>
        </w:tabs>
      </w:pPr>
      <w:hyperlink r:id="rId43" w:history="1">
        <w:r w:rsidR="000876E7" w:rsidRPr="00EC4A7D">
          <w:rPr>
            <w:rStyle w:val="Hipervnculo"/>
          </w:rPr>
          <w:t>Vídeo 0</w:t>
        </w:r>
        <w:r w:rsidR="00EC4A7D" w:rsidRPr="00EC4A7D">
          <w:rPr>
            <w:rStyle w:val="Hipervnculo"/>
          </w:rPr>
          <w:t>3</w:t>
        </w:r>
        <w:r w:rsidR="000876E7" w:rsidRPr="00EC4A7D">
          <w:rPr>
            <w:rStyle w:val="Hipervnculo"/>
          </w:rPr>
          <w:t xml:space="preserve">: </w:t>
        </w:r>
        <w:r w:rsidR="00EC4A7D" w:rsidRPr="00EC4A7D">
          <w:rPr>
            <w:rStyle w:val="Hipervnculo"/>
          </w:rPr>
          <w:t>Costo mínimo</w:t>
        </w:r>
      </w:hyperlink>
    </w:p>
    <w:p w14:paraId="2B889EAC" w14:textId="77777777" w:rsidR="00235B89" w:rsidRDefault="00235B89" w:rsidP="003728ED">
      <w:pPr>
        <w:tabs>
          <w:tab w:val="left" w:pos="3075"/>
        </w:tabs>
      </w:pPr>
    </w:p>
    <w:p w14:paraId="62D619B6" w14:textId="76E3584B" w:rsidR="00A06DA7" w:rsidRDefault="00A06DA7" w:rsidP="00A06DA7">
      <w:pPr>
        <w:tabs>
          <w:tab w:val="left" w:pos="3075"/>
        </w:tabs>
        <w:rPr>
          <w:b/>
          <w:bCs/>
        </w:rPr>
      </w:pPr>
      <w:r w:rsidRPr="00AE3262">
        <w:rPr>
          <w:b/>
          <w:bCs/>
        </w:rPr>
        <w:t xml:space="preserve">Indicaciones – Foro </w:t>
      </w:r>
      <w:r w:rsidRPr="00C3487B">
        <w:rPr>
          <w:b/>
          <w:bCs/>
        </w:rPr>
        <w:t xml:space="preserve">Resolución de Ejercicios </w:t>
      </w:r>
      <w:r w:rsidRPr="00732E01">
        <w:rPr>
          <w:b/>
          <w:bCs/>
        </w:rPr>
        <w:t xml:space="preserve">- </w:t>
      </w:r>
      <w:r w:rsidR="00626498" w:rsidRPr="00626498">
        <w:rPr>
          <w:b/>
          <w:bCs/>
        </w:rPr>
        <w:t>Métodos de transporte Esquina noroeste, Costo mínimo</w:t>
      </w:r>
    </w:p>
    <w:p w14:paraId="4AA53388" w14:textId="77777777" w:rsidR="00A06DA7" w:rsidRDefault="00A06DA7" w:rsidP="00A06DA7">
      <w:pPr>
        <w:tabs>
          <w:tab w:val="left" w:pos="3075"/>
        </w:tabs>
        <w:rPr>
          <w:b/>
          <w:bCs/>
        </w:rPr>
      </w:pPr>
    </w:p>
    <w:p w14:paraId="5D341B1C" w14:textId="19FD7DAF" w:rsidR="00605782" w:rsidRDefault="00605782" w:rsidP="00605782">
      <w:pPr>
        <w:tabs>
          <w:tab w:val="left" w:pos="3075"/>
        </w:tabs>
      </w:pPr>
      <w:r>
        <w:t xml:space="preserve">A </w:t>
      </w:r>
      <w:r w:rsidR="005F7DF2">
        <w:t>continuación,</w:t>
      </w:r>
      <w:r>
        <w:t xml:space="preserve"> se le presentan dos problemas que debe resolver aplicando </w:t>
      </w:r>
      <w:r w:rsidR="00022476">
        <w:t>los métodos de transporte</w:t>
      </w:r>
    </w:p>
    <w:p w14:paraId="3300DCE3" w14:textId="27D4E1E2" w:rsidR="00605782" w:rsidRDefault="00605782" w:rsidP="00605782">
      <w:pPr>
        <w:tabs>
          <w:tab w:val="left" w:pos="3075"/>
        </w:tabs>
      </w:pPr>
    </w:p>
    <w:p w14:paraId="2CEA6C40" w14:textId="77777777" w:rsidR="002B3211" w:rsidRDefault="002B3211" w:rsidP="00605782">
      <w:pPr>
        <w:tabs>
          <w:tab w:val="left" w:pos="3075"/>
        </w:tabs>
      </w:pPr>
    </w:p>
    <w:p w14:paraId="4326B087" w14:textId="77777777" w:rsidR="00605782" w:rsidRPr="005F7DF2" w:rsidRDefault="00605782" w:rsidP="00605782">
      <w:pPr>
        <w:tabs>
          <w:tab w:val="left" w:pos="3075"/>
        </w:tabs>
        <w:rPr>
          <w:u w:val="single"/>
        </w:rPr>
      </w:pPr>
      <w:r w:rsidRPr="005F7DF2">
        <w:rPr>
          <w:u w:val="single"/>
        </w:rPr>
        <w:lastRenderedPageBreak/>
        <w:t>Actividades</w:t>
      </w:r>
    </w:p>
    <w:p w14:paraId="3E4F107F" w14:textId="77777777" w:rsidR="00605782" w:rsidRDefault="00605782" w:rsidP="00605782">
      <w:pPr>
        <w:tabs>
          <w:tab w:val="left" w:pos="3075"/>
        </w:tabs>
      </w:pPr>
    </w:p>
    <w:p w14:paraId="7A38AFBA" w14:textId="77777777" w:rsidR="00605782" w:rsidRDefault="00605782" w:rsidP="005F7DF2">
      <w:pPr>
        <w:pStyle w:val="Prrafodelista"/>
        <w:numPr>
          <w:ilvl w:val="0"/>
          <w:numId w:val="6"/>
        </w:numPr>
        <w:tabs>
          <w:tab w:val="left" w:pos="3075"/>
        </w:tabs>
      </w:pPr>
      <w:r>
        <w:t>Resuelva los ejercicios de forma individual (con ambos métodos)</w:t>
      </w:r>
    </w:p>
    <w:p w14:paraId="6BBA595F" w14:textId="77777777" w:rsidR="00605782" w:rsidRDefault="00605782" w:rsidP="005F7DF2">
      <w:pPr>
        <w:pStyle w:val="Prrafodelista"/>
        <w:numPr>
          <w:ilvl w:val="0"/>
          <w:numId w:val="6"/>
        </w:numPr>
        <w:tabs>
          <w:tab w:val="left" w:pos="3075"/>
        </w:tabs>
      </w:pPr>
      <w:r>
        <w:t>Comente sus resultados usando el botón agregar tema, en la sección tema coloque su nombre y en comentario sus respuestas, opcionalmente puede agregar un archivo con la solución paso a paso del ejercicio.</w:t>
      </w:r>
    </w:p>
    <w:p w14:paraId="67037371" w14:textId="382B6EC4" w:rsidR="00605782" w:rsidRDefault="00605782" w:rsidP="005F7DF2">
      <w:pPr>
        <w:pStyle w:val="Prrafodelista"/>
        <w:numPr>
          <w:ilvl w:val="0"/>
          <w:numId w:val="6"/>
        </w:numPr>
        <w:tabs>
          <w:tab w:val="left" w:pos="3075"/>
        </w:tabs>
      </w:pPr>
      <w:r>
        <w:t xml:space="preserve">Revise las soluciones de sus compañeros/as y corrija al menos dos respuestas que usted considere erradas, para ello use el vínculo "responder" que estará abajo y a la derecha de la </w:t>
      </w:r>
      <w:r w:rsidR="00D10FF3">
        <w:t>pantalla. En</w:t>
      </w:r>
      <w:r>
        <w:t xml:space="preserve"> caso de que todas las respuestas estén iguales a la suya, no aplica.</w:t>
      </w:r>
    </w:p>
    <w:p w14:paraId="0A709F7A" w14:textId="77777777" w:rsidR="00605782" w:rsidRDefault="00605782" w:rsidP="005F7DF2">
      <w:pPr>
        <w:pStyle w:val="Prrafodelista"/>
        <w:numPr>
          <w:ilvl w:val="0"/>
          <w:numId w:val="6"/>
        </w:numPr>
        <w:tabs>
          <w:tab w:val="left" w:pos="3075"/>
        </w:tabs>
      </w:pPr>
      <w:r>
        <w:t>En caso de que alguien le corrija, revise lo que argumenta y revise su propia solución, en caso de que considere estar usted en lo correcto debata con su compañero/a, en caso de que haya descubierto estar errado, agradezca a su compañero/a por la corrección</w:t>
      </w:r>
    </w:p>
    <w:p w14:paraId="3AEE109D" w14:textId="77777777" w:rsidR="005F7DF2" w:rsidRDefault="005F7DF2" w:rsidP="00605782">
      <w:pPr>
        <w:tabs>
          <w:tab w:val="left" w:pos="3075"/>
        </w:tabs>
      </w:pPr>
    </w:p>
    <w:p w14:paraId="1DA2D49A" w14:textId="73F213D0" w:rsidR="00605782" w:rsidRDefault="00605782" w:rsidP="00605782">
      <w:pPr>
        <w:tabs>
          <w:tab w:val="left" w:pos="3075"/>
        </w:tabs>
      </w:pPr>
      <w:r w:rsidRPr="005F7DF2">
        <w:rPr>
          <w:u w:val="single"/>
        </w:rPr>
        <w:t>Problema 01</w:t>
      </w:r>
      <w:r>
        <w:t xml:space="preserve">: La empresa “químicos del caribe S.A” posee 4 depósitos de azufre que deben ser usados para fabricar 4 tipos de productos diferentes (A, B, C, D), además por cada litro que se haga de los productos A, B, C, y D se utilizan un litro de azufre. Se sabe que las capacidades de cada depósito son de 100L, 120L, 80L, 95L respectivamente. La empresa tiene un pedido de 125L de la sustancia A, 50L de la sustancia B, 130L de la sustancia C y 90L de la sustancia D. Los costos que reaccionan la producción de cada químico con cada depósito se </w:t>
      </w:r>
      <w:r w:rsidR="005F7DF2">
        <w:t>presentan</w:t>
      </w:r>
      <w:r>
        <w:t xml:space="preserve"> a continuación:</w:t>
      </w:r>
    </w:p>
    <w:p w14:paraId="0AC2E427" w14:textId="77777777" w:rsidR="00605782" w:rsidRDefault="00605782" w:rsidP="00605782">
      <w:pPr>
        <w:tabs>
          <w:tab w:val="left" w:pos="3075"/>
        </w:tabs>
      </w:pPr>
    </w:p>
    <w:p w14:paraId="71B7553A" w14:textId="28EEFB3D" w:rsidR="00605782" w:rsidRDefault="005F7DF2" w:rsidP="00605782">
      <w:pPr>
        <w:tabs>
          <w:tab w:val="left" w:pos="3075"/>
        </w:tabs>
      </w:pPr>
      <w:r>
        <w:tab/>
      </w:r>
      <w:r w:rsidR="00605782">
        <w:t>A</w:t>
      </w:r>
      <w:r w:rsidR="00605782">
        <w:tab/>
        <w:t>B</w:t>
      </w:r>
      <w:r w:rsidR="00605782">
        <w:tab/>
        <w:t>C</w:t>
      </w:r>
      <w:r w:rsidR="00605782">
        <w:tab/>
        <w:t>D</w:t>
      </w:r>
    </w:p>
    <w:p w14:paraId="214D8097" w14:textId="77777777" w:rsidR="00605782" w:rsidRDefault="00605782" w:rsidP="00605782">
      <w:pPr>
        <w:tabs>
          <w:tab w:val="left" w:pos="3075"/>
        </w:tabs>
      </w:pPr>
      <w:r>
        <w:t>Depósito 1</w:t>
      </w:r>
      <w:r>
        <w:tab/>
        <w:t>2</w:t>
      </w:r>
      <w:r>
        <w:tab/>
        <w:t>3</w:t>
      </w:r>
      <w:r>
        <w:tab/>
        <w:t>4</w:t>
      </w:r>
      <w:r>
        <w:tab/>
        <w:t>6</w:t>
      </w:r>
    </w:p>
    <w:p w14:paraId="354AF7B3" w14:textId="77777777" w:rsidR="00605782" w:rsidRDefault="00605782" w:rsidP="00605782">
      <w:pPr>
        <w:tabs>
          <w:tab w:val="left" w:pos="3075"/>
        </w:tabs>
      </w:pPr>
      <w:r>
        <w:t>Depósito 2</w:t>
      </w:r>
      <w:r>
        <w:tab/>
        <w:t>1</w:t>
      </w:r>
      <w:r>
        <w:tab/>
        <w:t>5</w:t>
      </w:r>
      <w:r>
        <w:tab/>
        <w:t>8</w:t>
      </w:r>
      <w:r>
        <w:tab/>
        <w:t>3</w:t>
      </w:r>
    </w:p>
    <w:p w14:paraId="180D5583" w14:textId="77777777" w:rsidR="00605782" w:rsidRDefault="00605782" w:rsidP="00605782">
      <w:pPr>
        <w:tabs>
          <w:tab w:val="left" w:pos="3075"/>
        </w:tabs>
      </w:pPr>
      <w:r>
        <w:t>Depósito 3</w:t>
      </w:r>
      <w:r>
        <w:tab/>
        <w:t>8</w:t>
      </w:r>
      <w:r>
        <w:tab/>
        <w:t>5</w:t>
      </w:r>
      <w:r>
        <w:tab/>
        <w:t>1</w:t>
      </w:r>
      <w:r>
        <w:tab/>
        <w:t>4</w:t>
      </w:r>
    </w:p>
    <w:p w14:paraId="52964101" w14:textId="77777777" w:rsidR="00605782" w:rsidRDefault="00605782" w:rsidP="00605782">
      <w:pPr>
        <w:tabs>
          <w:tab w:val="left" w:pos="3075"/>
        </w:tabs>
      </w:pPr>
      <w:r>
        <w:t>Depósito 4</w:t>
      </w:r>
      <w:r>
        <w:tab/>
        <w:t>4</w:t>
      </w:r>
      <w:r>
        <w:tab/>
        <w:t>5</w:t>
      </w:r>
      <w:r>
        <w:tab/>
        <w:t>6</w:t>
      </w:r>
      <w:r>
        <w:tab/>
        <w:t>3</w:t>
      </w:r>
    </w:p>
    <w:p w14:paraId="6948A8F7" w14:textId="77777777" w:rsidR="00605782" w:rsidRDefault="00605782" w:rsidP="00605782">
      <w:pPr>
        <w:tabs>
          <w:tab w:val="left" w:pos="3075"/>
        </w:tabs>
      </w:pPr>
    </w:p>
    <w:p w14:paraId="2386F143" w14:textId="77777777" w:rsidR="00605782" w:rsidRDefault="00605782" w:rsidP="00605782">
      <w:pPr>
        <w:tabs>
          <w:tab w:val="left" w:pos="3075"/>
        </w:tabs>
      </w:pPr>
    </w:p>
    <w:p w14:paraId="7D00A714" w14:textId="4604C99E" w:rsidR="00605782" w:rsidRDefault="00605782" w:rsidP="00605782">
      <w:pPr>
        <w:tabs>
          <w:tab w:val="left" w:pos="3075"/>
        </w:tabs>
      </w:pPr>
      <w:r>
        <w:t>Problema 02:  NICARAGUA, Está planificando abastecerse por cuatro proveedores de petróleo, ALBANIZA, TEXAS, IRAN y Purmerend, Nicaragua Analiza las formas de envió, para proveer localmente a la distribuidora UNO, PUMA, PETRONIC y RESERVAS. La tabla anexada muestra los costos de embarque por cada barril de petróleo crudo. Determine la cantidad de Barriles que debe comprarse a cada proveedor para obtener el mejor costo</w:t>
      </w:r>
    </w:p>
    <w:p w14:paraId="40B78FE9" w14:textId="77777777" w:rsidR="00AB5C98" w:rsidRDefault="00AB5C98" w:rsidP="00605782">
      <w:pPr>
        <w:tabs>
          <w:tab w:val="left" w:pos="3075"/>
        </w:tabs>
      </w:pPr>
    </w:p>
    <w:p w14:paraId="1D16B675" w14:textId="79AA2A1B" w:rsidR="00605782" w:rsidRDefault="00455D01" w:rsidP="00605782">
      <w:pPr>
        <w:tabs>
          <w:tab w:val="left" w:pos="3075"/>
        </w:tabs>
      </w:pPr>
      <w:r>
        <w:tab/>
      </w:r>
      <w:r w:rsidR="00605782">
        <w:t>UNO</w:t>
      </w:r>
      <w:r>
        <w:t xml:space="preserve">  </w:t>
      </w:r>
      <w:r w:rsidR="00605782">
        <w:t>PUMA</w:t>
      </w:r>
      <w:r>
        <w:t xml:space="preserve">  </w:t>
      </w:r>
      <w:r w:rsidR="00605782">
        <w:t>PETRONIC</w:t>
      </w:r>
      <w:r>
        <w:t xml:space="preserve">  </w:t>
      </w:r>
      <w:r w:rsidR="00605782">
        <w:t>RESERVAS</w:t>
      </w:r>
      <w:r>
        <w:t xml:space="preserve">  </w:t>
      </w:r>
      <w:r w:rsidR="00605782">
        <w:t>Ofertas</w:t>
      </w:r>
    </w:p>
    <w:p w14:paraId="0B627AA7" w14:textId="400F0A78" w:rsidR="00605782" w:rsidRDefault="00605782" w:rsidP="00605782">
      <w:pPr>
        <w:tabs>
          <w:tab w:val="left" w:pos="3075"/>
        </w:tabs>
      </w:pPr>
      <w:r>
        <w:t>ALBANIZA</w:t>
      </w:r>
      <w:r>
        <w:tab/>
        <w:t>35</w:t>
      </w:r>
      <w:r w:rsidR="00455D01">
        <w:tab/>
        <w:t xml:space="preserve">    </w:t>
      </w:r>
      <w:r>
        <w:t>28</w:t>
      </w:r>
      <w:r>
        <w:tab/>
      </w:r>
      <w:r w:rsidR="00455D01">
        <w:tab/>
      </w:r>
      <w:r>
        <w:t>31</w:t>
      </w:r>
      <w:r>
        <w:tab/>
      </w:r>
      <w:r w:rsidR="00455D01">
        <w:tab/>
      </w:r>
      <w:r>
        <w:t>33</w:t>
      </w:r>
      <w:r>
        <w:tab/>
        <w:t>520</w:t>
      </w:r>
    </w:p>
    <w:p w14:paraId="5C080B78" w14:textId="09674872" w:rsidR="00605782" w:rsidRDefault="00605782" w:rsidP="00605782">
      <w:pPr>
        <w:tabs>
          <w:tab w:val="left" w:pos="3075"/>
        </w:tabs>
      </w:pPr>
      <w:r>
        <w:t>TEXAS</w:t>
      </w:r>
      <w:r>
        <w:tab/>
        <w:t>29</w:t>
      </w:r>
      <w:r>
        <w:tab/>
      </w:r>
      <w:r w:rsidR="00455D01">
        <w:t xml:space="preserve">    </w:t>
      </w:r>
      <w:r>
        <w:t>32</w:t>
      </w:r>
      <w:r>
        <w:tab/>
      </w:r>
      <w:r w:rsidR="00455D01">
        <w:tab/>
      </w:r>
      <w:r>
        <w:t>33</w:t>
      </w:r>
      <w:r>
        <w:tab/>
      </w:r>
      <w:r w:rsidR="00455D01">
        <w:tab/>
      </w:r>
      <w:r>
        <w:t>39</w:t>
      </w:r>
      <w:r>
        <w:tab/>
        <w:t>480</w:t>
      </w:r>
    </w:p>
    <w:p w14:paraId="3BACDA47" w14:textId="5C4EF047" w:rsidR="00605782" w:rsidRDefault="00605782" w:rsidP="00605782">
      <w:pPr>
        <w:tabs>
          <w:tab w:val="left" w:pos="3075"/>
        </w:tabs>
      </w:pPr>
      <w:r>
        <w:t>IRAN</w:t>
      </w:r>
      <w:r>
        <w:tab/>
        <w:t>32</w:t>
      </w:r>
      <w:r>
        <w:tab/>
      </w:r>
      <w:r w:rsidR="00455D01">
        <w:t xml:space="preserve">    </w:t>
      </w:r>
      <w:r>
        <w:t>35</w:t>
      </w:r>
      <w:r>
        <w:tab/>
      </w:r>
      <w:r w:rsidR="00455D01">
        <w:tab/>
      </w:r>
      <w:r>
        <w:t>36</w:t>
      </w:r>
      <w:r>
        <w:tab/>
      </w:r>
      <w:r w:rsidR="00455D01">
        <w:tab/>
      </w:r>
      <w:r>
        <w:t>27</w:t>
      </w:r>
      <w:r>
        <w:tab/>
        <w:t>400</w:t>
      </w:r>
    </w:p>
    <w:p w14:paraId="713EADE8" w14:textId="46C96939" w:rsidR="00605782" w:rsidRDefault="00605782" w:rsidP="00605782">
      <w:pPr>
        <w:tabs>
          <w:tab w:val="left" w:pos="3075"/>
        </w:tabs>
      </w:pPr>
      <w:r>
        <w:t>PURMEREND</w:t>
      </w:r>
      <w:r>
        <w:tab/>
        <w:t>64</w:t>
      </w:r>
      <w:r>
        <w:tab/>
      </w:r>
      <w:r w:rsidR="00455D01">
        <w:t xml:space="preserve">    </w:t>
      </w:r>
      <w:r>
        <w:t>31</w:t>
      </w:r>
      <w:r>
        <w:tab/>
      </w:r>
      <w:r w:rsidR="00455D01">
        <w:tab/>
      </w:r>
      <w:r>
        <w:t>35</w:t>
      </w:r>
      <w:r>
        <w:tab/>
      </w:r>
      <w:r w:rsidR="00455D01">
        <w:tab/>
      </w:r>
      <w:r>
        <w:t>18</w:t>
      </w:r>
      <w:r>
        <w:tab/>
        <w:t>235</w:t>
      </w:r>
    </w:p>
    <w:p w14:paraId="0CA28E80" w14:textId="7F89B0B6" w:rsidR="00605782" w:rsidRDefault="00605782" w:rsidP="00605782">
      <w:pPr>
        <w:tabs>
          <w:tab w:val="left" w:pos="3075"/>
        </w:tabs>
      </w:pPr>
      <w:r>
        <w:t>Demanda</w:t>
      </w:r>
      <w:r>
        <w:tab/>
        <w:t>610</w:t>
      </w:r>
      <w:r>
        <w:tab/>
      </w:r>
      <w:r w:rsidR="003604CE">
        <w:t xml:space="preserve">  </w:t>
      </w:r>
      <w:r>
        <w:t>210</w:t>
      </w:r>
      <w:r>
        <w:tab/>
      </w:r>
      <w:r w:rsidR="003604CE">
        <w:tab/>
      </w:r>
      <w:r>
        <w:t>310</w:t>
      </w:r>
      <w:r>
        <w:tab/>
      </w:r>
      <w:r w:rsidR="003604CE">
        <w:tab/>
      </w:r>
      <w:r>
        <w:t>210</w:t>
      </w:r>
      <w:r>
        <w:tab/>
        <w:t>1340/1640</w:t>
      </w:r>
    </w:p>
    <w:p w14:paraId="534189A8" w14:textId="77777777" w:rsidR="00605782" w:rsidRDefault="00605782" w:rsidP="00605782">
      <w:pPr>
        <w:tabs>
          <w:tab w:val="left" w:pos="3075"/>
        </w:tabs>
      </w:pPr>
    </w:p>
    <w:p w14:paraId="144AE4F9" w14:textId="77777777" w:rsidR="00605782" w:rsidRDefault="00605782" w:rsidP="00605782">
      <w:pPr>
        <w:tabs>
          <w:tab w:val="left" w:pos="3075"/>
        </w:tabs>
      </w:pPr>
      <w:r>
        <w:t>Como puede observar la tabla está desequilibrada, para equilibrarla agregue una columna con un proveedor extra PEMEX, con la demanda restante</w:t>
      </w:r>
    </w:p>
    <w:p w14:paraId="183EF05D" w14:textId="77777777" w:rsidR="00605782" w:rsidRDefault="00605782" w:rsidP="00605782">
      <w:pPr>
        <w:tabs>
          <w:tab w:val="left" w:pos="3075"/>
        </w:tabs>
      </w:pPr>
    </w:p>
    <w:p w14:paraId="4E57CBB0" w14:textId="3AC61079" w:rsidR="000D1D94" w:rsidRDefault="00605782" w:rsidP="00A06DA7">
      <w:pPr>
        <w:tabs>
          <w:tab w:val="left" w:pos="3075"/>
        </w:tabs>
      </w:pPr>
      <w:r w:rsidRPr="003604CE">
        <w:rPr>
          <w:b/>
          <w:bCs/>
        </w:rPr>
        <w:t>Nota</w:t>
      </w:r>
      <w:r>
        <w:t>: Al finalizar la actividad su docente agregará un tema al foro con las respuestas correctas detalladamente</w:t>
      </w:r>
    </w:p>
    <w:p w14:paraId="5B72C341" w14:textId="77777777" w:rsidR="00D10FF3" w:rsidRDefault="00D10FF3" w:rsidP="00A06DA7">
      <w:pPr>
        <w:tabs>
          <w:tab w:val="left" w:pos="3075"/>
        </w:tabs>
      </w:pPr>
    </w:p>
    <w:p w14:paraId="06352652" w14:textId="77777777" w:rsidR="00A06DA7" w:rsidRDefault="00A06DA7" w:rsidP="00A06DA7">
      <w:pPr>
        <w:tabs>
          <w:tab w:val="left" w:pos="3075"/>
        </w:tabs>
      </w:pPr>
      <w:r>
        <w:rPr>
          <w:noProof/>
        </w:rPr>
        <w:drawing>
          <wp:anchor distT="0" distB="0" distL="114300" distR="114300" simplePos="0" relativeHeight="251692041" behindDoc="1" locked="0" layoutInCell="1" allowOverlap="1" wp14:anchorId="1A317B46" wp14:editId="7752F734">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400BB888" w14:textId="77777777" w:rsidR="00A06DA7" w:rsidRDefault="00A06DA7" w:rsidP="00A06DA7">
      <w:pPr>
        <w:tabs>
          <w:tab w:val="left" w:pos="3075"/>
        </w:tabs>
      </w:pPr>
      <w:r>
        <w:rPr>
          <w:noProof/>
        </w:rPr>
        <w:drawing>
          <wp:anchor distT="0" distB="0" distL="114300" distR="114300" simplePos="0" relativeHeight="251693065" behindDoc="1" locked="0" layoutInCell="1" allowOverlap="1" wp14:anchorId="44E290BC" wp14:editId="42D7461A">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2370D6" w14:textId="4B6C9806" w:rsidR="00DD5712" w:rsidRDefault="002B100A" w:rsidP="00AB2DF6">
      <w:pPr>
        <w:tabs>
          <w:tab w:val="left" w:pos="3075"/>
        </w:tabs>
      </w:pPr>
      <w:hyperlink r:id="rId44" w:history="1">
        <w:r w:rsidR="00AB5C98" w:rsidRPr="00AB5C98">
          <w:rPr>
            <w:rStyle w:val="Hipervnculo"/>
          </w:rPr>
          <w:t>Foro Resolución de ejercicios - Métodos de transporte Esquina noroeste, Costo mínimo</w:t>
        </w:r>
      </w:hyperlink>
    </w:p>
    <w:p w14:paraId="29DF6CCC" w14:textId="7B5D8D58" w:rsidR="00DD5712" w:rsidRDefault="00DD5712" w:rsidP="00AB2DF6">
      <w:pPr>
        <w:tabs>
          <w:tab w:val="left" w:pos="3075"/>
        </w:tabs>
      </w:pPr>
    </w:p>
    <w:p w14:paraId="6FCCCFC0" w14:textId="1DAABAE3" w:rsidR="001A7834" w:rsidRDefault="001A7834" w:rsidP="001A7834">
      <w:pPr>
        <w:tabs>
          <w:tab w:val="left" w:pos="3075"/>
        </w:tabs>
      </w:pPr>
    </w:p>
    <w:p w14:paraId="39D05C4C" w14:textId="4EB30A67" w:rsidR="007E29E1" w:rsidRDefault="007E29E1" w:rsidP="001A7834">
      <w:pPr>
        <w:tabs>
          <w:tab w:val="left" w:pos="3075"/>
        </w:tabs>
      </w:pPr>
      <w:r>
        <w:rPr>
          <w:noProof/>
          <w:color w:val="2F5496" w:themeColor="accent1" w:themeShade="BF"/>
        </w:rPr>
        <w:lastRenderedPageBreak/>
        <mc:AlternateContent>
          <mc:Choice Requires="wps">
            <w:drawing>
              <wp:anchor distT="0" distB="0" distL="114300" distR="114300" simplePos="0" relativeHeight="251718665" behindDoc="0" locked="0" layoutInCell="1" allowOverlap="1" wp14:anchorId="1947900D" wp14:editId="13AAD6CD">
                <wp:simplePos x="0" y="0"/>
                <wp:positionH relativeFrom="column">
                  <wp:posOffset>-165100</wp:posOffset>
                </wp:positionH>
                <wp:positionV relativeFrom="paragraph">
                  <wp:posOffset>-124418</wp:posOffset>
                </wp:positionV>
                <wp:extent cx="5838825" cy="693337"/>
                <wp:effectExtent l="0" t="0" r="9525" b="0"/>
                <wp:wrapNone/>
                <wp:docPr id="60" name="Rectángulo 60"/>
                <wp:cNvGraphicFramePr/>
                <a:graphic xmlns:a="http://schemas.openxmlformats.org/drawingml/2006/main">
                  <a:graphicData uri="http://schemas.microsoft.com/office/word/2010/wordprocessingShape">
                    <wps:wsp>
                      <wps:cNvSpPr/>
                      <wps:spPr>
                        <a:xfrm>
                          <a:off x="0" y="0"/>
                          <a:ext cx="5838825" cy="693337"/>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6A843C" w14:textId="78F1E614" w:rsidR="004B1AE4" w:rsidRPr="00774846" w:rsidRDefault="004B1AE4" w:rsidP="00243CE5">
                            <w:pPr>
                              <w:jc w:val="center"/>
                              <w:rPr>
                                <w:b/>
                                <w:bCs/>
                                <w:sz w:val="28"/>
                                <w:szCs w:val="24"/>
                              </w:rPr>
                            </w:pPr>
                            <w:r w:rsidRPr="00243CE5">
                              <w:rPr>
                                <w:b/>
                                <w:bCs/>
                                <w:sz w:val="28"/>
                                <w:szCs w:val="24"/>
                              </w:rPr>
                              <w:t>Ronda de juegos # 01: Método simple</w:t>
                            </w:r>
                            <w:r>
                              <w:rPr>
                                <w:b/>
                                <w:bCs/>
                                <w:sz w:val="28"/>
                                <w:szCs w:val="24"/>
                              </w:rPr>
                              <w:t>x</w:t>
                            </w:r>
                            <w:r w:rsidRPr="00243CE5">
                              <w:rPr>
                                <w:b/>
                                <w:bCs/>
                                <w:sz w:val="28"/>
                                <w:szCs w:val="24"/>
                              </w:rPr>
                              <w:t xml:space="preserve"> y métodos de transporte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47900D" id="Rectángulo 60" o:spid="_x0000_s1046" style="position:absolute;left:0;text-align:left;margin-left:-13pt;margin-top:-9.8pt;width:459.75pt;height:54.6pt;z-index:2517186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" fillcolor="red" stroked="f" strokeweight="1pt">
                <v:textbox>
                  <w:txbxContent>
                    <w:p w14:paraId="4D6A843C" w14:textId="78F1E614" w:rsidR="004B1AE4" w:rsidRPr="00774846" w:rsidRDefault="004B1AE4" w:rsidP="00243CE5">
                      <w:pPr>
                        <w:jc w:val="center"/>
                        <w:rPr>
                          <w:b/>
                          <w:bCs/>
                          <w:sz w:val="28"/>
                          <w:szCs w:val="24"/>
                        </w:rPr>
                      </w:pPr>
                      <w:r w:rsidRPr="00243CE5">
                        <w:rPr>
                          <w:b/>
                          <w:bCs/>
                          <w:sz w:val="28"/>
                          <w:szCs w:val="24"/>
                        </w:rPr>
                        <w:t>Ronda de juegos # 01: Método simple</w:t>
                      </w:r>
                      <w:r>
                        <w:rPr>
                          <w:b/>
                          <w:bCs/>
                          <w:sz w:val="28"/>
                          <w:szCs w:val="24"/>
                        </w:rPr>
                        <w:t>x</w:t>
                      </w:r>
                      <w:r w:rsidRPr="00243CE5">
                        <w:rPr>
                          <w:b/>
                          <w:bCs/>
                          <w:sz w:val="28"/>
                          <w:szCs w:val="24"/>
                        </w:rPr>
                        <w:t xml:space="preserve"> y métodos de transporte</w:t>
                      </w:r>
                    </w:p>
                  </w:txbxContent>
                </v:textbox>
              </v:rect>
            </w:pict>
          </mc:Fallback>
        </mc:AlternateContent>
      </w:r>
    </w:p>
    <w:p w14:paraId="47AEC0DB" w14:textId="23189FBD" w:rsidR="007E29E1" w:rsidRDefault="007E29E1" w:rsidP="001A7834">
      <w:pPr>
        <w:tabs>
          <w:tab w:val="left" w:pos="3075"/>
        </w:tabs>
      </w:pPr>
    </w:p>
    <w:p w14:paraId="55BEE83D" w14:textId="77777777" w:rsidR="007F5E21" w:rsidRDefault="007F5E21" w:rsidP="001A7834">
      <w:pPr>
        <w:tabs>
          <w:tab w:val="left" w:pos="3075"/>
        </w:tabs>
      </w:pPr>
    </w:p>
    <w:p w14:paraId="4E4EF69F" w14:textId="65284A7F" w:rsidR="007E29E1" w:rsidRDefault="001B3D62" w:rsidP="001A7834">
      <w:pPr>
        <w:tabs>
          <w:tab w:val="left" w:pos="3075"/>
        </w:tabs>
      </w:pPr>
      <w:bookmarkStart w:id="38" w:name="_Hlk52254817"/>
      <w:r>
        <w:t>Las Rondas de juego se utilizan para evaluar qué tanto ha asimilado de la clase, y es una excelente oportunidad para competir con sus compañeros</w:t>
      </w:r>
      <w:r w:rsidR="00E875E7">
        <w:t>(a</w:t>
      </w:r>
      <w:r>
        <w:t>s</w:t>
      </w:r>
      <w:r w:rsidR="00E875E7">
        <w:t>)</w:t>
      </w:r>
      <w:r>
        <w:t xml:space="preserve">, </w:t>
      </w:r>
      <w:r w:rsidR="00E875E7">
        <w:t>una vez finalizada la actividad el docente notificará quienes ganaron los primeros lugares de la competencia</w:t>
      </w:r>
      <w:r w:rsidR="007C6985">
        <w:t>.</w:t>
      </w:r>
    </w:p>
    <w:p w14:paraId="5F61B254" w14:textId="42033C72" w:rsidR="007C6985" w:rsidRDefault="007C6985" w:rsidP="001A7834">
      <w:pPr>
        <w:tabs>
          <w:tab w:val="left" w:pos="3075"/>
        </w:tabs>
      </w:pPr>
    </w:p>
    <w:p w14:paraId="1132CBE4" w14:textId="32F6D889" w:rsidR="007C6985" w:rsidRDefault="007C6985" w:rsidP="001A7834">
      <w:pPr>
        <w:tabs>
          <w:tab w:val="left" w:pos="3075"/>
        </w:tabs>
      </w:pPr>
      <w:r>
        <w:t xml:space="preserve">Para participar en este juego debe entrar en el enlace que se le proporciona y responder a las preguntas a medida que vayan apareciendo, los lugares serán decididos dependiendo del volumen de </w:t>
      </w:r>
      <w:r w:rsidR="00B47C02">
        <w:t>respuestas</w:t>
      </w:r>
      <w:r>
        <w:t xml:space="preserve"> correctas y de la rapidez </w:t>
      </w:r>
      <w:r w:rsidR="00B47C02">
        <w:t>al contestar.</w:t>
      </w:r>
    </w:p>
    <w:p w14:paraId="42DDD005" w14:textId="528217E6" w:rsidR="00B47C02" w:rsidRDefault="00B47C02" w:rsidP="001A7834">
      <w:pPr>
        <w:tabs>
          <w:tab w:val="left" w:pos="3075"/>
        </w:tabs>
      </w:pPr>
    </w:p>
    <w:p w14:paraId="63DBA25A" w14:textId="5777FC88" w:rsidR="00B47C02" w:rsidRPr="00B47C02" w:rsidRDefault="00B47C02" w:rsidP="001A7834">
      <w:pPr>
        <w:tabs>
          <w:tab w:val="left" w:pos="3075"/>
        </w:tabs>
        <w:rPr>
          <w:b/>
          <w:bCs/>
          <w:u w:val="single"/>
        </w:rPr>
      </w:pPr>
      <w:r w:rsidRPr="00B47C02">
        <w:rPr>
          <w:b/>
          <w:bCs/>
          <w:u w:val="single"/>
        </w:rPr>
        <w:t>Recursos</w:t>
      </w:r>
    </w:p>
    <w:p w14:paraId="311FC406" w14:textId="2AAFF31F" w:rsidR="00B47C02" w:rsidRDefault="00B47C02" w:rsidP="001A7834">
      <w:pPr>
        <w:tabs>
          <w:tab w:val="left" w:pos="3075"/>
        </w:tabs>
      </w:pPr>
    </w:p>
    <w:p w14:paraId="7AF9EC3A" w14:textId="1FEF7DB3" w:rsidR="0008309F" w:rsidRDefault="00B47C02" w:rsidP="001A7834">
      <w:pPr>
        <w:tabs>
          <w:tab w:val="left" w:pos="3075"/>
        </w:tabs>
      </w:pPr>
      <w:r w:rsidRPr="00B47C02">
        <w:rPr>
          <w:b/>
          <w:bCs/>
        </w:rPr>
        <w:t>Primero</w:t>
      </w:r>
      <w:r>
        <w:t xml:space="preserve">, </w:t>
      </w:r>
      <w:r w:rsidR="00FB0CF6">
        <w:t xml:space="preserve">esta actividad constituye un repaso al contenido de la unidad, </w:t>
      </w:r>
      <w:r w:rsidR="006F4FAF">
        <w:t xml:space="preserve">previo al último tema de la clase, </w:t>
      </w:r>
      <w:r w:rsidR="00FB0CF6">
        <w:t>por tanto para completarla deberá l</w:t>
      </w:r>
      <w:r>
        <w:t>e</w:t>
      </w:r>
      <w:r w:rsidR="00FB0CF6">
        <w:t>er</w:t>
      </w:r>
      <w:r>
        <w:t xml:space="preserve"> detenidamente el material de la unidad didáctica II</w:t>
      </w:r>
      <w:r w:rsidR="00FB0CF6">
        <w:t xml:space="preserve"> (</w:t>
      </w:r>
      <w:r w:rsidR="006F4FAF">
        <w:t>partes 1 y 2</w:t>
      </w:r>
      <w:r w:rsidR="00FB0CF6">
        <w:t>)</w:t>
      </w:r>
      <w:r w:rsidR="0008309F">
        <w:t>, estudie y practique los ejemplos, aprópiese de los conceptos e intente imaginar situaciones donde le son útiles.</w:t>
      </w:r>
    </w:p>
    <w:p w14:paraId="10C1947E" w14:textId="77777777" w:rsidR="007F5E21" w:rsidRDefault="007F5E21" w:rsidP="001A7834">
      <w:pPr>
        <w:tabs>
          <w:tab w:val="left" w:pos="3075"/>
        </w:tabs>
      </w:pPr>
    </w:p>
    <w:p w14:paraId="0216B685" w14:textId="77777777" w:rsidR="00A97494" w:rsidRPr="00506CAF" w:rsidRDefault="00A97494" w:rsidP="00A97494">
      <w:pPr>
        <w:tabs>
          <w:tab w:val="left" w:pos="3075"/>
        </w:tabs>
        <w:rPr>
          <w:rFonts w:cs="Tahoma"/>
        </w:rPr>
      </w:pPr>
      <w:r w:rsidRPr="00506CAF">
        <w:rPr>
          <w:rFonts w:cs="Tahoma"/>
          <w:noProof/>
        </w:rPr>
        <w:drawing>
          <wp:anchor distT="0" distB="0" distL="114300" distR="114300" simplePos="0" relativeHeight="251720713" behindDoc="1" locked="0" layoutInCell="1" allowOverlap="1" wp14:anchorId="3CC831B8" wp14:editId="14B99C00">
            <wp:simplePos x="0" y="0"/>
            <wp:positionH relativeFrom="column">
              <wp:posOffset>-3175</wp:posOffset>
            </wp:positionH>
            <wp:positionV relativeFrom="paragraph">
              <wp:posOffset>42022</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7EBA3074" w14:textId="77777777" w:rsidR="00A97494" w:rsidRPr="00506CAF" w:rsidRDefault="00A97494" w:rsidP="00A97494">
      <w:pPr>
        <w:tabs>
          <w:tab w:val="left" w:pos="3075"/>
        </w:tabs>
        <w:rPr>
          <w:rFonts w:cs="Tahoma"/>
        </w:rPr>
      </w:pPr>
      <w:r w:rsidRPr="00506CAF">
        <w:rPr>
          <w:rFonts w:cs="Tahoma"/>
          <w:noProof/>
        </w:rPr>
        <w:drawing>
          <wp:anchor distT="0" distB="0" distL="114300" distR="114300" simplePos="0" relativeHeight="251721737" behindDoc="1" locked="0" layoutInCell="1" allowOverlap="1" wp14:anchorId="0D705DCB" wp14:editId="27B29B79">
            <wp:simplePos x="0" y="0"/>
            <wp:positionH relativeFrom="column">
              <wp:posOffset>462915</wp:posOffset>
            </wp:positionH>
            <wp:positionV relativeFrom="paragraph">
              <wp:posOffset>231810</wp:posOffset>
            </wp:positionV>
            <wp:extent cx="293370" cy="304800"/>
            <wp:effectExtent l="0" t="0" r="0" b="0"/>
            <wp:wrapTight wrapText="bothSides">
              <wp:wrapPolygon edited="0">
                <wp:start x="0" y="0"/>
                <wp:lineTo x="0" y="20250"/>
                <wp:lineTo x="19636" y="20250"/>
                <wp:lineTo x="19636"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E1CED2" w14:textId="2E07E1EE" w:rsidR="00A97494" w:rsidRDefault="002537BE" w:rsidP="00A97494">
      <w:pPr>
        <w:tabs>
          <w:tab w:val="left" w:pos="3075"/>
        </w:tabs>
        <w:ind w:left="1276"/>
        <w:rPr>
          <w:rFonts w:cs="Tahoma"/>
        </w:rPr>
      </w:pPr>
      <w:r w:rsidRPr="00506CAF">
        <w:rPr>
          <w:rFonts w:cs="Tahoma"/>
          <w:noProof/>
        </w:rPr>
        <w:drawing>
          <wp:anchor distT="0" distB="0" distL="114300" distR="114300" simplePos="0" relativeHeight="251752457" behindDoc="1" locked="0" layoutInCell="1" allowOverlap="1" wp14:anchorId="08E6A407" wp14:editId="4B9946EE">
            <wp:simplePos x="0" y="0"/>
            <wp:positionH relativeFrom="column">
              <wp:posOffset>466725</wp:posOffset>
            </wp:positionH>
            <wp:positionV relativeFrom="paragraph">
              <wp:posOffset>261620</wp:posOffset>
            </wp:positionV>
            <wp:extent cx="293370" cy="304800"/>
            <wp:effectExtent l="0" t="0" r="0" b="0"/>
            <wp:wrapTight wrapText="bothSides">
              <wp:wrapPolygon edited="0">
                <wp:start x="0" y="0"/>
                <wp:lineTo x="0" y="20250"/>
                <wp:lineTo x="19636" y="20250"/>
                <wp:lineTo x="19636"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47" w:history="1">
        <w:r w:rsidR="00A97494" w:rsidRPr="00952E0E">
          <w:rPr>
            <w:rStyle w:val="Hipervnculo"/>
            <w:rFonts w:cs="Tahoma"/>
          </w:rPr>
          <w:t>Unidad Didáctica II: Programación Lineal</w:t>
        </w:r>
        <w:r w:rsidR="00952E0E" w:rsidRPr="00952E0E">
          <w:rPr>
            <w:rStyle w:val="Hipervnculo"/>
            <w:rFonts w:cs="Tahoma"/>
          </w:rPr>
          <w:t xml:space="preserve"> – parte 1</w:t>
        </w:r>
      </w:hyperlink>
    </w:p>
    <w:p w14:paraId="020F5C69" w14:textId="41B5ED68" w:rsidR="00952E0E" w:rsidRPr="00506CAF" w:rsidRDefault="002B100A" w:rsidP="00952E0E">
      <w:pPr>
        <w:tabs>
          <w:tab w:val="left" w:pos="3075"/>
        </w:tabs>
        <w:ind w:left="1276"/>
        <w:rPr>
          <w:rFonts w:cs="Tahoma"/>
        </w:rPr>
      </w:pPr>
      <w:hyperlink r:id="rId48" w:history="1">
        <w:r w:rsidR="00952E0E" w:rsidRPr="00952E0E">
          <w:rPr>
            <w:rStyle w:val="Hipervnculo"/>
            <w:rFonts w:cs="Tahoma"/>
          </w:rPr>
          <w:t>Unidad Didáctica II: Programación Lineal – parte 2</w:t>
        </w:r>
      </w:hyperlink>
    </w:p>
    <w:bookmarkEnd w:id="38"/>
    <w:p w14:paraId="548EB700" w14:textId="3B69F4B6" w:rsidR="00952E0E" w:rsidRPr="00506CAF" w:rsidRDefault="00952E0E" w:rsidP="00A97494">
      <w:pPr>
        <w:tabs>
          <w:tab w:val="left" w:pos="3075"/>
        </w:tabs>
        <w:ind w:left="1276"/>
        <w:rPr>
          <w:rFonts w:cs="Tahoma"/>
        </w:rPr>
      </w:pPr>
    </w:p>
    <w:p w14:paraId="4F6A5316" w14:textId="7B25761F" w:rsidR="001C14F6" w:rsidRDefault="001C14F6" w:rsidP="001A7834">
      <w:pPr>
        <w:tabs>
          <w:tab w:val="left" w:pos="3075"/>
        </w:tabs>
      </w:pPr>
    </w:p>
    <w:p w14:paraId="65B696B6" w14:textId="28C0C2F9" w:rsidR="007F5E21" w:rsidRDefault="007F5E21" w:rsidP="001A7834">
      <w:pPr>
        <w:tabs>
          <w:tab w:val="left" w:pos="3075"/>
        </w:tabs>
      </w:pPr>
    </w:p>
    <w:p w14:paraId="528EF858" w14:textId="77777777" w:rsidR="007F5E21" w:rsidRDefault="007F5E21" w:rsidP="001A7834">
      <w:pPr>
        <w:tabs>
          <w:tab w:val="left" w:pos="3075"/>
        </w:tabs>
      </w:pPr>
    </w:p>
    <w:p w14:paraId="2298AD50" w14:textId="11058EE6" w:rsidR="007F5E21" w:rsidRDefault="007F5E21" w:rsidP="001A7834">
      <w:pPr>
        <w:tabs>
          <w:tab w:val="left" w:pos="3075"/>
        </w:tabs>
      </w:pPr>
      <w:bookmarkStart w:id="39" w:name="_Hlk52254962"/>
      <w:r w:rsidRPr="00AE3262">
        <w:rPr>
          <w:b/>
          <w:bCs/>
        </w:rPr>
        <w:lastRenderedPageBreak/>
        <w:t>Indicaciones –</w:t>
      </w:r>
      <w:r>
        <w:rPr>
          <w:b/>
          <w:bCs/>
        </w:rPr>
        <w:t xml:space="preserve"> </w:t>
      </w:r>
      <w:r w:rsidRPr="007F5E21">
        <w:rPr>
          <w:b/>
          <w:bCs/>
        </w:rPr>
        <w:t xml:space="preserve">Ronda de juegos # </w:t>
      </w:r>
      <w:bookmarkEnd w:id="39"/>
      <w:r w:rsidRPr="007F5E21">
        <w:rPr>
          <w:b/>
          <w:bCs/>
        </w:rPr>
        <w:t>01: Método simplex y métodos de transporte</w:t>
      </w:r>
    </w:p>
    <w:p w14:paraId="5F9238ED" w14:textId="77777777" w:rsidR="007F5E21" w:rsidRDefault="007F5E21" w:rsidP="001A7834">
      <w:pPr>
        <w:tabs>
          <w:tab w:val="left" w:pos="3075"/>
        </w:tabs>
      </w:pPr>
    </w:p>
    <w:p w14:paraId="7D9373FC" w14:textId="77777777" w:rsidR="009B0D74" w:rsidRDefault="009B0D74" w:rsidP="009B0D74">
      <w:pPr>
        <w:tabs>
          <w:tab w:val="left" w:pos="3075"/>
        </w:tabs>
      </w:pPr>
      <w:r>
        <w:t>Entra al Juego en Kahoot y pon a prueba tus conocimientos de programación Lineal, compite con tus compañeros de clases por los primeros lugares, y muestra que eres un(a) campeón(a)</w:t>
      </w:r>
    </w:p>
    <w:p w14:paraId="1CD585A8" w14:textId="77777777" w:rsidR="009B0D74" w:rsidRDefault="009B0D74" w:rsidP="009B0D74">
      <w:pPr>
        <w:tabs>
          <w:tab w:val="left" w:pos="3075"/>
        </w:tabs>
      </w:pPr>
    </w:p>
    <w:p w14:paraId="4675424A" w14:textId="11CC539A" w:rsidR="009B0D74" w:rsidRDefault="009B0D74" w:rsidP="009B0D74">
      <w:pPr>
        <w:tabs>
          <w:tab w:val="left" w:pos="3075"/>
        </w:tabs>
      </w:pPr>
      <w:r>
        <w:t xml:space="preserve">Vínculo: </w:t>
      </w:r>
      <w:hyperlink r:id="rId49" w:history="1">
        <w:r w:rsidRPr="006829E1">
          <w:rPr>
            <w:rStyle w:val="Hipervnculo"/>
          </w:rPr>
          <w:t>Kahoot Programación Lineal</w:t>
        </w:r>
      </w:hyperlink>
    </w:p>
    <w:p w14:paraId="38D40DEC" w14:textId="2ABF201B" w:rsidR="007F5E21" w:rsidRDefault="009B0D74" w:rsidP="009B0D74">
      <w:pPr>
        <w:tabs>
          <w:tab w:val="left" w:pos="3075"/>
        </w:tabs>
      </w:pPr>
      <w:r>
        <w:t xml:space="preserve">Game PIN: </w:t>
      </w:r>
      <w:r w:rsidR="00331B99" w:rsidRPr="00331B99">
        <w:t>07201315</w:t>
      </w:r>
      <w:bookmarkStart w:id="40" w:name="_GoBack"/>
      <w:bookmarkEnd w:id="40"/>
    </w:p>
    <w:p w14:paraId="6888C0D1" w14:textId="615A03F7" w:rsidR="00B92D80" w:rsidRDefault="00B92D80" w:rsidP="009B0D74">
      <w:pPr>
        <w:tabs>
          <w:tab w:val="left" w:pos="3075"/>
        </w:tabs>
      </w:pPr>
    </w:p>
    <w:p w14:paraId="51DA37D8" w14:textId="77777777" w:rsidR="00B92D80" w:rsidRPr="00B92D80" w:rsidRDefault="00B92D80" w:rsidP="00B92D80">
      <w:pPr>
        <w:spacing w:before="100" w:beforeAutospacing="1" w:after="100" w:afterAutospacing="1" w:line="240" w:lineRule="auto"/>
        <w:jc w:val="left"/>
        <w:rPr>
          <w:rFonts w:ascii="Verdana" w:eastAsia="Times New Roman" w:hAnsi="Verdana" w:cs="Times New Roman"/>
          <w:color w:val="000000"/>
          <w:sz w:val="15"/>
          <w:szCs w:val="15"/>
          <w:lang w:eastAsia="es-NI"/>
        </w:rPr>
      </w:pPr>
      <w:r w:rsidRPr="00B92D80">
        <w:rPr>
          <w:rFonts w:eastAsia="Times New Roman" w:cs="Tahoma"/>
          <w:b/>
          <w:bCs/>
          <w:color w:val="000000"/>
          <w:szCs w:val="24"/>
          <w:u w:val="single"/>
          <w:lang w:eastAsia="es-NI"/>
        </w:rPr>
        <w:t>Necesario para jugar kahoot</w:t>
      </w:r>
    </w:p>
    <w:p w14:paraId="3B9D37F4" w14:textId="77777777" w:rsidR="00B92D80" w:rsidRPr="00B92D80" w:rsidRDefault="00B92D80" w:rsidP="00B92D80">
      <w:pPr>
        <w:numPr>
          <w:ilvl w:val="0"/>
          <w:numId w:val="10"/>
        </w:numPr>
        <w:spacing w:before="100" w:beforeAutospacing="1" w:after="100" w:afterAutospacing="1" w:line="240" w:lineRule="auto"/>
        <w:rPr>
          <w:rFonts w:ascii="Verdana" w:eastAsia="Times New Roman" w:hAnsi="Verdana" w:cs="Times New Roman"/>
          <w:color w:val="000000"/>
          <w:sz w:val="15"/>
          <w:szCs w:val="15"/>
          <w:lang w:eastAsia="es-NI"/>
        </w:rPr>
      </w:pPr>
      <w:r w:rsidRPr="00B92D80">
        <w:rPr>
          <w:rFonts w:eastAsia="Times New Roman" w:cs="Tahoma"/>
          <w:color w:val="000000"/>
          <w:szCs w:val="24"/>
          <w:lang w:eastAsia="es-NI"/>
        </w:rPr>
        <w:t>Una conexión a internet estable</w:t>
      </w:r>
    </w:p>
    <w:p w14:paraId="1978675B" w14:textId="77777777" w:rsidR="00B92D80" w:rsidRPr="00B92D80" w:rsidRDefault="00B92D80" w:rsidP="00B92D80">
      <w:pPr>
        <w:numPr>
          <w:ilvl w:val="0"/>
          <w:numId w:val="10"/>
        </w:numPr>
        <w:spacing w:before="100" w:beforeAutospacing="1" w:after="100" w:afterAutospacing="1" w:line="240" w:lineRule="auto"/>
        <w:rPr>
          <w:rFonts w:ascii="Verdana" w:eastAsia="Times New Roman" w:hAnsi="Verdana" w:cs="Times New Roman"/>
          <w:color w:val="000000"/>
          <w:sz w:val="15"/>
          <w:szCs w:val="15"/>
          <w:lang w:eastAsia="es-NI"/>
        </w:rPr>
      </w:pPr>
      <w:r w:rsidRPr="00B92D80">
        <w:rPr>
          <w:rFonts w:eastAsia="Times New Roman" w:cs="Tahoma"/>
          <w:color w:val="000000"/>
          <w:szCs w:val="24"/>
          <w:lang w:eastAsia="es-NI"/>
        </w:rPr>
        <w:t>Un dispositivo (pc, movil, etc), en caso de ser un celular puede entrar en el enlace proporcionado por el docente o instalar la app desde la playstore</w:t>
      </w:r>
    </w:p>
    <w:p w14:paraId="3B21CE1F" w14:textId="77777777" w:rsidR="00B92D80" w:rsidRPr="00B92D80" w:rsidRDefault="00B92D80" w:rsidP="00B92D80">
      <w:pPr>
        <w:numPr>
          <w:ilvl w:val="0"/>
          <w:numId w:val="10"/>
        </w:numPr>
        <w:spacing w:before="100" w:beforeAutospacing="1" w:after="100" w:afterAutospacing="1" w:line="240" w:lineRule="auto"/>
        <w:rPr>
          <w:rFonts w:ascii="Verdana" w:eastAsia="Times New Roman" w:hAnsi="Verdana" w:cs="Times New Roman"/>
          <w:color w:val="000000"/>
          <w:sz w:val="15"/>
          <w:szCs w:val="15"/>
          <w:lang w:eastAsia="es-NI"/>
        </w:rPr>
      </w:pPr>
      <w:r w:rsidRPr="00B92D80">
        <w:rPr>
          <w:rFonts w:eastAsia="Times New Roman" w:cs="Tahoma"/>
          <w:color w:val="000000"/>
          <w:szCs w:val="24"/>
          <w:lang w:eastAsia="es-NI"/>
        </w:rPr>
        <w:t>Cada estudiante juega individualmente en el período estipulado por el docente, al entrar al juego debes introducir el Game Pin proporcionado en la parte de arriba de esta sección</w:t>
      </w:r>
    </w:p>
    <w:p w14:paraId="1AED60B8" w14:textId="77777777" w:rsidR="00B92D80" w:rsidRPr="00B92D80" w:rsidRDefault="00B92D80" w:rsidP="00B92D80">
      <w:pPr>
        <w:numPr>
          <w:ilvl w:val="0"/>
          <w:numId w:val="10"/>
        </w:numPr>
        <w:spacing w:before="100" w:beforeAutospacing="1" w:after="100" w:afterAutospacing="1" w:line="240" w:lineRule="auto"/>
        <w:rPr>
          <w:rFonts w:ascii="Verdana" w:eastAsia="Times New Roman" w:hAnsi="Verdana" w:cs="Times New Roman"/>
          <w:color w:val="000000"/>
          <w:sz w:val="15"/>
          <w:szCs w:val="15"/>
          <w:lang w:eastAsia="es-NI"/>
        </w:rPr>
      </w:pPr>
      <w:r w:rsidRPr="00B92D80">
        <w:rPr>
          <w:rFonts w:eastAsia="Times New Roman" w:cs="Tahoma"/>
          <w:color w:val="000000"/>
          <w:szCs w:val="24"/>
          <w:lang w:eastAsia="es-NI"/>
        </w:rPr>
        <w:t>Una vez iniciado el juego, debes responder a las preguntas seleccionando la respuesta correcta con tu dedo</w:t>
      </w:r>
    </w:p>
    <w:p w14:paraId="1FA42413" w14:textId="77777777" w:rsidR="00B92D80" w:rsidRPr="00B92D80" w:rsidRDefault="00B92D80" w:rsidP="00B92D80">
      <w:pPr>
        <w:numPr>
          <w:ilvl w:val="0"/>
          <w:numId w:val="10"/>
        </w:numPr>
        <w:spacing w:before="100" w:beforeAutospacing="1" w:after="100" w:afterAutospacing="1" w:line="240" w:lineRule="auto"/>
        <w:rPr>
          <w:rFonts w:ascii="Verdana" w:eastAsia="Times New Roman" w:hAnsi="Verdana" w:cs="Times New Roman"/>
          <w:color w:val="000000"/>
          <w:sz w:val="15"/>
          <w:szCs w:val="15"/>
          <w:lang w:eastAsia="es-NI"/>
        </w:rPr>
      </w:pPr>
      <w:r w:rsidRPr="00B92D80">
        <w:rPr>
          <w:rFonts w:eastAsia="Times New Roman" w:cs="Tahoma"/>
          <w:color w:val="000000"/>
          <w:szCs w:val="24"/>
          <w:lang w:eastAsia="es-NI"/>
        </w:rPr>
        <w:t>Hay dos tipos de preguntas, las de selección con 4 opciones y las de verdadero y falso</w:t>
      </w:r>
    </w:p>
    <w:p w14:paraId="7708AD56" w14:textId="77777777" w:rsidR="00B92D80" w:rsidRPr="00B92D80" w:rsidRDefault="00B92D80" w:rsidP="00B92D80">
      <w:pPr>
        <w:numPr>
          <w:ilvl w:val="0"/>
          <w:numId w:val="10"/>
        </w:numPr>
        <w:spacing w:before="100" w:beforeAutospacing="1" w:after="100" w:afterAutospacing="1" w:line="240" w:lineRule="auto"/>
        <w:rPr>
          <w:rFonts w:ascii="Verdana" w:eastAsia="Times New Roman" w:hAnsi="Verdana" w:cs="Times New Roman"/>
          <w:color w:val="000000"/>
          <w:sz w:val="15"/>
          <w:szCs w:val="15"/>
          <w:lang w:eastAsia="es-NI"/>
        </w:rPr>
      </w:pPr>
      <w:r w:rsidRPr="00B92D80">
        <w:rPr>
          <w:rFonts w:eastAsia="Times New Roman" w:cs="Tahoma"/>
          <w:color w:val="000000"/>
          <w:szCs w:val="24"/>
          <w:lang w:eastAsia="es-NI"/>
        </w:rPr>
        <w:t>Cada pregunta tiene un puntaje y un tiempo asignado, responde a la pregunta correctamente dentro del límite de tiempo y ganarás el puntaje de la pregunta</w:t>
      </w:r>
    </w:p>
    <w:p w14:paraId="22EEC48A" w14:textId="77777777" w:rsidR="00B92D80" w:rsidRPr="00B92D80" w:rsidRDefault="00B92D80" w:rsidP="00B92D80">
      <w:pPr>
        <w:numPr>
          <w:ilvl w:val="0"/>
          <w:numId w:val="10"/>
        </w:numPr>
        <w:spacing w:before="100" w:beforeAutospacing="1" w:after="100" w:afterAutospacing="1" w:line="240" w:lineRule="auto"/>
        <w:rPr>
          <w:rFonts w:ascii="Verdana" w:eastAsia="Times New Roman" w:hAnsi="Verdana" w:cs="Times New Roman"/>
          <w:color w:val="000000"/>
          <w:sz w:val="15"/>
          <w:szCs w:val="15"/>
          <w:lang w:eastAsia="es-NI"/>
        </w:rPr>
      </w:pPr>
      <w:r w:rsidRPr="00B92D80">
        <w:rPr>
          <w:rFonts w:eastAsia="Times New Roman" w:cs="Tahoma"/>
          <w:color w:val="000000"/>
          <w:szCs w:val="24"/>
          <w:lang w:eastAsia="es-NI"/>
        </w:rPr>
        <w:t>Al finalizar se te mostrará tu puntaje</w:t>
      </w:r>
    </w:p>
    <w:p w14:paraId="3CF6A532" w14:textId="77777777" w:rsidR="00B92D80" w:rsidRPr="00B92D80" w:rsidRDefault="00B92D80" w:rsidP="00B92D80">
      <w:pPr>
        <w:numPr>
          <w:ilvl w:val="0"/>
          <w:numId w:val="10"/>
        </w:numPr>
        <w:spacing w:before="100" w:beforeAutospacing="1" w:after="100" w:afterAutospacing="1" w:line="240" w:lineRule="auto"/>
        <w:rPr>
          <w:rFonts w:ascii="Verdana" w:eastAsia="Times New Roman" w:hAnsi="Verdana" w:cs="Times New Roman"/>
          <w:color w:val="000000"/>
          <w:sz w:val="15"/>
          <w:szCs w:val="15"/>
          <w:lang w:eastAsia="es-NI"/>
        </w:rPr>
      </w:pPr>
      <w:r w:rsidRPr="00B92D80">
        <w:rPr>
          <w:rFonts w:eastAsia="Times New Roman" w:cs="Tahoma"/>
          <w:color w:val="000000"/>
          <w:szCs w:val="24"/>
          <w:lang w:eastAsia="es-NI"/>
        </w:rPr>
        <w:t>En la siguiente videoconferencia se felicitará públicamente a los 3 primeros lugares</w:t>
      </w:r>
    </w:p>
    <w:p w14:paraId="7C824BD2" w14:textId="77777777" w:rsidR="00532C7F" w:rsidRDefault="00532C7F" w:rsidP="009B0D74">
      <w:pPr>
        <w:tabs>
          <w:tab w:val="left" w:pos="3075"/>
        </w:tabs>
      </w:pPr>
    </w:p>
    <w:p w14:paraId="3D024484" w14:textId="77777777" w:rsidR="001C14F6" w:rsidRDefault="001C14F6" w:rsidP="001C14F6">
      <w:pPr>
        <w:tabs>
          <w:tab w:val="left" w:pos="3075"/>
        </w:tabs>
      </w:pPr>
      <w:bookmarkStart w:id="41" w:name="_Hlk52255216"/>
      <w:r>
        <w:rPr>
          <w:noProof/>
        </w:rPr>
        <w:drawing>
          <wp:anchor distT="0" distB="0" distL="114300" distR="114300" simplePos="0" relativeHeight="251723785" behindDoc="1" locked="0" layoutInCell="1" allowOverlap="1" wp14:anchorId="34B75D41" wp14:editId="798159A1">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B0B4769" w14:textId="7E3FDCE9" w:rsidR="001C14F6" w:rsidRDefault="00824851" w:rsidP="001C14F6">
      <w:pPr>
        <w:tabs>
          <w:tab w:val="left" w:pos="3075"/>
        </w:tabs>
      </w:pPr>
      <w:r>
        <w:rPr>
          <w:noProof/>
        </w:rPr>
        <w:drawing>
          <wp:anchor distT="0" distB="0" distL="114300" distR="114300" simplePos="0" relativeHeight="251724809" behindDoc="1" locked="0" layoutInCell="1" allowOverlap="1" wp14:anchorId="72587F94" wp14:editId="7AB36CC1">
            <wp:simplePos x="0" y="0"/>
            <wp:positionH relativeFrom="column">
              <wp:posOffset>386715</wp:posOffset>
            </wp:positionH>
            <wp:positionV relativeFrom="paragraph">
              <wp:posOffset>293482</wp:posOffset>
            </wp:positionV>
            <wp:extent cx="256540" cy="277495"/>
            <wp:effectExtent l="0" t="0" r="0" b="8255"/>
            <wp:wrapTight wrapText="bothSides">
              <wp:wrapPolygon edited="0">
                <wp:start x="0" y="0"/>
                <wp:lineTo x="0" y="20760"/>
                <wp:lineTo x="19248" y="20760"/>
                <wp:lineTo x="19248" y="0"/>
                <wp:lineTo x="0" y="0"/>
              </wp:wrapPolygon>
            </wp:wrapTight>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256540"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F2AD02" w14:textId="3E091A39" w:rsidR="007E29E1" w:rsidRDefault="002B100A" w:rsidP="001A7834">
      <w:pPr>
        <w:tabs>
          <w:tab w:val="left" w:pos="3075"/>
        </w:tabs>
      </w:pPr>
      <w:hyperlink r:id="rId51" w:history="1">
        <w:r w:rsidR="007F5E21" w:rsidRPr="007F5E21">
          <w:rPr>
            <w:rStyle w:val="Hipervnculo"/>
          </w:rPr>
          <w:t>Ronda de juegos # 01: Método simplex y métodos de transporte</w:t>
        </w:r>
      </w:hyperlink>
    </w:p>
    <w:bookmarkEnd w:id="41"/>
    <w:p w14:paraId="047E399F" w14:textId="77777777" w:rsidR="00B92D80" w:rsidRDefault="00B92D80" w:rsidP="001A7834">
      <w:pPr>
        <w:tabs>
          <w:tab w:val="left" w:pos="3075"/>
        </w:tabs>
      </w:pPr>
    </w:p>
    <w:p w14:paraId="200533D0" w14:textId="77777777" w:rsidR="00B92D80" w:rsidRDefault="00B92D80" w:rsidP="001A7834">
      <w:pPr>
        <w:tabs>
          <w:tab w:val="left" w:pos="3075"/>
        </w:tabs>
      </w:pPr>
    </w:p>
    <w:p w14:paraId="42DFEAC8" w14:textId="797531D2" w:rsidR="007E29E1" w:rsidRDefault="00337D2A" w:rsidP="001A7834">
      <w:pPr>
        <w:tabs>
          <w:tab w:val="left" w:pos="3075"/>
        </w:tabs>
      </w:pPr>
      <w:r>
        <w:rPr>
          <w:noProof/>
          <w:color w:val="2F5496" w:themeColor="accent1" w:themeShade="BF"/>
        </w:rPr>
        <w:lastRenderedPageBreak/>
        <mc:AlternateContent>
          <mc:Choice Requires="wps">
            <w:drawing>
              <wp:anchor distT="0" distB="0" distL="114300" distR="114300" simplePos="0" relativeHeight="251726857" behindDoc="0" locked="0" layoutInCell="1" allowOverlap="1" wp14:anchorId="385DBA35" wp14:editId="7BFEDE74">
                <wp:simplePos x="0" y="0"/>
                <wp:positionH relativeFrom="column">
                  <wp:posOffset>-3768</wp:posOffset>
                </wp:positionH>
                <wp:positionV relativeFrom="paragraph">
                  <wp:posOffset>-115138</wp:posOffset>
                </wp:positionV>
                <wp:extent cx="5838825" cy="683288"/>
                <wp:effectExtent l="0" t="0" r="9525" b="2540"/>
                <wp:wrapNone/>
                <wp:docPr id="193" name="Rectángulo 193"/>
                <wp:cNvGraphicFramePr/>
                <a:graphic xmlns:a="http://schemas.openxmlformats.org/drawingml/2006/main">
                  <a:graphicData uri="http://schemas.microsoft.com/office/word/2010/wordprocessingShape">
                    <wps:wsp>
                      <wps:cNvSpPr/>
                      <wps:spPr>
                        <a:xfrm>
                          <a:off x="0" y="0"/>
                          <a:ext cx="5838825" cy="683288"/>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4F8A24" w14:textId="77777777" w:rsidR="004B1AE4" w:rsidRPr="00774846" w:rsidRDefault="004B1AE4" w:rsidP="006C6C68">
                            <w:pPr>
                              <w:jc w:val="center"/>
                              <w:rPr>
                                <w:b/>
                                <w:bCs/>
                                <w:sz w:val="28"/>
                                <w:szCs w:val="24"/>
                              </w:rPr>
                            </w:pPr>
                            <w:r w:rsidRPr="00130FDF">
                              <w:rPr>
                                <w:b/>
                                <w:bCs/>
                                <w:sz w:val="28"/>
                                <w:szCs w:val="24"/>
                              </w:rPr>
                              <w:t>Foro Resolución de ejercicios - Métodos de transporte Esquina noroeste, Costo mínimo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5DBA35" id="Rectángulo 193" o:spid="_x0000_s1047" style="position:absolute;left:0;text-align:left;margin-left:-.3pt;margin-top:-9.05pt;width:459.75pt;height:53.8pt;z-index:2517268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" fillcolor="red" stroked="f" strokeweight="1pt">
                <v:textbox>
                  <w:txbxContent>
                    <w:p w14:paraId="564F8A24" w14:textId="77777777" w:rsidR="004B1AE4" w:rsidRPr="00774846" w:rsidRDefault="004B1AE4" w:rsidP="006C6C68">
                      <w:pPr>
                        <w:jc w:val="center"/>
                        <w:rPr>
                          <w:b/>
                          <w:bCs/>
                          <w:sz w:val="28"/>
                          <w:szCs w:val="24"/>
                        </w:rPr>
                      </w:pPr>
                      <w:r w:rsidRPr="00130FDF">
                        <w:rPr>
                          <w:b/>
                          <w:bCs/>
                          <w:sz w:val="28"/>
                          <w:szCs w:val="24"/>
                        </w:rPr>
                        <w:t>Foro Resolución de ejercicios - Métodos de transporte Esquina noroeste, Costo mínimo</w:t>
                      </w:r>
                    </w:p>
                  </w:txbxContent>
                </v:textbox>
              </v:rect>
            </w:pict>
          </mc:Fallback>
        </mc:AlternateContent>
      </w:r>
    </w:p>
    <w:p w14:paraId="3C0C0214" w14:textId="7D4AFB6C" w:rsidR="007E29E1" w:rsidRDefault="007E29E1" w:rsidP="001A7834">
      <w:pPr>
        <w:tabs>
          <w:tab w:val="left" w:pos="3075"/>
        </w:tabs>
      </w:pPr>
    </w:p>
    <w:p w14:paraId="21B665A6" w14:textId="1D30BB0C" w:rsidR="006C6C68" w:rsidRDefault="00EB75D4" w:rsidP="006C6C68">
      <w:pPr>
        <w:tabs>
          <w:tab w:val="left" w:pos="3075"/>
        </w:tabs>
      </w:pPr>
      <w:r>
        <w:t xml:space="preserve"> </w:t>
      </w:r>
    </w:p>
    <w:p w14:paraId="6D665A82" w14:textId="77777777" w:rsidR="006C6C68" w:rsidRDefault="006C6C68" w:rsidP="006C6C68">
      <w:pPr>
        <w:tabs>
          <w:tab w:val="left" w:pos="3075"/>
        </w:tabs>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0AAB18D4" w14:textId="77777777" w:rsidR="006C6C68" w:rsidRDefault="006C6C68" w:rsidP="006C6C68">
      <w:pPr>
        <w:tabs>
          <w:tab w:val="left" w:pos="3075"/>
        </w:tabs>
      </w:pPr>
    </w:p>
    <w:p w14:paraId="60E42A32" w14:textId="77777777" w:rsidR="006C6C68" w:rsidRPr="009140F6" w:rsidRDefault="006C6C68" w:rsidP="006C6C68">
      <w:pPr>
        <w:tabs>
          <w:tab w:val="left" w:pos="3075"/>
        </w:tabs>
        <w:rPr>
          <w:b/>
          <w:bCs/>
          <w:u w:val="single"/>
        </w:rPr>
      </w:pPr>
      <w:r w:rsidRPr="009140F6">
        <w:rPr>
          <w:b/>
          <w:bCs/>
          <w:u w:val="single"/>
        </w:rPr>
        <w:t>Recursos</w:t>
      </w:r>
    </w:p>
    <w:p w14:paraId="2C33AE4F" w14:textId="77777777" w:rsidR="006C6C68" w:rsidRDefault="006C6C68" w:rsidP="006C6C68">
      <w:pPr>
        <w:tabs>
          <w:tab w:val="left" w:pos="3075"/>
        </w:tabs>
        <w:rPr>
          <w:b/>
          <w:bCs/>
        </w:rPr>
      </w:pPr>
    </w:p>
    <w:p w14:paraId="55B2E6FD" w14:textId="77777777" w:rsidR="006C6C68" w:rsidRDefault="006C6C68" w:rsidP="006C6C68">
      <w:pPr>
        <w:tabs>
          <w:tab w:val="left" w:pos="3075"/>
        </w:tabs>
      </w:pPr>
      <w:r>
        <w:rPr>
          <w:b/>
          <w:bCs/>
        </w:rPr>
        <w:t>Primero</w:t>
      </w:r>
      <w:r>
        <w:t>, para participar de la vídeo conferencia se le proporciona el vínculo de la reunión, durante la misma se le recomienda acatar las siguientes normas:</w:t>
      </w:r>
    </w:p>
    <w:p w14:paraId="4B544D07" w14:textId="77777777" w:rsidR="006C6C68" w:rsidRDefault="006C6C68" w:rsidP="006C6C68">
      <w:pPr>
        <w:tabs>
          <w:tab w:val="left" w:pos="3075"/>
        </w:tabs>
      </w:pPr>
    </w:p>
    <w:p w14:paraId="7C1BEC91" w14:textId="77777777" w:rsidR="006C6C68" w:rsidRDefault="006C6C68" w:rsidP="006C6C68">
      <w:pPr>
        <w:pStyle w:val="Prrafodelista"/>
        <w:numPr>
          <w:ilvl w:val="0"/>
          <w:numId w:val="1"/>
        </w:numPr>
        <w:tabs>
          <w:tab w:val="left" w:pos="3075"/>
        </w:tabs>
      </w:pPr>
      <w:r>
        <w:t>Al entrar a la vídeo conferencia hágalo con la cámara encendida (en caso de contar con una) y con el micrófono apagado</w:t>
      </w:r>
    </w:p>
    <w:p w14:paraId="564F6D83" w14:textId="77777777" w:rsidR="006C6C68" w:rsidRDefault="006C6C68" w:rsidP="006C6C68">
      <w:pPr>
        <w:pStyle w:val="Prrafodelista"/>
        <w:numPr>
          <w:ilvl w:val="0"/>
          <w:numId w:val="1"/>
        </w:numPr>
        <w:tabs>
          <w:tab w:val="left" w:pos="3075"/>
        </w:tabs>
      </w:pPr>
      <w:r>
        <w:t>Para pedir la palabra use la función de "levantar la mano"</w:t>
      </w:r>
    </w:p>
    <w:p w14:paraId="402917BA" w14:textId="77777777" w:rsidR="006C6C68" w:rsidRDefault="006C6C68" w:rsidP="006C6C68">
      <w:pPr>
        <w:pStyle w:val="Prrafodelista"/>
        <w:numPr>
          <w:ilvl w:val="0"/>
          <w:numId w:val="1"/>
        </w:numPr>
        <w:tabs>
          <w:tab w:val="left" w:pos="3075"/>
        </w:tabs>
      </w:pPr>
      <w:r>
        <w:t>No interrumpa la conferencia, a menos que sea por una emergencia</w:t>
      </w:r>
    </w:p>
    <w:p w14:paraId="03800BF2" w14:textId="77777777" w:rsidR="006C6C68" w:rsidRDefault="006C6C68" w:rsidP="006C6C68">
      <w:pPr>
        <w:pStyle w:val="Prrafodelista"/>
        <w:numPr>
          <w:ilvl w:val="0"/>
          <w:numId w:val="1"/>
        </w:numPr>
        <w:tabs>
          <w:tab w:val="left" w:pos="3075"/>
        </w:tabs>
      </w:pPr>
      <w:r>
        <w:t>Cada cierto tiempo mientras explica, su docente hará una pausa y preguntará si todo se va entendiendo, en ese momento puede "levantar la mano" y cuando el docente le ceda la palabra, abra su micrófono y realice su pregunta, en su defecto (no contar con micrófono), escriba en el chat la pregunta.</w:t>
      </w:r>
    </w:p>
    <w:p w14:paraId="6257006E" w14:textId="77777777" w:rsidR="006C6C68" w:rsidRDefault="006C6C68" w:rsidP="006C6C68">
      <w:pPr>
        <w:pStyle w:val="Prrafodelista"/>
        <w:numPr>
          <w:ilvl w:val="0"/>
          <w:numId w:val="1"/>
        </w:numPr>
        <w:tabs>
          <w:tab w:val="left" w:pos="3075"/>
        </w:tabs>
      </w:pPr>
      <w:r>
        <w:t>La sesión de videoconferencia será grabada para que pueda revisarla posteriormente.</w:t>
      </w:r>
    </w:p>
    <w:p w14:paraId="3EB85AAC" w14:textId="77777777" w:rsidR="006C6C68" w:rsidRDefault="006C6C68" w:rsidP="006C6C68">
      <w:pPr>
        <w:tabs>
          <w:tab w:val="left" w:pos="3075"/>
        </w:tabs>
      </w:pPr>
    </w:p>
    <w:p w14:paraId="417B42BD" w14:textId="77777777" w:rsidR="006C6C68" w:rsidRDefault="006C6C68" w:rsidP="006C6C68">
      <w:pPr>
        <w:tabs>
          <w:tab w:val="left" w:pos="3075"/>
        </w:tabs>
      </w:pPr>
      <w:r>
        <w:rPr>
          <w:noProof/>
        </w:rPr>
        <w:drawing>
          <wp:anchor distT="0" distB="0" distL="114300" distR="114300" simplePos="0" relativeHeight="251727881" behindDoc="1" locked="0" layoutInCell="1" allowOverlap="1" wp14:anchorId="410DFA60" wp14:editId="504B069F">
            <wp:simplePos x="0" y="0"/>
            <wp:positionH relativeFrom="column">
              <wp:posOffset>-3810</wp:posOffset>
            </wp:positionH>
            <wp:positionV relativeFrom="paragraph">
              <wp:posOffset>16510</wp:posOffset>
            </wp:positionV>
            <wp:extent cx="1428750" cy="386080"/>
            <wp:effectExtent l="0" t="0" r="0" b="0"/>
            <wp:wrapTight wrapText="bothSides">
              <wp:wrapPolygon edited="0">
                <wp:start x="1152" y="0"/>
                <wp:lineTo x="0" y="4263"/>
                <wp:lineTo x="0" y="18118"/>
                <wp:lineTo x="864" y="20250"/>
                <wp:lineTo x="2592" y="20250"/>
                <wp:lineTo x="21312" y="17053"/>
                <wp:lineTo x="21312" y="3197"/>
                <wp:lineTo x="5472" y="0"/>
                <wp:lineTo x="1152" y="0"/>
              </wp:wrapPolygon>
            </wp:wrapTight>
            <wp:docPr id="194" name="Imagen 19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28750" cy="386080"/>
                    </a:xfrm>
                    <a:prstGeom prst="rect">
                      <a:avLst/>
                    </a:prstGeom>
                  </pic:spPr>
                </pic:pic>
              </a:graphicData>
            </a:graphic>
            <wp14:sizeRelH relativeFrom="page">
              <wp14:pctWidth>0</wp14:pctWidth>
            </wp14:sizeRelH>
            <wp14:sizeRelV relativeFrom="page">
              <wp14:pctHeight>0</wp14:pctHeight>
            </wp14:sizeRelV>
          </wp:anchor>
        </w:drawing>
      </w:r>
    </w:p>
    <w:p w14:paraId="30BC26BA" w14:textId="77777777" w:rsidR="006C6C68" w:rsidRDefault="006C6C68" w:rsidP="006C6C68">
      <w:pPr>
        <w:tabs>
          <w:tab w:val="left" w:pos="3075"/>
        </w:tabs>
      </w:pPr>
      <w:r>
        <w:rPr>
          <w:rFonts w:eastAsia="Calibri" w:cs="Tahoma"/>
          <w:noProof/>
          <w:szCs w:val="24"/>
          <w:lang w:eastAsia="es-NI"/>
        </w:rPr>
        <w:drawing>
          <wp:anchor distT="0" distB="0" distL="114300" distR="114300" simplePos="0" relativeHeight="251728905" behindDoc="1" locked="0" layoutInCell="1" allowOverlap="1" wp14:anchorId="6949E21E" wp14:editId="5274895D">
            <wp:simplePos x="0" y="0"/>
            <wp:positionH relativeFrom="column">
              <wp:posOffset>301450</wp:posOffset>
            </wp:positionH>
            <wp:positionV relativeFrom="paragraph">
              <wp:posOffset>260859</wp:posOffset>
            </wp:positionV>
            <wp:extent cx="231140" cy="260985"/>
            <wp:effectExtent l="0" t="0" r="0" b="5715"/>
            <wp:wrapTight wrapText="bothSides">
              <wp:wrapPolygon edited="0">
                <wp:start x="0" y="0"/>
                <wp:lineTo x="0" y="20496"/>
                <wp:lineTo x="19582" y="20496"/>
                <wp:lineTo x="19582" y="0"/>
                <wp:lineTo x="0" y="0"/>
              </wp:wrapPolygon>
            </wp:wrapTight>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0D09F" w14:textId="71848490" w:rsidR="00B02E3B" w:rsidRPr="00B92D80" w:rsidRDefault="002B100A" w:rsidP="00B92D80">
      <w:pPr>
        <w:tabs>
          <w:tab w:val="left" w:pos="3075"/>
        </w:tabs>
        <w:ind w:left="851"/>
        <w:rPr>
          <w:rStyle w:val="Hipervnculo"/>
          <w:color w:val="auto"/>
          <w:u w:val="none"/>
        </w:rPr>
      </w:pPr>
      <w:hyperlink r:id="rId52" w:history="1">
        <w:r w:rsidR="00B02E3B" w:rsidRPr="00B02E3B">
          <w:rPr>
            <w:rStyle w:val="Hipervnculo"/>
          </w:rPr>
          <w:t>Tercera Videoconferencia - Métodos de transporte Aproximación de Vógel</w:t>
        </w:r>
      </w:hyperlink>
    </w:p>
    <w:p w14:paraId="0D52ECB6" w14:textId="41887818" w:rsidR="006C6C68" w:rsidRDefault="006C6C68" w:rsidP="006C6C68">
      <w:pPr>
        <w:tabs>
          <w:tab w:val="left" w:pos="3075"/>
        </w:tabs>
        <w:rPr>
          <w:rStyle w:val="Hipervnculo"/>
          <w:rFonts w:eastAsia="Calibri" w:cs="Tahoma"/>
          <w:color w:val="auto"/>
          <w:szCs w:val="24"/>
          <w:u w:val="none"/>
          <w:lang w:eastAsia="es-NI"/>
        </w:rPr>
      </w:pPr>
      <w:r w:rsidRPr="00235B89">
        <w:rPr>
          <w:rStyle w:val="Hipervnculo"/>
          <w:rFonts w:eastAsia="Calibri" w:cs="Tahoma"/>
          <w:b/>
          <w:bCs/>
          <w:color w:val="auto"/>
          <w:szCs w:val="24"/>
          <w:u w:val="none"/>
          <w:lang w:eastAsia="es-NI"/>
        </w:rPr>
        <w:lastRenderedPageBreak/>
        <w:t>Segundo</w:t>
      </w:r>
      <w:r w:rsidRPr="00626498">
        <w:rPr>
          <w:rStyle w:val="Hipervnculo"/>
          <w:rFonts w:eastAsia="Calibri" w:cs="Tahoma"/>
          <w:color w:val="auto"/>
          <w:szCs w:val="24"/>
          <w:u w:val="none"/>
          <w:lang w:eastAsia="es-NI"/>
        </w:rPr>
        <w:t xml:space="preserve">, </w:t>
      </w:r>
      <w:r>
        <w:rPr>
          <w:rStyle w:val="Hipervnculo"/>
          <w:rFonts w:eastAsia="Calibri" w:cs="Tahoma"/>
          <w:color w:val="auto"/>
          <w:szCs w:val="24"/>
          <w:u w:val="none"/>
          <w:lang w:eastAsia="es-NI"/>
        </w:rPr>
        <w:t xml:space="preserve">ver detenidamente el vídeo de ejercicios de la </w:t>
      </w:r>
      <w:r w:rsidR="0006712F" w:rsidRPr="0006712F">
        <w:rPr>
          <w:rStyle w:val="Hipervnculo"/>
          <w:rFonts w:eastAsia="Calibri" w:cs="Tahoma"/>
          <w:color w:val="auto"/>
          <w:szCs w:val="24"/>
          <w:u w:val="none"/>
          <w:lang w:eastAsia="es-NI"/>
        </w:rPr>
        <w:t>Aproximación de Vóge</w:t>
      </w:r>
      <w:r w:rsidR="0006712F">
        <w:rPr>
          <w:rStyle w:val="Hipervnculo"/>
          <w:rFonts w:eastAsia="Calibri" w:cs="Tahoma"/>
          <w:color w:val="auto"/>
          <w:szCs w:val="24"/>
          <w:u w:val="none"/>
          <w:lang w:eastAsia="es-NI"/>
        </w:rPr>
        <w:t>l</w:t>
      </w:r>
      <w:r>
        <w:rPr>
          <w:rStyle w:val="Hipervnculo"/>
          <w:rFonts w:eastAsia="Calibri" w:cs="Tahoma"/>
          <w:color w:val="auto"/>
          <w:szCs w:val="24"/>
          <w:u w:val="none"/>
          <w:lang w:eastAsia="es-NI"/>
        </w:rPr>
        <w:t xml:space="preserve">, en el que se explica </w:t>
      </w:r>
      <w:r w:rsidR="0006712F">
        <w:rPr>
          <w:rStyle w:val="Hipervnculo"/>
          <w:rFonts w:eastAsia="Calibri" w:cs="Tahoma"/>
          <w:color w:val="auto"/>
          <w:szCs w:val="24"/>
          <w:u w:val="none"/>
          <w:lang w:eastAsia="es-NI"/>
        </w:rPr>
        <w:t>paso a paso</w:t>
      </w:r>
      <w:r>
        <w:rPr>
          <w:rStyle w:val="Hipervnculo"/>
          <w:rFonts w:eastAsia="Calibri" w:cs="Tahoma"/>
          <w:color w:val="auto"/>
          <w:szCs w:val="24"/>
          <w:u w:val="none"/>
          <w:lang w:eastAsia="es-NI"/>
        </w:rPr>
        <w:t xml:space="preserve"> un ejercicio de transporte empleando este método, tome nota y practique</w:t>
      </w:r>
    </w:p>
    <w:p w14:paraId="414FC34E" w14:textId="77777777" w:rsidR="006C6C68" w:rsidRDefault="006C6C68" w:rsidP="006C6C68">
      <w:pPr>
        <w:tabs>
          <w:tab w:val="left" w:pos="3075"/>
        </w:tabs>
      </w:pPr>
    </w:p>
    <w:p w14:paraId="2C04623A" w14:textId="77777777" w:rsidR="006C6C68" w:rsidRDefault="006C6C68" w:rsidP="006C6C68">
      <w:pPr>
        <w:tabs>
          <w:tab w:val="left" w:pos="3075"/>
        </w:tabs>
      </w:pPr>
      <w:r>
        <w:rPr>
          <w:noProof/>
        </w:rPr>
        <w:drawing>
          <wp:anchor distT="0" distB="0" distL="114300" distR="114300" simplePos="0" relativeHeight="251729929" behindDoc="1" locked="0" layoutInCell="1" allowOverlap="1" wp14:anchorId="5BC6A746" wp14:editId="6F0C173F">
            <wp:simplePos x="0" y="0"/>
            <wp:positionH relativeFrom="column">
              <wp:posOffset>-3810</wp:posOffset>
            </wp:positionH>
            <wp:positionV relativeFrom="paragraph">
              <wp:posOffset>16510</wp:posOffset>
            </wp:positionV>
            <wp:extent cx="1428750" cy="386080"/>
            <wp:effectExtent l="0" t="0" r="0" b="0"/>
            <wp:wrapTight wrapText="bothSides">
              <wp:wrapPolygon edited="0">
                <wp:start x="1152" y="0"/>
                <wp:lineTo x="0" y="4263"/>
                <wp:lineTo x="0" y="18118"/>
                <wp:lineTo x="864" y="20250"/>
                <wp:lineTo x="2592" y="20250"/>
                <wp:lineTo x="21312" y="17053"/>
                <wp:lineTo x="21312" y="3197"/>
                <wp:lineTo x="5472" y="0"/>
                <wp:lineTo x="1152" y="0"/>
              </wp:wrapPolygon>
            </wp:wrapTight>
            <wp:docPr id="196" name="Imagen 19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28750" cy="386080"/>
                    </a:xfrm>
                    <a:prstGeom prst="rect">
                      <a:avLst/>
                    </a:prstGeom>
                  </pic:spPr>
                </pic:pic>
              </a:graphicData>
            </a:graphic>
            <wp14:sizeRelH relativeFrom="page">
              <wp14:pctWidth>0</wp14:pctWidth>
            </wp14:sizeRelH>
            <wp14:sizeRelV relativeFrom="page">
              <wp14:pctHeight>0</wp14:pctHeight>
            </wp14:sizeRelV>
          </wp:anchor>
        </w:drawing>
      </w:r>
    </w:p>
    <w:p w14:paraId="3F390B36" w14:textId="77777777" w:rsidR="006C6C68" w:rsidRDefault="006C6C68" w:rsidP="006C6C68">
      <w:pPr>
        <w:tabs>
          <w:tab w:val="left" w:pos="3075"/>
        </w:tabs>
      </w:pPr>
      <w:r>
        <w:rPr>
          <w:rFonts w:eastAsia="Calibri" w:cs="Tahoma"/>
          <w:noProof/>
          <w:szCs w:val="24"/>
          <w:lang w:eastAsia="es-NI"/>
        </w:rPr>
        <w:drawing>
          <wp:anchor distT="0" distB="0" distL="114300" distR="114300" simplePos="0" relativeHeight="251730953" behindDoc="1" locked="0" layoutInCell="1" allowOverlap="1" wp14:anchorId="3DE4BE87" wp14:editId="0B6E1797">
            <wp:simplePos x="0" y="0"/>
            <wp:positionH relativeFrom="column">
              <wp:posOffset>301450</wp:posOffset>
            </wp:positionH>
            <wp:positionV relativeFrom="paragraph">
              <wp:posOffset>260859</wp:posOffset>
            </wp:positionV>
            <wp:extent cx="231140" cy="260985"/>
            <wp:effectExtent l="0" t="0" r="0" b="5715"/>
            <wp:wrapTight wrapText="bothSides">
              <wp:wrapPolygon edited="0">
                <wp:start x="0" y="0"/>
                <wp:lineTo x="0" y="20496"/>
                <wp:lineTo x="19582" y="20496"/>
                <wp:lineTo x="19582" y="0"/>
                <wp:lineTo x="0" y="0"/>
              </wp:wrapPolygon>
            </wp:wrapTight>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EC869B" w14:textId="067DC1A3" w:rsidR="006C6C68" w:rsidRDefault="002B100A" w:rsidP="006C6C68">
      <w:pPr>
        <w:tabs>
          <w:tab w:val="left" w:pos="3075"/>
        </w:tabs>
      </w:pPr>
      <w:hyperlink r:id="rId53" w:history="1">
        <w:r w:rsidR="00155C46" w:rsidRPr="00155C46">
          <w:rPr>
            <w:rStyle w:val="Hipervnculo"/>
          </w:rPr>
          <w:t>Vídeo 04: Aproximación de Vógel</w:t>
        </w:r>
      </w:hyperlink>
    </w:p>
    <w:p w14:paraId="329AD321" w14:textId="77777777" w:rsidR="00155C46" w:rsidRDefault="00155C46" w:rsidP="006C6C68">
      <w:pPr>
        <w:tabs>
          <w:tab w:val="left" w:pos="3075"/>
        </w:tabs>
      </w:pPr>
    </w:p>
    <w:p w14:paraId="28B0033D" w14:textId="3D19013F" w:rsidR="00DD5712" w:rsidRDefault="006C6C68" w:rsidP="00EB75D4">
      <w:pPr>
        <w:tabs>
          <w:tab w:val="left" w:pos="3075"/>
        </w:tabs>
      </w:pPr>
      <w:r w:rsidRPr="00AE3262">
        <w:rPr>
          <w:b/>
          <w:bCs/>
        </w:rPr>
        <w:t xml:space="preserve">Indicaciones – Foro </w:t>
      </w:r>
      <w:r w:rsidRPr="00C3487B">
        <w:rPr>
          <w:b/>
          <w:bCs/>
        </w:rPr>
        <w:t xml:space="preserve">Resolución de Ejercicios </w:t>
      </w:r>
      <w:r w:rsidRPr="00732E01">
        <w:rPr>
          <w:b/>
          <w:bCs/>
        </w:rPr>
        <w:t xml:space="preserve">- </w:t>
      </w:r>
      <w:r w:rsidR="00155C46" w:rsidRPr="00155C46">
        <w:rPr>
          <w:b/>
          <w:bCs/>
        </w:rPr>
        <w:t>Métodos de transporte Aproximación de Vógel</w:t>
      </w:r>
    </w:p>
    <w:p w14:paraId="52142D20" w14:textId="472111AB" w:rsidR="00DD5712" w:rsidRDefault="00DD5712" w:rsidP="00AB2DF6">
      <w:pPr>
        <w:tabs>
          <w:tab w:val="left" w:pos="3075"/>
        </w:tabs>
      </w:pPr>
    </w:p>
    <w:p w14:paraId="7E96EFF7" w14:textId="1B1D164B" w:rsidR="00A47537" w:rsidRPr="00A47537" w:rsidRDefault="00A47537" w:rsidP="00954C5A">
      <w:pPr>
        <w:shd w:val="clear" w:color="auto" w:fill="FFFFFF"/>
        <w:spacing w:beforeLines="20" w:before="48" w:afterLines="40" w:after="96"/>
        <w:rPr>
          <w:rFonts w:eastAsia="Times New Roman" w:cs="Tahoma"/>
          <w:color w:val="4C4C4C"/>
          <w:szCs w:val="24"/>
          <w:lang w:eastAsia="es-NI"/>
        </w:rPr>
      </w:pPr>
      <w:r w:rsidRPr="00A47537">
        <w:rPr>
          <w:rFonts w:eastAsia="Times New Roman" w:cs="Tahoma"/>
          <w:color w:val="4C4C4C"/>
          <w:szCs w:val="24"/>
          <w:lang w:eastAsia="es-NI"/>
        </w:rPr>
        <w:t xml:space="preserve">A </w:t>
      </w:r>
      <w:r w:rsidR="00954C5A" w:rsidRPr="00954C5A">
        <w:rPr>
          <w:rFonts w:eastAsia="Times New Roman" w:cs="Tahoma"/>
          <w:color w:val="4C4C4C"/>
          <w:szCs w:val="24"/>
          <w:lang w:eastAsia="es-NI"/>
        </w:rPr>
        <w:t>continuación,</w:t>
      </w:r>
      <w:r w:rsidRPr="00A47537">
        <w:rPr>
          <w:rFonts w:eastAsia="Times New Roman" w:cs="Tahoma"/>
          <w:color w:val="4C4C4C"/>
          <w:szCs w:val="24"/>
          <w:lang w:eastAsia="es-NI"/>
        </w:rPr>
        <w:t xml:space="preserve"> se le presentan dos problemas que debe resolver aplicando </w:t>
      </w:r>
      <w:r w:rsidR="005C2359">
        <w:rPr>
          <w:rFonts w:eastAsia="Times New Roman" w:cs="Tahoma"/>
          <w:color w:val="4C4C4C"/>
          <w:szCs w:val="24"/>
          <w:lang w:eastAsia="es-NI"/>
        </w:rPr>
        <w:t>aproximación de Vogel</w:t>
      </w:r>
      <w:r w:rsidRPr="00A47537">
        <w:rPr>
          <w:rFonts w:eastAsia="Times New Roman" w:cs="Tahoma"/>
          <w:color w:val="4C4C4C"/>
          <w:szCs w:val="24"/>
          <w:lang w:eastAsia="es-NI"/>
        </w:rPr>
        <w:t>.</w:t>
      </w:r>
    </w:p>
    <w:p w14:paraId="7F80D9ED" w14:textId="77777777" w:rsidR="00A47537" w:rsidRPr="00A47537" w:rsidRDefault="00A47537" w:rsidP="00954C5A">
      <w:pPr>
        <w:shd w:val="clear" w:color="auto" w:fill="FFFFFF"/>
        <w:spacing w:beforeLines="20" w:before="48" w:afterLines="40" w:after="96"/>
        <w:rPr>
          <w:rFonts w:eastAsia="Times New Roman" w:cs="Tahoma"/>
          <w:color w:val="4C4C4C"/>
          <w:szCs w:val="24"/>
          <w:lang w:eastAsia="es-NI"/>
        </w:rPr>
      </w:pPr>
      <w:r w:rsidRPr="00A47537">
        <w:rPr>
          <w:rFonts w:eastAsia="Times New Roman" w:cs="Tahoma"/>
          <w:color w:val="4C4C4C"/>
          <w:szCs w:val="24"/>
          <w:u w:val="single"/>
          <w:lang w:eastAsia="es-NI"/>
        </w:rPr>
        <w:t>Actividades</w:t>
      </w:r>
    </w:p>
    <w:p w14:paraId="0D355B67" w14:textId="77777777" w:rsidR="00A47537" w:rsidRPr="00A47537" w:rsidRDefault="00A47537" w:rsidP="00954C5A">
      <w:pPr>
        <w:numPr>
          <w:ilvl w:val="0"/>
          <w:numId w:val="7"/>
        </w:numPr>
        <w:shd w:val="clear" w:color="auto" w:fill="FFFFFF"/>
        <w:spacing w:beforeLines="20" w:before="48" w:afterLines="40" w:after="96"/>
        <w:rPr>
          <w:rFonts w:eastAsia="Times New Roman" w:cs="Tahoma"/>
          <w:color w:val="4C4C4C"/>
          <w:szCs w:val="24"/>
          <w:lang w:eastAsia="es-NI"/>
        </w:rPr>
      </w:pPr>
      <w:r w:rsidRPr="00A47537">
        <w:rPr>
          <w:rFonts w:eastAsia="Times New Roman" w:cs="Tahoma"/>
          <w:color w:val="4C4C4C"/>
          <w:szCs w:val="24"/>
          <w:lang w:eastAsia="es-NI"/>
        </w:rPr>
        <w:t>Resuelva los ejercicios de forma individual </w:t>
      </w:r>
    </w:p>
    <w:p w14:paraId="53002D19" w14:textId="77777777" w:rsidR="00A47537" w:rsidRPr="00A47537" w:rsidRDefault="00A47537" w:rsidP="00954C5A">
      <w:pPr>
        <w:numPr>
          <w:ilvl w:val="0"/>
          <w:numId w:val="7"/>
        </w:numPr>
        <w:shd w:val="clear" w:color="auto" w:fill="FFFFFF"/>
        <w:spacing w:beforeLines="20" w:before="48" w:afterLines="40" w:after="96"/>
        <w:rPr>
          <w:rFonts w:eastAsia="Times New Roman" w:cs="Tahoma"/>
          <w:color w:val="4C4C4C"/>
          <w:szCs w:val="24"/>
          <w:lang w:eastAsia="es-NI"/>
        </w:rPr>
      </w:pPr>
      <w:r w:rsidRPr="00A47537">
        <w:rPr>
          <w:rFonts w:eastAsia="Times New Roman" w:cs="Tahoma"/>
          <w:color w:val="4C4C4C"/>
          <w:szCs w:val="24"/>
          <w:lang w:eastAsia="es-NI"/>
        </w:rPr>
        <w:t>Comente sus resultados usando el botón </w:t>
      </w:r>
      <w:r w:rsidRPr="00A47537">
        <w:rPr>
          <w:rFonts w:eastAsia="Times New Roman" w:cs="Tahoma"/>
          <w:b/>
          <w:bCs/>
          <w:color w:val="4C4C4C"/>
          <w:szCs w:val="24"/>
          <w:lang w:eastAsia="es-NI"/>
        </w:rPr>
        <w:t>agregar tema</w:t>
      </w:r>
      <w:r w:rsidRPr="00A47537">
        <w:rPr>
          <w:rFonts w:eastAsia="Times New Roman" w:cs="Tahoma"/>
          <w:color w:val="4C4C4C"/>
          <w:szCs w:val="24"/>
          <w:lang w:eastAsia="es-NI"/>
        </w:rPr>
        <w:t>, en la sección tema coloque su nombre y en comentario sus respuestas, opcionalmente puede agregar un archivo con la solución paso a paso del ejercicio.</w:t>
      </w:r>
    </w:p>
    <w:p w14:paraId="48CEF824" w14:textId="1307DD6B" w:rsidR="00A47537" w:rsidRPr="00A47537" w:rsidRDefault="00A47537" w:rsidP="00954C5A">
      <w:pPr>
        <w:numPr>
          <w:ilvl w:val="0"/>
          <w:numId w:val="7"/>
        </w:numPr>
        <w:shd w:val="clear" w:color="auto" w:fill="FFFFFF"/>
        <w:spacing w:beforeLines="20" w:before="48" w:afterLines="40" w:after="96"/>
        <w:rPr>
          <w:rFonts w:eastAsia="Times New Roman" w:cs="Tahoma"/>
          <w:color w:val="4C4C4C"/>
          <w:szCs w:val="24"/>
          <w:lang w:eastAsia="es-NI"/>
        </w:rPr>
      </w:pPr>
      <w:r w:rsidRPr="00A47537">
        <w:rPr>
          <w:rFonts w:eastAsia="Times New Roman" w:cs="Tahoma"/>
          <w:color w:val="4C4C4C"/>
          <w:szCs w:val="24"/>
          <w:lang w:eastAsia="es-NI"/>
        </w:rPr>
        <w:t>Revise las soluciones de sus compañeros/as y corrija al menos dos respuestas que usted considere erradas, para ello use el vínculo </w:t>
      </w:r>
      <w:r w:rsidRPr="00A47537">
        <w:rPr>
          <w:rFonts w:eastAsia="Times New Roman" w:cs="Tahoma"/>
          <w:b/>
          <w:bCs/>
          <w:color w:val="4C4C4C"/>
          <w:szCs w:val="24"/>
          <w:lang w:eastAsia="es-NI"/>
        </w:rPr>
        <w:t>"responder"</w:t>
      </w:r>
      <w:r w:rsidRPr="00A47537">
        <w:rPr>
          <w:rFonts w:eastAsia="Times New Roman" w:cs="Tahoma"/>
          <w:color w:val="4C4C4C"/>
          <w:szCs w:val="24"/>
          <w:lang w:eastAsia="es-NI"/>
        </w:rPr>
        <w:t> que estará abajo y a la derecha de la pantalla.</w:t>
      </w:r>
      <w:r w:rsidR="00E051BD">
        <w:rPr>
          <w:rFonts w:eastAsia="Times New Roman" w:cs="Tahoma"/>
          <w:color w:val="4C4C4C"/>
          <w:szCs w:val="24"/>
          <w:lang w:eastAsia="es-NI"/>
        </w:rPr>
        <w:t xml:space="preserve"> </w:t>
      </w:r>
      <w:r w:rsidRPr="00A47537">
        <w:rPr>
          <w:rFonts w:eastAsia="Times New Roman" w:cs="Tahoma"/>
          <w:color w:val="4C4C4C"/>
          <w:szCs w:val="24"/>
          <w:lang w:eastAsia="es-NI"/>
        </w:rPr>
        <w:t>En caso de que todas las respuestas estén iguales a la suya, no aplica.</w:t>
      </w:r>
    </w:p>
    <w:p w14:paraId="471251AC" w14:textId="77777777" w:rsidR="00A47537" w:rsidRPr="00A47537" w:rsidRDefault="00A47537" w:rsidP="00954C5A">
      <w:pPr>
        <w:numPr>
          <w:ilvl w:val="0"/>
          <w:numId w:val="7"/>
        </w:numPr>
        <w:shd w:val="clear" w:color="auto" w:fill="FFFFFF"/>
        <w:spacing w:beforeLines="20" w:before="48" w:afterLines="40" w:after="96"/>
        <w:rPr>
          <w:rFonts w:eastAsia="Times New Roman" w:cs="Tahoma"/>
          <w:color w:val="4C4C4C"/>
          <w:szCs w:val="24"/>
          <w:lang w:eastAsia="es-NI"/>
        </w:rPr>
      </w:pPr>
      <w:r w:rsidRPr="00A47537">
        <w:rPr>
          <w:rFonts w:eastAsia="Times New Roman" w:cs="Tahoma"/>
          <w:color w:val="4C4C4C"/>
          <w:szCs w:val="24"/>
          <w:lang w:eastAsia="es-NI"/>
        </w:rPr>
        <w:t>En caso de que alguien le corrija, revise lo que argumenta y revise su propia solución, en caso de que considere estar usted en lo correcto debata con su compañero/a, en caso de que haya descubierto estar errado, agradezca a su compañero/a por la corrección</w:t>
      </w:r>
    </w:p>
    <w:p w14:paraId="08809D87" w14:textId="77777777" w:rsidR="00896895" w:rsidRDefault="00896895" w:rsidP="00954C5A">
      <w:pPr>
        <w:shd w:val="clear" w:color="auto" w:fill="FFFFFF"/>
        <w:spacing w:beforeLines="20" w:before="48" w:afterLines="40" w:after="96"/>
        <w:rPr>
          <w:rFonts w:eastAsia="Times New Roman" w:cs="Tahoma"/>
          <w:color w:val="4C4C4C"/>
          <w:szCs w:val="24"/>
          <w:u w:val="single"/>
          <w:lang w:eastAsia="es-NI"/>
        </w:rPr>
      </w:pPr>
    </w:p>
    <w:p w14:paraId="24D41019" w14:textId="62343921" w:rsidR="00A47537" w:rsidRPr="00A47537" w:rsidRDefault="00A47537" w:rsidP="00954C5A">
      <w:pPr>
        <w:shd w:val="clear" w:color="auto" w:fill="FFFFFF"/>
        <w:spacing w:beforeLines="20" w:before="48" w:afterLines="40" w:after="96"/>
        <w:rPr>
          <w:rFonts w:eastAsia="Times New Roman" w:cs="Tahoma"/>
          <w:color w:val="4C4C4C"/>
          <w:szCs w:val="24"/>
          <w:lang w:eastAsia="es-NI"/>
        </w:rPr>
      </w:pPr>
      <w:r w:rsidRPr="00A47537">
        <w:rPr>
          <w:rFonts w:eastAsia="Times New Roman" w:cs="Tahoma"/>
          <w:color w:val="4C4C4C"/>
          <w:szCs w:val="24"/>
          <w:u w:val="single"/>
          <w:lang w:eastAsia="es-NI"/>
        </w:rPr>
        <w:lastRenderedPageBreak/>
        <w:t>Problema 01</w:t>
      </w:r>
      <w:r w:rsidRPr="00A47537">
        <w:rPr>
          <w:rFonts w:eastAsia="Times New Roman" w:cs="Tahoma"/>
          <w:color w:val="4C4C4C"/>
          <w:szCs w:val="24"/>
          <w:lang w:eastAsia="es-NI"/>
        </w:rPr>
        <w:t>: La empresa INFORMATECH, está desarrollando cuatro proyecto de redes, y buscar los mejores costos de envió para las cajas de red categoría 6, desde los proveedores A, B, C con una capacidad máxima de oferta de 15, 25,5</w:t>
      </w:r>
      <w:r w:rsidRPr="00954C5A">
        <w:rPr>
          <w:rFonts w:eastAsia="Times New Roman" w:cs="Tahoma"/>
          <w:color w:val="4C4C4C"/>
          <w:szCs w:val="24"/>
          <w:lang w:eastAsia="es-NI"/>
        </w:rPr>
        <w:t xml:space="preserve"> </w:t>
      </w:r>
      <w:r w:rsidRPr="00A47537">
        <w:rPr>
          <w:rFonts w:eastAsia="Times New Roman" w:cs="Tahoma"/>
          <w:color w:val="4C4C4C"/>
          <w:szCs w:val="24"/>
          <w:lang w:eastAsia="es-NI"/>
        </w:rPr>
        <w:t>respectivamente, por lo que la demanda del proyecto 1, es de 5 cajas, el proyecto 2 y 3, es de 15 cajas respectivamente y el cuarto proyecto necesita 5 cajas de red, la tabla de costos de envió se muestran en la tabla. El gerente de proyectos requiere determinar los costos mínimos para cada proyecto</w:t>
      </w:r>
    </w:p>
    <w:p w14:paraId="767A5609" w14:textId="0E0C3472" w:rsidR="00A47537" w:rsidRPr="00A47537" w:rsidRDefault="00A47537" w:rsidP="00954C5A">
      <w:pPr>
        <w:spacing w:beforeLines="20" w:before="48" w:afterLines="40" w:after="96"/>
        <w:rPr>
          <w:rFonts w:eastAsia="Times New Roman" w:cs="Tahoma"/>
          <w:sz w:val="28"/>
          <w:szCs w:val="28"/>
          <w:lang w:eastAsia="es-NI"/>
        </w:rPr>
      </w:pPr>
      <w:r w:rsidRPr="00954C5A">
        <w:rPr>
          <w:rFonts w:cs="Tahoma"/>
          <w:noProof/>
          <w:sz w:val="28"/>
          <w:szCs w:val="24"/>
        </w:rPr>
        <w:drawing>
          <wp:inline distT="0" distB="0" distL="0" distR="0" wp14:anchorId="2B1C29F2" wp14:editId="430410FB">
            <wp:extent cx="5556885" cy="753745"/>
            <wp:effectExtent l="0" t="0" r="5715" b="825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56885" cy="753745"/>
                    </a:xfrm>
                    <a:prstGeom prst="rect">
                      <a:avLst/>
                    </a:prstGeom>
                    <a:noFill/>
                    <a:ln>
                      <a:noFill/>
                    </a:ln>
                  </pic:spPr>
                </pic:pic>
              </a:graphicData>
            </a:graphic>
          </wp:inline>
        </w:drawing>
      </w:r>
      <w:r w:rsidRPr="00A47537">
        <w:rPr>
          <w:rFonts w:eastAsia="Times New Roman" w:cs="Tahoma"/>
          <w:color w:val="4C4C4C"/>
          <w:szCs w:val="24"/>
          <w:lang w:eastAsia="es-NI"/>
        </w:rPr>
        <w:br/>
      </w:r>
    </w:p>
    <w:p w14:paraId="4E4397FF" w14:textId="0CAD55F9" w:rsidR="00A47537" w:rsidRPr="00A47537" w:rsidRDefault="00A47537" w:rsidP="00954C5A">
      <w:pPr>
        <w:shd w:val="clear" w:color="auto" w:fill="FFFFFF"/>
        <w:spacing w:beforeLines="20" w:before="48" w:afterLines="40" w:after="96"/>
        <w:rPr>
          <w:rFonts w:eastAsia="Times New Roman" w:cs="Tahoma"/>
          <w:color w:val="4C4C4C"/>
          <w:szCs w:val="24"/>
          <w:lang w:eastAsia="es-NI"/>
        </w:rPr>
      </w:pPr>
      <w:r w:rsidRPr="00A47537">
        <w:rPr>
          <w:rFonts w:eastAsia="Times New Roman" w:cs="Tahoma"/>
          <w:color w:val="4C4C4C"/>
          <w:szCs w:val="24"/>
          <w:u w:val="single"/>
          <w:lang w:eastAsia="es-NI"/>
        </w:rPr>
        <w:t>Problema 02</w:t>
      </w:r>
      <w:r w:rsidRPr="00A47537">
        <w:rPr>
          <w:rFonts w:eastAsia="Times New Roman" w:cs="Tahoma"/>
          <w:color w:val="4C4C4C"/>
          <w:szCs w:val="24"/>
          <w:lang w:eastAsia="es-NI"/>
        </w:rPr>
        <w:t>:  La empresa “químicos del caribe S.A” posee 4 depósitos de azufre que deben ser usados para fabricar 4 tipos de productos diferentes (A, B, C, D), además por cada litro que se haga de los productos A, B, C, y D se utilizan un litro de azufre. Se sabe que las capacidades de cada depósito son de 100L, 120L, 80L, 95L</w:t>
      </w:r>
      <w:r w:rsidRPr="00954C5A">
        <w:rPr>
          <w:rFonts w:eastAsia="Times New Roman" w:cs="Tahoma"/>
          <w:color w:val="4C4C4C"/>
          <w:szCs w:val="24"/>
          <w:lang w:eastAsia="es-NI"/>
        </w:rPr>
        <w:t xml:space="preserve"> </w:t>
      </w:r>
      <w:r w:rsidRPr="00A47537">
        <w:rPr>
          <w:rFonts w:eastAsia="Times New Roman" w:cs="Tahoma"/>
          <w:color w:val="4C4C4C"/>
          <w:szCs w:val="24"/>
          <w:lang w:eastAsia="es-NI"/>
        </w:rPr>
        <w:t xml:space="preserve">respectivamente. La empresa tiene un pedido de 125L de la sustancia A, 50L de la sustancia B, 130L de la sustancia C y 90L de la sustancia D. Los costos que reaccionan la producción de cada químico con cada depósito se </w:t>
      </w:r>
      <w:r w:rsidRPr="00954C5A">
        <w:rPr>
          <w:rFonts w:eastAsia="Times New Roman" w:cs="Tahoma"/>
          <w:color w:val="4C4C4C"/>
          <w:szCs w:val="24"/>
          <w:lang w:eastAsia="es-NI"/>
        </w:rPr>
        <w:t>presentan</w:t>
      </w:r>
      <w:r w:rsidRPr="00A47537">
        <w:rPr>
          <w:rFonts w:eastAsia="Times New Roman" w:cs="Tahoma"/>
          <w:color w:val="4C4C4C"/>
          <w:szCs w:val="24"/>
          <w:lang w:eastAsia="es-NI"/>
        </w:rPr>
        <w:t xml:space="preserve"> a continuación:</w:t>
      </w:r>
    </w:p>
    <w:p w14:paraId="122AEDE0" w14:textId="42540BF9" w:rsidR="00A47537" w:rsidRPr="00A47537" w:rsidRDefault="00A47537" w:rsidP="00954C5A">
      <w:pPr>
        <w:shd w:val="clear" w:color="auto" w:fill="FFFFFF"/>
        <w:spacing w:beforeLines="20" w:before="48" w:afterLines="40" w:after="96"/>
        <w:rPr>
          <w:rFonts w:eastAsia="Times New Roman" w:cs="Tahoma"/>
          <w:color w:val="4C4C4C"/>
          <w:szCs w:val="24"/>
          <w:lang w:eastAsia="es-NI"/>
        </w:rPr>
      </w:pPr>
      <w:r w:rsidRPr="00954C5A">
        <w:rPr>
          <w:rFonts w:cs="Tahoma"/>
          <w:noProof/>
          <w:sz w:val="28"/>
          <w:szCs w:val="24"/>
        </w:rPr>
        <w:drawing>
          <wp:inline distT="0" distB="0" distL="0" distR="0" wp14:anchorId="7281F4BD" wp14:editId="47B9EA08">
            <wp:extent cx="5556885" cy="924560"/>
            <wp:effectExtent l="0" t="0" r="5715" b="889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56885" cy="924560"/>
                    </a:xfrm>
                    <a:prstGeom prst="rect">
                      <a:avLst/>
                    </a:prstGeom>
                    <a:noFill/>
                    <a:ln>
                      <a:noFill/>
                    </a:ln>
                  </pic:spPr>
                </pic:pic>
              </a:graphicData>
            </a:graphic>
          </wp:inline>
        </w:drawing>
      </w:r>
    </w:p>
    <w:p w14:paraId="1F5AA374" w14:textId="77777777" w:rsidR="00896895" w:rsidRDefault="00896895" w:rsidP="00954C5A">
      <w:pPr>
        <w:shd w:val="clear" w:color="auto" w:fill="FFFFFF"/>
        <w:spacing w:beforeLines="20" w:before="48" w:afterLines="40" w:after="96"/>
        <w:rPr>
          <w:rFonts w:eastAsia="Times New Roman" w:cs="Tahoma"/>
          <w:b/>
          <w:bCs/>
          <w:color w:val="4C4C4C"/>
          <w:szCs w:val="24"/>
          <w:lang w:eastAsia="es-NI"/>
        </w:rPr>
      </w:pPr>
    </w:p>
    <w:p w14:paraId="15FBA09A" w14:textId="03DE73EA" w:rsidR="00337D2A" w:rsidRDefault="00A47537" w:rsidP="00896895">
      <w:pPr>
        <w:shd w:val="clear" w:color="auto" w:fill="FFFFFF"/>
        <w:spacing w:beforeLines="20" w:before="48" w:afterLines="40" w:after="96"/>
        <w:rPr>
          <w:rFonts w:eastAsia="Times New Roman" w:cs="Tahoma"/>
          <w:color w:val="4C4C4C"/>
          <w:szCs w:val="24"/>
          <w:lang w:eastAsia="es-NI"/>
        </w:rPr>
      </w:pPr>
      <w:r w:rsidRPr="00A47537">
        <w:rPr>
          <w:rFonts w:eastAsia="Times New Roman" w:cs="Tahoma"/>
          <w:b/>
          <w:bCs/>
          <w:color w:val="4C4C4C"/>
          <w:szCs w:val="24"/>
          <w:lang w:eastAsia="es-NI"/>
        </w:rPr>
        <w:t>Nota</w:t>
      </w:r>
      <w:r w:rsidRPr="00A47537">
        <w:rPr>
          <w:rFonts w:eastAsia="Times New Roman" w:cs="Tahoma"/>
          <w:color w:val="4C4C4C"/>
          <w:szCs w:val="24"/>
          <w:lang w:eastAsia="es-NI"/>
        </w:rPr>
        <w:t>: Al finalizar la actividad su docente agregará un tema al foro con las respuestas correctas detalladamente</w:t>
      </w:r>
      <w:r w:rsidR="00E44D6F">
        <w:rPr>
          <w:rFonts w:eastAsia="Times New Roman" w:cs="Tahoma"/>
          <w:color w:val="4C4C4C"/>
          <w:szCs w:val="24"/>
          <w:lang w:eastAsia="es-NI"/>
        </w:rPr>
        <w:t>.</w:t>
      </w:r>
    </w:p>
    <w:p w14:paraId="08118531" w14:textId="77777777" w:rsidR="00B92D80" w:rsidRDefault="00B92D80" w:rsidP="00896895">
      <w:pPr>
        <w:shd w:val="clear" w:color="auto" w:fill="FFFFFF"/>
        <w:spacing w:beforeLines="20" w:before="48" w:afterLines="40" w:after="96"/>
      </w:pPr>
    </w:p>
    <w:p w14:paraId="714CEC4A" w14:textId="77777777" w:rsidR="00337D2A" w:rsidRDefault="00337D2A" w:rsidP="00337D2A">
      <w:pPr>
        <w:tabs>
          <w:tab w:val="left" w:pos="3075"/>
        </w:tabs>
      </w:pPr>
      <w:r>
        <w:rPr>
          <w:noProof/>
        </w:rPr>
        <w:lastRenderedPageBreak/>
        <w:drawing>
          <wp:anchor distT="0" distB="0" distL="114300" distR="114300" simplePos="0" relativeHeight="251734025" behindDoc="1" locked="0" layoutInCell="1" allowOverlap="1" wp14:anchorId="45E15DC3" wp14:editId="425D5B44">
            <wp:simplePos x="0" y="0"/>
            <wp:positionH relativeFrom="column">
              <wp:posOffset>-3175</wp:posOffset>
            </wp:positionH>
            <wp:positionV relativeFrom="paragraph">
              <wp:posOffset>74407</wp:posOffset>
            </wp:positionV>
            <wp:extent cx="1160145" cy="345440"/>
            <wp:effectExtent l="0" t="0" r="1905" b="0"/>
            <wp:wrapTight wrapText="bothSides">
              <wp:wrapPolygon edited="0">
                <wp:start x="1064" y="0"/>
                <wp:lineTo x="0" y="3574"/>
                <wp:lineTo x="0" y="14294"/>
                <wp:lineTo x="355" y="19059"/>
                <wp:lineTo x="1064" y="20250"/>
                <wp:lineTo x="2837" y="20250"/>
                <wp:lineTo x="21281" y="20250"/>
                <wp:lineTo x="21281" y="8338"/>
                <wp:lineTo x="8867" y="0"/>
                <wp:lineTo x="1064" y="0"/>
              </wp:wrapPolygon>
            </wp:wrapTight>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2F11C380" w14:textId="77777777" w:rsidR="00337D2A" w:rsidRDefault="00337D2A" w:rsidP="00337D2A">
      <w:pPr>
        <w:tabs>
          <w:tab w:val="left" w:pos="3075"/>
        </w:tabs>
      </w:pPr>
      <w:r>
        <w:rPr>
          <w:noProof/>
        </w:rPr>
        <w:drawing>
          <wp:anchor distT="0" distB="0" distL="114300" distR="114300" simplePos="0" relativeHeight="251735049" behindDoc="1" locked="0" layoutInCell="1" allowOverlap="1" wp14:anchorId="582CD11C" wp14:editId="4A5F0333">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1D7418" w14:textId="5686AB6C" w:rsidR="00337D2A" w:rsidRDefault="002B100A" w:rsidP="00AB2DF6">
      <w:pPr>
        <w:tabs>
          <w:tab w:val="left" w:pos="3075"/>
        </w:tabs>
      </w:pPr>
      <w:hyperlink r:id="rId56" w:history="1">
        <w:r w:rsidR="00896895" w:rsidRPr="00896895">
          <w:rPr>
            <w:rStyle w:val="Hipervnculo"/>
          </w:rPr>
          <w:t>Foro Resolución de ejercicios - Métodos de transporte Aproximación de Vógel</w:t>
        </w:r>
      </w:hyperlink>
    </w:p>
    <w:p w14:paraId="076B4407" w14:textId="4A01351A" w:rsidR="00E44D6F" w:rsidRDefault="00305B48" w:rsidP="00AB2DF6">
      <w:pPr>
        <w:tabs>
          <w:tab w:val="left" w:pos="3075"/>
        </w:tabs>
      </w:pPr>
      <w:r>
        <w:rPr>
          <w:noProof/>
          <w:color w:val="2F5496" w:themeColor="accent1" w:themeShade="BF"/>
        </w:rPr>
        <mc:AlternateContent>
          <mc:Choice Requires="wps">
            <w:drawing>
              <wp:anchor distT="0" distB="0" distL="114300" distR="114300" simplePos="0" relativeHeight="251740169" behindDoc="0" locked="0" layoutInCell="1" allowOverlap="1" wp14:anchorId="511A62DE" wp14:editId="197C3465">
                <wp:simplePos x="0" y="0"/>
                <wp:positionH relativeFrom="column">
                  <wp:posOffset>-55203</wp:posOffset>
                </wp:positionH>
                <wp:positionV relativeFrom="paragraph">
                  <wp:posOffset>235822</wp:posOffset>
                </wp:positionV>
                <wp:extent cx="5838825" cy="743578"/>
                <wp:effectExtent l="0" t="0" r="9525" b="0"/>
                <wp:wrapNone/>
                <wp:docPr id="205" name="Rectángulo 205"/>
                <wp:cNvGraphicFramePr/>
                <a:graphic xmlns:a="http://schemas.openxmlformats.org/drawingml/2006/main">
                  <a:graphicData uri="http://schemas.microsoft.com/office/word/2010/wordprocessingShape">
                    <wps:wsp>
                      <wps:cNvSpPr/>
                      <wps:spPr>
                        <a:xfrm>
                          <a:off x="0" y="0"/>
                          <a:ext cx="5838825" cy="743578"/>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109D58" w14:textId="16025F20" w:rsidR="004B1AE4" w:rsidRPr="00774846" w:rsidRDefault="004B1AE4" w:rsidP="00305B48">
                            <w:pPr>
                              <w:jc w:val="center"/>
                              <w:rPr>
                                <w:b/>
                                <w:bCs/>
                                <w:sz w:val="28"/>
                                <w:szCs w:val="24"/>
                              </w:rPr>
                            </w:pPr>
                            <w:r w:rsidRPr="00CE1912">
                              <w:rPr>
                                <w:b/>
                                <w:bCs/>
                                <w:sz w:val="28"/>
                                <w:szCs w:val="24"/>
                              </w:rPr>
                              <w:t xml:space="preserve">Entregable #02: Ejercicios Métodos de </w:t>
                            </w:r>
                            <w:r>
                              <w:rPr>
                                <w:b/>
                                <w:bCs/>
                                <w:sz w:val="28"/>
                                <w:szCs w:val="24"/>
                              </w:rPr>
                              <w:t>T</w:t>
                            </w:r>
                            <w:r w:rsidRPr="00CE1912">
                              <w:rPr>
                                <w:b/>
                                <w:bCs/>
                                <w:sz w:val="28"/>
                                <w:szCs w:val="24"/>
                              </w:rPr>
                              <w:t>ransporte Esquina noroeste, Costo mínimo, Aproximación de Vógel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1A62DE" id="Rectángulo 205" o:spid="_x0000_s1048" style="position:absolute;left:0;text-align:left;margin-left:-4.35pt;margin-top:18.55pt;width:459.75pt;height:58.55pt;z-index:25174016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" fillcolor="red" stroked="f" strokeweight="1pt">
                <v:textbox>
                  <w:txbxContent>
                    <w:p w14:paraId="0C109D58" w14:textId="16025F20" w:rsidR="004B1AE4" w:rsidRPr="00774846" w:rsidRDefault="004B1AE4" w:rsidP="00305B48">
                      <w:pPr>
                        <w:jc w:val="center"/>
                        <w:rPr>
                          <w:b/>
                          <w:bCs/>
                          <w:sz w:val="28"/>
                          <w:szCs w:val="24"/>
                        </w:rPr>
                      </w:pPr>
                      <w:r w:rsidRPr="00CE1912">
                        <w:rPr>
                          <w:b/>
                          <w:bCs/>
                          <w:sz w:val="28"/>
                          <w:szCs w:val="24"/>
                        </w:rPr>
                        <w:t xml:space="preserve">Entregable #02: Ejercicios Métodos de </w:t>
                      </w:r>
                      <w:r>
                        <w:rPr>
                          <w:b/>
                          <w:bCs/>
                          <w:sz w:val="28"/>
                          <w:szCs w:val="24"/>
                        </w:rPr>
                        <w:t>T</w:t>
                      </w:r>
                      <w:r w:rsidRPr="00CE1912">
                        <w:rPr>
                          <w:b/>
                          <w:bCs/>
                          <w:sz w:val="28"/>
                          <w:szCs w:val="24"/>
                        </w:rPr>
                        <w:t>ransporte Esquina noroeste, Costo mínimo, Aproximación de Vógel</w:t>
                      </w:r>
                    </w:p>
                  </w:txbxContent>
                </v:textbox>
              </v:rect>
            </w:pict>
          </mc:Fallback>
        </mc:AlternateContent>
      </w:r>
    </w:p>
    <w:p w14:paraId="2B7EFF56" w14:textId="01AF2D41" w:rsidR="00305B48" w:rsidRDefault="00305B48" w:rsidP="00305B48">
      <w:pPr>
        <w:tabs>
          <w:tab w:val="left" w:pos="3075"/>
        </w:tabs>
      </w:pPr>
    </w:p>
    <w:p w14:paraId="4566055C" w14:textId="77777777" w:rsidR="00305B48" w:rsidRDefault="00305B48" w:rsidP="00305B48">
      <w:pPr>
        <w:tabs>
          <w:tab w:val="left" w:pos="3075"/>
        </w:tabs>
      </w:pPr>
    </w:p>
    <w:p w14:paraId="5C5C8616" w14:textId="77777777" w:rsidR="006D717A" w:rsidRDefault="006D717A" w:rsidP="00305B48">
      <w:pPr>
        <w:tabs>
          <w:tab w:val="left" w:pos="3075"/>
        </w:tabs>
      </w:pPr>
    </w:p>
    <w:p w14:paraId="75E8771B" w14:textId="4A5318FC" w:rsidR="00305B48" w:rsidRDefault="00305B48" w:rsidP="00305B48">
      <w:pPr>
        <w:tabs>
          <w:tab w:val="left" w:pos="3075"/>
        </w:tabs>
      </w:pPr>
      <w:r>
        <w:t xml:space="preserve">Se le presenta la primera actividad sumativa del curso de </w:t>
      </w:r>
      <w:r w:rsidR="000A0117">
        <w:t>Modelos</w:t>
      </w:r>
      <w:r>
        <w:t xml:space="preserve"> Cuantitativos y de Optimización, deberá solucionar los ejercicios que se muestran y subir sus soluciones.</w:t>
      </w:r>
    </w:p>
    <w:p w14:paraId="722E3B18" w14:textId="77777777" w:rsidR="00305B48" w:rsidRDefault="00305B48" w:rsidP="00305B48">
      <w:pPr>
        <w:tabs>
          <w:tab w:val="left" w:pos="3075"/>
        </w:tabs>
      </w:pPr>
    </w:p>
    <w:p w14:paraId="729E0452" w14:textId="77777777" w:rsidR="00305B48" w:rsidRPr="00CE5704" w:rsidRDefault="00305B48" w:rsidP="00305B48">
      <w:pPr>
        <w:tabs>
          <w:tab w:val="left" w:pos="3075"/>
        </w:tabs>
        <w:rPr>
          <w:b/>
          <w:bCs/>
          <w:u w:val="single"/>
        </w:rPr>
      </w:pPr>
      <w:r w:rsidRPr="00CE5704">
        <w:rPr>
          <w:b/>
          <w:bCs/>
          <w:u w:val="single"/>
        </w:rPr>
        <w:t>Recursos</w:t>
      </w:r>
    </w:p>
    <w:p w14:paraId="3318C0B1" w14:textId="77777777" w:rsidR="00305B48" w:rsidRDefault="00305B48" w:rsidP="00305B48">
      <w:pPr>
        <w:tabs>
          <w:tab w:val="left" w:pos="3075"/>
        </w:tabs>
      </w:pPr>
    </w:p>
    <w:p w14:paraId="57A5065D" w14:textId="77777777" w:rsidR="00305B48" w:rsidRDefault="00305B48" w:rsidP="00305B48">
      <w:pPr>
        <w:tabs>
          <w:tab w:val="left" w:pos="3075"/>
        </w:tabs>
      </w:pPr>
      <w:bookmarkStart w:id="42" w:name="_Hlk52254410"/>
      <w:r w:rsidRPr="00A9503D">
        <w:rPr>
          <w:b/>
          <w:bCs/>
        </w:rPr>
        <w:t>Primero</w:t>
      </w:r>
      <w:r>
        <w:t>, Revise detenidamente el vídeo de apoyo que se le proporciona, los que contienen ejemplos prácticos de los problemas que esta sección contiene.</w:t>
      </w:r>
    </w:p>
    <w:p w14:paraId="4CA336A0" w14:textId="77777777" w:rsidR="00305B48" w:rsidRDefault="00305B48" w:rsidP="00305B48">
      <w:pPr>
        <w:tabs>
          <w:tab w:val="left" w:pos="3075"/>
        </w:tabs>
      </w:pPr>
    </w:p>
    <w:p w14:paraId="2C738107" w14:textId="77777777" w:rsidR="00305B48" w:rsidRDefault="00305B48" w:rsidP="00305B48">
      <w:pPr>
        <w:tabs>
          <w:tab w:val="left" w:pos="3075"/>
        </w:tabs>
      </w:pPr>
      <w:r>
        <w:rPr>
          <w:noProof/>
        </w:rPr>
        <w:drawing>
          <wp:anchor distT="0" distB="0" distL="114300" distR="114300" simplePos="0" relativeHeight="251741193" behindDoc="1" locked="0" layoutInCell="1" allowOverlap="1" wp14:anchorId="19656516" wp14:editId="61E3B02B">
            <wp:simplePos x="0" y="0"/>
            <wp:positionH relativeFrom="column">
              <wp:posOffset>250825</wp:posOffset>
            </wp:positionH>
            <wp:positionV relativeFrom="paragraph">
              <wp:posOffset>13970</wp:posOffset>
            </wp:positionV>
            <wp:extent cx="916305" cy="386080"/>
            <wp:effectExtent l="0" t="0" r="0" b="0"/>
            <wp:wrapTight wrapText="bothSides">
              <wp:wrapPolygon edited="0">
                <wp:start x="1796" y="0"/>
                <wp:lineTo x="0" y="4263"/>
                <wp:lineTo x="0" y="18118"/>
                <wp:lineTo x="1347" y="20250"/>
                <wp:lineTo x="4042" y="20250"/>
                <wp:lineTo x="8083" y="20250"/>
                <wp:lineTo x="21106" y="15987"/>
                <wp:lineTo x="21106" y="9592"/>
                <wp:lineTo x="8532" y="0"/>
                <wp:lineTo x="1796" y="0"/>
              </wp:wrapPolygon>
            </wp:wrapTight>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16305" cy="386080"/>
                    </a:xfrm>
                    <a:prstGeom prst="rect">
                      <a:avLst/>
                    </a:prstGeom>
                  </pic:spPr>
                </pic:pic>
              </a:graphicData>
            </a:graphic>
            <wp14:sizeRelH relativeFrom="page">
              <wp14:pctWidth>0</wp14:pctWidth>
            </wp14:sizeRelH>
            <wp14:sizeRelV relativeFrom="page">
              <wp14:pctHeight>0</wp14:pctHeight>
            </wp14:sizeRelV>
          </wp:anchor>
        </w:drawing>
      </w:r>
    </w:p>
    <w:p w14:paraId="6629A868" w14:textId="77777777" w:rsidR="00305B48" w:rsidRDefault="00305B48" w:rsidP="00305B48">
      <w:pPr>
        <w:tabs>
          <w:tab w:val="left" w:pos="3075"/>
        </w:tabs>
      </w:pPr>
      <w:r>
        <w:rPr>
          <w:rFonts w:eastAsia="Calibri" w:cs="Tahoma"/>
          <w:noProof/>
          <w:szCs w:val="24"/>
          <w:lang w:eastAsia="es-NI"/>
        </w:rPr>
        <w:drawing>
          <wp:anchor distT="0" distB="0" distL="114300" distR="114300" simplePos="0" relativeHeight="251742217" behindDoc="1" locked="0" layoutInCell="1" allowOverlap="1" wp14:anchorId="76EA3DC8" wp14:editId="13510B88">
            <wp:simplePos x="0" y="0"/>
            <wp:positionH relativeFrom="column">
              <wp:posOffset>512466</wp:posOffset>
            </wp:positionH>
            <wp:positionV relativeFrom="paragraph">
              <wp:posOffset>193912</wp:posOffset>
            </wp:positionV>
            <wp:extent cx="231140" cy="260985"/>
            <wp:effectExtent l="0" t="0" r="0" b="5715"/>
            <wp:wrapTight wrapText="bothSides">
              <wp:wrapPolygon edited="0">
                <wp:start x="0" y="0"/>
                <wp:lineTo x="0" y="20496"/>
                <wp:lineTo x="19582" y="20496"/>
                <wp:lineTo x="19582" y="0"/>
                <wp:lineTo x="0" y="0"/>
              </wp:wrapPolygon>
            </wp:wrapTight>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2E86D4" w14:textId="77777777" w:rsidR="00305B48" w:rsidRDefault="002B100A" w:rsidP="00305B48">
      <w:pPr>
        <w:tabs>
          <w:tab w:val="left" w:pos="3075"/>
        </w:tabs>
        <w:ind w:left="993"/>
      </w:pPr>
      <w:hyperlink r:id="rId57" w:history="1">
        <w:r w:rsidR="00305B48" w:rsidRPr="00FB3D73">
          <w:rPr>
            <w:rStyle w:val="Hipervnculo"/>
            <w:rFonts w:eastAsia="Calibri" w:cs="Tahoma"/>
            <w:szCs w:val="24"/>
            <w:lang w:eastAsia="es-NI"/>
          </w:rPr>
          <w:t>Vídeo 01: Método Simplex</w:t>
        </w:r>
      </w:hyperlink>
    </w:p>
    <w:bookmarkEnd w:id="42"/>
    <w:p w14:paraId="7EF7662D" w14:textId="039A92A5" w:rsidR="00305B48" w:rsidRDefault="00305B48" w:rsidP="00305B48">
      <w:pPr>
        <w:tabs>
          <w:tab w:val="left" w:pos="3075"/>
        </w:tabs>
      </w:pPr>
    </w:p>
    <w:p w14:paraId="532E928D" w14:textId="1345616C" w:rsidR="00CF01F0" w:rsidRDefault="00CF01F0" w:rsidP="00CF01F0">
      <w:pPr>
        <w:tabs>
          <w:tab w:val="left" w:pos="3075"/>
        </w:tabs>
        <w:rPr>
          <w:rStyle w:val="Hipervnculo"/>
          <w:rFonts w:eastAsia="Calibri" w:cs="Tahoma"/>
          <w:color w:val="auto"/>
          <w:szCs w:val="24"/>
          <w:u w:val="none"/>
          <w:lang w:eastAsia="es-NI"/>
        </w:rPr>
      </w:pPr>
      <w:bookmarkStart w:id="43" w:name="_Hlk52253943"/>
      <w:r w:rsidRPr="00FE47A6">
        <w:rPr>
          <w:rStyle w:val="Hipervnculo"/>
          <w:rFonts w:eastAsia="Calibri" w:cs="Tahoma"/>
          <w:b/>
          <w:bCs/>
          <w:color w:val="auto"/>
          <w:szCs w:val="24"/>
          <w:u w:val="none"/>
          <w:lang w:eastAsia="es-NI"/>
        </w:rPr>
        <w:t>Segundo,</w:t>
      </w:r>
      <w:r>
        <w:rPr>
          <w:rStyle w:val="Hipervnculo"/>
          <w:rFonts w:eastAsia="Calibri" w:cs="Tahoma"/>
          <w:color w:val="auto"/>
          <w:szCs w:val="24"/>
          <w:u w:val="none"/>
          <w:lang w:eastAsia="es-NI"/>
        </w:rPr>
        <w:t xml:space="preserve"> encontrará en el aula virtual </w:t>
      </w:r>
      <w:r w:rsidR="00F96E36">
        <w:rPr>
          <w:rStyle w:val="Hipervnculo"/>
          <w:rFonts w:eastAsia="Calibri" w:cs="Tahoma"/>
          <w:color w:val="auto"/>
          <w:szCs w:val="24"/>
          <w:u w:val="none"/>
          <w:lang w:eastAsia="es-NI"/>
        </w:rPr>
        <w:t>dos archivos</w:t>
      </w:r>
      <w:r>
        <w:rPr>
          <w:rStyle w:val="Hipervnculo"/>
          <w:rFonts w:eastAsia="Calibri" w:cs="Tahoma"/>
          <w:color w:val="auto"/>
          <w:szCs w:val="24"/>
          <w:u w:val="none"/>
          <w:lang w:eastAsia="es-NI"/>
        </w:rPr>
        <w:t xml:space="preserve"> con formato pdf que deberá descargar y leer, dicho archivo contiene ejemplos y descripciones de</w:t>
      </w:r>
      <w:r w:rsidR="00D61AB6">
        <w:rPr>
          <w:rStyle w:val="Hipervnculo"/>
          <w:rFonts w:eastAsia="Calibri" w:cs="Tahoma"/>
          <w:color w:val="auto"/>
          <w:szCs w:val="24"/>
          <w:u w:val="none"/>
          <w:lang w:eastAsia="es-NI"/>
        </w:rPr>
        <w:t xml:space="preserve"> </w:t>
      </w:r>
      <w:r>
        <w:rPr>
          <w:rStyle w:val="Hipervnculo"/>
          <w:rFonts w:eastAsia="Calibri" w:cs="Tahoma"/>
          <w:color w:val="auto"/>
          <w:szCs w:val="24"/>
          <w:u w:val="none"/>
          <w:lang w:eastAsia="es-NI"/>
        </w:rPr>
        <w:t>l</w:t>
      </w:r>
      <w:r w:rsidR="00D61AB6">
        <w:rPr>
          <w:rStyle w:val="Hipervnculo"/>
          <w:rFonts w:eastAsia="Calibri" w:cs="Tahoma"/>
          <w:color w:val="auto"/>
          <w:szCs w:val="24"/>
          <w:u w:val="none"/>
          <w:lang w:eastAsia="es-NI"/>
        </w:rPr>
        <w:t>os</w:t>
      </w:r>
      <w:r>
        <w:rPr>
          <w:rStyle w:val="Hipervnculo"/>
          <w:rFonts w:eastAsia="Calibri" w:cs="Tahoma"/>
          <w:color w:val="auto"/>
          <w:szCs w:val="24"/>
          <w:u w:val="none"/>
          <w:lang w:eastAsia="es-NI"/>
        </w:rPr>
        <w:t xml:space="preserve"> método</w:t>
      </w:r>
      <w:r w:rsidR="00D61AB6">
        <w:rPr>
          <w:rStyle w:val="Hipervnculo"/>
          <w:rFonts w:eastAsia="Calibri" w:cs="Tahoma"/>
          <w:color w:val="auto"/>
          <w:szCs w:val="24"/>
          <w:u w:val="none"/>
          <w:lang w:eastAsia="es-NI"/>
        </w:rPr>
        <w:t>s</w:t>
      </w:r>
      <w:r>
        <w:rPr>
          <w:rStyle w:val="Hipervnculo"/>
          <w:rFonts w:eastAsia="Calibri" w:cs="Tahoma"/>
          <w:color w:val="auto"/>
          <w:szCs w:val="24"/>
          <w:u w:val="none"/>
          <w:lang w:eastAsia="es-NI"/>
        </w:rPr>
        <w:t xml:space="preserve"> </w:t>
      </w:r>
      <w:r w:rsidR="00D61AB6">
        <w:rPr>
          <w:rStyle w:val="Hipervnculo"/>
          <w:rFonts w:eastAsia="Calibri" w:cs="Tahoma"/>
          <w:color w:val="auto"/>
          <w:szCs w:val="24"/>
          <w:u w:val="none"/>
          <w:lang w:eastAsia="es-NI"/>
        </w:rPr>
        <w:t>de transporte</w:t>
      </w:r>
      <w:r>
        <w:rPr>
          <w:rStyle w:val="Hipervnculo"/>
          <w:rFonts w:eastAsia="Calibri" w:cs="Tahoma"/>
          <w:color w:val="auto"/>
          <w:szCs w:val="24"/>
          <w:u w:val="none"/>
          <w:lang w:eastAsia="es-NI"/>
        </w:rPr>
        <w:t xml:space="preserve"> que le serán útiles en la resolución de los ejercicios de este entregable</w:t>
      </w:r>
    </w:p>
    <w:p w14:paraId="3CB91F49" w14:textId="77777777" w:rsidR="00CF01F0" w:rsidRDefault="00CF01F0" w:rsidP="00CF01F0">
      <w:pPr>
        <w:tabs>
          <w:tab w:val="left" w:pos="3075"/>
        </w:tabs>
      </w:pPr>
      <w:r>
        <w:rPr>
          <w:noProof/>
        </w:rPr>
        <w:drawing>
          <wp:anchor distT="0" distB="0" distL="114300" distR="114300" simplePos="0" relativeHeight="251747337" behindDoc="1" locked="0" layoutInCell="1" allowOverlap="1" wp14:anchorId="00447BE3" wp14:editId="5E51540F">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24F21B39" w14:textId="77777777" w:rsidR="00CF01F0" w:rsidRDefault="00CF01F0" w:rsidP="00CF01F0">
      <w:pPr>
        <w:tabs>
          <w:tab w:val="left" w:pos="3075"/>
        </w:tabs>
      </w:pPr>
      <w:r>
        <w:rPr>
          <w:rFonts w:eastAsia="Calibri" w:cs="Tahoma"/>
          <w:noProof/>
          <w:szCs w:val="24"/>
          <w:lang w:eastAsia="es-NI"/>
        </w:rPr>
        <w:drawing>
          <wp:anchor distT="0" distB="0" distL="114300" distR="114300" simplePos="0" relativeHeight="251748361" behindDoc="1" locked="0" layoutInCell="1" allowOverlap="1" wp14:anchorId="71129DD0" wp14:editId="723D1F08">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F882BB" w14:textId="18FC5779" w:rsidR="00CF01F0" w:rsidRDefault="002B100A" w:rsidP="00305B48">
      <w:pPr>
        <w:tabs>
          <w:tab w:val="left" w:pos="3075"/>
        </w:tabs>
      </w:pPr>
      <w:hyperlink r:id="rId58" w:history="1">
        <w:r w:rsidR="00CF01F0" w:rsidRPr="00F96E36">
          <w:rPr>
            <w:rStyle w:val="Hipervnculo"/>
          </w:rPr>
          <w:t>Unidad Didáctica II: Programación Lineal - Parte 2</w:t>
        </w:r>
      </w:hyperlink>
    </w:p>
    <w:p w14:paraId="0A955E4B" w14:textId="4C9AB5E0" w:rsidR="00F96E36" w:rsidRDefault="00F96E36" w:rsidP="00F96E36">
      <w:pPr>
        <w:tabs>
          <w:tab w:val="left" w:pos="3075"/>
        </w:tabs>
      </w:pPr>
      <w:r>
        <w:rPr>
          <w:rFonts w:eastAsia="Calibri" w:cs="Tahoma"/>
          <w:noProof/>
          <w:szCs w:val="24"/>
          <w:lang w:eastAsia="es-NI"/>
        </w:rPr>
        <w:drawing>
          <wp:anchor distT="0" distB="0" distL="114300" distR="114300" simplePos="0" relativeHeight="251750409" behindDoc="1" locked="0" layoutInCell="1" allowOverlap="1" wp14:anchorId="50614EAF" wp14:editId="0F636ED8">
            <wp:simplePos x="0" y="0"/>
            <wp:positionH relativeFrom="column">
              <wp:posOffset>514350</wp:posOffset>
            </wp:positionH>
            <wp:positionV relativeFrom="paragraph">
              <wp:posOffset>12065</wp:posOffset>
            </wp:positionV>
            <wp:extent cx="231140" cy="240665"/>
            <wp:effectExtent l="0" t="0" r="0" b="6985"/>
            <wp:wrapTight wrapText="bothSides">
              <wp:wrapPolygon edited="0">
                <wp:start x="0" y="0"/>
                <wp:lineTo x="0" y="20517"/>
                <wp:lineTo x="19582" y="20517"/>
                <wp:lineTo x="19582"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59" w:history="1">
        <w:r w:rsidRPr="00F96E36">
          <w:rPr>
            <w:rStyle w:val="Hipervnculo"/>
          </w:rPr>
          <w:t>Unidad Didáctica II: Programación Lineal - Parte 3</w:t>
        </w:r>
      </w:hyperlink>
    </w:p>
    <w:bookmarkEnd w:id="43"/>
    <w:p w14:paraId="3AE3E0A9" w14:textId="77777777" w:rsidR="00CF01F0" w:rsidRDefault="00CF01F0" w:rsidP="00305B48">
      <w:pPr>
        <w:tabs>
          <w:tab w:val="left" w:pos="3075"/>
        </w:tabs>
      </w:pPr>
    </w:p>
    <w:p w14:paraId="7417D384" w14:textId="1258ACA8" w:rsidR="00305B48" w:rsidRDefault="00305B48" w:rsidP="00305B48">
      <w:pPr>
        <w:tabs>
          <w:tab w:val="left" w:pos="3075"/>
        </w:tabs>
      </w:pPr>
      <w:r w:rsidRPr="00AE3262">
        <w:rPr>
          <w:b/>
          <w:bCs/>
        </w:rPr>
        <w:t xml:space="preserve">Indicaciones – </w:t>
      </w:r>
      <w:r w:rsidR="00FB2857" w:rsidRPr="00FB2857">
        <w:rPr>
          <w:b/>
          <w:bCs/>
        </w:rPr>
        <w:t>Entregable #02: Ejercicios Métodos de Transporte Esquina noroeste, Costo mínimo, Aproximación de Vógel</w:t>
      </w:r>
    </w:p>
    <w:p w14:paraId="37525403" w14:textId="03EF916E" w:rsidR="00E44D6F" w:rsidRDefault="00E44D6F" w:rsidP="00AB2DF6">
      <w:pPr>
        <w:tabs>
          <w:tab w:val="left" w:pos="3075"/>
        </w:tabs>
      </w:pPr>
    </w:p>
    <w:p w14:paraId="02A880CE" w14:textId="0F8CC24C" w:rsidR="00782E5D" w:rsidRDefault="00782E5D" w:rsidP="00782E5D">
      <w:pPr>
        <w:tabs>
          <w:tab w:val="left" w:pos="3075"/>
        </w:tabs>
      </w:pPr>
      <w:r>
        <w:t>Bienvenido/a a la segunda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15620248" w14:textId="77777777" w:rsidR="00782E5D" w:rsidRDefault="00782E5D" w:rsidP="00782E5D">
      <w:pPr>
        <w:tabs>
          <w:tab w:val="left" w:pos="3075"/>
        </w:tabs>
      </w:pPr>
    </w:p>
    <w:p w14:paraId="6BFE3469" w14:textId="77777777" w:rsidR="00782E5D" w:rsidRPr="00782E5D" w:rsidRDefault="00782E5D" w:rsidP="00782E5D">
      <w:pPr>
        <w:tabs>
          <w:tab w:val="left" w:pos="3075"/>
        </w:tabs>
        <w:rPr>
          <w:u w:val="single"/>
        </w:rPr>
      </w:pPr>
      <w:r w:rsidRPr="00782E5D">
        <w:rPr>
          <w:u w:val="single"/>
        </w:rPr>
        <w:t>Aclaraciones Iniciales</w:t>
      </w:r>
    </w:p>
    <w:p w14:paraId="122D9017" w14:textId="77777777" w:rsidR="00782E5D" w:rsidRDefault="00782E5D" w:rsidP="00782E5D">
      <w:pPr>
        <w:tabs>
          <w:tab w:val="left" w:pos="3075"/>
        </w:tabs>
      </w:pPr>
    </w:p>
    <w:p w14:paraId="78FD8437" w14:textId="6EE4693E" w:rsidR="00782E5D" w:rsidRDefault="00782E5D" w:rsidP="00782E5D">
      <w:pPr>
        <w:pStyle w:val="Prrafodelista"/>
        <w:numPr>
          <w:ilvl w:val="0"/>
          <w:numId w:val="8"/>
        </w:numPr>
        <w:tabs>
          <w:tab w:val="left" w:pos="3075"/>
        </w:tabs>
      </w:pPr>
      <w:r>
        <w:t>El trabajo debe entregarse de forma grupal</w:t>
      </w:r>
    </w:p>
    <w:p w14:paraId="4BA662EA" w14:textId="31357B8F" w:rsidR="00FB2857" w:rsidRDefault="00FB2857" w:rsidP="00782E5D">
      <w:pPr>
        <w:pStyle w:val="Prrafodelista"/>
        <w:numPr>
          <w:ilvl w:val="0"/>
          <w:numId w:val="8"/>
        </w:numPr>
        <w:tabs>
          <w:tab w:val="left" w:pos="3075"/>
        </w:tabs>
      </w:pPr>
      <w:r>
        <w:t xml:space="preserve">El trabajo tiene un valor de </w:t>
      </w:r>
      <w:r w:rsidR="00BC51F1">
        <w:t>10 puntos</w:t>
      </w:r>
    </w:p>
    <w:p w14:paraId="30C62539" w14:textId="77777777" w:rsidR="00782E5D" w:rsidRDefault="00782E5D" w:rsidP="00782E5D">
      <w:pPr>
        <w:pStyle w:val="Prrafodelista"/>
        <w:numPr>
          <w:ilvl w:val="0"/>
          <w:numId w:val="8"/>
        </w:numPr>
        <w:tabs>
          <w:tab w:val="left" w:pos="3075"/>
        </w:tabs>
      </w:pPr>
      <w:r>
        <w:t>Cada criterio de evaluación tiene un puntaje asociado</w:t>
      </w:r>
    </w:p>
    <w:p w14:paraId="3C8EBD45" w14:textId="77777777" w:rsidR="00782E5D" w:rsidRDefault="00782E5D" w:rsidP="00782E5D">
      <w:pPr>
        <w:pStyle w:val="Prrafodelista"/>
        <w:numPr>
          <w:ilvl w:val="0"/>
          <w:numId w:val="8"/>
        </w:numPr>
        <w:tabs>
          <w:tab w:val="left" w:pos="3075"/>
        </w:tabs>
      </w:pPr>
      <w:r>
        <w:t>Posterior a la asignación del puntaje tendrá tres días para realizar reclamos</w:t>
      </w:r>
    </w:p>
    <w:p w14:paraId="4AFFD76F" w14:textId="77777777" w:rsidR="00782E5D" w:rsidRDefault="00782E5D" w:rsidP="00782E5D">
      <w:pPr>
        <w:pStyle w:val="Prrafodelista"/>
        <w:numPr>
          <w:ilvl w:val="0"/>
          <w:numId w:val="8"/>
        </w:numPr>
        <w:tabs>
          <w:tab w:val="left" w:pos="3075"/>
        </w:tabs>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p w14:paraId="21BB9BF9" w14:textId="77777777" w:rsidR="00782E5D" w:rsidRDefault="00782E5D" w:rsidP="00782E5D">
      <w:pPr>
        <w:tabs>
          <w:tab w:val="left" w:pos="3075"/>
        </w:tabs>
      </w:pPr>
    </w:p>
    <w:p w14:paraId="53F88F38" w14:textId="5D83BB77" w:rsidR="00782E5D" w:rsidRPr="00782E5D" w:rsidRDefault="00782E5D" w:rsidP="00782E5D">
      <w:pPr>
        <w:tabs>
          <w:tab w:val="left" w:pos="3075"/>
        </w:tabs>
        <w:rPr>
          <w:u w:val="single"/>
        </w:rPr>
      </w:pPr>
      <w:r w:rsidRPr="00782E5D">
        <w:rPr>
          <w:u w:val="single"/>
        </w:rPr>
        <w:t>Actividades</w:t>
      </w:r>
    </w:p>
    <w:p w14:paraId="019B45A4" w14:textId="77777777" w:rsidR="00782E5D" w:rsidRDefault="00782E5D" w:rsidP="00782E5D">
      <w:pPr>
        <w:tabs>
          <w:tab w:val="left" w:pos="3075"/>
        </w:tabs>
      </w:pPr>
    </w:p>
    <w:p w14:paraId="3CCB6671" w14:textId="26EABFE3" w:rsidR="00782E5D" w:rsidRDefault="00782E5D" w:rsidP="00A66A51">
      <w:pPr>
        <w:pStyle w:val="Prrafodelista"/>
        <w:numPr>
          <w:ilvl w:val="0"/>
          <w:numId w:val="9"/>
        </w:numPr>
        <w:tabs>
          <w:tab w:val="left" w:pos="3075"/>
        </w:tabs>
      </w:pPr>
      <w:r>
        <w:t>Lea detenidamente el ejercicio</w:t>
      </w:r>
    </w:p>
    <w:p w14:paraId="6225C9ED" w14:textId="77777777" w:rsidR="00782E5D" w:rsidRDefault="00782E5D" w:rsidP="00A66A51">
      <w:pPr>
        <w:pStyle w:val="Prrafodelista"/>
        <w:numPr>
          <w:ilvl w:val="0"/>
          <w:numId w:val="9"/>
        </w:numPr>
        <w:tabs>
          <w:tab w:val="left" w:pos="3075"/>
        </w:tabs>
      </w:pPr>
      <w:r>
        <w:t>En caso de tener dudas, consulte la unidad didáctica 2, el vídeo de la conferencia o agregue dicha duda al foro</w:t>
      </w:r>
    </w:p>
    <w:p w14:paraId="5EC07C56" w14:textId="77777777" w:rsidR="00782E5D" w:rsidRDefault="00782E5D" w:rsidP="00A66A51">
      <w:pPr>
        <w:pStyle w:val="Prrafodelista"/>
        <w:numPr>
          <w:ilvl w:val="0"/>
          <w:numId w:val="9"/>
        </w:numPr>
        <w:tabs>
          <w:tab w:val="left" w:pos="3075"/>
        </w:tabs>
      </w:pPr>
      <w:r>
        <w:lastRenderedPageBreak/>
        <w:t>Solucione el problema presentado en la sección "Ejercicio" de la presente actividad (debe solucionarlo con cada uno de los tres métodos)</w:t>
      </w:r>
    </w:p>
    <w:p w14:paraId="196ED705" w14:textId="77777777" w:rsidR="00782E5D" w:rsidRDefault="00782E5D" w:rsidP="00A66A51">
      <w:pPr>
        <w:pStyle w:val="Prrafodelista"/>
        <w:numPr>
          <w:ilvl w:val="0"/>
          <w:numId w:val="9"/>
        </w:numPr>
        <w:tabs>
          <w:tab w:val="left" w:pos="3075"/>
        </w:tabs>
      </w:pPr>
      <w:r>
        <w:t>Atendiendo las indicaciones de la sección "formato", pase su trabajo a word o cualquier otro editor de texto</w:t>
      </w:r>
    </w:p>
    <w:p w14:paraId="4C3BA43F" w14:textId="77777777" w:rsidR="00782E5D" w:rsidRDefault="00782E5D" w:rsidP="00A66A51">
      <w:pPr>
        <w:pStyle w:val="Prrafodelista"/>
        <w:numPr>
          <w:ilvl w:val="0"/>
          <w:numId w:val="9"/>
        </w:numPr>
        <w:tabs>
          <w:tab w:val="left" w:pos="3075"/>
        </w:tabs>
      </w:pPr>
      <w:r>
        <w:t>Haciendo uso de las herramientas del editor de texto (word u otro) o bien con un convertidor de formatos pase el documento a formato PDF</w:t>
      </w:r>
    </w:p>
    <w:p w14:paraId="2718DF07" w14:textId="77777777" w:rsidR="00782E5D" w:rsidRDefault="00782E5D" w:rsidP="00A66A51">
      <w:pPr>
        <w:pStyle w:val="Prrafodelista"/>
        <w:numPr>
          <w:ilvl w:val="0"/>
          <w:numId w:val="9"/>
        </w:numPr>
        <w:tabs>
          <w:tab w:val="left" w:pos="3075"/>
        </w:tabs>
      </w:pPr>
      <w:r>
        <w:t>Suba el archivo con la siguiente nomenclatura de nombres GrupoNúmero_Entregable02EjerciciosMT_ EN_AV_CM_S5.pdf</w:t>
      </w:r>
    </w:p>
    <w:p w14:paraId="0030D6BB" w14:textId="77777777" w:rsidR="00782E5D" w:rsidRDefault="00782E5D" w:rsidP="00A66A51">
      <w:pPr>
        <w:pStyle w:val="Prrafodelista"/>
        <w:numPr>
          <w:ilvl w:val="0"/>
          <w:numId w:val="9"/>
        </w:numPr>
        <w:tabs>
          <w:tab w:val="left" w:pos="3075"/>
        </w:tabs>
      </w:pPr>
      <w:r>
        <w:t>Envíe y espere por su nota.</w:t>
      </w:r>
    </w:p>
    <w:p w14:paraId="722D631D" w14:textId="77777777" w:rsidR="00A66A51" w:rsidRDefault="00A66A51" w:rsidP="00782E5D">
      <w:pPr>
        <w:tabs>
          <w:tab w:val="left" w:pos="3075"/>
        </w:tabs>
      </w:pPr>
    </w:p>
    <w:p w14:paraId="55AB53A6" w14:textId="77777777" w:rsidR="004B1AE4" w:rsidRPr="00846B09" w:rsidRDefault="004B1AE4" w:rsidP="004B1AE4">
      <w:pPr>
        <w:tabs>
          <w:tab w:val="left" w:pos="3075"/>
        </w:tabs>
        <w:rPr>
          <w:u w:val="single"/>
        </w:rPr>
      </w:pPr>
      <w:r w:rsidRPr="00846B09">
        <w:rPr>
          <w:u w:val="single"/>
        </w:rPr>
        <w:t>Formato</w:t>
      </w:r>
    </w:p>
    <w:p w14:paraId="28B4F11B" w14:textId="77777777" w:rsidR="004B1AE4" w:rsidRPr="0060141B" w:rsidRDefault="004B1AE4" w:rsidP="004B1AE4">
      <w:pPr>
        <w:tabs>
          <w:tab w:val="left" w:pos="3075"/>
        </w:tabs>
        <w:spacing w:line="240" w:lineRule="auto"/>
        <w:contextualSpacing/>
        <w:rPr>
          <w:sz w:val="4"/>
          <w:szCs w:val="2"/>
        </w:rPr>
      </w:pPr>
    </w:p>
    <w:p w14:paraId="40925E91" w14:textId="77777777" w:rsidR="004B1AE4" w:rsidRDefault="004B1AE4" w:rsidP="004B1AE4">
      <w:pPr>
        <w:pStyle w:val="Prrafodelista"/>
        <w:numPr>
          <w:ilvl w:val="0"/>
          <w:numId w:val="5"/>
        </w:numPr>
        <w:tabs>
          <w:tab w:val="left" w:pos="3075"/>
        </w:tabs>
      </w:pPr>
      <w:r>
        <w:t xml:space="preserve">Carátula: </w:t>
      </w:r>
    </w:p>
    <w:p w14:paraId="4A42BEA3" w14:textId="77777777" w:rsidR="004B1AE4" w:rsidRDefault="004B1AE4" w:rsidP="004B1AE4">
      <w:pPr>
        <w:tabs>
          <w:tab w:val="left" w:pos="3075"/>
        </w:tabs>
        <w:ind w:left="1134"/>
      </w:pPr>
      <w:r>
        <w:t>Logo de la universidad</w:t>
      </w:r>
    </w:p>
    <w:p w14:paraId="7D984482" w14:textId="77777777" w:rsidR="004B1AE4" w:rsidRDefault="004B1AE4" w:rsidP="004B1AE4">
      <w:pPr>
        <w:tabs>
          <w:tab w:val="left" w:pos="3075"/>
        </w:tabs>
        <w:ind w:left="1134"/>
      </w:pPr>
      <w:r>
        <w:t>Nombre de la escuela</w:t>
      </w:r>
    </w:p>
    <w:p w14:paraId="55893280" w14:textId="77777777" w:rsidR="004B1AE4" w:rsidRDefault="004B1AE4" w:rsidP="004B1AE4">
      <w:pPr>
        <w:tabs>
          <w:tab w:val="left" w:pos="3075"/>
        </w:tabs>
        <w:ind w:left="1134"/>
      </w:pPr>
      <w:r>
        <w:t>Nombre de la carrera</w:t>
      </w:r>
    </w:p>
    <w:p w14:paraId="0B633B55" w14:textId="77777777" w:rsidR="004B1AE4" w:rsidRDefault="004B1AE4" w:rsidP="004B1AE4">
      <w:pPr>
        <w:tabs>
          <w:tab w:val="left" w:pos="3075"/>
        </w:tabs>
        <w:ind w:left="1134"/>
      </w:pPr>
      <w:r>
        <w:t>Nombre de la clase</w:t>
      </w:r>
    </w:p>
    <w:p w14:paraId="78E7F5C1" w14:textId="77777777" w:rsidR="004B1AE4" w:rsidRDefault="004B1AE4" w:rsidP="004B1AE4">
      <w:pPr>
        <w:tabs>
          <w:tab w:val="left" w:pos="3075"/>
        </w:tabs>
        <w:ind w:left="1134"/>
      </w:pPr>
      <w:r>
        <w:t>Nombre del trabajo</w:t>
      </w:r>
    </w:p>
    <w:p w14:paraId="75CBF10F" w14:textId="77777777" w:rsidR="004B1AE4" w:rsidRDefault="004B1AE4" w:rsidP="004B1AE4">
      <w:pPr>
        <w:tabs>
          <w:tab w:val="left" w:pos="3075"/>
        </w:tabs>
        <w:ind w:left="1134"/>
      </w:pPr>
      <w:r>
        <w:t>Nombre del(a) estudiante</w:t>
      </w:r>
    </w:p>
    <w:p w14:paraId="2BEBC7B5" w14:textId="77777777" w:rsidR="004B1AE4" w:rsidRDefault="004B1AE4" w:rsidP="004B1AE4">
      <w:pPr>
        <w:tabs>
          <w:tab w:val="left" w:pos="3075"/>
        </w:tabs>
        <w:ind w:left="1134"/>
      </w:pPr>
      <w:r>
        <w:t>Nombre del docente</w:t>
      </w:r>
    </w:p>
    <w:p w14:paraId="0F593CF4" w14:textId="77777777" w:rsidR="004B1AE4" w:rsidRDefault="004B1AE4" w:rsidP="004B1AE4">
      <w:pPr>
        <w:tabs>
          <w:tab w:val="left" w:pos="3075"/>
        </w:tabs>
        <w:ind w:left="1134"/>
      </w:pPr>
      <w:r>
        <w:t>Fecha de entrega</w:t>
      </w:r>
    </w:p>
    <w:p w14:paraId="6D841A14" w14:textId="77777777" w:rsidR="004B1AE4" w:rsidRPr="0060141B" w:rsidRDefault="004B1AE4" w:rsidP="004B1AE4">
      <w:pPr>
        <w:tabs>
          <w:tab w:val="left" w:pos="3075"/>
        </w:tabs>
        <w:spacing w:line="240" w:lineRule="auto"/>
        <w:contextualSpacing/>
        <w:rPr>
          <w:sz w:val="4"/>
          <w:szCs w:val="2"/>
        </w:rPr>
      </w:pPr>
    </w:p>
    <w:p w14:paraId="7FE96F5E" w14:textId="77777777" w:rsidR="004B1AE4" w:rsidRDefault="004B1AE4" w:rsidP="004B1AE4">
      <w:pPr>
        <w:pStyle w:val="Prrafodelista"/>
        <w:numPr>
          <w:ilvl w:val="0"/>
          <w:numId w:val="5"/>
        </w:numPr>
        <w:tabs>
          <w:tab w:val="left" w:pos="3075"/>
        </w:tabs>
      </w:pPr>
      <w:r>
        <w:t>Cuerpo del documento</w:t>
      </w:r>
    </w:p>
    <w:p w14:paraId="39625DF6" w14:textId="77777777" w:rsidR="004B1AE4" w:rsidRDefault="004B1AE4" w:rsidP="004B1AE4">
      <w:pPr>
        <w:tabs>
          <w:tab w:val="left" w:pos="3075"/>
        </w:tabs>
        <w:ind w:left="1134"/>
      </w:pPr>
      <w:r>
        <w:t>Fuente: Arial</w:t>
      </w:r>
    </w:p>
    <w:p w14:paraId="0DBB871A" w14:textId="77777777" w:rsidR="004B1AE4" w:rsidRDefault="004B1AE4" w:rsidP="004B1AE4">
      <w:pPr>
        <w:tabs>
          <w:tab w:val="left" w:pos="3075"/>
        </w:tabs>
        <w:ind w:left="1134"/>
      </w:pPr>
      <w:r>
        <w:t>Tamaño: 12 (texto), 14 (Títulos)</w:t>
      </w:r>
    </w:p>
    <w:p w14:paraId="6E3AB706" w14:textId="77777777" w:rsidR="004B1AE4" w:rsidRDefault="004B1AE4" w:rsidP="004B1AE4">
      <w:pPr>
        <w:tabs>
          <w:tab w:val="left" w:pos="3075"/>
        </w:tabs>
        <w:ind w:left="1134"/>
      </w:pPr>
      <w:r>
        <w:t>Alineación: Justificada</w:t>
      </w:r>
    </w:p>
    <w:p w14:paraId="5D8C656D" w14:textId="77777777" w:rsidR="004B1AE4" w:rsidRDefault="004B1AE4" w:rsidP="004B1AE4">
      <w:pPr>
        <w:tabs>
          <w:tab w:val="left" w:pos="3075"/>
        </w:tabs>
        <w:ind w:left="1134"/>
      </w:pPr>
      <w:r>
        <w:t>Interlineado: 1.5</w:t>
      </w:r>
    </w:p>
    <w:p w14:paraId="6E1BF75D" w14:textId="77777777" w:rsidR="004B1AE4" w:rsidRPr="0060141B" w:rsidRDefault="004B1AE4" w:rsidP="004B1AE4">
      <w:pPr>
        <w:tabs>
          <w:tab w:val="left" w:pos="3075"/>
        </w:tabs>
        <w:spacing w:line="240" w:lineRule="auto"/>
        <w:contextualSpacing/>
        <w:rPr>
          <w:sz w:val="4"/>
          <w:szCs w:val="2"/>
        </w:rPr>
      </w:pPr>
    </w:p>
    <w:p w14:paraId="5225075A" w14:textId="2EC9BB21" w:rsidR="004B1AE4" w:rsidRDefault="004B1AE4" w:rsidP="004B1AE4">
      <w:pPr>
        <w:pStyle w:val="Prrafodelista"/>
        <w:numPr>
          <w:ilvl w:val="0"/>
          <w:numId w:val="5"/>
        </w:numPr>
        <w:tabs>
          <w:tab w:val="left" w:pos="3075"/>
        </w:tabs>
      </w:pPr>
      <w:r>
        <w:t>Tipo de documento aceptado: PDF</w:t>
      </w:r>
    </w:p>
    <w:p w14:paraId="7197FBD5" w14:textId="77777777" w:rsidR="004B1AE4" w:rsidRPr="00444DE7" w:rsidRDefault="004B1AE4" w:rsidP="004B1AE4">
      <w:pPr>
        <w:tabs>
          <w:tab w:val="left" w:pos="3075"/>
        </w:tabs>
        <w:rPr>
          <w:u w:val="single"/>
        </w:rPr>
      </w:pPr>
      <w:r w:rsidRPr="00444DE7">
        <w:rPr>
          <w:u w:val="single"/>
        </w:rPr>
        <w:t>Criterios de evaluación</w:t>
      </w:r>
    </w:p>
    <w:p w14:paraId="6EA5090C" w14:textId="77777777" w:rsidR="004B1AE4" w:rsidRDefault="004B1AE4" w:rsidP="004B1AE4">
      <w:pPr>
        <w:tabs>
          <w:tab w:val="left" w:pos="3075"/>
        </w:tabs>
      </w:pPr>
    </w:p>
    <w:p w14:paraId="4C58F623" w14:textId="77777777" w:rsidR="004B1AE4" w:rsidRDefault="004B1AE4" w:rsidP="004B1AE4">
      <w:pPr>
        <w:pStyle w:val="Prrafodelista"/>
        <w:numPr>
          <w:ilvl w:val="0"/>
          <w:numId w:val="5"/>
        </w:numPr>
        <w:tabs>
          <w:tab w:val="left" w:pos="3075"/>
        </w:tabs>
      </w:pPr>
      <w:r>
        <w:lastRenderedPageBreak/>
        <w:t>Elabora los ejercicios correctamente.  70% del total de la nota</w:t>
      </w:r>
    </w:p>
    <w:p w14:paraId="0BE78265" w14:textId="77777777" w:rsidR="004B1AE4" w:rsidRDefault="004B1AE4" w:rsidP="004B1AE4">
      <w:pPr>
        <w:pStyle w:val="Prrafodelista"/>
        <w:numPr>
          <w:ilvl w:val="0"/>
          <w:numId w:val="5"/>
        </w:numPr>
        <w:tabs>
          <w:tab w:val="left" w:pos="3075"/>
        </w:tabs>
      </w:pPr>
      <w:r>
        <w:t>Sigue los pasos indicados. 15% del total de la nota</w:t>
      </w:r>
    </w:p>
    <w:p w14:paraId="4B8222D3" w14:textId="77777777" w:rsidR="004B1AE4" w:rsidRDefault="004B1AE4" w:rsidP="004B1AE4">
      <w:pPr>
        <w:pStyle w:val="Prrafodelista"/>
        <w:numPr>
          <w:ilvl w:val="0"/>
          <w:numId w:val="5"/>
        </w:numPr>
        <w:tabs>
          <w:tab w:val="left" w:pos="3075"/>
        </w:tabs>
      </w:pPr>
      <w:r>
        <w:t>Mantiene el orden y formato. 15% del total de la nota</w:t>
      </w:r>
    </w:p>
    <w:p w14:paraId="5A7ED317" w14:textId="77777777" w:rsidR="004B1AE4" w:rsidRDefault="004B1AE4" w:rsidP="004B1AE4">
      <w:pPr>
        <w:tabs>
          <w:tab w:val="left" w:pos="3075"/>
        </w:tabs>
      </w:pPr>
    </w:p>
    <w:p w14:paraId="4E74FC69" w14:textId="77777777" w:rsidR="004B1AE4" w:rsidRPr="00444DE7" w:rsidRDefault="004B1AE4" w:rsidP="004B1AE4">
      <w:pPr>
        <w:tabs>
          <w:tab w:val="left" w:pos="3075"/>
        </w:tabs>
        <w:rPr>
          <w:u w:val="single"/>
        </w:rPr>
      </w:pPr>
      <w:r w:rsidRPr="00444DE7">
        <w:rPr>
          <w:u w:val="single"/>
        </w:rPr>
        <w:t>Ejercicio</w:t>
      </w:r>
    </w:p>
    <w:p w14:paraId="48DBF4C0" w14:textId="77777777" w:rsidR="00782E5D" w:rsidRDefault="00782E5D" w:rsidP="00782E5D">
      <w:pPr>
        <w:tabs>
          <w:tab w:val="left" w:pos="3075"/>
        </w:tabs>
      </w:pPr>
    </w:p>
    <w:p w14:paraId="4DBAE69C" w14:textId="45ED0A4C" w:rsidR="00782E5D" w:rsidRDefault="00782E5D" w:rsidP="00782E5D">
      <w:pPr>
        <w:tabs>
          <w:tab w:val="left" w:pos="3075"/>
        </w:tabs>
      </w:pPr>
      <w:r>
        <w:t>La empresa “Cementos del pacífico S.A” posee 4 Almacenes con cemento que deben ser usados para satisfacer la demanda de 4 clientes distintos (C1, C2, C3, C4). Se sabe que las capacidades de cada Almacén son de 85T, 20T, 180T, 25T respectivamente. Los pedidos de los clientes se deben distribuir de la siguiente manera de 100T para el cliente 1, 75T para el cliente 2, 45T para el cliente 3 y 90T para el cliente 4. Los costos de envío entre cada almacén y cliente se presentan a continuación:</w:t>
      </w:r>
    </w:p>
    <w:p w14:paraId="31B0E84B" w14:textId="6ACC4130" w:rsidR="005C2359" w:rsidRDefault="005C2359" w:rsidP="00782E5D">
      <w:pPr>
        <w:tabs>
          <w:tab w:val="left" w:pos="3075"/>
        </w:tabs>
      </w:pPr>
    </w:p>
    <w:p w14:paraId="38EDB444" w14:textId="77777777" w:rsidR="005C2359" w:rsidRDefault="005C2359" w:rsidP="00782E5D">
      <w:pPr>
        <w:tabs>
          <w:tab w:val="left" w:pos="3075"/>
        </w:tabs>
      </w:pPr>
    </w:p>
    <w:p w14:paraId="162DC7EA" w14:textId="1A0E7B56" w:rsidR="00782E5D" w:rsidRDefault="00782E5D" w:rsidP="00782E5D">
      <w:pPr>
        <w:tabs>
          <w:tab w:val="left" w:pos="3075"/>
        </w:tabs>
      </w:pPr>
      <w:r>
        <w:tab/>
        <w:t>C1</w:t>
      </w:r>
      <w:r>
        <w:tab/>
        <w:t>C2</w:t>
      </w:r>
      <w:r>
        <w:tab/>
        <w:t>C3</w:t>
      </w:r>
      <w:r>
        <w:tab/>
        <w:t>C4</w:t>
      </w:r>
    </w:p>
    <w:p w14:paraId="755B1C4B" w14:textId="77777777" w:rsidR="00782E5D" w:rsidRDefault="00782E5D" w:rsidP="00782E5D">
      <w:pPr>
        <w:tabs>
          <w:tab w:val="left" w:pos="3075"/>
        </w:tabs>
      </w:pPr>
      <w:r>
        <w:t>A - 1</w:t>
      </w:r>
      <w:r>
        <w:tab/>
        <w:t>15</w:t>
      </w:r>
      <w:r>
        <w:tab/>
        <w:t>12</w:t>
      </w:r>
      <w:r>
        <w:tab/>
        <w:t>4</w:t>
      </w:r>
      <w:r>
        <w:tab/>
        <w:t>6</w:t>
      </w:r>
    </w:p>
    <w:p w14:paraId="4359639B" w14:textId="77777777" w:rsidR="00782E5D" w:rsidRDefault="00782E5D" w:rsidP="00782E5D">
      <w:pPr>
        <w:tabs>
          <w:tab w:val="left" w:pos="3075"/>
        </w:tabs>
      </w:pPr>
      <w:r>
        <w:t>A - 2</w:t>
      </w:r>
      <w:r>
        <w:tab/>
        <w:t>1</w:t>
      </w:r>
      <w:r>
        <w:tab/>
        <w:t>0</w:t>
      </w:r>
      <w:r>
        <w:tab/>
        <w:t>8</w:t>
      </w:r>
      <w:r>
        <w:tab/>
        <w:t>11</w:t>
      </w:r>
    </w:p>
    <w:p w14:paraId="574EFC9C" w14:textId="77777777" w:rsidR="00782E5D" w:rsidRDefault="00782E5D" w:rsidP="00782E5D">
      <w:pPr>
        <w:tabs>
          <w:tab w:val="left" w:pos="3075"/>
        </w:tabs>
      </w:pPr>
      <w:r>
        <w:t>A - 3</w:t>
      </w:r>
      <w:r>
        <w:tab/>
        <w:t>8</w:t>
      </w:r>
      <w:r>
        <w:tab/>
        <w:t>15</w:t>
      </w:r>
      <w:r>
        <w:tab/>
        <w:t>10</w:t>
      </w:r>
      <w:r>
        <w:tab/>
        <w:t>14</w:t>
      </w:r>
    </w:p>
    <w:p w14:paraId="0C3DDB92" w14:textId="77777777" w:rsidR="00782E5D" w:rsidRDefault="00782E5D" w:rsidP="00782E5D">
      <w:pPr>
        <w:tabs>
          <w:tab w:val="left" w:pos="3075"/>
        </w:tabs>
      </w:pPr>
      <w:r>
        <w:t>A - 4</w:t>
      </w:r>
      <w:r>
        <w:tab/>
        <w:t>0</w:t>
      </w:r>
      <w:r>
        <w:tab/>
        <w:t>7</w:t>
      </w:r>
      <w:r>
        <w:tab/>
        <w:t>6</w:t>
      </w:r>
      <w:r>
        <w:tab/>
        <w:t>3</w:t>
      </w:r>
    </w:p>
    <w:p w14:paraId="43EB5C01" w14:textId="77777777" w:rsidR="00782E5D" w:rsidRDefault="00782E5D" w:rsidP="00782E5D">
      <w:pPr>
        <w:tabs>
          <w:tab w:val="left" w:pos="3075"/>
        </w:tabs>
      </w:pPr>
    </w:p>
    <w:p w14:paraId="4EA41421" w14:textId="06AC55DF" w:rsidR="00E44D6F" w:rsidRDefault="00782E5D" w:rsidP="00AB2DF6">
      <w:pPr>
        <w:tabs>
          <w:tab w:val="left" w:pos="3075"/>
        </w:tabs>
      </w:pPr>
      <w:r>
        <w:t>Nota: Al final de la actividad se proporcionará un vínculo con la solución.</w:t>
      </w:r>
    </w:p>
    <w:p w14:paraId="1CF535DE" w14:textId="77777777" w:rsidR="00305B48" w:rsidRDefault="00305B48" w:rsidP="00305B48">
      <w:pPr>
        <w:tabs>
          <w:tab w:val="left" w:pos="3075"/>
        </w:tabs>
      </w:pPr>
    </w:p>
    <w:p w14:paraId="06204AA9" w14:textId="77777777" w:rsidR="00305B48" w:rsidRDefault="00305B48" w:rsidP="00305B48">
      <w:pPr>
        <w:tabs>
          <w:tab w:val="left" w:pos="3075"/>
        </w:tabs>
      </w:pPr>
      <w:r>
        <w:rPr>
          <w:noProof/>
        </w:rPr>
        <w:drawing>
          <wp:anchor distT="0" distB="0" distL="114300" distR="114300" simplePos="0" relativeHeight="251737097" behindDoc="1" locked="0" layoutInCell="1" allowOverlap="1" wp14:anchorId="3A90A8AC" wp14:editId="5AA3AE51">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FDCF409" w14:textId="77777777" w:rsidR="00305B48" w:rsidRDefault="00305B48" w:rsidP="00305B48">
      <w:pPr>
        <w:tabs>
          <w:tab w:val="left" w:pos="3075"/>
        </w:tabs>
      </w:pPr>
      <w:r>
        <w:rPr>
          <w:noProof/>
        </w:rPr>
        <w:drawing>
          <wp:anchor distT="0" distB="0" distL="114300" distR="114300" simplePos="0" relativeHeight="251738121" behindDoc="1" locked="0" layoutInCell="1" allowOverlap="1" wp14:anchorId="54633F7A" wp14:editId="7E87144B">
            <wp:simplePos x="0" y="0"/>
            <wp:positionH relativeFrom="column">
              <wp:posOffset>376555</wp:posOffset>
            </wp:positionH>
            <wp:positionV relativeFrom="paragraph">
              <wp:posOffset>267335</wp:posOffset>
            </wp:positionV>
            <wp:extent cx="341630" cy="341630"/>
            <wp:effectExtent l="0" t="0" r="1270" b="1270"/>
            <wp:wrapTight wrapText="bothSides">
              <wp:wrapPolygon edited="0">
                <wp:start x="0" y="0"/>
                <wp:lineTo x="0" y="20476"/>
                <wp:lineTo x="20476" y="20476"/>
                <wp:lineTo x="20476" y="0"/>
                <wp:lineTo x="0" y="0"/>
              </wp:wrapPolygon>
            </wp:wrapTight>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7665FE" w14:textId="2938FFFB" w:rsidR="00E44D6F" w:rsidRDefault="002B100A" w:rsidP="00AB2DF6">
      <w:pPr>
        <w:tabs>
          <w:tab w:val="left" w:pos="3075"/>
        </w:tabs>
      </w:pPr>
      <w:hyperlink r:id="rId60" w:history="1">
        <w:r w:rsidR="00E37F29" w:rsidRPr="00E37F29">
          <w:rPr>
            <w:rStyle w:val="Hipervnculo"/>
          </w:rPr>
          <w:t>Entregable #02: Ejercicios Métodos de transporte Esquina noroeste, Costo mínimo, Aproximación de Vógel</w:t>
        </w:r>
      </w:hyperlink>
    </w:p>
    <w:sectPr w:rsidR="00E44D6F" w:rsidSect="00636C8A">
      <w:headerReference w:type="default" r:id="rId61"/>
      <w:footerReference w:type="default" r:id="rId6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FBA3DA" w14:textId="77777777" w:rsidR="002B100A" w:rsidRDefault="002B100A" w:rsidP="007F1B53">
      <w:pPr>
        <w:spacing w:before="0" w:after="0" w:line="240" w:lineRule="auto"/>
      </w:pPr>
      <w:r>
        <w:separator/>
      </w:r>
    </w:p>
  </w:endnote>
  <w:endnote w:type="continuationSeparator" w:id="0">
    <w:p w14:paraId="238A8A9A" w14:textId="77777777" w:rsidR="002B100A" w:rsidRDefault="002B100A" w:rsidP="007F1B53">
      <w:pPr>
        <w:spacing w:before="0" w:after="0" w:line="240" w:lineRule="auto"/>
      </w:pPr>
      <w:r>
        <w:continuationSeparator/>
      </w:r>
    </w:p>
  </w:endnote>
  <w:endnote w:type="continuationNotice" w:id="1">
    <w:p w14:paraId="6E2050F4" w14:textId="77777777" w:rsidR="002B100A" w:rsidRDefault="002B100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Eurostile">
    <w:altName w:val="Segoe Scrip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FC3CD8" w14:textId="77777777" w:rsidR="004B1AE4" w:rsidRDefault="004B1AE4">
    <w:pPr>
      <w:pStyle w:val="Piedepgina"/>
    </w:pPr>
    <w:r>
      <w:rPr>
        <w:noProof/>
      </w:rPr>
      <w:drawing>
        <wp:anchor distT="0" distB="0" distL="114300" distR="114300" simplePos="0" relativeHeight="251658241" behindDoc="1" locked="0" layoutInCell="1" allowOverlap="1" wp14:anchorId="7A979F31" wp14:editId="25C30EF1">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ABBD73" w14:textId="2E58C194" w:rsidR="004B1AE4" w:rsidRPr="00F3756A" w:rsidRDefault="00163855" w:rsidP="00F3756A">
    <w:pPr>
      <w:pStyle w:val="Piedepgina"/>
    </w:pPr>
    <w:r>
      <w:rPr>
        <w:noProof/>
      </w:rPr>
      <mc:AlternateContent>
        <mc:Choice Requires="wps">
          <w:drawing>
            <wp:anchor distT="45720" distB="45720" distL="114300" distR="114300" simplePos="0" relativeHeight="251658242" behindDoc="0" locked="0" layoutInCell="1" allowOverlap="1" wp14:anchorId="4720FC02" wp14:editId="697DAF15">
              <wp:simplePos x="0" y="0"/>
              <wp:positionH relativeFrom="column">
                <wp:posOffset>3385820</wp:posOffset>
              </wp:positionH>
              <wp:positionV relativeFrom="paragraph">
                <wp:posOffset>-100330</wp:posOffset>
              </wp:positionV>
              <wp:extent cx="300228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2280" cy="327660"/>
                      </a:xfrm>
                      <a:prstGeom prst="rect">
                        <a:avLst/>
                      </a:prstGeom>
                      <a:noFill/>
                      <a:ln w="9525">
                        <a:noFill/>
                        <a:miter lim="800000"/>
                        <a:headEnd/>
                        <a:tailEnd/>
                      </a:ln>
                    </wps:spPr>
                    <wps:txbx>
                      <w:txbxContent>
                        <w:p w14:paraId="39D22FE1" w14:textId="75939DD3" w:rsidR="004B1AE4" w:rsidRPr="005B7617" w:rsidRDefault="004B1AE4"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BE2A67">
                            <w:rPr>
                              <w:rFonts w:ascii="Verdana" w:eastAsiaTheme="majorEastAsia" w:hAnsi="Verdana" w:cstheme="majorBidi"/>
                              <w:szCs w:val="24"/>
                            </w:rPr>
                            <w:t>Guía Di</w:t>
                          </w:r>
                          <w:r w:rsidRPr="00AB2DF6">
                            <w:rPr>
                              <w:rFonts w:ascii="Verdana" w:eastAsiaTheme="majorEastAsia" w:hAnsi="Verdana" w:cstheme="majorBidi"/>
                              <w:szCs w:val="24"/>
                            </w:rPr>
                            <w:t>dáctica</w:t>
                          </w:r>
                          <w:r w:rsidR="00163855">
                            <w:rPr>
                              <w:rFonts w:ascii="Verdana" w:eastAsiaTheme="majorEastAsia" w:hAnsi="Verdana" w:cstheme="majorBidi"/>
                              <w:szCs w:val="24"/>
                            </w:rPr>
                            <w:t xml:space="preserve"> de</w:t>
                          </w:r>
                          <w:r w:rsidR="00BE2A67">
                            <w:rPr>
                              <w:rFonts w:ascii="Verdana" w:eastAsiaTheme="majorEastAsia" w:hAnsi="Verdana" w:cstheme="majorBidi"/>
                              <w:szCs w:val="24"/>
                            </w:rPr>
                            <w:t xml:space="preserve"> </w:t>
                          </w:r>
                          <w:r w:rsidR="00163855" w:rsidRPr="00AB2DF6">
                            <w:rPr>
                              <w:rFonts w:ascii="Verdana" w:eastAsiaTheme="majorEastAsia" w:hAnsi="Verdana" w:cstheme="majorBidi"/>
                              <w:szCs w:val="24"/>
                            </w:rPr>
                            <w:t>Unidad</w:t>
                          </w:r>
                          <w:r w:rsidR="006829E1">
                            <w:rPr>
                              <w:rFonts w:ascii="Verdana" w:eastAsiaTheme="majorEastAsia" w:hAnsi="Verdana" w:cstheme="majorBidi"/>
                              <w:szCs w:val="24"/>
                            </w:rPr>
                            <w:t xml:space="preserve"> II</w:t>
                          </w:r>
                        </w:p>
                        <w:p w14:paraId="4F8396F1" w14:textId="77777777" w:rsidR="004B1AE4" w:rsidRDefault="004B1A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20FC02" id="_x0000_t202" coordsize="21600,21600" o:spt="202" path="m,l,21600r21600,l21600,xe">
              <v:stroke joinstyle="miter"/>
              <v:path gradientshapeok="t" o:connecttype="rect"/>
            </v:shapetype>
            <v:shape id="Cuadro de texto 2" o:spid="_x0000_s1049" type="#_x0000_t202" style="position:absolute;left:0;text-align:left;margin-left:266.6pt;margin-top:-7.9pt;width:236.4pt;height:25.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" filled="f" stroked="f">
              <v:textbox>
                <w:txbxContent>
                  <w:p w14:paraId="39D22FE1" w14:textId="75939DD3" w:rsidR="004B1AE4" w:rsidRPr="005B7617" w:rsidRDefault="004B1AE4"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BE2A67">
                      <w:rPr>
                        <w:rFonts w:ascii="Verdana" w:eastAsiaTheme="majorEastAsia" w:hAnsi="Verdana" w:cstheme="majorBidi"/>
                        <w:szCs w:val="24"/>
                      </w:rPr>
                      <w:t>Guía Di</w:t>
                    </w:r>
                    <w:r w:rsidRPr="00AB2DF6">
                      <w:rPr>
                        <w:rFonts w:ascii="Verdana" w:eastAsiaTheme="majorEastAsia" w:hAnsi="Verdana" w:cstheme="majorBidi"/>
                        <w:szCs w:val="24"/>
                      </w:rPr>
                      <w:t>dáctica</w:t>
                    </w:r>
                    <w:r w:rsidR="00163855">
                      <w:rPr>
                        <w:rFonts w:ascii="Verdana" w:eastAsiaTheme="majorEastAsia" w:hAnsi="Verdana" w:cstheme="majorBidi"/>
                        <w:szCs w:val="24"/>
                      </w:rPr>
                      <w:t xml:space="preserve"> de</w:t>
                    </w:r>
                    <w:r w:rsidR="00BE2A67">
                      <w:rPr>
                        <w:rFonts w:ascii="Verdana" w:eastAsiaTheme="majorEastAsia" w:hAnsi="Verdana" w:cstheme="majorBidi"/>
                        <w:szCs w:val="24"/>
                      </w:rPr>
                      <w:t xml:space="preserve"> </w:t>
                    </w:r>
                    <w:r w:rsidR="00163855" w:rsidRPr="00AB2DF6">
                      <w:rPr>
                        <w:rFonts w:ascii="Verdana" w:eastAsiaTheme="majorEastAsia" w:hAnsi="Verdana" w:cstheme="majorBidi"/>
                        <w:szCs w:val="24"/>
                      </w:rPr>
                      <w:t>Unidad</w:t>
                    </w:r>
                    <w:r w:rsidR="006829E1">
                      <w:rPr>
                        <w:rFonts w:ascii="Verdana" w:eastAsiaTheme="majorEastAsia" w:hAnsi="Verdana" w:cstheme="majorBidi"/>
                        <w:szCs w:val="24"/>
                      </w:rPr>
                      <w:t xml:space="preserve"> II</w:t>
                    </w:r>
                  </w:p>
                  <w:p w14:paraId="4F8396F1" w14:textId="77777777" w:rsidR="004B1AE4" w:rsidRDefault="004B1AE4"/>
                </w:txbxContent>
              </v:textbox>
              <w10:wrap type="square"/>
            </v:shape>
          </w:pict>
        </mc:Fallback>
      </mc:AlternateContent>
    </w:r>
    <w:r w:rsidR="004B1AE4">
      <w:rPr>
        <w:noProof/>
      </w:rPr>
      <w:drawing>
        <wp:anchor distT="0" distB="0" distL="114300" distR="114300" simplePos="0" relativeHeight="251658243" behindDoc="1" locked="0" layoutInCell="1" allowOverlap="1" wp14:anchorId="3DF8F6D2" wp14:editId="48F3E3E0">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E164B4" w14:textId="77777777" w:rsidR="002B100A" w:rsidRDefault="002B100A" w:rsidP="007F1B53">
      <w:pPr>
        <w:spacing w:before="0" w:after="0" w:line="240" w:lineRule="auto"/>
      </w:pPr>
      <w:r>
        <w:separator/>
      </w:r>
    </w:p>
  </w:footnote>
  <w:footnote w:type="continuationSeparator" w:id="0">
    <w:p w14:paraId="52FD56E1" w14:textId="77777777" w:rsidR="002B100A" w:rsidRDefault="002B100A" w:rsidP="007F1B53">
      <w:pPr>
        <w:spacing w:before="0" w:after="0" w:line="240" w:lineRule="auto"/>
      </w:pPr>
      <w:r>
        <w:continuationSeparator/>
      </w:r>
    </w:p>
  </w:footnote>
  <w:footnote w:type="continuationNotice" w:id="1">
    <w:p w14:paraId="416FE1A0" w14:textId="77777777" w:rsidR="002B100A" w:rsidRDefault="002B100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32FF43" w14:textId="77777777" w:rsidR="004B1AE4" w:rsidRDefault="004B1AE4">
    <w:pPr>
      <w:pStyle w:val="Encabezado"/>
    </w:pPr>
    <w:r>
      <w:rPr>
        <w:noProof/>
      </w:rPr>
      <w:drawing>
        <wp:anchor distT="0" distB="0" distL="114300" distR="114300" simplePos="0" relativeHeight="251658240"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C3649"/>
    <w:multiLevelType w:val="hybridMultilevel"/>
    <w:tmpl w:val="797ACD3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B79207C"/>
    <w:multiLevelType w:val="multilevel"/>
    <w:tmpl w:val="F15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664B8"/>
    <w:multiLevelType w:val="hybridMultilevel"/>
    <w:tmpl w:val="7AEC14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E5114FA"/>
    <w:multiLevelType w:val="hybridMultilevel"/>
    <w:tmpl w:val="9AD8BE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98B55D0"/>
    <w:multiLevelType w:val="multilevel"/>
    <w:tmpl w:val="916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42E25"/>
    <w:multiLevelType w:val="hybridMultilevel"/>
    <w:tmpl w:val="0D40A23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57947ED5"/>
    <w:multiLevelType w:val="hybridMultilevel"/>
    <w:tmpl w:val="11A43CA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62E70FF6"/>
    <w:multiLevelType w:val="hybridMultilevel"/>
    <w:tmpl w:val="288CF8E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70D73636"/>
    <w:multiLevelType w:val="hybridMultilevel"/>
    <w:tmpl w:val="F19CA42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72EA4714"/>
    <w:multiLevelType w:val="hybridMultilevel"/>
    <w:tmpl w:val="11CAF4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9"/>
  </w:num>
  <w:num w:numId="4">
    <w:abstractNumId w:val="8"/>
  </w:num>
  <w:num w:numId="5">
    <w:abstractNumId w:val="3"/>
  </w:num>
  <w:num w:numId="6">
    <w:abstractNumId w:val="5"/>
  </w:num>
  <w:num w:numId="7">
    <w:abstractNumId w:val="1"/>
  </w:num>
  <w:num w:numId="8">
    <w:abstractNumId w:val="2"/>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attachedTemplate r:id="rId1"/>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FF"/>
    <w:rsid w:val="00022476"/>
    <w:rsid w:val="00022B29"/>
    <w:rsid w:val="000374EC"/>
    <w:rsid w:val="0004345A"/>
    <w:rsid w:val="000437FF"/>
    <w:rsid w:val="000446AD"/>
    <w:rsid w:val="0005334B"/>
    <w:rsid w:val="00054CF5"/>
    <w:rsid w:val="00062BB1"/>
    <w:rsid w:val="0006712F"/>
    <w:rsid w:val="00075DF3"/>
    <w:rsid w:val="0008036F"/>
    <w:rsid w:val="000810B5"/>
    <w:rsid w:val="0008309F"/>
    <w:rsid w:val="00086901"/>
    <w:rsid w:val="000876E7"/>
    <w:rsid w:val="000A0117"/>
    <w:rsid w:val="000A58E6"/>
    <w:rsid w:val="000B127D"/>
    <w:rsid w:val="000B71E9"/>
    <w:rsid w:val="000C0AA1"/>
    <w:rsid w:val="000D1D94"/>
    <w:rsid w:val="000F1393"/>
    <w:rsid w:val="000F2621"/>
    <w:rsid w:val="00110B22"/>
    <w:rsid w:val="00130FDF"/>
    <w:rsid w:val="00141293"/>
    <w:rsid w:val="00147C46"/>
    <w:rsid w:val="00155C46"/>
    <w:rsid w:val="00163855"/>
    <w:rsid w:val="001726BE"/>
    <w:rsid w:val="00183B00"/>
    <w:rsid w:val="00193454"/>
    <w:rsid w:val="001A7834"/>
    <w:rsid w:val="001B1F98"/>
    <w:rsid w:val="001B3D62"/>
    <w:rsid w:val="001C14F6"/>
    <w:rsid w:val="001C720B"/>
    <w:rsid w:val="001D0B87"/>
    <w:rsid w:val="0020003D"/>
    <w:rsid w:val="00207AE8"/>
    <w:rsid w:val="00223B8F"/>
    <w:rsid w:val="00232293"/>
    <w:rsid w:val="00235B89"/>
    <w:rsid w:val="00241644"/>
    <w:rsid w:val="00243CE5"/>
    <w:rsid w:val="00244072"/>
    <w:rsid w:val="002537BE"/>
    <w:rsid w:val="00274D09"/>
    <w:rsid w:val="00290C0F"/>
    <w:rsid w:val="00292091"/>
    <w:rsid w:val="00296B2C"/>
    <w:rsid w:val="00297976"/>
    <w:rsid w:val="002A09B6"/>
    <w:rsid w:val="002B100A"/>
    <w:rsid w:val="002B3211"/>
    <w:rsid w:val="002B4E04"/>
    <w:rsid w:val="002D53E1"/>
    <w:rsid w:val="002E34A6"/>
    <w:rsid w:val="002E3A77"/>
    <w:rsid w:val="002F0A67"/>
    <w:rsid w:val="002F4FE4"/>
    <w:rsid w:val="00305B48"/>
    <w:rsid w:val="003153C7"/>
    <w:rsid w:val="00316BCB"/>
    <w:rsid w:val="0032142D"/>
    <w:rsid w:val="003303F8"/>
    <w:rsid w:val="00331B99"/>
    <w:rsid w:val="00337D2A"/>
    <w:rsid w:val="00346434"/>
    <w:rsid w:val="00350AC3"/>
    <w:rsid w:val="003604CE"/>
    <w:rsid w:val="003717C3"/>
    <w:rsid w:val="003728ED"/>
    <w:rsid w:val="00372AE8"/>
    <w:rsid w:val="003A0AFE"/>
    <w:rsid w:val="003B6E8B"/>
    <w:rsid w:val="003E0D37"/>
    <w:rsid w:val="003E6420"/>
    <w:rsid w:val="003F3A88"/>
    <w:rsid w:val="003F5614"/>
    <w:rsid w:val="00404FA2"/>
    <w:rsid w:val="00406231"/>
    <w:rsid w:val="00415A63"/>
    <w:rsid w:val="004376F1"/>
    <w:rsid w:val="00441754"/>
    <w:rsid w:val="00442628"/>
    <w:rsid w:val="004432BC"/>
    <w:rsid w:val="00444C08"/>
    <w:rsid w:val="00444DE7"/>
    <w:rsid w:val="00455D01"/>
    <w:rsid w:val="00463F91"/>
    <w:rsid w:val="0048242F"/>
    <w:rsid w:val="00490543"/>
    <w:rsid w:val="004930FE"/>
    <w:rsid w:val="00497FF9"/>
    <w:rsid w:val="004A1705"/>
    <w:rsid w:val="004B1698"/>
    <w:rsid w:val="004B1AE4"/>
    <w:rsid w:val="004B266A"/>
    <w:rsid w:val="004C4C15"/>
    <w:rsid w:val="004F36FE"/>
    <w:rsid w:val="004F394C"/>
    <w:rsid w:val="00500B7E"/>
    <w:rsid w:val="00507CCA"/>
    <w:rsid w:val="00507D3B"/>
    <w:rsid w:val="00516633"/>
    <w:rsid w:val="00516D30"/>
    <w:rsid w:val="0052061B"/>
    <w:rsid w:val="00526FCA"/>
    <w:rsid w:val="00532C7F"/>
    <w:rsid w:val="0054053B"/>
    <w:rsid w:val="00547521"/>
    <w:rsid w:val="005624A7"/>
    <w:rsid w:val="00572DDC"/>
    <w:rsid w:val="00574E4C"/>
    <w:rsid w:val="005A0EB0"/>
    <w:rsid w:val="005B0B82"/>
    <w:rsid w:val="005B7617"/>
    <w:rsid w:val="005C0408"/>
    <w:rsid w:val="005C2359"/>
    <w:rsid w:val="005E27A5"/>
    <w:rsid w:val="005E4A51"/>
    <w:rsid w:val="005F7DF2"/>
    <w:rsid w:val="0060141B"/>
    <w:rsid w:val="00605638"/>
    <w:rsid w:val="00605782"/>
    <w:rsid w:val="006233F8"/>
    <w:rsid w:val="00626498"/>
    <w:rsid w:val="0063659C"/>
    <w:rsid w:val="00636C8A"/>
    <w:rsid w:val="006522C3"/>
    <w:rsid w:val="00680D3C"/>
    <w:rsid w:val="006829E1"/>
    <w:rsid w:val="006863A5"/>
    <w:rsid w:val="00686701"/>
    <w:rsid w:val="006917A1"/>
    <w:rsid w:val="006A7C6B"/>
    <w:rsid w:val="006B2C93"/>
    <w:rsid w:val="006B3CC4"/>
    <w:rsid w:val="006B6105"/>
    <w:rsid w:val="006C6C68"/>
    <w:rsid w:val="006D717A"/>
    <w:rsid w:val="006E18E8"/>
    <w:rsid w:val="006F3DD3"/>
    <w:rsid w:val="006F4FAF"/>
    <w:rsid w:val="006F596B"/>
    <w:rsid w:val="00722398"/>
    <w:rsid w:val="00723432"/>
    <w:rsid w:val="0073011D"/>
    <w:rsid w:val="00730DFE"/>
    <w:rsid w:val="0073292F"/>
    <w:rsid w:val="00732E01"/>
    <w:rsid w:val="00755E02"/>
    <w:rsid w:val="0076108F"/>
    <w:rsid w:val="007653B0"/>
    <w:rsid w:val="007671D2"/>
    <w:rsid w:val="00772E40"/>
    <w:rsid w:val="0077683B"/>
    <w:rsid w:val="00782E5D"/>
    <w:rsid w:val="007A22FF"/>
    <w:rsid w:val="007B3A75"/>
    <w:rsid w:val="007C5E6E"/>
    <w:rsid w:val="007C6985"/>
    <w:rsid w:val="007E29E1"/>
    <w:rsid w:val="007E47CB"/>
    <w:rsid w:val="007F1B53"/>
    <w:rsid w:val="007F5E21"/>
    <w:rsid w:val="008050B6"/>
    <w:rsid w:val="00824851"/>
    <w:rsid w:val="0083456C"/>
    <w:rsid w:val="00843820"/>
    <w:rsid w:val="00846B09"/>
    <w:rsid w:val="00857A4F"/>
    <w:rsid w:val="0086132E"/>
    <w:rsid w:val="008619EA"/>
    <w:rsid w:val="0086558E"/>
    <w:rsid w:val="00891D18"/>
    <w:rsid w:val="00896895"/>
    <w:rsid w:val="008A48D3"/>
    <w:rsid w:val="008B0A58"/>
    <w:rsid w:val="008F1EF8"/>
    <w:rsid w:val="008F7011"/>
    <w:rsid w:val="00901DE6"/>
    <w:rsid w:val="00906C76"/>
    <w:rsid w:val="00912023"/>
    <w:rsid w:val="00913BDE"/>
    <w:rsid w:val="009140F6"/>
    <w:rsid w:val="00926481"/>
    <w:rsid w:val="00952E0E"/>
    <w:rsid w:val="00954C5A"/>
    <w:rsid w:val="00956868"/>
    <w:rsid w:val="00961464"/>
    <w:rsid w:val="00962CE6"/>
    <w:rsid w:val="0097007D"/>
    <w:rsid w:val="00977101"/>
    <w:rsid w:val="0097725C"/>
    <w:rsid w:val="00983887"/>
    <w:rsid w:val="00991815"/>
    <w:rsid w:val="009A2FCF"/>
    <w:rsid w:val="009A6A16"/>
    <w:rsid w:val="009B0D74"/>
    <w:rsid w:val="009B491C"/>
    <w:rsid w:val="009C161D"/>
    <w:rsid w:val="009F7E29"/>
    <w:rsid w:val="00A0238D"/>
    <w:rsid w:val="00A06DA7"/>
    <w:rsid w:val="00A06DFC"/>
    <w:rsid w:val="00A2072E"/>
    <w:rsid w:val="00A47537"/>
    <w:rsid w:val="00A53166"/>
    <w:rsid w:val="00A66A51"/>
    <w:rsid w:val="00A712A5"/>
    <w:rsid w:val="00A77D3A"/>
    <w:rsid w:val="00A832EE"/>
    <w:rsid w:val="00A9503D"/>
    <w:rsid w:val="00A97494"/>
    <w:rsid w:val="00A97C72"/>
    <w:rsid w:val="00AA538E"/>
    <w:rsid w:val="00AB03C3"/>
    <w:rsid w:val="00AB2DF6"/>
    <w:rsid w:val="00AB5C98"/>
    <w:rsid w:val="00AB6DAD"/>
    <w:rsid w:val="00AF7C44"/>
    <w:rsid w:val="00B02E3B"/>
    <w:rsid w:val="00B0609B"/>
    <w:rsid w:val="00B24126"/>
    <w:rsid w:val="00B41259"/>
    <w:rsid w:val="00B47A03"/>
    <w:rsid w:val="00B47C02"/>
    <w:rsid w:val="00B50AA3"/>
    <w:rsid w:val="00B56EFA"/>
    <w:rsid w:val="00B92D80"/>
    <w:rsid w:val="00BA4DF1"/>
    <w:rsid w:val="00BB73AC"/>
    <w:rsid w:val="00BC01BC"/>
    <w:rsid w:val="00BC51F1"/>
    <w:rsid w:val="00BC5E4C"/>
    <w:rsid w:val="00BD6C30"/>
    <w:rsid w:val="00BE2A67"/>
    <w:rsid w:val="00BE4F1B"/>
    <w:rsid w:val="00BF2EF3"/>
    <w:rsid w:val="00C007DB"/>
    <w:rsid w:val="00C13BC1"/>
    <w:rsid w:val="00C22B0D"/>
    <w:rsid w:val="00C3487B"/>
    <w:rsid w:val="00C3595E"/>
    <w:rsid w:val="00C43B06"/>
    <w:rsid w:val="00C475CD"/>
    <w:rsid w:val="00C64C52"/>
    <w:rsid w:val="00C77CF2"/>
    <w:rsid w:val="00C80439"/>
    <w:rsid w:val="00C86F1D"/>
    <w:rsid w:val="00C97204"/>
    <w:rsid w:val="00C97D4A"/>
    <w:rsid w:val="00CB519E"/>
    <w:rsid w:val="00CE1912"/>
    <w:rsid w:val="00CE34A8"/>
    <w:rsid w:val="00CE5704"/>
    <w:rsid w:val="00CE7741"/>
    <w:rsid w:val="00CF01F0"/>
    <w:rsid w:val="00CF2F78"/>
    <w:rsid w:val="00D10FF3"/>
    <w:rsid w:val="00D13940"/>
    <w:rsid w:val="00D14C0B"/>
    <w:rsid w:val="00D16B59"/>
    <w:rsid w:val="00D26031"/>
    <w:rsid w:val="00D51FAE"/>
    <w:rsid w:val="00D61AB6"/>
    <w:rsid w:val="00D624AF"/>
    <w:rsid w:val="00D62A04"/>
    <w:rsid w:val="00DD5712"/>
    <w:rsid w:val="00DD5AFF"/>
    <w:rsid w:val="00DD6A80"/>
    <w:rsid w:val="00DE5F24"/>
    <w:rsid w:val="00DF0544"/>
    <w:rsid w:val="00DF4005"/>
    <w:rsid w:val="00E01E5E"/>
    <w:rsid w:val="00E051BD"/>
    <w:rsid w:val="00E14E89"/>
    <w:rsid w:val="00E34BDE"/>
    <w:rsid w:val="00E3597D"/>
    <w:rsid w:val="00E37F29"/>
    <w:rsid w:val="00E42177"/>
    <w:rsid w:val="00E44D6F"/>
    <w:rsid w:val="00E45349"/>
    <w:rsid w:val="00E5165A"/>
    <w:rsid w:val="00E5416E"/>
    <w:rsid w:val="00E57133"/>
    <w:rsid w:val="00E636DE"/>
    <w:rsid w:val="00E7233F"/>
    <w:rsid w:val="00E875E7"/>
    <w:rsid w:val="00EA20E3"/>
    <w:rsid w:val="00EB75D4"/>
    <w:rsid w:val="00EC4A7D"/>
    <w:rsid w:val="00EE1423"/>
    <w:rsid w:val="00F02BF4"/>
    <w:rsid w:val="00F2106F"/>
    <w:rsid w:val="00F233AB"/>
    <w:rsid w:val="00F26460"/>
    <w:rsid w:val="00F3756A"/>
    <w:rsid w:val="00F43320"/>
    <w:rsid w:val="00F4615B"/>
    <w:rsid w:val="00F4791E"/>
    <w:rsid w:val="00F52DFA"/>
    <w:rsid w:val="00F618FA"/>
    <w:rsid w:val="00F7308C"/>
    <w:rsid w:val="00F96E36"/>
    <w:rsid w:val="00FA18F8"/>
    <w:rsid w:val="00FB0CF6"/>
    <w:rsid w:val="00FB27FC"/>
    <w:rsid w:val="00FB2857"/>
    <w:rsid w:val="00FB3D73"/>
    <w:rsid w:val="00FB3DEC"/>
    <w:rsid w:val="00FB6208"/>
    <w:rsid w:val="00FB773A"/>
    <w:rsid w:val="00FC558B"/>
    <w:rsid w:val="00FD4912"/>
    <w:rsid w:val="00FE47A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FAFF80"/>
  <w15:chartTrackingRefBased/>
  <w15:docId w15:val="{9AF06CFC-F383-4FF7-9151-BE4B3ECD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styleId="Mencinsinresolver">
    <w:name w:val="Unresolved Mention"/>
    <w:basedOn w:val="Fuentedeprrafopredeter"/>
    <w:uiPriority w:val="99"/>
    <w:semiHidden/>
    <w:unhideWhenUsed/>
    <w:rsid w:val="00075DF3"/>
    <w:rPr>
      <w:color w:val="605E5C"/>
      <w:shd w:val="clear" w:color="auto" w:fill="E1DFDD"/>
    </w:rPr>
  </w:style>
  <w:style w:type="paragraph" w:styleId="Prrafodelista">
    <w:name w:val="List Paragraph"/>
    <w:basedOn w:val="Normal"/>
    <w:uiPriority w:val="34"/>
    <w:qFormat/>
    <w:rsid w:val="0086558E"/>
    <w:pPr>
      <w:ind w:left="720"/>
      <w:contextualSpacing/>
    </w:pPr>
  </w:style>
  <w:style w:type="paragraph" w:styleId="NormalWeb">
    <w:name w:val="Normal (Web)"/>
    <w:basedOn w:val="Normal"/>
    <w:uiPriority w:val="99"/>
    <w:semiHidden/>
    <w:unhideWhenUsed/>
    <w:rsid w:val="00A47537"/>
    <w:pPr>
      <w:spacing w:before="100" w:beforeAutospacing="1" w:after="100" w:afterAutospacing="1" w:line="240" w:lineRule="auto"/>
      <w:jc w:val="left"/>
    </w:pPr>
    <w:rPr>
      <w:rFonts w:ascii="Times New Roman" w:eastAsia="Times New Roman" w:hAnsi="Times New Roman" w:cs="Times New Roman"/>
      <w:szCs w:val="24"/>
      <w:lang w:eastAsia="es-NI"/>
    </w:rPr>
  </w:style>
  <w:style w:type="character" w:styleId="Textoennegrita">
    <w:name w:val="Strong"/>
    <w:basedOn w:val="Fuentedeprrafopredeter"/>
    <w:uiPriority w:val="22"/>
    <w:qFormat/>
    <w:rsid w:val="00B92D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60621">
      <w:bodyDiv w:val="1"/>
      <w:marLeft w:val="0"/>
      <w:marRight w:val="0"/>
      <w:marTop w:val="0"/>
      <w:marBottom w:val="0"/>
      <w:divBdr>
        <w:top w:val="none" w:sz="0" w:space="0" w:color="auto"/>
        <w:left w:val="none" w:sz="0" w:space="0" w:color="auto"/>
        <w:bottom w:val="none" w:sz="0" w:space="0" w:color="auto"/>
        <w:right w:val="none" w:sz="0" w:space="0" w:color="auto"/>
      </w:divBdr>
    </w:div>
    <w:div w:id="451019246">
      <w:bodyDiv w:val="1"/>
      <w:marLeft w:val="0"/>
      <w:marRight w:val="0"/>
      <w:marTop w:val="0"/>
      <w:marBottom w:val="0"/>
      <w:divBdr>
        <w:top w:val="none" w:sz="0" w:space="0" w:color="auto"/>
        <w:left w:val="none" w:sz="0" w:space="0" w:color="auto"/>
        <w:bottom w:val="none" w:sz="0" w:space="0" w:color="auto"/>
        <w:right w:val="none" w:sz="0" w:space="0" w:color="auto"/>
      </w:divBdr>
    </w:div>
    <w:div w:id="50393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F:\Documentos\OneDriveUpoli\OneDrive%20-%20UPOLI%20Universidad%20Polit&#233;cnica%20de%20Nicaragua\Proyecto%20clase%20virtual\Material%20para%20subir\Guia%20Unidad%20didactita%202.docx" TargetMode="External"/><Relationship Id="rId18" Type="http://schemas.openxmlformats.org/officeDocument/2006/relationships/image" Target="media/image6.jpeg"/><Relationship Id="rId26" Type="http://schemas.openxmlformats.org/officeDocument/2006/relationships/image" Target="media/image8.png"/><Relationship Id="rId39" Type="http://schemas.openxmlformats.org/officeDocument/2006/relationships/hyperlink" Target="https://eva.upoli.edu.ni/mod/assign/view.php?id=184552" TargetMode="External"/><Relationship Id="rId21" Type="http://schemas.openxmlformats.org/officeDocument/2006/relationships/hyperlink" Target="https://eva.upoli.edu.ni/mod/forum/view.php?id=184559" TargetMode="External"/><Relationship Id="rId34" Type="http://schemas.openxmlformats.org/officeDocument/2006/relationships/image" Target="media/image13.png"/><Relationship Id="rId42" Type="http://schemas.openxmlformats.org/officeDocument/2006/relationships/hyperlink" Target="https://eva.upoli.edu.ni/mod/url/view.php?id=184572" TargetMode="External"/><Relationship Id="rId47" Type="http://schemas.openxmlformats.org/officeDocument/2006/relationships/hyperlink" Target="https://eva.upoli.edu.ni/mod/resource/view.php?id=185771" TargetMode="External"/><Relationship Id="rId50" Type="http://schemas.openxmlformats.org/officeDocument/2006/relationships/image" Target="media/image20.png"/><Relationship Id="rId55" Type="http://schemas.openxmlformats.org/officeDocument/2006/relationships/image" Target="media/image2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0.png"/><Relationship Id="rId11" Type="http://schemas.openxmlformats.org/officeDocument/2006/relationships/hyperlink" Target="file:///F:\Documentos\OneDriveUpoli\OneDrive%20-%20UPOLI%20Universidad%20Polit&#233;cnica%20de%20Nicaragua\Proyecto%20clase%20virtual\Material%20para%20subir\Guia%20Unidad%20didactita%202.docx" TargetMode="External"/><Relationship Id="rId24" Type="http://schemas.openxmlformats.org/officeDocument/2006/relationships/hyperlink" Target="https://eva.upoli.edu.ni/mod/assign/view.php?id=184562" TargetMode="External"/><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image" Target="media/image17.png"/><Relationship Id="rId45" Type="http://schemas.openxmlformats.org/officeDocument/2006/relationships/image" Target="media/image18.png"/><Relationship Id="rId53" Type="http://schemas.openxmlformats.org/officeDocument/2006/relationships/hyperlink" Target="https://eva.upoli.edu.ni/mod/url/view.php?id=184573" TargetMode="External"/><Relationship Id="rId58" Type="http://schemas.openxmlformats.org/officeDocument/2006/relationships/hyperlink" Target="Unidad%20Did&#225;ctica%20II:%20Programaci&#243;n%20Lineal%20-%20Parte%202"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eva.upoli.edu.ni/mod/forum/view.php?id=184523" TargetMode="External"/><Relationship Id="rId14" Type="http://schemas.openxmlformats.org/officeDocument/2006/relationships/hyperlink" Target="file:///F:\Documentos\OneDriveUpoli\OneDrive%20-%20UPOLI%20Universidad%20Polit&#233;cnica%20de%20Nicaragua\Proyecto%20clase%20virtual\Material%20para%20subir\Guia%20Unidad%20didactita%202.docx" TargetMode="External"/><Relationship Id="rId22" Type="http://schemas.openxmlformats.org/officeDocument/2006/relationships/hyperlink" Target="https://kahoot.it/challenge/04319372?challenge-id=91686237-8264-4c6a-9f55-5b530228b77e_1601255680384" TargetMode="External"/><Relationship Id="rId27" Type="http://schemas.openxmlformats.org/officeDocument/2006/relationships/hyperlink" Target="https://eva.upoli.edu.ni/mod/url/view.php?id=184526" TargetMode="External"/><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hyperlink" Target="https://eva.upoli.edu.ni/mod/url/view.php?id=184575" TargetMode="External"/><Relationship Id="rId48" Type="http://schemas.openxmlformats.org/officeDocument/2006/relationships/hyperlink" Target="https://eva.upoli.edu.ni/mod/resource/view.php?id=185772" TargetMode="External"/><Relationship Id="rId56" Type="http://schemas.openxmlformats.org/officeDocument/2006/relationships/hyperlink" Target="https://eva.upoli.edu.ni/mod/forum/view.php?id=184561"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eva.upoli.edu.ni/mod/page/view.php?id=184815" TargetMode="External"/><Relationship Id="rId3" Type="http://schemas.openxmlformats.org/officeDocument/2006/relationships/styles" Target="styles.xml"/><Relationship Id="rId12" Type="http://schemas.openxmlformats.org/officeDocument/2006/relationships/hyperlink" Target="file:///F:\Documentos\OneDriveUpoli\OneDrive%20-%20UPOLI%20Universidad%20Polit&#233;cnica%20de%20Nicaragua\Proyecto%20clase%20virtual\Material%20para%20subir\Guia%20Unidad%20didactita%202.docx" TargetMode="External"/><Relationship Id="rId17" Type="http://schemas.openxmlformats.org/officeDocument/2006/relationships/image" Target="media/image5.png"/><Relationship Id="rId25" Type="http://schemas.openxmlformats.org/officeDocument/2006/relationships/image" Target="media/image7.png"/><Relationship Id="rId33" Type="http://schemas.openxmlformats.org/officeDocument/2006/relationships/hyperlink" Target="https://eva.upoli.edu.ni/mod/url/view.php?id=184565" TargetMode="External"/><Relationship Id="rId38" Type="http://schemas.openxmlformats.org/officeDocument/2006/relationships/image" Target="media/image16.png"/><Relationship Id="rId46" Type="http://schemas.openxmlformats.org/officeDocument/2006/relationships/image" Target="media/image19.png"/><Relationship Id="rId59" Type="http://schemas.openxmlformats.org/officeDocument/2006/relationships/hyperlink" Target="https://eva.upoli.edu.ni/mod/resource/view.php?id=185773" TargetMode="External"/><Relationship Id="rId20" Type="http://schemas.openxmlformats.org/officeDocument/2006/relationships/hyperlink" Target="https://eva.upoli.edu.ni/mod/assign/view.php?id=184552" TargetMode="External"/><Relationship Id="rId41" Type="http://schemas.openxmlformats.org/officeDocument/2006/relationships/hyperlink" Target="https://eva.upoli.edu.ni/mod/url/view.php?id=184556" TargetMode="External"/><Relationship Id="rId54" Type="http://schemas.openxmlformats.org/officeDocument/2006/relationships/image" Target="media/image21.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F:\Documentos\OneDriveUpoli\OneDrive%20-%20UPOLI%20Universidad%20Polit&#233;cnica%20de%20Nicaragua\Proyecto%20clase%20virtual\Material%20para%20subir\Guia%20Unidad%20didactita%202.docx" TargetMode="External"/><Relationship Id="rId23" Type="http://schemas.openxmlformats.org/officeDocument/2006/relationships/hyperlink" Target="https://eva.upoli.edu.ni/mod/forum/view.php?id=184561" TargetMode="External"/><Relationship Id="rId28" Type="http://schemas.openxmlformats.org/officeDocument/2006/relationships/image" Target="media/image9.png"/><Relationship Id="rId36" Type="http://schemas.openxmlformats.org/officeDocument/2006/relationships/hyperlink" Target="https://eva.upoli.edu.ni/mod/resource/view.php?id=185771" TargetMode="External"/><Relationship Id="rId49" Type="http://schemas.openxmlformats.org/officeDocument/2006/relationships/hyperlink" Target="https://kahoot.it/challenge/07201315?challenge-id=91686237-8264-4c6a-9f55-5b530228b77e_1603902284439" TargetMode="External"/><Relationship Id="rId57" Type="http://schemas.openxmlformats.org/officeDocument/2006/relationships/hyperlink" Target="https://eva.upoli.edu.ni/mod/url/view.php?id=184565" TargetMode="External"/><Relationship Id="rId10" Type="http://schemas.openxmlformats.org/officeDocument/2006/relationships/footer" Target="footer1.xml"/><Relationship Id="rId31" Type="http://schemas.openxmlformats.org/officeDocument/2006/relationships/hyperlink" Target="https://eva.upoli.edu.ni/mod/forum/view.php?id=184523" TargetMode="External"/><Relationship Id="rId44" Type="http://schemas.openxmlformats.org/officeDocument/2006/relationships/hyperlink" Target="Foro%20Resoluci&#243;n%20de%20ejercicios%20-%20M&#233;todos%20de%20transporte%20Esquina%20noroeste,%20Costo%20m&#237;nimo" TargetMode="External"/><Relationship Id="rId52" Type="http://schemas.openxmlformats.org/officeDocument/2006/relationships/hyperlink" Target="https://eva.upoli.edu.ni/mod/url/view.php?id=184560" TargetMode="External"/><Relationship Id="rId60" Type="http://schemas.openxmlformats.org/officeDocument/2006/relationships/hyperlink" Target="https://eva.upoli.edu.ni/mod/assign/view.php?id=184562" TargetMode="Externa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03CD1-9B12-4F1A-AFEB-180FF8C82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489</TotalTime>
  <Pages>1</Pages>
  <Words>4048</Words>
  <Characters>22267</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26263</CharactersWithSpaces>
  <SharedDoc>false</SharedDoc>
  <HLinks>
    <vt:vector size="30" baseType="variant">
      <vt:variant>
        <vt:i4>983164</vt:i4>
      </vt:variant>
      <vt:variant>
        <vt:i4>26</vt:i4>
      </vt:variant>
      <vt:variant>
        <vt:i4>0</vt:i4>
      </vt:variant>
      <vt:variant>
        <vt:i4>5</vt:i4>
      </vt:variant>
      <vt:variant>
        <vt:lpwstr>https://upoliedu-my.sharepoint.com/personal/gaguirre29_docente_upoli_edu_ni/Documents/Proyecto clase virtual/Material para subir/Guia Unidad didactita 2.docx</vt:lpwstr>
      </vt:variant>
      <vt:variant>
        <vt:lpwstr>_Toc51955290</vt:lpwstr>
      </vt:variant>
      <vt:variant>
        <vt:i4>393341</vt:i4>
      </vt:variant>
      <vt:variant>
        <vt:i4>20</vt:i4>
      </vt:variant>
      <vt:variant>
        <vt:i4>0</vt:i4>
      </vt:variant>
      <vt:variant>
        <vt:i4>5</vt:i4>
      </vt:variant>
      <vt:variant>
        <vt:lpwstr>https://upoliedu-my.sharepoint.com/personal/gaguirre29_docente_upoli_edu_ni/Documents/Proyecto clase virtual/Material para subir/Guia Unidad didactita 2.docx</vt:lpwstr>
      </vt:variant>
      <vt:variant>
        <vt:lpwstr>_Toc51955289</vt:lpwstr>
      </vt:variant>
      <vt:variant>
        <vt:i4>458877</vt:i4>
      </vt:variant>
      <vt:variant>
        <vt:i4>14</vt:i4>
      </vt:variant>
      <vt:variant>
        <vt:i4>0</vt:i4>
      </vt:variant>
      <vt:variant>
        <vt:i4>5</vt:i4>
      </vt:variant>
      <vt:variant>
        <vt:lpwstr>https://upoliedu-my.sharepoint.com/personal/gaguirre29_docente_upoli_edu_ni/Documents/Proyecto clase virtual/Material para subir/Guia Unidad didactita 2.docx</vt:lpwstr>
      </vt:variant>
      <vt:variant>
        <vt:lpwstr>_Toc51955288</vt:lpwstr>
      </vt:variant>
      <vt:variant>
        <vt:i4>524413</vt:i4>
      </vt:variant>
      <vt:variant>
        <vt:i4>8</vt:i4>
      </vt:variant>
      <vt:variant>
        <vt:i4>0</vt:i4>
      </vt:variant>
      <vt:variant>
        <vt:i4>5</vt:i4>
      </vt:variant>
      <vt:variant>
        <vt:lpwstr>https://upoliedu-my.sharepoint.com/personal/gaguirre29_docente_upoli_edu_ni/Documents/Proyecto clase virtual/Material para subir/Guia Unidad didactita 2.docx</vt:lpwstr>
      </vt:variant>
      <vt:variant>
        <vt:lpwstr>_Toc51955287</vt:lpwstr>
      </vt:variant>
      <vt:variant>
        <vt:i4>589949</vt:i4>
      </vt:variant>
      <vt:variant>
        <vt:i4>2</vt:i4>
      </vt:variant>
      <vt:variant>
        <vt:i4>0</vt:i4>
      </vt:variant>
      <vt:variant>
        <vt:i4>5</vt:i4>
      </vt:variant>
      <vt:variant>
        <vt:lpwstr>https://upoliedu-my.sharepoint.com/personal/gaguirre29_docente_upoli_edu_ni/Documents/Proyecto clase virtual/Material para subir/Guia Unidad didactita 2.docx</vt:lpwstr>
      </vt:variant>
      <vt:variant>
        <vt:lpwstr>_Toc51955286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59</cp:revision>
  <cp:lastPrinted>2020-10-28T16:48:00Z</cp:lastPrinted>
  <dcterms:created xsi:type="dcterms:W3CDTF">2020-09-26T20:14:00Z</dcterms:created>
  <dcterms:modified xsi:type="dcterms:W3CDTF">2020-10-28T16:48:00Z</dcterms:modified>
</cp:coreProperties>
</file>
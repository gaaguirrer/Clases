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438F0" w14:textId="502DF60E" w:rsidR="00F43320" w:rsidRDefault="00F43320"/>
    <w:p w14:paraId="5A794127" w14:textId="77777777" w:rsidR="00F43320" w:rsidRDefault="00F43320"/>
    <w:p w14:paraId="78C55992" w14:textId="77777777" w:rsidR="00F43320" w:rsidRDefault="00F43320"/>
    <w:p w14:paraId="460A1F2A" w14:textId="77777777" w:rsidR="00F43320" w:rsidRDefault="00F43320"/>
    <w:p w14:paraId="0D5A621B" w14:textId="77777777" w:rsidR="00F43320" w:rsidRDefault="00F43320"/>
    <w:p w14:paraId="5F726319" w14:textId="77777777" w:rsidR="00F43320" w:rsidRDefault="00F43320"/>
    <w:p w14:paraId="4250A640" w14:textId="77777777" w:rsidR="00F43320" w:rsidRDefault="00F43320"/>
    <w:p w14:paraId="2B06BBDE" w14:textId="77777777" w:rsidR="00F43320" w:rsidRDefault="00F43320"/>
    <w:p w14:paraId="3C620C97" w14:textId="77777777" w:rsidR="00F43320" w:rsidRDefault="003E0D37">
      <w:r>
        <w:rPr>
          <w:noProof/>
        </w:rPr>
        <mc:AlternateContent>
          <mc:Choice Requires="wps">
            <w:drawing>
              <wp:anchor distT="0" distB="0" distL="114300" distR="114300" simplePos="0" relativeHeight="251661312" behindDoc="1" locked="0" layoutInCell="1" allowOverlap="1" wp14:anchorId="67F9D61C" wp14:editId="7697E7C1">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6648452"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7F9D61C"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36648452"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9351AED" w14:textId="77777777" w:rsidR="00F43320" w:rsidRDefault="00F43320"/>
    <w:p w14:paraId="1556C779" w14:textId="77777777" w:rsidR="00F43320" w:rsidRDefault="00F43320"/>
    <w:p w14:paraId="3D2F2A79" w14:textId="77777777" w:rsidR="00F43320" w:rsidRDefault="00F43320"/>
    <w:p w14:paraId="557D42AA" w14:textId="77777777" w:rsidR="00F43320" w:rsidRDefault="003E0D37">
      <w:r>
        <w:rPr>
          <w:noProof/>
        </w:rPr>
        <mc:AlternateContent>
          <mc:Choice Requires="wpg">
            <w:drawing>
              <wp:anchor distT="0" distB="0" distL="114300" distR="114300" simplePos="0" relativeHeight="251660288" behindDoc="0" locked="0" layoutInCell="1" allowOverlap="1" wp14:anchorId="3CA2D36B" wp14:editId="4D9596E6">
                <wp:simplePos x="0" y="0"/>
                <wp:positionH relativeFrom="column">
                  <wp:posOffset>1135940</wp:posOffset>
                </wp:positionH>
                <wp:positionV relativeFrom="paragraph">
                  <wp:posOffset>183029</wp:posOffset>
                </wp:positionV>
                <wp:extent cx="4375001" cy="204396"/>
                <wp:effectExtent l="0" t="0" r="6985" b="571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5001" cy="204396"/>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CF4CB1" id="Grupo 3" o:spid="_x0000_s1026" style="position:absolute;margin-left:89.45pt;margin-top:14.4pt;width:344.5pt;height:16.1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1736460" w14:textId="77777777" w:rsidR="00F43320" w:rsidRDefault="003E0D37">
      <w:r>
        <w:rPr>
          <w:noProof/>
        </w:rPr>
        <mc:AlternateContent>
          <mc:Choice Requires="wps">
            <w:drawing>
              <wp:anchor distT="0" distB="0" distL="114300" distR="114300" simplePos="0" relativeHeight="251662336" behindDoc="0" locked="0" layoutInCell="1" allowOverlap="1" wp14:anchorId="7ECAC606" wp14:editId="441BD787">
                <wp:simplePos x="0" y="0"/>
                <wp:positionH relativeFrom="column">
                  <wp:posOffset>984586</wp:posOffset>
                </wp:positionH>
                <wp:positionV relativeFrom="paragraph">
                  <wp:posOffset>81989</wp:posOffset>
                </wp:positionV>
                <wp:extent cx="4745281"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5281"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7853B" w14:textId="00D26885" w:rsidR="00F43320" w:rsidRPr="005E6C17" w:rsidRDefault="009D5452" w:rsidP="00F43320">
                            <w:pPr>
                              <w:jc w:val="center"/>
                              <w:rPr>
                                <w:rFonts w:ascii="EleganTech™" w:hAnsi="EleganTech™"/>
                                <w:b/>
                                <w:color w:val="404040"/>
                                <w:sz w:val="54"/>
                                <w:szCs w:val="56"/>
                              </w:rPr>
                            </w:pPr>
                            <w:r>
                              <w:rPr>
                                <w:rFonts w:cs="Calibri"/>
                                <w:b/>
                                <w:color w:val="000000"/>
                                <w:sz w:val="48"/>
                                <w:szCs w:val="52"/>
                                <w:lang w:eastAsia="es-NI"/>
                              </w:rPr>
                              <w:t>Modelo de Colas</w:t>
                            </w:r>
                            <w:r w:rsidR="00EA3E45">
                              <w:rPr>
                                <w:rFonts w:cs="Calibri"/>
                                <w:b/>
                                <w:color w:val="000000"/>
                                <w:sz w:val="48"/>
                                <w:szCs w:val="52"/>
                                <w:lang w:eastAsia="es-NI"/>
                              </w:rPr>
                              <w:t>,</w:t>
                            </w:r>
                            <w:r w:rsidR="00F43320">
                              <w:rPr>
                                <w:rFonts w:cs="Calibri"/>
                                <w:b/>
                                <w:color w:val="000000"/>
                                <w:sz w:val="48"/>
                                <w:szCs w:val="52"/>
                                <w:lang w:eastAsia="es-NI"/>
                              </w:rPr>
                              <w:t xml:space="preserve"> Unidad </w:t>
                            </w:r>
                            <w:r w:rsidR="00EA3E45">
                              <w:rPr>
                                <w:rFonts w:cs="Calibri"/>
                                <w:b/>
                                <w:color w:val="000000"/>
                                <w:sz w:val="48"/>
                                <w:szCs w:val="52"/>
                                <w:lang w:eastAsia="es-NI"/>
                              </w:rPr>
                              <w:t>IV</w:t>
                            </w:r>
                          </w:p>
                          <w:p w14:paraId="2A4F0EC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AC606" id="Cuadro de texto 7" o:spid="_x0000_s1027" type="#_x0000_t202" style="position:absolute;left:0;text-align:left;margin-left:77.55pt;margin-top:6.45pt;width:373.6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" filled="f" stroked="f">
                <v:textbox>
                  <w:txbxContent>
                    <w:p w14:paraId="3DC7853B" w14:textId="00D26885" w:rsidR="00F43320" w:rsidRPr="005E6C17" w:rsidRDefault="009D5452" w:rsidP="00F43320">
                      <w:pPr>
                        <w:jc w:val="center"/>
                        <w:rPr>
                          <w:rFonts w:ascii="EleganTech™" w:hAnsi="EleganTech™"/>
                          <w:b/>
                          <w:color w:val="404040"/>
                          <w:sz w:val="54"/>
                          <w:szCs w:val="56"/>
                        </w:rPr>
                      </w:pPr>
                      <w:r>
                        <w:rPr>
                          <w:rFonts w:cs="Calibri"/>
                          <w:b/>
                          <w:color w:val="000000"/>
                          <w:sz w:val="48"/>
                          <w:szCs w:val="52"/>
                          <w:lang w:eastAsia="es-NI"/>
                        </w:rPr>
                        <w:t>Modelo de Colas</w:t>
                      </w:r>
                      <w:r w:rsidR="00EA3E45">
                        <w:rPr>
                          <w:rFonts w:cs="Calibri"/>
                          <w:b/>
                          <w:color w:val="000000"/>
                          <w:sz w:val="48"/>
                          <w:szCs w:val="52"/>
                          <w:lang w:eastAsia="es-NI"/>
                        </w:rPr>
                        <w:t>,</w:t>
                      </w:r>
                      <w:r w:rsidR="00F43320">
                        <w:rPr>
                          <w:rFonts w:cs="Calibri"/>
                          <w:b/>
                          <w:color w:val="000000"/>
                          <w:sz w:val="48"/>
                          <w:szCs w:val="52"/>
                          <w:lang w:eastAsia="es-NI"/>
                        </w:rPr>
                        <w:t xml:space="preserve"> Unidad </w:t>
                      </w:r>
                      <w:r w:rsidR="00EA3E45">
                        <w:rPr>
                          <w:rFonts w:cs="Calibri"/>
                          <w:b/>
                          <w:color w:val="000000"/>
                          <w:sz w:val="48"/>
                          <w:szCs w:val="52"/>
                          <w:lang w:eastAsia="es-NI"/>
                        </w:rPr>
                        <w:t>IV</w:t>
                      </w:r>
                    </w:p>
                    <w:p w14:paraId="2A4F0ECA" w14:textId="77777777" w:rsidR="00F43320" w:rsidRDefault="00F43320" w:rsidP="00F43320">
                      <w:pPr>
                        <w:jc w:val="right"/>
                      </w:pPr>
                    </w:p>
                  </w:txbxContent>
                </v:textbox>
              </v:shape>
            </w:pict>
          </mc:Fallback>
        </mc:AlternateContent>
      </w:r>
    </w:p>
    <w:p w14:paraId="35F71381" w14:textId="77777777" w:rsidR="00F43320" w:rsidRDefault="00F43320"/>
    <w:p w14:paraId="62B41793" w14:textId="77777777" w:rsidR="005B0B82" w:rsidRDefault="005B0B82"/>
    <w:p w14:paraId="31F948D5" w14:textId="77777777" w:rsidR="005B0B82" w:rsidRDefault="005B0B82"/>
    <w:p w14:paraId="436BD278" w14:textId="77777777" w:rsidR="005B0B82" w:rsidRDefault="005B0B82"/>
    <w:p w14:paraId="1A761D30" w14:textId="77777777" w:rsidR="005B0B82" w:rsidRDefault="005B0B82"/>
    <w:p w14:paraId="404A7AE0" w14:textId="77777777" w:rsidR="005B0B82" w:rsidRDefault="005B0B82"/>
    <w:p w14:paraId="0458C54F" w14:textId="77777777" w:rsidR="005B0B82" w:rsidRDefault="005B0B82"/>
    <w:p w14:paraId="5C962AAF" w14:textId="77777777" w:rsidR="005B0B82" w:rsidRDefault="005B0B82"/>
    <w:p w14:paraId="07F06441" w14:textId="77777777" w:rsidR="005B0B82" w:rsidRDefault="005B0B82"/>
    <w:p w14:paraId="2C42BB93" w14:textId="77777777" w:rsidR="005B0B82" w:rsidRDefault="005B0B82"/>
    <w:p w14:paraId="1722C574" w14:textId="77777777" w:rsidR="005B0B82" w:rsidRDefault="005B0B82"/>
    <w:p w14:paraId="2BFDBED2" w14:textId="77777777" w:rsidR="005B0B82" w:rsidRDefault="005B0B82"/>
    <w:p w14:paraId="41D01E2E" w14:textId="77777777" w:rsidR="00636C8A" w:rsidRDefault="00636C8A">
      <w:pPr>
        <w:sectPr w:rsidR="00636C8A" w:rsidSect="007F1B53">
          <w:footerReference w:type="default" r:id="rId8"/>
          <w:pgSz w:w="12240" w:h="15840"/>
          <w:pgMar w:top="1418" w:right="1701" w:bottom="1418" w:left="1701" w:header="709" w:footer="709" w:gutter="0"/>
          <w:cols w:space="708"/>
          <w:docGrid w:linePitch="360"/>
        </w:sectPr>
      </w:pPr>
    </w:p>
    <w:p w14:paraId="6822A3E0" w14:textId="3BE8D7CA" w:rsidR="00B0609B" w:rsidRDefault="00941072" w:rsidP="001C720B">
      <w:pPr>
        <w:spacing w:line="276" w:lineRule="auto"/>
        <w:rPr>
          <w:b/>
        </w:rPr>
      </w:pPr>
      <w:r>
        <w:rPr>
          <w:noProof/>
        </w:rPr>
        <w:lastRenderedPageBreak/>
        <mc:AlternateContent>
          <mc:Choice Requires="wpg">
            <w:drawing>
              <wp:anchor distT="0" distB="0" distL="114300" distR="114300" simplePos="0" relativeHeight="251683840" behindDoc="0" locked="0" layoutInCell="1" allowOverlap="1" wp14:anchorId="1D5D6A91" wp14:editId="2B55049A">
                <wp:simplePos x="0" y="0"/>
                <wp:positionH relativeFrom="column">
                  <wp:posOffset>-371789</wp:posOffset>
                </wp:positionH>
                <wp:positionV relativeFrom="paragraph">
                  <wp:posOffset>-4305</wp:posOffset>
                </wp:positionV>
                <wp:extent cx="6620510" cy="472440"/>
                <wp:effectExtent l="0" t="0" r="8890" b="3810"/>
                <wp:wrapNone/>
                <wp:docPr id="38" name="Grupo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39"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F7A9B" w14:textId="77777777" w:rsidR="00941072" w:rsidRPr="00AF551B" w:rsidRDefault="00941072" w:rsidP="00941072">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40"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D5D6A91" id="Grupo 38" o:spid="_x0000_s1028" style="position:absolute;left:0;text-align:left;margin-left:-29.25pt;margin-top:-.35pt;width:521.3pt;height:37.2pt;z-index:25168384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5A8F7A9B" w14:textId="77777777" w:rsidR="00941072" w:rsidRPr="00AF551B" w:rsidRDefault="00941072" w:rsidP="00941072">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">
                  <v:imagedata r:id="rId10" o:title="UPOLI_identidad" cropbottom="64420f" cropright="31396f"/>
                  <o:lock v:ext="edit" aspectratio="f"/>
                </v:shape>
              </v:group>
            </w:pict>
          </mc:Fallback>
        </mc:AlternateContent>
      </w:r>
    </w:p>
    <w:p w14:paraId="13F5A810" w14:textId="179EA33B" w:rsidR="00B0609B" w:rsidRDefault="00B0609B" w:rsidP="00AB2DF6">
      <w:pPr>
        <w:spacing w:line="276" w:lineRule="auto"/>
        <w:jc w:val="right"/>
        <w:rPr>
          <w:b/>
        </w:rPr>
      </w:pPr>
    </w:p>
    <w:p w14:paraId="523D1F90" w14:textId="77777777" w:rsidR="00B0609B" w:rsidRDefault="00B0609B" w:rsidP="00AB2DF6">
      <w:pPr>
        <w:spacing w:line="276" w:lineRule="auto"/>
        <w:jc w:val="right"/>
        <w:rPr>
          <w:b/>
        </w:rPr>
      </w:pPr>
    </w:p>
    <w:sdt>
      <w:sdtPr>
        <w:rPr>
          <w:rFonts w:ascii="Tahoma" w:eastAsiaTheme="minorHAnsi" w:hAnsi="Tahoma" w:cstheme="minorBidi"/>
          <w:color w:val="auto"/>
          <w:sz w:val="24"/>
          <w:szCs w:val="22"/>
          <w:lang w:val="es-ES" w:eastAsia="en-US"/>
        </w:rPr>
        <w:id w:val="96686696"/>
        <w:docPartObj>
          <w:docPartGallery w:val="Table of Contents"/>
          <w:docPartUnique/>
        </w:docPartObj>
      </w:sdtPr>
      <w:sdtEndPr>
        <w:rPr>
          <w:b/>
          <w:bCs/>
        </w:rPr>
      </w:sdtEndPr>
      <w:sdtContent>
        <w:p w14:paraId="0DF0C888" w14:textId="77777777" w:rsidR="00A43162" w:rsidRDefault="00A43162" w:rsidP="00A43162">
          <w:pPr>
            <w:pStyle w:val="TtuloTDC"/>
            <w:jc w:val="center"/>
            <w:rPr>
              <w:rFonts w:ascii="Tahoma" w:hAnsi="Tahoma" w:cs="Tahoma"/>
              <w:b/>
              <w:bCs/>
              <w:color w:val="auto"/>
              <w:sz w:val="28"/>
              <w:szCs w:val="28"/>
              <w:lang w:val="es-ES"/>
            </w:rPr>
          </w:pPr>
          <w:r w:rsidRPr="00A43162">
            <w:rPr>
              <w:rFonts w:ascii="Tahoma" w:hAnsi="Tahoma" w:cs="Tahoma"/>
              <w:b/>
              <w:bCs/>
              <w:color w:val="auto"/>
              <w:sz w:val="28"/>
              <w:szCs w:val="28"/>
              <w:lang w:val="es-ES"/>
            </w:rPr>
            <w:t>Contenido</w:t>
          </w:r>
        </w:p>
        <w:p w14:paraId="6949CE7D" w14:textId="77777777" w:rsidR="00A43162" w:rsidRPr="00A43162" w:rsidRDefault="00A43162" w:rsidP="00A43162">
          <w:pPr>
            <w:jc w:val="center"/>
            <w:rPr>
              <w:lang w:val="es-ES" w:eastAsia="es-NI"/>
            </w:rPr>
          </w:pPr>
        </w:p>
        <w:p w14:paraId="60BF6304" w14:textId="7DA3A1C4" w:rsidR="00F11D85" w:rsidRDefault="00A43162">
          <w:pPr>
            <w:pStyle w:val="TDC1"/>
            <w:tabs>
              <w:tab w:val="right" w:leader="dot" w:pos="8828"/>
            </w:tabs>
            <w:rPr>
              <w:rFonts w:asciiTheme="minorHAnsi" w:eastAsiaTheme="minorEastAsia" w:hAnsiTheme="minorHAnsi"/>
              <w:noProof/>
              <w:sz w:val="22"/>
              <w:lang w:eastAsia="es-NI"/>
            </w:rPr>
          </w:pPr>
          <w:r w:rsidRPr="00A43162">
            <w:rPr>
              <w:rFonts w:cs="Tahoma"/>
              <w:sz w:val="28"/>
              <w:szCs w:val="28"/>
            </w:rPr>
            <w:fldChar w:fldCharType="begin"/>
          </w:r>
          <w:r w:rsidRPr="00A43162">
            <w:rPr>
              <w:rFonts w:cs="Tahoma"/>
              <w:sz w:val="28"/>
              <w:szCs w:val="28"/>
            </w:rPr>
            <w:instrText xml:space="preserve"> TOC \o "1-3" \h \z \u </w:instrText>
          </w:r>
          <w:r w:rsidRPr="00A43162">
            <w:rPr>
              <w:rFonts w:cs="Tahoma"/>
              <w:sz w:val="28"/>
              <w:szCs w:val="28"/>
            </w:rPr>
            <w:fldChar w:fldCharType="separate"/>
          </w:r>
          <w:hyperlink r:id="rId11" w:anchor="_Toc47620844" w:history="1">
            <w:r w:rsidR="00F11D85" w:rsidRPr="00087281">
              <w:rPr>
                <w:rStyle w:val="Hipervnculo"/>
                <w:noProof/>
              </w:rPr>
              <w:t>Introducción</w:t>
            </w:r>
            <w:r w:rsidR="00F11D85">
              <w:rPr>
                <w:noProof/>
                <w:webHidden/>
              </w:rPr>
              <w:tab/>
            </w:r>
            <w:r w:rsidR="00F11D85">
              <w:rPr>
                <w:noProof/>
                <w:webHidden/>
              </w:rPr>
              <w:fldChar w:fldCharType="begin"/>
            </w:r>
            <w:r w:rsidR="00F11D85">
              <w:rPr>
                <w:noProof/>
                <w:webHidden/>
              </w:rPr>
              <w:instrText xml:space="preserve"> PAGEREF _Toc47620844 \h </w:instrText>
            </w:r>
            <w:r w:rsidR="00F11D85">
              <w:rPr>
                <w:noProof/>
                <w:webHidden/>
              </w:rPr>
            </w:r>
            <w:r w:rsidR="00F11D85">
              <w:rPr>
                <w:noProof/>
                <w:webHidden/>
              </w:rPr>
              <w:fldChar w:fldCharType="separate"/>
            </w:r>
            <w:r w:rsidR="00125887">
              <w:rPr>
                <w:noProof/>
                <w:webHidden/>
              </w:rPr>
              <w:t>3</w:t>
            </w:r>
            <w:r w:rsidR="00F11D85">
              <w:rPr>
                <w:noProof/>
                <w:webHidden/>
              </w:rPr>
              <w:fldChar w:fldCharType="end"/>
            </w:r>
          </w:hyperlink>
        </w:p>
        <w:p w14:paraId="29468C76" w14:textId="127466B2" w:rsidR="00F11D85" w:rsidRDefault="00000000">
          <w:pPr>
            <w:pStyle w:val="TDC1"/>
            <w:tabs>
              <w:tab w:val="right" w:leader="dot" w:pos="8828"/>
            </w:tabs>
            <w:rPr>
              <w:rFonts w:asciiTheme="minorHAnsi" w:eastAsiaTheme="minorEastAsia" w:hAnsiTheme="minorHAnsi"/>
              <w:noProof/>
              <w:sz w:val="22"/>
              <w:lang w:eastAsia="es-NI"/>
            </w:rPr>
          </w:pPr>
          <w:hyperlink r:id="rId12" w:anchor="_Toc47620845" w:history="1">
            <w:r w:rsidR="00F11D85" w:rsidRPr="00087281">
              <w:rPr>
                <w:rStyle w:val="Hipervnculo"/>
                <w:noProof/>
              </w:rPr>
              <w:t>Desarrollo de Contenidos</w:t>
            </w:r>
            <w:r w:rsidR="00F11D85">
              <w:rPr>
                <w:noProof/>
                <w:webHidden/>
              </w:rPr>
              <w:tab/>
            </w:r>
            <w:r w:rsidR="00F11D85">
              <w:rPr>
                <w:noProof/>
                <w:webHidden/>
              </w:rPr>
              <w:fldChar w:fldCharType="begin"/>
            </w:r>
            <w:r w:rsidR="00F11D85">
              <w:rPr>
                <w:noProof/>
                <w:webHidden/>
              </w:rPr>
              <w:instrText xml:space="preserve"> PAGEREF _Toc47620845 \h </w:instrText>
            </w:r>
            <w:r w:rsidR="00F11D85">
              <w:rPr>
                <w:noProof/>
                <w:webHidden/>
              </w:rPr>
            </w:r>
            <w:r w:rsidR="00F11D85">
              <w:rPr>
                <w:noProof/>
                <w:webHidden/>
              </w:rPr>
              <w:fldChar w:fldCharType="separate"/>
            </w:r>
            <w:r w:rsidR="00125887">
              <w:rPr>
                <w:noProof/>
                <w:webHidden/>
              </w:rPr>
              <w:t>4</w:t>
            </w:r>
            <w:r w:rsidR="00F11D85">
              <w:rPr>
                <w:noProof/>
                <w:webHidden/>
              </w:rPr>
              <w:fldChar w:fldCharType="end"/>
            </w:r>
          </w:hyperlink>
        </w:p>
        <w:p w14:paraId="128755F3" w14:textId="5771CB54" w:rsidR="00F11D85" w:rsidRDefault="00000000">
          <w:pPr>
            <w:pStyle w:val="TDC2"/>
            <w:tabs>
              <w:tab w:val="right" w:leader="dot" w:pos="8828"/>
            </w:tabs>
            <w:rPr>
              <w:rFonts w:asciiTheme="minorHAnsi" w:eastAsiaTheme="minorEastAsia" w:hAnsiTheme="minorHAnsi"/>
              <w:noProof/>
              <w:sz w:val="22"/>
              <w:lang w:eastAsia="es-NI"/>
            </w:rPr>
          </w:pPr>
          <w:hyperlink w:anchor="_Toc47620846" w:history="1">
            <w:r w:rsidR="00F11D85" w:rsidRPr="00087281">
              <w:rPr>
                <w:rStyle w:val="Hipervnculo"/>
                <w:noProof/>
              </w:rPr>
              <w:t>Tasa de llegada y tasa de servicio</w:t>
            </w:r>
            <w:r w:rsidR="00F11D85">
              <w:rPr>
                <w:noProof/>
                <w:webHidden/>
              </w:rPr>
              <w:tab/>
            </w:r>
            <w:r w:rsidR="00F11D85">
              <w:rPr>
                <w:noProof/>
                <w:webHidden/>
              </w:rPr>
              <w:fldChar w:fldCharType="begin"/>
            </w:r>
            <w:r w:rsidR="00F11D85">
              <w:rPr>
                <w:noProof/>
                <w:webHidden/>
              </w:rPr>
              <w:instrText xml:space="preserve"> PAGEREF _Toc47620846 \h </w:instrText>
            </w:r>
            <w:r w:rsidR="00F11D85">
              <w:rPr>
                <w:noProof/>
                <w:webHidden/>
              </w:rPr>
            </w:r>
            <w:r w:rsidR="00F11D85">
              <w:rPr>
                <w:noProof/>
                <w:webHidden/>
              </w:rPr>
              <w:fldChar w:fldCharType="separate"/>
            </w:r>
            <w:r w:rsidR="00125887">
              <w:rPr>
                <w:noProof/>
                <w:webHidden/>
              </w:rPr>
              <w:t>4</w:t>
            </w:r>
            <w:r w:rsidR="00F11D85">
              <w:rPr>
                <w:noProof/>
                <w:webHidden/>
              </w:rPr>
              <w:fldChar w:fldCharType="end"/>
            </w:r>
          </w:hyperlink>
        </w:p>
        <w:p w14:paraId="6CF8FEE7" w14:textId="5912F488" w:rsidR="00F11D85" w:rsidRDefault="00000000">
          <w:pPr>
            <w:pStyle w:val="TDC2"/>
            <w:tabs>
              <w:tab w:val="right" w:leader="dot" w:pos="8828"/>
            </w:tabs>
            <w:rPr>
              <w:rFonts w:asciiTheme="minorHAnsi" w:eastAsiaTheme="minorEastAsia" w:hAnsiTheme="minorHAnsi"/>
              <w:noProof/>
              <w:sz w:val="22"/>
              <w:lang w:eastAsia="es-NI"/>
            </w:rPr>
          </w:pPr>
          <w:hyperlink w:anchor="_Toc47620847" w:history="1">
            <w:r w:rsidR="00F11D85" w:rsidRPr="00087281">
              <w:rPr>
                <w:rStyle w:val="Hipervnculo"/>
                <w:noProof/>
              </w:rPr>
              <w:t>Costos asociados a los sistemas de costo mínimo</w:t>
            </w:r>
            <w:r w:rsidR="00F11D85">
              <w:rPr>
                <w:noProof/>
                <w:webHidden/>
              </w:rPr>
              <w:tab/>
            </w:r>
            <w:r w:rsidR="00F11D85">
              <w:rPr>
                <w:noProof/>
                <w:webHidden/>
              </w:rPr>
              <w:fldChar w:fldCharType="begin"/>
            </w:r>
            <w:r w:rsidR="00F11D85">
              <w:rPr>
                <w:noProof/>
                <w:webHidden/>
              </w:rPr>
              <w:instrText xml:space="preserve"> PAGEREF _Toc47620847 \h </w:instrText>
            </w:r>
            <w:r w:rsidR="00F11D85">
              <w:rPr>
                <w:noProof/>
                <w:webHidden/>
              </w:rPr>
            </w:r>
            <w:r w:rsidR="00F11D85">
              <w:rPr>
                <w:noProof/>
                <w:webHidden/>
              </w:rPr>
              <w:fldChar w:fldCharType="separate"/>
            </w:r>
            <w:r w:rsidR="00125887">
              <w:rPr>
                <w:noProof/>
                <w:webHidden/>
              </w:rPr>
              <w:t>7</w:t>
            </w:r>
            <w:r w:rsidR="00F11D85">
              <w:rPr>
                <w:noProof/>
                <w:webHidden/>
              </w:rPr>
              <w:fldChar w:fldCharType="end"/>
            </w:r>
          </w:hyperlink>
        </w:p>
        <w:p w14:paraId="2757C387" w14:textId="62853C4D" w:rsidR="00F11D85" w:rsidRDefault="00000000">
          <w:pPr>
            <w:pStyle w:val="TDC2"/>
            <w:tabs>
              <w:tab w:val="right" w:leader="dot" w:pos="8828"/>
            </w:tabs>
            <w:rPr>
              <w:rFonts w:asciiTheme="minorHAnsi" w:eastAsiaTheme="minorEastAsia" w:hAnsiTheme="minorHAnsi"/>
              <w:noProof/>
              <w:sz w:val="22"/>
              <w:lang w:eastAsia="es-NI"/>
            </w:rPr>
          </w:pPr>
          <w:hyperlink w:anchor="_Toc47620848" w:history="1">
            <w:r w:rsidR="00F11D85" w:rsidRPr="00087281">
              <w:rPr>
                <w:rStyle w:val="Hipervnculo"/>
                <w:noProof/>
              </w:rPr>
              <w:t>Cadenas de Markov</w:t>
            </w:r>
            <w:r w:rsidR="00F11D85">
              <w:rPr>
                <w:noProof/>
                <w:webHidden/>
              </w:rPr>
              <w:tab/>
            </w:r>
            <w:r w:rsidR="00F11D85">
              <w:rPr>
                <w:noProof/>
                <w:webHidden/>
              </w:rPr>
              <w:fldChar w:fldCharType="begin"/>
            </w:r>
            <w:r w:rsidR="00F11D85">
              <w:rPr>
                <w:noProof/>
                <w:webHidden/>
              </w:rPr>
              <w:instrText xml:space="preserve"> PAGEREF _Toc47620848 \h </w:instrText>
            </w:r>
            <w:r w:rsidR="00F11D85">
              <w:rPr>
                <w:noProof/>
                <w:webHidden/>
              </w:rPr>
            </w:r>
            <w:r w:rsidR="00F11D85">
              <w:rPr>
                <w:noProof/>
                <w:webHidden/>
              </w:rPr>
              <w:fldChar w:fldCharType="separate"/>
            </w:r>
            <w:r w:rsidR="00125887">
              <w:rPr>
                <w:noProof/>
                <w:webHidden/>
              </w:rPr>
              <w:t>8</w:t>
            </w:r>
            <w:r w:rsidR="00F11D85">
              <w:rPr>
                <w:noProof/>
                <w:webHidden/>
              </w:rPr>
              <w:fldChar w:fldCharType="end"/>
            </w:r>
          </w:hyperlink>
        </w:p>
        <w:p w14:paraId="6CF4E330" w14:textId="11C6C084" w:rsidR="00F11D85" w:rsidRDefault="00000000">
          <w:pPr>
            <w:pStyle w:val="TDC3"/>
            <w:tabs>
              <w:tab w:val="right" w:leader="dot" w:pos="8828"/>
            </w:tabs>
            <w:rPr>
              <w:rFonts w:asciiTheme="minorHAnsi" w:eastAsiaTheme="minorEastAsia" w:hAnsiTheme="minorHAnsi"/>
              <w:noProof/>
              <w:sz w:val="22"/>
              <w:lang w:eastAsia="es-NI"/>
            </w:rPr>
          </w:pPr>
          <w:hyperlink w:anchor="_Toc47620849" w:history="1">
            <w:r w:rsidR="00F11D85" w:rsidRPr="00087281">
              <w:rPr>
                <w:rStyle w:val="Hipervnculo"/>
                <w:noProof/>
              </w:rPr>
              <w:t>Ejercicios Resueltos de Cadenas de Markov</w:t>
            </w:r>
            <w:r w:rsidR="00F11D85">
              <w:rPr>
                <w:noProof/>
                <w:webHidden/>
              </w:rPr>
              <w:tab/>
            </w:r>
            <w:r w:rsidR="00F11D85">
              <w:rPr>
                <w:noProof/>
                <w:webHidden/>
              </w:rPr>
              <w:fldChar w:fldCharType="begin"/>
            </w:r>
            <w:r w:rsidR="00F11D85">
              <w:rPr>
                <w:noProof/>
                <w:webHidden/>
              </w:rPr>
              <w:instrText xml:space="preserve"> PAGEREF _Toc47620849 \h </w:instrText>
            </w:r>
            <w:r w:rsidR="00F11D85">
              <w:rPr>
                <w:noProof/>
                <w:webHidden/>
              </w:rPr>
            </w:r>
            <w:r w:rsidR="00F11D85">
              <w:rPr>
                <w:noProof/>
                <w:webHidden/>
              </w:rPr>
              <w:fldChar w:fldCharType="separate"/>
            </w:r>
            <w:r w:rsidR="00125887">
              <w:rPr>
                <w:noProof/>
                <w:webHidden/>
              </w:rPr>
              <w:t>8</w:t>
            </w:r>
            <w:r w:rsidR="00F11D85">
              <w:rPr>
                <w:noProof/>
                <w:webHidden/>
              </w:rPr>
              <w:fldChar w:fldCharType="end"/>
            </w:r>
          </w:hyperlink>
        </w:p>
        <w:p w14:paraId="09BC9DC7" w14:textId="3AFB457C" w:rsidR="00F11D85" w:rsidRDefault="00000000">
          <w:pPr>
            <w:pStyle w:val="TDC2"/>
            <w:tabs>
              <w:tab w:val="right" w:leader="dot" w:pos="8828"/>
            </w:tabs>
            <w:rPr>
              <w:rFonts w:asciiTheme="minorHAnsi" w:eastAsiaTheme="minorEastAsia" w:hAnsiTheme="minorHAnsi"/>
              <w:noProof/>
              <w:sz w:val="22"/>
              <w:lang w:eastAsia="es-NI"/>
            </w:rPr>
          </w:pPr>
          <w:hyperlink w:anchor="_Toc47620850" w:history="1">
            <w:r w:rsidR="00F11D85" w:rsidRPr="00087281">
              <w:rPr>
                <w:rStyle w:val="Hipervnculo"/>
                <w:noProof/>
              </w:rPr>
              <w:t>Clasificación de las cadenas de markov</w:t>
            </w:r>
            <w:r w:rsidR="00F11D85">
              <w:rPr>
                <w:noProof/>
                <w:webHidden/>
              </w:rPr>
              <w:tab/>
            </w:r>
            <w:r w:rsidR="00F11D85">
              <w:rPr>
                <w:noProof/>
                <w:webHidden/>
              </w:rPr>
              <w:fldChar w:fldCharType="begin"/>
            </w:r>
            <w:r w:rsidR="00F11D85">
              <w:rPr>
                <w:noProof/>
                <w:webHidden/>
              </w:rPr>
              <w:instrText xml:space="preserve"> PAGEREF _Toc47620850 \h </w:instrText>
            </w:r>
            <w:r w:rsidR="00F11D85">
              <w:rPr>
                <w:noProof/>
                <w:webHidden/>
              </w:rPr>
            </w:r>
            <w:r w:rsidR="00F11D85">
              <w:rPr>
                <w:noProof/>
                <w:webHidden/>
              </w:rPr>
              <w:fldChar w:fldCharType="separate"/>
            </w:r>
            <w:r w:rsidR="00125887">
              <w:rPr>
                <w:noProof/>
                <w:webHidden/>
              </w:rPr>
              <w:t>12</w:t>
            </w:r>
            <w:r w:rsidR="00F11D85">
              <w:rPr>
                <w:noProof/>
                <w:webHidden/>
              </w:rPr>
              <w:fldChar w:fldCharType="end"/>
            </w:r>
          </w:hyperlink>
        </w:p>
        <w:p w14:paraId="23FDA027" w14:textId="6AC6690B" w:rsidR="00F11D85" w:rsidRDefault="00000000">
          <w:pPr>
            <w:pStyle w:val="TDC1"/>
            <w:tabs>
              <w:tab w:val="right" w:leader="dot" w:pos="8828"/>
            </w:tabs>
            <w:rPr>
              <w:rFonts w:asciiTheme="minorHAnsi" w:eastAsiaTheme="minorEastAsia" w:hAnsiTheme="minorHAnsi"/>
              <w:noProof/>
              <w:sz w:val="22"/>
              <w:lang w:eastAsia="es-NI"/>
            </w:rPr>
          </w:pPr>
          <w:hyperlink r:id="rId13" w:anchor="_Toc47620851" w:history="1">
            <w:r w:rsidR="00F11D85" w:rsidRPr="00087281">
              <w:rPr>
                <w:rStyle w:val="Hipervnculo"/>
                <w:noProof/>
              </w:rPr>
              <w:t>Bibliografía y Webgrafía</w:t>
            </w:r>
            <w:r w:rsidR="00F11D85">
              <w:rPr>
                <w:noProof/>
                <w:webHidden/>
              </w:rPr>
              <w:tab/>
            </w:r>
            <w:r w:rsidR="00F11D85">
              <w:rPr>
                <w:noProof/>
                <w:webHidden/>
              </w:rPr>
              <w:fldChar w:fldCharType="begin"/>
            </w:r>
            <w:r w:rsidR="00F11D85">
              <w:rPr>
                <w:noProof/>
                <w:webHidden/>
              </w:rPr>
              <w:instrText xml:space="preserve"> PAGEREF _Toc47620851 \h </w:instrText>
            </w:r>
            <w:r w:rsidR="00F11D85">
              <w:rPr>
                <w:noProof/>
                <w:webHidden/>
              </w:rPr>
            </w:r>
            <w:r w:rsidR="00F11D85">
              <w:rPr>
                <w:noProof/>
                <w:webHidden/>
              </w:rPr>
              <w:fldChar w:fldCharType="separate"/>
            </w:r>
            <w:r w:rsidR="00125887">
              <w:rPr>
                <w:noProof/>
                <w:webHidden/>
              </w:rPr>
              <w:t>13</w:t>
            </w:r>
            <w:r w:rsidR="00F11D85">
              <w:rPr>
                <w:noProof/>
                <w:webHidden/>
              </w:rPr>
              <w:fldChar w:fldCharType="end"/>
            </w:r>
          </w:hyperlink>
        </w:p>
        <w:p w14:paraId="53F5CF3C" w14:textId="3FC08A3E" w:rsidR="00F11D85" w:rsidRDefault="00000000">
          <w:pPr>
            <w:pStyle w:val="TDC1"/>
            <w:tabs>
              <w:tab w:val="right" w:leader="dot" w:pos="8828"/>
            </w:tabs>
            <w:rPr>
              <w:rFonts w:asciiTheme="minorHAnsi" w:eastAsiaTheme="minorEastAsia" w:hAnsiTheme="minorHAnsi"/>
              <w:noProof/>
              <w:sz w:val="22"/>
              <w:lang w:eastAsia="es-NI"/>
            </w:rPr>
          </w:pPr>
          <w:hyperlink r:id="rId14" w:anchor="_Toc47620852" w:history="1">
            <w:r w:rsidR="00F11D85" w:rsidRPr="00087281">
              <w:rPr>
                <w:rStyle w:val="Hipervnculo"/>
                <w:noProof/>
              </w:rPr>
              <w:t>Glosario</w:t>
            </w:r>
            <w:r w:rsidR="00F11D85">
              <w:rPr>
                <w:noProof/>
                <w:webHidden/>
              </w:rPr>
              <w:tab/>
            </w:r>
            <w:r w:rsidR="00F11D85">
              <w:rPr>
                <w:noProof/>
                <w:webHidden/>
              </w:rPr>
              <w:fldChar w:fldCharType="begin"/>
            </w:r>
            <w:r w:rsidR="00F11D85">
              <w:rPr>
                <w:noProof/>
                <w:webHidden/>
              </w:rPr>
              <w:instrText xml:space="preserve"> PAGEREF _Toc47620852 \h </w:instrText>
            </w:r>
            <w:r w:rsidR="00F11D85">
              <w:rPr>
                <w:noProof/>
                <w:webHidden/>
              </w:rPr>
            </w:r>
            <w:r w:rsidR="00F11D85">
              <w:rPr>
                <w:noProof/>
                <w:webHidden/>
              </w:rPr>
              <w:fldChar w:fldCharType="separate"/>
            </w:r>
            <w:r w:rsidR="00125887">
              <w:rPr>
                <w:noProof/>
                <w:webHidden/>
              </w:rPr>
              <w:t>13</w:t>
            </w:r>
            <w:r w:rsidR="00F11D85">
              <w:rPr>
                <w:noProof/>
                <w:webHidden/>
              </w:rPr>
              <w:fldChar w:fldCharType="end"/>
            </w:r>
          </w:hyperlink>
        </w:p>
        <w:p w14:paraId="5622B908" w14:textId="181C0D30" w:rsidR="00A43162" w:rsidRDefault="00A43162">
          <w:r w:rsidRPr="00A43162">
            <w:rPr>
              <w:rFonts w:cs="Tahoma"/>
              <w:b/>
              <w:bCs/>
              <w:sz w:val="28"/>
              <w:szCs w:val="28"/>
              <w:lang w:val="es-ES"/>
            </w:rPr>
            <w:fldChar w:fldCharType="end"/>
          </w:r>
        </w:p>
      </w:sdtContent>
    </w:sdt>
    <w:p w14:paraId="0D213A42" w14:textId="77777777" w:rsidR="00B0609B" w:rsidRDefault="00B0609B" w:rsidP="00AB2DF6">
      <w:pPr>
        <w:spacing w:line="276" w:lineRule="auto"/>
        <w:jc w:val="right"/>
        <w:rPr>
          <w:b/>
        </w:rPr>
      </w:pPr>
    </w:p>
    <w:p w14:paraId="4EC49AFE" w14:textId="77777777" w:rsidR="00B0609B" w:rsidRDefault="00B0609B" w:rsidP="00AB2DF6">
      <w:pPr>
        <w:spacing w:line="276" w:lineRule="auto"/>
        <w:jc w:val="right"/>
        <w:rPr>
          <w:b/>
        </w:rPr>
      </w:pPr>
    </w:p>
    <w:p w14:paraId="677AD1C5" w14:textId="77777777" w:rsidR="00B0609B" w:rsidRDefault="00B0609B" w:rsidP="00AB2DF6">
      <w:pPr>
        <w:spacing w:line="276" w:lineRule="auto"/>
        <w:jc w:val="right"/>
        <w:rPr>
          <w:b/>
        </w:rPr>
      </w:pPr>
    </w:p>
    <w:p w14:paraId="6DCE680D" w14:textId="77777777" w:rsidR="00B0609B" w:rsidRDefault="00B0609B" w:rsidP="00AB2DF6">
      <w:pPr>
        <w:spacing w:line="276" w:lineRule="auto"/>
        <w:jc w:val="right"/>
        <w:rPr>
          <w:b/>
        </w:rPr>
      </w:pPr>
    </w:p>
    <w:p w14:paraId="227AB3BC" w14:textId="77777777" w:rsidR="00B0609B" w:rsidRDefault="00B0609B" w:rsidP="00AB2DF6">
      <w:pPr>
        <w:spacing w:line="276" w:lineRule="auto"/>
        <w:jc w:val="right"/>
        <w:rPr>
          <w:b/>
        </w:rPr>
      </w:pPr>
    </w:p>
    <w:p w14:paraId="584DF442" w14:textId="77777777" w:rsidR="00B0609B" w:rsidRDefault="00B0609B" w:rsidP="00AB2DF6">
      <w:pPr>
        <w:spacing w:line="276" w:lineRule="auto"/>
        <w:jc w:val="right"/>
        <w:rPr>
          <w:b/>
        </w:rPr>
      </w:pPr>
    </w:p>
    <w:p w14:paraId="41A07453" w14:textId="77777777" w:rsidR="00B0609B" w:rsidRDefault="00B0609B" w:rsidP="00AB2DF6">
      <w:pPr>
        <w:spacing w:line="276" w:lineRule="auto"/>
        <w:jc w:val="right"/>
        <w:rPr>
          <w:b/>
        </w:rPr>
      </w:pPr>
    </w:p>
    <w:p w14:paraId="439B60A7" w14:textId="77777777" w:rsidR="00B0609B" w:rsidRDefault="00B0609B" w:rsidP="00AB2DF6">
      <w:pPr>
        <w:spacing w:line="276" w:lineRule="auto"/>
        <w:jc w:val="right"/>
        <w:rPr>
          <w:b/>
        </w:rPr>
      </w:pPr>
    </w:p>
    <w:p w14:paraId="3AD7D1F7" w14:textId="77777777" w:rsidR="00B0609B" w:rsidRDefault="00B0609B" w:rsidP="00AB2DF6">
      <w:pPr>
        <w:spacing w:line="276" w:lineRule="auto"/>
        <w:jc w:val="right"/>
        <w:rPr>
          <w:b/>
        </w:rPr>
      </w:pPr>
    </w:p>
    <w:p w14:paraId="049ECEC5" w14:textId="77777777" w:rsidR="00B0609B" w:rsidRDefault="00B0609B" w:rsidP="00AB2DF6">
      <w:pPr>
        <w:spacing w:line="276" w:lineRule="auto"/>
        <w:jc w:val="right"/>
        <w:rPr>
          <w:b/>
        </w:rPr>
      </w:pPr>
    </w:p>
    <w:p w14:paraId="5B6F0D78" w14:textId="77777777" w:rsidR="00B0609B" w:rsidRDefault="00B0609B" w:rsidP="00AB2DF6">
      <w:pPr>
        <w:spacing w:line="276" w:lineRule="auto"/>
        <w:jc w:val="right"/>
        <w:rPr>
          <w:b/>
        </w:rPr>
      </w:pPr>
    </w:p>
    <w:p w14:paraId="708EBA2B" w14:textId="68323D93" w:rsidR="00B0609B" w:rsidRDefault="00B0609B" w:rsidP="007059DC">
      <w:pPr>
        <w:spacing w:line="276" w:lineRule="auto"/>
        <w:rPr>
          <w:b/>
        </w:rPr>
      </w:pPr>
    </w:p>
    <w:p w14:paraId="6A710D16" w14:textId="77777777" w:rsidR="007059DC" w:rsidRDefault="007059DC" w:rsidP="007059DC">
      <w:pPr>
        <w:spacing w:line="276" w:lineRule="auto"/>
        <w:rPr>
          <w:b/>
        </w:rPr>
      </w:pPr>
    </w:p>
    <w:p w14:paraId="2E88E51B" w14:textId="77777777" w:rsidR="00B0609B" w:rsidRDefault="00B0609B" w:rsidP="00AB2DF6">
      <w:pPr>
        <w:spacing w:line="276" w:lineRule="auto"/>
        <w:jc w:val="right"/>
        <w:rPr>
          <w:b/>
        </w:rPr>
      </w:pPr>
    </w:p>
    <w:p w14:paraId="54C9FC6C" w14:textId="77777777" w:rsidR="00AB2DF6" w:rsidRDefault="00AB2DF6" w:rsidP="00AB2DF6">
      <w:pPr>
        <w:spacing w:line="276" w:lineRule="auto"/>
        <w:jc w:val="right"/>
      </w:pPr>
      <w:r>
        <w:rPr>
          <w:noProof/>
          <w:lang w:eastAsia="es-NI"/>
        </w:rPr>
        <w:lastRenderedPageBreak/>
        <mc:AlternateContent>
          <mc:Choice Requires="wpg">
            <w:drawing>
              <wp:anchor distT="0" distB="0" distL="114300" distR="114300" simplePos="0" relativeHeight="251665408" behindDoc="0" locked="0" layoutInCell="1" allowOverlap="1" wp14:anchorId="7B283FEA" wp14:editId="5228E719">
                <wp:simplePos x="0" y="0"/>
                <wp:positionH relativeFrom="column">
                  <wp:posOffset>-262554</wp:posOffset>
                </wp:positionH>
                <wp:positionV relativeFrom="paragraph">
                  <wp:posOffset>-136674</wp:posOffset>
                </wp:positionV>
                <wp:extent cx="6471920" cy="673100"/>
                <wp:effectExtent l="0" t="0" r="508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1920" cy="673100"/>
                          <a:chOff x="1281" y="1831"/>
                          <a:chExt cx="10192" cy="1060"/>
                        </a:xfrm>
                      </wpg:grpSpPr>
                      <wps:wsp>
                        <wps:cNvPr id="27" name="Cuadro de texto 2"/>
                        <wps:cNvSpPr txBox="1">
                          <a:spLocks noChangeArrowheads="1"/>
                        </wps:cNvSpPr>
                        <wps:spPr bwMode="auto">
                          <a:xfrm>
                            <a:off x="1281" y="1831"/>
                            <a:ext cx="2682" cy="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DB5E0" w14:textId="77777777" w:rsidR="00AB2DF6" w:rsidRPr="00D904A7" w:rsidRDefault="00AB2DF6" w:rsidP="0092740D">
                              <w:pPr>
                                <w:pStyle w:val="Ttulo1"/>
                              </w:pPr>
                              <w:bookmarkStart w:id="2" w:name="_Toc47620844"/>
                              <w:r w:rsidRPr="00D904A7">
                                <w:rPr>
                                  <w:sz w:val="56"/>
                                  <w:szCs w:val="56"/>
                                </w:rPr>
                                <w:t>I</w:t>
                              </w:r>
                              <w:r>
                                <w:t>ntroducción</w:t>
                              </w:r>
                              <w:bookmarkEnd w:id="2"/>
                            </w:p>
                          </w:txbxContent>
                        </wps:txbx>
                        <wps:bodyPr rot="0" vert="horz" wrap="square" lIns="91440" tIns="45720" rIns="91440" bIns="45720" anchor="t" anchorCtr="0" upright="1">
                          <a:sp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751" y="2426"/>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B283FEA" id="Grupo 26" o:spid="_x0000_s1031" style="position:absolute;left:0;text-align:left;margin-left:-20.65pt;margin-top:-10.75pt;width:509.6pt;height:53pt;z-index:251665408" coordorigin="1281,1831" coordsize="10192,1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">
                <v:shape id="_x0000_s1032" type="#_x0000_t202" style="position:absolute;left:1281;top:1831;width:2682;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" filled="f" stroked="f">
                  <v:textbox style="mso-fit-shape-to-text:t">
                    <w:txbxContent>
                      <w:p w14:paraId="504DB5E0" w14:textId="77777777" w:rsidR="00AB2DF6" w:rsidRPr="00D904A7" w:rsidRDefault="00AB2DF6" w:rsidP="0092740D">
                        <w:pPr>
                          <w:pStyle w:val="Ttulo1"/>
                        </w:pPr>
                        <w:bookmarkStart w:id="3" w:name="_Toc47620844"/>
                        <w:r w:rsidRPr="00D904A7">
                          <w:rPr>
                            <w:sz w:val="56"/>
                            <w:szCs w:val="56"/>
                          </w:rPr>
                          <w:t>I</w:t>
                        </w:r>
                        <w:r>
                          <w:t>ntroducción</w:t>
                        </w:r>
                        <w:bookmarkEnd w:id="3"/>
                      </w:p>
                    </w:txbxContent>
                  </v:textbox>
                </v:shape>
                <v:shape id="Imagen 6252" o:spid="_x0000_s1033" type="#_x0000_t75" style="position:absolute;left:3751;top:2426;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50472339" w14:textId="77777777" w:rsidR="00AB2DF6" w:rsidRDefault="00AB2DF6" w:rsidP="00AB2DF6">
      <w:pPr>
        <w:spacing w:line="276" w:lineRule="auto"/>
        <w:jc w:val="center"/>
      </w:pPr>
    </w:p>
    <w:p w14:paraId="48623C2D" w14:textId="77777777" w:rsidR="00544088" w:rsidRDefault="00544088" w:rsidP="00B25CD3">
      <w:pPr>
        <w:spacing w:line="276" w:lineRule="auto"/>
        <w:jc w:val="center"/>
      </w:pPr>
    </w:p>
    <w:p w14:paraId="4D5CC87B" w14:textId="77777777" w:rsidR="000456BD" w:rsidRDefault="000456BD" w:rsidP="00544088"/>
    <w:p w14:paraId="7BAB7857" w14:textId="04FF3339" w:rsidR="00B25CD3" w:rsidRDefault="00B25CD3" w:rsidP="00544088">
      <w:r>
        <w:t xml:space="preserve">Las </w:t>
      </w:r>
      <w:r w:rsidR="00E1537B" w:rsidRPr="00544088">
        <w:rPr>
          <w:b/>
          <w:bCs/>
        </w:rPr>
        <w:t>líneas</w:t>
      </w:r>
      <w:r w:rsidR="00544088" w:rsidRPr="00544088">
        <w:rPr>
          <w:b/>
          <w:bCs/>
        </w:rPr>
        <w:t xml:space="preserve"> de </w:t>
      </w:r>
      <w:r w:rsidR="00E1537B" w:rsidRPr="00544088">
        <w:rPr>
          <w:b/>
          <w:bCs/>
        </w:rPr>
        <w:t>espera, filas</w:t>
      </w:r>
      <w:r w:rsidR="00544088" w:rsidRPr="00544088">
        <w:rPr>
          <w:b/>
          <w:bCs/>
        </w:rPr>
        <w:t xml:space="preserve"> de espera o colas</w:t>
      </w:r>
      <w:r>
        <w:t>, son realidades cotidianas:</w:t>
      </w:r>
    </w:p>
    <w:p w14:paraId="7C349451" w14:textId="77777777" w:rsidR="00B25CD3" w:rsidRDefault="00B25CD3" w:rsidP="00E1537B">
      <w:pPr>
        <w:pStyle w:val="Prrafodelista"/>
        <w:numPr>
          <w:ilvl w:val="0"/>
          <w:numId w:val="1"/>
        </w:numPr>
      </w:pPr>
      <w:r>
        <w:t>Personas esperando para realizar sus transacciones ante una caja en un banco,</w:t>
      </w:r>
    </w:p>
    <w:p w14:paraId="082AEB3A" w14:textId="77777777" w:rsidR="00B25CD3" w:rsidRDefault="00B25CD3" w:rsidP="00E1537B">
      <w:pPr>
        <w:pStyle w:val="Prrafodelista"/>
        <w:numPr>
          <w:ilvl w:val="0"/>
          <w:numId w:val="1"/>
        </w:numPr>
      </w:pPr>
      <w:r>
        <w:t xml:space="preserve">Estudiantes esperando por obtener copias en </w:t>
      </w:r>
      <w:r w:rsidR="00E1537B">
        <w:t>la fotocopiadora</w:t>
      </w:r>
      <w:r>
        <w:t>,</w:t>
      </w:r>
    </w:p>
    <w:p w14:paraId="718ED706" w14:textId="77777777" w:rsidR="00B25CD3" w:rsidRDefault="00B25CD3" w:rsidP="00E1537B">
      <w:pPr>
        <w:pStyle w:val="Prrafodelista"/>
        <w:numPr>
          <w:ilvl w:val="0"/>
          <w:numId w:val="1"/>
        </w:numPr>
      </w:pPr>
      <w:r>
        <w:t>Automóviles esperando pagar ante una estación de peaje o continuar su camino, ante un semáforo en rojo,</w:t>
      </w:r>
    </w:p>
    <w:p w14:paraId="0FDC01E9" w14:textId="77777777" w:rsidR="00B25CD3" w:rsidRDefault="00B25CD3" w:rsidP="00544088">
      <w:pPr>
        <w:pStyle w:val="Prrafodelista"/>
        <w:numPr>
          <w:ilvl w:val="0"/>
          <w:numId w:val="1"/>
        </w:numPr>
      </w:pPr>
      <w:r>
        <w:t>Máquinas dañadas a la espera de ser reparadas.</w:t>
      </w:r>
    </w:p>
    <w:p w14:paraId="0641FD86" w14:textId="77777777" w:rsidR="00E1537B" w:rsidRDefault="00E1537B" w:rsidP="00E1537B">
      <w:pPr>
        <w:pStyle w:val="Prrafodelista"/>
      </w:pPr>
    </w:p>
    <w:p w14:paraId="2CA7A1CC" w14:textId="77777777" w:rsidR="00B25CD3" w:rsidRDefault="00B25CD3" w:rsidP="00544088">
      <w:r>
        <w:t>Se forman debido a un desequilibrio temporal entre la demanda del servicio y La capacidad del sistema para</w:t>
      </w:r>
      <w:r w:rsidR="00E1537B">
        <w:t xml:space="preserve"> </w:t>
      </w:r>
      <w:r>
        <w:t>suministrarlo.</w:t>
      </w:r>
      <w:r w:rsidR="00E1537B">
        <w:t xml:space="preserve"> </w:t>
      </w:r>
      <w:r>
        <w:t>Los Modelos de Líneas de Espera son de gran utilidad tanto en las áreas de Manufactura como en las de Servicio.</w:t>
      </w:r>
    </w:p>
    <w:p w14:paraId="35F6D7B7" w14:textId="77777777" w:rsidR="00E1537B" w:rsidRDefault="00E1537B" w:rsidP="00544088"/>
    <w:p w14:paraId="59BE61B1" w14:textId="77777777" w:rsidR="00B25CD3" w:rsidRDefault="00B25CD3" w:rsidP="00544088">
      <w:r>
        <w:t>Los Análisis de Colas relacionan</w:t>
      </w:r>
    </w:p>
    <w:p w14:paraId="77B6B7D0" w14:textId="77777777" w:rsidR="00B25CD3" w:rsidRDefault="00DC0A74" w:rsidP="00DC0A74">
      <w:pPr>
        <w:pStyle w:val="Prrafodelista"/>
        <w:numPr>
          <w:ilvl w:val="0"/>
          <w:numId w:val="2"/>
        </w:numPr>
      </w:pPr>
      <w:r>
        <w:t>L</w:t>
      </w:r>
      <w:r w:rsidR="00B25CD3">
        <w:t>a longitud de la línea de espera,</w:t>
      </w:r>
    </w:p>
    <w:p w14:paraId="37B691B6" w14:textId="77777777" w:rsidR="00B25CD3" w:rsidRDefault="00DC0A74" w:rsidP="00DC0A74">
      <w:pPr>
        <w:pStyle w:val="Prrafodelista"/>
        <w:numPr>
          <w:ilvl w:val="0"/>
          <w:numId w:val="2"/>
        </w:numPr>
      </w:pPr>
      <w:r>
        <w:t>E</w:t>
      </w:r>
      <w:r w:rsidR="00B25CD3">
        <w:t>l promedio de tiempo de espera</w:t>
      </w:r>
      <w:r>
        <w:t xml:space="preserve"> </w:t>
      </w:r>
      <w:r w:rsidR="00B25CD3">
        <w:t>y otros factores como:</w:t>
      </w:r>
    </w:p>
    <w:p w14:paraId="7200C35D" w14:textId="77777777" w:rsidR="00B25CD3" w:rsidRDefault="00DC0A74" w:rsidP="00DC0A74">
      <w:pPr>
        <w:pStyle w:val="Prrafodelista"/>
        <w:numPr>
          <w:ilvl w:val="0"/>
          <w:numId w:val="2"/>
        </w:numPr>
      </w:pPr>
      <w:r>
        <w:t>L</w:t>
      </w:r>
      <w:r w:rsidR="00B25CD3">
        <w:t>a conducta de los usuarios a la llegada y en la cola.</w:t>
      </w:r>
    </w:p>
    <w:p w14:paraId="2253B53B" w14:textId="77777777" w:rsidR="00B25CD3" w:rsidRDefault="00B25CD3" w:rsidP="00544088"/>
    <w:p w14:paraId="005C6863" w14:textId="1D032276" w:rsidR="00B25CD3" w:rsidRDefault="00B25CD3" w:rsidP="00544088">
      <w:r>
        <w:t>Los Análisis de Colas ayudan a entender el comportamiento de estos sistemas de servicio (la atención de las cajeras de</w:t>
      </w:r>
      <w:r w:rsidR="007F4E3C">
        <w:t xml:space="preserve"> </w:t>
      </w:r>
      <w:r>
        <w:t>un banco, actividades de mantenimiento y reparación de maquinaria, el control de las operaciones en planta, etc.).</w:t>
      </w:r>
      <w:r w:rsidR="007F4E3C">
        <w:t xml:space="preserve"> </w:t>
      </w:r>
      <w:r>
        <w:t>Desde la perspectiva de la Investigación de Operaciones, los pacientes que esperan ser atendidos por el odontólogo o las prensas dañadas esperando reparación, tienen mucho en común.</w:t>
      </w:r>
    </w:p>
    <w:p w14:paraId="1C4DC7BC" w14:textId="77777777" w:rsidR="006D6403" w:rsidRDefault="006D6403" w:rsidP="00544088"/>
    <w:p w14:paraId="559ADAAA" w14:textId="5D75D7AF" w:rsidR="00B25CD3" w:rsidRDefault="00B25CD3" w:rsidP="00544088">
      <w:r>
        <w:lastRenderedPageBreak/>
        <w:t xml:space="preserve">Ambos (gente y maquinas) requieren de recursos humanos y recursos materiales como </w:t>
      </w:r>
      <w:r w:rsidR="007F4E3C">
        <w:t>equipos para</w:t>
      </w:r>
      <w:r>
        <w:t xml:space="preserve"> que se los cure o se los haga funcionar nuevamente</w:t>
      </w:r>
      <w:r w:rsidR="006B28DB">
        <w:t xml:space="preserve">. </w:t>
      </w:r>
      <w:r>
        <w:t xml:space="preserve">Los Administradores reconocen el equilibrio que debe haber entre el COSTO DE proporcionar buen </w:t>
      </w:r>
      <w:r w:rsidR="006B28DB" w:rsidRPr="006B28DB">
        <w:rPr>
          <w:b/>
          <w:bCs/>
        </w:rPr>
        <w:t xml:space="preserve">servicio y el costo del tiempo de espera del cliente o de la máquina </w:t>
      </w:r>
      <w:r>
        <w:t>que deben ser atendidos.</w:t>
      </w:r>
    </w:p>
    <w:p w14:paraId="30FFF357" w14:textId="77777777" w:rsidR="006B28DB" w:rsidRDefault="006B28DB" w:rsidP="00544088"/>
    <w:p w14:paraId="56CC7D0E" w14:textId="221A15BA" w:rsidR="00B25CD3" w:rsidRDefault="00B25CD3" w:rsidP="00544088">
      <w:r>
        <w:t xml:space="preserve">Los Administradores desean que las colas sean lo suficientemente cortas con la finalidad de que los clientes no se enojen e incluso se retiren sin llegar a utilizar el servicio o lo </w:t>
      </w:r>
      <w:r w:rsidR="006B28DB">
        <w:t>usen,</w:t>
      </w:r>
      <w:r>
        <w:t xml:space="preserve"> pero no retornen más.</w:t>
      </w:r>
      <w:r w:rsidR="006B28DB">
        <w:t xml:space="preserve"> </w:t>
      </w:r>
      <w:r>
        <w:t xml:space="preserve">Sin </w:t>
      </w:r>
      <w:r w:rsidR="006B28DB">
        <w:t>embargo,</w:t>
      </w:r>
      <w:r>
        <w:t xml:space="preserve"> los Administradores contemplan tener una longitud de cola razonable en espera, que sea balanceada,</w:t>
      </w:r>
    </w:p>
    <w:p w14:paraId="7DE673D3" w14:textId="32237BD3" w:rsidR="00B25CD3" w:rsidRDefault="00B25CD3" w:rsidP="00544088">
      <w:r>
        <w:t xml:space="preserve">para obtener ahorros significativos en el </w:t>
      </w:r>
      <w:r w:rsidR="006B28DB" w:rsidRPr="006B28DB">
        <w:rPr>
          <w:b/>
          <w:bCs/>
        </w:rPr>
        <w:t>costo del servicio</w:t>
      </w:r>
    </w:p>
    <w:p w14:paraId="0CF65B85" w14:textId="77777777" w:rsidR="00B25CD3" w:rsidRDefault="00B25CD3" w:rsidP="00544088"/>
    <w:p w14:paraId="4373A561" w14:textId="3E092A3B" w:rsidR="003154AD" w:rsidRDefault="00B25CD3" w:rsidP="003154AD">
      <w:pPr>
        <w:pStyle w:val="Prrafodelista"/>
        <w:numPr>
          <w:ilvl w:val="0"/>
          <w:numId w:val="4"/>
        </w:numPr>
      </w:pPr>
      <w:r>
        <w:t>Cuando el servicio mejora, disminuye el costo de tiempo perdido en las líneas de espera.</w:t>
      </w:r>
    </w:p>
    <w:p w14:paraId="6D82627C" w14:textId="70C18A55" w:rsidR="003154AD" w:rsidRDefault="00B25CD3" w:rsidP="003154AD">
      <w:pPr>
        <w:pStyle w:val="Prrafodelista"/>
        <w:numPr>
          <w:ilvl w:val="0"/>
          <w:numId w:val="4"/>
        </w:numPr>
      </w:pPr>
      <w:r>
        <w:t>Este costo puede reflejar pérdida de productividad de los operarios que están esperando que compongan sus equipos o</w:t>
      </w:r>
      <w:r w:rsidR="003154AD">
        <w:t xml:space="preserve"> </w:t>
      </w:r>
      <w:r>
        <w:t>puede ser simplemente un estimado de los clientes perdidos a causa de ma</w:t>
      </w:r>
      <w:r w:rsidR="006F266A">
        <w:t>l</w:t>
      </w:r>
      <w:r>
        <w:t xml:space="preserve"> servicio y colas muy largas.</w:t>
      </w:r>
    </w:p>
    <w:p w14:paraId="67CAA991" w14:textId="7C6F9581" w:rsidR="006B28DB" w:rsidRDefault="00B25CD3" w:rsidP="00544088">
      <w:pPr>
        <w:pStyle w:val="Prrafodelista"/>
        <w:numPr>
          <w:ilvl w:val="0"/>
          <w:numId w:val="4"/>
        </w:numPr>
      </w:pPr>
      <w:r>
        <w:t>En ciertos servicios el costo de la espera puede ser intolerablemente alto.</w:t>
      </w:r>
      <w:r w:rsidR="006B28DB">
        <w:rPr>
          <w:noProof/>
          <w:lang w:eastAsia="es-NI"/>
        </w:rPr>
        <mc:AlternateContent>
          <mc:Choice Requires="wpg">
            <w:drawing>
              <wp:anchor distT="0" distB="0" distL="114300" distR="114300" simplePos="0" relativeHeight="251666432" behindDoc="0" locked="0" layoutInCell="1" allowOverlap="1" wp14:anchorId="063683ED" wp14:editId="6A0FDA6F">
                <wp:simplePos x="0" y="0"/>
                <wp:positionH relativeFrom="column">
                  <wp:posOffset>-466949</wp:posOffset>
                </wp:positionH>
                <wp:positionV relativeFrom="paragraph">
                  <wp:posOffset>249480</wp:posOffset>
                </wp:positionV>
                <wp:extent cx="6551295" cy="731520"/>
                <wp:effectExtent l="0" t="0" r="1905" b="0"/>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1295" cy="731520"/>
                          <a:chOff x="966" y="5881"/>
                          <a:chExt cx="10317" cy="819"/>
                        </a:xfrm>
                      </wpg:grpSpPr>
                      <wps:wsp>
                        <wps:cNvPr id="24" name="Cuadro de texto 2"/>
                        <wps:cNvSpPr txBox="1">
                          <a:spLocks noChangeArrowheads="1"/>
                        </wps:cNvSpPr>
                        <wps:spPr bwMode="auto">
                          <a:xfrm>
                            <a:off x="966" y="5881"/>
                            <a:ext cx="4872" cy="8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4659CA" w14:textId="77777777" w:rsidR="00AB2DF6" w:rsidRPr="00D904A7" w:rsidRDefault="00AB2DF6" w:rsidP="001B302E">
                              <w:pPr>
                                <w:pStyle w:val="Ttulo1"/>
                              </w:pPr>
                              <w:bookmarkStart w:id="4" w:name="_Toc47620845"/>
                              <w:r>
                                <w:rPr>
                                  <w:sz w:val="56"/>
                                  <w:szCs w:val="56"/>
                                </w:rPr>
                                <w:t>D</w:t>
                              </w:r>
                              <w:r>
                                <w:t xml:space="preserve">esarrollo de </w:t>
                              </w:r>
                              <w:r w:rsidRPr="00283261">
                                <w:rPr>
                                  <w:sz w:val="56"/>
                                  <w:szCs w:val="56"/>
                                </w:rPr>
                                <w:t>C</w:t>
                              </w:r>
                              <w:r>
                                <w:t>ontenidos</w:t>
                              </w:r>
                              <w:bookmarkEnd w:id="4"/>
                              <w:r>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21" y="6280"/>
                            <a:ext cx="5662" cy="3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63683ED" id="Grupo 23" o:spid="_x0000_s1034" style="position:absolute;left:0;text-align:left;margin-left:-36.75pt;margin-top:19.65pt;width:515.85pt;height:57.6pt;z-index:251666432" coordorigin="966,5881" coordsize="10317,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">
                <v:shape id="_x0000_s1035" type="#_x0000_t202" style="position:absolute;left:966;top:5881;width:4872;height: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54659CA" w14:textId="77777777" w:rsidR="00AB2DF6" w:rsidRPr="00D904A7" w:rsidRDefault="00AB2DF6" w:rsidP="001B302E">
                        <w:pPr>
                          <w:pStyle w:val="Ttulo1"/>
                        </w:pPr>
                        <w:bookmarkStart w:id="5" w:name="_Toc47620845"/>
                        <w:r>
                          <w:rPr>
                            <w:sz w:val="56"/>
                            <w:szCs w:val="56"/>
                          </w:rPr>
                          <w:t>D</w:t>
                        </w:r>
                        <w:r>
                          <w:t xml:space="preserve">esarrollo de </w:t>
                        </w:r>
                        <w:r w:rsidRPr="00283261">
                          <w:rPr>
                            <w:sz w:val="56"/>
                            <w:szCs w:val="56"/>
                          </w:rPr>
                          <w:t>C</w:t>
                        </w:r>
                        <w:r>
                          <w:t>ontenidos</w:t>
                        </w:r>
                        <w:bookmarkEnd w:id="5"/>
                        <w:r>
                          <w:t xml:space="preserve"> </w:t>
                        </w:r>
                      </w:p>
                    </w:txbxContent>
                  </v:textbox>
                </v:shape>
                <v:shape id="Imagen 6252" o:spid="_x0000_s1036" type="#_x0000_t75" style="position:absolute;left:5621;top:6280;width:5662;height:34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2C01E4D5" w14:textId="77777777" w:rsidR="006B28DB" w:rsidRDefault="006B28DB" w:rsidP="00544088"/>
    <w:p w14:paraId="49C92932" w14:textId="77777777" w:rsidR="00846615" w:rsidRDefault="00846615" w:rsidP="006F266A">
      <w:pPr>
        <w:pStyle w:val="Ttulo2"/>
        <w:jc w:val="both"/>
      </w:pPr>
    </w:p>
    <w:p w14:paraId="088EBCB6" w14:textId="77777777" w:rsidR="00D318D3" w:rsidRPr="006D25E2" w:rsidRDefault="00D318D3" w:rsidP="000456BD"/>
    <w:p w14:paraId="32BCEDAF" w14:textId="3AD49617" w:rsidR="00A43162" w:rsidRDefault="00A43162" w:rsidP="00846615">
      <w:pPr>
        <w:pStyle w:val="Ttulo2"/>
      </w:pPr>
      <w:bookmarkStart w:id="6" w:name="_Toc47620846"/>
      <w:r>
        <w:t>Tasa de llegada y tasa de servicio</w:t>
      </w:r>
      <w:bookmarkEnd w:id="6"/>
      <w:r>
        <w:t xml:space="preserve"> </w:t>
      </w:r>
    </w:p>
    <w:p w14:paraId="1F0EF0AC" w14:textId="7AE7A96E" w:rsidR="006F266A" w:rsidRDefault="00D318D3" w:rsidP="006F266A">
      <w:r>
        <w:t>En un sistema de colas existen fuentes que proporcionan los clientes que se integran a las colas</w:t>
      </w:r>
      <w:r w:rsidR="003601DF">
        <w:t>, p</w:t>
      </w:r>
      <w:r w:rsidR="003601DF" w:rsidRPr="003601DF">
        <w:t>ueden existir una o varias fuentes</w:t>
      </w:r>
      <w:r w:rsidR="003601DF">
        <w:t xml:space="preserve"> </w:t>
      </w:r>
      <w:r w:rsidR="00BD67E8">
        <w:t>como cuando se contratan distintos proveedores</w:t>
      </w:r>
      <w:r w:rsidR="00702D44">
        <w:t xml:space="preserve"> que proporcionan las materias primas para la manufactura, cada cliente puede entregar dichos insumos en tiempos y velocidades distintas</w:t>
      </w:r>
      <w:r w:rsidR="00825FC3">
        <w:t>. En un sistema de colas s</w:t>
      </w:r>
      <w:r w:rsidR="00825FC3" w:rsidRPr="00825FC3">
        <w:t>e suele asumir independencia entre llegadas</w:t>
      </w:r>
      <w:r w:rsidR="002C5C53">
        <w:t xml:space="preserve">, </w:t>
      </w:r>
      <w:r w:rsidR="007213FA">
        <w:t xml:space="preserve">es decir que a la cola de un banco los clientes van llegando sin que la hora de llegada de uno afecte a la del </w:t>
      </w:r>
      <w:r w:rsidR="007213FA">
        <w:lastRenderedPageBreak/>
        <w:t xml:space="preserve">siguiente cliente, cada evento </w:t>
      </w:r>
      <w:r w:rsidR="00A81603">
        <w:t>ocurre sin afectar o ser afectado por el anterior o el siguiente, es a lo que llamamos independencia entre llegadas.</w:t>
      </w:r>
    </w:p>
    <w:p w14:paraId="245BE3B7" w14:textId="743BAC88" w:rsidR="00A81603" w:rsidRDefault="00A81603" w:rsidP="006F266A"/>
    <w:p w14:paraId="14C3A795" w14:textId="77777777" w:rsidR="00DA136E" w:rsidRDefault="008B6AF0" w:rsidP="00DA136E">
      <w:pPr>
        <w:tabs>
          <w:tab w:val="left" w:pos="1305"/>
        </w:tabs>
      </w:pPr>
      <w:r>
        <w:t>Los intervalos entre llegadas pueden</w:t>
      </w:r>
      <w:r w:rsidR="001D18FE">
        <w:t xml:space="preserve"> darse de forma determinista o aleatoria</w:t>
      </w:r>
      <w:r w:rsidR="00DA136E">
        <w:t>, por lo cual se debe calcular el número medio de clientes que acceden al sistema por ´</w:t>
      </w:r>
    </w:p>
    <w:p w14:paraId="3056E16E" w14:textId="19583784" w:rsidR="00A81603" w:rsidRDefault="00DA136E" w:rsidP="00DA136E">
      <w:pPr>
        <w:tabs>
          <w:tab w:val="left" w:pos="1305"/>
        </w:tabs>
      </w:pPr>
      <w:r>
        <w:t xml:space="preserve">unidad de tiempo, a lo que se le llama </w:t>
      </w:r>
      <w:r w:rsidRPr="00DA136E">
        <w:rPr>
          <w:b/>
          <w:bCs/>
        </w:rPr>
        <w:t>ta</w:t>
      </w:r>
      <w:r w:rsidR="00524DD7">
        <w:rPr>
          <w:b/>
          <w:bCs/>
        </w:rPr>
        <w:t>s</w:t>
      </w:r>
      <w:r w:rsidRPr="00DA136E">
        <w:rPr>
          <w:b/>
          <w:bCs/>
        </w:rPr>
        <w:t>a de llegada</w:t>
      </w:r>
      <w:r w:rsidR="00F10FF4">
        <w:rPr>
          <w:b/>
          <w:bCs/>
        </w:rPr>
        <w:t xml:space="preserve"> </w:t>
      </w:r>
      <w:r w:rsidR="00F10FF4">
        <w:t>y se representa por la letra griega Lambda</w:t>
      </w:r>
      <w:r w:rsidR="00C22435">
        <w:t xml:space="preserve"> (λ)</w:t>
      </w:r>
      <w:r w:rsidR="005C06C2">
        <w:t xml:space="preserve">, por lo cual el </w:t>
      </w:r>
      <w:r w:rsidR="005C06C2" w:rsidRPr="008B5A24">
        <w:rPr>
          <w:b/>
          <w:bCs/>
        </w:rPr>
        <w:t>tiempo medio de llegada</w:t>
      </w:r>
      <w:r w:rsidR="00400649">
        <w:t xml:space="preserve"> se obtiene al dividir la unidad entre la ta</w:t>
      </w:r>
      <w:r w:rsidR="00524DD7">
        <w:t>s</w:t>
      </w:r>
      <w:r w:rsidR="00400649">
        <w:t>a de llegada (</w:t>
      </w:r>
      <w:r w:rsidR="006C3279">
        <w:t>1/λ</w:t>
      </w:r>
      <w:r w:rsidR="00400649">
        <w:t>)</w:t>
      </w:r>
      <w:r w:rsidR="006C3279">
        <w:t>.</w:t>
      </w:r>
    </w:p>
    <w:p w14:paraId="57371456" w14:textId="77141143" w:rsidR="00243259" w:rsidRDefault="00243259" w:rsidP="00DA136E">
      <w:pPr>
        <w:tabs>
          <w:tab w:val="left" w:pos="1305"/>
        </w:tabs>
      </w:pPr>
    </w:p>
    <w:p w14:paraId="58214261" w14:textId="0636C743" w:rsidR="0046525F" w:rsidRDefault="00B549FF" w:rsidP="0046525F">
      <w:pPr>
        <w:tabs>
          <w:tab w:val="left" w:pos="1305"/>
        </w:tabs>
      </w:pPr>
      <w:r>
        <w:t>La fuente que origina las peticiones, productos o clientes que se integran a la cola p</w:t>
      </w:r>
      <w:r w:rsidR="0046525F">
        <w:t xml:space="preserve">uede ser infinita o finita (sistemas abiertos o cerrados, respectivamente). </w:t>
      </w:r>
    </w:p>
    <w:p w14:paraId="2A1DEEFC" w14:textId="0FBEE117" w:rsidR="0046525F" w:rsidRDefault="0046525F" w:rsidP="00F12A8A">
      <w:pPr>
        <w:pStyle w:val="Prrafodelista"/>
        <w:numPr>
          <w:ilvl w:val="0"/>
          <w:numId w:val="5"/>
        </w:numPr>
        <w:tabs>
          <w:tab w:val="left" w:pos="1305"/>
        </w:tabs>
      </w:pPr>
      <w:r>
        <w:t xml:space="preserve">Ejemplo de sistema abierto: un banco, ya que es </w:t>
      </w:r>
      <w:r w:rsidR="00F12A8A">
        <w:t>prácticamente</w:t>
      </w:r>
      <w:r>
        <w:t xml:space="preserve"> imposible que todos los posibles clientes coincidan en su llegada.</w:t>
      </w:r>
    </w:p>
    <w:p w14:paraId="57E7385E" w14:textId="6DFD9EFF" w:rsidR="00243259" w:rsidRDefault="0046525F" w:rsidP="00F12A8A">
      <w:pPr>
        <w:pStyle w:val="Prrafodelista"/>
        <w:numPr>
          <w:ilvl w:val="0"/>
          <w:numId w:val="5"/>
        </w:numPr>
        <w:tabs>
          <w:tab w:val="left" w:pos="1305"/>
        </w:tabs>
      </w:pPr>
      <w:r>
        <w:t>Ejemplo de sistema cerrado: un servidor de internet con un número relativamente pequeño de usuarios autorizados (es posible que en un momento determinado se conecten todos los usuarios al servidor).</w:t>
      </w:r>
    </w:p>
    <w:p w14:paraId="35C99FE9" w14:textId="77777777" w:rsidR="0097693C" w:rsidRDefault="0097693C" w:rsidP="0097693C">
      <w:pPr>
        <w:tabs>
          <w:tab w:val="left" w:pos="1305"/>
        </w:tabs>
      </w:pPr>
    </w:p>
    <w:p w14:paraId="73F1D820" w14:textId="76736111" w:rsidR="00126EB5" w:rsidRDefault="00927433" w:rsidP="00BE177C">
      <w:pPr>
        <w:tabs>
          <w:tab w:val="left" w:pos="1305"/>
        </w:tabs>
      </w:pPr>
      <w:r>
        <w:t xml:space="preserve">Si la fuente es finita, entonces el </w:t>
      </w:r>
      <w:r w:rsidR="005055F2">
        <w:t>número</w:t>
      </w:r>
      <w:r>
        <w:t xml:space="preserve"> de clientes en la cola afecta al </w:t>
      </w:r>
      <w:r w:rsidR="005055F2">
        <w:t>número</w:t>
      </w:r>
      <w:r>
        <w:t xml:space="preserve"> de clientes fuera del sistema.</w:t>
      </w:r>
      <w:r w:rsidR="005055F2">
        <w:t xml:space="preserve"> </w:t>
      </w:r>
      <w:r>
        <w:t>La llegada puede ser en bloque o de forma unitaria</w:t>
      </w:r>
      <w:r w:rsidR="00BE177C">
        <w:t>, f</w:t>
      </w:r>
      <w:r>
        <w:t xml:space="preserve">recuentemente </w:t>
      </w:r>
      <w:r w:rsidR="003358E0">
        <w:t>el bloque</w:t>
      </w:r>
      <w:r w:rsidR="00BE177C">
        <w:t xml:space="preserve"> </w:t>
      </w:r>
      <w:r w:rsidR="003358E0">
        <w:t>s</w:t>
      </w:r>
      <w:r>
        <w:t>e trata como un solo cliente</w:t>
      </w:r>
      <w:r w:rsidR="00A82949">
        <w:t>.</w:t>
      </w:r>
      <w:r w:rsidR="001C2832">
        <w:t xml:space="preserve"> </w:t>
      </w:r>
    </w:p>
    <w:p w14:paraId="5017A53F" w14:textId="77777777" w:rsidR="00126EB5" w:rsidRDefault="00126EB5" w:rsidP="00BE177C">
      <w:pPr>
        <w:tabs>
          <w:tab w:val="left" w:pos="1305"/>
        </w:tabs>
      </w:pPr>
    </w:p>
    <w:p w14:paraId="7244312F" w14:textId="0A25B3BF" w:rsidR="00927433" w:rsidRPr="00F10FF4" w:rsidRDefault="00A82949" w:rsidP="00BE177C">
      <w:pPr>
        <w:tabs>
          <w:tab w:val="left" w:pos="1305"/>
        </w:tabs>
      </w:pPr>
      <w:r>
        <w:t>A</w:t>
      </w:r>
      <w:r w:rsidR="001C2832">
        <w:t>l tratar con personas tomamos el riesgo de que se p</w:t>
      </w:r>
      <w:r w:rsidR="00BE177C">
        <w:t xml:space="preserve">uede </w:t>
      </w:r>
      <w:r w:rsidR="001C2832">
        <w:t>trata</w:t>
      </w:r>
      <w:r w:rsidR="00BE177C">
        <w:t xml:space="preserve">r </w:t>
      </w:r>
      <w:r w:rsidR="001C2832">
        <w:t xml:space="preserve">de alguien </w:t>
      </w:r>
      <w:r w:rsidR="00BE177C">
        <w:t>impaciente.</w:t>
      </w:r>
      <w:r w:rsidR="001C2832">
        <w:t xml:space="preserve"> </w:t>
      </w:r>
      <w:r w:rsidR="00BE177C">
        <w:t>Por tanto, los clientes se pueden perder, bien porque no entran en el sistema,</w:t>
      </w:r>
      <w:r w:rsidR="001C2832">
        <w:t xml:space="preserve"> </w:t>
      </w:r>
      <w:r w:rsidR="00BE177C">
        <w:t>bien porque abandonan tras un tiempo en el sistema.</w:t>
      </w:r>
      <w:r w:rsidR="001C2832">
        <w:t xml:space="preserve"> También</w:t>
      </w:r>
      <w:r w:rsidR="00BE177C">
        <w:t xml:space="preserve">, los clientes pueden percibir un ritmo </w:t>
      </w:r>
      <w:r w:rsidR="001C2832">
        <w:t>más</w:t>
      </w:r>
      <w:r w:rsidR="00BE177C">
        <w:t xml:space="preserve"> acelerado en una cola distinta y por tanto decidir cambiarse</w:t>
      </w:r>
      <w:r w:rsidR="003358E0">
        <w:t>, como suele pasar en un supermercado.</w:t>
      </w:r>
    </w:p>
    <w:p w14:paraId="2CD1BD14" w14:textId="6D580EA9" w:rsidR="006F266A" w:rsidRDefault="006F266A" w:rsidP="006F266A"/>
    <w:p w14:paraId="406BF68F" w14:textId="77777777" w:rsidR="00D20C2B" w:rsidRDefault="00D20C2B" w:rsidP="00D20C2B">
      <w:pPr>
        <w:pStyle w:val="Prrafodelista"/>
        <w:numPr>
          <w:ilvl w:val="0"/>
          <w:numId w:val="6"/>
        </w:numPr>
      </w:pPr>
      <w:r>
        <w:t>Puede ser de uno o varios canales.</w:t>
      </w:r>
    </w:p>
    <w:p w14:paraId="08DEADF6" w14:textId="77777777" w:rsidR="00D20C2B" w:rsidRDefault="00D20C2B" w:rsidP="00D20C2B">
      <w:pPr>
        <w:pStyle w:val="Prrafodelista"/>
        <w:numPr>
          <w:ilvl w:val="0"/>
          <w:numId w:val="6"/>
        </w:numPr>
      </w:pPr>
      <w:r>
        <w:t>Puede existir interferencia entre canales.</w:t>
      </w:r>
    </w:p>
    <w:p w14:paraId="61C459F5" w14:textId="77777777" w:rsidR="00D20C2B" w:rsidRDefault="00D20C2B" w:rsidP="00D20C2B">
      <w:pPr>
        <w:pStyle w:val="Prrafodelista"/>
        <w:numPr>
          <w:ilvl w:val="0"/>
          <w:numId w:val="6"/>
        </w:numPr>
      </w:pPr>
      <w:r>
        <w:lastRenderedPageBreak/>
        <w:t>Puede ser de capacidad limitada.</w:t>
      </w:r>
    </w:p>
    <w:p w14:paraId="66375943" w14:textId="6A297133" w:rsidR="00D20C2B" w:rsidRDefault="00D20C2B" w:rsidP="00D20C2B">
      <w:pPr>
        <w:pStyle w:val="Prrafodelista"/>
        <w:numPr>
          <w:ilvl w:val="0"/>
          <w:numId w:val="6"/>
        </w:numPr>
      </w:pPr>
      <w:r>
        <w:t>Disciplina de la cola: orden de selección en el servicio (FIFO, LIFO, aleatorio, orden de prioridad, etc.).</w:t>
      </w:r>
    </w:p>
    <w:p w14:paraId="52E8945B" w14:textId="77777777" w:rsidR="00647981" w:rsidRDefault="00647981" w:rsidP="00647981"/>
    <w:p w14:paraId="54BFA166" w14:textId="3E50945E" w:rsidR="00F74CE9" w:rsidRDefault="00F74CE9" w:rsidP="00F74CE9">
      <w:r>
        <w:t>Se suele asumir independencia entre los tiempos de servicio</w:t>
      </w:r>
      <w:r w:rsidR="00F96416">
        <w:t xml:space="preserve">, esto implica que por ejemplo en un banco cada cajero opera de forma independiente y el tiempo de servicio dependerá de variables como la velocidad y experiencia del cajero, </w:t>
      </w:r>
      <w:r w:rsidR="003D6857">
        <w:t>la respuesta del sistema, la cantidad de transacciones que desea realizar el cliente, la complejidad y el procedimiento para llevar a cabo dichas transacciones, el conteo del dinero entre otras</w:t>
      </w:r>
      <w:r w:rsidR="00647981">
        <w:t xml:space="preserve">, por lo cual no podemos especificar un tipo de tiempo de servicio indistintamente del sistema lo que nos lleva a </w:t>
      </w:r>
      <w:r w:rsidR="00647981" w:rsidRPr="00524DD7">
        <w:t>asegurar</w:t>
      </w:r>
      <w:r w:rsidR="00647981">
        <w:t xml:space="preserve"> que la duración de los servicios puede ser determinista o aleatoria.</w:t>
      </w:r>
    </w:p>
    <w:p w14:paraId="34589FE8" w14:textId="46FB653E" w:rsidR="00647981" w:rsidRDefault="00647981" w:rsidP="00F74CE9"/>
    <w:p w14:paraId="3567CCD2" w14:textId="271990BE" w:rsidR="00647981" w:rsidRDefault="00963940" w:rsidP="00426729">
      <w:r>
        <w:t xml:space="preserve">Como no se puede tener un tiempo de servicio a priori entonces se hace necesario calcular </w:t>
      </w:r>
      <w:r w:rsidR="00426729">
        <w:t>el número medio de clientes que son atendidos por unidad de tiempo</w:t>
      </w:r>
      <w:r w:rsidR="00C16004">
        <w:t xml:space="preserve"> a lo que llamaremos </w:t>
      </w:r>
      <w:r w:rsidR="0034774D">
        <w:t xml:space="preserve">Tasa de servicio </w:t>
      </w:r>
      <w:r w:rsidR="002F3F9B">
        <w:t>(µ)</w:t>
      </w:r>
      <w:r w:rsidR="00314B03">
        <w:t xml:space="preserve">, por </w:t>
      </w:r>
      <w:r w:rsidR="00524DD7">
        <w:t>ende,</w:t>
      </w:r>
      <w:r w:rsidR="00314B03">
        <w:t xml:space="preserve"> el tiempo medio de servicio se calcula dividiendo la unidad entre la tasa media de servicio</w:t>
      </w:r>
      <w:r w:rsidR="00EE5D4C">
        <w:t xml:space="preserve"> (1/µ)</w:t>
      </w:r>
      <w:r w:rsidR="00BD6AC0">
        <w:t xml:space="preserve">. </w:t>
      </w:r>
      <w:r w:rsidR="00BD6AC0" w:rsidRPr="00BD6AC0">
        <w:t>Una vez caracterizado el sistema, se pueden contestar a las siguientes preguntas:</w:t>
      </w:r>
    </w:p>
    <w:p w14:paraId="1AD27FCC" w14:textId="7C2B7305" w:rsidR="00BD6AC0" w:rsidRDefault="00BD6AC0" w:rsidP="00426729"/>
    <w:p w14:paraId="24104390" w14:textId="0806638E" w:rsidR="002E3CBF" w:rsidRDefault="002E3CBF" w:rsidP="00A22BE8">
      <w:pPr>
        <w:pStyle w:val="Prrafodelista"/>
        <w:numPr>
          <w:ilvl w:val="0"/>
          <w:numId w:val="7"/>
        </w:numPr>
      </w:pPr>
      <w:r>
        <w:t>¿Qué proporción de tiempo están los servidores</w:t>
      </w:r>
      <w:r w:rsidR="00074656">
        <w:t>/cajeros</w:t>
      </w:r>
      <w:r>
        <w:t xml:space="preserve"> desocupados? ´</w:t>
      </w:r>
    </w:p>
    <w:p w14:paraId="5FCB75DE" w14:textId="0E893971" w:rsidR="002E3CBF" w:rsidRDefault="002E3CBF" w:rsidP="00A22BE8">
      <w:pPr>
        <w:pStyle w:val="Prrafodelista"/>
        <w:numPr>
          <w:ilvl w:val="0"/>
          <w:numId w:val="7"/>
        </w:numPr>
      </w:pPr>
      <w:r>
        <w:t>¿Cuál es el tiempo medio de espera para un cliente?, ¿es este un tiempo razonable?, ¿se pierden clientes por tiempos de espera largos?</w:t>
      </w:r>
    </w:p>
    <w:p w14:paraId="0CFB12FD" w14:textId="75671B1F" w:rsidR="002E3CBF" w:rsidRDefault="002E3CBF" w:rsidP="00A22BE8">
      <w:pPr>
        <w:pStyle w:val="Prrafodelista"/>
        <w:numPr>
          <w:ilvl w:val="0"/>
          <w:numId w:val="7"/>
        </w:numPr>
      </w:pPr>
      <w:r>
        <w:t xml:space="preserve">¿Es conveniente añadir más servidores/cajeros para reducir el tiempo medio de </w:t>
      </w:r>
      <w:r w:rsidR="00A22BE8">
        <w:t>espera?</w:t>
      </w:r>
    </w:p>
    <w:p w14:paraId="1714206C" w14:textId="6408DD85" w:rsidR="002E3CBF" w:rsidRDefault="002E3CBF" w:rsidP="00A22BE8">
      <w:pPr>
        <w:pStyle w:val="Prrafodelista"/>
        <w:numPr>
          <w:ilvl w:val="0"/>
          <w:numId w:val="7"/>
        </w:numPr>
      </w:pPr>
      <w:r>
        <w:t>¿</w:t>
      </w:r>
      <w:r w:rsidR="00A22BE8">
        <w:t>Cuál</w:t>
      </w:r>
      <w:r>
        <w:t xml:space="preserve"> es el </w:t>
      </w:r>
      <w:r w:rsidR="00A22BE8">
        <w:t>número</w:t>
      </w:r>
      <w:r>
        <w:t xml:space="preserve"> medio de clientes en </w:t>
      </w:r>
      <w:r w:rsidR="00A22BE8">
        <w:t>cola?</w:t>
      </w:r>
      <w:r>
        <w:t xml:space="preserve"> ´</w:t>
      </w:r>
    </w:p>
    <w:p w14:paraId="29E8776F" w14:textId="51AF44D1" w:rsidR="00BD6AC0" w:rsidRDefault="002E3CBF" w:rsidP="00A22BE8">
      <w:pPr>
        <w:pStyle w:val="Prrafodelista"/>
        <w:numPr>
          <w:ilvl w:val="0"/>
          <w:numId w:val="7"/>
        </w:numPr>
      </w:pPr>
      <w:r>
        <w:t>¿</w:t>
      </w:r>
      <w:r w:rsidR="00A22BE8">
        <w:t>Cuál</w:t>
      </w:r>
      <w:r>
        <w:t xml:space="preserve"> es la probabilidad de que la espera sea mayor que una determinada longitud en un tiempo </w:t>
      </w:r>
      <w:r w:rsidR="00A22BE8">
        <w:t>determinado?</w:t>
      </w:r>
      <w:r>
        <w:cr/>
      </w:r>
    </w:p>
    <w:p w14:paraId="552C91AB" w14:textId="5880A5F8" w:rsidR="00D20C2B" w:rsidRDefault="00D20C2B" w:rsidP="00D20C2B"/>
    <w:p w14:paraId="5A6BF934" w14:textId="77777777" w:rsidR="00D20C2B" w:rsidRPr="006F266A" w:rsidRDefault="00D20C2B" w:rsidP="00D20C2B"/>
    <w:p w14:paraId="14F72CB7" w14:textId="216087A0" w:rsidR="00A43162" w:rsidRDefault="00A43162" w:rsidP="00846615">
      <w:pPr>
        <w:pStyle w:val="Ttulo2"/>
      </w:pPr>
      <w:bookmarkStart w:id="7" w:name="_Toc47620847"/>
      <w:r>
        <w:t>Costos asociados a los sistemas de costo mínimo</w:t>
      </w:r>
      <w:bookmarkEnd w:id="7"/>
      <w:r>
        <w:t xml:space="preserve"> </w:t>
      </w:r>
    </w:p>
    <w:p w14:paraId="0E6A44F8" w14:textId="77777777" w:rsidR="000456BD" w:rsidRDefault="000456BD" w:rsidP="00FD2607"/>
    <w:p w14:paraId="0F3FBE39" w14:textId="7B83E80D" w:rsidR="00FD2607" w:rsidRDefault="001C63C2" w:rsidP="00FD2607">
      <w:r>
        <w:t xml:space="preserve">Anteriormente hemos estudiado los </w:t>
      </w:r>
      <w:r w:rsidR="007A3648">
        <w:t xml:space="preserve">métodos de transporte, </w:t>
      </w:r>
      <w:r w:rsidR="00BD7CB9">
        <w:t xml:space="preserve">por lo cual nos hemos dado cuenta de las facilidades que proporciona el método del costo mínimo aplicado a dichos problemas, </w:t>
      </w:r>
      <w:r w:rsidR="006B2CD1">
        <w:t xml:space="preserve">pero qué pasa cuando lo que queremos no es distribuir, elegir </w:t>
      </w:r>
      <w:r w:rsidR="000456BD">
        <w:t>las opciones de envío que nos resulten en costos menores, sino más bien predecir cuál es la probabilidad de usar uno de esos almacenes o realizar envíos a determinado cliente.</w:t>
      </w:r>
    </w:p>
    <w:p w14:paraId="162095E6" w14:textId="7B23692D" w:rsidR="000456BD" w:rsidRDefault="000456BD" w:rsidP="00FD2607"/>
    <w:p w14:paraId="1886CE46" w14:textId="3F06E29B" w:rsidR="000456BD" w:rsidRDefault="000456BD" w:rsidP="00FD2607">
      <w:r>
        <w:t>E</w:t>
      </w:r>
      <w:r w:rsidR="004046C9">
        <w:t xml:space="preserve">n </w:t>
      </w:r>
      <w:r w:rsidR="00A01D9D">
        <w:t xml:space="preserve">casos como los planteados en el párrafo anterior se hace necesario recurrir a la probabilidad </w:t>
      </w:r>
      <w:r w:rsidR="00536CF3">
        <w:t xml:space="preserve">condicional para </w:t>
      </w:r>
      <w:r w:rsidR="00936A39">
        <w:t xml:space="preserve">calcular los casos futuros, para ello es necesario conocer de antemano la probabilidad que tiene cada evento de ocurrir y la probabilidad de que un evento ocurra dado que uno de ellos haya </w:t>
      </w:r>
      <w:r w:rsidR="00054C3B">
        <w:t xml:space="preserve">sucedido antes, en </w:t>
      </w:r>
      <w:proofErr w:type="gramStart"/>
      <w:r w:rsidR="0004421A">
        <w:t>síntesis</w:t>
      </w:r>
      <w:proofErr w:type="gramEnd"/>
      <w:r w:rsidR="00054C3B">
        <w:t xml:space="preserve"> se debe realizar un estudio fruto de la observación del comportamiento de las actividades y cómo van cambiando entre estados en el tiempo</w:t>
      </w:r>
      <w:r w:rsidR="0004421A">
        <w:t>.</w:t>
      </w:r>
    </w:p>
    <w:p w14:paraId="692C7482" w14:textId="697E9B02" w:rsidR="0004421A" w:rsidRDefault="0004421A" w:rsidP="00FD2607"/>
    <w:p w14:paraId="390D7844" w14:textId="2DDE7203" w:rsidR="0004421A" w:rsidRDefault="0004421A" w:rsidP="00FD2607">
      <w:r>
        <w:t>Una vez que se tienen los datos estadísticos con los porcentajes adecuados</w:t>
      </w:r>
      <w:r w:rsidR="009B1B5E">
        <w:t xml:space="preserve"> seremos capaces de hacer las predicciones que hemos comentado, ¿cómo lo haremos?, dependiendo de lo que queremos saber hay diversos métodos </w:t>
      </w:r>
      <w:r w:rsidR="00F803B3">
        <w:t>estocásticos</w:t>
      </w:r>
      <w:r w:rsidR="009B1B5E">
        <w:t xml:space="preserve"> que podemos aplicar</w:t>
      </w:r>
      <w:r w:rsidR="00F803B3">
        <w:t xml:space="preserve">, para el caso que nos ocupa utilizares las cadenas de </w:t>
      </w:r>
      <w:proofErr w:type="spellStart"/>
      <w:r w:rsidR="00F803B3">
        <w:t>markov</w:t>
      </w:r>
      <w:proofErr w:type="spellEnd"/>
      <w:r w:rsidR="00F803B3">
        <w:t xml:space="preserve"> que empleando un sistema de grafos y matrices </w:t>
      </w:r>
      <w:r w:rsidR="00BD197D">
        <w:t>de dos dimensiones nos permite ayudar a predecir el comportamiento no sólo en la siguiente unidad de tiempo (días, semanas, meses años, minutos, segundos) sino también varias unidades de tiempo a futuro, sin muchas complicaciones, lo que lo convierte en una herramienta invaluable</w:t>
      </w:r>
      <w:r w:rsidR="007C1077">
        <w:t>.</w:t>
      </w:r>
    </w:p>
    <w:p w14:paraId="49C89DD4" w14:textId="77777777" w:rsidR="007C1077" w:rsidRDefault="007C1077" w:rsidP="00FD2607"/>
    <w:p w14:paraId="06F5C5A8" w14:textId="77777777" w:rsidR="009B1B5E" w:rsidRPr="00FD2607" w:rsidRDefault="009B1B5E" w:rsidP="00FD2607"/>
    <w:p w14:paraId="697B2FA9" w14:textId="3EBE60F3" w:rsidR="00A43162" w:rsidRDefault="00A43162" w:rsidP="00846615">
      <w:pPr>
        <w:pStyle w:val="Ttulo2"/>
      </w:pPr>
      <w:bookmarkStart w:id="8" w:name="_Toc47620848"/>
      <w:r>
        <w:lastRenderedPageBreak/>
        <w:t xml:space="preserve">Cadenas de </w:t>
      </w:r>
      <w:proofErr w:type="spellStart"/>
      <w:r>
        <w:t>Markov</w:t>
      </w:r>
      <w:bookmarkEnd w:id="8"/>
      <w:proofErr w:type="spellEnd"/>
      <w:r>
        <w:t xml:space="preserve"> </w:t>
      </w:r>
    </w:p>
    <w:p w14:paraId="656F172C" w14:textId="77777777" w:rsidR="000456BD" w:rsidRDefault="000456BD" w:rsidP="003F4565"/>
    <w:p w14:paraId="289A2398" w14:textId="1DE49684" w:rsidR="003F4565" w:rsidRDefault="0097557D" w:rsidP="003F4565">
      <w:r w:rsidRPr="0097557D">
        <w:t xml:space="preserve">Un proceso estocástico en tiempo discreto se denomina una Cadena de </w:t>
      </w:r>
      <w:proofErr w:type="spellStart"/>
      <w:r w:rsidRPr="0097557D">
        <w:t>Markov</w:t>
      </w:r>
      <w:proofErr w:type="spellEnd"/>
      <w:r w:rsidRPr="0097557D">
        <w:t xml:space="preserve"> en tiempo discreto si y solo sí se satisface la Propiedad </w:t>
      </w:r>
      <w:proofErr w:type="spellStart"/>
      <w:r w:rsidRPr="0097557D">
        <w:t>Markoviana</w:t>
      </w:r>
      <w:proofErr w:type="spellEnd"/>
      <w:r w:rsidRPr="0097557D">
        <w:t xml:space="preserve"> (esto es básicamente que el futuro t=n+1 es independiente del pasado dado el presente t=n) y Propiedad Estacionaria (la probabilidad de pasar de un estado i a un estado j al cabo de una etapa no depende de la etapa n). A </w:t>
      </w:r>
      <w:proofErr w:type="gramStart"/>
      <w:r w:rsidRPr="0097557D">
        <w:t>continuación</w:t>
      </w:r>
      <w:proofErr w:type="gramEnd"/>
      <w:r w:rsidRPr="0097557D">
        <w:t xml:space="preserve"> presentamos un conjunto de problemas resueltos de Cadenas de </w:t>
      </w:r>
      <w:proofErr w:type="spellStart"/>
      <w:r w:rsidRPr="0097557D">
        <w:t>Markov</w:t>
      </w:r>
      <w:proofErr w:type="spellEnd"/>
      <w:r w:rsidRPr="0097557D">
        <w:t xml:space="preserve"> que sirvan de complemento para los estudios de nuestros usuarios.</w:t>
      </w:r>
    </w:p>
    <w:p w14:paraId="723F39E3" w14:textId="1D152830" w:rsidR="00810101" w:rsidRDefault="00810101" w:rsidP="003F4565"/>
    <w:p w14:paraId="48EC9B92" w14:textId="77777777" w:rsidR="00654F62" w:rsidRDefault="00654F62" w:rsidP="00654F62">
      <w:pPr>
        <w:pStyle w:val="Ttulo3"/>
      </w:pPr>
      <w:bookmarkStart w:id="9" w:name="_Toc47620849"/>
      <w:r>
        <w:t xml:space="preserve">Ejercicios Resueltos de Cadenas de </w:t>
      </w:r>
      <w:proofErr w:type="spellStart"/>
      <w:r>
        <w:t>Markov</w:t>
      </w:r>
      <w:bookmarkEnd w:id="9"/>
      <w:proofErr w:type="spellEnd"/>
    </w:p>
    <w:p w14:paraId="4FB37BD3" w14:textId="4CC8A1BB" w:rsidR="00654F62" w:rsidRDefault="00654F62" w:rsidP="00654F62">
      <w:r>
        <w:t xml:space="preserve">Ejercicio N°1: Una empresa </w:t>
      </w:r>
      <w:proofErr w:type="spellStart"/>
      <w:r>
        <w:t>esta</w:t>
      </w:r>
      <w:proofErr w:type="spellEnd"/>
      <w:r>
        <w:t xml:space="preserve"> considerando utilizar Cadenas de </w:t>
      </w:r>
      <w:proofErr w:type="spellStart"/>
      <w:r>
        <w:t>Markov</w:t>
      </w:r>
      <w:proofErr w:type="spellEnd"/>
      <w:r>
        <w:t xml:space="preserve"> para analizar los cambios en las preferencias de los usuarios por tres marcas distintas de un determinado producto. El estudio ha arrojado la siguiente estimación de la matriz de probabilidades de cambiarse de una marca a otra cada mes:</w:t>
      </w:r>
    </w:p>
    <w:p w14:paraId="47F162D7" w14:textId="07E1B446" w:rsidR="00654F62" w:rsidRDefault="004629C4" w:rsidP="00654F62">
      <w:r w:rsidRPr="004629C4">
        <w:rPr>
          <w:noProof/>
        </w:rPr>
        <w:drawing>
          <wp:anchor distT="0" distB="0" distL="114300" distR="114300" simplePos="0" relativeHeight="251668480" behindDoc="1" locked="0" layoutInCell="1" allowOverlap="1" wp14:anchorId="78CD9773" wp14:editId="5A6C62C8">
            <wp:simplePos x="0" y="0"/>
            <wp:positionH relativeFrom="column">
              <wp:posOffset>1463040</wp:posOffset>
            </wp:positionH>
            <wp:positionV relativeFrom="paragraph">
              <wp:posOffset>137160</wp:posOffset>
            </wp:positionV>
            <wp:extent cx="2809875" cy="1143000"/>
            <wp:effectExtent l="0" t="0" r="9525" b="0"/>
            <wp:wrapTight wrapText="bothSides">
              <wp:wrapPolygon edited="0">
                <wp:start x="0" y="0"/>
                <wp:lineTo x="0" y="21240"/>
                <wp:lineTo x="21527" y="21240"/>
                <wp:lineTo x="21527"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809875" cy="1143000"/>
                    </a:xfrm>
                    <a:prstGeom prst="rect">
                      <a:avLst/>
                    </a:prstGeom>
                  </pic:spPr>
                </pic:pic>
              </a:graphicData>
            </a:graphic>
            <wp14:sizeRelH relativeFrom="page">
              <wp14:pctWidth>0</wp14:pctWidth>
            </wp14:sizeRelH>
            <wp14:sizeRelV relativeFrom="page">
              <wp14:pctHeight>0</wp14:pctHeight>
            </wp14:sizeRelV>
          </wp:anchor>
        </w:drawing>
      </w:r>
    </w:p>
    <w:p w14:paraId="7DD6137A" w14:textId="0B166681" w:rsidR="00654F62" w:rsidRDefault="00654F62" w:rsidP="00654F62"/>
    <w:p w14:paraId="75672027" w14:textId="58698DBB" w:rsidR="004629C4" w:rsidRDefault="004629C4" w:rsidP="00654F62"/>
    <w:p w14:paraId="646F2BF4" w14:textId="17359B61" w:rsidR="004629C4" w:rsidRDefault="004629C4" w:rsidP="00654F62"/>
    <w:p w14:paraId="7E9690CE" w14:textId="0864FBC8" w:rsidR="004629C4" w:rsidRDefault="004629C4" w:rsidP="00654F62"/>
    <w:p w14:paraId="457938D1" w14:textId="77777777" w:rsidR="00633A69" w:rsidRDefault="00633A69" w:rsidP="00633A69"/>
    <w:p w14:paraId="1FEA4B3C" w14:textId="5B5EE4E6" w:rsidR="00633A69" w:rsidRDefault="00633A69" w:rsidP="00633A69">
      <w:r>
        <w:t xml:space="preserve">Si en la actualidad la participación de mercado es de 45%, 25% y 30%, respectivamente. ¿Cuáles serán las participaciones de mercado de cada marca en dos meses </w:t>
      </w:r>
      <w:proofErr w:type="gramStart"/>
      <w:r>
        <w:t>más?.</w:t>
      </w:r>
      <w:proofErr w:type="gramEnd"/>
    </w:p>
    <w:p w14:paraId="7A54FD02" w14:textId="77777777" w:rsidR="00633A69" w:rsidRDefault="00633A69" w:rsidP="00633A69"/>
    <w:p w14:paraId="297B291E" w14:textId="77777777" w:rsidR="00633A69" w:rsidRDefault="00633A69" w:rsidP="00633A69">
      <w:r>
        <w:t>En primer lugar definimos la variable aleatoria X_{n} que representa la marca que adquiere un cliente cualquiera en el mes n. Dicha variable aleatoria puede adoptar los valores 1,2,3 en el mes n=0,1,</w:t>
      </w:r>
      <w:proofErr w:type="gramStart"/>
      <w:r>
        <w:t>2,3,..</w:t>
      </w:r>
      <w:proofErr w:type="gramEnd"/>
    </w:p>
    <w:p w14:paraId="74E5333F" w14:textId="77777777" w:rsidR="00633A69" w:rsidRDefault="00633A69" w:rsidP="00633A69"/>
    <w:p w14:paraId="251BE8EC" w14:textId="6280393F" w:rsidR="004629C4" w:rsidRDefault="00633A69" w:rsidP="00633A69">
      <w:r>
        <w:t>Adicionalmente conocemos cuál es la distribución inicial y la matriz de probabilidades de transición en una etapa tal como se observa a continuación:</w:t>
      </w:r>
    </w:p>
    <w:p w14:paraId="6C212317" w14:textId="4E98D68C" w:rsidR="00633A69" w:rsidRDefault="003653C0" w:rsidP="00633A69">
      <w:r w:rsidRPr="003653C0">
        <w:rPr>
          <w:noProof/>
        </w:rPr>
        <w:drawing>
          <wp:anchor distT="0" distB="0" distL="114300" distR="114300" simplePos="0" relativeHeight="251669504" behindDoc="1" locked="0" layoutInCell="1" allowOverlap="1" wp14:anchorId="586BA73A" wp14:editId="11E90806">
            <wp:simplePos x="0" y="0"/>
            <wp:positionH relativeFrom="column">
              <wp:posOffset>434340</wp:posOffset>
            </wp:positionH>
            <wp:positionV relativeFrom="paragraph">
              <wp:posOffset>98425</wp:posOffset>
            </wp:positionV>
            <wp:extent cx="4648200" cy="914400"/>
            <wp:effectExtent l="0" t="0" r="0" b="0"/>
            <wp:wrapTight wrapText="bothSides">
              <wp:wrapPolygon edited="0">
                <wp:start x="0" y="0"/>
                <wp:lineTo x="0" y="21150"/>
                <wp:lineTo x="21511" y="21150"/>
                <wp:lineTo x="21511"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648200" cy="914400"/>
                    </a:xfrm>
                    <a:prstGeom prst="rect">
                      <a:avLst/>
                    </a:prstGeom>
                  </pic:spPr>
                </pic:pic>
              </a:graphicData>
            </a:graphic>
            <wp14:sizeRelH relativeFrom="page">
              <wp14:pctWidth>0</wp14:pctWidth>
            </wp14:sizeRelH>
            <wp14:sizeRelV relativeFrom="page">
              <wp14:pctHeight>0</wp14:pctHeight>
            </wp14:sizeRelV>
          </wp:anchor>
        </w:drawing>
      </w:r>
    </w:p>
    <w:p w14:paraId="5822E474" w14:textId="77777777" w:rsidR="00633A69" w:rsidRDefault="00633A69" w:rsidP="00633A69"/>
    <w:p w14:paraId="0A17AF5B" w14:textId="33E582C8" w:rsidR="004629C4" w:rsidRDefault="004629C4" w:rsidP="00654F62"/>
    <w:p w14:paraId="06D6F9C4" w14:textId="024A5F65" w:rsidR="003653C0" w:rsidRDefault="003653C0" w:rsidP="00654F62"/>
    <w:p w14:paraId="7A3A577F" w14:textId="2404A158" w:rsidR="003653C0" w:rsidRDefault="003653C0" w:rsidP="00654F62">
      <w:r w:rsidRPr="003653C0">
        <w:t xml:space="preserve">Luego para conocer la distribución de las participaciones de mercado al cabo de 2 meses (2 etapas) podemos utilizar la fórmula </w:t>
      </w:r>
      <w:proofErr w:type="spellStart"/>
      <w:r w:rsidRPr="003653C0">
        <w:t>f</w:t>
      </w:r>
      <w:r w:rsidRPr="00317F0B">
        <w:rPr>
          <w:vertAlign w:val="superscript"/>
        </w:rPr>
        <w:t>n</w:t>
      </w:r>
      <w:proofErr w:type="spellEnd"/>
      <w:r w:rsidRPr="003653C0">
        <w:t>=P</w:t>
      </w:r>
      <w:r w:rsidRPr="00317F0B">
        <w:rPr>
          <w:vertAlign w:val="superscript"/>
        </w:rPr>
        <w:t>T</w:t>
      </w:r>
      <w:r w:rsidRPr="003653C0">
        <w:t>*f</w:t>
      </w:r>
      <w:r w:rsidRPr="00317F0B">
        <w:rPr>
          <w:vertAlign w:val="superscript"/>
        </w:rPr>
        <w:t>n-</w:t>
      </w:r>
      <w:proofErr w:type="gramStart"/>
      <w:r w:rsidRPr="00317F0B">
        <w:rPr>
          <w:vertAlign w:val="superscript"/>
        </w:rPr>
        <w:t>1</w:t>
      </w:r>
      <w:r w:rsidR="00B93E6D">
        <w:rPr>
          <w:vertAlign w:val="superscript"/>
        </w:rPr>
        <w:t xml:space="preserve"> </w:t>
      </w:r>
      <w:r w:rsidRPr="003653C0">
        <w:t>:</w:t>
      </w:r>
      <w:proofErr w:type="gramEnd"/>
    </w:p>
    <w:p w14:paraId="335DA0CF" w14:textId="32E53242" w:rsidR="00317F0B" w:rsidRDefault="00B93E6D" w:rsidP="00654F62">
      <w:r>
        <w:rPr>
          <w:noProof/>
        </w:rPr>
        <w:drawing>
          <wp:anchor distT="0" distB="0" distL="114300" distR="114300" simplePos="0" relativeHeight="251670528" behindDoc="1" locked="0" layoutInCell="1" allowOverlap="1" wp14:anchorId="0E1CB50E" wp14:editId="5DFD8840">
            <wp:simplePos x="0" y="0"/>
            <wp:positionH relativeFrom="column">
              <wp:posOffset>1158240</wp:posOffset>
            </wp:positionH>
            <wp:positionV relativeFrom="paragraph">
              <wp:posOffset>11430</wp:posOffset>
            </wp:positionV>
            <wp:extent cx="3095625" cy="933450"/>
            <wp:effectExtent l="0" t="0" r="9525" b="0"/>
            <wp:wrapTight wrapText="bothSides">
              <wp:wrapPolygon edited="0">
                <wp:start x="0" y="0"/>
                <wp:lineTo x="0" y="21159"/>
                <wp:lineTo x="21534" y="21159"/>
                <wp:lineTo x="21534" y="0"/>
                <wp:lineTo x="0" y="0"/>
              </wp:wrapPolygon>
            </wp:wrapTight>
            <wp:docPr id="12" name="Imagen 12" descr="f1-marcas-mark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1-marcas-markov"/>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95625" cy="933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EFB1AB" w14:textId="6F18EBA4" w:rsidR="003653C0" w:rsidRDefault="003653C0" w:rsidP="00654F62"/>
    <w:p w14:paraId="1B85B0A5" w14:textId="72D657B8" w:rsidR="003653C0" w:rsidRDefault="003653C0" w:rsidP="00654F62"/>
    <w:p w14:paraId="23F02D60" w14:textId="2A14F568" w:rsidR="003653C0" w:rsidRDefault="00B93E6D" w:rsidP="00654F62">
      <w:r>
        <w:rPr>
          <w:noProof/>
        </w:rPr>
        <w:drawing>
          <wp:anchor distT="0" distB="0" distL="114300" distR="114300" simplePos="0" relativeHeight="251671552" behindDoc="1" locked="0" layoutInCell="1" allowOverlap="1" wp14:anchorId="4ECBC752" wp14:editId="50CBAB6B">
            <wp:simplePos x="0" y="0"/>
            <wp:positionH relativeFrom="column">
              <wp:posOffset>1215390</wp:posOffset>
            </wp:positionH>
            <wp:positionV relativeFrom="paragraph">
              <wp:posOffset>193675</wp:posOffset>
            </wp:positionV>
            <wp:extent cx="3095625" cy="914400"/>
            <wp:effectExtent l="0" t="0" r="9525" b="0"/>
            <wp:wrapTight wrapText="bothSides">
              <wp:wrapPolygon edited="0">
                <wp:start x="0" y="0"/>
                <wp:lineTo x="0" y="21150"/>
                <wp:lineTo x="21534" y="21150"/>
                <wp:lineTo x="21534" y="0"/>
                <wp:lineTo x="0" y="0"/>
              </wp:wrapPolygon>
            </wp:wrapTight>
            <wp:docPr id="14" name="Imagen 14" descr="f2-marcas-mark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2-marcas-markov"/>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9562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E79706" w14:textId="4829FFA6" w:rsidR="003653C0" w:rsidRDefault="003653C0" w:rsidP="00654F62"/>
    <w:p w14:paraId="4C61C894" w14:textId="5E58BAB1" w:rsidR="003653C0" w:rsidRDefault="003653C0" w:rsidP="00654F62"/>
    <w:p w14:paraId="0CFF0BD8" w14:textId="2F761464" w:rsidR="003653C0" w:rsidRDefault="003653C0" w:rsidP="00654F62"/>
    <w:p w14:paraId="5FF91FA3" w14:textId="733F8BD9" w:rsidR="003653C0" w:rsidRDefault="003653C0" w:rsidP="00654F62"/>
    <w:p w14:paraId="5D5912FF" w14:textId="77777777" w:rsidR="00365620" w:rsidRDefault="00365620" w:rsidP="00365620">
      <w:r>
        <w:t xml:space="preserve">Se concluye que las cuotas de mercado (participaciones de mercado) en dos meses </w:t>
      </w:r>
      <w:proofErr w:type="spellStart"/>
      <w:r>
        <w:t>a</w:t>
      </w:r>
      <w:proofErr w:type="spellEnd"/>
      <w:r>
        <w:t xml:space="preserve"> cambiado de un 45% a un 40.59%; de un 25% a un 33.91% y de un 30% a un 25.50%, para las marcas 1,2 y 3 respectivamente.</w:t>
      </w:r>
    </w:p>
    <w:p w14:paraId="3D3AB06E" w14:textId="77777777" w:rsidR="00365620" w:rsidRDefault="00365620" w:rsidP="00365620"/>
    <w:p w14:paraId="0F8F461A" w14:textId="77777777" w:rsidR="00365620" w:rsidRDefault="00365620" w:rsidP="00365620">
      <w:r>
        <w:t>Ejercicio N°2: ¿Cuál es la cuota de mercado en el largo plazo para cada una de las marcas descritas en el Ejercicio N°</w:t>
      </w:r>
      <w:proofErr w:type="gramStart"/>
      <w:r>
        <w:t>1?.</w:t>
      </w:r>
      <w:proofErr w:type="gramEnd"/>
    </w:p>
    <w:p w14:paraId="06811AA2" w14:textId="77777777" w:rsidR="00365620" w:rsidRDefault="00365620" w:rsidP="00365620"/>
    <w:p w14:paraId="67E509A7" w14:textId="43AA016A" w:rsidR="003653C0" w:rsidRDefault="00365620" w:rsidP="00365620">
      <w:r>
        <w:t xml:space="preserve">La Cadena de </w:t>
      </w:r>
      <w:proofErr w:type="spellStart"/>
      <w:r>
        <w:t>Markov</w:t>
      </w:r>
      <w:proofErr w:type="spellEnd"/>
      <w:r>
        <w:t xml:space="preserve"> del Ejercicio N°1 es irreducible (es decir todos los estados se comunican entre sí) con estados recurrentes positivos y aperiódicos. Lo anterior se concluye luego de la Clasificación de Estados de una Cadena de </w:t>
      </w:r>
      <w:proofErr w:type="spellStart"/>
      <w:r>
        <w:t>Markov</w:t>
      </w:r>
      <w:proofErr w:type="spellEnd"/>
      <w:r>
        <w:t xml:space="preserve"> en Tiempo </w:t>
      </w:r>
      <w:r>
        <w:lastRenderedPageBreak/>
        <w:t xml:space="preserve">Discreto. Verificado lo anterior podemos obtener la Distribución Límite de una Cadena de </w:t>
      </w:r>
      <w:proofErr w:type="spellStart"/>
      <w:r>
        <w:t>Markov</w:t>
      </w:r>
      <w:proofErr w:type="spellEnd"/>
      <w:r>
        <w:t xml:space="preserve"> en Tiempo Discreto a través del siguiente sistema de ecuaciones:</w:t>
      </w:r>
    </w:p>
    <w:p w14:paraId="6C052389" w14:textId="2F86F9EF" w:rsidR="00365620" w:rsidRDefault="00EA48C3" w:rsidP="00365620">
      <w:r>
        <w:rPr>
          <w:noProof/>
        </w:rPr>
        <w:drawing>
          <wp:anchor distT="0" distB="0" distL="114300" distR="114300" simplePos="0" relativeHeight="251672576" behindDoc="1" locked="0" layoutInCell="1" allowOverlap="1" wp14:anchorId="6C39FF71" wp14:editId="2842FD0E">
            <wp:simplePos x="0" y="0"/>
            <wp:positionH relativeFrom="column">
              <wp:posOffset>1434465</wp:posOffset>
            </wp:positionH>
            <wp:positionV relativeFrom="paragraph">
              <wp:posOffset>88265</wp:posOffset>
            </wp:positionV>
            <wp:extent cx="2543175" cy="1695450"/>
            <wp:effectExtent l="0" t="0" r="9525" b="0"/>
            <wp:wrapTight wrapText="bothSides">
              <wp:wrapPolygon edited="0">
                <wp:start x="0" y="0"/>
                <wp:lineTo x="0" y="21357"/>
                <wp:lineTo x="21519" y="21357"/>
                <wp:lineTo x="21519" y="0"/>
                <wp:lineTo x="0" y="0"/>
              </wp:wrapPolygon>
            </wp:wrapTight>
            <wp:docPr id="15" name="Imagen 15" descr="largo-plazo-marcas-mark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rgo-plazo-marcas-markov"/>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43175" cy="1695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5B6A09" w14:textId="4CB7500E" w:rsidR="00365620" w:rsidRDefault="00365620" w:rsidP="00365620"/>
    <w:p w14:paraId="6F500D52" w14:textId="6D1BF414" w:rsidR="00365620" w:rsidRDefault="00365620" w:rsidP="00365620"/>
    <w:p w14:paraId="646F95AE" w14:textId="27CE1C23" w:rsidR="00365620" w:rsidRDefault="00365620" w:rsidP="00365620"/>
    <w:p w14:paraId="291A4215" w14:textId="682F1F49" w:rsidR="00365620" w:rsidRDefault="00365620" w:rsidP="00365620"/>
    <w:p w14:paraId="72D02F13" w14:textId="31C9CEDB" w:rsidR="00EA48C3" w:rsidRDefault="00EA48C3" w:rsidP="00365620"/>
    <w:p w14:paraId="26117F14" w14:textId="0844DBBD" w:rsidR="00EA48C3" w:rsidRDefault="00EA48C3" w:rsidP="00365620"/>
    <w:p w14:paraId="0B2F64B9" w14:textId="5CF88F01" w:rsidR="005F6047" w:rsidRDefault="005F6047" w:rsidP="005F6047">
      <w:r>
        <w:t xml:space="preserve">La solución del sistema corresponde a: </w:t>
      </w:r>
      <w:r w:rsidR="009E7677">
        <w:rPr>
          <w:rFonts w:cs="Tahoma"/>
        </w:rPr>
        <w:t>Pi</w:t>
      </w:r>
      <w:r w:rsidR="009E7677" w:rsidRPr="009E7677">
        <w:rPr>
          <w:rFonts w:cs="Tahoma"/>
          <w:vertAlign w:val="subscript"/>
        </w:rPr>
        <w:t>1</w:t>
      </w:r>
      <w:r w:rsidR="009E7677">
        <w:rPr>
          <w:rFonts w:cs="Tahoma"/>
        </w:rPr>
        <w:t xml:space="preserve"> = </w:t>
      </w:r>
      <w:r>
        <w:t>0,2373, pi</w:t>
      </w:r>
      <w:r w:rsidRPr="009E7677">
        <w:rPr>
          <w:vertAlign w:val="subscript"/>
        </w:rPr>
        <w:t>2</w:t>
      </w:r>
      <w:r w:rsidR="009E7677">
        <w:t xml:space="preserve"> </w:t>
      </w:r>
      <w:r>
        <w:t>=</w:t>
      </w:r>
      <w:r w:rsidR="009E7677">
        <w:t xml:space="preserve"> </w:t>
      </w:r>
      <w:r>
        <w:t>0,6184 y pi</w:t>
      </w:r>
      <w:r w:rsidR="009E7677" w:rsidRPr="009E7677">
        <w:rPr>
          <w:vertAlign w:val="subscript"/>
        </w:rPr>
        <w:t>3</w:t>
      </w:r>
      <w:r>
        <w:t xml:space="preserve"> =</w:t>
      </w:r>
      <w:r w:rsidR="009E7677">
        <w:t xml:space="preserve"> </w:t>
      </w:r>
      <w:r>
        <w:t>0,1443, que representan las cuotas de mercado en el largo plazo para las marcas 1,2 y 3, respectivamente. Notar que las actuales participaciones de mercado difieren significativamente de las cuotas obtenidas en el largo plazo lo cual sugiere que de alguna manera deban ser corregidas las probabilidades de transición.</w:t>
      </w:r>
    </w:p>
    <w:p w14:paraId="3437B392" w14:textId="77777777" w:rsidR="005F6047" w:rsidRDefault="005F6047" w:rsidP="005F6047"/>
    <w:p w14:paraId="54AEA159" w14:textId="57F0C1E0" w:rsidR="00EA48C3" w:rsidRDefault="005F6047" w:rsidP="005F6047">
      <w:r>
        <w:t xml:space="preserve">Ejercicio N°3: En una Unidad de Cuidados Intensivos en un determinado hospital, cada paciente es clasificado </w:t>
      </w:r>
      <w:proofErr w:type="gramStart"/>
      <w:r>
        <w:t>de acuerdo a</w:t>
      </w:r>
      <w:proofErr w:type="gramEnd"/>
      <w:r>
        <w:t xml:space="preserve"> un estado crítico, serio o estable. Estas clasificaciones son actualizadas cada mañana por un médico internista, </w:t>
      </w:r>
      <w:proofErr w:type="gramStart"/>
      <w:r>
        <w:t>de acuerdo a</w:t>
      </w:r>
      <w:proofErr w:type="gramEnd"/>
      <w:r>
        <w:t xml:space="preserve"> la evaluación experimentada por el paciente. Las probabilidades con las cuales cada paciente se mueve de un estado a otro se resumen en la tabla que sigue:</w:t>
      </w:r>
    </w:p>
    <w:p w14:paraId="61F4E888" w14:textId="6B88C9D7" w:rsidR="00EA48C3" w:rsidRDefault="003E7180" w:rsidP="00365620">
      <w:r>
        <w:rPr>
          <w:noProof/>
        </w:rPr>
        <w:drawing>
          <wp:anchor distT="0" distB="0" distL="114300" distR="114300" simplePos="0" relativeHeight="251673600" behindDoc="1" locked="0" layoutInCell="1" allowOverlap="1" wp14:anchorId="72CF3E04" wp14:editId="35C4F0DE">
            <wp:simplePos x="0" y="0"/>
            <wp:positionH relativeFrom="column">
              <wp:posOffset>453390</wp:posOffset>
            </wp:positionH>
            <wp:positionV relativeFrom="paragraph">
              <wp:posOffset>163830</wp:posOffset>
            </wp:positionV>
            <wp:extent cx="5095875" cy="819150"/>
            <wp:effectExtent l="0" t="0" r="9525" b="0"/>
            <wp:wrapTight wrapText="bothSides">
              <wp:wrapPolygon edited="0">
                <wp:start x="0" y="0"/>
                <wp:lineTo x="0" y="21098"/>
                <wp:lineTo x="21560" y="21098"/>
                <wp:lineTo x="21560" y="0"/>
                <wp:lineTo x="0" y="0"/>
              </wp:wrapPolygon>
            </wp:wrapTight>
            <wp:docPr id="16" name="Imagen 16" descr="matriz-transicion-markov-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triz-transicion-markov-c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95875" cy="819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6466B" w14:textId="6EBD3435" w:rsidR="00EA48C3" w:rsidRDefault="00EA48C3" w:rsidP="00365620"/>
    <w:p w14:paraId="077161D8" w14:textId="77777777" w:rsidR="00EA48C3" w:rsidRDefault="00EA48C3" w:rsidP="00365620"/>
    <w:p w14:paraId="76630DD1" w14:textId="79B42F38" w:rsidR="00B93E6D" w:rsidRDefault="00B93E6D" w:rsidP="00654F62"/>
    <w:p w14:paraId="108469C3" w14:textId="7FC4C04C" w:rsidR="003E7180" w:rsidRDefault="003E7180" w:rsidP="00654F62"/>
    <w:p w14:paraId="6CAAC0CA" w14:textId="276A35B7" w:rsidR="006E2948" w:rsidRDefault="006E2948" w:rsidP="006E2948">
      <w:r>
        <w:t xml:space="preserve">¿Cuál es la probabilidad que un paciente en estado crítico un </w:t>
      </w:r>
      <w:proofErr w:type="gramStart"/>
      <w:r>
        <w:t>día Jueves</w:t>
      </w:r>
      <w:proofErr w:type="gramEnd"/>
      <w:r>
        <w:t xml:space="preserve"> esté estable el día Sábado?</w:t>
      </w:r>
    </w:p>
    <w:p w14:paraId="6DB2FB64" w14:textId="77777777" w:rsidR="006E2948" w:rsidRDefault="006E2948" w:rsidP="006E2948"/>
    <w:p w14:paraId="3A123233" w14:textId="7FF39E21" w:rsidR="003E7180" w:rsidRDefault="006E2948" w:rsidP="006E2948">
      <w:r>
        <w:lastRenderedPageBreak/>
        <w:t xml:space="preserve">Sea </w:t>
      </w:r>
      <w:proofErr w:type="spellStart"/>
      <w:r>
        <w:t>X</w:t>
      </w:r>
      <w:r w:rsidRPr="008428F3">
        <w:rPr>
          <w:vertAlign w:val="subscript"/>
        </w:rPr>
        <w:t>n</w:t>
      </w:r>
      <w:proofErr w:type="spellEnd"/>
      <w:r>
        <w:t xml:space="preserve"> la variable aleatoria que indica el estado que se encuentra un paciente cualquiera en el hospital en el día n. Los valores posibles para dicha variable son C, S y E, representando los estados crítico, serio y estable, respectivamente. Un grafo que representa dicho proceso estocástico dada la tabla anterior es:</w:t>
      </w:r>
    </w:p>
    <w:p w14:paraId="40064B3A" w14:textId="7CA5F94A" w:rsidR="008428F3" w:rsidRDefault="008428F3" w:rsidP="006E2948">
      <w:r>
        <w:rPr>
          <w:noProof/>
        </w:rPr>
        <w:drawing>
          <wp:anchor distT="0" distB="0" distL="114300" distR="114300" simplePos="0" relativeHeight="251674624" behindDoc="1" locked="0" layoutInCell="1" allowOverlap="1" wp14:anchorId="53106CD2" wp14:editId="4EFB957F">
            <wp:simplePos x="0" y="0"/>
            <wp:positionH relativeFrom="column">
              <wp:posOffset>786765</wp:posOffset>
            </wp:positionH>
            <wp:positionV relativeFrom="paragraph">
              <wp:posOffset>123825</wp:posOffset>
            </wp:positionV>
            <wp:extent cx="4267200" cy="3114675"/>
            <wp:effectExtent l="0" t="0" r="0" b="9525"/>
            <wp:wrapTight wrapText="bothSides">
              <wp:wrapPolygon edited="0">
                <wp:start x="0" y="0"/>
                <wp:lineTo x="0" y="21534"/>
                <wp:lineTo x="21504" y="21534"/>
                <wp:lineTo x="21504" y="0"/>
                <wp:lineTo x="0" y="0"/>
              </wp:wrapPolygon>
            </wp:wrapTight>
            <wp:docPr id="29" name="Imagen 29" descr="grafo-markov-hos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afo-markov-hospita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7200" cy="3114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EB2902" w14:textId="41DDFFAA" w:rsidR="008428F3" w:rsidRDefault="008428F3" w:rsidP="006E2948"/>
    <w:p w14:paraId="4F858610" w14:textId="5074FF7C" w:rsidR="003E7180" w:rsidRDefault="003E7180" w:rsidP="00654F62"/>
    <w:p w14:paraId="337A1290" w14:textId="6D26E1F8" w:rsidR="003E7180" w:rsidRDefault="003E7180" w:rsidP="00654F62"/>
    <w:p w14:paraId="07B7E820" w14:textId="3550BF02" w:rsidR="003E7180" w:rsidRDefault="003E7180" w:rsidP="00654F62"/>
    <w:p w14:paraId="75BC9015" w14:textId="5DF06618" w:rsidR="003E7180" w:rsidRDefault="003E7180" w:rsidP="00654F62"/>
    <w:p w14:paraId="6A899948" w14:textId="3BCA54F2" w:rsidR="003E7180" w:rsidRDefault="003E7180" w:rsidP="00654F62"/>
    <w:p w14:paraId="5C299012" w14:textId="4188D94E" w:rsidR="003E7180" w:rsidRDefault="003E7180" w:rsidP="00654F62"/>
    <w:p w14:paraId="3A056C37" w14:textId="7D153C83" w:rsidR="003E7180" w:rsidRDefault="003E7180" w:rsidP="00654F62"/>
    <w:p w14:paraId="32BF792F" w14:textId="7698C2D5" w:rsidR="003E7180" w:rsidRDefault="003E7180" w:rsidP="00654F62"/>
    <w:p w14:paraId="5D775F83" w14:textId="4798016D" w:rsidR="003E7180" w:rsidRDefault="003E7180" w:rsidP="00654F62"/>
    <w:p w14:paraId="2D7B8E76" w14:textId="77777777" w:rsidR="003E7180" w:rsidRDefault="003E7180" w:rsidP="00654F62"/>
    <w:p w14:paraId="54B319EA" w14:textId="4966E9D0" w:rsidR="00B93E6D" w:rsidRDefault="00221699" w:rsidP="00654F62">
      <w:r w:rsidRPr="00221699">
        <w:t xml:space="preserve">La probabilidad de que un paciente esté en estado crítico el </w:t>
      </w:r>
      <w:proofErr w:type="gramStart"/>
      <w:r w:rsidRPr="00221699">
        <w:t>día Jueves</w:t>
      </w:r>
      <w:proofErr w:type="gramEnd"/>
      <w:r w:rsidRPr="00221699">
        <w:t xml:space="preserve"> y que el día Sábado esté estable, </w:t>
      </w:r>
      <w:r w:rsidR="00B149F0" w:rsidRPr="00221699">
        <w:t>está</w:t>
      </w:r>
      <w:r w:rsidRPr="00221699">
        <w:t xml:space="preserve"> dado por: P</w:t>
      </w:r>
      <w:r w:rsidR="00886DC2" w:rsidRPr="00886DC2">
        <w:rPr>
          <w:vertAlign w:val="superscript"/>
        </w:rPr>
        <w:t>2</w:t>
      </w:r>
      <w:r w:rsidRPr="00886DC2">
        <w:rPr>
          <w:vertAlign w:val="subscript"/>
        </w:rPr>
        <w:t>CE</w:t>
      </w:r>
      <w:r w:rsidRPr="00221699">
        <w:t>, es decir, la probabilidad de pasar del estado crítico al estado estable al cabo de 2 etapas (días).</w:t>
      </w:r>
    </w:p>
    <w:p w14:paraId="784E260C" w14:textId="5370F750" w:rsidR="00B93E6D" w:rsidRDefault="00FF3C74" w:rsidP="00654F62">
      <w:r>
        <w:rPr>
          <w:noProof/>
        </w:rPr>
        <w:drawing>
          <wp:anchor distT="0" distB="0" distL="114300" distR="114300" simplePos="0" relativeHeight="251675648" behindDoc="1" locked="0" layoutInCell="1" allowOverlap="1" wp14:anchorId="7486F12C" wp14:editId="0A6DC513">
            <wp:simplePos x="0" y="0"/>
            <wp:positionH relativeFrom="column">
              <wp:posOffset>1282065</wp:posOffset>
            </wp:positionH>
            <wp:positionV relativeFrom="paragraph">
              <wp:posOffset>17145</wp:posOffset>
            </wp:positionV>
            <wp:extent cx="3171825" cy="180975"/>
            <wp:effectExtent l="0" t="0" r="9525" b="9525"/>
            <wp:wrapTight wrapText="bothSides">
              <wp:wrapPolygon edited="0">
                <wp:start x="0" y="0"/>
                <wp:lineTo x="0" y="20463"/>
                <wp:lineTo x="21535" y="20463"/>
                <wp:lineTo x="21535" y="0"/>
                <wp:lineTo x="0" y="0"/>
              </wp:wrapPolygon>
            </wp:wrapTight>
            <wp:docPr id="30" name="Imagen 30" descr="\mathbb{P}_{CE}^{2}=0,3*0,2+0,1*0,5+0,6*0,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thbb{P}_{CE}^{2}=0,3*0,2+0,1*0,5+0,6*0,1=0,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71825" cy="180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D03F1E" w14:textId="3128AFBC" w:rsidR="00B93E6D" w:rsidRDefault="00FF3C74" w:rsidP="00654F62">
      <w:r w:rsidRPr="00FF3C74">
        <w:t>Notar que de forma equivalente se pueden utilizar las ecuaciones matriciales</w:t>
      </w:r>
    </w:p>
    <w:p w14:paraId="00EA9D7C" w14:textId="17CF47B2" w:rsidR="00FF3C74" w:rsidRDefault="00A877A6" w:rsidP="00654F62">
      <w:r w:rsidRPr="00A877A6">
        <w:rPr>
          <w:noProof/>
        </w:rPr>
        <w:drawing>
          <wp:inline distT="0" distB="0" distL="0" distR="0" wp14:anchorId="1FA140E1" wp14:editId="0842C166">
            <wp:extent cx="1028700" cy="16192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28700" cy="161925"/>
                    </a:xfrm>
                    <a:prstGeom prst="rect">
                      <a:avLst/>
                    </a:prstGeom>
                  </pic:spPr>
                </pic:pic>
              </a:graphicData>
            </a:graphic>
          </wp:inline>
        </w:drawing>
      </w:r>
    </w:p>
    <w:p w14:paraId="05FE3CD4" w14:textId="4EDE2328" w:rsidR="00A877A6" w:rsidRDefault="00A877A6" w:rsidP="00654F62"/>
    <w:p w14:paraId="3AF78E2C" w14:textId="15EC6E21" w:rsidR="00A877A6" w:rsidRDefault="00334711" w:rsidP="00654F62">
      <w:r w:rsidRPr="00334711">
        <w:rPr>
          <w:noProof/>
        </w:rPr>
        <w:drawing>
          <wp:anchor distT="0" distB="0" distL="114300" distR="114300" simplePos="0" relativeHeight="251676672" behindDoc="1" locked="0" layoutInCell="1" allowOverlap="1" wp14:anchorId="2A49B05F" wp14:editId="6970DE40">
            <wp:simplePos x="0" y="0"/>
            <wp:positionH relativeFrom="column">
              <wp:posOffset>1043940</wp:posOffset>
            </wp:positionH>
            <wp:positionV relativeFrom="paragraph">
              <wp:posOffset>0</wp:posOffset>
            </wp:positionV>
            <wp:extent cx="2962275" cy="1171575"/>
            <wp:effectExtent l="0" t="0" r="9525" b="9525"/>
            <wp:wrapTight wrapText="bothSides">
              <wp:wrapPolygon edited="0">
                <wp:start x="0" y="0"/>
                <wp:lineTo x="0" y="21424"/>
                <wp:lineTo x="21531" y="21424"/>
                <wp:lineTo x="21531"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962275" cy="1171575"/>
                    </a:xfrm>
                    <a:prstGeom prst="rect">
                      <a:avLst/>
                    </a:prstGeom>
                  </pic:spPr>
                </pic:pic>
              </a:graphicData>
            </a:graphic>
            <wp14:sizeRelH relativeFrom="page">
              <wp14:pctWidth>0</wp14:pctWidth>
            </wp14:sizeRelH>
            <wp14:sizeRelV relativeFrom="page">
              <wp14:pctHeight>0</wp14:pctHeight>
            </wp14:sizeRelV>
          </wp:anchor>
        </w:drawing>
      </w:r>
    </w:p>
    <w:p w14:paraId="150B6F9C" w14:textId="2A0B1B10" w:rsidR="004629C4" w:rsidRDefault="004629C4" w:rsidP="00654F62"/>
    <w:p w14:paraId="0719F82D" w14:textId="5F590008" w:rsidR="00334711" w:rsidRDefault="00334711" w:rsidP="00654F62"/>
    <w:p w14:paraId="74631356" w14:textId="15C004EB" w:rsidR="00334711" w:rsidRDefault="00334711" w:rsidP="00654F62"/>
    <w:p w14:paraId="02896C0A" w14:textId="5247D887" w:rsidR="00334711" w:rsidRDefault="00334711" w:rsidP="00654F62"/>
    <w:p w14:paraId="61AE73DC" w14:textId="77777777" w:rsidR="00EE1F65" w:rsidRDefault="00EE1F65" w:rsidP="00EE1F65">
      <w:r>
        <w:lastRenderedPageBreak/>
        <w:t>Se comprueba que la probabilidad de pasar del estado crítico al estado estable al cabo de 2 etapas es de un 17%.</w:t>
      </w:r>
    </w:p>
    <w:p w14:paraId="7C9FB827" w14:textId="77777777" w:rsidR="00EE1F65" w:rsidRDefault="00EE1F65" w:rsidP="00EE1F65"/>
    <w:p w14:paraId="1668AC54" w14:textId="54300C03" w:rsidR="00EE1F65" w:rsidRDefault="00EE1F65" w:rsidP="00EE1F65">
      <w:r>
        <w:t xml:space="preserve">¿Cuál es la probabilidad que un paciente que está en estado estable el </w:t>
      </w:r>
      <w:proofErr w:type="gramStart"/>
      <w:r>
        <w:t>Lunes</w:t>
      </w:r>
      <w:proofErr w:type="gramEnd"/>
      <w:r>
        <w:t xml:space="preserve"> experimente alguna complicación y no esté estable nuevamente el Miércoles?</w:t>
      </w:r>
    </w:p>
    <w:p w14:paraId="48A7C53E" w14:textId="77777777" w:rsidR="00EE1F65" w:rsidRDefault="00EE1F65" w:rsidP="00EE1F65"/>
    <w:p w14:paraId="294A961A" w14:textId="52499F30" w:rsidR="00334711" w:rsidRDefault="00EE1F65" w:rsidP="00EE1F65">
      <w:r>
        <w:t>En este caso cambia la distribución inicial respecto al escenario anterior (ahora el paciente está en estado estable), no obstante, también resulta de nuestro interés analizar qué sucede al cabo de 2 etapas.</w:t>
      </w:r>
    </w:p>
    <w:p w14:paraId="6D6CD4F1" w14:textId="7F2C5F5B" w:rsidR="00EE1F65" w:rsidRDefault="000E48CD" w:rsidP="00EE1F65">
      <w:r w:rsidRPr="000E48CD">
        <w:rPr>
          <w:noProof/>
        </w:rPr>
        <w:drawing>
          <wp:anchor distT="0" distB="0" distL="114300" distR="114300" simplePos="0" relativeHeight="251677696" behindDoc="1" locked="0" layoutInCell="1" allowOverlap="1" wp14:anchorId="2978D5C2" wp14:editId="3EBC69FB">
            <wp:simplePos x="0" y="0"/>
            <wp:positionH relativeFrom="column">
              <wp:posOffset>1186815</wp:posOffset>
            </wp:positionH>
            <wp:positionV relativeFrom="paragraph">
              <wp:posOffset>215265</wp:posOffset>
            </wp:positionV>
            <wp:extent cx="2962275" cy="1162050"/>
            <wp:effectExtent l="0" t="0" r="9525" b="0"/>
            <wp:wrapTight wrapText="bothSides">
              <wp:wrapPolygon edited="0">
                <wp:start x="0" y="0"/>
                <wp:lineTo x="0" y="21246"/>
                <wp:lineTo x="21531" y="21246"/>
                <wp:lineTo x="21531"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962275" cy="1162050"/>
                    </a:xfrm>
                    <a:prstGeom prst="rect">
                      <a:avLst/>
                    </a:prstGeom>
                  </pic:spPr>
                </pic:pic>
              </a:graphicData>
            </a:graphic>
            <wp14:sizeRelH relativeFrom="page">
              <wp14:pctWidth>0</wp14:pctWidth>
            </wp14:sizeRelH>
            <wp14:sizeRelV relativeFrom="page">
              <wp14:pctHeight>0</wp14:pctHeight>
            </wp14:sizeRelV>
          </wp:anchor>
        </w:drawing>
      </w:r>
    </w:p>
    <w:p w14:paraId="3500BDF7" w14:textId="356502E2" w:rsidR="00EE1F65" w:rsidRDefault="00EE1F65" w:rsidP="00EE1F65"/>
    <w:p w14:paraId="0DB8A866" w14:textId="00211BEA" w:rsidR="00EE1F65" w:rsidRDefault="00EE1F65" w:rsidP="00EE1F65"/>
    <w:p w14:paraId="11387EBB" w14:textId="3F62918B" w:rsidR="00EE1F65" w:rsidRDefault="00EE1F65" w:rsidP="00EE1F65"/>
    <w:p w14:paraId="43765FE3" w14:textId="2F496414" w:rsidR="00EE1F65" w:rsidRDefault="00EE1F65" w:rsidP="00EE1F65"/>
    <w:p w14:paraId="4753FECE" w14:textId="2C4A7520" w:rsidR="00334711" w:rsidRDefault="000E48CD" w:rsidP="00654F62">
      <w:r w:rsidRPr="000E48CD">
        <w:t>Con color verde se marca la probabilidad de que comenzando en un estado estable al cabo de 2 días un paciente se encuentre en estado crítico o serio. La suma de dichas probabilidades es un 66% que da respuesta a la interrogante anterior.</w:t>
      </w:r>
    </w:p>
    <w:p w14:paraId="27892D05" w14:textId="77777777" w:rsidR="00334711" w:rsidRPr="003F4565" w:rsidRDefault="00334711" w:rsidP="00654F62"/>
    <w:p w14:paraId="35E055AA" w14:textId="77777777" w:rsidR="00A43162" w:rsidRDefault="00A43162" w:rsidP="00846615">
      <w:pPr>
        <w:pStyle w:val="Ttulo2"/>
      </w:pPr>
      <w:bookmarkStart w:id="10" w:name="_Toc47620850"/>
      <w:r>
        <w:t xml:space="preserve">Clasificación de las cadenas de </w:t>
      </w:r>
      <w:proofErr w:type="spellStart"/>
      <w:r>
        <w:t>markov</w:t>
      </w:r>
      <w:bookmarkEnd w:id="10"/>
      <w:proofErr w:type="spellEnd"/>
    </w:p>
    <w:p w14:paraId="7A432A7A" w14:textId="77777777" w:rsidR="00AB2DF6" w:rsidRDefault="00AB2DF6" w:rsidP="00AB2DF6">
      <w:pPr>
        <w:tabs>
          <w:tab w:val="left" w:pos="3075"/>
        </w:tabs>
      </w:pPr>
    </w:p>
    <w:p w14:paraId="3ED7B48F" w14:textId="11B277F8" w:rsidR="009A26CD" w:rsidRDefault="009A26CD" w:rsidP="009A26CD">
      <w:pPr>
        <w:tabs>
          <w:tab w:val="left" w:pos="3075"/>
        </w:tabs>
      </w:pPr>
      <w:r>
        <w:t xml:space="preserve">En esta sección se presentan algunos resultados teóricos que tienen relación con la existencia y cálculo de una distribución para la Cadena de </w:t>
      </w:r>
      <w:proofErr w:type="spellStart"/>
      <w:r>
        <w:t>Markov</w:t>
      </w:r>
      <w:proofErr w:type="spellEnd"/>
      <w:r>
        <w:t xml:space="preserve"> en el largo plazo (conocida también como Distribución Estacionaria).</w:t>
      </w:r>
    </w:p>
    <w:p w14:paraId="7436AE09" w14:textId="77777777" w:rsidR="009A26CD" w:rsidRDefault="009A26CD" w:rsidP="009A26CD">
      <w:pPr>
        <w:tabs>
          <w:tab w:val="left" w:pos="3075"/>
        </w:tabs>
      </w:pPr>
    </w:p>
    <w:p w14:paraId="7DC194B6" w14:textId="70BF722C" w:rsidR="00AB2DF6" w:rsidRDefault="009A26CD" w:rsidP="009A26CD">
      <w:pPr>
        <w:tabs>
          <w:tab w:val="left" w:pos="3075"/>
        </w:tabs>
      </w:pPr>
      <w:r>
        <w:t xml:space="preserve">Previamente, se enumeran algunas definiciones que clasifican los estados de una cadena. Para ello consideraremos el ejemplo que utilizamos para introducir una Cadena de </w:t>
      </w:r>
      <w:proofErr w:type="spellStart"/>
      <w:r>
        <w:t>Markov</w:t>
      </w:r>
      <w:proofErr w:type="spellEnd"/>
      <w:r>
        <w:t xml:space="preserve"> en Tiempo Discreto, asumiendo la probabilidad de lluvia al inicio (y final del día) en un 20% (p=0,2).</w:t>
      </w:r>
    </w:p>
    <w:p w14:paraId="0672F6D8" w14:textId="77777777" w:rsidR="00AB2DF6" w:rsidRDefault="00AB2DF6" w:rsidP="00AB2DF6">
      <w:pPr>
        <w:spacing w:line="276" w:lineRule="auto"/>
      </w:pPr>
    </w:p>
    <w:p w14:paraId="03745F2A" w14:textId="2CD597E3" w:rsidR="00AB2DF6" w:rsidRDefault="00950E8C" w:rsidP="00AB2DF6">
      <w:pPr>
        <w:spacing w:line="276" w:lineRule="auto"/>
        <w:jc w:val="left"/>
      </w:pPr>
      <w:r w:rsidRPr="00950E8C">
        <w:t>El grafo que resume las probabilidades de transición es el siguiente:</w:t>
      </w:r>
    </w:p>
    <w:p w14:paraId="1930AC0B" w14:textId="26020C5B" w:rsidR="00950E8C" w:rsidRDefault="007226D4" w:rsidP="00AB2DF6">
      <w:pPr>
        <w:spacing w:line="276" w:lineRule="auto"/>
        <w:jc w:val="left"/>
      </w:pPr>
      <w:r>
        <w:rPr>
          <w:noProof/>
        </w:rPr>
        <w:drawing>
          <wp:anchor distT="0" distB="0" distL="114300" distR="114300" simplePos="0" relativeHeight="251678720" behindDoc="1" locked="0" layoutInCell="1" allowOverlap="1" wp14:anchorId="5386C416" wp14:editId="6FA27A75">
            <wp:simplePos x="0" y="0"/>
            <wp:positionH relativeFrom="column">
              <wp:posOffset>986790</wp:posOffset>
            </wp:positionH>
            <wp:positionV relativeFrom="paragraph">
              <wp:posOffset>74930</wp:posOffset>
            </wp:positionV>
            <wp:extent cx="3514725" cy="2867025"/>
            <wp:effectExtent l="0" t="0" r="9525" b="9525"/>
            <wp:wrapTight wrapText="bothSides">
              <wp:wrapPolygon edited="0">
                <wp:start x="0" y="0"/>
                <wp:lineTo x="0" y="21528"/>
                <wp:lineTo x="21541" y="21528"/>
                <wp:lineTo x="21541" y="0"/>
                <wp:lineTo x="0" y="0"/>
              </wp:wrapPolygon>
            </wp:wrapTight>
            <wp:docPr id="34" name="Imagen 34" descr="grafo-markov-clasifi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afo-markov-clasificac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14725" cy="2867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676A79" w14:textId="2EB9B92F" w:rsidR="00950E8C" w:rsidRDefault="00950E8C" w:rsidP="00AB2DF6">
      <w:pPr>
        <w:spacing w:line="276" w:lineRule="auto"/>
        <w:jc w:val="left"/>
      </w:pPr>
    </w:p>
    <w:p w14:paraId="2273858F" w14:textId="77777777" w:rsidR="00AB2DF6" w:rsidRDefault="00AB2DF6" w:rsidP="00AB2DF6">
      <w:pPr>
        <w:spacing w:line="276" w:lineRule="auto"/>
        <w:jc w:val="left"/>
      </w:pPr>
    </w:p>
    <w:p w14:paraId="44D77460" w14:textId="77777777" w:rsidR="00AB2DF6" w:rsidRDefault="00AB2DF6" w:rsidP="00AB2DF6">
      <w:pPr>
        <w:spacing w:line="276" w:lineRule="auto"/>
        <w:jc w:val="left"/>
      </w:pPr>
    </w:p>
    <w:p w14:paraId="18984DE9" w14:textId="77777777" w:rsidR="00AB2DF6" w:rsidRDefault="00AB2DF6" w:rsidP="00AB2DF6">
      <w:pPr>
        <w:spacing w:line="276" w:lineRule="auto"/>
        <w:jc w:val="left"/>
      </w:pPr>
    </w:p>
    <w:p w14:paraId="25F19E9D" w14:textId="37A0C617" w:rsidR="00AB2DF6" w:rsidRDefault="00AB2DF6" w:rsidP="00AB2DF6">
      <w:pPr>
        <w:spacing w:line="276" w:lineRule="auto"/>
        <w:jc w:val="left"/>
      </w:pPr>
    </w:p>
    <w:p w14:paraId="2DDC41B0" w14:textId="52A0F04A" w:rsidR="007226D4" w:rsidRDefault="007226D4" w:rsidP="00AB2DF6">
      <w:pPr>
        <w:spacing w:line="276" w:lineRule="auto"/>
        <w:jc w:val="left"/>
      </w:pPr>
    </w:p>
    <w:p w14:paraId="032F19D5" w14:textId="40FEB6C7" w:rsidR="007226D4" w:rsidRDefault="007226D4" w:rsidP="00AB2DF6">
      <w:pPr>
        <w:spacing w:line="276" w:lineRule="auto"/>
        <w:jc w:val="left"/>
      </w:pPr>
    </w:p>
    <w:p w14:paraId="06B6C531" w14:textId="2CB7AB90" w:rsidR="007226D4" w:rsidRDefault="007226D4" w:rsidP="00AB2DF6">
      <w:pPr>
        <w:spacing w:line="276" w:lineRule="auto"/>
        <w:jc w:val="left"/>
      </w:pPr>
    </w:p>
    <w:p w14:paraId="1D3D8716" w14:textId="5C740D50" w:rsidR="007226D4" w:rsidRDefault="007226D4" w:rsidP="00AB2DF6">
      <w:pPr>
        <w:spacing w:line="276" w:lineRule="auto"/>
        <w:jc w:val="left"/>
      </w:pPr>
    </w:p>
    <w:p w14:paraId="6B2FAA59" w14:textId="1EA714F1" w:rsidR="007226D4" w:rsidRDefault="007226D4" w:rsidP="00AB2DF6">
      <w:pPr>
        <w:spacing w:line="276" w:lineRule="auto"/>
        <w:jc w:val="left"/>
      </w:pPr>
    </w:p>
    <w:p w14:paraId="0ADB17BA" w14:textId="1229FA90" w:rsidR="007226D4" w:rsidRDefault="007226D4" w:rsidP="00AB2DF6">
      <w:pPr>
        <w:spacing w:line="276" w:lineRule="auto"/>
        <w:jc w:val="left"/>
      </w:pPr>
    </w:p>
    <w:p w14:paraId="6F7E1E6E" w14:textId="54626409" w:rsidR="007226D4" w:rsidRDefault="007226D4" w:rsidP="00AB2DF6">
      <w:pPr>
        <w:spacing w:line="276" w:lineRule="auto"/>
        <w:jc w:val="left"/>
      </w:pPr>
    </w:p>
    <w:p w14:paraId="5DA493B2" w14:textId="2308A938" w:rsidR="007226D4" w:rsidRDefault="00970732" w:rsidP="00AB2DF6">
      <w:pPr>
        <w:spacing w:line="276" w:lineRule="auto"/>
        <w:jc w:val="left"/>
      </w:pPr>
      <w:r w:rsidRPr="00970732">
        <w:t>Un estado j se dice accesible desde el estado i si y sólo si para algún n:</w:t>
      </w:r>
    </w:p>
    <w:p w14:paraId="1E509433" w14:textId="0A4C4269" w:rsidR="00970732" w:rsidRDefault="00B356FF" w:rsidP="00AB2DF6">
      <w:pPr>
        <w:spacing w:line="276" w:lineRule="auto"/>
        <w:jc w:val="left"/>
      </w:pPr>
      <w:r w:rsidRPr="00970732">
        <w:rPr>
          <w:noProof/>
        </w:rPr>
        <w:drawing>
          <wp:anchor distT="0" distB="0" distL="114300" distR="114300" simplePos="0" relativeHeight="251679744" behindDoc="1" locked="0" layoutInCell="1" allowOverlap="1" wp14:anchorId="4514D18D" wp14:editId="21FDFAAF">
            <wp:simplePos x="0" y="0"/>
            <wp:positionH relativeFrom="column">
              <wp:posOffset>681990</wp:posOffset>
            </wp:positionH>
            <wp:positionV relativeFrom="paragraph">
              <wp:posOffset>110490</wp:posOffset>
            </wp:positionV>
            <wp:extent cx="3590925" cy="457200"/>
            <wp:effectExtent l="0" t="0" r="9525" b="0"/>
            <wp:wrapTight wrapText="bothSides">
              <wp:wrapPolygon edited="0">
                <wp:start x="0" y="0"/>
                <wp:lineTo x="0" y="20700"/>
                <wp:lineTo x="21543" y="20700"/>
                <wp:lineTo x="21543"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590925" cy="457200"/>
                    </a:xfrm>
                    <a:prstGeom prst="rect">
                      <a:avLst/>
                    </a:prstGeom>
                  </pic:spPr>
                </pic:pic>
              </a:graphicData>
            </a:graphic>
            <wp14:sizeRelH relativeFrom="page">
              <wp14:pctWidth>0</wp14:pctWidth>
            </wp14:sizeRelH>
            <wp14:sizeRelV relativeFrom="page">
              <wp14:pctHeight>0</wp14:pctHeight>
            </wp14:sizeRelV>
          </wp:anchor>
        </w:drawing>
      </w:r>
    </w:p>
    <w:p w14:paraId="2FACA5A5" w14:textId="7BF53DAE" w:rsidR="00970732" w:rsidRDefault="00970732" w:rsidP="00AB2DF6">
      <w:pPr>
        <w:spacing w:line="276" w:lineRule="auto"/>
        <w:jc w:val="left"/>
      </w:pPr>
    </w:p>
    <w:p w14:paraId="1AB3EE39" w14:textId="7D8B9A9E" w:rsidR="00970732" w:rsidRDefault="00970732" w:rsidP="00AB2DF6">
      <w:pPr>
        <w:spacing w:line="276" w:lineRule="auto"/>
        <w:jc w:val="left"/>
      </w:pPr>
    </w:p>
    <w:p w14:paraId="3DFB4A03" w14:textId="77777777" w:rsidR="00615F18" w:rsidRDefault="00615F18" w:rsidP="00615F18">
      <w:pPr>
        <w:spacing w:line="276" w:lineRule="auto"/>
        <w:jc w:val="left"/>
      </w:pPr>
      <w:r>
        <w:t>Lo anterior implica que existe una probabilidad no nula que comenzando en el estado i se puede llegar al estado j al cabo de n etapas. En nuestro ejemplo el estado 2 es accesible desde el estado 0 (dado que desde 0 se puede acceder a 1 y desde 1 se puede acceder a 2). Es trivial demostrar en este contexto que el estado 2 es accesible desde 1 (como también 1 lo es desde 2).</w:t>
      </w:r>
    </w:p>
    <w:p w14:paraId="6C533CCA" w14:textId="77777777" w:rsidR="00615F18" w:rsidRDefault="00615F18" w:rsidP="00615F18">
      <w:pPr>
        <w:spacing w:line="276" w:lineRule="auto"/>
        <w:jc w:val="left"/>
      </w:pPr>
    </w:p>
    <w:p w14:paraId="6FB79BA1" w14:textId="2AB119F6" w:rsidR="00970732" w:rsidRDefault="00615F18" w:rsidP="00615F18">
      <w:pPr>
        <w:spacing w:line="276" w:lineRule="auto"/>
        <w:jc w:val="left"/>
      </w:pPr>
      <w:r>
        <w:t>Adicionalmente si tanto el estado i es accesible desde j como viceversa decimos que los estados i y j se comunican. Notar que 1 es accesible desde 0 (como 0 también es accesible desde 1) por tanto 0 y 1 se comunican. También es posible demostrar que 1 y 2 se comunican. Luego por transitividad el estado 0 y 2 se comunican. Lo anterior deja en evidencia que en el ejemplo todos los estados se comunican entre sí, por lo cual pertenecen a la misma clase de estados</w:t>
      </w:r>
    </w:p>
    <w:p w14:paraId="673DC7EF" w14:textId="482C064C" w:rsidR="00615F18" w:rsidRDefault="00615F18" w:rsidP="00615F18">
      <w:pPr>
        <w:spacing w:line="276" w:lineRule="auto"/>
        <w:jc w:val="left"/>
      </w:pPr>
    </w:p>
    <w:p w14:paraId="5BFA6FB8" w14:textId="582904AC" w:rsidR="00615F18" w:rsidRDefault="00615F18" w:rsidP="00615F18">
      <w:pPr>
        <w:spacing w:line="276" w:lineRule="auto"/>
        <w:jc w:val="left"/>
      </w:pPr>
      <w:r w:rsidRPr="00247C94">
        <w:rPr>
          <w:highlight w:val="lightGray"/>
        </w:rPr>
        <w:t>Importante: Una cadena es irreducible si tiene una única clase de estados, es decir, los estados que la componen se comunican entre sí (son accesibles viceversa).</w:t>
      </w:r>
    </w:p>
    <w:p w14:paraId="38A526D5" w14:textId="32CF85E2" w:rsidR="00247C94" w:rsidRDefault="00247C94" w:rsidP="00615F18">
      <w:pPr>
        <w:spacing w:line="276" w:lineRule="auto"/>
        <w:jc w:val="left"/>
      </w:pPr>
    </w:p>
    <w:p w14:paraId="5E4FF409" w14:textId="6C13D195" w:rsidR="00247C94" w:rsidRDefault="00247C94" w:rsidP="00615F18">
      <w:pPr>
        <w:spacing w:line="276" w:lineRule="auto"/>
        <w:jc w:val="left"/>
      </w:pPr>
      <w:r w:rsidRPr="00247C94">
        <w:lastRenderedPageBreak/>
        <w:t>Un estado se dice que tiene periodo d, para el mayor valor del entero d que cumple:</w:t>
      </w:r>
    </w:p>
    <w:p w14:paraId="4F5C21DC" w14:textId="75A0824D" w:rsidR="00247C94" w:rsidRDefault="00B356FF" w:rsidP="00615F18">
      <w:pPr>
        <w:spacing w:line="276" w:lineRule="auto"/>
        <w:jc w:val="left"/>
      </w:pPr>
      <w:r w:rsidRPr="00B356FF">
        <w:rPr>
          <w:noProof/>
        </w:rPr>
        <w:drawing>
          <wp:anchor distT="0" distB="0" distL="114300" distR="114300" simplePos="0" relativeHeight="251680768" behindDoc="1" locked="0" layoutInCell="1" allowOverlap="1" wp14:anchorId="200FE7F3" wp14:editId="276C7AB4">
            <wp:simplePos x="0" y="0"/>
            <wp:positionH relativeFrom="column">
              <wp:posOffset>586740</wp:posOffset>
            </wp:positionH>
            <wp:positionV relativeFrom="paragraph">
              <wp:posOffset>110490</wp:posOffset>
            </wp:positionV>
            <wp:extent cx="3562350" cy="428625"/>
            <wp:effectExtent l="0" t="0" r="0" b="9525"/>
            <wp:wrapTight wrapText="bothSides">
              <wp:wrapPolygon edited="0">
                <wp:start x="0" y="0"/>
                <wp:lineTo x="0" y="21120"/>
                <wp:lineTo x="21484" y="21120"/>
                <wp:lineTo x="21484"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562350" cy="428625"/>
                    </a:xfrm>
                    <a:prstGeom prst="rect">
                      <a:avLst/>
                    </a:prstGeom>
                  </pic:spPr>
                </pic:pic>
              </a:graphicData>
            </a:graphic>
            <wp14:sizeRelH relativeFrom="page">
              <wp14:pctWidth>0</wp14:pctWidth>
            </wp14:sizeRelH>
            <wp14:sizeRelV relativeFrom="page">
              <wp14:pctHeight>0</wp14:pctHeight>
            </wp14:sizeRelV>
          </wp:anchor>
        </w:drawing>
      </w:r>
    </w:p>
    <w:p w14:paraId="3D67BF68" w14:textId="01500370" w:rsidR="00247C94" w:rsidRDefault="00247C94" w:rsidP="00615F18">
      <w:pPr>
        <w:spacing w:line="276" w:lineRule="auto"/>
        <w:jc w:val="left"/>
      </w:pPr>
    </w:p>
    <w:p w14:paraId="3C373C2A" w14:textId="3CAE008C" w:rsidR="00B356FF" w:rsidRDefault="00B356FF" w:rsidP="00615F18">
      <w:pPr>
        <w:spacing w:line="276" w:lineRule="auto"/>
        <w:jc w:val="left"/>
      </w:pPr>
    </w:p>
    <w:p w14:paraId="7A57E195" w14:textId="77777777" w:rsidR="00B356FF" w:rsidRDefault="00B356FF" w:rsidP="00615F18">
      <w:pPr>
        <w:spacing w:line="276" w:lineRule="auto"/>
        <w:jc w:val="left"/>
      </w:pPr>
    </w:p>
    <w:p w14:paraId="0BDBCB7E" w14:textId="01CF8FD1" w:rsidR="007226D4" w:rsidRDefault="00B356FF" w:rsidP="00AB2DF6">
      <w:pPr>
        <w:spacing w:line="276" w:lineRule="auto"/>
        <w:jc w:val="left"/>
      </w:pPr>
      <w:r w:rsidRPr="00B356FF">
        <w:t>sólo para valores de n pertenecientes al conjunto {d, 2d, 3</w:t>
      </w:r>
      <w:proofErr w:type="gramStart"/>
      <w:r w:rsidRPr="00B356FF">
        <w:t>d, ….</w:t>
      </w:r>
      <w:proofErr w:type="gramEnd"/>
      <w:r w:rsidRPr="00B356FF">
        <w:t>}. Si d=1 decimos que el estado es aperiódico.</w:t>
      </w:r>
    </w:p>
    <w:p w14:paraId="12CCFB07" w14:textId="5E04FD01" w:rsidR="009C61DF" w:rsidRDefault="009C61DF" w:rsidP="00AB2DF6">
      <w:pPr>
        <w:spacing w:line="276" w:lineRule="auto"/>
        <w:jc w:val="left"/>
      </w:pPr>
    </w:p>
    <w:p w14:paraId="006AFA24" w14:textId="1C97A62F" w:rsidR="009C61DF" w:rsidRDefault="009C61DF" w:rsidP="00AB2DF6">
      <w:pPr>
        <w:spacing w:line="276" w:lineRule="auto"/>
        <w:jc w:val="left"/>
      </w:pPr>
      <w:r w:rsidRPr="009C61DF">
        <w:rPr>
          <w:highlight w:val="lightGray"/>
        </w:rPr>
        <w:t>En otras palabras, un estado es periódico si, partiendo de ese estado, sólo es posible volver a él en un número de etapas que sea múltiplo de un cierto número entero mayor que uno.</w:t>
      </w:r>
    </w:p>
    <w:p w14:paraId="3110368D" w14:textId="66536F4E" w:rsidR="007226D4" w:rsidRDefault="007226D4" w:rsidP="00AB2DF6">
      <w:pPr>
        <w:spacing w:line="276" w:lineRule="auto"/>
        <w:jc w:val="left"/>
      </w:pPr>
    </w:p>
    <w:p w14:paraId="5982F810" w14:textId="7135A07E" w:rsidR="00457748" w:rsidRDefault="00457748" w:rsidP="00457748">
      <w:pPr>
        <w:spacing w:line="276" w:lineRule="auto"/>
        <w:jc w:val="left"/>
      </w:pPr>
      <w:r w:rsidRPr="00457748">
        <w:t>En el ejemplo se puede volver a cada estado con probabilidad no nula al cabo de una etapa, condición suficiente (pero no necesaria) para afirmar que los estados son </w:t>
      </w:r>
      <w:r w:rsidRPr="00457748">
        <w:rPr>
          <w:b/>
          <w:bCs/>
        </w:rPr>
        <w:t>aperiódicos</w:t>
      </w:r>
      <w:r w:rsidRPr="00457748">
        <w:t>.</w:t>
      </w:r>
    </w:p>
    <w:p w14:paraId="315B032D" w14:textId="77777777" w:rsidR="00457748" w:rsidRPr="00457748" w:rsidRDefault="00457748" w:rsidP="00457748">
      <w:pPr>
        <w:spacing w:line="276" w:lineRule="auto"/>
        <w:jc w:val="left"/>
      </w:pPr>
    </w:p>
    <w:p w14:paraId="10737494" w14:textId="77777777" w:rsidR="00457748" w:rsidRPr="00457748" w:rsidRDefault="00457748" w:rsidP="00457748">
      <w:pPr>
        <w:spacing w:line="276" w:lineRule="auto"/>
        <w:jc w:val="left"/>
      </w:pPr>
      <w:r w:rsidRPr="00457748">
        <w:t>Se denota por </w:t>
      </w:r>
      <w:proofErr w:type="spellStart"/>
      <w:r w:rsidRPr="00457748">
        <w:rPr>
          <w:b/>
          <w:bCs/>
        </w:rPr>
        <w:t>Fk</w:t>
      </w:r>
      <w:proofErr w:type="spellEnd"/>
      <w:r w:rsidRPr="00457748">
        <w:rPr>
          <w:b/>
          <w:bCs/>
        </w:rPr>
        <w:t>(</w:t>
      </w:r>
      <w:proofErr w:type="spellStart"/>
      <w:proofErr w:type="gramStart"/>
      <w:r w:rsidRPr="00457748">
        <w:rPr>
          <w:b/>
          <w:bCs/>
        </w:rPr>
        <w:t>i,i</w:t>
      </w:r>
      <w:proofErr w:type="spellEnd"/>
      <w:proofErr w:type="gramEnd"/>
      <w:r w:rsidRPr="00457748">
        <w:rPr>
          <w:b/>
          <w:bCs/>
        </w:rPr>
        <w:t>)</w:t>
      </w:r>
      <w:r w:rsidRPr="00457748">
        <w:t> la probabilidad de que el proceso retorne al estado </w:t>
      </w:r>
      <w:r w:rsidRPr="00457748">
        <w:rPr>
          <w:b/>
          <w:bCs/>
          <w:i/>
          <w:iCs/>
        </w:rPr>
        <w:t>i</w:t>
      </w:r>
      <w:r w:rsidRPr="00457748">
        <w:t> por primera vez al cabo de exactamente </w:t>
      </w:r>
      <w:r w:rsidRPr="00457748">
        <w:rPr>
          <w:b/>
          <w:bCs/>
          <w:i/>
          <w:iCs/>
        </w:rPr>
        <w:t>k</w:t>
      </w:r>
      <w:r w:rsidRPr="00457748">
        <w:t> etapas. De modo que:</w:t>
      </w:r>
    </w:p>
    <w:p w14:paraId="29E1DF46" w14:textId="0C4D901D" w:rsidR="00457748" w:rsidRDefault="00AC25BF" w:rsidP="00AB2DF6">
      <w:pPr>
        <w:spacing w:line="276" w:lineRule="auto"/>
        <w:jc w:val="left"/>
      </w:pPr>
      <w:r>
        <w:rPr>
          <w:noProof/>
        </w:rPr>
        <w:drawing>
          <wp:anchor distT="0" distB="0" distL="114300" distR="114300" simplePos="0" relativeHeight="251681792" behindDoc="1" locked="0" layoutInCell="1" allowOverlap="1" wp14:anchorId="48C3229C" wp14:editId="072E5D3C">
            <wp:simplePos x="0" y="0"/>
            <wp:positionH relativeFrom="column">
              <wp:posOffset>1472565</wp:posOffset>
            </wp:positionH>
            <wp:positionV relativeFrom="paragraph">
              <wp:posOffset>101600</wp:posOffset>
            </wp:positionV>
            <wp:extent cx="2276475" cy="733425"/>
            <wp:effectExtent l="0" t="0" r="9525" b="9525"/>
            <wp:wrapTight wrapText="bothSides">
              <wp:wrapPolygon edited="0">
                <wp:start x="0" y="0"/>
                <wp:lineTo x="0" y="21319"/>
                <wp:lineTo x="21510" y="21319"/>
                <wp:lineTo x="21510" y="0"/>
                <wp:lineTo x="0" y="0"/>
              </wp:wrapPolygon>
            </wp:wrapTight>
            <wp:docPr id="37" name="Imagen 37" descr="estado-recurrente-mark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stado-recurrente-markov"/>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764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D513EE" w14:textId="5E660EAB" w:rsidR="007226D4" w:rsidRDefault="007226D4" w:rsidP="00AB2DF6">
      <w:pPr>
        <w:spacing w:line="276" w:lineRule="auto"/>
        <w:jc w:val="left"/>
      </w:pPr>
    </w:p>
    <w:p w14:paraId="7E362B11" w14:textId="7F1F1D37" w:rsidR="007226D4" w:rsidRDefault="007226D4" w:rsidP="00AB2DF6">
      <w:pPr>
        <w:spacing w:line="276" w:lineRule="auto"/>
        <w:jc w:val="left"/>
      </w:pPr>
    </w:p>
    <w:p w14:paraId="67B0B280" w14:textId="00BCCB85" w:rsidR="007226D4" w:rsidRDefault="007226D4" w:rsidP="00AB2DF6">
      <w:pPr>
        <w:spacing w:line="276" w:lineRule="auto"/>
        <w:jc w:val="left"/>
      </w:pPr>
    </w:p>
    <w:p w14:paraId="7360A4EB" w14:textId="77777777" w:rsidR="00AC25BF" w:rsidRPr="00AC25BF" w:rsidRDefault="00AC25BF" w:rsidP="00AC25BF">
      <w:pPr>
        <w:spacing w:line="276" w:lineRule="auto"/>
        <w:jc w:val="left"/>
      </w:pPr>
      <w:r w:rsidRPr="00AC25BF">
        <w:t xml:space="preserve">es la probabilidad </w:t>
      </w:r>
      <w:proofErr w:type="gramStart"/>
      <w:r w:rsidRPr="00AC25BF">
        <w:t>que</w:t>
      </w:r>
      <w:proofErr w:type="gramEnd"/>
      <w:r w:rsidRPr="00AC25BF">
        <w:t xml:space="preserve"> partiendo en </w:t>
      </w:r>
      <w:r w:rsidRPr="00AC25BF">
        <w:rPr>
          <w:b/>
          <w:bCs/>
          <w:i/>
          <w:iCs/>
        </w:rPr>
        <w:t>i</w:t>
      </w:r>
      <w:r w:rsidRPr="00AC25BF">
        <w:t>, el proceso regrese al estado </w:t>
      </w:r>
      <w:r w:rsidRPr="00AC25BF">
        <w:rPr>
          <w:b/>
          <w:bCs/>
          <w:i/>
          <w:iCs/>
        </w:rPr>
        <w:t>i</w:t>
      </w:r>
      <w:r w:rsidRPr="00AC25BF">
        <w:t> alguna vez.</w:t>
      </w:r>
    </w:p>
    <w:p w14:paraId="5DA3C56E" w14:textId="79FAC595" w:rsidR="00AC25BF" w:rsidRDefault="00AC25BF" w:rsidP="00AC25BF">
      <w:pPr>
        <w:spacing w:line="276" w:lineRule="auto"/>
        <w:jc w:val="left"/>
      </w:pPr>
      <w:r w:rsidRPr="00AC25BF">
        <w:t>Si </w:t>
      </w:r>
      <w:r w:rsidRPr="00AC25BF">
        <w:rPr>
          <w:b/>
          <w:bCs/>
        </w:rPr>
        <w:t>F(</w:t>
      </w:r>
      <w:proofErr w:type="spellStart"/>
      <w:proofErr w:type="gramStart"/>
      <w:r w:rsidRPr="00AC25BF">
        <w:rPr>
          <w:b/>
          <w:bCs/>
        </w:rPr>
        <w:t>i,i</w:t>
      </w:r>
      <w:proofErr w:type="spellEnd"/>
      <w:proofErr w:type="gramEnd"/>
      <w:r w:rsidRPr="00AC25BF">
        <w:rPr>
          <w:b/>
          <w:bCs/>
        </w:rPr>
        <w:t>)=1</w:t>
      </w:r>
      <w:r w:rsidRPr="00AC25BF">
        <w:t> se dice que el estado es </w:t>
      </w:r>
      <w:r w:rsidRPr="00AC25BF">
        <w:rPr>
          <w:b/>
          <w:bCs/>
        </w:rPr>
        <w:t>recurrente</w:t>
      </w:r>
      <w:r w:rsidRPr="00AC25BF">
        <w:t> (en caso contrario, es</w:t>
      </w:r>
      <w:r>
        <w:t xml:space="preserve"> </w:t>
      </w:r>
      <w:r w:rsidRPr="00AC25BF">
        <w:t>decir, </w:t>
      </w:r>
      <w:r w:rsidRPr="00AC25BF">
        <w:rPr>
          <w:b/>
          <w:bCs/>
        </w:rPr>
        <w:t>F(</w:t>
      </w:r>
      <w:proofErr w:type="spellStart"/>
      <w:r w:rsidRPr="00AC25BF">
        <w:rPr>
          <w:b/>
          <w:bCs/>
        </w:rPr>
        <w:t>i,i</w:t>
      </w:r>
      <w:proofErr w:type="spellEnd"/>
      <w:r w:rsidRPr="00AC25BF">
        <w:rPr>
          <w:b/>
          <w:bCs/>
        </w:rPr>
        <w:t>)&lt;1</w:t>
      </w:r>
      <w:r w:rsidRPr="00AC25BF">
        <w:t>, el estado es </w:t>
      </w:r>
      <w:proofErr w:type="spellStart"/>
      <w:r w:rsidRPr="00AC25BF">
        <w:rPr>
          <w:b/>
          <w:bCs/>
        </w:rPr>
        <w:t>transciente</w:t>
      </w:r>
      <w:proofErr w:type="spellEnd"/>
      <w:r w:rsidRPr="00AC25BF">
        <w:t>).</w:t>
      </w:r>
    </w:p>
    <w:p w14:paraId="247AEED9" w14:textId="77777777" w:rsidR="00AC25BF" w:rsidRPr="00AC25BF" w:rsidRDefault="00AC25BF" w:rsidP="00AC25BF">
      <w:pPr>
        <w:spacing w:line="276" w:lineRule="auto"/>
        <w:jc w:val="left"/>
      </w:pPr>
    </w:p>
    <w:p w14:paraId="6ED9E2C0" w14:textId="1B29CF47" w:rsidR="00AC25BF" w:rsidRDefault="00AC25BF" w:rsidP="00AC25BF">
      <w:pPr>
        <w:spacing w:line="276" w:lineRule="auto"/>
        <w:jc w:val="left"/>
      </w:pPr>
      <w:r w:rsidRPr="00AC25BF">
        <w:t xml:space="preserve">La demostración matemática de que un estado es recurrente no resulta siempre trivial, no </w:t>
      </w:r>
      <w:proofErr w:type="gramStart"/>
      <w:r w:rsidRPr="00AC25BF">
        <w:t>obstante</w:t>
      </w:r>
      <w:proofErr w:type="gramEnd"/>
      <w:r w:rsidRPr="00AC25BF">
        <w:t xml:space="preserve"> en el ejemplo estamos frente a una cadena irreducible con un número finito de estados, por tanto dichos estados son </w:t>
      </w:r>
      <w:r w:rsidRPr="00AC25BF">
        <w:rPr>
          <w:b/>
          <w:bCs/>
        </w:rPr>
        <w:t>recurrentes positivos</w:t>
      </w:r>
      <w:r w:rsidRPr="00AC25BF">
        <w:t>.</w:t>
      </w:r>
    </w:p>
    <w:p w14:paraId="2E01A578" w14:textId="77777777" w:rsidR="00AC25BF" w:rsidRPr="00AC25BF" w:rsidRDefault="00AC25BF" w:rsidP="00AC25BF">
      <w:pPr>
        <w:spacing w:line="276" w:lineRule="auto"/>
        <w:jc w:val="left"/>
      </w:pPr>
    </w:p>
    <w:p w14:paraId="37DCDF21" w14:textId="77777777" w:rsidR="00AC25BF" w:rsidRPr="00AC25BF" w:rsidRDefault="00AC25BF" w:rsidP="00AC25BF">
      <w:pPr>
        <w:spacing w:line="276" w:lineRule="auto"/>
        <w:jc w:val="left"/>
      </w:pPr>
      <w:r w:rsidRPr="00AC25BF">
        <w:t>El concepto de </w:t>
      </w:r>
      <w:r w:rsidRPr="00AC25BF">
        <w:rPr>
          <w:b/>
          <w:bCs/>
        </w:rPr>
        <w:t>recurrente positivo</w:t>
      </w:r>
      <w:r w:rsidRPr="00AC25BF">
        <w:t> se refiere a que el valor esperado del número de etapas que le toma al proceso volver al estado </w:t>
      </w:r>
      <w:r w:rsidRPr="00AC25BF">
        <w:rPr>
          <w:b/>
          <w:bCs/>
        </w:rPr>
        <w:t>i</w:t>
      </w:r>
      <w:r w:rsidRPr="00AC25BF">
        <w:t> por primera vez, partiendo del estado </w:t>
      </w:r>
      <w:r w:rsidRPr="00AC25BF">
        <w:rPr>
          <w:b/>
          <w:bCs/>
        </w:rPr>
        <w:t>i</w:t>
      </w:r>
      <w:r w:rsidRPr="00AC25BF">
        <w:t> es un </w:t>
      </w:r>
      <w:r w:rsidRPr="00AC25BF">
        <w:rPr>
          <w:b/>
          <w:bCs/>
          <w:i/>
          <w:iCs/>
        </w:rPr>
        <w:t>número finito</w:t>
      </w:r>
      <w:r w:rsidRPr="00AC25BF">
        <w:t>.</w:t>
      </w:r>
    </w:p>
    <w:p w14:paraId="65D859D2" w14:textId="77777777" w:rsidR="007226D4" w:rsidRDefault="007226D4" w:rsidP="00AB2DF6">
      <w:pPr>
        <w:spacing w:line="276" w:lineRule="auto"/>
        <w:jc w:val="left"/>
      </w:pPr>
    </w:p>
    <w:p w14:paraId="1E51BB7C" w14:textId="69320D97" w:rsidR="00AB2DF6" w:rsidRPr="00866DC1" w:rsidRDefault="00866DC1" w:rsidP="00AB2DF6">
      <w:pPr>
        <w:spacing w:line="276" w:lineRule="auto"/>
        <w:jc w:val="left"/>
        <w:rPr>
          <w:bCs/>
        </w:rPr>
      </w:pPr>
      <w:r w:rsidRPr="00866DC1">
        <w:rPr>
          <w:bCs/>
          <w:highlight w:val="lightGray"/>
        </w:rPr>
        <w:lastRenderedPageBreak/>
        <w:t xml:space="preserve">En resumen, se concluye </w:t>
      </w:r>
      <w:proofErr w:type="gramStart"/>
      <w:r w:rsidRPr="00866DC1">
        <w:rPr>
          <w:bCs/>
          <w:highlight w:val="lightGray"/>
        </w:rPr>
        <w:t>que</w:t>
      </w:r>
      <w:proofErr w:type="gramEnd"/>
      <w:r w:rsidRPr="00866DC1">
        <w:rPr>
          <w:bCs/>
          <w:highlight w:val="lightGray"/>
        </w:rPr>
        <w:t xml:space="preserve"> para el ejemplo propuesto, la cadena es irreducible con estados recurrentes positivos aperiódicos.</w:t>
      </w:r>
    </w:p>
    <w:p w14:paraId="409248E8" w14:textId="77777777" w:rsidR="00AB2DF6" w:rsidRDefault="00AB2DF6" w:rsidP="00AB2DF6">
      <w:pPr>
        <w:tabs>
          <w:tab w:val="left" w:pos="1305"/>
        </w:tabs>
      </w:pPr>
      <w:r>
        <w:rPr>
          <w:noProof/>
          <w:lang w:eastAsia="es-NI"/>
        </w:rPr>
        <mc:AlternateContent>
          <mc:Choice Requires="wpg">
            <w:drawing>
              <wp:anchor distT="0" distB="0" distL="114300" distR="114300" simplePos="0" relativeHeight="251664384" behindDoc="0" locked="0" layoutInCell="1" allowOverlap="1" wp14:anchorId="7F1B5D2B" wp14:editId="3CC59FAD">
                <wp:simplePos x="0" y="0"/>
                <wp:positionH relativeFrom="column">
                  <wp:posOffset>-154940</wp:posOffset>
                </wp:positionH>
                <wp:positionV relativeFrom="paragraph">
                  <wp:posOffset>4445</wp:posOffset>
                </wp:positionV>
                <wp:extent cx="6064885" cy="67310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4885" cy="673100"/>
                          <a:chOff x="1453" y="12277"/>
                          <a:chExt cx="9551" cy="1060"/>
                        </a:xfrm>
                      </wpg:grpSpPr>
                      <wps:wsp>
                        <wps:cNvPr id="21" name="Cuadro de texto 2"/>
                        <wps:cNvSpPr txBox="1">
                          <a:spLocks noChangeArrowheads="1"/>
                        </wps:cNvSpPr>
                        <wps:spPr bwMode="auto">
                          <a:xfrm>
                            <a:off x="1453" y="12277"/>
                            <a:ext cx="5562" cy="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3B042" w14:textId="77777777" w:rsidR="00AB2DF6" w:rsidRPr="00D904A7" w:rsidRDefault="00AB2DF6" w:rsidP="001B302E">
                              <w:pPr>
                                <w:pStyle w:val="Ttulo1"/>
                              </w:pPr>
                              <w:bookmarkStart w:id="11" w:name="_Toc47620851"/>
                              <w:r>
                                <w:rPr>
                                  <w:sz w:val="56"/>
                                  <w:szCs w:val="56"/>
                                </w:rPr>
                                <w:t>B</w:t>
                              </w:r>
                              <w:r>
                                <w:t>ibliografía y Webgrafía</w:t>
                              </w:r>
                              <w:bookmarkEnd w:id="11"/>
                              <w:r>
                                <w:t xml:space="preserve">  </w:t>
                              </w:r>
                            </w:p>
                          </w:txbxContent>
                        </wps:txbx>
                        <wps:bodyPr rot="0" vert="horz" wrap="square" lIns="91440" tIns="45720" rIns="91440" bIns="45720" anchor="t" anchorCtr="0" upright="1">
                          <a:sp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868" y="12865"/>
                            <a:ext cx="513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F1B5D2B" id="Grupo 20" o:spid="_x0000_s1037" style="position:absolute;left:0;text-align:left;margin-left:-12.2pt;margin-top:.35pt;width:477.55pt;height:53pt;z-index:251664384" coordorigin="1453,12277" coordsize="9551,1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EPsqbuY4JECBAgAABAgQIECBAgAABAgQIECBAgAABAgQIECBAgACBFggIfbRgiFo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vo7f&#10;fDMJV7/9P+W1rmMCBAg0T+DrrzuT33777bR5lamIAAECBAgQIECAAIG2CPz229fnbelFHwQIECBA&#10;gAABAgQIECBAoHSBr/+v3vdnCWH2yw8BAgQIrFjgf/yP//E6lTD75YcAAQIECBAgQIAAAQIECBAg&#10;QIAAAQIECBAgQIAAAQJ/K+B6FxuE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">
                <v:shape id="_x0000_s1038" type="#_x0000_t202" style="position:absolute;left:1453;top:12277;width:5562;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5D03B042" w14:textId="77777777" w:rsidR="00AB2DF6" w:rsidRPr="00D904A7" w:rsidRDefault="00AB2DF6" w:rsidP="001B302E">
                        <w:pPr>
                          <w:pStyle w:val="Ttulo1"/>
                        </w:pPr>
                        <w:bookmarkStart w:id="12" w:name="_Toc47620851"/>
                        <w:r>
                          <w:rPr>
                            <w:sz w:val="56"/>
                            <w:szCs w:val="56"/>
                          </w:rPr>
                          <w:t>B</w:t>
                        </w:r>
                        <w:r>
                          <w:t>ibliografía y Webgrafía</w:t>
                        </w:r>
                        <w:bookmarkEnd w:id="12"/>
                        <w:r>
                          <w:t xml:space="preserve">  </w:t>
                        </w:r>
                      </w:p>
                    </w:txbxContent>
                  </v:textbox>
                </v:shape>
                <v:shape id="Imagen 6252" o:spid="_x0000_s1039" type="#_x0000_t75" style="position:absolute;left:5868;top:12865;width:5136;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718DBAB3" w14:textId="77777777" w:rsidR="00AB2DF6" w:rsidRDefault="00AB2DF6" w:rsidP="00AB2DF6">
      <w:pPr>
        <w:tabs>
          <w:tab w:val="left" w:pos="1305"/>
        </w:tabs>
      </w:pPr>
    </w:p>
    <w:p w14:paraId="270BE7B1" w14:textId="77777777" w:rsidR="0095036F" w:rsidRDefault="0095036F" w:rsidP="0095036F">
      <w:pPr>
        <w:tabs>
          <w:tab w:val="left" w:pos="1305"/>
        </w:tabs>
      </w:pPr>
    </w:p>
    <w:p w14:paraId="5168CA27" w14:textId="51B4D275" w:rsidR="0095036F" w:rsidRDefault="0095036F" w:rsidP="0095036F">
      <w:pPr>
        <w:tabs>
          <w:tab w:val="left" w:pos="1305"/>
        </w:tabs>
      </w:pPr>
      <w:r>
        <w:t xml:space="preserve">Sánchez Javier (2015). Cadena de </w:t>
      </w:r>
      <w:proofErr w:type="spellStart"/>
      <w:r>
        <w:t>Markov</w:t>
      </w:r>
      <w:proofErr w:type="spellEnd"/>
      <w:r>
        <w:t>. economipedia.com. https://economipedia.com/definiciones/cadena-de-markov.html</w:t>
      </w:r>
    </w:p>
    <w:p w14:paraId="3C200F23" w14:textId="77777777" w:rsidR="0095036F" w:rsidRDefault="0095036F" w:rsidP="0095036F">
      <w:pPr>
        <w:tabs>
          <w:tab w:val="left" w:pos="1305"/>
        </w:tabs>
      </w:pPr>
    </w:p>
    <w:p w14:paraId="612BD4B9" w14:textId="739D93B3" w:rsidR="00AB2DF6" w:rsidRDefault="00A73823" w:rsidP="0095036F">
      <w:pPr>
        <w:spacing w:line="276" w:lineRule="auto"/>
        <w:jc w:val="left"/>
        <w:rPr>
          <w:b/>
        </w:rPr>
      </w:pPr>
      <w:r>
        <w:rPr>
          <w:noProof/>
          <w:lang w:eastAsia="es-NI"/>
        </w:rPr>
        <mc:AlternateContent>
          <mc:Choice Requires="wpg">
            <w:drawing>
              <wp:anchor distT="0" distB="0" distL="114300" distR="114300" simplePos="0" relativeHeight="251667456" behindDoc="0" locked="0" layoutInCell="1" allowOverlap="1" wp14:anchorId="356CD651" wp14:editId="1F219158">
                <wp:simplePos x="0" y="0"/>
                <wp:positionH relativeFrom="column">
                  <wp:posOffset>-219075</wp:posOffset>
                </wp:positionH>
                <wp:positionV relativeFrom="paragraph">
                  <wp:posOffset>612028</wp:posOffset>
                </wp:positionV>
                <wp:extent cx="6129655" cy="823333"/>
                <wp:effectExtent l="0" t="0" r="4445" b="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9655" cy="823333"/>
                          <a:chOff x="1453" y="5162"/>
                          <a:chExt cx="9653" cy="1060"/>
                        </a:xfrm>
                      </wpg:grpSpPr>
                      <wps:wsp>
                        <wps:cNvPr id="18" name="Cuadro de texto 2"/>
                        <wps:cNvSpPr txBox="1">
                          <a:spLocks noChangeArrowheads="1"/>
                        </wps:cNvSpPr>
                        <wps:spPr bwMode="auto">
                          <a:xfrm>
                            <a:off x="1453" y="5162"/>
                            <a:ext cx="5562" cy="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C0125" w14:textId="77777777" w:rsidR="00AB2DF6" w:rsidRPr="00D904A7" w:rsidRDefault="00AB2DF6" w:rsidP="001B302E">
                              <w:pPr>
                                <w:pStyle w:val="Ttulo1"/>
                              </w:pPr>
                              <w:bookmarkStart w:id="13" w:name="_Toc47620852"/>
                              <w:r>
                                <w:rPr>
                                  <w:sz w:val="56"/>
                                  <w:szCs w:val="56"/>
                                </w:rPr>
                                <w:t>G</w:t>
                              </w:r>
                              <w:r>
                                <w:t>losario</w:t>
                              </w:r>
                              <w:bookmarkEnd w:id="13"/>
                              <w:r>
                                <w:t xml:space="preserve">  </w:t>
                              </w:r>
                            </w:p>
                          </w:txbxContent>
                        </wps:txbx>
                        <wps:bodyPr rot="0" vert="horz" wrap="square" lIns="91440" tIns="45720" rIns="91440" bIns="45720" anchor="t" anchorCtr="0" upright="1">
                          <a:no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270" y="5696"/>
                            <a:ext cx="783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56CD651" id="Grupo 17" o:spid="_x0000_s1040" style="position:absolute;margin-left:-17.25pt;margin-top:48.2pt;width:482.65pt;height:64.85pt;z-index:251667456" coordorigin="1453,5162" coordsize="9653,1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">
                <v:shape id="_x0000_s1041" type="#_x0000_t202" style="position:absolute;left:1453;top:5162;width:5562;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014C0125" w14:textId="77777777" w:rsidR="00AB2DF6" w:rsidRPr="00D904A7" w:rsidRDefault="00AB2DF6" w:rsidP="001B302E">
                        <w:pPr>
                          <w:pStyle w:val="Ttulo1"/>
                        </w:pPr>
                        <w:bookmarkStart w:id="14" w:name="_Toc47620852"/>
                        <w:r>
                          <w:rPr>
                            <w:sz w:val="56"/>
                            <w:szCs w:val="56"/>
                          </w:rPr>
                          <w:t>G</w:t>
                        </w:r>
                        <w:r>
                          <w:t>losario</w:t>
                        </w:r>
                        <w:bookmarkEnd w:id="14"/>
                        <w:r>
                          <w:t xml:space="preserve">  </w:t>
                        </w:r>
                      </w:p>
                    </w:txbxContent>
                  </v:textbox>
                </v:shape>
                <v:shape id="Imagen 6252" o:spid="_x0000_s1042" type="#_x0000_t75" style="position:absolute;left:3270;top:5696;width:7836;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roofErr w:type="gramStart"/>
      <w:r w:rsidR="0095036F">
        <w:t>Geo tutoriales</w:t>
      </w:r>
      <w:proofErr w:type="gramEnd"/>
      <w:r w:rsidR="0095036F">
        <w:t xml:space="preserve"> (2015). Cadenas de </w:t>
      </w:r>
      <w:proofErr w:type="spellStart"/>
      <w:r w:rsidR="0095036F">
        <w:t>markov</w:t>
      </w:r>
      <w:proofErr w:type="spellEnd"/>
      <w:r w:rsidR="0095036F">
        <w:t xml:space="preserve"> (Ejercicios Resueltos). gestiondeoperaciones.net. https://www.gestiondeoperaciones.net/cadenas-de-markov/cadenas-de-markov-ejercicios-resueltos/</w:t>
      </w:r>
    </w:p>
    <w:p w14:paraId="49DDA0BC" w14:textId="2A94D783" w:rsidR="001D18FE" w:rsidRDefault="001D18FE" w:rsidP="00AB2DF6">
      <w:pPr>
        <w:tabs>
          <w:tab w:val="left" w:pos="1305"/>
        </w:tabs>
      </w:pPr>
    </w:p>
    <w:p w14:paraId="5E118E44" w14:textId="3BDB43F0" w:rsidR="001D18FE" w:rsidRDefault="001D18FE" w:rsidP="00AB2DF6">
      <w:pPr>
        <w:tabs>
          <w:tab w:val="left" w:pos="1305"/>
        </w:tabs>
      </w:pPr>
    </w:p>
    <w:p w14:paraId="2167087F" w14:textId="30EE36FE" w:rsidR="001D18FE" w:rsidRDefault="001D18FE" w:rsidP="00AB2DF6">
      <w:pPr>
        <w:tabs>
          <w:tab w:val="left" w:pos="1305"/>
        </w:tabs>
      </w:pPr>
    </w:p>
    <w:p w14:paraId="7FA70387" w14:textId="77777777" w:rsidR="00F11D85" w:rsidRDefault="00F11D85" w:rsidP="00AB2DF6">
      <w:pPr>
        <w:tabs>
          <w:tab w:val="left" w:pos="1305"/>
        </w:tabs>
      </w:pPr>
      <w:r w:rsidRPr="008B6AF0">
        <w:rPr>
          <w:b/>
          <w:bCs/>
        </w:rPr>
        <w:t>Aleatorio</w:t>
      </w:r>
      <w:r>
        <w:t xml:space="preserve">: </w:t>
      </w:r>
      <w:r w:rsidRPr="00201139">
        <w:t>se asocia a todo proceso cuyo resultado no es previsible más que debido a la intervención del azar; un ejemplo muy sencillo de un evento aleatorio es el lanzamiento de dados</w:t>
      </w:r>
    </w:p>
    <w:p w14:paraId="453F6161" w14:textId="77777777" w:rsidR="00F11D85" w:rsidRDefault="00F11D85" w:rsidP="00AB2DF6">
      <w:pPr>
        <w:tabs>
          <w:tab w:val="left" w:pos="1305"/>
        </w:tabs>
      </w:pPr>
      <w:r w:rsidRPr="008B6AF0">
        <w:rPr>
          <w:b/>
          <w:bCs/>
        </w:rPr>
        <w:t>Determinista</w:t>
      </w:r>
      <w:r>
        <w:t xml:space="preserve">: </w:t>
      </w:r>
      <w:r w:rsidRPr="004950BB">
        <w:t>El determinismo es una doctrina filosófica que sostiene que todo acontecimiento físico, incluyendo el pensamiento y acciones humanas, está causalmente determinado por la irrompible cadena causa-consecuencia, y, por tanto, el estado actual "determina" en algún sentido el futuro</w:t>
      </w:r>
    </w:p>
    <w:p w14:paraId="2B87B283" w14:textId="77777777" w:rsidR="00F11D85" w:rsidRDefault="00F11D85" w:rsidP="002A0C51">
      <w:pPr>
        <w:tabs>
          <w:tab w:val="left" w:pos="1305"/>
        </w:tabs>
      </w:pPr>
      <w:r w:rsidRPr="00810101">
        <w:rPr>
          <w:b/>
          <w:bCs/>
        </w:rPr>
        <w:t>Estocástico</w:t>
      </w:r>
      <w:r>
        <w:t xml:space="preserve">: </w:t>
      </w:r>
      <w:r w:rsidRPr="00F11D85">
        <w:t>Se denomina estocástico al sistema, cuyo comportamiento intrínseco es no determinista</w:t>
      </w:r>
    </w:p>
    <w:p w14:paraId="0FD81120" w14:textId="77777777" w:rsidR="00F11D85" w:rsidRDefault="00F11D85" w:rsidP="002A0C51">
      <w:pPr>
        <w:tabs>
          <w:tab w:val="left" w:pos="1305"/>
        </w:tabs>
      </w:pPr>
      <w:r w:rsidRPr="003A2C23">
        <w:rPr>
          <w:b/>
          <w:bCs/>
        </w:rPr>
        <w:t>Sistema abierto</w:t>
      </w:r>
      <w:r>
        <w:t>: Aquellos sistemas en que los elementos de la cola no coinciden en la llegada</w:t>
      </w:r>
    </w:p>
    <w:p w14:paraId="6F15C1AD" w14:textId="77777777" w:rsidR="00F11D85" w:rsidRDefault="00F11D85" w:rsidP="002A0C51">
      <w:pPr>
        <w:tabs>
          <w:tab w:val="left" w:pos="1305"/>
        </w:tabs>
      </w:pPr>
      <w:r w:rsidRPr="003A2C23">
        <w:rPr>
          <w:b/>
          <w:bCs/>
        </w:rPr>
        <w:t>Sistema cerrado</w:t>
      </w:r>
      <w:r>
        <w:t>: Aquellos sistemas en que los elementos de la cola pueden coincidir en la llegada</w:t>
      </w:r>
    </w:p>
    <w:p w14:paraId="30B40DDF" w14:textId="77777777" w:rsidR="00F11D85" w:rsidRDefault="00F11D85" w:rsidP="002A0C51">
      <w:pPr>
        <w:tabs>
          <w:tab w:val="left" w:pos="1305"/>
        </w:tabs>
      </w:pPr>
      <w:r w:rsidRPr="002A0C51">
        <w:rPr>
          <w:b/>
          <w:bCs/>
        </w:rPr>
        <w:t>Tasa de llegadas</w:t>
      </w:r>
      <w:r>
        <w:t>: λ ≡ número medio de clientes que acceden al sistema por</w:t>
      </w:r>
    </w:p>
    <w:p w14:paraId="0684FFF4" w14:textId="77777777" w:rsidR="00F11D85" w:rsidRDefault="00F11D85" w:rsidP="009B73B3">
      <w:pPr>
        <w:tabs>
          <w:tab w:val="left" w:pos="1305"/>
        </w:tabs>
      </w:pPr>
      <w:r w:rsidRPr="009B73B3">
        <w:rPr>
          <w:b/>
          <w:bCs/>
        </w:rPr>
        <w:lastRenderedPageBreak/>
        <w:t>Tasa de servicio</w:t>
      </w:r>
      <w:r>
        <w:t>: µ ≡ número medio de clientes que son atendidos por unidad de tiempo.</w:t>
      </w:r>
    </w:p>
    <w:p w14:paraId="375BE23F" w14:textId="77777777" w:rsidR="00F11D85" w:rsidRDefault="00F11D85" w:rsidP="002A0C51">
      <w:pPr>
        <w:tabs>
          <w:tab w:val="left" w:pos="1305"/>
        </w:tabs>
      </w:pPr>
      <w:r w:rsidRPr="008B5A24">
        <w:rPr>
          <w:b/>
          <w:bCs/>
        </w:rPr>
        <w:t>Tiempo medio de llegada</w:t>
      </w:r>
      <w:r>
        <w:t>: se obtiene al dividir la unidad entre la tasa de llegada (1/λ).</w:t>
      </w:r>
    </w:p>
    <w:p w14:paraId="2C1F4689" w14:textId="7CCB9334" w:rsidR="00F11D85" w:rsidRDefault="00F11D85" w:rsidP="002A0C51">
      <w:pPr>
        <w:tabs>
          <w:tab w:val="left" w:pos="1305"/>
        </w:tabs>
      </w:pPr>
      <w:r w:rsidRPr="00EE5D4C">
        <w:rPr>
          <w:b/>
          <w:bCs/>
        </w:rPr>
        <w:t>Tiempo medio de servicio</w:t>
      </w:r>
      <w:r>
        <w:rPr>
          <w:b/>
          <w:bCs/>
        </w:rPr>
        <w:t>:</w:t>
      </w:r>
      <w:r>
        <w:t xml:space="preserve"> se calcula dividiendo la unidad entre la tasa media de servicio (1/µ) unidad de tiempo.</w:t>
      </w:r>
    </w:p>
    <w:p w14:paraId="3A3A696B" w14:textId="77777777" w:rsidR="00DB4E68" w:rsidRDefault="00DB4E68" w:rsidP="002A0C51">
      <w:pPr>
        <w:tabs>
          <w:tab w:val="left" w:pos="1305"/>
        </w:tabs>
      </w:pPr>
    </w:p>
    <w:sectPr w:rsidR="00DB4E68" w:rsidSect="00636C8A">
      <w:headerReference w:type="default" r:id="rId30"/>
      <w:footerReference w:type="default" r:id="rId3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1C34B" w14:textId="77777777" w:rsidR="0066115D" w:rsidRDefault="0066115D" w:rsidP="007F1B53">
      <w:pPr>
        <w:spacing w:before="0" w:after="0" w:line="240" w:lineRule="auto"/>
      </w:pPr>
      <w:r>
        <w:separator/>
      </w:r>
    </w:p>
  </w:endnote>
  <w:endnote w:type="continuationSeparator" w:id="0">
    <w:p w14:paraId="0F03535A" w14:textId="77777777" w:rsidR="0066115D" w:rsidRDefault="0066115D"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89F9D" w14:textId="77777777" w:rsidR="00680D3C" w:rsidRDefault="00680D3C">
    <w:pPr>
      <w:pStyle w:val="Piedepgina"/>
    </w:pPr>
    <w:r>
      <w:rPr>
        <w:noProof/>
      </w:rPr>
      <w:drawing>
        <wp:anchor distT="0" distB="0" distL="114300" distR="114300" simplePos="0" relativeHeight="251661312" behindDoc="1" locked="0" layoutInCell="1" allowOverlap="1" wp14:anchorId="1D846463" wp14:editId="7B0BFB55">
          <wp:simplePos x="0" y="0"/>
          <wp:positionH relativeFrom="column">
            <wp:posOffset>-24130</wp:posOffset>
          </wp:positionH>
          <wp:positionV relativeFrom="paragraph">
            <wp:posOffset>9044305</wp:posOffset>
          </wp:positionV>
          <wp:extent cx="5612130" cy="607060"/>
          <wp:effectExtent l="0" t="0" r="7620" b="254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607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2F375" w14:textId="77777777" w:rsidR="00680D3C" w:rsidRPr="00F3756A" w:rsidRDefault="00526FCA" w:rsidP="00F3756A">
    <w:pPr>
      <w:pStyle w:val="Piedepgina"/>
    </w:pPr>
    <w:r>
      <w:rPr>
        <w:noProof/>
      </w:rPr>
      <w:drawing>
        <wp:anchor distT="0" distB="0" distL="114300" distR="114300" simplePos="0" relativeHeight="251665408" behindDoc="1" locked="0" layoutInCell="1" allowOverlap="1" wp14:anchorId="3DF8F6D2" wp14:editId="1321AB43">
          <wp:simplePos x="0" y="0"/>
          <wp:positionH relativeFrom="column">
            <wp:posOffset>-1058620</wp:posOffset>
          </wp:positionH>
          <wp:positionV relativeFrom="paragraph">
            <wp:posOffset>-112656</wp:posOffset>
          </wp:positionV>
          <wp:extent cx="7789545" cy="822325"/>
          <wp:effectExtent l="0" t="0" r="190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sidR="005E27A5">
      <w:rPr>
        <w:noProof/>
      </w:rPr>
      <mc:AlternateContent>
        <mc:Choice Requires="wps">
          <w:drawing>
            <wp:anchor distT="45720" distB="45720" distL="114300" distR="114300" simplePos="0" relativeHeight="251663360" behindDoc="0" locked="0" layoutInCell="1" allowOverlap="1" wp14:anchorId="15B5F620" wp14:editId="00AFE20D">
              <wp:simplePos x="0" y="0"/>
              <wp:positionH relativeFrom="column">
                <wp:posOffset>4145729</wp:posOffset>
              </wp:positionH>
              <wp:positionV relativeFrom="paragraph">
                <wp:posOffset>-99097</wp:posOffset>
              </wp:positionV>
              <wp:extent cx="2360930" cy="32766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9122743" w14:textId="77777777" w:rsidR="00F3756A" w:rsidRPr="005B7617" w:rsidRDefault="00F3756A"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sidR="005B7617">
                            <w:rPr>
                              <w:rFonts w:ascii="Eurostile" w:eastAsiaTheme="majorEastAsia" w:hAnsi="Eurostile" w:cstheme="majorBidi"/>
                              <w:color w:val="FF0000"/>
                              <w:szCs w:val="24"/>
                            </w:rPr>
                            <w:t xml:space="preserve"> </w:t>
                          </w:r>
                          <w:r w:rsidR="005B7617" w:rsidRPr="005B7617">
                            <w:rPr>
                              <w:rFonts w:ascii="Eurostile" w:eastAsiaTheme="majorEastAsia" w:hAnsi="Eurostile" w:cstheme="majorBidi"/>
                              <w:color w:val="FF0000"/>
                              <w:szCs w:val="24"/>
                            </w:rPr>
                            <w:t>|</w:t>
                          </w:r>
                          <w:r w:rsidR="005B7617">
                            <w:rPr>
                              <w:rFonts w:ascii="Eurostile" w:eastAsiaTheme="majorEastAsia" w:hAnsi="Eurostile" w:cstheme="majorBidi"/>
                              <w:color w:val="FF0000"/>
                              <w:szCs w:val="24"/>
                            </w:rPr>
                            <w:t xml:space="preserve"> </w:t>
                          </w:r>
                          <w:r w:rsidR="005E27A5" w:rsidRPr="00AB2DF6">
                            <w:rPr>
                              <w:rFonts w:ascii="Verdana" w:eastAsiaTheme="majorEastAsia" w:hAnsi="Verdana" w:cstheme="majorBidi"/>
                              <w:szCs w:val="24"/>
                            </w:rPr>
                            <w:t>Unidad Didáctica</w:t>
                          </w:r>
                        </w:p>
                        <w:p w14:paraId="6878F075" w14:textId="77777777" w:rsidR="00F3756A" w:rsidRDefault="00F3756A"/>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5B5F620"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9122743" w14:textId="77777777" w:rsidR="00F3756A" w:rsidRPr="005B7617" w:rsidRDefault="00F3756A"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sidR="005B7617">
                      <w:rPr>
                        <w:rFonts w:ascii="Eurostile" w:eastAsiaTheme="majorEastAsia" w:hAnsi="Eurostile" w:cstheme="majorBidi"/>
                        <w:color w:val="FF0000"/>
                        <w:szCs w:val="24"/>
                      </w:rPr>
                      <w:t xml:space="preserve"> </w:t>
                    </w:r>
                    <w:r w:rsidR="005B7617" w:rsidRPr="005B7617">
                      <w:rPr>
                        <w:rFonts w:ascii="Eurostile" w:eastAsiaTheme="majorEastAsia" w:hAnsi="Eurostile" w:cstheme="majorBidi"/>
                        <w:color w:val="FF0000"/>
                        <w:szCs w:val="24"/>
                      </w:rPr>
                      <w:t>|</w:t>
                    </w:r>
                    <w:r w:rsidR="005B7617">
                      <w:rPr>
                        <w:rFonts w:ascii="Eurostile" w:eastAsiaTheme="majorEastAsia" w:hAnsi="Eurostile" w:cstheme="majorBidi"/>
                        <w:color w:val="FF0000"/>
                        <w:szCs w:val="24"/>
                      </w:rPr>
                      <w:t xml:space="preserve"> </w:t>
                    </w:r>
                    <w:r w:rsidR="005E27A5" w:rsidRPr="00AB2DF6">
                      <w:rPr>
                        <w:rFonts w:ascii="Verdana" w:eastAsiaTheme="majorEastAsia" w:hAnsi="Verdana" w:cstheme="majorBidi"/>
                        <w:szCs w:val="24"/>
                      </w:rPr>
                      <w:t>Unidad Didáctica</w:t>
                    </w:r>
                  </w:p>
                  <w:p w14:paraId="6878F075" w14:textId="77777777" w:rsidR="00F3756A" w:rsidRDefault="00F3756A"/>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10594" w14:textId="77777777" w:rsidR="0066115D" w:rsidRDefault="0066115D" w:rsidP="007F1B53">
      <w:pPr>
        <w:spacing w:before="0" w:after="0" w:line="240" w:lineRule="auto"/>
      </w:pPr>
      <w:r>
        <w:separator/>
      </w:r>
    </w:p>
  </w:footnote>
  <w:footnote w:type="continuationSeparator" w:id="0">
    <w:p w14:paraId="3797A102" w14:textId="77777777" w:rsidR="0066115D" w:rsidRDefault="0066115D"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81186" w14:textId="77777777" w:rsidR="0020003D" w:rsidRDefault="0020003D">
    <w:pPr>
      <w:pStyle w:val="Encabezado"/>
    </w:pPr>
    <w:r>
      <w:rPr>
        <w:noProof/>
      </w:rPr>
      <w:drawing>
        <wp:anchor distT="0" distB="0" distL="114300" distR="114300" simplePos="0" relativeHeight="251660288" behindDoc="0" locked="0" layoutInCell="1" allowOverlap="1" wp14:anchorId="08002860" wp14:editId="0919A672">
          <wp:simplePos x="0" y="0"/>
          <wp:positionH relativeFrom="column">
            <wp:posOffset>-1133848</wp:posOffset>
          </wp:positionH>
          <wp:positionV relativeFrom="paragraph">
            <wp:posOffset>-439196</wp:posOffset>
          </wp:positionV>
          <wp:extent cx="7795895" cy="99758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6A21F2"/>
    <w:multiLevelType w:val="hybridMultilevel"/>
    <w:tmpl w:val="06A64E7A"/>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251968FC"/>
    <w:multiLevelType w:val="hybridMultilevel"/>
    <w:tmpl w:val="8D50CB52"/>
    <w:lvl w:ilvl="0" w:tplc="4C0A0009">
      <w:start w:val="1"/>
      <w:numFmt w:val="bullet"/>
      <w:lvlText w:val=""/>
      <w:lvlJc w:val="left"/>
      <w:pPr>
        <w:ind w:left="720" w:hanging="360"/>
      </w:pPr>
      <w:rPr>
        <w:rFonts w:ascii="Wingdings" w:hAnsi="Wingdings" w:hint="default"/>
      </w:rPr>
    </w:lvl>
    <w:lvl w:ilvl="1" w:tplc="88EEB7BE">
      <w:numFmt w:val="bullet"/>
      <w:lvlText w:val="•"/>
      <w:lvlJc w:val="left"/>
      <w:pPr>
        <w:ind w:left="1440" w:hanging="360"/>
      </w:pPr>
      <w:rPr>
        <w:rFonts w:ascii="Tahoma" w:eastAsiaTheme="minorHAnsi" w:hAnsi="Tahoma" w:cs="Tahoma"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27CD155C"/>
    <w:multiLevelType w:val="hybridMultilevel"/>
    <w:tmpl w:val="1AC6812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371E346D"/>
    <w:multiLevelType w:val="hybridMultilevel"/>
    <w:tmpl w:val="01D22C16"/>
    <w:lvl w:ilvl="0" w:tplc="4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4BEF4D47"/>
    <w:multiLevelType w:val="hybridMultilevel"/>
    <w:tmpl w:val="DC1CB0F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78E1204B"/>
    <w:multiLevelType w:val="hybridMultilevel"/>
    <w:tmpl w:val="0E46E7FC"/>
    <w:lvl w:ilvl="0" w:tplc="0DFE24A4">
      <w:numFmt w:val="bullet"/>
      <w:lvlText w:val="-"/>
      <w:lvlJc w:val="left"/>
      <w:pPr>
        <w:ind w:left="720" w:hanging="360"/>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7E0856BA"/>
    <w:multiLevelType w:val="hybridMultilevel"/>
    <w:tmpl w:val="D61698D2"/>
    <w:lvl w:ilvl="0" w:tplc="4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928877663">
    <w:abstractNumId w:val="2"/>
  </w:num>
  <w:num w:numId="2" w16cid:durableId="1249728927">
    <w:abstractNumId w:val="0"/>
  </w:num>
  <w:num w:numId="3" w16cid:durableId="1600454834">
    <w:abstractNumId w:val="5"/>
  </w:num>
  <w:num w:numId="4" w16cid:durableId="1098866137">
    <w:abstractNumId w:val="1"/>
  </w:num>
  <w:num w:numId="5" w16cid:durableId="1358890830">
    <w:abstractNumId w:val="3"/>
  </w:num>
  <w:num w:numId="6" w16cid:durableId="2096433176">
    <w:abstractNumId w:val="6"/>
  </w:num>
  <w:num w:numId="7" w16cid:durableId="5030095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8DC"/>
    <w:rsid w:val="0004421A"/>
    <w:rsid w:val="000446AD"/>
    <w:rsid w:val="000456BD"/>
    <w:rsid w:val="00054C3B"/>
    <w:rsid w:val="00074656"/>
    <w:rsid w:val="000B5208"/>
    <w:rsid w:val="000D7118"/>
    <w:rsid w:val="000E48CD"/>
    <w:rsid w:val="00125887"/>
    <w:rsid w:val="00126EB5"/>
    <w:rsid w:val="001722CD"/>
    <w:rsid w:val="001726BE"/>
    <w:rsid w:val="00177CD2"/>
    <w:rsid w:val="001B302E"/>
    <w:rsid w:val="001C2832"/>
    <w:rsid w:val="001C63C2"/>
    <w:rsid w:val="001C720B"/>
    <w:rsid w:val="001D18FE"/>
    <w:rsid w:val="0020003D"/>
    <w:rsid w:val="00201139"/>
    <w:rsid w:val="00206ABF"/>
    <w:rsid w:val="00221699"/>
    <w:rsid w:val="00232293"/>
    <w:rsid w:val="00241FCD"/>
    <w:rsid w:val="00243259"/>
    <w:rsid w:val="00247C94"/>
    <w:rsid w:val="002A0C51"/>
    <w:rsid w:val="002C5C53"/>
    <w:rsid w:val="002E3CBF"/>
    <w:rsid w:val="002F0A67"/>
    <w:rsid w:val="002F3F9B"/>
    <w:rsid w:val="0030578D"/>
    <w:rsid w:val="00314B03"/>
    <w:rsid w:val="003154AD"/>
    <w:rsid w:val="00317F0B"/>
    <w:rsid w:val="00334711"/>
    <w:rsid w:val="003358E0"/>
    <w:rsid w:val="00346434"/>
    <w:rsid w:val="0034774D"/>
    <w:rsid w:val="003601DF"/>
    <w:rsid w:val="003653C0"/>
    <w:rsid w:val="00365620"/>
    <w:rsid w:val="00375E03"/>
    <w:rsid w:val="003A2C23"/>
    <w:rsid w:val="003D6857"/>
    <w:rsid w:val="003E0D37"/>
    <w:rsid w:val="003E7180"/>
    <w:rsid w:val="003F3A88"/>
    <w:rsid w:val="003F4565"/>
    <w:rsid w:val="00400649"/>
    <w:rsid w:val="004046C9"/>
    <w:rsid w:val="00426729"/>
    <w:rsid w:val="00457748"/>
    <w:rsid w:val="004629C4"/>
    <w:rsid w:val="00462F6E"/>
    <w:rsid w:val="0046525F"/>
    <w:rsid w:val="004950BB"/>
    <w:rsid w:val="005055F2"/>
    <w:rsid w:val="00524DD7"/>
    <w:rsid w:val="00526FCA"/>
    <w:rsid w:val="00536CF3"/>
    <w:rsid w:val="0054053B"/>
    <w:rsid w:val="00544088"/>
    <w:rsid w:val="00547521"/>
    <w:rsid w:val="00567BAC"/>
    <w:rsid w:val="005A51DC"/>
    <w:rsid w:val="005B0B82"/>
    <w:rsid w:val="005B7617"/>
    <w:rsid w:val="005C06C2"/>
    <w:rsid w:val="005E27A5"/>
    <w:rsid w:val="005F6047"/>
    <w:rsid w:val="00615F18"/>
    <w:rsid w:val="0061675A"/>
    <w:rsid w:val="006233F8"/>
    <w:rsid w:val="00633A69"/>
    <w:rsid w:val="00636C8A"/>
    <w:rsid w:val="00647981"/>
    <w:rsid w:val="00654F62"/>
    <w:rsid w:val="0066115D"/>
    <w:rsid w:val="00680D3C"/>
    <w:rsid w:val="00686701"/>
    <w:rsid w:val="006B28DB"/>
    <w:rsid w:val="006B2CD1"/>
    <w:rsid w:val="006B6105"/>
    <w:rsid w:val="006C3279"/>
    <w:rsid w:val="006C6D65"/>
    <w:rsid w:val="006D25E2"/>
    <w:rsid w:val="006D6403"/>
    <w:rsid w:val="006E2948"/>
    <w:rsid w:val="006F266A"/>
    <w:rsid w:val="00702D44"/>
    <w:rsid w:val="007059DC"/>
    <w:rsid w:val="007213FA"/>
    <w:rsid w:val="007226D4"/>
    <w:rsid w:val="0073230D"/>
    <w:rsid w:val="007838DC"/>
    <w:rsid w:val="007A3648"/>
    <w:rsid w:val="007C1077"/>
    <w:rsid w:val="007E7FED"/>
    <w:rsid w:val="007F1B53"/>
    <w:rsid w:val="007F4E3C"/>
    <w:rsid w:val="00810101"/>
    <w:rsid w:val="00825FC3"/>
    <w:rsid w:val="008428F3"/>
    <w:rsid w:val="00846615"/>
    <w:rsid w:val="00853832"/>
    <w:rsid w:val="00866DC1"/>
    <w:rsid w:val="00886DC2"/>
    <w:rsid w:val="00891D18"/>
    <w:rsid w:val="008B0A58"/>
    <w:rsid w:val="008B5A24"/>
    <w:rsid w:val="008B6AF0"/>
    <w:rsid w:val="008D640A"/>
    <w:rsid w:val="0092740D"/>
    <w:rsid w:val="00927433"/>
    <w:rsid w:val="00936A39"/>
    <w:rsid w:val="00941072"/>
    <w:rsid w:val="0095036F"/>
    <w:rsid w:val="00950E8C"/>
    <w:rsid w:val="00952EAB"/>
    <w:rsid w:val="00963940"/>
    <w:rsid w:val="00965C52"/>
    <w:rsid w:val="00970732"/>
    <w:rsid w:val="0097557D"/>
    <w:rsid w:val="0097693C"/>
    <w:rsid w:val="009A26CD"/>
    <w:rsid w:val="009B1B5E"/>
    <w:rsid w:val="009B73B3"/>
    <w:rsid w:val="009C61DF"/>
    <w:rsid w:val="009D5452"/>
    <w:rsid w:val="009E7677"/>
    <w:rsid w:val="00A01D9D"/>
    <w:rsid w:val="00A22BE8"/>
    <w:rsid w:val="00A43162"/>
    <w:rsid w:val="00A53244"/>
    <w:rsid w:val="00A73823"/>
    <w:rsid w:val="00A81603"/>
    <w:rsid w:val="00A82949"/>
    <w:rsid w:val="00A877A6"/>
    <w:rsid w:val="00AB2DF6"/>
    <w:rsid w:val="00AC25BF"/>
    <w:rsid w:val="00AD0ED7"/>
    <w:rsid w:val="00B0609B"/>
    <w:rsid w:val="00B149F0"/>
    <w:rsid w:val="00B25CD3"/>
    <w:rsid w:val="00B356FF"/>
    <w:rsid w:val="00B364EF"/>
    <w:rsid w:val="00B47A03"/>
    <w:rsid w:val="00B549FF"/>
    <w:rsid w:val="00B83081"/>
    <w:rsid w:val="00B93E6D"/>
    <w:rsid w:val="00BC01BC"/>
    <w:rsid w:val="00BD197D"/>
    <w:rsid w:val="00BD67E8"/>
    <w:rsid w:val="00BD6AC0"/>
    <w:rsid w:val="00BD7CB9"/>
    <w:rsid w:val="00BE177C"/>
    <w:rsid w:val="00BF1CFD"/>
    <w:rsid w:val="00C16004"/>
    <w:rsid w:val="00C22435"/>
    <w:rsid w:val="00D20C2B"/>
    <w:rsid w:val="00D318D3"/>
    <w:rsid w:val="00D31FF4"/>
    <w:rsid w:val="00D44A17"/>
    <w:rsid w:val="00D55D80"/>
    <w:rsid w:val="00D65835"/>
    <w:rsid w:val="00D761FC"/>
    <w:rsid w:val="00DA136E"/>
    <w:rsid w:val="00DB4E68"/>
    <w:rsid w:val="00DC0A74"/>
    <w:rsid w:val="00DC4606"/>
    <w:rsid w:val="00DD1682"/>
    <w:rsid w:val="00DE5F24"/>
    <w:rsid w:val="00E1537B"/>
    <w:rsid w:val="00E262BA"/>
    <w:rsid w:val="00E42177"/>
    <w:rsid w:val="00E63A5A"/>
    <w:rsid w:val="00EA3E45"/>
    <w:rsid w:val="00EA48C3"/>
    <w:rsid w:val="00EC0920"/>
    <w:rsid w:val="00EE1423"/>
    <w:rsid w:val="00EE1F65"/>
    <w:rsid w:val="00EE5D4C"/>
    <w:rsid w:val="00F02BF4"/>
    <w:rsid w:val="00F06DEB"/>
    <w:rsid w:val="00F10FF4"/>
    <w:rsid w:val="00F11D85"/>
    <w:rsid w:val="00F12A8A"/>
    <w:rsid w:val="00F3756A"/>
    <w:rsid w:val="00F43320"/>
    <w:rsid w:val="00F669F0"/>
    <w:rsid w:val="00F74CE9"/>
    <w:rsid w:val="00F803B3"/>
    <w:rsid w:val="00F83985"/>
    <w:rsid w:val="00F96416"/>
    <w:rsid w:val="00FD2607"/>
    <w:rsid w:val="00FF3C7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9E365"/>
  <w15:chartTrackingRefBased/>
  <w15:docId w15:val="{0B56158A-1B6E-4058-A7F5-A57DED679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92740D"/>
    <w:pPr>
      <w:keepNext/>
      <w:keepLines/>
      <w:spacing w:before="240" w:after="0" w:line="240" w:lineRule="auto"/>
      <w:jc w:val="left"/>
      <w:outlineLvl w:val="0"/>
    </w:pPr>
    <w:rPr>
      <w:rFonts w:eastAsiaTheme="majorEastAsia" w:cstheme="majorBidi"/>
      <w:b/>
      <w:sz w:val="32"/>
      <w:szCs w:val="32"/>
    </w:rPr>
  </w:style>
  <w:style w:type="paragraph" w:styleId="Ttulo2">
    <w:name w:val="heading 2"/>
    <w:basedOn w:val="Normal"/>
    <w:next w:val="Normal"/>
    <w:link w:val="Ttulo2Car"/>
    <w:autoRedefine/>
    <w:uiPriority w:val="9"/>
    <w:unhideWhenUsed/>
    <w:qFormat/>
    <w:rsid w:val="00846615"/>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654F62"/>
    <w:pPr>
      <w:keepNext/>
      <w:keepLines/>
      <w:spacing w:after="0"/>
      <w:outlineLvl w:val="2"/>
    </w:pPr>
    <w:rPr>
      <w:rFonts w:eastAsiaTheme="majorEastAsia" w:cstheme="majorBidi"/>
      <w:b/>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740D"/>
    <w:rPr>
      <w:rFonts w:ascii="Tahoma" w:eastAsiaTheme="majorEastAsia" w:hAnsi="Tahoma" w:cstheme="majorBidi"/>
      <w:b/>
      <w:sz w:val="32"/>
      <w:szCs w:val="32"/>
    </w:rPr>
  </w:style>
  <w:style w:type="character" w:customStyle="1" w:styleId="Ttulo2Car">
    <w:name w:val="Título 2 Car"/>
    <w:basedOn w:val="Fuentedeprrafopredeter"/>
    <w:link w:val="Ttulo2"/>
    <w:uiPriority w:val="9"/>
    <w:rsid w:val="00846615"/>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DE5F24"/>
    <w:pPr>
      <w:numPr>
        <w:ilvl w:val="1"/>
      </w:numPr>
      <w:jc w:val="left"/>
    </w:pPr>
    <w:rPr>
      <w:rFonts w:eastAsiaTheme="minorEastAsia"/>
      <w:spacing w:val="15"/>
      <w:u w:val="single"/>
    </w:rPr>
  </w:style>
  <w:style w:type="character" w:customStyle="1" w:styleId="SubttuloCar">
    <w:name w:val="Subtítulo Car"/>
    <w:basedOn w:val="Fuentedeprrafopredeter"/>
    <w:link w:val="Subttulo"/>
    <w:uiPriority w:val="11"/>
    <w:rsid w:val="00DE5F24"/>
    <w:rPr>
      <w:rFonts w:ascii="Tahoma" w:eastAsiaTheme="minorEastAsia" w:hAnsi="Tahoma"/>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DE5F24"/>
    <w:pPr>
      <w:spacing w:before="0" w:after="0"/>
      <w:contextualSpacing/>
    </w:pPr>
    <w:rPr>
      <w:rFonts w:eastAsiaTheme="majorEastAsia" w:cstheme="majorBidi"/>
      <w:spacing w:val="-10"/>
      <w:kern w:val="28"/>
      <w:szCs w:val="56"/>
    </w:rPr>
  </w:style>
  <w:style w:type="character" w:customStyle="1" w:styleId="TtuloCar">
    <w:name w:val="Título Car"/>
    <w:basedOn w:val="Fuentedeprrafopredeter"/>
    <w:link w:val="Ttulo"/>
    <w:uiPriority w:val="10"/>
    <w:rsid w:val="00DE5F24"/>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A43162"/>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A43162"/>
    <w:pPr>
      <w:spacing w:after="100"/>
    </w:pPr>
  </w:style>
  <w:style w:type="character" w:styleId="Hipervnculo">
    <w:name w:val="Hyperlink"/>
    <w:basedOn w:val="Fuentedeprrafopredeter"/>
    <w:uiPriority w:val="99"/>
    <w:unhideWhenUsed/>
    <w:rsid w:val="00A43162"/>
    <w:rPr>
      <w:color w:val="0563C1" w:themeColor="hyperlink"/>
      <w:u w:val="single"/>
    </w:rPr>
  </w:style>
  <w:style w:type="paragraph" w:styleId="Prrafodelista">
    <w:name w:val="List Paragraph"/>
    <w:basedOn w:val="Normal"/>
    <w:uiPriority w:val="34"/>
    <w:qFormat/>
    <w:rsid w:val="00E1537B"/>
    <w:pPr>
      <w:ind w:left="720"/>
      <w:contextualSpacing/>
    </w:pPr>
  </w:style>
  <w:style w:type="character" w:styleId="Mencinsinresolver">
    <w:name w:val="Unresolved Mention"/>
    <w:basedOn w:val="Fuentedeprrafopredeter"/>
    <w:uiPriority w:val="99"/>
    <w:semiHidden/>
    <w:unhideWhenUsed/>
    <w:rsid w:val="00965C52"/>
    <w:rPr>
      <w:color w:val="605E5C"/>
      <w:shd w:val="clear" w:color="auto" w:fill="E1DFDD"/>
    </w:rPr>
  </w:style>
  <w:style w:type="paragraph" w:styleId="TDC2">
    <w:name w:val="toc 2"/>
    <w:basedOn w:val="Normal"/>
    <w:next w:val="Normal"/>
    <w:autoRedefine/>
    <w:uiPriority w:val="39"/>
    <w:unhideWhenUsed/>
    <w:rsid w:val="00F83985"/>
    <w:pPr>
      <w:spacing w:after="100"/>
      <w:ind w:left="240"/>
    </w:pPr>
  </w:style>
  <w:style w:type="character" w:customStyle="1" w:styleId="Ttulo3Car">
    <w:name w:val="Título 3 Car"/>
    <w:basedOn w:val="Fuentedeprrafopredeter"/>
    <w:link w:val="Ttulo3"/>
    <w:uiPriority w:val="9"/>
    <w:rsid w:val="00654F62"/>
    <w:rPr>
      <w:rFonts w:ascii="Tahoma" w:eastAsiaTheme="majorEastAsia" w:hAnsi="Tahoma" w:cstheme="majorBidi"/>
      <w:b/>
      <w:color w:val="000000" w:themeColor="text1"/>
      <w:sz w:val="24"/>
      <w:szCs w:val="24"/>
    </w:rPr>
  </w:style>
  <w:style w:type="paragraph" w:styleId="TDC3">
    <w:name w:val="toc 3"/>
    <w:basedOn w:val="Normal"/>
    <w:next w:val="Normal"/>
    <w:autoRedefine/>
    <w:uiPriority w:val="39"/>
    <w:unhideWhenUsed/>
    <w:rsid w:val="007059D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4268654">
      <w:bodyDiv w:val="1"/>
      <w:marLeft w:val="0"/>
      <w:marRight w:val="0"/>
      <w:marTop w:val="0"/>
      <w:marBottom w:val="0"/>
      <w:divBdr>
        <w:top w:val="none" w:sz="0" w:space="0" w:color="auto"/>
        <w:left w:val="none" w:sz="0" w:space="0" w:color="auto"/>
        <w:bottom w:val="none" w:sz="0" w:space="0" w:color="auto"/>
        <w:right w:val="none" w:sz="0" w:space="0" w:color="auto"/>
      </w:divBdr>
    </w:div>
    <w:div w:id="1896816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poliedu-my.sharepoint.com/personal/gaguirre29_docente_upoli_edu_ni/Documents/Proyecto%20clase%20virtual/Unidad%20did&#225;ctica%201.docx" TargetMode="External"/><Relationship Id="rId18" Type="http://schemas.openxmlformats.org/officeDocument/2006/relationships/image" Target="media/image7.gif"/><Relationship Id="rId26" Type="http://schemas.openxmlformats.org/officeDocument/2006/relationships/image" Target="media/image15.gif"/><Relationship Id="rId3" Type="http://schemas.openxmlformats.org/officeDocument/2006/relationships/styles" Target="styles.xml"/><Relationship Id="rId21" Type="http://schemas.openxmlformats.org/officeDocument/2006/relationships/image" Target="media/image10.gif"/><Relationship Id="rId7" Type="http://schemas.openxmlformats.org/officeDocument/2006/relationships/endnotes" Target="endnotes.xml"/><Relationship Id="rId12" Type="http://schemas.openxmlformats.org/officeDocument/2006/relationships/hyperlink" Target="https://upoliedu-my.sharepoint.com/personal/gaguirre29_docente_upoli_edu_ni/Documents/Proyecto%20clase%20virtual/Unidad%20did&#225;ctica%201.docx" TargetMode="External"/><Relationship Id="rId17" Type="http://schemas.openxmlformats.org/officeDocument/2006/relationships/image" Target="media/image6.gif"/><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gif"/><Relationship Id="rId29" Type="http://schemas.openxmlformats.org/officeDocument/2006/relationships/image" Target="media/image18.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poli_edu_ni/Documents/Proyecto%20clase%20virtual/Unidad%20did&#225;ctica%201.docx" TargetMode="Externa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8.gif"/><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poli_edu_ni/Documents/Proyecto%20clase%20virtual/Unidad%20did&#225;ctica%201.docx"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E203B-EA1B-4275-985F-9362BE17C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457</TotalTime>
  <Pages>16</Pages>
  <Words>2829</Words>
  <Characters>15560</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143</cp:revision>
  <cp:lastPrinted>2020-09-28T03:04:00Z</cp:lastPrinted>
  <dcterms:created xsi:type="dcterms:W3CDTF">2020-07-30T15:46:00Z</dcterms:created>
  <dcterms:modified xsi:type="dcterms:W3CDTF">2023-03-16T01:47:00Z</dcterms:modified>
</cp:coreProperties>
</file>
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3214" w14:textId="57E86F84" w:rsidR="00F43320" w:rsidRDefault="00B0400E">
      <w:r>
        <w:rPr>
          <w:noProof/>
        </w:rPr>
        <w:drawing>
          <wp:anchor distT="0" distB="0" distL="114300" distR="114300" simplePos="0" relativeHeight="251637760" behindDoc="0" locked="0" layoutInCell="1" allowOverlap="1" wp14:anchorId="12BDBE3B" wp14:editId="143790B0">
            <wp:simplePos x="0" y="0"/>
            <wp:positionH relativeFrom="column">
              <wp:posOffset>-99060</wp:posOffset>
            </wp:positionH>
            <wp:positionV relativeFrom="paragraph">
              <wp:posOffset>271145</wp:posOffset>
            </wp:positionV>
            <wp:extent cx="3581400" cy="116650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37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3106">
        <w:t xml:space="preserve"> </w:t>
      </w:r>
    </w:p>
    <w:p w14:paraId="235E05A7" w14:textId="77777777" w:rsidR="00F43320" w:rsidRDefault="00F43320"/>
    <w:p w14:paraId="690BB015" w14:textId="77777777" w:rsidR="00F43320" w:rsidRDefault="00F43320"/>
    <w:p w14:paraId="006EFC5C" w14:textId="77777777" w:rsidR="00F43320" w:rsidRDefault="00F43320"/>
    <w:p w14:paraId="3CD40A06" w14:textId="77777777" w:rsidR="00F43320" w:rsidRDefault="00F43320"/>
    <w:p w14:paraId="2D914F4A" w14:textId="77777777" w:rsidR="00F43320" w:rsidRDefault="00F43320"/>
    <w:p w14:paraId="3A9B9749" w14:textId="77777777" w:rsidR="00F43320" w:rsidRDefault="00F43320"/>
    <w:p w14:paraId="7E079758" w14:textId="77777777" w:rsidR="00F43320" w:rsidRDefault="00F43320"/>
    <w:p w14:paraId="04460448" w14:textId="77777777" w:rsidR="00F43320" w:rsidRDefault="00F43320"/>
    <w:p w14:paraId="0D1EF4A2" w14:textId="77777777" w:rsidR="00F43320" w:rsidRDefault="006D7C25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32B66CB5" wp14:editId="1B751B25">
                <wp:simplePos x="0" y="0"/>
                <wp:positionH relativeFrom="column">
                  <wp:posOffset>1991995</wp:posOffset>
                </wp:positionH>
                <wp:positionV relativeFrom="paragraph">
                  <wp:posOffset>39370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543B01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B66CB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56.85pt;margin-top:3.1pt;width:281.2pt;height:45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" filled="f" stroked="f">
                <v:stroke joinstyle="round"/>
                <o:lock v:ext="edit" shapetype="t"/>
                <v:textbox style="mso-fit-shape-to-text:t">
                  <w:txbxContent>
                    <w:p w14:paraId="16543B01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79BA059" w14:textId="77777777" w:rsidR="00F43320" w:rsidRDefault="00F43320"/>
    <w:p w14:paraId="28636AB3" w14:textId="77777777" w:rsidR="00F43320" w:rsidRDefault="00F43320"/>
    <w:p w14:paraId="09010BF4" w14:textId="77777777" w:rsidR="00F43320" w:rsidRDefault="003E0D37">
      <w:r w:rsidRPr="0070212E">
        <w:rPr>
          <w:noProof/>
          <w:color w:val="0000FF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69F278A" wp14:editId="52BCD5D0">
                <wp:simplePos x="0" y="0"/>
                <wp:positionH relativeFrom="column">
                  <wp:posOffset>2039620</wp:posOffset>
                </wp:positionH>
                <wp:positionV relativeFrom="paragraph">
                  <wp:posOffset>167640</wp:posOffset>
                </wp:positionV>
                <wp:extent cx="3528000" cy="198000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8000" cy="198000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6C01F3" id="Grupo 3" o:spid="_x0000_s1026" style="position:absolute;margin-left:160.6pt;margin-top:13.2pt;width:277.8pt;height:15.6pt;z-index:251638784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" fillcolor="#041c7b" stroked="f"/>
              </v:group>
            </w:pict>
          </mc:Fallback>
        </mc:AlternateContent>
      </w:r>
    </w:p>
    <w:p w14:paraId="08344897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1636FFE" wp14:editId="4ECC3E89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2C9860" w14:textId="74FAF8C6" w:rsidR="00F43320" w:rsidRPr="003F199F" w:rsidRDefault="00C5289E" w:rsidP="00EF5DC0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  <w:lang w:val="es-ES"/>
                              </w:rPr>
                            </w:pPr>
                            <w:r w:rsidRPr="00C5289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Procesos Estocásticos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 w:rsidR="003F199F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  <w:p w14:paraId="30DE6043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636FFE" id="Cuadro de texto 7" o:spid="_x0000_s1027" type="#_x0000_t202" style="position:absolute;left:0;text-align:left;margin-left:-24.25pt;margin-top:7.35pt;width:458.35pt;height:81.9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132C9860" w14:textId="74FAF8C6" w:rsidR="00F43320" w:rsidRPr="003F199F" w:rsidRDefault="00C5289E" w:rsidP="00EF5DC0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  <w:lang w:val="es-ES"/>
                        </w:rPr>
                      </w:pPr>
                      <w:r w:rsidRPr="00C5289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Procesos Estocásticos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 w:rsidR="003F199F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  <w:p w14:paraId="30DE6043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58D17E21" w14:textId="77777777" w:rsidR="00F43320" w:rsidRDefault="00F43320"/>
    <w:p w14:paraId="77E09772" w14:textId="77777777" w:rsidR="005B0B82" w:rsidRDefault="005B0B82"/>
    <w:p w14:paraId="7E1ED9FC" w14:textId="77777777" w:rsidR="005B0B82" w:rsidRDefault="005B0B82"/>
    <w:p w14:paraId="009D9635" w14:textId="77777777" w:rsidR="005B0B82" w:rsidRDefault="005B0B82"/>
    <w:p w14:paraId="389813E5" w14:textId="77777777" w:rsidR="005B0B82" w:rsidRDefault="005B0B82"/>
    <w:p w14:paraId="3D400B37" w14:textId="77777777" w:rsidR="005B0B82" w:rsidRDefault="005B0B82"/>
    <w:p w14:paraId="5CFB05CF" w14:textId="77777777" w:rsidR="005B0B82" w:rsidRDefault="005B0B82"/>
    <w:p w14:paraId="251AC552" w14:textId="77777777" w:rsidR="005B0B82" w:rsidRDefault="005B0B82"/>
    <w:p w14:paraId="0F109C94" w14:textId="77777777" w:rsidR="005B0B82" w:rsidRDefault="005B0B82"/>
    <w:p w14:paraId="0B539FAD" w14:textId="77777777" w:rsidR="005B0B82" w:rsidRDefault="005B0B82"/>
    <w:p w14:paraId="22217562" w14:textId="77777777" w:rsidR="005B0B82" w:rsidRDefault="005B0B82"/>
    <w:p w14:paraId="78A0F9A7" w14:textId="77777777" w:rsidR="005B0B82" w:rsidRDefault="005B0B82"/>
    <w:p w14:paraId="52967FB1" w14:textId="77777777" w:rsidR="00636C8A" w:rsidRDefault="00636C8A"/>
    <w:p w14:paraId="72AD853C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05DD4A22" w14:textId="77777777" w:rsidR="00A66A79" w:rsidRDefault="006D7C2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0C87F0C1" wp14:editId="562BCD91">
                <wp:simplePos x="0" y="0"/>
                <wp:positionH relativeFrom="column">
                  <wp:posOffset>-280035</wp:posOffset>
                </wp:positionH>
                <wp:positionV relativeFrom="paragraph">
                  <wp:posOffset>-62230</wp:posOffset>
                </wp:positionV>
                <wp:extent cx="6572100" cy="333375"/>
                <wp:effectExtent l="0" t="0" r="635" b="952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100" cy="333375"/>
                          <a:chOff x="0" y="0"/>
                          <a:chExt cx="6572100" cy="333375"/>
                        </a:xfrm>
                      </wpg:grpSpPr>
                      <wps:wsp>
                        <wps:cNvPr id="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669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1B5F67" w14:textId="77777777" w:rsidR="0070212E" w:rsidRPr="00D904A7" w:rsidRDefault="0070212E" w:rsidP="0070212E">
                              <w:pPr>
                                <w:pStyle w:val="Ttulo1"/>
                              </w:pPr>
                              <w:bookmarkStart w:id="0" w:name="_Toc160547533"/>
                              <w:bookmarkStart w:id="1" w:name="_Toc205814940"/>
                              <w:r w:rsidRPr="0070212E">
                                <w:t>Índice de Contenido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upo 13"/>
                        <wpg:cNvGrpSpPr/>
                        <wpg:grpSpPr>
                          <a:xfrm>
                            <a:off x="2324100" y="57150"/>
                            <a:ext cx="4248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9" name="Rectángulo 29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ángulo 3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C87F0C1" id="Grupo 43" o:spid="_x0000_s1028" style="position:absolute;left:0;text-align:left;margin-left:-22.05pt;margin-top:-4.9pt;width:517.5pt;height:26.25pt;z-index:251655168" coordsize="6572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">
                <v:shape id="_x0000_s1029" type="#_x0000_t202" style="position:absolute;width:2266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7F1B5F67" w14:textId="77777777" w:rsidR="0070212E" w:rsidRPr="00D904A7" w:rsidRDefault="0070212E" w:rsidP="0070212E">
                        <w:pPr>
                          <w:pStyle w:val="Ttulo1"/>
                        </w:pPr>
                        <w:bookmarkStart w:id="2" w:name="_Toc160547533"/>
                        <w:bookmarkStart w:id="3" w:name="_Toc205814940"/>
                        <w:r w:rsidRPr="0070212E">
                          <w:t>Índice de Contenido</w:t>
                        </w:r>
                        <w:bookmarkEnd w:id="2"/>
                        <w:bookmarkEnd w:id="3"/>
                      </w:p>
                    </w:txbxContent>
                  </v:textbox>
                </v:shape>
                <v:group id="Grupo 13" o:spid="_x0000_s1030" style="position:absolute;left:23241;top:571;width:4248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ángulo 29" o:spid="_x0000_s1031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" fillcolor="#041c7b" stroked="f" strokeweight="1pt"/>
                  <v:rect id="Rectángulo 30" o:spid="_x0000_s1032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XIF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la&#10;n76kHyDXLwAAAP//AwBQSwECLQAUAAYACAAAACEA2+H2y+4AAACFAQAAEwAAAAAAAAAAAAAAAAAA&#10;AAAAW0NvbnRlbnRfVHlwZXNdLnhtbFBLAQItABQABgAIAAAAIQBa9CxbvwAAABUBAAALAAAAAAAA&#10;AAAAAAAAAB8BAABfcmVscy8ucmVsc1BLAQItABQABgAIAAAAIQB9dXIF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1571AD3B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643D33" w14:textId="3C7AF1A5" w:rsidR="00843820" w:rsidRPr="000370ED" w:rsidRDefault="00843820" w:rsidP="000370ED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04C46DBB" w14:textId="2FEF04A1" w:rsidR="00F3241F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205814940" w:history="1">
            <w:r w:rsidR="00F3241F" w:rsidRPr="000F0A70">
              <w:rPr>
                <w:rStyle w:val="Hipervnculo"/>
                <w:noProof/>
              </w:rPr>
              <w:t>Índice de Contenido</w:t>
            </w:r>
            <w:r w:rsidR="00F3241F">
              <w:rPr>
                <w:noProof/>
                <w:webHidden/>
              </w:rPr>
              <w:tab/>
            </w:r>
            <w:r w:rsidR="00F3241F">
              <w:rPr>
                <w:noProof/>
                <w:webHidden/>
              </w:rPr>
              <w:fldChar w:fldCharType="begin"/>
            </w:r>
            <w:r w:rsidR="00F3241F">
              <w:rPr>
                <w:noProof/>
                <w:webHidden/>
              </w:rPr>
              <w:instrText xml:space="preserve"> PAGEREF _Toc205814940 \h </w:instrText>
            </w:r>
            <w:r w:rsidR="00F3241F">
              <w:rPr>
                <w:noProof/>
                <w:webHidden/>
              </w:rPr>
            </w:r>
            <w:r w:rsidR="00F3241F">
              <w:rPr>
                <w:noProof/>
                <w:webHidden/>
              </w:rPr>
              <w:fldChar w:fldCharType="separate"/>
            </w:r>
            <w:r w:rsidR="00F3241F">
              <w:rPr>
                <w:noProof/>
                <w:webHidden/>
              </w:rPr>
              <w:t>2</w:t>
            </w:r>
            <w:r w:rsidR="00F3241F">
              <w:rPr>
                <w:noProof/>
                <w:webHidden/>
              </w:rPr>
              <w:fldChar w:fldCharType="end"/>
            </w:r>
          </w:hyperlink>
        </w:p>
        <w:p w14:paraId="7EB25BC6" w14:textId="09E636D2" w:rsidR="00F3241F" w:rsidRDefault="00F3241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5814941" w:history="1">
            <w:r w:rsidRPr="000F0A70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7A7A7" w14:textId="0D72BEAC" w:rsidR="00F3241F" w:rsidRDefault="00F3241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5814942" w:history="1">
            <w:r w:rsidRPr="000F0A70">
              <w:rPr>
                <w:rStyle w:val="Hipervnculo"/>
                <w:noProof/>
              </w:rPr>
              <w:t>Desarrollo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77AB9" w14:textId="372DFEA4" w:rsidR="00F3241F" w:rsidRDefault="00F3241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5814943" w:history="1">
            <w:r w:rsidRPr="000F0A70">
              <w:rPr>
                <w:rStyle w:val="Hipervnculo"/>
                <w:noProof/>
                <w:lang w:val="es-ES"/>
              </w:rPr>
              <w:t>5.1. Conceptos Básicos. Tasa de llegas, Tasa de servicios, Números de servidores.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BE8DF" w14:textId="4ECDE9D2" w:rsidR="00F3241F" w:rsidRDefault="00F3241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5814944" w:history="1">
            <w:r w:rsidRPr="000F0A70">
              <w:rPr>
                <w:rStyle w:val="Hipervnculo"/>
                <w:noProof/>
                <w:spacing w:val="6"/>
                <w:lang w:val="es-ES"/>
              </w:rPr>
              <w:t>5.2. Modelos de un servidor de colas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1686F" w14:textId="49450774" w:rsidR="00F3241F" w:rsidRDefault="00F3241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5814945" w:history="1">
            <w:r w:rsidRPr="000F0A70">
              <w:rPr>
                <w:rStyle w:val="Hipervnculo"/>
                <w:noProof/>
                <w:spacing w:val="7"/>
                <w:lang w:val="es-ES"/>
              </w:rPr>
              <w:t>5.3. Medidas de comportamiento de un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057B9" w14:textId="29FC8975" w:rsidR="00F3241F" w:rsidRDefault="00F3241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05814946" w:history="1">
            <w:r w:rsidRPr="000F0A70">
              <w:rPr>
                <w:rStyle w:val="Hipervnculo"/>
                <w:noProof/>
                <w:lang w:val="es-ES"/>
              </w:rPr>
              <w:t>5.3.1. Cantidad de clientes en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20F2E" w14:textId="166434EC" w:rsidR="00F3241F" w:rsidRDefault="00F3241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05814947" w:history="1">
            <w:r w:rsidRPr="000F0A70">
              <w:rPr>
                <w:rStyle w:val="Hipervnculo"/>
                <w:noProof/>
                <w:lang w:val="es-ES"/>
              </w:rPr>
              <w:t>5.3.2.Tiempo total que esperan los clientes en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D0950" w14:textId="7858B357" w:rsidR="00F3241F" w:rsidRDefault="00F3241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05814948" w:history="1">
            <w:r w:rsidRPr="000F0A70">
              <w:rPr>
                <w:rStyle w:val="Hipervnculo"/>
                <w:noProof/>
                <w:spacing w:val="4"/>
                <w:lang w:val="es-ES"/>
              </w:rPr>
              <w:t>5.3.3.Cantidad de personas formadas en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B2558" w14:textId="54EE4789" w:rsidR="00F3241F" w:rsidRDefault="00F3241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05814949" w:history="1">
            <w:r w:rsidRPr="000F0A70">
              <w:rPr>
                <w:rStyle w:val="Hipervnculo"/>
                <w:noProof/>
                <w:lang w:val="es-ES"/>
              </w:rPr>
              <w:t>5.3.4.Tiempo de espera de cada cliente en fila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46E4B" w14:textId="7E8F9E4E" w:rsidR="00F3241F" w:rsidRDefault="00F3241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05814950" w:history="1">
            <w:r w:rsidRPr="000F0A70">
              <w:rPr>
                <w:rStyle w:val="Hipervnculo"/>
                <w:noProof/>
                <w:spacing w:val="3"/>
                <w:lang w:val="es-ES"/>
              </w:rPr>
              <w:t>5.3.5. Porcentaje de uso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81E78" w14:textId="63B9D3DD" w:rsidR="00F3241F" w:rsidRDefault="00F3241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05814951" w:history="1">
            <w:r w:rsidRPr="000F0A70">
              <w:rPr>
                <w:rStyle w:val="Hipervnculo"/>
                <w:noProof/>
                <w:lang w:val="es-ES"/>
              </w:rPr>
              <w:t>5.3.6.Porcentaje de tiempo ocioso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5B8BD" w14:textId="3ABDA3B7" w:rsidR="00F3241F" w:rsidRDefault="00F3241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05814952" w:history="1">
            <w:r w:rsidRPr="000F0A70">
              <w:rPr>
                <w:rStyle w:val="Hipervnculo"/>
                <w:noProof/>
                <w:spacing w:val="4"/>
                <w:lang w:val="es-ES"/>
              </w:rPr>
              <w:t>5.3.7. Probabilidad de que se encuentren n clientes en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CE7A6" w14:textId="31CA73E9" w:rsidR="00F3241F" w:rsidRDefault="00F3241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5814953" w:history="1">
            <w:r w:rsidRPr="000F0A70">
              <w:rPr>
                <w:rStyle w:val="Hipervnculo"/>
                <w:noProof/>
                <w:lang w:val="es-ES"/>
              </w:rPr>
              <w:t>5.4. Modelos paralelos y secuenciales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FC5F6" w14:textId="6A0BD827" w:rsidR="00F3241F" w:rsidRDefault="00F3241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5814954" w:history="1">
            <w:r w:rsidRPr="000F0A70">
              <w:rPr>
                <w:rStyle w:val="Hipervnculo"/>
                <w:noProof/>
                <w:spacing w:val="6"/>
                <w:lang w:val="es-ES"/>
              </w:rPr>
              <w:t>5.5. Costos asociados a un sistema de colas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A5578" w14:textId="661BA5F1" w:rsidR="00F3241F" w:rsidRDefault="00F3241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5814955" w:history="1">
            <w:r w:rsidRPr="000F0A70">
              <w:rPr>
                <w:rStyle w:val="Hipervnculo"/>
                <w:noProof/>
                <w:spacing w:val="4"/>
                <w:lang w:val="es-ES"/>
              </w:rPr>
              <w:t>5.6. Grato de una transición asociada a una matriz estocástica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DB40A" w14:textId="72933949" w:rsidR="00F3241F" w:rsidRDefault="00F3241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5814956" w:history="1">
            <w:r w:rsidRPr="000F0A70">
              <w:rPr>
                <w:rStyle w:val="Hipervnculo"/>
                <w:noProof/>
                <w:spacing w:val="8"/>
                <w:lang w:val="es-ES"/>
              </w:rPr>
              <w:t>5.7. Estados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09622" w14:textId="2EF672A5" w:rsidR="00F3241F" w:rsidRDefault="00F3241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05814957" w:history="1">
            <w:r w:rsidRPr="000F0A70">
              <w:rPr>
                <w:rStyle w:val="Hipervnculo"/>
                <w:noProof/>
                <w:lang w:val="es-ES"/>
              </w:rPr>
              <w:t>5.7.1.Probabilidad de los estados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C8086" w14:textId="680DF8B3" w:rsidR="00F3241F" w:rsidRDefault="00F3241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05814958" w:history="1">
            <w:r w:rsidRPr="000F0A70">
              <w:rPr>
                <w:rStyle w:val="Hipervnculo"/>
                <w:noProof/>
                <w:spacing w:val="4"/>
                <w:lang w:val="es-ES"/>
              </w:rPr>
              <w:t>5.7.2.Tendencia de un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B7D48" w14:textId="6D1FE5E8" w:rsidR="00F3241F" w:rsidRDefault="00F3241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5814959" w:history="1">
            <w:r w:rsidRPr="000F0A70">
              <w:rPr>
                <w:rStyle w:val="Hipervnculo"/>
                <w:noProof/>
              </w:rPr>
              <w:t>Bibliografía y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1FC83" w14:textId="22DF1F26" w:rsidR="00F3241F" w:rsidRDefault="00F3241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5814960" w:history="1">
            <w:r w:rsidRPr="000F0A70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718D6" w14:textId="7655C9BD" w:rsidR="00B0609B" w:rsidRPr="000370ED" w:rsidRDefault="00843820" w:rsidP="000370ED">
          <w:r w:rsidRPr="004A18B8">
            <w:rPr>
              <w:rFonts w:cs="Tahoma"/>
              <w:szCs w:val="24"/>
              <w:lang w:val="es-ES"/>
            </w:rPr>
            <w:lastRenderedPageBreak/>
            <w:fldChar w:fldCharType="end"/>
          </w:r>
        </w:p>
      </w:sdtContent>
    </w:sdt>
    <w:p w14:paraId="477086BC" w14:textId="77777777" w:rsidR="00B0609B" w:rsidRPr="00A76AA1" w:rsidRDefault="00B0609B" w:rsidP="00A76AA1">
      <w:pPr>
        <w:contextualSpacing/>
        <w:rPr>
          <w:bCs/>
        </w:rPr>
      </w:pPr>
    </w:p>
    <w:p w14:paraId="42EDAE97" w14:textId="77777777" w:rsidR="00B0609B" w:rsidRPr="00A76AA1" w:rsidRDefault="008D04CA" w:rsidP="00A76AA1">
      <w:pPr>
        <w:contextualSpacing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97A0904" wp14:editId="09B8DA63">
                <wp:simplePos x="0" y="0"/>
                <wp:positionH relativeFrom="column">
                  <wp:posOffset>-296545</wp:posOffset>
                </wp:positionH>
                <wp:positionV relativeFrom="paragraph">
                  <wp:posOffset>-145415</wp:posOffset>
                </wp:positionV>
                <wp:extent cx="6420000" cy="333375"/>
                <wp:effectExtent l="0" t="0" r="0" b="9525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0000" cy="333375"/>
                          <a:chOff x="0" y="0"/>
                          <a:chExt cx="6420000" cy="333375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24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C18D71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4" w:name="_Toc160547534"/>
                              <w:bookmarkStart w:id="5" w:name="_Toc205814941"/>
                              <w:r w:rsidRPr="008D04CA">
                                <w:t>Introducción</w:t>
                              </w:r>
                              <w:bookmarkEnd w:id="4"/>
                              <w:bookmarkEnd w:id="5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upo 34"/>
                        <wpg:cNvGrpSpPr/>
                        <wpg:grpSpPr>
                          <a:xfrm>
                            <a:off x="1524000" y="57150"/>
                            <a:ext cx="4896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ángulo 3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7A0904" id="Grupo 37" o:spid="_x0000_s1033" style="position:absolute;left:0;text-align:left;margin-left:-23.35pt;margin-top:-11.45pt;width:505.5pt;height:26.25pt;z-index:251660288" coordsize="6420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">
                <v:shape id="_x0000_s1034" type="#_x0000_t202" style="position:absolute;width:1524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0FC18D71" w14:textId="77777777" w:rsidR="008D04CA" w:rsidRPr="00D904A7" w:rsidRDefault="008D04CA" w:rsidP="008D04CA">
                        <w:pPr>
                          <w:pStyle w:val="Ttulo1"/>
                        </w:pPr>
                        <w:bookmarkStart w:id="6" w:name="_Toc160547534"/>
                        <w:bookmarkStart w:id="7" w:name="_Toc205814941"/>
                        <w:r w:rsidRPr="008D04CA">
                          <w:t>Introducción</w:t>
                        </w:r>
                        <w:bookmarkEnd w:id="6"/>
                        <w:bookmarkEnd w:id="7"/>
                      </w:p>
                    </w:txbxContent>
                  </v:textbox>
                </v:shape>
                <v:group id="Grupo 34" o:spid="_x0000_s1035" style="position:absolute;left:15240;top:571;width:4896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ángulo 35" o:spid="_x0000_s1036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6" o:spid="_x0000_s1037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334FBDF5" w14:textId="77777777" w:rsidR="00987BEE" w:rsidRDefault="00987BEE" w:rsidP="00C5601D">
      <w:pPr>
        <w:contextualSpacing/>
        <w:rPr>
          <w:bCs/>
          <w:noProof/>
        </w:rPr>
      </w:pPr>
    </w:p>
    <w:p w14:paraId="56306AE6" w14:textId="77777777" w:rsidR="003F199F" w:rsidRPr="003F199F" w:rsidRDefault="003F199F" w:rsidP="003F199F">
      <w:pPr>
        <w:contextualSpacing/>
        <w:rPr>
          <w:bCs/>
          <w:noProof/>
        </w:rPr>
      </w:pPr>
      <w:r w:rsidRPr="003F199F">
        <w:rPr>
          <w:bCs/>
          <w:noProof/>
        </w:rPr>
        <w:t>Los procesos estocásticos constituyen un campo esencial para modelar y analizar sistemas cuyo comportamiento está influenciado por el azar. En la ingeniería en sistemas de información, estas herramientas permiten representar y estudiar fenómenos como la atención de solicitudes en un centro de soporte, el flujo de datos en redes, el rendimiento de servidores o el acceso concurrente a recursos compartidos.</w:t>
      </w:r>
    </w:p>
    <w:p w14:paraId="1A81CDB4" w14:textId="77777777" w:rsidR="003F199F" w:rsidRPr="003F199F" w:rsidRDefault="003F199F" w:rsidP="003F199F">
      <w:pPr>
        <w:contextualSpacing/>
        <w:rPr>
          <w:bCs/>
          <w:noProof/>
        </w:rPr>
      </w:pPr>
    </w:p>
    <w:p w14:paraId="00BD2532" w14:textId="77777777" w:rsidR="003F199F" w:rsidRPr="003F199F" w:rsidRDefault="003F199F" w:rsidP="003F199F">
      <w:pPr>
        <w:contextualSpacing/>
        <w:rPr>
          <w:bCs/>
          <w:noProof/>
        </w:rPr>
      </w:pPr>
      <w:r w:rsidRPr="003F199F">
        <w:rPr>
          <w:bCs/>
          <w:noProof/>
        </w:rPr>
        <w:t>En esta unidad se explorará de forma particular la teoría de colas o líneas de espera, la cual estudia el comportamiento de sistemas donde se presentan llegadas de clientes o tareas que deben ser atendidas por uno o más servidores. Se abordarán las medidas clave de desempeño —como el tiempo promedio de espera, el número de clientes en el sistema, la utilización de los servidores o la probabilidad de saturación—, así como los modelos de un solo servidor y de múltiples servidores, en configuraciones paralelas o secuenciales.</w:t>
      </w:r>
    </w:p>
    <w:p w14:paraId="7348A87B" w14:textId="77777777" w:rsidR="003F199F" w:rsidRPr="003F199F" w:rsidRDefault="003F199F" w:rsidP="003F199F">
      <w:pPr>
        <w:contextualSpacing/>
        <w:rPr>
          <w:bCs/>
          <w:noProof/>
        </w:rPr>
      </w:pPr>
    </w:p>
    <w:p w14:paraId="4574752A" w14:textId="77777777" w:rsidR="003F199F" w:rsidRPr="003F199F" w:rsidRDefault="003F199F" w:rsidP="003F199F">
      <w:pPr>
        <w:contextualSpacing/>
        <w:rPr>
          <w:bCs/>
          <w:noProof/>
        </w:rPr>
      </w:pPr>
      <w:r w:rsidRPr="003F199F">
        <w:rPr>
          <w:bCs/>
          <w:noProof/>
        </w:rPr>
        <w:t>Asimismo, se introducirá el análisis mediante cadenas de Markov, que permite describir la evolución probabilística de un sistema a lo largo del tiempo, identificando su matriz de transición, estados posibles y tendencias a largo plazo. El uso de herramientas como Markov Process de WinQSB y POM facilitará la resolución de problemas reales, la simulación de escenarios y la interpretación de resultados para la toma de decisiones.</w:t>
      </w:r>
    </w:p>
    <w:p w14:paraId="1FBFA2A7" w14:textId="77777777" w:rsidR="003F199F" w:rsidRPr="003F199F" w:rsidRDefault="003F199F" w:rsidP="003F199F">
      <w:pPr>
        <w:contextualSpacing/>
        <w:rPr>
          <w:bCs/>
          <w:noProof/>
        </w:rPr>
      </w:pPr>
    </w:p>
    <w:p w14:paraId="38E024D6" w14:textId="4A3E6C3C" w:rsidR="00AB2DF6" w:rsidRPr="002117E6" w:rsidRDefault="003F199F" w:rsidP="00A76AA1">
      <w:pPr>
        <w:contextualSpacing/>
        <w:rPr>
          <w:bCs/>
          <w:noProof/>
        </w:rPr>
      </w:pPr>
      <w:r w:rsidRPr="003F199F">
        <w:rPr>
          <w:bCs/>
          <w:noProof/>
        </w:rPr>
        <w:t>Al finalizar, el estudiante contará con la capacidad de modelar y analizar sistemas con componentes aleatorios, proponiendo soluciones que optimicen la eficiencia y reduzcan los tiempos de espera, contribuyendo así a mejorar la calidad y el desempeño de los servicios tecnológicos y organizacionales.</w:t>
      </w:r>
    </w:p>
    <w:p w14:paraId="09F1F206" w14:textId="77777777" w:rsidR="00AB2DF6" w:rsidRPr="002117E6" w:rsidRDefault="006D7C25" w:rsidP="00A76AA1">
      <w:pPr>
        <w:contextualSpacing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39ECC14" wp14:editId="1C8005C5">
                <wp:simplePos x="0" y="0"/>
                <wp:positionH relativeFrom="column">
                  <wp:posOffset>-244475</wp:posOffset>
                </wp:positionH>
                <wp:positionV relativeFrom="paragraph">
                  <wp:posOffset>-92075</wp:posOffset>
                </wp:positionV>
                <wp:extent cx="6478650" cy="333375"/>
                <wp:effectExtent l="0" t="0" r="0" b="9525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650" cy="333375"/>
                          <a:chOff x="0" y="0"/>
                          <a:chExt cx="6478650" cy="333375"/>
                        </a:xfrm>
                      </wpg:grpSpPr>
                      <wps:wsp>
                        <wps:cNvPr id="3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51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999DD7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8" w:name="_Toc160547535"/>
                              <w:bookmarkStart w:id="9" w:name="_Toc205814942"/>
                              <w:r w:rsidRPr="008D04CA">
                                <w:t>Desarrollo de Contenidos</w:t>
                              </w:r>
                              <w:bookmarkEnd w:id="8"/>
                              <w:bookmarkEnd w:id="9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upo 40"/>
                        <wpg:cNvGrpSpPr/>
                        <wpg:grpSpPr>
                          <a:xfrm>
                            <a:off x="2914650" y="57150"/>
                            <a:ext cx="3564000" cy="197485"/>
                            <a:chOff x="-810353" y="515"/>
                            <a:chExt cx="4852670" cy="198000"/>
                          </a:xfrm>
                        </wpg:grpSpPr>
                        <wps:wsp>
                          <wps:cNvPr id="41" name="Rectángulo 41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ángulo 42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9ECC14" id="Grupo 50" o:spid="_x0000_s1038" style="position:absolute;left:0;text-align:left;margin-left:-19.25pt;margin-top:-7.25pt;width:510.15pt;height:26.25pt;z-index:251668480" coordsize="64786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">
                <v:shape id="_x0000_s1039" type="#_x0000_t202" style="position:absolute;width:27851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54999DD7" w14:textId="77777777" w:rsidR="008D04CA" w:rsidRPr="00D904A7" w:rsidRDefault="008D04CA" w:rsidP="008D04CA">
                        <w:pPr>
                          <w:pStyle w:val="Ttulo1"/>
                        </w:pPr>
                        <w:bookmarkStart w:id="10" w:name="_Toc160547535"/>
                        <w:bookmarkStart w:id="11" w:name="_Toc205814942"/>
                        <w:r w:rsidRPr="008D04CA">
                          <w:t>Desarrollo de Contenidos</w:t>
                        </w:r>
                        <w:bookmarkEnd w:id="10"/>
                        <w:bookmarkEnd w:id="11"/>
                      </w:p>
                    </w:txbxContent>
                  </v:textbox>
                </v:shape>
                <v:group id="Grupo 40" o:spid="_x0000_s1040" style="position:absolute;left:29146;top:571;width:35640;height:1975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ángulo 41" o:spid="_x0000_s104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" fillcolor="#041c7b" stroked="f" strokeweight="1pt"/>
                  <v:rect id="Rectángulo 42" o:spid="_x0000_s104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TqU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8Co8v6QfIzR0AAP//AwBQSwECLQAUAAYACAAAACEA2+H2y+4AAACFAQAAEwAAAAAAAAAAAAAA&#10;AAAAAAAAW0NvbnRlbnRfVHlwZXNdLnhtbFBLAQItABQABgAIAAAAIQBa9CxbvwAAABUBAAALAAAA&#10;AAAAAAAAAAAAAB8BAABfcmVscy8ucmVsc1BLAQItABQABgAIAAAAIQC67TqU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21DE8036" w14:textId="77777777" w:rsidR="00AB2DF6" w:rsidRDefault="00AB2DF6" w:rsidP="00A76AA1">
      <w:pPr>
        <w:tabs>
          <w:tab w:val="left" w:pos="3075"/>
        </w:tabs>
        <w:contextualSpacing/>
      </w:pPr>
    </w:p>
    <w:p w14:paraId="454326A1" w14:textId="31C1B890" w:rsidR="00F01A1E" w:rsidRDefault="0091157F" w:rsidP="00F01A1E">
      <w:pPr>
        <w:pStyle w:val="Ttulo2"/>
        <w:rPr>
          <w:lang w:val="es-ES"/>
        </w:rPr>
      </w:pPr>
      <w:bookmarkStart w:id="12" w:name="_Toc205814943"/>
      <w:r>
        <w:rPr>
          <w:lang w:val="es-ES"/>
        </w:rPr>
        <w:t>Conceptos Básicos. Tasa de llegas, Tasa de servicios, Números de servidores.</w:t>
      </w:r>
      <w:bookmarkEnd w:id="12"/>
      <w:r>
        <w:rPr>
          <w:lang w:val="es-ES"/>
        </w:rPr>
        <w:t xml:space="preserve"> 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087"/>
        <w:gridCol w:w="1821"/>
        <w:gridCol w:w="2895"/>
        <w:gridCol w:w="3035"/>
      </w:tblGrid>
      <w:tr w:rsidR="00602363" w:rsidRPr="00602363" w14:paraId="587C2538" w14:textId="77777777" w:rsidTr="001C5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C2A0C13" w14:textId="77777777" w:rsidR="00602363" w:rsidRPr="00602363" w:rsidRDefault="00602363" w:rsidP="001C5FBD">
            <w:pPr>
              <w:jc w:val="left"/>
              <w:rPr>
                <w:b/>
                <w:bCs/>
                <w:sz w:val="20"/>
                <w:szCs w:val="18"/>
                <w:lang w:val="en-US"/>
              </w:rPr>
            </w:pPr>
            <w:r w:rsidRPr="00602363">
              <w:rPr>
                <w:b/>
                <w:bCs/>
                <w:sz w:val="20"/>
                <w:szCs w:val="18"/>
                <w:lang w:val="en-US"/>
              </w:rPr>
              <w:t>Símbolo</w:t>
            </w:r>
          </w:p>
        </w:tc>
        <w:tc>
          <w:tcPr>
            <w:tcW w:w="0" w:type="auto"/>
            <w:hideMark/>
          </w:tcPr>
          <w:p w14:paraId="341E02D4" w14:textId="77777777" w:rsidR="00602363" w:rsidRPr="00602363" w:rsidRDefault="00602363" w:rsidP="001C5FB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602363">
              <w:rPr>
                <w:b/>
                <w:bCs/>
                <w:sz w:val="20"/>
                <w:szCs w:val="18"/>
                <w:lang w:val="en-US"/>
              </w:rPr>
              <w:t>Nombre</w:t>
            </w:r>
          </w:p>
        </w:tc>
        <w:tc>
          <w:tcPr>
            <w:tcW w:w="0" w:type="auto"/>
            <w:hideMark/>
          </w:tcPr>
          <w:p w14:paraId="7E5F5541" w14:textId="77777777" w:rsidR="00602363" w:rsidRPr="00602363" w:rsidRDefault="00602363" w:rsidP="006023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602363">
              <w:rPr>
                <w:b/>
                <w:bCs/>
                <w:sz w:val="20"/>
                <w:szCs w:val="18"/>
                <w:lang w:val="en-US"/>
              </w:rPr>
              <w:t>Significado / unidad típica</w:t>
            </w:r>
          </w:p>
        </w:tc>
        <w:tc>
          <w:tcPr>
            <w:tcW w:w="0" w:type="auto"/>
            <w:hideMark/>
          </w:tcPr>
          <w:p w14:paraId="2A56A171" w14:textId="77777777" w:rsidR="00602363" w:rsidRPr="00602363" w:rsidRDefault="00602363" w:rsidP="006023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602363">
              <w:rPr>
                <w:b/>
                <w:bCs/>
                <w:sz w:val="20"/>
                <w:szCs w:val="18"/>
                <w:lang w:val="en-US"/>
              </w:rPr>
              <w:t>Interpretación práctica (UNP)</w:t>
            </w:r>
          </w:p>
        </w:tc>
      </w:tr>
      <w:tr w:rsidR="00602363" w:rsidRPr="00602363" w14:paraId="228A25E0" w14:textId="77777777" w:rsidTr="001C5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CC5E3" w14:textId="77777777" w:rsidR="00602363" w:rsidRPr="00602363" w:rsidRDefault="00602363" w:rsidP="001C5FBD">
            <w:pPr>
              <w:jc w:val="left"/>
              <w:rPr>
                <w:sz w:val="20"/>
                <w:szCs w:val="18"/>
                <w:lang w:val="en-US"/>
              </w:rPr>
            </w:pPr>
            <w:r w:rsidRPr="00602363">
              <w:rPr>
                <w:sz w:val="20"/>
                <w:szCs w:val="18"/>
                <w:lang w:val="en-US"/>
              </w:rPr>
              <w:t>λ (lambda)</w:t>
            </w:r>
          </w:p>
        </w:tc>
        <w:tc>
          <w:tcPr>
            <w:tcW w:w="0" w:type="auto"/>
            <w:hideMark/>
          </w:tcPr>
          <w:p w14:paraId="5830688F" w14:textId="77777777" w:rsidR="00602363" w:rsidRPr="00602363" w:rsidRDefault="00602363" w:rsidP="001C5FB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602363">
              <w:rPr>
                <w:b/>
                <w:bCs/>
                <w:sz w:val="20"/>
                <w:szCs w:val="18"/>
                <w:lang w:val="en-US"/>
              </w:rPr>
              <w:t>Tasa de llegadas</w:t>
            </w:r>
          </w:p>
        </w:tc>
        <w:tc>
          <w:tcPr>
            <w:tcW w:w="0" w:type="auto"/>
            <w:hideMark/>
          </w:tcPr>
          <w:p w14:paraId="542820A5" w14:textId="77777777" w:rsidR="00602363" w:rsidRPr="00602363" w:rsidRDefault="00602363" w:rsidP="00602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02363">
              <w:rPr>
                <w:sz w:val="20"/>
                <w:szCs w:val="18"/>
              </w:rPr>
              <w:t>Nº promedio de llegadas por unidad de tiempo (por hora, por minuto, por segundo)</w:t>
            </w:r>
          </w:p>
        </w:tc>
        <w:tc>
          <w:tcPr>
            <w:tcW w:w="0" w:type="auto"/>
            <w:hideMark/>
          </w:tcPr>
          <w:p w14:paraId="22794CF5" w14:textId="77777777" w:rsidR="00602363" w:rsidRPr="00602363" w:rsidRDefault="00602363" w:rsidP="00602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02363">
              <w:rPr>
                <w:sz w:val="20"/>
                <w:szCs w:val="18"/>
              </w:rPr>
              <w:t>Ej.: 20 estudiantes/hora que intentan inscribirse en el sistema de matrícula.</w:t>
            </w:r>
          </w:p>
        </w:tc>
      </w:tr>
      <w:tr w:rsidR="00602363" w:rsidRPr="00602363" w14:paraId="55DFCAAC" w14:textId="77777777" w:rsidTr="001C5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BD82B" w14:textId="77777777" w:rsidR="00602363" w:rsidRPr="00602363" w:rsidRDefault="00602363" w:rsidP="001C5FBD">
            <w:pPr>
              <w:jc w:val="left"/>
              <w:rPr>
                <w:sz w:val="20"/>
                <w:szCs w:val="18"/>
                <w:lang w:val="en-US"/>
              </w:rPr>
            </w:pPr>
            <w:r w:rsidRPr="00602363">
              <w:rPr>
                <w:sz w:val="20"/>
                <w:szCs w:val="18"/>
                <w:lang w:val="en-US"/>
              </w:rPr>
              <w:t>μ (mu)</w:t>
            </w:r>
          </w:p>
        </w:tc>
        <w:tc>
          <w:tcPr>
            <w:tcW w:w="0" w:type="auto"/>
            <w:hideMark/>
          </w:tcPr>
          <w:p w14:paraId="1500C2A4" w14:textId="77777777" w:rsidR="00602363" w:rsidRPr="00602363" w:rsidRDefault="00602363" w:rsidP="001C5FB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602363">
              <w:rPr>
                <w:b/>
                <w:bCs/>
                <w:sz w:val="20"/>
                <w:szCs w:val="18"/>
                <w:lang w:val="en-US"/>
              </w:rPr>
              <w:t>Tasa de servicio</w:t>
            </w:r>
          </w:p>
        </w:tc>
        <w:tc>
          <w:tcPr>
            <w:tcW w:w="0" w:type="auto"/>
            <w:hideMark/>
          </w:tcPr>
          <w:p w14:paraId="5937B8F6" w14:textId="77777777" w:rsidR="00602363" w:rsidRPr="00602363" w:rsidRDefault="00602363" w:rsidP="00602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02363">
              <w:rPr>
                <w:sz w:val="20"/>
                <w:szCs w:val="18"/>
              </w:rPr>
              <w:t>Nº promedio de clientes que un servidor atiende por unidad de tiempo</w:t>
            </w:r>
          </w:p>
        </w:tc>
        <w:tc>
          <w:tcPr>
            <w:tcW w:w="0" w:type="auto"/>
            <w:hideMark/>
          </w:tcPr>
          <w:p w14:paraId="49BF95BA" w14:textId="77777777" w:rsidR="00602363" w:rsidRPr="00602363" w:rsidRDefault="00602363" w:rsidP="00602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02363">
              <w:rPr>
                <w:sz w:val="20"/>
                <w:szCs w:val="18"/>
              </w:rPr>
              <w:t>Ej.: un técnico atiende 12 tickets/hora; o un servidor procesa 50 peticiones/segundo.</w:t>
            </w:r>
          </w:p>
        </w:tc>
      </w:tr>
      <w:tr w:rsidR="00602363" w:rsidRPr="00602363" w14:paraId="7A7961DB" w14:textId="77777777" w:rsidTr="001C5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F1AFB" w14:textId="77777777" w:rsidR="00602363" w:rsidRPr="00602363" w:rsidRDefault="00602363" w:rsidP="001C5FBD">
            <w:pPr>
              <w:jc w:val="left"/>
              <w:rPr>
                <w:sz w:val="20"/>
                <w:szCs w:val="18"/>
                <w:lang w:val="en-US"/>
              </w:rPr>
            </w:pPr>
            <w:r w:rsidRPr="00602363">
              <w:rPr>
                <w:sz w:val="20"/>
                <w:szCs w:val="18"/>
                <w:lang w:val="en-US"/>
              </w:rPr>
              <w:t>s</w:t>
            </w:r>
          </w:p>
        </w:tc>
        <w:tc>
          <w:tcPr>
            <w:tcW w:w="0" w:type="auto"/>
            <w:hideMark/>
          </w:tcPr>
          <w:p w14:paraId="126AB147" w14:textId="77777777" w:rsidR="00602363" w:rsidRPr="00602363" w:rsidRDefault="00602363" w:rsidP="001C5FB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602363">
              <w:rPr>
                <w:b/>
                <w:bCs/>
                <w:sz w:val="20"/>
                <w:szCs w:val="18"/>
                <w:lang w:val="en-US"/>
              </w:rPr>
              <w:t>Número de servidores</w:t>
            </w:r>
          </w:p>
        </w:tc>
        <w:tc>
          <w:tcPr>
            <w:tcW w:w="0" w:type="auto"/>
            <w:hideMark/>
          </w:tcPr>
          <w:p w14:paraId="221FBD12" w14:textId="77777777" w:rsidR="00602363" w:rsidRPr="00602363" w:rsidRDefault="00602363" w:rsidP="00602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02363">
              <w:rPr>
                <w:sz w:val="20"/>
                <w:szCs w:val="18"/>
              </w:rPr>
              <w:t>Cantidad de canales concurrentes que realizan servicio (entidades idénticas)</w:t>
            </w:r>
          </w:p>
        </w:tc>
        <w:tc>
          <w:tcPr>
            <w:tcW w:w="0" w:type="auto"/>
            <w:hideMark/>
          </w:tcPr>
          <w:p w14:paraId="36A531EF" w14:textId="77777777" w:rsidR="00602363" w:rsidRPr="00602363" w:rsidRDefault="00602363" w:rsidP="00602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02363">
              <w:rPr>
                <w:sz w:val="20"/>
                <w:szCs w:val="18"/>
              </w:rPr>
              <w:t>Ej.: 3 técnicos de laboratorio, 4 instancias de la API en la nube.</w:t>
            </w:r>
          </w:p>
        </w:tc>
      </w:tr>
      <w:tr w:rsidR="00602363" w:rsidRPr="00602363" w14:paraId="2A5097A2" w14:textId="77777777" w:rsidTr="001C5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C0C11" w14:textId="77777777" w:rsidR="00602363" w:rsidRPr="00602363" w:rsidRDefault="00602363" w:rsidP="001C5FBD">
            <w:pPr>
              <w:jc w:val="left"/>
              <w:rPr>
                <w:sz w:val="20"/>
                <w:szCs w:val="18"/>
                <w:lang w:val="en-US"/>
              </w:rPr>
            </w:pPr>
            <w:r w:rsidRPr="00602363">
              <w:rPr>
                <w:sz w:val="20"/>
                <w:szCs w:val="18"/>
                <w:lang w:val="en-US"/>
              </w:rPr>
              <w:t>ρ (rho)</w:t>
            </w:r>
          </w:p>
        </w:tc>
        <w:tc>
          <w:tcPr>
            <w:tcW w:w="0" w:type="auto"/>
            <w:hideMark/>
          </w:tcPr>
          <w:p w14:paraId="6C57A53D" w14:textId="77777777" w:rsidR="00602363" w:rsidRPr="00602363" w:rsidRDefault="00602363" w:rsidP="001C5FB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602363">
              <w:rPr>
                <w:b/>
                <w:bCs/>
                <w:sz w:val="20"/>
                <w:szCs w:val="18"/>
                <w:lang w:val="en-US"/>
              </w:rPr>
              <w:t>Factor de utilización</w:t>
            </w:r>
          </w:p>
        </w:tc>
        <w:tc>
          <w:tcPr>
            <w:tcW w:w="0" w:type="auto"/>
            <w:hideMark/>
          </w:tcPr>
          <w:p w14:paraId="796B16C8" w14:textId="77777777" w:rsidR="00602363" w:rsidRPr="00602363" w:rsidRDefault="00602363" w:rsidP="00602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02363">
              <w:rPr>
                <w:sz w:val="20"/>
                <w:szCs w:val="18"/>
                <w:lang w:val="en-US"/>
              </w:rPr>
              <w:t>ρ</w:t>
            </w:r>
            <w:r w:rsidRPr="00602363">
              <w:rPr>
                <w:sz w:val="20"/>
                <w:szCs w:val="18"/>
              </w:rPr>
              <w:t xml:space="preserve"> = </w:t>
            </w:r>
            <w:r w:rsidRPr="00602363">
              <w:rPr>
                <w:sz w:val="20"/>
                <w:szCs w:val="18"/>
                <w:lang w:val="en-US"/>
              </w:rPr>
              <w:t>λ</w:t>
            </w:r>
            <w:r w:rsidRPr="00602363">
              <w:rPr>
                <w:sz w:val="20"/>
                <w:szCs w:val="18"/>
              </w:rPr>
              <w:t xml:space="preserve"> / (s·</w:t>
            </w:r>
            <w:r w:rsidRPr="00602363">
              <w:rPr>
                <w:sz w:val="20"/>
                <w:szCs w:val="18"/>
                <w:lang w:val="en-US"/>
              </w:rPr>
              <w:t>μ</w:t>
            </w:r>
            <w:r w:rsidRPr="00602363">
              <w:rPr>
                <w:sz w:val="20"/>
                <w:szCs w:val="18"/>
              </w:rPr>
              <w:t>) (adimensional) — fracción de tiempo en que la capacidad está ocupada</w:t>
            </w:r>
          </w:p>
        </w:tc>
        <w:tc>
          <w:tcPr>
            <w:tcW w:w="0" w:type="auto"/>
            <w:hideMark/>
          </w:tcPr>
          <w:p w14:paraId="1C560027" w14:textId="77777777" w:rsidR="00602363" w:rsidRPr="00602363" w:rsidRDefault="00602363" w:rsidP="00602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02363">
              <w:rPr>
                <w:sz w:val="20"/>
                <w:szCs w:val="18"/>
              </w:rPr>
              <w:t xml:space="preserve">Si </w:t>
            </w:r>
            <w:r w:rsidRPr="00602363">
              <w:rPr>
                <w:sz w:val="20"/>
                <w:szCs w:val="18"/>
                <w:lang w:val="en-US"/>
              </w:rPr>
              <w:t>ρ</w:t>
            </w:r>
            <w:r w:rsidRPr="00602363">
              <w:rPr>
                <w:sz w:val="20"/>
                <w:szCs w:val="18"/>
              </w:rPr>
              <w:t>=0.7 → la capacidad está ocupada el 70% del tiempo.</w:t>
            </w:r>
          </w:p>
        </w:tc>
      </w:tr>
      <w:tr w:rsidR="00602363" w:rsidRPr="00602363" w14:paraId="2DD0A3AE" w14:textId="77777777" w:rsidTr="001C5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5F5EB" w14:textId="77777777" w:rsidR="00602363" w:rsidRPr="00602363" w:rsidRDefault="00602363" w:rsidP="001C5FBD">
            <w:pPr>
              <w:jc w:val="left"/>
              <w:rPr>
                <w:sz w:val="20"/>
                <w:szCs w:val="18"/>
                <w:lang w:val="en-US"/>
              </w:rPr>
            </w:pPr>
            <w:r w:rsidRPr="00602363">
              <w:rPr>
                <w:sz w:val="20"/>
                <w:szCs w:val="18"/>
                <w:lang w:val="en-US"/>
              </w:rPr>
              <w:t>P0</w:t>
            </w:r>
          </w:p>
        </w:tc>
        <w:tc>
          <w:tcPr>
            <w:tcW w:w="0" w:type="auto"/>
            <w:hideMark/>
          </w:tcPr>
          <w:p w14:paraId="5B4830EE" w14:textId="77777777" w:rsidR="00602363" w:rsidRPr="00602363" w:rsidRDefault="00602363" w:rsidP="001C5FB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02363">
              <w:rPr>
                <w:sz w:val="20"/>
                <w:szCs w:val="18"/>
              </w:rPr>
              <w:t>Probabilidad de que el sistema esté vacío</w:t>
            </w:r>
          </w:p>
        </w:tc>
        <w:tc>
          <w:tcPr>
            <w:tcW w:w="0" w:type="auto"/>
            <w:hideMark/>
          </w:tcPr>
          <w:p w14:paraId="7B89FE56" w14:textId="77777777" w:rsidR="00602363" w:rsidRPr="00602363" w:rsidRDefault="00602363" w:rsidP="00602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02363">
              <w:rPr>
                <w:sz w:val="20"/>
                <w:szCs w:val="18"/>
              </w:rPr>
              <w:t xml:space="preserve">Dependiente del modelo; en M/M/1 P0 = 1 − </w:t>
            </w:r>
            <w:r w:rsidRPr="00602363">
              <w:rPr>
                <w:sz w:val="20"/>
                <w:szCs w:val="18"/>
                <w:lang w:val="en-US"/>
              </w:rPr>
              <w:t>ρ</w:t>
            </w:r>
          </w:p>
        </w:tc>
        <w:tc>
          <w:tcPr>
            <w:tcW w:w="0" w:type="auto"/>
            <w:hideMark/>
          </w:tcPr>
          <w:p w14:paraId="77EF2E50" w14:textId="77777777" w:rsidR="00602363" w:rsidRPr="00602363" w:rsidRDefault="00602363" w:rsidP="00602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02363">
              <w:rPr>
                <w:sz w:val="20"/>
                <w:szCs w:val="18"/>
              </w:rPr>
              <w:t>Si P0=0.2 → 20% del tiempo no hay clientes.</w:t>
            </w:r>
          </w:p>
        </w:tc>
      </w:tr>
      <w:tr w:rsidR="00602363" w:rsidRPr="00602363" w14:paraId="5AFA55C9" w14:textId="77777777" w:rsidTr="001C5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4245A" w14:textId="77777777" w:rsidR="00602363" w:rsidRPr="00602363" w:rsidRDefault="00602363" w:rsidP="001C5FBD">
            <w:pPr>
              <w:jc w:val="left"/>
              <w:rPr>
                <w:sz w:val="20"/>
                <w:szCs w:val="18"/>
                <w:lang w:val="en-US"/>
              </w:rPr>
            </w:pPr>
            <w:r w:rsidRPr="00602363">
              <w:rPr>
                <w:sz w:val="20"/>
                <w:szCs w:val="18"/>
                <w:lang w:val="en-US"/>
              </w:rPr>
              <w:t>K</w:t>
            </w:r>
          </w:p>
        </w:tc>
        <w:tc>
          <w:tcPr>
            <w:tcW w:w="0" w:type="auto"/>
            <w:hideMark/>
          </w:tcPr>
          <w:p w14:paraId="5D9357E0" w14:textId="77777777" w:rsidR="00602363" w:rsidRPr="00602363" w:rsidRDefault="00602363" w:rsidP="001C5FB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602363">
              <w:rPr>
                <w:sz w:val="20"/>
                <w:szCs w:val="18"/>
                <w:lang w:val="en-US"/>
              </w:rPr>
              <w:t>Capacidad total del sistema</w:t>
            </w:r>
          </w:p>
        </w:tc>
        <w:tc>
          <w:tcPr>
            <w:tcW w:w="0" w:type="auto"/>
            <w:hideMark/>
          </w:tcPr>
          <w:p w14:paraId="789F1BA4" w14:textId="77777777" w:rsidR="00602363" w:rsidRPr="00602363" w:rsidRDefault="00602363" w:rsidP="00602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02363">
              <w:rPr>
                <w:sz w:val="20"/>
                <w:szCs w:val="18"/>
              </w:rPr>
              <w:t>número máximo de clientes permitidos (incluyendo los en servicio)</w:t>
            </w:r>
          </w:p>
        </w:tc>
        <w:tc>
          <w:tcPr>
            <w:tcW w:w="0" w:type="auto"/>
            <w:hideMark/>
          </w:tcPr>
          <w:p w14:paraId="0AF458AB" w14:textId="77777777" w:rsidR="00602363" w:rsidRPr="00602363" w:rsidRDefault="00602363" w:rsidP="00602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02363">
              <w:rPr>
                <w:sz w:val="20"/>
                <w:szCs w:val="18"/>
              </w:rPr>
              <w:t>Ej.: sala con K=20 sillas (incluyendo quien está siendo atendido).</w:t>
            </w:r>
          </w:p>
        </w:tc>
      </w:tr>
      <w:tr w:rsidR="00602363" w:rsidRPr="00602363" w14:paraId="17E9D8EE" w14:textId="77777777" w:rsidTr="001C5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9ECAA" w14:textId="77777777" w:rsidR="00602363" w:rsidRPr="00602363" w:rsidRDefault="00602363" w:rsidP="001C5FBD">
            <w:pPr>
              <w:jc w:val="left"/>
              <w:rPr>
                <w:sz w:val="20"/>
                <w:szCs w:val="18"/>
                <w:lang w:val="en-US"/>
              </w:rPr>
            </w:pPr>
            <w:r w:rsidRPr="00602363">
              <w:rPr>
                <w:sz w:val="20"/>
                <w:szCs w:val="18"/>
                <w:lang w:val="en-US"/>
              </w:rPr>
              <w:t>W, Wq, L, Lq</w:t>
            </w:r>
          </w:p>
        </w:tc>
        <w:tc>
          <w:tcPr>
            <w:tcW w:w="0" w:type="auto"/>
            <w:hideMark/>
          </w:tcPr>
          <w:p w14:paraId="07B91E23" w14:textId="77777777" w:rsidR="00602363" w:rsidRPr="00602363" w:rsidRDefault="00602363" w:rsidP="001C5FB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02363">
              <w:rPr>
                <w:sz w:val="20"/>
                <w:szCs w:val="18"/>
              </w:rPr>
              <w:t>Medidas de desempeño (tiempos y longitudes)</w:t>
            </w:r>
          </w:p>
        </w:tc>
        <w:tc>
          <w:tcPr>
            <w:tcW w:w="0" w:type="auto"/>
            <w:hideMark/>
          </w:tcPr>
          <w:p w14:paraId="63C5D92A" w14:textId="77777777" w:rsidR="00602363" w:rsidRPr="00602363" w:rsidRDefault="00602363" w:rsidP="00602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02363">
              <w:rPr>
                <w:sz w:val="20"/>
                <w:szCs w:val="18"/>
              </w:rPr>
              <w:t>W = tiempo total en sistema, Wq = tiempo en cola, L = #promedio en sistema, Lq = #promedio en cola</w:t>
            </w:r>
          </w:p>
        </w:tc>
        <w:tc>
          <w:tcPr>
            <w:tcW w:w="0" w:type="auto"/>
            <w:hideMark/>
          </w:tcPr>
          <w:p w14:paraId="3828FFCB" w14:textId="77777777" w:rsidR="00602363" w:rsidRPr="00602363" w:rsidRDefault="00602363" w:rsidP="00602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02363">
              <w:rPr>
                <w:sz w:val="20"/>
                <w:szCs w:val="18"/>
              </w:rPr>
              <w:t>Estas aparecen en modelos (ver tema siguiente), por ahora se mencionan para contexto.</w:t>
            </w:r>
          </w:p>
        </w:tc>
      </w:tr>
    </w:tbl>
    <w:p w14:paraId="05EF678F" w14:textId="77777777" w:rsidR="00AB2D9F" w:rsidRDefault="00AB2D9F" w:rsidP="00602363"/>
    <w:p w14:paraId="47D689FF" w14:textId="77777777" w:rsidR="00AB2D9F" w:rsidRDefault="00AB2D9F" w:rsidP="00602363"/>
    <w:p w14:paraId="102FD730" w14:textId="77777777" w:rsidR="00AB2D9F" w:rsidRDefault="00AB2D9F" w:rsidP="00602363"/>
    <w:p w14:paraId="0133CF33" w14:textId="0C78C525" w:rsidR="00602363" w:rsidRPr="00602363" w:rsidRDefault="00602363" w:rsidP="00602363">
      <w:r w:rsidRPr="00602363">
        <w:lastRenderedPageBreak/>
        <w:t xml:space="preserve">Observación sobre unidades: elige la </w:t>
      </w:r>
      <w:r w:rsidRPr="00602363">
        <w:rPr>
          <w:b/>
          <w:bCs/>
        </w:rPr>
        <w:t>misma unidad de tiempo</w:t>
      </w:r>
      <w:r w:rsidRPr="00602363">
        <w:t xml:space="preserve"> para </w:t>
      </w:r>
      <w:r w:rsidRPr="00602363">
        <w:rPr>
          <w:lang w:val="en-US"/>
        </w:rPr>
        <w:t>λ</w:t>
      </w:r>
      <w:r w:rsidRPr="00602363">
        <w:t xml:space="preserve"> y </w:t>
      </w:r>
      <w:r w:rsidRPr="00602363">
        <w:rPr>
          <w:lang w:val="en-US"/>
        </w:rPr>
        <w:t>μ</w:t>
      </w:r>
      <w:r w:rsidRPr="00602363">
        <w:t xml:space="preserve"> (por ejemplo, horas). Si </w:t>
      </w:r>
      <w:r w:rsidRPr="00602363">
        <w:rPr>
          <w:lang w:val="en-US"/>
        </w:rPr>
        <w:t>λ</w:t>
      </w:r>
      <w:r w:rsidRPr="00602363">
        <w:t xml:space="preserve"> está en llegadas por hora y </w:t>
      </w:r>
      <w:r w:rsidRPr="00602363">
        <w:rPr>
          <w:lang w:val="en-US"/>
        </w:rPr>
        <w:t>μ</w:t>
      </w:r>
      <w:r w:rsidRPr="00602363">
        <w:t xml:space="preserve"> en servicios por hora, puedes usar directamente </w:t>
      </w:r>
      <w:r w:rsidRPr="00602363">
        <w:rPr>
          <w:lang w:val="en-US"/>
        </w:rPr>
        <w:t>λ</w:t>
      </w:r>
      <w:r w:rsidRPr="00602363">
        <w:t>/</w:t>
      </w:r>
      <w:r w:rsidRPr="00602363">
        <w:rPr>
          <w:lang w:val="en-US"/>
        </w:rPr>
        <w:t>μ</w:t>
      </w:r>
      <w:r w:rsidRPr="00602363">
        <w:t>. Si mezclas unidades (</w:t>
      </w:r>
      <w:r w:rsidRPr="00602363">
        <w:rPr>
          <w:lang w:val="en-US"/>
        </w:rPr>
        <w:t>λ</w:t>
      </w:r>
      <w:r w:rsidRPr="00602363">
        <w:t xml:space="preserve"> en por minuto y </w:t>
      </w:r>
      <w:r w:rsidRPr="00602363">
        <w:rPr>
          <w:lang w:val="en-US"/>
        </w:rPr>
        <w:t>μ</w:t>
      </w:r>
      <w:r w:rsidRPr="00602363">
        <w:t xml:space="preserve"> en por hora) debes convertir antes.</w:t>
      </w:r>
    </w:p>
    <w:p w14:paraId="6C70E19B" w14:textId="77777777" w:rsidR="00AB2D9F" w:rsidRDefault="00AB2D9F" w:rsidP="00602363">
      <w:pPr>
        <w:rPr>
          <w:b/>
          <w:bCs/>
        </w:rPr>
      </w:pPr>
    </w:p>
    <w:p w14:paraId="15C87C28" w14:textId="26C8A4B9" w:rsidR="00602363" w:rsidRPr="00602363" w:rsidRDefault="00602363" w:rsidP="00602363">
      <w:pPr>
        <w:rPr>
          <w:b/>
          <w:bCs/>
        </w:rPr>
      </w:pPr>
      <w:r w:rsidRPr="00602363">
        <w:rPr>
          <w:b/>
          <w:bCs/>
        </w:rPr>
        <w:t>Interpretación conceptual y ejemplos cotidiano</w:t>
      </w:r>
      <w:r w:rsidR="00AB2D9F">
        <w:rPr>
          <w:b/>
          <w:bCs/>
        </w:rPr>
        <w:t>s</w:t>
      </w:r>
    </w:p>
    <w:p w14:paraId="474FC281" w14:textId="3D5E2E7A" w:rsidR="00602363" w:rsidRPr="00602363" w:rsidRDefault="00602363" w:rsidP="00602363">
      <w:pPr>
        <w:rPr>
          <w:b/>
          <w:bCs/>
        </w:rPr>
      </w:pPr>
      <w:r w:rsidRPr="00602363">
        <w:rPr>
          <w:b/>
          <w:bCs/>
        </w:rPr>
        <w:t xml:space="preserve"> Qué dice </w:t>
      </w:r>
      <w:r w:rsidRPr="00602363">
        <w:rPr>
          <w:b/>
          <w:bCs/>
          <w:lang w:val="en-US"/>
        </w:rPr>
        <w:t>λ</w:t>
      </w:r>
      <w:r w:rsidRPr="00602363">
        <w:rPr>
          <w:b/>
          <w:bCs/>
        </w:rPr>
        <w:t xml:space="preserve"> en la práctica</w:t>
      </w:r>
    </w:p>
    <w:p w14:paraId="59E59CA3" w14:textId="77777777" w:rsidR="00602363" w:rsidRPr="00602363" w:rsidRDefault="00602363" w:rsidP="00602363">
      <w:pPr>
        <w:numPr>
          <w:ilvl w:val="0"/>
          <w:numId w:val="26"/>
        </w:numPr>
        <w:rPr>
          <w:lang w:val="en-US"/>
        </w:rPr>
      </w:pPr>
      <w:r w:rsidRPr="00602363">
        <w:t xml:space="preserve">Si </w:t>
      </w:r>
      <w:r w:rsidRPr="00602363">
        <w:rPr>
          <w:lang w:val="en-US"/>
        </w:rPr>
        <w:t>λ</w:t>
      </w:r>
      <w:r w:rsidRPr="00602363">
        <w:t xml:space="preserve"> = 30 estudiantes/hora para la matrícula en línea en el primer día, significa que </w:t>
      </w:r>
      <w:r w:rsidRPr="00602363">
        <w:rPr>
          <w:b/>
          <w:bCs/>
        </w:rPr>
        <w:t>en promedio</w:t>
      </w:r>
      <w:r w:rsidRPr="00602363">
        <w:t xml:space="preserve"> llegan 30 solicitudes cada hora. </w:t>
      </w:r>
      <w:r w:rsidRPr="00602363">
        <w:rPr>
          <w:lang w:val="en-US"/>
        </w:rPr>
        <w:t>No dice que lleguen exactamente 30 cada hora; hay variabilidad.</w:t>
      </w:r>
    </w:p>
    <w:p w14:paraId="58B707E2" w14:textId="2238F5F4" w:rsidR="00602363" w:rsidRPr="00602363" w:rsidRDefault="00602363" w:rsidP="00602363">
      <w:pPr>
        <w:rPr>
          <w:b/>
          <w:bCs/>
        </w:rPr>
      </w:pPr>
      <w:r w:rsidRPr="00602363">
        <w:rPr>
          <w:b/>
          <w:bCs/>
        </w:rPr>
        <w:t xml:space="preserve">Qué dice </w:t>
      </w:r>
      <w:r w:rsidRPr="00602363">
        <w:rPr>
          <w:b/>
          <w:bCs/>
          <w:lang w:val="en-US"/>
        </w:rPr>
        <w:t>μ</w:t>
      </w:r>
      <w:r w:rsidRPr="00602363">
        <w:rPr>
          <w:b/>
          <w:bCs/>
        </w:rPr>
        <w:t xml:space="preserve"> en la práctica</w:t>
      </w:r>
    </w:p>
    <w:p w14:paraId="00B64DCF" w14:textId="77777777" w:rsidR="00602363" w:rsidRPr="00602363" w:rsidRDefault="00602363" w:rsidP="00602363">
      <w:pPr>
        <w:numPr>
          <w:ilvl w:val="0"/>
          <w:numId w:val="27"/>
        </w:numPr>
      </w:pPr>
      <w:r w:rsidRPr="00602363">
        <w:t xml:space="preserve">Si </w:t>
      </w:r>
      <w:r w:rsidRPr="00602363">
        <w:rPr>
          <w:lang w:val="en-US"/>
        </w:rPr>
        <w:t>μ</w:t>
      </w:r>
      <w:r w:rsidRPr="00602363">
        <w:t xml:space="preserve"> = 15 tickets/hora por técnico, significa que </w:t>
      </w:r>
      <w:r w:rsidRPr="00602363">
        <w:rPr>
          <w:b/>
          <w:bCs/>
        </w:rPr>
        <w:t>en promedio</w:t>
      </w:r>
      <w:r w:rsidRPr="00602363">
        <w:t xml:space="preserve"> un técnico cierra 15 tickets por hora (tiempo promedio de servicio = 1/</w:t>
      </w:r>
      <w:r w:rsidRPr="00602363">
        <w:rPr>
          <w:lang w:val="en-US"/>
        </w:rPr>
        <w:t>μ</w:t>
      </w:r>
      <w:r w:rsidRPr="00602363">
        <w:t xml:space="preserve"> horas = 4 minutos por ticket).</w:t>
      </w:r>
    </w:p>
    <w:p w14:paraId="6CD3B678" w14:textId="534AAC15" w:rsidR="00602363" w:rsidRPr="00602363" w:rsidRDefault="00602363" w:rsidP="00602363">
      <w:pPr>
        <w:rPr>
          <w:b/>
          <w:bCs/>
          <w:lang w:val="en-US"/>
        </w:rPr>
      </w:pPr>
      <w:r w:rsidRPr="00602363">
        <w:rPr>
          <w:b/>
          <w:bCs/>
          <w:lang w:val="en-US"/>
        </w:rPr>
        <w:t>Qué significa s</w:t>
      </w:r>
    </w:p>
    <w:p w14:paraId="110C033F" w14:textId="77777777" w:rsidR="00602363" w:rsidRPr="00602363" w:rsidRDefault="00602363" w:rsidP="00602363">
      <w:pPr>
        <w:numPr>
          <w:ilvl w:val="0"/>
          <w:numId w:val="28"/>
        </w:numPr>
      </w:pPr>
      <w:r w:rsidRPr="00602363">
        <w:t>Si pones s = 2 instancias del servicio web, tienes dos canales paralelos; la capacidad total de servicio por unidad de tiempo es s·</w:t>
      </w:r>
      <w:r w:rsidRPr="00602363">
        <w:rPr>
          <w:lang w:val="en-US"/>
        </w:rPr>
        <w:t>μ</w:t>
      </w:r>
      <w:r w:rsidRPr="00602363">
        <w:t>.</w:t>
      </w:r>
    </w:p>
    <w:p w14:paraId="14E54B40" w14:textId="742EAA4F" w:rsidR="00602363" w:rsidRPr="00602363" w:rsidRDefault="00602363" w:rsidP="00602363">
      <w:pPr>
        <w:rPr>
          <w:b/>
          <w:bCs/>
          <w:lang w:val="en-US"/>
        </w:rPr>
      </w:pPr>
      <w:r w:rsidRPr="00602363">
        <w:rPr>
          <w:b/>
          <w:bCs/>
          <w:lang w:val="en-US"/>
        </w:rPr>
        <w:t>Interpretación de ρ (utilización)</w:t>
      </w:r>
    </w:p>
    <w:p w14:paraId="3B84950A" w14:textId="77777777" w:rsidR="00602363" w:rsidRPr="00602363" w:rsidRDefault="00602363" w:rsidP="00602363">
      <w:pPr>
        <w:numPr>
          <w:ilvl w:val="0"/>
          <w:numId w:val="29"/>
        </w:numPr>
      </w:pPr>
      <w:r w:rsidRPr="00602363">
        <w:rPr>
          <w:lang w:val="en-US"/>
        </w:rPr>
        <w:t>ρ</w:t>
      </w:r>
      <w:r w:rsidRPr="00602363">
        <w:t xml:space="preserve"> mide si la entrada de trabajo excede o no la capacidad:</w:t>
      </w:r>
    </w:p>
    <w:p w14:paraId="685682B6" w14:textId="77777777" w:rsidR="00602363" w:rsidRPr="00602363" w:rsidRDefault="00602363" w:rsidP="00602363">
      <w:pPr>
        <w:numPr>
          <w:ilvl w:val="1"/>
          <w:numId w:val="29"/>
        </w:numPr>
      </w:pPr>
      <w:r w:rsidRPr="00602363">
        <w:rPr>
          <w:b/>
          <w:bCs/>
          <w:lang w:val="en-US"/>
        </w:rPr>
        <w:t>ρ</w:t>
      </w:r>
      <w:r w:rsidRPr="00602363">
        <w:rPr>
          <w:b/>
          <w:bCs/>
        </w:rPr>
        <w:t xml:space="preserve"> &lt; 1</w:t>
      </w:r>
      <w:r w:rsidRPr="00602363">
        <w:t xml:space="preserve">: capacidad total mayor que la llegada promedio → sistema </w:t>
      </w:r>
      <w:r w:rsidRPr="00602363">
        <w:rPr>
          <w:i/>
          <w:iCs/>
        </w:rPr>
        <w:t>potencialmente</w:t>
      </w:r>
      <w:r w:rsidRPr="00602363">
        <w:t xml:space="preserve"> estable.</w:t>
      </w:r>
    </w:p>
    <w:p w14:paraId="59E17767" w14:textId="77777777" w:rsidR="00602363" w:rsidRPr="00602363" w:rsidRDefault="00602363" w:rsidP="00602363">
      <w:pPr>
        <w:numPr>
          <w:ilvl w:val="1"/>
          <w:numId w:val="29"/>
        </w:numPr>
      </w:pPr>
      <w:r w:rsidRPr="00602363">
        <w:rPr>
          <w:b/>
          <w:bCs/>
          <w:lang w:val="en-US"/>
        </w:rPr>
        <w:t>ρ</w:t>
      </w:r>
      <w:r w:rsidRPr="00602363">
        <w:rPr>
          <w:b/>
          <w:bCs/>
        </w:rPr>
        <w:t xml:space="preserve"> = 1</w:t>
      </w:r>
      <w:r w:rsidRPr="00602363">
        <w:t>: límite; sistema en equilibrio perfecto, pero frágil a variaciones.</w:t>
      </w:r>
    </w:p>
    <w:p w14:paraId="39AE8ADA" w14:textId="77777777" w:rsidR="00602363" w:rsidRPr="00602363" w:rsidRDefault="00602363" w:rsidP="00602363">
      <w:pPr>
        <w:numPr>
          <w:ilvl w:val="1"/>
          <w:numId w:val="29"/>
        </w:numPr>
      </w:pPr>
      <w:r w:rsidRPr="00602363">
        <w:rPr>
          <w:b/>
          <w:bCs/>
          <w:lang w:val="en-US"/>
        </w:rPr>
        <w:t>ρ</w:t>
      </w:r>
      <w:r w:rsidRPr="00602363">
        <w:rPr>
          <w:b/>
          <w:bCs/>
        </w:rPr>
        <w:t xml:space="preserve"> &gt; 1</w:t>
      </w:r>
      <w:r w:rsidRPr="00602363">
        <w:t>: llegadas medias superan capacidad → colas crecen indefinidamente (inestabilidad).</w:t>
      </w:r>
    </w:p>
    <w:p w14:paraId="78119E44" w14:textId="77777777" w:rsidR="00602363" w:rsidRPr="00602363" w:rsidRDefault="00602363" w:rsidP="00602363">
      <w:pPr>
        <w:numPr>
          <w:ilvl w:val="0"/>
          <w:numId w:val="29"/>
        </w:numPr>
      </w:pPr>
      <w:r w:rsidRPr="00602363">
        <w:t xml:space="preserve">Ejemplo: </w:t>
      </w:r>
      <w:r w:rsidRPr="00602363">
        <w:rPr>
          <w:lang w:val="en-US"/>
        </w:rPr>
        <w:t>λ</w:t>
      </w:r>
      <w:r w:rsidRPr="00602363">
        <w:t xml:space="preserve">=5 tickets/h, </w:t>
      </w:r>
      <w:r w:rsidRPr="00602363">
        <w:rPr>
          <w:lang w:val="en-US"/>
        </w:rPr>
        <w:t>μ</w:t>
      </w:r>
      <w:r w:rsidRPr="00602363">
        <w:t xml:space="preserve">=8 tickets/h por técnico, s=1 → </w:t>
      </w:r>
      <w:r w:rsidRPr="00602363">
        <w:rPr>
          <w:lang w:val="en-US"/>
        </w:rPr>
        <w:t>ρ</w:t>
      </w:r>
      <w:r w:rsidRPr="00602363">
        <w:t xml:space="preserve"> = 5/8 = 0.625 (estabilidad, 62.5% de ocupación).</w:t>
      </w:r>
    </w:p>
    <w:p w14:paraId="56F18512" w14:textId="3D4892E8" w:rsidR="00602363" w:rsidRPr="00294A07" w:rsidRDefault="00602363" w:rsidP="00602363"/>
    <w:p w14:paraId="078716F9" w14:textId="77777777" w:rsidR="00A35453" w:rsidRPr="00602363" w:rsidRDefault="00A35453" w:rsidP="00602363"/>
    <w:p w14:paraId="0A8AF2D0" w14:textId="11533A88" w:rsidR="00602363" w:rsidRPr="00602363" w:rsidRDefault="00602363" w:rsidP="00602363">
      <w:pPr>
        <w:rPr>
          <w:b/>
          <w:bCs/>
        </w:rPr>
      </w:pPr>
      <w:r w:rsidRPr="00602363">
        <w:rPr>
          <w:b/>
          <w:bCs/>
        </w:rPr>
        <w:lastRenderedPageBreak/>
        <w:t xml:space="preserve">Cómo estimar </w:t>
      </w:r>
      <w:r w:rsidRPr="00602363">
        <w:rPr>
          <w:b/>
          <w:bCs/>
          <w:lang w:val="en-US"/>
        </w:rPr>
        <w:t>λ</w:t>
      </w:r>
      <w:r w:rsidRPr="00602363">
        <w:rPr>
          <w:b/>
          <w:bCs/>
        </w:rPr>
        <w:t xml:space="preserve"> y </w:t>
      </w:r>
      <w:r w:rsidRPr="00602363">
        <w:rPr>
          <w:b/>
          <w:bCs/>
          <w:lang w:val="en-US"/>
        </w:rPr>
        <w:t>μ</w:t>
      </w:r>
      <w:r w:rsidRPr="00602363">
        <w:rPr>
          <w:b/>
          <w:bCs/>
        </w:rPr>
        <w:t xml:space="preserve"> a partir de datos reales</w:t>
      </w:r>
    </w:p>
    <w:p w14:paraId="0F91BEED" w14:textId="77777777" w:rsidR="00602363" w:rsidRPr="00602363" w:rsidRDefault="00602363" w:rsidP="00602363">
      <w:r w:rsidRPr="00602363">
        <w:rPr>
          <w:b/>
          <w:bCs/>
        </w:rPr>
        <w:t>Recolecta</w:t>
      </w:r>
      <w:r w:rsidRPr="00602363">
        <w:t>: registra marcas de tiempo de llegada (t_i) y de finalización del servicio (u_j) durante un período T.</w:t>
      </w:r>
    </w:p>
    <w:p w14:paraId="655647C3" w14:textId="77777777" w:rsidR="00602363" w:rsidRPr="00602363" w:rsidRDefault="00602363" w:rsidP="00602363">
      <w:pPr>
        <w:numPr>
          <w:ilvl w:val="0"/>
          <w:numId w:val="30"/>
        </w:numPr>
      </w:pPr>
      <w:r w:rsidRPr="00602363">
        <w:t xml:space="preserve">Estimador de </w:t>
      </w:r>
      <w:r w:rsidRPr="00602363">
        <w:rPr>
          <w:lang w:val="en-US"/>
        </w:rPr>
        <w:t>λ</w:t>
      </w:r>
      <w:r w:rsidRPr="00602363">
        <w:t xml:space="preserve"> (si observas N llegadas en un intervalo total T):</w:t>
      </w:r>
    </w:p>
    <w:p w14:paraId="3A0BF07D" w14:textId="4D37E60B" w:rsidR="00602363" w:rsidRPr="00602363" w:rsidRDefault="00000000" w:rsidP="00602363">
      <w:pPr>
        <w:rPr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/>
                </w:rPr>
                <m:t>T</m:t>
              </m:r>
            </m:den>
          </m:f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7715AD6B" w14:textId="77129A16" w:rsidR="00602363" w:rsidRPr="00602363" w:rsidRDefault="00602363" w:rsidP="00602363">
      <w:r w:rsidRPr="00602363">
        <w:t xml:space="preserve">(ej.: 240 llegadas en 8 horas </w:t>
      </w:r>
      <w:r w:rsidRPr="00602363">
        <w:rPr>
          <w:rFonts w:ascii="Cambria Math" w:hAnsi="Cambria Math" w:cs="Cambria Math"/>
        </w:rPr>
        <w:t>⇒</w:t>
      </w:r>
      <w:r w:rsidRPr="00602363">
        <w:t xml:space="preserve"> </w:t>
      </w:r>
      <m:oMath>
        <m:acc>
          <m:accPr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λ</m:t>
            </m:r>
          </m:e>
        </m:acc>
        <m:r>
          <w:rPr>
            <w:rFonts w:ascii="Cambria Math" w:hAnsi="Cambria Math"/>
          </w:rPr>
          <m:t>=240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8=30</m:t>
        </m:r>
      </m:oMath>
      <w:r w:rsidRPr="00602363">
        <w:t>llegadas/hora).</w:t>
      </w:r>
    </w:p>
    <w:p w14:paraId="15AAE30D" w14:textId="22D6DEE0" w:rsidR="00602363" w:rsidRPr="00602363" w:rsidRDefault="00602363" w:rsidP="00602363">
      <w:pPr>
        <w:numPr>
          <w:ilvl w:val="0"/>
          <w:numId w:val="30"/>
        </w:numPr>
      </w:pPr>
      <w:r w:rsidRPr="00602363">
        <w:t xml:space="preserve">Estimador de </w:t>
      </w:r>
      <w:r w:rsidRPr="00602363">
        <w:rPr>
          <w:lang w:val="en-US"/>
        </w:rPr>
        <w:t>μ</w:t>
      </w:r>
      <w:r w:rsidRPr="00602363">
        <w:t xml:space="preserve"> (si observas n servicios completados y tiempos de servicio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Pr="00602363">
        <w:t>en la misma unidad de tiempo):</w:t>
      </w:r>
    </w:p>
    <w:p w14:paraId="57D522E4" w14:textId="58C01203" w:rsidR="00602363" w:rsidRPr="00602363" w:rsidRDefault="00602363" w:rsidP="00602363">
      <w:pPr>
        <w:numPr>
          <w:ilvl w:val="1"/>
          <w:numId w:val="30"/>
        </w:numPr>
      </w:pPr>
      <w:r w:rsidRPr="00602363">
        <w:t xml:space="preserve">Tiempo promedio de servicio: </w:t>
      </w:r>
      <m:oMath>
        <m:acc>
          <m:accPr>
            <m:chr m:val="‾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s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602363">
        <w:t>(en horas)</w:t>
      </w:r>
    </w:p>
    <w:p w14:paraId="26A8755F" w14:textId="10B3D8CF" w:rsidR="00602363" w:rsidRPr="00602363" w:rsidRDefault="00602363" w:rsidP="00A35453">
      <w:pPr>
        <w:numPr>
          <w:ilvl w:val="1"/>
          <w:numId w:val="30"/>
        </w:numPr>
        <w:jc w:val="left"/>
      </w:pPr>
      <w:r w:rsidRPr="00602363">
        <w:t xml:space="preserve">Entonces </w:t>
      </w:r>
      <m:oMath>
        <m:acc>
          <m:accPr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μ</m:t>
            </m:r>
          </m:e>
        </m:acc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acc>
          <m:accPr>
            <m:chr m:val="‾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s</m:t>
            </m:r>
          </m:e>
        </m:acc>
      </m:oMath>
      <w:r w:rsidRPr="00602363">
        <w:t>.</w:t>
      </w:r>
      <w:r w:rsidRPr="00602363">
        <w:br/>
        <w:t xml:space="preserve">(ej.: si tiempo promedio de atención = 0.1 h = 6 minutos, </w:t>
      </w:r>
      <w:r w:rsidRPr="00602363">
        <w:rPr>
          <w:lang w:val="en-US"/>
        </w:rPr>
        <w:t>μ</w:t>
      </w:r>
      <w:r w:rsidRPr="00602363">
        <w:t xml:space="preserve"> = 1/0.1 = 10 servicios/h).</w:t>
      </w:r>
    </w:p>
    <w:p w14:paraId="7BD77501" w14:textId="3EB965BE" w:rsidR="00602363" w:rsidRPr="00602363" w:rsidRDefault="00602363" w:rsidP="00602363"/>
    <w:p w14:paraId="13B09A62" w14:textId="16FCFE42" w:rsidR="00602363" w:rsidRPr="00602363" w:rsidRDefault="00602363" w:rsidP="00602363">
      <w:pPr>
        <w:rPr>
          <w:b/>
          <w:bCs/>
        </w:rPr>
      </w:pPr>
      <w:r w:rsidRPr="00602363">
        <w:rPr>
          <w:b/>
          <w:bCs/>
        </w:rPr>
        <w:t>Ejercicios simples y resuelto</w:t>
      </w:r>
    </w:p>
    <w:p w14:paraId="791F4E2E" w14:textId="77777777" w:rsidR="00602363" w:rsidRPr="00602363" w:rsidRDefault="00602363" w:rsidP="00602363">
      <w:pPr>
        <w:rPr>
          <w:b/>
          <w:bCs/>
        </w:rPr>
      </w:pPr>
      <w:r w:rsidRPr="00602363">
        <w:rPr>
          <w:b/>
          <w:bCs/>
        </w:rPr>
        <w:t xml:space="preserve">Ejercicio 1 (nivel básico — cálculo de </w:t>
      </w:r>
      <w:r w:rsidRPr="00602363">
        <w:rPr>
          <w:b/>
          <w:bCs/>
          <w:lang w:val="en-US"/>
        </w:rPr>
        <w:t>ρ</w:t>
      </w:r>
      <w:r w:rsidRPr="00602363">
        <w:rPr>
          <w:b/>
          <w:bCs/>
        </w:rPr>
        <w:t>)</w:t>
      </w:r>
    </w:p>
    <w:p w14:paraId="41073DD6" w14:textId="77777777" w:rsidR="00602363" w:rsidRPr="00602363" w:rsidRDefault="00602363" w:rsidP="00602363">
      <w:r w:rsidRPr="00602363">
        <w:rPr>
          <w:b/>
          <w:bCs/>
        </w:rPr>
        <w:t>Enunciado:</w:t>
      </w:r>
      <w:r w:rsidRPr="00602363">
        <w:t xml:space="preserve"> En el Centro de Cómputo de la UNP llegan en promedio 5 solicitudes de soporte por hora. Un técnico atiende en promedio 8 solicitudes por hora. Hay un solo técnico. Calcula el factor de utilización </w:t>
      </w:r>
      <w:r w:rsidRPr="00602363">
        <w:rPr>
          <w:lang w:val="en-US"/>
        </w:rPr>
        <w:t>ρ</w:t>
      </w:r>
      <w:r w:rsidRPr="00602363">
        <w:t xml:space="preserve"> y explica si el sistema es estable.</w:t>
      </w:r>
    </w:p>
    <w:p w14:paraId="4DDC0FC9" w14:textId="77777777" w:rsidR="00602363" w:rsidRPr="00602363" w:rsidRDefault="00602363" w:rsidP="00602363">
      <w:pPr>
        <w:rPr>
          <w:lang w:val="en-US"/>
        </w:rPr>
      </w:pPr>
      <w:r w:rsidRPr="00602363">
        <w:rPr>
          <w:b/>
          <w:bCs/>
          <w:lang w:val="en-US"/>
        </w:rPr>
        <w:t>Datos:</w:t>
      </w:r>
    </w:p>
    <w:p w14:paraId="0E567215" w14:textId="77777777" w:rsidR="00602363" w:rsidRPr="00602363" w:rsidRDefault="00602363" w:rsidP="00602363">
      <w:pPr>
        <w:numPr>
          <w:ilvl w:val="0"/>
          <w:numId w:val="31"/>
        </w:numPr>
        <w:rPr>
          <w:lang w:val="en-US"/>
        </w:rPr>
      </w:pPr>
      <w:r w:rsidRPr="00602363">
        <w:rPr>
          <w:lang w:val="en-US"/>
        </w:rPr>
        <w:t>λ = 5 solicitudes/hora</w:t>
      </w:r>
    </w:p>
    <w:p w14:paraId="25633DDD" w14:textId="77777777" w:rsidR="00602363" w:rsidRPr="00602363" w:rsidRDefault="00602363" w:rsidP="00602363">
      <w:pPr>
        <w:numPr>
          <w:ilvl w:val="0"/>
          <w:numId w:val="31"/>
        </w:numPr>
        <w:rPr>
          <w:lang w:val="en-US"/>
        </w:rPr>
      </w:pPr>
      <w:r w:rsidRPr="00602363">
        <w:rPr>
          <w:lang w:val="en-US"/>
        </w:rPr>
        <w:t>μ = 8 solicitudes/hora</w:t>
      </w:r>
    </w:p>
    <w:p w14:paraId="6B48FD88" w14:textId="77777777" w:rsidR="00602363" w:rsidRPr="00602363" w:rsidRDefault="00602363" w:rsidP="00602363">
      <w:pPr>
        <w:numPr>
          <w:ilvl w:val="0"/>
          <w:numId w:val="31"/>
        </w:numPr>
        <w:rPr>
          <w:lang w:val="en-US"/>
        </w:rPr>
      </w:pPr>
      <w:r w:rsidRPr="00602363">
        <w:rPr>
          <w:lang w:val="en-US"/>
        </w:rPr>
        <w:t>s = 1</w:t>
      </w:r>
    </w:p>
    <w:p w14:paraId="6A3337B9" w14:textId="77777777" w:rsidR="00602363" w:rsidRPr="00602363" w:rsidRDefault="00602363" w:rsidP="00602363">
      <w:pPr>
        <w:rPr>
          <w:lang w:val="en-US"/>
        </w:rPr>
      </w:pPr>
      <w:r w:rsidRPr="00602363">
        <w:rPr>
          <w:b/>
          <w:bCs/>
          <w:lang w:val="en-US"/>
        </w:rPr>
        <w:t>Cálculo paso a paso:</w:t>
      </w:r>
    </w:p>
    <w:p w14:paraId="49EDB502" w14:textId="380026E5" w:rsidR="00602363" w:rsidRPr="00602363" w:rsidRDefault="00602363" w:rsidP="00602363">
      <w:pPr>
        <w:numPr>
          <w:ilvl w:val="0"/>
          <w:numId w:val="32"/>
        </w:numPr>
      </w:pPr>
      <w:r w:rsidRPr="00602363">
        <w:t xml:space="preserve">Fórmula de utilización para s servidores: </w:t>
      </w:r>
      <m:oMath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lang w:val="en-US"/>
              </w:rPr>
              <m:t>sμ</m:t>
            </m:r>
          </m:den>
        </m:f>
      </m:oMath>
      <w:r w:rsidRPr="00602363">
        <w:t>.</w:t>
      </w:r>
    </w:p>
    <w:p w14:paraId="3F45F0C8" w14:textId="1E0730BB" w:rsidR="00602363" w:rsidRPr="00602363" w:rsidRDefault="00602363" w:rsidP="00602363">
      <w:pPr>
        <w:numPr>
          <w:ilvl w:val="0"/>
          <w:numId w:val="32"/>
        </w:numPr>
        <w:rPr>
          <w:lang w:val="en-US"/>
        </w:rPr>
      </w:pPr>
      <w:r w:rsidRPr="00602363">
        <w:rPr>
          <w:lang w:val="en-US"/>
        </w:rPr>
        <w:t xml:space="preserve">Sustituimos: </w:t>
      </w:r>
      <m:oMath>
        <m:r>
          <w:rPr>
            <w:rFonts w:ascii="Cambria Math" w:hAnsi="Cambria Math"/>
            <w:lang w:val="en-US"/>
          </w:rPr>
          <m:t>ρ=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1⋅8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602363">
        <w:rPr>
          <w:lang w:val="en-US"/>
        </w:rPr>
        <w:t>.</w:t>
      </w:r>
    </w:p>
    <w:p w14:paraId="79330770" w14:textId="77777777" w:rsidR="00602363" w:rsidRPr="00602363" w:rsidRDefault="00602363" w:rsidP="00602363">
      <w:pPr>
        <w:numPr>
          <w:ilvl w:val="0"/>
          <w:numId w:val="32"/>
        </w:numPr>
      </w:pPr>
      <w:r w:rsidRPr="00602363">
        <w:lastRenderedPageBreak/>
        <w:t>Dividimos 5 entre 8: 5 ÷ 8 = 0.625 (puedes verlo como 5/8 = 0.625 exactamente).</w:t>
      </w:r>
    </w:p>
    <w:p w14:paraId="35B14B46" w14:textId="6509A3AA" w:rsidR="00602363" w:rsidRPr="00602363" w:rsidRDefault="00602363" w:rsidP="00602363">
      <w:pPr>
        <w:numPr>
          <w:ilvl w:val="0"/>
          <w:numId w:val="32"/>
        </w:numPr>
      </w:pPr>
      <w:r w:rsidRPr="00602363">
        <w:t xml:space="preserve">Interpretación: </w:t>
      </w:r>
      <m:oMath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>=0.625</m:t>
        </m:r>
      </m:oMath>
      <w:r w:rsidRPr="00602363">
        <w:t xml:space="preserve">→ el técnico está ocupado el 62.5% del tiempo, y el sistema es estable porque </w:t>
      </w:r>
      <w:r w:rsidRPr="00602363">
        <w:rPr>
          <w:lang w:val="en-US"/>
        </w:rPr>
        <w:t>ρ</w:t>
      </w:r>
      <w:r w:rsidRPr="00602363">
        <w:t xml:space="preserve"> &lt; 1.</w:t>
      </w:r>
    </w:p>
    <w:p w14:paraId="5445F56A" w14:textId="77777777" w:rsidR="006C1636" w:rsidRDefault="006C1636" w:rsidP="00602363">
      <w:pPr>
        <w:rPr>
          <w:b/>
          <w:bCs/>
        </w:rPr>
      </w:pPr>
    </w:p>
    <w:p w14:paraId="6DA1925F" w14:textId="3A89D1E4" w:rsidR="00602363" w:rsidRPr="00602363" w:rsidRDefault="00602363" w:rsidP="00602363">
      <w:r w:rsidRPr="00602363">
        <w:rPr>
          <w:b/>
          <w:bCs/>
        </w:rPr>
        <w:t>Respuesta:</w:t>
      </w:r>
      <w:r w:rsidRPr="00602363">
        <w:t xml:space="preserve"> </w:t>
      </w:r>
      <w:r w:rsidRPr="00602363">
        <w:rPr>
          <w:lang w:val="en-US"/>
        </w:rPr>
        <w:t>ρ</w:t>
      </w:r>
      <w:r w:rsidRPr="00602363">
        <w:t xml:space="preserve"> = 0.625. El sistema es estable (capacidad &gt; demanda).</w:t>
      </w:r>
    </w:p>
    <w:p w14:paraId="6A792D76" w14:textId="1AE4B854" w:rsidR="00602363" w:rsidRPr="00602363" w:rsidRDefault="00602363" w:rsidP="00602363"/>
    <w:p w14:paraId="45D1F7E3" w14:textId="343B4080" w:rsidR="00602363" w:rsidRPr="00602363" w:rsidRDefault="00602363" w:rsidP="00602363">
      <w:pPr>
        <w:rPr>
          <w:b/>
          <w:bCs/>
        </w:rPr>
      </w:pPr>
      <w:r w:rsidRPr="00602363">
        <w:rPr>
          <w:b/>
          <w:bCs/>
        </w:rPr>
        <w:t>Ejercicio 2</w:t>
      </w:r>
    </w:p>
    <w:p w14:paraId="231F8826" w14:textId="77777777" w:rsidR="00602363" w:rsidRPr="00602363" w:rsidRDefault="00602363" w:rsidP="00602363">
      <w:r w:rsidRPr="00602363">
        <w:rPr>
          <w:b/>
          <w:bCs/>
        </w:rPr>
        <w:t>Enunciado:</w:t>
      </w:r>
      <w:r w:rsidRPr="00602363">
        <w:t xml:space="preserve"> Para la misma tasa de llegadas (</w:t>
      </w:r>
      <w:r w:rsidRPr="00602363">
        <w:rPr>
          <w:lang w:val="en-US"/>
        </w:rPr>
        <w:t>λ</w:t>
      </w:r>
      <w:r w:rsidRPr="00602363">
        <w:t xml:space="preserve"> = 5/h) se proponen 2 técnicos, cada uno con </w:t>
      </w:r>
      <w:r w:rsidRPr="00602363">
        <w:rPr>
          <w:lang w:val="en-US"/>
        </w:rPr>
        <w:t>μ</w:t>
      </w:r>
      <w:r w:rsidRPr="00602363">
        <w:t xml:space="preserve"> = 4 solicitudes/h. Calcula </w:t>
      </w:r>
      <w:r w:rsidRPr="00602363">
        <w:rPr>
          <w:lang w:val="en-US"/>
        </w:rPr>
        <w:t>ρ</w:t>
      </w:r>
      <w:r w:rsidRPr="00602363">
        <w:t xml:space="preserve"> y comenta.</w:t>
      </w:r>
    </w:p>
    <w:p w14:paraId="0BB6D4A0" w14:textId="77777777" w:rsidR="00602363" w:rsidRPr="00602363" w:rsidRDefault="00602363" w:rsidP="00602363">
      <w:pPr>
        <w:rPr>
          <w:lang w:val="en-US"/>
        </w:rPr>
      </w:pPr>
      <w:r w:rsidRPr="00602363">
        <w:rPr>
          <w:b/>
          <w:bCs/>
          <w:lang w:val="en-US"/>
        </w:rPr>
        <w:t>Datos:</w:t>
      </w:r>
    </w:p>
    <w:p w14:paraId="0007C829" w14:textId="77777777" w:rsidR="00602363" w:rsidRPr="00602363" w:rsidRDefault="00602363" w:rsidP="00602363">
      <w:pPr>
        <w:numPr>
          <w:ilvl w:val="0"/>
          <w:numId w:val="33"/>
        </w:numPr>
        <w:rPr>
          <w:lang w:val="en-US"/>
        </w:rPr>
      </w:pPr>
      <w:r w:rsidRPr="00602363">
        <w:rPr>
          <w:lang w:val="en-US"/>
        </w:rPr>
        <w:t>λ = 5 solicitudes/h</w:t>
      </w:r>
    </w:p>
    <w:p w14:paraId="45966BB1" w14:textId="77777777" w:rsidR="00602363" w:rsidRPr="00602363" w:rsidRDefault="00602363" w:rsidP="00602363">
      <w:pPr>
        <w:numPr>
          <w:ilvl w:val="0"/>
          <w:numId w:val="33"/>
        </w:numPr>
        <w:rPr>
          <w:lang w:val="en-US"/>
        </w:rPr>
      </w:pPr>
      <w:r w:rsidRPr="00602363">
        <w:rPr>
          <w:lang w:val="en-US"/>
        </w:rPr>
        <w:t>μ = 4 solicitudes/h por técnico</w:t>
      </w:r>
    </w:p>
    <w:p w14:paraId="36AE31E1" w14:textId="77777777" w:rsidR="00602363" w:rsidRPr="00602363" w:rsidRDefault="00602363" w:rsidP="00602363">
      <w:pPr>
        <w:numPr>
          <w:ilvl w:val="0"/>
          <w:numId w:val="33"/>
        </w:numPr>
        <w:rPr>
          <w:lang w:val="en-US"/>
        </w:rPr>
      </w:pPr>
      <w:r w:rsidRPr="00602363">
        <w:rPr>
          <w:lang w:val="en-US"/>
        </w:rPr>
        <w:t>s = 2 técnicos</w:t>
      </w:r>
    </w:p>
    <w:p w14:paraId="53BC5E47" w14:textId="77777777" w:rsidR="00602363" w:rsidRPr="00602363" w:rsidRDefault="00602363" w:rsidP="00602363">
      <w:pPr>
        <w:rPr>
          <w:lang w:val="en-US"/>
        </w:rPr>
      </w:pPr>
      <w:r w:rsidRPr="00602363">
        <w:rPr>
          <w:b/>
          <w:bCs/>
          <w:lang w:val="en-US"/>
        </w:rPr>
        <w:t>Cálculo:</w:t>
      </w:r>
    </w:p>
    <w:p w14:paraId="7C79A5F4" w14:textId="77777777" w:rsidR="00602363" w:rsidRPr="00602363" w:rsidRDefault="00602363" w:rsidP="00602363">
      <w:pPr>
        <w:numPr>
          <w:ilvl w:val="0"/>
          <w:numId w:val="34"/>
        </w:numPr>
        <w:rPr>
          <w:lang w:val="en-US"/>
        </w:rPr>
      </w:pPr>
      <w:r w:rsidRPr="00602363">
        <w:rPr>
          <w:lang w:val="en-US"/>
        </w:rPr>
        <w:t>Capacidad total = s·μ = 2 × 4 = 8 solicitudes/h.</w:t>
      </w:r>
    </w:p>
    <w:p w14:paraId="61E06B83" w14:textId="1C977372" w:rsidR="00602363" w:rsidRPr="00602363" w:rsidRDefault="00602363" w:rsidP="00602363">
      <w:pPr>
        <w:numPr>
          <w:ilvl w:val="0"/>
          <w:numId w:val="34"/>
        </w:numPr>
        <w:rPr>
          <w:lang w:val="en-US"/>
        </w:rPr>
      </w:pPr>
      <w:r w:rsidRPr="00602363">
        <w:rPr>
          <w:lang w:val="en-US"/>
        </w:rPr>
        <w:t xml:space="preserve">Utilización: </w:t>
      </w:r>
      <m:oMath>
        <m:r>
          <w:rPr>
            <w:rFonts w:ascii="Cambria Math" w:hAnsi="Cambria Math"/>
            <w:lang w:val="en-US"/>
          </w:rPr>
          <m:t>ρ=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lang w:val="en-US"/>
              </w:rPr>
              <m:t>sμ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>=0.625</m:t>
        </m:r>
      </m:oMath>
      <w:r w:rsidRPr="00602363">
        <w:rPr>
          <w:lang w:val="en-US"/>
        </w:rPr>
        <w:t>.</w:t>
      </w:r>
    </w:p>
    <w:p w14:paraId="798973C0" w14:textId="77777777" w:rsidR="00602363" w:rsidRPr="00602363" w:rsidRDefault="00602363" w:rsidP="00602363">
      <w:pPr>
        <w:numPr>
          <w:ilvl w:val="0"/>
          <w:numId w:val="34"/>
        </w:numPr>
        <w:rPr>
          <w:lang w:val="en-US"/>
        </w:rPr>
      </w:pPr>
      <w:r w:rsidRPr="00602363">
        <w:t xml:space="preserve">Interpretación: Aunque cambiamos s y </w:t>
      </w:r>
      <w:r w:rsidRPr="00602363">
        <w:rPr>
          <w:lang w:val="en-US"/>
        </w:rPr>
        <w:t>μ</w:t>
      </w:r>
      <w:r w:rsidRPr="00602363">
        <w:t xml:space="preserve"> por técnico, la carga total es la misma que en el Ej.1 (capacidad total = 8), por eso </w:t>
      </w:r>
      <w:r w:rsidRPr="00602363">
        <w:rPr>
          <w:lang w:val="en-US"/>
        </w:rPr>
        <w:t>ρ</w:t>
      </w:r>
      <w:r w:rsidRPr="00602363">
        <w:t xml:space="preserve"> coincide: 0.625. </w:t>
      </w:r>
      <w:r w:rsidRPr="00602363">
        <w:rPr>
          <w:lang w:val="en-US"/>
        </w:rPr>
        <w:t>El sistema está estable.</w:t>
      </w:r>
    </w:p>
    <w:p w14:paraId="33A451F7" w14:textId="77777777" w:rsidR="006C1636" w:rsidRDefault="006C1636" w:rsidP="00602363">
      <w:pPr>
        <w:rPr>
          <w:b/>
          <w:bCs/>
        </w:rPr>
      </w:pPr>
    </w:p>
    <w:p w14:paraId="292A93EC" w14:textId="60262D4A" w:rsidR="00602363" w:rsidRPr="00602363" w:rsidRDefault="00602363" w:rsidP="00602363">
      <w:r w:rsidRPr="00602363">
        <w:rPr>
          <w:b/>
          <w:bCs/>
        </w:rPr>
        <w:t>Respuesta:</w:t>
      </w:r>
      <w:r w:rsidRPr="00602363">
        <w:t xml:space="preserve"> </w:t>
      </w:r>
      <w:r w:rsidRPr="00602363">
        <w:rPr>
          <w:lang w:val="en-US"/>
        </w:rPr>
        <w:t>ρ</w:t>
      </w:r>
      <w:r w:rsidRPr="00602363">
        <w:t xml:space="preserve"> = 0.625; estable. (Comentario: repartir trabajo entre dos técnicos puede reducir tiempos de espera en ciertas condiciones operacionales y mejorar resiliencia si uno falta.)</w:t>
      </w:r>
    </w:p>
    <w:p w14:paraId="61799249" w14:textId="41E941A7" w:rsidR="00602363" w:rsidRPr="00294A07" w:rsidRDefault="00602363" w:rsidP="00602363"/>
    <w:p w14:paraId="0C40AA85" w14:textId="77777777" w:rsidR="006C1636" w:rsidRPr="00294A07" w:rsidRDefault="006C1636" w:rsidP="00602363"/>
    <w:p w14:paraId="0346D0FD" w14:textId="77777777" w:rsidR="006C1636" w:rsidRPr="00294A07" w:rsidRDefault="006C1636" w:rsidP="00602363"/>
    <w:p w14:paraId="07669E21" w14:textId="77777777" w:rsidR="006C1636" w:rsidRPr="00602363" w:rsidRDefault="006C1636" w:rsidP="00602363"/>
    <w:p w14:paraId="0FEDD449" w14:textId="04B133E9" w:rsidR="00602363" w:rsidRPr="00602363" w:rsidRDefault="00602363" w:rsidP="00602363">
      <w:pPr>
        <w:rPr>
          <w:b/>
          <w:bCs/>
        </w:rPr>
      </w:pPr>
      <w:r w:rsidRPr="00602363">
        <w:rPr>
          <w:b/>
          <w:bCs/>
        </w:rPr>
        <w:lastRenderedPageBreak/>
        <w:t>Ejercicio 3</w:t>
      </w:r>
    </w:p>
    <w:p w14:paraId="31F5BF39" w14:textId="77777777" w:rsidR="00602363" w:rsidRPr="00602363" w:rsidRDefault="00602363" w:rsidP="00602363">
      <w:r w:rsidRPr="00602363">
        <w:rPr>
          <w:b/>
          <w:bCs/>
        </w:rPr>
        <w:t>Enunciado:</w:t>
      </w:r>
      <w:r w:rsidRPr="00602363">
        <w:t xml:space="preserve"> El módulo de matrícula online recibe en promedio </w:t>
      </w:r>
      <w:r w:rsidRPr="00602363">
        <w:rPr>
          <w:lang w:val="en-US"/>
        </w:rPr>
        <w:t>λ</w:t>
      </w:r>
      <w:r w:rsidRPr="00602363">
        <w:t xml:space="preserve"> = 30 peticiones por minuto en hora pico. Cada instancia de la API puede atender </w:t>
      </w:r>
      <w:r w:rsidRPr="00602363">
        <w:rPr>
          <w:lang w:val="en-US"/>
        </w:rPr>
        <w:t>μ</w:t>
      </w:r>
      <w:r w:rsidRPr="00602363">
        <w:t xml:space="preserve"> = 5 peticiones/minuto. ¿Cuántas instancias s hacen falta como mínimo para que el sistema sea estable (</w:t>
      </w:r>
      <w:r w:rsidRPr="00602363">
        <w:rPr>
          <w:lang w:val="en-US"/>
        </w:rPr>
        <w:t>ρ</w:t>
      </w:r>
      <w:r w:rsidRPr="00602363">
        <w:t xml:space="preserve"> &lt; 1)?</w:t>
      </w:r>
    </w:p>
    <w:p w14:paraId="3BB5CB38" w14:textId="77777777" w:rsidR="00602363" w:rsidRPr="00602363" w:rsidRDefault="00602363" w:rsidP="00602363">
      <w:pPr>
        <w:rPr>
          <w:lang w:val="en-US"/>
        </w:rPr>
      </w:pPr>
      <w:r w:rsidRPr="00602363">
        <w:rPr>
          <w:b/>
          <w:bCs/>
          <w:lang w:val="en-US"/>
        </w:rPr>
        <w:t>Datos:</w:t>
      </w:r>
    </w:p>
    <w:p w14:paraId="4841F132" w14:textId="77777777" w:rsidR="00602363" w:rsidRPr="00602363" w:rsidRDefault="00602363" w:rsidP="00602363">
      <w:pPr>
        <w:numPr>
          <w:ilvl w:val="0"/>
          <w:numId w:val="35"/>
        </w:numPr>
        <w:rPr>
          <w:lang w:val="en-US"/>
        </w:rPr>
      </w:pPr>
      <w:r w:rsidRPr="00602363">
        <w:rPr>
          <w:lang w:val="en-US"/>
        </w:rPr>
        <w:t>λ = 30 peticiones/min</w:t>
      </w:r>
    </w:p>
    <w:p w14:paraId="24CEDA71" w14:textId="77777777" w:rsidR="00602363" w:rsidRPr="00602363" w:rsidRDefault="00602363" w:rsidP="00602363">
      <w:pPr>
        <w:numPr>
          <w:ilvl w:val="0"/>
          <w:numId w:val="35"/>
        </w:numPr>
        <w:rPr>
          <w:lang w:val="en-US"/>
        </w:rPr>
      </w:pPr>
      <w:r w:rsidRPr="00602363">
        <w:rPr>
          <w:lang w:val="en-US"/>
        </w:rPr>
        <w:t>μ = 5 peticiones/min por instancia</w:t>
      </w:r>
    </w:p>
    <w:p w14:paraId="2E9EDB45" w14:textId="77777777" w:rsidR="00602363" w:rsidRPr="00602363" w:rsidRDefault="00602363" w:rsidP="00602363">
      <w:pPr>
        <w:numPr>
          <w:ilvl w:val="0"/>
          <w:numId w:val="35"/>
        </w:numPr>
      </w:pPr>
      <w:r w:rsidRPr="00602363">
        <w:t xml:space="preserve">buscamos s mínimo entero tal que </w:t>
      </w:r>
      <w:r w:rsidRPr="00602363">
        <w:rPr>
          <w:lang w:val="en-US"/>
        </w:rPr>
        <w:t>ρ</w:t>
      </w:r>
      <w:r w:rsidRPr="00602363">
        <w:t xml:space="preserve"> = </w:t>
      </w:r>
      <w:r w:rsidRPr="00602363">
        <w:rPr>
          <w:lang w:val="en-US"/>
        </w:rPr>
        <w:t>λ</w:t>
      </w:r>
      <w:r w:rsidRPr="00602363">
        <w:t>/(s·</w:t>
      </w:r>
      <w:r w:rsidRPr="00602363">
        <w:rPr>
          <w:lang w:val="en-US"/>
        </w:rPr>
        <w:t>μ</w:t>
      </w:r>
      <w:r w:rsidRPr="00602363">
        <w:t>) &lt; 1.</w:t>
      </w:r>
    </w:p>
    <w:p w14:paraId="1F4EC514" w14:textId="77777777" w:rsidR="00602363" w:rsidRPr="00602363" w:rsidRDefault="00602363" w:rsidP="00602363">
      <w:pPr>
        <w:rPr>
          <w:lang w:val="en-US"/>
        </w:rPr>
      </w:pPr>
      <w:r w:rsidRPr="00602363">
        <w:rPr>
          <w:b/>
          <w:bCs/>
          <w:lang w:val="en-US"/>
        </w:rPr>
        <w:t>Cálculo paso a paso:</w:t>
      </w:r>
    </w:p>
    <w:p w14:paraId="2BEB5008" w14:textId="470148E2" w:rsidR="00602363" w:rsidRPr="00602363" w:rsidRDefault="00602363" w:rsidP="00602363">
      <w:pPr>
        <w:numPr>
          <w:ilvl w:val="0"/>
          <w:numId w:val="36"/>
        </w:numPr>
      </w:pPr>
      <w:r w:rsidRPr="00602363">
        <w:t xml:space="preserve">Queremos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lang w:val="en-US"/>
              </w:rPr>
              <m:t>sμ</m:t>
            </m:r>
          </m:den>
        </m:f>
        <m:r>
          <w:rPr>
            <w:rFonts w:ascii="Cambria Math" w:hAnsi="Cambria Math"/>
          </w:rPr>
          <m:t>&lt;1⇒</m:t>
        </m:r>
        <m:r>
          <w:rPr>
            <w:rFonts w:ascii="Cambria Math" w:hAnsi="Cambria Math"/>
            <w:lang w:val="en-US"/>
          </w:rPr>
          <m:t>sμ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  <w:lang w:val="en-US"/>
          </w:rPr>
          <m:t>λ</m:t>
        </m:r>
      </m:oMath>
      <w:r w:rsidRPr="00602363">
        <w:t>.</w:t>
      </w:r>
    </w:p>
    <w:p w14:paraId="7D6A0C7B" w14:textId="77777777" w:rsidR="00602363" w:rsidRPr="00602363" w:rsidRDefault="00602363" w:rsidP="00602363">
      <w:pPr>
        <w:numPr>
          <w:ilvl w:val="0"/>
          <w:numId w:val="36"/>
        </w:numPr>
        <w:rPr>
          <w:lang w:val="en-US"/>
        </w:rPr>
      </w:pPr>
      <w:r w:rsidRPr="00602363">
        <w:rPr>
          <w:lang w:val="en-US"/>
        </w:rPr>
        <w:t xml:space="preserve">Sustituir μ: s × 5 &gt; 30 </w:t>
      </w:r>
      <w:r w:rsidRPr="00602363">
        <w:rPr>
          <w:rFonts w:ascii="Cambria Math" w:hAnsi="Cambria Math" w:cs="Cambria Math"/>
          <w:lang w:val="en-US"/>
        </w:rPr>
        <w:t>⇒</w:t>
      </w:r>
      <w:r w:rsidRPr="00602363">
        <w:rPr>
          <w:lang w:val="en-US"/>
        </w:rPr>
        <w:t xml:space="preserve"> s &gt; 30/5 = 6.</w:t>
      </w:r>
    </w:p>
    <w:p w14:paraId="686DD91F" w14:textId="77777777" w:rsidR="00602363" w:rsidRPr="00602363" w:rsidRDefault="00602363" w:rsidP="00602363">
      <w:pPr>
        <w:numPr>
          <w:ilvl w:val="0"/>
          <w:numId w:val="36"/>
        </w:numPr>
      </w:pPr>
      <w:r w:rsidRPr="00602363">
        <w:t>s debe ser entero, por lo tanto s mínimo = 7 instancias.</w:t>
      </w:r>
    </w:p>
    <w:p w14:paraId="16438A6F" w14:textId="77777777" w:rsidR="0034012E" w:rsidRDefault="0034012E" w:rsidP="00602363">
      <w:pPr>
        <w:rPr>
          <w:b/>
          <w:bCs/>
        </w:rPr>
      </w:pPr>
    </w:p>
    <w:p w14:paraId="592F5FA3" w14:textId="7F91C51B" w:rsidR="00602363" w:rsidRPr="00602363" w:rsidRDefault="00602363" w:rsidP="00602363">
      <w:r w:rsidRPr="00602363">
        <w:rPr>
          <w:b/>
          <w:bCs/>
        </w:rPr>
        <w:t>Respuesta:</w:t>
      </w:r>
      <w:r w:rsidRPr="00602363">
        <w:t xml:space="preserve"> Se necesitan al menos </w:t>
      </w:r>
      <w:r w:rsidRPr="00602363">
        <w:rPr>
          <w:b/>
          <w:bCs/>
        </w:rPr>
        <w:t>7 instancias</w:t>
      </w:r>
      <w:r w:rsidRPr="00602363">
        <w:t xml:space="preserve"> (s = 7) para que la capacidad exceda la llegada promedio y el sistema sea, en principio, estable.</w:t>
      </w:r>
    </w:p>
    <w:p w14:paraId="0974E734" w14:textId="38227973" w:rsidR="00602363" w:rsidRPr="00294A07" w:rsidRDefault="00602363" w:rsidP="00602363"/>
    <w:p w14:paraId="38570F6D" w14:textId="77777777" w:rsidR="0034012E" w:rsidRPr="00294A07" w:rsidRDefault="0034012E" w:rsidP="00602363"/>
    <w:p w14:paraId="7C9E1A2D" w14:textId="77777777" w:rsidR="0034012E" w:rsidRPr="00294A07" w:rsidRDefault="0034012E" w:rsidP="00602363"/>
    <w:p w14:paraId="55D3AE9C" w14:textId="77777777" w:rsidR="0034012E" w:rsidRPr="00294A07" w:rsidRDefault="0034012E" w:rsidP="00602363"/>
    <w:p w14:paraId="53A08DFF" w14:textId="77777777" w:rsidR="0034012E" w:rsidRPr="00294A07" w:rsidRDefault="0034012E" w:rsidP="00602363"/>
    <w:p w14:paraId="74A6C554" w14:textId="77777777" w:rsidR="0034012E" w:rsidRPr="00294A07" w:rsidRDefault="0034012E" w:rsidP="00602363"/>
    <w:p w14:paraId="6CCCA10C" w14:textId="77777777" w:rsidR="0034012E" w:rsidRPr="00294A07" w:rsidRDefault="0034012E" w:rsidP="00602363"/>
    <w:p w14:paraId="3B52C4AF" w14:textId="77777777" w:rsidR="0034012E" w:rsidRPr="00294A07" w:rsidRDefault="0034012E" w:rsidP="00602363"/>
    <w:p w14:paraId="30B3A06E" w14:textId="77777777" w:rsidR="0034012E" w:rsidRPr="00294A07" w:rsidRDefault="0034012E" w:rsidP="00602363"/>
    <w:p w14:paraId="058F39B5" w14:textId="77777777" w:rsidR="0034012E" w:rsidRPr="00294A07" w:rsidRDefault="0034012E" w:rsidP="00602363"/>
    <w:p w14:paraId="0179A75B" w14:textId="77777777" w:rsidR="0034012E" w:rsidRPr="00602363" w:rsidRDefault="0034012E" w:rsidP="00602363"/>
    <w:p w14:paraId="64D67A73" w14:textId="7C179BE6" w:rsidR="00602363" w:rsidRPr="00602363" w:rsidRDefault="00602363" w:rsidP="00602363">
      <w:pPr>
        <w:rPr>
          <w:b/>
          <w:bCs/>
        </w:rPr>
      </w:pPr>
      <w:r w:rsidRPr="00602363">
        <w:rPr>
          <w:b/>
          <w:bCs/>
        </w:rPr>
        <w:lastRenderedPageBreak/>
        <w:t>Actividad práctica corta para clase (10–20 minutos)</w:t>
      </w:r>
    </w:p>
    <w:p w14:paraId="13246F56" w14:textId="77777777" w:rsidR="00602363" w:rsidRPr="00602363" w:rsidRDefault="00602363" w:rsidP="00602363">
      <w:r w:rsidRPr="00602363">
        <w:rPr>
          <w:b/>
          <w:bCs/>
        </w:rPr>
        <w:t>Objetivo:</w:t>
      </w:r>
      <w:r w:rsidRPr="00602363">
        <w:t xml:space="preserve"> estimar </w:t>
      </w:r>
      <w:r w:rsidRPr="00602363">
        <w:rPr>
          <w:lang w:val="en-US"/>
        </w:rPr>
        <w:t>λ</w:t>
      </w:r>
      <w:r w:rsidRPr="00602363">
        <w:t xml:space="preserve"> en el laboratorio y discutir implicaciones.</w:t>
      </w:r>
    </w:p>
    <w:p w14:paraId="77CFFCBF" w14:textId="77777777" w:rsidR="00602363" w:rsidRPr="00602363" w:rsidRDefault="00602363" w:rsidP="00602363">
      <w:pPr>
        <w:rPr>
          <w:lang w:val="en-US"/>
        </w:rPr>
      </w:pPr>
      <w:r w:rsidRPr="00602363">
        <w:rPr>
          <w:lang w:val="en-US"/>
        </w:rPr>
        <w:t>Pasos:</w:t>
      </w:r>
    </w:p>
    <w:p w14:paraId="012028AC" w14:textId="77777777" w:rsidR="00602363" w:rsidRPr="00602363" w:rsidRDefault="00602363" w:rsidP="00602363">
      <w:pPr>
        <w:numPr>
          <w:ilvl w:val="0"/>
          <w:numId w:val="37"/>
        </w:numPr>
      </w:pPr>
      <w:r w:rsidRPr="00602363">
        <w:t>Divide la clase en equipos de 3. Cada equipo mide durante 10 minutos cuántos estudiantes llegan a la sala de prácticas (o cuántas solicitudes son abiertas en un servicio de prueba).</w:t>
      </w:r>
    </w:p>
    <w:p w14:paraId="49C4F692" w14:textId="6BA1B290" w:rsidR="00602363" w:rsidRPr="00602363" w:rsidRDefault="00602363" w:rsidP="00602363">
      <w:pPr>
        <w:numPr>
          <w:ilvl w:val="0"/>
          <w:numId w:val="37"/>
        </w:numPr>
      </w:pPr>
      <w:r w:rsidRPr="00602363">
        <w:t xml:space="preserve">Calcula N (número de llegadas) y convierte a llegadas por hora: </w:t>
      </w:r>
      <m:oMath>
        <m:acc>
          <m:accPr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λ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lang w:val="en-US"/>
              </w:rPr>
              <m:t>T</m:t>
            </m:r>
          </m:den>
        </m:f>
      </m:oMath>
      <w:r w:rsidRPr="00602363">
        <w:t>(aquí T en horas; para 10 minutos T=10/60=1/6 h).</w:t>
      </w:r>
    </w:p>
    <w:p w14:paraId="24341FB3" w14:textId="77777777" w:rsidR="00602363" w:rsidRPr="00602363" w:rsidRDefault="00602363" w:rsidP="00602363">
      <w:pPr>
        <w:numPr>
          <w:ilvl w:val="0"/>
          <w:numId w:val="37"/>
        </w:numPr>
        <w:rPr>
          <w:lang w:val="en-US"/>
        </w:rPr>
      </w:pPr>
      <w:r w:rsidRPr="00602363">
        <w:t xml:space="preserve">Supón un </w:t>
      </w:r>
      <w:r w:rsidRPr="00602363">
        <w:rPr>
          <w:lang w:val="en-US"/>
        </w:rPr>
        <w:t>μ</w:t>
      </w:r>
      <w:r w:rsidRPr="00602363">
        <w:t xml:space="preserve"> razonable (p. ej. </w:t>
      </w:r>
      <w:r w:rsidRPr="00602363">
        <w:rPr>
          <w:lang w:val="en-US"/>
        </w:rPr>
        <w:t>μ</w:t>
      </w:r>
      <w:r w:rsidRPr="00602363">
        <w:t xml:space="preserve"> = 12/h → 5 minutos por atención). </w:t>
      </w:r>
      <w:r w:rsidRPr="00602363">
        <w:rPr>
          <w:lang w:val="en-US"/>
        </w:rPr>
        <w:t>Calcula ρ para s=1.</w:t>
      </w:r>
    </w:p>
    <w:p w14:paraId="7EB0E11A" w14:textId="77777777" w:rsidR="00602363" w:rsidRPr="00602363" w:rsidRDefault="00602363" w:rsidP="00602363">
      <w:pPr>
        <w:numPr>
          <w:ilvl w:val="0"/>
          <w:numId w:val="37"/>
        </w:numPr>
      </w:pPr>
      <w:r w:rsidRPr="00602363">
        <w:t>Discute: ¿el sistema sería estable con un servidor? ¿qué pasa si hay picos?</w:t>
      </w:r>
    </w:p>
    <w:p w14:paraId="4C978BD5" w14:textId="77777777" w:rsidR="00017007" w:rsidRDefault="00017007" w:rsidP="00602363">
      <w:pPr>
        <w:rPr>
          <w:b/>
          <w:bCs/>
        </w:rPr>
      </w:pPr>
    </w:p>
    <w:p w14:paraId="62B8A2CC" w14:textId="14278EA2" w:rsidR="00602363" w:rsidRPr="00602363" w:rsidRDefault="00602363" w:rsidP="00602363">
      <w:r w:rsidRPr="00602363">
        <w:rPr>
          <w:b/>
          <w:bCs/>
        </w:rPr>
        <w:t>Ejemplo rápido:</w:t>
      </w:r>
      <w:r w:rsidRPr="00602363">
        <w:t xml:space="preserve"> si un equipo contó N = 4 llegadas en 10 minutos:</w:t>
      </w:r>
    </w:p>
    <w:p w14:paraId="604A4BCB" w14:textId="77777777" w:rsidR="00602363" w:rsidRPr="00602363" w:rsidRDefault="00602363" w:rsidP="00602363">
      <w:pPr>
        <w:numPr>
          <w:ilvl w:val="0"/>
          <w:numId w:val="38"/>
        </w:numPr>
        <w:rPr>
          <w:lang w:val="en-US"/>
        </w:rPr>
      </w:pPr>
      <w:r w:rsidRPr="00602363">
        <w:rPr>
          <w:lang w:val="en-US"/>
        </w:rPr>
        <w:t>T = 10/60 = 1/6 h.</w:t>
      </w:r>
    </w:p>
    <w:p w14:paraId="1D4A82DD" w14:textId="305615DF" w:rsidR="00602363" w:rsidRPr="00602363" w:rsidRDefault="00000000" w:rsidP="00602363">
      <w:pPr>
        <w:numPr>
          <w:ilvl w:val="0"/>
          <w:numId w:val="38"/>
        </w:numPr>
        <w:rPr>
          <w:lang w:val="en-US"/>
        </w:rPr>
      </w:pPr>
      <m:oMath>
        <m:acc>
          <m:accPr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λ</m:t>
            </m:r>
          </m:e>
        </m:acc>
        <m:r>
          <w:rPr>
            <w:rFonts w:ascii="Cambria Math" w:hAnsi="Cambria Math"/>
            <w:lang w:val="en-US"/>
          </w:rPr>
          <m:t>=4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(1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6)=4×6=24</m:t>
        </m:r>
      </m:oMath>
      <w:r w:rsidR="00602363" w:rsidRPr="00602363">
        <w:rPr>
          <w:lang w:val="en-US"/>
        </w:rPr>
        <w:t>llegadas/h.</w:t>
      </w:r>
    </w:p>
    <w:p w14:paraId="4E8B2323" w14:textId="77777777" w:rsidR="00602363" w:rsidRPr="00602363" w:rsidRDefault="00602363" w:rsidP="00602363">
      <w:pPr>
        <w:numPr>
          <w:ilvl w:val="0"/>
          <w:numId w:val="38"/>
        </w:numPr>
      </w:pPr>
      <w:r w:rsidRPr="00602363">
        <w:t xml:space="preserve">Si </w:t>
      </w:r>
      <w:r w:rsidRPr="00602363">
        <w:rPr>
          <w:lang w:val="en-US"/>
        </w:rPr>
        <w:t>μ</w:t>
      </w:r>
      <w:r w:rsidRPr="00602363">
        <w:t xml:space="preserve"> = 12/h y s =1 → </w:t>
      </w:r>
      <w:r w:rsidRPr="00602363">
        <w:rPr>
          <w:lang w:val="en-US"/>
        </w:rPr>
        <w:t>ρ</w:t>
      </w:r>
      <w:r w:rsidRPr="00602363">
        <w:t xml:space="preserve"> = 24/(1×12)=2 → inestable (necesitas más servidores o reducir llegadas).</w:t>
      </w:r>
    </w:p>
    <w:p w14:paraId="72A6CBCB" w14:textId="7F7312FC" w:rsidR="00CB6067" w:rsidRPr="001C5FBD" w:rsidRDefault="00CB6067" w:rsidP="00CB6067"/>
    <w:p w14:paraId="060FE7AC" w14:textId="77777777" w:rsidR="00CB6067" w:rsidRDefault="00CB6067" w:rsidP="00CB6067">
      <w:pPr>
        <w:rPr>
          <w:lang w:val="es-ES"/>
        </w:rPr>
      </w:pPr>
    </w:p>
    <w:p w14:paraId="4E1B4A0B" w14:textId="77777777" w:rsidR="00CB6067" w:rsidRDefault="00CB6067" w:rsidP="00CB6067">
      <w:pPr>
        <w:rPr>
          <w:lang w:val="es-ES"/>
        </w:rPr>
      </w:pPr>
    </w:p>
    <w:p w14:paraId="3FA0B3E2" w14:textId="77777777" w:rsidR="00AA77F1" w:rsidRDefault="00AA77F1" w:rsidP="00CB6067">
      <w:pPr>
        <w:rPr>
          <w:lang w:val="es-ES"/>
        </w:rPr>
      </w:pPr>
    </w:p>
    <w:p w14:paraId="116D4C4D" w14:textId="77777777" w:rsidR="00AA77F1" w:rsidRDefault="00AA77F1" w:rsidP="00CB6067">
      <w:pPr>
        <w:rPr>
          <w:lang w:val="es-ES"/>
        </w:rPr>
      </w:pPr>
    </w:p>
    <w:p w14:paraId="4B50C528" w14:textId="77777777" w:rsidR="00AA77F1" w:rsidRDefault="00AA77F1" w:rsidP="00CB6067">
      <w:pPr>
        <w:rPr>
          <w:lang w:val="es-ES"/>
        </w:rPr>
      </w:pPr>
    </w:p>
    <w:p w14:paraId="3741FE4A" w14:textId="77777777" w:rsidR="00AA77F1" w:rsidRDefault="00AA77F1" w:rsidP="00CB6067">
      <w:pPr>
        <w:rPr>
          <w:lang w:val="es-ES"/>
        </w:rPr>
      </w:pPr>
    </w:p>
    <w:p w14:paraId="7F9A8544" w14:textId="77777777" w:rsidR="00AA77F1" w:rsidRDefault="00AA77F1" w:rsidP="00CB6067">
      <w:pPr>
        <w:rPr>
          <w:lang w:val="es-ES"/>
        </w:rPr>
      </w:pPr>
    </w:p>
    <w:p w14:paraId="62231F06" w14:textId="77777777" w:rsidR="00AA77F1" w:rsidRDefault="00AA77F1" w:rsidP="00CB6067">
      <w:pPr>
        <w:rPr>
          <w:lang w:val="es-ES"/>
        </w:rPr>
      </w:pPr>
    </w:p>
    <w:p w14:paraId="42076C66" w14:textId="77777777" w:rsidR="00AA77F1" w:rsidRPr="00CB6067" w:rsidRDefault="00AA77F1" w:rsidP="00CB6067">
      <w:pPr>
        <w:rPr>
          <w:lang w:val="es-ES"/>
        </w:rPr>
      </w:pPr>
    </w:p>
    <w:p w14:paraId="3B18E4E8" w14:textId="075CB1DC" w:rsidR="0091157F" w:rsidRDefault="0091157F" w:rsidP="00F01A1E">
      <w:pPr>
        <w:pStyle w:val="Ttulo2"/>
        <w:rPr>
          <w:spacing w:val="6"/>
          <w:lang w:val="es-ES"/>
        </w:rPr>
      </w:pPr>
      <w:bookmarkStart w:id="13" w:name="_Toc205814944"/>
      <w:r>
        <w:rPr>
          <w:spacing w:val="6"/>
          <w:lang w:val="es-ES"/>
        </w:rPr>
        <w:lastRenderedPageBreak/>
        <w:t>Modelos de un servidor de colas</w:t>
      </w:r>
      <w:bookmarkEnd w:id="13"/>
    </w:p>
    <w:p w14:paraId="5719CB99" w14:textId="77777777" w:rsidR="00AA77F1" w:rsidRDefault="00AA77F1" w:rsidP="00AA77F1">
      <w:pPr>
        <w:rPr>
          <w:lang w:val="es-ES"/>
        </w:rPr>
      </w:pPr>
    </w:p>
    <w:p w14:paraId="238505BB" w14:textId="77777777" w:rsidR="0084487A" w:rsidRPr="0084487A" w:rsidRDefault="0084487A" w:rsidP="0084487A">
      <w:pPr>
        <w:rPr>
          <w:lang w:val="en-US"/>
        </w:rPr>
      </w:pPr>
      <w:r w:rsidRPr="0084487A">
        <w:t xml:space="preserve">El modelo </w:t>
      </w:r>
      <w:r w:rsidRPr="0084487A">
        <w:rPr>
          <w:b/>
          <w:bCs/>
        </w:rPr>
        <w:t>M/M/1</w:t>
      </w:r>
      <w:r w:rsidRPr="0084487A">
        <w:t xml:space="preserve"> es el sistema de colas más básico y más estudiado. </w:t>
      </w:r>
      <w:r w:rsidRPr="0084487A">
        <w:rPr>
          <w:lang w:val="en-US"/>
        </w:rPr>
        <w:t xml:space="preserve">Su nombre proviene de la notación de </w:t>
      </w:r>
      <w:r w:rsidRPr="0084487A">
        <w:rPr>
          <w:b/>
          <w:bCs/>
          <w:lang w:val="en-US"/>
        </w:rPr>
        <w:t>Kendall</w:t>
      </w:r>
      <w:r w:rsidRPr="0084487A">
        <w:rPr>
          <w:lang w:val="en-US"/>
        </w:rPr>
        <w:t>, donde:</w:t>
      </w:r>
    </w:p>
    <w:p w14:paraId="4139A756" w14:textId="77777777" w:rsidR="0084487A" w:rsidRPr="0084487A" w:rsidRDefault="0084487A" w:rsidP="0084487A">
      <w:pPr>
        <w:numPr>
          <w:ilvl w:val="0"/>
          <w:numId w:val="39"/>
        </w:numPr>
      </w:pPr>
      <w:r w:rsidRPr="0084487A">
        <w:t xml:space="preserve">La </w:t>
      </w:r>
      <w:r w:rsidRPr="0084487A">
        <w:rPr>
          <w:b/>
          <w:bCs/>
        </w:rPr>
        <w:t>primera M</w:t>
      </w:r>
      <w:r w:rsidRPr="0084487A">
        <w:t xml:space="preserve"> significa que los </w:t>
      </w:r>
      <w:r w:rsidRPr="0084487A">
        <w:rPr>
          <w:b/>
          <w:bCs/>
        </w:rPr>
        <w:t>tiempos entre llegadas</w:t>
      </w:r>
      <w:r w:rsidRPr="0084487A">
        <w:t xml:space="preserve"> siguen una distribución </w:t>
      </w:r>
      <w:r w:rsidRPr="0084487A">
        <w:rPr>
          <w:b/>
          <w:bCs/>
        </w:rPr>
        <w:t>exponencial</w:t>
      </w:r>
      <w:r w:rsidRPr="0084487A">
        <w:t xml:space="preserve"> (o equivalentemente, las llegadas son un proceso </w:t>
      </w:r>
      <w:r w:rsidRPr="0084487A">
        <w:rPr>
          <w:b/>
          <w:bCs/>
        </w:rPr>
        <w:t>Poisson</w:t>
      </w:r>
      <w:r w:rsidRPr="0084487A">
        <w:t>).</w:t>
      </w:r>
    </w:p>
    <w:p w14:paraId="5BD554E6" w14:textId="77777777" w:rsidR="0084487A" w:rsidRPr="0084487A" w:rsidRDefault="0084487A" w:rsidP="0084487A">
      <w:pPr>
        <w:numPr>
          <w:ilvl w:val="0"/>
          <w:numId w:val="39"/>
        </w:numPr>
      </w:pPr>
      <w:r w:rsidRPr="0084487A">
        <w:t xml:space="preserve">La </w:t>
      </w:r>
      <w:r w:rsidRPr="0084487A">
        <w:rPr>
          <w:b/>
          <w:bCs/>
        </w:rPr>
        <w:t>segunda M</w:t>
      </w:r>
      <w:r w:rsidRPr="0084487A">
        <w:t xml:space="preserve"> significa que los </w:t>
      </w:r>
      <w:r w:rsidRPr="0084487A">
        <w:rPr>
          <w:b/>
          <w:bCs/>
        </w:rPr>
        <w:t>tiempos de servicio</w:t>
      </w:r>
      <w:r w:rsidRPr="0084487A">
        <w:t xml:space="preserve"> también son </w:t>
      </w:r>
      <w:r w:rsidRPr="0084487A">
        <w:rPr>
          <w:b/>
          <w:bCs/>
        </w:rPr>
        <w:t>exponenciales</w:t>
      </w:r>
      <w:r w:rsidRPr="0084487A">
        <w:t>.</w:t>
      </w:r>
    </w:p>
    <w:p w14:paraId="2226E069" w14:textId="77777777" w:rsidR="0084487A" w:rsidRPr="0084487A" w:rsidRDefault="0084487A" w:rsidP="0084487A">
      <w:pPr>
        <w:numPr>
          <w:ilvl w:val="0"/>
          <w:numId w:val="39"/>
        </w:numPr>
      </w:pPr>
      <w:r w:rsidRPr="0084487A">
        <w:t xml:space="preserve">El </w:t>
      </w:r>
      <w:r w:rsidRPr="0084487A">
        <w:rPr>
          <w:b/>
          <w:bCs/>
        </w:rPr>
        <w:t>1</w:t>
      </w:r>
      <w:r w:rsidRPr="0084487A">
        <w:t xml:space="preserve"> indica que existe </w:t>
      </w:r>
      <w:r w:rsidRPr="0084487A">
        <w:rPr>
          <w:b/>
          <w:bCs/>
        </w:rPr>
        <w:t>un solo servidor</w:t>
      </w:r>
      <w:r w:rsidRPr="0084487A">
        <w:t xml:space="preserve"> (una sola “línea de atención”).</w:t>
      </w:r>
    </w:p>
    <w:p w14:paraId="0787C0A5" w14:textId="77777777" w:rsidR="00F0266F" w:rsidRDefault="00F0266F" w:rsidP="0084487A"/>
    <w:p w14:paraId="487BE25A" w14:textId="2F34615C" w:rsidR="0084487A" w:rsidRPr="0084487A" w:rsidRDefault="0084487A" w:rsidP="0084487A">
      <w:r w:rsidRPr="0084487A">
        <w:t xml:space="preserve">Por eso, M/M/1 representa una </w:t>
      </w:r>
      <w:r w:rsidRPr="0084487A">
        <w:rPr>
          <w:b/>
          <w:bCs/>
        </w:rPr>
        <w:t>cola con llegadas Poisson, servicio exponencial y un solo servidor</w:t>
      </w:r>
      <w:r w:rsidRPr="0084487A">
        <w:t>.</w:t>
      </w:r>
    </w:p>
    <w:p w14:paraId="53A7781A" w14:textId="05555CDC" w:rsidR="0084487A" w:rsidRPr="0084487A" w:rsidRDefault="0084487A" w:rsidP="0084487A"/>
    <w:p w14:paraId="5AB75C61" w14:textId="2E75BF6B" w:rsidR="0084487A" w:rsidRPr="0084487A" w:rsidRDefault="0084487A" w:rsidP="0084487A">
      <w:pPr>
        <w:rPr>
          <w:b/>
          <w:bCs/>
        </w:rPr>
      </w:pPr>
      <w:r w:rsidRPr="0084487A">
        <w:rPr>
          <w:b/>
          <w:bCs/>
        </w:rPr>
        <w:t>Supuestos del modelo M/M/1</w:t>
      </w:r>
    </w:p>
    <w:p w14:paraId="475FD466" w14:textId="77777777" w:rsidR="0084487A" w:rsidRPr="0084487A" w:rsidRDefault="0084487A" w:rsidP="0084487A">
      <w:r w:rsidRPr="0084487A">
        <w:t>Para poder aplicar sus fórmulas, el modelo asume:</w:t>
      </w:r>
    </w:p>
    <w:p w14:paraId="42641AC1" w14:textId="77777777" w:rsidR="0084487A" w:rsidRPr="0084487A" w:rsidRDefault="0084487A" w:rsidP="00F0266F">
      <w:pPr>
        <w:numPr>
          <w:ilvl w:val="0"/>
          <w:numId w:val="40"/>
        </w:numPr>
        <w:jc w:val="left"/>
      </w:pPr>
      <w:r w:rsidRPr="0084487A">
        <w:rPr>
          <w:b/>
          <w:bCs/>
        </w:rPr>
        <w:t>Llegadas Poisson</w:t>
      </w:r>
      <w:r w:rsidRPr="0084487A">
        <w:t xml:space="preserve"> con tasa media </w:t>
      </w:r>
      <w:r w:rsidRPr="0084487A">
        <w:rPr>
          <w:lang w:val="en-US"/>
        </w:rPr>
        <w:t>λ</w:t>
      </w:r>
      <w:r w:rsidRPr="0084487A">
        <w:t>.</w:t>
      </w:r>
      <w:r w:rsidRPr="0084487A">
        <w:br/>
        <w:t xml:space="preserve">Esto significa que las llegadas son independientes y la probabilidad de que ocurra una llegada en un intervalo corto </w:t>
      </w:r>
      <w:r w:rsidRPr="0084487A">
        <w:rPr>
          <w:lang w:val="en-US"/>
        </w:rPr>
        <w:t>Δ</w:t>
      </w:r>
      <w:r w:rsidRPr="0084487A">
        <w:t xml:space="preserve">t es aproximadamente </w:t>
      </w:r>
      <w:r w:rsidRPr="0084487A">
        <w:rPr>
          <w:lang w:val="en-US"/>
        </w:rPr>
        <w:t>λ</w:t>
      </w:r>
      <w:r w:rsidRPr="0084487A">
        <w:t>·</w:t>
      </w:r>
      <w:r w:rsidRPr="0084487A">
        <w:rPr>
          <w:lang w:val="en-US"/>
        </w:rPr>
        <w:t>Δ</w:t>
      </w:r>
      <w:r w:rsidRPr="0084487A">
        <w:t>t.</w:t>
      </w:r>
    </w:p>
    <w:p w14:paraId="156345D1" w14:textId="38598B3F" w:rsidR="0084487A" w:rsidRPr="0084487A" w:rsidRDefault="0084487A" w:rsidP="00F0266F">
      <w:pPr>
        <w:numPr>
          <w:ilvl w:val="0"/>
          <w:numId w:val="40"/>
        </w:numPr>
        <w:jc w:val="left"/>
      </w:pPr>
      <w:r w:rsidRPr="0084487A">
        <w:rPr>
          <w:b/>
          <w:bCs/>
        </w:rPr>
        <w:t>Servicios exponenciales</w:t>
      </w:r>
      <w:r w:rsidRPr="0084487A">
        <w:t xml:space="preserve"> con tasa media </w:t>
      </w:r>
      <w:r w:rsidRPr="0084487A">
        <w:rPr>
          <w:lang w:val="en-US"/>
        </w:rPr>
        <w:t>μ</w:t>
      </w:r>
      <w:r w:rsidRPr="0084487A">
        <w:t>.</w:t>
      </w:r>
      <w:r w:rsidRPr="0084487A">
        <w:br/>
        <w:t xml:space="preserve">Es decir, el tiempo que tarda en atenderse un cliente sigue una distribución exponencial con media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μ</m:t>
        </m:r>
      </m:oMath>
      <w:r w:rsidRPr="0084487A">
        <w:t>.</w:t>
      </w:r>
    </w:p>
    <w:p w14:paraId="1C7A2564" w14:textId="77777777" w:rsidR="0084487A" w:rsidRPr="0084487A" w:rsidRDefault="0084487A" w:rsidP="00F0266F">
      <w:pPr>
        <w:numPr>
          <w:ilvl w:val="0"/>
          <w:numId w:val="40"/>
        </w:numPr>
        <w:jc w:val="left"/>
      </w:pPr>
      <w:r w:rsidRPr="0084487A">
        <w:rPr>
          <w:b/>
          <w:bCs/>
        </w:rPr>
        <w:t>Un solo servidor</w:t>
      </w:r>
      <w:r w:rsidRPr="0084487A">
        <w:t>.</w:t>
      </w:r>
      <w:r w:rsidRPr="0084487A">
        <w:br/>
        <w:t>Solo una persona, máquina o proceso atiende a los clientes.</w:t>
      </w:r>
    </w:p>
    <w:p w14:paraId="14F9253A" w14:textId="77777777" w:rsidR="0084487A" w:rsidRPr="0084487A" w:rsidRDefault="0084487A" w:rsidP="00F0266F">
      <w:pPr>
        <w:numPr>
          <w:ilvl w:val="0"/>
          <w:numId w:val="40"/>
        </w:numPr>
        <w:jc w:val="left"/>
      </w:pPr>
      <w:r w:rsidRPr="0084487A">
        <w:rPr>
          <w:b/>
          <w:bCs/>
        </w:rPr>
        <w:t>Cola de espera infinita</w:t>
      </w:r>
      <w:r w:rsidRPr="0084487A">
        <w:t>.</w:t>
      </w:r>
      <w:r w:rsidRPr="0084487A">
        <w:br/>
        <w:t>No se rechaza a nadie: si llega un nuevo cliente y el servidor está ocupado, espera.</w:t>
      </w:r>
    </w:p>
    <w:p w14:paraId="3515E8E1" w14:textId="77777777" w:rsidR="0084487A" w:rsidRPr="0084487A" w:rsidRDefault="0084487A" w:rsidP="00B97C7B">
      <w:pPr>
        <w:numPr>
          <w:ilvl w:val="0"/>
          <w:numId w:val="40"/>
        </w:numPr>
        <w:jc w:val="left"/>
      </w:pPr>
      <w:r w:rsidRPr="0084487A">
        <w:rPr>
          <w:b/>
          <w:bCs/>
          <w:lang w:val="en-US"/>
        </w:rPr>
        <w:lastRenderedPageBreak/>
        <w:t>Disciplina FIFO (First In, First Out)</w:t>
      </w:r>
      <w:r w:rsidRPr="0084487A">
        <w:rPr>
          <w:lang w:val="en-US"/>
        </w:rPr>
        <w:t>.</w:t>
      </w:r>
      <w:r w:rsidRPr="0084487A">
        <w:rPr>
          <w:lang w:val="en-US"/>
        </w:rPr>
        <w:br/>
      </w:r>
      <w:r w:rsidRPr="0084487A">
        <w:t>Se atiende en el orden de llegada.</w:t>
      </w:r>
    </w:p>
    <w:p w14:paraId="2493CC2B" w14:textId="439AB669" w:rsidR="0084487A" w:rsidRPr="0084487A" w:rsidRDefault="006C7407" w:rsidP="0084487A">
      <w:pPr>
        <w:numPr>
          <w:ilvl w:val="0"/>
          <w:numId w:val="40"/>
        </w:numPr>
        <w:rPr>
          <w:lang w:val="en-US"/>
        </w:rPr>
      </w:pPr>
      <w:r w:rsidRPr="006C7407">
        <w:rPr>
          <w:noProof/>
          <w:lang w:val="es-ES"/>
        </w:rPr>
        <w:drawing>
          <wp:anchor distT="0" distB="0" distL="114300" distR="114300" simplePos="0" relativeHeight="251679744" behindDoc="1" locked="0" layoutInCell="1" allowOverlap="1" wp14:anchorId="73A53FE2" wp14:editId="1C05F2E6">
            <wp:simplePos x="0" y="0"/>
            <wp:positionH relativeFrom="column">
              <wp:posOffset>1891665</wp:posOffset>
            </wp:positionH>
            <wp:positionV relativeFrom="paragraph">
              <wp:posOffset>241935</wp:posOffset>
            </wp:positionV>
            <wp:extent cx="981212" cy="638264"/>
            <wp:effectExtent l="0" t="0" r="9525" b="9525"/>
            <wp:wrapTight wrapText="bothSides">
              <wp:wrapPolygon edited="0">
                <wp:start x="0" y="0"/>
                <wp:lineTo x="0" y="21278"/>
                <wp:lineTo x="21390" y="21278"/>
                <wp:lineTo x="21390" y="0"/>
                <wp:lineTo x="0" y="0"/>
              </wp:wrapPolygon>
            </wp:wrapTight>
            <wp:docPr id="112921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10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487A" w:rsidRPr="0084487A">
        <w:rPr>
          <w:b/>
          <w:bCs/>
          <w:lang w:val="en-US"/>
        </w:rPr>
        <w:t>Sistema estable</w:t>
      </w:r>
      <w:r w:rsidR="0084487A" w:rsidRPr="0084487A">
        <w:rPr>
          <w:lang w:val="en-US"/>
        </w:rPr>
        <w:t xml:space="preserve"> (condición necesaria):</w:t>
      </w:r>
    </w:p>
    <w:p w14:paraId="2D82E3D8" w14:textId="626CDF54" w:rsidR="00AA77F1" w:rsidRDefault="00AA77F1" w:rsidP="00AA77F1">
      <w:pPr>
        <w:rPr>
          <w:lang w:val="es-ES"/>
        </w:rPr>
      </w:pPr>
    </w:p>
    <w:p w14:paraId="3DD111B9" w14:textId="79BF75EF" w:rsidR="00AA77F1" w:rsidRDefault="00AA77F1" w:rsidP="00AA77F1">
      <w:pPr>
        <w:rPr>
          <w:lang w:val="es-ES"/>
        </w:rPr>
      </w:pPr>
    </w:p>
    <w:p w14:paraId="08840CF0" w14:textId="77777777" w:rsidR="00EE0C6F" w:rsidRPr="00EE0C6F" w:rsidRDefault="00EE0C6F" w:rsidP="00EE0C6F">
      <w:r w:rsidRPr="00EE0C6F">
        <w:t xml:space="preserve">donde </w:t>
      </w:r>
      <w:r w:rsidRPr="00EE0C6F">
        <w:rPr>
          <w:lang w:val="en-US"/>
        </w:rPr>
        <w:t>ρ</w:t>
      </w:r>
      <w:r w:rsidRPr="00EE0C6F">
        <w:t xml:space="preserve"> es el </w:t>
      </w:r>
      <w:r w:rsidRPr="00EE0C6F">
        <w:rPr>
          <w:b/>
          <w:bCs/>
        </w:rPr>
        <w:t>factor de utilización</w:t>
      </w:r>
      <w:r w:rsidRPr="00EE0C6F">
        <w:t>.</w:t>
      </w:r>
    </w:p>
    <w:p w14:paraId="4CF0F940" w14:textId="67756A15" w:rsidR="00EE0C6F" w:rsidRPr="00EE0C6F" w:rsidRDefault="00EE0C6F" w:rsidP="00EE0C6F">
      <w:r w:rsidRPr="00EE0C6F">
        <w:t xml:space="preserve">Si </w:t>
      </w:r>
      <m:oMath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>≥1</m:t>
        </m:r>
      </m:oMath>
      <w:r w:rsidRPr="00EE0C6F">
        <w:t>, el sistema no es estable: las colas crecen indefinidamente.</w:t>
      </w:r>
    </w:p>
    <w:p w14:paraId="5EAB5262" w14:textId="77777777" w:rsidR="00EE0C6F" w:rsidRPr="00EE0C6F" w:rsidRDefault="00EE0C6F" w:rsidP="00EE0C6F">
      <w:pPr>
        <w:rPr>
          <w:b/>
          <w:bCs/>
        </w:rPr>
      </w:pPr>
      <w:r w:rsidRPr="00EE0C6F">
        <w:rPr>
          <w:b/>
          <w:bCs/>
        </w:rPr>
        <w:t>Variables principales del modelo M/M/1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028"/>
        <w:gridCol w:w="4233"/>
        <w:gridCol w:w="3577"/>
      </w:tblGrid>
      <w:tr w:rsidR="00EE0C6F" w:rsidRPr="00EE0C6F" w14:paraId="1C57BECD" w14:textId="77777777" w:rsidTr="00EE0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D8468DE" w14:textId="77777777" w:rsidR="00EE0C6F" w:rsidRPr="00EE0C6F" w:rsidRDefault="00EE0C6F" w:rsidP="00EE0C6F">
            <w:pPr>
              <w:rPr>
                <w:b/>
                <w:bCs/>
                <w:sz w:val="20"/>
                <w:szCs w:val="18"/>
                <w:lang w:val="en-US"/>
              </w:rPr>
            </w:pPr>
            <w:r w:rsidRPr="00EE0C6F">
              <w:rPr>
                <w:b/>
                <w:bCs/>
                <w:sz w:val="20"/>
                <w:szCs w:val="18"/>
                <w:lang w:val="en-US"/>
              </w:rPr>
              <w:t>Símbolo</w:t>
            </w:r>
          </w:p>
        </w:tc>
        <w:tc>
          <w:tcPr>
            <w:tcW w:w="0" w:type="auto"/>
            <w:hideMark/>
          </w:tcPr>
          <w:p w14:paraId="0BB802BD" w14:textId="77777777" w:rsidR="00EE0C6F" w:rsidRPr="00EE0C6F" w:rsidRDefault="00EE0C6F" w:rsidP="00EE0C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EE0C6F">
              <w:rPr>
                <w:b/>
                <w:bCs/>
                <w:sz w:val="20"/>
                <w:szCs w:val="18"/>
                <w:lang w:val="en-US"/>
              </w:rPr>
              <w:t>Nombre</w:t>
            </w:r>
          </w:p>
        </w:tc>
        <w:tc>
          <w:tcPr>
            <w:tcW w:w="0" w:type="auto"/>
            <w:hideMark/>
          </w:tcPr>
          <w:p w14:paraId="2D4DCA54" w14:textId="77777777" w:rsidR="00EE0C6F" w:rsidRPr="00EE0C6F" w:rsidRDefault="00EE0C6F" w:rsidP="00EE0C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EE0C6F">
              <w:rPr>
                <w:b/>
                <w:bCs/>
                <w:sz w:val="20"/>
                <w:szCs w:val="18"/>
                <w:lang w:val="en-US"/>
              </w:rPr>
              <w:t>Interpretación práctica</w:t>
            </w:r>
          </w:p>
        </w:tc>
      </w:tr>
      <w:tr w:rsidR="00EE0C6F" w:rsidRPr="00EE0C6F" w14:paraId="588E14AF" w14:textId="77777777" w:rsidTr="00EE0C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F807B" w14:textId="77777777" w:rsidR="00EE0C6F" w:rsidRPr="00EE0C6F" w:rsidRDefault="00EE0C6F" w:rsidP="00EE0C6F">
            <w:pPr>
              <w:rPr>
                <w:sz w:val="20"/>
                <w:szCs w:val="18"/>
                <w:lang w:val="en-US"/>
              </w:rPr>
            </w:pPr>
            <w:r w:rsidRPr="00EE0C6F">
              <w:rPr>
                <w:sz w:val="20"/>
                <w:szCs w:val="18"/>
                <w:lang w:val="en-US"/>
              </w:rPr>
              <w:t>λ</w:t>
            </w:r>
          </w:p>
        </w:tc>
        <w:tc>
          <w:tcPr>
            <w:tcW w:w="0" w:type="auto"/>
            <w:hideMark/>
          </w:tcPr>
          <w:p w14:paraId="3830EFDC" w14:textId="77777777" w:rsidR="00EE0C6F" w:rsidRPr="00EE0C6F" w:rsidRDefault="00EE0C6F" w:rsidP="00EE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EE0C6F">
              <w:rPr>
                <w:sz w:val="20"/>
                <w:szCs w:val="18"/>
              </w:rPr>
              <w:t>Tasa de llegadas (clientes/unidad de tiempo)</w:t>
            </w:r>
          </w:p>
        </w:tc>
        <w:tc>
          <w:tcPr>
            <w:tcW w:w="0" w:type="auto"/>
            <w:hideMark/>
          </w:tcPr>
          <w:p w14:paraId="486EAA75" w14:textId="77777777" w:rsidR="00EE0C6F" w:rsidRPr="00EE0C6F" w:rsidRDefault="00EE0C6F" w:rsidP="00EE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EE0C6F">
              <w:rPr>
                <w:sz w:val="20"/>
                <w:szCs w:val="18"/>
                <w:lang w:val="en-US"/>
              </w:rPr>
              <w:t>Ejemplo: 5 solicitudes por hora.</w:t>
            </w:r>
          </w:p>
        </w:tc>
      </w:tr>
      <w:tr w:rsidR="00EE0C6F" w:rsidRPr="00EE0C6F" w14:paraId="2AAF8E6C" w14:textId="77777777" w:rsidTr="00EE0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C50AB" w14:textId="77777777" w:rsidR="00EE0C6F" w:rsidRPr="00EE0C6F" w:rsidRDefault="00EE0C6F" w:rsidP="00EE0C6F">
            <w:pPr>
              <w:rPr>
                <w:sz w:val="20"/>
                <w:szCs w:val="18"/>
                <w:lang w:val="en-US"/>
              </w:rPr>
            </w:pPr>
            <w:r w:rsidRPr="00EE0C6F">
              <w:rPr>
                <w:sz w:val="20"/>
                <w:szCs w:val="18"/>
                <w:lang w:val="en-US"/>
              </w:rPr>
              <w:t>μ</w:t>
            </w:r>
          </w:p>
        </w:tc>
        <w:tc>
          <w:tcPr>
            <w:tcW w:w="0" w:type="auto"/>
            <w:hideMark/>
          </w:tcPr>
          <w:p w14:paraId="1C6F9AD2" w14:textId="77777777" w:rsidR="00EE0C6F" w:rsidRPr="00EE0C6F" w:rsidRDefault="00EE0C6F" w:rsidP="00EE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EE0C6F">
              <w:rPr>
                <w:sz w:val="20"/>
                <w:szCs w:val="18"/>
              </w:rPr>
              <w:t>Tasa de servicio (clientes/unidad de tiempo)</w:t>
            </w:r>
          </w:p>
        </w:tc>
        <w:tc>
          <w:tcPr>
            <w:tcW w:w="0" w:type="auto"/>
            <w:hideMark/>
          </w:tcPr>
          <w:p w14:paraId="009336F2" w14:textId="77777777" w:rsidR="00EE0C6F" w:rsidRPr="00EE0C6F" w:rsidRDefault="00EE0C6F" w:rsidP="00EE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EE0C6F">
              <w:rPr>
                <w:sz w:val="20"/>
                <w:szCs w:val="18"/>
              </w:rPr>
              <w:t>Ejemplo: el servidor atiende 8 solicitudes por hora.</w:t>
            </w:r>
          </w:p>
        </w:tc>
      </w:tr>
      <w:tr w:rsidR="00EE0C6F" w:rsidRPr="00EE0C6F" w14:paraId="1412C247" w14:textId="77777777" w:rsidTr="00EE0C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79B08" w14:textId="77777777" w:rsidR="00EE0C6F" w:rsidRPr="00EE0C6F" w:rsidRDefault="00EE0C6F" w:rsidP="00EE0C6F">
            <w:pPr>
              <w:rPr>
                <w:sz w:val="20"/>
                <w:szCs w:val="18"/>
                <w:lang w:val="en-US"/>
              </w:rPr>
            </w:pPr>
            <w:r w:rsidRPr="00EE0C6F">
              <w:rPr>
                <w:sz w:val="20"/>
                <w:szCs w:val="18"/>
                <w:lang w:val="en-US"/>
              </w:rPr>
              <w:t>ρ = λ/μ</w:t>
            </w:r>
          </w:p>
        </w:tc>
        <w:tc>
          <w:tcPr>
            <w:tcW w:w="0" w:type="auto"/>
            <w:hideMark/>
          </w:tcPr>
          <w:p w14:paraId="5503400F" w14:textId="77777777" w:rsidR="00EE0C6F" w:rsidRPr="00EE0C6F" w:rsidRDefault="00EE0C6F" w:rsidP="00EE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EE0C6F">
              <w:rPr>
                <w:sz w:val="20"/>
                <w:szCs w:val="18"/>
                <w:lang w:val="en-US"/>
              </w:rPr>
              <w:t>Factor de utilización</w:t>
            </w:r>
          </w:p>
        </w:tc>
        <w:tc>
          <w:tcPr>
            <w:tcW w:w="0" w:type="auto"/>
            <w:hideMark/>
          </w:tcPr>
          <w:p w14:paraId="78BD5FD7" w14:textId="77777777" w:rsidR="00EE0C6F" w:rsidRPr="00EE0C6F" w:rsidRDefault="00EE0C6F" w:rsidP="00EE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EE0C6F">
              <w:rPr>
                <w:sz w:val="20"/>
                <w:szCs w:val="18"/>
              </w:rPr>
              <w:t>Porción del tiempo en que el servidor está ocupado.</w:t>
            </w:r>
          </w:p>
        </w:tc>
      </w:tr>
      <w:tr w:rsidR="00EE0C6F" w:rsidRPr="00EE0C6F" w14:paraId="6ECA4082" w14:textId="77777777" w:rsidTr="00EE0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3EB58" w14:textId="77777777" w:rsidR="00EE0C6F" w:rsidRPr="00EE0C6F" w:rsidRDefault="00EE0C6F" w:rsidP="00EE0C6F">
            <w:pPr>
              <w:rPr>
                <w:sz w:val="20"/>
                <w:szCs w:val="18"/>
                <w:lang w:val="en-US"/>
              </w:rPr>
            </w:pPr>
            <w:r w:rsidRPr="00EE0C6F">
              <w:rPr>
                <w:sz w:val="20"/>
                <w:szCs w:val="18"/>
                <w:lang w:val="en-US"/>
              </w:rPr>
              <w:t>L</w:t>
            </w:r>
          </w:p>
        </w:tc>
        <w:tc>
          <w:tcPr>
            <w:tcW w:w="0" w:type="auto"/>
            <w:hideMark/>
          </w:tcPr>
          <w:p w14:paraId="475868BC" w14:textId="77777777" w:rsidR="00EE0C6F" w:rsidRPr="00EE0C6F" w:rsidRDefault="00EE0C6F" w:rsidP="00EE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EE0C6F">
              <w:rPr>
                <w:sz w:val="20"/>
                <w:szCs w:val="18"/>
              </w:rPr>
              <w:t>Nº promedio de clientes en el sistema (en espera + en servicio).</w:t>
            </w:r>
          </w:p>
        </w:tc>
        <w:tc>
          <w:tcPr>
            <w:tcW w:w="0" w:type="auto"/>
            <w:hideMark/>
          </w:tcPr>
          <w:p w14:paraId="25B6BF01" w14:textId="77777777" w:rsidR="00EE0C6F" w:rsidRPr="00EE0C6F" w:rsidRDefault="00EE0C6F" w:rsidP="00EE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</w:tc>
      </w:tr>
      <w:tr w:rsidR="00EE0C6F" w:rsidRPr="00EE0C6F" w14:paraId="535A1E32" w14:textId="77777777" w:rsidTr="00EE0C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9AF70" w14:textId="77777777" w:rsidR="00EE0C6F" w:rsidRPr="00EE0C6F" w:rsidRDefault="00EE0C6F" w:rsidP="00EE0C6F">
            <w:pPr>
              <w:rPr>
                <w:sz w:val="20"/>
                <w:szCs w:val="18"/>
                <w:lang w:val="en-US"/>
              </w:rPr>
            </w:pPr>
            <w:r w:rsidRPr="00EE0C6F">
              <w:rPr>
                <w:sz w:val="20"/>
                <w:szCs w:val="18"/>
                <w:lang w:val="en-US"/>
              </w:rPr>
              <w:t>Lq</w:t>
            </w:r>
          </w:p>
        </w:tc>
        <w:tc>
          <w:tcPr>
            <w:tcW w:w="0" w:type="auto"/>
            <w:hideMark/>
          </w:tcPr>
          <w:p w14:paraId="546C5166" w14:textId="77777777" w:rsidR="00EE0C6F" w:rsidRPr="00EE0C6F" w:rsidRDefault="00EE0C6F" w:rsidP="00EE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EE0C6F">
              <w:rPr>
                <w:sz w:val="20"/>
                <w:szCs w:val="18"/>
              </w:rPr>
              <w:t>Nº promedio de clientes en cola (esperando).</w:t>
            </w:r>
          </w:p>
        </w:tc>
        <w:tc>
          <w:tcPr>
            <w:tcW w:w="0" w:type="auto"/>
            <w:hideMark/>
          </w:tcPr>
          <w:p w14:paraId="5A7B9D9B" w14:textId="77777777" w:rsidR="00EE0C6F" w:rsidRPr="00EE0C6F" w:rsidRDefault="00EE0C6F" w:rsidP="00EE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</w:tc>
      </w:tr>
      <w:tr w:rsidR="00EE0C6F" w:rsidRPr="00EE0C6F" w14:paraId="132C2BE4" w14:textId="77777777" w:rsidTr="00EE0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54AAB" w14:textId="77777777" w:rsidR="00EE0C6F" w:rsidRPr="00EE0C6F" w:rsidRDefault="00EE0C6F" w:rsidP="00EE0C6F">
            <w:pPr>
              <w:rPr>
                <w:sz w:val="20"/>
                <w:szCs w:val="18"/>
                <w:lang w:val="en-US"/>
              </w:rPr>
            </w:pPr>
            <w:r w:rsidRPr="00EE0C6F">
              <w:rPr>
                <w:sz w:val="20"/>
                <w:szCs w:val="18"/>
                <w:lang w:val="en-US"/>
              </w:rPr>
              <w:t>W</w:t>
            </w:r>
          </w:p>
        </w:tc>
        <w:tc>
          <w:tcPr>
            <w:tcW w:w="0" w:type="auto"/>
            <w:hideMark/>
          </w:tcPr>
          <w:p w14:paraId="544E482E" w14:textId="77777777" w:rsidR="00EE0C6F" w:rsidRPr="00EE0C6F" w:rsidRDefault="00EE0C6F" w:rsidP="00EE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EE0C6F">
              <w:rPr>
                <w:sz w:val="20"/>
                <w:szCs w:val="18"/>
              </w:rPr>
              <w:t>Tiempo promedio que un cliente pasa en el sistema.</w:t>
            </w:r>
          </w:p>
        </w:tc>
        <w:tc>
          <w:tcPr>
            <w:tcW w:w="0" w:type="auto"/>
            <w:hideMark/>
          </w:tcPr>
          <w:p w14:paraId="5A33E02E" w14:textId="77777777" w:rsidR="00EE0C6F" w:rsidRPr="00EE0C6F" w:rsidRDefault="00EE0C6F" w:rsidP="00EE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</w:tc>
      </w:tr>
      <w:tr w:rsidR="00EE0C6F" w:rsidRPr="00EE0C6F" w14:paraId="7399BA7D" w14:textId="77777777" w:rsidTr="00EE0C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C81E0" w14:textId="77777777" w:rsidR="00EE0C6F" w:rsidRPr="00EE0C6F" w:rsidRDefault="00EE0C6F" w:rsidP="00EE0C6F">
            <w:pPr>
              <w:rPr>
                <w:sz w:val="20"/>
                <w:szCs w:val="18"/>
                <w:lang w:val="en-US"/>
              </w:rPr>
            </w:pPr>
            <w:r w:rsidRPr="00EE0C6F">
              <w:rPr>
                <w:sz w:val="20"/>
                <w:szCs w:val="18"/>
                <w:lang w:val="en-US"/>
              </w:rPr>
              <w:t>Wq</w:t>
            </w:r>
          </w:p>
        </w:tc>
        <w:tc>
          <w:tcPr>
            <w:tcW w:w="0" w:type="auto"/>
            <w:hideMark/>
          </w:tcPr>
          <w:p w14:paraId="2F2F431F" w14:textId="77777777" w:rsidR="00EE0C6F" w:rsidRPr="00EE0C6F" w:rsidRDefault="00EE0C6F" w:rsidP="00EE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EE0C6F">
              <w:rPr>
                <w:sz w:val="20"/>
                <w:szCs w:val="18"/>
              </w:rPr>
              <w:t>Tiempo promedio que un cliente pasa esperando en cola.</w:t>
            </w:r>
          </w:p>
        </w:tc>
        <w:tc>
          <w:tcPr>
            <w:tcW w:w="0" w:type="auto"/>
            <w:hideMark/>
          </w:tcPr>
          <w:p w14:paraId="432EC072" w14:textId="77777777" w:rsidR="00EE0C6F" w:rsidRPr="00EE0C6F" w:rsidRDefault="00EE0C6F" w:rsidP="00EE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</w:tc>
      </w:tr>
    </w:tbl>
    <w:p w14:paraId="6B944EE2" w14:textId="1E5F04D9" w:rsidR="00EE0C6F" w:rsidRPr="00EE0C6F" w:rsidRDefault="00EE0C6F" w:rsidP="00EE0C6F"/>
    <w:p w14:paraId="156A56C4" w14:textId="77777777" w:rsidR="00EE0C6F" w:rsidRDefault="00EE0C6F" w:rsidP="00EE0C6F">
      <w:pPr>
        <w:rPr>
          <w:b/>
          <w:bCs/>
        </w:rPr>
      </w:pPr>
    </w:p>
    <w:p w14:paraId="33E61715" w14:textId="77777777" w:rsidR="00EE0C6F" w:rsidRDefault="00EE0C6F" w:rsidP="00EE0C6F">
      <w:pPr>
        <w:rPr>
          <w:b/>
          <w:bCs/>
        </w:rPr>
      </w:pPr>
    </w:p>
    <w:p w14:paraId="165A6B8E" w14:textId="77777777" w:rsidR="00EE0C6F" w:rsidRDefault="00EE0C6F" w:rsidP="00EE0C6F">
      <w:pPr>
        <w:rPr>
          <w:b/>
          <w:bCs/>
        </w:rPr>
      </w:pPr>
    </w:p>
    <w:p w14:paraId="25C2FCAF" w14:textId="77777777" w:rsidR="00EE0C6F" w:rsidRDefault="00EE0C6F" w:rsidP="00EE0C6F">
      <w:pPr>
        <w:rPr>
          <w:b/>
          <w:bCs/>
        </w:rPr>
      </w:pPr>
    </w:p>
    <w:p w14:paraId="5F8D01FC" w14:textId="77777777" w:rsidR="00EE0C6F" w:rsidRDefault="00EE0C6F" w:rsidP="00EE0C6F">
      <w:pPr>
        <w:rPr>
          <w:b/>
          <w:bCs/>
        </w:rPr>
      </w:pPr>
    </w:p>
    <w:p w14:paraId="6161758E" w14:textId="77777777" w:rsidR="00EE0C6F" w:rsidRDefault="00EE0C6F" w:rsidP="00EE0C6F">
      <w:pPr>
        <w:rPr>
          <w:b/>
          <w:bCs/>
        </w:rPr>
      </w:pPr>
    </w:p>
    <w:p w14:paraId="3B68E01B" w14:textId="77777777" w:rsidR="00EE0C6F" w:rsidRDefault="00EE0C6F" w:rsidP="00EE0C6F">
      <w:pPr>
        <w:rPr>
          <w:b/>
          <w:bCs/>
        </w:rPr>
      </w:pPr>
    </w:p>
    <w:p w14:paraId="33A32F82" w14:textId="72E7A319" w:rsidR="00EE0C6F" w:rsidRPr="00EE0C6F" w:rsidRDefault="00EE0C6F" w:rsidP="00EE0C6F">
      <w:pPr>
        <w:rPr>
          <w:b/>
          <w:bCs/>
        </w:rPr>
      </w:pPr>
      <w:r w:rsidRPr="00EE0C6F">
        <w:rPr>
          <w:b/>
          <w:bCs/>
        </w:rPr>
        <w:lastRenderedPageBreak/>
        <w:t>Fórmulas fundamentales del modelo M/M/1</w:t>
      </w:r>
    </w:p>
    <w:p w14:paraId="16626E5D" w14:textId="0B7D44CB" w:rsidR="00EE0C6F" w:rsidRPr="00EE0C6F" w:rsidRDefault="003479CF" w:rsidP="00EE0C6F">
      <w:r w:rsidRPr="00755558">
        <w:rPr>
          <w:noProof/>
        </w:rPr>
        <w:drawing>
          <wp:anchor distT="0" distB="0" distL="114300" distR="114300" simplePos="0" relativeHeight="251680768" behindDoc="1" locked="0" layoutInCell="1" allowOverlap="1" wp14:anchorId="4D2755EC" wp14:editId="20B5EF0E">
            <wp:simplePos x="0" y="0"/>
            <wp:positionH relativeFrom="column">
              <wp:posOffset>1621155</wp:posOffset>
            </wp:positionH>
            <wp:positionV relativeFrom="paragraph">
              <wp:posOffset>227965</wp:posOffset>
            </wp:positionV>
            <wp:extent cx="1477645" cy="1838325"/>
            <wp:effectExtent l="0" t="0" r="8255" b="9525"/>
            <wp:wrapTight wrapText="bothSides">
              <wp:wrapPolygon edited="0">
                <wp:start x="0" y="0"/>
                <wp:lineTo x="0" y="21488"/>
                <wp:lineTo x="21442" y="21488"/>
                <wp:lineTo x="21442" y="0"/>
                <wp:lineTo x="0" y="0"/>
              </wp:wrapPolygon>
            </wp:wrapTight>
            <wp:docPr id="2141841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41137" name="Imagen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C6F" w:rsidRPr="00EE0C6F">
        <w:t xml:space="preserve">Cuando </w:t>
      </w:r>
      <m:oMath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>&lt;1</m:t>
        </m:r>
      </m:oMath>
      <w:r w:rsidR="00EE0C6F" w:rsidRPr="00EE0C6F">
        <w:t>, se cumplen las siguientes expresiones:</w:t>
      </w:r>
    </w:p>
    <w:p w14:paraId="597E52A0" w14:textId="0F675D91" w:rsidR="00B97C7B" w:rsidRPr="00EE0C6F" w:rsidRDefault="00B97C7B" w:rsidP="00AA77F1"/>
    <w:p w14:paraId="247474B4" w14:textId="77777777" w:rsidR="00B97C7B" w:rsidRDefault="00B97C7B" w:rsidP="00AA77F1">
      <w:pPr>
        <w:rPr>
          <w:lang w:val="es-ES"/>
        </w:rPr>
      </w:pPr>
    </w:p>
    <w:p w14:paraId="324E7E3C" w14:textId="5EBE3F99" w:rsidR="00B97C7B" w:rsidRDefault="00B97C7B" w:rsidP="00AA77F1">
      <w:pPr>
        <w:rPr>
          <w:lang w:val="es-ES"/>
        </w:rPr>
      </w:pPr>
    </w:p>
    <w:p w14:paraId="1C04ED99" w14:textId="77777777" w:rsidR="003479CF" w:rsidRDefault="003479CF" w:rsidP="00AA77F1">
      <w:pPr>
        <w:rPr>
          <w:lang w:val="es-ES"/>
        </w:rPr>
      </w:pPr>
    </w:p>
    <w:p w14:paraId="08DC90BC" w14:textId="77777777" w:rsidR="003479CF" w:rsidRDefault="003479CF" w:rsidP="00AA77F1">
      <w:pPr>
        <w:rPr>
          <w:lang w:val="es-ES"/>
        </w:rPr>
      </w:pPr>
    </w:p>
    <w:p w14:paraId="50DE088B" w14:textId="77777777" w:rsidR="003479CF" w:rsidRDefault="003479CF" w:rsidP="00AA77F1">
      <w:pPr>
        <w:rPr>
          <w:lang w:val="es-ES"/>
        </w:rPr>
      </w:pPr>
    </w:p>
    <w:p w14:paraId="1076D7B0" w14:textId="77777777" w:rsidR="003479CF" w:rsidRDefault="003479CF" w:rsidP="00AA77F1">
      <w:pPr>
        <w:rPr>
          <w:lang w:val="es-ES"/>
        </w:rPr>
      </w:pPr>
    </w:p>
    <w:p w14:paraId="51CDFAF0" w14:textId="77777777" w:rsidR="00457B19" w:rsidRPr="00457B19" w:rsidRDefault="00457B19" w:rsidP="00457B19">
      <w:r w:rsidRPr="00457B19">
        <w:t>Estas ecuaciones están estrechamente relacionadas:</w:t>
      </w:r>
    </w:p>
    <w:p w14:paraId="6620B66E" w14:textId="0D76154E" w:rsidR="00457B19" w:rsidRPr="00457B19" w:rsidRDefault="00457B19" w:rsidP="00457B19">
      <w:pPr>
        <w:numPr>
          <w:ilvl w:val="0"/>
          <w:numId w:val="4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L=λW</m:t>
        </m:r>
      </m:oMath>
    </w:p>
    <w:p w14:paraId="100393B9" w14:textId="7530D06E" w:rsidR="00457B19" w:rsidRPr="00457B19" w:rsidRDefault="00000000" w:rsidP="00457B19">
      <w:pPr>
        <w:numPr>
          <w:ilvl w:val="0"/>
          <w:numId w:val="41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q</m:t>
            </m:r>
          </m:sub>
        </m:sSub>
        <m:r>
          <w:rPr>
            <w:rFonts w:ascii="Cambria Math" w:hAnsi="Cambria Math"/>
            <w:lang w:val="en-US"/>
          </w:rPr>
          <m:t>=λ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q</m:t>
            </m:r>
          </m:sub>
        </m:sSub>
      </m:oMath>
    </w:p>
    <w:p w14:paraId="7446DA0C" w14:textId="77777777" w:rsidR="00457B19" w:rsidRPr="00457B19" w:rsidRDefault="00457B19" w:rsidP="00457B19">
      <w:r w:rsidRPr="00457B19">
        <w:t xml:space="preserve">Estas son las </w:t>
      </w:r>
      <w:r w:rsidRPr="00457B19">
        <w:rPr>
          <w:b/>
          <w:bCs/>
        </w:rPr>
        <w:t>fórmulas de Little</w:t>
      </w:r>
      <w:r w:rsidRPr="00457B19">
        <w:t>, que expresan la relación entre el número promedio de clientes, la tasa de llegadas y el tiempo promedio de permanencia.</w:t>
      </w:r>
    </w:p>
    <w:p w14:paraId="5D280740" w14:textId="1C76DC2F" w:rsidR="00457B19" w:rsidRPr="00457B19" w:rsidRDefault="00457B19" w:rsidP="00457B19"/>
    <w:p w14:paraId="63AB1D0E" w14:textId="1F54E831" w:rsidR="00457B19" w:rsidRPr="00457B19" w:rsidRDefault="00457B19" w:rsidP="00457B19">
      <w:pPr>
        <w:rPr>
          <w:b/>
          <w:bCs/>
          <w:lang w:val="en-US"/>
        </w:rPr>
      </w:pPr>
      <w:r w:rsidRPr="00457B19">
        <w:rPr>
          <w:b/>
          <w:bCs/>
          <w:lang w:val="en-US"/>
        </w:rPr>
        <w:t>Interpretación paso a paso</w:t>
      </w:r>
    </w:p>
    <w:p w14:paraId="36869720" w14:textId="77777777" w:rsidR="00457B19" w:rsidRPr="00457B19" w:rsidRDefault="00457B19" w:rsidP="00457B19">
      <w:pPr>
        <w:numPr>
          <w:ilvl w:val="0"/>
          <w:numId w:val="42"/>
        </w:numPr>
      </w:pPr>
      <w:r w:rsidRPr="00457B19">
        <w:rPr>
          <w:b/>
          <w:bCs/>
        </w:rPr>
        <w:t>L</w:t>
      </w:r>
      <w:r w:rsidRPr="00457B19">
        <w:t xml:space="preserve"> (número promedio en el sistema): mide cuántos clientes, en promedio, hay entre los que esperan y los que están siendo atendidos.</w:t>
      </w:r>
    </w:p>
    <w:p w14:paraId="646075D3" w14:textId="77777777" w:rsidR="00457B19" w:rsidRPr="00457B19" w:rsidRDefault="00457B19" w:rsidP="00457B19">
      <w:pPr>
        <w:numPr>
          <w:ilvl w:val="0"/>
          <w:numId w:val="42"/>
        </w:numPr>
      </w:pPr>
      <w:r w:rsidRPr="00457B19">
        <w:rPr>
          <w:b/>
          <w:bCs/>
        </w:rPr>
        <w:t>Lq</w:t>
      </w:r>
      <w:r w:rsidRPr="00457B19">
        <w:t xml:space="preserve"> (número promedio en cola): indica cuántos están </w:t>
      </w:r>
      <w:r w:rsidRPr="00457B19">
        <w:rPr>
          <w:b/>
          <w:bCs/>
        </w:rPr>
        <w:t>esperando</w:t>
      </w:r>
      <w:r w:rsidRPr="00457B19">
        <w:t xml:space="preserve"> atención (sin contar al que está siendo atendido).</w:t>
      </w:r>
    </w:p>
    <w:p w14:paraId="6394F944" w14:textId="77777777" w:rsidR="00457B19" w:rsidRPr="00457B19" w:rsidRDefault="00457B19" w:rsidP="00457B19">
      <w:pPr>
        <w:numPr>
          <w:ilvl w:val="0"/>
          <w:numId w:val="42"/>
        </w:numPr>
      </w:pPr>
      <w:r w:rsidRPr="00457B19">
        <w:rPr>
          <w:b/>
          <w:bCs/>
        </w:rPr>
        <w:t>W</w:t>
      </w:r>
      <w:r w:rsidRPr="00457B19">
        <w:t xml:space="preserve"> (tiempo promedio en el sistema): cuánto tiempo pasa un cliente, desde que llega hasta que termina de ser atendido.</w:t>
      </w:r>
    </w:p>
    <w:p w14:paraId="652B88D5" w14:textId="77777777" w:rsidR="00457B19" w:rsidRPr="00457B19" w:rsidRDefault="00457B19" w:rsidP="00457B19">
      <w:pPr>
        <w:numPr>
          <w:ilvl w:val="0"/>
          <w:numId w:val="42"/>
        </w:numPr>
      </w:pPr>
      <w:r w:rsidRPr="00457B19">
        <w:rPr>
          <w:b/>
          <w:bCs/>
        </w:rPr>
        <w:t>Wq</w:t>
      </w:r>
      <w:r w:rsidRPr="00457B19">
        <w:t xml:space="preserve"> (tiempo promedio en cola): cuánto tiempo pasa un cliente </w:t>
      </w:r>
      <w:r w:rsidRPr="00457B19">
        <w:rPr>
          <w:b/>
          <w:bCs/>
        </w:rPr>
        <w:t>esperando</w:t>
      </w:r>
      <w:r w:rsidRPr="00457B19">
        <w:t xml:space="preserve"> antes de ser atendido.</w:t>
      </w:r>
    </w:p>
    <w:p w14:paraId="67132E67" w14:textId="77777777" w:rsidR="003479CF" w:rsidRDefault="003479CF" w:rsidP="00AA77F1"/>
    <w:p w14:paraId="4E1B83A2" w14:textId="77777777" w:rsidR="00B03348" w:rsidRDefault="00B03348" w:rsidP="00AA77F1"/>
    <w:p w14:paraId="5CCB7AEB" w14:textId="77777777" w:rsidR="00B03348" w:rsidRDefault="00B03348" w:rsidP="00AA77F1"/>
    <w:p w14:paraId="4C57AE87" w14:textId="77777777" w:rsidR="00B03348" w:rsidRDefault="00B03348" w:rsidP="00AA77F1"/>
    <w:p w14:paraId="6A7BE36C" w14:textId="77777777" w:rsidR="00D66EED" w:rsidRPr="00D66EED" w:rsidRDefault="00D66EED" w:rsidP="00D66EED">
      <w:pPr>
        <w:rPr>
          <w:b/>
          <w:bCs/>
        </w:rPr>
      </w:pPr>
      <w:r w:rsidRPr="00D66EED">
        <w:rPr>
          <w:b/>
          <w:bCs/>
        </w:rPr>
        <w:lastRenderedPageBreak/>
        <w:t>Ejemplo 1 — Caso simple de secretaría universitaria</w:t>
      </w:r>
    </w:p>
    <w:p w14:paraId="2DD09A86" w14:textId="26A1AE75" w:rsidR="00D66EED" w:rsidRPr="00D66EED" w:rsidRDefault="00D66EED" w:rsidP="00D66EED">
      <w:r w:rsidRPr="00D66EED">
        <w:br/>
        <w:t>En la secretaría de la UNP, los estudiantes llegan a solicitar constancias de notas. En promedio, lle</w:t>
      </w:r>
      <w:r w:rsidR="00D26D48">
        <w:t>b</w:t>
      </w:r>
      <w:r w:rsidRPr="00D66EED">
        <w:t xml:space="preserve">gan </w:t>
      </w:r>
      <w:r w:rsidRPr="00D66EED">
        <w:rPr>
          <w:b/>
          <w:bCs/>
        </w:rPr>
        <w:t>10 estudiantes por hora (</w:t>
      </w:r>
      <w:r w:rsidRPr="00D66EED">
        <w:rPr>
          <w:b/>
          <w:bCs/>
          <w:lang w:val="en-US"/>
        </w:rPr>
        <w:t>λ</w:t>
      </w:r>
      <w:r w:rsidRPr="00D66EED">
        <w:rPr>
          <w:b/>
          <w:bCs/>
        </w:rPr>
        <w:t xml:space="preserve"> = 10)</w:t>
      </w:r>
      <w:r w:rsidRPr="00D66EED">
        <w:t>.</w:t>
      </w:r>
      <w:r w:rsidRPr="00D66EED">
        <w:br/>
        <w:t xml:space="preserve">La secretaria tarda en promedio </w:t>
      </w:r>
      <w:r w:rsidRPr="00D66EED">
        <w:rPr>
          <w:b/>
          <w:bCs/>
        </w:rPr>
        <w:t>4 minutos por estudiante</w:t>
      </w:r>
      <w:r w:rsidRPr="00D66EED">
        <w:t xml:space="preserve">, es decir, </w:t>
      </w:r>
      <w:r w:rsidRPr="00D66EED">
        <w:rPr>
          <w:lang w:val="en-US"/>
        </w:rPr>
        <w:t>μ</w:t>
      </w:r>
      <w:r w:rsidRPr="00D66EED">
        <w:t xml:space="preserve"> = 15 estudiantes/hora (porque 60 min / 4 min = 15 por hora).</w:t>
      </w:r>
    </w:p>
    <w:p w14:paraId="36C4DCEC" w14:textId="77777777" w:rsidR="00D66EED" w:rsidRPr="00D66EED" w:rsidRDefault="00D66EED" w:rsidP="00D66EED">
      <w:pPr>
        <w:rPr>
          <w:lang w:val="en-US"/>
        </w:rPr>
      </w:pPr>
      <w:r w:rsidRPr="00D66EED">
        <w:rPr>
          <w:lang w:val="en-US"/>
        </w:rPr>
        <w:t>Calcular:</w:t>
      </w:r>
    </w:p>
    <w:p w14:paraId="7C683AB6" w14:textId="77777777" w:rsidR="00D66EED" w:rsidRDefault="00D66EED" w:rsidP="00D66EED">
      <w:pPr>
        <w:numPr>
          <w:ilvl w:val="0"/>
          <w:numId w:val="43"/>
        </w:numPr>
        <w:rPr>
          <w:lang w:val="en-US"/>
        </w:rPr>
        <w:sectPr w:rsidR="00D66EED" w:rsidSect="00A66A79">
          <w:headerReference w:type="default" r:id="rId11"/>
          <w:footerReference w:type="default" r:id="rId12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395C2632" w14:textId="77777777" w:rsidR="00D66EED" w:rsidRPr="00D66EED" w:rsidRDefault="00D66EED" w:rsidP="00D66EED">
      <w:pPr>
        <w:numPr>
          <w:ilvl w:val="0"/>
          <w:numId w:val="43"/>
        </w:numPr>
        <w:rPr>
          <w:lang w:val="en-US"/>
        </w:rPr>
      </w:pPr>
      <w:r w:rsidRPr="00D66EED">
        <w:rPr>
          <w:lang w:val="en-US"/>
        </w:rPr>
        <w:t>ρ</w:t>
      </w:r>
    </w:p>
    <w:p w14:paraId="1F322B8D" w14:textId="77777777" w:rsidR="00D66EED" w:rsidRPr="00D66EED" w:rsidRDefault="00D66EED" w:rsidP="00D66EED">
      <w:pPr>
        <w:numPr>
          <w:ilvl w:val="0"/>
          <w:numId w:val="43"/>
        </w:numPr>
        <w:rPr>
          <w:lang w:val="en-US"/>
        </w:rPr>
      </w:pPr>
      <w:r w:rsidRPr="00D66EED">
        <w:rPr>
          <w:lang w:val="en-US"/>
        </w:rPr>
        <w:t>L</w:t>
      </w:r>
    </w:p>
    <w:p w14:paraId="62BD7C77" w14:textId="77777777" w:rsidR="00D66EED" w:rsidRPr="00D66EED" w:rsidRDefault="00D66EED" w:rsidP="00D66EED">
      <w:pPr>
        <w:numPr>
          <w:ilvl w:val="0"/>
          <w:numId w:val="43"/>
        </w:numPr>
        <w:rPr>
          <w:lang w:val="en-US"/>
        </w:rPr>
      </w:pPr>
      <w:r w:rsidRPr="00D66EED">
        <w:rPr>
          <w:lang w:val="en-US"/>
        </w:rPr>
        <w:t>Lq</w:t>
      </w:r>
    </w:p>
    <w:p w14:paraId="1A5CBC92" w14:textId="77777777" w:rsidR="00D66EED" w:rsidRPr="00D66EED" w:rsidRDefault="00D66EED" w:rsidP="00D66EED">
      <w:pPr>
        <w:numPr>
          <w:ilvl w:val="0"/>
          <w:numId w:val="43"/>
        </w:numPr>
        <w:rPr>
          <w:lang w:val="en-US"/>
        </w:rPr>
      </w:pPr>
      <w:r w:rsidRPr="00D66EED">
        <w:rPr>
          <w:lang w:val="en-US"/>
        </w:rPr>
        <w:t>W</w:t>
      </w:r>
    </w:p>
    <w:p w14:paraId="72BAF09F" w14:textId="77777777" w:rsidR="00D66EED" w:rsidRPr="00D66EED" w:rsidRDefault="00D66EED" w:rsidP="00D66EED">
      <w:pPr>
        <w:numPr>
          <w:ilvl w:val="0"/>
          <w:numId w:val="43"/>
        </w:numPr>
        <w:rPr>
          <w:lang w:val="en-US"/>
        </w:rPr>
      </w:pPr>
      <w:r w:rsidRPr="00D66EED">
        <w:rPr>
          <w:lang w:val="en-US"/>
        </w:rPr>
        <w:t>Wq</w:t>
      </w:r>
    </w:p>
    <w:p w14:paraId="45A1400B" w14:textId="77777777" w:rsidR="00D66EED" w:rsidRDefault="00D66EED" w:rsidP="00D66EED">
      <w:pPr>
        <w:rPr>
          <w:lang w:val="en-US"/>
        </w:rPr>
        <w:sectPr w:rsidR="00D66EED" w:rsidSect="00D66EED">
          <w:type w:val="continuous"/>
          <w:pgSz w:w="12240" w:h="15840"/>
          <w:pgMar w:top="1418" w:right="1701" w:bottom="1418" w:left="1701" w:header="709" w:footer="709" w:gutter="0"/>
          <w:cols w:num="3" w:space="708"/>
          <w:docGrid w:linePitch="360"/>
        </w:sectPr>
      </w:pPr>
    </w:p>
    <w:p w14:paraId="08ADFDD3" w14:textId="5622BD70" w:rsidR="00D66EED" w:rsidRPr="00D66EED" w:rsidRDefault="00D66EED" w:rsidP="00D66EED">
      <w:pPr>
        <w:rPr>
          <w:lang w:val="en-US"/>
        </w:rPr>
      </w:pPr>
    </w:p>
    <w:p w14:paraId="15EF3716" w14:textId="77777777" w:rsidR="00D66EED" w:rsidRPr="00D66EED" w:rsidRDefault="00D66EED" w:rsidP="00D66EED">
      <w:pPr>
        <w:rPr>
          <w:b/>
          <w:bCs/>
        </w:rPr>
      </w:pPr>
      <w:r w:rsidRPr="00D66EED">
        <w:rPr>
          <w:b/>
          <w:bCs/>
        </w:rPr>
        <w:t>Solución paso a paso</w:t>
      </w:r>
    </w:p>
    <w:p w14:paraId="1520F9A6" w14:textId="77777777" w:rsidR="00D66EED" w:rsidRPr="00D66EED" w:rsidRDefault="00D66EED" w:rsidP="00D66EED">
      <w:r w:rsidRPr="00D66EED">
        <w:rPr>
          <w:b/>
          <w:bCs/>
        </w:rPr>
        <w:t>Datos:</w:t>
      </w:r>
    </w:p>
    <w:p w14:paraId="2D1600B1" w14:textId="77777777" w:rsidR="00D66EED" w:rsidRPr="00D66EED" w:rsidRDefault="00D66EED" w:rsidP="00D66EED">
      <w:pPr>
        <w:jc w:val="left"/>
      </w:pPr>
      <w:r w:rsidRPr="00D66EED">
        <w:rPr>
          <w:lang w:val="en-US"/>
        </w:rPr>
        <w:t>λ</w:t>
      </w:r>
      <w:r w:rsidRPr="00D66EED">
        <w:t xml:space="preserve"> = 10/h</w:t>
      </w:r>
      <w:r w:rsidRPr="00D66EED">
        <w:br/>
      </w:r>
      <w:r w:rsidRPr="00D66EED">
        <w:rPr>
          <w:lang w:val="en-US"/>
        </w:rPr>
        <w:t>μ</w:t>
      </w:r>
      <w:r w:rsidRPr="00D66EED">
        <w:t xml:space="preserve"> = 15/h</w:t>
      </w:r>
    </w:p>
    <w:p w14:paraId="0F871A9B" w14:textId="77777777" w:rsidR="00D66EED" w:rsidRDefault="00D66EED" w:rsidP="00D66EED">
      <w:pPr>
        <w:rPr>
          <w:b/>
          <w:bCs/>
        </w:rPr>
      </w:pPr>
    </w:p>
    <w:p w14:paraId="4025404C" w14:textId="6692244A" w:rsidR="00D66EED" w:rsidRPr="00D66EED" w:rsidRDefault="00D66EED" w:rsidP="00D66EED">
      <w:r w:rsidRPr="00D66EED">
        <w:rPr>
          <w:b/>
          <w:bCs/>
        </w:rPr>
        <w:t>Factor de utilización:</w:t>
      </w:r>
    </w:p>
    <w:p w14:paraId="30B4662D" w14:textId="36A2B5C8" w:rsidR="00B03348" w:rsidRDefault="00970BFB" w:rsidP="00AA77F1">
      <w:r w:rsidRPr="00970BFB">
        <w:rPr>
          <w:noProof/>
        </w:rPr>
        <w:drawing>
          <wp:inline distT="0" distB="0" distL="0" distR="0" wp14:anchorId="1B247B99" wp14:editId="61A64A10">
            <wp:extent cx="1876687" cy="647790"/>
            <wp:effectExtent l="0" t="0" r="9525" b="0"/>
            <wp:docPr id="981218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18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CA2F" w14:textId="77777777" w:rsidR="00AB620E" w:rsidRPr="00AB620E" w:rsidRDefault="00AB620E" w:rsidP="00AB620E">
      <w:r w:rsidRPr="00AB620E">
        <w:t>El servidor está ocupado el 66.7% del tiempo.</w:t>
      </w:r>
    </w:p>
    <w:p w14:paraId="04E136A8" w14:textId="03F36913" w:rsidR="00AB620E" w:rsidRPr="00AB620E" w:rsidRDefault="00AB620E" w:rsidP="00AB620E"/>
    <w:p w14:paraId="4EFA8CBE" w14:textId="64904362" w:rsidR="00AB620E" w:rsidRPr="00AB620E" w:rsidRDefault="00AB620E" w:rsidP="00AB620E">
      <w:r w:rsidRPr="00AB620E">
        <w:rPr>
          <w:b/>
          <w:bCs/>
        </w:rPr>
        <w:t>Número promedio en el sistema (L):</w:t>
      </w:r>
    </w:p>
    <w:p w14:paraId="17BC4986" w14:textId="1EC47F99" w:rsidR="00B03348" w:rsidRDefault="00AB620E" w:rsidP="00AA77F1">
      <w:r w:rsidRPr="00AB620E">
        <w:rPr>
          <w:noProof/>
        </w:rPr>
        <w:drawing>
          <wp:inline distT="0" distB="0" distL="0" distR="0" wp14:anchorId="735FC661" wp14:editId="0C7C6257">
            <wp:extent cx="3162741" cy="638264"/>
            <wp:effectExtent l="0" t="0" r="0" b="9525"/>
            <wp:docPr id="1524610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100" name="Imagen 1" descr="Imagen que contiene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702A" w14:textId="77777777" w:rsidR="00036322" w:rsidRPr="00036322" w:rsidRDefault="00036322" w:rsidP="00036322">
      <w:r w:rsidRPr="00036322">
        <w:t>En promedio hay 2 estudiantes en el sistema (uno siendo atendido y otro esperando).</w:t>
      </w:r>
    </w:p>
    <w:p w14:paraId="6FE3B8D9" w14:textId="088A7504" w:rsidR="00036322" w:rsidRPr="00294A07" w:rsidRDefault="00036322" w:rsidP="00036322"/>
    <w:p w14:paraId="1FBA5CC4" w14:textId="77777777" w:rsidR="00036322" w:rsidRPr="00036322" w:rsidRDefault="00036322" w:rsidP="00036322"/>
    <w:p w14:paraId="0E374283" w14:textId="5D39B549" w:rsidR="00036322" w:rsidRPr="00036322" w:rsidRDefault="00036322" w:rsidP="00036322">
      <w:r w:rsidRPr="00036322">
        <w:rPr>
          <w:b/>
          <w:bCs/>
        </w:rPr>
        <w:lastRenderedPageBreak/>
        <w:t>Número promedio en cola (Lq):</w:t>
      </w:r>
    </w:p>
    <w:p w14:paraId="0685E647" w14:textId="39727A3B" w:rsidR="00AB620E" w:rsidRDefault="00036322" w:rsidP="00AA77F1">
      <w:r w:rsidRPr="00036322">
        <w:rPr>
          <w:noProof/>
        </w:rPr>
        <w:drawing>
          <wp:inline distT="0" distB="0" distL="0" distR="0" wp14:anchorId="77C7F87B" wp14:editId="53E83CBA">
            <wp:extent cx="3305636" cy="647790"/>
            <wp:effectExtent l="0" t="0" r="9525" b="0"/>
            <wp:docPr id="124885071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0716" name="Imagen 1" descr="Imagen que contien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BE08" w14:textId="77777777" w:rsidR="00F527D3" w:rsidRPr="00F527D3" w:rsidRDefault="00F527D3" w:rsidP="00F527D3">
      <w:r w:rsidRPr="00F527D3">
        <w:t>Aproximadamente 1.33 estudiantes en cola (en espera).</w:t>
      </w:r>
    </w:p>
    <w:p w14:paraId="3BD303C3" w14:textId="1D7D375B" w:rsidR="00F527D3" w:rsidRPr="00F527D3" w:rsidRDefault="00F527D3" w:rsidP="00F527D3"/>
    <w:p w14:paraId="294414ED" w14:textId="03300F18" w:rsidR="00F527D3" w:rsidRPr="00F527D3" w:rsidRDefault="00F527D3" w:rsidP="00F527D3">
      <w:r w:rsidRPr="00F527D3">
        <w:rPr>
          <w:b/>
          <w:bCs/>
        </w:rPr>
        <w:t>Tiempo promedio en el sistema (W):</w:t>
      </w:r>
    </w:p>
    <w:p w14:paraId="21C3D37F" w14:textId="5784853A" w:rsidR="00036322" w:rsidRDefault="00F527D3" w:rsidP="00AA77F1">
      <w:r w:rsidRPr="00F527D3">
        <w:rPr>
          <w:noProof/>
        </w:rPr>
        <w:drawing>
          <wp:inline distT="0" distB="0" distL="0" distR="0" wp14:anchorId="11F7E487" wp14:editId="1843CD3F">
            <wp:extent cx="4344006" cy="657317"/>
            <wp:effectExtent l="0" t="0" r="0" b="9525"/>
            <wp:docPr id="160876672" name="Imagen 1" descr="Imagen que contiene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6672" name="Imagen 1" descr="Imagen que contiene reloj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7E27" w14:textId="77777777" w:rsidR="00F4049E" w:rsidRPr="00F4049E" w:rsidRDefault="00F4049E" w:rsidP="00F4049E">
      <w:r w:rsidRPr="00F4049E">
        <w:t xml:space="preserve">Cada estudiante pasa en promedio </w:t>
      </w:r>
      <w:r w:rsidRPr="00F4049E">
        <w:rPr>
          <w:b/>
          <w:bCs/>
        </w:rPr>
        <w:t>12 minutos</w:t>
      </w:r>
      <w:r w:rsidRPr="00F4049E">
        <w:t xml:space="preserve"> desde que llega hasta que se va.</w:t>
      </w:r>
    </w:p>
    <w:p w14:paraId="098C9156" w14:textId="6C8582A8" w:rsidR="00F4049E" w:rsidRPr="00F4049E" w:rsidRDefault="00F4049E" w:rsidP="00F4049E"/>
    <w:p w14:paraId="70B04AAF" w14:textId="669D3879" w:rsidR="00F4049E" w:rsidRPr="00F4049E" w:rsidRDefault="00F4049E" w:rsidP="00F4049E">
      <w:r w:rsidRPr="00F4049E">
        <w:rPr>
          <w:b/>
          <w:bCs/>
        </w:rPr>
        <w:t>Tiempo promedio en cola (Wq):</w:t>
      </w:r>
    </w:p>
    <w:p w14:paraId="3994E482" w14:textId="523A07E5" w:rsidR="00B03348" w:rsidRDefault="00537C7F" w:rsidP="00AA77F1">
      <w:r w:rsidRPr="00537C7F">
        <w:rPr>
          <w:noProof/>
        </w:rPr>
        <w:drawing>
          <wp:inline distT="0" distB="0" distL="0" distR="0" wp14:anchorId="5136535D" wp14:editId="3B5BC803">
            <wp:extent cx="3991532" cy="600159"/>
            <wp:effectExtent l="0" t="0" r="0" b="9525"/>
            <wp:docPr id="926437953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37953" name="Imagen 1" descr="Logotip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FD76" w14:textId="77777777" w:rsidR="00537C7F" w:rsidRPr="00537C7F" w:rsidRDefault="00537C7F" w:rsidP="00537C7F">
      <w:r w:rsidRPr="00537C7F">
        <w:t xml:space="preserve">Cada estudiante espera </w:t>
      </w:r>
      <w:r w:rsidRPr="00537C7F">
        <w:rPr>
          <w:b/>
          <w:bCs/>
        </w:rPr>
        <w:t>8 minutos</w:t>
      </w:r>
      <w:r w:rsidRPr="00537C7F">
        <w:t xml:space="preserve"> en cola antes de ser atendido.</w:t>
      </w:r>
    </w:p>
    <w:p w14:paraId="491353CF" w14:textId="174DCE16" w:rsidR="00537C7F" w:rsidRPr="00537C7F" w:rsidRDefault="00537C7F" w:rsidP="00537C7F"/>
    <w:p w14:paraId="05831208" w14:textId="3F7F280F" w:rsidR="00537C7F" w:rsidRPr="00537C7F" w:rsidRDefault="00537C7F" w:rsidP="00537C7F">
      <w:pPr>
        <w:rPr>
          <w:lang w:val="en-US"/>
        </w:rPr>
      </w:pPr>
      <w:r w:rsidRPr="00537C7F">
        <w:rPr>
          <w:b/>
          <w:bCs/>
          <w:lang w:val="en-US"/>
        </w:rPr>
        <w:t>Resumen del ejemplo: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043"/>
        <w:gridCol w:w="823"/>
        <w:gridCol w:w="4258"/>
      </w:tblGrid>
      <w:tr w:rsidR="00537C7F" w:rsidRPr="00537C7F" w14:paraId="3280DDE7" w14:textId="77777777" w:rsidTr="00537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0576A9E" w14:textId="77777777" w:rsidR="00537C7F" w:rsidRPr="00537C7F" w:rsidRDefault="00537C7F" w:rsidP="00537C7F">
            <w:pPr>
              <w:rPr>
                <w:b/>
                <w:bCs/>
                <w:sz w:val="20"/>
                <w:szCs w:val="18"/>
                <w:lang w:val="en-US"/>
              </w:rPr>
            </w:pPr>
            <w:r w:rsidRPr="00537C7F">
              <w:rPr>
                <w:b/>
                <w:bCs/>
                <w:sz w:val="20"/>
                <w:szCs w:val="18"/>
                <w:lang w:val="en-US"/>
              </w:rPr>
              <w:t>Variable</w:t>
            </w:r>
          </w:p>
        </w:tc>
        <w:tc>
          <w:tcPr>
            <w:tcW w:w="0" w:type="auto"/>
            <w:hideMark/>
          </w:tcPr>
          <w:p w14:paraId="04A1DB3C" w14:textId="77777777" w:rsidR="00537C7F" w:rsidRPr="00537C7F" w:rsidRDefault="00537C7F" w:rsidP="00537C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537C7F">
              <w:rPr>
                <w:b/>
                <w:bCs/>
                <w:sz w:val="20"/>
                <w:szCs w:val="18"/>
                <w:lang w:val="en-US"/>
              </w:rPr>
              <w:t>Valor</w:t>
            </w:r>
          </w:p>
        </w:tc>
        <w:tc>
          <w:tcPr>
            <w:tcW w:w="0" w:type="auto"/>
            <w:hideMark/>
          </w:tcPr>
          <w:p w14:paraId="50644A3D" w14:textId="77777777" w:rsidR="00537C7F" w:rsidRPr="00537C7F" w:rsidRDefault="00537C7F" w:rsidP="00537C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537C7F">
              <w:rPr>
                <w:b/>
                <w:bCs/>
                <w:sz w:val="20"/>
                <w:szCs w:val="18"/>
                <w:lang w:val="en-US"/>
              </w:rPr>
              <w:t>Interpretación</w:t>
            </w:r>
          </w:p>
        </w:tc>
      </w:tr>
      <w:tr w:rsidR="00537C7F" w:rsidRPr="00537C7F" w14:paraId="7C13A05D" w14:textId="77777777" w:rsidTr="00537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DB54C" w14:textId="77777777" w:rsidR="00537C7F" w:rsidRPr="00537C7F" w:rsidRDefault="00537C7F" w:rsidP="00537C7F">
            <w:pPr>
              <w:rPr>
                <w:sz w:val="20"/>
                <w:szCs w:val="18"/>
                <w:lang w:val="en-US"/>
              </w:rPr>
            </w:pPr>
            <w:r w:rsidRPr="00537C7F">
              <w:rPr>
                <w:sz w:val="20"/>
                <w:szCs w:val="18"/>
                <w:lang w:val="en-US"/>
              </w:rPr>
              <w:t>ρ</w:t>
            </w:r>
          </w:p>
        </w:tc>
        <w:tc>
          <w:tcPr>
            <w:tcW w:w="0" w:type="auto"/>
            <w:hideMark/>
          </w:tcPr>
          <w:p w14:paraId="32B0D7F0" w14:textId="77777777" w:rsidR="00537C7F" w:rsidRPr="00537C7F" w:rsidRDefault="00537C7F" w:rsidP="00537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37C7F">
              <w:rPr>
                <w:sz w:val="20"/>
                <w:szCs w:val="18"/>
                <w:lang w:val="en-US"/>
              </w:rPr>
              <w:t>0.67</w:t>
            </w:r>
          </w:p>
        </w:tc>
        <w:tc>
          <w:tcPr>
            <w:tcW w:w="0" w:type="auto"/>
            <w:hideMark/>
          </w:tcPr>
          <w:p w14:paraId="4558D5EC" w14:textId="77777777" w:rsidR="00537C7F" w:rsidRPr="00537C7F" w:rsidRDefault="00537C7F" w:rsidP="00537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537C7F">
              <w:rPr>
                <w:sz w:val="20"/>
                <w:szCs w:val="18"/>
              </w:rPr>
              <w:t>La secretaria está ocupada el 67% del tiempo</w:t>
            </w:r>
          </w:p>
        </w:tc>
      </w:tr>
      <w:tr w:rsidR="00537C7F" w:rsidRPr="00537C7F" w14:paraId="007B55DF" w14:textId="77777777" w:rsidTr="00537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C03A1" w14:textId="77777777" w:rsidR="00537C7F" w:rsidRPr="00537C7F" w:rsidRDefault="00537C7F" w:rsidP="00537C7F">
            <w:pPr>
              <w:rPr>
                <w:sz w:val="20"/>
                <w:szCs w:val="18"/>
                <w:lang w:val="en-US"/>
              </w:rPr>
            </w:pPr>
            <w:r w:rsidRPr="00537C7F">
              <w:rPr>
                <w:sz w:val="20"/>
                <w:szCs w:val="18"/>
                <w:lang w:val="en-US"/>
              </w:rPr>
              <w:t>L</w:t>
            </w:r>
          </w:p>
        </w:tc>
        <w:tc>
          <w:tcPr>
            <w:tcW w:w="0" w:type="auto"/>
            <w:hideMark/>
          </w:tcPr>
          <w:p w14:paraId="3A23E412" w14:textId="77777777" w:rsidR="00537C7F" w:rsidRPr="00537C7F" w:rsidRDefault="00537C7F" w:rsidP="00537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37C7F">
              <w:rPr>
                <w:sz w:val="20"/>
                <w:szCs w:val="18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DF1634E" w14:textId="77777777" w:rsidR="00537C7F" w:rsidRPr="00537C7F" w:rsidRDefault="00537C7F" w:rsidP="00537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537C7F">
              <w:rPr>
                <w:sz w:val="20"/>
                <w:szCs w:val="18"/>
              </w:rPr>
              <w:t>En promedio hay 2 estudiantes en el sistema</w:t>
            </w:r>
          </w:p>
        </w:tc>
      </w:tr>
      <w:tr w:rsidR="00537C7F" w:rsidRPr="00537C7F" w14:paraId="34D4D84E" w14:textId="77777777" w:rsidTr="00537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9F7C6" w14:textId="77777777" w:rsidR="00537C7F" w:rsidRPr="00537C7F" w:rsidRDefault="00537C7F" w:rsidP="00537C7F">
            <w:pPr>
              <w:rPr>
                <w:sz w:val="20"/>
                <w:szCs w:val="18"/>
                <w:lang w:val="en-US"/>
              </w:rPr>
            </w:pPr>
            <w:r w:rsidRPr="00537C7F">
              <w:rPr>
                <w:sz w:val="20"/>
                <w:szCs w:val="18"/>
                <w:lang w:val="en-US"/>
              </w:rPr>
              <w:t>Lq</w:t>
            </w:r>
          </w:p>
        </w:tc>
        <w:tc>
          <w:tcPr>
            <w:tcW w:w="0" w:type="auto"/>
            <w:hideMark/>
          </w:tcPr>
          <w:p w14:paraId="2BC31D68" w14:textId="77777777" w:rsidR="00537C7F" w:rsidRPr="00537C7F" w:rsidRDefault="00537C7F" w:rsidP="00537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37C7F">
              <w:rPr>
                <w:sz w:val="20"/>
                <w:szCs w:val="18"/>
                <w:lang w:val="en-US"/>
              </w:rPr>
              <w:t>1.33</w:t>
            </w:r>
          </w:p>
        </w:tc>
        <w:tc>
          <w:tcPr>
            <w:tcW w:w="0" w:type="auto"/>
            <w:hideMark/>
          </w:tcPr>
          <w:p w14:paraId="774BDFC7" w14:textId="77777777" w:rsidR="00537C7F" w:rsidRPr="00537C7F" w:rsidRDefault="00537C7F" w:rsidP="00537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37C7F">
              <w:rPr>
                <w:sz w:val="20"/>
                <w:szCs w:val="18"/>
                <w:lang w:val="en-US"/>
              </w:rPr>
              <w:t>En promedio 1.33 estudiantes esperan</w:t>
            </w:r>
          </w:p>
        </w:tc>
      </w:tr>
      <w:tr w:rsidR="00537C7F" w:rsidRPr="00537C7F" w14:paraId="78DEB905" w14:textId="77777777" w:rsidTr="00537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B0612" w14:textId="77777777" w:rsidR="00537C7F" w:rsidRPr="00537C7F" w:rsidRDefault="00537C7F" w:rsidP="00537C7F">
            <w:pPr>
              <w:rPr>
                <w:sz w:val="20"/>
                <w:szCs w:val="18"/>
                <w:lang w:val="en-US"/>
              </w:rPr>
            </w:pPr>
            <w:r w:rsidRPr="00537C7F">
              <w:rPr>
                <w:sz w:val="20"/>
                <w:szCs w:val="18"/>
                <w:lang w:val="en-US"/>
              </w:rPr>
              <w:t>W</w:t>
            </w:r>
          </w:p>
        </w:tc>
        <w:tc>
          <w:tcPr>
            <w:tcW w:w="0" w:type="auto"/>
            <w:hideMark/>
          </w:tcPr>
          <w:p w14:paraId="5EA4C34B" w14:textId="77777777" w:rsidR="00537C7F" w:rsidRPr="00537C7F" w:rsidRDefault="00537C7F" w:rsidP="00537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37C7F">
              <w:rPr>
                <w:sz w:val="20"/>
                <w:szCs w:val="18"/>
                <w:lang w:val="en-US"/>
              </w:rPr>
              <w:t>12 min</w:t>
            </w:r>
          </w:p>
        </w:tc>
        <w:tc>
          <w:tcPr>
            <w:tcW w:w="0" w:type="auto"/>
            <w:hideMark/>
          </w:tcPr>
          <w:p w14:paraId="71E4FD85" w14:textId="77777777" w:rsidR="00537C7F" w:rsidRPr="00537C7F" w:rsidRDefault="00537C7F" w:rsidP="00537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37C7F">
              <w:rPr>
                <w:sz w:val="20"/>
                <w:szCs w:val="18"/>
                <w:lang w:val="en-US"/>
              </w:rPr>
              <w:t>Tiempo total promedio</w:t>
            </w:r>
          </w:p>
        </w:tc>
      </w:tr>
      <w:tr w:rsidR="00537C7F" w:rsidRPr="00537C7F" w14:paraId="06A8C7FE" w14:textId="77777777" w:rsidTr="00537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CEFA0" w14:textId="77777777" w:rsidR="00537C7F" w:rsidRPr="00537C7F" w:rsidRDefault="00537C7F" w:rsidP="00537C7F">
            <w:pPr>
              <w:rPr>
                <w:sz w:val="20"/>
                <w:szCs w:val="18"/>
                <w:lang w:val="en-US"/>
              </w:rPr>
            </w:pPr>
            <w:r w:rsidRPr="00537C7F">
              <w:rPr>
                <w:sz w:val="20"/>
                <w:szCs w:val="18"/>
                <w:lang w:val="en-US"/>
              </w:rPr>
              <w:t>Wq</w:t>
            </w:r>
          </w:p>
        </w:tc>
        <w:tc>
          <w:tcPr>
            <w:tcW w:w="0" w:type="auto"/>
            <w:hideMark/>
          </w:tcPr>
          <w:p w14:paraId="55319BE0" w14:textId="77777777" w:rsidR="00537C7F" w:rsidRPr="00537C7F" w:rsidRDefault="00537C7F" w:rsidP="00537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37C7F">
              <w:rPr>
                <w:sz w:val="20"/>
                <w:szCs w:val="18"/>
                <w:lang w:val="en-US"/>
              </w:rPr>
              <w:t>8 min</w:t>
            </w:r>
          </w:p>
        </w:tc>
        <w:tc>
          <w:tcPr>
            <w:tcW w:w="0" w:type="auto"/>
            <w:hideMark/>
          </w:tcPr>
          <w:p w14:paraId="6B35B68A" w14:textId="77777777" w:rsidR="00537C7F" w:rsidRPr="00537C7F" w:rsidRDefault="00537C7F" w:rsidP="00537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37C7F">
              <w:rPr>
                <w:sz w:val="20"/>
                <w:szCs w:val="18"/>
                <w:lang w:val="en-US"/>
              </w:rPr>
              <w:t>Tiempo promedio de espera</w:t>
            </w:r>
          </w:p>
        </w:tc>
      </w:tr>
    </w:tbl>
    <w:p w14:paraId="1604F3D8" w14:textId="77777777" w:rsidR="00B03348" w:rsidRDefault="00B03348" w:rsidP="00AA77F1"/>
    <w:p w14:paraId="6232BE1C" w14:textId="77777777" w:rsidR="00B03348" w:rsidRDefault="00B03348" w:rsidP="00AA77F1"/>
    <w:p w14:paraId="395F8378" w14:textId="77777777" w:rsidR="002E719C" w:rsidRDefault="002E719C" w:rsidP="00AA77F1"/>
    <w:p w14:paraId="5766FBB1" w14:textId="77777777" w:rsidR="002E719C" w:rsidRDefault="002E719C" w:rsidP="00AA77F1"/>
    <w:p w14:paraId="3FDFC5B2" w14:textId="77777777" w:rsidR="002E719C" w:rsidRPr="002E719C" w:rsidRDefault="002E719C" w:rsidP="002E719C">
      <w:pPr>
        <w:rPr>
          <w:b/>
          <w:bCs/>
        </w:rPr>
      </w:pPr>
      <w:r w:rsidRPr="002E719C">
        <w:rPr>
          <w:b/>
          <w:bCs/>
        </w:rPr>
        <w:lastRenderedPageBreak/>
        <w:t>Ejemplo 2 — Sistema web de consultas</w:t>
      </w:r>
    </w:p>
    <w:p w14:paraId="06B01735" w14:textId="77777777" w:rsidR="002E719C" w:rsidRPr="002E719C" w:rsidRDefault="002E719C" w:rsidP="002E719C">
      <w:r w:rsidRPr="002E719C">
        <w:rPr>
          <w:b/>
          <w:bCs/>
        </w:rPr>
        <w:t>Contexto:</w:t>
      </w:r>
      <w:r w:rsidRPr="002E719C">
        <w:br/>
        <w:t>El servidor web de la UNP atiende consultas a una base de datos de notas.</w:t>
      </w:r>
    </w:p>
    <w:p w14:paraId="2C77020E" w14:textId="77777777" w:rsidR="002E719C" w:rsidRPr="002E719C" w:rsidRDefault="002E719C" w:rsidP="002E719C">
      <w:pPr>
        <w:numPr>
          <w:ilvl w:val="0"/>
          <w:numId w:val="44"/>
        </w:numPr>
      </w:pPr>
      <w:r w:rsidRPr="002E719C">
        <w:t xml:space="preserve">Llegan en promedio </w:t>
      </w:r>
      <w:r w:rsidRPr="002E719C">
        <w:rPr>
          <w:b/>
          <w:bCs/>
        </w:rPr>
        <w:t>20 peticiones por segundo (</w:t>
      </w:r>
      <w:r w:rsidRPr="002E719C">
        <w:rPr>
          <w:b/>
          <w:bCs/>
          <w:lang w:val="en-US"/>
        </w:rPr>
        <w:t>λ</w:t>
      </w:r>
      <w:r w:rsidRPr="002E719C">
        <w:rPr>
          <w:b/>
          <w:bCs/>
        </w:rPr>
        <w:t xml:space="preserve"> = 20/s)</w:t>
      </w:r>
      <w:r w:rsidRPr="002E719C">
        <w:t>.</w:t>
      </w:r>
    </w:p>
    <w:p w14:paraId="6C969698" w14:textId="77777777" w:rsidR="002E719C" w:rsidRPr="002E719C" w:rsidRDefault="002E719C" w:rsidP="002E719C">
      <w:pPr>
        <w:numPr>
          <w:ilvl w:val="0"/>
          <w:numId w:val="44"/>
        </w:numPr>
      </w:pPr>
      <w:r w:rsidRPr="002E719C">
        <w:t xml:space="preserve">Cada petición tarda en promedio </w:t>
      </w:r>
      <w:r w:rsidRPr="002E719C">
        <w:rPr>
          <w:b/>
          <w:bCs/>
        </w:rPr>
        <w:t>0.04 segundos</w:t>
      </w:r>
      <w:r w:rsidRPr="002E719C">
        <w:t xml:space="preserve"> en procesarse, lo que equivale a </w:t>
      </w:r>
      <w:r w:rsidRPr="002E719C">
        <w:rPr>
          <w:b/>
          <w:bCs/>
          <w:lang w:val="en-US"/>
        </w:rPr>
        <w:t>μ</w:t>
      </w:r>
      <w:r w:rsidRPr="002E719C">
        <w:rPr>
          <w:b/>
          <w:bCs/>
        </w:rPr>
        <w:t xml:space="preserve"> = 25/s</w:t>
      </w:r>
      <w:r w:rsidRPr="002E719C">
        <w:t>.</w:t>
      </w:r>
    </w:p>
    <w:p w14:paraId="681C384E" w14:textId="2E52E723" w:rsidR="002E719C" w:rsidRPr="002E719C" w:rsidRDefault="002E719C" w:rsidP="002E719C">
      <w:r w:rsidRPr="002E719C">
        <w:t>Determina W, Wq y L</w:t>
      </w:r>
      <w:r w:rsidR="00E50990">
        <w:t>, Lq</w:t>
      </w:r>
      <w:r w:rsidRPr="002E719C">
        <w:t>.</w:t>
      </w:r>
    </w:p>
    <w:p w14:paraId="1DA9088A" w14:textId="63EC3DD7" w:rsidR="002E719C" w:rsidRPr="002E719C" w:rsidRDefault="00A958AE" w:rsidP="002E719C">
      <w:r w:rsidRPr="00A958AE">
        <w:rPr>
          <w:noProof/>
        </w:rPr>
        <w:drawing>
          <wp:anchor distT="0" distB="0" distL="114300" distR="114300" simplePos="0" relativeHeight="251681792" behindDoc="1" locked="0" layoutInCell="1" allowOverlap="1" wp14:anchorId="403FDD75" wp14:editId="2044C17B">
            <wp:simplePos x="0" y="0"/>
            <wp:positionH relativeFrom="column">
              <wp:posOffset>2981325</wp:posOffset>
            </wp:positionH>
            <wp:positionV relativeFrom="paragraph">
              <wp:posOffset>78740</wp:posOffset>
            </wp:positionV>
            <wp:extent cx="2354580" cy="1699260"/>
            <wp:effectExtent l="0" t="0" r="7620" b="0"/>
            <wp:wrapTight wrapText="bothSides">
              <wp:wrapPolygon edited="0">
                <wp:start x="0" y="0"/>
                <wp:lineTo x="0" y="21309"/>
                <wp:lineTo x="21495" y="21309"/>
                <wp:lineTo x="21495" y="0"/>
                <wp:lineTo x="0" y="0"/>
              </wp:wrapPolygon>
            </wp:wrapTight>
            <wp:docPr id="224600921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00921" name="Imagen 1" descr="Texto, Carta&#10;&#10;El contenido generado por IA puede ser incorrecto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37" t="10001" r="5478" b="4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69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B967CD" w14:textId="64D4DA15" w:rsidR="002E719C" w:rsidRPr="002E719C" w:rsidRDefault="002E719C" w:rsidP="002E719C">
      <w:r w:rsidRPr="002E719C">
        <w:rPr>
          <w:b/>
          <w:bCs/>
        </w:rPr>
        <w:t>Solución:</w:t>
      </w:r>
    </w:p>
    <w:p w14:paraId="7BD02339" w14:textId="21431DB5" w:rsidR="002E719C" w:rsidRPr="002E719C" w:rsidRDefault="002E719C" w:rsidP="002E719C">
      <w:pPr>
        <w:jc w:val="left"/>
      </w:pPr>
      <w:r w:rsidRPr="002E719C">
        <w:rPr>
          <w:lang w:val="en-US"/>
        </w:rPr>
        <w:t>λ</w:t>
      </w:r>
      <w:r w:rsidRPr="002E719C">
        <w:t xml:space="preserve"> = 20/s</w:t>
      </w:r>
      <w:r w:rsidRPr="002E719C">
        <w:br/>
      </w:r>
      <w:r w:rsidRPr="002E719C">
        <w:rPr>
          <w:lang w:val="en-US"/>
        </w:rPr>
        <w:t>μ</w:t>
      </w:r>
      <w:r w:rsidRPr="002E719C">
        <w:t xml:space="preserve"> = 25/s</w:t>
      </w:r>
      <w:r w:rsidRPr="002E719C">
        <w:br/>
      </w:r>
      <w:r w:rsidRPr="002E719C">
        <w:rPr>
          <w:lang w:val="en-US"/>
        </w:rPr>
        <w:t>ρ</w:t>
      </w:r>
      <w:r w:rsidRPr="002E719C">
        <w:t xml:space="preserve"> = 20/25 = 0.8</w:t>
      </w:r>
    </w:p>
    <w:p w14:paraId="283D9584" w14:textId="27F4584D" w:rsidR="002E719C" w:rsidRDefault="002E719C" w:rsidP="00AA77F1"/>
    <w:p w14:paraId="4691EC1F" w14:textId="77777777" w:rsidR="002E719C" w:rsidRDefault="002E719C" w:rsidP="00AA77F1"/>
    <w:p w14:paraId="1CCC211F" w14:textId="77777777" w:rsidR="00E7645D" w:rsidRPr="00E7645D" w:rsidRDefault="00E7645D" w:rsidP="00E7645D">
      <w:r w:rsidRPr="00E7645D">
        <w:rPr>
          <w:b/>
          <w:bCs/>
        </w:rPr>
        <w:t>Interpretación:</w:t>
      </w:r>
    </w:p>
    <w:p w14:paraId="5E1F60D3" w14:textId="77777777" w:rsidR="00E7645D" w:rsidRPr="00E7645D" w:rsidRDefault="00E7645D" w:rsidP="00E7645D">
      <w:pPr>
        <w:numPr>
          <w:ilvl w:val="0"/>
          <w:numId w:val="45"/>
        </w:numPr>
      </w:pPr>
      <w:r w:rsidRPr="00E7645D">
        <w:t>Cada solicitud pasa en promedio 0.2 s en el sistema.</w:t>
      </w:r>
    </w:p>
    <w:p w14:paraId="74D27230" w14:textId="77777777" w:rsidR="00E7645D" w:rsidRPr="00E7645D" w:rsidRDefault="00E7645D" w:rsidP="00E7645D">
      <w:pPr>
        <w:numPr>
          <w:ilvl w:val="0"/>
          <w:numId w:val="45"/>
        </w:numPr>
      </w:pPr>
      <w:r w:rsidRPr="00E7645D">
        <w:t>0.16 s de ese tiempo se dedica a espera (cola interna).</w:t>
      </w:r>
    </w:p>
    <w:p w14:paraId="48739F16" w14:textId="77777777" w:rsidR="00E7645D" w:rsidRPr="00E7645D" w:rsidRDefault="00E7645D" w:rsidP="00E7645D">
      <w:pPr>
        <w:numPr>
          <w:ilvl w:val="0"/>
          <w:numId w:val="45"/>
        </w:numPr>
      </w:pPr>
      <w:r w:rsidRPr="00E7645D">
        <w:t>Hay en promedio 4 solicitudes en el sistema (3.2 esperando y 0.8 siendo procesadas).</w:t>
      </w:r>
    </w:p>
    <w:p w14:paraId="667E9FB3" w14:textId="77777777" w:rsidR="002E719C" w:rsidRDefault="002E719C" w:rsidP="00AA77F1"/>
    <w:p w14:paraId="14C17DDF" w14:textId="77777777" w:rsidR="00103729" w:rsidRDefault="00103729" w:rsidP="00AA77F1"/>
    <w:p w14:paraId="3D548364" w14:textId="77777777" w:rsidR="00103729" w:rsidRDefault="00103729" w:rsidP="00AA77F1"/>
    <w:p w14:paraId="5DE0A97C" w14:textId="77777777" w:rsidR="00103729" w:rsidRDefault="00103729" w:rsidP="00AA77F1"/>
    <w:p w14:paraId="48C700C2" w14:textId="77777777" w:rsidR="00103729" w:rsidRDefault="00103729" w:rsidP="00AA77F1"/>
    <w:p w14:paraId="4194F15B" w14:textId="77777777" w:rsidR="00103729" w:rsidRDefault="00103729" w:rsidP="00AA77F1"/>
    <w:p w14:paraId="263F80C7" w14:textId="77777777" w:rsidR="00103729" w:rsidRDefault="00103729" w:rsidP="00AA77F1"/>
    <w:p w14:paraId="3767B22E" w14:textId="77777777" w:rsidR="00103729" w:rsidRDefault="00103729" w:rsidP="00AA77F1"/>
    <w:p w14:paraId="3CD53534" w14:textId="77777777" w:rsidR="00103729" w:rsidRDefault="00103729" w:rsidP="00AA77F1"/>
    <w:p w14:paraId="2A809201" w14:textId="77777777" w:rsidR="00103729" w:rsidRPr="00103729" w:rsidRDefault="00103729" w:rsidP="00103729">
      <w:pPr>
        <w:rPr>
          <w:b/>
          <w:bCs/>
        </w:rPr>
      </w:pPr>
      <w:r w:rsidRPr="00103729">
        <w:rPr>
          <w:b/>
          <w:bCs/>
        </w:rPr>
        <w:lastRenderedPageBreak/>
        <w:t>Ejercicios para los estudiantes</w:t>
      </w:r>
    </w:p>
    <w:p w14:paraId="216DFA3F" w14:textId="77777777" w:rsidR="00103729" w:rsidRPr="00103729" w:rsidRDefault="00103729" w:rsidP="00103729">
      <w:pPr>
        <w:rPr>
          <w:b/>
          <w:bCs/>
        </w:rPr>
      </w:pPr>
      <w:r w:rsidRPr="00103729">
        <w:rPr>
          <w:b/>
          <w:bCs/>
        </w:rPr>
        <w:t>Ejercicio 1</w:t>
      </w:r>
    </w:p>
    <w:p w14:paraId="1325FA1D" w14:textId="77777777" w:rsidR="00103729" w:rsidRPr="00103729" w:rsidRDefault="00103729" w:rsidP="00103729">
      <w:r w:rsidRPr="00103729">
        <w:t>Un técnico de soporte puede resolver 6 solicitudes por hora (</w:t>
      </w:r>
      <w:r w:rsidRPr="00103729">
        <w:rPr>
          <w:lang w:val="en-US"/>
        </w:rPr>
        <w:t>μ</w:t>
      </w:r>
      <w:r w:rsidRPr="00103729">
        <w:t xml:space="preserve"> = 6).</w:t>
      </w:r>
      <w:r w:rsidRPr="00103729">
        <w:br/>
        <w:t>En promedio llegan 3 solicitudes por hora (</w:t>
      </w:r>
      <w:r w:rsidRPr="00103729">
        <w:rPr>
          <w:lang w:val="en-US"/>
        </w:rPr>
        <w:t>λ</w:t>
      </w:r>
      <w:r w:rsidRPr="00103729">
        <w:t xml:space="preserve"> = 3).</w:t>
      </w:r>
      <w:r w:rsidRPr="00103729">
        <w:br/>
        <w:t xml:space="preserve">Calcula </w:t>
      </w:r>
      <w:r w:rsidRPr="00103729">
        <w:rPr>
          <w:lang w:val="en-US"/>
        </w:rPr>
        <w:t>ρ</w:t>
      </w:r>
      <w:r w:rsidRPr="00103729">
        <w:t>, L, Lq, W y Wq.</w:t>
      </w:r>
    </w:p>
    <w:p w14:paraId="0FA9536E" w14:textId="77777777" w:rsidR="00103729" w:rsidRPr="00103729" w:rsidRDefault="00103729" w:rsidP="00103729">
      <w:pPr>
        <w:rPr>
          <w:b/>
          <w:bCs/>
        </w:rPr>
      </w:pPr>
      <w:r w:rsidRPr="00103729">
        <w:rPr>
          <w:b/>
          <w:bCs/>
        </w:rPr>
        <w:t>Ejercicio 2</w:t>
      </w:r>
    </w:p>
    <w:p w14:paraId="6DF25D8D" w14:textId="77777777" w:rsidR="00103729" w:rsidRPr="00103729" w:rsidRDefault="00103729" w:rsidP="00103729">
      <w:r w:rsidRPr="00103729">
        <w:t>En la ventanilla de biblioteca llegan 8 estudiantes por hora (</w:t>
      </w:r>
      <w:r w:rsidRPr="00103729">
        <w:rPr>
          <w:lang w:val="en-US"/>
        </w:rPr>
        <w:t>λ</w:t>
      </w:r>
      <w:r w:rsidRPr="00103729">
        <w:t xml:space="preserve"> = 8).</w:t>
      </w:r>
      <w:r w:rsidRPr="00103729">
        <w:br/>
        <w:t>La bibliotecaria atiende 10 por hora (</w:t>
      </w:r>
      <w:r w:rsidRPr="00103729">
        <w:rPr>
          <w:lang w:val="en-US"/>
        </w:rPr>
        <w:t>μ</w:t>
      </w:r>
      <w:r w:rsidRPr="00103729">
        <w:t xml:space="preserve"> = 10).</w:t>
      </w:r>
      <w:r w:rsidRPr="00103729">
        <w:br/>
        <w:t>Determina cuánto tiempo en promedio pasa un estudiante en el sistema y cuánto tiempo espera.</w:t>
      </w:r>
    </w:p>
    <w:p w14:paraId="616420EE" w14:textId="77777777" w:rsidR="002E719C" w:rsidRDefault="002E719C" w:rsidP="00AA77F1"/>
    <w:p w14:paraId="288FE39A" w14:textId="77777777" w:rsidR="000A1A2B" w:rsidRDefault="000A1A2B" w:rsidP="00AA77F1"/>
    <w:p w14:paraId="09D8A7A9" w14:textId="77777777" w:rsidR="000A1A2B" w:rsidRDefault="000A1A2B" w:rsidP="00AA77F1"/>
    <w:p w14:paraId="6539FED1" w14:textId="77777777" w:rsidR="000A1A2B" w:rsidRDefault="000A1A2B" w:rsidP="00AA77F1"/>
    <w:p w14:paraId="5B323DFD" w14:textId="77777777" w:rsidR="000A1A2B" w:rsidRDefault="000A1A2B" w:rsidP="00AA77F1"/>
    <w:p w14:paraId="39945898" w14:textId="77777777" w:rsidR="000A1A2B" w:rsidRDefault="000A1A2B" w:rsidP="00AA77F1"/>
    <w:p w14:paraId="24FB533E" w14:textId="77777777" w:rsidR="000A1A2B" w:rsidRDefault="000A1A2B" w:rsidP="00AA77F1"/>
    <w:p w14:paraId="3A19AE7F" w14:textId="77777777" w:rsidR="000A1A2B" w:rsidRDefault="000A1A2B" w:rsidP="00AA77F1"/>
    <w:p w14:paraId="181FD43C" w14:textId="77777777" w:rsidR="000A1A2B" w:rsidRDefault="000A1A2B" w:rsidP="00AA77F1"/>
    <w:p w14:paraId="488BFB69" w14:textId="77777777" w:rsidR="000A1A2B" w:rsidRDefault="000A1A2B" w:rsidP="00AA77F1"/>
    <w:p w14:paraId="44C49669" w14:textId="77777777" w:rsidR="000A1A2B" w:rsidRDefault="000A1A2B" w:rsidP="00AA77F1"/>
    <w:p w14:paraId="3D79FFD7" w14:textId="77777777" w:rsidR="000A1A2B" w:rsidRDefault="000A1A2B" w:rsidP="00AA77F1"/>
    <w:p w14:paraId="421CB9D8" w14:textId="77777777" w:rsidR="000A1A2B" w:rsidRDefault="000A1A2B" w:rsidP="00AA77F1"/>
    <w:p w14:paraId="562333EC" w14:textId="77777777" w:rsidR="000A1A2B" w:rsidRDefault="000A1A2B" w:rsidP="00AA77F1"/>
    <w:p w14:paraId="4E0CAB3B" w14:textId="77777777" w:rsidR="000A1A2B" w:rsidRDefault="000A1A2B" w:rsidP="00AA77F1"/>
    <w:p w14:paraId="1DBA33F7" w14:textId="77777777" w:rsidR="002E719C" w:rsidRPr="00457B19" w:rsidRDefault="002E719C" w:rsidP="00AA77F1"/>
    <w:p w14:paraId="347CD5C2" w14:textId="66FA8559" w:rsidR="00F01A1E" w:rsidRDefault="0091157F" w:rsidP="00F01A1E">
      <w:pPr>
        <w:pStyle w:val="Ttulo2"/>
        <w:rPr>
          <w:spacing w:val="5"/>
          <w:lang w:val="es-ES"/>
        </w:rPr>
      </w:pPr>
      <w:bookmarkStart w:id="14" w:name="_Toc205814945"/>
      <w:r>
        <w:rPr>
          <w:spacing w:val="7"/>
          <w:lang w:val="es-ES"/>
        </w:rPr>
        <w:lastRenderedPageBreak/>
        <w:t>Medidas de comportamiento de un sistema</w:t>
      </w:r>
      <w:bookmarkEnd w:id="14"/>
      <w:r>
        <w:rPr>
          <w:spacing w:val="7"/>
          <w:lang w:val="es-ES"/>
        </w:rPr>
        <w:br/>
      </w:r>
    </w:p>
    <w:p w14:paraId="38CED0B8" w14:textId="77777777" w:rsidR="00266E48" w:rsidRPr="00266E48" w:rsidRDefault="00266E48" w:rsidP="00266E48">
      <w:r w:rsidRPr="00266E48">
        <w:t xml:space="preserve">Una vez comprendida la estructura básica del </w:t>
      </w:r>
      <w:r w:rsidRPr="00266E48">
        <w:rPr>
          <w:b/>
          <w:bCs/>
        </w:rPr>
        <w:t>modelo M/M/1</w:t>
      </w:r>
      <w:r w:rsidRPr="00266E48">
        <w:t xml:space="preserve">, podemos analizarlo cuantitativamente mediante sus </w:t>
      </w:r>
      <w:r w:rsidRPr="00266E48">
        <w:rPr>
          <w:b/>
          <w:bCs/>
        </w:rPr>
        <w:t>medidas de desempeño</w:t>
      </w:r>
      <w:r w:rsidRPr="00266E48">
        <w:t xml:space="preserve">, que permiten </w:t>
      </w:r>
      <w:r w:rsidRPr="00266E48">
        <w:rPr>
          <w:b/>
          <w:bCs/>
        </w:rPr>
        <w:t>evaluar la eficiencia del sistema</w:t>
      </w:r>
      <w:r w:rsidRPr="00266E48">
        <w:t xml:space="preserve"> y determinar si cumple con los niveles de servicio deseados.</w:t>
      </w:r>
    </w:p>
    <w:p w14:paraId="2A3297EF" w14:textId="77777777" w:rsidR="00266E48" w:rsidRPr="00266E48" w:rsidRDefault="00266E48" w:rsidP="00266E48"/>
    <w:p w14:paraId="712A00A7" w14:textId="77777777" w:rsidR="00266E48" w:rsidRPr="00266E48" w:rsidRDefault="00266E48" w:rsidP="00266E48">
      <w:r w:rsidRPr="00266E48">
        <w:t>Estas medidas responden a preguntas como:</w:t>
      </w:r>
    </w:p>
    <w:p w14:paraId="7367F064" w14:textId="77777777" w:rsidR="00266E48" w:rsidRPr="00266E48" w:rsidRDefault="00266E48" w:rsidP="00266E48">
      <w:pPr>
        <w:numPr>
          <w:ilvl w:val="0"/>
          <w:numId w:val="46"/>
        </w:numPr>
      </w:pPr>
      <w:r w:rsidRPr="00266E48">
        <w:t>¿Cuántos clientes hay normalmente en el sistema?</w:t>
      </w:r>
    </w:p>
    <w:p w14:paraId="757E118E" w14:textId="77777777" w:rsidR="00266E48" w:rsidRPr="00266E48" w:rsidRDefault="00266E48" w:rsidP="00266E48">
      <w:pPr>
        <w:numPr>
          <w:ilvl w:val="0"/>
          <w:numId w:val="46"/>
        </w:numPr>
      </w:pPr>
      <w:r w:rsidRPr="00266E48">
        <w:t>¿Cuánto tiempo espera, en promedio, cada cliente?</w:t>
      </w:r>
    </w:p>
    <w:p w14:paraId="00745DB7" w14:textId="77777777" w:rsidR="00266E48" w:rsidRPr="00266E48" w:rsidRDefault="00266E48" w:rsidP="00266E48">
      <w:pPr>
        <w:numPr>
          <w:ilvl w:val="0"/>
          <w:numId w:val="46"/>
        </w:numPr>
      </w:pPr>
      <w:r w:rsidRPr="00266E48">
        <w:t>¿Qué porcentaje del tiempo el servidor está ocupado u ocioso?</w:t>
      </w:r>
    </w:p>
    <w:p w14:paraId="0B3BE2F7" w14:textId="77777777" w:rsidR="00266E48" w:rsidRPr="00266E48" w:rsidRDefault="00266E48" w:rsidP="00266E48">
      <w:pPr>
        <w:numPr>
          <w:ilvl w:val="0"/>
          <w:numId w:val="46"/>
        </w:numPr>
      </w:pPr>
      <w:r w:rsidRPr="00266E48">
        <w:t>¿Cuál es la probabilidad de que haya cierto número de clientes en el sistema?</w:t>
      </w:r>
    </w:p>
    <w:p w14:paraId="57411394" w14:textId="77777777" w:rsidR="00266E48" w:rsidRDefault="00266E48" w:rsidP="00266E48"/>
    <w:p w14:paraId="137EDB07" w14:textId="71FB7840" w:rsidR="00266E48" w:rsidRPr="00266E48" w:rsidRDefault="00266E48" w:rsidP="00266E48">
      <w:r w:rsidRPr="00266E48">
        <w:t xml:space="preserve">Estas métricas no solo sirven para ventanillas físicas (como en una secretaría universitaria), sino también para </w:t>
      </w:r>
      <w:r w:rsidRPr="00266E48">
        <w:rPr>
          <w:b/>
          <w:bCs/>
        </w:rPr>
        <w:t>sistemas informáticos</w:t>
      </w:r>
      <w:r w:rsidRPr="00266E48">
        <w:t xml:space="preserve">, </w:t>
      </w:r>
      <w:r w:rsidRPr="00266E48">
        <w:rPr>
          <w:b/>
          <w:bCs/>
        </w:rPr>
        <w:t>redes de comunicación</w:t>
      </w:r>
      <w:r w:rsidRPr="00266E48">
        <w:t xml:space="preserve">, </w:t>
      </w:r>
      <w:r w:rsidRPr="00266E48">
        <w:rPr>
          <w:b/>
          <w:bCs/>
        </w:rPr>
        <w:t>servidores web</w:t>
      </w:r>
      <w:r w:rsidRPr="00266E48">
        <w:t xml:space="preserve">, </w:t>
      </w:r>
      <w:r w:rsidRPr="00266E48">
        <w:rPr>
          <w:b/>
          <w:bCs/>
        </w:rPr>
        <w:t>sistemas de atención técnica</w:t>
      </w:r>
      <w:r w:rsidRPr="00266E48">
        <w:t xml:space="preserve"> y </w:t>
      </w:r>
      <w:r w:rsidRPr="00266E48">
        <w:rPr>
          <w:b/>
          <w:bCs/>
        </w:rPr>
        <w:t>procesos administrativos automatizados</w:t>
      </w:r>
      <w:r w:rsidRPr="00266E48">
        <w:t>.</w:t>
      </w:r>
    </w:p>
    <w:p w14:paraId="2FD1E2A0" w14:textId="77777777" w:rsidR="00266E48" w:rsidRDefault="00266E48" w:rsidP="00266E48">
      <w:pPr>
        <w:rPr>
          <w:lang w:val="es-ES"/>
        </w:rPr>
      </w:pPr>
    </w:p>
    <w:p w14:paraId="08A37B48" w14:textId="77777777" w:rsidR="00266E48" w:rsidRDefault="00266E48" w:rsidP="00266E48">
      <w:pPr>
        <w:rPr>
          <w:lang w:val="es-ES"/>
        </w:rPr>
      </w:pPr>
    </w:p>
    <w:p w14:paraId="637D10E2" w14:textId="77777777" w:rsidR="00266E48" w:rsidRDefault="00266E48" w:rsidP="00266E48">
      <w:pPr>
        <w:rPr>
          <w:lang w:val="es-ES"/>
        </w:rPr>
      </w:pPr>
    </w:p>
    <w:p w14:paraId="4D51EED7" w14:textId="77777777" w:rsidR="00266E48" w:rsidRDefault="00266E48" w:rsidP="00266E48">
      <w:pPr>
        <w:rPr>
          <w:lang w:val="es-ES"/>
        </w:rPr>
      </w:pPr>
    </w:p>
    <w:p w14:paraId="14EDCE81" w14:textId="77777777" w:rsidR="00266E48" w:rsidRDefault="00266E48" w:rsidP="00266E48">
      <w:pPr>
        <w:rPr>
          <w:lang w:val="es-ES"/>
        </w:rPr>
      </w:pPr>
    </w:p>
    <w:p w14:paraId="7D628899" w14:textId="77777777" w:rsidR="00266E48" w:rsidRDefault="00266E48" w:rsidP="00266E48">
      <w:pPr>
        <w:rPr>
          <w:lang w:val="es-ES"/>
        </w:rPr>
      </w:pPr>
    </w:p>
    <w:p w14:paraId="00931719" w14:textId="77777777" w:rsidR="00266E48" w:rsidRDefault="00266E48" w:rsidP="00266E48">
      <w:pPr>
        <w:rPr>
          <w:lang w:val="es-ES"/>
        </w:rPr>
      </w:pPr>
    </w:p>
    <w:p w14:paraId="395B0AD0" w14:textId="77777777" w:rsidR="00266E48" w:rsidRDefault="00266E48" w:rsidP="00266E48">
      <w:pPr>
        <w:rPr>
          <w:lang w:val="es-ES"/>
        </w:rPr>
      </w:pPr>
    </w:p>
    <w:p w14:paraId="79467A4A" w14:textId="77777777" w:rsidR="00266E48" w:rsidRDefault="00266E48" w:rsidP="00266E48">
      <w:pPr>
        <w:rPr>
          <w:lang w:val="es-ES"/>
        </w:rPr>
      </w:pPr>
    </w:p>
    <w:p w14:paraId="14DE58D3" w14:textId="77777777" w:rsidR="00266E48" w:rsidRPr="00266E48" w:rsidRDefault="00266E48" w:rsidP="00266E48">
      <w:pPr>
        <w:rPr>
          <w:lang w:val="es-ES"/>
        </w:rPr>
      </w:pPr>
    </w:p>
    <w:p w14:paraId="45126575" w14:textId="36053B88" w:rsidR="0091157F" w:rsidRDefault="00F3241F" w:rsidP="00F3241F">
      <w:pPr>
        <w:pStyle w:val="Ttulo3"/>
        <w:rPr>
          <w:lang w:val="es-ES"/>
        </w:rPr>
      </w:pPr>
      <w:bookmarkStart w:id="15" w:name="_Toc205814946"/>
      <w:r>
        <w:rPr>
          <w:lang w:val="es-ES"/>
        </w:rPr>
        <w:lastRenderedPageBreak/>
        <w:t>Cantidad</w:t>
      </w:r>
      <w:r w:rsidR="0091157F">
        <w:rPr>
          <w:lang w:val="es-ES"/>
        </w:rPr>
        <w:t xml:space="preserve"> de clientes en el sistema</w:t>
      </w:r>
      <w:bookmarkEnd w:id="15"/>
    </w:p>
    <w:p w14:paraId="3BC35027" w14:textId="77777777" w:rsidR="007174D7" w:rsidRPr="007174D7" w:rsidRDefault="007174D7" w:rsidP="007174D7">
      <w:r w:rsidRPr="007174D7">
        <w:t xml:space="preserve">El parámetro </w:t>
      </w:r>
      <w:r w:rsidRPr="007174D7">
        <w:rPr>
          <w:b/>
          <w:bCs/>
        </w:rPr>
        <w:t>L</w:t>
      </w:r>
      <w:r w:rsidRPr="007174D7">
        <w:t xml:space="preserve"> representa el </w:t>
      </w:r>
      <w:r w:rsidRPr="007174D7">
        <w:rPr>
          <w:b/>
          <w:bCs/>
        </w:rPr>
        <w:t>número promedio de clientes en el sistema</w:t>
      </w:r>
      <w:r w:rsidRPr="007174D7">
        <w:t xml:space="preserve">, incluyendo tanto a los que </w:t>
      </w:r>
      <w:r w:rsidRPr="007174D7">
        <w:rPr>
          <w:b/>
          <w:bCs/>
        </w:rPr>
        <w:t>están siendo atendidos</w:t>
      </w:r>
      <w:r w:rsidRPr="007174D7">
        <w:t xml:space="preserve"> como a los que </w:t>
      </w:r>
      <w:r w:rsidRPr="007174D7">
        <w:rPr>
          <w:b/>
          <w:bCs/>
        </w:rPr>
        <w:t>esperan en la cola</w:t>
      </w:r>
      <w:r w:rsidRPr="007174D7">
        <w:t>.</w:t>
      </w:r>
    </w:p>
    <w:p w14:paraId="4EE6ADDA" w14:textId="18123BB1" w:rsidR="007174D7" w:rsidRPr="007174D7" w:rsidRDefault="007174D7" w:rsidP="007174D7">
      <w:pPr>
        <w:rPr>
          <w:b/>
          <w:bCs/>
          <w:lang w:val="en-US"/>
        </w:rPr>
      </w:pPr>
      <w:r w:rsidRPr="007174D7">
        <w:rPr>
          <w:noProof/>
          <w:lang w:val="es-ES"/>
        </w:rPr>
        <w:drawing>
          <wp:anchor distT="0" distB="0" distL="114300" distR="114300" simplePos="0" relativeHeight="251682816" behindDoc="1" locked="0" layoutInCell="1" allowOverlap="1" wp14:anchorId="15FC09BD" wp14:editId="6BA0A897">
            <wp:simplePos x="0" y="0"/>
            <wp:positionH relativeFrom="column">
              <wp:posOffset>1891665</wp:posOffset>
            </wp:positionH>
            <wp:positionV relativeFrom="paragraph">
              <wp:posOffset>175260</wp:posOffset>
            </wp:positionV>
            <wp:extent cx="1638529" cy="800212"/>
            <wp:effectExtent l="0" t="0" r="0" b="0"/>
            <wp:wrapTight wrapText="bothSides">
              <wp:wrapPolygon edited="0">
                <wp:start x="0" y="0"/>
                <wp:lineTo x="0" y="21086"/>
                <wp:lineTo x="21349" y="21086"/>
                <wp:lineTo x="21349" y="0"/>
                <wp:lineTo x="0" y="0"/>
              </wp:wrapPolygon>
            </wp:wrapTight>
            <wp:docPr id="94483180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31800" name="Imagen 1" descr="Imagen que contiene Gráfic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74D7">
        <w:rPr>
          <w:b/>
          <w:bCs/>
          <w:lang w:val="en-US"/>
        </w:rPr>
        <w:t>Fórmula</w:t>
      </w:r>
    </w:p>
    <w:p w14:paraId="42F09A1D" w14:textId="7D1E8CF3" w:rsidR="000A1A2B" w:rsidRDefault="000A1A2B" w:rsidP="000A1A2B">
      <w:pPr>
        <w:rPr>
          <w:lang w:val="es-ES"/>
        </w:rPr>
      </w:pPr>
    </w:p>
    <w:p w14:paraId="15417E76" w14:textId="77777777" w:rsidR="000A1A2B" w:rsidRDefault="000A1A2B" w:rsidP="000A1A2B">
      <w:pPr>
        <w:rPr>
          <w:lang w:val="es-ES"/>
        </w:rPr>
      </w:pPr>
    </w:p>
    <w:p w14:paraId="4A3D8A36" w14:textId="77777777" w:rsidR="008D637F" w:rsidRPr="008D637F" w:rsidRDefault="008D637F" w:rsidP="008D637F">
      <w:pPr>
        <w:rPr>
          <w:lang w:val="en-US"/>
        </w:rPr>
      </w:pPr>
      <w:r w:rsidRPr="008D637F">
        <w:rPr>
          <w:lang w:val="en-US"/>
        </w:rPr>
        <w:t>Donde:</w:t>
      </w:r>
    </w:p>
    <w:p w14:paraId="35EC10C2" w14:textId="7C9B4E4B" w:rsidR="008D637F" w:rsidRPr="008D637F" w:rsidRDefault="008D637F" w:rsidP="008D637F">
      <w:pPr>
        <w:numPr>
          <w:ilvl w:val="0"/>
          <w:numId w:val="47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λ</m:t>
        </m:r>
      </m:oMath>
      <w:r w:rsidRPr="008D637F">
        <w:rPr>
          <w:lang w:val="en-US"/>
        </w:rPr>
        <w:t>: tasa de llegadas</w:t>
      </w:r>
    </w:p>
    <w:p w14:paraId="3C4BC5D5" w14:textId="39EE3237" w:rsidR="008D637F" w:rsidRPr="008D637F" w:rsidRDefault="008D637F" w:rsidP="008D637F">
      <w:pPr>
        <w:numPr>
          <w:ilvl w:val="0"/>
          <w:numId w:val="47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μ</m:t>
        </m:r>
      </m:oMath>
      <w:r w:rsidRPr="008D637F">
        <w:rPr>
          <w:lang w:val="en-US"/>
        </w:rPr>
        <w:t>: tasa de servicio</w:t>
      </w:r>
    </w:p>
    <w:p w14:paraId="41F150AC" w14:textId="5C856C39" w:rsidR="008D637F" w:rsidRDefault="008D637F" w:rsidP="008D637F">
      <w:pPr>
        <w:numPr>
          <w:ilvl w:val="0"/>
          <w:numId w:val="47"/>
        </w:numPr>
      </w:pPr>
      <m:oMath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λ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μ</m:t>
        </m:r>
      </m:oMath>
      <w:r w:rsidRPr="008D637F">
        <w:t>: factor de utilización</w:t>
      </w:r>
    </w:p>
    <w:p w14:paraId="34B387A7" w14:textId="77777777" w:rsidR="008D637F" w:rsidRPr="008D637F" w:rsidRDefault="008D637F" w:rsidP="008D637F"/>
    <w:p w14:paraId="61B0BD95" w14:textId="77777777" w:rsidR="008D637F" w:rsidRPr="008D637F" w:rsidRDefault="008D637F" w:rsidP="008D637F">
      <w:pPr>
        <w:rPr>
          <w:b/>
          <w:bCs/>
        </w:rPr>
      </w:pPr>
      <w:r w:rsidRPr="008D637F">
        <w:rPr>
          <w:b/>
          <w:bCs/>
        </w:rPr>
        <w:t>Interpretación</w:t>
      </w:r>
    </w:p>
    <w:p w14:paraId="5465FAEF" w14:textId="77777777" w:rsidR="008D637F" w:rsidRPr="008D637F" w:rsidRDefault="008D637F" w:rsidP="008D637F">
      <w:r w:rsidRPr="008D637F">
        <w:t xml:space="preserve">Si L es grande, significa que el sistema tiene muchas solicitudes simultáneas, lo que puede provocar </w:t>
      </w:r>
      <w:r w:rsidRPr="008D637F">
        <w:rPr>
          <w:b/>
          <w:bCs/>
        </w:rPr>
        <w:t>congestión</w:t>
      </w:r>
      <w:r w:rsidRPr="008D637F">
        <w:t xml:space="preserve"> o </w:t>
      </w:r>
      <w:r w:rsidRPr="008D637F">
        <w:rPr>
          <w:b/>
          <w:bCs/>
        </w:rPr>
        <w:t>tiempos de espera excesivos</w:t>
      </w:r>
      <w:r w:rsidRPr="008D637F">
        <w:t>.</w:t>
      </w:r>
    </w:p>
    <w:p w14:paraId="216264B6" w14:textId="77777777" w:rsidR="000A1A2B" w:rsidRDefault="000A1A2B" w:rsidP="000A1A2B">
      <w:pPr>
        <w:rPr>
          <w:lang w:val="es-ES"/>
        </w:rPr>
      </w:pPr>
    </w:p>
    <w:p w14:paraId="4E72D0A8" w14:textId="77777777" w:rsidR="008D637F" w:rsidRPr="008D637F" w:rsidRDefault="008D637F" w:rsidP="008D637F">
      <w:pPr>
        <w:rPr>
          <w:b/>
          <w:bCs/>
        </w:rPr>
      </w:pPr>
      <w:r w:rsidRPr="008D637F">
        <w:rPr>
          <w:b/>
          <w:bCs/>
        </w:rPr>
        <w:t>Ejemplo aplicado (sistema web académico)</w:t>
      </w:r>
    </w:p>
    <w:p w14:paraId="25BBA256" w14:textId="1102E782" w:rsidR="008D637F" w:rsidRPr="008D637F" w:rsidRDefault="00FD7231" w:rsidP="008D637F">
      <w:r w:rsidRPr="00FD7231">
        <w:rPr>
          <w:noProof/>
        </w:rPr>
        <w:drawing>
          <wp:anchor distT="0" distB="0" distL="114300" distR="114300" simplePos="0" relativeHeight="251683840" behindDoc="1" locked="0" layoutInCell="1" allowOverlap="1" wp14:anchorId="0D66B69F" wp14:editId="7951643C">
            <wp:simplePos x="0" y="0"/>
            <wp:positionH relativeFrom="column">
              <wp:posOffset>1632585</wp:posOffset>
            </wp:positionH>
            <wp:positionV relativeFrom="paragraph">
              <wp:posOffset>779780</wp:posOffset>
            </wp:positionV>
            <wp:extent cx="2181529" cy="590632"/>
            <wp:effectExtent l="0" t="0" r="9525" b="0"/>
            <wp:wrapTight wrapText="bothSides">
              <wp:wrapPolygon edited="0">
                <wp:start x="0" y="0"/>
                <wp:lineTo x="0" y="20903"/>
                <wp:lineTo x="21506" y="20903"/>
                <wp:lineTo x="21506" y="0"/>
                <wp:lineTo x="0" y="0"/>
              </wp:wrapPolygon>
            </wp:wrapTight>
            <wp:docPr id="203301463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14631" name="Imagen 1" descr="Imagen que contiene Gráfic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637F" w:rsidRPr="008D637F">
        <w:t xml:space="preserve">Supón que el servidor de la plataforma </w:t>
      </w:r>
      <w:r w:rsidR="008D637F" w:rsidRPr="008D637F">
        <w:rPr>
          <w:b/>
          <w:bCs/>
        </w:rPr>
        <w:t>Académica UNP</w:t>
      </w:r>
      <w:r w:rsidR="008D637F" w:rsidRPr="008D637F">
        <w:t xml:space="preserve"> recibe </w:t>
      </w:r>
      <w:r w:rsidR="008D637F" w:rsidRPr="008D637F">
        <w:rPr>
          <w:b/>
          <w:bCs/>
        </w:rPr>
        <w:t>5 solicitudes por segundo (</w:t>
      </w:r>
      <w:r w:rsidR="008D637F" w:rsidRPr="008D637F">
        <w:rPr>
          <w:b/>
          <w:bCs/>
          <w:lang w:val="en-US"/>
        </w:rPr>
        <w:t>λ</w:t>
      </w:r>
      <w:r w:rsidR="008D637F" w:rsidRPr="008D637F">
        <w:rPr>
          <w:b/>
          <w:bCs/>
        </w:rPr>
        <w:t xml:space="preserve"> = 5/s)</w:t>
      </w:r>
      <w:r w:rsidR="008D637F" w:rsidRPr="008D637F">
        <w:t xml:space="preserve">, y cada una se procesa en promedio en </w:t>
      </w:r>
      <w:r w:rsidR="008D637F" w:rsidRPr="008D637F">
        <w:rPr>
          <w:b/>
          <w:bCs/>
        </w:rPr>
        <w:t>0.15 segundos</w:t>
      </w:r>
      <w:r w:rsidR="008D637F" w:rsidRPr="008D637F">
        <w:t xml:space="preserve">, lo que implica </w:t>
      </w:r>
      <w:r w:rsidR="008D637F" w:rsidRPr="008D637F">
        <w:rPr>
          <w:b/>
          <w:bCs/>
          <w:lang w:val="en-US"/>
        </w:rPr>
        <w:t>μ</w:t>
      </w:r>
      <w:r w:rsidR="008D637F" w:rsidRPr="008D637F">
        <w:rPr>
          <w:b/>
          <w:bCs/>
        </w:rPr>
        <w:t xml:space="preserve"> = 6.67/s</w:t>
      </w:r>
      <w:r w:rsidR="008D637F" w:rsidRPr="008D637F">
        <w:t>.</w:t>
      </w:r>
    </w:p>
    <w:p w14:paraId="3B5290F1" w14:textId="2971E24A" w:rsidR="008D637F" w:rsidRDefault="008D637F" w:rsidP="000A1A2B"/>
    <w:p w14:paraId="17E32485" w14:textId="77777777" w:rsidR="00FD7231" w:rsidRDefault="00FD7231" w:rsidP="000A1A2B"/>
    <w:p w14:paraId="24F98021" w14:textId="5047B682" w:rsidR="00FD7231" w:rsidRDefault="00FD7231" w:rsidP="000A1A2B">
      <w:r w:rsidRPr="00FD7231">
        <w:rPr>
          <w:b/>
          <w:bCs/>
        </w:rPr>
        <w:t>Interpretación:</w:t>
      </w:r>
      <w:r w:rsidRPr="00FD7231">
        <w:br/>
        <w:t xml:space="preserve">En promedio hay </w:t>
      </w:r>
      <w:r w:rsidRPr="00FD7231">
        <w:rPr>
          <w:b/>
          <w:bCs/>
        </w:rPr>
        <w:t>3 solicitudes activas</w:t>
      </w:r>
      <w:r w:rsidRPr="00FD7231">
        <w:t xml:space="preserve"> (procesándose o esperando) en el sistema.</w:t>
      </w:r>
    </w:p>
    <w:p w14:paraId="3615578B" w14:textId="77777777" w:rsidR="00AC11B3" w:rsidRDefault="00AC11B3" w:rsidP="000A1A2B"/>
    <w:p w14:paraId="1887CA02" w14:textId="77777777" w:rsidR="00AC11B3" w:rsidRDefault="00AC11B3" w:rsidP="000A1A2B"/>
    <w:p w14:paraId="6F461F10" w14:textId="77777777" w:rsidR="00AC11B3" w:rsidRPr="008D637F" w:rsidRDefault="00AC11B3" w:rsidP="000A1A2B"/>
    <w:p w14:paraId="1A3044BA" w14:textId="5ABE60A6" w:rsidR="000A1A2B" w:rsidRPr="00AC11B3" w:rsidRDefault="0091157F" w:rsidP="00F3241F">
      <w:pPr>
        <w:pStyle w:val="Ttulo3"/>
        <w:rPr>
          <w:lang w:val="es-ES"/>
        </w:rPr>
      </w:pPr>
      <w:bookmarkStart w:id="16" w:name="_Toc205814947"/>
      <w:r>
        <w:rPr>
          <w:lang w:val="es-ES"/>
        </w:rPr>
        <w:lastRenderedPageBreak/>
        <w:t>Tiempo total que esperan los clientes en el sistema</w:t>
      </w:r>
      <w:bookmarkEnd w:id="16"/>
      <w:r>
        <w:rPr>
          <w:lang w:val="es-ES"/>
        </w:rPr>
        <w:t xml:space="preserve"> </w:t>
      </w:r>
      <w:bookmarkStart w:id="17" w:name="_Toc205814948"/>
    </w:p>
    <w:p w14:paraId="585D4878" w14:textId="77777777" w:rsidR="00AC11B3" w:rsidRPr="00AC11B3" w:rsidRDefault="00AC11B3" w:rsidP="00AC11B3">
      <w:r w:rsidRPr="00AC11B3">
        <w:rPr>
          <w:b/>
          <w:bCs/>
        </w:rPr>
        <w:t>W</w:t>
      </w:r>
      <w:r w:rsidRPr="00AC11B3">
        <w:t xml:space="preserve"> es el </w:t>
      </w:r>
      <w:r w:rsidRPr="00AC11B3">
        <w:rPr>
          <w:b/>
          <w:bCs/>
        </w:rPr>
        <w:t>tiempo promedio</w:t>
      </w:r>
      <w:r w:rsidRPr="00AC11B3">
        <w:t xml:space="preserve"> que un cliente pasa </w:t>
      </w:r>
      <w:r w:rsidRPr="00AC11B3">
        <w:rPr>
          <w:b/>
          <w:bCs/>
        </w:rPr>
        <w:t>en todo el sistema</w:t>
      </w:r>
      <w:r w:rsidRPr="00AC11B3">
        <w:t>, desde que llega hasta que se va.</w:t>
      </w:r>
    </w:p>
    <w:p w14:paraId="0DB21557" w14:textId="6317E462" w:rsidR="00AC11B3" w:rsidRPr="00AC11B3" w:rsidRDefault="007A4FF3" w:rsidP="00AC11B3">
      <w:pPr>
        <w:rPr>
          <w:b/>
          <w:bCs/>
        </w:rPr>
      </w:pPr>
      <w:r w:rsidRPr="007A4FF3">
        <w:rPr>
          <w:noProof/>
          <w:lang w:val="es-ES"/>
        </w:rPr>
        <w:drawing>
          <wp:anchor distT="0" distB="0" distL="114300" distR="114300" simplePos="0" relativeHeight="251684864" behindDoc="1" locked="0" layoutInCell="1" allowOverlap="1" wp14:anchorId="7E52BB4C" wp14:editId="3C702F90">
            <wp:simplePos x="0" y="0"/>
            <wp:positionH relativeFrom="column">
              <wp:posOffset>1624965</wp:posOffset>
            </wp:positionH>
            <wp:positionV relativeFrom="paragraph">
              <wp:posOffset>123190</wp:posOffset>
            </wp:positionV>
            <wp:extent cx="1095528" cy="562053"/>
            <wp:effectExtent l="0" t="0" r="9525" b="9525"/>
            <wp:wrapTight wrapText="bothSides">
              <wp:wrapPolygon edited="0">
                <wp:start x="0" y="0"/>
                <wp:lineTo x="0" y="21234"/>
                <wp:lineTo x="21412" y="21234"/>
                <wp:lineTo x="21412" y="0"/>
                <wp:lineTo x="0" y="0"/>
              </wp:wrapPolygon>
            </wp:wrapTight>
            <wp:docPr id="1138590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9014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11B3" w:rsidRPr="00AC11B3">
        <w:rPr>
          <w:b/>
          <w:bCs/>
        </w:rPr>
        <w:t>Fórmula</w:t>
      </w:r>
    </w:p>
    <w:p w14:paraId="6D7DC01B" w14:textId="76F9AABC" w:rsidR="000A1A2B" w:rsidRDefault="000A1A2B" w:rsidP="00AC11B3">
      <w:pPr>
        <w:rPr>
          <w:lang w:val="es-ES"/>
        </w:rPr>
      </w:pPr>
    </w:p>
    <w:p w14:paraId="04129CFB" w14:textId="77777777" w:rsidR="000A1A2B" w:rsidRDefault="000A1A2B" w:rsidP="00AC11B3">
      <w:pPr>
        <w:rPr>
          <w:lang w:val="es-ES"/>
        </w:rPr>
      </w:pPr>
    </w:p>
    <w:p w14:paraId="3B818ECF" w14:textId="77777777" w:rsidR="00080FF4" w:rsidRPr="00080FF4" w:rsidRDefault="00080FF4" w:rsidP="00080FF4">
      <w:pPr>
        <w:rPr>
          <w:b/>
          <w:bCs/>
        </w:rPr>
      </w:pPr>
      <w:r w:rsidRPr="00080FF4">
        <w:rPr>
          <w:b/>
          <w:bCs/>
        </w:rPr>
        <w:t>Interpretación</w:t>
      </w:r>
    </w:p>
    <w:p w14:paraId="2A681E47" w14:textId="77777777" w:rsidR="00080FF4" w:rsidRDefault="00080FF4" w:rsidP="00080FF4">
      <w:r w:rsidRPr="00080FF4">
        <w:t xml:space="preserve">El valor de W incluye tanto el </w:t>
      </w:r>
      <w:r w:rsidRPr="00080FF4">
        <w:rPr>
          <w:b/>
          <w:bCs/>
        </w:rPr>
        <w:t>tiempo de espera en cola</w:t>
      </w:r>
      <w:r w:rsidRPr="00080FF4">
        <w:t xml:space="preserve"> como el </w:t>
      </w:r>
      <w:r w:rsidRPr="00080FF4">
        <w:rPr>
          <w:b/>
          <w:bCs/>
        </w:rPr>
        <w:t>tiempo de atención</w:t>
      </w:r>
      <w:r w:rsidRPr="00080FF4">
        <w:t>.</w:t>
      </w:r>
    </w:p>
    <w:p w14:paraId="74508106" w14:textId="28A70499" w:rsidR="00080FF4" w:rsidRPr="00080FF4" w:rsidRDefault="00080FF4" w:rsidP="00080FF4">
      <w:r w:rsidRPr="00080FF4">
        <w:br/>
        <w:t xml:space="preserve">Un valor grande de W puede indicar que el sistema está </w:t>
      </w:r>
      <w:r w:rsidRPr="00080FF4">
        <w:rPr>
          <w:b/>
          <w:bCs/>
        </w:rPr>
        <w:t>sobrecargado</w:t>
      </w:r>
      <w:r w:rsidRPr="00080FF4">
        <w:t xml:space="preserve"> o que </w:t>
      </w:r>
      <w:r w:rsidRPr="00080FF4">
        <w:rPr>
          <w:b/>
          <w:bCs/>
          <w:lang w:val="en-US"/>
        </w:rPr>
        <w:t>μ</w:t>
      </w:r>
      <w:r w:rsidRPr="00080FF4">
        <w:t xml:space="preserve"> (capacidad de servicio) es insuficiente.</w:t>
      </w:r>
    </w:p>
    <w:p w14:paraId="4F72BD9D" w14:textId="775E4236" w:rsidR="00080FF4" w:rsidRPr="00080FF4" w:rsidRDefault="00080FF4" w:rsidP="00080FF4"/>
    <w:p w14:paraId="7FE10261" w14:textId="52244CEF" w:rsidR="00080FF4" w:rsidRPr="00080FF4" w:rsidRDefault="00701F5C" w:rsidP="00080FF4">
      <w:pPr>
        <w:rPr>
          <w:b/>
          <w:bCs/>
        </w:rPr>
      </w:pPr>
      <w:r w:rsidRPr="00701F5C">
        <w:rPr>
          <w:noProof/>
          <w:lang w:val="es-ES"/>
        </w:rPr>
        <w:drawing>
          <wp:anchor distT="0" distB="0" distL="114300" distR="114300" simplePos="0" relativeHeight="251685888" behindDoc="1" locked="0" layoutInCell="1" allowOverlap="1" wp14:anchorId="787DA334" wp14:editId="47C129E9">
            <wp:simplePos x="0" y="0"/>
            <wp:positionH relativeFrom="column">
              <wp:posOffset>2074545</wp:posOffset>
            </wp:positionH>
            <wp:positionV relativeFrom="paragraph">
              <wp:posOffset>234315</wp:posOffset>
            </wp:positionV>
            <wp:extent cx="1743075" cy="434340"/>
            <wp:effectExtent l="0" t="0" r="9525" b="3810"/>
            <wp:wrapTight wrapText="bothSides">
              <wp:wrapPolygon edited="0">
                <wp:start x="0" y="0"/>
                <wp:lineTo x="0" y="20842"/>
                <wp:lineTo x="21482" y="20842"/>
                <wp:lineTo x="21482" y="0"/>
                <wp:lineTo x="0" y="0"/>
              </wp:wrapPolygon>
            </wp:wrapTight>
            <wp:docPr id="1267989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89102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18" b="15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0FF4" w:rsidRPr="00080FF4">
        <w:rPr>
          <w:b/>
          <w:bCs/>
        </w:rPr>
        <w:t>Ejemplo (continuando el anterior):</w:t>
      </w:r>
    </w:p>
    <w:p w14:paraId="19117823" w14:textId="5B0E6422" w:rsidR="007A4FF3" w:rsidRDefault="007A4FF3" w:rsidP="00AC11B3">
      <w:pPr>
        <w:rPr>
          <w:lang w:val="es-ES"/>
        </w:rPr>
      </w:pPr>
    </w:p>
    <w:p w14:paraId="4FD17102" w14:textId="77777777" w:rsidR="00701F5C" w:rsidRDefault="00701F5C" w:rsidP="00AC11B3"/>
    <w:p w14:paraId="75E44118" w14:textId="5000F55A" w:rsidR="007A4FF3" w:rsidRDefault="00701F5C" w:rsidP="00AC11B3">
      <w:r w:rsidRPr="00701F5C">
        <w:t xml:space="preserve">En promedio, cada solicitud pasa </w:t>
      </w:r>
      <w:r w:rsidRPr="00701F5C">
        <w:rPr>
          <w:b/>
          <w:bCs/>
        </w:rPr>
        <w:t>0.6 segundos</w:t>
      </w:r>
      <w:r w:rsidRPr="00701F5C">
        <w:t xml:space="preserve"> en el sistema.</w:t>
      </w:r>
    </w:p>
    <w:p w14:paraId="2E6A5FB5" w14:textId="77777777" w:rsidR="00701F5C" w:rsidRDefault="00701F5C" w:rsidP="00AC11B3"/>
    <w:p w14:paraId="3E13A0C3" w14:textId="77777777" w:rsidR="00701F5C" w:rsidRDefault="00701F5C" w:rsidP="00AC11B3">
      <w:pPr>
        <w:rPr>
          <w:lang w:val="es-ES"/>
        </w:rPr>
      </w:pPr>
    </w:p>
    <w:p w14:paraId="6178B23C" w14:textId="77777777" w:rsidR="003B0F11" w:rsidRDefault="003B0F11" w:rsidP="00AC11B3">
      <w:pPr>
        <w:rPr>
          <w:lang w:val="es-ES"/>
        </w:rPr>
      </w:pPr>
    </w:p>
    <w:p w14:paraId="219C36D8" w14:textId="77777777" w:rsidR="003B0F11" w:rsidRDefault="003B0F11" w:rsidP="00AC11B3">
      <w:pPr>
        <w:rPr>
          <w:lang w:val="es-ES"/>
        </w:rPr>
      </w:pPr>
    </w:p>
    <w:p w14:paraId="31353390" w14:textId="77777777" w:rsidR="003B0F11" w:rsidRDefault="003B0F11" w:rsidP="00AC11B3">
      <w:pPr>
        <w:rPr>
          <w:lang w:val="es-ES"/>
        </w:rPr>
      </w:pPr>
    </w:p>
    <w:p w14:paraId="090439F7" w14:textId="77777777" w:rsidR="003B0F11" w:rsidRDefault="003B0F11" w:rsidP="00AC11B3">
      <w:pPr>
        <w:rPr>
          <w:lang w:val="es-ES"/>
        </w:rPr>
      </w:pPr>
    </w:p>
    <w:p w14:paraId="18DEC5F8" w14:textId="77777777" w:rsidR="003B0F11" w:rsidRDefault="003B0F11" w:rsidP="00AC11B3">
      <w:pPr>
        <w:rPr>
          <w:lang w:val="es-ES"/>
        </w:rPr>
      </w:pPr>
    </w:p>
    <w:p w14:paraId="5DE04EC5" w14:textId="77777777" w:rsidR="003B0F11" w:rsidRDefault="003B0F11" w:rsidP="00AC11B3">
      <w:pPr>
        <w:rPr>
          <w:lang w:val="es-ES"/>
        </w:rPr>
      </w:pPr>
    </w:p>
    <w:p w14:paraId="48367B73" w14:textId="77777777" w:rsidR="003B0F11" w:rsidRDefault="003B0F11" w:rsidP="00AC11B3">
      <w:pPr>
        <w:rPr>
          <w:lang w:val="es-ES"/>
        </w:rPr>
      </w:pPr>
    </w:p>
    <w:p w14:paraId="1A8118A9" w14:textId="77777777" w:rsidR="003B0F11" w:rsidRDefault="003B0F11" w:rsidP="00AC11B3">
      <w:pPr>
        <w:rPr>
          <w:lang w:val="es-ES"/>
        </w:rPr>
      </w:pPr>
    </w:p>
    <w:p w14:paraId="60FB43E2" w14:textId="362FD4B5" w:rsidR="00F3241F" w:rsidRDefault="0091157F" w:rsidP="00F3241F">
      <w:pPr>
        <w:pStyle w:val="Ttulo3"/>
        <w:rPr>
          <w:spacing w:val="4"/>
          <w:lang w:val="es-ES"/>
        </w:rPr>
      </w:pPr>
      <w:r>
        <w:rPr>
          <w:spacing w:val="4"/>
          <w:lang w:val="es-ES"/>
        </w:rPr>
        <w:lastRenderedPageBreak/>
        <w:t>Cantidad de personas formadas en el sistema</w:t>
      </w:r>
      <w:bookmarkEnd w:id="17"/>
      <w:r>
        <w:rPr>
          <w:spacing w:val="4"/>
          <w:lang w:val="es-ES"/>
        </w:rPr>
        <w:t xml:space="preserve"> </w:t>
      </w:r>
    </w:p>
    <w:p w14:paraId="0EFDE9D5" w14:textId="77777777" w:rsidR="00167F28" w:rsidRDefault="00167F28" w:rsidP="00167F28">
      <w:bookmarkStart w:id="18" w:name="_Toc205814949"/>
      <w:r w:rsidRPr="00167F28">
        <w:rPr>
          <w:b/>
          <w:bCs/>
        </w:rPr>
        <w:t>Lq</w:t>
      </w:r>
      <w:r w:rsidRPr="00167F28">
        <w:t xml:space="preserve"> mide el número promedio de clientes que están </w:t>
      </w:r>
      <w:r w:rsidRPr="00167F28">
        <w:rPr>
          <w:b/>
          <w:bCs/>
        </w:rPr>
        <w:t>esperando</w:t>
      </w:r>
      <w:r w:rsidRPr="00167F28">
        <w:t xml:space="preserve"> para ser atendidos (sin contar al que ya está en servicio).</w:t>
      </w:r>
    </w:p>
    <w:p w14:paraId="294D9903" w14:textId="30A4DBE5" w:rsidR="00167F28" w:rsidRPr="00167F28" w:rsidRDefault="0083008C" w:rsidP="00167F28">
      <w:r w:rsidRPr="00996AFE">
        <w:rPr>
          <w:noProof/>
          <w:lang w:val="es-ES"/>
        </w:rPr>
        <w:drawing>
          <wp:anchor distT="0" distB="0" distL="114300" distR="114300" simplePos="0" relativeHeight="251686912" behindDoc="1" locked="0" layoutInCell="1" allowOverlap="1" wp14:anchorId="64E29A2D" wp14:editId="6274A8E5">
            <wp:simplePos x="0" y="0"/>
            <wp:positionH relativeFrom="column">
              <wp:posOffset>1343025</wp:posOffset>
            </wp:positionH>
            <wp:positionV relativeFrom="paragraph">
              <wp:posOffset>92710</wp:posOffset>
            </wp:positionV>
            <wp:extent cx="1895740" cy="628738"/>
            <wp:effectExtent l="0" t="0" r="9525" b="0"/>
            <wp:wrapTight wrapText="bothSides">
              <wp:wrapPolygon edited="0">
                <wp:start x="0" y="0"/>
                <wp:lineTo x="0" y="20945"/>
                <wp:lineTo x="21491" y="20945"/>
                <wp:lineTo x="21491" y="0"/>
                <wp:lineTo x="0" y="0"/>
              </wp:wrapPolygon>
            </wp:wrapTight>
            <wp:docPr id="61675273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5273" name="Imagen 1" descr="Texto, Carta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004D72" w14:textId="1D751B4B" w:rsidR="00167F28" w:rsidRPr="00167F28" w:rsidRDefault="00167F28" w:rsidP="00167F28">
      <w:pPr>
        <w:rPr>
          <w:b/>
          <w:bCs/>
        </w:rPr>
      </w:pPr>
      <w:r w:rsidRPr="00167F28">
        <w:rPr>
          <w:b/>
          <w:bCs/>
        </w:rPr>
        <w:t>Fórmula</w:t>
      </w:r>
    </w:p>
    <w:p w14:paraId="46246771" w14:textId="5BD2D5FF" w:rsidR="000A1A2B" w:rsidRDefault="000A1A2B" w:rsidP="003B0F11">
      <w:pPr>
        <w:rPr>
          <w:lang w:val="es-ES"/>
        </w:rPr>
      </w:pPr>
    </w:p>
    <w:p w14:paraId="42EA2F0E" w14:textId="77777777" w:rsidR="0083008C" w:rsidRPr="0083008C" w:rsidRDefault="0083008C" w:rsidP="0083008C">
      <w:pPr>
        <w:rPr>
          <w:b/>
          <w:bCs/>
        </w:rPr>
      </w:pPr>
      <w:r w:rsidRPr="0083008C">
        <w:rPr>
          <w:b/>
          <w:bCs/>
        </w:rPr>
        <w:t>Interpretación</w:t>
      </w:r>
    </w:p>
    <w:p w14:paraId="2D1C0F71" w14:textId="77777777" w:rsidR="0083008C" w:rsidRPr="0083008C" w:rsidRDefault="0083008C" w:rsidP="0083008C">
      <w:r w:rsidRPr="0083008C">
        <w:t>Cuanto mayor sea Lq, más saturado está el sistema, y se recomienda aumentar la capacidad de servicio o distribuir la carga entre varios servidores.</w:t>
      </w:r>
    </w:p>
    <w:p w14:paraId="28893659" w14:textId="30803DD2" w:rsidR="0083008C" w:rsidRPr="0083008C" w:rsidRDefault="0083008C" w:rsidP="0083008C"/>
    <w:p w14:paraId="32F6B512" w14:textId="39349BE8" w:rsidR="0083008C" w:rsidRPr="0083008C" w:rsidRDefault="009E4A70" w:rsidP="0083008C">
      <w:pPr>
        <w:rPr>
          <w:b/>
          <w:bCs/>
        </w:rPr>
      </w:pPr>
      <w:r w:rsidRPr="009E4A70">
        <w:rPr>
          <w:noProof/>
          <w:lang w:val="es-ES"/>
        </w:rPr>
        <w:drawing>
          <wp:anchor distT="0" distB="0" distL="114300" distR="114300" simplePos="0" relativeHeight="251687936" behindDoc="1" locked="0" layoutInCell="1" allowOverlap="1" wp14:anchorId="07EE9917" wp14:editId="32B29819">
            <wp:simplePos x="0" y="0"/>
            <wp:positionH relativeFrom="column">
              <wp:posOffset>878205</wp:posOffset>
            </wp:positionH>
            <wp:positionV relativeFrom="paragraph">
              <wp:posOffset>241935</wp:posOffset>
            </wp:positionV>
            <wp:extent cx="2924583" cy="743054"/>
            <wp:effectExtent l="0" t="0" r="0" b="0"/>
            <wp:wrapTight wrapText="bothSides">
              <wp:wrapPolygon edited="0">
                <wp:start x="0" y="0"/>
                <wp:lineTo x="0" y="21046"/>
                <wp:lineTo x="21389" y="21046"/>
                <wp:lineTo x="21389" y="0"/>
                <wp:lineTo x="0" y="0"/>
              </wp:wrapPolygon>
            </wp:wrapTight>
            <wp:docPr id="107817494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74948" name="Imagen 1" descr="Imagen que contiene Text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008C" w:rsidRPr="0083008C">
        <w:rPr>
          <w:b/>
          <w:bCs/>
        </w:rPr>
        <w:t>Ejemplo (continuación):</w:t>
      </w:r>
    </w:p>
    <w:p w14:paraId="29DAFFD3" w14:textId="31CDA4B6" w:rsidR="000A1A2B" w:rsidRDefault="000A1A2B" w:rsidP="003B0F11">
      <w:pPr>
        <w:rPr>
          <w:lang w:val="es-ES"/>
        </w:rPr>
      </w:pPr>
    </w:p>
    <w:p w14:paraId="5D83A284" w14:textId="77777777" w:rsidR="000A1A2B" w:rsidRDefault="000A1A2B" w:rsidP="003B0F11">
      <w:pPr>
        <w:rPr>
          <w:lang w:val="es-ES"/>
        </w:rPr>
      </w:pPr>
    </w:p>
    <w:p w14:paraId="75383782" w14:textId="77777777" w:rsidR="009E4A70" w:rsidRDefault="009E4A70" w:rsidP="003B0F11">
      <w:pPr>
        <w:rPr>
          <w:lang w:val="es-ES"/>
        </w:rPr>
      </w:pPr>
    </w:p>
    <w:p w14:paraId="59240024" w14:textId="4601A6C2" w:rsidR="009E4A70" w:rsidRDefault="00191B6B" w:rsidP="003B0F11">
      <w:r w:rsidRPr="00191B6B">
        <w:rPr>
          <w:b/>
          <w:bCs/>
        </w:rPr>
        <w:t>Interpretación:</w:t>
      </w:r>
      <w:r w:rsidRPr="00191B6B">
        <w:br/>
        <w:t xml:space="preserve">En promedio, </w:t>
      </w:r>
      <w:r w:rsidRPr="00191B6B">
        <w:rPr>
          <w:b/>
          <w:bCs/>
        </w:rPr>
        <w:t>2.25 solicitudes</w:t>
      </w:r>
      <w:r w:rsidRPr="00191B6B">
        <w:t xml:space="preserve"> están en espera.</w:t>
      </w:r>
    </w:p>
    <w:p w14:paraId="1D7ADF5C" w14:textId="77777777" w:rsidR="00191B6B" w:rsidRDefault="00191B6B" w:rsidP="003B0F11"/>
    <w:p w14:paraId="204C80FA" w14:textId="77777777" w:rsidR="00191B6B" w:rsidRDefault="00191B6B" w:rsidP="003B0F11"/>
    <w:p w14:paraId="48CFACBC" w14:textId="77777777" w:rsidR="00191B6B" w:rsidRDefault="00191B6B" w:rsidP="003B0F11"/>
    <w:p w14:paraId="5EDF01CB" w14:textId="77777777" w:rsidR="00191B6B" w:rsidRDefault="00191B6B" w:rsidP="003B0F11"/>
    <w:p w14:paraId="48696995" w14:textId="77777777" w:rsidR="00191B6B" w:rsidRDefault="00191B6B" w:rsidP="003B0F11"/>
    <w:p w14:paraId="355CD558" w14:textId="77777777" w:rsidR="00191B6B" w:rsidRDefault="00191B6B" w:rsidP="003B0F11"/>
    <w:p w14:paraId="27586432" w14:textId="77777777" w:rsidR="00191B6B" w:rsidRDefault="00191B6B" w:rsidP="003B0F11"/>
    <w:p w14:paraId="389615B8" w14:textId="77777777" w:rsidR="00191B6B" w:rsidRDefault="00191B6B" w:rsidP="003B0F11"/>
    <w:p w14:paraId="5BAC4CFB" w14:textId="77777777" w:rsidR="00191B6B" w:rsidRDefault="00191B6B" w:rsidP="003B0F11"/>
    <w:p w14:paraId="61336804" w14:textId="77777777" w:rsidR="00191B6B" w:rsidRDefault="00191B6B" w:rsidP="003B0F11"/>
    <w:p w14:paraId="4DC0E06E" w14:textId="77777777" w:rsidR="00191B6B" w:rsidRDefault="00191B6B" w:rsidP="003B0F11">
      <w:pPr>
        <w:rPr>
          <w:lang w:val="es-ES"/>
        </w:rPr>
      </w:pPr>
    </w:p>
    <w:p w14:paraId="6DCB16CA" w14:textId="21512AAA" w:rsidR="0091157F" w:rsidRDefault="0091157F" w:rsidP="00F3241F">
      <w:pPr>
        <w:pStyle w:val="Ttulo3"/>
        <w:rPr>
          <w:lang w:val="es-ES"/>
        </w:rPr>
      </w:pPr>
      <w:r>
        <w:rPr>
          <w:lang w:val="es-ES"/>
        </w:rPr>
        <w:lastRenderedPageBreak/>
        <w:t>Tiempo de espera de cada cliente en fila</w:t>
      </w:r>
      <w:bookmarkEnd w:id="18"/>
    </w:p>
    <w:p w14:paraId="20BF0396" w14:textId="77777777" w:rsidR="00221AA0" w:rsidRPr="00221AA0" w:rsidRDefault="00221AA0" w:rsidP="00221AA0">
      <w:bookmarkStart w:id="19" w:name="_Toc205814950"/>
      <w:r w:rsidRPr="00221AA0">
        <w:rPr>
          <w:b/>
          <w:bCs/>
        </w:rPr>
        <w:t>Wq</w:t>
      </w:r>
      <w:r w:rsidRPr="00221AA0">
        <w:t xml:space="preserve"> representa el </w:t>
      </w:r>
      <w:r w:rsidRPr="00221AA0">
        <w:rPr>
          <w:b/>
          <w:bCs/>
        </w:rPr>
        <w:t>tiempo promedio que un cliente espera en la cola</w:t>
      </w:r>
      <w:r w:rsidRPr="00221AA0">
        <w:t xml:space="preserve"> antes de ser atendido.</w:t>
      </w:r>
    </w:p>
    <w:p w14:paraId="5AF95946" w14:textId="7C20F67E" w:rsidR="00221AA0" w:rsidRPr="00221AA0" w:rsidRDefault="00072290" w:rsidP="00221AA0">
      <w:pPr>
        <w:rPr>
          <w:b/>
          <w:bCs/>
        </w:rPr>
      </w:pPr>
      <w:r w:rsidRPr="00072290">
        <w:rPr>
          <w:noProof/>
          <w:lang w:val="es-ES"/>
        </w:rPr>
        <w:drawing>
          <wp:anchor distT="0" distB="0" distL="114300" distR="114300" simplePos="0" relativeHeight="251688960" behindDoc="1" locked="0" layoutInCell="1" allowOverlap="1" wp14:anchorId="13B1707E" wp14:editId="3653FC76">
            <wp:simplePos x="0" y="0"/>
            <wp:positionH relativeFrom="column">
              <wp:posOffset>916305</wp:posOffset>
            </wp:positionH>
            <wp:positionV relativeFrom="paragraph">
              <wp:posOffset>24130</wp:posOffset>
            </wp:positionV>
            <wp:extent cx="2133600" cy="510540"/>
            <wp:effectExtent l="0" t="0" r="0" b="3810"/>
            <wp:wrapTight wrapText="bothSides">
              <wp:wrapPolygon edited="0">
                <wp:start x="0" y="0"/>
                <wp:lineTo x="0" y="20955"/>
                <wp:lineTo x="21407" y="20955"/>
                <wp:lineTo x="21407" y="0"/>
                <wp:lineTo x="0" y="0"/>
              </wp:wrapPolygon>
            </wp:wrapTight>
            <wp:docPr id="2094447669" name="Imagen 1" descr="Imagen que contiene objeto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47669" name="Imagen 1" descr="Imagen que contiene objeto, reloj&#10;&#10;El contenido generado por IA puede ser incorrecto.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51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1AA0" w:rsidRPr="00221AA0">
        <w:rPr>
          <w:b/>
          <w:bCs/>
        </w:rPr>
        <w:t>Fórmula</w:t>
      </w:r>
    </w:p>
    <w:p w14:paraId="4A7D82C6" w14:textId="1255AED6" w:rsidR="000A1A2B" w:rsidRDefault="000A1A2B" w:rsidP="00191B6B">
      <w:pPr>
        <w:rPr>
          <w:lang w:val="es-ES"/>
        </w:rPr>
      </w:pPr>
    </w:p>
    <w:p w14:paraId="045408EA" w14:textId="77777777" w:rsidR="002D18D4" w:rsidRPr="002D18D4" w:rsidRDefault="002D18D4" w:rsidP="002D18D4">
      <w:pPr>
        <w:rPr>
          <w:b/>
          <w:bCs/>
        </w:rPr>
      </w:pPr>
      <w:r w:rsidRPr="002D18D4">
        <w:rPr>
          <w:b/>
          <w:bCs/>
        </w:rPr>
        <w:t>Interpretación</w:t>
      </w:r>
    </w:p>
    <w:p w14:paraId="26E6BDF2" w14:textId="77777777" w:rsidR="002D18D4" w:rsidRPr="002D18D4" w:rsidRDefault="002D18D4" w:rsidP="002D18D4">
      <w:r w:rsidRPr="002D18D4">
        <w:t xml:space="preserve">Este valor refleja la </w:t>
      </w:r>
      <w:r w:rsidRPr="002D18D4">
        <w:rPr>
          <w:b/>
          <w:bCs/>
        </w:rPr>
        <w:t>eficiencia del servicio</w:t>
      </w:r>
      <w:r w:rsidRPr="002D18D4">
        <w:t>. Si el servidor está demasiado ocupado (</w:t>
      </w:r>
      <w:r w:rsidRPr="002D18D4">
        <w:rPr>
          <w:lang w:val="en-US"/>
        </w:rPr>
        <w:t>ρ</w:t>
      </w:r>
      <w:r w:rsidRPr="002D18D4">
        <w:t>→1), Wq crece exponencialmente.</w:t>
      </w:r>
    </w:p>
    <w:p w14:paraId="6F2A1FDA" w14:textId="2509C529" w:rsidR="000A1A2B" w:rsidRDefault="000A1A2B" w:rsidP="00191B6B"/>
    <w:p w14:paraId="2838F260" w14:textId="2706C1B1" w:rsidR="002D18D4" w:rsidRDefault="002D18D4" w:rsidP="00191B6B">
      <w:r w:rsidRPr="002D18D4">
        <w:rPr>
          <w:noProof/>
        </w:rPr>
        <w:drawing>
          <wp:anchor distT="0" distB="0" distL="114300" distR="114300" simplePos="0" relativeHeight="251689984" behindDoc="1" locked="0" layoutInCell="1" allowOverlap="1" wp14:anchorId="0761DD8C" wp14:editId="4C756BE3">
            <wp:simplePos x="0" y="0"/>
            <wp:positionH relativeFrom="column">
              <wp:posOffset>817245</wp:posOffset>
            </wp:positionH>
            <wp:positionV relativeFrom="paragraph">
              <wp:posOffset>108585</wp:posOffset>
            </wp:positionV>
            <wp:extent cx="2962688" cy="590632"/>
            <wp:effectExtent l="0" t="0" r="9525" b="0"/>
            <wp:wrapTight wrapText="bothSides">
              <wp:wrapPolygon edited="0">
                <wp:start x="0" y="0"/>
                <wp:lineTo x="0" y="20903"/>
                <wp:lineTo x="21531" y="20903"/>
                <wp:lineTo x="21531" y="0"/>
                <wp:lineTo x="0" y="0"/>
              </wp:wrapPolygon>
            </wp:wrapTight>
            <wp:docPr id="110755085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50858" name="Imagen 1" descr="Imagen que contiene Text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18D4">
        <w:t>Ejemplo</w:t>
      </w:r>
    </w:p>
    <w:p w14:paraId="5E56FBD7" w14:textId="64C2FA3C" w:rsidR="002D18D4" w:rsidRPr="002D18D4" w:rsidRDefault="002D18D4" w:rsidP="00191B6B"/>
    <w:p w14:paraId="4477CBE3" w14:textId="77777777" w:rsidR="000A1A2B" w:rsidRDefault="000A1A2B" w:rsidP="00191B6B">
      <w:pPr>
        <w:rPr>
          <w:lang w:val="es-ES"/>
        </w:rPr>
      </w:pPr>
    </w:p>
    <w:p w14:paraId="2C5CBEB2" w14:textId="77777777" w:rsidR="00F07390" w:rsidRPr="00F07390" w:rsidRDefault="00F07390" w:rsidP="00F07390">
      <w:r w:rsidRPr="00F07390">
        <w:t xml:space="preserve">Cada solicitud espera </w:t>
      </w:r>
      <w:r w:rsidRPr="00F07390">
        <w:rPr>
          <w:b/>
          <w:bCs/>
        </w:rPr>
        <w:t>0.45 segundos</w:t>
      </w:r>
      <w:r w:rsidRPr="00F07390">
        <w:t xml:space="preserve"> antes de comenzar su atención.</w:t>
      </w:r>
    </w:p>
    <w:p w14:paraId="6B34DBC1" w14:textId="77777777" w:rsidR="002D18D4" w:rsidRDefault="002D18D4" w:rsidP="00191B6B">
      <w:pPr>
        <w:rPr>
          <w:lang w:val="es-ES"/>
        </w:rPr>
      </w:pPr>
    </w:p>
    <w:p w14:paraId="59A724AD" w14:textId="77777777" w:rsidR="002D18D4" w:rsidRDefault="002D18D4" w:rsidP="00191B6B">
      <w:pPr>
        <w:rPr>
          <w:lang w:val="es-ES"/>
        </w:rPr>
      </w:pPr>
    </w:p>
    <w:p w14:paraId="5F0EA801" w14:textId="77777777" w:rsidR="002D18D4" w:rsidRDefault="002D18D4" w:rsidP="00191B6B">
      <w:pPr>
        <w:rPr>
          <w:lang w:val="es-ES"/>
        </w:rPr>
      </w:pPr>
    </w:p>
    <w:p w14:paraId="2D065A25" w14:textId="77777777" w:rsidR="002D18D4" w:rsidRDefault="002D18D4" w:rsidP="00191B6B">
      <w:pPr>
        <w:rPr>
          <w:lang w:val="es-ES"/>
        </w:rPr>
      </w:pPr>
    </w:p>
    <w:p w14:paraId="5AC8C71F" w14:textId="77777777" w:rsidR="002D18D4" w:rsidRDefault="002D18D4" w:rsidP="00191B6B">
      <w:pPr>
        <w:rPr>
          <w:lang w:val="es-ES"/>
        </w:rPr>
      </w:pPr>
    </w:p>
    <w:p w14:paraId="07D77676" w14:textId="77777777" w:rsidR="002D18D4" w:rsidRDefault="002D18D4" w:rsidP="00191B6B">
      <w:pPr>
        <w:rPr>
          <w:lang w:val="es-ES"/>
        </w:rPr>
      </w:pPr>
    </w:p>
    <w:p w14:paraId="3D1E7473" w14:textId="77777777" w:rsidR="002D18D4" w:rsidRDefault="002D18D4" w:rsidP="00191B6B">
      <w:pPr>
        <w:rPr>
          <w:lang w:val="es-ES"/>
        </w:rPr>
      </w:pPr>
    </w:p>
    <w:p w14:paraId="70EB3200" w14:textId="77777777" w:rsidR="002D18D4" w:rsidRDefault="002D18D4" w:rsidP="00191B6B">
      <w:pPr>
        <w:rPr>
          <w:lang w:val="es-ES"/>
        </w:rPr>
      </w:pPr>
    </w:p>
    <w:p w14:paraId="3B563B36" w14:textId="77777777" w:rsidR="00F07390" w:rsidRDefault="00F07390" w:rsidP="00191B6B">
      <w:pPr>
        <w:rPr>
          <w:lang w:val="es-ES"/>
        </w:rPr>
      </w:pPr>
    </w:p>
    <w:p w14:paraId="5028582E" w14:textId="77777777" w:rsidR="00F07390" w:rsidRDefault="00F07390" w:rsidP="00191B6B">
      <w:pPr>
        <w:rPr>
          <w:lang w:val="es-ES"/>
        </w:rPr>
      </w:pPr>
    </w:p>
    <w:p w14:paraId="3FA89696" w14:textId="77777777" w:rsidR="00F07390" w:rsidRDefault="00F07390" w:rsidP="00191B6B">
      <w:pPr>
        <w:rPr>
          <w:lang w:val="es-ES"/>
        </w:rPr>
      </w:pPr>
    </w:p>
    <w:p w14:paraId="0FDF2B70" w14:textId="77777777" w:rsidR="00F07390" w:rsidRDefault="00F07390" w:rsidP="00191B6B">
      <w:pPr>
        <w:rPr>
          <w:lang w:val="es-ES"/>
        </w:rPr>
      </w:pPr>
    </w:p>
    <w:p w14:paraId="214601A9" w14:textId="77777777" w:rsidR="00F07390" w:rsidRDefault="00F07390" w:rsidP="00191B6B">
      <w:pPr>
        <w:rPr>
          <w:lang w:val="es-ES"/>
        </w:rPr>
      </w:pPr>
    </w:p>
    <w:p w14:paraId="2ACFB119" w14:textId="77777777" w:rsidR="00F07390" w:rsidRDefault="00F07390" w:rsidP="00191B6B">
      <w:pPr>
        <w:rPr>
          <w:lang w:val="es-ES"/>
        </w:rPr>
      </w:pPr>
    </w:p>
    <w:p w14:paraId="233622B2" w14:textId="7EBF827F" w:rsidR="0091157F" w:rsidRDefault="0091157F" w:rsidP="00F3241F">
      <w:pPr>
        <w:pStyle w:val="Ttulo3"/>
        <w:rPr>
          <w:spacing w:val="3"/>
          <w:lang w:val="es-ES"/>
        </w:rPr>
      </w:pPr>
      <w:r>
        <w:rPr>
          <w:spacing w:val="3"/>
          <w:lang w:val="es-ES"/>
        </w:rPr>
        <w:lastRenderedPageBreak/>
        <w:t>Porcentaje de uso del servidor</w:t>
      </w:r>
      <w:bookmarkEnd w:id="19"/>
    </w:p>
    <w:p w14:paraId="66F5D1CC" w14:textId="77777777" w:rsidR="009F1833" w:rsidRPr="009F1833" w:rsidRDefault="009F1833" w:rsidP="009F1833">
      <w:bookmarkStart w:id="20" w:name="_Toc205814951"/>
      <w:r w:rsidRPr="009F1833">
        <w:t xml:space="preserve">El </w:t>
      </w:r>
      <w:r w:rsidRPr="009F1833">
        <w:rPr>
          <w:b/>
          <w:bCs/>
        </w:rPr>
        <w:t xml:space="preserve">factor de utilización </w:t>
      </w:r>
      <w:r w:rsidRPr="009F1833">
        <w:rPr>
          <w:b/>
          <w:bCs/>
          <w:lang w:val="en-US"/>
        </w:rPr>
        <w:t>ρ</w:t>
      </w:r>
      <w:r w:rsidRPr="009F1833">
        <w:t xml:space="preserve"> indica la proporción del tiempo que el servidor está </w:t>
      </w:r>
      <w:r w:rsidRPr="009F1833">
        <w:rPr>
          <w:b/>
          <w:bCs/>
        </w:rPr>
        <w:t>ocupado atendiendo</w:t>
      </w:r>
      <w:r w:rsidRPr="009F1833">
        <w:t xml:space="preserve"> solicitudes.</w:t>
      </w:r>
    </w:p>
    <w:p w14:paraId="7F7E7438" w14:textId="5ACCFBEA" w:rsidR="009F1833" w:rsidRPr="009F1833" w:rsidRDefault="009F1833" w:rsidP="009F1833">
      <w:pPr>
        <w:rPr>
          <w:b/>
          <w:bCs/>
          <w:lang w:val="en-US"/>
        </w:rPr>
      </w:pPr>
      <w:r w:rsidRPr="009F1833">
        <w:rPr>
          <w:noProof/>
          <w:lang w:val="es-ES"/>
        </w:rPr>
        <w:drawing>
          <wp:anchor distT="0" distB="0" distL="114300" distR="114300" simplePos="0" relativeHeight="251691008" behindDoc="1" locked="0" layoutInCell="1" allowOverlap="1" wp14:anchorId="14BA392D" wp14:editId="1C7862BD">
            <wp:simplePos x="0" y="0"/>
            <wp:positionH relativeFrom="column">
              <wp:posOffset>870585</wp:posOffset>
            </wp:positionH>
            <wp:positionV relativeFrom="paragraph">
              <wp:posOffset>54610</wp:posOffset>
            </wp:positionV>
            <wp:extent cx="619125" cy="561975"/>
            <wp:effectExtent l="0" t="0" r="9525" b="9525"/>
            <wp:wrapTight wrapText="bothSides">
              <wp:wrapPolygon edited="0">
                <wp:start x="0" y="0"/>
                <wp:lineTo x="0" y="21234"/>
                <wp:lineTo x="21268" y="21234"/>
                <wp:lineTo x="21268" y="0"/>
                <wp:lineTo x="0" y="0"/>
              </wp:wrapPolygon>
            </wp:wrapTight>
            <wp:docPr id="519042223" name="Imagen 1" descr="Un reloj en el med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42223" name="Imagen 1" descr="Un reloj en el medio&#10;&#10;El contenido generado por IA puede ser incorrecto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56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1833">
        <w:rPr>
          <w:b/>
          <w:bCs/>
          <w:lang w:val="en-US"/>
        </w:rPr>
        <w:t>Fórmula</w:t>
      </w:r>
    </w:p>
    <w:p w14:paraId="1881E531" w14:textId="5B2CA544" w:rsidR="000A1A2B" w:rsidRDefault="000A1A2B" w:rsidP="00F07390">
      <w:pPr>
        <w:rPr>
          <w:lang w:val="es-ES"/>
        </w:rPr>
      </w:pPr>
    </w:p>
    <w:p w14:paraId="4957F15E" w14:textId="77777777" w:rsidR="00551A8F" w:rsidRDefault="00551A8F" w:rsidP="00F07390">
      <w:pPr>
        <w:rPr>
          <w:lang w:val="es-ES"/>
        </w:rPr>
      </w:pPr>
    </w:p>
    <w:p w14:paraId="5F1971D2" w14:textId="77777777" w:rsidR="00551A8F" w:rsidRPr="00551A8F" w:rsidRDefault="00551A8F" w:rsidP="00551A8F">
      <w:pPr>
        <w:rPr>
          <w:b/>
          <w:bCs/>
          <w:lang w:val="en-US"/>
        </w:rPr>
      </w:pPr>
      <w:r w:rsidRPr="00551A8F">
        <w:rPr>
          <w:b/>
          <w:bCs/>
          <w:lang w:val="en-US"/>
        </w:rPr>
        <w:t>Interpretación</w:t>
      </w:r>
    </w:p>
    <w:p w14:paraId="6E30784D" w14:textId="4DD504E6" w:rsidR="00551A8F" w:rsidRPr="00551A8F" w:rsidRDefault="00551A8F" w:rsidP="00551A8F">
      <w:pPr>
        <w:numPr>
          <w:ilvl w:val="0"/>
          <w:numId w:val="48"/>
        </w:numPr>
      </w:pPr>
      <w:r w:rsidRPr="00551A8F">
        <w:t xml:space="preserve">Si </w:t>
      </w:r>
      <m:oMath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>&lt;0.5</m:t>
        </m:r>
      </m:oMath>
      <w:r w:rsidRPr="00551A8F">
        <w:t>: el servidor está subutilizado (mucho tiempo ocioso).</w:t>
      </w:r>
    </w:p>
    <w:p w14:paraId="54841B35" w14:textId="0522DECA" w:rsidR="00551A8F" w:rsidRPr="00551A8F" w:rsidRDefault="00551A8F" w:rsidP="00551A8F">
      <w:pPr>
        <w:numPr>
          <w:ilvl w:val="0"/>
          <w:numId w:val="48"/>
        </w:numPr>
      </w:pPr>
      <w:r w:rsidRPr="00551A8F">
        <w:t xml:space="preserve">Si </w:t>
      </w:r>
      <m:oMath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>≈0.7-0.85</m:t>
        </m:r>
      </m:oMath>
      <w:r w:rsidRPr="00551A8F">
        <w:t xml:space="preserve">: se considera una </w:t>
      </w:r>
      <w:r w:rsidRPr="00551A8F">
        <w:rPr>
          <w:b/>
          <w:bCs/>
        </w:rPr>
        <w:t>carga eficiente</w:t>
      </w:r>
      <w:r w:rsidRPr="00551A8F">
        <w:t>.</w:t>
      </w:r>
    </w:p>
    <w:p w14:paraId="6B149632" w14:textId="4042750D" w:rsidR="00551A8F" w:rsidRPr="00551A8F" w:rsidRDefault="00551A8F" w:rsidP="00551A8F">
      <w:pPr>
        <w:numPr>
          <w:ilvl w:val="0"/>
          <w:numId w:val="48"/>
        </w:numPr>
      </w:pPr>
      <w:r w:rsidRPr="00551A8F">
        <w:t xml:space="preserve">Si </w:t>
      </w:r>
      <m:oMath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>≥0.9</m:t>
        </m:r>
      </m:oMath>
      <w:r w:rsidRPr="00551A8F">
        <w:t xml:space="preserve">: el sistema está </w:t>
      </w:r>
      <w:r w:rsidRPr="00551A8F">
        <w:rPr>
          <w:b/>
          <w:bCs/>
        </w:rPr>
        <w:t>casi saturado</w:t>
      </w:r>
      <w:r w:rsidRPr="00551A8F">
        <w:t xml:space="preserve"> y las colas pueden crecer rápidamente.</w:t>
      </w:r>
    </w:p>
    <w:p w14:paraId="6AF2573F" w14:textId="77777777" w:rsidR="000A1A2B" w:rsidRDefault="000A1A2B" w:rsidP="00F07390"/>
    <w:p w14:paraId="45468964" w14:textId="6DC47935" w:rsidR="00551A8F" w:rsidRDefault="007A4BC7" w:rsidP="00F07390">
      <w:r w:rsidRPr="007A4BC7">
        <w:rPr>
          <w:noProof/>
        </w:rPr>
        <w:drawing>
          <wp:anchor distT="0" distB="0" distL="114300" distR="114300" simplePos="0" relativeHeight="251692032" behindDoc="1" locked="0" layoutInCell="1" allowOverlap="1" wp14:anchorId="31563137" wp14:editId="752E97A2">
            <wp:simplePos x="0" y="0"/>
            <wp:positionH relativeFrom="column">
              <wp:posOffset>733425</wp:posOffset>
            </wp:positionH>
            <wp:positionV relativeFrom="paragraph">
              <wp:posOffset>71755</wp:posOffset>
            </wp:positionV>
            <wp:extent cx="1400370" cy="543001"/>
            <wp:effectExtent l="0" t="0" r="0" b="9525"/>
            <wp:wrapTight wrapText="bothSides">
              <wp:wrapPolygon edited="0">
                <wp:start x="0" y="0"/>
                <wp:lineTo x="0" y="21221"/>
                <wp:lineTo x="21159" y="21221"/>
                <wp:lineTo x="21159" y="0"/>
                <wp:lineTo x="0" y="0"/>
              </wp:wrapPolygon>
            </wp:wrapTight>
            <wp:docPr id="164485613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56135" name="Imagen 1" descr="Imagen que contiene Texto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A8F" w:rsidRPr="00551A8F">
        <w:t>Ejemplo</w:t>
      </w:r>
    </w:p>
    <w:p w14:paraId="692982E5" w14:textId="408E0C09" w:rsidR="00551A8F" w:rsidRDefault="00551A8F" w:rsidP="00F07390"/>
    <w:p w14:paraId="32D87669" w14:textId="1522A945" w:rsidR="00551A8F" w:rsidRPr="00551A8F" w:rsidRDefault="00551A8F" w:rsidP="00F07390"/>
    <w:p w14:paraId="0FA1A102" w14:textId="6FDC6FBD" w:rsidR="000A1A2B" w:rsidRDefault="007A4BC7" w:rsidP="00F07390">
      <w:r w:rsidRPr="007A4BC7">
        <w:t xml:space="preserve">El servidor está </w:t>
      </w:r>
      <w:r w:rsidRPr="007A4BC7">
        <w:rPr>
          <w:b/>
          <w:bCs/>
        </w:rPr>
        <w:t>ocupado el 75% del tiempo</w:t>
      </w:r>
      <w:r w:rsidRPr="007A4BC7">
        <w:t xml:space="preserve"> y </w:t>
      </w:r>
      <w:r w:rsidRPr="007A4BC7">
        <w:rPr>
          <w:b/>
          <w:bCs/>
        </w:rPr>
        <w:t>ocioso el 25%</w:t>
      </w:r>
      <w:r w:rsidRPr="007A4BC7">
        <w:t>.</w:t>
      </w:r>
    </w:p>
    <w:p w14:paraId="7FD70635" w14:textId="77777777" w:rsidR="007A4BC7" w:rsidRDefault="007A4BC7" w:rsidP="00F07390"/>
    <w:p w14:paraId="2911C29C" w14:textId="77777777" w:rsidR="007A4BC7" w:rsidRDefault="007A4BC7" w:rsidP="00F07390"/>
    <w:p w14:paraId="7150146A" w14:textId="77777777" w:rsidR="007A4BC7" w:rsidRDefault="007A4BC7" w:rsidP="00F07390"/>
    <w:p w14:paraId="3EADFEB2" w14:textId="77777777" w:rsidR="007A4BC7" w:rsidRDefault="007A4BC7" w:rsidP="00F07390"/>
    <w:p w14:paraId="0254701E" w14:textId="77777777" w:rsidR="007A4BC7" w:rsidRDefault="007A4BC7" w:rsidP="00F07390">
      <w:pPr>
        <w:rPr>
          <w:lang w:val="es-ES"/>
        </w:rPr>
      </w:pPr>
    </w:p>
    <w:p w14:paraId="014B5B55" w14:textId="77777777" w:rsidR="007A4BC7" w:rsidRDefault="007A4BC7" w:rsidP="00F07390">
      <w:pPr>
        <w:rPr>
          <w:lang w:val="es-ES"/>
        </w:rPr>
      </w:pPr>
    </w:p>
    <w:p w14:paraId="42355B8E" w14:textId="77777777" w:rsidR="007A4BC7" w:rsidRDefault="007A4BC7" w:rsidP="00F07390">
      <w:pPr>
        <w:rPr>
          <w:lang w:val="es-ES"/>
        </w:rPr>
      </w:pPr>
    </w:p>
    <w:p w14:paraId="4CBBD46D" w14:textId="77777777" w:rsidR="007A4BC7" w:rsidRDefault="007A4BC7" w:rsidP="00F07390">
      <w:pPr>
        <w:rPr>
          <w:lang w:val="es-ES"/>
        </w:rPr>
      </w:pPr>
    </w:p>
    <w:p w14:paraId="5E873A30" w14:textId="77777777" w:rsidR="007A4BC7" w:rsidRDefault="007A4BC7" w:rsidP="00F07390">
      <w:pPr>
        <w:rPr>
          <w:lang w:val="es-ES"/>
        </w:rPr>
      </w:pPr>
    </w:p>
    <w:p w14:paraId="428695DB" w14:textId="77777777" w:rsidR="007A4BC7" w:rsidRDefault="007A4BC7" w:rsidP="00F07390">
      <w:pPr>
        <w:rPr>
          <w:lang w:val="es-ES"/>
        </w:rPr>
      </w:pPr>
    </w:p>
    <w:p w14:paraId="6EDDBBF0" w14:textId="0BC59717" w:rsidR="0091157F" w:rsidRDefault="0091157F" w:rsidP="00F3241F">
      <w:pPr>
        <w:pStyle w:val="Ttulo3"/>
        <w:rPr>
          <w:lang w:val="es-ES"/>
        </w:rPr>
      </w:pPr>
      <w:r>
        <w:rPr>
          <w:lang w:val="es-ES"/>
        </w:rPr>
        <w:lastRenderedPageBreak/>
        <w:t>Porcentaje de tiempo ocioso del servidor</w:t>
      </w:r>
      <w:bookmarkEnd w:id="20"/>
    </w:p>
    <w:p w14:paraId="51BF9BA6" w14:textId="77777777" w:rsidR="002C188F" w:rsidRPr="002C188F" w:rsidRDefault="002C188F" w:rsidP="002C188F">
      <w:bookmarkStart w:id="21" w:name="_Toc205814952"/>
      <w:r w:rsidRPr="002C188F">
        <w:rPr>
          <w:b/>
          <w:bCs/>
        </w:rPr>
        <w:t>P₀</w:t>
      </w:r>
      <w:r w:rsidRPr="002C188F">
        <w:t xml:space="preserve"> es la probabilidad de que </w:t>
      </w:r>
      <w:r w:rsidRPr="002C188F">
        <w:rPr>
          <w:b/>
          <w:bCs/>
        </w:rPr>
        <w:t>no haya clientes</w:t>
      </w:r>
      <w:r w:rsidRPr="002C188F">
        <w:t xml:space="preserve"> en el sistema (cola vacía y servidor libre).</w:t>
      </w:r>
    </w:p>
    <w:p w14:paraId="3EC304AD" w14:textId="77777777" w:rsidR="002C188F" w:rsidRDefault="002C188F" w:rsidP="002C188F">
      <w:pPr>
        <w:rPr>
          <w:b/>
          <w:bCs/>
        </w:rPr>
      </w:pPr>
      <w:r w:rsidRPr="002C188F">
        <w:rPr>
          <w:b/>
          <w:bCs/>
        </w:rPr>
        <w:t>Fórmula</w:t>
      </w:r>
    </w:p>
    <w:p w14:paraId="30ACA790" w14:textId="58421020" w:rsidR="00C232A0" w:rsidRPr="002C188F" w:rsidRDefault="00C232A0" w:rsidP="002C188F">
      <w:r w:rsidRPr="00C232A0">
        <w:t>P0​=1−ρ</w:t>
      </w:r>
    </w:p>
    <w:p w14:paraId="6BCC06E9" w14:textId="77777777" w:rsidR="00C232A0" w:rsidRPr="00C232A0" w:rsidRDefault="00C232A0" w:rsidP="00C232A0">
      <w:pPr>
        <w:rPr>
          <w:b/>
          <w:bCs/>
        </w:rPr>
      </w:pPr>
      <w:r w:rsidRPr="00C232A0">
        <w:rPr>
          <w:b/>
          <w:bCs/>
        </w:rPr>
        <w:t>Interpretación</w:t>
      </w:r>
    </w:p>
    <w:p w14:paraId="0D321B66" w14:textId="77777777" w:rsidR="00C232A0" w:rsidRPr="00C232A0" w:rsidRDefault="00C232A0" w:rsidP="00C232A0">
      <w:r w:rsidRPr="00C232A0">
        <w:t xml:space="preserve">Refleja el </w:t>
      </w:r>
      <w:r w:rsidRPr="00C232A0">
        <w:rPr>
          <w:b/>
          <w:bCs/>
        </w:rPr>
        <w:t>nivel de disponibilidad</w:t>
      </w:r>
      <w:r w:rsidRPr="00C232A0">
        <w:t xml:space="preserve"> del sistema.</w:t>
      </w:r>
    </w:p>
    <w:p w14:paraId="5651CA2E" w14:textId="4D907770" w:rsidR="00C232A0" w:rsidRPr="00C232A0" w:rsidRDefault="00C232A0" w:rsidP="00C232A0"/>
    <w:p w14:paraId="1AC63469" w14:textId="77777777" w:rsidR="00C232A0" w:rsidRPr="00C232A0" w:rsidRDefault="00C232A0" w:rsidP="00C232A0">
      <w:pPr>
        <w:rPr>
          <w:b/>
          <w:bCs/>
          <w:lang w:val="en-US"/>
        </w:rPr>
      </w:pPr>
      <w:r w:rsidRPr="00C232A0">
        <w:rPr>
          <w:b/>
          <w:bCs/>
          <w:lang w:val="en-US"/>
        </w:rPr>
        <w:t>Ejemplo:</w:t>
      </w:r>
    </w:p>
    <w:p w14:paraId="40D550A0" w14:textId="76748EDF" w:rsidR="00C232A0" w:rsidRPr="00C232A0" w:rsidRDefault="00000000" w:rsidP="00C232A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=1-0.75=0.25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5282D19B" w14:textId="77777777" w:rsidR="00C232A0" w:rsidRPr="00C232A0" w:rsidRDefault="00C232A0" w:rsidP="00C232A0">
      <w:r w:rsidRPr="00C232A0">
        <w:t xml:space="preserve">Durante el </w:t>
      </w:r>
      <w:r w:rsidRPr="00C232A0">
        <w:rPr>
          <w:b/>
          <w:bCs/>
        </w:rPr>
        <w:t>25% del tiempo</w:t>
      </w:r>
      <w:r w:rsidRPr="00C232A0">
        <w:t>, el servidor no está atendiendo a nadie.</w:t>
      </w:r>
    </w:p>
    <w:p w14:paraId="17C56C38" w14:textId="77777777" w:rsidR="000A1A2B" w:rsidRPr="00C232A0" w:rsidRDefault="000A1A2B" w:rsidP="007A4BC7"/>
    <w:p w14:paraId="119BB55C" w14:textId="77777777" w:rsidR="000A1A2B" w:rsidRDefault="000A1A2B" w:rsidP="007A4BC7">
      <w:pPr>
        <w:rPr>
          <w:lang w:val="es-ES"/>
        </w:rPr>
      </w:pPr>
    </w:p>
    <w:p w14:paraId="38C747CF" w14:textId="77777777" w:rsidR="000A1A2B" w:rsidRDefault="000A1A2B" w:rsidP="007A4BC7">
      <w:pPr>
        <w:rPr>
          <w:lang w:val="es-ES"/>
        </w:rPr>
      </w:pPr>
    </w:p>
    <w:p w14:paraId="4E5CFDBE" w14:textId="77777777" w:rsidR="00A158B0" w:rsidRDefault="00A158B0" w:rsidP="007A4BC7">
      <w:pPr>
        <w:rPr>
          <w:lang w:val="es-ES"/>
        </w:rPr>
      </w:pPr>
    </w:p>
    <w:p w14:paraId="0F41BB44" w14:textId="77777777" w:rsidR="00A158B0" w:rsidRDefault="00A158B0" w:rsidP="007A4BC7">
      <w:pPr>
        <w:rPr>
          <w:lang w:val="es-ES"/>
        </w:rPr>
      </w:pPr>
    </w:p>
    <w:p w14:paraId="60DB86E1" w14:textId="77777777" w:rsidR="00A158B0" w:rsidRDefault="00A158B0" w:rsidP="007A4BC7">
      <w:pPr>
        <w:rPr>
          <w:lang w:val="es-ES"/>
        </w:rPr>
      </w:pPr>
    </w:p>
    <w:p w14:paraId="7E92CEC7" w14:textId="77777777" w:rsidR="00A158B0" w:rsidRDefault="00A158B0" w:rsidP="007A4BC7">
      <w:pPr>
        <w:rPr>
          <w:lang w:val="es-ES"/>
        </w:rPr>
      </w:pPr>
    </w:p>
    <w:p w14:paraId="483FB863" w14:textId="77777777" w:rsidR="00A158B0" w:rsidRDefault="00A158B0" w:rsidP="007A4BC7">
      <w:pPr>
        <w:rPr>
          <w:lang w:val="es-ES"/>
        </w:rPr>
      </w:pPr>
    </w:p>
    <w:p w14:paraId="1C47A4B1" w14:textId="77777777" w:rsidR="00A158B0" w:rsidRDefault="00A158B0" w:rsidP="007A4BC7">
      <w:pPr>
        <w:rPr>
          <w:lang w:val="es-ES"/>
        </w:rPr>
      </w:pPr>
    </w:p>
    <w:p w14:paraId="42BD943A" w14:textId="77777777" w:rsidR="00A158B0" w:rsidRDefault="00A158B0" w:rsidP="007A4BC7">
      <w:pPr>
        <w:rPr>
          <w:lang w:val="es-ES"/>
        </w:rPr>
      </w:pPr>
    </w:p>
    <w:p w14:paraId="6E79685B" w14:textId="77777777" w:rsidR="00A158B0" w:rsidRDefault="00A158B0" w:rsidP="007A4BC7">
      <w:pPr>
        <w:rPr>
          <w:lang w:val="es-ES"/>
        </w:rPr>
      </w:pPr>
    </w:p>
    <w:p w14:paraId="5D72CDB5" w14:textId="77777777" w:rsidR="00A158B0" w:rsidRDefault="00A158B0" w:rsidP="007A4BC7">
      <w:pPr>
        <w:rPr>
          <w:lang w:val="es-ES"/>
        </w:rPr>
      </w:pPr>
    </w:p>
    <w:p w14:paraId="7EC6F899" w14:textId="77777777" w:rsidR="00A158B0" w:rsidRDefault="00A158B0" w:rsidP="007A4BC7">
      <w:pPr>
        <w:rPr>
          <w:lang w:val="es-ES"/>
        </w:rPr>
      </w:pPr>
    </w:p>
    <w:p w14:paraId="42EAAAE0" w14:textId="77777777" w:rsidR="00A158B0" w:rsidRDefault="00A158B0" w:rsidP="007A4BC7">
      <w:pPr>
        <w:rPr>
          <w:lang w:val="es-ES"/>
        </w:rPr>
      </w:pPr>
    </w:p>
    <w:p w14:paraId="7C5F2220" w14:textId="77777777" w:rsidR="00A158B0" w:rsidRDefault="00A158B0" w:rsidP="007A4BC7">
      <w:pPr>
        <w:rPr>
          <w:lang w:val="es-ES"/>
        </w:rPr>
      </w:pPr>
    </w:p>
    <w:p w14:paraId="4B7FC5A5" w14:textId="23545F6D" w:rsidR="0091157F" w:rsidRDefault="0091157F" w:rsidP="00F3241F">
      <w:pPr>
        <w:pStyle w:val="Ttulo3"/>
        <w:rPr>
          <w:spacing w:val="4"/>
          <w:lang w:val="es-ES"/>
        </w:rPr>
      </w:pPr>
      <w:r>
        <w:rPr>
          <w:spacing w:val="4"/>
          <w:lang w:val="es-ES"/>
        </w:rPr>
        <w:lastRenderedPageBreak/>
        <w:t>Probabilidad de que se encuentren n clientes en el sistema</w:t>
      </w:r>
      <w:bookmarkEnd w:id="21"/>
    </w:p>
    <w:p w14:paraId="66639D99" w14:textId="77777777" w:rsidR="003657F8" w:rsidRPr="003657F8" w:rsidRDefault="003657F8" w:rsidP="003657F8">
      <w:r w:rsidRPr="003657F8">
        <w:rPr>
          <w:b/>
          <w:bCs/>
        </w:rPr>
        <w:t>n</w:t>
      </w:r>
      <w:r w:rsidRPr="003657F8">
        <w:t xml:space="preserve"> indica la probabilidad de que existan exactamente </w:t>
      </w:r>
      <w:r w:rsidRPr="003657F8">
        <w:rPr>
          <w:b/>
          <w:bCs/>
        </w:rPr>
        <w:t>n clientes</w:t>
      </w:r>
      <w:r w:rsidRPr="003657F8">
        <w:t xml:space="preserve"> en el sistema (en espera + en servicio).</w:t>
      </w:r>
    </w:p>
    <w:p w14:paraId="16A1EE05" w14:textId="77777777" w:rsidR="003657F8" w:rsidRPr="003657F8" w:rsidRDefault="003657F8" w:rsidP="003657F8">
      <w:pPr>
        <w:rPr>
          <w:b/>
          <w:bCs/>
          <w:lang w:val="en-US"/>
        </w:rPr>
      </w:pPr>
      <w:r w:rsidRPr="003657F8">
        <w:rPr>
          <w:b/>
          <w:bCs/>
          <w:lang w:val="en-US"/>
        </w:rPr>
        <w:t>Fórmula general:</w:t>
      </w:r>
    </w:p>
    <w:p w14:paraId="5D34FDD2" w14:textId="47A3BD27" w:rsidR="003657F8" w:rsidRPr="003657F8" w:rsidRDefault="00000000" w:rsidP="003657F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=(1-ρ)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ρ</m:t>
              </m:r>
            </m:e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</m:sSup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54FA507B" w14:textId="0D4EC707" w:rsidR="003657F8" w:rsidRPr="003657F8" w:rsidRDefault="003657F8" w:rsidP="003657F8">
      <w:r w:rsidRPr="003657F8">
        <w:t xml:space="preserve">donde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=0,1,2,3,…</m:t>
        </m:r>
      </m:oMath>
    </w:p>
    <w:p w14:paraId="21EE6DCE" w14:textId="77777777" w:rsidR="003657F8" w:rsidRPr="003657F8" w:rsidRDefault="003657F8" w:rsidP="003657F8">
      <w:pPr>
        <w:rPr>
          <w:b/>
          <w:bCs/>
        </w:rPr>
      </w:pPr>
      <w:r w:rsidRPr="003657F8">
        <w:rPr>
          <w:b/>
          <w:bCs/>
        </w:rPr>
        <w:t>Interpretación</w:t>
      </w:r>
    </w:p>
    <w:p w14:paraId="759CB954" w14:textId="77777777" w:rsidR="00255CEB" w:rsidRDefault="003657F8" w:rsidP="00255CEB">
      <w:pPr>
        <w:jc w:val="left"/>
      </w:pPr>
      <w:r w:rsidRPr="003657F8">
        <w:t xml:space="preserve">A medida que </w:t>
      </w:r>
      <w:r w:rsidRPr="003657F8">
        <w:rPr>
          <w:b/>
          <w:bCs/>
        </w:rPr>
        <w:t>n</w:t>
      </w:r>
      <w:r w:rsidRPr="003657F8">
        <w:t xml:space="preserve"> aumenta, la probabilidad </w:t>
      </w:r>
      <w:r w:rsidRPr="003657F8">
        <w:rPr>
          <w:b/>
          <w:bCs/>
        </w:rPr>
        <w:t>disminuye exponencialmente</w:t>
      </w:r>
      <w:r w:rsidRPr="003657F8">
        <w:t xml:space="preserve"> si el sistema es estable (</w:t>
      </w:r>
      <w:r w:rsidRPr="003657F8">
        <w:rPr>
          <w:lang w:val="en-US"/>
        </w:rPr>
        <w:t>ρ</w:t>
      </w:r>
      <w:r w:rsidRPr="003657F8">
        <w:t xml:space="preserve"> &lt; 1).</w:t>
      </w:r>
      <w:r w:rsidRPr="003657F8">
        <w:br/>
      </w:r>
    </w:p>
    <w:p w14:paraId="52F7399F" w14:textId="5F69B6F5" w:rsidR="003657F8" w:rsidRPr="003657F8" w:rsidRDefault="003657F8" w:rsidP="003657F8">
      <w:r w:rsidRPr="003657F8">
        <w:t>Permite estimar la probabilidad de que haya más de cierto número de clientes y, por tanto, evaluar la calidad del servicio.</w:t>
      </w:r>
    </w:p>
    <w:p w14:paraId="716A7508" w14:textId="187ED40A" w:rsidR="003657F8" w:rsidRPr="003657F8" w:rsidRDefault="003657F8" w:rsidP="003657F8"/>
    <w:p w14:paraId="1C189FCE" w14:textId="77777777" w:rsidR="003657F8" w:rsidRPr="003657F8" w:rsidRDefault="003657F8" w:rsidP="003657F8">
      <w:pPr>
        <w:rPr>
          <w:b/>
          <w:bCs/>
          <w:lang w:val="en-US"/>
        </w:rPr>
      </w:pPr>
      <w:r w:rsidRPr="003657F8">
        <w:rPr>
          <w:b/>
          <w:bCs/>
          <w:lang w:val="en-US"/>
        </w:rPr>
        <w:t>Ejemplo:</w:t>
      </w:r>
    </w:p>
    <w:p w14:paraId="77B76AE3" w14:textId="3A37F4B1" w:rsidR="003657F8" w:rsidRPr="003657F8" w:rsidRDefault="003657F8" w:rsidP="003657F8">
      <w:pPr>
        <w:rPr>
          <w:lang w:val="en-US"/>
        </w:rPr>
      </w:pPr>
      <w:r w:rsidRPr="003657F8">
        <w:rPr>
          <w:lang w:val="en-US"/>
        </w:rPr>
        <w:t xml:space="preserve">Con </w:t>
      </w:r>
      <m:oMath>
        <m:r>
          <w:rPr>
            <w:rFonts w:ascii="Cambria Math" w:hAnsi="Cambria Math"/>
            <w:lang w:val="en-US"/>
          </w:rPr>
          <m:t>ρ=0.75</m:t>
        </m:r>
      </m:oMath>
      <w:r w:rsidRPr="003657F8">
        <w:rPr>
          <w:lang w:val="en-US"/>
        </w:rPr>
        <w:t>:</w:t>
      </w:r>
    </w:p>
    <w:p w14:paraId="528C8A7D" w14:textId="28A4421D" w:rsidR="003657F8" w:rsidRPr="003657F8" w:rsidRDefault="00000000" w:rsidP="003657F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=(1-0.75)(0.75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p>
          <m:r>
            <w:rPr>
              <w:rFonts w:ascii="Cambria Math" w:hAnsi="Cambria Math"/>
              <w:lang w:val="en-US"/>
            </w:rPr>
            <m:t>=0.25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=(1-0.75)(0.75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</m:sSup>
          <m:r>
            <w:rPr>
              <w:rFonts w:ascii="Cambria Math" w:hAnsi="Cambria Math"/>
              <w:lang w:val="en-US"/>
            </w:rPr>
            <m:t>=0.1875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=(1-0.75)(0.75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=0.1406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74A9B958" w14:textId="77777777" w:rsidR="003657F8" w:rsidRPr="003657F8" w:rsidRDefault="003657F8" w:rsidP="003657F8">
      <w:r w:rsidRPr="003657F8">
        <w:rPr>
          <w:b/>
          <w:bCs/>
        </w:rPr>
        <w:t>Interpretación:</w:t>
      </w:r>
      <w:r w:rsidRPr="003657F8">
        <w:br/>
        <w:t xml:space="preserve">Hay un </w:t>
      </w:r>
      <w:r w:rsidRPr="003657F8">
        <w:rPr>
          <w:b/>
          <w:bCs/>
        </w:rPr>
        <w:t>25% de probabilidad de que no haya clientes</w:t>
      </w:r>
      <w:r w:rsidRPr="003657F8">
        <w:t xml:space="preserve">, y un </w:t>
      </w:r>
      <w:r w:rsidRPr="003657F8">
        <w:rPr>
          <w:b/>
          <w:bCs/>
        </w:rPr>
        <w:t>14% de probabilidad de que haya exactamente dos solicitudes</w:t>
      </w:r>
      <w:r w:rsidRPr="003657F8">
        <w:t xml:space="preserve"> en el sistema.</w:t>
      </w:r>
    </w:p>
    <w:p w14:paraId="4AD8CF79" w14:textId="77777777" w:rsidR="000A1A2B" w:rsidRPr="00A158B0" w:rsidRDefault="000A1A2B" w:rsidP="000A1A2B"/>
    <w:p w14:paraId="53C7C4C6" w14:textId="77777777" w:rsidR="000A1A2B" w:rsidRDefault="000A1A2B" w:rsidP="000A1A2B">
      <w:pPr>
        <w:rPr>
          <w:lang w:val="es-ES"/>
        </w:rPr>
      </w:pPr>
    </w:p>
    <w:p w14:paraId="07688AA5" w14:textId="77777777" w:rsidR="00814A4A" w:rsidRDefault="00814A4A" w:rsidP="000A1A2B">
      <w:pPr>
        <w:rPr>
          <w:lang w:val="es-ES"/>
        </w:rPr>
      </w:pPr>
    </w:p>
    <w:p w14:paraId="7C71FB2D" w14:textId="77777777" w:rsidR="00814A4A" w:rsidRDefault="00814A4A" w:rsidP="000A1A2B">
      <w:pPr>
        <w:rPr>
          <w:lang w:val="es-ES"/>
        </w:rPr>
      </w:pPr>
    </w:p>
    <w:p w14:paraId="7EC81D8E" w14:textId="77777777" w:rsidR="00814A4A" w:rsidRDefault="00814A4A" w:rsidP="000A1A2B">
      <w:pPr>
        <w:rPr>
          <w:lang w:val="es-ES"/>
        </w:rPr>
      </w:pPr>
    </w:p>
    <w:p w14:paraId="58F06C0E" w14:textId="1B6E35B4" w:rsidR="00814A4A" w:rsidRPr="00814A4A" w:rsidRDefault="00814A4A" w:rsidP="00814A4A">
      <w:pPr>
        <w:rPr>
          <w:b/>
          <w:bCs/>
        </w:rPr>
      </w:pPr>
      <w:r w:rsidRPr="00814A4A">
        <w:rPr>
          <w:b/>
          <w:bCs/>
        </w:rPr>
        <w:lastRenderedPageBreak/>
        <w:t>Aplicación integradora</w:t>
      </w:r>
    </w:p>
    <w:p w14:paraId="1A6E34C6" w14:textId="77777777" w:rsidR="00814A4A" w:rsidRPr="00814A4A" w:rsidRDefault="00814A4A" w:rsidP="00814A4A">
      <w:r w:rsidRPr="00814A4A">
        <w:t xml:space="preserve">Supón que deseas </w:t>
      </w:r>
      <w:r w:rsidRPr="00814A4A">
        <w:rPr>
          <w:b/>
          <w:bCs/>
        </w:rPr>
        <w:t>modelar la atención en línea del sistema de matrícula</w:t>
      </w:r>
      <w:r w:rsidRPr="00814A4A">
        <w:t xml:space="preserve"> de la UNP.</w:t>
      </w:r>
    </w:p>
    <w:p w14:paraId="10EB41AF" w14:textId="77777777" w:rsidR="00814A4A" w:rsidRPr="00814A4A" w:rsidRDefault="00814A4A" w:rsidP="00814A4A">
      <w:pPr>
        <w:numPr>
          <w:ilvl w:val="0"/>
          <w:numId w:val="49"/>
        </w:numPr>
      </w:pPr>
      <w:r w:rsidRPr="00814A4A">
        <w:t>Los estudiantes se conectan en promedio cada 3 segundos (</w:t>
      </w:r>
      <w:r w:rsidRPr="00814A4A">
        <w:rPr>
          <w:lang w:val="en-US"/>
        </w:rPr>
        <w:t>λ</w:t>
      </w:r>
      <w:r w:rsidRPr="00814A4A">
        <w:t xml:space="preserve"> = 1/3 ≈ 0.33 solicitudes/s).</w:t>
      </w:r>
    </w:p>
    <w:p w14:paraId="2C43A16E" w14:textId="77777777" w:rsidR="00814A4A" w:rsidRPr="00814A4A" w:rsidRDefault="00814A4A" w:rsidP="00814A4A">
      <w:pPr>
        <w:numPr>
          <w:ilvl w:val="0"/>
          <w:numId w:val="49"/>
        </w:numPr>
      </w:pPr>
      <w:r w:rsidRPr="00814A4A">
        <w:t>El servidor procesa una solicitud en 2 segundos en promedio (</w:t>
      </w:r>
      <w:r w:rsidRPr="00814A4A">
        <w:rPr>
          <w:lang w:val="en-US"/>
        </w:rPr>
        <w:t>μ</w:t>
      </w:r>
      <w:r w:rsidRPr="00814A4A">
        <w:t xml:space="preserve"> = 0.5 solicitudes/s).</w:t>
      </w:r>
    </w:p>
    <w:p w14:paraId="3994BE0C" w14:textId="2E801866" w:rsidR="00814A4A" w:rsidRPr="00814A4A" w:rsidRDefault="008E7F79" w:rsidP="00814A4A">
      <w:r w:rsidRPr="008E7F79">
        <w:rPr>
          <w:noProof/>
          <w:lang w:val="es-ES"/>
        </w:rPr>
        <w:drawing>
          <wp:anchor distT="0" distB="0" distL="114300" distR="114300" simplePos="0" relativeHeight="251693056" behindDoc="1" locked="0" layoutInCell="1" allowOverlap="1" wp14:anchorId="02ADC9C7" wp14:editId="4458C107">
            <wp:simplePos x="0" y="0"/>
            <wp:positionH relativeFrom="column">
              <wp:posOffset>1045845</wp:posOffset>
            </wp:positionH>
            <wp:positionV relativeFrom="paragraph">
              <wp:posOffset>35560</wp:posOffset>
            </wp:positionV>
            <wp:extent cx="2613660" cy="1836420"/>
            <wp:effectExtent l="0" t="0" r="0" b="0"/>
            <wp:wrapTight wrapText="bothSides">
              <wp:wrapPolygon edited="0">
                <wp:start x="0" y="0"/>
                <wp:lineTo x="0" y="21286"/>
                <wp:lineTo x="21411" y="21286"/>
                <wp:lineTo x="21411" y="0"/>
                <wp:lineTo x="0" y="0"/>
              </wp:wrapPolygon>
            </wp:wrapTight>
            <wp:docPr id="1389774268" name="Imagen 1" descr="Interfaz de usuario gráfica, 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74268" name="Imagen 1" descr="Interfaz de usuario gráfica, Texto, Tabla&#10;&#10;El contenido generado por IA puede ser incorrecto.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6" t="7965" r="3582" b="4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4A4A" w:rsidRPr="00814A4A">
        <w:t>Analizando:</w:t>
      </w:r>
    </w:p>
    <w:p w14:paraId="56548C90" w14:textId="14B2E822" w:rsidR="00814A4A" w:rsidRDefault="00814A4A" w:rsidP="000A1A2B">
      <w:pPr>
        <w:rPr>
          <w:lang w:val="es-ES"/>
        </w:rPr>
      </w:pPr>
    </w:p>
    <w:p w14:paraId="3CE571FA" w14:textId="77777777" w:rsidR="00814A4A" w:rsidRDefault="00814A4A" w:rsidP="000A1A2B">
      <w:pPr>
        <w:rPr>
          <w:lang w:val="es-ES"/>
        </w:rPr>
      </w:pPr>
    </w:p>
    <w:p w14:paraId="65677C0C" w14:textId="77777777" w:rsidR="008E7F79" w:rsidRDefault="008E7F79" w:rsidP="000A1A2B">
      <w:pPr>
        <w:rPr>
          <w:lang w:val="es-ES"/>
        </w:rPr>
      </w:pPr>
    </w:p>
    <w:p w14:paraId="26AE8AFE" w14:textId="77777777" w:rsidR="008E7F79" w:rsidRDefault="008E7F79" w:rsidP="000A1A2B">
      <w:pPr>
        <w:rPr>
          <w:lang w:val="es-ES"/>
        </w:rPr>
      </w:pPr>
    </w:p>
    <w:p w14:paraId="389AEFDA" w14:textId="77777777" w:rsidR="008E7F79" w:rsidRDefault="008E7F79" w:rsidP="000A1A2B">
      <w:pPr>
        <w:rPr>
          <w:lang w:val="es-ES"/>
        </w:rPr>
      </w:pPr>
    </w:p>
    <w:p w14:paraId="5F013EE0" w14:textId="77777777" w:rsidR="008E7F79" w:rsidRDefault="008E7F79" w:rsidP="000A1A2B">
      <w:pPr>
        <w:rPr>
          <w:lang w:val="es-ES"/>
        </w:rPr>
      </w:pPr>
    </w:p>
    <w:p w14:paraId="2F8CAEDC" w14:textId="77777777" w:rsidR="00FB5835" w:rsidRDefault="00FB5835" w:rsidP="00FB5835">
      <w:pPr>
        <w:jc w:val="left"/>
      </w:pPr>
      <w:r w:rsidRPr="00FB5835">
        <w:rPr>
          <w:b/>
          <w:bCs/>
        </w:rPr>
        <w:t>Interpretación práctica:</w:t>
      </w:r>
      <w:r w:rsidRPr="00FB5835">
        <w:br/>
        <w:t xml:space="preserve">Cada estudiante tarda en promedio </w:t>
      </w:r>
      <w:r w:rsidRPr="00FB5835">
        <w:rPr>
          <w:b/>
          <w:bCs/>
        </w:rPr>
        <w:t>5.88 segundos</w:t>
      </w:r>
      <w:r w:rsidRPr="00FB5835">
        <w:t xml:space="preserve"> en completar el proceso (3.88 segundos de espera y 2 segundos de servicio).</w:t>
      </w:r>
    </w:p>
    <w:p w14:paraId="24AD4FFB" w14:textId="466BC5B6" w:rsidR="008E7F79" w:rsidRDefault="00FB5835" w:rsidP="00FB5835">
      <w:pPr>
        <w:jc w:val="left"/>
        <w:rPr>
          <w:lang w:val="es-ES"/>
        </w:rPr>
      </w:pPr>
      <w:r w:rsidRPr="00FB5835">
        <w:br/>
        <w:t>Si la demanda crece (por ejemplo, en los primeros minutos de matrícula), el tiempo total se eleva de manera no lineal, generando saturación perceptible.</w:t>
      </w:r>
    </w:p>
    <w:p w14:paraId="27599D8C" w14:textId="77777777" w:rsidR="008E7F79" w:rsidRDefault="008E7F79" w:rsidP="000A1A2B">
      <w:pPr>
        <w:rPr>
          <w:lang w:val="es-ES"/>
        </w:rPr>
      </w:pPr>
    </w:p>
    <w:p w14:paraId="2B1845C1" w14:textId="77777777" w:rsidR="008E7F79" w:rsidRDefault="008E7F79" w:rsidP="000A1A2B">
      <w:pPr>
        <w:rPr>
          <w:lang w:val="es-ES"/>
        </w:rPr>
      </w:pPr>
    </w:p>
    <w:p w14:paraId="330316CD" w14:textId="77777777" w:rsidR="000A1A2B" w:rsidRDefault="000A1A2B" w:rsidP="000A1A2B">
      <w:pPr>
        <w:rPr>
          <w:lang w:val="es-ES"/>
        </w:rPr>
      </w:pPr>
    </w:p>
    <w:p w14:paraId="277B095A" w14:textId="77777777" w:rsidR="00FB5835" w:rsidRDefault="00FB5835" w:rsidP="000A1A2B">
      <w:pPr>
        <w:rPr>
          <w:lang w:val="es-ES"/>
        </w:rPr>
      </w:pPr>
    </w:p>
    <w:p w14:paraId="11346014" w14:textId="77777777" w:rsidR="00FB5835" w:rsidRDefault="00FB5835" w:rsidP="000A1A2B">
      <w:pPr>
        <w:rPr>
          <w:lang w:val="es-ES"/>
        </w:rPr>
      </w:pPr>
    </w:p>
    <w:p w14:paraId="401F1F27" w14:textId="77777777" w:rsidR="00FB5835" w:rsidRDefault="00FB5835" w:rsidP="000A1A2B">
      <w:pPr>
        <w:rPr>
          <w:lang w:val="es-ES"/>
        </w:rPr>
      </w:pPr>
    </w:p>
    <w:p w14:paraId="0BDDFFA7" w14:textId="77777777" w:rsidR="00FB5835" w:rsidRPr="000A1A2B" w:rsidRDefault="00FB5835" w:rsidP="000A1A2B">
      <w:pPr>
        <w:rPr>
          <w:lang w:val="es-ES"/>
        </w:rPr>
      </w:pPr>
    </w:p>
    <w:p w14:paraId="7FCE34A9" w14:textId="1424D6A5" w:rsidR="0091157F" w:rsidRDefault="0091157F" w:rsidP="00F3241F">
      <w:pPr>
        <w:pStyle w:val="Ttulo2"/>
        <w:rPr>
          <w:szCs w:val="28"/>
          <w:lang w:val="es-ES"/>
        </w:rPr>
      </w:pPr>
      <w:bookmarkStart w:id="22" w:name="_Toc205814953"/>
      <w:r w:rsidRPr="00F3241F">
        <w:rPr>
          <w:szCs w:val="28"/>
          <w:lang w:val="es-ES"/>
        </w:rPr>
        <w:lastRenderedPageBreak/>
        <w:t>Modelos paralelos y secuenciales</w:t>
      </w:r>
      <w:bookmarkEnd w:id="22"/>
    </w:p>
    <w:p w14:paraId="366B5A99" w14:textId="77777777" w:rsidR="0073780C" w:rsidRDefault="0073780C" w:rsidP="0015037E"/>
    <w:p w14:paraId="235C03A9" w14:textId="41C4CFF9" w:rsidR="0015037E" w:rsidRDefault="0015037E" w:rsidP="0015037E">
      <w:r w:rsidRPr="0015037E">
        <w:t xml:space="preserve">En muchos sistemas reales —como centros de atención, servidores web, redes de comunicación, procesos industriales o módulos de software—, las tareas </w:t>
      </w:r>
      <w:r w:rsidRPr="0015037E">
        <w:rPr>
          <w:b/>
          <w:bCs/>
        </w:rPr>
        <w:t>no siempre se atienden en una sola cola o por un solo servidor</w:t>
      </w:r>
      <w:r w:rsidRPr="0015037E">
        <w:t>.</w:t>
      </w:r>
      <w:r w:rsidRPr="0015037E">
        <w:br/>
        <w:t xml:space="preserve">En ocasiones, </w:t>
      </w:r>
      <w:r w:rsidRPr="0015037E">
        <w:rPr>
          <w:b/>
          <w:bCs/>
        </w:rPr>
        <w:t>varios servidores trabajan simultáneamente (modelo paralelo)</w:t>
      </w:r>
      <w:r w:rsidRPr="0015037E">
        <w:t xml:space="preserve"> o bien las tareas </w:t>
      </w:r>
      <w:r w:rsidRPr="0015037E">
        <w:rPr>
          <w:b/>
          <w:bCs/>
        </w:rPr>
        <w:t>pasan por varias etapas de servicio (modelo secuencial)</w:t>
      </w:r>
      <w:r w:rsidRPr="0015037E">
        <w:t>.</w:t>
      </w:r>
    </w:p>
    <w:p w14:paraId="69CF057B" w14:textId="77777777" w:rsidR="0073780C" w:rsidRPr="0015037E" w:rsidRDefault="0073780C" w:rsidP="0015037E"/>
    <w:p w14:paraId="1C053EC4" w14:textId="77777777" w:rsidR="0015037E" w:rsidRPr="0015037E" w:rsidRDefault="0015037E" w:rsidP="0015037E">
      <w:r w:rsidRPr="0015037E">
        <w:t>Estos modelos amplían la utilidad del sistema M/M/1 y se aproximan más a la realidad de los procesos de atención y procesamiento que encontramos en la práctica.</w:t>
      </w:r>
    </w:p>
    <w:p w14:paraId="1045ACEA" w14:textId="461226C9" w:rsidR="0015037E" w:rsidRPr="0015037E" w:rsidRDefault="0015037E" w:rsidP="0015037E"/>
    <w:p w14:paraId="5C0739F7" w14:textId="4E232EF0" w:rsidR="0015037E" w:rsidRPr="0015037E" w:rsidRDefault="0015037E" w:rsidP="0015037E">
      <w:pPr>
        <w:rPr>
          <w:b/>
          <w:bCs/>
        </w:rPr>
      </w:pPr>
      <w:r w:rsidRPr="0015037E">
        <w:rPr>
          <w:b/>
          <w:bCs/>
        </w:rPr>
        <w:t>Modelo de Servidores en Paralelo (M/M/c)</w:t>
      </w:r>
    </w:p>
    <w:p w14:paraId="1C4791F9" w14:textId="3B8EB778" w:rsidR="0015037E" w:rsidRPr="0015037E" w:rsidRDefault="0015037E" w:rsidP="0015037E">
      <w:pPr>
        <w:rPr>
          <w:b/>
          <w:bCs/>
        </w:rPr>
      </w:pPr>
    </w:p>
    <w:p w14:paraId="00B7BDC0" w14:textId="77777777" w:rsidR="0015037E" w:rsidRPr="0015037E" w:rsidRDefault="0015037E" w:rsidP="0015037E">
      <w:r w:rsidRPr="0015037E">
        <w:t xml:space="preserve">El modelo </w:t>
      </w:r>
      <w:r w:rsidRPr="0015037E">
        <w:rPr>
          <w:b/>
          <w:bCs/>
        </w:rPr>
        <w:t>M/M/c</w:t>
      </w:r>
      <w:r w:rsidRPr="0015037E">
        <w:t xml:space="preserve"> describe un sistema de colas donde:</w:t>
      </w:r>
    </w:p>
    <w:p w14:paraId="23F71C62" w14:textId="77777777" w:rsidR="0015037E" w:rsidRPr="0015037E" w:rsidRDefault="0015037E" w:rsidP="0015037E">
      <w:pPr>
        <w:numPr>
          <w:ilvl w:val="0"/>
          <w:numId w:val="50"/>
        </w:numPr>
      </w:pPr>
      <w:r w:rsidRPr="0015037E">
        <w:t xml:space="preserve">Las llegadas siguen una </w:t>
      </w:r>
      <w:r w:rsidRPr="0015037E">
        <w:rPr>
          <w:b/>
          <w:bCs/>
        </w:rPr>
        <w:t>distribución de Poisson</w:t>
      </w:r>
      <w:r w:rsidRPr="0015037E">
        <w:t xml:space="preserve"> (la probabilidad de llegada es constante en el tiempo).</w:t>
      </w:r>
    </w:p>
    <w:p w14:paraId="5A08A6D4" w14:textId="77777777" w:rsidR="0015037E" w:rsidRPr="0015037E" w:rsidRDefault="0015037E" w:rsidP="0015037E">
      <w:pPr>
        <w:numPr>
          <w:ilvl w:val="0"/>
          <w:numId w:val="50"/>
        </w:numPr>
      </w:pPr>
      <w:r w:rsidRPr="0015037E">
        <w:t xml:space="preserve">Los tiempos de servicio son </w:t>
      </w:r>
      <w:r w:rsidRPr="0015037E">
        <w:rPr>
          <w:b/>
          <w:bCs/>
        </w:rPr>
        <w:t>exponenciales</w:t>
      </w:r>
      <w:r w:rsidRPr="0015037E">
        <w:t>.</w:t>
      </w:r>
    </w:p>
    <w:p w14:paraId="18F50672" w14:textId="77777777" w:rsidR="0015037E" w:rsidRPr="0015037E" w:rsidRDefault="0015037E" w:rsidP="0015037E">
      <w:pPr>
        <w:numPr>
          <w:ilvl w:val="0"/>
          <w:numId w:val="50"/>
        </w:numPr>
      </w:pPr>
      <w:r w:rsidRPr="0015037E">
        <w:t xml:space="preserve">Existen </w:t>
      </w:r>
      <w:r w:rsidRPr="0015037E">
        <w:rPr>
          <w:b/>
          <w:bCs/>
        </w:rPr>
        <w:t>c servidores</w:t>
      </w:r>
      <w:r w:rsidRPr="0015037E">
        <w:t xml:space="preserve"> atendiendo </w:t>
      </w:r>
      <w:r w:rsidRPr="0015037E">
        <w:rPr>
          <w:b/>
          <w:bCs/>
        </w:rPr>
        <w:t>una sola cola compartida</w:t>
      </w:r>
      <w:r w:rsidRPr="0015037E">
        <w:t>.</w:t>
      </w:r>
    </w:p>
    <w:p w14:paraId="33ACD1C3" w14:textId="77777777" w:rsidR="00B05F85" w:rsidRPr="00294A07" w:rsidRDefault="00B05F85" w:rsidP="0015037E">
      <w:pPr>
        <w:rPr>
          <w:b/>
          <w:bCs/>
        </w:rPr>
      </w:pPr>
    </w:p>
    <w:p w14:paraId="0B05031B" w14:textId="6D215AFF" w:rsidR="0015037E" w:rsidRPr="0015037E" w:rsidRDefault="0015037E" w:rsidP="0015037E">
      <w:pPr>
        <w:rPr>
          <w:b/>
          <w:bCs/>
          <w:lang w:val="en-US"/>
        </w:rPr>
      </w:pPr>
      <w:r w:rsidRPr="0015037E">
        <w:rPr>
          <w:b/>
          <w:bCs/>
          <w:lang w:val="en-US"/>
        </w:rPr>
        <w:t>Características principales</w:t>
      </w:r>
    </w:p>
    <w:p w14:paraId="5A54E56B" w14:textId="77777777" w:rsidR="0015037E" w:rsidRPr="0015037E" w:rsidRDefault="0015037E" w:rsidP="0015037E">
      <w:pPr>
        <w:numPr>
          <w:ilvl w:val="0"/>
          <w:numId w:val="51"/>
        </w:numPr>
      </w:pPr>
      <w:r w:rsidRPr="0015037E">
        <w:t xml:space="preserve">Los clientes esperan solo si </w:t>
      </w:r>
      <w:r w:rsidRPr="0015037E">
        <w:rPr>
          <w:b/>
          <w:bCs/>
        </w:rPr>
        <w:t>todos los servidores están ocupados</w:t>
      </w:r>
      <w:r w:rsidRPr="0015037E">
        <w:t>.</w:t>
      </w:r>
    </w:p>
    <w:p w14:paraId="05F22612" w14:textId="77777777" w:rsidR="0015037E" w:rsidRPr="0015037E" w:rsidRDefault="0015037E" w:rsidP="0015037E">
      <w:pPr>
        <w:numPr>
          <w:ilvl w:val="0"/>
          <w:numId w:val="51"/>
        </w:numPr>
      </w:pPr>
      <w:r w:rsidRPr="0015037E">
        <w:t xml:space="preserve">Los servidores trabajan </w:t>
      </w:r>
      <w:r w:rsidRPr="0015037E">
        <w:rPr>
          <w:b/>
          <w:bCs/>
        </w:rPr>
        <w:t>de manera independiente y simultánea</w:t>
      </w:r>
      <w:r w:rsidRPr="0015037E">
        <w:t>.</w:t>
      </w:r>
    </w:p>
    <w:p w14:paraId="35AB3F1B" w14:textId="77777777" w:rsidR="0015037E" w:rsidRPr="0015037E" w:rsidRDefault="0015037E" w:rsidP="0015037E">
      <w:pPr>
        <w:numPr>
          <w:ilvl w:val="0"/>
          <w:numId w:val="51"/>
        </w:numPr>
      </w:pPr>
      <w:r w:rsidRPr="0015037E">
        <w:t xml:space="preserve">Es aplicable cuando existen </w:t>
      </w:r>
      <w:r w:rsidRPr="0015037E">
        <w:rPr>
          <w:b/>
          <w:bCs/>
        </w:rPr>
        <w:t>recursos duplicados o distribuidos</w:t>
      </w:r>
      <w:r w:rsidRPr="0015037E">
        <w:t xml:space="preserve"> (por ejemplo, varios cajeros, varias instancias de un servidor, varios agentes de soporte, etc.).</w:t>
      </w:r>
    </w:p>
    <w:p w14:paraId="05A0BBFD" w14:textId="07F7F9B0" w:rsidR="0015037E" w:rsidRPr="0015037E" w:rsidRDefault="0015037E" w:rsidP="0015037E"/>
    <w:p w14:paraId="02588FD6" w14:textId="77777777" w:rsidR="0015037E" w:rsidRPr="0015037E" w:rsidRDefault="0015037E" w:rsidP="0015037E">
      <w:pPr>
        <w:rPr>
          <w:b/>
          <w:bCs/>
        </w:rPr>
      </w:pPr>
      <w:r w:rsidRPr="0015037E">
        <w:rPr>
          <w:b/>
          <w:bCs/>
        </w:rPr>
        <w:lastRenderedPageBreak/>
        <w:t>Fórmulas principales del modelo M/M/c</w:t>
      </w:r>
    </w:p>
    <w:p w14:paraId="1A92BDB1" w14:textId="77777777" w:rsidR="0015037E" w:rsidRPr="0015037E" w:rsidRDefault="0015037E" w:rsidP="0015037E">
      <w:pPr>
        <w:rPr>
          <w:lang w:val="en-US"/>
        </w:rPr>
      </w:pPr>
      <w:r w:rsidRPr="0015037E">
        <w:rPr>
          <w:lang w:val="en-US"/>
        </w:rPr>
        <w:t>Sea:</w:t>
      </w:r>
    </w:p>
    <w:p w14:paraId="0A83E495" w14:textId="4A947D0C" w:rsidR="0015037E" w:rsidRPr="0015037E" w:rsidRDefault="0015037E" w:rsidP="0015037E">
      <w:pPr>
        <w:numPr>
          <w:ilvl w:val="0"/>
          <w:numId w:val="52"/>
        </w:numPr>
      </w:pPr>
      <m:oMath>
        <m:r>
          <w:rPr>
            <w:rFonts w:ascii="Cambria Math" w:hAnsi="Cambria Math"/>
            <w:lang w:val="en-US"/>
          </w:rPr>
          <m:t>λ</m:t>
        </m:r>
      </m:oMath>
      <w:r w:rsidRPr="0015037E">
        <w:t>: tasa promedio de llegada de clientes.</w:t>
      </w:r>
    </w:p>
    <w:p w14:paraId="00E4D1DE" w14:textId="0DF568AF" w:rsidR="0015037E" w:rsidRPr="0015037E" w:rsidRDefault="0015037E" w:rsidP="0015037E">
      <w:pPr>
        <w:numPr>
          <w:ilvl w:val="0"/>
          <w:numId w:val="52"/>
        </w:numPr>
      </w:pPr>
      <m:oMath>
        <m:r>
          <w:rPr>
            <w:rFonts w:ascii="Cambria Math" w:hAnsi="Cambria Math"/>
            <w:lang w:val="en-US"/>
          </w:rPr>
          <m:t>μ</m:t>
        </m:r>
      </m:oMath>
      <w:r w:rsidRPr="0015037E">
        <w:t>: tasa promedio de servicio por servidor.</w:t>
      </w:r>
    </w:p>
    <w:p w14:paraId="6553EBCA" w14:textId="7E0DA067" w:rsidR="0015037E" w:rsidRPr="0015037E" w:rsidRDefault="0015037E" w:rsidP="0015037E">
      <w:pPr>
        <w:numPr>
          <w:ilvl w:val="0"/>
          <w:numId w:val="52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c</m:t>
        </m:r>
      </m:oMath>
      <w:r w:rsidRPr="0015037E">
        <w:rPr>
          <w:lang w:val="en-US"/>
        </w:rPr>
        <w:t>: número de servidores.</w:t>
      </w:r>
    </w:p>
    <w:p w14:paraId="5F89A2C9" w14:textId="2997E70E" w:rsidR="0015037E" w:rsidRPr="0015037E" w:rsidRDefault="0015037E" w:rsidP="0015037E">
      <w:pPr>
        <w:numPr>
          <w:ilvl w:val="0"/>
          <w:numId w:val="52"/>
        </w:numPr>
      </w:pPr>
      <m:oMath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lang w:val="en-US"/>
              </w:rPr>
              <m:t>cμ</m:t>
            </m:r>
          </m:den>
        </m:f>
      </m:oMath>
      <w:r w:rsidRPr="0015037E">
        <w:t>: factor de utilización global del sistema.</w:t>
      </w:r>
    </w:p>
    <w:p w14:paraId="2C420DCB" w14:textId="77777777" w:rsidR="00FA17A3" w:rsidRDefault="00FA17A3" w:rsidP="00FA17A3">
      <w:pPr>
        <w:pStyle w:val="Ttulo4"/>
        <w:rPr>
          <w:rFonts w:ascii="Times New Roman" w:hAnsi="Times New Roman"/>
        </w:rPr>
      </w:pPr>
      <w:r>
        <w:rPr>
          <w:rStyle w:val="Textoennegrita"/>
          <w:b w:val="0"/>
          <w:bCs w:val="0"/>
        </w:rPr>
        <w:t>a) Probabilidad de que no haya clientes en el sistema (P₀):</w:t>
      </w:r>
    </w:p>
    <w:p w14:paraId="7D17FA3C" w14:textId="77777777" w:rsidR="00FA17A3" w:rsidRDefault="00000000" w:rsidP="00FA17A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[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</w:rPr>
                    <m:t>c-1</m:t>
                  </m:r>
                </m:sup>
                <m:e/>
              </m:nary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μ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μ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c!(1-ρ)</m:t>
                  </m:r>
                </m:den>
              </m:f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BE7D9AB" w14:textId="77777777" w:rsidR="00FA17A3" w:rsidRDefault="00FA17A3" w:rsidP="00FA17A3">
      <w:pPr>
        <w:pStyle w:val="Ttulo4"/>
      </w:pPr>
      <w:r>
        <w:rPr>
          <w:rStyle w:val="Textoennegrita"/>
          <w:b w:val="0"/>
          <w:bCs w:val="0"/>
        </w:rPr>
        <w:t>b) Número promedio de clientes en cola (Lq):</w:t>
      </w:r>
    </w:p>
    <w:p w14:paraId="289630FE" w14:textId="77777777" w:rsidR="00FA17A3" w:rsidRDefault="00000000" w:rsidP="00FA17A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  <m:r>
                <w:rPr>
                  <w:rFonts w:ascii="Cambria Math" w:hAnsi="Cambria Math"/>
                </w:rPr>
                <m:t>ρ</m:t>
              </m:r>
            </m:num>
            <m:den>
              <m:r>
                <w:rPr>
                  <w:rFonts w:ascii="Cambria Math" w:hAnsi="Cambria Math"/>
                </w:rPr>
                <m:t>c!(1-ρ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4E238C5" w14:textId="77777777" w:rsidR="00FA17A3" w:rsidRDefault="00FA17A3" w:rsidP="00FA17A3">
      <w:pPr>
        <w:pStyle w:val="Ttulo4"/>
      </w:pPr>
      <w:r>
        <w:rPr>
          <w:rStyle w:val="Textoennegrita"/>
          <w:b w:val="0"/>
          <w:bCs w:val="0"/>
        </w:rPr>
        <w:t>c) Tiempo promedio de espera en cola (Wq):</w:t>
      </w:r>
    </w:p>
    <w:p w14:paraId="15A8B5C3" w14:textId="77777777" w:rsidR="00FA17A3" w:rsidRDefault="00000000" w:rsidP="00FA17A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451A54D" w14:textId="77777777" w:rsidR="00FA17A3" w:rsidRDefault="00FA17A3" w:rsidP="00FA17A3">
      <w:pPr>
        <w:pStyle w:val="Ttulo4"/>
      </w:pPr>
      <w:r>
        <w:rPr>
          <w:rStyle w:val="Textoennegrita"/>
          <w:b w:val="0"/>
          <w:bCs w:val="0"/>
        </w:rPr>
        <w:t>d) Tiempo total promedio en el sistema (W):</w:t>
      </w:r>
    </w:p>
    <w:p w14:paraId="4B3F3BEF" w14:textId="77777777" w:rsidR="00FA17A3" w:rsidRDefault="00FA17A3" w:rsidP="00FA17A3">
      <m:oMathPara>
        <m:oMath>
          <m:r>
            <w:rPr>
              <w:rFonts w:ascii="Cambria Math" w:hAnsi="Cambria Math"/>
            </w:rPr>
            <m:t>W=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μ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3EB2C2B" w14:textId="77777777" w:rsidR="00FA17A3" w:rsidRDefault="00FA17A3" w:rsidP="00FA17A3">
      <w:pPr>
        <w:pStyle w:val="Ttulo4"/>
      </w:pPr>
      <w:r>
        <w:rPr>
          <w:rStyle w:val="Textoennegrita"/>
          <w:b w:val="0"/>
          <w:bCs w:val="0"/>
        </w:rPr>
        <w:t>e) Número promedio de clientes en el sistema (L):</w:t>
      </w:r>
    </w:p>
    <w:p w14:paraId="6F11A939" w14:textId="77777777" w:rsidR="005322B6" w:rsidRDefault="00FA17A3" w:rsidP="001B38C0">
      <w:pPr>
        <w:rPr>
          <w:b/>
          <w:bCs/>
          <w:lang w:val="en-US"/>
        </w:rPr>
      </w:pPr>
      <m:oMathPara>
        <m:oMath>
          <m:r>
            <w:rPr>
              <w:rFonts w:ascii="Cambria Math" w:hAnsi="Cambria Math"/>
            </w:rPr>
            <m:t>L=λW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A74EB90" w14:textId="77777777" w:rsidR="005322B6" w:rsidRDefault="005322B6" w:rsidP="001B38C0">
      <w:pPr>
        <w:rPr>
          <w:b/>
          <w:bCs/>
          <w:lang w:val="en-US"/>
        </w:rPr>
      </w:pPr>
    </w:p>
    <w:p w14:paraId="6439092E" w14:textId="77777777" w:rsidR="005322B6" w:rsidRDefault="005322B6" w:rsidP="001B38C0">
      <w:pPr>
        <w:rPr>
          <w:b/>
          <w:bCs/>
          <w:lang w:val="en-US"/>
        </w:rPr>
      </w:pPr>
    </w:p>
    <w:p w14:paraId="64DD73A6" w14:textId="77777777" w:rsidR="005322B6" w:rsidRDefault="005322B6" w:rsidP="001B38C0">
      <w:pPr>
        <w:rPr>
          <w:b/>
          <w:bCs/>
          <w:lang w:val="en-US"/>
        </w:rPr>
      </w:pPr>
    </w:p>
    <w:p w14:paraId="57A49C3A" w14:textId="3336B0A4" w:rsidR="001B38C0" w:rsidRPr="005322B6" w:rsidRDefault="001B38C0" w:rsidP="001B38C0">
      <w:pPr>
        <w:rPr>
          <w:b/>
          <w:bCs/>
        </w:rPr>
      </w:pPr>
      <w:r w:rsidRPr="005322B6">
        <w:rPr>
          <w:b/>
          <w:bCs/>
        </w:rPr>
        <w:lastRenderedPageBreak/>
        <w:t>Ejemplo aplicado</w:t>
      </w:r>
    </w:p>
    <w:p w14:paraId="69DDD966" w14:textId="77777777" w:rsidR="005322B6" w:rsidRDefault="001B38C0" w:rsidP="001B38C0">
      <w:r w:rsidRPr="001B38C0">
        <w:t xml:space="preserve">Supongamos que en un </w:t>
      </w:r>
      <w:r w:rsidRPr="001B38C0">
        <w:rPr>
          <w:b/>
          <w:bCs/>
        </w:rPr>
        <w:t>laboratorio de cómputo</w:t>
      </w:r>
      <w:r w:rsidRPr="001B38C0">
        <w:t xml:space="preserve"> hay </w:t>
      </w:r>
      <w:r w:rsidRPr="001B38C0">
        <w:rPr>
          <w:b/>
          <w:bCs/>
        </w:rPr>
        <w:t>3 servidores (computadoras)</w:t>
      </w:r>
      <w:r w:rsidRPr="001B38C0">
        <w:t xml:space="preserve"> que procesan solicitudes de compilación de programas.</w:t>
      </w:r>
      <w:r w:rsidRPr="001B38C0">
        <w:br/>
        <w:t xml:space="preserve">Los estudiantes envían tareas cada </w:t>
      </w:r>
      <w:r w:rsidRPr="001B38C0">
        <w:rPr>
          <w:b/>
          <w:bCs/>
        </w:rPr>
        <w:t>10 segundos en promedio (</w:t>
      </w:r>
      <w:r w:rsidRPr="001B38C0">
        <w:rPr>
          <w:b/>
          <w:bCs/>
          <w:lang w:val="en-US"/>
        </w:rPr>
        <w:t>λ</w:t>
      </w:r>
      <w:r w:rsidRPr="001B38C0">
        <w:rPr>
          <w:b/>
          <w:bCs/>
        </w:rPr>
        <w:t xml:space="preserve"> = 0.1 solicitudes/seg)</w:t>
      </w:r>
      <w:r w:rsidRPr="001B38C0">
        <w:t>.</w:t>
      </w:r>
    </w:p>
    <w:p w14:paraId="71A9B46B" w14:textId="77777777" w:rsidR="005322B6" w:rsidRPr="00294A07" w:rsidRDefault="001B38C0" w:rsidP="005322B6">
      <w:pPr>
        <w:jc w:val="left"/>
      </w:pPr>
      <w:r w:rsidRPr="001B38C0">
        <w:br/>
        <w:t xml:space="preserve">Cada computadora tarda en promedio </w:t>
      </w:r>
      <w:r w:rsidRPr="001B38C0">
        <w:rPr>
          <w:b/>
          <w:bCs/>
        </w:rPr>
        <w:t>25 segundos en procesar una solicitud (</w:t>
      </w:r>
      <w:r w:rsidRPr="001B38C0">
        <w:rPr>
          <w:b/>
          <w:bCs/>
          <w:lang w:val="en-US"/>
        </w:rPr>
        <w:t>μ</w:t>
      </w:r>
      <w:r w:rsidRPr="001B38C0">
        <w:rPr>
          <w:b/>
          <w:bCs/>
        </w:rPr>
        <w:t xml:space="preserve"> = 0.04 solicitudes/seg)</w:t>
      </w:r>
      <w:r w:rsidRPr="001B38C0">
        <w:t>.</w:t>
      </w:r>
      <w:r w:rsidRPr="001B38C0">
        <w:br/>
      </w:r>
    </w:p>
    <w:p w14:paraId="610A466B" w14:textId="7EE9FD5C" w:rsidR="001B38C0" w:rsidRPr="001B38C0" w:rsidRDefault="001B38C0" w:rsidP="005322B6">
      <w:pPr>
        <w:jc w:val="left"/>
        <w:rPr>
          <w:lang w:val="en-US"/>
        </w:rPr>
      </w:pPr>
      <w:r w:rsidRPr="001B38C0">
        <w:rPr>
          <w:lang w:val="en-US"/>
        </w:rPr>
        <w:t>Entonces:</w:t>
      </w:r>
    </w:p>
    <w:p w14:paraId="623C5F8B" w14:textId="4E45CE23" w:rsidR="001B38C0" w:rsidRPr="001B38C0" w:rsidRDefault="001B38C0" w:rsidP="001B38C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ρ=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λ</m:t>
              </m:r>
            </m:num>
            <m:den>
              <m:r>
                <w:rPr>
                  <w:rFonts w:ascii="Cambria Math" w:hAnsi="Cambria Math"/>
                  <w:lang w:val="en-US"/>
                </w:rPr>
                <m:t>cμ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0.1</m:t>
              </m:r>
            </m:num>
            <m:den>
              <m:r>
                <w:rPr>
                  <w:rFonts w:ascii="Cambria Math" w:hAnsi="Cambria Math"/>
                  <w:lang w:val="en-US"/>
                </w:rPr>
                <m:t>3(0.04)</m:t>
              </m:r>
            </m:den>
          </m:f>
          <m:r>
            <w:rPr>
              <w:rFonts w:ascii="Cambria Math" w:hAnsi="Cambria Math"/>
              <w:lang w:val="en-US"/>
            </w:rPr>
            <m:t>=0.833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12A4E2F" w14:textId="77777777" w:rsidR="001B38C0" w:rsidRPr="001B38C0" w:rsidRDefault="001B38C0" w:rsidP="001B38C0">
      <w:r w:rsidRPr="001B38C0">
        <w:t xml:space="preserve">Es decir, el sistema está ocupado </w:t>
      </w:r>
      <w:r w:rsidRPr="001B38C0">
        <w:rPr>
          <w:b/>
          <w:bCs/>
        </w:rPr>
        <w:t>el 83.3% del tiempo</w:t>
      </w:r>
      <w:r w:rsidRPr="001B38C0">
        <w:t>.</w:t>
      </w:r>
    </w:p>
    <w:p w14:paraId="0F063020" w14:textId="77777777" w:rsidR="001B38C0" w:rsidRPr="001B38C0" w:rsidRDefault="001B38C0" w:rsidP="001B38C0">
      <w:pPr>
        <w:rPr>
          <w:lang w:val="en-US"/>
        </w:rPr>
      </w:pPr>
      <w:r w:rsidRPr="001B38C0">
        <w:rPr>
          <w:lang w:val="en-US"/>
        </w:rPr>
        <w:t xml:space="preserve">Ahora calculamos </w:t>
      </w:r>
      <w:r w:rsidRPr="001B38C0">
        <w:rPr>
          <w:b/>
          <w:bCs/>
          <w:lang w:val="en-US"/>
        </w:rPr>
        <w:t>P₀</w:t>
      </w:r>
      <w:r w:rsidRPr="001B38C0">
        <w:rPr>
          <w:lang w:val="en-US"/>
        </w:rPr>
        <w:t>:</w:t>
      </w:r>
    </w:p>
    <w:p w14:paraId="7B71074D" w14:textId="599A698F" w:rsidR="001B38C0" w:rsidRPr="001B38C0" w:rsidRDefault="00000000" w:rsidP="001B38C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[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  <m:e/>
              </m:nary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(2.5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n!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(2.5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3!(1-0.833)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]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[1+2.5+3.125+37.5]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≈0.0209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3A320058" w14:textId="77777777" w:rsidR="001B38C0" w:rsidRPr="001B38C0" w:rsidRDefault="001B38C0" w:rsidP="001B38C0">
      <w:r w:rsidRPr="001B38C0">
        <w:t>Luego:</w:t>
      </w:r>
    </w:p>
    <w:p w14:paraId="2B44150C" w14:textId="26AE5C9F" w:rsidR="001B38C0" w:rsidRDefault="00000000" w:rsidP="001B38C0"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0.0209(2.5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(0.833)</m:t>
              </m:r>
            </m:num>
            <m:den>
              <m:r>
                <w:rPr>
                  <w:rFonts w:ascii="Cambria Math" w:hAnsi="Cambria Math"/>
                </w:rPr>
                <m:t>3!(1-0.833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=2.34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λ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2.34</m:t>
              </m:r>
            </m:num>
            <m:den>
              <m:r>
                <w:rPr>
                  <w:rFonts w:ascii="Cambria Math" w:hAnsi="Cambria Math"/>
                </w:rPr>
                <m:t>0.1</m:t>
              </m:r>
            </m:den>
          </m:f>
          <m:r>
            <w:rPr>
              <w:rFonts w:ascii="Cambria Math" w:hAnsi="Cambria Math"/>
            </w:rPr>
            <m:t>=23.4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  <w:lang w:val="en-US"/>
            </w:rPr>
            <m:t>s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  <w:lang w:val="en-US"/>
            </w:rPr>
            <m:t>W</m:t>
          </m:r>
          <m:r>
            <w:rPr>
              <w:rFonts w:ascii="Cambria Math" w:hAnsi="Cambria Math"/>
            </w:rPr>
            <m:t>=23.4+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0.04</m:t>
              </m:r>
            </m:den>
          </m:f>
          <m:r>
            <w:rPr>
              <w:rFonts w:ascii="Cambria Math" w:hAnsi="Cambria Math"/>
            </w:rPr>
            <m:t>=23.4+25=48.4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  <w:lang w:val="en-US"/>
            </w:rPr>
            <m:t>s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λW</m:t>
          </m:r>
          <m:r>
            <w:rPr>
              <w:rFonts w:ascii="Cambria Math" w:hAnsi="Cambria Math"/>
            </w:rPr>
            <m:t>=0.1*48.4=4.84</m:t>
          </m:r>
          <m:r>
            <m:rPr>
              <m:sty m:val="p"/>
            </m:rPr>
            <w:br/>
          </m:r>
        </m:oMath>
      </m:oMathPara>
    </w:p>
    <w:p w14:paraId="18EEB9D3" w14:textId="77777777" w:rsidR="005322B6" w:rsidRDefault="005322B6" w:rsidP="001B38C0"/>
    <w:p w14:paraId="67646E45" w14:textId="77777777" w:rsidR="005322B6" w:rsidRDefault="005322B6" w:rsidP="001B38C0"/>
    <w:p w14:paraId="4CA097DA" w14:textId="77777777" w:rsidR="005322B6" w:rsidRPr="001B38C0" w:rsidRDefault="005322B6" w:rsidP="001B38C0"/>
    <w:p w14:paraId="6DE84878" w14:textId="77777777" w:rsidR="001B38C0" w:rsidRPr="001B38C0" w:rsidRDefault="001B38C0" w:rsidP="001B38C0">
      <w:r w:rsidRPr="001B38C0">
        <w:rPr>
          <w:b/>
          <w:bCs/>
        </w:rPr>
        <w:lastRenderedPageBreak/>
        <w:t>Interpretación:</w:t>
      </w:r>
      <w:r w:rsidRPr="001B38C0">
        <w:br/>
        <w:t xml:space="preserve">En promedio hay </w:t>
      </w:r>
      <w:r w:rsidRPr="001B38C0">
        <w:rPr>
          <w:b/>
          <w:bCs/>
        </w:rPr>
        <w:t>4.84 solicitudes</w:t>
      </w:r>
      <w:r w:rsidRPr="001B38C0">
        <w:t xml:space="preserve"> en el sistema (entre espera y procesamiento), y cada tarea tarda </w:t>
      </w:r>
      <w:r w:rsidRPr="001B38C0">
        <w:rPr>
          <w:b/>
          <w:bCs/>
        </w:rPr>
        <w:t>48.4 segundos</w:t>
      </w:r>
      <w:r w:rsidRPr="001B38C0">
        <w:t xml:space="preserve"> desde que se envía hasta que termina.</w:t>
      </w:r>
      <w:r w:rsidRPr="001B38C0">
        <w:br/>
        <w:t xml:space="preserve">Si el uso del laboratorio aumenta, sería recomendable </w:t>
      </w:r>
      <w:r w:rsidRPr="001B38C0">
        <w:rPr>
          <w:b/>
          <w:bCs/>
        </w:rPr>
        <w:t>añadir más servidores (c)</w:t>
      </w:r>
      <w:r w:rsidRPr="001B38C0">
        <w:t xml:space="preserve"> o mejorar el rendimiento de cada uno (aumentar </w:t>
      </w:r>
      <w:r w:rsidRPr="001B38C0">
        <w:rPr>
          <w:lang w:val="en-US"/>
        </w:rPr>
        <w:t>μ</w:t>
      </w:r>
      <w:r w:rsidRPr="001B38C0">
        <w:t>).</w:t>
      </w:r>
    </w:p>
    <w:p w14:paraId="03311F01" w14:textId="47EE6DBF" w:rsidR="001B38C0" w:rsidRPr="001B38C0" w:rsidRDefault="001B38C0" w:rsidP="001B38C0"/>
    <w:p w14:paraId="0E7F2323" w14:textId="77777777" w:rsidR="001B38C0" w:rsidRPr="001B38C0" w:rsidRDefault="001B38C0" w:rsidP="001B38C0">
      <w:pPr>
        <w:rPr>
          <w:b/>
          <w:bCs/>
          <w:lang w:val="en-US"/>
        </w:rPr>
      </w:pPr>
      <w:r w:rsidRPr="001B38C0">
        <w:rPr>
          <w:b/>
          <w:bCs/>
          <w:lang w:val="en-US"/>
        </w:rPr>
        <w:t>Aplicación práctica</w:t>
      </w:r>
    </w:p>
    <w:p w14:paraId="3E73AAEB" w14:textId="77777777" w:rsidR="001B38C0" w:rsidRPr="001B38C0" w:rsidRDefault="001B38C0" w:rsidP="001B38C0">
      <w:pPr>
        <w:numPr>
          <w:ilvl w:val="0"/>
          <w:numId w:val="53"/>
        </w:numPr>
      </w:pPr>
      <w:r w:rsidRPr="001B38C0">
        <w:t>Servidores de bases de datos distribuidas (clusters).</w:t>
      </w:r>
    </w:p>
    <w:p w14:paraId="7670C280" w14:textId="77777777" w:rsidR="001B38C0" w:rsidRPr="001B38C0" w:rsidRDefault="001B38C0" w:rsidP="001B38C0">
      <w:pPr>
        <w:numPr>
          <w:ilvl w:val="0"/>
          <w:numId w:val="53"/>
        </w:numPr>
      </w:pPr>
      <w:r w:rsidRPr="001B38C0">
        <w:t>Procesamiento paralelo en arquitecturas multi-core.</w:t>
      </w:r>
    </w:p>
    <w:p w14:paraId="5EE28D21" w14:textId="77777777" w:rsidR="001B38C0" w:rsidRPr="001B38C0" w:rsidRDefault="001B38C0" w:rsidP="001B38C0">
      <w:pPr>
        <w:numPr>
          <w:ilvl w:val="0"/>
          <w:numId w:val="53"/>
        </w:numPr>
      </w:pPr>
      <w:r w:rsidRPr="001B38C0">
        <w:t>Plataformas web con balanceadores de carga.</w:t>
      </w:r>
    </w:p>
    <w:p w14:paraId="344D02BB" w14:textId="77777777" w:rsidR="001B38C0" w:rsidRPr="001B38C0" w:rsidRDefault="001B38C0" w:rsidP="001B38C0">
      <w:pPr>
        <w:numPr>
          <w:ilvl w:val="0"/>
          <w:numId w:val="53"/>
        </w:numPr>
      </w:pPr>
      <w:r w:rsidRPr="001B38C0">
        <w:t>Call centers universitarios con varios agentes.</w:t>
      </w:r>
    </w:p>
    <w:p w14:paraId="096E8E50" w14:textId="20F51347" w:rsidR="001B38C0" w:rsidRPr="001B38C0" w:rsidRDefault="001B38C0" w:rsidP="001B38C0"/>
    <w:p w14:paraId="71564663" w14:textId="3726DE75" w:rsidR="001B38C0" w:rsidRPr="001B38C0" w:rsidRDefault="001B38C0" w:rsidP="001B38C0">
      <w:pPr>
        <w:rPr>
          <w:b/>
          <w:bCs/>
        </w:rPr>
      </w:pPr>
      <w:r w:rsidRPr="001B38C0">
        <w:rPr>
          <w:b/>
          <w:bCs/>
        </w:rPr>
        <w:t>Modelo de Servidores en Serie o Secuenciales</w:t>
      </w:r>
    </w:p>
    <w:p w14:paraId="6D5ACD80" w14:textId="77777777" w:rsidR="005322B6" w:rsidRDefault="001B38C0" w:rsidP="001B38C0">
      <w:r w:rsidRPr="001B38C0">
        <w:t xml:space="preserve">El modelo secuencial representa sistemas donde cada cliente debe </w:t>
      </w:r>
      <w:r w:rsidRPr="001B38C0">
        <w:rPr>
          <w:b/>
          <w:bCs/>
        </w:rPr>
        <w:t>pasar por varios procesos consecutivos</w:t>
      </w:r>
      <w:r w:rsidRPr="001B38C0">
        <w:t>.</w:t>
      </w:r>
    </w:p>
    <w:p w14:paraId="7B0EFD71" w14:textId="6E23C573" w:rsidR="001B38C0" w:rsidRDefault="001B38C0" w:rsidP="001B38C0">
      <w:r w:rsidRPr="001B38C0">
        <w:br/>
        <w:t xml:space="preserve">Cada proceso tiene su </w:t>
      </w:r>
      <w:r w:rsidRPr="001B38C0">
        <w:rPr>
          <w:b/>
          <w:bCs/>
        </w:rPr>
        <w:t>propia cola y servidor</w:t>
      </w:r>
      <w:r w:rsidRPr="001B38C0">
        <w:t>, y la salida de uno se convierte en la entrada del siguiente.</w:t>
      </w:r>
    </w:p>
    <w:p w14:paraId="15AC7200" w14:textId="77777777" w:rsidR="005322B6" w:rsidRPr="001B38C0" w:rsidRDefault="005322B6" w:rsidP="001B38C0"/>
    <w:p w14:paraId="3813927F" w14:textId="77777777" w:rsidR="005322B6" w:rsidRDefault="001B38C0" w:rsidP="001B38C0">
      <w:r w:rsidRPr="001B38C0">
        <w:t>Ejemplo típico:</w:t>
      </w:r>
    </w:p>
    <w:p w14:paraId="091DCBE5" w14:textId="61E7E0A9" w:rsidR="001B38C0" w:rsidRDefault="001B38C0" w:rsidP="001B38C0">
      <w:r w:rsidRPr="001B38C0">
        <w:t xml:space="preserve">Proceso de </w:t>
      </w:r>
      <w:r w:rsidRPr="001B38C0">
        <w:rPr>
          <w:b/>
          <w:bCs/>
        </w:rPr>
        <w:t>matrícula universitaria</w:t>
      </w:r>
      <w:r w:rsidRPr="001B38C0">
        <w:t xml:space="preserve"> → (1) Validación académica → (2) Validación financiera → (3) Generación de matrícula.</w:t>
      </w:r>
    </w:p>
    <w:p w14:paraId="5421F0AC" w14:textId="77777777" w:rsidR="005322B6" w:rsidRPr="001B38C0" w:rsidRDefault="005322B6" w:rsidP="001B38C0"/>
    <w:p w14:paraId="5723BCC6" w14:textId="77777777" w:rsidR="001B38C0" w:rsidRPr="001B38C0" w:rsidRDefault="001B38C0" w:rsidP="001B38C0">
      <w:r w:rsidRPr="001B38C0">
        <w:t>Cada etapa es un servidor con su propio tiempo de atención.</w:t>
      </w:r>
    </w:p>
    <w:p w14:paraId="110DD4B2" w14:textId="351AD8DE" w:rsidR="001B38C0" w:rsidRPr="00294A07" w:rsidRDefault="001B38C0" w:rsidP="001B38C0"/>
    <w:p w14:paraId="7BF78C93" w14:textId="77777777" w:rsidR="005322B6" w:rsidRPr="00294A07" w:rsidRDefault="005322B6" w:rsidP="001B38C0"/>
    <w:p w14:paraId="3489AFAD" w14:textId="77777777" w:rsidR="005322B6" w:rsidRPr="001B38C0" w:rsidRDefault="005322B6" w:rsidP="001B38C0"/>
    <w:p w14:paraId="5AA55F31" w14:textId="77777777" w:rsidR="001B38C0" w:rsidRPr="001B38C0" w:rsidRDefault="001B38C0" w:rsidP="001B38C0">
      <w:pPr>
        <w:rPr>
          <w:b/>
          <w:bCs/>
          <w:lang w:val="en-US"/>
        </w:rPr>
      </w:pPr>
      <w:r w:rsidRPr="001B38C0">
        <w:rPr>
          <w:b/>
          <w:bCs/>
          <w:lang w:val="en-US"/>
        </w:rPr>
        <w:t>Características</w:t>
      </w:r>
    </w:p>
    <w:p w14:paraId="1541D34A" w14:textId="77777777" w:rsidR="001B38C0" w:rsidRPr="001B38C0" w:rsidRDefault="001B38C0" w:rsidP="001B38C0">
      <w:pPr>
        <w:numPr>
          <w:ilvl w:val="0"/>
          <w:numId w:val="54"/>
        </w:numPr>
      </w:pPr>
      <w:r w:rsidRPr="001B38C0">
        <w:lastRenderedPageBreak/>
        <w:t xml:space="preserve">Cada etapa puede tener </w:t>
      </w:r>
      <w:r w:rsidRPr="001B38C0">
        <w:rPr>
          <w:b/>
          <w:bCs/>
        </w:rPr>
        <w:t>diferentes tasas de servicio (</w:t>
      </w:r>
      <w:r w:rsidRPr="001B38C0">
        <w:rPr>
          <w:b/>
          <w:bCs/>
          <w:lang w:val="en-US"/>
        </w:rPr>
        <w:t>μ</w:t>
      </w:r>
      <w:r w:rsidRPr="001B38C0">
        <w:rPr>
          <w:b/>
          <w:bCs/>
        </w:rPr>
        <w:t xml:space="preserve">₁, </w:t>
      </w:r>
      <w:r w:rsidRPr="001B38C0">
        <w:rPr>
          <w:b/>
          <w:bCs/>
          <w:lang w:val="en-US"/>
        </w:rPr>
        <w:t>μ</w:t>
      </w:r>
      <w:r w:rsidRPr="001B38C0">
        <w:rPr>
          <w:b/>
          <w:bCs/>
        </w:rPr>
        <w:t xml:space="preserve">₂, </w:t>
      </w:r>
      <w:r w:rsidRPr="001B38C0">
        <w:rPr>
          <w:b/>
          <w:bCs/>
          <w:lang w:val="en-US"/>
        </w:rPr>
        <w:t>μ</w:t>
      </w:r>
      <w:r w:rsidRPr="001B38C0">
        <w:rPr>
          <w:b/>
          <w:bCs/>
        </w:rPr>
        <w:t>₃, …)</w:t>
      </w:r>
      <w:r w:rsidRPr="001B38C0">
        <w:t>.</w:t>
      </w:r>
    </w:p>
    <w:p w14:paraId="1953745C" w14:textId="77777777" w:rsidR="001B38C0" w:rsidRPr="001B38C0" w:rsidRDefault="001B38C0" w:rsidP="001B38C0">
      <w:pPr>
        <w:numPr>
          <w:ilvl w:val="0"/>
          <w:numId w:val="54"/>
        </w:numPr>
      </w:pPr>
      <w:r w:rsidRPr="001B38C0">
        <w:t xml:space="preserve">Las colas pueden </w:t>
      </w:r>
      <w:r w:rsidRPr="001B38C0">
        <w:rPr>
          <w:b/>
          <w:bCs/>
        </w:rPr>
        <w:t>acumularse entre etapas</w:t>
      </w:r>
      <w:r w:rsidRPr="001B38C0">
        <w:t xml:space="preserve">, lo que produce </w:t>
      </w:r>
      <w:r w:rsidRPr="001B38C0">
        <w:rPr>
          <w:b/>
          <w:bCs/>
        </w:rPr>
        <w:t>cuellos de botella</w:t>
      </w:r>
      <w:r w:rsidRPr="001B38C0">
        <w:t>.</w:t>
      </w:r>
    </w:p>
    <w:p w14:paraId="31A3A2EC" w14:textId="77777777" w:rsidR="001B38C0" w:rsidRPr="001B38C0" w:rsidRDefault="001B38C0" w:rsidP="001B38C0">
      <w:pPr>
        <w:numPr>
          <w:ilvl w:val="0"/>
          <w:numId w:val="54"/>
        </w:numPr>
      </w:pPr>
      <w:r w:rsidRPr="001B38C0">
        <w:t xml:space="preserve">El </w:t>
      </w:r>
      <w:r w:rsidRPr="001B38C0">
        <w:rPr>
          <w:b/>
          <w:bCs/>
        </w:rPr>
        <w:t>tiempo total del sistema (W_total)</w:t>
      </w:r>
      <w:r w:rsidRPr="001B38C0">
        <w:t xml:space="preserve"> es la suma de los tiempos esperados en cada etapa.</w:t>
      </w:r>
    </w:p>
    <w:p w14:paraId="6DAE05BB" w14:textId="28F7E6B6" w:rsidR="001B38C0" w:rsidRPr="001B38C0" w:rsidRDefault="00000000" w:rsidP="001B38C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total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...</m:t>
          </m:r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81EDA82" w14:textId="77777777" w:rsidR="001B38C0" w:rsidRPr="001B38C0" w:rsidRDefault="001B38C0" w:rsidP="001B38C0">
      <w:pPr>
        <w:rPr>
          <w:lang w:val="en-US"/>
        </w:rPr>
      </w:pPr>
      <w:r w:rsidRPr="001B38C0">
        <w:rPr>
          <w:lang w:val="en-US"/>
        </w:rPr>
        <w:t>Donde cada:</w:t>
      </w:r>
    </w:p>
    <w:p w14:paraId="62B18591" w14:textId="438C52D3" w:rsidR="001B38C0" w:rsidRPr="001B38C0" w:rsidRDefault="00000000" w:rsidP="001B38C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-λ</m:t>
              </m:r>
            </m:den>
          </m:f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F5DEB6F" w14:textId="4FD719C6" w:rsidR="001B38C0" w:rsidRPr="001B38C0" w:rsidRDefault="001B38C0" w:rsidP="001B38C0">
      <w:r w:rsidRPr="001B38C0">
        <w:t xml:space="preserve">siempre que </w:t>
      </w:r>
      <m:oMath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1B38C0">
        <w:t>para todo i (condición de estabilidad).</w:t>
      </w:r>
    </w:p>
    <w:p w14:paraId="611DE068" w14:textId="212550EC" w:rsidR="001B38C0" w:rsidRPr="001B38C0" w:rsidRDefault="001B38C0" w:rsidP="001B38C0"/>
    <w:p w14:paraId="5236E2E0" w14:textId="77777777" w:rsidR="001B38C0" w:rsidRPr="001B38C0" w:rsidRDefault="001B38C0" w:rsidP="001B38C0">
      <w:pPr>
        <w:rPr>
          <w:b/>
          <w:bCs/>
        </w:rPr>
      </w:pPr>
      <w:r w:rsidRPr="001B38C0">
        <w:rPr>
          <w:b/>
          <w:bCs/>
        </w:rPr>
        <w:t>Ejemplo aplicado (proceso de matrícula UNP)</w:t>
      </w:r>
    </w:p>
    <w:p w14:paraId="1EAA9733" w14:textId="77777777" w:rsidR="001B38C0" w:rsidRPr="001B38C0" w:rsidRDefault="001B38C0" w:rsidP="001B38C0">
      <w:pPr>
        <w:rPr>
          <w:lang w:val="en-US"/>
        </w:rPr>
      </w:pPr>
      <w:r w:rsidRPr="001B38C0">
        <w:rPr>
          <w:lang w:val="en-US"/>
        </w:rPr>
        <w:t>Supongamos tres etapas secuenciales: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788"/>
        <w:gridCol w:w="2360"/>
        <w:gridCol w:w="2231"/>
        <w:gridCol w:w="2130"/>
      </w:tblGrid>
      <w:tr w:rsidR="001B38C0" w:rsidRPr="001B38C0" w14:paraId="5D4E6678" w14:textId="77777777" w:rsidTr="00827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177419E" w14:textId="77777777" w:rsidR="001B38C0" w:rsidRPr="001B38C0" w:rsidRDefault="001B38C0" w:rsidP="001B38C0">
            <w:pPr>
              <w:rPr>
                <w:b/>
                <w:bCs/>
                <w:sz w:val="20"/>
                <w:szCs w:val="18"/>
                <w:lang w:val="en-US"/>
              </w:rPr>
            </w:pPr>
            <w:r w:rsidRPr="001B38C0">
              <w:rPr>
                <w:b/>
                <w:bCs/>
                <w:sz w:val="20"/>
                <w:szCs w:val="18"/>
                <w:lang w:val="en-US"/>
              </w:rPr>
              <w:t>Etapa</w:t>
            </w:r>
          </w:p>
        </w:tc>
        <w:tc>
          <w:tcPr>
            <w:tcW w:w="0" w:type="auto"/>
            <w:hideMark/>
          </w:tcPr>
          <w:p w14:paraId="271D05D2" w14:textId="77777777" w:rsidR="001B38C0" w:rsidRPr="001B38C0" w:rsidRDefault="001B38C0" w:rsidP="001B38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1B38C0">
              <w:rPr>
                <w:b/>
                <w:bCs/>
                <w:sz w:val="20"/>
                <w:szCs w:val="18"/>
                <w:lang w:val="en-US"/>
              </w:rPr>
              <w:t>Descripción</w:t>
            </w:r>
          </w:p>
        </w:tc>
        <w:tc>
          <w:tcPr>
            <w:tcW w:w="0" w:type="auto"/>
            <w:hideMark/>
          </w:tcPr>
          <w:p w14:paraId="1F74FE57" w14:textId="77777777" w:rsidR="001B38C0" w:rsidRPr="001B38C0" w:rsidRDefault="001B38C0" w:rsidP="001B38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1B38C0">
              <w:rPr>
                <w:b/>
                <w:bCs/>
                <w:sz w:val="20"/>
                <w:szCs w:val="18"/>
                <w:lang w:val="en-US"/>
              </w:rPr>
              <w:t>Tasa de servicio (μᵢ)</w:t>
            </w:r>
          </w:p>
        </w:tc>
        <w:tc>
          <w:tcPr>
            <w:tcW w:w="0" w:type="auto"/>
            <w:hideMark/>
          </w:tcPr>
          <w:p w14:paraId="664E1A28" w14:textId="77777777" w:rsidR="001B38C0" w:rsidRPr="001B38C0" w:rsidRDefault="001B38C0" w:rsidP="001B38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1B38C0">
              <w:rPr>
                <w:b/>
                <w:bCs/>
                <w:sz w:val="20"/>
                <w:szCs w:val="18"/>
                <w:lang w:val="en-US"/>
              </w:rPr>
              <w:t>Tasa de llegada (λ)</w:t>
            </w:r>
          </w:p>
        </w:tc>
      </w:tr>
      <w:tr w:rsidR="001B38C0" w:rsidRPr="001B38C0" w14:paraId="76D294DE" w14:textId="77777777" w:rsidTr="00827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DDFB0" w14:textId="77777777" w:rsidR="001B38C0" w:rsidRPr="001B38C0" w:rsidRDefault="001B38C0" w:rsidP="001B38C0">
            <w:pPr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63B3176" w14:textId="77777777" w:rsidR="001B38C0" w:rsidRPr="001B38C0" w:rsidRDefault="001B38C0" w:rsidP="001B3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Validación académica</w:t>
            </w:r>
          </w:p>
        </w:tc>
        <w:tc>
          <w:tcPr>
            <w:tcW w:w="0" w:type="auto"/>
            <w:hideMark/>
          </w:tcPr>
          <w:p w14:paraId="67E5637E" w14:textId="77777777" w:rsidR="001B38C0" w:rsidRPr="001B38C0" w:rsidRDefault="001B38C0" w:rsidP="001B3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6/h</w:t>
            </w:r>
          </w:p>
        </w:tc>
        <w:tc>
          <w:tcPr>
            <w:tcW w:w="0" w:type="auto"/>
            <w:hideMark/>
          </w:tcPr>
          <w:p w14:paraId="6626BAA1" w14:textId="77777777" w:rsidR="001B38C0" w:rsidRPr="001B38C0" w:rsidRDefault="001B38C0" w:rsidP="001B3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4/h</w:t>
            </w:r>
          </w:p>
        </w:tc>
      </w:tr>
      <w:tr w:rsidR="001B38C0" w:rsidRPr="001B38C0" w14:paraId="6FF75A1A" w14:textId="77777777" w:rsidTr="00827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5F573" w14:textId="77777777" w:rsidR="001B38C0" w:rsidRPr="001B38C0" w:rsidRDefault="001B38C0" w:rsidP="001B38C0">
            <w:pPr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4C5E65E" w14:textId="77777777" w:rsidR="001B38C0" w:rsidRPr="001B38C0" w:rsidRDefault="001B38C0" w:rsidP="001B3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Validación financiera</w:t>
            </w:r>
          </w:p>
        </w:tc>
        <w:tc>
          <w:tcPr>
            <w:tcW w:w="0" w:type="auto"/>
            <w:hideMark/>
          </w:tcPr>
          <w:p w14:paraId="3723505B" w14:textId="77777777" w:rsidR="001B38C0" w:rsidRPr="001B38C0" w:rsidRDefault="001B38C0" w:rsidP="001B3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8/h</w:t>
            </w:r>
          </w:p>
        </w:tc>
        <w:tc>
          <w:tcPr>
            <w:tcW w:w="0" w:type="auto"/>
            <w:hideMark/>
          </w:tcPr>
          <w:p w14:paraId="60CE9357" w14:textId="77777777" w:rsidR="001B38C0" w:rsidRPr="001B38C0" w:rsidRDefault="001B38C0" w:rsidP="001B3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4/h</w:t>
            </w:r>
          </w:p>
        </w:tc>
      </w:tr>
      <w:tr w:rsidR="001B38C0" w:rsidRPr="001B38C0" w14:paraId="3882F216" w14:textId="77777777" w:rsidTr="00827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88E0E" w14:textId="77777777" w:rsidR="001B38C0" w:rsidRPr="001B38C0" w:rsidRDefault="001B38C0" w:rsidP="001B38C0">
            <w:pPr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1D7E9D9C" w14:textId="77777777" w:rsidR="001B38C0" w:rsidRPr="001B38C0" w:rsidRDefault="001B38C0" w:rsidP="001B3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Generación de matrícula</w:t>
            </w:r>
          </w:p>
        </w:tc>
        <w:tc>
          <w:tcPr>
            <w:tcW w:w="0" w:type="auto"/>
            <w:hideMark/>
          </w:tcPr>
          <w:p w14:paraId="1D711A27" w14:textId="77777777" w:rsidR="001B38C0" w:rsidRPr="001B38C0" w:rsidRDefault="001B38C0" w:rsidP="001B3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10/h</w:t>
            </w:r>
          </w:p>
        </w:tc>
        <w:tc>
          <w:tcPr>
            <w:tcW w:w="0" w:type="auto"/>
            <w:hideMark/>
          </w:tcPr>
          <w:p w14:paraId="170511A7" w14:textId="77777777" w:rsidR="001B38C0" w:rsidRPr="001B38C0" w:rsidRDefault="001B38C0" w:rsidP="001B3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4/h</w:t>
            </w:r>
          </w:p>
        </w:tc>
      </w:tr>
    </w:tbl>
    <w:p w14:paraId="3BCBF153" w14:textId="77777777" w:rsidR="00827962" w:rsidRDefault="00827962" w:rsidP="001B38C0"/>
    <w:p w14:paraId="128DF53C" w14:textId="7355C0A2" w:rsidR="001B38C0" w:rsidRPr="001B38C0" w:rsidRDefault="001B38C0" w:rsidP="001B38C0">
      <w:r w:rsidRPr="001B38C0">
        <w:t>Calculamos el tiempo promedio por etapa:</w:t>
      </w:r>
    </w:p>
    <w:p w14:paraId="6B05BDF6" w14:textId="1975D058" w:rsidR="001B38C0" w:rsidRPr="001B38C0" w:rsidRDefault="00000000" w:rsidP="001B38C0"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6-4</m:t>
              </m:r>
            </m:den>
          </m:f>
          <m:r>
            <w:rPr>
              <w:rFonts w:ascii="Cambria Math" w:hAnsi="Cambria Math"/>
            </w:rPr>
            <m:t>=0.5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8-4</m:t>
              </m:r>
            </m:den>
          </m:f>
          <m:r>
            <w:rPr>
              <w:rFonts w:ascii="Cambria Math" w:hAnsi="Cambria Math"/>
            </w:rPr>
            <m:t>=0.25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10-4</m:t>
              </m:r>
            </m:den>
          </m:f>
          <m:r>
            <w:rPr>
              <w:rFonts w:ascii="Cambria Math" w:hAnsi="Cambria Math"/>
            </w:rPr>
            <m:t>=0.166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total</m:t>
              </m:r>
            </m:sub>
          </m:sSub>
          <m:r>
            <w:rPr>
              <w:rFonts w:ascii="Cambria Math" w:hAnsi="Cambria Math"/>
            </w:rPr>
            <m:t>=0.5+0.25+0.166=0.916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br/>
          </m:r>
        </m:oMath>
      </m:oMathPara>
    </w:p>
    <w:p w14:paraId="565564ED" w14:textId="77777777" w:rsidR="001B38C0" w:rsidRDefault="001B38C0" w:rsidP="001B38C0">
      <w:r w:rsidRPr="001B38C0">
        <w:rPr>
          <w:b/>
          <w:bCs/>
        </w:rPr>
        <w:lastRenderedPageBreak/>
        <w:t>Interpretación:</w:t>
      </w:r>
      <w:r w:rsidRPr="001B38C0">
        <w:br/>
        <w:t xml:space="preserve">Un estudiante tarda en promedio </w:t>
      </w:r>
      <w:r w:rsidRPr="001B38C0">
        <w:rPr>
          <w:b/>
          <w:bCs/>
        </w:rPr>
        <w:t>0.916 horas (≈55 minutos)</w:t>
      </w:r>
      <w:r w:rsidRPr="001B38C0">
        <w:t xml:space="preserve"> en completar el proceso total de matrícula.</w:t>
      </w:r>
    </w:p>
    <w:p w14:paraId="07EC5873" w14:textId="77777777" w:rsidR="00827962" w:rsidRPr="001B38C0" w:rsidRDefault="00827962" w:rsidP="001B38C0"/>
    <w:p w14:paraId="42950A52" w14:textId="77777777" w:rsidR="00827962" w:rsidRDefault="001B38C0" w:rsidP="001B38C0">
      <w:r w:rsidRPr="001B38C0">
        <w:t xml:space="preserve">El cuello de botella está en la </w:t>
      </w:r>
      <w:r w:rsidRPr="001B38C0">
        <w:rPr>
          <w:b/>
          <w:bCs/>
        </w:rPr>
        <w:t>primera etapa</w:t>
      </w:r>
      <w:r w:rsidRPr="001B38C0">
        <w:t>, ya que tiene la menor tasa de servicio (</w:t>
      </w:r>
      <w:r w:rsidRPr="001B38C0">
        <w:rPr>
          <w:lang w:val="en-US"/>
        </w:rPr>
        <w:t>μ</w:t>
      </w:r>
      <w:r w:rsidRPr="001B38C0">
        <w:t>₁ = 6/h).</w:t>
      </w:r>
    </w:p>
    <w:p w14:paraId="250DBAEE" w14:textId="1109DDF7" w:rsidR="001B38C0" w:rsidRPr="001B38C0" w:rsidRDefault="001B38C0" w:rsidP="001B38C0">
      <w:r w:rsidRPr="001B38C0">
        <w:br/>
        <w:t xml:space="preserve">Si se aumenta </w:t>
      </w:r>
      <w:r w:rsidRPr="001B38C0">
        <w:rPr>
          <w:lang w:val="en-US"/>
        </w:rPr>
        <w:t>μ</w:t>
      </w:r>
      <w:r w:rsidRPr="001B38C0">
        <w:t>₁ (por ejemplo, con más personal o automatización), el tiempo total se reduce drásticamente.</w:t>
      </w:r>
    </w:p>
    <w:p w14:paraId="1AC90658" w14:textId="6AB9D177" w:rsidR="001B38C0" w:rsidRPr="001B38C0" w:rsidRDefault="001B38C0" w:rsidP="001B38C0"/>
    <w:p w14:paraId="2D051531" w14:textId="6643F408" w:rsidR="001B38C0" w:rsidRPr="001B38C0" w:rsidRDefault="001B38C0" w:rsidP="001B38C0">
      <w:pPr>
        <w:rPr>
          <w:b/>
          <w:bCs/>
        </w:rPr>
      </w:pPr>
      <w:r w:rsidRPr="001B38C0">
        <w:rPr>
          <w:b/>
          <w:bCs/>
        </w:rPr>
        <w:t>Comparación entre modelos paralelos y secuenciales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613"/>
        <w:gridCol w:w="3705"/>
        <w:gridCol w:w="3520"/>
      </w:tblGrid>
      <w:tr w:rsidR="001B38C0" w:rsidRPr="001B38C0" w14:paraId="4E267B38" w14:textId="77777777" w:rsidTr="00DB0A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70ACD9F" w14:textId="77777777" w:rsidR="001B38C0" w:rsidRPr="001B38C0" w:rsidRDefault="001B38C0" w:rsidP="001B38C0">
            <w:pPr>
              <w:rPr>
                <w:b/>
                <w:bCs/>
                <w:sz w:val="20"/>
                <w:szCs w:val="18"/>
                <w:lang w:val="en-US"/>
              </w:rPr>
            </w:pPr>
            <w:r w:rsidRPr="001B38C0">
              <w:rPr>
                <w:b/>
                <w:bCs/>
                <w:sz w:val="20"/>
                <w:szCs w:val="18"/>
                <w:lang w:val="en-US"/>
              </w:rPr>
              <w:t>Característica</w:t>
            </w:r>
          </w:p>
        </w:tc>
        <w:tc>
          <w:tcPr>
            <w:tcW w:w="0" w:type="auto"/>
            <w:hideMark/>
          </w:tcPr>
          <w:p w14:paraId="347F17EA" w14:textId="77777777" w:rsidR="001B38C0" w:rsidRPr="001B38C0" w:rsidRDefault="001B38C0" w:rsidP="001B38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1B38C0">
              <w:rPr>
                <w:b/>
                <w:bCs/>
                <w:sz w:val="20"/>
                <w:szCs w:val="18"/>
              </w:rPr>
              <w:t>Modelo Paralelo (M/M/c)</w:t>
            </w:r>
          </w:p>
        </w:tc>
        <w:tc>
          <w:tcPr>
            <w:tcW w:w="0" w:type="auto"/>
            <w:hideMark/>
          </w:tcPr>
          <w:p w14:paraId="0AC54CF8" w14:textId="77777777" w:rsidR="001B38C0" w:rsidRPr="001B38C0" w:rsidRDefault="001B38C0" w:rsidP="001B38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1B38C0">
              <w:rPr>
                <w:b/>
                <w:bCs/>
                <w:sz w:val="20"/>
                <w:szCs w:val="18"/>
                <w:lang w:val="en-US"/>
              </w:rPr>
              <w:t>Modelo Secuencial</w:t>
            </w:r>
          </w:p>
        </w:tc>
      </w:tr>
      <w:tr w:rsidR="001B38C0" w:rsidRPr="001B38C0" w14:paraId="25B9CF03" w14:textId="77777777" w:rsidTr="00DB0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1E4DE" w14:textId="77777777" w:rsidR="001B38C0" w:rsidRPr="001B38C0" w:rsidRDefault="001B38C0" w:rsidP="001B38C0">
            <w:pPr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Estructura</w:t>
            </w:r>
          </w:p>
        </w:tc>
        <w:tc>
          <w:tcPr>
            <w:tcW w:w="0" w:type="auto"/>
            <w:hideMark/>
          </w:tcPr>
          <w:p w14:paraId="21C5E41A" w14:textId="77777777" w:rsidR="001B38C0" w:rsidRPr="001B38C0" w:rsidRDefault="001B38C0" w:rsidP="001B3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B38C0">
              <w:rPr>
                <w:sz w:val="20"/>
                <w:szCs w:val="18"/>
              </w:rPr>
              <w:t>Varios servidores atienden una sola cola</w:t>
            </w:r>
          </w:p>
        </w:tc>
        <w:tc>
          <w:tcPr>
            <w:tcW w:w="0" w:type="auto"/>
            <w:hideMark/>
          </w:tcPr>
          <w:p w14:paraId="3FCC8FEA" w14:textId="77777777" w:rsidR="001B38C0" w:rsidRPr="001B38C0" w:rsidRDefault="001B38C0" w:rsidP="001B3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Múltiples etapas consecutivas</w:t>
            </w:r>
          </w:p>
        </w:tc>
      </w:tr>
      <w:tr w:rsidR="001B38C0" w:rsidRPr="001B38C0" w14:paraId="148E28CD" w14:textId="77777777" w:rsidTr="00DB0A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7791C" w14:textId="77777777" w:rsidR="001B38C0" w:rsidRPr="001B38C0" w:rsidRDefault="001B38C0" w:rsidP="001B38C0">
            <w:pPr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Objetivo</w:t>
            </w:r>
          </w:p>
        </w:tc>
        <w:tc>
          <w:tcPr>
            <w:tcW w:w="0" w:type="auto"/>
            <w:hideMark/>
          </w:tcPr>
          <w:p w14:paraId="24FE0AE7" w14:textId="77777777" w:rsidR="001B38C0" w:rsidRPr="001B38C0" w:rsidRDefault="001B38C0" w:rsidP="001B3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B38C0">
              <w:rPr>
                <w:sz w:val="20"/>
                <w:szCs w:val="18"/>
              </w:rPr>
              <w:t>Reducir el tiempo de espera mediante servidores simultáneos</w:t>
            </w:r>
          </w:p>
        </w:tc>
        <w:tc>
          <w:tcPr>
            <w:tcW w:w="0" w:type="auto"/>
            <w:hideMark/>
          </w:tcPr>
          <w:p w14:paraId="40F510B1" w14:textId="77777777" w:rsidR="001B38C0" w:rsidRPr="001B38C0" w:rsidRDefault="001B38C0" w:rsidP="001B3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B38C0">
              <w:rPr>
                <w:sz w:val="20"/>
                <w:szCs w:val="18"/>
              </w:rPr>
              <w:t>Representar procesos con varias fases</w:t>
            </w:r>
          </w:p>
        </w:tc>
      </w:tr>
      <w:tr w:rsidR="001B38C0" w:rsidRPr="001B38C0" w14:paraId="0AB5A5EE" w14:textId="77777777" w:rsidTr="00DB0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FF36D" w14:textId="77777777" w:rsidR="001B38C0" w:rsidRPr="001B38C0" w:rsidRDefault="001B38C0" w:rsidP="001B38C0">
            <w:pPr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Criterio crítico</w:t>
            </w:r>
          </w:p>
        </w:tc>
        <w:tc>
          <w:tcPr>
            <w:tcW w:w="0" w:type="auto"/>
            <w:hideMark/>
          </w:tcPr>
          <w:p w14:paraId="5AEA63DA" w14:textId="77777777" w:rsidR="001B38C0" w:rsidRPr="001B38C0" w:rsidRDefault="001B38C0" w:rsidP="001B3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B38C0">
              <w:rPr>
                <w:sz w:val="20"/>
                <w:szCs w:val="18"/>
              </w:rPr>
              <w:t>Distribución de la carga (balanceo)</w:t>
            </w:r>
          </w:p>
        </w:tc>
        <w:tc>
          <w:tcPr>
            <w:tcW w:w="0" w:type="auto"/>
            <w:hideMark/>
          </w:tcPr>
          <w:p w14:paraId="6D05986E" w14:textId="77777777" w:rsidR="001B38C0" w:rsidRPr="001B38C0" w:rsidRDefault="001B38C0" w:rsidP="001B3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B38C0">
              <w:rPr>
                <w:sz w:val="20"/>
                <w:szCs w:val="18"/>
              </w:rPr>
              <w:t>Cuello de botella en una etapa</w:t>
            </w:r>
          </w:p>
        </w:tc>
      </w:tr>
      <w:tr w:rsidR="001B38C0" w:rsidRPr="001B38C0" w14:paraId="1C55C315" w14:textId="77777777" w:rsidTr="00DB0A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B5993" w14:textId="77777777" w:rsidR="001B38C0" w:rsidRPr="001B38C0" w:rsidRDefault="001B38C0" w:rsidP="001B38C0">
            <w:pPr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Aplicación típica</w:t>
            </w:r>
          </w:p>
        </w:tc>
        <w:tc>
          <w:tcPr>
            <w:tcW w:w="0" w:type="auto"/>
            <w:hideMark/>
          </w:tcPr>
          <w:p w14:paraId="49984C7F" w14:textId="77777777" w:rsidR="001B38C0" w:rsidRPr="001B38C0" w:rsidRDefault="001B38C0" w:rsidP="001B3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Servidores web, call centers, laboratorios</w:t>
            </w:r>
          </w:p>
        </w:tc>
        <w:tc>
          <w:tcPr>
            <w:tcW w:w="0" w:type="auto"/>
            <w:hideMark/>
          </w:tcPr>
          <w:p w14:paraId="72BB73C8" w14:textId="77777777" w:rsidR="001B38C0" w:rsidRPr="001B38C0" w:rsidRDefault="001B38C0" w:rsidP="001B3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B38C0">
              <w:rPr>
                <w:sz w:val="20"/>
                <w:szCs w:val="18"/>
              </w:rPr>
              <w:t>Procesos administrativos, producción, flujos de trabajo</w:t>
            </w:r>
          </w:p>
        </w:tc>
      </w:tr>
      <w:tr w:rsidR="001B38C0" w:rsidRPr="001B38C0" w14:paraId="6FA44294" w14:textId="77777777" w:rsidTr="00DB0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9C72F" w14:textId="77777777" w:rsidR="001B38C0" w:rsidRPr="001B38C0" w:rsidRDefault="001B38C0" w:rsidP="001B38C0">
            <w:pPr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Fórmulas base</w:t>
            </w:r>
          </w:p>
        </w:tc>
        <w:tc>
          <w:tcPr>
            <w:tcW w:w="0" w:type="auto"/>
            <w:hideMark/>
          </w:tcPr>
          <w:p w14:paraId="5ACB25A6" w14:textId="77777777" w:rsidR="001B38C0" w:rsidRPr="001B38C0" w:rsidRDefault="001B38C0" w:rsidP="001B3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1B38C0">
              <w:rPr>
                <w:sz w:val="20"/>
                <w:szCs w:val="18"/>
                <w:lang w:val="en-US"/>
              </w:rPr>
              <w:t>Extensión del M/M/1</w:t>
            </w:r>
          </w:p>
        </w:tc>
        <w:tc>
          <w:tcPr>
            <w:tcW w:w="0" w:type="auto"/>
            <w:hideMark/>
          </w:tcPr>
          <w:p w14:paraId="3E702766" w14:textId="77777777" w:rsidR="001B38C0" w:rsidRPr="001B38C0" w:rsidRDefault="001B38C0" w:rsidP="001B3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B38C0">
              <w:rPr>
                <w:sz w:val="20"/>
                <w:szCs w:val="18"/>
              </w:rPr>
              <w:t>Suma de modelos M/M/1 en serie</w:t>
            </w:r>
          </w:p>
        </w:tc>
      </w:tr>
    </w:tbl>
    <w:p w14:paraId="0B9B0F65" w14:textId="32C34EAC" w:rsidR="001B38C0" w:rsidRPr="001B38C0" w:rsidRDefault="001B38C0" w:rsidP="001B38C0"/>
    <w:p w14:paraId="56AA5142" w14:textId="51D3E4C3" w:rsidR="001B38C0" w:rsidRPr="001B38C0" w:rsidRDefault="001B38C0" w:rsidP="001B38C0">
      <w:pPr>
        <w:rPr>
          <w:b/>
          <w:bCs/>
        </w:rPr>
      </w:pPr>
      <w:r w:rsidRPr="001B38C0">
        <w:rPr>
          <w:b/>
          <w:bCs/>
        </w:rPr>
        <w:t>Aplicaciones en Ingeniería en Sistemas de Información</w:t>
      </w:r>
    </w:p>
    <w:p w14:paraId="5EFC3A53" w14:textId="77777777" w:rsidR="001B38C0" w:rsidRPr="001B38C0" w:rsidRDefault="001B38C0" w:rsidP="001B38C0">
      <w:pPr>
        <w:numPr>
          <w:ilvl w:val="0"/>
          <w:numId w:val="55"/>
        </w:numPr>
      </w:pPr>
      <w:r w:rsidRPr="001B38C0">
        <w:rPr>
          <w:b/>
          <w:bCs/>
        </w:rPr>
        <w:t>Sistemas distribuidos:</w:t>
      </w:r>
      <w:r w:rsidRPr="001B38C0">
        <w:t xml:space="preserve"> los servidores paralelos modelan el comportamiento de clústeres de bases de datos o microservicios balanceados.</w:t>
      </w:r>
    </w:p>
    <w:p w14:paraId="0D566AD5" w14:textId="77777777" w:rsidR="001B38C0" w:rsidRPr="001B38C0" w:rsidRDefault="001B38C0" w:rsidP="001B38C0">
      <w:pPr>
        <w:numPr>
          <w:ilvl w:val="0"/>
          <w:numId w:val="55"/>
        </w:numPr>
      </w:pPr>
      <w:r w:rsidRPr="001B38C0">
        <w:rPr>
          <w:b/>
          <w:bCs/>
        </w:rPr>
        <w:t>Arquitecturas multicapa:</w:t>
      </w:r>
      <w:r w:rsidRPr="001B38C0">
        <w:t xml:space="preserve"> los modelos secuenciales representan pipelines de procesamiento en sistemas web (frontend → backend → base de datos).</w:t>
      </w:r>
    </w:p>
    <w:p w14:paraId="474D1757" w14:textId="77777777" w:rsidR="001B38C0" w:rsidRPr="001B38C0" w:rsidRDefault="001B38C0" w:rsidP="001B38C0">
      <w:pPr>
        <w:numPr>
          <w:ilvl w:val="0"/>
          <w:numId w:val="55"/>
        </w:numPr>
      </w:pPr>
      <w:r w:rsidRPr="001B38C0">
        <w:rPr>
          <w:b/>
          <w:bCs/>
        </w:rPr>
        <w:t>Automatización de procesos empresariales (BPM):</w:t>
      </w:r>
      <w:r w:rsidRPr="001B38C0">
        <w:t xml:space="preserve"> permiten calcular los tiempos promedio de procesos complejos y detectar cuellos de botella.</w:t>
      </w:r>
    </w:p>
    <w:p w14:paraId="738533A7" w14:textId="77777777" w:rsidR="001B38C0" w:rsidRPr="001B38C0" w:rsidRDefault="001B38C0" w:rsidP="001B38C0">
      <w:pPr>
        <w:numPr>
          <w:ilvl w:val="0"/>
          <w:numId w:val="55"/>
        </w:numPr>
      </w:pPr>
      <w:r w:rsidRPr="001B38C0">
        <w:rPr>
          <w:b/>
          <w:bCs/>
        </w:rPr>
        <w:t>Sistemas de colas en redes:</w:t>
      </w:r>
      <w:r w:rsidRPr="001B38C0">
        <w:t xml:space="preserve"> modelan routers y switches que procesan paquetes en paralelo o en cadena.</w:t>
      </w:r>
    </w:p>
    <w:p w14:paraId="24C742EA" w14:textId="771504B3" w:rsidR="0091157F" w:rsidRDefault="0091157F" w:rsidP="00F3241F">
      <w:pPr>
        <w:pStyle w:val="Ttulo2"/>
        <w:rPr>
          <w:spacing w:val="6"/>
          <w:szCs w:val="28"/>
          <w:lang w:val="es-ES"/>
        </w:rPr>
      </w:pPr>
      <w:bookmarkStart w:id="23" w:name="_Toc205814954"/>
      <w:r w:rsidRPr="00F3241F">
        <w:rPr>
          <w:spacing w:val="6"/>
          <w:szCs w:val="28"/>
          <w:lang w:val="es-ES"/>
        </w:rPr>
        <w:lastRenderedPageBreak/>
        <w:t>Costos asociados a un sistema de colas</w:t>
      </w:r>
      <w:bookmarkEnd w:id="23"/>
    </w:p>
    <w:p w14:paraId="33338A07" w14:textId="77777777" w:rsidR="00DB0A45" w:rsidRDefault="00DB0A45" w:rsidP="00DB0A45">
      <w:pPr>
        <w:rPr>
          <w:lang w:val="es-ES"/>
        </w:rPr>
      </w:pPr>
    </w:p>
    <w:p w14:paraId="29B38287" w14:textId="77777777" w:rsidR="00036B13" w:rsidRDefault="00036B13" w:rsidP="00036B13">
      <w:r w:rsidRPr="00036B13">
        <w:t xml:space="preserve">Todo sistema de colas no solo se analiza por su rendimiento (tiempos de espera, utilización, número de clientes en cola), sino también por su </w:t>
      </w:r>
      <w:r w:rsidRPr="00036B13">
        <w:rPr>
          <w:b/>
          <w:bCs/>
        </w:rPr>
        <w:t>impacto económico</w:t>
      </w:r>
      <w:r w:rsidRPr="00036B13">
        <w:t>.</w:t>
      </w:r>
      <w:r w:rsidRPr="00036B13">
        <w:br/>
        <w:t xml:space="preserve">En la práctica, los administradores y los ingenieros en sistemas de información deben </w:t>
      </w:r>
      <w:r w:rsidRPr="00036B13">
        <w:rPr>
          <w:b/>
          <w:bCs/>
        </w:rPr>
        <w:t>equilibrar el costo de mejorar el servicio con el costo de mantener a los usuarios esperando</w:t>
      </w:r>
      <w:r w:rsidRPr="00036B13">
        <w:t>.</w:t>
      </w:r>
    </w:p>
    <w:p w14:paraId="225D9795" w14:textId="77777777" w:rsidR="00294A07" w:rsidRPr="00036B13" w:rsidRDefault="00294A07" w:rsidP="00036B13"/>
    <w:p w14:paraId="66A33D32" w14:textId="77777777" w:rsidR="00036B13" w:rsidRPr="00036B13" w:rsidRDefault="00036B13" w:rsidP="00036B13">
      <w:pPr>
        <w:rPr>
          <w:lang w:val="en-US"/>
        </w:rPr>
      </w:pPr>
      <w:r w:rsidRPr="00036B13">
        <w:rPr>
          <w:lang w:val="en-US"/>
        </w:rPr>
        <w:t>Por ejemplo:</w:t>
      </w:r>
    </w:p>
    <w:p w14:paraId="1F6FA44C" w14:textId="77777777" w:rsidR="00036B13" w:rsidRPr="00036B13" w:rsidRDefault="00036B13" w:rsidP="00036B13">
      <w:pPr>
        <w:numPr>
          <w:ilvl w:val="0"/>
          <w:numId w:val="56"/>
        </w:numPr>
      </w:pPr>
      <w:r w:rsidRPr="00036B13">
        <w:t>En una plataforma de matrícula en línea, agregar más servidores aumenta los costos operativos.</w:t>
      </w:r>
    </w:p>
    <w:p w14:paraId="18FEB820" w14:textId="77777777" w:rsidR="00036B13" w:rsidRPr="00036B13" w:rsidRDefault="00036B13" w:rsidP="00036B13">
      <w:pPr>
        <w:numPr>
          <w:ilvl w:val="0"/>
          <w:numId w:val="56"/>
        </w:numPr>
      </w:pPr>
      <w:r w:rsidRPr="00036B13">
        <w:t>Pero si los estudiantes esperan demasiado, la universidad sufre pérdida de productividad, quejas o incluso abandono del proceso.</w:t>
      </w:r>
    </w:p>
    <w:p w14:paraId="680BF866" w14:textId="77777777" w:rsidR="00294A07" w:rsidRDefault="00294A07" w:rsidP="00036B13"/>
    <w:p w14:paraId="7EEA6628" w14:textId="7B8CEA78" w:rsidR="00036B13" w:rsidRPr="00036B13" w:rsidRDefault="00036B13" w:rsidP="00036B13">
      <w:r w:rsidRPr="00036B13">
        <w:t xml:space="preserve">De esta tensión nace el </w:t>
      </w:r>
      <w:r w:rsidRPr="00036B13">
        <w:rPr>
          <w:b/>
          <w:bCs/>
        </w:rPr>
        <w:t>análisis de costos asociados a las colas</w:t>
      </w:r>
      <w:r w:rsidRPr="00036B13">
        <w:t xml:space="preserve">, cuyo propósito fundamental es </w:t>
      </w:r>
      <w:r w:rsidRPr="00036B13">
        <w:rPr>
          <w:b/>
          <w:bCs/>
        </w:rPr>
        <w:t>encontrar el punto óptimo de operación</w:t>
      </w:r>
      <w:r w:rsidRPr="00036B13">
        <w:t>: aquel donde el costo total del sistema es mínimo.</w:t>
      </w:r>
    </w:p>
    <w:p w14:paraId="015E1820" w14:textId="2E45562B" w:rsidR="00036B13" w:rsidRPr="009F33FC" w:rsidRDefault="00036B13" w:rsidP="00036B13"/>
    <w:p w14:paraId="11D04664" w14:textId="5C9A4CF1" w:rsidR="00036B13" w:rsidRPr="00036B13" w:rsidRDefault="00036B13" w:rsidP="00036B13">
      <w:pPr>
        <w:rPr>
          <w:b/>
          <w:bCs/>
        </w:rPr>
      </w:pPr>
      <w:r w:rsidRPr="00036B13">
        <w:rPr>
          <w:b/>
          <w:bCs/>
        </w:rPr>
        <w:t>Tipos de costos en un sistema de colas</w:t>
      </w:r>
    </w:p>
    <w:p w14:paraId="7E2917BB" w14:textId="77777777" w:rsidR="00036B13" w:rsidRPr="00036B13" w:rsidRDefault="00036B13" w:rsidP="00036B13">
      <w:r w:rsidRPr="00036B13">
        <w:t xml:space="preserve">En general, se distinguen </w:t>
      </w:r>
      <w:r w:rsidRPr="00036B13">
        <w:rPr>
          <w:b/>
          <w:bCs/>
        </w:rPr>
        <w:t>dos grandes categorías de costos</w:t>
      </w:r>
      <w:r w:rsidRPr="00036B13">
        <w:t>:</w:t>
      </w:r>
    </w:p>
    <w:p w14:paraId="09806F7D" w14:textId="77777777" w:rsidR="00036B13" w:rsidRPr="00036B13" w:rsidRDefault="00036B13" w:rsidP="00294A07">
      <w:pPr>
        <w:numPr>
          <w:ilvl w:val="0"/>
          <w:numId w:val="57"/>
        </w:numPr>
        <w:jc w:val="left"/>
      </w:pPr>
      <w:r w:rsidRPr="00036B13">
        <w:rPr>
          <w:b/>
          <w:bCs/>
        </w:rPr>
        <w:t>Costo de servicio (Cₛ):</w:t>
      </w:r>
      <w:r w:rsidRPr="00036B13">
        <w:br/>
        <w:t>Representa los costos asociados a mantener servidores disponibles (recursos humanos, máquinas, infraestructura, software, energía, etc.).</w:t>
      </w:r>
      <w:r w:rsidRPr="00036B13">
        <w:br/>
        <w:t xml:space="preserve">Aumenta </w:t>
      </w:r>
      <w:r w:rsidRPr="00036B13">
        <w:rPr>
          <w:b/>
          <w:bCs/>
        </w:rPr>
        <w:t>al incrementar el número de servidores</w:t>
      </w:r>
      <w:r w:rsidRPr="00036B13">
        <w:t xml:space="preserve"> o al mejorar su capacidad.</w:t>
      </w:r>
    </w:p>
    <w:p w14:paraId="1F41C4BC" w14:textId="77777777" w:rsidR="00036B13" w:rsidRPr="00036B13" w:rsidRDefault="00036B13" w:rsidP="00036B13">
      <w:pPr>
        <w:rPr>
          <w:lang w:val="en-US"/>
        </w:rPr>
      </w:pPr>
      <w:r w:rsidRPr="00036B13">
        <w:rPr>
          <w:lang w:val="en-US"/>
        </w:rPr>
        <w:t>Ejemplo:</w:t>
      </w:r>
    </w:p>
    <w:p w14:paraId="39252E39" w14:textId="77777777" w:rsidR="00036B13" w:rsidRPr="00036B13" w:rsidRDefault="00036B13" w:rsidP="00036B13">
      <w:pPr>
        <w:numPr>
          <w:ilvl w:val="1"/>
          <w:numId w:val="57"/>
        </w:numPr>
      </w:pPr>
      <w:r w:rsidRPr="00036B13">
        <w:t>En un sistema web: costo de instancias adicionales en la nube.</w:t>
      </w:r>
    </w:p>
    <w:p w14:paraId="626B16F3" w14:textId="77777777" w:rsidR="00036B13" w:rsidRPr="00036B13" w:rsidRDefault="00036B13" w:rsidP="00036B13">
      <w:pPr>
        <w:numPr>
          <w:ilvl w:val="1"/>
          <w:numId w:val="57"/>
        </w:numPr>
      </w:pPr>
      <w:r w:rsidRPr="00036B13">
        <w:lastRenderedPageBreak/>
        <w:t>En la UNP: costo de contratar más personal de ventanilla o ampliar turnos.</w:t>
      </w:r>
    </w:p>
    <w:p w14:paraId="415C44BD" w14:textId="77777777" w:rsidR="00036B13" w:rsidRPr="00036B13" w:rsidRDefault="00036B13" w:rsidP="00B01157">
      <w:pPr>
        <w:numPr>
          <w:ilvl w:val="0"/>
          <w:numId w:val="57"/>
        </w:numPr>
        <w:jc w:val="left"/>
        <w:rPr>
          <w:lang w:val="en-US"/>
        </w:rPr>
      </w:pPr>
      <w:r w:rsidRPr="00036B13">
        <w:rPr>
          <w:b/>
          <w:bCs/>
        </w:rPr>
        <w:t>Costo de espera (Cₑ):</w:t>
      </w:r>
      <w:r w:rsidRPr="00036B13">
        <w:br/>
        <w:t>Representa las pérdidas que ocurren cuando los clientes (usuarios, solicitudes, tareas) esperan demasiado.</w:t>
      </w:r>
      <w:r w:rsidRPr="00036B13">
        <w:br/>
      </w:r>
      <w:r w:rsidRPr="00036B13">
        <w:rPr>
          <w:lang w:val="en-US"/>
        </w:rPr>
        <w:t>Puede reflejar:</w:t>
      </w:r>
    </w:p>
    <w:p w14:paraId="0BC5E60C" w14:textId="77777777" w:rsidR="00036B13" w:rsidRPr="00036B13" w:rsidRDefault="00036B13" w:rsidP="00036B13">
      <w:pPr>
        <w:numPr>
          <w:ilvl w:val="1"/>
          <w:numId w:val="57"/>
        </w:numPr>
        <w:rPr>
          <w:lang w:val="en-US"/>
        </w:rPr>
      </w:pPr>
      <w:r w:rsidRPr="00036B13">
        <w:rPr>
          <w:b/>
          <w:bCs/>
          <w:lang w:val="en-US"/>
        </w:rPr>
        <w:t>Tiempo improductivo del cliente</w:t>
      </w:r>
      <w:r w:rsidRPr="00036B13">
        <w:rPr>
          <w:lang w:val="en-US"/>
        </w:rPr>
        <w:t>,</w:t>
      </w:r>
    </w:p>
    <w:p w14:paraId="4217169A" w14:textId="77777777" w:rsidR="00036B13" w:rsidRPr="00036B13" w:rsidRDefault="00036B13" w:rsidP="00036B13">
      <w:pPr>
        <w:numPr>
          <w:ilvl w:val="1"/>
          <w:numId w:val="57"/>
        </w:numPr>
        <w:rPr>
          <w:lang w:val="en-US"/>
        </w:rPr>
      </w:pPr>
      <w:r w:rsidRPr="00036B13">
        <w:rPr>
          <w:b/>
          <w:bCs/>
          <w:lang w:val="en-US"/>
        </w:rPr>
        <w:t>Pérdida de satisfacción</w:t>
      </w:r>
      <w:r w:rsidRPr="00036B13">
        <w:rPr>
          <w:lang w:val="en-US"/>
        </w:rPr>
        <w:t>,</w:t>
      </w:r>
    </w:p>
    <w:p w14:paraId="0ACAED49" w14:textId="77777777" w:rsidR="00036B13" w:rsidRPr="00036B13" w:rsidRDefault="00036B13" w:rsidP="00036B13">
      <w:pPr>
        <w:numPr>
          <w:ilvl w:val="1"/>
          <w:numId w:val="57"/>
        </w:numPr>
      </w:pPr>
      <w:r w:rsidRPr="00036B13">
        <w:rPr>
          <w:b/>
          <w:bCs/>
        </w:rPr>
        <w:t>Pérdida económica directa o indirecta</w:t>
      </w:r>
      <w:r w:rsidRPr="00036B13">
        <w:t xml:space="preserve"> (por ejemplo, abandono del sistema o retrasos en atención).</w:t>
      </w:r>
    </w:p>
    <w:p w14:paraId="25FDCD1B" w14:textId="77777777" w:rsidR="00036B13" w:rsidRPr="00036B13" w:rsidRDefault="00036B13" w:rsidP="00036B13">
      <w:r w:rsidRPr="00036B13">
        <w:t>En informática, esto puede traducirse en:</w:t>
      </w:r>
    </w:p>
    <w:p w14:paraId="14B25882" w14:textId="77777777" w:rsidR="00036B13" w:rsidRPr="00036B13" w:rsidRDefault="00036B13" w:rsidP="00036B13">
      <w:pPr>
        <w:numPr>
          <w:ilvl w:val="1"/>
          <w:numId w:val="57"/>
        </w:numPr>
      </w:pPr>
      <w:r w:rsidRPr="00036B13">
        <w:t>Pérdida de rendimiento por solicitudes en cola,</w:t>
      </w:r>
    </w:p>
    <w:p w14:paraId="18FA2295" w14:textId="77777777" w:rsidR="00036B13" w:rsidRPr="00036B13" w:rsidRDefault="00036B13" w:rsidP="00036B13">
      <w:pPr>
        <w:numPr>
          <w:ilvl w:val="1"/>
          <w:numId w:val="57"/>
        </w:numPr>
      </w:pPr>
      <w:r w:rsidRPr="00036B13">
        <w:t>Saturación de memoria o tiempo de respuesta lento.</w:t>
      </w:r>
    </w:p>
    <w:p w14:paraId="4F0D802D" w14:textId="681864CD" w:rsidR="00036B13" w:rsidRPr="009F33FC" w:rsidRDefault="00036B13" w:rsidP="00036B13"/>
    <w:p w14:paraId="53FB1437" w14:textId="53E41BFD" w:rsidR="00036B13" w:rsidRPr="00036B13" w:rsidRDefault="00036B13" w:rsidP="00036B13">
      <w:pPr>
        <w:rPr>
          <w:b/>
          <w:bCs/>
        </w:rPr>
      </w:pPr>
      <w:r w:rsidRPr="00036B13">
        <w:rPr>
          <w:b/>
          <w:bCs/>
        </w:rPr>
        <w:t>Costo total del sistema</w:t>
      </w:r>
    </w:p>
    <w:p w14:paraId="624361F6" w14:textId="77777777" w:rsidR="00036B13" w:rsidRPr="00036B13" w:rsidRDefault="00036B13" w:rsidP="00036B13">
      <w:r w:rsidRPr="00036B13">
        <w:t xml:space="preserve">El </w:t>
      </w:r>
      <w:r w:rsidRPr="00036B13">
        <w:rPr>
          <w:b/>
          <w:bCs/>
        </w:rPr>
        <w:t>costo total (Cₜ)</w:t>
      </w:r>
      <w:r w:rsidRPr="00036B13">
        <w:t xml:space="preserve"> combina ambos componentes:</w:t>
      </w:r>
    </w:p>
    <w:p w14:paraId="4E120E5B" w14:textId="288509B6" w:rsidR="00036B13" w:rsidRPr="00036B13" w:rsidRDefault="00000000" w:rsidP="00036B13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e</m:t>
              </m:r>
            </m:sub>
          </m:sSub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25BD99CB" w14:textId="77777777" w:rsidR="00036B13" w:rsidRPr="00036B13" w:rsidRDefault="00036B13" w:rsidP="00036B13">
      <w:pPr>
        <w:rPr>
          <w:lang w:val="en-US"/>
        </w:rPr>
      </w:pPr>
      <w:r w:rsidRPr="00036B13">
        <w:rPr>
          <w:lang w:val="en-US"/>
        </w:rPr>
        <w:t>donde:</w:t>
      </w:r>
    </w:p>
    <w:p w14:paraId="75C1C753" w14:textId="07AC4FA5" w:rsidR="00036B13" w:rsidRPr="00036B13" w:rsidRDefault="00000000" w:rsidP="00036B13">
      <w:pPr>
        <w:numPr>
          <w:ilvl w:val="0"/>
          <w:numId w:val="58"/>
        </w:num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servidor</m:t>
            </m:r>
          </m:sub>
        </m:sSub>
      </m:oMath>
      <w:r w:rsidR="00036B13" w:rsidRPr="00036B13">
        <w:br/>
        <w:t xml:space="preserve">(siendo </w:t>
      </w:r>
      <m:oMath>
        <m:r>
          <w:rPr>
            <w:rFonts w:ascii="Cambria Math" w:hAnsi="Cambria Math"/>
            <w:lang w:val="en-US"/>
          </w:rPr>
          <m:t>s</m:t>
        </m:r>
      </m:oMath>
      <w:r w:rsidR="00036B13" w:rsidRPr="00036B13">
        <w:t xml:space="preserve">el número de servidores y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servidor</m:t>
            </m:r>
          </m:sub>
        </m:sSub>
      </m:oMath>
      <w:r w:rsidR="00036B13" w:rsidRPr="00036B13">
        <w:t>el costo unitario de cada uno),</w:t>
      </w:r>
    </w:p>
    <w:p w14:paraId="2608BF67" w14:textId="12468263" w:rsidR="00036B13" w:rsidRPr="00036B13" w:rsidRDefault="00000000" w:rsidP="00036B13">
      <w:pPr>
        <w:numPr>
          <w:ilvl w:val="0"/>
          <w:numId w:val="58"/>
        </w:num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q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cliente</m:t>
            </m:r>
          </m:sub>
        </m:sSub>
      </m:oMath>
      <w:r w:rsidR="00036B13" w:rsidRPr="00036B13">
        <w:br/>
        <w:t xml:space="preserve">(siendo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q</m:t>
            </m:r>
          </m:sub>
        </m:sSub>
      </m:oMath>
      <w:r w:rsidR="00036B13" w:rsidRPr="00036B13">
        <w:t xml:space="preserve">el número promedio de clientes esperando y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cliente</m:t>
            </m:r>
          </m:sub>
        </m:sSub>
      </m:oMath>
      <w:r w:rsidR="00036B13" w:rsidRPr="00036B13">
        <w:t>el costo de espera por cliente por unidad de tiempo).</w:t>
      </w:r>
    </w:p>
    <w:p w14:paraId="74859407" w14:textId="77777777" w:rsidR="00B01157" w:rsidRDefault="00B01157" w:rsidP="00036B13"/>
    <w:p w14:paraId="38A39CD3" w14:textId="7112AD0C" w:rsidR="00036B13" w:rsidRPr="00036B13" w:rsidRDefault="00036B13" w:rsidP="00036B13">
      <w:r w:rsidRPr="00036B13">
        <w:t xml:space="preserve">El objetivo es </w:t>
      </w:r>
      <w:r w:rsidRPr="00036B13">
        <w:rPr>
          <w:b/>
          <w:bCs/>
        </w:rPr>
        <w:t xml:space="preserve">minimizar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036B13">
        <w:t xml:space="preserve">encontrando el número óptimo de servidores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acc>
              <m:accPr>
                <m:chr m:val="ˊ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o</m:t>
                </m:r>
              </m:e>
            </m:acc>
            <m:r>
              <w:rPr>
                <w:rFonts w:ascii="Cambria Math" w:hAnsi="Cambria Math"/>
                <w:lang w:val="en-US"/>
              </w:rPr>
              <m:t>ptimo</m:t>
            </m:r>
          </m:sub>
        </m:sSub>
      </m:oMath>
      <w:r w:rsidRPr="00036B13">
        <w:t>.</w:t>
      </w:r>
    </w:p>
    <w:p w14:paraId="77C40C49" w14:textId="438CB552" w:rsidR="00036B13" w:rsidRPr="009F33FC" w:rsidRDefault="00036B13" w:rsidP="00036B13"/>
    <w:p w14:paraId="2659F1BB" w14:textId="77777777" w:rsidR="00B01157" w:rsidRPr="009F33FC" w:rsidRDefault="00B01157" w:rsidP="00036B13"/>
    <w:p w14:paraId="37185138" w14:textId="286539E3" w:rsidR="00036B13" w:rsidRPr="00036B13" w:rsidRDefault="00036B13" w:rsidP="00036B13">
      <w:pPr>
        <w:rPr>
          <w:b/>
          <w:bCs/>
        </w:rPr>
      </w:pPr>
      <w:r w:rsidRPr="00036B13">
        <w:rPr>
          <w:b/>
          <w:bCs/>
        </w:rPr>
        <w:lastRenderedPageBreak/>
        <w:t>Formulación matemática del problema de optimización</w:t>
      </w:r>
    </w:p>
    <w:p w14:paraId="3AF09F32" w14:textId="77777777" w:rsidR="00036B13" w:rsidRPr="00036B13" w:rsidRDefault="00036B13" w:rsidP="00036B13">
      <w:r w:rsidRPr="00036B13">
        <w:t>El problema clásico de costos en sistemas de colas se plantea como:</w:t>
      </w:r>
    </w:p>
    <w:p w14:paraId="3C181070" w14:textId="7B65349B" w:rsidR="00036B13" w:rsidRPr="00036B13" w:rsidRDefault="00036B13" w:rsidP="00036B13">
      <m:oMathPara>
        <m:oMath>
          <m:r>
            <m:rPr>
              <m:nor/>
            </m:rPr>
            <m:t xml:space="preserve">Minimizar: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servidor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cliente</m:t>
              </m:r>
            </m:sub>
          </m:sSub>
          <m:r>
            <m:rPr>
              <m:sty m:val="p"/>
            </m:rPr>
            <w:br/>
          </m:r>
        </m:oMath>
      </m:oMathPara>
    </w:p>
    <w:p w14:paraId="023B7946" w14:textId="77777777" w:rsidR="00036B13" w:rsidRPr="00036B13" w:rsidRDefault="00036B13" w:rsidP="00036B13">
      <w:pPr>
        <w:rPr>
          <w:lang w:val="en-US"/>
        </w:rPr>
      </w:pPr>
      <w:r w:rsidRPr="00036B13">
        <w:rPr>
          <w:lang w:val="en-US"/>
        </w:rPr>
        <w:t>sujeto a:</w:t>
      </w:r>
    </w:p>
    <w:p w14:paraId="3EA82B13" w14:textId="20209E21" w:rsidR="00036B13" w:rsidRPr="00036B13" w:rsidRDefault="00036B13" w:rsidP="00036B13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ρ=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λ</m:t>
              </m:r>
            </m:num>
            <m:den>
              <m:r>
                <w:rPr>
                  <w:rFonts w:ascii="Cambria Math" w:hAnsi="Cambria Math"/>
                  <w:lang w:val="en-US"/>
                </w:rPr>
                <m:t>sμ</m:t>
              </m:r>
            </m:den>
          </m:f>
          <m:r>
            <w:rPr>
              <w:rFonts w:ascii="Cambria Math" w:hAnsi="Cambria Math"/>
              <w:lang w:val="en-US"/>
            </w:rPr>
            <m:t>&lt;1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54895E08" w14:textId="05F5F44F" w:rsidR="00036B13" w:rsidRPr="00036B13" w:rsidRDefault="00036B13" w:rsidP="00036B13">
      <w:r w:rsidRPr="00036B13">
        <w:t xml:space="preserve">El término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q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)</m:t>
        </m:r>
      </m:oMath>
      <w:r w:rsidRPr="00036B13">
        <w:t>se obtiene del modelo M/M/s:</w:t>
      </w:r>
    </w:p>
    <w:p w14:paraId="34E9397D" w14:textId="5AD28897" w:rsidR="00036B13" w:rsidRPr="00036B13" w:rsidRDefault="00000000" w:rsidP="00036B13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(λ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/</m:t>
              </m:r>
              <m:r>
                <w:rPr>
                  <w:rFonts w:ascii="Cambria Math" w:hAnsi="Cambria Math"/>
                  <w:lang w:val="en-US"/>
                </w:rPr>
                <m:t>μ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ρ</m:t>
              </m:r>
            </m:num>
            <m:den>
              <m:r>
                <w:rPr>
                  <w:rFonts w:ascii="Cambria Math" w:hAnsi="Cambria Math"/>
                  <w:lang w:val="en-US"/>
                </w:rPr>
                <m:t>s!(1-ρ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724F4F6B" w14:textId="211A0CAD" w:rsidR="00036B13" w:rsidRPr="00036B13" w:rsidRDefault="00036B13" w:rsidP="00036B13">
      <w:r w:rsidRPr="00036B13">
        <w:t xml:space="preserve">y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36B13">
        <w:t>se calcula mediante:</w:t>
      </w:r>
    </w:p>
    <w:p w14:paraId="67A6A1FF" w14:textId="5DEE426E" w:rsidR="00036B13" w:rsidRPr="00036B13" w:rsidRDefault="00000000" w:rsidP="00036B13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[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s-1</m:t>
                  </m:r>
                </m:sup>
                <m:e/>
              </m:nary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/</m:t>
                  </m:r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n!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/</m:t>
                  </m:r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s!(1-ρ)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]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1A102CB7" w14:textId="0AC9FCEF" w:rsidR="00036B13" w:rsidRPr="00036B13" w:rsidRDefault="00036B13" w:rsidP="00036B13">
      <w:pPr>
        <w:rPr>
          <w:b/>
          <w:bCs/>
        </w:rPr>
      </w:pPr>
      <w:r w:rsidRPr="00036B13">
        <w:rPr>
          <w:b/>
          <w:bCs/>
        </w:rPr>
        <w:t>Ejemplo plataforma web de matrícula de la UNP</w:t>
      </w:r>
    </w:p>
    <w:p w14:paraId="0D5ED97B" w14:textId="01F9079D" w:rsidR="00C34034" w:rsidRDefault="00036B13" w:rsidP="00C34034">
      <w:pPr>
        <w:jc w:val="left"/>
      </w:pPr>
      <w:r w:rsidRPr="00036B13">
        <w:t xml:space="preserve">Supongamos que la plataforma de matrícula en línea de la UNP recibe </w:t>
      </w:r>
      <w:r w:rsidRPr="00036B13">
        <w:rPr>
          <w:b/>
          <w:bCs/>
        </w:rPr>
        <w:t>30 solicitudes por minuto (</w:t>
      </w:r>
      <w:r w:rsidRPr="00036B13">
        <w:rPr>
          <w:b/>
          <w:bCs/>
          <w:lang w:val="en-US"/>
        </w:rPr>
        <w:t>λ</w:t>
      </w:r>
      <w:r w:rsidRPr="00036B13">
        <w:rPr>
          <w:b/>
          <w:bCs/>
        </w:rPr>
        <w:t xml:space="preserve"> = 30)</w:t>
      </w:r>
      <w:r w:rsidRPr="00036B13">
        <w:t>.</w:t>
      </w:r>
      <w:r w:rsidRPr="00036B13">
        <w:br/>
        <w:t xml:space="preserve">Cada servidor puede procesar </w:t>
      </w:r>
      <w:r w:rsidRPr="00036B13">
        <w:rPr>
          <w:b/>
          <w:bCs/>
        </w:rPr>
        <w:t>12 solicitudes por minuto (</w:t>
      </w:r>
      <w:r w:rsidRPr="00036B13">
        <w:rPr>
          <w:b/>
          <w:bCs/>
          <w:lang w:val="en-US"/>
        </w:rPr>
        <w:t>μ</w:t>
      </w:r>
      <w:r w:rsidRPr="00036B13">
        <w:rPr>
          <w:b/>
          <w:bCs/>
        </w:rPr>
        <w:t xml:space="preserve"> = 12)</w:t>
      </w:r>
      <w:r w:rsidRPr="00036B13">
        <w:t>.</w:t>
      </w:r>
    </w:p>
    <w:p w14:paraId="79902372" w14:textId="45E56BA1" w:rsidR="00036B13" w:rsidRPr="00036B13" w:rsidRDefault="00036B13" w:rsidP="00036B13">
      <w:r w:rsidRPr="00036B13">
        <w:t xml:space="preserve">Cada servidor tiene un costo de operación de </w:t>
      </w:r>
      <w:r w:rsidRPr="00036B13">
        <w:rPr>
          <w:b/>
          <w:bCs/>
        </w:rPr>
        <w:t>Cₛ = 10 unidades monetarias/minuto</w:t>
      </w:r>
      <w:r w:rsidRPr="00036B13">
        <w:t>,</w:t>
      </w:r>
      <w:r w:rsidR="00C34034">
        <w:t xml:space="preserve"> </w:t>
      </w:r>
      <w:r w:rsidRPr="00036B13">
        <w:t xml:space="preserve">y el costo de tener una solicitud en espera se estima en </w:t>
      </w:r>
      <w:r w:rsidRPr="00036B13">
        <w:rPr>
          <w:b/>
          <w:bCs/>
        </w:rPr>
        <w:t>Cₑ = 2 unidades/minuto</w:t>
      </w:r>
      <w:r w:rsidRPr="00036B13">
        <w:t xml:space="preserve"> (por pérdida de productividad y tiempo de los estudiantes).</w:t>
      </w:r>
    </w:p>
    <w:p w14:paraId="29ACCABF" w14:textId="23D824EE" w:rsidR="00036B13" w:rsidRPr="00036B13" w:rsidRDefault="00036B13" w:rsidP="00036B13">
      <w:r w:rsidRPr="00036B13">
        <w:t xml:space="preserve">Analicemos tres escenarios posibles: </w:t>
      </w: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=3,4,5</m:t>
        </m:r>
      </m:oMath>
      <w:r w:rsidRPr="00036B13">
        <w:t>.</w:t>
      </w:r>
    </w:p>
    <w:p w14:paraId="64EABE74" w14:textId="6EE9CC62" w:rsidR="00036B13" w:rsidRPr="009F33FC" w:rsidRDefault="00036B13" w:rsidP="00036B13"/>
    <w:p w14:paraId="728A3060" w14:textId="77777777" w:rsidR="00C8494A" w:rsidRPr="009F33FC" w:rsidRDefault="00C8494A" w:rsidP="00036B13"/>
    <w:p w14:paraId="45EFB741" w14:textId="77777777" w:rsidR="00C8494A" w:rsidRPr="009F33FC" w:rsidRDefault="00C8494A" w:rsidP="00036B13"/>
    <w:p w14:paraId="3A704DE8" w14:textId="77777777" w:rsidR="00C8494A" w:rsidRPr="009F33FC" w:rsidRDefault="00C8494A" w:rsidP="00036B13"/>
    <w:p w14:paraId="1C994368" w14:textId="77777777" w:rsidR="00036B13" w:rsidRPr="00036B13" w:rsidRDefault="00036B13" w:rsidP="00036B13">
      <w:pPr>
        <w:rPr>
          <w:b/>
          <w:bCs/>
          <w:lang w:val="en-US"/>
        </w:rPr>
      </w:pPr>
      <w:r w:rsidRPr="00036B13">
        <w:rPr>
          <w:b/>
          <w:bCs/>
          <w:lang w:val="en-US"/>
        </w:rPr>
        <w:lastRenderedPageBreak/>
        <w:t>a) Caso s = 3</w:t>
      </w:r>
    </w:p>
    <w:p w14:paraId="3EBBA966" w14:textId="51E3912B" w:rsidR="00036B13" w:rsidRPr="00036B13" w:rsidRDefault="00036B13" w:rsidP="00036B13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ρ=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λ</m:t>
              </m:r>
            </m:num>
            <m:den>
              <m:r>
                <w:rPr>
                  <w:rFonts w:ascii="Cambria Math" w:hAnsi="Cambria Math"/>
                  <w:lang w:val="en-US"/>
                </w:rPr>
                <m:t>sμ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30</m:t>
              </m:r>
            </m:num>
            <m:den>
              <m:r>
                <w:rPr>
                  <w:rFonts w:ascii="Cambria Math" w:hAnsi="Cambria Math"/>
                  <w:lang w:val="en-US"/>
                </w:rPr>
                <m:t>3(12)</m:t>
              </m:r>
            </m:den>
          </m:f>
          <m:r>
            <w:rPr>
              <w:rFonts w:ascii="Cambria Math" w:hAnsi="Cambria Math"/>
              <w:lang w:val="en-US"/>
            </w:rPr>
            <m:t>=0.833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05E85DF" w14:textId="31386FA4" w:rsidR="00036B13" w:rsidRPr="00036B13" w:rsidRDefault="00036B13" w:rsidP="00036B13">
      <w:pPr>
        <w:rPr>
          <w:lang w:val="en-US"/>
        </w:rPr>
      </w:pPr>
      <w:r w:rsidRPr="00036B13">
        <w:rPr>
          <w:lang w:val="en-US"/>
        </w:rPr>
        <w:t xml:space="preserve">Calculamos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036B13">
        <w:rPr>
          <w:lang w:val="en-US"/>
        </w:rPr>
        <w:t>:</w:t>
      </w:r>
    </w:p>
    <w:p w14:paraId="0542915C" w14:textId="10485AFC" w:rsidR="00036B13" w:rsidRPr="00036B13" w:rsidRDefault="00000000" w:rsidP="00036B13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[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  <m:e/>
              </m:nary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(2.5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n!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(2.5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3!(1-0.833)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]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=0.021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65CF25A0" w14:textId="24F2E611" w:rsidR="00036B13" w:rsidRPr="00036B13" w:rsidRDefault="00036B13" w:rsidP="00036B13">
      <w:pPr>
        <w:rPr>
          <w:lang w:val="en-US"/>
        </w:rPr>
      </w:pPr>
      <w:r w:rsidRPr="00036B13">
        <w:rPr>
          <w:lang w:val="en-US"/>
        </w:rPr>
        <w:t xml:space="preserve">Luego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q</m:t>
            </m:r>
          </m:sub>
        </m:sSub>
      </m:oMath>
      <w:r w:rsidRPr="00036B13">
        <w:rPr>
          <w:lang w:val="en-US"/>
        </w:rPr>
        <w:t>:</w:t>
      </w:r>
    </w:p>
    <w:p w14:paraId="56E35599" w14:textId="408A649F" w:rsidR="00036B13" w:rsidRPr="00036B13" w:rsidRDefault="00000000" w:rsidP="00036B13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(0.021)(2.5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(0.833)</m:t>
              </m:r>
            </m:num>
            <m:den>
              <m:r>
                <w:rPr>
                  <w:rFonts w:ascii="Cambria Math" w:hAnsi="Cambria Math"/>
                  <w:lang w:val="en-US"/>
                </w:rPr>
                <m:t>3!(1-0.833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=2.34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=3(10)+2.34(2)=30+4.68=34.68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6A57ACB1" w14:textId="031CBD39" w:rsidR="00036B13" w:rsidRPr="00036B13" w:rsidRDefault="00036B13" w:rsidP="00036B13">
      <w:pPr>
        <w:rPr>
          <w:lang w:val="en-US"/>
        </w:rPr>
      </w:pPr>
    </w:p>
    <w:p w14:paraId="4088E189" w14:textId="77777777" w:rsidR="00036B13" w:rsidRPr="00036B13" w:rsidRDefault="00036B13" w:rsidP="00036B13">
      <w:pPr>
        <w:rPr>
          <w:b/>
          <w:bCs/>
          <w:lang w:val="en-US"/>
        </w:rPr>
      </w:pPr>
      <w:r w:rsidRPr="00036B13">
        <w:rPr>
          <w:b/>
          <w:bCs/>
          <w:lang w:val="en-US"/>
        </w:rPr>
        <w:t>b) Caso s = 4</w:t>
      </w:r>
    </w:p>
    <w:p w14:paraId="5E411970" w14:textId="5EEB3ADE" w:rsidR="00036B13" w:rsidRPr="00036B13" w:rsidRDefault="00036B13" w:rsidP="00036B13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ρ=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30</m:t>
              </m:r>
            </m:num>
            <m:den>
              <m:r>
                <w:rPr>
                  <w:rFonts w:ascii="Cambria Math" w:hAnsi="Cambria Math"/>
                  <w:lang w:val="en-US"/>
                </w:rPr>
                <m:t>4(12)</m:t>
              </m:r>
            </m:den>
          </m:f>
          <m:r>
            <w:rPr>
              <w:rFonts w:ascii="Cambria Math" w:hAnsi="Cambria Math"/>
              <w:lang w:val="en-US"/>
            </w:rPr>
            <m:t>=0.625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[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  <m:e/>
              </m:nary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(2.5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n!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(2.5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4!(1-0.625)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]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=0.072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0.072(2.5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(0.625)</m:t>
              </m:r>
            </m:num>
            <m:den>
              <m:r>
                <w:rPr>
                  <w:rFonts w:ascii="Cambria Math" w:hAnsi="Cambria Math"/>
                  <w:lang w:val="en-US"/>
                </w:rPr>
                <m:t>4!(1-0.625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=0.47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=4(10)+0.47(2)=40.94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0279C145" w14:textId="0093E0F8" w:rsidR="00036B13" w:rsidRPr="00036B13" w:rsidRDefault="00036B13" w:rsidP="00036B13">
      <w:pPr>
        <w:rPr>
          <w:lang w:val="en-US"/>
        </w:rPr>
      </w:pPr>
    </w:p>
    <w:p w14:paraId="13F836E8" w14:textId="77777777" w:rsidR="00036B13" w:rsidRPr="00036B13" w:rsidRDefault="00036B13" w:rsidP="00036B13">
      <w:pPr>
        <w:rPr>
          <w:b/>
          <w:bCs/>
          <w:lang w:val="en-US"/>
        </w:rPr>
      </w:pPr>
      <w:r w:rsidRPr="00036B13">
        <w:rPr>
          <w:b/>
          <w:bCs/>
          <w:lang w:val="en-US"/>
        </w:rPr>
        <w:t>c) Caso s = 5</w:t>
      </w:r>
    </w:p>
    <w:p w14:paraId="345F16A9" w14:textId="7EACBCEC" w:rsidR="00036B13" w:rsidRPr="00036B13" w:rsidRDefault="00036B13" w:rsidP="00036B13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ρ=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30</m:t>
              </m:r>
            </m:num>
            <m:den>
              <m:r>
                <w:rPr>
                  <w:rFonts w:ascii="Cambria Math" w:hAnsi="Cambria Math"/>
                  <w:lang w:val="en-US"/>
                </w:rPr>
                <m:t>5(12)</m:t>
              </m:r>
            </m:den>
          </m:f>
          <m:r>
            <w:rPr>
              <w:rFonts w:ascii="Cambria Math" w:hAnsi="Cambria Math"/>
              <w:lang w:val="en-US"/>
            </w:rPr>
            <m:t>=0.5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[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  <m:e/>
              </m:nary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(2.5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n!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(2.5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5!(1-0.5)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]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=0.092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0.092(2.5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(0.5)</m:t>
              </m:r>
            </m:num>
            <m:den>
              <m:r>
                <w:rPr>
                  <w:rFonts w:ascii="Cambria Math" w:hAnsi="Cambria Math"/>
                  <w:lang w:val="en-US"/>
                </w:rPr>
                <m:t>5!(1-0.5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=0.10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=5(10)+0.10(2)=50.2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3EF51A9A" w14:textId="442A327C" w:rsidR="00036B13" w:rsidRPr="00036B13" w:rsidRDefault="00036B13" w:rsidP="00036B13">
      <w:pPr>
        <w:rPr>
          <w:lang w:val="en-US"/>
        </w:rPr>
      </w:pPr>
    </w:p>
    <w:p w14:paraId="5C0A4B2D" w14:textId="77777777" w:rsidR="00036B13" w:rsidRPr="00036B13" w:rsidRDefault="00036B13" w:rsidP="00036B13">
      <w:pPr>
        <w:rPr>
          <w:b/>
          <w:bCs/>
          <w:lang w:val="en-US"/>
        </w:rPr>
      </w:pPr>
      <w:r w:rsidRPr="00036B13">
        <w:rPr>
          <w:b/>
          <w:bCs/>
          <w:lang w:val="en-US"/>
        </w:rPr>
        <w:t>d) Interpretación de resultados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626"/>
        <w:gridCol w:w="1933"/>
        <w:gridCol w:w="605"/>
        <w:gridCol w:w="1754"/>
      </w:tblGrid>
      <w:tr w:rsidR="00036B13" w:rsidRPr="00036B13" w14:paraId="0F125ED2" w14:textId="77777777" w:rsidTr="009F2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1F2F742" w14:textId="77777777" w:rsidR="00036B13" w:rsidRPr="00036B13" w:rsidRDefault="00036B13" w:rsidP="00036B13">
            <w:pPr>
              <w:rPr>
                <w:b/>
                <w:bCs/>
                <w:sz w:val="20"/>
                <w:szCs w:val="18"/>
                <w:lang w:val="en-US"/>
              </w:rPr>
            </w:pPr>
            <w:r w:rsidRPr="00036B13">
              <w:rPr>
                <w:b/>
                <w:bCs/>
                <w:sz w:val="20"/>
                <w:szCs w:val="18"/>
                <w:lang w:val="en-US"/>
              </w:rPr>
              <w:t>Servidores (s)</w:t>
            </w:r>
          </w:p>
        </w:tc>
        <w:tc>
          <w:tcPr>
            <w:tcW w:w="0" w:type="auto"/>
            <w:hideMark/>
          </w:tcPr>
          <w:p w14:paraId="310466C2" w14:textId="77777777" w:rsidR="00036B13" w:rsidRPr="00036B13" w:rsidRDefault="00036B13" w:rsidP="00036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036B13">
              <w:rPr>
                <w:b/>
                <w:bCs/>
                <w:sz w:val="20"/>
                <w:szCs w:val="18"/>
                <w:lang w:val="en-US"/>
              </w:rPr>
              <w:t>Factor de uso (ρ)</w:t>
            </w:r>
          </w:p>
        </w:tc>
        <w:tc>
          <w:tcPr>
            <w:tcW w:w="0" w:type="auto"/>
            <w:hideMark/>
          </w:tcPr>
          <w:p w14:paraId="10E6FAC5" w14:textId="77777777" w:rsidR="00036B13" w:rsidRPr="00036B13" w:rsidRDefault="00036B13" w:rsidP="00036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036B13">
              <w:rPr>
                <w:b/>
                <w:bCs/>
                <w:sz w:val="20"/>
                <w:szCs w:val="18"/>
                <w:lang w:val="en-US"/>
              </w:rPr>
              <w:t>Lq</w:t>
            </w:r>
          </w:p>
        </w:tc>
        <w:tc>
          <w:tcPr>
            <w:tcW w:w="0" w:type="auto"/>
            <w:hideMark/>
          </w:tcPr>
          <w:p w14:paraId="082F0653" w14:textId="77777777" w:rsidR="00036B13" w:rsidRPr="00036B13" w:rsidRDefault="00036B13" w:rsidP="00036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036B13">
              <w:rPr>
                <w:b/>
                <w:bCs/>
                <w:sz w:val="20"/>
                <w:szCs w:val="18"/>
                <w:lang w:val="en-US"/>
              </w:rPr>
              <w:t>Costo total (Cₜ)</w:t>
            </w:r>
          </w:p>
        </w:tc>
      </w:tr>
      <w:tr w:rsidR="00036B13" w:rsidRPr="00036B13" w14:paraId="67FFC296" w14:textId="77777777" w:rsidTr="009F2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C4866" w14:textId="77777777" w:rsidR="00036B13" w:rsidRPr="00036B13" w:rsidRDefault="00036B13" w:rsidP="00036B13">
            <w:pPr>
              <w:rPr>
                <w:sz w:val="20"/>
                <w:szCs w:val="18"/>
                <w:lang w:val="en-US"/>
              </w:rPr>
            </w:pPr>
            <w:r w:rsidRPr="00036B13">
              <w:rPr>
                <w:sz w:val="20"/>
                <w:szCs w:val="18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E024E0B" w14:textId="77777777" w:rsidR="00036B13" w:rsidRPr="00036B13" w:rsidRDefault="00036B13" w:rsidP="00036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036B13">
              <w:rPr>
                <w:sz w:val="20"/>
                <w:szCs w:val="18"/>
                <w:lang w:val="en-US"/>
              </w:rPr>
              <w:t>0.833</w:t>
            </w:r>
          </w:p>
        </w:tc>
        <w:tc>
          <w:tcPr>
            <w:tcW w:w="0" w:type="auto"/>
            <w:hideMark/>
          </w:tcPr>
          <w:p w14:paraId="0978BF6F" w14:textId="77777777" w:rsidR="00036B13" w:rsidRPr="00036B13" w:rsidRDefault="00036B13" w:rsidP="00036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036B13">
              <w:rPr>
                <w:sz w:val="20"/>
                <w:szCs w:val="18"/>
                <w:lang w:val="en-US"/>
              </w:rPr>
              <w:t>2.34</w:t>
            </w:r>
          </w:p>
        </w:tc>
        <w:tc>
          <w:tcPr>
            <w:tcW w:w="0" w:type="auto"/>
            <w:hideMark/>
          </w:tcPr>
          <w:p w14:paraId="7854CB14" w14:textId="77777777" w:rsidR="00036B13" w:rsidRPr="00036B13" w:rsidRDefault="00036B13" w:rsidP="00036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036B13">
              <w:rPr>
                <w:sz w:val="20"/>
                <w:szCs w:val="18"/>
                <w:lang w:val="en-US"/>
              </w:rPr>
              <w:t>34.68</w:t>
            </w:r>
          </w:p>
        </w:tc>
      </w:tr>
      <w:tr w:rsidR="00036B13" w:rsidRPr="00036B13" w14:paraId="7DCC588F" w14:textId="77777777" w:rsidTr="009F2C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8EC4D" w14:textId="77777777" w:rsidR="00036B13" w:rsidRPr="00036B13" w:rsidRDefault="00036B13" w:rsidP="00036B13">
            <w:pPr>
              <w:rPr>
                <w:sz w:val="20"/>
                <w:szCs w:val="18"/>
                <w:lang w:val="en-US"/>
              </w:rPr>
            </w:pPr>
            <w:r w:rsidRPr="00036B13">
              <w:rPr>
                <w:sz w:val="20"/>
                <w:szCs w:val="18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71EE30D1" w14:textId="77777777" w:rsidR="00036B13" w:rsidRPr="00036B13" w:rsidRDefault="00036B13" w:rsidP="00036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036B13">
              <w:rPr>
                <w:sz w:val="20"/>
                <w:szCs w:val="18"/>
                <w:lang w:val="en-US"/>
              </w:rPr>
              <w:t>0.625</w:t>
            </w:r>
          </w:p>
        </w:tc>
        <w:tc>
          <w:tcPr>
            <w:tcW w:w="0" w:type="auto"/>
            <w:hideMark/>
          </w:tcPr>
          <w:p w14:paraId="59D3C2E0" w14:textId="77777777" w:rsidR="00036B13" w:rsidRPr="00036B13" w:rsidRDefault="00036B13" w:rsidP="00036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036B13">
              <w:rPr>
                <w:sz w:val="20"/>
                <w:szCs w:val="18"/>
                <w:lang w:val="en-US"/>
              </w:rPr>
              <w:t>0.47</w:t>
            </w:r>
          </w:p>
        </w:tc>
        <w:tc>
          <w:tcPr>
            <w:tcW w:w="0" w:type="auto"/>
            <w:hideMark/>
          </w:tcPr>
          <w:p w14:paraId="2BE7FC71" w14:textId="77777777" w:rsidR="00036B13" w:rsidRPr="00036B13" w:rsidRDefault="00036B13" w:rsidP="00036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036B13">
              <w:rPr>
                <w:sz w:val="20"/>
                <w:szCs w:val="18"/>
                <w:lang w:val="en-US"/>
              </w:rPr>
              <w:t>40.94</w:t>
            </w:r>
          </w:p>
        </w:tc>
      </w:tr>
      <w:tr w:rsidR="00036B13" w:rsidRPr="00036B13" w14:paraId="57B51AB3" w14:textId="77777777" w:rsidTr="009F2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E5A2A" w14:textId="77777777" w:rsidR="00036B13" w:rsidRPr="00036B13" w:rsidRDefault="00036B13" w:rsidP="00036B13">
            <w:pPr>
              <w:rPr>
                <w:sz w:val="20"/>
                <w:szCs w:val="18"/>
                <w:lang w:val="en-US"/>
              </w:rPr>
            </w:pPr>
            <w:r w:rsidRPr="00036B13">
              <w:rPr>
                <w:sz w:val="20"/>
                <w:szCs w:val="18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5B85CC9B" w14:textId="77777777" w:rsidR="00036B13" w:rsidRPr="00036B13" w:rsidRDefault="00036B13" w:rsidP="00036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036B13">
              <w:rPr>
                <w:sz w:val="20"/>
                <w:szCs w:val="18"/>
                <w:lang w:val="en-US"/>
              </w:rPr>
              <w:t>0.5</w:t>
            </w:r>
          </w:p>
        </w:tc>
        <w:tc>
          <w:tcPr>
            <w:tcW w:w="0" w:type="auto"/>
            <w:hideMark/>
          </w:tcPr>
          <w:p w14:paraId="37073DDC" w14:textId="77777777" w:rsidR="00036B13" w:rsidRPr="00036B13" w:rsidRDefault="00036B13" w:rsidP="00036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036B13">
              <w:rPr>
                <w:sz w:val="20"/>
                <w:szCs w:val="18"/>
                <w:lang w:val="en-US"/>
              </w:rPr>
              <w:t>0.10</w:t>
            </w:r>
          </w:p>
        </w:tc>
        <w:tc>
          <w:tcPr>
            <w:tcW w:w="0" w:type="auto"/>
            <w:hideMark/>
          </w:tcPr>
          <w:p w14:paraId="2BDCFBD0" w14:textId="77777777" w:rsidR="00036B13" w:rsidRPr="00036B13" w:rsidRDefault="00036B13" w:rsidP="00036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036B13">
              <w:rPr>
                <w:sz w:val="20"/>
                <w:szCs w:val="18"/>
                <w:lang w:val="en-US"/>
              </w:rPr>
              <w:t>50.20</w:t>
            </w:r>
          </w:p>
        </w:tc>
      </w:tr>
    </w:tbl>
    <w:p w14:paraId="5AF9BEFD" w14:textId="77777777" w:rsidR="009F2C02" w:rsidRDefault="009F2C02" w:rsidP="00036B13"/>
    <w:p w14:paraId="59CE3173" w14:textId="67C06544" w:rsidR="00036B13" w:rsidRDefault="00036B13" w:rsidP="00036B13">
      <w:r w:rsidRPr="00036B13">
        <w:t xml:space="preserve">El </w:t>
      </w:r>
      <w:r w:rsidRPr="00036B13">
        <w:rPr>
          <w:b/>
          <w:bCs/>
        </w:rPr>
        <w:t>costo total mínimo</w:t>
      </w:r>
      <w:r w:rsidRPr="00036B13">
        <w:t xml:space="preserve"> se obtiene con </w:t>
      </w:r>
      <w:r w:rsidRPr="00036B13">
        <w:rPr>
          <w:b/>
          <w:bCs/>
        </w:rPr>
        <w:t>s = 3 servidores</w:t>
      </w:r>
      <w:r w:rsidRPr="00036B13">
        <w:t>.</w:t>
      </w:r>
      <w:r w:rsidRPr="00036B13">
        <w:br/>
        <w:t>Aunque el tiempo de espera es mayor que en otros casos, el aumento del costo por servidores adicionales no se justifica económicamente.</w:t>
      </w:r>
    </w:p>
    <w:p w14:paraId="17BA72FC" w14:textId="77777777" w:rsidR="009F2C02" w:rsidRPr="00036B13" w:rsidRDefault="009F2C02" w:rsidP="00036B13"/>
    <w:p w14:paraId="564BDC3F" w14:textId="77777777" w:rsidR="00036B13" w:rsidRPr="00036B13" w:rsidRDefault="00036B13" w:rsidP="00036B13">
      <w:r w:rsidRPr="00036B13">
        <w:rPr>
          <w:b/>
          <w:bCs/>
        </w:rPr>
        <w:t>Conclusión:</w:t>
      </w:r>
      <w:r w:rsidRPr="00036B13">
        <w:br/>
        <w:t xml:space="preserve">El número óptimo de servidores que minimiza el costo total es </w:t>
      </w:r>
      <w:r w:rsidRPr="00036B13">
        <w:rPr>
          <w:b/>
          <w:bCs/>
        </w:rPr>
        <w:t>3</w:t>
      </w:r>
      <w:r w:rsidRPr="00036B13">
        <w:t>.</w:t>
      </w:r>
    </w:p>
    <w:p w14:paraId="374D4410" w14:textId="66D9E6A4" w:rsidR="00036B13" w:rsidRPr="009F33FC" w:rsidRDefault="00036B13" w:rsidP="00036B13"/>
    <w:p w14:paraId="4222AE62" w14:textId="77777777" w:rsidR="009F2C02" w:rsidRPr="009F33FC" w:rsidRDefault="009F2C02" w:rsidP="00036B13"/>
    <w:p w14:paraId="669D8745" w14:textId="77777777" w:rsidR="009F2C02" w:rsidRPr="009F33FC" w:rsidRDefault="009F2C02" w:rsidP="00036B13"/>
    <w:p w14:paraId="7D212D6A" w14:textId="77777777" w:rsidR="009F2C02" w:rsidRPr="009F33FC" w:rsidRDefault="009F2C02" w:rsidP="00036B13"/>
    <w:p w14:paraId="0B3BAC1D" w14:textId="77777777" w:rsidR="009F2C02" w:rsidRPr="009F33FC" w:rsidRDefault="009F2C02" w:rsidP="00036B13"/>
    <w:p w14:paraId="2C7DA585" w14:textId="77777777" w:rsidR="009F2C02" w:rsidRPr="009F33FC" w:rsidRDefault="009F2C02" w:rsidP="00036B13"/>
    <w:p w14:paraId="1FFAC704" w14:textId="77777777" w:rsidR="009F2C02" w:rsidRPr="009F33FC" w:rsidRDefault="009F2C02" w:rsidP="00036B13"/>
    <w:p w14:paraId="24F2B68B" w14:textId="77777777" w:rsidR="009F2C02" w:rsidRPr="009F33FC" w:rsidRDefault="009F2C02" w:rsidP="00036B13"/>
    <w:p w14:paraId="72A5D616" w14:textId="77777777" w:rsidR="009F2C02" w:rsidRPr="009F33FC" w:rsidRDefault="009F2C02" w:rsidP="00036B13"/>
    <w:p w14:paraId="745EE13E" w14:textId="77777777" w:rsidR="009F2C02" w:rsidRPr="009F33FC" w:rsidRDefault="009F2C02" w:rsidP="00036B13"/>
    <w:p w14:paraId="07E53E42" w14:textId="77777777" w:rsidR="009F2C02" w:rsidRPr="009F33FC" w:rsidRDefault="009F2C02" w:rsidP="00036B13"/>
    <w:p w14:paraId="2A38F839" w14:textId="17FB9FB4" w:rsidR="00036B13" w:rsidRPr="00036B13" w:rsidRDefault="00036B13" w:rsidP="00036B13">
      <w:pPr>
        <w:rPr>
          <w:b/>
          <w:bCs/>
        </w:rPr>
      </w:pPr>
      <w:r w:rsidRPr="00036B13">
        <w:rPr>
          <w:b/>
          <w:bCs/>
        </w:rPr>
        <w:lastRenderedPageBreak/>
        <w:t>Interpretación práctica</w:t>
      </w:r>
    </w:p>
    <w:p w14:paraId="66977773" w14:textId="77777777" w:rsidR="00036B13" w:rsidRPr="00036B13" w:rsidRDefault="00036B13" w:rsidP="00906EF4">
      <w:pPr>
        <w:jc w:val="left"/>
      </w:pPr>
      <w:r w:rsidRPr="00036B13">
        <w:t xml:space="preserve">Este análisis muestra que </w:t>
      </w:r>
      <w:r w:rsidRPr="00036B13">
        <w:rPr>
          <w:b/>
          <w:bCs/>
        </w:rPr>
        <w:t>agregar más servidores no siempre mejora la eficiencia económica</w:t>
      </w:r>
      <w:r w:rsidRPr="00036B13">
        <w:t>.</w:t>
      </w:r>
      <w:r w:rsidRPr="00036B13">
        <w:br/>
        <w:t>En ingeniería de sistemas, esto se traduce en encontrar el equilibrio entre:</w:t>
      </w:r>
    </w:p>
    <w:p w14:paraId="5BCE6153" w14:textId="77777777" w:rsidR="00036B13" w:rsidRPr="00036B13" w:rsidRDefault="00036B13" w:rsidP="00036B13">
      <w:pPr>
        <w:numPr>
          <w:ilvl w:val="0"/>
          <w:numId w:val="59"/>
        </w:numPr>
      </w:pPr>
      <w:r w:rsidRPr="00036B13">
        <w:rPr>
          <w:b/>
          <w:bCs/>
        </w:rPr>
        <w:t>Desempeño técnico (tiempo de respuesta, disponibilidad)</w:t>
      </w:r>
    </w:p>
    <w:p w14:paraId="1778923C" w14:textId="77777777" w:rsidR="00036B13" w:rsidRPr="00036B13" w:rsidRDefault="00036B13" w:rsidP="00036B13">
      <w:pPr>
        <w:numPr>
          <w:ilvl w:val="0"/>
          <w:numId w:val="59"/>
        </w:numPr>
      </w:pPr>
      <w:r w:rsidRPr="00036B13">
        <w:rPr>
          <w:b/>
          <w:bCs/>
        </w:rPr>
        <w:t>Costo operativo (hardware, energía, mantenimiento, personal)</w:t>
      </w:r>
    </w:p>
    <w:p w14:paraId="078EBC8D" w14:textId="2B2A8081" w:rsidR="00036B13" w:rsidRPr="009F33FC" w:rsidRDefault="00036B13" w:rsidP="00036B13"/>
    <w:p w14:paraId="09E41BE8" w14:textId="77777777" w:rsidR="00036B13" w:rsidRPr="00036B13" w:rsidRDefault="00036B13" w:rsidP="00036B13">
      <w:pPr>
        <w:rPr>
          <w:b/>
          <w:bCs/>
        </w:rPr>
      </w:pPr>
      <w:r w:rsidRPr="00036B13">
        <w:rPr>
          <w:b/>
          <w:bCs/>
        </w:rPr>
        <w:t>Ejemplos de aplicación en Ingeniería en Sistemas de Información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485"/>
        <w:gridCol w:w="3631"/>
        <w:gridCol w:w="2722"/>
      </w:tblGrid>
      <w:tr w:rsidR="00036B13" w:rsidRPr="00036B13" w14:paraId="0C652E39" w14:textId="77777777" w:rsidTr="009F2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F0F4CFB" w14:textId="77777777" w:rsidR="00036B13" w:rsidRPr="00036B13" w:rsidRDefault="00036B13" w:rsidP="00036B13">
            <w:pPr>
              <w:rPr>
                <w:b/>
                <w:bCs/>
                <w:sz w:val="20"/>
                <w:szCs w:val="18"/>
                <w:lang w:val="en-US"/>
              </w:rPr>
            </w:pPr>
            <w:r w:rsidRPr="00036B13">
              <w:rPr>
                <w:b/>
                <w:bCs/>
                <w:sz w:val="20"/>
                <w:szCs w:val="18"/>
                <w:lang w:val="en-US"/>
              </w:rPr>
              <w:t>Campo</w:t>
            </w:r>
          </w:p>
        </w:tc>
        <w:tc>
          <w:tcPr>
            <w:tcW w:w="0" w:type="auto"/>
            <w:hideMark/>
          </w:tcPr>
          <w:p w14:paraId="5908E76A" w14:textId="77777777" w:rsidR="00036B13" w:rsidRPr="00036B13" w:rsidRDefault="00036B13" w:rsidP="00036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036B13">
              <w:rPr>
                <w:b/>
                <w:bCs/>
                <w:sz w:val="20"/>
                <w:szCs w:val="18"/>
                <w:lang w:val="en-US"/>
              </w:rPr>
              <w:t>Ejemplo de aplicación</w:t>
            </w:r>
          </w:p>
        </w:tc>
        <w:tc>
          <w:tcPr>
            <w:tcW w:w="0" w:type="auto"/>
            <w:hideMark/>
          </w:tcPr>
          <w:p w14:paraId="45A2AA1F" w14:textId="77777777" w:rsidR="00036B13" w:rsidRPr="00036B13" w:rsidRDefault="00036B13" w:rsidP="00036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036B13">
              <w:rPr>
                <w:b/>
                <w:bCs/>
                <w:sz w:val="20"/>
                <w:szCs w:val="18"/>
                <w:lang w:val="en-US"/>
              </w:rPr>
              <w:t>Naturaleza del costo</w:t>
            </w:r>
          </w:p>
        </w:tc>
      </w:tr>
      <w:tr w:rsidR="00036B13" w:rsidRPr="00036B13" w14:paraId="161BE9F1" w14:textId="77777777" w:rsidTr="009F2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AF4B6" w14:textId="77777777" w:rsidR="00036B13" w:rsidRPr="00036B13" w:rsidRDefault="00036B13" w:rsidP="00036B13">
            <w:pPr>
              <w:rPr>
                <w:sz w:val="20"/>
                <w:szCs w:val="18"/>
                <w:lang w:val="en-US"/>
              </w:rPr>
            </w:pPr>
            <w:r w:rsidRPr="00036B13">
              <w:rPr>
                <w:b/>
                <w:bCs/>
                <w:sz w:val="20"/>
                <w:szCs w:val="18"/>
                <w:lang w:val="en-US"/>
              </w:rPr>
              <w:t>Infraestructura de red</w:t>
            </w:r>
          </w:p>
        </w:tc>
        <w:tc>
          <w:tcPr>
            <w:tcW w:w="0" w:type="auto"/>
            <w:hideMark/>
          </w:tcPr>
          <w:p w14:paraId="597A9FD7" w14:textId="77777777" w:rsidR="00036B13" w:rsidRPr="00036B13" w:rsidRDefault="00036B13" w:rsidP="00036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36B13">
              <w:rPr>
                <w:sz w:val="20"/>
                <w:szCs w:val="18"/>
              </w:rPr>
              <w:t>Decidir cuántos routers o switches activos mantener</w:t>
            </w:r>
          </w:p>
        </w:tc>
        <w:tc>
          <w:tcPr>
            <w:tcW w:w="0" w:type="auto"/>
            <w:hideMark/>
          </w:tcPr>
          <w:p w14:paraId="5052DE03" w14:textId="77777777" w:rsidR="00036B13" w:rsidRPr="00036B13" w:rsidRDefault="00036B13" w:rsidP="00036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36B13">
              <w:rPr>
                <w:sz w:val="20"/>
                <w:szCs w:val="18"/>
              </w:rPr>
              <w:t>Costo de servicio vs latencia</w:t>
            </w:r>
          </w:p>
        </w:tc>
      </w:tr>
      <w:tr w:rsidR="00036B13" w:rsidRPr="00036B13" w14:paraId="753E70B8" w14:textId="77777777" w:rsidTr="009F2C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A75A7" w14:textId="77777777" w:rsidR="00036B13" w:rsidRPr="00036B13" w:rsidRDefault="00036B13" w:rsidP="00036B13">
            <w:pPr>
              <w:rPr>
                <w:sz w:val="20"/>
                <w:szCs w:val="18"/>
                <w:lang w:val="en-US"/>
              </w:rPr>
            </w:pPr>
            <w:r w:rsidRPr="00036B13">
              <w:rPr>
                <w:b/>
                <w:bCs/>
                <w:sz w:val="20"/>
                <w:szCs w:val="18"/>
                <w:lang w:val="en-US"/>
              </w:rPr>
              <w:t>Servidores web</w:t>
            </w:r>
          </w:p>
        </w:tc>
        <w:tc>
          <w:tcPr>
            <w:tcW w:w="0" w:type="auto"/>
            <w:hideMark/>
          </w:tcPr>
          <w:p w14:paraId="08B05CDD" w14:textId="77777777" w:rsidR="00036B13" w:rsidRPr="00036B13" w:rsidRDefault="00036B13" w:rsidP="00036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36B13">
              <w:rPr>
                <w:sz w:val="20"/>
                <w:szCs w:val="18"/>
              </w:rPr>
              <w:t>Dimensionamiento de instancias EC2 en AWS o Google Cloud</w:t>
            </w:r>
          </w:p>
        </w:tc>
        <w:tc>
          <w:tcPr>
            <w:tcW w:w="0" w:type="auto"/>
            <w:hideMark/>
          </w:tcPr>
          <w:p w14:paraId="70E751EA" w14:textId="77777777" w:rsidR="00036B13" w:rsidRPr="00036B13" w:rsidRDefault="00036B13" w:rsidP="00036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36B13">
              <w:rPr>
                <w:sz w:val="20"/>
                <w:szCs w:val="18"/>
              </w:rPr>
              <w:t>Costo de CPU vs tiempo de espera del usuario</w:t>
            </w:r>
          </w:p>
        </w:tc>
      </w:tr>
      <w:tr w:rsidR="00036B13" w:rsidRPr="00036B13" w14:paraId="375F3E54" w14:textId="77777777" w:rsidTr="009F2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746A4" w14:textId="77777777" w:rsidR="00036B13" w:rsidRPr="00036B13" w:rsidRDefault="00036B13" w:rsidP="00036B13">
            <w:pPr>
              <w:rPr>
                <w:sz w:val="20"/>
                <w:szCs w:val="18"/>
                <w:lang w:val="en-US"/>
              </w:rPr>
            </w:pPr>
            <w:r w:rsidRPr="00036B13">
              <w:rPr>
                <w:b/>
                <w:bCs/>
                <w:sz w:val="20"/>
                <w:szCs w:val="18"/>
                <w:lang w:val="en-US"/>
              </w:rPr>
              <w:t>Atención universitaria</w:t>
            </w:r>
          </w:p>
        </w:tc>
        <w:tc>
          <w:tcPr>
            <w:tcW w:w="0" w:type="auto"/>
            <w:hideMark/>
          </w:tcPr>
          <w:p w14:paraId="35DDEEE6" w14:textId="77777777" w:rsidR="00036B13" w:rsidRPr="00036B13" w:rsidRDefault="00036B13" w:rsidP="00036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36B13">
              <w:rPr>
                <w:sz w:val="20"/>
                <w:szCs w:val="18"/>
              </w:rPr>
              <w:t>Número de ventanillas en registro académico o caja</w:t>
            </w:r>
          </w:p>
        </w:tc>
        <w:tc>
          <w:tcPr>
            <w:tcW w:w="0" w:type="auto"/>
            <w:hideMark/>
          </w:tcPr>
          <w:p w14:paraId="1E22C7FF" w14:textId="77777777" w:rsidR="00036B13" w:rsidRPr="00036B13" w:rsidRDefault="00036B13" w:rsidP="00036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36B13">
              <w:rPr>
                <w:sz w:val="20"/>
                <w:szCs w:val="18"/>
              </w:rPr>
              <w:t>Salario del personal vs tiempo de fila</w:t>
            </w:r>
          </w:p>
        </w:tc>
      </w:tr>
      <w:tr w:rsidR="00036B13" w:rsidRPr="00036B13" w14:paraId="3CD4D0C3" w14:textId="77777777" w:rsidTr="009F2C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6FB4C" w14:textId="77777777" w:rsidR="00036B13" w:rsidRPr="00036B13" w:rsidRDefault="00036B13" w:rsidP="00036B13">
            <w:pPr>
              <w:rPr>
                <w:sz w:val="20"/>
                <w:szCs w:val="18"/>
                <w:lang w:val="en-US"/>
              </w:rPr>
            </w:pPr>
            <w:r w:rsidRPr="00036B13">
              <w:rPr>
                <w:b/>
                <w:bCs/>
                <w:sz w:val="20"/>
                <w:szCs w:val="18"/>
                <w:lang w:val="en-US"/>
              </w:rPr>
              <w:t>Centros de soporte técnico</w:t>
            </w:r>
          </w:p>
        </w:tc>
        <w:tc>
          <w:tcPr>
            <w:tcW w:w="0" w:type="auto"/>
            <w:hideMark/>
          </w:tcPr>
          <w:p w14:paraId="47438A32" w14:textId="77777777" w:rsidR="00036B13" w:rsidRPr="00036B13" w:rsidRDefault="00036B13" w:rsidP="00036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36B13">
              <w:rPr>
                <w:sz w:val="20"/>
                <w:szCs w:val="18"/>
              </w:rPr>
              <w:t>Cantidad de técnicos activos en turnos</w:t>
            </w:r>
          </w:p>
        </w:tc>
        <w:tc>
          <w:tcPr>
            <w:tcW w:w="0" w:type="auto"/>
            <w:hideMark/>
          </w:tcPr>
          <w:p w14:paraId="0519761C" w14:textId="77777777" w:rsidR="00036B13" w:rsidRPr="00036B13" w:rsidRDefault="00036B13" w:rsidP="00036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36B13">
              <w:rPr>
                <w:sz w:val="20"/>
                <w:szCs w:val="18"/>
              </w:rPr>
              <w:t>Costo de planilla vs tiempo de resolución</w:t>
            </w:r>
          </w:p>
        </w:tc>
      </w:tr>
      <w:tr w:rsidR="00036B13" w:rsidRPr="00036B13" w14:paraId="44730CCC" w14:textId="77777777" w:rsidTr="009F2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99258" w14:textId="77777777" w:rsidR="00036B13" w:rsidRPr="00036B13" w:rsidRDefault="00036B13" w:rsidP="00036B13">
            <w:pPr>
              <w:rPr>
                <w:sz w:val="20"/>
                <w:szCs w:val="18"/>
                <w:lang w:val="en-US"/>
              </w:rPr>
            </w:pPr>
            <w:r w:rsidRPr="00036B13">
              <w:rPr>
                <w:b/>
                <w:bCs/>
                <w:sz w:val="20"/>
                <w:szCs w:val="18"/>
                <w:lang w:val="en-US"/>
              </w:rPr>
              <w:t>Procesamiento en cola (batch)</w:t>
            </w:r>
          </w:p>
        </w:tc>
        <w:tc>
          <w:tcPr>
            <w:tcW w:w="0" w:type="auto"/>
            <w:hideMark/>
          </w:tcPr>
          <w:p w14:paraId="46501B13" w14:textId="77777777" w:rsidR="00036B13" w:rsidRPr="00036B13" w:rsidRDefault="00036B13" w:rsidP="00036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36B13">
              <w:rPr>
                <w:sz w:val="20"/>
                <w:szCs w:val="18"/>
              </w:rPr>
              <w:t>Jobs en cola en un sistema de planificación</w:t>
            </w:r>
          </w:p>
        </w:tc>
        <w:tc>
          <w:tcPr>
            <w:tcW w:w="0" w:type="auto"/>
            <w:hideMark/>
          </w:tcPr>
          <w:p w14:paraId="0A2B9154" w14:textId="77777777" w:rsidR="00036B13" w:rsidRPr="00036B13" w:rsidRDefault="00036B13" w:rsidP="00036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36B13">
              <w:rPr>
                <w:sz w:val="20"/>
                <w:szCs w:val="18"/>
              </w:rPr>
              <w:t>Costo de máquinas vs retraso de resultados</w:t>
            </w:r>
          </w:p>
        </w:tc>
      </w:tr>
    </w:tbl>
    <w:p w14:paraId="32135266" w14:textId="77777777" w:rsidR="00DB0A45" w:rsidRPr="00294A07" w:rsidRDefault="00DB0A45" w:rsidP="00DB0A45"/>
    <w:p w14:paraId="77819D58" w14:textId="77777777" w:rsidR="00DB0A45" w:rsidRDefault="00DB0A45" w:rsidP="00DB0A45">
      <w:pPr>
        <w:rPr>
          <w:lang w:val="es-ES"/>
        </w:rPr>
      </w:pPr>
    </w:p>
    <w:p w14:paraId="7F5C3041" w14:textId="77777777" w:rsidR="00906EF4" w:rsidRDefault="00906EF4" w:rsidP="00DB0A45">
      <w:pPr>
        <w:rPr>
          <w:lang w:val="es-ES"/>
        </w:rPr>
      </w:pPr>
    </w:p>
    <w:p w14:paraId="3259D092" w14:textId="77777777" w:rsidR="00906EF4" w:rsidRDefault="00906EF4" w:rsidP="00DB0A45">
      <w:pPr>
        <w:rPr>
          <w:lang w:val="es-ES"/>
        </w:rPr>
      </w:pPr>
    </w:p>
    <w:p w14:paraId="3BE113F1" w14:textId="77777777" w:rsidR="00906EF4" w:rsidRDefault="00906EF4" w:rsidP="00DB0A45">
      <w:pPr>
        <w:rPr>
          <w:lang w:val="es-ES"/>
        </w:rPr>
      </w:pPr>
    </w:p>
    <w:p w14:paraId="7297B34B" w14:textId="77777777" w:rsidR="00906EF4" w:rsidRDefault="00906EF4" w:rsidP="00DB0A45">
      <w:pPr>
        <w:rPr>
          <w:lang w:val="es-ES"/>
        </w:rPr>
      </w:pPr>
    </w:p>
    <w:p w14:paraId="0E2638C3" w14:textId="77777777" w:rsidR="00906EF4" w:rsidRDefault="00906EF4" w:rsidP="00DB0A45">
      <w:pPr>
        <w:rPr>
          <w:lang w:val="es-ES"/>
        </w:rPr>
      </w:pPr>
    </w:p>
    <w:p w14:paraId="4058CA94" w14:textId="77777777" w:rsidR="00906EF4" w:rsidRDefault="00906EF4" w:rsidP="00DB0A45">
      <w:pPr>
        <w:rPr>
          <w:lang w:val="es-ES"/>
        </w:rPr>
      </w:pPr>
    </w:p>
    <w:p w14:paraId="0EFB6E6F" w14:textId="77777777" w:rsidR="00906EF4" w:rsidRPr="00DB0A45" w:rsidRDefault="00906EF4" w:rsidP="00DB0A45">
      <w:pPr>
        <w:rPr>
          <w:lang w:val="es-ES"/>
        </w:rPr>
      </w:pPr>
    </w:p>
    <w:p w14:paraId="42A50B7E" w14:textId="0C459F2E" w:rsidR="00F3241F" w:rsidRDefault="0091157F" w:rsidP="00F3241F">
      <w:pPr>
        <w:pStyle w:val="Ttulo2"/>
        <w:rPr>
          <w:spacing w:val="4"/>
          <w:szCs w:val="28"/>
          <w:lang w:val="es-ES"/>
        </w:rPr>
      </w:pPr>
      <w:bookmarkStart w:id="24" w:name="_Toc205814955"/>
      <w:r w:rsidRPr="00F3241F">
        <w:rPr>
          <w:spacing w:val="4"/>
          <w:szCs w:val="28"/>
          <w:lang w:val="es-ES"/>
        </w:rPr>
        <w:lastRenderedPageBreak/>
        <w:t>Gra</w:t>
      </w:r>
      <w:r w:rsidR="00D04C5A">
        <w:rPr>
          <w:spacing w:val="4"/>
          <w:szCs w:val="28"/>
          <w:lang w:val="es-ES"/>
        </w:rPr>
        <w:t>f</w:t>
      </w:r>
      <w:r w:rsidRPr="00F3241F">
        <w:rPr>
          <w:spacing w:val="4"/>
          <w:szCs w:val="28"/>
          <w:lang w:val="es-ES"/>
        </w:rPr>
        <w:t>o de una transición asociada a una matriz estocástica</w:t>
      </w:r>
      <w:bookmarkEnd w:id="24"/>
    </w:p>
    <w:p w14:paraId="15522741" w14:textId="77777777" w:rsidR="006A227B" w:rsidRPr="006A227B" w:rsidRDefault="006A227B" w:rsidP="006A227B">
      <w:pPr>
        <w:rPr>
          <w:lang w:val="es-ES"/>
        </w:rPr>
      </w:pPr>
    </w:p>
    <w:p w14:paraId="0B5EC6E1" w14:textId="483F6225" w:rsidR="0091157F" w:rsidRPr="00F3241F" w:rsidRDefault="0091157F" w:rsidP="00F3241F">
      <w:pPr>
        <w:pStyle w:val="Ttulo2"/>
        <w:rPr>
          <w:spacing w:val="4"/>
          <w:szCs w:val="28"/>
          <w:lang w:val="es-ES"/>
        </w:rPr>
      </w:pPr>
      <w:r w:rsidRPr="00F3241F">
        <w:rPr>
          <w:spacing w:val="4"/>
          <w:szCs w:val="28"/>
          <w:lang w:val="es-ES"/>
        </w:rPr>
        <w:t xml:space="preserve"> </w:t>
      </w:r>
      <w:bookmarkStart w:id="25" w:name="_Toc205814956"/>
      <w:r w:rsidRPr="00F3241F">
        <w:rPr>
          <w:spacing w:val="8"/>
          <w:szCs w:val="28"/>
          <w:lang w:val="es-ES"/>
        </w:rPr>
        <w:t>5.7. Estados del sistema</w:t>
      </w:r>
      <w:bookmarkEnd w:id="25"/>
    </w:p>
    <w:p w14:paraId="3B88190E" w14:textId="77777777" w:rsidR="00F3241F" w:rsidRDefault="0091157F" w:rsidP="00F3241F">
      <w:pPr>
        <w:pStyle w:val="Ttulo3"/>
        <w:rPr>
          <w:lang w:val="es-ES"/>
        </w:rPr>
      </w:pPr>
      <w:bookmarkStart w:id="26" w:name="_Toc205814957"/>
      <w:r>
        <w:rPr>
          <w:lang w:val="es-ES"/>
        </w:rPr>
        <w:t>5.7.1.Probabilidad de los estados del sistema</w:t>
      </w:r>
      <w:bookmarkEnd w:id="26"/>
      <w:r>
        <w:rPr>
          <w:lang w:val="es-ES"/>
        </w:rPr>
        <w:t xml:space="preserve"> </w:t>
      </w:r>
    </w:p>
    <w:p w14:paraId="4E005E3C" w14:textId="77BA2771" w:rsidR="0091157F" w:rsidRDefault="0091157F" w:rsidP="00F3241F">
      <w:pPr>
        <w:pStyle w:val="Ttulo3"/>
        <w:rPr>
          <w:lang w:val="es-ES"/>
        </w:rPr>
      </w:pPr>
      <w:bookmarkStart w:id="27" w:name="_Toc205814958"/>
      <w:r>
        <w:rPr>
          <w:spacing w:val="4"/>
          <w:lang w:val="es-ES"/>
        </w:rPr>
        <w:t>5.7.2.Tendencia de un sistema</w:t>
      </w:r>
      <w:bookmarkEnd w:id="27"/>
    </w:p>
    <w:p w14:paraId="666DECCF" w14:textId="77777777" w:rsidR="00C5601D" w:rsidRPr="00A52815" w:rsidRDefault="00C5601D" w:rsidP="00A76AA1">
      <w:pPr>
        <w:contextualSpacing/>
        <w:rPr>
          <w:lang w:val="es-ES"/>
        </w:rPr>
      </w:pPr>
    </w:p>
    <w:p w14:paraId="2222A4A2" w14:textId="77777777" w:rsidR="00C5601D" w:rsidRDefault="00C5601D" w:rsidP="00A76AA1">
      <w:pPr>
        <w:contextualSpacing/>
      </w:pPr>
    </w:p>
    <w:p w14:paraId="26128FC1" w14:textId="77777777" w:rsidR="00C5601D" w:rsidRDefault="00C5601D" w:rsidP="00A76AA1">
      <w:pPr>
        <w:contextualSpacing/>
      </w:pPr>
    </w:p>
    <w:p w14:paraId="31219BBB" w14:textId="77777777" w:rsidR="00C5601D" w:rsidRDefault="00C5601D" w:rsidP="00A76AA1">
      <w:pPr>
        <w:contextualSpacing/>
      </w:pPr>
    </w:p>
    <w:p w14:paraId="71602CBF" w14:textId="77777777" w:rsidR="00C5601D" w:rsidRDefault="00C5601D" w:rsidP="00A76AA1">
      <w:pPr>
        <w:contextualSpacing/>
      </w:pPr>
    </w:p>
    <w:p w14:paraId="11A19719" w14:textId="77777777" w:rsidR="00C5601D" w:rsidRDefault="00C5601D" w:rsidP="00A76AA1">
      <w:pPr>
        <w:contextualSpacing/>
      </w:pPr>
    </w:p>
    <w:p w14:paraId="7F2E495C" w14:textId="77777777" w:rsidR="00C5601D" w:rsidRDefault="00C5601D" w:rsidP="00A76AA1">
      <w:pPr>
        <w:contextualSpacing/>
      </w:pPr>
    </w:p>
    <w:p w14:paraId="2DC13FDD" w14:textId="77777777" w:rsidR="00C5601D" w:rsidRDefault="00C5601D" w:rsidP="00A76AA1">
      <w:pPr>
        <w:contextualSpacing/>
      </w:pPr>
    </w:p>
    <w:p w14:paraId="69BBDB6C" w14:textId="77777777" w:rsidR="002117E6" w:rsidRDefault="006D7C25" w:rsidP="00A76AA1">
      <w:pPr>
        <w:contextualSpacing/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D36F953" wp14:editId="6107B9D2">
                <wp:simplePos x="0" y="0"/>
                <wp:positionH relativeFrom="column">
                  <wp:posOffset>-314960</wp:posOffset>
                </wp:positionH>
                <wp:positionV relativeFrom="paragraph">
                  <wp:posOffset>-3175</wp:posOffset>
                </wp:positionV>
                <wp:extent cx="6479540" cy="333375"/>
                <wp:effectExtent l="0" t="0" r="0" b="9525"/>
                <wp:wrapNone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333375"/>
                          <a:chOff x="0" y="0"/>
                          <a:chExt cx="6479775" cy="333375"/>
                        </a:xfrm>
                      </wpg:grpSpPr>
                      <wps:wsp>
                        <wps:cNvPr id="4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470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9B5C14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28" w:name="_Toc160547542"/>
                              <w:bookmarkStart w:id="29" w:name="_Toc205814959"/>
                              <w:r w:rsidRPr="006D7C25">
                                <w:t>Bibliografía y Webgrafía</w:t>
                              </w:r>
                              <w:bookmarkEnd w:id="28"/>
                              <w:bookmarkEnd w:id="29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upo 47"/>
                        <wpg:cNvGrpSpPr/>
                        <wpg:grpSpPr>
                          <a:xfrm>
                            <a:off x="2771775" y="57150"/>
                            <a:ext cx="3708000" cy="197485"/>
                            <a:chOff x="-1005960" y="515"/>
                            <a:chExt cx="4852671" cy="198000"/>
                          </a:xfrm>
                        </wpg:grpSpPr>
                        <wps:wsp>
                          <wps:cNvPr id="48" name="Rectángulo 48"/>
                          <wps:cNvSpPr/>
                          <wps:spPr>
                            <a:xfrm>
                              <a:off x="498991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ángulo 49"/>
                          <wps:cNvSpPr/>
                          <wps:spPr>
                            <a:xfrm>
                              <a:off x="-1005960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36F953" id="Grupo 51" o:spid="_x0000_s1043" style="position:absolute;left:0;text-align:left;margin-left:-24.8pt;margin-top:-.25pt;width:510.2pt;height:26.25pt;z-index:251673600" coordsize="64797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">
                <v:shape id="_x0000_s1044" type="#_x0000_t202" style="position:absolute;width:2747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249B5C14" w14:textId="77777777" w:rsidR="006D7C25" w:rsidRPr="00D904A7" w:rsidRDefault="006D7C25" w:rsidP="006D7C25">
                        <w:pPr>
                          <w:pStyle w:val="Ttulo1"/>
                        </w:pPr>
                        <w:bookmarkStart w:id="30" w:name="_Toc160547542"/>
                        <w:bookmarkStart w:id="31" w:name="_Toc205814959"/>
                        <w:r w:rsidRPr="006D7C25">
                          <w:t>Bibliografía y Webgrafía</w:t>
                        </w:r>
                        <w:bookmarkEnd w:id="30"/>
                        <w:bookmarkEnd w:id="31"/>
                      </w:p>
                    </w:txbxContent>
                  </v:textbox>
                </v:shape>
                <v:group id="Grupo 47" o:spid="_x0000_s1045" style="position:absolute;left:27717;top:571;width:37080;height:1975" coordorigin="-10059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ángulo 48" o:spid="_x0000_s1046" style="position:absolute;left:4989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" fillcolor="#041c7b" stroked="f" strokeweight="1pt"/>
                  <v:rect id="Rectángulo 49" o:spid="_x0000_s1047" style="position:absolute;left:-10059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66DDABC7" w14:textId="77777777" w:rsidR="002117E6" w:rsidRDefault="002117E6" w:rsidP="00A76AA1">
      <w:pPr>
        <w:contextualSpacing/>
      </w:pPr>
    </w:p>
    <w:p w14:paraId="6113E08F" w14:textId="77777777" w:rsidR="00AB2DF6" w:rsidRDefault="00AB2DF6" w:rsidP="00A76AA1">
      <w:pPr>
        <w:contextualSpacing/>
        <w:rPr>
          <w:i/>
          <w:iCs/>
        </w:rPr>
      </w:pPr>
    </w:p>
    <w:p w14:paraId="529AC409" w14:textId="77777777" w:rsidR="00C5601D" w:rsidRDefault="00C5601D" w:rsidP="00A76AA1">
      <w:pPr>
        <w:contextualSpacing/>
        <w:rPr>
          <w:i/>
          <w:iCs/>
        </w:rPr>
      </w:pPr>
    </w:p>
    <w:p w14:paraId="165F714D" w14:textId="77777777" w:rsidR="00C5601D" w:rsidRDefault="00C5601D" w:rsidP="00A76AA1">
      <w:pPr>
        <w:contextualSpacing/>
        <w:rPr>
          <w:i/>
          <w:iCs/>
        </w:rPr>
      </w:pPr>
    </w:p>
    <w:p w14:paraId="668A5D41" w14:textId="77777777" w:rsidR="00C5601D" w:rsidRDefault="00C5601D" w:rsidP="00A76AA1">
      <w:pPr>
        <w:contextualSpacing/>
        <w:rPr>
          <w:i/>
          <w:iCs/>
        </w:rPr>
      </w:pPr>
    </w:p>
    <w:p w14:paraId="65286EFD" w14:textId="77777777" w:rsidR="00C5601D" w:rsidRDefault="00C5601D" w:rsidP="00A76AA1">
      <w:pPr>
        <w:contextualSpacing/>
        <w:rPr>
          <w:i/>
          <w:iCs/>
        </w:rPr>
      </w:pPr>
    </w:p>
    <w:p w14:paraId="5B36BAB9" w14:textId="77777777" w:rsidR="00C5601D" w:rsidRDefault="00C5601D" w:rsidP="00A76AA1">
      <w:pPr>
        <w:contextualSpacing/>
        <w:rPr>
          <w:i/>
          <w:iCs/>
        </w:rPr>
      </w:pPr>
    </w:p>
    <w:p w14:paraId="5DA62ABD" w14:textId="77777777" w:rsidR="00C5601D" w:rsidRPr="00C5601D" w:rsidRDefault="00C5601D" w:rsidP="00A76AA1">
      <w:pPr>
        <w:contextualSpacing/>
      </w:pPr>
    </w:p>
    <w:p w14:paraId="4AC28534" w14:textId="77777777" w:rsidR="00AB2DF6" w:rsidRDefault="00AB2DF6" w:rsidP="00A76AA1">
      <w:pPr>
        <w:contextualSpacing/>
      </w:pPr>
    </w:p>
    <w:p w14:paraId="237CEEFD" w14:textId="77777777" w:rsidR="00AB2DF6" w:rsidRDefault="00AB2DF6" w:rsidP="00A76AA1">
      <w:pPr>
        <w:contextualSpacing/>
      </w:pPr>
    </w:p>
    <w:p w14:paraId="0AE92440" w14:textId="77777777" w:rsidR="003F146E" w:rsidRDefault="003F146E" w:rsidP="00A76AA1">
      <w:pPr>
        <w:contextualSpacing/>
      </w:pPr>
    </w:p>
    <w:p w14:paraId="2D20518A" w14:textId="77777777" w:rsidR="003F146E" w:rsidRDefault="003F146E" w:rsidP="00A76AA1">
      <w:pPr>
        <w:contextualSpacing/>
      </w:pPr>
    </w:p>
    <w:p w14:paraId="4BE4EE01" w14:textId="77777777" w:rsidR="003F146E" w:rsidRDefault="003F146E" w:rsidP="00A76AA1">
      <w:pPr>
        <w:contextualSpacing/>
      </w:pPr>
    </w:p>
    <w:p w14:paraId="288B7228" w14:textId="77777777" w:rsidR="003F146E" w:rsidRDefault="003F146E" w:rsidP="00A76AA1">
      <w:pPr>
        <w:contextualSpacing/>
      </w:pPr>
    </w:p>
    <w:p w14:paraId="08A7418D" w14:textId="77777777" w:rsidR="003F146E" w:rsidRDefault="003F146E" w:rsidP="00A76AA1">
      <w:pPr>
        <w:contextualSpacing/>
      </w:pPr>
    </w:p>
    <w:p w14:paraId="138A699C" w14:textId="77777777" w:rsidR="003F146E" w:rsidRDefault="003F146E" w:rsidP="00A76AA1">
      <w:pPr>
        <w:contextualSpacing/>
      </w:pPr>
    </w:p>
    <w:p w14:paraId="40023FAB" w14:textId="77777777" w:rsidR="003F146E" w:rsidRDefault="003F146E" w:rsidP="00A76AA1">
      <w:pPr>
        <w:contextualSpacing/>
      </w:pPr>
    </w:p>
    <w:p w14:paraId="31514D3A" w14:textId="77777777" w:rsidR="003F146E" w:rsidRDefault="003F146E" w:rsidP="00A76AA1">
      <w:pPr>
        <w:contextualSpacing/>
      </w:pPr>
    </w:p>
    <w:p w14:paraId="170C7633" w14:textId="77777777" w:rsidR="003F146E" w:rsidRDefault="003F146E" w:rsidP="00A76AA1">
      <w:pPr>
        <w:contextualSpacing/>
      </w:pPr>
    </w:p>
    <w:p w14:paraId="541F4AFB" w14:textId="77777777" w:rsidR="00AB2DF6" w:rsidRPr="002117E6" w:rsidRDefault="006D7C25" w:rsidP="00A76AA1">
      <w:pPr>
        <w:contextualSpacing/>
        <w:rPr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07090DF" wp14:editId="79727DD8">
                <wp:simplePos x="0" y="0"/>
                <wp:positionH relativeFrom="column">
                  <wp:posOffset>-295275</wp:posOffset>
                </wp:positionH>
                <wp:positionV relativeFrom="paragraph">
                  <wp:posOffset>-1905</wp:posOffset>
                </wp:positionV>
                <wp:extent cx="6530250" cy="333375"/>
                <wp:effectExtent l="0" t="0" r="4445" b="952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250" cy="333375"/>
                          <a:chOff x="0" y="0"/>
                          <a:chExt cx="6530250" cy="333375"/>
                        </a:xfrm>
                      </wpg:grpSpPr>
                      <wps:wsp>
                        <wps:cNvPr id="5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8204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A5B45F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32" w:name="_Toc160547543"/>
                              <w:bookmarkStart w:id="33" w:name="_Toc205814960"/>
                              <w:r w:rsidRPr="006D7C25">
                                <w:t>Glosario</w:t>
                              </w:r>
                              <w:bookmarkEnd w:id="32"/>
                              <w:bookmarkEnd w:id="33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4" name="Grupo 54"/>
                        <wpg:cNvGrpSpPr/>
                        <wpg:grpSpPr>
                          <a:xfrm>
                            <a:off x="1238250" y="57150"/>
                            <a:ext cx="5292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55" name="Rectángulo 5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ángulo 5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7090DF" id="Grupo 57" o:spid="_x0000_s1048" style="position:absolute;left:0;text-align:left;margin-left:-23.25pt;margin-top:-.15pt;width:514.2pt;height:26.25pt;z-index:251678720" coordsize="65302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">
                <v:shape id="_x0000_s1049" type="#_x0000_t202" style="position:absolute;width:1082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5BA5B45F" w14:textId="77777777" w:rsidR="006D7C25" w:rsidRPr="00D904A7" w:rsidRDefault="006D7C25" w:rsidP="006D7C25">
                        <w:pPr>
                          <w:pStyle w:val="Ttulo1"/>
                        </w:pPr>
                        <w:bookmarkStart w:id="34" w:name="_Toc160547543"/>
                        <w:bookmarkStart w:id="35" w:name="_Toc205814960"/>
                        <w:r w:rsidRPr="006D7C25">
                          <w:t>Glosario</w:t>
                        </w:r>
                        <w:bookmarkEnd w:id="34"/>
                        <w:bookmarkEnd w:id="35"/>
                      </w:p>
                    </w:txbxContent>
                  </v:textbox>
                </v:shape>
                <v:group id="Grupo 54" o:spid="_x0000_s1050" style="position:absolute;left:12382;top:571;width:5292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ángulo 55" o:spid="_x0000_s105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" fillcolor="#041c7b" stroked="f" strokeweight="1pt"/>
                  <v:rect id="Rectángulo 56" o:spid="_x0000_s105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F8C71D3" w14:textId="77777777" w:rsidR="00AB2DF6" w:rsidRDefault="00AB2DF6" w:rsidP="00A76AA1">
      <w:pPr>
        <w:tabs>
          <w:tab w:val="left" w:pos="1305"/>
        </w:tabs>
        <w:contextualSpacing/>
      </w:pPr>
    </w:p>
    <w:p w14:paraId="59F7820B" w14:textId="77777777" w:rsidR="00AB2DF6" w:rsidRDefault="00AB2DF6" w:rsidP="00A76AA1">
      <w:pPr>
        <w:tabs>
          <w:tab w:val="left" w:pos="1305"/>
        </w:tabs>
        <w:contextualSpacing/>
      </w:pPr>
    </w:p>
    <w:p w14:paraId="0744CA66" w14:textId="77777777" w:rsidR="00C5601D" w:rsidRDefault="00C5601D" w:rsidP="00A76AA1">
      <w:pPr>
        <w:tabs>
          <w:tab w:val="left" w:pos="1305"/>
        </w:tabs>
        <w:contextualSpacing/>
      </w:pPr>
    </w:p>
    <w:p w14:paraId="75155BD5" w14:textId="77777777" w:rsidR="00C5601D" w:rsidRDefault="00C5601D" w:rsidP="00A76AA1">
      <w:pPr>
        <w:tabs>
          <w:tab w:val="left" w:pos="1305"/>
        </w:tabs>
        <w:contextualSpacing/>
      </w:pPr>
    </w:p>
    <w:p w14:paraId="4F70DDBC" w14:textId="77777777" w:rsidR="00C5601D" w:rsidRDefault="00C5601D" w:rsidP="00A76AA1">
      <w:pPr>
        <w:tabs>
          <w:tab w:val="left" w:pos="1305"/>
        </w:tabs>
        <w:contextualSpacing/>
      </w:pPr>
    </w:p>
    <w:p w14:paraId="37F749BE" w14:textId="77777777" w:rsidR="00C5601D" w:rsidRDefault="00C5601D" w:rsidP="00A76AA1">
      <w:pPr>
        <w:tabs>
          <w:tab w:val="left" w:pos="1305"/>
        </w:tabs>
        <w:contextualSpacing/>
      </w:pPr>
    </w:p>
    <w:p w14:paraId="24D4CCB3" w14:textId="77777777" w:rsidR="00C5601D" w:rsidRDefault="00C5601D" w:rsidP="00A76AA1">
      <w:pPr>
        <w:tabs>
          <w:tab w:val="left" w:pos="1305"/>
        </w:tabs>
        <w:contextualSpacing/>
      </w:pPr>
    </w:p>
    <w:sectPr w:rsidR="00C5601D" w:rsidSect="00D66EED">
      <w:type w:val="continuous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C06B1" w14:textId="77777777" w:rsidR="009C2337" w:rsidRDefault="009C2337" w:rsidP="007F1B53">
      <w:pPr>
        <w:spacing w:before="0" w:after="0" w:line="240" w:lineRule="auto"/>
      </w:pPr>
      <w:r>
        <w:separator/>
      </w:r>
    </w:p>
  </w:endnote>
  <w:endnote w:type="continuationSeparator" w:id="0">
    <w:p w14:paraId="5E52D70A" w14:textId="77777777" w:rsidR="009C2337" w:rsidRDefault="009C2337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73AC0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6CEB75FC" wp14:editId="201A35D7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28904529" wp14:editId="41B9F762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128184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39FF7F9E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90452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" filled="f" stroked="f">
              <v:textbox>
                <w:txbxContent>
                  <w:p w14:paraId="2D128184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39FF7F9E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3AA19" w14:textId="77777777" w:rsidR="009C2337" w:rsidRDefault="009C2337" w:rsidP="007F1B53">
      <w:pPr>
        <w:spacing w:before="0" w:after="0" w:line="240" w:lineRule="auto"/>
      </w:pPr>
      <w:r>
        <w:separator/>
      </w:r>
    </w:p>
  </w:footnote>
  <w:footnote w:type="continuationSeparator" w:id="0">
    <w:p w14:paraId="415C3458" w14:textId="77777777" w:rsidR="009C2337" w:rsidRDefault="009C2337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8AC2D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6C66A973" wp14:editId="397F8A5A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C09"/>
    <w:multiLevelType w:val="hybridMultilevel"/>
    <w:tmpl w:val="114273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94AFD"/>
    <w:multiLevelType w:val="multilevel"/>
    <w:tmpl w:val="3ED2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E3D37"/>
    <w:multiLevelType w:val="multilevel"/>
    <w:tmpl w:val="37EA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90C61"/>
    <w:multiLevelType w:val="hybridMultilevel"/>
    <w:tmpl w:val="436616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82027"/>
    <w:multiLevelType w:val="hybridMultilevel"/>
    <w:tmpl w:val="4E1270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2123E"/>
    <w:multiLevelType w:val="multilevel"/>
    <w:tmpl w:val="079A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612209"/>
    <w:multiLevelType w:val="hybridMultilevel"/>
    <w:tmpl w:val="D5AEF3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8F6833"/>
    <w:multiLevelType w:val="multilevel"/>
    <w:tmpl w:val="4F8E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91B22"/>
    <w:multiLevelType w:val="multilevel"/>
    <w:tmpl w:val="39D8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A1EDD"/>
    <w:multiLevelType w:val="multilevel"/>
    <w:tmpl w:val="7642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03893"/>
    <w:multiLevelType w:val="hybridMultilevel"/>
    <w:tmpl w:val="3CC01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487F4E"/>
    <w:multiLevelType w:val="hybridMultilevel"/>
    <w:tmpl w:val="49F0FA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B53D60"/>
    <w:multiLevelType w:val="multilevel"/>
    <w:tmpl w:val="AFB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D0320"/>
    <w:multiLevelType w:val="multilevel"/>
    <w:tmpl w:val="142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D14ED"/>
    <w:multiLevelType w:val="multilevel"/>
    <w:tmpl w:val="195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B7A7C"/>
    <w:multiLevelType w:val="hybridMultilevel"/>
    <w:tmpl w:val="87D8F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0144F0"/>
    <w:multiLevelType w:val="multilevel"/>
    <w:tmpl w:val="E7D0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0F13C5"/>
    <w:multiLevelType w:val="multilevel"/>
    <w:tmpl w:val="3224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02DF9"/>
    <w:multiLevelType w:val="hybridMultilevel"/>
    <w:tmpl w:val="BF1E78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C051E3"/>
    <w:multiLevelType w:val="multilevel"/>
    <w:tmpl w:val="6142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D697F"/>
    <w:multiLevelType w:val="multilevel"/>
    <w:tmpl w:val="0662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1361E"/>
    <w:multiLevelType w:val="multilevel"/>
    <w:tmpl w:val="C220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C6E17"/>
    <w:multiLevelType w:val="hybridMultilevel"/>
    <w:tmpl w:val="8B20E5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7B55E1"/>
    <w:multiLevelType w:val="multilevel"/>
    <w:tmpl w:val="C584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62314"/>
    <w:multiLevelType w:val="hybridMultilevel"/>
    <w:tmpl w:val="F6F82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11374E"/>
    <w:multiLevelType w:val="multilevel"/>
    <w:tmpl w:val="FA1E1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216A7C"/>
    <w:multiLevelType w:val="multilevel"/>
    <w:tmpl w:val="EC7C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C60787"/>
    <w:multiLevelType w:val="multilevel"/>
    <w:tmpl w:val="C95A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E6CFC"/>
    <w:multiLevelType w:val="hybridMultilevel"/>
    <w:tmpl w:val="BC20C4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35599A"/>
    <w:multiLevelType w:val="multilevel"/>
    <w:tmpl w:val="7D4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40485F"/>
    <w:multiLevelType w:val="multilevel"/>
    <w:tmpl w:val="6588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D34A7F"/>
    <w:multiLevelType w:val="hybridMultilevel"/>
    <w:tmpl w:val="6FE87E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873A4E"/>
    <w:multiLevelType w:val="hybridMultilevel"/>
    <w:tmpl w:val="118C64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E85B51"/>
    <w:multiLevelType w:val="multilevel"/>
    <w:tmpl w:val="17F4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D65963"/>
    <w:multiLevelType w:val="hybridMultilevel"/>
    <w:tmpl w:val="C8DE9A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1E4EAE"/>
    <w:multiLevelType w:val="hybridMultilevel"/>
    <w:tmpl w:val="79287A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2D39EA"/>
    <w:multiLevelType w:val="hybridMultilevel"/>
    <w:tmpl w:val="FCC6D7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735DD"/>
    <w:multiLevelType w:val="hybridMultilevel"/>
    <w:tmpl w:val="29B0C9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7D4135"/>
    <w:multiLevelType w:val="multilevel"/>
    <w:tmpl w:val="7DF8E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EC5C86"/>
    <w:multiLevelType w:val="multilevel"/>
    <w:tmpl w:val="AEFA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F63F4F"/>
    <w:multiLevelType w:val="hybridMultilevel"/>
    <w:tmpl w:val="0C183D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4102BD"/>
    <w:multiLevelType w:val="hybridMultilevel"/>
    <w:tmpl w:val="742C3E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1D4900"/>
    <w:multiLevelType w:val="multilevel"/>
    <w:tmpl w:val="9D7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4252F2"/>
    <w:multiLevelType w:val="multilevel"/>
    <w:tmpl w:val="A764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8A14C2"/>
    <w:multiLevelType w:val="multilevel"/>
    <w:tmpl w:val="03A4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28229E"/>
    <w:multiLevelType w:val="multilevel"/>
    <w:tmpl w:val="8BEE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CD1B07"/>
    <w:multiLevelType w:val="multilevel"/>
    <w:tmpl w:val="069E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280C83"/>
    <w:multiLevelType w:val="multilevel"/>
    <w:tmpl w:val="797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B779FD"/>
    <w:multiLevelType w:val="multilevel"/>
    <w:tmpl w:val="71D4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951447"/>
    <w:multiLevelType w:val="hybridMultilevel"/>
    <w:tmpl w:val="570495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F02A85"/>
    <w:multiLevelType w:val="multilevel"/>
    <w:tmpl w:val="B302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1F4ABA"/>
    <w:multiLevelType w:val="multilevel"/>
    <w:tmpl w:val="0D3E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2358F9"/>
    <w:multiLevelType w:val="hybridMultilevel"/>
    <w:tmpl w:val="3A14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6E1071"/>
    <w:multiLevelType w:val="hybridMultilevel"/>
    <w:tmpl w:val="CEB0EB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F934AC"/>
    <w:multiLevelType w:val="hybridMultilevel"/>
    <w:tmpl w:val="AE28B3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2A65F7"/>
    <w:multiLevelType w:val="hybridMultilevel"/>
    <w:tmpl w:val="EA6CB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627C88"/>
    <w:multiLevelType w:val="multilevel"/>
    <w:tmpl w:val="79B2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9850D2"/>
    <w:multiLevelType w:val="hybridMultilevel"/>
    <w:tmpl w:val="B37077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680DEE"/>
    <w:multiLevelType w:val="multilevel"/>
    <w:tmpl w:val="2B46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655694">
    <w:abstractNumId w:val="4"/>
  </w:num>
  <w:num w:numId="2" w16cid:durableId="258680771">
    <w:abstractNumId w:val="18"/>
  </w:num>
  <w:num w:numId="3" w16cid:durableId="1127773822">
    <w:abstractNumId w:val="6"/>
  </w:num>
  <w:num w:numId="4" w16cid:durableId="767235081">
    <w:abstractNumId w:val="40"/>
  </w:num>
  <w:num w:numId="5" w16cid:durableId="1771974930">
    <w:abstractNumId w:val="34"/>
  </w:num>
  <w:num w:numId="6" w16cid:durableId="1127160686">
    <w:abstractNumId w:val="10"/>
  </w:num>
  <w:num w:numId="7" w16cid:durableId="385376905">
    <w:abstractNumId w:val="53"/>
  </w:num>
  <w:num w:numId="8" w16cid:durableId="65763454">
    <w:abstractNumId w:val="37"/>
  </w:num>
  <w:num w:numId="9" w16cid:durableId="2044359665">
    <w:abstractNumId w:val="28"/>
  </w:num>
  <w:num w:numId="10" w16cid:durableId="1033381178">
    <w:abstractNumId w:val="36"/>
  </w:num>
  <w:num w:numId="11" w16cid:durableId="1105617167">
    <w:abstractNumId w:val="35"/>
  </w:num>
  <w:num w:numId="12" w16cid:durableId="1655641232">
    <w:abstractNumId w:val="55"/>
  </w:num>
  <w:num w:numId="13" w16cid:durableId="1874536210">
    <w:abstractNumId w:val="3"/>
  </w:num>
  <w:num w:numId="14" w16cid:durableId="433937894">
    <w:abstractNumId w:val="11"/>
  </w:num>
  <w:num w:numId="15" w16cid:durableId="2056158799">
    <w:abstractNumId w:val="54"/>
  </w:num>
  <w:num w:numId="16" w16cid:durableId="823938087">
    <w:abstractNumId w:val="32"/>
  </w:num>
  <w:num w:numId="17" w16cid:durableId="508983613">
    <w:abstractNumId w:val="49"/>
  </w:num>
  <w:num w:numId="18" w16cid:durableId="112553358">
    <w:abstractNumId w:val="24"/>
  </w:num>
  <w:num w:numId="19" w16cid:durableId="763692390">
    <w:abstractNumId w:val="41"/>
  </w:num>
  <w:num w:numId="20" w16cid:durableId="1025521787">
    <w:abstractNumId w:val="0"/>
  </w:num>
  <w:num w:numId="21" w16cid:durableId="1644042487">
    <w:abstractNumId w:val="52"/>
  </w:num>
  <w:num w:numId="22" w16cid:durableId="1767379363">
    <w:abstractNumId w:val="31"/>
  </w:num>
  <w:num w:numId="23" w16cid:durableId="1885092920">
    <w:abstractNumId w:val="57"/>
  </w:num>
  <w:num w:numId="24" w16cid:durableId="703023329">
    <w:abstractNumId w:val="22"/>
  </w:num>
  <w:num w:numId="25" w16cid:durableId="338234212">
    <w:abstractNumId w:val="15"/>
  </w:num>
  <w:num w:numId="26" w16cid:durableId="56637605">
    <w:abstractNumId w:val="56"/>
  </w:num>
  <w:num w:numId="27" w16cid:durableId="1746027775">
    <w:abstractNumId w:val="27"/>
  </w:num>
  <w:num w:numId="28" w16cid:durableId="395709062">
    <w:abstractNumId w:val="23"/>
  </w:num>
  <w:num w:numId="29" w16cid:durableId="948975803">
    <w:abstractNumId w:val="43"/>
  </w:num>
  <w:num w:numId="30" w16cid:durableId="421728606">
    <w:abstractNumId w:val="9"/>
  </w:num>
  <w:num w:numId="31" w16cid:durableId="1972589875">
    <w:abstractNumId w:val="51"/>
  </w:num>
  <w:num w:numId="32" w16cid:durableId="456725270">
    <w:abstractNumId w:val="45"/>
  </w:num>
  <w:num w:numId="33" w16cid:durableId="575551588">
    <w:abstractNumId w:val="44"/>
  </w:num>
  <w:num w:numId="34" w16cid:durableId="2119909730">
    <w:abstractNumId w:val="16"/>
  </w:num>
  <w:num w:numId="35" w16cid:durableId="1181361560">
    <w:abstractNumId w:val="33"/>
  </w:num>
  <w:num w:numId="36" w16cid:durableId="1696300094">
    <w:abstractNumId w:val="58"/>
  </w:num>
  <w:num w:numId="37" w16cid:durableId="1887259252">
    <w:abstractNumId w:val="38"/>
  </w:num>
  <w:num w:numId="38" w16cid:durableId="2067028447">
    <w:abstractNumId w:val="13"/>
  </w:num>
  <w:num w:numId="39" w16cid:durableId="2076932412">
    <w:abstractNumId w:val="12"/>
  </w:num>
  <w:num w:numId="40" w16cid:durableId="446969271">
    <w:abstractNumId w:val="26"/>
  </w:num>
  <w:num w:numId="41" w16cid:durableId="600070105">
    <w:abstractNumId w:val="46"/>
  </w:num>
  <w:num w:numId="42" w16cid:durableId="718864578">
    <w:abstractNumId w:val="30"/>
  </w:num>
  <w:num w:numId="43" w16cid:durableId="1165440393">
    <w:abstractNumId w:val="5"/>
  </w:num>
  <w:num w:numId="44" w16cid:durableId="1822573605">
    <w:abstractNumId w:val="47"/>
  </w:num>
  <w:num w:numId="45" w16cid:durableId="77364616">
    <w:abstractNumId w:val="1"/>
  </w:num>
  <w:num w:numId="46" w16cid:durableId="1489439406">
    <w:abstractNumId w:val="7"/>
  </w:num>
  <w:num w:numId="47" w16cid:durableId="1238396755">
    <w:abstractNumId w:val="50"/>
  </w:num>
  <w:num w:numId="48" w16cid:durableId="2085754684">
    <w:abstractNumId w:val="14"/>
  </w:num>
  <w:num w:numId="49" w16cid:durableId="195773161">
    <w:abstractNumId w:val="19"/>
  </w:num>
  <w:num w:numId="50" w16cid:durableId="1277715440">
    <w:abstractNumId w:val="29"/>
  </w:num>
  <w:num w:numId="51" w16cid:durableId="2091928936">
    <w:abstractNumId w:val="21"/>
  </w:num>
  <w:num w:numId="52" w16cid:durableId="757557065">
    <w:abstractNumId w:val="42"/>
  </w:num>
  <w:num w:numId="53" w16cid:durableId="24911598">
    <w:abstractNumId w:val="20"/>
  </w:num>
  <w:num w:numId="54" w16cid:durableId="346450629">
    <w:abstractNumId w:val="39"/>
  </w:num>
  <w:num w:numId="55" w16cid:durableId="867715192">
    <w:abstractNumId w:val="48"/>
  </w:num>
  <w:num w:numId="56" w16cid:durableId="1185482286">
    <w:abstractNumId w:val="8"/>
  </w:num>
  <w:num w:numId="57" w16cid:durableId="1455639492">
    <w:abstractNumId w:val="25"/>
  </w:num>
  <w:num w:numId="58" w16cid:durableId="11805479">
    <w:abstractNumId w:val="17"/>
  </w:num>
  <w:num w:numId="59" w16cid:durableId="103546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3C8"/>
    <w:rsid w:val="00003593"/>
    <w:rsid w:val="00017007"/>
    <w:rsid w:val="00022D2D"/>
    <w:rsid w:val="00036322"/>
    <w:rsid w:val="00036B13"/>
    <w:rsid w:val="000370ED"/>
    <w:rsid w:val="00037500"/>
    <w:rsid w:val="00043058"/>
    <w:rsid w:val="000446AD"/>
    <w:rsid w:val="000618DD"/>
    <w:rsid w:val="00071B2F"/>
    <w:rsid w:val="00072290"/>
    <w:rsid w:val="00080FF4"/>
    <w:rsid w:val="000A1A2B"/>
    <w:rsid w:val="000A33B9"/>
    <w:rsid w:val="000B2A43"/>
    <w:rsid w:val="000D6DCE"/>
    <w:rsid w:val="000F5D07"/>
    <w:rsid w:val="00103729"/>
    <w:rsid w:val="001138D5"/>
    <w:rsid w:val="00143117"/>
    <w:rsid w:val="00147F2C"/>
    <w:rsid w:val="0015037E"/>
    <w:rsid w:val="00167F28"/>
    <w:rsid w:val="001726BE"/>
    <w:rsid w:val="00175EDB"/>
    <w:rsid w:val="0018373F"/>
    <w:rsid w:val="00183D2F"/>
    <w:rsid w:val="00191B6B"/>
    <w:rsid w:val="00195117"/>
    <w:rsid w:val="001B38C0"/>
    <w:rsid w:val="001B425D"/>
    <w:rsid w:val="001C3BD9"/>
    <w:rsid w:val="001C5FBD"/>
    <w:rsid w:val="001C720B"/>
    <w:rsid w:val="001F02B0"/>
    <w:rsid w:val="001F5D15"/>
    <w:rsid w:val="0020003D"/>
    <w:rsid w:val="002013D7"/>
    <w:rsid w:val="002117E6"/>
    <w:rsid w:val="00212908"/>
    <w:rsid w:val="00221AA0"/>
    <w:rsid w:val="00232293"/>
    <w:rsid w:val="0023277E"/>
    <w:rsid w:val="0023318A"/>
    <w:rsid w:val="00255CEB"/>
    <w:rsid w:val="00266E48"/>
    <w:rsid w:val="00271ED9"/>
    <w:rsid w:val="0028133E"/>
    <w:rsid w:val="00294A07"/>
    <w:rsid w:val="002A34D1"/>
    <w:rsid w:val="002A4364"/>
    <w:rsid w:val="002A6BFE"/>
    <w:rsid w:val="002C188F"/>
    <w:rsid w:val="002C53C8"/>
    <w:rsid w:val="002D18D4"/>
    <w:rsid w:val="002E3A77"/>
    <w:rsid w:val="002E719C"/>
    <w:rsid w:val="002F0A67"/>
    <w:rsid w:val="00313729"/>
    <w:rsid w:val="0034012E"/>
    <w:rsid w:val="00346434"/>
    <w:rsid w:val="003479CF"/>
    <w:rsid w:val="003657F8"/>
    <w:rsid w:val="003717C3"/>
    <w:rsid w:val="00373028"/>
    <w:rsid w:val="00396726"/>
    <w:rsid w:val="003A5786"/>
    <w:rsid w:val="003B0F11"/>
    <w:rsid w:val="003E0D37"/>
    <w:rsid w:val="003F146E"/>
    <w:rsid w:val="003F199F"/>
    <w:rsid w:val="003F3A88"/>
    <w:rsid w:val="00425FFE"/>
    <w:rsid w:val="00433BE9"/>
    <w:rsid w:val="00457B19"/>
    <w:rsid w:val="00475041"/>
    <w:rsid w:val="004A18B8"/>
    <w:rsid w:val="004A2D3C"/>
    <w:rsid w:val="004A3106"/>
    <w:rsid w:val="004A3A84"/>
    <w:rsid w:val="004C6B05"/>
    <w:rsid w:val="004D057D"/>
    <w:rsid w:val="00507CCA"/>
    <w:rsid w:val="00515B7F"/>
    <w:rsid w:val="00526FCA"/>
    <w:rsid w:val="005322B6"/>
    <w:rsid w:val="00537C7F"/>
    <w:rsid w:val="0054053B"/>
    <w:rsid w:val="00547521"/>
    <w:rsid w:val="00551A8F"/>
    <w:rsid w:val="0056571D"/>
    <w:rsid w:val="00566BAA"/>
    <w:rsid w:val="00583F3D"/>
    <w:rsid w:val="00592F6E"/>
    <w:rsid w:val="005B0B82"/>
    <w:rsid w:val="005B7617"/>
    <w:rsid w:val="005E27A5"/>
    <w:rsid w:val="00602363"/>
    <w:rsid w:val="006233F8"/>
    <w:rsid w:val="0062619C"/>
    <w:rsid w:val="00635F19"/>
    <w:rsid w:val="00636C8A"/>
    <w:rsid w:val="006439A2"/>
    <w:rsid w:val="0066360A"/>
    <w:rsid w:val="00670AED"/>
    <w:rsid w:val="00680D3C"/>
    <w:rsid w:val="00686701"/>
    <w:rsid w:val="006A227B"/>
    <w:rsid w:val="006B078B"/>
    <w:rsid w:val="006B6105"/>
    <w:rsid w:val="006C1636"/>
    <w:rsid w:val="006C7407"/>
    <w:rsid w:val="006D7C25"/>
    <w:rsid w:val="006E2AEC"/>
    <w:rsid w:val="00701F5C"/>
    <w:rsid w:val="0070212E"/>
    <w:rsid w:val="007174D7"/>
    <w:rsid w:val="00723E5B"/>
    <w:rsid w:val="0073780C"/>
    <w:rsid w:val="00755558"/>
    <w:rsid w:val="00782197"/>
    <w:rsid w:val="007A4BC7"/>
    <w:rsid w:val="007A4FF3"/>
    <w:rsid w:val="007B67F4"/>
    <w:rsid w:val="007C009E"/>
    <w:rsid w:val="007E065C"/>
    <w:rsid w:val="007E28D4"/>
    <w:rsid w:val="007F1B53"/>
    <w:rsid w:val="00804ECF"/>
    <w:rsid w:val="00814A4A"/>
    <w:rsid w:val="00826587"/>
    <w:rsid w:val="008269E4"/>
    <w:rsid w:val="00827962"/>
    <w:rsid w:val="0083008C"/>
    <w:rsid w:val="0083075B"/>
    <w:rsid w:val="00843820"/>
    <w:rsid w:val="0084487A"/>
    <w:rsid w:val="0084709E"/>
    <w:rsid w:val="00855C0C"/>
    <w:rsid w:val="00857A4F"/>
    <w:rsid w:val="00880817"/>
    <w:rsid w:val="00881EBE"/>
    <w:rsid w:val="00891D18"/>
    <w:rsid w:val="008A2056"/>
    <w:rsid w:val="008B0A58"/>
    <w:rsid w:val="008D04CA"/>
    <w:rsid w:val="008D637F"/>
    <w:rsid w:val="008E7F79"/>
    <w:rsid w:val="00906EF4"/>
    <w:rsid w:val="0091157F"/>
    <w:rsid w:val="00941B70"/>
    <w:rsid w:val="0096185C"/>
    <w:rsid w:val="00970BFB"/>
    <w:rsid w:val="00984E87"/>
    <w:rsid w:val="00987BEE"/>
    <w:rsid w:val="00996AFE"/>
    <w:rsid w:val="009C2337"/>
    <w:rsid w:val="009D4924"/>
    <w:rsid w:val="009E4A70"/>
    <w:rsid w:val="009F1833"/>
    <w:rsid w:val="009F2C02"/>
    <w:rsid w:val="009F33FC"/>
    <w:rsid w:val="00A1271B"/>
    <w:rsid w:val="00A15174"/>
    <w:rsid w:val="00A158B0"/>
    <w:rsid w:val="00A163E5"/>
    <w:rsid w:val="00A16FDF"/>
    <w:rsid w:val="00A24F3A"/>
    <w:rsid w:val="00A32AB9"/>
    <w:rsid w:val="00A35453"/>
    <w:rsid w:val="00A43B0C"/>
    <w:rsid w:val="00A52815"/>
    <w:rsid w:val="00A66A79"/>
    <w:rsid w:val="00A67DD5"/>
    <w:rsid w:val="00A76AA1"/>
    <w:rsid w:val="00A85D82"/>
    <w:rsid w:val="00A958AE"/>
    <w:rsid w:val="00AA77F1"/>
    <w:rsid w:val="00AB23E0"/>
    <w:rsid w:val="00AB2D9F"/>
    <w:rsid w:val="00AB2DF6"/>
    <w:rsid w:val="00AB620E"/>
    <w:rsid w:val="00AC11B3"/>
    <w:rsid w:val="00AE578A"/>
    <w:rsid w:val="00AF01AE"/>
    <w:rsid w:val="00AF551B"/>
    <w:rsid w:val="00B01157"/>
    <w:rsid w:val="00B01852"/>
    <w:rsid w:val="00B03348"/>
    <w:rsid w:val="00B0400E"/>
    <w:rsid w:val="00B05F85"/>
    <w:rsid w:val="00B0609B"/>
    <w:rsid w:val="00B45C01"/>
    <w:rsid w:val="00B47A03"/>
    <w:rsid w:val="00B97C7B"/>
    <w:rsid w:val="00BA3B5C"/>
    <w:rsid w:val="00BB5E97"/>
    <w:rsid w:val="00BC01BC"/>
    <w:rsid w:val="00C05DF4"/>
    <w:rsid w:val="00C232A0"/>
    <w:rsid w:val="00C32F37"/>
    <w:rsid w:val="00C34034"/>
    <w:rsid w:val="00C37525"/>
    <w:rsid w:val="00C512B9"/>
    <w:rsid w:val="00C5289E"/>
    <w:rsid w:val="00C5601D"/>
    <w:rsid w:val="00C739AF"/>
    <w:rsid w:val="00C8038F"/>
    <w:rsid w:val="00C8494A"/>
    <w:rsid w:val="00C96ABB"/>
    <w:rsid w:val="00CA20C9"/>
    <w:rsid w:val="00CA2631"/>
    <w:rsid w:val="00CB6067"/>
    <w:rsid w:val="00D04C5A"/>
    <w:rsid w:val="00D1428E"/>
    <w:rsid w:val="00D1743A"/>
    <w:rsid w:val="00D26D48"/>
    <w:rsid w:val="00D420B4"/>
    <w:rsid w:val="00D5587C"/>
    <w:rsid w:val="00D55BEC"/>
    <w:rsid w:val="00D66EED"/>
    <w:rsid w:val="00D84E13"/>
    <w:rsid w:val="00D87A1D"/>
    <w:rsid w:val="00DB0A45"/>
    <w:rsid w:val="00DD2418"/>
    <w:rsid w:val="00DE4CFD"/>
    <w:rsid w:val="00DE5F24"/>
    <w:rsid w:val="00E15E97"/>
    <w:rsid w:val="00E40712"/>
    <w:rsid w:val="00E42177"/>
    <w:rsid w:val="00E50990"/>
    <w:rsid w:val="00E51384"/>
    <w:rsid w:val="00E61311"/>
    <w:rsid w:val="00E63284"/>
    <w:rsid w:val="00E7645D"/>
    <w:rsid w:val="00E83F65"/>
    <w:rsid w:val="00E90215"/>
    <w:rsid w:val="00EE0C6F"/>
    <w:rsid w:val="00EE1423"/>
    <w:rsid w:val="00EF5DC0"/>
    <w:rsid w:val="00F01A1E"/>
    <w:rsid w:val="00F0266F"/>
    <w:rsid w:val="00F02BF4"/>
    <w:rsid w:val="00F07390"/>
    <w:rsid w:val="00F1545E"/>
    <w:rsid w:val="00F224BA"/>
    <w:rsid w:val="00F3241F"/>
    <w:rsid w:val="00F372DC"/>
    <w:rsid w:val="00F3756A"/>
    <w:rsid w:val="00F4049E"/>
    <w:rsid w:val="00F43320"/>
    <w:rsid w:val="00F47697"/>
    <w:rsid w:val="00F527D3"/>
    <w:rsid w:val="00F52DFA"/>
    <w:rsid w:val="00F65696"/>
    <w:rsid w:val="00F97D31"/>
    <w:rsid w:val="00FA0BAF"/>
    <w:rsid w:val="00FA17A3"/>
    <w:rsid w:val="00FB1732"/>
    <w:rsid w:val="00FB5835"/>
    <w:rsid w:val="00FC10E2"/>
    <w:rsid w:val="00FD0E8A"/>
    <w:rsid w:val="00FD1DB9"/>
    <w:rsid w:val="00FD25F7"/>
    <w:rsid w:val="00FD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5B7C07C"/>
  <w15:chartTrackingRefBased/>
  <w15:docId w15:val="{8ECE7105-A9DE-495A-822F-EED699711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313729"/>
    <w:pPr>
      <w:spacing w:before="0" w:after="160" w:line="240" w:lineRule="auto"/>
      <w:contextualSpacing/>
      <w:jc w:val="left"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313729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  <w:style w:type="paragraph" w:styleId="Sinespaciado">
    <w:name w:val="No Spacing"/>
    <w:uiPriority w:val="1"/>
    <w:qFormat/>
    <w:rsid w:val="00AE578A"/>
    <w:pPr>
      <w:spacing w:after="0" w:line="240" w:lineRule="auto"/>
      <w:contextualSpacing/>
      <w:jc w:val="both"/>
    </w:pPr>
    <w:rPr>
      <w:rFonts w:ascii="Tahoma" w:hAnsi="Tahoma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C32F37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4A3A84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F3241F"/>
    <w:pPr>
      <w:spacing w:after="100"/>
      <w:ind w:left="480"/>
    </w:pPr>
  </w:style>
  <w:style w:type="table" w:styleId="Tablanormal5">
    <w:name w:val="Plain Table 5"/>
    <w:basedOn w:val="Tablanormal"/>
    <w:uiPriority w:val="45"/>
    <w:rsid w:val="001C5FB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FA17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Unidad%20Did&#225;ctf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Didáctfica.dotx</Template>
  <TotalTime>154</TotalTime>
  <Pages>39</Pages>
  <Words>4923</Words>
  <Characters>26294</Characters>
  <Application>Microsoft Office Word</Application>
  <DocSecurity>0</DocSecurity>
  <Lines>1314</Lines>
  <Paragraphs>650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105</cp:revision>
  <cp:lastPrinted>2024-03-18T02:37:00Z</cp:lastPrinted>
  <dcterms:created xsi:type="dcterms:W3CDTF">2025-08-11T16:42:00Z</dcterms:created>
  <dcterms:modified xsi:type="dcterms:W3CDTF">2025-11-12T21:03:00Z</dcterms:modified>
</cp:coreProperties>
</file>
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03214" w14:textId="77777777" w:rsidR="00F43320" w:rsidRDefault="00B0400E">
      <w:r>
        <w:rPr>
          <w:noProof/>
        </w:rPr>
        <w:drawing>
          <wp:anchor distT="0" distB="0" distL="114300" distR="114300" simplePos="0" relativeHeight="251637760" behindDoc="0" locked="0" layoutInCell="1" allowOverlap="1" wp14:anchorId="12BDBE3B" wp14:editId="143790B0">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5E05A7" w14:textId="77777777" w:rsidR="00F43320" w:rsidRDefault="00F43320"/>
    <w:p w14:paraId="690BB015" w14:textId="77777777" w:rsidR="00F43320" w:rsidRDefault="00F43320"/>
    <w:p w14:paraId="006EFC5C" w14:textId="77777777" w:rsidR="00F43320" w:rsidRDefault="00F43320"/>
    <w:p w14:paraId="3CD40A06" w14:textId="77777777" w:rsidR="00F43320" w:rsidRDefault="00F43320"/>
    <w:p w14:paraId="2D914F4A" w14:textId="77777777" w:rsidR="00F43320" w:rsidRDefault="00F43320"/>
    <w:p w14:paraId="3A9B9749" w14:textId="77777777" w:rsidR="00F43320" w:rsidRDefault="00F43320"/>
    <w:p w14:paraId="7E079758" w14:textId="77777777" w:rsidR="00F43320" w:rsidRDefault="00F43320"/>
    <w:p w14:paraId="04460448" w14:textId="77777777" w:rsidR="00F43320" w:rsidRDefault="00F43320"/>
    <w:p w14:paraId="0D1EF4A2" w14:textId="77777777" w:rsidR="00F43320" w:rsidRDefault="006D7C25">
      <w:r>
        <w:rPr>
          <w:noProof/>
        </w:rPr>
        <mc:AlternateContent>
          <mc:Choice Requires="wps">
            <w:drawing>
              <wp:anchor distT="0" distB="0" distL="114300" distR="114300" simplePos="0" relativeHeight="251639808" behindDoc="1" locked="0" layoutInCell="1" allowOverlap="1" wp14:anchorId="32B66CB5" wp14:editId="1B751B25">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6543B01"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2B66CB5"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" filled="f" stroked="f">
                <v:stroke joinstyle="round"/>
                <o:lock v:ext="edit" shapetype="t"/>
                <v:textbox style="mso-fit-shape-to-text:t">
                  <w:txbxContent>
                    <w:p w14:paraId="16543B01"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79BA059" w14:textId="77777777" w:rsidR="00F43320" w:rsidRDefault="00F43320"/>
    <w:p w14:paraId="28636AB3" w14:textId="77777777" w:rsidR="00F43320" w:rsidRDefault="00F43320"/>
    <w:p w14:paraId="09010BF4"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769F278A" wp14:editId="52BCD5D0">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E9CCA3"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08344897" w14:textId="77777777" w:rsidR="00F43320" w:rsidRDefault="003E0D37">
      <w:r>
        <w:rPr>
          <w:noProof/>
        </w:rPr>
        <mc:AlternateContent>
          <mc:Choice Requires="wps">
            <w:drawing>
              <wp:anchor distT="0" distB="0" distL="114300" distR="114300" simplePos="0" relativeHeight="251640832" behindDoc="0" locked="0" layoutInCell="1" allowOverlap="1" wp14:anchorId="31636FFE" wp14:editId="4ECC3E89">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2C9860" w14:textId="19A48F0D" w:rsidR="00F43320" w:rsidRPr="005E6C17" w:rsidRDefault="00FB5C48" w:rsidP="00EF5DC0">
                            <w:pPr>
                              <w:jc w:val="right"/>
                              <w:rPr>
                                <w:rFonts w:ascii="EleganTech™" w:hAnsi="EleganTech™"/>
                                <w:b/>
                                <w:color w:val="404040"/>
                                <w:sz w:val="54"/>
                                <w:szCs w:val="56"/>
                              </w:rPr>
                            </w:pPr>
                            <w:r w:rsidRPr="00FB5C48">
                              <w:rPr>
                                <w:rFonts w:cs="Calibri"/>
                                <w:b/>
                                <w:color w:val="000000"/>
                                <w:sz w:val="48"/>
                                <w:szCs w:val="52"/>
                                <w:lang w:eastAsia="es-NI"/>
                              </w:rPr>
                              <w:t>Programación Lineal</w:t>
                            </w:r>
                            <w:r w:rsidR="00F43320">
                              <w:rPr>
                                <w:rFonts w:cs="Calibri"/>
                                <w:b/>
                                <w:color w:val="000000"/>
                                <w:sz w:val="48"/>
                                <w:szCs w:val="52"/>
                                <w:lang w:eastAsia="es-NI"/>
                              </w:rPr>
                              <w:t xml:space="preserve">, Unidad </w:t>
                            </w:r>
                            <w:r w:rsidR="007E065C">
                              <w:rPr>
                                <w:rFonts w:cs="Calibri"/>
                                <w:b/>
                                <w:color w:val="000000"/>
                                <w:sz w:val="48"/>
                                <w:szCs w:val="52"/>
                                <w:lang w:eastAsia="es-NI"/>
                              </w:rPr>
                              <w:t>I</w:t>
                            </w:r>
                            <w:r w:rsidR="00561B9D">
                              <w:rPr>
                                <w:rFonts w:cs="Calibri"/>
                                <w:b/>
                                <w:color w:val="000000"/>
                                <w:sz w:val="48"/>
                                <w:szCs w:val="52"/>
                                <w:lang w:eastAsia="es-NI"/>
                              </w:rPr>
                              <w:t>II</w:t>
                            </w:r>
                          </w:p>
                          <w:p w14:paraId="30DE6043"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636FFE"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132C9860" w14:textId="19A48F0D" w:rsidR="00F43320" w:rsidRPr="005E6C17" w:rsidRDefault="00FB5C48" w:rsidP="00EF5DC0">
                      <w:pPr>
                        <w:jc w:val="right"/>
                        <w:rPr>
                          <w:rFonts w:ascii="EleganTech™" w:hAnsi="EleganTech™"/>
                          <w:b/>
                          <w:color w:val="404040"/>
                          <w:sz w:val="54"/>
                          <w:szCs w:val="56"/>
                        </w:rPr>
                      </w:pPr>
                      <w:r w:rsidRPr="00FB5C48">
                        <w:rPr>
                          <w:rFonts w:cs="Calibri"/>
                          <w:b/>
                          <w:color w:val="000000"/>
                          <w:sz w:val="48"/>
                          <w:szCs w:val="52"/>
                          <w:lang w:eastAsia="es-NI"/>
                        </w:rPr>
                        <w:t>Programación Lineal</w:t>
                      </w:r>
                      <w:r w:rsidR="00F43320">
                        <w:rPr>
                          <w:rFonts w:cs="Calibri"/>
                          <w:b/>
                          <w:color w:val="000000"/>
                          <w:sz w:val="48"/>
                          <w:szCs w:val="52"/>
                          <w:lang w:eastAsia="es-NI"/>
                        </w:rPr>
                        <w:t xml:space="preserve">, Unidad </w:t>
                      </w:r>
                      <w:r w:rsidR="007E065C">
                        <w:rPr>
                          <w:rFonts w:cs="Calibri"/>
                          <w:b/>
                          <w:color w:val="000000"/>
                          <w:sz w:val="48"/>
                          <w:szCs w:val="52"/>
                          <w:lang w:eastAsia="es-NI"/>
                        </w:rPr>
                        <w:t>I</w:t>
                      </w:r>
                      <w:r w:rsidR="00561B9D">
                        <w:rPr>
                          <w:rFonts w:cs="Calibri"/>
                          <w:b/>
                          <w:color w:val="000000"/>
                          <w:sz w:val="48"/>
                          <w:szCs w:val="52"/>
                          <w:lang w:eastAsia="es-NI"/>
                        </w:rPr>
                        <w:t>II</w:t>
                      </w:r>
                    </w:p>
                    <w:p w14:paraId="30DE6043" w14:textId="77777777" w:rsidR="00F43320" w:rsidRDefault="00F43320" w:rsidP="00F43320">
                      <w:pPr>
                        <w:jc w:val="right"/>
                      </w:pPr>
                    </w:p>
                  </w:txbxContent>
                </v:textbox>
              </v:shape>
            </w:pict>
          </mc:Fallback>
        </mc:AlternateContent>
      </w:r>
    </w:p>
    <w:p w14:paraId="58D17E21" w14:textId="77777777" w:rsidR="00F43320" w:rsidRDefault="00F43320"/>
    <w:p w14:paraId="77E09772" w14:textId="77777777" w:rsidR="005B0B82" w:rsidRDefault="005B0B82"/>
    <w:p w14:paraId="7E1ED9FC" w14:textId="77777777" w:rsidR="005B0B82" w:rsidRDefault="005B0B82"/>
    <w:p w14:paraId="009D9635" w14:textId="77777777" w:rsidR="005B0B82" w:rsidRDefault="005B0B82"/>
    <w:p w14:paraId="389813E5" w14:textId="77777777" w:rsidR="005B0B82" w:rsidRDefault="005B0B82"/>
    <w:p w14:paraId="3D400B37" w14:textId="77777777" w:rsidR="005B0B82" w:rsidRDefault="005B0B82"/>
    <w:p w14:paraId="5CFB05CF" w14:textId="77777777" w:rsidR="005B0B82" w:rsidRDefault="005B0B82"/>
    <w:p w14:paraId="251AC552" w14:textId="77777777" w:rsidR="005B0B82" w:rsidRDefault="005B0B82"/>
    <w:p w14:paraId="0F109C94" w14:textId="77777777" w:rsidR="005B0B82" w:rsidRDefault="005B0B82"/>
    <w:p w14:paraId="0B539FAD" w14:textId="77777777" w:rsidR="005B0B82" w:rsidRDefault="005B0B82"/>
    <w:p w14:paraId="22217562" w14:textId="77777777" w:rsidR="005B0B82" w:rsidRDefault="005B0B82"/>
    <w:p w14:paraId="78A0F9A7" w14:textId="77777777" w:rsidR="005B0B82" w:rsidRDefault="005B0B82"/>
    <w:p w14:paraId="52967FB1" w14:textId="77777777" w:rsidR="00636C8A" w:rsidRDefault="00636C8A"/>
    <w:p w14:paraId="72AD853C" w14:textId="77777777" w:rsidR="00A66A79" w:rsidRDefault="00A66A79">
      <w:pPr>
        <w:sectPr w:rsidR="00A66A79" w:rsidSect="00636C8A">
          <w:pgSz w:w="12240" w:h="15840"/>
          <w:pgMar w:top="1418" w:right="1701" w:bottom="1418" w:left="1701" w:header="709" w:footer="709" w:gutter="0"/>
          <w:cols w:space="708"/>
          <w:docGrid w:linePitch="360"/>
        </w:sectPr>
      </w:pPr>
    </w:p>
    <w:p w14:paraId="05DD4A22"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0C87F0C1" wp14:editId="562BCD91">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1B5F67" w14:textId="77777777" w:rsidR="0070212E" w:rsidRPr="00D904A7" w:rsidRDefault="0070212E" w:rsidP="0070212E">
                              <w:pPr>
                                <w:pStyle w:val="Ttulo1"/>
                              </w:pPr>
                              <w:bookmarkStart w:id="0" w:name="_Toc160547533"/>
                              <w:bookmarkStart w:id="1" w:name="_Toc205814564"/>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C87F0C1"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7F1B5F67" w14:textId="77777777" w:rsidR="0070212E" w:rsidRPr="00D904A7" w:rsidRDefault="0070212E" w:rsidP="0070212E">
                        <w:pPr>
                          <w:pStyle w:val="Ttulo1"/>
                        </w:pPr>
                        <w:bookmarkStart w:id="2" w:name="_Toc160547533"/>
                        <w:bookmarkStart w:id="3" w:name="_Toc205814564"/>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1571AD3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C643D33" w14:textId="693B4179" w:rsidR="00843820" w:rsidRPr="00901045" w:rsidRDefault="00843820" w:rsidP="00901045">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3163BAE1" w14:textId="71A79F09" w:rsidR="00EF6BD4"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205814564" w:history="1">
            <w:r w:rsidR="00EF6BD4" w:rsidRPr="000309C0">
              <w:rPr>
                <w:rStyle w:val="Hipervnculo"/>
                <w:noProof/>
              </w:rPr>
              <w:t>Índice de Contenido</w:t>
            </w:r>
            <w:r w:rsidR="00EF6BD4">
              <w:rPr>
                <w:noProof/>
                <w:webHidden/>
              </w:rPr>
              <w:tab/>
            </w:r>
            <w:r w:rsidR="00EF6BD4">
              <w:rPr>
                <w:noProof/>
                <w:webHidden/>
              </w:rPr>
              <w:fldChar w:fldCharType="begin"/>
            </w:r>
            <w:r w:rsidR="00EF6BD4">
              <w:rPr>
                <w:noProof/>
                <w:webHidden/>
              </w:rPr>
              <w:instrText xml:space="preserve"> PAGEREF _Toc205814564 \h </w:instrText>
            </w:r>
            <w:r w:rsidR="00EF6BD4">
              <w:rPr>
                <w:noProof/>
                <w:webHidden/>
              </w:rPr>
            </w:r>
            <w:r w:rsidR="00EF6BD4">
              <w:rPr>
                <w:noProof/>
                <w:webHidden/>
              </w:rPr>
              <w:fldChar w:fldCharType="separate"/>
            </w:r>
            <w:r w:rsidR="00EF6BD4">
              <w:rPr>
                <w:noProof/>
                <w:webHidden/>
              </w:rPr>
              <w:t>2</w:t>
            </w:r>
            <w:r w:rsidR="00EF6BD4">
              <w:rPr>
                <w:noProof/>
                <w:webHidden/>
              </w:rPr>
              <w:fldChar w:fldCharType="end"/>
            </w:r>
          </w:hyperlink>
        </w:p>
        <w:p w14:paraId="5A051C4F" w14:textId="2DEC06BE" w:rsidR="00EF6BD4" w:rsidRDefault="00EF6BD4">
          <w:pPr>
            <w:pStyle w:val="TDC1"/>
            <w:tabs>
              <w:tab w:val="right" w:leader="dot" w:pos="8828"/>
            </w:tabs>
            <w:rPr>
              <w:rFonts w:asciiTheme="minorHAnsi" w:eastAsiaTheme="minorEastAsia" w:hAnsiTheme="minorHAnsi"/>
              <w:noProof/>
              <w:kern w:val="2"/>
              <w:szCs w:val="24"/>
              <w:lang w:val="en-US"/>
              <w14:ligatures w14:val="standardContextual"/>
            </w:rPr>
          </w:pPr>
          <w:hyperlink w:anchor="_Toc205814565" w:history="1">
            <w:r w:rsidRPr="000309C0">
              <w:rPr>
                <w:rStyle w:val="Hipervnculo"/>
                <w:noProof/>
              </w:rPr>
              <w:t>Introducción</w:t>
            </w:r>
            <w:r>
              <w:rPr>
                <w:noProof/>
                <w:webHidden/>
              </w:rPr>
              <w:tab/>
            </w:r>
            <w:r>
              <w:rPr>
                <w:noProof/>
                <w:webHidden/>
              </w:rPr>
              <w:fldChar w:fldCharType="begin"/>
            </w:r>
            <w:r>
              <w:rPr>
                <w:noProof/>
                <w:webHidden/>
              </w:rPr>
              <w:instrText xml:space="preserve"> PAGEREF _Toc205814565 \h </w:instrText>
            </w:r>
            <w:r>
              <w:rPr>
                <w:noProof/>
                <w:webHidden/>
              </w:rPr>
            </w:r>
            <w:r>
              <w:rPr>
                <w:noProof/>
                <w:webHidden/>
              </w:rPr>
              <w:fldChar w:fldCharType="separate"/>
            </w:r>
            <w:r>
              <w:rPr>
                <w:noProof/>
                <w:webHidden/>
              </w:rPr>
              <w:t>3</w:t>
            </w:r>
            <w:r>
              <w:rPr>
                <w:noProof/>
                <w:webHidden/>
              </w:rPr>
              <w:fldChar w:fldCharType="end"/>
            </w:r>
          </w:hyperlink>
        </w:p>
        <w:p w14:paraId="111BE2FC" w14:textId="638316CF" w:rsidR="00EF6BD4" w:rsidRDefault="00EF6BD4">
          <w:pPr>
            <w:pStyle w:val="TDC1"/>
            <w:tabs>
              <w:tab w:val="right" w:leader="dot" w:pos="8828"/>
            </w:tabs>
            <w:rPr>
              <w:rFonts w:asciiTheme="minorHAnsi" w:eastAsiaTheme="minorEastAsia" w:hAnsiTheme="minorHAnsi"/>
              <w:noProof/>
              <w:kern w:val="2"/>
              <w:szCs w:val="24"/>
              <w:lang w:val="en-US"/>
              <w14:ligatures w14:val="standardContextual"/>
            </w:rPr>
          </w:pPr>
          <w:hyperlink w:anchor="_Toc205814566" w:history="1">
            <w:r w:rsidRPr="000309C0">
              <w:rPr>
                <w:rStyle w:val="Hipervnculo"/>
                <w:noProof/>
              </w:rPr>
              <w:t>Desarrollo de Contenidos</w:t>
            </w:r>
            <w:r>
              <w:rPr>
                <w:noProof/>
                <w:webHidden/>
              </w:rPr>
              <w:tab/>
            </w:r>
            <w:r>
              <w:rPr>
                <w:noProof/>
                <w:webHidden/>
              </w:rPr>
              <w:fldChar w:fldCharType="begin"/>
            </w:r>
            <w:r>
              <w:rPr>
                <w:noProof/>
                <w:webHidden/>
              </w:rPr>
              <w:instrText xml:space="preserve"> PAGEREF _Toc205814566 \h </w:instrText>
            </w:r>
            <w:r>
              <w:rPr>
                <w:noProof/>
                <w:webHidden/>
              </w:rPr>
            </w:r>
            <w:r>
              <w:rPr>
                <w:noProof/>
                <w:webHidden/>
              </w:rPr>
              <w:fldChar w:fldCharType="separate"/>
            </w:r>
            <w:r>
              <w:rPr>
                <w:noProof/>
                <w:webHidden/>
              </w:rPr>
              <w:t>4</w:t>
            </w:r>
            <w:r>
              <w:rPr>
                <w:noProof/>
                <w:webHidden/>
              </w:rPr>
              <w:fldChar w:fldCharType="end"/>
            </w:r>
          </w:hyperlink>
        </w:p>
        <w:p w14:paraId="75DFA0AE" w14:textId="542DCD2B" w:rsidR="00EF6BD4" w:rsidRDefault="00EF6BD4">
          <w:pPr>
            <w:pStyle w:val="TDC2"/>
            <w:tabs>
              <w:tab w:val="right" w:leader="dot" w:pos="8828"/>
            </w:tabs>
            <w:rPr>
              <w:rFonts w:asciiTheme="minorHAnsi" w:eastAsiaTheme="minorEastAsia" w:hAnsiTheme="minorHAnsi"/>
              <w:noProof/>
              <w:kern w:val="2"/>
              <w:szCs w:val="24"/>
              <w:lang w:val="en-US"/>
              <w14:ligatures w14:val="standardContextual"/>
            </w:rPr>
          </w:pPr>
          <w:hyperlink w:anchor="_Toc205814567" w:history="1">
            <w:r w:rsidRPr="000309C0">
              <w:rPr>
                <w:rStyle w:val="Hipervnculo"/>
                <w:noProof/>
                <w:lang w:val="es-ES"/>
              </w:rPr>
              <w:t>3.1 Conceptos básicos</w:t>
            </w:r>
            <w:r>
              <w:rPr>
                <w:noProof/>
                <w:webHidden/>
              </w:rPr>
              <w:tab/>
            </w:r>
            <w:r>
              <w:rPr>
                <w:noProof/>
                <w:webHidden/>
              </w:rPr>
              <w:fldChar w:fldCharType="begin"/>
            </w:r>
            <w:r>
              <w:rPr>
                <w:noProof/>
                <w:webHidden/>
              </w:rPr>
              <w:instrText xml:space="preserve"> PAGEREF _Toc205814567 \h </w:instrText>
            </w:r>
            <w:r>
              <w:rPr>
                <w:noProof/>
                <w:webHidden/>
              </w:rPr>
            </w:r>
            <w:r>
              <w:rPr>
                <w:noProof/>
                <w:webHidden/>
              </w:rPr>
              <w:fldChar w:fldCharType="separate"/>
            </w:r>
            <w:r>
              <w:rPr>
                <w:noProof/>
                <w:webHidden/>
              </w:rPr>
              <w:t>5</w:t>
            </w:r>
            <w:r>
              <w:rPr>
                <w:noProof/>
                <w:webHidden/>
              </w:rPr>
              <w:fldChar w:fldCharType="end"/>
            </w:r>
          </w:hyperlink>
        </w:p>
        <w:p w14:paraId="1F2429D3" w14:textId="2C6EB390" w:rsidR="00EF6BD4" w:rsidRDefault="00EF6BD4">
          <w:pPr>
            <w:pStyle w:val="TDC2"/>
            <w:tabs>
              <w:tab w:val="right" w:leader="dot" w:pos="8828"/>
            </w:tabs>
            <w:rPr>
              <w:rFonts w:asciiTheme="minorHAnsi" w:eastAsiaTheme="minorEastAsia" w:hAnsiTheme="minorHAnsi"/>
              <w:noProof/>
              <w:kern w:val="2"/>
              <w:szCs w:val="24"/>
              <w:lang w:val="en-US"/>
              <w14:ligatures w14:val="standardContextual"/>
            </w:rPr>
          </w:pPr>
          <w:hyperlink w:anchor="_Toc205814568" w:history="1">
            <w:r w:rsidRPr="000309C0">
              <w:rPr>
                <w:rStyle w:val="Hipervnculo"/>
                <w:noProof/>
                <w:spacing w:val="10"/>
                <w:lang w:val="es-ES"/>
              </w:rPr>
              <w:t>3.2 Región Factible. Solución óptima</w:t>
            </w:r>
            <w:r>
              <w:rPr>
                <w:noProof/>
                <w:webHidden/>
              </w:rPr>
              <w:tab/>
            </w:r>
            <w:r>
              <w:rPr>
                <w:noProof/>
                <w:webHidden/>
              </w:rPr>
              <w:fldChar w:fldCharType="begin"/>
            </w:r>
            <w:r>
              <w:rPr>
                <w:noProof/>
                <w:webHidden/>
              </w:rPr>
              <w:instrText xml:space="preserve"> PAGEREF _Toc205814568 \h </w:instrText>
            </w:r>
            <w:r>
              <w:rPr>
                <w:noProof/>
                <w:webHidden/>
              </w:rPr>
            </w:r>
            <w:r>
              <w:rPr>
                <w:noProof/>
                <w:webHidden/>
              </w:rPr>
              <w:fldChar w:fldCharType="separate"/>
            </w:r>
            <w:r>
              <w:rPr>
                <w:noProof/>
                <w:webHidden/>
              </w:rPr>
              <w:t>5</w:t>
            </w:r>
            <w:r>
              <w:rPr>
                <w:noProof/>
                <w:webHidden/>
              </w:rPr>
              <w:fldChar w:fldCharType="end"/>
            </w:r>
          </w:hyperlink>
        </w:p>
        <w:p w14:paraId="49654BCF" w14:textId="3AAA057B" w:rsidR="00EF6BD4" w:rsidRDefault="00EF6BD4">
          <w:pPr>
            <w:pStyle w:val="TDC2"/>
            <w:tabs>
              <w:tab w:val="right" w:leader="dot" w:pos="8828"/>
            </w:tabs>
            <w:rPr>
              <w:rFonts w:asciiTheme="minorHAnsi" w:eastAsiaTheme="minorEastAsia" w:hAnsiTheme="minorHAnsi"/>
              <w:noProof/>
              <w:kern w:val="2"/>
              <w:szCs w:val="24"/>
              <w:lang w:val="en-US"/>
              <w14:ligatures w14:val="standardContextual"/>
            </w:rPr>
          </w:pPr>
          <w:hyperlink w:anchor="_Toc205814569" w:history="1">
            <w:r w:rsidRPr="000309C0">
              <w:rPr>
                <w:rStyle w:val="Hipervnculo"/>
                <w:noProof/>
                <w:spacing w:val="8"/>
                <w:lang w:val="es-ES"/>
              </w:rPr>
              <w:t>3.3 Modelo de un problema de programación lineal</w:t>
            </w:r>
            <w:r>
              <w:rPr>
                <w:noProof/>
                <w:webHidden/>
              </w:rPr>
              <w:tab/>
            </w:r>
            <w:r>
              <w:rPr>
                <w:noProof/>
                <w:webHidden/>
              </w:rPr>
              <w:fldChar w:fldCharType="begin"/>
            </w:r>
            <w:r>
              <w:rPr>
                <w:noProof/>
                <w:webHidden/>
              </w:rPr>
              <w:instrText xml:space="preserve"> PAGEREF _Toc205814569 \h </w:instrText>
            </w:r>
            <w:r>
              <w:rPr>
                <w:noProof/>
                <w:webHidden/>
              </w:rPr>
            </w:r>
            <w:r>
              <w:rPr>
                <w:noProof/>
                <w:webHidden/>
              </w:rPr>
              <w:fldChar w:fldCharType="separate"/>
            </w:r>
            <w:r>
              <w:rPr>
                <w:noProof/>
                <w:webHidden/>
              </w:rPr>
              <w:t>5</w:t>
            </w:r>
            <w:r>
              <w:rPr>
                <w:noProof/>
                <w:webHidden/>
              </w:rPr>
              <w:fldChar w:fldCharType="end"/>
            </w:r>
          </w:hyperlink>
        </w:p>
        <w:p w14:paraId="4E1A1AF7" w14:textId="6B097397" w:rsidR="00EF6BD4" w:rsidRDefault="00EF6BD4">
          <w:pPr>
            <w:pStyle w:val="TDC3"/>
            <w:tabs>
              <w:tab w:val="right" w:leader="dot" w:pos="8828"/>
            </w:tabs>
            <w:rPr>
              <w:noProof/>
            </w:rPr>
          </w:pPr>
          <w:hyperlink w:anchor="_Toc205814570" w:history="1">
            <w:r w:rsidRPr="000309C0">
              <w:rPr>
                <w:rStyle w:val="Hipervnculo"/>
                <w:noProof/>
                <w:lang w:val="es-ES"/>
              </w:rPr>
              <w:t>3.3.1 Función objetivo</w:t>
            </w:r>
            <w:r>
              <w:rPr>
                <w:noProof/>
                <w:webHidden/>
              </w:rPr>
              <w:tab/>
            </w:r>
            <w:r>
              <w:rPr>
                <w:noProof/>
                <w:webHidden/>
              </w:rPr>
              <w:fldChar w:fldCharType="begin"/>
            </w:r>
            <w:r>
              <w:rPr>
                <w:noProof/>
                <w:webHidden/>
              </w:rPr>
              <w:instrText xml:space="preserve"> PAGEREF _Toc205814570 \h </w:instrText>
            </w:r>
            <w:r>
              <w:rPr>
                <w:noProof/>
                <w:webHidden/>
              </w:rPr>
            </w:r>
            <w:r>
              <w:rPr>
                <w:noProof/>
                <w:webHidden/>
              </w:rPr>
              <w:fldChar w:fldCharType="separate"/>
            </w:r>
            <w:r>
              <w:rPr>
                <w:noProof/>
                <w:webHidden/>
              </w:rPr>
              <w:t>5</w:t>
            </w:r>
            <w:r>
              <w:rPr>
                <w:noProof/>
                <w:webHidden/>
              </w:rPr>
              <w:fldChar w:fldCharType="end"/>
            </w:r>
          </w:hyperlink>
        </w:p>
        <w:p w14:paraId="5A895C9B" w14:textId="0F983776" w:rsidR="00EF6BD4" w:rsidRDefault="00EF6BD4">
          <w:pPr>
            <w:pStyle w:val="TDC3"/>
            <w:tabs>
              <w:tab w:val="right" w:leader="dot" w:pos="8828"/>
            </w:tabs>
            <w:rPr>
              <w:noProof/>
            </w:rPr>
          </w:pPr>
          <w:hyperlink w:anchor="_Toc205814571" w:history="1">
            <w:r w:rsidRPr="000309C0">
              <w:rPr>
                <w:rStyle w:val="Hipervnculo"/>
                <w:noProof/>
                <w:lang w:val="es-ES"/>
              </w:rPr>
              <w:t>3.3.2 Restricciones</w:t>
            </w:r>
            <w:r>
              <w:rPr>
                <w:noProof/>
                <w:webHidden/>
              </w:rPr>
              <w:tab/>
            </w:r>
            <w:r>
              <w:rPr>
                <w:noProof/>
                <w:webHidden/>
              </w:rPr>
              <w:fldChar w:fldCharType="begin"/>
            </w:r>
            <w:r>
              <w:rPr>
                <w:noProof/>
                <w:webHidden/>
              </w:rPr>
              <w:instrText xml:space="preserve"> PAGEREF _Toc205814571 \h </w:instrText>
            </w:r>
            <w:r>
              <w:rPr>
                <w:noProof/>
                <w:webHidden/>
              </w:rPr>
            </w:r>
            <w:r>
              <w:rPr>
                <w:noProof/>
                <w:webHidden/>
              </w:rPr>
              <w:fldChar w:fldCharType="separate"/>
            </w:r>
            <w:r>
              <w:rPr>
                <w:noProof/>
                <w:webHidden/>
              </w:rPr>
              <w:t>5</w:t>
            </w:r>
            <w:r>
              <w:rPr>
                <w:noProof/>
                <w:webHidden/>
              </w:rPr>
              <w:fldChar w:fldCharType="end"/>
            </w:r>
          </w:hyperlink>
        </w:p>
        <w:p w14:paraId="62B28F35" w14:textId="21911657" w:rsidR="00EF6BD4" w:rsidRDefault="00EF6BD4">
          <w:pPr>
            <w:pStyle w:val="TDC3"/>
            <w:tabs>
              <w:tab w:val="right" w:leader="dot" w:pos="8828"/>
            </w:tabs>
            <w:rPr>
              <w:noProof/>
            </w:rPr>
          </w:pPr>
          <w:hyperlink w:anchor="_Toc205814572" w:history="1">
            <w:r w:rsidRPr="000309C0">
              <w:rPr>
                <w:rStyle w:val="Hipervnculo"/>
                <w:noProof/>
                <w:spacing w:val="8"/>
                <w:lang w:val="es-ES"/>
              </w:rPr>
              <w:t>3.3.3 Restricciones de no negatividad</w:t>
            </w:r>
            <w:r>
              <w:rPr>
                <w:noProof/>
                <w:webHidden/>
              </w:rPr>
              <w:tab/>
            </w:r>
            <w:r>
              <w:rPr>
                <w:noProof/>
                <w:webHidden/>
              </w:rPr>
              <w:fldChar w:fldCharType="begin"/>
            </w:r>
            <w:r>
              <w:rPr>
                <w:noProof/>
                <w:webHidden/>
              </w:rPr>
              <w:instrText xml:space="preserve"> PAGEREF _Toc205814572 \h </w:instrText>
            </w:r>
            <w:r>
              <w:rPr>
                <w:noProof/>
                <w:webHidden/>
              </w:rPr>
            </w:r>
            <w:r>
              <w:rPr>
                <w:noProof/>
                <w:webHidden/>
              </w:rPr>
              <w:fldChar w:fldCharType="separate"/>
            </w:r>
            <w:r>
              <w:rPr>
                <w:noProof/>
                <w:webHidden/>
              </w:rPr>
              <w:t>5</w:t>
            </w:r>
            <w:r>
              <w:rPr>
                <w:noProof/>
                <w:webHidden/>
              </w:rPr>
              <w:fldChar w:fldCharType="end"/>
            </w:r>
          </w:hyperlink>
        </w:p>
        <w:p w14:paraId="772CC97B" w14:textId="2854FE28" w:rsidR="00EF6BD4" w:rsidRDefault="00EF6BD4">
          <w:pPr>
            <w:pStyle w:val="TDC2"/>
            <w:tabs>
              <w:tab w:val="right" w:leader="dot" w:pos="8828"/>
            </w:tabs>
            <w:rPr>
              <w:rFonts w:asciiTheme="minorHAnsi" w:eastAsiaTheme="minorEastAsia" w:hAnsiTheme="minorHAnsi"/>
              <w:noProof/>
              <w:kern w:val="2"/>
              <w:szCs w:val="24"/>
              <w:lang w:val="en-US"/>
              <w14:ligatures w14:val="standardContextual"/>
            </w:rPr>
          </w:pPr>
          <w:hyperlink w:anchor="_Toc205814573" w:history="1">
            <w:r w:rsidRPr="000309C0">
              <w:rPr>
                <w:rStyle w:val="Hipervnculo"/>
                <w:noProof/>
                <w:lang w:val="es-ES"/>
              </w:rPr>
              <w:t>3.4 Método Gráfico</w:t>
            </w:r>
            <w:r>
              <w:rPr>
                <w:noProof/>
                <w:webHidden/>
              </w:rPr>
              <w:tab/>
            </w:r>
            <w:r>
              <w:rPr>
                <w:noProof/>
                <w:webHidden/>
              </w:rPr>
              <w:fldChar w:fldCharType="begin"/>
            </w:r>
            <w:r>
              <w:rPr>
                <w:noProof/>
                <w:webHidden/>
              </w:rPr>
              <w:instrText xml:space="preserve"> PAGEREF _Toc205814573 \h </w:instrText>
            </w:r>
            <w:r>
              <w:rPr>
                <w:noProof/>
                <w:webHidden/>
              </w:rPr>
            </w:r>
            <w:r>
              <w:rPr>
                <w:noProof/>
                <w:webHidden/>
              </w:rPr>
              <w:fldChar w:fldCharType="separate"/>
            </w:r>
            <w:r>
              <w:rPr>
                <w:noProof/>
                <w:webHidden/>
              </w:rPr>
              <w:t>5</w:t>
            </w:r>
            <w:r>
              <w:rPr>
                <w:noProof/>
                <w:webHidden/>
              </w:rPr>
              <w:fldChar w:fldCharType="end"/>
            </w:r>
          </w:hyperlink>
        </w:p>
        <w:p w14:paraId="0C3A5CBD" w14:textId="24CA07C9" w:rsidR="00EF6BD4" w:rsidRDefault="00EF6BD4">
          <w:pPr>
            <w:pStyle w:val="TDC2"/>
            <w:tabs>
              <w:tab w:val="right" w:leader="dot" w:pos="8828"/>
            </w:tabs>
            <w:rPr>
              <w:rFonts w:asciiTheme="minorHAnsi" w:eastAsiaTheme="minorEastAsia" w:hAnsiTheme="minorHAnsi"/>
              <w:noProof/>
              <w:kern w:val="2"/>
              <w:szCs w:val="24"/>
              <w:lang w:val="en-US"/>
              <w14:ligatures w14:val="standardContextual"/>
            </w:rPr>
          </w:pPr>
          <w:hyperlink w:anchor="_Toc205814574" w:history="1">
            <w:r w:rsidRPr="000309C0">
              <w:rPr>
                <w:rStyle w:val="Hipervnculo"/>
                <w:noProof/>
                <w:spacing w:val="12"/>
                <w:lang w:val="es-ES"/>
              </w:rPr>
              <w:t>3.5 Método Simplex Tabular</w:t>
            </w:r>
            <w:r>
              <w:rPr>
                <w:noProof/>
                <w:webHidden/>
              </w:rPr>
              <w:tab/>
            </w:r>
            <w:r>
              <w:rPr>
                <w:noProof/>
                <w:webHidden/>
              </w:rPr>
              <w:fldChar w:fldCharType="begin"/>
            </w:r>
            <w:r>
              <w:rPr>
                <w:noProof/>
                <w:webHidden/>
              </w:rPr>
              <w:instrText xml:space="preserve"> PAGEREF _Toc205814574 \h </w:instrText>
            </w:r>
            <w:r>
              <w:rPr>
                <w:noProof/>
                <w:webHidden/>
              </w:rPr>
            </w:r>
            <w:r>
              <w:rPr>
                <w:noProof/>
                <w:webHidden/>
              </w:rPr>
              <w:fldChar w:fldCharType="separate"/>
            </w:r>
            <w:r>
              <w:rPr>
                <w:noProof/>
                <w:webHidden/>
              </w:rPr>
              <w:t>5</w:t>
            </w:r>
            <w:r>
              <w:rPr>
                <w:noProof/>
                <w:webHidden/>
              </w:rPr>
              <w:fldChar w:fldCharType="end"/>
            </w:r>
          </w:hyperlink>
        </w:p>
        <w:p w14:paraId="36046540" w14:textId="1C870A8E" w:rsidR="00EF6BD4" w:rsidRDefault="00EF6BD4">
          <w:pPr>
            <w:pStyle w:val="TDC2"/>
            <w:tabs>
              <w:tab w:val="right" w:leader="dot" w:pos="8828"/>
            </w:tabs>
            <w:rPr>
              <w:rFonts w:asciiTheme="minorHAnsi" w:eastAsiaTheme="minorEastAsia" w:hAnsiTheme="minorHAnsi"/>
              <w:noProof/>
              <w:kern w:val="2"/>
              <w:szCs w:val="24"/>
              <w:lang w:val="en-US"/>
              <w14:ligatures w14:val="standardContextual"/>
            </w:rPr>
          </w:pPr>
          <w:hyperlink w:anchor="_Toc205814575" w:history="1">
            <w:r w:rsidRPr="000309C0">
              <w:rPr>
                <w:rStyle w:val="Hipervnculo"/>
                <w:noProof/>
                <w:spacing w:val="9"/>
                <w:lang w:val="es-ES"/>
              </w:rPr>
              <w:t>3.6 Método de la M grande o de Penalización</w:t>
            </w:r>
            <w:r>
              <w:rPr>
                <w:noProof/>
                <w:webHidden/>
              </w:rPr>
              <w:tab/>
            </w:r>
            <w:r>
              <w:rPr>
                <w:noProof/>
                <w:webHidden/>
              </w:rPr>
              <w:fldChar w:fldCharType="begin"/>
            </w:r>
            <w:r>
              <w:rPr>
                <w:noProof/>
                <w:webHidden/>
              </w:rPr>
              <w:instrText xml:space="preserve"> PAGEREF _Toc205814575 \h </w:instrText>
            </w:r>
            <w:r>
              <w:rPr>
                <w:noProof/>
                <w:webHidden/>
              </w:rPr>
            </w:r>
            <w:r>
              <w:rPr>
                <w:noProof/>
                <w:webHidden/>
              </w:rPr>
              <w:fldChar w:fldCharType="separate"/>
            </w:r>
            <w:r>
              <w:rPr>
                <w:noProof/>
                <w:webHidden/>
              </w:rPr>
              <w:t>5</w:t>
            </w:r>
            <w:r>
              <w:rPr>
                <w:noProof/>
                <w:webHidden/>
              </w:rPr>
              <w:fldChar w:fldCharType="end"/>
            </w:r>
          </w:hyperlink>
        </w:p>
        <w:p w14:paraId="61AD10A1" w14:textId="11936F28" w:rsidR="00EF6BD4" w:rsidRDefault="00EF6BD4">
          <w:pPr>
            <w:pStyle w:val="TDC2"/>
            <w:tabs>
              <w:tab w:val="right" w:leader="dot" w:pos="8828"/>
            </w:tabs>
            <w:rPr>
              <w:rFonts w:asciiTheme="minorHAnsi" w:eastAsiaTheme="minorEastAsia" w:hAnsiTheme="minorHAnsi"/>
              <w:noProof/>
              <w:kern w:val="2"/>
              <w:szCs w:val="24"/>
              <w:lang w:val="en-US"/>
              <w14:ligatures w14:val="standardContextual"/>
            </w:rPr>
          </w:pPr>
          <w:hyperlink w:anchor="_Toc205814576" w:history="1">
            <w:r w:rsidRPr="000309C0">
              <w:rPr>
                <w:rStyle w:val="Hipervnculo"/>
                <w:noProof/>
                <w:spacing w:val="12"/>
                <w:lang w:val="es-ES"/>
              </w:rPr>
              <w:t>3.7 Modelo de Transporte</w:t>
            </w:r>
            <w:r>
              <w:rPr>
                <w:noProof/>
                <w:webHidden/>
              </w:rPr>
              <w:tab/>
            </w:r>
            <w:r>
              <w:rPr>
                <w:noProof/>
                <w:webHidden/>
              </w:rPr>
              <w:fldChar w:fldCharType="begin"/>
            </w:r>
            <w:r>
              <w:rPr>
                <w:noProof/>
                <w:webHidden/>
              </w:rPr>
              <w:instrText xml:space="preserve"> PAGEREF _Toc205814576 \h </w:instrText>
            </w:r>
            <w:r>
              <w:rPr>
                <w:noProof/>
                <w:webHidden/>
              </w:rPr>
            </w:r>
            <w:r>
              <w:rPr>
                <w:noProof/>
                <w:webHidden/>
              </w:rPr>
              <w:fldChar w:fldCharType="separate"/>
            </w:r>
            <w:r>
              <w:rPr>
                <w:noProof/>
                <w:webHidden/>
              </w:rPr>
              <w:t>5</w:t>
            </w:r>
            <w:r>
              <w:rPr>
                <w:noProof/>
                <w:webHidden/>
              </w:rPr>
              <w:fldChar w:fldCharType="end"/>
            </w:r>
          </w:hyperlink>
        </w:p>
        <w:p w14:paraId="4763DC29" w14:textId="3162C816" w:rsidR="00EF6BD4" w:rsidRDefault="00EF6BD4">
          <w:pPr>
            <w:pStyle w:val="TDC3"/>
            <w:tabs>
              <w:tab w:val="right" w:leader="dot" w:pos="8828"/>
            </w:tabs>
            <w:rPr>
              <w:noProof/>
            </w:rPr>
          </w:pPr>
          <w:hyperlink w:anchor="_Toc205814577" w:history="1">
            <w:r w:rsidRPr="000309C0">
              <w:rPr>
                <w:rStyle w:val="Hipervnculo"/>
                <w:noProof/>
                <w:lang w:val="es-ES"/>
              </w:rPr>
              <w:t>3.7.1 Heurístico de la Esquina Noroeste</w:t>
            </w:r>
            <w:r>
              <w:rPr>
                <w:noProof/>
                <w:webHidden/>
              </w:rPr>
              <w:tab/>
            </w:r>
            <w:r>
              <w:rPr>
                <w:noProof/>
                <w:webHidden/>
              </w:rPr>
              <w:fldChar w:fldCharType="begin"/>
            </w:r>
            <w:r>
              <w:rPr>
                <w:noProof/>
                <w:webHidden/>
              </w:rPr>
              <w:instrText xml:space="preserve"> PAGEREF _Toc205814577 \h </w:instrText>
            </w:r>
            <w:r>
              <w:rPr>
                <w:noProof/>
                <w:webHidden/>
              </w:rPr>
            </w:r>
            <w:r>
              <w:rPr>
                <w:noProof/>
                <w:webHidden/>
              </w:rPr>
              <w:fldChar w:fldCharType="separate"/>
            </w:r>
            <w:r>
              <w:rPr>
                <w:noProof/>
                <w:webHidden/>
              </w:rPr>
              <w:t>5</w:t>
            </w:r>
            <w:r>
              <w:rPr>
                <w:noProof/>
                <w:webHidden/>
              </w:rPr>
              <w:fldChar w:fldCharType="end"/>
            </w:r>
          </w:hyperlink>
        </w:p>
        <w:p w14:paraId="5D01EB68" w14:textId="3DE82248" w:rsidR="00EF6BD4" w:rsidRDefault="00EF6BD4">
          <w:pPr>
            <w:pStyle w:val="TDC3"/>
            <w:tabs>
              <w:tab w:val="right" w:leader="dot" w:pos="8828"/>
            </w:tabs>
            <w:rPr>
              <w:noProof/>
            </w:rPr>
          </w:pPr>
          <w:hyperlink w:anchor="_Toc205814578" w:history="1">
            <w:r w:rsidRPr="000309C0">
              <w:rPr>
                <w:rStyle w:val="Hipervnculo"/>
                <w:noProof/>
                <w:spacing w:val="10"/>
                <w:lang w:val="es-ES"/>
              </w:rPr>
              <w:t>3.7.2 Heurístico del Costo Mínimo</w:t>
            </w:r>
            <w:r>
              <w:rPr>
                <w:noProof/>
                <w:webHidden/>
              </w:rPr>
              <w:tab/>
            </w:r>
            <w:r>
              <w:rPr>
                <w:noProof/>
                <w:webHidden/>
              </w:rPr>
              <w:fldChar w:fldCharType="begin"/>
            </w:r>
            <w:r>
              <w:rPr>
                <w:noProof/>
                <w:webHidden/>
              </w:rPr>
              <w:instrText xml:space="preserve"> PAGEREF _Toc205814578 \h </w:instrText>
            </w:r>
            <w:r>
              <w:rPr>
                <w:noProof/>
                <w:webHidden/>
              </w:rPr>
            </w:r>
            <w:r>
              <w:rPr>
                <w:noProof/>
                <w:webHidden/>
              </w:rPr>
              <w:fldChar w:fldCharType="separate"/>
            </w:r>
            <w:r>
              <w:rPr>
                <w:noProof/>
                <w:webHidden/>
              </w:rPr>
              <w:t>5</w:t>
            </w:r>
            <w:r>
              <w:rPr>
                <w:noProof/>
                <w:webHidden/>
              </w:rPr>
              <w:fldChar w:fldCharType="end"/>
            </w:r>
          </w:hyperlink>
        </w:p>
        <w:p w14:paraId="2DB0DECE" w14:textId="4DC5836A" w:rsidR="00EF6BD4" w:rsidRDefault="00EF6BD4">
          <w:pPr>
            <w:pStyle w:val="TDC3"/>
            <w:tabs>
              <w:tab w:val="right" w:leader="dot" w:pos="8828"/>
            </w:tabs>
            <w:rPr>
              <w:noProof/>
            </w:rPr>
          </w:pPr>
          <w:hyperlink w:anchor="_Toc205814579" w:history="1">
            <w:r w:rsidRPr="000309C0">
              <w:rPr>
                <w:rStyle w:val="Hipervnculo"/>
                <w:noProof/>
                <w:spacing w:val="10"/>
                <w:lang w:val="es-ES"/>
              </w:rPr>
              <w:t>3.7.3 Heurístico de Vogel</w:t>
            </w:r>
            <w:r>
              <w:rPr>
                <w:noProof/>
                <w:webHidden/>
              </w:rPr>
              <w:tab/>
            </w:r>
            <w:r>
              <w:rPr>
                <w:noProof/>
                <w:webHidden/>
              </w:rPr>
              <w:fldChar w:fldCharType="begin"/>
            </w:r>
            <w:r>
              <w:rPr>
                <w:noProof/>
                <w:webHidden/>
              </w:rPr>
              <w:instrText xml:space="preserve"> PAGEREF _Toc205814579 \h </w:instrText>
            </w:r>
            <w:r>
              <w:rPr>
                <w:noProof/>
                <w:webHidden/>
              </w:rPr>
            </w:r>
            <w:r>
              <w:rPr>
                <w:noProof/>
                <w:webHidden/>
              </w:rPr>
              <w:fldChar w:fldCharType="separate"/>
            </w:r>
            <w:r>
              <w:rPr>
                <w:noProof/>
                <w:webHidden/>
              </w:rPr>
              <w:t>5</w:t>
            </w:r>
            <w:r>
              <w:rPr>
                <w:noProof/>
                <w:webHidden/>
              </w:rPr>
              <w:fldChar w:fldCharType="end"/>
            </w:r>
          </w:hyperlink>
        </w:p>
        <w:p w14:paraId="75605F7F" w14:textId="57658D31" w:rsidR="00EF6BD4" w:rsidRDefault="00EF6BD4">
          <w:pPr>
            <w:pStyle w:val="TDC2"/>
            <w:tabs>
              <w:tab w:val="right" w:leader="dot" w:pos="8828"/>
            </w:tabs>
            <w:rPr>
              <w:rFonts w:asciiTheme="minorHAnsi" w:eastAsiaTheme="minorEastAsia" w:hAnsiTheme="minorHAnsi"/>
              <w:noProof/>
              <w:kern w:val="2"/>
              <w:szCs w:val="24"/>
              <w:lang w:val="en-US"/>
              <w14:ligatures w14:val="standardContextual"/>
            </w:rPr>
          </w:pPr>
          <w:hyperlink w:anchor="_Toc205814580" w:history="1">
            <w:r w:rsidRPr="000309C0">
              <w:rPr>
                <w:rStyle w:val="Hipervnculo"/>
                <w:noProof/>
                <w:spacing w:val="5"/>
                <w:lang w:val="es-ES"/>
              </w:rPr>
              <w:t xml:space="preserve">3.8 Aplicación de "Linear and Integre Programming" del WinQSB y </w:t>
            </w:r>
            <w:r w:rsidRPr="000309C0">
              <w:rPr>
                <w:rStyle w:val="Hipervnculo"/>
                <w:noProof/>
                <w:spacing w:val="15"/>
                <w:lang w:val="es-ES"/>
              </w:rPr>
              <w:t xml:space="preserve">LINDO </w:t>
            </w:r>
            <w:r w:rsidRPr="000309C0">
              <w:rPr>
                <w:rStyle w:val="Hipervnculo"/>
                <w:noProof/>
                <w:spacing w:val="5"/>
                <w:lang w:val="es-ES"/>
              </w:rPr>
              <w:t xml:space="preserve">para la </w:t>
            </w:r>
            <w:r w:rsidRPr="000309C0">
              <w:rPr>
                <w:rStyle w:val="Hipervnculo"/>
                <w:noProof/>
                <w:lang w:val="es-ES"/>
              </w:rPr>
              <w:t>resolución de problemas de programación lineal contextualizados en la ingenie</w:t>
            </w:r>
            <w:r w:rsidRPr="000309C0">
              <w:rPr>
                <w:rStyle w:val="Hipervnculo"/>
                <w:noProof/>
                <w:spacing w:val="4"/>
                <w:lang w:val="es-ES"/>
              </w:rPr>
              <w:t>ría de sistemas de información</w:t>
            </w:r>
            <w:r>
              <w:rPr>
                <w:noProof/>
                <w:webHidden/>
              </w:rPr>
              <w:tab/>
            </w:r>
            <w:r>
              <w:rPr>
                <w:noProof/>
                <w:webHidden/>
              </w:rPr>
              <w:fldChar w:fldCharType="begin"/>
            </w:r>
            <w:r>
              <w:rPr>
                <w:noProof/>
                <w:webHidden/>
              </w:rPr>
              <w:instrText xml:space="preserve"> PAGEREF _Toc205814580 \h </w:instrText>
            </w:r>
            <w:r>
              <w:rPr>
                <w:noProof/>
                <w:webHidden/>
              </w:rPr>
            </w:r>
            <w:r>
              <w:rPr>
                <w:noProof/>
                <w:webHidden/>
              </w:rPr>
              <w:fldChar w:fldCharType="separate"/>
            </w:r>
            <w:r>
              <w:rPr>
                <w:noProof/>
                <w:webHidden/>
              </w:rPr>
              <w:t>5</w:t>
            </w:r>
            <w:r>
              <w:rPr>
                <w:noProof/>
                <w:webHidden/>
              </w:rPr>
              <w:fldChar w:fldCharType="end"/>
            </w:r>
          </w:hyperlink>
        </w:p>
        <w:p w14:paraId="0D3C831A" w14:textId="3E5EC72D" w:rsidR="00EF6BD4" w:rsidRDefault="00EF6BD4">
          <w:pPr>
            <w:pStyle w:val="TDC1"/>
            <w:tabs>
              <w:tab w:val="right" w:leader="dot" w:pos="8828"/>
            </w:tabs>
            <w:rPr>
              <w:rFonts w:asciiTheme="minorHAnsi" w:eastAsiaTheme="minorEastAsia" w:hAnsiTheme="minorHAnsi"/>
              <w:noProof/>
              <w:kern w:val="2"/>
              <w:szCs w:val="24"/>
              <w:lang w:val="en-US"/>
              <w14:ligatures w14:val="standardContextual"/>
            </w:rPr>
          </w:pPr>
          <w:hyperlink w:anchor="_Toc205814581" w:history="1">
            <w:r w:rsidRPr="000309C0">
              <w:rPr>
                <w:rStyle w:val="Hipervnculo"/>
                <w:noProof/>
              </w:rPr>
              <w:t>Bibliografía y Webgrafía</w:t>
            </w:r>
            <w:r>
              <w:rPr>
                <w:noProof/>
                <w:webHidden/>
              </w:rPr>
              <w:tab/>
            </w:r>
            <w:r>
              <w:rPr>
                <w:noProof/>
                <w:webHidden/>
              </w:rPr>
              <w:fldChar w:fldCharType="begin"/>
            </w:r>
            <w:r>
              <w:rPr>
                <w:noProof/>
                <w:webHidden/>
              </w:rPr>
              <w:instrText xml:space="preserve"> PAGEREF _Toc205814581 \h </w:instrText>
            </w:r>
            <w:r>
              <w:rPr>
                <w:noProof/>
                <w:webHidden/>
              </w:rPr>
            </w:r>
            <w:r>
              <w:rPr>
                <w:noProof/>
                <w:webHidden/>
              </w:rPr>
              <w:fldChar w:fldCharType="separate"/>
            </w:r>
            <w:r>
              <w:rPr>
                <w:noProof/>
                <w:webHidden/>
              </w:rPr>
              <w:t>5</w:t>
            </w:r>
            <w:r>
              <w:rPr>
                <w:noProof/>
                <w:webHidden/>
              </w:rPr>
              <w:fldChar w:fldCharType="end"/>
            </w:r>
          </w:hyperlink>
        </w:p>
        <w:p w14:paraId="657E2893" w14:textId="461CE2D5" w:rsidR="00EF6BD4" w:rsidRDefault="00EF6BD4">
          <w:pPr>
            <w:pStyle w:val="TDC1"/>
            <w:tabs>
              <w:tab w:val="right" w:leader="dot" w:pos="8828"/>
            </w:tabs>
            <w:rPr>
              <w:rFonts w:asciiTheme="minorHAnsi" w:eastAsiaTheme="minorEastAsia" w:hAnsiTheme="minorHAnsi"/>
              <w:noProof/>
              <w:kern w:val="2"/>
              <w:szCs w:val="24"/>
              <w:lang w:val="en-US"/>
              <w14:ligatures w14:val="standardContextual"/>
            </w:rPr>
          </w:pPr>
          <w:hyperlink w:anchor="_Toc205814582" w:history="1">
            <w:r w:rsidRPr="000309C0">
              <w:rPr>
                <w:rStyle w:val="Hipervnculo"/>
                <w:noProof/>
              </w:rPr>
              <w:t>Glosario</w:t>
            </w:r>
            <w:r>
              <w:rPr>
                <w:noProof/>
                <w:webHidden/>
              </w:rPr>
              <w:tab/>
            </w:r>
            <w:r>
              <w:rPr>
                <w:noProof/>
                <w:webHidden/>
              </w:rPr>
              <w:fldChar w:fldCharType="begin"/>
            </w:r>
            <w:r>
              <w:rPr>
                <w:noProof/>
                <w:webHidden/>
              </w:rPr>
              <w:instrText xml:space="preserve"> PAGEREF _Toc205814582 \h </w:instrText>
            </w:r>
            <w:r>
              <w:rPr>
                <w:noProof/>
                <w:webHidden/>
              </w:rPr>
            </w:r>
            <w:r>
              <w:rPr>
                <w:noProof/>
                <w:webHidden/>
              </w:rPr>
              <w:fldChar w:fldCharType="separate"/>
            </w:r>
            <w:r>
              <w:rPr>
                <w:noProof/>
                <w:webHidden/>
              </w:rPr>
              <w:t>6</w:t>
            </w:r>
            <w:r>
              <w:rPr>
                <w:noProof/>
                <w:webHidden/>
              </w:rPr>
              <w:fldChar w:fldCharType="end"/>
            </w:r>
          </w:hyperlink>
        </w:p>
        <w:p w14:paraId="477086BC" w14:textId="6F76DC77" w:rsidR="00B0609B" w:rsidRPr="00901045" w:rsidRDefault="00843820" w:rsidP="00A76AA1">
          <w:r w:rsidRPr="004A18B8">
            <w:rPr>
              <w:rFonts w:cs="Tahoma"/>
              <w:szCs w:val="24"/>
              <w:lang w:val="es-ES"/>
            </w:rPr>
            <w:fldChar w:fldCharType="end"/>
          </w:r>
        </w:p>
      </w:sdtContent>
    </w:sdt>
    <w:p w14:paraId="42EDAE97"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697A0904" wp14:editId="09B8DA63">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18D71" w14:textId="77777777" w:rsidR="008D04CA" w:rsidRPr="00D904A7" w:rsidRDefault="008D04CA" w:rsidP="008D04CA">
                              <w:pPr>
                                <w:pStyle w:val="Ttulo1"/>
                              </w:pPr>
                              <w:bookmarkStart w:id="4" w:name="_Toc160547534"/>
                              <w:bookmarkStart w:id="5" w:name="_Toc205814565"/>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97A0904"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FC18D71" w14:textId="77777777" w:rsidR="008D04CA" w:rsidRPr="00D904A7" w:rsidRDefault="008D04CA" w:rsidP="008D04CA">
                        <w:pPr>
                          <w:pStyle w:val="Ttulo1"/>
                        </w:pPr>
                        <w:bookmarkStart w:id="6" w:name="_Toc160547534"/>
                        <w:bookmarkStart w:id="7" w:name="_Toc205814565"/>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334FBDF5" w14:textId="77777777" w:rsidR="00987BEE" w:rsidRDefault="00987BEE" w:rsidP="00C5601D">
      <w:pPr>
        <w:contextualSpacing/>
        <w:rPr>
          <w:bCs/>
          <w:noProof/>
        </w:rPr>
      </w:pPr>
    </w:p>
    <w:p w14:paraId="0FF53006" w14:textId="77777777" w:rsidR="00992014" w:rsidRPr="00992014" w:rsidRDefault="00992014" w:rsidP="00992014">
      <w:pPr>
        <w:contextualSpacing/>
        <w:rPr>
          <w:bCs/>
          <w:noProof/>
        </w:rPr>
      </w:pPr>
      <w:r w:rsidRPr="00992014">
        <w:rPr>
          <w:bCs/>
          <w:noProof/>
        </w:rPr>
        <w:t>La Programación Lineal (PL) es una de las herramientas más poderosas de la investigación operativa para la optimización de recursos limitados. Su objetivo es determinar la mejor combinación posible de variables de decisión que maximice o minimice una función objetivo, respetando un conjunto de restricciones lineales. En el ámbito de la ingeniería en sistemas de información, esta técnica es ampliamente utilizada para optimizar procesos, asignar recursos computacionales, planificar proyectos, diseñar redes o gestionar el flujo de datos y materiales en entornos complejos.</w:t>
      </w:r>
    </w:p>
    <w:p w14:paraId="4C401246" w14:textId="77777777" w:rsidR="00992014" w:rsidRPr="00992014" w:rsidRDefault="00992014" w:rsidP="00992014">
      <w:pPr>
        <w:contextualSpacing/>
        <w:rPr>
          <w:bCs/>
          <w:noProof/>
        </w:rPr>
      </w:pPr>
    </w:p>
    <w:p w14:paraId="5109D4D4" w14:textId="77777777" w:rsidR="00992014" w:rsidRPr="00992014" w:rsidRDefault="00992014" w:rsidP="00992014">
      <w:pPr>
        <w:contextualSpacing/>
        <w:rPr>
          <w:bCs/>
          <w:noProof/>
        </w:rPr>
      </w:pPr>
      <w:r w:rsidRPr="00992014">
        <w:rPr>
          <w:bCs/>
          <w:noProof/>
        </w:rPr>
        <w:t>En esta unidad se estudiará la estructura formal de un modelo de programación lineal, identificando sus componentes clave: función objetivo, restricciones y condiciones de no negatividad. Se abordarán tanto métodos exactos, como el método gráfico y el método simplex, como también procedimientos de penalización para problemas con restricciones especiales. Además, se explorará el modelo de transporte y sus algoritmos heurísticos (Esquina Noroeste, Costo Mínimo, Vogel) que facilitan soluciones iniciales eficientes.</w:t>
      </w:r>
    </w:p>
    <w:p w14:paraId="0136BB36" w14:textId="77777777" w:rsidR="00992014" w:rsidRPr="00992014" w:rsidRDefault="00992014" w:rsidP="00992014">
      <w:pPr>
        <w:contextualSpacing/>
        <w:rPr>
          <w:bCs/>
          <w:noProof/>
        </w:rPr>
      </w:pPr>
    </w:p>
    <w:p w14:paraId="15373773" w14:textId="2BB8B333" w:rsidR="00C5601D" w:rsidRDefault="00992014" w:rsidP="00992014">
      <w:pPr>
        <w:contextualSpacing/>
        <w:rPr>
          <w:bCs/>
          <w:noProof/>
        </w:rPr>
      </w:pPr>
      <w:r w:rsidRPr="00992014">
        <w:rPr>
          <w:bCs/>
          <w:noProof/>
        </w:rPr>
        <w:t>La formación se complementará con el uso de herramientas computacionales como los módulos Linear and Integer Programming de WinQSB y el software LINDO, que permiten resolver problemas reales de forma ágil y con análisis más complejos que los posibles manualmente. Con este aprendizaje, el estudiante estará preparado para formular, modelar y resolver problemas de optimización, tomando decisiones fundamentadas que incrementen la eficiencia y la competitividad de las organizaciones.</w:t>
      </w:r>
    </w:p>
    <w:p w14:paraId="0256E948" w14:textId="77777777" w:rsidR="00C5601D" w:rsidRDefault="00C5601D" w:rsidP="00C5601D">
      <w:pPr>
        <w:contextualSpacing/>
        <w:rPr>
          <w:bCs/>
          <w:noProof/>
        </w:rPr>
      </w:pPr>
    </w:p>
    <w:p w14:paraId="5B4032F7" w14:textId="77777777" w:rsidR="00C5601D" w:rsidRDefault="00C5601D" w:rsidP="00C5601D">
      <w:pPr>
        <w:contextualSpacing/>
        <w:rPr>
          <w:bCs/>
          <w:noProof/>
        </w:rPr>
      </w:pPr>
    </w:p>
    <w:p w14:paraId="38E024D6" w14:textId="77777777" w:rsidR="00AB2DF6" w:rsidRDefault="00AB2DF6" w:rsidP="00A76AA1">
      <w:pPr>
        <w:contextualSpacing/>
        <w:rPr>
          <w:bCs/>
        </w:rPr>
      </w:pPr>
    </w:p>
    <w:p w14:paraId="4AB0A9E8" w14:textId="77777777" w:rsidR="00901045" w:rsidRPr="002117E6" w:rsidRDefault="00901045" w:rsidP="00A76AA1">
      <w:pPr>
        <w:contextualSpacing/>
        <w:rPr>
          <w:bCs/>
        </w:rPr>
      </w:pPr>
    </w:p>
    <w:p w14:paraId="09F1F206"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139ECC14" wp14:editId="4E07D303">
                <wp:simplePos x="0" y="0"/>
                <wp:positionH relativeFrom="column">
                  <wp:posOffset>-244475</wp:posOffset>
                </wp:positionH>
                <wp:positionV relativeFrom="paragraph">
                  <wp:posOffset>6985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99DD7" w14:textId="77777777" w:rsidR="008D04CA" w:rsidRPr="00D904A7" w:rsidRDefault="008D04CA" w:rsidP="008D04CA">
                              <w:pPr>
                                <w:pStyle w:val="Ttulo1"/>
                              </w:pPr>
                              <w:bookmarkStart w:id="8" w:name="_Toc160547535"/>
                              <w:bookmarkStart w:id="9" w:name="_Toc205814566"/>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39ECC14" id="Grupo 50" o:spid="_x0000_s1038" style="position:absolute;left:0;text-align:left;margin-left:-19.25pt;margin-top:.5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54999DD7" w14:textId="77777777" w:rsidR="008D04CA" w:rsidRPr="00D904A7" w:rsidRDefault="008D04CA" w:rsidP="008D04CA">
                        <w:pPr>
                          <w:pStyle w:val="Ttulo1"/>
                        </w:pPr>
                        <w:bookmarkStart w:id="10" w:name="_Toc160547535"/>
                        <w:bookmarkStart w:id="11" w:name="_Toc205814566"/>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21DE8036" w14:textId="77777777" w:rsidR="00AB2DF6" w:rsidRDefault="00AB2DF6" w:rsidP="00A76AA1">
      <w:pPr>
        <w:tabs>
          <w:tab w:val="left" w:pos="3075"/>
        </w:tabs>
        <w:contextualSpacing/>
      </w:pPr>
    </w:p>
    <w:p w14:paraId="6FE95BA6" w14:textId="77777777" w:rsidR="00C5601D" w:rsidRDefault="00C5601D" w:rsidP="00A76AA1">
      <w:pPr>
        <w:contextualSpacing/>
      </w:pPr>
    </w:p>
    <w:p w14:paraId="472F340F" w14:textId="0C541CF5" w:rsidR="009D4924" w:rsidRDefault="009D4924" w:rsidP="00BA0503">
      <w:pPr>
        <w:pStyle w:val="Ttulo2"/>
        <w:rPr>
          <w:lang w:val="es-ES"/>
        </w:rPr>
      </w:pPr>
      <w:bookmarkStart w:id="12" w:name="_Toc205814567"/>
      <w:r>
        <w:rPr>
          <w:lang w:val="es-ES"/>
        </w:rPr>
        <w:t>Conceptos básicos</w:t>
      </w:r>
      <w:bookmarkEnd w:id="12"/>
    </w:p>
    <w:p w14:paraId="2B8DC892" w14:textId="48B13997" w:rsidR="00033ADC" w:rsidRDefault="001548F7" w:rsidP="00033ADC">
      <w:pPr>
        <w:rPr>
          <w:lang w:val="es-ES"/>
        </w:rPr>
      </w:pPr>
      <w:r w:rsidRPr="001548F7">
        <w:rPr>
          <w:noProof/>
          <w:lang w:val="es-ES"/>
        </w:rPr>
        <w:drawing>
          <wp:anchor distT="0" distB="0" distL="114300" distR="114300" simplePos="0" relativeHeight="251679744" behindDoc="1" locked="0" layoutInCell="1" allowOverlap="1" wp14:anchorId="4329F832" wp14:editId="79C19CFE">
            <wp:simplePos x="0" y="0"/>
            <wp:positionH relativeFrom="column">
              <wp:posOffset>-59055</wp:posOffset>
            </wp:positionH>
            <wp:positionV relativeFrom="paragraph">
              <wp:posOffset>211455</wp:posOffset>
            </wp:positionV>
            <wp:extent cx="2872740" cy="2579370"/>
            <wp:effectExtent l="0" t="0" r="3810" b="0"/>
            <wp:wrapTight wrapText="bothSides">
              <wp:wrapPolygon edited="0">
                <wp:start x="0" y="0"/>
                <wp:lineTo x="0" y="21377"/>
                <wp:lineTo x="21485" y="21377"/>
                <wp:lineTo x="21485" y="0"/>
                <wp:lineTo x="0" y="0"/>
              </wp:wrapPolygon>
            </wp:wrapTight>
            <wp:docPr id="851458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58327" name=""/>
                    <pic:cNvPicPr/>
                  </pic:nvPicPr>
                  <pic:blipFill rotWithShape="1">
                    <a:blip r:embed="rId9">
                      <a:extLst>
                        <a:ext uri="{28A0092B-C50C-407E-A947-70E740481C1C}">
                          <a14:useLocalDpi xmlns:a14="http://schemas.microsoft.com/office/drawing/2010/main" val="0"/>
                        </a:ext>
                      </a:extLst>
                    </a:blip>
                    <a:srcRect l="1814" b="2066"/>
                    <a:stretch>
                      <a:fillRect/>
                    </a:stretch>
                  </pic:blipFill>
                  <pic:spPr bwMode="auto">
                    <a:xfrm>
                      <a:off x="0" y="0"/>
                      <a:ext cx="2872740" cy="2579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5E3853" w14:textId="77777777" w:rsidR="0033664A" w:rsidRPr="000D1C45" w:rsidRDefault="0033664A" w:rsidP="0033664A">
      <w:r w:rsidRPr="0033664A">
        <w:rPr>
          <w:b/>
          <w:bCs/>
        </w:rPr>
        <w:t>Programación Lineal (PPL)</w:t>
      </w:r>
      <w:r w:rsidRPr="0033664A">
        <w:t xml:space="preserve"> es una rama de la optimización matemática que trata de </w:t>
      </w:r>
      <w:r w:rsidRPr="0033664A">
        <w:rPr>
          <w:b/>
          <w:bCs/>
        </w:rPr>
        <w:t>maximizar o minimizar una función lineal</w:t>
      </w:r>
      <w:r w:rsidRPr="0033664A">
        <w:t xml:space="preserve"> (llamada </w:t>
      </w:r>
      <w:r w:rsidRPr="0033664A">
        <w:rPr>
          <w:i/>
          <w:iCs/>
        </w:rPr>
        <w:t>función objetivo</w:t>
      </w:r>
      <w:r w:rsidRPr="0033664A">
        <w:t xml:space="preserve">) sujeta a un conjunto de </w:t>
      </w:r>
      <w:r w:rsidRPr="0033664A">
        <w:rPr>
          <w:b/>
          <w:bCs/>
        </w:rPr>
        <w:t>restricciones lineales</w:t>
      </w:r>
      <w:r w:rsidRPr="0033664A">
        <w:t xml:space="preserve"> (ecuaciones o desigualdades lineales). </w:t>
      </w:r>
      <w:r w:rsidRPr="000D1C45">
        <w:t>Formalmente:</w:t>
      </w:r>
    </w:p>
    <w:p w14:paraId="24145972" w14:textId="77777777" w:rsidR="002A6188" w:rsidRPr="000D1C45" w:rsidRDefault="002A6188" w:rsidP="0033664A"/>
    <w:p w14:paraId="2334106C" w14:textId="14440251" w:rsidR="002A6188" w:rsidRPr="000D1C45" w:rsidRDefault="00A10048" w:rsidP="0033664A">
      <w:r w:rsidRPr="00A10048">
        <w:rPr>
          <w:b/>
          <w:bCs/>
          <w:noProof/>
        </w:rPr>
        <w:drawing>
          <wp:anchor distT="0" distB="0" distL="114300" distR="114300" simplePos="0" relativeHeight="251680768" behindDoc="1" locked="0" layoutInCell="1" allowOverlap="1" wp14:anchorId="43113ED5" wp14:editId="689406E0">
            <wp:simplePos x="0" y="0"/>
            <wp:positionH relativeFrom="column">
              <wp:posOffset>1905</wp:posOffset>
            </wp:positionH>
            <wp:positionV relativeFrom="paragraph">
              <wp:posOffset>335280</wp:posOffset>
            </wp:positionV>
            <wp:extent cx="6149340" cy="2019935"/>
            <wp:effectExtent l="0" t="0" r="3810" b="0"/>
            <wp:wrapTight wrapText="bothSides">
              <wp:wrapPolygon edited="0">
                <wp:start x="0" y="0"/>
                <wp:lineTo x="0" y="21390"/>
                <wp:lineTo x="21546" y="21390"/>
                <wp:lineTo x="21546" y="0"/>
                <wp:lineTo x="0" y="0"/>
              </wp:wrapPolygon>
            </wp:wrapTight>
            <wp:docPr id="12312525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52540" name="Imagen 1" descr="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6149340" cy="2019935"/>
                    </a:xfrm>
                    <a:prstGeom prst="rect">
                      <a:avLst/>
                    </a:prstGeom>
                  </pic:spPr>
                </pic:pic>
              </a:graphicData>
            </a:graphic>
            <wp14:sizeRelH relativeFrom="page">
              <wp14:pctWidth>0</wp14:pctWidth>
            </wp14:sizeRelH>
            <wp14:sizeRelV relativeFrom="page">
              <wp14:pctHeight>0</wp14:pctHeight>
            </wp14:sizeRelV>
          </wp:anchor>
        </w:drawing>
      </w:r>
    </w:p>
    <w:p w14:paraId="44A3021B" w14:textId="190CD604" w:rsidR="002A6188" w:rsidRPr="000D1C45" w:rsidRDefault="002A6188" w:rsidP="0033664A"/>
    <w:p w14:paraId="42B3676C" w14:textId="3C9492FC" w:rsidR="0033664A" w:rsidRPr="0033664A" w:rsidRDefault="0033664A" w:rsidP="0033664A">
      <w:r w:rsidRPr="0033664A">
        <w:rPr>
          <w:b/>
          <w:bCs/>
        </w:rPr>
        <w:t>Propósito práctico:</w:t>
      </w:r>
      <w:r w:rsidRPr="0033664A">
        <w:t xml:space="preserve"> determinar la mejor asignación de recursos (tiempo, dinero, materia prima, capacidad, etc.) dada una modelación lineal del sistema.</w:t>
      </w:r>
    </w:p>
    <w:p w14:paraId="77937DA9" w14:textId="2EC18CB0" w:rsidR="0033664A" w:rsidRDefault="0033664A" w:rsidP="0033664A"/>
    <w:p w14:paraId="14D4E362" w14:textId="77777777" w:rsidR="00A10048" w:rsidRDefault="00A10048" w:rsidP="0033664A"/>
    <w:p w14:paraId="68C55F2F" w14:textId="77777777" w:rsidR="00A10048" w:rsidRDefault="00A10048" w:rsidP="0033664A"/>
    <w:p w14:paraId="456133DF" w14:textId="77777777" w:rsidR="00A10048" w:rsidRPr="0033664A" w:rsidRDefault="00A10048" w:rsidP="0033664A"/>
    <w:p w14:paraId="7048BE05" w14:textId="77777777" w:rsidR="0033664A" w:rsidRPr="0033664A" w:rsidRDefault="0033664A" w:rsidP="0033664A">
      <w:pPr>
        <w:rPr>
          <w:b/>
          <w:bCs/>
        </w:rPr>
      </w:pPr>
      <w:r w:rsidRPr="0033664A">
        <w:rPr>
          <w:b/>
          <w:bCs/>
        </w:rPr>
        <w:lastRenderedPageBreak/>
        <w:t>2. Componentes principales de un modelo de PPL</w:t>
      </w:r>
    </w:p>
    <w:p w14:paraId="31AEA8F3" w14:textId="55F216AE" w:rsidR="0033664A" w:rsidRPr="0033664A" w:rsidRDefault="0033664A" w:rsidP="0033664A">
      <w:pPr>
        <w:numPr>
          <w:ilvl w:val="0"/>
          <w:numId w:val="26"/>
        </w:numPr>
      </w:pPr>
      <w:r w:rsidRPr="0033664A">
        <w:rPr>
          <w:b/>
          <w:bCs/>
        </w:rPr>
        <w:t>Variables de decisión</w:t>
      </w:r>
      <w:r w:rsidRPr="0033664A">
        <w:t xml:space="preserve"> (x1,…,</w:t>
      </w:r>
      <w:proofErr w:type="spellStart"/>
      <w:r w:rsidRPr="0033664A">
        <w:t>xn</w:t>
      </w:r>
      <w:proofErr w:type="spellEnd"/>
      <w:r w:rsidRPr="0033664A">
        <w:t>): representan cantidades controlables por el decisor (horas de máquina, número de camiones, cantidad a producir, etc.).</w:t>
      </w:r>
    </w:p>
    <w:p w14:paraId="149431BF" w14:textId="3F210D53" w:rsidR="0033664A" w:rsidRPr="0033664A" w:rsidRDefault="0033664A" w:rsidP="0033664A">
      <w:pPr>
        <w:numPr>
          <w:ilvl w:val="0"/>
          <w:numId w:val="26"/>
        </w:numPr>
      </w:pPr>
      <w:r w:rsidRPr="0033664A">
        <w:rPr>
          <w:b/>
          <w:bCs/>
        </w:rPr>
        <w:t>Función objetivo</w:t>
      </w:r>
      <w:r w:rsidRPr="0033664A">
        <w:t xml:space="preserve"> z=</w:t>
      </w:r>
      <w:proofErr w:type="spellStart"/>
      <w:r w:rsidRPr="0033664A">
        <w:t>c</w:t>
      </w:r>
      <w:r w:rsidRPr="0033664A">
        <w:rPr>
          <w:rFonts w:ascii="Cambria Math" w:hAnsi="Cambria Math" w:cs="Cambria Math"/>
          <w:vertAlign w:val="superscript"/>
        </w:rPr>
        <w:t>⊤</w:t>
      </w:r>
      <w:r w:rsidRPr="0033664A">
        <w:t>x</w:t>
      </w:r>
      <w:proofErr w:type="spellEnd"/>
      <w:r w:rsidRPr="0033664A">
        <w:t>: cuantifica la medida de desempeño a optimizar (beneficio, utilidad, costo, tiempo).</w:t>
      </w:r>
    </w:p>
    <w:p w14:paraId="14451A19" w14:textId="122F400B" w:rsidR="0033664A" w:rsidRPr="0033664A" w:rsidRDefault="0033664A" w:rsidP="0033664A">
      <w:pPr>
        <w:numPr>
          <w:ilvl w:val="0"/>
          <w:numId w:val="26"/>
        </w:numPr>
      </w:pPr>
      <w:r w:rsidRPr="0033664A">
        <w:rPr>
          <w:b/>
          <w:bCs/>
        </w:rPr>
        <w:t>Restricciones lineales</w:t>
      </w:r>
      <w:r w:rsidRPr="0033664A">
        <w:t xml:space="preserve"> </w:t>
      </w:r>
      <w:proofErr w:type="spellStart"/>
      <w:r w:rsidRPr="0033664A">
        <w:t>Ax≤b</w:t>
      </w:r>
      <w:proofErr w:type="spellEnd"/>
      <w:r w:rsidRPr="0033664A">
        <w:t xml:space="preserve">, </w:t>
      </w:r>
      <w:proofErr w:type="spellStart"/>
      <w:r w:rsidRPr="0033664A">
        <w:t>Ax</w:t>
      </w:r>
      <w:proofErr w:type="spellEnd"/>
      <w:r w:rsidRPr="0033664A">
        <w:t xml:space="preserve">=b, o </w:t>
      </w:r>
      <w:proofErr w:type="spellStart"/>
      <w:r w:rsidRPr="0033664A">
        <w:t>Ax≥b</w:t>
      </w:r>
      <w:proofErr w:type="spellEnd"/>
      <w:r w:rsidRPr="0033664A">
        <w:t>: limitan las soluciones factibles por recursos, demanda, balance, etc.</w:t>
      </w:r>
    </w:p>
    <w:p w14:paraId="3A06DCEA" w14:textId="049D7616" w:rsidR="0033664A" w:rsidRPr="0033664A" w:rsidRDefault="0033664A" w:rsidP="0033664A">
      <w:pPr>
        <w:numPr>
          <w:ilvl w:val="0"/>
          <w:numId w:val="26"/>
        </w:numPr>
      </w:pPr>
      <w:r w:rsidRPr="0033664A">
        <w:rPr>
          <w:b/>
          <w:bCs/>
        </w:rPr>
        <w:t>No-negatividad</w:t>
      </w:r>
      <w:r w:rsidRPr="0033664A">
        <w:t xml:space="preserve"> x</w:t>
      </w:r>
      <w:r w:rsidRPr="0033664A">
        <w:rPr>
          <w:vertAlign w:val="subscript"/>
        </w:rPr>
        <w:t>j</w:t>
      </w:r>
      <w:r w:rsidRPr="0033664A">
        <w:t xml:space="preserve">≥0 (habitual en muchos problemas), aunque pueden existir variables libres o con cotas generales </w:t>
      </w:r>
      <w:proofErr w:type="spellStart"/>
      <w:r w:rsidRPr="0033664A">
        <w:t>l</w:t>
      </w:r>
      <w:r w:rsidRPr="0033664A">
        <w:rPr>
          <w:vertAlign w:val="subscript"/>
        </w:rPr>
        <w:t>j</w:t>
      </w:r>
      <w:proofErr w:type="spellEnd"/>
      <w:r w:rsidR="006C7C0D">
        <w:rPr>
          <w:vertAlign w:val="subscript"/>
        </w:rPr>
        <w:t xml:space="preserve"> </w:t>
      </w:r>
      <w:r w:rsidRPr="0033664A">
        <w:t>≤</w:t>
      </w:r>
      <w:r w:rsidR="006C7C0D">
        <w:t xml:space="preserve"> </w:t>
      </w:r>
      <w:proofErr w:type="spellStart"/>
      <w:r w:rsidRPr="0033664A">
        <w:t>x</w:t>
      </w:r>
      <w:r w:rsidRPr="0033664A">
        <w:rPr>
          <w:vertAlign w:val="subscript"/>
        </w:rPr>
        <w:t>j</w:t>
      </w:r>
      <w:proofErr w:type="spellEnd"/>
      <w:r w:rsidR="006C7C0D">
        <w:rPr>
          <w:vertAlign w:val="subscript"/>
        </w:rPr>
        <w:t xml:space="preserve"> </w:t>
      </w:r>
      <w:r w:rsidRPr="0033664A">
        <w:t>≤</w:t>
      </w:r>
      <w:proofErr w:type="spellStart"/>
      <w:r w:rsidRPr="0033664A">
        <w:t>u</w:t>
      </w:r>
      <w:r w:rsidRPr="0033664A">
        <w:rPr>
          <w:vertAlign w:val="subscript"/>
        </w:rPr>
        <w:t>j</w:t>
      </w:r>
      <w:proofErr w:type="spellEnd"/>
      <w:r w:rsidRPr="0033664A">
        <w:t>​.</w:t>
      </w:r>
    </w:p>
    <w:p w14:paraId="3455E0D0" w14:textId="0A385BC4" w:rsidR="0033664A" w:rsidRPr="0033664A" w:rsidRDefault="0033664A" w:rsidP="0033664A">
      <w:pPr>
        <w:numPr>
          <w:ilvl w:val="0"/>
          <w:numId w:val="26"/>
        </w:numPr>
      </w:pPr>
      <w:r w:rsidRPr="0033664A">
        <w:rPr>
          <w:b/>
          <w:bCs/>
        </w:rPr>
        <w:t>Conjunto factible / región factible</w:t>
      </w:r>
      <w:r w:rsidRPr="0033664A">
        <w:t>: el subconjunto de R</w:t>
      </w:r>
      <w:r w:rsidR="00023C03" w:rsidRPr="00023C03">
        <w:rPr>
          <w:vertAlign w:val="superscript"/>
        </w:rPr>
        <w:t>n</w:t>
      </w:r>
      <w:r w:rsidRPr="0033664A">
        <w:t xml:space="preserve"> que satisface todas las restricciones. Es un </w:t>
      </w:r>
      <w:r w:rsidRPr="0033664A">
        <w:rPr>
          <w:b/>
          <w:bCs/>
        </w:rPr>
        <w:t>poliedro convexo</w:t>
      </w:r>
      <w:r w:rsidRPr="0033664A">
        <w:t xml:space="preserve"> (intersección de </w:t>
      </w:r>
      <w:proofErr w:type="spellStart"/>
      <w:r w:rsidRPr="0033664A">
        <w:t>semiespacios</w:t>
      </w:r>
      <w:proofErr w:type="spellEnd"/>
      <w:r w:rsidRPr="0033664A">
        <w:t>).</w:t>
      </w:r>
    </w:p>
    <w:p w14:paraId="5D9E634D" w14:textId="2F2511A5" w:rsidR="0033664A" w:rsidRPr="0033664A" w:rsidRDefault="0033664A" w:rsidP="0033664A">
      <w:pPr>
        <w:rPr>
          <w:lang w:val="en-US"/>
        </w:rPr>
      </w:pPr>
    </w:p>
    <w:p w14:paraId="205475B7" w14:textId="77777777" w:rsidR="0033664A" w:rsidRPr="0033664A" w:rsidRDefault="0033664A" w:rsidP="0033664A">
      <w:pPr>
        <w:rPr>
          <w:b/>
          <w:bCs/>
          <w:lang w:val="en-US"/>
        </w:rPr>
      </w:pPr>
      <w:r w:rsidRPr="0033664A">
        <w:rPr>
          <w:b/>
          <w:bCs/>
          <w:lang w:val="en-US"/>
        </w:rPr>
        <w:t xml:space="preserve">3. </w:t>
      </w:r>
      <w:proofErr w:type="spellStart"/>
      <w:r w:rsidRPr="0033664A">
        <w:rPr>
          <w:b/>
          <w:bCs/>
          <w:lang w:val="en-US"/>
        </w:rPr>
        <w:t>Propiedades</w:t>
      </w:r>
      <w:proofErr w:type="spellEnd"/>
      <w:r w:rsidRPr="0033664A">
        <w:rPr>
          <w:b/>
          <w:bCs/>
          <w:lang w:val="en-US"/>
        </w:rPr>
        <w:t xml:space="preserve"> </w:t>
      </w:r>
      <w:proofErr w:type="spellStart"/>
      <w:r w:rsidRPr="0033664A">
        <w:rPr>
          <w:b/>
          <w:bCs/>
          <w:lang w:val="en-US"/>
        </w:rPr>
        <w:t>matemáticas</w:t>
      </w:r>
      <w:proofErr w:type="spellEnd"/>
      <w:r w:rsidRPr="0033664A">
        <w:rPr>
          <w:b/>
          <w:bCs/>
          <w:lang w:val="en-US"/>
        </w:rPr>
        <w:t xml:space="preserve"> </w:t>
      </w:r>
      <w:proofErr w:type="spellStart"/>
      <w:r w:rsidRPr="0033664A">
        <w:rPr>
          <w:b/>
          <w:bCs/>
          <w:lang w:val="en-US"/>
        </w:rPr>
        <w:t>fundamentales</w:t>
      </w:r>
      <w:proofErr w:type="spellEnd"/>
    </w:p>
    <w:p w14:paraId="6334A0CE" w14:textId="77777777" w:rsidR="0033664A" w:rsidRPr="0033664A" w:rsidRDefault="0033664A" w:rsidP="0033664A">
      <w:pPr>
        <w:numPr>
          <w:ilvl w:val="0"/>
          <w:numId w:val="27"/>
        </w:numPr>
        <w:rPr>
          <w:lang w:val="en-US"/>
        </w:rPr>
      </w:pPr>
      <w:r w:rsidRPr="0033664A">
        <w:rPr>
          <w:b/>
          <w:bCs/>
        </w:rPr>
        <w:t>Convexidad:</w:t>
      </w:r>
      <w:r w:rsidRPr="0033664A">
        <w:t xml:space="preserve"> el conjunto factible de un PPL es convexo. Por tanto, cualquier combinación convexa de soluciones factibles es factible. Esto implica que </w:t>
      </w:r>
      <w:r w:rsidRPr="0033664A">
        <w:rPr>
          <w:b/>
          <w:bCs/>
        </w:rPr>
        <w:t>un óptimo (si existe y la función objetivo es lineal) ocurre en un vértice (punto extremo) del poliedro factible</w:t>
      </w:r>
      <w:r w:rsidRPr="0033664A">
        <w:t xml:space="preserve">. </w:t>
      </w:r>
      <w:r w:rsidRPr="0033664A">
        <w:rPr>
          <w:lang w:val="en-US"/>
        </w:rPr>
        <w:t xml:space="preserve">Esta </w:t>
      </w:r>
      <w:proofErr w:type="spellStart"/>
      <w:r w:rsidRPr="0033664A">
        <w:rPr>
          <w:lang w:val="en-US"/>
        </w:rPr>
        <w:t>propiedad</w:t>
      </w:r>
      <w:proofErr w:type="spellEnd"/>
      <w:r w:rsidRPr="0033664A">
        <w:rPr>
          <w:lang w:val="en-US"/>
        </w:rPr>
        <w:t xml:space="preserve"> es la base </w:t>
      </w:r>
      <w:proofErr w:type="spellStart"/>
      <w:r w:rsidRPr="0033664A">
        <w:rPr>
          <w:lang w:val="en-US"/>
        </w:rPr>
        <w:t>teórica</w:t>
      </w:r>
      <w:proofErr w:type="spellEnd"/>
      <w:r w:rsidRPr="0033664A">
        <w:rPr>
          <w:lang w:val="en-US"/>
        </w:rPr>
        <w:t xml:space="preserve"> del </w:t>
      </w:r>
      <w:proofErr w:type="spellStart"/>
      <w:r w:rsidRPr="0033664A">
        <w:rPr>
          <w:lang w:val="en-US"/>
        </w:rPr>
        <w:t>método</w:t>
      </w:r>
      <w:proofErr w:type="spellEnd"/>
      <w:r w:rsidRPr="0033664A">
        <w:rPr>
          <w:lang w:val="en-US"/>
        </w:rPr>
        <w:t xml:space="preserve"> Simplex.</w:t>
      </w:r>
    </w:p>
    <w:p w14:paraId="7509E8EE" w14:textId="77777777" w:rsidR="0033664A" w:rsidRPr="0033664A" w:rsidRDefault="0033664A" w:rsidP="0033664A">
      <w:pPr>
        <w:numPr>
          <w:ilvl w:val="0"/>
          <w:numId w:val="27"/>
        </w:numPr>
        <w:rPr>
          <w:lang w:val="en-US"/>
        </w:rPr>
      </w:pPr>
      <w:r w:rsidRPr="0033664A">
        <w:rPr>
          <w:b/>
          <w:bCs/>
        </w:rPr>
        <w:t>Vértices / soluciones básicas:</w:t>
      </w:r>
      <w:r w:rsidRPr="0033664A">
        <w:t xml:space="preserve"> una </w:t>
      </w:r>
      <w:r w:rsidRPr="0033664A">
        <w:rPr>
          <w:i/>
          <w:iCs/>
        </w:rPr>
        <w:t>solución básica factible</w:t>
      </w:r>
      <w:r w:rsidRPr="0033664A">
        <w:t xml:space="preserve"> corresponde a una elección de </w:t>
      </w:r>
      <w:proofErr w:type="spellStart"/>
      <w:r w:rsidRPr="0033664A">
        <w:t>nnn</w:t>
      </w:r>
      <w:proofErr w:type="spellEnd"/>
      <w:r w:rsidRPr="0033664A">
        <w:t xml:space="preserve"> variables (en </w:t>
      </w:r>
      <w:proofErr w:type="spellStart"/>
      <w:r w:rsidRPr="0033664A">
        <w:t>rank</w:t>
      </w:r>
      <w:proofErr w:type="spellEnd"/>
      <w:r w:rsidRPr="0033664A">
        <w:t xml:space="preserve"> </w:t>
      </w:r>
      <w:proofErr w:type="spellStart"/>
      <w:r w:rsidRPr="0033664A">
        <w:t>nnn</w:t>
      </w:r>
      <w:proofErr w:type="spellEnd"/>
      <w:r w:rsidRPr="0033664A">
        <w:t xml:space="preserve"> del </w:t>
      </w:r>
      <w:proofErr w:type="spellStart"/>
      <w:r w:rsidRPr="0033664A">
        <w:t>submatriz</w:t>
      </w:r>
      <w:proofErr w:type="spellEnd"/>
      <w:r w:rsidRPr="0033664A">
        <w:t xml:space="preserve">) que forman una base; las demás variables se fijan a cero. </w:t>
      </w:r>
      <w:r w:rsidRPr="0033664A">
        <w:rPr>
          <w:lang w:val="en-US"/>
        </w:rPr>
        <w:t xml:space="preserve">Cada </w:t>
      </w:r>
      <w:proofErr w:type="spellStart"/>
      <w:r w:rsidRPr="0033664A">
        <w:rPr>
          <w:lang w:val="en-US"/>
        </w:rPr>
        <w:t>vértice</w:t>
      </w:r>
      <w:proofErr w:type="spellEnd"/>
      <w:r w:rsidRPr="0033664A">
        <w:rPr>
          <w:lang w:val="en-US"/>
        </w:rPr>
        <w:t xml:space="preserve"> del </w:t>
      </w:r>
      <w:proofErr w:type="spellStart"/>
      <w:r w:rsidRPr="0033664A">
        <w:rPr>
          <w:lang w:val="en-US"/>
        </w:rPr>
        <w:t>poliedro</w:t>
      </w:r>
      <w:proofErr w:type="spellEnd"/>
      <w:r w:rsidRPr="0033664A">
        <w:rPr>
          <w:lang w:val="en-US"/>
        </w:rPr>
        <w:t xml:space="preserve"> </w:t>
      </w:r>
      <w:proofErr w:type="spellStart"/>
      <w:r w:rsidRPr="0033664A">
        <w:rPr>
          <w:lang w:val="en-US"/>
        </w:rPr>
        <w:t>factible</w:t>
      </w:r>
      <w:proofErr w:type="spellEnd"/>
      <w:r w:rsidRPr="0033664A">
        <w:rPr>
          <w:lang w:val="en-US"/>
        </w:rPr>
        <w:t xml:space="preserve"> </w:t>
      </w:r>
      <w:proofErr w:type="spellStart"/>
      <w:r w:rsidRPr="0033664A">
        <w:rPr>
          <w:lang w:val="en-US"/>
        </w:rPr>
        <w:t>puede</w:t>
      </w:r>
      <w:proofErr w:type="spellEnd"/>
      <w:r w:rsidRPr="0033664A">
        <w:rPr>
          <w:lang w:val="en-US"/>
        </w:rPr>
        <w:t xml:space="preserve"> </w:t>
      </w:r>
      <w:proofErr w:type="spellStart"/>
      <w:r w:rsidRPr="0033664A">
        <w:rPr>
          <w:lang w:val="en-US"/>
        </w:rPr>
        <w:t>representarse</w:t>
      </w:r>
      <w:proofErr w:type="spellEnd"/>
      <w:r w:rsidRPr="0033664A">
        <w:rPr>
          <w:lang w:val="en-US"/>
        </w:rPr>
        <w:t xml:space="preserve"> </w:t>
      </w:r>
      <w:proofErr w:type="spellStart"/>
      <w:r w:rsidRPr="0033664A">
        <w:rPr>
          <w:lang w:val="en-US"/>
        </w:rPr>
        <w:t>así</w:t>
      </w:r>
      <w:proofErr w:type="spellEnd"/>
      <w:r w:rsidRPr="0033664A">
        <w:rPr>
          <w:lang w:val="en-US"/>
        </w:rPr>
        <w:t>.</w:t>
      </w:r>
    </w:p>
    <w:p w14:paraId="1839FA75" w14:textId="77777777" w:rsidR="0033664A" w:rsidRPr="0033664A" w:rsidRDefault="0033664A" w:rsidP="0033664A">
      <w:pPr>
        <w:numPr>
          <w:ilvl w:val="0"/>
          <w:numId w:val="27"/>
        </w:numPr>
        <w:rPr>
          <w:lang w:val="en-US"/>
        </w:rPr>
      </w:pPr>
      <w:r w:rsidRPr="0033664A">
        <w:rPr>
          <w:b/>
          <w:bCs/>
          <w:lang w:val="en-US"/>
        </w:rPr>
        <w:t xml:space="preserve">Casos </w:t>
      </w:r>
      <w:proofErr w:type="spellStart"/>
      <w:r w:rsidRPr="0033664A">
        <w:rPr>
          <w:b/>
          <w:bCs/>
          <w:lang w:val="en-US"/>
        </w:rPr>
        <w:t>especiales</w:t>
      </w:r>
      <w:proofErr w:type="spellEnd"/>
      <w:r w:rsidRPr="0033664A">
        <w:rPr>
          <w:b/>
          <w:bCs/>
          <w:lang w:val="en-US"/>
        </w:rPr>
        <w:t>:</w:t>
      </w:r>
    </w:p>
    <w:p w14:paraId="034A280F" w14:textId="77777777" w:rsidR="0033664A" w:rsidRPr="0033664A" w:rsidRDefault="0033664A" w:rsidP="0033664A">
      <w:pPr>
        <w:numPr>
          <w:ilvl w:val="1"/>
          <w:numId w:val="27"/>
        </w:numPr>
      </w:pPr>
      <w:r w:rsidRPr="0033664A">
        <w:rPr>
          <w:i/>
          <w:iCs/>
        </w:rPr>
        <w:t>Factible y acotado</w:t>
      </w:r>
      <w:r w:rsidRPr="0033664A">
        <w:t>: existe un óptimo finito.</w:t>
      </w:r>
    </w:p>
    <w:p w14:paraId="4EEF7AD9" w14:textId="77777777" w:rsidR="0033664A" w:rsidRPr="0033664A" w:rsidRDefault="0033664A" w:rsidP="0033664A">
      <w:pPr>
        <w:numPr>
          <w:ilvl w:val="1"/>
          <w:numId w:val="27"/>
        </w:numPr>
      </w:pPr>
      <w:r w:rsidRPr="0033664A">
        <w:rPr>
          <w:i/>
          <w:iCs/>
        </w:rPr>
        <w:t>Factible pero no acotado</w:t>
      </w:r>
      <w:r w:rsidRPr="0033664A">
        <w:t xml:space="preserve"> en la dirección de la optimización: la función objetivo puede hacerse arbitrariamente grande (problema no acotado).</w:t>
      </w:r>
    </w:p>
    <w:p w14:paraId="5448C7E6" w14:textId="77777777" w:rsidR="0033664A" w:rsidRPr="0033664A" w:rsidRDefault="0033664A" w:rsidP="0033664A">
      <w:pPr>
        <w:numPr>
          <w:ilvl w:val="1"/>
          <w:numId w:val="27"/>
        </w:numPr>
      </w:pPr>
      <w:proofErr w:type="spellStart"/>
      <w:r w:rsidRPr="0033664A">
        <w:rPr>
          <w:i/>
          <w:iCs/>
        </w:rPr>
        <w:lastRenderedPageBreak/>
        <w:t>Infactible</w:t>
      </w:r>
      <w:proofErr w:type="spellEnd"/>
      <w:r w:rsidRPr="0033664A">
        <w:t xml:space="preserve">: no existe </w:t>
      </w:r>
      <w:proofErr w:type="spellStart"/>
      <w:r w:rsidRPr="0033664A">
        <w:t>xxx</w:t>
      </w:r>
      <w:proofErr w:type="spellEnd"/>
      <w:r w:rsidRPr="0033664A">
        <w:t xml:space="preserve"> que satisfaga todas las restricciones simultáneamente.</w:t>
      </w:r>
    </w:p>
    <w:p w14:paraId="0729B712" w14:textId="77777777" w:rsidR="0033664A" w:rsidRPr="0033664A" w:rsidRDefault="0033664A" w:rsidP="0033664A">
      <w:pPr>
        <w:numPr>
          <w:ilvl w:val="0"/>
          <w:numId w:val="27"/>
        </w:numPr>
        <w:rPr>
          <w:lang w:val="en-US"/>
        </w:rPr>
      </w:pPr>
      <w:r w:rsidRPr="0033664A">
        <w:rPr>
          <w:b/>
          <w:bCs/>
        </w:rPr>
        <w:t>Dualidad:</w:t>
      </w:r>
      <w:r w:rsidRPr="0033664A">
        <w:t xml:space="preserve"> a cada PPL (primal) le corresponde un problema dual; relaciones importantes (teorema de dualidad fuerte, condiciones óptimas de </w:t>
      </w:r>
      <w:proofErr w:type="spellStart"/>
      <w:r w:rsidRPr="0033664A">
        <w:t>Karush</w:t>
      </w:r>
      <w:proofErr w:type="spellEnd"/>
      <w:r w:rsidRPr="0033664A">
        <w:t xml:space="preserve">-Kuhn-Tucker en el contexto lineal reducen a condiciones de complementariedad). </w:t>
      </w:r>
      <w:r w:rsidRPr="0033664A">
        <w:rPr>
          <w:lang w:val="en-US"/>
        </w:rPr>
        <w:t xml:space="preserve">El dual </w:t>
      </w:r>
      <w:proofErr w:type="spellStart"/>
      <w:r w:rsidRPr="0033664A">
        <w:rPr>
          <w:lang w:val="en-US"/>
        </w:rPr>
        <w:t>proporciona</w:t>
      </w:r>
      <w:proofErr w:type="spellEnd"/>
      <w:r w:rsidRPr="0033664A">
        <w:rPr>
          <w:lang w:val="en-US"/>
        </w:rPr>
        <w:t xml:space="preserve"> </w:t>
      </w:r>
      <w:proofErr w:type="spellStart"/>
      <w:r w:rsidRPr="0033664A">
        <w:rPr>
          <w:lang w:val="en-US"/>
        </w:rPr>
        <w:t>interpretaciones</w:t>
      </w:r>
      <w:proofErr w:type="spellEnd"/>
      <w:r w:rsidRPr="0033664A">
        <w:rPr>
          <w:lang w:val="en-US"/>
        </w:rPr>
        <w:t xml:space="preserve"> </w:t>
      </w:r>
      <w:proofErr w:type="spellStart"/>
      <w:r w:rsidRPr="0033664A">
        <w:rPr>
          <w:lang w:val="en-US"/>
        </w:rPr>
        <w:t>económicas</w:t>
      </w:r>
      <w:proofErr w:type="spellEnd"/>
      <w:r w:rsidRPr="0033664A">
        <w:rPr>
          <w:lang w:val="en-US"/>
        </w:rPr>
        <w:t xml:space="preserve"> (</w:t>
      </w:r>
      <w:proofErr w:type="spellStart"/>
      <w:r w:rsidRPr="0033664A">
        <w:rPr>
          <w:lang w:val="en-US"/>
        </w:rPr>
        <w:t>precios</w:t>
      </w:r>
      <w:proofErr w:type="spellEnd"/>
      <w:r w:rsidRPr="0033664A">
        <w:rPr>
          <w:lang w:val="en-US"/>
        </w:rPr>
        <w:t xml:space="preserve"> sombra).</w:t>
      </w:r>
    </w:p>
    <w:p w14:paraId="6660F252" w14:textId="3C22BD8F" w:rsidR="0033664A" w:rsidRPr="0033664A" w:rsidRDefault="0033664A" w:rsidP="0033664A">
      <w:pPr>
        <w:rPr>
          <w:lang w:val="en-US"/>
        </w:rPr>
      </w:pPr>
    </w:p>
    <w:p w14:paraId="303D2A41" w14:textId="77777777" w:rsidR="0033664A" w:rsidRPr="0033664A" w:rsidRDefault="0033664A" w:rsidP="0033664A">
      <w:pPr>
        <w:rPr>
          <w:b/>
          <w:bCs/>
        </w:rPr>
      </w:pPr>
      <w:r w:rsidRPr="0033664A">
        <w:rPr>
          <w:b/>
          <w:bCs/>
        </w:rPr>
        <w:t>4. Formas canónicas y transformación del modelo</w:t>
      </w:r>
    </w:p>
    <w:p w14:paraId="358AB9C2" w14:textId="51FA6467" w:rsidR="0033664A" w:rsidRPr="0033664A" w:rsidRDefault="00FB6145" w:rsidP="0033664A">
      <w:r w:rsidRPr="00FB6145">
        <w:rPr>
          <w:noProof/>
        </w:rPr>
        <w:drawing>
          <wp:anchor distT="0" distB="0" distL="114300" distR="114300" simplePos="0" relativeHeight="251681792" behindDoc="1" locked="0" layoutInCell="1" allowOverlap="1" wp14:anchorId="5B3FCADC" wp14:editId="413E0EDE">
            <wp:simplePos x="0" y="0"/>
            <wp:positionH relativeFrom="column">
              <wp:posOffset>1541145</wp:posOffset>
            </wp:positionH>
            <wp:positionV relativeFrom="paragraph">
              <wp:posOffset>779145</wp:posOffset>
            </wp:positionV>
            <wp:extent cx="2331720" cy="908050"/>
            <wp:effectExtent l="0" t="0" r="0" b="6350"/>
            <wp:wrapTight wrapText="bothSides">
              <wp:wrapPolygon edited="0">
                <wp:start x="0" y="0"/>
                <wp:lineTo x="0" y="21298"/>
                <wp:lineTo x="21353" y="21298"/>
                <wp:lineTo x="21353" y="0"/>
                <wp:lineTo x="0" y="0"/>
              </wp:wrapPolygon>
            </wp:wrapTight>
            <wp:docPr id="19947506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50609" name="Imagen 1" descr="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2331720" cy="908050"/>
                    </a:xfrm>
                    <a:prstGeom prst="rect">
                      <a:avLst/>
                    </a:prstGeom>
                  </pic:spPr>
                </pic:pic>
              </a:graphicData>
            </a:graphic>
            <wp14:sizeRelH relativeFrom="page">
              <wp14:pctWidth>0</wp14:pctWidth>
            </wp14:sizeRelH>
            <wp14:sizeRelV relativeFrom="page">
              <wp14:pctHeight>0</wp14:pctHeight>
            </wp14:sizeRelV>
          </wp:anchor>
        </w:drawing>
      </w:r>
      <w:r w:rsidR="0033664A" w:rsidRPr="0033664A">
        <w:rPr>
          <w:b/>
          <w:bCs/>
        </w:rPr>
        <w:t>Forma estándar (para maximización):</w:t>
      </w:r>
      <w:r w:rsidR="0033664A" w:rsidRPr="0033664A">
        <w:t xml:space="preserve"> convertir todas las restricciones a igualdades añadiendo variables de holgura (</w:t>
      </w:r>
      <w:proofErr w:type="spellStart"/>
      <w:r w:rsidR="0033664A" w:rsidRPr="0033664A">
        <w:t>slack</w:t>
      </w:r>
      <w:proofErr w:type="spellEnd"/>
      <w:r w:rsidR="0033664A" w:rsidRPr="0033664A">
        <w:t xml:space="preserve"> variables) para desigualdades tipo "≤". Por ejemplo:</w:t>
      </w:r>
    </w:p>
    <w:p w14:paraId="7C950318" w14:textId="563FFC60" w:rsidR="000821E8" w:rsidRDefault="000821E8" w:rsidP="0033664A"/>
    <w:p w14:paraId="56848C1F" w14:textId="7BA82573" w:rsidR="000821E8" w:rsidRDefault="000821E8" w:rsidP="0033664A"/>
    <w:p w14:paraId="16DA8905" w14:textId="77777777" w:rsidR="000821E8" w:rsidRDefault="000821E8" w:rsidP="0033664A"/>
    <w:p w14:paraId="2D96F534" w14:textId="5CD60624" w:rsidR="0033664A" w:rsidRPr="0033664A" w:rsidRDefault="0033664A" w:rsidP="0033664A">
      <w:r w:rsidRPr="0033664A">
        <w:t>Si existen restricciones tipo "≥" se añaden variables de exceso (surplus) y, si es necesario, variables artificiales (para métodos como M-grande o dos fases).</w:t>
      </w:r>
    </w:p>
    <w:p w14:paraId="13499519" w14:textId="4F5DB157" w:rsidR="0033664A" w:rsidRPr="000D1C45" w:rsidRDefault="0033664A" w:rsidP="0033664A"/>
    <w:p w14:paraId="08E9A552" w14:textId="77777777" w:rsidR="0033664A" w:rsidRPr="0033664A" w:rsidRDefault="0033664A" w:rsidP="0033664A">
      <w:pPr>
        <w:rPr>
          <w:b/>
          <w:bCs/>
          <w:lang w:val="en-US"/>
        </w:rPr>
      </w:pPr>
      <w:r w:rsidRPr="0033664A">
        <w:rPr>
          <w:b/>
          <w:bCs/>
          <w:lang w:val="en-US"/>
        </w:rPr>
        <w:t xml:space="preserve">5. </w:t>
      </w:r>
      <w:proofErr w:type="spellStart"/>
      <w:r w:rsidRPr="0033664A">
        <w:rPr>
          <w:b/>
          <w:bCs/>
          <w:lang w:val="en-US"/>
        </w:rPr>
        <w:t>Interpretación</w:t>
      </w:r>
      <w:proofErr w:type="spellEnd"/>
      <w:r w:rsidRPr="0033664A">
        <w:rPr>
          <w:b/>
          <w:bCs/>
          <w:lang w:val="en-US"/>
        </w:rPr>
        <w:t xml:space="preserve"> </w:t>
      </w:r>
      <w:proofErr w:type="spellStart"/>
      <w:r w:rsidRPr="0033664A">
        <w:rPr>
          <w:b/>
          <w:bCs/>
          <w:lang w:val="en-US"/>
        </w:rPr>
        <w:t>geométrica</w:t>
      </w:r>
      <w:proofErr w:type="spellEnd"/>
      <w:r w:rsidRPr="0033664A">
        <w:rPr>
          <w:b/>
          <w:bCs/>
          <w:lang w:val="en-US"/>
        </w:rPr>
        <w:t xml:space="preserve"> (</w:t>
      </w:r>
      <w:proofErr w:type="spellStart"/>
      <w:r w:rsidRPr="0033664A">
        <w:rPr>
          <w:b/>
          <w:bCs/>
          <w:lang w:val="en-US"/>
        </w:rPr>
        <w:t>intuición</w:t>
      </w:r>
      <w:proofErr w:type="spellEnd"/>
      <w:r w:rsidRPr="0033664A">
        <w:rPr>
          <w:b/>
          <w:bCs/>
          <w:lang w:val="en-US"/>
        </w:rPr>
        <w:t>)</w:t>
      </w:r>
    </w:p>
    <w:p w14:paraId="0677E7FA" w14:textId="162E015D" w:rsidR="0033664A" w:rsidRPr="0033664A" w:rsidRDefault="0033664A" w:rsidP="0033664A">
      <w:pPr>
        <w:numPr>
          <w:ilvl w:val="0"/>
          <w:numId w:val="28"/>
        </w:numPr>
      </w:pPr>
      <w:r w:rsidRPr="0033664A">
        <w:t>En dos variables, las restricciones definen semiplanos en el plano (x1​,x2​). La región factible es la intersección de esos semiplanos (polígono convexo). La función objetivo z=c</w:t>
      </w:r>
      <w:r w:rsidRPr="0033664A">
        <w:rPr>
          <w:vertAlign w:val="subscript"/>
        </w:rPr>
        <w:t>1</w:t>
      </w:r>
      <w:r w:rsidRPr="0033664A">
        <w:t>x</w:t>
      </w:r>
      <w:r w:rsidRPr="0033664A">
        <w:rPr>
          <w:vertAlign w:val="subscript"/>
        </w:rPr>
        <w:t>1</w:t>
      </w:r>
      <w:r w:rsidRPr="0033664A">
        <w:t>+c</w:t>
      </w:r>
      <w:r w:rsidRPr="0033664A">
        <w:rPr>
          <w:vertAlign w:val="subscript"/>
        </w:rPr>
        <w:t>2</w:t>
      </w:r>
      <w:r w:rsidRPr="0033664A">
        <w:t>x</w:t>
      </w:r>
      <w:r w:rsidRPr="0033664A">
        <w:rPr>
          <w:vertAlign w:val="subscript"/>
        </w:rPr>
        <w:t>2</w:t>
      </w:r>
      <w:r w:rsidRPr="0033664A">
        <w:t xml:space="preserve">​ define rectas de nivel. Al desplazar una recta de nivel en la dirección del aumento de z, el último punto de contacto con la región factible será el óptimo —y, por la convexidad, ese punto es un vértice del polígono. (El gráfico </w:t>
      </w:r>
      <w:r w:rsidR="00114DDA">
        <w:t>de</w:t>
      </w:r>
      <w:r w:rsidRPr="0033664A">
        <w:t xml:space="preserve"> arriba ilustra exactamente esto.)</w:t>
      </w:r>
    </w:p>
    <w:p w14:paraId="6187CEB2" w14:textId="17F38EF1" w:rsidR="001548F7" w:rsidRDefault="001548F7" w:rsidP="00033ADC">
      <w:pPr>
        <w:rPr>
          <w:lang w:val="es-ES"/>
        </w:rPr>
      </w:pPr>
    </w:p>
    <w:p w14:paraId="6166B7E4" w14:textId="32D594DC" w:rsidR="001548F7" w:rsidRDefault="001548F7" w:rsidP="00033ADC">
      <w:pPr>
        <w:rPr>
          <w:lang w:val="es-ES"/>
        </w:rPr>
      </w:pPr>
    </w:p>
    <w:p w14:paraId="624E33A3" w14:textId="77777777" w:rsidR="00033ADC" w:rsidRPr="00033ADC" w:rsidRDefault="00033ADC" w:rsidP="00033ADC">
      <w:pPr>
        <w:rPr>
          <w:lang w:val="es-ES"/>
        </w:rPr>
      </w:pPr>
    </w:p>
    <w:p w14:paraId="78ECFEC9" w14:textId="1A677C71" w:rsidR="009D4924" w:rsidRDefault="006A26B2" w:rsidP="00BA0503">
      <w:pPr>
        <w:pStyle w:val="Ttulo2"/>
        <w:rPr>
          <w:spacing w:val="10"/>
          <w:lang w:val="es-ES"/>
        </w:rPr>
      </w:pPr>
      <w:bookmarkStart w:id="13" w:name="_Toc205814568"/>
      <w:r w:rsidRPr="006A26B2">
        <w:rPr>
          <w:noProof/>
          <w:lang w:val="es-ES"/>
        </w:rPr>
        <w:lastRenderedPageBreak/>
        <w:drawing>
          <wp:anchor distT="0" distB="0" distL="114300" distR="114300" simplePos="0" relativeHeight="251682816" behindDoc="1" locked="0" layoutInCell="1" allowOverlap="1" wp14:anchorId="4000E53F" wp14:editId="58D88E65">
            <wp:simplePos x="0" y="0"/>
            <wp:positionH relativeFrom="column">
              <wp:posOffset>70485</wp:posOffset>
            </wp:positionH>
            <wp:positionV relativeFrom="paragraph">
              <wp:posOffset>295910</wp:posOffset>
            </wp:positionV>
            <wp:extent cx="5612130" cy="2232660"/>
            <wp:effectExtent l="0" t="0" r="7620" b="0"/>
            <wp:wrapTight wrapText="bothSides">
              <wp:wrapPolygon edited="0">
                <wp:start x="0" y="0"/>
                <wp:lineTo x="0" y="21379"/>
                <wp:lineTo x="21556" y="21379"/>
                <wp:lineTo x="21556" y="0"/>
                <wp:lineTo x="0" y="0"/>
              </wp:wrapPolygon>
            </wp:wrapTight>
            <wp:docPr id="118959373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93732" name="Imagen 1" descr="Interfaz de usuario gráfica, Texto, Aplicación&#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612130" cy="2232660"/>
                    </a:xfrm>
                    <a:prstGeom prst="rect">
                      <a:avLst/>
                    </a:prstGeom>
                  </pic:spPr>
                </pic:pic>
              </a:graphicData>
            </a:graphic>
            <wp14:sizeRelH relativeFrom="page">
              <wp14:pctWidth>0</wp14:pctWidth>
            </wp14:sizeRelH>
            <wp14:sizeRelV relativeFrom="page">
              <wp14:pctHeight>0</wp14:pctHeight>
            </wp14:sizeRelV>
          </wp:anchor>
        </w:drawing>
      </w:r>
      <w:r w:rsidR="009D4924">
        <w:rPr>
          <w:spacing w:val="10"/>
          <w:lang w:val="es-ES"/>
        </w:rPr>
        <w:t>Región Factible. Solución óptima</w:t>
      </w:r>
      <w:bookmarkEnd w:id="13"/>
    </w:p>
    <w:p w14:paraId="69569531" w14:textId="77777777" w:rsidR="005D31FB" w:rsidRPr="005D31FB" w:rsidRDefault="005D31FB" w:rsidP="005D31FB">
      <w:pPr>
        <w:rPr>
          <w:lang w:val="en-US"/>
        </w:rPr>
      </w:pPr>
      <w:proofErr w:type="spellStart"/>
      <w:r w:rsidRPr="005D31FB">
        <w:rPr>
          <w:b/>
          <w:bCs/>
          <w:lang w:val="en-US"/>
        </w:rPr>
        <w:t>Propiedades</w:t>
      </w:r>
      <w:proofErr w:type="spellEnd"/>
      <w:r w:rsidRPr="005D31FB">
        <w:rPr>
          <w:b/>
          <w:bCs/>
          <w:lang w:val="en-US"/>
        </w:rPr>
        <w:t xml:space="preserve"> clave</w:t>
      </w:r>
      <w:r w:rsidRPr="005D31FB">
        <w:rPr>
          <w:lang w:val="en-US"/>
        </w:rPr>
        <w:t>:</w:t>
      </w:r>
    </w:p>
    <w:p w14:paraId="39A65AE2" w14:textId="77777777" w:rsidR="005D31FB" w:rsidRPr="005D31FB" w:rsidRDefault="005D31FB" w:rsidP="005D31FB">
      <w:pPr>
        <w:numPr>
          <w:ilvl w:val="0"/>
          <w:numId w:val="29"/>
        </w:numPr>
      </w:pPr>
      <w:r w:rsidRPr="005D31FB">
        <w:t xml:space="preserve">FFF es un </w:t>
      </w:r>
      <w:r w:rsidRPr="005D31FB">
        <w:rPr>
          <w:b/>
          <w:bCs/>
        </w:rPr>
        <w:t>poliedro convexo</w:t>
      </w:r>
      <w:r w:rsidRPr="005D31FB">
        <w:t xml:space="preserve"> (intersección de </w:t>
      </w:r>
      <w:proofErr w:type="spellStart"/>
      <w:r w:rsidRPr="005D31FB">
        <w:t>semiespacios</w:t>
      </w:r>
      <w:proofErr w:type="spellEnd"/>
      <w:r w:rsidRPr="005D31FB">
        <w:t>).</w:t>
      </w:r>
    </w:p>
    <w:p w14:paraId="3DF96F69" w14:textId="77777777" w:rsidR="005D31FB" w:rsidRPr="005D31FB" w:rsidRDefault="005D31FB" w:rsidP="005D31FB">
      <w:pPr>
        <w:numPr>
          <w:ilvl w:val="0"/>
          <w:numId w:val="29"/>
        </w:numPr>
      </w:pPr>
      <w:r w:rsidRPr="005D31FB">
        <w:t xml:space="preserve">Si FFF es no vacío, cualquier </w:t>
      </w:r>
      <w:r w:rsidRPr="005D31FB">
        <w:rPr>
          <w:b/>
          <w:bCs/>
        </w:rPr>
        <w:t>óptimo</w:t>
      </w:r>
      <w:r w:rsidRPr="005D31FB">
        <w:t xml:space="preserve"> de la función lineal sobre FFF se alcanza en un </w:t>
      </w:r>
      <w:r w:rsidRPr="005D31FB">
        <w:rPr>
          <w:b/>
          <w:bCs/>
        </w:rPr>
        <w:t>vértice</w:t>
      </w:r>
      <w:r w:rsidRPr="005D31FB">
        <w:t xml:space="preserve"> (punto extremo) del poliedro —esto es consecuencia de la linealidad y la convexidad.</w:t>
      </w:r>
    </w:p>
    <w:p w14:paraId="2533EAC9" w14:textId="77777777" w:rsidR="005D31FB" w:rsidRPr="005D31FB" w:rsidRDefault="005D31FB" w:rsidP="005D31FB">
      <w:pPr>
        <w:numPr>
          <w:ilvl w:val="0"/>
          <w:numId w:val="29"/>
        </w:numPr>
      </w:pPr>
      <w:r w:rsidRPr="005D31FB">
        <w:t xml:space="preserve">Los vértices coinciden con las </w:t>
      </w:r>
      <w:r w:rsidRPr="005D31FB">
        <w:rPr>
          <w:b/>
          <w:bCs/>
        </w:rPr>
        <w:t>soluciones básicas factibles</w:t>
      </w:r>
      <w:r w:rsidRPr="005D31FB">
        <w:t xml:space="preserve"> (BFS) del sistema de igualdades obtenido tras introducir variables de holgura/exceso y/o artificiales.</w:t>
      </w:r>
    </w:p>
    <w:p w14:paraId="63276884" w14:textId="77777777" w:rsidR="005D31FB" w:rsidRDefault="005D31FB" w:rsidP="005D31FB">
      <w:pPr>
        <w:rPr>
          <w:b/>
          <w:bCs/>
        </w:rPr>
      </w:pPr>
    </w:p>
    <w:p w14:paraId="53C2DA1D" w14:textId="687FB9E1" w:rsidR="005D31FB" w:rsidRPr="005D31FB" w:rsidRDefault="005D31FB" w:rsidP="005D31FB">
      <w:r w:rsidRPr="005D31FB">
        <w:rPr>
          <w:b/>
          <w:bCs/>
        </w:rPr>
        <w:t>Intuición geométrica (2D):</w:t>
      </w:r>
      <w:r w:rsidRPr="005D31FB">
        <w:t xml:space="preserve"> cada restricción ≤ define un semiplano; la intersección de todos ellos es un polígono convexo (posiblemente no acotado). Las rectas de nivel de la función objetivo son paralelas; al desplazarlas en la dirección que aumenta z, el último punto de contacto con la región factible es un vértice óptimo.</w:t>
      </w:r>
    </w:p>
    <w:p w14:paraId="7536741B" w14:textId="070AD079" w:rsidR="005D31FB" w:rsidRPr="000D1C45" w:rsidRDefault="005D31FB" w:rsidP="005D31FB"/>
    <w:p w14:paraId="3AA054A5" w14:textId="77777777" w:rsidR="005D31FB" w:rsidRPr="000D1C45" w:rsidRDefault="005D31FB" w:rsidP="005D31FB"/>
    <w:p w14:paraId="1D75063C" w14:textId="77777777" w:rsidR="005D31FB" w:rsidRPr="000D1C45" w:rsidRDefault="005D31FB" w:rsidP="005D31FB"/>
    <w:p w14:paraId="2ECFC117" w14:textId="77777777" w:rsidR="005D31FB" w:rsidRPr="000D1C45" w:rsidRDefault="005D31FB" w:rsidP="005D31FB"/>
    <w:p w14:paraId="78B904D0" w14:textId="77777777" w:rsidR="005D31FB" w:rsidRPr="000D1C45" w:rsidRDefault="005D31FB" w:rsidP="005D31FB"/>
    <w:p w14:paraId="45112D63" w14:textId="77777777" w:rsidR="005D31FB" w:rsidRPr="005D31FB" w:rsidRDefault="005D31FB" w:rsidP="005D31FB">
      <w:pPr>
        <w:rPr>
          <w:b/>
          <w:bCs/>
          <w:lang w:val="en-US"/>
        </w:rPr>
      </w:pPr>
      <w:r w:rsidRPr="005D31FB">
        <w:rPr>
          <w:b/>
          <w:bCs/>
          <w:lang w:val="en-US"/>
        </w:rPr>
        <w:lastRenderedPageBreak/>
        <w:t xml:space="preserve">2. </w:t>
      </w:r>
      <w:proofErr w:type="spellStart"/>
      <w:r w:rsidRPr="005D31FB">
        <w:rPr>
          <w:b/>
          <w:bCs/>
          <w:lang w:val="en-US"/>
        </w:rPr>
        <w:t>Tipos</w:t>
      </w:r>
      <w:proofErr w:type="spellEnd"/>
      <w:r w:rsidRPr="005D31FB">
        <w:rPr>
          <w:b/>
          <w:bCs/>
          <w:lang w:val="en-US"/>
        </w:rPr>
        <w:t xml:space="preserve"> de </w:t>
      </w:r>
      <w:proofErr w:type="spellStart"/>
      <w:r w:rsidRPr="005D31FB">
        <w:rPr>
          <w:b/>
          <w:bCs/>
          <w:lang w:val="en-US"/>
        </w:rPr>
        <w:t>soluciones</w:t>
      </w:r>
      <w:proofErr w:type="spellEnd"/>
      <w:r w:rsidRPr="005D31FB">
        <w:rPr>
          <w:b/>
          <w:bCs/>
          <w:lang w:val="en-US"/>
        </w:rPr>
        <w:t xml:space="preserve"> </w:t>
      </w:r>
      <w:proofErr w:type="spellStart"/>
      <w:r w:rsidRPr="005D31FB">
        <w:rPr>
          <w:b/>
          <w:bCs/>
          <w:lang w:val="en-US"/>
        </w:rPr>
        <w:t>óptimas</w:t>
      </w:r>
      <w:proofErr w:type="spellEnd"/>
    </w:p>
    <w:p w14:paraId="3F07194A" w14:textId="77777777" w:rsidR="005D31FB" w:rsidRPr="005D31FB" w:rsidRDefault="005D31FB" w:rsidP="005D31FB">
      <w:pPr>
        <w:numPr>
          <w:ilvl w:val="0"/>
          <w:numId w:val="30"/>
        </w:numPr>
      </w:pPr>
      <w:r w:rsidRPr="005D31FB">
        <w:rPr>
          <w:b/>
          <w:bCs/>
        </w:rPr>
        <w:t>Óptimo único:</w:t>
      </w:r>
      <w:r w:rsidRPr="005D31FB">
        <w:t xml:space="preserve"> la recta de nivel toca la región factible en un solo vértice.</w:t>
      </w:r>
    </w:p>
    <w:p w14:paraId="0E61FC0F" w14:textId="77777777" w:rsidR="005D31FB" w:rsidRPr="005D31FB" w:rsidRDefault="005D31FB" w:rsidP="005D31FB">
      <w:pPr>
        <w:numPr>
          <w:ilvl w:val="0"/>
          <w:numId w:val="30"/>
        </w:numPr>
      </w:pPr>
      <w:r w:rsidRPr="005D31FB">
        <w:rPr>
          <w:b/>
          <w:bCs/>
        </w:rPr>
        <w:t>Múltiples óptimos (infinitos óptimos):</w:t>
      </w:r>
      <w:r w:rsidRPr="005D31FB">
        <w:t xml:space="preserve"> la recta de nivel coincide con una arista (segmento) del poliedro —todos los puntos del segmento son óptimos.</w:t>
      </w:r>
    </w:p>
    <w:p w14:paraId="600F8C8F" w14:textId="77777777" w:rsidR="005D31FB" w:rsidRPr="005D31FB" w:rsidRDefault="005D31FB" w:rsidP="005D31FB">
      <w:pPr>
        <w:numPr>
          <w:ilvl w:val="0"/>
          <w:numId w:val="30"/>
        </w:numPr>
      </w:pPr>
      <w:r w:rsidRPr="005D31FB">
        <w:rPr>
          <w:b/>
          <w:bCs/>
        </w:rPr>
        <w:t>No acotado (</w:t>
      </w:r>
      <w:proofErr w:type="spellStart"/>
      <w:r w:rsidRPr="005D31FB">
        <w:rPr>
          <w:b/>
          <w:bCs/>
        </w:rPr>
        <w:t>unbounded</w:t>
      </w:r>
      <w:proofErr w:type="spellEnd"/>
      <w:r w:rsidRPr="005D31FB">
        <w:rPr>
          <w:b/>
          <w:bCs/>
        </w:rPr>
        <w:t>):</w:t>
      </w:r>
      <w:r w:rsidRPr="005D31FB">
        <w:t xml:space="preserve"> la región factible permite que la función objetivo aumente indefinidamente en la dirección de optimización (p. ej., maximizar una función en una región que se extiende sin límite).</w:t>
      </w:r>
    </w:p>
    <w:p w14:paraId="4F90443B" w14:textId="4BB0578A" w:rsidR="005D31FB" w:rsidRPr="005D31FB" w:rsidRDefault="005D31FB" w:rsidP="005D31FB">
      <w:pPr>
        <w:numPr>
          <w:ilvl w:val="0"/>
          <w:numId w:val="30"/>
        </w:numPr>
      </w:pPr>
      <w:proofErr w:type="spellStart"/>
      <w:r w:rsidRPr="005D31FB">
        <w:rPr>
          <w:b/>
          <w:bCs/>
        </w:rPr>
        <w:t>Infactible</w:t>
      </w:r>
      <w:proofErr w:type="spellEnd"/>
      <w:r w:rsidRPr="005D31FB">
        <w:rPr>
          <w:b/>
          <w:bCs/>
        </w:rPr>
        <w:t>:</w:t>
      </w:r>
      <w:r w:rsidRPr="005D31FB">
        <w:t xml:space="preserve"> F=</w:t>
      </w:r>
      <w:r w:rsidRPr="005D31FB">
        <w:rPr>
          <w:rFonts w:ascii="Cambria Math" w:hAnsi="Cambria Math" w:cs="Cambria Math"/>
        </w:rPr>
        <w:t>∅</w:t>
      </w:r>
      <w:r w:rsidRPr="005D31FB">
        <w:t>; no hay solución que satisfaga todas las restricciones.</w:t>
      </w:r>
    </w:p>
    <w:p w14:paraId="6C96760E" w14:textId="77777777" w:rsidR="005D31FB" w:rsidRPr="005D31FB" w:rsidRDefault="005D31FB" w:rsidP="005D31FB">
      <w:pPr>
        <w:numPr>
          <w:ilvl w:val="0"/>
          <w:numId w:val="30"/>
        </w:numPr>
        <w:rPr>
          <w:lang w:val="en-US"/>
        </w:rPr>
      </w:pPr>
      <w:r w:rsidRPr="005D31FB">
        <w:rPr>
          <w:b/>
          <w:bCs/>
        </w:rPr>
        <w:t>Degeneración:</w:t>
      </w:r>
      <w:r w:rsidRPr="005D31FB">
        <w:t xml:space="preserve"> una BFS es degenerada si alguna variable básica es cero —puede producir ciclos en Simplex si no se aplican reglas </w:t>
      </w:r>
      <w:proofErr w:type="spellStart"/>
      <w:r w:rsidRPr="005D31FB">
        <w:t>anti-ciclado</w:t>
      </w:r>
      <w:proofErr w:type="spellEnd"/>
      <w:r w:rsidRPr="005D31FB">
        <w:t xml:space="preserve"> (p. ej. </w:t>
      </w:r>
      <w:r w:rsidRPr="005D31FB">
        <w:rPr>
          <w:lang w:val="en-US"/>
        </w:rPr>
        <w:t>Bland).</w:t>
      </w:r>
    </w:p>
    <w:p w14:paraId="633BE321" w14:textId="5A8908AB" w:rsidR="005D31FB" w:rsidRPr="005D31FB" w:rsidRDefault="005D31FB" w:rsidP="005D31FB">
      <w:pPr>
        <w:rPr>
          <w:lang w:val="en-US"/>
        </w:rPr>
      </w:pPr>
    </w:p>
    <w:p w14:paraId="0B85667F" w14:textId="77777777" w:rsidR="005D31FB" w:rsidRPr="005D31FB" w:rsidRDefault="005D31FB" w:rsidP="005D31FB">
      <w:pPr>
        <w:rPr>
          <w:b/>
          <w:bCs/>
        </w:rPr>
      </w:pPr>
      <w:r w:rsidRPr="005D31FB">
        <w:rPr>
          <w:b/>
          <w:bCs/>
        </w:rPr>
        <w:t>3. Teorema fundamental (esquema de prueba)</w:t>
      </w:r>
    </w:p>
    <w:p w14:paraId="17B9D322" w14:textId="14C2B2D9" w:rsidR="005D31FB" w:rsidRPr="005D31FB" w:rsidRDefault="005D31FB" w:rsidP="005D31FB">
      <w:r w:rsidRPr="005D31FB">
        <w:rPr>
          <w:b/>
          <w:bCs/>
        </w:rPr>
        <w:t>Teorema:</w:t>
      </w:r>
      <w:r w:rsidRPr="005D31FB">
        <w:t xml:space="preserve"> si F es no vacío y la función objetivo es linear, existe un óptimo (si la función objetivo es acotada sobre F) y al menos un óptimo se alcanza en un extremo (vértice) de F.</w:t>
      </w:r>
    </w:p>
    <w:p w14:paraId="4EE56D48" w14:textId="77777777" w:rsidR="005D31FB" w:rsidRPr="005D31FB" w:rsidRDefault="005D31FB" w:rsidP="005D31FB">
      <w:pPr>
        <w:rPr>
          <w:lang w:val="en-US"/>
        </w:rPr>
      </w:pPr>
      <w:proofErr w:type="spellStart"/>
      <w:r w:rsidRPr="005D31FB">
        <w:rPr>
          <w:b/>
          <w:bCs/>
          <w:lang w:val="en-US"/>
        </w:rPr>
        <w:t>Esquema</w:t>
      </w:r>
      <w:proofErr w:type="spellEnd"/>
      <w:r w:rsidRPr="005D31FB">
        <w:rPr>
          <w:b/>
          <w:bCs/>
          <w:lang w:val="en-US"/>
        </w:rPr>
        <w:t xml:space="preserve"> de </w:t>
      </w:r>
      <w:proofErr w:type="spellStart"/>
      <w:r w:rsidRPr="005D31FB">
        <w:rPr>
          <w:b/>
          <w:bCs/>
          <w:lang w:val="en-US"/>
        </w:rPr>
        <w:t>demostración</w:t>
      </w:r>
      <w:proofErr w:type="spellEnd"/>
      <w:r w:rsidRPr="005D31FB">
        <w:rPr>
          <w:b/>
          <w:bCs/>
          <w:lang w:val="en-US"/>
        </w:rPr>
        <w:t>:</w:t>
      </w:r>
    </w:p>
    <w:p w14:paraId="529E4A42" w14:textId="3D5A2AA6" w:rsidR="005D31FB" w:rsidRPr="005D31FB" w:rsidRDefault="005D31FB" w:rsidP="005D31FB">
      <w:pPr>
        <w:numPr>
          <w:ilvl w:val="0"/>
          <w:numId w:val="31"/>
        </w:numPr>
      </w:pPr>
      <w:r w:rsidRPr="005D31FB">
        <w:t>Por convexidad de F, si x</w:t>
      </w:r>
      <w:r w:rsidRPr="005D31FB">
        <w:rPr>
          <w:color w:val="EE0000"/>
          <w:vertAlign w:val="superscript"/>
        </w:rPr>
        <w:t>\*</w:t>
      </w:r>
      <w:r w:rsidRPr="005D31FB">
        <w:t xml:space="preserve"> es óptimo interior, cualquier pequeño desplazamiento en dirección de aumento mantendría factibilidad o contradice optimalidad; no existe tal desplazamiento, así que se puede construir una representación de x</w:t>
      </w:r>
      <w:r w:rsidRPr="005D31FB">
        <w:rPr>
          <w:color w:val="EE0000"/>
          <w:vertAlign w:val="superscript"/>
        </w:rPr>
        <w:t>\*</w:t>
      </w:r>
      <w:r w:rsidRPr="005D31FB">
        <w:t xml:space="preserve"> como combinación convexa de vértices con iguales valores de la función objetivo y seleccionar un vértice con valor óptimo. (Formalizaciones se pueden dar usando teoremas de separación y representaciones de </w:t>
      </w:r>
      <w:proofErr w:type="spellStart"/>
      <w:r w:rsidRPr="005D31FB">
        <w:t>Carathéodory</w:t>
      </w:r>
      <w:proofErr w:type="spellEnd"/>
      <w:r w:rsidRPr="005D31FB">
        <w:t xml:space="preserve"> / </w:t>
      </w:r>
      <w:proofErr w:type="spellStart"/>
      <w:r w:rsidRPr="005D31FB">
        <w:t>Krein-Milman</w:t>
      </w:r>
      <w:proofErr w:type="spellEnd"/>
      <w:r w:rsidRPr="005D31FB">
        <w:t xml:space="preserve"> para poliedros).</w:t>
      </w:r>
    </w:p>
    <w:p w14:paraId="1D939D6C" w14:textId="3C9494A7" w:rsidR="005D31FB" w:rsidRPr="000D1C45" w:rsidRDefault="005D31FB" w:rsidP="005D31FB"/>
    <w:p w14:paraId="425FDFCF" w14:textId="77777777" w:rsidR="007A08AE" w:rsidRPr="000D1C45" w:rsidRDefault="007A08AE" w:rsidP="005D31FB"/>
    <w:p w14:paraId="411021AE" w14:textId="77777777" w:rsidR="007A08AE" w:rsidRPr="000D1C45" w:rsidRDefault="007A08AE" w:rsidP="005D31FB"/>
    <w:p w14:paraId="59F52296" w14:textId="77777777" w:rsidR="007A08AE" w:rsidRPr="000D1C45" w:rsidRDefault="007A08AE" w:rsidP="005D31FB"/>
    <w:p w14:paraId="430AEABC" w14:textId="77777777" w:rsidR="005D31FB" w:rsidRPr="005D31FB" w:rsidRDefault="005D31FB" w:rsidP="005D31FB">
      <w:pPr>
        <w:rPr>
          <w:b/>
          <w:bCs/>
        </w:rPr>
      </w:pPr>
      <w:r w:rsidRPr="005D31FB">
        <w:rPr>
          <w:b/>
          <w:bCs/>
        </w:rPr>
        <w:lastRenderedPageBreak/>
        <w:t>4. Cómo hallar la solución óptima (métodos)</w:t>
      </w:r>
    </w:p>
    <w:p w14:paraId="14DC1879" w14:textId="66E619B0" w:rsidR="005D31FB" w:rsidRPr="005D31FB" w:rsidRDefault="005D31FB" w:rsidP="005D31FB">
      <w:pPr>
        <w:numPr>
          <w:ilvl w:val="0"/>
          <w:numId w:val="32"/>
        </w:numPr>
      </w:pPr>
      <w:r w:rsidRPr="005D31FB">
        <w:rPr>
          <w:b/>
          <w:bCs/>
        </w:rPr>
        <w:t>Enumeración de vértices</w:t>
      </w:r>
      <w:r w:rsidRPr="005D31FB">
        <w:t xml:space="preserve">: factible para </w:t>
      </w:r>
      <w:r w:rsidR="007A08AE">
        <w:t>n</w:t>
      </w:r>
      <w:r w:rsidRPr="005D31FB">
        <w:t xml:space="preserve"> pequeño —resolver sistemas de n ecuaciones (igualdades) por pares/combinaciones.</w:t>
      </w:r>
    </w:p>
    <w:p w14:paraId="5AA39C31" w14:textId="476C224F" w:rsidR="005D31FB" w:rsidRPr="005D31FB" w:rsidRDefault="005D31FB" w:rsidP="005D31FB">
      <w:pPr>
        <w:numPr>
          <w:ilvl w:val="0"/>
          <w:numId w:val="32"/>
        </w:numPr>
      </w:pPr>
      <w:r w:rsidRPr="005D31FB">
        <w:rPr>
          <w:b/>
          <w:bCs/>
        </w:rPr>
        <w:t>Método gráfico</w:t>
      </w:r>
      <w:r w:rsidRPr="005D31FB">
        <w:t>: cuando n=2 —muy útil pedagógicamente.</w:t>
      </w:r>
    </w:p>
    <w:p w14:paraId="51ABF385" w14:textId="77777777" w:rsidR="005D31FB" w:rsidRPr="005D31FB" w:rsidRDefault="005D31FB" w:rsidP="005D31FB">
      <w:pPr>
        <w:numPr>
          <w:ilvl w:val="0"/>
          <w:numId w:val="32"/>
        </w:numPr>
      </w:pPr>
      <w:r w:rsidRPr="005D31FB">
        <w:rPr>
          <w:b/>
          <w:bCs/>
        </w:rPr>
        <w:t>Método Simplex</w:t>
      </w:r>
      <w:r w:rsidRPr="005D31FB">
        <w:t>: explora BFS adyacentes del poliedro hasta llegar al óptimo (algoritmo clásico).</w:t>
      </w:r>
    </w:p>
    <w:p w14:paraId="4CAA087D" w14:textId="77777777" w:rsidR="005D31FB" w:rsidRPr="005D31FB" w:rsidRDefault="005D31FB" w:rsidP="005D31FB">
      <w:pPr>
        <w:numPr>
          <w:ilvl w:val="0"/>
          <w:numId w:val="32"/>
        </w:numPr>
      </w:pPr>
      <w:r w:rsidRPr="005D31FB">
        <w:rPr>
          <w:b/>
          <w:bCs/>
        </w:rPr>
        <w:t>Métodos de punto interior</w:t>
      </w:r>
      <w:r w:rsidRPr="005D31FB">
        <w:t>: recorren el interior del poliedro; eficientes para instancias muy grandes.</w:t>
      </w:r>
    </w:p>
    <w:p w14:paraId="32146EB7" w14:textId="77777777" w:rsidR="005D31FB" w:rsidRPr="005D31FB" w:rsidRDefault="005D31FB" w:rsidP="005D31FB">
      <w:pPr>
        <w:numPr>
          <w:ilvl w:val="0"/>
          <w:numId w:val="32"/>
        </w:numPr>
      </w:pPr>
      <w:proofErr w:type="spellStart"/>
      <w:r w:rsidRPr="005D31FB">
        <w:rPr>
          <w:b/>
          <w:bCs/>
        </w:rPr>
        <w:t>Solvers</w:t>
      </w:r>
      <w:proofErr w:type="spellEnd"/>
      <w:r w:rsidRPr="005D31FB">
        <w:rPr>
          <w:b/>
          <w:bCs/>
        </w:rPr>
        <w:t xml:space="preserve"> comerciales/abiertos</w:t>
      </w:r>
      <w:r w:rsidRPr="005D31FB">
        <w:t xml:space="preserve">: (CPLEX, </w:t>
      </w:r>
      <w:proofErr w:type="spellStart"/>
      <w:r w:rsidRPr="005D31FB">
        <w:t>Gurobi</w:t>
      </w:r>
      <w:proofErr w:type="spellEnd"/>
      <w:r w:rsidRPr="005D31FB">
        <w:t>, GLPK, CBC, OR-Tools) —útiles para aplicaciones reales y análisis de sensibilidad.</w:t>
      </w:r>
    </w:p>
    <w:p w14:paraId="5F7EFA91" w14:textId="77777777" w:rsidR="0069662F" w:rsidRDefault="0069662F" w:rsidP="00033ADC">
      <w:pPr>
        <w:rPr>
          <w:lang w:val="es-ES"/>
        </w:rPr>
      </w:pPr>
    </w:p>
    <w:p w14:paraId="15F8A403" w14:textId="77777777" w:rsidR="007B6207" w:rsidRDefault="007B6207" w:rsidP="00033ADC">
      <w:pPr>
        <w:rPr>
          <w:lang w:val="es-ES"/>
        </w:rPr>
      </w:pPr>
    </w:p>
    <w:p w14:paraId="11C5A83C" w14:textId="77777777" w:rsidR="007B6207" w:rsidRDefault="007B6207" w:rsidP="00033ADC">
      <w:pPr>
        <w:rPr>
          <w:lang w:val="es-ES"/>
        </w:rPr>
      </w:pPr>
    </w:p>
    <w:p w14:paraId="67099AF9" w14:textId="77777777" w:rsidR="007B6207" w:rsidRDefault="007B6207" w:rsidP="00033ADC">
      <w:pPr>
        <w:rPr>
          <w:lang w:val="es-ES"/>
        </w:rPr>
      </w:pPr>
    </w:p>
    <w:p w14:paraId="568C2A72" w14:textId="77777777" w:rsidR="007B6207" w:rsidRDefault="007B6207" w:rsidP="00033ADC">
      <w:pPr>
        <w:rPr>
          <w:lang w:val="es-ES"/>
        </w:rPr>
      </w:pPr>
    </w:p>
    <w:p w14:paraId="2E0EBECD" w14:textId="77777777" w:rsidR="007B6207" w:rsidRDefault="007B6207" w:rsidP="00033ADC">
      <w:pPr>
        <w:rPr>
          <w:lang w:val="es-ES"/>
        </w:rPr>
      </w:pPr>
    </w:p>
    <w:p w14:paraId="3C8C681A" w14:textId="77777777" w:rsidR="007B6207" w:rsidRDefault="007B6207" w:rsidP="00033ADC">
      <w:pPr>
        <w:rPr>
          <w:lang w:val="es-ES"/>
        </w:rPr>
      </w:pPr>
    </w:p>
    <w:p w14:paraId="35D7E0DA" w14:textId="77777777" w:rsidR="007B6207" w:rsidRDefault="007B6207" w:rsidP="00033ADC">
      <w:pPr>
        <w:rPr>
          <w:lang w:val="es-ES"/>
        </w:rPr>
      </w:pPr>
    </w:p>
    <w:p w14:paraId="7F4C08F1" w14:textId="77777777" w:rsidR="007B6207" w:rsidRDefault="007B6207" w:rsidP="00033ADC">
      <w:pPr>
        <w:rPr>
          <w:lang w:val="es-ES"/>
        </w:rPr>
      </w:pPr>
    </w:p>
    <w:p w14:paraId="550BB64A" w14:textId="77777777" w:rsidR="007B6207" w:rsidRDefault="007B6207" w:rsidP="00033ADC">
      <w:pPr>
        <w:rPr>
          <w:lang w:val="es-ES"/>
        </w:rPr>
      </w:pPr>
    </w:p>
    <w:p w14:paraId="34A910C9" w14:textId="77777777" w:rsidR="007B6207" w:rsidRDefault="007B6207" w:rsidP="00033ADC">
      <w:pPr>
        <w:rPr>
          <w:lang w:val="es-ES"/>
        </w:rPr>
      </w:pPr>
    </w:p>
    <w:p w14:paraId="754F8445" w14:textId="77777777" w:rsidR="007B6207" w:rsidRDefault="007B6207" w:rsidP="00033ADC">
      <w:pPr>
        <w:rPr>
          <w:lang w:val="es-ES"/>
        </w:rPr>
      </w:pPr>
    </w:p>
    <w:p w14:paraId="34EE4CC8" w14:textId="77777777" w:rsidR="007B6207" w:rsidRDefault="007B6207" w:rsidP="00033ADC">
      <w:pPr>
        <w:rPr>
          <w:lang w:val="es-ES"/>
        </w:rPr>
      </w:pPr>
    </w:p>
    <w:p w14:paraId="5BBDFBA7" w14:textId="77777777" w:rsidR="0069662F" w:rsidRDefault="0069662F" w:rsidP="00033ADC">
      <w:pPr>
        <w:rPr>
          <w:lang w:val="es-ES"/>
        </w:rPr>
      </w:pPr>
    </w:p>
    <w:p w14:paraId="2947E11F" w14:textId="77777777" w:rsidR="0069662F" w:rsidRDefault="0069662F" w:rsidP="00033ADC">
      <w:pPr>
        <w:rPr>
          <w:lang w:val="es-ES"/>
        </w:rPr>
      </w:pPr>
    </w:p>
    <w:p w14:paraId="224FC119" w14:textId="77777777" w:rsidR="001D6DBA" w:rsidRPr="00033ADC" w:rsidRDefault="001D6DBA" w:rsidP="00033ADC">
      <w:pPr>
        <w:rPr>
          <w:lang w:val="es-ES"/>
        </w:rPr>
      </w:pPr>
    </w:p>
    <w:p w14:paraId="36F74EF8" w14:textId="08641E89" w:rsidR="009D4924" w:rsidRDefault="009D4924" w:rsidP="00BA0503">
      <w:pPr>
        <w:pStyle w:val="Ttulo2"/>
        <w:rPr>
          <w:spacing w:val="8"/>
          <w:lang w:val="es-ES"/>
        </w:rPr>
      </w:pPr>
      <w:bookmarkStart w:id="14" w:name="_Toc205814569"/>
      <w:r>
        <w:rPr>
          <w:spacing w:val="8"/>
          <w:lang w:val="es-ES"/>
        </w:rPr>
        <w:lastRenderedPageBreak/>
        <w:t>Modelo de un problema de programación lineal</w:t>
      </w:r>
      <w:bookmarkEnd w:id="14"/>
    </w:p>
    <w:p w14:paraId="22F79B45" w14:textId="77777777" w:rsidR="00F73389" w:rsidRDefault="00F73389" w:rsidP="0072606B"/>
    <w:p w14:paraId="006AE84B" w14:textId="15B6DAE1" w:rsidR="0072606B" w:rsidRDefault="0072606B" w:rsidP="0072606B">
      <w:r w:rsidRPr="0072606B">
        <w:t xml:space="preserve">El </w:t>
      </w:r>
      <w:r w:rsidRPr="0072606B">
        <w:rPr>
          <w:b/>
          <w:bCs/>
        </w:rPr>
        <w:t>método Simplex</w:t>
      </w:r>
      <w:r w:rsidRPr="0072606B">
        <w:t xml:space="preserve"> es un algoritmo finito para resolver problemas de Programación Lineal (PPL). Parte de la propiedad fundamental: </w:t>
      </w:r>
      <w:r w:rsidRPr="0072606B">
        <w:rPr>
          <w:i/>
          <w:iCs/>
        </w:rPr>
        <w:t>si el poliedro factible no está vacío y la función objetivo es acotada, entonces existe un óptimo en algún vértice (solución básica factible)</w:t>
      </w:r>
      <w:r w:rsidRPr="0072606B">
        <w:t>. El Simplex recorre vértices adyacentes mejorando la función objetivo hasta alcanzar óptimo.</w:t>
      </w:r>
    </w:p>
    <w:p w14:paraId="6219E018" w14:textId="77777777" w:rsidR="00F73389" w:rsidRPr="0072606B" w:rsidRDefault="00F73389" w:rsidP="0072606B"/>
    <w:p w14:paraId="205E4384" w14:textId="77777777" w:rsidR="0072606B" w:rsidRPr="0072606B" w:rsidRDefault="0072606B" w:rsidP="0072606B">
      <w:r w:rsidRPr="0072606B">
        <w:rPr>
          <w:b/>
          <w:bCs/>
        </w:rPr>
        <w:t>Objetivo práctico:</w:t>
      </w:r>
      <w:r w:rsidRPr="0072606B">
        <w:t xml:space="preserve"> pasar de una solución básica factible inicial a otra adyacente de mayor (o igual en caso degenerado) valor objetivo hasta que no existan entradas que mejoren la solución.</w:t>
      </w:r>
    </w:p>
    <w:p w14:paraId="1B5806F8" w14:textId="77777777" w:rsidR="00033ADC" w:rsidRPr="0072606B" w:rsidRDefault="00033ADC" w:rsidP="00033ADC"/>
    <w:p w14:paraId="55D740D3" w14:textId="72DAE557" w:rsidR="00033ADC" w:rsidRDefault="000343D1" w:rsidP="00033ADC">
      <w:pPr>
        <w:rPr>
          <w:lang w:val="es-ES"/>
        </w:rPr>
      </w:pPr>
      <w:r w:rsidRPr="000343D1">
        <w:t xml:space="preserve">Un </w:t>
      </w:r>
      <w:r w:rsidRPr="000343D1">
        <w:rPr>
          <w:b/>
          <w:bCs/>
        </w:rPr>
        <w:t>modelo de Programación Lineal (PL)</w:t>
      </w:r>
      <w:r w:rsidRPr="000343D1">
        <w:t xml:space="preserve"> consiste en tres partes esenciales: (i) la </w:t>
      </w:r>
      <w:r w:rsidRPr="000343D1">
        <w:rPr>
          <w:b/>
          <w:bCs/>
        </w:rPr>
        <w:t>función objetivo</w:t>
      </w:r>
      <w:r w:rsidRPr="000343D1">
        <w:t xml:space="preserve"> que se desea optimizar (maximizar o minimizar), (</w:t>
      </w:r>
      <w:proofErr w:type="spellStart"/>
      <w:r w:rsidRPr="000343D1">
        <w:t>ii</w:t>
      </w:r>
      <w:proofErr w:type="spellEnd"/>
      <w:r w:rsidRPr="000343D1">
        <w:t xml:space="preserve">) el conjunto de </w:t>
      </w:r>
      <w:r w:rsidRPr="000343D1">
        <w:rPr>
          <w:b/>
          <w:bCs/>
        </w:rPr>
        <w:t>restricciones</w:t>
      </w:r>
      <w:r w:rsidRPr="000343D1">
        <w:t xml:space="preserve"> que limitan las soluciones, y (</w:t>
      </w:r>
      <w:proofErr w:type="spellStart"/>
      <w:r w:rsidRPr="000343D1">
        <w:t>iii</w:t>
      </w:r>
      <w:proofErr w:type="spellEnd"/>
      <w:r w:rsidRPr="000343D1">
        <w:t xml:space="preserve">) las </w:t>
      </w:r>
      <w:r w:rsidRPr="000343D1">
        <w:rPr>
          <w:b/>
          <w:bCs/>
        </w:rPr>
        <w:t>restricciones de no negatividad</w:t>
      </w:r>
      <w:r w:rsidRPr="000343D1">
        <w:t xml:space="preserve"> sobre las variables de decisión. La correcta formulación (identificación de variables, parámetros y unidades) es clave: un modelo mal planteado produce soluciones sin sentido operativo. Esta organización y ejemplos están presentes en tu documento original.</w:t>
      </w:r>
    </w:p>
    <w:p w14:paraId="0D2A566A" w14:textId="77777777" w:rsidR="00033ADC" w:rsidRDefault="00033ADC" w:rsidP="00033ADC">
      <w:pPr>
        <w:rPr>
          <w:lang w:val="es-ES"/>
        </w:rPr>
      </w:pPr>
    </w:p>
    <w:p w14:paraId="4A5B1D45" w14:textId="77777777" w:rsidR="000343D1" w:rsidRDefault="000343D1" w:rsidP="00033ADC">
      <w:pPr>
        <w:rPr>
          <w:lang w:val="es-ES"/>
        </w:rPr>
      </w:pPr>
    </w:p>
    <w:p w14:paraId="2B2D9C49" w14:textId="77777777" w:rsidR="000343D1" w:rsidRDefault="000343D1" w:rsidP="00033ADC">
      <w:pPr>
        <w:rPr>
          <w:lang w:val="es-ES"/>
        </w:rPr>
      </w:pPr>
    </w:p>
    <w:p w14:paraId="12ECAAA0" w14:textId="77777777" w:rsidR="000343D1" w:rsidRDefault="000343D1" w:rsidP="00033ADC">
      <w:pPr>
        <w:rPr>
          <w:lang w:val="es-ES"/>
        </w:rPr>
      </w:pPr>
    </w:p>
    <w:p w14:paraId="7F5E2093" w14:textId="77777777" w:rsidR="000343D1" w:rsidRDefault="000343D1" w:rsidP="00033ADC">
      <w:pPr>
        <w:rPr>
          <w:lang w:val="es-ES"/>
        </w:rPr>
      </w:pPr>
    </w:p>
    <w:p w14:paraId="3E1E4885" w14:textId="77777777" w:rsidR="000343D1" w:rsidRDefault="000343D1" w:rsidP="00033ADC">
      <w:pPr>
        <w:rPr>
          <w:lang w:val="es-ES"/>
        </w:rPr>
      </w:pPr>
    </w:p>
    <w:p w14:paraId="708896D5" w14:textId="77777777" w:rsidR="000343D1" w:rsidRDefault="000343D1" w:rsidP="00033ADC">
      <w:pPr>
        <w:rPr>
          <w:lang w:val="es-ES"/>
        </w:rPr>
      </w:pPr>
    </w:p>
    <w:p w14:paraId="5F024FA6" w14:textId="77777777" w:rsidR="000343D1" w:rsidRPr="00033ADC" w:rsidRDefault="000343D1" w:rsidP="00033ADC">
      <w:pPr>
        <w:rPr>
          <w:lang w:val="es-ES"/>
        </w:rPr>
      </w:pPr>
    </w:p>
    <w:p w14:paraId="489D53F0" w14:textId="3C0692BC" w:rsidR="009D4924" w:rsidRDefault="009D4924" w:rsidP="00151827">
      <w:pPr>
        <w:pStyle w:val="Ttulo3"/>
        <w:rPr>
          <w:lang w:val="es-ES"/>
        </w:rPr>
      </w:pPr>
      <w:bookmarkStart w:id="15" w:name="_Toc205814570"/>
      <w:r>
        <w:rPr>
          <w:lang w:val="es-ES"/>
        </w:rPr>
        <w:lastRenderedPageBreak/>
        <w:t>Función objetivo</w:t>
      </w:r>
      <w:bookmarkEnd w:id="15"/>
    </w:p>
    <w:p w14:paraId="0011C62C" w14:textId="09F37DEB" w:rsidR="00033ADC" w:rsidRDefault="002F4421" w:rsidP="00033ADC">
      <w:pPr>
        <w:rPr>
          <w:lang w:val="es-ES"/>
        </w:rPr>
      </w:pPr>
      <w:r w:rsidRPr="002F4421">
        <w:rPr>
          <w:noProof/>
          <w:lang w:val="es-ES"/>
        </w:rPr>
        <w:drawing>
          <wp:anchor distT="0" distB="0" distL="114300" distR="114300" simplePos="0" relativeHeight="251683840" behindDoc="1" locked="0" layoutInCell="1" allowOverlap="1" wp14:anchorId="7CF9A4DF" wp14:editId="63A68B9E">
            <wp:simplePos x="0" y="0"/>
            <wp:positionH relativeFrom="column">
              <wp:posOffset>1905</wp:posOffset>
            </wp:positionH>
            <wp:positionV relativeFrom="paragraph">
              <wp:posOffset>690245</wp:posOffset>
            </wp:positionV>
            <wp:extent cx="5612130" cy="1035050"/>
            <wp:effectExtent l="0" t="0" r="7620" b="0"/>
            <wp:wrapTight wrapText="bothSides">
              <wp:wrapPolygon edited="0">
                <wp:start x="0" y="0"/>
                <wp:lineTo x="0" y="21070"/>
                <wp:lineTo x="21556" y="21070"/>
                <wp:lineTo x="21556" y="0"/>
                <wp:lineTo x="0" y="0"/>
              </wp:wrapPolygon>
            </wp:wrapTight>
            <wp:docPr id="6041918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9187" name="Imagen 1" descr="Interfaz de usuario gráfica, Texto&#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612130" cy="1035050"/>
                    </a:xfrm>
                    <a:prstGeom prst="rect">
                      <a:avLst/>
                    </a:prstGeom>
                  </pic:spPr>
                </pic:pic>
              </a:graphicData>
            </a:graphic>
            <wp14:sizeRelH relativeFrom="page">
              <wp14:pctWidth>0</wp14:pctWidth>
            </wp14:sizeRelH>
            <wp14:sizeRelV relativeFrom="page">
              <wp14:pctHeight>0</wp14:pctHeight>
            </wp14:sizeRelV>
          </wp:anchor>
        </w:drawing>
      </w:r>
      <w:r w:rsidRPr="002F4421">
        <w:t xml:space="preserve">La </w:t>
      </w:r>
      <w:r w:rsidRPr="002F4421">
        <w:rPr>
          <w:b/>
          <w:bCs/>
        </w:rPr>
        <w:t>función objetivo</w:t>
      </w:r>
      <w:r w:rsidRPr="002F4421">
        <w:t xml:space="preserve"> es la expresión lineal que representa la magnitud que queremos optimizar. En notación vectorial:</w:t>
      </w:r>
    </w:p>
    <w:p w14:paraId="34FDBA32" w14:textId="4A89223E" w:rsidR="00033ADC" w:rsidRDefault="00033ADC" w:rsidP="00033ADC">
      <w:pPr>
        <w:rPr>
          <w:lang w:val="es-ES"/>
        </w:rPr>
      </w:pPr>
    </w:p>
    <w:p w14:paraId="62816663" w14:textId="77777777" w:rsidR="00AB5C45" w:rsidRPr="00AB5C45" w:rsidRDefault="00AB5C45" w:rsidP="00AB5C45">
      <w:pPr>
        <w:rPr>
          <w:b/>
          <w:bCs/>
          <w:lang w:val="en-US"/>
        </w:rPr>
      </w:pPr>
      <w:proofErr w:type="spellStart"/>
      <w:r w:rsidRPr="00AB5C45">
        <w:rPr>
          <w:b/>
          <w:bCs/>
          <w:lang w:val="en-US"/>
        </w:rPr>
        <w:t>Interpretación</w:t>
      </w:r>
      <w:proofErr w:type="spellEnd"/>
      <w:r w:rsidRPr="00AB5C45">
        <w:rPr>
          <w:b/>
          <w:bCs/>
          <w:lang w:val="en-US"/>
        </w:rPr>
        <w:t xml:space="preserve"> y </w:t>
      </w:r>
      <w:proofErr w:type="spellStart"/>
      <w:r w:rsidRPr="00AB5C45">
        <w:rPr>
          <w:b/>
          <w:bCs/>
          <w:lang w:val="en-US"/>
        </w:rPr>
        <w:t>pautas</w:t>
      </w:r>
      <w:proofErr w:type="spellEnd"/>
      <w:r w:rsidRPr="00AB5C45">
        <w:rPr>
          <w:b/>
          <w:bCs/>
          <w:lang w:val="en-US"/>
        </w:rPr>
        <w:t xml:space="preserve"> de </w:t>
      </w:r>
      <w:proofErr w:type="spellStart"/>
      <w:r w:rsidRPr="00AB5C45">
        <w:rPr>
          <w:b/>
          <w:bCs/>
          <w:lang w:val="en-US"/>
        </w:rPr>
        <w:t>formulación</w:t>
      </w:r>
      <w:proofErr w:type="spellEnd"/>
    </w:p>
    <w:p w14:paraId="1941E00C" w14:textId="77777777" w:rsidR="00AB5C45" w:rsidRPr="00AB5C45" w:rsidRDefault="00AB5C45" w:rsidP="00AB5C45">
      <w:pPr>
        <w:numPr>
          <w:ilvl w:val="0"/>
          <w:numId w:val="35"/>
        </w:numPr>
      </w:pPr>
      <w:r w:rsidRPr="00AB5C45">
        <w:rPr>
          <w:b/>
          <w:bCs/>
        </w:rPr>
        <w:t>Unidades y coherencia:</w:t>
      </w:r>
      <w:r w:rsidRPr="00AB5C45">
        <w:t xml:space="preserve"> cada coeficiente </w:t>
      </w:r>
      <w:proofErr w:type="spellStart"/>
      <w:r w:rsidRPr="00AB5C45">
        <w:t>cjc_jcj</w:t>
      </w:r>
      <w:proofErr w:type="spellEnd"/>
      <w:r w:rsidRPr="00AB5C45">
        <w:t>​ debe expresarse en las unidades del objetivo (p. ej. córdobas/tonelada, horas de enseñanza por hora, puntos pedagógicos por hora).</w:t>
      </w:r>
    </w:p>
    <w:p w14:paraId="0F3CFE69" w14:textId="77777777" w:rsidR="00AB5C45" w:rsidRPr="00AB5C45" w:rsidRDefault="00AB5C45" w:rsidP="00AB5C45">
      <w:pPr>
        <w:numPr>
          <w:ilvl w:val="0"/>
          <w:numId w:val="35"/>
        </w:numPr>
      </w:pPr>
      <w:r w:rsidRPr="00AB5C45">
        <w:rPr>
          <w:b/>
          <w:bCs/>
        </w:rPr>
        <w:t>Linealidad:</w:t>
      </w:r>
      <w:r w:rsidRPr="00AB5C45">
        <w:t xml:space="preserve"> el modelo asume proporcionalidad (rendimientos constantes). Si la realidad muestra rendimientos no lineales, usar aproximación por tramos o modelos no lineales.</w:t>
      </w:r>
    </w:p>
    <w:p w14:paraId="31F8B1A6" w14:textId="77777777" w:rsidR="00AB5C45" w:rsidRPr="00AB5C45" w:rsidRDefault="00AB5C45" w:rsidP="00AB5C45">
      <w:pPr>
        <w:numPr>
          <w:ilvl w:val="0"/>
          <w:numId w:val="35"/>
        </w:numPr>
      </w:pPr>
      <w:r w:rsidRPr="00AB5C45">
        <w:rPr>
          <w:b/>
          <w:bCs/>
        </w:rPr>
        <w:t>Signo y sentido:</w:t>
      </w:r>
      <w:r w:rsidRPr="00AB5C45">
        <w:t xml:space="preserve"> convertir minimizaciones en maximización (si se desea) multiplicando por −1-1−1 o dejando explícito el sentido de optimización.</w:t>
      </w:r>
    </w:p>
    <w:p w14:paraId="0E97AC52" w14:textId="77777777" w:rsidR="00AB5C45" w:rsidRDefault="00AB5C45" w:rsidP="00AB5C45">
      <w:pPr>
        <w:rPr>
          <w:b/>
          <w:bCs/>
        </w:rPr>
      </w:pPr>
    </w:p>
    <w:p w14:paraId="2C5638C8" w14:textId="38FFE931" w:rsidR="00C55CA6" w:rsidRPr="00C55CA6" w:rsidRDefault="00C55CA6" w:rsidP="00C55CA6">
      <w:pPr>
        <w:rPr>
          <w:b/>
          <w:bCs/>
        </w:rPr>
      </w:pPr>
      <w:r w:rsidRPr="00C55CA6">
        <w:rPr>
          <w:b/>
          <w:bCs/>
        </w:rPr>
        <w:t>Ejemplos</w:t>
      </w:r>
    </w:p>
    <w:p w14:paraId="02CD0EC7" w14:textId="702BE156" w:rsidR="00C55CA6" w:rsidRPr="00C55CA6" w:rsidRDefault="00C55CA6" w:rsidP="00C55CA6">
      <w:pPr>
        <w:numPr>
          <w:ilvl w:val="0"/>
          <w:numId w:val="37"/>
        </w:numPr>
      </w:pPr>
      <w:r w:rsidRPr="00C55CA6">
        <w:rPr>
          <w:b/>
          <w:bCs/>
        </w:rPr>
        <w:t>Instancias en la nube:</w:t>
      </w:r>
    </w:p>
    <w:p w14:paraId="0FBC8BAA" w14:textId="62B06A0C" w:rsidR="00C55CA6" w:rsidRPr="00C55CA6" w:rsidRDefault="00C55CA6" w:rsidP="00091358">
      <w:pPr>
        <w:jc w:val="center"/>
        <w:rPr>
          <w:rFonts w:ascii="Consolas" w:hAnsi="Consolas"/>
        </w:rPr>
      </w:pPr>
      <w:r w:rsidRPr="00C55CA6">
        <w:rPr>
          <w:rFonts w:ascii="Consolas" w:hAnsi="Consolas"/>
        </w:rPr>
        <w:t>Max Z</w:t>
      </w:r>
      <w:r w:rsidR="00091358">
        <w:rPr>
          <w:rFonts w:ascii="Consolas" w:hAnsi="Consolas"/>
        </w:rPr>
        <w:t xml:space="preserve"> </w:t>
      </w:r>
      <w:r w:rsidRPr="00C55CA6">
        <w:rPr>
          <w:rFonts w:ascii="Consolas" w:hAnsi="Consolas"/>
        </w:rPr>
        <w:t>=</w:t>
      </w:r>
      <w:r w:rsidR="00091358">
        <w:rPr>
          <w:rFonts w:ascii="Consolas" w:hAnsi="Consolas"/>
        </w:rPr>
        <w:t xml:space="preserve"> </w:t>
      </w:r>
      <w:r w:rsidRPr="00C55CA6">
        <w:rPr>
          <w:rFonts w:ascii="Consolas" w:hAnsi="Consolas"/>
        </w:rPr>
        <w:t>15x</w:t>
      </w:r>
      <w:r w:rsidRPr="00C55CA6">
        <w:rPr>
          <w:rFonts w:ascii="Consolas" w:hAnsi="Consolas"/>
          <w:vertAlign w:val="subscript"/>
        </w:rPr>
        <w:t>1</w:t>
      </w:r>
      <w:r w:rsidR="00091358">
        <w:rPr>
          <w:rFonts w:ascii="Consolas" w:hAnsi="Consolas"/>
        </w:rPr>
        <w:t xml:space="preserve"> </w:t>
      </w:r>
      <w:r w:rsidRPr="00C55CA6">
        <w:rPr>
          <w:rFonts w:ascii="Consolas" w:hAnsi="Consolas"/>
        </w:rPr>
        <w:t>+</w:t>
      </w:r>
      <w:r w:rsidR="00091358">
        <w:rPr>
          <w:rFonts w:ascii="Consolas" w:hAnsi="Consolas"/>
        </w:rPr>
        <w:t xml:space="preserve"> </w:t>
      </w:r>
      <w:r w:rsidRPr="00C55CA6">
        <w:rPr>
          <w:rFonts w:ascii="Consolas" w:hAnsi="Consolas"/>
        </w:rPr>
        <w:t>10x</w:t>
      </w:r>
      <w:r w:rsidRPr="00C55CA6">
        <w:rPr>
          <w:rFonts w:ascii="Consolas" w:hAnsi="Consolas"/>
          <w:vertAlign w:val="subscript"/>
        </w:rPr>
        <w:t>2</w:t>
      </w:r>
    </w:p>
    <w:p w14:paraId="63C3740F" w14:textId="06E46276" w:rsidR="00C55CA6" w:rsidRPr="000D1C45" w:rsidRDefault="00C55CA6" w:rsidP="00C55CA6">
      <w:r w:rsidRPr="00C55CA6">
        <w:t>donde x</w:t>
      </w:r>
      <w:r w:rsidRPr="00C55CA6">
        <w:rPr>
          <w:vertAlign w:val="subscript"/>
        </w:rPr>
        <w:t>1</w:t>
      </w:r>
      <w:r w:rsidRPr="00C55CA6">
        <w:t>​</w:t>
      </w:r>
      <w:r w:rsidR="00E214B2">
        <w:t xml:space="preserve"> </w:t>
      </w:r>
      <w:r w:rsidRPr="00C55CA6">
        <w:t>y x</w:t>
      </w:r>
      <w:r w:rsidRPr="00C55CA6">
        <w:rPr>
          <w:vertAlign w:val="subscript"/>
        </w:rPr>
        <w:t>2</w:t>
      </w:r>
      <w:r w:rsidRPr="00C55CA6">
        <w:t xml:space="preserve">​ representan horas de uso de instancias alto/bajo rendimiento, y 15 y 10 son beneficios por hora. </w:t>
      </w:r>
    </w:p>
    <w:p w14:paraId="5C484B26" w14:textId="6DC3A24B" w:rsidR="00C55CA6" w:rsidRPr="00C55CA6" w:rsidRDefault="00C55CA6" w:rsidP="00C55CA6">
      <w:pPr>
        <w:numPr>
          <w:ilvl w:val="0"/>
          <w:numId w:val="37"/>
        </w:numPr>
      </w:pPr>
      <w:proofErr w:type="spellStart"/>
      <w:r w:rsidRPr="00C55CA6">
        <w:rPr>
          <w:b/>
          <w:bCs/>
        </w:rPr>
        <w:t>Throughput</w:t>
      </w:r>
      <w:proofErr w:type="spellEnd"/>
      <w:r w:rsidRPr="00C55CA6">
        <w:rPr>
          <w:b/>
          <w:bCs/>
        </w:rPr>
        <w:t xml:space="preserve"> servidores:</w:t>
      </w:r>
    </w:p>
    <w:p w14:paraId="5C77D9A1" w14:textId="15E1D43E" w:rsidR="00C55CA6" w:rsidRPr="00C55CA6" w:rsidRDefault="00C55CA6" w:rsidP="004C5B0D">
      <w:pPr>
        <w:jc w:val="center"/>
        <w:rPr>
          <w:rFonts w:ascii="Consolas" w:hAnsi="Consolas"/>
          <w:lang w:val="en-US"/>
        </w:rPr>
      </w:pPr>
      <w:r w:rsidRPr="00C55CA6">
        <w:rPr>
          <w:rFonts w:ascii="Consolas" w:hAnsi="Consolas"/>
          <w:lang w:val="en-US"/>
        </w:rPr>
        <w:t>Max Z</w:t>
      </w:r>
      <w:r w:rsidR="001327C4">
        <w:rPr>
          <w:rFonts w:ascii="Consolas" w:hAnsi="Consolas"/>
          <w:lang w:val="en-US"/>
        </w:rPr>
        <w:t xml:space="preserve"> </w:t>
      </w:r>
      <w:r w:rsidRPr="00C55CA6">
        <w:rPr>
          <w:rFonts w:ascii="Consolas" w:hAnsi="Consolas"/>
          <w:lang w:val="en-US"/>
        </w:rPr>
        <w:t>=</w:t>
      </w:r>
      <w:r w:rsidR="001327C4">
        <w:rPr>
          <w:rFonts w:ascii="Consolas" w:hAnsi="Consolas"/>
          <w:lang w:val="en-US"/>
        </w:rPr>
        <w:t xml:space="preserve"> </w:t>
      </w:r>
      <w:r w:rsidRPr="00C55CA6">
        <w:rPr>
          <w:rFonts w:ascii="Consolas" w:hAnsi="Consolas"/>
          <w:lang w:val="en-US"/>
        </w:rPr>
        <w:t>300S</w:t>
      </w:r>
      <w:r w:rsidRPr="00C55CA6">
        <w:rPr>
          <w:rFonts w:ascii="Consolas" w:hAnsi="Consolas"/>
          <w:vertAlign w:val="subscript"/>
          <w:lang w:val="en-US"/>
        </w:rPr>
        <w:t>1</w:t>
      </w:r>
      <w:r w:rsidR="001327C4">
        <w:rPr>
          <w:rFonts w:ascii="Consolas" w:hAnsi="Consolas"/>
          <w:lang w:val="en-US"/>
        </w:rPr>
        <w:t xml:space="preserve"> </w:t>
      </w:r>
      <w:r w:rsidRPr="00C55CA6">
        <w:rPr>
          <w:rFonts w:ascii="Consolas" w:hAnsi="Consolas"/>
          <w:lang w:val="en-US"/>
        </w:rPr>
        <w:t>+</w:t>
      </w:r>
      <w:r w:rsidR="001327C4">
        <w:rPr>
          <w:rFonts w:ascii="Consolas" w:hAnsi="Consolas"/>
          <w:lang w:val="en-US"/>
        </w:rPr>
        <w:t xml:space="preserve"> </w:t>
      </w:r>
      <w:r w:rsidRPr="00C55CA6">
        <w:rPr>
          <w:rFonts w:ascii="Consolas" w:hAnsi="Consolas"/>
          <w:lang w:val="en-US"/>
        </w:rPr>
        <w:t>200S</w:t>
      </w:r>
      <w:r w:rsidRPr="00C55CA6">
        <w:rPr>
          <w:rFonts w:ascii="Consolas" w:hAnsi="Consolas"/>
          <w:vertAlign w:val="subscript"/>
          <w:lang w:val="en-US"/>
        </w:rPr>
        <w:t>2</w:t>
      </w:r>
    </w:p>
    <w:p w14:paraId="5F6D1154" w14:textId="3B15F2CF" w:rsidR="005D20DB" w:rsidRDefault="00C55CA6" w:rsidP="005D20DB">
      <w:r w:rsidRPr="00C55CA6">
        <w:t>con S</w:t>
      </w:r>
      <w:r w:rsidRPr="00C55CA6">
        <w:rPr>
          <w:vertAlign w:val="subscript"/>
        </w:rPr>
        <w:t>1</w:t>
      </w:r>
      <w:r w:rsidRPr="00C55CA6">
        <w:t>,</w:t>
      </w:r>
      <w:r w:rsidR="00184249">
        <w:t xml:space="preserve"> </w:t>
      </w:r>
      <w:r w:rsidRPr="00C55CA6">
        <w:t>S</w:t>
      </w:r>
      <w:r w:rsidRPr="00C55CA6">
        <w:rPr>
          <w:vertAlign w:val="subscript"/>
        </w:rPr>
        <w:t>2</w:t>
      </w:r>
      <w:r w:rsidRPr="00C55CA6">
        <w:t xml:space="preserve"> número/horas de uso de dos tipos de servidores; coeficientes representan </w:t>
      </w:r>
      <w:proofErr w:type="spellStart"/>
      <w:r w:rsidRPr="00C55CA6">
        <w:t>throughput</w:t>
      </w:r>
      <w:proofErr w:type="spellEnd"/>
      <w:r w:rsidRPr="00C55CA6">
        <w:t xml:space="preserve"> por unidad. </w:t>
      </w:r>
    </w:p>
    <w:p w14:paraId="5FA829DF" w14:textId="77777777" w:rsidR="005D20DB" w:rsidRDefault="005D20DB" w:rsidP="005D20DB"/>
    <w:p w14:paraId="1072C174" w14:textId="763EBB66" w:rsidR="00C55CA6" w:rsidRPr="00C55CA6" w:rsidRDefault="00C55CA6" w:rsidP="005D20DB">
      <w:r w:rsidRPr="00C55CA6">
        <w:rPr>
          <w:b/>
          <w:bCs/>
        </w:rPr>
        <w:lastRenderedPageBreak/>
        <w:t>Caso nicaragüense aplicado (UPN — laboratorio):</w:t>
      </w:r>
    </w:p>
    <w:p w14:paraId="1D744427" w14:textId="2E332B71" w:rsidR="00C55CA6" w:rsidRPr="00C55CA6" w:rsidRDefault="00C55CA6" w:rsidP="00C55CA6">
      <w:pPr>
        <w:numPr>
          <w:ilvl w:val="1"/>
          <w:numId w:val="37"/>
        </w:numPr>
      </w:pPr>
      <w:r w:rsidRPr="00C55CA6">
        <w:t>x</w:t>
      </w:r>
      <w:r w:rsidRPr="00C55CA6">
        <w:rPr>
          <w:vertAlign w:val="subscript"/>
        </w:rPr>
        <w:t>1</w:t>
      </w:r>
      <w:r w:rsidRPr="00C55CA6">
        <w:t>​: horas semanales dedicadas a talleres CAD.</w:t>
      </w:r>
    </w:p>
    <w:p w14:paraId="10674AD0" w14:textId="6295FD68" w:rsidR="00C55CA6" w:rsidRPr="00C55CA6" w:rsidRDefault="00C55CA6" w:rsidP="009A3B4F">
      <w:pPr>
        <w:numPr>
          <w:ilvl w:val="1"/>
          <w:numId w:val="37"/>
        </w:numPr>
        <w:jc w:val="left"/>
      </w:pPr>
      <w:r w:rsidRPr="00C55CA6">
        <w:t>x</w:t>
      </w:r>
      <w:r w:rsidRPr="00C55CA6">
        <w:rPr>
          <w:vertAlign w:val="subscript"/>
        </w:rPr>
        <w:t>2</w:t>
      </w:r>
      <w:r w:rsidRPr="00C55CA6">
        <w:t>​: horas semanales dedicadas a consultas/soporte.</w:t>
      </w:r>
      <w:r w:rsidRPr="00C55CA6">
        <w:br/>
        <w:t>Si estimamos aporte pedagógico c</w:t>
      </w:r>
      <w:r w:rsidRPr="00C55CA6">
        <w:rPr>
          <w:vertAlign w:val="subscript"/>
        </w:rPr>
        <w:t>1</w:t>
      </w:r>
      <w:r w:rsidRPr="00C55CA6">
        <w:t>=3, c</w:t>
      </w:r>
      <w:r w:rsidRPr="00C55CA6">
        <w:rPr>
          <w:vertAlign w:val="subscript"/>
        </w:rPr>
        <w:t>2</w:t>
      </w:r>
      <w:r w:rsidRPr="00C55CA6">
        <w:t>=2, la función objetivo es:</w:t>
      </w:r>
    </w:p>
    <w:p w14:paraId="65ADBB57" w14:textId="16401253" w:rsidR="00C55CA6" w:rsidRPr="00C55CA6" w:rsidRDefault="00C55CA6" w:rsidP="00E93552">
      <w:pPr>
        <w:jc w:val="center"/>
        <w:rPr>
          <w:rFonts w:ascii="Consolas" w:hAnsi="Consolas"/>
        </w:rPr>
      </w:pPr>
      <w:proofErr w:type="spellStart"/>
      <w:r w:rsidRPr="00C55CA6">
        <w:rPr>
          <w:rFonts w:ascii="Consolas" w:hAnsi="Consolas"/>
        </w:rPr>
        <w:t>max</w:t>
      </w:r>
      <w:proofErr w:type="spellEnd"/>
      <w:r w:rsidRPr="00C55CA6">
        <w:rPr>
          <w:rFonts w:ascii="Consolas" w:hAnsi="Consolas"/>
        </w:rPr>
        <w:t> z</w:t>
      </w:r>
      <w:r w:rsidR="00E93552">
        <w:rPr>
          <w:rFonts w:ascii="Consolas" w:hAnsi="Consolas"/>
        </w:rPr>
        <w:t xml:space="preserve"> </w:t>
      </w:r>
      <w:r w:rsidRPr="00C55CA6">
        <w:rPr>
          <w:rFonts w:ascii="Consolas" w:hAnsi="Consolas"/>
        </w:rPr>
        <w:t>=</w:t>
      </w:r>
      <w:r w:rsidR="00E93552">
        <w:rPr>
          <w:rFonts w:ascii="Consolas" w:hAnsi="Consolas"/>
        </w:rPr>
        <w:t xml:space="preserve"> </w:t>
      </w:r>
      <w:r w:rsidRPr="00C55CA6">
        <w:rPr>
          <w:rFonts w:ascii="Consolas" w:hAnsi="Consolas"/>
        </w:rPr>
        <w:t>3x</w:t>
      </w:r>
      <w:r w:rsidRPr="00C55CA6">
        <w:rPr>
          <w:rFonts w:ascii="Consolas" w:hAnsi="Consolas"/>
          <w:vertAlign w:val="subscript"/>
        </w:rPr>
        <w:t>1</w:t>
      </w:r>
      <w:r w:rsidR="00E93552">
        <w:rPr>
          <w:rFonts w:ascii="Consolas" w:hAnsi="Consolas"/>
        </w:rPr>
        <w:t xml:space="preserve"> </w:t>
      </w:r>
      <w:r w:rsidRPr="00C55CA6">
        <w:rPr>
          <w:rFonts w:ascii="Consolas" w:hAnsi="Consolas"/>
        </w:rPr>
        <w:t>+2x</w:t>
      </w:r>
      <w:r w:rsidRPr="00C55CA6">
        <w:rPr>
          <w:rFonts w:ascii="Consolas" w:hAnsi="Consolas"/>
          <w:vertAlign w:val="subscript"/>
        </w:rPr>
        <w:t>2</w:t>
      </w:r>
      <w:r w:rsidRPr="00C55CA6">
        <w:rPr>
          <w:rFonts w:ascii="Consolas" w:hAnsi="Consolas"/>
        </w:rPr>
        <w:t>.</w:t>
      </w:r>
    </w:p>
    <w:p w14:paraId="6A6C3FFA" w14:textId="77777777" w:rsidR="0052248C" w:rsidRDefault="0052248C" w:rsidP="00151827">
      <w:pPr>
        <w:pStyle w:val="Ttulo3"/>
        <w:rPr>
          <w:lang w:val="es-ES"/>
        </w:rPr>
      </w:pPr>
      <w:bookmarkStart w:id="16" w:name="_Toc205814571"/>
    </w:p>
    <w:p w14:paraId="56AA01D7" w14:textId="142168C7" w:rsidR="009D4924" w:rsidRDefault="009D4924" w:rsidP="00151827">
      <w:pPr>
        <w:pStyle w:val="Ttulo3"/>
        <w:rPr>
          <w:lang w:val="es-ES"/>
        </w:rPr>
      </w:pPr>
      <w:r>
        <w:rPr>
          <w:lang w:val="es-ES"/>
        </w:rPr>
        <w:t>Restricciones</w:t>
      </w:r>
      <w:bookmarkEnd w:id="16"/>
    </w:p>
    <w:p w14:paraId="48B3492B" w14:textId="1D68A2B7" w:rsidR="00033ADC" w:rsidRDefault="00A24809" w:rsidP="00033ADC">
      <w:r w:rsidRPr="00A24809">
        <w:rPr>
          <w:noProof/>
          <w:lang w:val="es-ES"/>
        </w:rPr>
        <w:drawing>
          <wp:anchor distT="0" distB="0" distL="114300" distR="114300" simplePos="0" relativeHeight="251684864" behindDoc="1" locked="0" layoutInCell="1" allowOverlap="1" wp14:anchorId="6F42E010" wp14:editId="5263308A">
            <wp:simplePos x="0" y="0"/>
            <wp:positionH relativeFrom="column">
              <wp:posOffset>-89535</wp:posOffset>
            </wp:positionH>
            <wp:positionV relativeFrom="paragraph">
              <wp:posOffset>325755</wp:posOffset>
            </wp:positionV>
            <wp:extent cx="5612130" cy="2405380"/>
            <wp:effectExtent l="0" t="0" r="7620" b="0"/>
            <wp:wrapTight wrapText="bothSides">
              <wp:wrapPolygon edited="0">
                <wp:start x="0" y="0"/>
                <wp:lineTo x="0" y="21383"/>
                <wp:lineTo x="21556" y="21383"/>
                <wp:lineTo x="21556" y="0"/>
                <wp:lineTo x="0" y="0"/>
              </wp:wrapPolygon>
            </wp:wrapTight>
            <wp:docPr id="11044294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2942" name="Imagen 1" descr="Interfaz de usuario gráfica, Texto, Aplicación, Correo electrónico&#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612130" cy="2405380"/>
                    </a:xfrm>
                    <a:prstGeom prst="rect">
                      <a:avLst/>
                    </a:prstGeom>
                  </pic:spPr>
                </pic:pic>
              </a:graphicData>
            </a:graphic>
            <wp14:sizeRelH relativeFrom="page">
              <wp14:pctWidth>0</wp14:pctWidth>
            </wp14:sizeRelH>
            <wp14:sizeRelV relativeFrom="page">
              <wp14:pctHeight>0</wp14:pctHeight>
            </wp14:sizeRelV>
          </wp:anchor>
        </w:drawing>
      </w:r>
      <w:r w:rsidR="0052248C" w:rsidRPr="0052248C">
        <w:t xml:space="preserve">Las </w:t>
      </w:r>
      <w:r w:rsidR="0052248C" w:rsidRPr="0052248C">
        <w:rPr>
          <w:b/>
          <w:bCs/>
        </w:rPr>
        <w:t>restricciones</w:t>
      </w:r>
      <w:r w:rsidR="0052248C" w:rsidRPr="0052248C">
        <w:t xml:space="preserve"> limitan las soluciones posibles. Matemáticamente:</w:t>
      </w:r>
    </w:p>
    <w:p w14:paraId="4E5A2391" w14:textId="68EC74C2" w:rsidR="00A24809" w:rsidRPr="00A24809" w:rsidRDefault="00A24809" w:rsidP="00A24809">
      <w:pPr>
        <w:rPr>
          <w:b/>
          <w:bCs/>
        </w:rPr>
      </w:pPr>
      <w:r w:rsidRPr="00A24809">
        <w:rPr>
          <w:b/>
          <w:bCs/>
        </w:rPr>
        <w:t>Interpretación operativa</w:t>
      </w:r>
    </w:p>
    <w:p w14:paraId="1CF28495" w14:textId="16B320D2" w:rsidR="00A24809" w:rsidRPr="00A24809" w:rsidRDefault="00A24809" w:rsidP="008B1A3B">
      <w:pPr>
        <w:numPr>
          <w:ilvl w:val="0"/>
          <w:numId w:val="38"/>
        </w:numPr>
        <w:rPr>
          <w:lang w:val="en-US"/>
        </w:rPr>
      </w:pPr>
      <w:r w:rsidRPr="00A24809">
        <w:rPr>
          <w:b/>
          <w:bCs/>
        </w:rPr>
        <w:t>Presupuesto:</w:t>
      </w:r>
      <w:r w:rsidRPr="00A24809">
        <w:t xml:space="preserve"> 50x</w:t>
      </w:r>
      <w:r w:rsidRPr="00A24809">
        <w:rPr>
          <w:vertAlign w:val="subscript"/>
        </w:rPr>
        <w:t>1</w:t>
      </w:r>
      <w:r w:rsidRPr="00A24809">
        <w:t>+20x</w:t>
      </w:r>
      <w:r w:rsidRPr="00A24809">
        <w:rPr>
          <w:vertAlign w:val="subscript"/>
        </w:rPr>
        <w:t>2</w:t>
      </w:r>
      <w:r w:rsidRPr="00A24809">
        <w:t xml:space="preserve">≤1000. </w:t>
      </w:r>
    </w:p>
    <w:p w14:paraId="6C019843" w14:textId="68A78315" w:rsidR="00A24809" w:rsidRPr="00A24809" w:rsidRDefault="00A24809" w:rsidP="008B1A3B">
      <w:pPr>
        <w:numPr>
          <w:ilvl w:val="0"/>
          <w:numId w:val="38"/>
        </w:numPr>
      </w:pPr>
      <w:r w:rsidRPr="00A24809">
        <w:rPr>
          <w:b/>
          <w:bCs/>
        </w:rPr>
        <w:t>Ancho de banda:</w:t>
      </w:r>
      <w:r w:rsidRPr="00A24809">
        <w:t xml:space="preserve"> 100x</w:t>
      </w:r>
      <w:r w:rsidRPr="00A24809">
        <w:rPr>
          <w:vertAlign w:val="subscript"/>
        </w:rPr>
        <w:t>1</w:t>
      </w:r>
      <w:r w:rsidRPr="00A24809">
        <w:t>+50x</w:t>
      </w:r>
      <w:r w:rsidRPr="00A24809">
        <w:rPr>
          <w:vertAlign w:val="subscript"/>
        </w:rPr>
        <w:t>2</w:t>
      </w:r>
      <w:r w:rsidRPr="00A24809">
        <w:t>≤5000</w:t>
      </w:r>
    </w:p>
    <w:p w14:paraId="51887FBB" w14:textId="3BD7B216" w:rsidR="00A24809" w:rsidRPr="00A24809" w:rsidRDefault="00A24809" w:rsidP="008B1A3B">
      <w:pPr>
        <w:numPr>
          <w:ilvl w:val="0"/>
          <w:numId w:val="38"/>
        </w:numPr>
      </w:pPr>
      <w:r w:rsidRPr="00A24809">
        <w:rPr>
          <w:b/>
          <w:bCs/>
        </w:rPr>
        <w:t>Mínimos operativos:</w:t>
      </w:r>
      <w:r w:rsidRPr="00A24809">
        <w:t xml:space="preserve"> x</w:t>
      </w:r>
      <w:r w:rsidRPr="00A24809">
        <w:rPr>
          <w:vertAlign w:val="subscript"/>
        </w:rPr>
        <w:t>1</w:t>
      </w:r>
      <w:r w:rsidRPr="00A24809">
        <w:t>+x</w:t>
      </w:r>
      <w:r w:rsidRPr="00A24809">
        <w:rPr>
          <w:vertAlign w:val="subscript"/>
        </w:rPr>
        <w:t>2</w:t>
      </w:r>
      <w:r w:rsidRPr="00A24809">
        <w:t xml:space="preserve">≥30 (se necesitan al menos 30 horas totales). </w:t>
      </w:r>
    </w:p>
    <w:p w14:paraId="4FE9BDED" w14:textId="4FD44505" w:rsidR="0052248C" w:rsidRDefault="0052248C" w:rsidP="00033ADC"/>
    <w:p w14:paraId="4BC74926" w14:textId="4898C1EF" w:rsidR="003E2874" w:rsidRDefault="003E2874" w:rsidP="00033ADC">
      <w:r w:rsidRPr="003E2874">
        <w:t xml:space="preserve">También está el ejemplo de </w:t>
      </w:r>
      <w:r w:rsidRPr="003E2874">
        <w:rPr>
          <w:b/>
          <w:bCs/>
        </w:rPr>
        <w:t>CPU y RAM</w:t>
      </w:r>
      <w:r w:rsidRPr="003E2874">
        <w:t xml:space="preserve"> para servidores S1,S2</w:t>
      </w:r>
    </w:p>
    <w:p w14:paraId="4982545F" w14:textId="117EDE22" w:rsidR="003E2874" w:rsidRDefault="003E2874" w:rsidP="00033ADC">
      <w:r w:rsidRPr="003E2874">
        <w:rPr>
          <w:noProof/>
        </w:rPr>
        <w:drawing>
          <wp:anchor distT="0" distB="0" distL="114300" distR="114300" simplePos="0" relativeHeight="251685888" behindDoc="1" locked="0" layoutInCell="1" allowOverlap="1" wp14:anchorId="56674D1E" wp14:editId="57C5C027">
            <wp:simplePos x="0" y="0"/>
            <wp:positionH relativeFrom="column">
              <wp:posOffset>718185</wp:posOffset>
            </wp:positionH>
            <wp:positionV relativeFrom="paragraph">
              <wp:posOffset>29210</wp:posOffset>
            </wp:positionV>
            <wp:extent cx="2990850" cy="914400"/>
            <wp:effectExtent l="0" t="0" r="0" b="0"/>
            <wp:wrapTight wrapText="bothSides">
              <wp:wrapPolygon edited="0">
                <wp:start x="0" y="0"/>
                <wp:lineTo x="0" y="21150"/>
                <wp:lineTo x="21462" y="21150"/>
                <wp:lineTo x="21462" y="0"/>
                <wp:lineTo x="0" y="0"/>
              </wp:wrapPolygon>
            </wp:wrapTight>
            <wp:docPr id="8494444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44413" name="Imagen 1" descr="Texto&#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2990850" cy="914400"/>
                    </a:xfrm>
                    <a:prstGeom prst="rect">
                      <a:avLst/>
                    </a:prstGeom>
                  </pic:spPr>
                </pic:pic>
              </a:graphicData>
            </a:graphic>
            <wp14:sizeRelH relativeFrom="page">
              <wp14:pctWidth>0</wp14:pctWidth>
            </wp14:sizeRelH>
            <wp14:sizeRelV relativeFrom="page">
              <wp14:pctHeight>0</wp14:pctHeight>
            </wp14:sizeRelV>
          </wp:anchor>
        </w:drawing>
      </w:r>
    </w:p>
    <w:p w14:paraId="1465022E" w14:textId="728C7559" w:rsidR="003E2874" w:rsidRDefault="003E2874" w:rsidP="00033ADC"/>
    <w:p w14:paraId="705F2C84" w14:textId="77777777" w:rsidR="003E2874" w:rsidRDefault="003E2874" w:rsidP="00033ADC"/>
    <w:p w14:paraId="256860A4" w14:textId="77777777" w:rsidR="003E2874" w:rsidRPr="00A24809" w:rsidRDefault="003E2874" w:rsidP="00033ADC"/>
    <w:p w14:paraId="3456EE49" w14:textId="1D7FECBA" w:rsidR="00033ADC" w:rsidRDefault="003E2874" w:rsidP="00033ADC">
      <w:r w:rsidRPr="000D37A4">
        <w:t>Solución: S1=40, S2=20 y Z=16000</w:t>
      </w:r>
    </w:p>
    <w:p w14:paraId="64914107" w14:textId="77777777" w:rsidR="003F605C" w:rsidRPr="003F605C" w:rsidRDefault="003F605C" w:rsidP="003F605C">
      <w:pPr>
        <w:rPr>
          <w:b/>
          <w:bCs/>
        </w:rPr>
      </w:pPr>
      <w:r w:rsidRPr="003F605C">
        <w:rPr>
          <w:b/>
          <w:bCs/>
        </w:rPr>
        <w:lastRenderedPageBreak/>
        <w:t>Transformación a forma estándar (preparación para Simplex)</w:t>
      </w:r>
    </w:p>
    <w:p w14:paraId="3378887A" w14:textId="77777777" w:rsidR="003F605C" w:rsidRPr="003F605C" w:rsidRDefault="003F605C" w:rsidP="003F605C">
      <w:r w:rsidRPr="003F605C">
        <w:t xml:space="preserve">Para aplicar algoritmos (Simplex, </w:t>
      </w:r>
      <w:proofErr w:type="spellStart"/>
      <w:r w:rsidRPr="003F605C">
        <w:t>Two-Phase</w:t>
      </w:r>
      <w:proofErr w:type="spellEnd"/>
      <w:r w:rsidRPr="003F605C">
        <w:t>) transformamos desigualdades a igualdades:</w:t>
      </w:r>
    </w:p>
    <w:p w14:paraId="32188F7B" w14:textId="5B7FB4AF" w:rsidR="003F605C" w:rsidRPr="003F605C" w:rsidRDefault="00CB126A" w:rsidP="003F605C">
      <w:pPr>
        <w:numPr>
          <w:ilvl w:val="0"/>
          <w:numId w:val="39"/>
        </w:numPr>
      </w:pPr>
      <w:r w:rsidRPr="00CB126A">
        <w:rPr>
          <w:noProof/>
        </w:rPr>
        <w:drawing>
          <wp:anchor distT="0" distB="0" distL="114300" distR="114300" simplePos="0" relativeHeight="251686912" behindDoc="1" locked="0" layoutInCell="1" allowOverlap="1" wp14:anchorId="0F9DD230" wp14:editId="266ACAF5">
            <wp:simplePos x="0" y="0"/>
            <wp:positionH relativeFrom="column">
              <wp:posOffset>1945005</wp:posOffset>
            </wp:positionH>
            <wp:positionV relativeFrom="paragraph">
              <wp:posOffset>229870</wp:posOffset>
            </wp:positionV>
            <wp:extent cx="1668780" cy="558165"/>
            <wp:effectExtent l="0" t="0" r="7620" b="0"/>
            <wp:wrapTight wrapText="bothSides">
              <wp:wrapPolygon edited="0">
                <wp:start x="0" y="0"/>
                <wp:lineTo x="0" y="20642"/>
                <wp:lineTo x="21452" y="20642"/>
                <wp:lineTo x="21452" y="0"/>
                <wp:lineTo x="0" y="0"/>
              </wp:wrapPolygon>
            </wp:wrapTight>
            <wp:docPr id="1727770620"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70620" name="Imagen 1" descr="Imagen que contiene Diagram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1668780" cy="558165"/>
                    </a:xfrm>
                    <a:prstGeom prst="rect">
                      <a:avLst/>
                    </a:prstGeom>
                  </pic:spPr>
                </pic:pic>
              </a:graphicData>
            </a:graphic>
            <wp14:sizeRelH relativeFrom="page">
              <wp14:pctWidth>0</wp14:pctWidth>
            </wp14:sizeRelH>
            <wp14:sizeRelV relativeFrom="page">
              <wp14:pctHeight>0</wp14:pctHeight>
            </wp14:sizeRelV>
          </wp:anchor>
        </w:drawing>
      </w:r>
      <w:r w:rsidR="003F605C" w:rsidRPr="003F605C">
        <w:t xml:space="preserve">Para ≤: sumar </w:t>
      </w:r>
      <w:r w:rsidR="003F605C" w:rsidRPr="003F605C">
        <w:rPr>
          <w:b/>
          <w:bCs/>
        </w:rPr>
        <w:t>variable de holgura</w:t>
      </w:r>
      <w:r w:rsidR="003F605C" w:rsidRPr="003F605C">
        <w:t xml:space="preserve"> s</w:t>
      </w:r>
      <w:r w:rsidR="003F605C" w:rsidRPr="003F605C">
        <w:rPr>
          <w:vertAlign w:val="subscript"/>
        </w:rPr>
        <w:t>i</w:t>
      </w:r>
      <w:r w:rsidR="003F605C" w:rsidRPr="003F605C">
        <w:t>≥0:</w:t>
      </w:r>
    </w:p>
    <w:p w14:paraId="77605DD5" w14:textId="2D8B7E79" w:rsidR="008914B1" w:rsidRDefault="008914B1" w:rsidP="003F605C"/>
    <w:p w14:paraId="3048EF2E" w14:textId="77777777" w:rsidR="00CB126A" w:rsidRDefault="00CB126A" w:rsidP="003F605C"/>
    <w:p w14:paraId="4037AA4D" w14:textId="389CEDED" w:rsidR="003F605C" w:rsidRPr="003F605C" w:rsidRDefault="003F605C" w:rsidP="003F605C">
      <w:proofErr w:type="spellStart"/>
      <w:r w:rsidRPr="003F605C">
        <w:t>s</w:t>
      </w:r>
      <w:r w:rsidRPr="003F605C">
        <w:rPr>
          <w:vertAlign w:val="subscript"/>
        </w:rPr>
        <w:t>i</w:t>
      </w:r>
      <w:proofErr w:type="spellEnd"/>
      <w:r w:rsidRPr="003F605C">
        <w:t>​ mide recurso no utilizado (</w:t>
      </w:r>
      <w:proofErr w:type="spellStart"/>
      <w:r w:rsidRPr="003F605C">
        <w:t>slack</w:t>
      </w:r>
      <w:proofErr w:type="spellEnd"/>
      <w:r w:rsidRPr="003F605C">
        <w:t>).</w:t>
      </w:r>
    </w:p>
    <w:p w14:paraId="328D34CC" w14:textId="7EB45B55" w:rsidR="003F605C" w:rsidRPr="003F605C" w:rsidRDefault="00A819B5" w:rsidP="003F605C">
      <w:pPr>
        <w:numPr>
          <w:ilvl w:val="0"/>
          <w:numId w:val="39"/>
        </w:numPr>
      </w:pPr>
      <w:r w:rsidRPr="00A819B5">
        <w:rPr>
          <w:noProof/>
        </w:rPr>
        <w:drawing>
          <wp:anchor distT="0" distB="0" distL="114300" distR="114300" simplePos="0" relativeHeight="251687936" behindDoc="1" locked="0" layoutInCell="1" allowOverlap="1" wp14:anchorId="75DD7EEA" wp14:editId="1C098CDD">
            <wp:simplePos x="0" y="0"/>
            <wp:positionH relativeFrom="column">
              <wp:posOffset>1731645</wp:posOffset>
            </wp:positionH>
            <wp:positionV relativeFrom="paragraph">
              <wp:posOffset>266700</wp:posOffset>
            </wp:positionV>
            <wp:extent cx="2103120" cy="591185"/>
            <wp:effectExtent l="0" t="0" r="0" b="0"/>
            <wp:wrapTight wrapText="bothSides">
              <wp:wrapPolygon edited="0">
                <wp:start x="0" y="0"/>
                <wp:lineTo x="0" y="20881"/>
                <wp:lineTo x="21326" y="20881"/>
                <wp:lineTo x="21326" y="0"/>
                <wp:lineTo x="0" y="0"/>
              </wp:wrapPolygon>
            </wp:wrapTight>
            <wp:docPr id="590757125" name="Imagen 1" descr="Diagram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57125" name="Imagen 1" descr="Diagrama, Text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2103120" cy="591185"/>
                    </a:xfrm>
                    <a:prstGeom prst="rect">
                      <a:avLst/>
                    </a:prstGeom>
                  </pic:spPr>
                </pic:pic>
              </a:graphicData>
            </a:graphic>
            <wp14:sizeRelH relativeFrom="page">
              <wp14:pctWidth>0</wp14:pctWidth>
            </wp14:sizeRelH>
            <wp14:sizeRelV relativeFrom="page">
              <wp14:pctHeight>0</wp14:pctHeight>
            </wp14:sizeRelV>
          </wp:anchor>
        </w:drawing>
      </w:r>
      <w:r w:rsidR="003F605C" w:rsidRPr="003F605C">
        <w:t>Para</w:t>
      </w:r>
      <w:r w:rsidR="00AB7A43">
        <w:t xml:space="preserve"> </w:t>
      </w:r>
      <w:r w:rsidR="003F605C" w:rsidRPr="003F605C">
        <w:t xml:space="preserve">≥: restar </w:t>
      </w:r>
      <w:r w:rsidR="003F605C" w:rsidRPr="003F605C">
        <w:rPr>
          <w:b/>
          <w:bCs/>
        </w:rPr>
        <w:t>variable de exceso</w:t>
      </w:r>
      <w:r w:rsidR="003F605C" w:rsidRPr="003F605C">
        <w:t xml:space="preserve"> e</w:t>
      </w:r>
      <w:r w:rsidR="003F605C" w:rsidRPr="003F605C">
        <w:rPr>
          <w:vertAlign w:val="subscript"/>
        </w:rPr>
        <w:t>i</w:t>
      </w:r>
      <w:r w:rsidR="003F605C" w:rsidRPr="003F605C">
        <w:t xml:space="preserve">≥0 y añadir </w:t>
      </w:r>
      <w:r w:rsidR="003F605C" w:rsidRPr="003F605C">
        <w:rPr>
          <w:b/>
          <w:bCs/>
        </w:rPr>
        <w:t>artificial</w:t>
      </w:r>
      <w:r w:rsidR="003F605C" w:rsidRPr="003F605C">
        <w:t xml:space="preserve"> </w:t>
      </w:r>
      <w:proofErr w:type="spellStart"/>
      <w:r w:rsidR="003F605C" w:rsidRPr="003F605C">
        <w:t>a</w:t>
      </w:r>
      <w:r w:rsidR="003F605C" w:rsidRPr="003F605C">
        <w:rPr>
          <w:vertAlign w:val="subscript"/>
        </w:rPr>
        <w:t>i</w:t>
      </w:r>
      <w:proofErr w:type="spellEnd"/>
      <w:r w:rsidR="003F605C" w:rsidRPr="003F605C">
        <w:t>​ si hace falta:</w:t>
      </w:r>
    </w:p>
    <w:p w14:paraId="0D6E98BB" w14:textId="4645CC1D" w:rsidR="009D5FE6" w:rsidRDefault="009D5FE6" w:rsidP="009D5FE6">
      <w:pPr>
        <w:ind w:left="720"/>
      </w:pPr>
    </w:p>
    <w:p w14:paraId="4CFA74A4" w14:textId="77777777" w:rsidR="00A819B5" w:rsidRDefault="00A819B5" w:rsidP="009D5FE6">
      <w:pPr>
        <w:ind w:left="720"/>
      </w:pPr>
    </w:p>
    <w:p w14:paraId="28C48752" w14:textId="0AEC30B5" w:rsidR="003F605C" w:rsidRPr="003F605C" w:rsidRDefault="00951E9D" w:rsidP="003F605C">
      <w:pPr>
        <w:numPr>
          <w:ilvl w:val="0"/>
          <w:numId w:val="39"/>
        </w:numPr>
      </w:pPr>
      <w:r w:rsidRPr="00951E9D">
        <w:rPr>
          <w:noProof/>
        </w:rPr>
        <w:drawing>
          <wp:anchor distT="0" distB="0" distL="114300" distR="114300" simplePos="0" relativeHeight="251688960" behindDoc="1" locked="0" layoutInCell="1" allowOverlap="1" wp14:anchorId="076FA529" wp14:editId="7E7518A1">
            <wp:simplePos x="0" y="0"/>
            <wp:positionH relativeFrom="column">
              <wp:posOffset>1945005</wp:posOffset>
            </wp:positionH>
            <wp:positionV relativeFrom="paragraph">
              <wp:posOffset>208915</wp:posOffset>
            </wp:positionV>
            <wp:extent cx="1638300" cy="551180"/>
            <wp:effectExtent l="0" t="0" r="0" b="1270"/>
            <wp:wrapTight wrapText="bothSides">
              <wp:wrapPolygon edited="0">
                <wp:start x="0" y="0"/>
                <wp:lineTo x="0" y="20903"/>
                <wp:lineTo x="21349" y="20903"/>
                <wp:lineTo x="21349" y="0"/>
                <wp:lineTo x="0" y="0"/>
              </wp:wrapPolygon>
            </wp:wrapTight>
            <wp:docPr id="205508655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86554" name="Imagen 1" descr="Diagrama&#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1638300" cy="551180"/>
                    </a:xfrm>
                    <a:prstGeom prst="rect">
                      <a:avLst/>
                    </a:prstGeom>
                  </pic:spPr>
                </pic:pic>
              </a:graphicData>
            </a:graphic>
            <wp14:sizeRelH relativeFrom="page">
              <wp14:pctWidth>0</wp14:pctWidth>
            </wp14:sizeRelH>
            <wp14:sizeRelV relativeFrom="page">
              <wp14:pctHeight>0</wp14:pctHeight>
            </wp14:sizeRelV>
          </wp:anchor>
        </w:drawing>
      </w:r>
      <w:r w:rsidR="003F605C" w:rsidRPr="003F605C">
        <w:t xml:space="preserve">Para =: añadir </w:t>
      </w:r>
      <w:r w:rsidR="003F605C" w:rsidRPr="003F605C">
        <w:rPr>
          <w:b/>
          <w:bCs/>
        </w:rPr>
        <w:t>variable artificial</w:t>
      </w:r>
      <w:r w:rsidR="003F605C" w:rsidRPr="003F605C">
        <w:t xml:space="preserve"> </w:t>
      </w:r>
      <w:proofErr w:type="spellStart"/>
      <w:r w:rsidR="003F605C" w:rsidRPr="003F605C">
        <w:t>a</w:t>
      </w:r>
      <w:r w:rsidR="003F605C" w:rsidRPr="003F605C">
        <w:rPr>
          <w:vertAlign w:val="subscript"/>
        </w:rPr>
        <w:t>i</w:t>
      </w:r>
      <w:proofErr w:type="spellEnd"/>
      <w:r w:rsidR="003F605C" w:rsidRPr="003F605C">
        <w:t>​ para obtener base inicial:</w:t>
      </w:r>
    </w:p>
    <w:p w14:paraId="2A8BE667" w14:textId="253DA47A" w:rsidR="00A819B5" w:rsidRDefault="00A819B5" w:rsidP="003F605C"/>
    <w:p w14:paraId="6E57F8FF" w14:textId="25BE2708" w:rsidR="00A819B5" w:rsidRDefault="00A819B5" w:rsidP="003F605C"/>
    <w:p w14:paraId="7F71FF2D" w14:textId="79F4BB2E" w:rsidR="003F605C" w:rsidRDefault="003F605C" w:rsidP="003F605C">
      <w:r w:rsidRPr="003F605C">
        <w:rPr>
          <w:b/>
          <w:bCs/>
        </w:rPr>
        <w:t>Nota práctica:</w:t>
      </w:r>
      <w:r w:rsidRPr="003F605C">
        <w:t xml:space="preserve"> el documento aconseja </w:t>
      </w:r>
      <w:proofErr w:type="spellStart"/>
      <w:r w:rsidRPr="003F605C">
        <w:t>Two-Phase</w:t>
      </w:r>
      <w:proofErr w:type="spellEnd"/>
      <w:r w:rsidRPr="003F605C">
        <w:t xml:space="preserve"> en lugar de Big-M por estabilidad numérica; el método Big-M está </w:t>
      </w:r>
      <w:r w:rsidR="00951E9D" w:rsidRPr="003F605C">
        <w:t>descrito,</w:t>
      </w:r>
      <w:r w:rsidRPr="003F605C">
        <w:t xml:space="preserve"> pero se advierte sobre problemas numéricos. </w:t>
      </w:r>
    </w:p>
    <w:p w14:paraId="56F96677" w14:textId="77777777" w:rsidR="00951E9D" w:rsidRPr="003F605C" w:rsidRDefault="00951E9D" w:rsidP="003F605C"/>
    <w:p w14:paraId="5AE728BA" w14:textId="77777777" w:rsidR="003F605C" w:rsidRPr="003F605C" w:rsidRDefault="003F605C" w:rsidP="003F605C">
      <w:pPr>
        <w:rPr>
          <w:b/>
          <w:bCs/>
        </w:rPr>
      </w:pPr>
      <w:r w:rsidRPr="003F605C">
        <w:rPr>
          <w:b/>
          <w:bCs/>
        </w:rPr>
        <w:t xml:space="preserve">Actividad docente: identificar restricciones </w:t>
      </w:r>
      <w:proofErr w:type="spellStart"/>
      <w:r w:rsidRPr="003F605C">
        <w:rPr>
          <w:b/>
          <w:bCs/>
        </w:rPr>
        <w:t>binding</w:t>
      </w:r>
      <w:proofErr w:type="spellEnd"/>
    </w:p>
    <w:p w14:paraId="71124753" w14:textId="77777777" w:rsidR="003F605C" w:rsidRPr="003F605C" w:rsidRDefault="003F605C" w:rsidP="003F605C">
      <w:r w:rsidRPr="003F605C">
        <w:t xml:space="preserve">En el ejemplo del laboratorio UPN (ver 3.3.1), al resolver se obtiene </w:t>
      </w:r>
      <w:proofErr w:type="spellStart"/>
      <w:r w:rsidRPr="003F605C">
        <w:t>slacks</w:t>
      </w:r>
      <w:proofErr w:type="spellEnd"/>
      <w:r w:rsidRPr="003F605C">
        <w:t>:</w:t>
      </w:r>
    </w:p>
    <w:p w14:paraId="65474099" w14:textId="11BF9FCF" w:rsidR="003F605C" w:rsidRPr="003F605C" w:rsidRDefault="003F605C" w:rsidP="00951E9D">
      <w:pPr>
        <w:numPr>
          <w:ilvl w:val="0"/>
          <w:numId w:val="40"/>
        </w:numPr>
        <w:jc w:val="left"/>
        <w:rPr>
          <w:lang w:val="en-US"/>
        </w:rPr>
      </w:pPr>
      <w:r w:rsidRPr="003F605C">
        <w:rPr>
          <w:lang w:val="en-US"/>
        </w:rPr>
        <w:t>s</w:t>
      </w:r>
      <w:r w:rsidRPr="003F605C">
        <w:rPr>
          <w:vertAlign w:val="subscript"/>
          <w:lang w:val="en-US"/>
        </w:rPr>
        <w:t>1</w:t>
      </w:r>
      <w:r w:rsidRPr="003F605C">
        <w:rPr>
          <w:lang w:val="en-US"/>
        </w:rPr>
        <w:t>​=0 (CPU fully used),</w:t>
      </w:r>
    </w:p>
    <w:p w14:paraId="79861AC0" w14:textId="08FEF7D6" w:rsidR="003F605C" w:rsidRPr="003F605C" w:rsidRDefault="003F605C" w:rsidP="00951E9D">
      <w:pPr>
        <w:numPr>
          <w:ilvl w:val="0"/>
          <w:numId w:val="40"/>
        </w:numPr>
        <w:jc w:val="left"/>
      </w:pPr>
      <w:r w:rsidRPr="003F605C">
        <w:t>s</w:t>
      </w:r>
      <w:r w:rsidRPr="003F605C">
        <w:rPr>
          <w:vertAlign w:val="subscript"/>
        </w:rPr>
        <w:t>2</w:t>
      </w:r>
      <w:r w:rsidRPr="003F605C">
        <w:t>=4 (soporte con 4 horas sobrantes),</w:t>
      </w:r>
    </w:p>
    <w:p w14:paraId="28BD2A8B" w14:textId="4B3E8C20" w:rsidR="003F605C" w:rsidRPr="003F605C" w:rsidRDefault="003F605C" w:rsidP="00951E9D">
      <w:pPr>
        <w:numPr>
          <w:ilvl w:val="0"/>
          <w:numId w:val="40"/>
        </w:numPr>
        <w:jc w:val="left"/>
      </w:pPr>
      <w:r w:rsidRPr="000D1C45">
        <w:t>s</w:t>
      </w:r>
      <w:r w:rsidRPr="000D1C45">
        <w:rPr>
          <w:vertAlign w:val="subscript"/>
        </w:rPr>
        <w:t>3</w:t>
      </w:r>
      <w:r w:rsidRPr="000D1C45">
        <w:t xml:space="preserve">=0 (energía </w:t>
      </w:r>
      <w:proofErr w:type="spellStart"/>
      <w:r w:rsidRPr="000D1C45">
        <w:t>fully</w:t>
      </w:r>
      <w:proofErr w:type="spellEnd"/>
      <w:r w:rsidRPr="000D1C45">
        <w:t xml:space="preserve"> </w:t>
      </w:r>
      <w:proofErr w:type="spellStart"/>
      <w:r w:rsidRPr="000D1C45">
        <w:t>used</w:t>
      </w:r>
      <w:proofErr w:type="spellEnd"/>
      <w:r w:rsidRPr="000D1C45">
        <w:t>).</w:t>
      </w:r>
      <w:r w:rsidRPr="000D1C45">
        <w:br/>
      </w:r>
      <w:r w:rsidRPr="003F605C">
        <w:t>Esto ilustra la distinción entre restricciones activas y no activas y permite introducir precios sombra en análisis posterior.</w:t>
      </w:r>
    </w:p>
    <w:p w14:paraId="2C9AF8EC" w14:textId="77777777" w:rsidR="000D37A4" w:rsidRDefault="000D37A4" w:rsidP="00033ADC"/>
    <w:p w14:paraId="17F20A78" w14:textId="77777777" w:rsidR="000D37A4" w:rsidRDefault="000D37A4" w:rsidP="00033ADC"/>
    <w:p w14:paraId="1C6CDABD" w14:textId="77777777" w:rsidR="000D37A4" w:rsidRDefault="000D37A4" w:rsidP="00033ADC"/>
    <w:p w14:paraId="0CDE401C" w14:textId="77777777" w:rsidR="000D37A4" w:rsidRPr="000D37A4" w:rsidRDefault="000D37A4" w:rsidP="00033ADC"/>
    <w:p w14:paraId="53158546" w14:textId="7BB5556C" w:rsidR="009D4924" w:rsidRDefault="009D4924" w:rsidP="00151827">
      <w:pPr>
        <w:pStyle w:val="Ttulo3"/>
        <w:rPr>
          <w:spacing w:val="8"/>
          <w:lang w:val="es-ES"/>
        </w:rPr>
      </w:pPr>
      <w:bookmarkStart w:id="17" w:name="_Toc205814572"/>
      <w:r>
        <w:rPr>
          <w:spacing w:val="8"/>
          <w:lang w:val="es-ES"/>
        </w:rPr>
        <w:lastRenderedPageBreak/>
        <w:t>Restricciones de no negatividad</w:t>
      </w:r>
      <w:bookmarkEnd w:id="17"/>
    </w:p>
    <w:p w14:paraId="5122445E" w14:textId="77777777" w:rsidR="009954C4" w:rsidRPr="009954C4" w:rsidRDefault="009954C4" w:rsidP="009954C4">
      <w:r w:rsidRPr="009954C4">
        <w:t xml:space="preserve">Las </w:t>
      </w:r>
      <w:r w:rsidRPr="009954C4">
        <w:rPr>
          <w:b/>
          <w:bCs/>
        </w:rPr>
        <w:t>restricciones de no negatividad</w:t>
      </w:r>
      <w:r w:rsidRPr="009954C4">
        <w:t xml:space="preserve"> establecen que las variables de decisión no pueden tomar valores negativos cuando representan cantidades físicas:</w:t>
      </w:r>
    </w:p>
    <w:p w14:paraId="2AA5BE24" w14:textId="44F933B0" w:rsidR="009954C4" w:rsidRPr="009954C4" w:rsidRDefault="009954C4" w:rsidP="00496D0B">
      <w:pPr>
        <w:jc w:val="center"/>
        <w:rPr>
          <w:rFonts w:ascii="Consolas" w:hAnsi="Consolas"/>
        </w:rPr>
      </w:pPr>
      <w:proofErr w:type="spellStart"/>
      <w:r w:rsidRPr="009954C4">
        <w:rPr>
          <w:rFonts w:ascii="Consolas" w:hAnsi="Consolas"/>
        </w:rPr>
        <w:t>x</w:t>
      </w:r>
      <w:r w:rsidRPr="009954C4">
        <w:rPr>
          <w:rFonts w:ascii="Consolas" w:hAnsi="Consolas"/>
          <w:vertAlign w:val="subscript"/>
        </w:rPr>
        <w:t>j</w:t>
      </w:r>
      <w:proofErr w:type="spellEnd"/>
      <w:r w:rsidR="00496D0B">
        <w:rPr>
          <w:rFonts w:ascii="Consolas" w:hAnsi="Consolas"/>
        </w:rPr>
        <w:t xml:space="preserve"> </w:t>
      </w:r>
      <w:r w:rsidRPr="009954C4">
        <w:rPr>
          <w:rFonts w:ascii="Consolas" w:hAnsi="Consolas"/>
        </w:rPr>
        <w:t>≥</w:t>
      </w:r>
      <w:r w:rsidR="00496D0B">
        <w:rPr>
          <w:rFonts w:ascii="Consolas" w:hAnsi="Consolas"/>
        </w:rPr>
        <w:t xml:space="preserve"> </w:t>
      </w:r>
      <w:r w:rsidR="00496D0B" w:rsidRPr="009954C4">
        <w:rPr>
          <w:rFonts w:ascii="Consolas" w:hAnsi="Consolas"/>
        </w:rPr>
        <w:t>0</w:t>
      </w:r>
      <w:r w:rsidR="00496D0B">
        <w:rPr>
          <w:rFonts w:ascii="Consolas" w:hAnsi="Consolas"/>
        </w:rPr>
        <w:t xml:space="preserve">, </w:t>
      </w:r>
      <w:r w:rsidRPr="009954C4">
        <w:rPr>
          <w:rFonts w:ascii="Consolas" w:hAnsi="Consolas"/>
        </w:rPr>
        <w:t>j</w:t>
      </w:r>
      <w:r w:rsidR="00496D0B">
        <w:rPr>
          <w:rFonts w:ascii="Consolas" w:hAnsi="Consolas"/>
        </w:rPr>
        <w:t xml:space="preserve"> </w:t>
      </w:r>
      <w:r w:rsidRPr="009954C4">
        <w:rPr>
          <w:rFonts w:ascii="Consolas" w:hAnsi="Consolas"/>
        </w:rPr>
        <w:t>=</w:t>
      </w:r>
      <w:r w:rsidR="00496D0B">
        <w:rPr>
          <w:rFonts w:ascii="Consolas" w:hAnsi="Consolas"/>
        </w:rPr>
        <w:t xml:space="preserve"> </w:t>
      </w:r>
      <w:r w:rsidR="00496D0B" w:rsidRPr="009954C4">
        <w:rPr>
          <w:rFonts w:ascii="Consolas" w:hAnsi="Consolas"/>
        </w:rPr>
        <w:t>1</w:t>
      </w:r>
      <w:r w:rsidR="00496D0B">
        <w:rPr>
          <w:rFonts w:ascii="Consolas" w:hAnsi="Consolas"/>
        </w:rPr>
        <w:t xml:space="preserve">, </w:t>
      </w:r>
      <w:r w:rsidR="00496D0B" w:rsidRPr="009954C4">
        <w:rPr>
          <w:rFonts w:ascii="Consolas" w:hAnsi="Consolas"/>
        </w:rPr>
        <w:t>…</w:t>
      </w:r>
      <w:r w:rsidR="00496D0B">
        <w:rPr>
          <w:rFonts w:ascii="Consolas" w:hAnsi="Consolas"/>
        </w:rPr>
        <w:t xml:space="preserve">, </w:t>
      </w:r>
      <w:r w:rsidRPr="009954C4">
        <w:rPr>
          <w:rFonts w:ascii="Consolas" w:hAnsi="Consolas"/>
        </w:rPr>
        <w:t>n.</w:t>
      </w:r>
    </w:p>
    <w:p w14:paraId="7B856D9F" w14:textId="77777777" w:rsidR="009954C4" w:rsidRDefault="009954C4" w:rsidP="009954C4"/>
    <w:p w14:paraId="3CB5735C" w14:textId="0B7507F1" w:rsidR="009954C4" w:rsidRDefault="009954C4" w:rsidP="002A7F50">
      <w:r w:rsidRPr="009954C4">
        <w:t>Justificación práctica: horas, número de servidores, toneladas, ancho de banda, etc., no pueden ser negativas.</w:t>
      </w:r>
    </w:p>
    <w:p w14:paraId="1C723DF6" w14:textId="77777777" w:rsidR="002A7F50" w:rsidRPr="000D1C45" w:rsidRDefault="002A7F50" w:rsidP="002A7F50"/>
    <w:p w14:paraId="18176E4F" w14:textId="77777777" w:rsidR="009954C4" w:rsidRPr="009954C4" w:rsidRDefault="009954C4" w:rsidP="009954C4">
      <w:pPr>
        <w:rPr>
          <w:b/>
          <w:bCs/>
          <w:lang w:val="en-US"/>
        </w:rPr>
      </w:pPr>
      <w:proofErr w:type="spellStart"/>
      <w:r w:rsidRPr="009954C4">
        <w:rPr>
          <w:b/>
          <w:bCs/>
          <w:lang w:val="en-US"/>
        </w:rPr>
        <w:t>Implicaciones</w:t>
      </w:r>
      <w:proofErr w:type="spellEnd"/>
      <w:r w:rsidRPr="009954C4">
        <w:rPr>
          <w:b/>
          <w:bCs/>
          <w:lang w:val="en-US"/>
        </w:rPr>
        <w:t xml:space="preserve"> </w:t>
      </w:r>
      <w:proofErr w:type="spellStart"/>
      <w:r w:rsidRPr="009954C4">
        <w:rPr>
          <w:b/>
          <w:bCs/>
          <w:lang w:val="en-US"/>
        </w:rPr>
        <w:t>matemáticas</w:t>
      </w:r>
      <w:proofErr w:type="spellEnd"/>
      <w:r w:rsidRPr="009954C4">
        <w:rPr>
          <w:b/>
          <w:bCs/>
          <w:lang w:val="en-US"/>
        </w:rPr>
        <w:t xml:space="preserve"> y </w:t>
      </w:r>
      <w:proofErr w:type="spellStart"/>
      <w:r w:rsidRPr="009954C4">
        <w:rPr>
          <w:b/>
          <w:bCs/>
          <w:lang w:val="en-US"/>
        </w:rPr>
        <w:t>geométricas</w:t>
      </w:r>
      <w:proofErr w:type="spellEnd"/>
    </w:p>
    <w:p w14:paraId="55EF9707" w14:textId="77777777" w:rsidR="009954C4" w:rsidRPr="009954C4" w:rsidRDefault="009954C4" w:rsidP="009954C4">
      <w:pPr>
        <w:numPr>
          <w:ilvl w:val="0"/>
          <w:numId w:val="41"/>
        </w:numPr>
      </w:pPr>
      <w:r w:rsidRPr="009954C4">
        <w:t xml:space="preserve">La no negatividad contribuye a que la región factible sea un poliedro en el primer </w:t>
      </w:r>
      <w:proofErr w:type="spellStart"/>
      <w:r w:rsidRPr="009954C4">
        <w:t>ortante</w:t>
      </w:r>
      <w:proofErr w:type="spellEnd"/>
      <w:r w:rsidRPr="009954C4">
        <w:t>; combinada con otras restricciones produce un poliedro convexo cerrado (posible no acotado).</w:t>
      </w:r>
    </w:p>
    <w:p w14:paraId="6381C893" w14:textId="0050FAE1" w:rsidR="009954C4" w:rsidRPr="009954C4" w:rsidRDefault="009954C4" w:rsidP="009954C4">
      <w:pPr>
        <w:numPr>
          <w:ilvl w:val="0"/>
          <w:numId w:val="41"/>
        </w:numPr>
      </w:pPr>
      <w:r w:rsidRPr="009954C4">
        <w:t>En la construcción de la base inicial para Simplex, las variables de holgura hacen que la base inicial típica sea la identidad III y cumplan s</w:t>
      </w:r>
      <w:r w:rsidRPr="009954C4">
        <w:rPr>
          <w:vertAlign w:val="subscript"/>
        </w:rPr>
        <w:t>i</w:t>
      </w:r>
      <w:r w:rsidRPr="009954C4">
        <w:t>≥0.</w:t>
      </w:r>
    </w:p>
    <w:p w14:paraId="27AD168B" w14:textId="77777777" w:rsidR="00024920" w:rsidRDefault="00024920" w:rsidP="009954C4">
      <w:pPr>
        <w:rPr>
          <w:b/>
          <w:bCs/>
        </w:rPr>
      </w:pPr>
    </w:p>
    <w:p w14:paraId="04F891DD" w14:textId="2B173329" w:rsidR="009954C4" w:rsidRPr="009954C4" w:rsidRDefault="009954C4" w:rsidP="009954C4">
      <w:pPr>
        <w:rPr>
          <w:b/>
          <w:bCs/>
        </w:rPr>
      </w:pPr>
      <w:r w:rsidRPr="009954C4">
        <w:rPr>
          <w:b/>
          <w:bCs/>
        </w:rPr>
        <w:t>Casos donde se permiten variables negativas</w:t>
      </w:r>
    </w:p>
    <w:p w14:paraId="4F007252" w14:textId="4A5D3FC9" w:rsidR="009954C4" w:rsidRPr="009954C4" w:rsidRDefault="00A26EBD" w:rsidP="009954C4">
      <w:r w:rsidRPr="00A26EBD">
        <w:rPr>
          <w:noProof/>
        </w:rPr>
        <w:drawing>
          <wp:anchor distT="0" distB="0" distL="114300" distR="114300" simplePos="0" relativeHeight="251689984" behindDoc="1" locked="0" layoutInCell="1" allowOverlap="1" wp14:anchorId="6AEDB796" wp14:editId="0D0FE5B4">
            <wp:simplePos x="0" y="0"/>
            <wp:positionH relativeFrom="column">
              <wp:posOffset>893445</wp:posOffset>
            </wp:positionH>
            <wp:positionV relativeFrom="paragraph">
              <wp:posOffset>675005</wp:posOffset>
            </wp:positionV>
            <wp:extent cx="3779520" cy="434975"/>
            <wp:effectExtent l="0" t="0" r="0" b="3175"/>
            <wp:wrapTight wrapText="bothSides">
              <wp:wrapPolygon edited="0">
                <wp:start x="0" y="0"/>
                <wp:lineTo x="0" y="20812"/>
                <wp:lineTo x="21448" y="20812"/>
                <wp:lineTo x="21448" y="0"/>
                <wp:lineTo x="0" y="0"/>
              </wp:wrapPolygon>
            </wp:wrapTight>
            <wp:docPr id="145262834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28344" name="Imagen 1" descr="Gráfico&#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3779520" cy="434975"/>
                    </a:xfrm>
                    <a:prstGeom prst="rect">
                      <a:avLst/>
                    </a:prstGeom>
                  </pic:spPr>
                </pic:pic>
              </a:graphicData>
            </a:graphic>
            <wp14:sizeRelH relativeFrom="page">
              <wp14:pctWidth>0</wp14:pctWidth>
            </wp14:sizeRelH>
            <wp14:sizeRelV relativeFrom="page">
              <wp14:pctHeight>0</wp14:pctHeight>
            </wp14:sizeRelV>
          </wp:anchor>
        </w:drawing>
      </w:r>
      <w:r w:rsidR="009954C4" w:rsidRPr="009954C4">
        <w:t xml:space="preserve">Si una variable puede ser negativa por naturaleza (por ejemplo, flujo neto con dirección), se la modela como variable </w:t>
      </w:r>
      <w:r w:rsidR="009954C4" w:rsidRPr="009954C4">
        <w:rPr>
          <w:b/>
          <w:bCs/>
        </w:rPr>
        <w:t>libre</w:t>
      </w:r>
      <w:r w:rsidR="009954C4" w:rsidRPr="009954C4">
        <w:t xml:space="preserve"> y se transforma con variables no negativas:</w:t>
      </w:r>
    </w:p>
    <w:p w14:paraId="4A6D5F3B" w14:textId="7781D1DF" w:rsidR="00872D39" w:rsidRDefault="00872D39" w:rsidP="009954C4"/>
    <w:p w14:paraId="7ECC037F" w14:textId="77777777" w:rsidR="00F34183" w:rsidRDefault="00F34183" w:rsidP="009954C4"/>
    <w:p w14:paraId="1BA26122" w14:textId="762B864C" w:rsidR="009954C4" w:rsidRDefault="009954C4" w:rsidP="009954C4">
      <w:r w:rsidRPr="009954C4">
        <w:t>Esta transformación aumenta el número de variables, pero respeta la estructura de no negatividad requerida por el Simplex.</w:t>
      </w:r>
    </w:p>
    <w:p w14:paraId="552A7E8F" w14:textId="77777777" w:rsidR="00A26EBD" w:rsidRDefault="00A26EBD" w:rsidP="009954C4"/>
    <w:p w14:paraId="20DC1826" w14:textId="77777777" w:rsidR="00F34183" w:rsidRDefault="00F34183" w:rsidP="009954C4"/>
    <w:p w14:paraId="5E6223CB" w14:textId="77777777" w:rsidR="00F34183" w:rsidRDefault="00F34183" w:rsidP="009954C4"/>
    <w:p w14:paraId="12BB8FA2" w14:textId="77777777" w:rsidR="00F34183" w:rsidRDefault="00F34183" w:rsidP="009954C4"/>
    <w:p w14:paraId="52E507E9" w14:textId="77777777" w:rsidR="00F34183" w:rsidRPr="009954C4" w:rsidRDefault="00F34183" w:rsidP="009954C4"/>
    <w:p w14:paraId="3F750BC0" w14:textId="77777777" w:rsidR="009954C4" w:rsidRPr="009954C4" w:rsidRDefault="009954C4" w:rsidP="009954C4">
      <w:pPr>
        <w:rPr>
          <w:b/>
          <w:bCs/>
        </w:rPr>
      </w:pPr>
      <w:r w:rsidRPr="009954C4">
        <w:rPr>
          <w:b/>
          <w:bCs/>
        </w:rPr>
        <w:lastRenderedPageBreak/>
        <w:t>Implementación práctica (nota sobre herramientas)</w:t>
      </w:r>
    </w:p>
    <w:p w14:paraId="085099A6" w14:textId="77777777" w:rsidR="009954C4" w:rsidRDefault="009954C4" w:rsidP="009954C4">
      <w:r w:rsidRPr="009954C4">
        <w:t xml:space="preserve">En </w:t>
      </w:r>
      <w:proofErr w:type="spellStart"/>
      <w:r w:rsidRPr="009954C4">
        <w:t>solvers</w:t>
      </w:r>
      <w:proofErr w:type="spellEnd"/>
      <w:r w:rsidRPr="009954C4">
        <w:t xml:space="preserve"> y bibliotecas (</w:t>
      </w:r>
      <w:proofErr w:type="spellStart"/>
      <w:r w:rsidRPr="009954C4">
        <w:t>PuLP</w:t>
      </w:r>
      <w:proofErr w:type="spellEnd"/>
      <w:r w:rsidRPr="009954C4">
        <w:t xml:space="preserve">, OR-Tools, CPLEX, </w:t>
      </w:r>
      <w:proofErr w:type="spellStart"/>
      <w:r w:rsidRPr="009954C4">
        <w:t>Gurobi</w:t>
      </w:r>
      <w:proofErr w:type="spellEnd"/>
      <w:r w:rsidRPr="009954C4">
        <w:t xml:space="preserve">) se expresan las variables con </w:t>
      </w:r>
      <w:proofErr w:type="spellStart"/>
      <w:r w:rsidRPr="009954C4">
        <w:t>lower</w:t>
      </w:r>
      <w:proofErr w:type="spellEnd"/>
      <w:r w:rsidRPr="009954C4">
        <w:t xml:space="preserve"> </w:t>
      </w:r>
      <w:proofErr w:type="spellStart"/>
      <w:r w:rsidRPr="009954C4">
        <w:t>bounds</w:t>
      </w:r>
      <w:proofErr w:type="spellEnd"/>
      <w:r w:rsidRPr="009954C4">
        <w:t xml:space="preserve">; por ejemplo, en </w:t>
      </w:r>
      <w:proofErr w:type="spellStart"/>
      <w:r w:rsidRPr="009954C4">
        <w:t>PuLP</w:t>
      </w:r>
      <w:proofErr w:type="spellEnd"/>
      <w:r w:rsidRPr="009954C4">
        <w:t>:</w:t>
      </w:r>
    </w:p>
    <w:p w14:paraId="5F8E977C" w14:textId="77777777" w:rsidR="0086589A" w:rsidRPr="009954C4" w:rsidRDefault="0086589A" w:rsidP="009954C4"/>
    <w:p w14:paraId="17232111" w14:textId="1A092557" w:rsidR="009954C4" w:rsidRPr="009954C4" w:rsidRDefault="009954C4" w:rsidP="009954C4">
      <w:pPr>
        <w:rPr>
          <w:rFonts w:ascii="Consolas" w:hAnsi="Consolas"/>
        </w:rPr>
      </w:pPr>
      <w:r w:rsidRPr="009954C4">
        <w:rPr>
          <w:rFonts w:ascii="Consolas" w:hAnsi="Consolas"/>
        </w:rPr>
        <w:t xml:space="preserve">x1 = </w:t>
      </w:r>
      <w:proofErr w:type="spellStart"/>
      <w:r w:rsidRPr="009954C4">
        <w:rPr>
          <w:rFonts w:ascii="Consolas" w:hAnsi="Consolas"/>
        </w:rPr>
        <w:t>LpVariable</w:t>
      </w:r>
      <w:proofErr w:type="spellEnd"/>
      <w:r w:rsidRPr="009954C4">
        <w:rPr>
          <w:rFonts w:ascii="Consolas" w:hAnsi="Consolas"/>
        </w:rPr>
        <w:t xml:space="preserve">('x1', </w:t>
      </w:r>
      <w:proofErr w:type="spellStart"/>
      <w:r w:rsidRPr="009954C4">
        <w:rPr>
          <w:rFonts w:ascii="Consolas" w:hAnsi="Consolas"/>
        </w:rPr>
        <w:t>lowBound</w:t>
      </w:r>
      <w:proofErr w:type="spellEnd"/>
      <w:r w:rsidRPr="009954C4">
        <w:rPr>
          <w:rFonts w:ascii="Consolas" w:hAnsi="Consolas"/>
        </w:rPr>
        <w:t>=0</w:t>
      </w:r>
      <w:r w:rsidR="0086589A" w:rsidRPr="009954C4">
        <w:rPr>
          <w:rFonts w:ascii="Consolas" w:hAnsi="Consolas"/>
        </w:rPr>
        <w:t>) #</w:t>
      </w:r>
      <w:r w:rsidRPr="009954C4">
        <w:rPr>
          <w:rFonts w:ascii="Consolas" w:hAnsi="Consolas"/>
        </w:rPr>
        <w:t xml:space="preserve"> garantiza x1 &gt;= 0</w:t>
      </w:r>
    </w:p>
    <w:p w14:paraId="6ADD029F" w14:textId="45C74D5D" w:rsidR="009954C4" w:rsidRPr="000D1C45" w:rsidRDefault="009954C4" w:rsidP="009954C4"/>
    <w:p w14:paraId="068DC2B7" w14:textId="77777777" w:rsidR="00033ADC" w:rsidRDefault="00033ADC" w:rsidP="00033ADC">
      <w:pPr>
        <w:rPr>
          <w:b/>
          <w:bCs/>
        </w:rPr>
      </w:pPr>
    </w:p>
    <w:p w14:paraId="66A58BAA" w14:textId="77777777" w:rsidR="00455009" w:rsidRDefault="00455009" w:rsidP="00033ADC">
      <w:pPr>
        <w:rPr>
          <w:b/>
          <w:bCs/>
        </w:rPr>
      </w:pPr>
    </w:p>
    <w:p w14:paraId="2E8D7726" w14:textId="77777777" w:rsidR="00455009" w:rsidRDefault="00455009" w:rsidP="00033ADC">
      <w:pPr>
        <w:rPr>
          <w:b/>
          <w:bCs/>
        </w:rPr>
      </w:pPr>
    </w:p>
    <w:p w14:paraId="782C7CB7" w14:textId="77777777" w:rsidR="00455009" w:rsidRDefault="00455009" w:rsidP="00033ADC">
      <w:pPr>
        <w:rPr>
          <w:b/>
          <w:bCs/>
        </w:rPr>
      </w:pPr>
    </w:p>
    <w:p w14:paraId="2CD98008" w14:textId="77777777" w:rsidR="00455009" w:rsidRDefault="00455009" w:rsidP="00033ADC">
      <w:pPr>
        <w:rPr>
          <w:b/>
          <w:bCs/>
        </w:rPr>
      </w:pPr>
    </w:p>
    <w:p w14:paraId="4F6B2BE5" w14:textId="77777777" w:rsidR="00455009" w:rsidRDefault="00455009" w:rsidP="00033ADC">
      <w:pPr>
        <w:rPr>
          <w:b/>
          <w:bCs/>
        </w:rPr>
      </w:pPr>
    </w:p>
    <w:p w14:paraId="0A960529" w14:textId="77777777" w:rsidR="00455009" w:rsidRDefault="00455009" w:rsidP="00033ADC">
      <w:pPr>
        <w:rPr>
          <w:b/>
          <w:bCs/>
        </w:rPr>
      </w:pPr>
    </w:p>
    <w:p w14:paraId="0861DFFE" w14:textId="77777777" w:rsidR="00455009" w:rsidRDefault="00455009" w:rsidP="00033ADC">
      <w:pPr>
        <w:rPr>
          <w:b/>
          <w:bCs/>
        </w:rPr>
      </w:pPr>
    </w:p>
    <w:p w14:paraId="3ADCBE62" w14:textId="77777777" w:rsidR="00455009" w:rsidRDefault="00455009" w:rsidP="00033ADC">
      <w:pPr>
        <w:rPr>
          <w:b/>
          <w:bCs/>
        </w:rPr>
      </w:pPr>
    </w:p>
    <w:p w14:paraId="7A70A637" w14:textId="77777777" w:rsidR="00455009" w:rsidRDefault="00455009" w:rsidP="00033ADC">
      <w:pPr>
        <w:rPr>
          <w:b/>
          <w:bCs/>
        </w:rPr>
      </w:pPr>
    </w:p>
    <w:p w14:paraId="3C4283F6" w14:textId="77777777" w:rsidR="00455009" w:rsidRDefault="00455009" w:rsidP="00033ADC">
      <w:pPr>
        <w:rPr>
          <w:b/>
          <w:bCs/>
        </w:rPr>
      </w:pPr>
    </w:p>
    <w:p w14:paraId="05F330C8" w14:textId="77777777" w:rsidR="00455009" w:rsidRDefault="00455009" w:rsidP="00033ADC">
      <w:pPr>
        <w:rPr>
          <w:b/>
          <w:bCs/>
        </w:rPr>
      </w:pPr>
    </w:p>
    <w:p w14:paraId="56BFE769" w14:textId="77777777" w:rsidR="00455009" w:rsidRDefault="00455009" w:rsidP="00033ADC">
      <w:pPr>
        <w:rPr>
          <w:b/>
          <w:bCs/>
        </w:rPr>
      </w:pPr>
    </w:p>
    <w:p w14:paraId="550CBF2D" w14:textId="77777777" w:rsidR="00455009" w:rsidRDefault="00455009" w:rsidP="00033ADC">
      <w:pPr>
        <w:rPr>
          <w:b/>
          <w:bCs/>
        </w:rPr>
      </w:pPr>
    </w:p>
    <w:p w14:paraId="0C4580EA" w14:textId="77777777" w:rsidR="00455009" w:rsidRDefault="00455009" w:rsidP="00033ADC">
      <w:pPr>
        <w:rPr>
          <w:b/>
          <w:bCs/>
        </w:rPr>
      </w:pPr>
    </w:p>
    <w:p w14:paraId="02EB4E82" w14:textId="77777777" w:rsidR="00455009" w:rsidRDefault="00455009" w:rsidP="00033ADC">
      <w:pPr>
        <w:rPr>
          <w:b/>
          <w:bCs/>
        </w:rPr>
      </w:pPr>
    </w:p>
    <w:p w14:paraId="74728300" w14:textId="77777777" w:rsidR="00455009" w:rsidRDefault="00455009" w:rsidP="00033ADC">
      <w:pPr>
        <w:rPr>
          <w:b/>
          <w:bCs/>
        </w:rPr>
      </w:pPr>
    </w:p>
    <w:p w14:paraId="0E45E77E" w14:textId="77777777" w:rsidR="00455009" w:rsidRDefault="00455009" w:rsidP="00033ADC">
      <w:pPr>
        <w:rPr>
          <w:lang w:val="es-ES"/>
        </w:rPr>
      </w:pPr>
    </w:p>
    <w:p w14:paraId="7764EF01" w14:textId="77777777" w:rsidR="00033ADC" w:rsidRDefault="00033ADC" w:rsidP="00033ADC">
      <w:pPr>
        <w:rPr>
          <w:lang w:val="es-ES"/>
        </w:rPr>
      </w:pPr>
    </w:p>
    <w:p w14:paraId="1F9C1C3C" w14:textId="77777777" w:rsidR="00033ADC" w:rsidRPr="00033ADC" w:rsidRDefault="00033ADC" w:rsidP="00033ADC">
      <w:pPr>
        <w:rPr>
          <w:lang w:val="es-ES"/>
        </w:rPr>
      </w:pPr>
    </w:p>
    <w:p w14:paraId="7BA6A50B" w14:textId="77777777" w:rsidR="009D4924" w:rsidRDefault="009D4924" w:rsidP="00BA0503">
      <w:pPr>
        <w:pStyle w:val="Ttulo2"/>
        <w:rPr>
          <w:lang w:val="es-ES"/>
        </w:rPr>
      </w:pPr>
      <w:bookmarkStart w:id="18" w:name="_Toc205814573"/>
      <w:r>
        <w:rPr>
          <w:lang w:val="es-ES"/>
        </w:rPr>
        <w:lastRenderedPageBreak/>
        <w:t>3.4 Método Gráfico</w:t>
      </w:r>
      <w:bookmarkEnd w:id="18"/>
    </w:p>
    <w:p w14:paraId="376FABE4" w14:textId="77777777" w:rsidR="000D1C45" w:rsidRDefault="000D1C45" w:rsidP="000D1C45">
      <w:r w:rsidRPr="000D1C45">
        <w:t xml:space="preserve">el </w:t>
      </w:r>
      <w:r w:rsidRPr="000D1C45">
        <w:rPr>
          <w:b/>
          <w:bCs/>
        </w:rPr>
        <w:t>método gráfico</w:t>
      </w:r>
      <w:r w:rsidRPr="000D1C45">
        <w:t xml:space="preserve"> es una técnica de resolución y análisis de problemas de Programación Lineal (PL) aplicable cuando </w:t>
      </w:r>
      <w:r w:rsidRPr="000D1C45">
        <w:rPr>
          <w:b/>
          <w:bCs/>
        </w:rPr>
        <w:t>hay dos variables de decisión</w:t>
      </w:r>
      <w:r w:rsidRPr="000D1C45">
        <w:t xml:space="preserve"> (o cuando se puede reducir la dimensión a 2 para fines didácticos). Permite visualizar la </w:t>
      </w:r>
      <w:r w:rsidRPr="000D1C45">
        <w:rPr>
          <w:b/>
          <w:bCs/>
        </w:rPr>
        <w:t>región factible</w:t>
      </w:r>
      <w:r w:rsidRPr="000D1C45">
        <w:t xml:space="preserve">, las </w:t>
      </w:r>
      <w:r w:rsidRPr="000D1C45">
        <w:rPr>
          <w:b/>
          <w:bCs/>
        </w:rPr>
        <w:t>rectas de nivel</w:t>
      </w:r>
      <w:r w:rsidRPr="000D1C45">
        <w:t xml:space="preserve"> (isocostes / </w:t>
      </w:r>
      <w:proofErr w:type="spellStart"/>
      <w:r w:rsidRPr="000D1C45">
        <w:t>isoutilidad</w:t>
      </w:r>
      <w:proofErr w:type="spellEnd"/>
      <w:r w:rsidRPr="000D1C45">
        <w:t xml:space="preserve">) de la función objetivo, y localizar la(s) </w:t>
      </w:r>
      <w:r w:rsidRPr="000D1C45">
        <w:rPr>
          <w:b/>
          <w:bCs/>
        </w:rPr>
        <w:t>solución(es) óptima(s)</w:t>
      </w:r>
      <w:r w:rsidRPr="000D1C45">
        <w:t xml:space="preserve"> de forma geométrica.</w:t>
      </w:r>
    </w:p>
    <w:p w14:paraId="0FDBFDDA" w14:textId="77777777" w:rsidR="005D2FB9" w:rsidRPr="000D1C45" w:rsidRDefault="005D2FB9" w:rsidP="000D1C45"/>
    <w:p w14:paraId="70AD017E" w14:textId="44FC6084" w:rsidR="000D1C45" w:rsidRPr="00601E5D" w:rsidRDefault="000D1C45" w:rsidP="000D1C45">
      <w:r w:rsidRPr="000D1C45">
        <w:rPr>
          <w:b/>
          <w:bCs/>
        </w:rPr>
        <w:t>Ámbito de validez:</w:t>
      </w:r>
      <w:r w:rsidRPr="000D1C45">
        <w:t xml:space="preserve"> práctica y pedagógica para n=2. Para más variables se recurre a Simplex o </w:t>
      </w:r>
      <w:proofErr w:type="spellStart"/>
      <w:r w:rsidRPr="000D1C45">
        <w:t>solvers</w:t>
      </w:r>
      <w:proofErr w:type="spellEnd"/>
      <w:r w:rsidRPr="000D1C45">
        <w:t xml:space="preserve"> numéricos. </w:t>
      </w:r>
    </w:p>
    <w:p w14:paraId="6A3842D2" w14:textId="77777777" w:rsidR="00CA38A4" w:rsidRPr="00601E5D" w:rsidRDefault="00CA38A4" w:rsidP="000D1C45"/>
    <w:p w14:paraId="381F38FC" w14:textId="32C8900F" w:rsidR="000D1C45" w:rsidRPr="000D1C45" w:rsidRDefault="000D1C45" w:rsidP="000D1C45">
      <w:pPr>
        <w:rPr>
          <w:b/>
          <w:bCs/>
          <w:lang w:val="en-US"/>
        </w:rPr>
      </w:pPr>
      <w:proofErr w:type="spellStart"/>
      <w:r w:rsidRPr="000D1C45">
        <w:rPr>
          <w:b/>
          <w:bCs/>
          <w:lang w:val="en-US"/>
        </w:rPr>
        <w:t>Intuición</w:t>
      </w:r>
      <w:proofErr w:type="spellEnd"/>
      <w:r w:rsidRPr="000D1C45">
        <w:rPr>
          <w:b/>
          <w:bCs/>
          <w:lang w:val="en-US"/>
        </w:rPr>
        <w:t xml:space="preserve"> </w:t>
      </w:r>
      <w:proofErr w:type="spellStart"/>
      <w:r w:rsidRPr="000D1C45">
        <w:rPr>
          <w:b/>
          <w:bCs/>
          <w:lang w:val="en-US"/>
        </w:rPr>
        <w:t>geométrica</w:t>
      </w:r>
      <w:proofErr w:type="spellEnd"/>
      <w:r w:rsidRPr="000D1C45">
        <w:rPr>
          <w:b/>
          <w:bCs/>
          <w:lang w:val="en-US"/>
        </w:rPr>
        <w:t xml:space="preserve"> </w:t>
      </w:r>
      <w:proofErr w:type="spellStart"/>
      <w:r w:rsidRPr="000D1C45">
        <w:rPr>
          <w:b/>
          <w:bCs/>
          <w:lang w:val="en-US"/>
        </w:rPr>
        <w:t>esencial</w:t>
      </w:r>
      <w:proofErr w:type="spellEnd"/>
    </w:p>
    <w:p w14:paraId="20D9EFD8" w14:textId="18524878" w:rsidR="000D1C45" w:rsidRPr="000D1C45" w:rsidRDefault="000D1C45" w:rsidP="000D1C45">
      <w:pPr>
        <w:numPr>
          <w:ilvl w:val="0"/>
          <w:numId w:val="43"/>
        </w:numPr>
      </w:pPr>
      <w:r w:rsidRPr="000D1C45">
        <w:t>Cada restricción lineal a</w:t>
      </w:r>
      <w:r w:rsidRPr="001637F0">
        <w:rPr>
          <w:vertAlign w:val="subscript"/>
        </w:rPr>
        <w:t>1</w:t>
      </w:r>
      <w:r w:rsidRPr="000D1C45">
        <w:t>x</w:t>
      </w:r>
      <w:r w:rsidRPr="001637F0">
        <w:rPr>
          <w:vertAlign w:val="subscript"/>
        </w:rPr>
        <w:t>1</w:t>
      </w:r>
      <w:r w:rsidRPr="000D1C45">
        <w:t>+a</w:t>
      </w:r>
      <w:r w:rsidRPr="001637F0">
        <w:rPr>
          <w:vertAlign w:val="subscript"/>
        </w:rPr>
        <w:t>2</w:t>
      </w:r>
      <w:r w:rsidRPr="000D1C45">
        <w:t>x</w:t>
      </w:r>
      <w:r w:rsidRPr="001637F0">
        <w:rPr>
          <w:vertAlign w:val="subscript"/>
        </w:rPr>
        <w:t>2</w:t>
      </w:r>
      <w:r w:rsidRPr="000D1C45">
        <w:t xml:space="preserve">≤b define una </w:t>
      </w:r>
      <w:r w:rsidRPr="000D1C45">
        <w:rPr>
          <w:b/>
          <w:bCs/>
        </w:rPr>
        <w:t>recta</w:t>
      </w:r>
      <w:r w:rsidRPr="000D1C45">
        <w:t xml:space="preserve"> (si se iguala) y un </w:t>
      </w:r>
      <w:r w:rsidRPr="000D1C45">
        <w:rPr>
          <w:b/>
          <w:bCs/>
        </w:rPr>
        <w:t>semiplano</w:t>
      </w:r>
      <w:r w:rsidRPr="000D1C45">
        <w:t xml:space="preserve"> (el conjunto de puntos que satisfacen la desigualdad).</w:t>
      </w:r>
    </w:p>
    <w:p w14:paraId="63D2F234" w14:textId="3A02B5FC" w:rsidR="000D1C45" w:rsidRPr="000D1C45" w:rsidRDefault="000D1C45" w:rsidP="000D1C45">
      <w:pPr>
        <w:numPr>
          <w:ilvl w:val="0"/>
          <w:numId w:val="43"/>
        </w:numPr>
      </w:pPr>
      <w:r w:rsidRPr="000D1C45">
        <w:t xml:space="preserve">La </w:t>
      </w:r>
      <w:r w:rsidRPr="000D1C45">
        <w:rPr>
          <w:b/>
          <w:bCs/>
        </w:rPr>
        <w:t>región factible</w:t>
      </w:r>
      <w:r w:rsidRPr="000D1C45">
        <w:t xml:space="preserve"> es la intersección de todos esos semiplanos y del primer </w:t>
      </w:r>
      <w:proofErr w:type="spellStart"/>
      <w:r w:rsidRPr="000D1C45">
        <w:t>ortante</w:t>
      </w:r>
      <w:proofErr w:type="spellEnd"/>
      <w:r w:rsidRPr="000D1C45">
        <w:t xml:space="preserve"> x</w:t>
      </w:r>
      <w:r w:rsidRPr="00C47936">
        <w:rPr>
          <w:vertAlign w:val="subscript"/>
        </w:rPr>
        <w:t>1</w:t>
      </w:r>
      <w:r w:rsidRPr="000D1C45">
        <w:t>≥0, x</w:t>
      </w:r>
      <w:r w:rsidRPr="00C47936">
        <w:rPr>
          <w:vertAlign w:val="subscript"/>
        </w:rPr>
        <w:t>2</w:t>
      </w:r>
      <w:r w:rsidRPr="000D1C45">
        <w:t>≥0</w:t>
      </w:r>
      <w:r w:rsidR="00C47936">
        <w:t>;</w:t>
      </w:r>
      <w:r w:rsidRPr="000D1C45">
        <w:t xml:space="preserve"> geométricamente es un </w:t>
      </w:r>
      <w:r w:rsidRPr="000D1C45">
        <w:rPr>
          <w:b/>
          <w:bCs/>
        </w:rPr>
        <w:t>polígono convexo</w:t>
      </w:r>
      <w:r w:rsidRPr="000D1C45">
        <w:t xml:space="preserve"> (posible no acotado).</w:t>
      </w:r>
    </w:p>
    <w:p w14:paraId="2EA2B2B2" w14:textId="7A5E915B" w:rsidR="000D1C45" w:rsidRPr="000D1C45" w:rsidRDefault="000D1C45" w:rsidP="000D1C45">
      <w:pPr>
        <w:numPr>
          <w:ilvl w:val="0"/>
          <w:numId w:val="43"/>
        </w:numPr>
      </w:pPr>
      <w:r w:rsidRPr="000D1C45">
        <w:t>La función objetivo z=c</w:t>
      </w:r>
      <w:r w:rsidRPr="00C47936">
        <w:rPr>
          <w:vertAlign w:val="subscript"/>
        </w:rPr>
        <w:t>1</w:t>
      </w:r>
      <w:r w:rsidRPr="000D1C45">
        <w:t>x</w:t>
      </w:r>
      <w:r w:rsidRPr="00C47936">
        <w:rPr>
          <w:vertAlign w:val="subscript"/>
        </w:rPr>
        <w:t>1</w:t>
      </w:r>
      <w:r w:rsidRPr="000D1C45">
        <w:t>+c</w:t>
      </w:r>
      <w:r w:rsidRPr="005249A3">
        <w:rPr>
          <w:vertAlign w:val="subscript"/>
        </w:rPr>
        <w:t>2</w:t>
      </w:r>
      <w:r w:rsidRPr="000D1C45">
        <w:t>x</w:t>
      </w:r>
      <w:r w:rsidRPr="005249A3">
        <w:rPr>
          <w:vertAlign w:val="subscript"/>
        </w:rPr>
        <w:t>2</w:t>
      </w:r>
      <w:r w:rsidRPr="000D1C45">
        <w:t>​ define rectas de nivel c</w:t>
      </w:r>
      <w:r w:rsidRPr="00EE6717">
        <w:rPr>
          <w:vertAlign w:val="subscript"/>
        </w:rPr>
        <w:t>1</w:t>
      </w:r>
      <w:r w:rsidRPr="000D1C45">
        <w:t>x</w:t>
      </w:r>
      <w:r w:rsidRPr="00EE6717">
        <w:rPr>
          <w:vertAlign w:val="subscript"/>
        </w:rPr>
        <w:t>1</w:t>
      </w:r>
      <w:r w:rsidRPr="000D1C45">
        <w:t>+c</w:t>
      </w:r>
      <w:r w:rsidRPr="00EE6717">
        <w:rPr>
          <w:vertAlign w:val="subscript"/>
        </w:rPr>
        <w:t>2</w:t>
      </w:r>
      <w:r w:rsidRPr="000D1C45">
        <w:t>x</w:t>
      </w:r>
      <w:r w:rsidRPr="00EE6717">
        <w:rPr>
          <w:vertAlign w:val="subscript"/>
        </w:rPr>
        <w:t>2</w:t>
      </w:r>
      <w:r w:rsidRPr="000D1C45">
        <w:t xml:space="preserve">=constc_1 x_1 + c_2 x_2 = </w:t>
      </w:r>
      <w:proofErr w:type="spellStart"/>
      <w:r w:rsidRPr="000D1C45">
        <w:t>const.</w:t>
      </w:r>
      <w:proofErr w:type="spellEnd"/>
      <w:r w:rsidRPr="000D1C45">
        <w:t xml:space="preserve"> Al desplazar una de esas rectas en la dirección que aumenta (o disminuye) z, el último punto de contacto con la región factible es un </w:t>
      </w:r>
      <w:r w:rsidRPr="000D1C45">
        <w:rPr>
          <w:b/>
          <w:bCs/>
        </w:rPr>
        <w:t>vértice</w:t>
      </w:r>
      <w:r w:rsidRPr="000D1C45">
        <w:t xml:space="preserve"> óptimo (o una arista completa en caso de múltiples óptimos).</w:t>
      </w:r>
    </w:p>
    <w:p w14:paraId="32AE2F88" w14:textId="77777777" w:rsidR="000D1C45" w:rsidRPr="000D1C45" w:rsidRDefault="00AA7698" w:rsidP="000D1C45">
      <w:pPr>
        <w:rPr>
          <w:lang w:val="en-US"/>
        </w:rPr>
      </w:pPr>
      <w:r>
        <w:rPr>
          <w:lang w:val="en-US"/>
        </w:rPr>
        <w:pict w14:anchorId="3158E68F">
          <v:rect id="_x0000_i1025" style="width:0;height:1.5pt" o:hralign="center" o:hrstd="t" o:hr="t" fillcolor="#a0a0a0" stroked="f"/>
        </w:pict>
      </w:r>
    </w:p>
    <w:p w14:paraId="5F623837" w14:textId="77777777" w:rsidR="000D1C45" w:rsidRPr="000D1C45" w:rsidRDefault="000D1C45" w:rsidP="000D1C45">
      <w:pPr>
        <w:rPr>
          <w:b/>
          <w:bCs/>
        </w:rPr>
      </w:pPr>
      <w:r w:rsidRPr="000D1C45">
        <w:rPr>
          <w:b/>
          <w:bCs/>
        </w:rPr>
        <w:t>3.4.3 Procedimiento paso a paso (algoritmo gráfico)</w:t>
      </w:r>
    </w:p>
    <w:p w14:paraId="44EBE37C" w14:textId="0358B4A4" w:rsidR="000D1C45" w:rsidRPr="00D17A6D" w:rsidRDefault="000D1C45" w:rsidP="000D1C45">
      <w:pPr>
        <w:numPr>
          <w:ilvl w:val="0"/>
          <w:numId w:val="44"/>
        </w:numPr>
      </w:pPr>
      <w:r w:rsidRPr="000D1C45">
        <w:rPr>
          <w:b/>
          <w:bCs/>
        </w:rPr>
        <w:t>Plantear el modelo</w:t>
      </w:r>
      <w:r w:rsidRPr="000D1C45">
        <w:t>: identificar variables x1,x2​, función objetivo z=c1x1+c2x</w:t>
      </w:r>
      <w:r w:rsidR="00D17A6D">
        <w:t>2</w:t>
      </w:r>
      <w:r w:rsidRPr="000D1C45">
        <w:t>​, restricciones ai1x1+ai2x2 (≤,=,≥) </w:t>
      </w:r>
      <w:proofErr w:type="spellStart"/>
      <w:r w:rsidRPr="000D1C45">
        <w:t>bi</w:t>
      </w:r>
      <w:proofErr w:type="spellEnd"/>
      <w:r w:rsidRPr="000D1C45">
        <w:t>​ y no negatividad.</w:t>
      </w:r>
    </w:p>
    <w:p w14:paraId="2882DF38" w14:textId="4FF42A5B" w:rsidR="000D1C45" w:rsidRPr="00601E5D" w:rsidRDefault="000D1C45" w:rsidP="000D1C45">
      <w:pPr>
        <w:numPr>
          <w:ilvl w:val="0"/>
          <w:numId w:val="44"/>
        </w:numPr>
      </w:pPr>
      <w:r w:rsidRPr="000D1C45">
        <w:rPr>
          <w:b/>
          <w:bCs/>
        </w:rPr>
        <w:t>Trazar las rectas</w:t>
      </w:r>
      <w:r w:rsidRPr="000D1C45">
        <w:t xml:space="preserve">: para cada restricción, conviértela en igualdad y grafícala en el plano (x1,x2). </w:t>
      </w:r>
      <w:r w:rsidRPr="00601E5D">
        <w:t>Calcula intersecciones con ejes para ubicarlas rápidamente.</w:t>
      </w:r>
    </w:p>
    <w:p w14:paraId="3FBA32A6" w14:textId="2FA324B9" w:rsidR="000D1C45" w:rsidRPr="000D1C45" w:rsidRDefault="000D1C45" w:rsidP="000D1C45">
      <w:pPr>
        <w:numPr>
          <w:ilvl w:val="0"/>
          <w:numId w:val="44"/>
        </w:numPr>
        <w:rPr>
          <w:lang w:val="en-US"/>
        </w:rPr>
      </w:pPr>
      <w:r w:rsidRPr="000D1C45">
        <w:rPr>
          <w:b/>
          <w:bCs/>
        </w:rPr>
        <w:lastRenderedPageBreak/>
        <w:t>Determinar semiplanos factibles</w:t>
      </w:r>
      <w:r w:rsidRPr="000D1C45">
        <w:t xml:space="preserve">: para cada recta, identifica qué lado es válido (sustituir un punto de prueba, p. ej. </w:t>
      </w:r>
      <w:r w:rsidRPr="000D1C45">
        <w:rPr>
          <w:lang w:val="en-US"/>
        </w:rPr>
        <w:t>(0,0)).</w:t>
      </w:r>
    </w:p>
    <w:p w14:paraId="6535D2D5" w14:textId="77777777" w:rsidR="000D1C45" w:rsidRPr="000D1C45" w:rsidRDefault="000D1C45" w:rsidP="000D1C45">
      <w:pPr>
        <w:numPr>
          <w:ilvl w:val="0"/>
          <w:numId w:val="44"/>
        </w:numPr>
      </w:pPr>
      <w:r w:rsidRPr="000D1C45">
        <w:rPr>
          <w:b/>
          <w:bCs/>
        </w:rPr>
        <w:t>Construir la región factible</w:t>
      </w:r>
      <w:r w:rsidRPr="000D1C45">
        <w:t xml:space="preserve">: sombrear la intersección de todos los semiplanos y del primer </w:t>
      </w:r>
      <w:proofErr w:type="spellStart"/>
      <w:r w:rsidRPr="000D1C45">
        <w:t>ortante</w:t>
      </w:r>
      <w:proofErr w:type="spellEnd"/>
      <w:r w:rsidRPr="000D1C45">
        <w:t>.</w:t>
      </w:r>
    </w:p>
    <w:p w14:paraId="5CE62EFC" w14:textId="77777777" w:rsidR="000D1C45" w:rsidRPr="000D1C45" w:rsidRDefault="000D1C45" w:rsidP="000D1C45">
      <w:pPr>
        <w:numPr>
          <w:ilvl w:val="0"/>
          <w:numId w:val="44"/>
        </w:numPr>
        <w:rPr>
          <w:lang w:val="en-US"/>
        </w:rPr>
      </w:pPr>
      <w:r w:rsidRPr="000D1C45">
        <w:rPr>
          <w:b/>
          <w:bCs/>
        </w:rPr>
        <w:t>Encontrar vértices candidatos</w:t>
      </w:r>
      <w:r w:rsidRPr="000D1C45">
        <w:t xml:space="preserve">: calcular intersecciones entre pares de rectas (incluyendo ejes) que pertenezcan a la región factible. </w:t>
      </w:r>
      <w:proofErr w:type="spellStart"/>
      <w:r w:rsidRPr="000D1C45">
        <w:rPr>
          <w:lang w:val="en-US"/>
        </w:rPr>
        <w:t>Estos</w:t>
      </w:r>
      <w:proofErr w:type="spellEnd"/>
      <w:r w:rsidRPr="000D1C45">
        <w:rPr>
          <w:lang w:val="en-US"/>
        </w:rPr>
        <w:t xml:space="preserve"> son </w:t>
      </w:r>
      <w:proofErr w:type="spellStart"/>
      <w:r w:rsidRPr="000D1C45">
        <w:rPr>
          <w:lang w:val="en-US"/>
        </w:rPr>
        <w:t>los</w:t>
      </w:r>
      <w:proofErr w:type="spellEnd"/>
      <w:r w:rsidRPr="000D1C45">
        <w:rPr>
          <w:lang w:val="en-US"/>
        </w:rPr>
        <w:t xml:space="preserve"> </w:t>
      </w:r>
      <w:proofErr w:type="spellStart"/>
      <w:r w:rsidRPr="000D1C45">
        <w:rPr>
          <w:lang w:val="en-US"/>
        </w:rPr>
        <w:t>vértices</w:t>
      </w:r>
      <w:proofErr w:type="spellEnd"/>
      <w:r w:rsidRPr="000D1C45">
        <w:rPr>
          <w:lang w:val="en-US"/>
        </w:rPr>
        <w:t xml:space="preserve"> del </w:t>
      </w:r>
      <w:proofErr w:type="spellStart"/>
      <w:r w:rsidRPr="000D1C45">
        <w:rPr>
          <w:lang w:val="en-US"/>
        </w:rPr>
        <w:t>polígono</w:t>
      </w:r>
      <w:proofErr w:type="spellEnd"/>
      <w:r w:rsidRPr="000D1C45">
        <w:rPr>
          <w:lang w:val="en-US"/>
        </w:rPr>
        <w:t xml:space="preserve"> </w:t>
      </w:r>
      <w:proofErr w:type="spellStart"/>
      <w:r w:rsidRPr="000D1C45">
        <w:rPr>
          <w:lang w:val="en-US"/>
        </w:rPr>
        <w:t>factible</w:t>
      </w:r>
      <w:proofErr w:type="spellEnd"/>
      <w:r w:rsidRPr="000D1C45">
        <w:rPr>
          <w:lang w:val="en-US"/>
        </w:rPr>
        <w:t>.</w:t>
      </w:r>
    </w:p>
    <w:p w14:paraId="05A5722F" w14:textId="77777777" w:rsidR="000D1C45" w:rsidRPr="000D1C45" w:rsidRDefault="000D1C45" w:rsidP="000D1C45">
      <w:pPr>
        <w:numPr>
          <w:ilvl w:val="0"/>
          <w:numId w:val="44"/>
        </w:numPr>
      </w:pPr>
      <w:r w:rsidRPr="000D1C45">
        <w:rPr>
          <w:b/>
          <w:bCs/>
        </w:rPr>
        <w:t>Evaluar la función objetivo</w:t>
      </w:r>
      <w:r w:rsidRPr="000D1C45">
        <w:t xml:space="preserve"> en cada vértice factible; el mayor (o menor) valor determina la solución óptima.</w:t>
      </w:r>
    </w:p>
    <w:p w14:paraId="371A397C" w14:textId="77777777" w:rsidR="000D1C45" w:rsidRPr="000D1C45" w:rsidRDefault="000D1C45" w:rsidP="000D1C45">
      <w:pPr>
        <w:numPr>
          <w:ilvl w:val="0"/>
          <w:numId w:val="44"/>
        </w:numPr>
      </w:pPr>
      <w:r w:rsidRPr="000D1C45">
        <w:rPr>
          <w:b/>
          <w:bCs/>
        </w:rPr>
        <w:t>Comprobar casos especiales</w:t>
      </w:r>
      <w:r w:rsidRPr="000D1C45">
        <w:t xml:space="preserve">: si la recta objetivo es paralela y coincide con una arista óptima → </w:t>
      </w:r>
      <w:r w:rsidRPr="000D1C45">
        <w:rPr>
          <w:i/>
          <w:iCs/>
        </w:rPr>
        <w:t>múltiples óptimos</w:t>
      </w:r>
      <w:r w:rsidRPr="000D1C45">
        <w:t xml:space="preserve">; si la región factible se extiende indefinidamente en la dirección de mejoría → </w:t>
      </w:r>
      <w:r w:rsidRPr="000D1C45">
        <w:rPr>
          <w:i/>
          <w:iCs/>
        </w:rPr>
        <w:t>no acotado</w:t>
      </w:r>
      <w:r w:rsidRPr="000D1C45">
        <w:t xml:space="preserve">; si la región factible está vacía → </w:t>
      </w:r>
      <w:proofErr w:type="spellStart"/>
      <w:r w:rsidRPr="000D1C45">
        <w:rPr>
          <w:i/>
          <w:iCs/>
        </w:rPr>
        <w:t>infactible</w:t>
      </w:r>
      <w:proofErr w:type="spellEnd"/>
      <w:r w:rsidRPr="000D1C45">
        <w:t>.</w:t>
      </w:r>
    </w:p>
    <w:p w14:paraId="041C1DAC" w14:textId="77777777" w:rsidR="000D1C45" w:rsidRPr="000D1C45" w:rsidRDefault="000D1C45" w:rsidP="000D1C45">
      <w:pPr>
        <w:numPr>
          <w:ilvl w:val="0"/>
          <w:numId w:val="44"/>
        </w:numPr>
      </w:pPr>
      <w:r w:rsidRPr="000D1C45">
        <w:rPr>
          <w:b/>
          <w:bCs/>
        </w:rPr>
        <w:t>Interpretación operativa</w:t>
      </w:r>
      <w:r w:rsidRPr="000D1C45">
        <w:t xml:space="preserve">: identificar restricciones </w:t>
      </w:r>
      <w:proofErr w:type="spellStart"/>
      <w:r w:rsidRPr="000D1C45">
        <w:t>binding</w:t>
      </w:r>
      <w:proofErr w:type="spellEnd"/>
      <w:r w:rsidRPr="000D1C45">
        <w:t xml:space="preserve"> (activas) y </w:t>
      </w:r>
      <w:proofErr w:type="spellStart"/>
      <w:r w:rsidRPr="000D1C45">
        <w:t>slacks</w:t>
      </w:r>
      <w:proofErr w:type="spellEnd"/>
      <w:r w:rsidRPr="000D1C45">
        <w:t>, y explicar implicaciones (por ejemplo, qué recurso escasea en términos prácticos).</w:t>
      </w:r>
    </w:p>
    <w:p w14:paraId="45AAF7DF" w14:textId="77777777" w:rsidR="000D1C45" w:rsidRPr="000D1C45" w:rsidRDefault="00AA7698" w:rsidP="000D1C45">
      <w:pPr>
        <w:rPr>
          <w:lang w:val="en-US"/>
        </w:rPr>
      </w:pPr>
      <w:r>
        <w:rPr>
          <w:lang w:val="en-US"/>
        </w:rPr>
        <w:pict w14:anchorId="3A91BE43">
          <v:rect id="_x0000_i1026" style="width:0;height:1.5pt" o:hralign="center" o:hrstd="t" o:hr="t" fillcolor="#a0a0a0" stroked="f"/>
        </w:pict>
      </w:r>
    </w:p>
    <w:p w14:paraId="4AF3FC2E" w14:textId="77777777" w:rsidR="000D1C45" w:rsidRPr="000D1C45" w:rsidRDefault="000D1C45" w:rsidP="000D1C45">
      <w:pPr>
        <w:rPr>
          <w:b/>
          <w:bCs/>
        </w:rPr>
      </w:pPr>
      <w:r w:rsidRPr="000D1C45">
        <w:rPr>
          <w:b/>
          <w:bCs/>
        </w:rPr>
        <w:t>3.4.4 Ventajas y limitaciones del método gráfico</w:t>
      </w:r>
    </w:p>
    <w:p w14:paraId="0D1E4635" w14:textId="77777777" w:rsidR="000D1C45" w:rsidRPr="000D1C45" w:rsidRDefault="000D1C45" w:rsidP="000D1C45">
      <w:pPr>
        <w:rPr>
          <w:lang w:val="en-US"/>
        </w:rPr>
      </w:pPr>
      <w:proofErr w:type="spellStart"/>
      <w:r w:rsidRPr="000D1C45">
        <w:rPr>
          <w:b/>
          <w:bCs/>
          <w:lang w:val="en-US"/>
        </w:rPr>
        <w:t>Ventajas</w:t>
      </w:r>
      <w:proofErr w:type="spellEnd"/>
    </w:p>
    <w:p w14:paraId="5D781C65" w14:textId="77777777" w:rsidR="000D1C45" w:rsidRPr="000D1C45" w:rsidRDefault="000D1C45" w:rsidP="000D1C45">
      <w:pPr>
        <w:numPr>
          <w:ilvl w:val="0"/>
          <w:numId w:val="45"/>
        </w:numPr>
      </w:pPr>
      <w:r w:rsidRPr="000D1C45">
        <w:t xml:space="preserve">Excelente para </w:t>
      </w:r>
      <w:r w:rsidRPr="000D1C45">
        <w:rPr>
          <w:b/>
          <w:bCs/>
        </w:rPr>
        <w:t>enseñanza</w:t>
      </w:r>
      <w:r w:rsidRPr="000D1C45">
        <w:t>: hace tangible la noción de región factible, vértice y dualidad geométrica.</w:t>
      </w:r>
    </w:p>
    <w:p w14:paraId="63E630EC" w14:textId="77777777" w:rsidR="000D1C45" w:rsidRPr="000D1C45" w:rsidRDefault="000D1C45" w:rsidP="000D1C45">
      <w:pPr>
        <w:numPr>
          <w:ilvl w:val="0"/>
          <w:numId w:val="45"/>
        </w:numPr>
      </w:pPr>
      <w:r w:rsidRPr="000D1C45">
        <w:t>Rápido para problemas con 2 variables y útil como chequeo visual de resultados computacionales.</w:t>
      </w:r>
    </w:p>
    <w:p w14:paraId="10EFAC99" w14:textId="77777777" w:rsidR="000D1C45" w:rsidRPr="000D1C45" w:rsidRDefault="000D1C45" w:rsidP="000D1C45">
      <w:pPr>
        <w:numPr>
          <w:ilvl w:val="0"/>
          <w:numId w:val="45"/>
        </w:numPr>
      </w:pPr>
      <w:r w:rsidRPr="000D1C45">
        <w:t>Facilita la explicación de casos especiales (múltiples óptimos, degeneración visual).</w:t>
      </w:r>
    </w:p>
    <w:p w14:paraId="55BD1B69" w14:textId="77777777" w:rsidR="000D1C45" w:rsidRPr="000D1C45" w:rsidRDefault="000D1C45" w:rsidP="000D1C45">
      <w:pPr>
        <w:rPr>
          <w:lang w:val="en-US"/>
        </w:rPr>
      </w:pPr>
      <w:proofErr w:type="spellStart"/>
      <w:r w:rsidRPr="000D1C45">
        <w:rPr>
          <w:b/>
          <w:bCs/>
          <w:lang w:val="en-US"/>
        </w:rPr>
        <w:t>Limitaciones</w:t>
      </w:r>
      <w:proofErr w:type="spellEnd"/>
    </w:p>
    <w:p w14:paraId="52D15CF7" w14:textId="72E7C817" w:rsidR="000D1C45" w:rsidRPr="000D1C45" w:rsidRDefault="000D1C45" w:rsidP="000D1C45">
      <w:pPr>
        <w:numPr>
          <w:ilvl w:val="0"/>
          <w:numId w:val="46"/>
        </w:numPr>
      </w:pPr>
      <w:r w:rsidRPr="000D1C45">
        <w:rPr>
          <w:b/>
          <w:bCs/>
        </w:rPr>
        <w:t>Dimensionalidad</w:t>
      </w:r>
      <w:r w:rsidRPr="000D1C45">
        <w:t>: solo aplicable directamente a n=2n.</w:t>
      </w:r>
    </w:p>
    <w:p w14:paraId="44E8570E" w14:textId="77777777" w:rsidR="000D1C45" w:rsidRPr="000D1C45" w:rsidRDefault="000D1C45" w:rsidP="000D1C45">
      <w:pPr>
        <w:numPr>
          <w:ilvl w:val="0"/>
          <w:numId w:val="46"/>
        </w:numPr>
      </w:pPr>
      <w:r w:rsidRPr="000D1C45">
        <w:rPr>
          <w:b/>
          <w:bCs/>
        </w:rPr>
        <w:lastRenderedPageBreak/>
        <w:t>Precisión</w:t>
      </w:r>
      <w:r w:rsidRPr="000D1C45">
        <w:t>: la estimación visual pierde exactitud; siempre verificar con cálculo algebraico (sistema de ecuaciones en intersecciones) o software.</w:t>
      </w:r>
    </w:p>
    <w:p w14:paraId="2060A06F" w14:textId="77777777" w:rsidR="000D1C45" w:rsidRPr="000D1C45" w:rsidRDefault="000D1C45" w:rsidP="000D1C45">
      <w:pPr>
        <w:numPr>
          <w:ilvl w:val="0"/>
          <w:numId w:val="46"/>
        </w:numPr>
      </w:pPr>
      <w:r w:rsidRPr="000D1C45">
        <w:rPr>
          <w:b/>
          <w:bCs/>
        </w:rPr>
        <w:t>Escalas dispares</w:t>
      </w:r>
      <w:r w:rsidRPr="000D1C45">
        <w:t xml:space="preserve">: si coeficientes o RHS difieren mucho de orden de magnitud, la representación gráfica puede ser engañosa —es conveniente </w:t>
      </w:r>
      <w:proofErr w:type="spellStart"/>
      <w:r w:rsidRPr="000D1C45">
        <w:t>reescalar</w:t>
      </w:r>
      <w:proofErr w:type="spellEnd"/>
      <w:r w:rsidRPr="000D1C45">
        <w:t xml:space="preserve"> ejes.</w:t>
      </w:r>
    </w:p>
    <w:p w14:paraId="35F78ED4" w14:textId="40F4105E" w:rsidR="000D1C45" w:rsidRPr="000D1C45" w:rsidRDefault="000D1C45" w:rsidP="000D1C45">
      <w:pPr>
        <w:rPr>
          <w:lang w:val="en-US"/>
        </w:rPr>
      </w:pPr>
    </w:p>
    <w:p w14:paraId="752F1FF2" w14:textId="77777777" w:rsidR="000D1C45" w:rsidRPr="000D1C45" w:rsidRDefault="000D1C45" w:rsidP="000D1C45">
      <w:pPr>
        <w:rPr>
          <w:b/>
          <w:bCs/>
        </w:rPr>
      </w:pPr>
      <w:r w:rsidRPr="000D1C45">
        <w:rPr>
          <w:b/>
          <w:bCs/>
        </w:rPr>
        <w:t>3.4.5 Tratamiento de casos especiales (con explicaciones geométricas)</w:t>
      </w:r>
    </w:p>
    <w:p w14:paraId="2BE98B50" w14:textId="77777777" w:rsidR="000D1C45" w:rsidRPr="000D1C45" w:rsidRDefault="000D1C45" w:rsidP="000D1C45">
      <w:pPr>
        <w:numPr>
          <w:ilvl w:val="0"/>
          <w:numId w:val="47"/>
        </w:numPr>
        <w:rPr>
          <w:lang w:val="en-US"/>
        </w:rPr>
      </w:pPr>
      <w:proofErr w:type="spellStart"/>
      <w:r w:rsidRPr="000D1C45">
        <w:rPr>
          <w:b/>
          <w:bCs/>
        </w:rPr>
        <w:t>Infactible</w:t>
      </w:r>
      <w:proofErr w:type="spellEnd"/>
      <w:r w:rsidRPr="000D1C45">
        <w:rPr>
          <w:b/>
          <w:bCs/>
        </w:rPr>
        <w:t>:</w:t>
      </w:r>
      <w:r w:rsidRPr="000D1C45">
        <w:t xml:space="preserve"> la región factible es vacía (no existe punto que satisfaga todas las restricciones). </w:t>
      </w:r>
      <w:r w:rsidRPr="000D1C45">
        <w:rPr>
          <w:lang w:val="en-US"/>
        </w:rPr>
        <w:t xml:space="preserve">En </w:t>
      </w:r>
      <w:proofErr w:type="spellStart"/>
      <w:r w:rsidRPr="000D1C45">
        <w:rPr>
          <w:lang w:val="en-US"/>
        </w:rPr>
        <w:t>gráfico</w:t>
      </w:r>
      <w:proofErr w:type="spellEnd"/>
      <w:r w:rsidRPr="000D1C45">
        <w:rPr>
          <w:lang w:val="en-US"/>
        </w:rPr>
        <w:t xml:space="preserve">, no hay </w:t>
      </w:r>
      <w:proofErr w:type="spellStart"/>
      <w:r w:rsidRPr="000D1C45">
        <w:rPr>
          <w:lang w:val="en-US"/>
        </w:rPr>
        <w:t>área</w:t>
      </w:r>
      <w:proofErr w:type="spellEnd"/>
      <w:r w:rsidRPr="000D1C45">
        <w:rPr>
          <w:lang w:val="en-US"/>
        </w:rPr>
        <w:t xml:space="preserve"> </w:t>
      </w:r>
      <w:proofErr w:type="spellStart"/>
      <w:r w:rsidRPr="000D1C45">
        <w:rPr>
          <w:lang w:val="en-US"/>
        </w:rPr>
        <w:t>común</w:t>
      </w:r>
      <w:proofErr w:type="spellEnd"/>
      <w:r w:rsidRPr="000D1C45">
        <w:rPr>
          <w:lang w:val="en-US"/>
        </w:rPr>
        <w:t>.</w:t>
      </w:r>
    </w:p>
    <w:p w14:paraId="39925467" w14:textId="77777777" w:rsidR="000D1C45" w:rsidRPr="000D1C45" w:rsidRDefault="000D1C45" w:rsidP="000D1C45">
      <w:pPr>
        <w:numPr>
          <w:ilvl w:val="0"/>
          <w:numId w:val="47"/>
        </w:numPr>
      </w:pPr>
      <w:r w:rsidRPr="000D1C45">
        <w:rPr>
          <w:b/>
          <w:bCs/>
        </w:rPr>
        <w:t>No acotado:</w:t>
      </w:r>
      <w:r w:rsidRPr="000D1C45">
        <w:t xml:space="preserve"> la región factible se extiende infinitamente en la dirección que mejora </w:t>
      </w:r>
      <w:proofErr w:type="spellStart"/>
      <w:r w:rsidRPr="000D1C45">
        <w:t>zzz</w:t>
      </w:r>
      <w:proofErr w:type="spellEnd"/>
      <w:r w:rsidRPr="000D1C45">
        <w:t>. Visualmente, la recta objetivo puede desplazarse indefinidamente sin salir de la región.</w:t>
      </w:r>
    </w:p>
    <w:p w14:paraId="3DBCD32D" w14:textId="77777777" w:rsidR="000D1C45" w:rsidRPr="000D1C45" w:rsidRDefault="000D1C45" w:rsidP="000D1C45">
      <w:pPr>
        <w:numPr>
          <w:ilvl w:val="0"/>
          <w:numId w:val="47"/>
        </w:numPr>
      </w:pPr>
      <w:r w:rsidRPr="000D1C45">
        <w:rPr>
          <w:b/>
          <w:bCs/>
        </w:rPr>
        <w:t>Óptimo único:</w:t>
      </w:r>
      <w:r w:rsidRPr="000D1C45">
        <w:t xml:space="preserve"> la recta objetivo toca la región factible en un solo vértice.</w:t>
      </w:r>
    </w:p>
    <w:p w14:paraId="0FFE446F" w14:textId="77777777" w:rsidR="000D1C45" w:rsidRPr="000D1C45" w:rsidRDefault="000D1C45" w:rsidP="000D1C45">
      <w:pPr>
        <w:numPr>
          <w:ilvl w:val="0"/>
          <w:numId w:val="47"/>
        </w:numPr>
      </w:pPr>
      <w:r w:rsidRPr="000D1C45">
        <w:rPr>
          <w:b/>
          <w:bCs/>
        </w:rPr>
        <w:t>Múltiples óptimos:</w:t>
      </w:r>
      <w:r w:rsidRPr="000D1C45">
        <w:t xml:space="preserve"> la recta objetivo coincide con una arista del polígono factible —todos los puntos del segmento son óptimos.</w:t>
      </w:r>
    </w:p>
    <w:p w14:paraId="28941D0F" w14:textId="77777777" w:rsidR="000D1C45" w:rsidRPr="000D1C45" w:rsidRDefault="000D1C45" w:rsidP="000D1C45">
      <w:pPr>
        <w:numPr>
          <w:ilvl w:val="0"/>
          <w:numId w:val="47"/>
        </w:numPr>
      </w:pPr>
      <w:r w:rsidRPr="000D1C45">
        <w:rPr>
          <w:b/>
          <w:bCs/>
        </w:rPr>
        <w:t>Solución en esquina vs. solución interior:</w:t>
      </w:r>
      <w:r w:rsidRPr="000D1C45">
        <w:t xml:space="preserve"> para un problema lineal con región poligonal, el óptimo (si existe) está en la frontera; interior sólo si objetivo constante.</w:t>
      </w:r>
    </w:p>
    <w:p w14:paraId="552B8DE8" w14:textId="77777777" w:rsidR="000D1C45" w:rsidRPr="000D1C45" w:rsidRDefault="000D1C45" w:rsidP="000D1C45">
      <w:pPr>
        <w:numPr>
          <w:ilvl w:val="0"/>
          <w:numId w:val="47"/>
        </w:numPr>
      </w:pPr>
      <w:r w:rsidRPr="000D1C45">
        <w:rPr>
          <w:b/>
          <w:bCs/>
        </w:rPr>
        <w:t>Degeneración visual:</w:t>
      </w:r>
      <w:r w:rsidRPr="000D1C45">
        <w:t xml:space="preserve"> varios vértices colindan muy cerca (casos numéricos con redundancia), cuidado con lectura a ojo.</w:t>
      </w:r>
    </w:p>
    <w:p w14:paraId="02EFE5BC" w14:textId="6E24C348" w:rsidR="000D1C45" w:rsidRPr="000D1C45" w:rsidRDefault="000D1C45" w:rsidP="000D1C45">
      <w:pPr>
        <w:rPr>
          <w:lang w:val="en-US"/>
        </w:rPr>
      </w:pPr>
    </w:p>
    <w:p w14:paraId="484D18B7" w14:textId="77777777" w:rsidR="000D1C45" w:rsidRPr="000D1C45" w:rsidRDefault="000D1C45" w:rsidP="000D1C45">
      <w:pPr>
        <w:rPr>
          <w:b/>
          <w:bCs/>
        </w:rPr>
      </w:pPr>
      <w:r w:rsidRPr="000D1C45">
        <w:rPr>
          <w:b/>
          <w:bCs/>
        </w:rPr>
        <w:t>3.4.6 Ejemplo clásico (tomado del documento) — Servidores S1 y S2 (resuelto paso a paso)</w:t>
      </w:r>
    </w:p>
    <w:p w14:paraId="50B9FFE5" w14:textId="77777777" w:rsidR="000D1C45" w:rsidRPr="000D1C45" w:rsidRDefault="000D1C45" w:rsidP="000D1C45">
      <w:pPr>
        <w:rPr>
          <w:lang w:val="en-US"/>
        </w:rPr>
      </w:pPr>
      <w:proofErr w:type="spellStart"/>
      <w:r w:rsidRPr="000D1C45">
        <w:rPr>
          <w:b/>
          <w:bCs/>
          <w:lang w:val="en-US"/>
        </w:rPr>
        <w:t>Problema</w:t>
      </w:r>
      <w:proofErr w:type="spellEnd"/>
      <w:r w:rsidRPr="000D1C45">
        <w:rPr>
          <w:lang w:val="en-US"/>
        </w:rPr>
        <w:t xml:space="preserve"> (U3.txt):</w:t>
      </w:r>
    </w:p>
    <w:p w14:paraId="0A9AD5C0" w14:textId="77777777" w:rsidR="000D1C45" w:rsidRPr="000D1C45" w:rsidRDefault="000D1C45" w:rsidP="000D1C45">
      <w:pPr>
        <w:rPr>
          <w:lang w:val="en-US"/>
        </w:rPr>
      </w:pPr>
      <w:r w:rsidRPr="000D1C45">
        <w:rPr>
          <w:lang w:val="en-US"/>
        </w:rPr>
        <w:t>max⁡ Z=300S1+200S2s.a. 2S1+S2≤100(CPU)S1+2S2≤80(RAM)S1,S2≥0.\begin{aligned} \max\ Z &amp;= 300S_1 + 200S_2\\ \text{s.a. } &amp; 2S_1 + S_2 \le 100 \quad(\text{CPU})\\ &amp; S_1 + 2S_2 \le 80 \quad(\text{RAM})\\ &amp; S_1, S_2 \</w:t>
      </w:r>
      <w:proofErr w:type="spellStart"/>
      <w:r w:rsidRPr="000D1C45">
        <w:rPr>
          <w:lang w:val="en-US"/>
        </w:rPr>
        <w:t>ge</w:t>
      </w:r>
      <w:proofErr w:type="spellEnd"/>
      <w:r w:rsidRPr="000D1C45">
        <w:rPr>
          <w:lang w:val="en-US"/>
        </w:rPr>
        <w:t xml:space="preserve"> 0. \end{aligned}max Zs.a. ​=300S1​+200S2​2S1​+S2​≤100(CPU)S1​+2S2​≤80(RAM)S1​,S2​≥0.​ </w:t>
      </w:r>
    </w:p>
    <w:p w14:paraId="7106ED41" w14:textId="77777777" w:rsidR="000D1C45" w:rsidRPr="000D1C45" w:rsidRDefault="000D1C45" w:rsidP="000D1C45">
      <w:r w:rsidRPr="000D1C45">
        <w:rPr>
          <w:b/>
          <w:bCs/>
        </w:rPr>
        <w:lastRenderedPageBreak/>
        <w:t>Paso A — Trazar rectas (como igualdades):</w:t>
      </w:r>
    </w:p>
    <w:p w14:paraId="31C8D3E5" w14:textId="77777777" w:rsidR="000D1C45" w:rsidRPr="000D1C45" w:rsidRDefault="000D1C45" w:rsidP="000D1C45">
      <w:pPr>
        <w:numPr>
          <w:ilvl w:val="0"/>
          <w:numId w:val="48"/>
        </w:numPr>
        <w:rPr>
          <w:lang w:val="en-US"/>
        </w:rPr>
      </w:pPr>
      <w:r w:rsidRPr="000D1C45">
        <w:rPr>
          <w:lang w:val="en-US"/>
        </w:rPr>
        <w:t xml:space="preserve">CPU: 2S1+S2=1002S_1 + S_2 = 1002S1​+S2​=100 → </w:t>
      </w:r>
      <w:proofErr w:type="spellStart"/>
      <w:r w:rsidRPr="000D1C45">
        <w:rPr>
          <w:lang w:val="en-US"/>
        </w:rPr>
        <w:t>intersecciones</w:t>
      </w:r>
      <w:proofErr w:type="spellEnd"/>
      <w:r w:rsidRPr="000D1C45">
        <w:rPr>
          <w:lang w:val="en-US"/>
        </w:rPr>
        <w:t>: con S1=0S_1=0S1​=0 → S2=100S_2=100S2​=100; con S2=0S_2=0S2​=0 → S1=50S_1=50S1​=50.</w:t>
      </w:r>
    </w:p>
    <w:p w14:paraId="0075C6A5" w14:textId="77777777" w:rsidR="000D1C45" w:rsidRPr="000D1C45" w:rsidRDefault="000D1C45" w:rsidP="000D1C45">
      <w:pPr>
        <w:numPr>
          <w:ilvl w:val="0"/>
          <w:numId w:val="48"/>
        </w:numPr>
        <w:rPr>
          <w:lang w:val="en-US"/>
        </w:rPr>
      </w:pPr>
      <w:r w:rsidRPr="000D1C45">
        <w:rPr>
          <w:lang w:val="en-US"/>
        </w:rPr>
        <w:t>RAM: S1+2S2=80S_1 + 2S_2 = 80S1​+2S2​=80 → S1=0S_1=0S1​=0 → S2=40S_2=40S2​=40; S2=0S_2=0S2​=0 → S1=80S_1=80S1​=80.</w:t>
      </w:r>
    </w:p>
    <w:p w14:paraId="4152623C" w14:textId="77777777" w:rsidR="000D1C45" w:rsidRPr="000D1C45" w:rsidRDefault="000D1C45" w:rsidP="000D1C45">
      <w:r w:rsidRPr="000D1C45">
        <w:rPr>
          <w:b/>
          <w:bCs/>
        </w:rPr>
        <w:t>Paso B — Región factible:</w:t>
      </w:r>
      <w:r w:rsidRPr="000D1C45">
        <w:t xml:space="preserve"> intersección de semiplanos ≤\le≤ y S1,S2≥0S_1,S_2\ge0S1​,S2​≥0. (Al graficar se obtiene un polígono con vértices en (0,0), (50,0?), (40,20?) — hacemos los cálculos exactos a continuación).</w:t>
      </w:r>
    </w:p>
    <w:p w14:paraId="108F7DC7" w14:textId="77777777" w:rsidR="000D1C45" w:rsidRPr="000D1C45" w:rsidRDefault="000D1C45" w:rsidP="000D1C45">
      <w:r w:rsidRPr="000D1C45">
        <w:rPr>
          <w:b/>
          <w:bCs/>
        </w:rPr>
        <w:t>Paso C — Intersección de CPU y RAM (resolver sistema):</w:t>
      </w:r>
    </w:p>
    <w:p w14:paraId="6BD90266" w14:textId="77777777" w:rsidR="000D1C45" w:rsidRPr="000D1C45" w:rsidRDefault="000D1C45" w:rsidP="000D1C45">
      <w:pPr>
        <w:rPr>
          <w:lang w:val="en-US"/>
        </w:rPr>
      </w:pPr>
      <w:r w:rsidRPr="000D1C45">
        <w:rPr>
          <w:lang w:val="en-US"/>
        </w:rPr>
        <w:t xml:space="preserve">{2S1+S2=100S1+2S2=80\begin{cases} 2S_1 + S_2 = 100\\ S_1 + 2S_2 = 80 \end{cases}{2S1​+S2​=100S1​+2S2​=80​ </w:t>
      </w:r>
    </w:p>
    <w:p w14:paraId="7F3DEB5A" w14:textId="77777777" w:rsidR="000D1C45" w:rsidRPr="000D1C45" w:rsidRDefault="000D1C45" w:rsidP="000D1C45">
      <w:pPr>
        <w:rPr>
          <w:lang w:val="en-US"/>
        </w:rPr>
      </w:pPr>
      <w:proofErr w:type="spellStart"/>
      <w:r w:rsidRPr="000D1C45">
        <w:rPr>
          <w:lang w:val="en-US"/>
        </w:rPr>
        <w:t>Multiplica</w:t>
      </w:r>
      <w:proofErr w:type="spellEnd"/>
      <w:r w:rsidRPr="000D1C45">
        <w:rPr>
          <w:lang w:val="en-US"/>
        </w:rPr>
        <w:t xml:space="preserve"> la </w:t>
      </w:r>
      <w:proofErr w:type="spellStart"/>
      <w:r w:rsidRPr="000D1C45">
        <w:rPr>
          <w:lang w:val="en-US"/>
        </w:rPr>
        <w:t>segunda</w:t>
      </w:r>
      <w:proofErr w:type="spellEnd"/>
      <w:r w:rsidRPr="000D1C45">
        <w:rPr>
          <w:lang w:val="en-US"/>
        </w:rPr>
        <w:t xml:space="preserve"> </w:t>
      </w:r>
      <w:proofErr w:type="spellStart"/>
      <w:r w:rsidRPr="000D1C45">
        <w:rPr>
          <w:lang w:val="en-US"/>
        </w:rPr>
        <w:t>por</w:t>
      </w:r>
      <w:proofErr w:type="spellEnd"/>
      <w:r w:rsidRPr="000D1C45">
        <w:rPr>
          <w:lang w:val="en-US"/>
        </w:rPr>
        <w:t xml:space="preserve"> 2: 2S1+4S2=1602S_1 + 4S_2 = 1602S1​+4S2​=160. Resta la </w:t>
      </w:r>
      <w:proofErr w:type="spellStart"/>
      <w:r w:rsidRPr="000D1C45">
        <w:rPr>
          <w:lang w:val="en-US"/>
        </w:rPr>
        <w:t>primera</w:t>
      </w:r>
      <w:proofErr w:type="spellEnd"/>
      <w:r w:rsidRPr="000D1C45">
        <w:rPr>
          <w:lang w:val="en-US"/>
        </w:rPr>
        <w:t>: 3S2=60</w:t>
      </w:r>
      <w:r w:rsidRPr="000D1C45">
        <w:rPr>
          <w:rFonts w:ascii="Cambria Math" w:hAnsi="Cambria Math" w:cs="Cambria Math"/>
          <w:lang w:val="en-US"/>
        </w:rPr>
        <w:t>⇒</w:t>
      </w:r>
      <w:r w:rsidRPr="000D1C45">
        <w:rPr>
          <w:lang w:val="en-US"/>
        </w:rPr>
        <w:t>S2=203S_2 = 60 \</w:t>
      </w:r>
      <w:proofErr w:type="spellStart"/>
      <w:r w:rsidRPr="000D1C45">
        <w:rPr>
          <w:lang w:val="en-US"/>
        </w:rPr>
        <w:t>Rightarrow</w:t>
      </w:r>
      <w:proofErr w:type="spellEnd"/>
      <w:r w:rsidRPr="000D1C45">
        <w:rPr>
          <w:lang w:val="en-US"/>
        </w:rPr>
        <w:t xml:space="preserve"> S_2 = 203S2​=60</w:t>
      </w:r>
      <w:r w:rsidRPr="000D1C45">
        <w:rPr>
          <w:rFonts w:ascii="Cambria Math" w:hAnsi="Cambria Math" w:cs="Cambria Math"/>
          <w:lang w:val="en-US"/>
        </w:rPr>
        <w:t>⇒</w:t>
      </w:r>
      <w:r w:rsidRPr="000D1C45">
        <w:rPr>
          <w:lang w:val="en-US"/>
        </w:rPr>
        <w:t xml:space="preserve">S2​=20. </w:t>
      </w:r>
      <w:proofErr w:type="spellStart"/>
      <w:r w:rsidRPr="000D1C45">
        <w:rPr>
          <w:lang w:val="en-US"/>
        </w:rPr>
        <w:t>Entonces</w:t>
      </w:r>
      <w:proofErr w:type="spellEnd"/>
      <w:r w:rsidRPr="000D1C45">
        <w:rPr>
          <w:lang w:val="en-US"/>
        </w:rPr>
        <w:t xml:space="preserve"> 2S1+20=100</w:t>
      </w:r>
      <w:r w:rsidRPr="000D1C45">
        <w:rPr>
          <w:rFonts w:ascii="Cambria Math" w:hAnsi="Cambria Math" w:cs="Cambria Math"/>
          <w:lang w:val="en-US"/>
        </w:rPr>
        <w:t>⇒</w:t>
      </w:r>
      <w:r w:rsidRPr="000D1C45">
        <w:rPr>
          <w:lang w:val="en-US"/>
        </w:rPr>
        <w:t>S1=402S_1 + 20 = 100 \</w:t>
      </w:r>
      <w:proofErr w:type="spellStart"/>
      <w:r w:rsidRPr="000D1C45">
        <w:rPr>
          <w:lang w:val="en-US"/>
        </w:rPr>
        <w:t>Rightarrow</w:t>
      </w:r>
      <w:proofErr w:type="spellEnd"/>
      <w:r w:rsidRPr="000D1C45">
        <w:rPr>
          <w:lang w:val="en-US"/>
        </w:rPr>
        <w:t xml:space="preserve"> S_1 = 402S1​+20=100</w:t>
      </w:r>
      <w:r w:rsidRPr="000D1C45">
        <w:rPr>
          <w:rFonts w:ascii="Cambria Math" w:hAnsi="Cambria Math" w:cs="Cambria Math"/>
          <w:lang w:val="en-US"/>
        </w:rPr>
        <w:t>⇒</w:t>
      </w:r>
      <w:r w:rsidRPr="000D1C45">
        <w:rPr>
          <w:lang w:val="en-US"/>
        </w:rPr>
        <w:t>S1​=40.</w:t>
      </w:r>
    </w:p>
    <w:p w14:paraId="057AD5E8" w14:textId="77777777" w:rsidR="000D1C45" w:rsidRPr="000D1C45" w:rsidRDefault="000D1C45" w:rsidP="000D1C45">
      <w:pPr>
        <w:rPr>
          <w:lang w:val="en-US"/>
        </w:rPr>
      </w:pPr>
      <w:proofErr w:type="spellStart"/>
      <w:r w:rsidRPr="000D1C45">
        <w:rPr>
          <w:b/>
          <w:bCs/>
          <w:lang w:val="en-US"/>
        </w:rPr>
        <w:t>Vértices</w:t>
      </w:r>
      <w:proofErr w:type="spellEnd"/>
      <w:r w:rsidRPr="000D1C45">
        <w:rPr>
          <w:b/>
          <w:bCs/>
          <w:lang w:val="en-US"/>
        </w:rPr>
        <w:t xml:space="preserve"> </w:t>
      </w:r>
      <w:proofErr w:type="spellStart"/>
      <w:r w:rsidRPr="000D1C45">
        <w:rPr>
          <w:b/>
          <w:bCs/>
          <w:lang w:val="en-US"/>
        </w:rPr>
        <w:t>factibles</w:t>
      </w:r>
      <w:proofErr w:type="spellEnd"/>
      <w:r w:rsidRPr="000D1C45">
        <w:rPr>
          <w:b/>
          <w:bCs/>
          <w:lang w:val="en-US"/>
        </w:rPr>
        <w:t xml:space="preserve"> (</w:t>
      </w:r>
      <w:proofErr w:type="spellStart"/>
      <w:r w:rsidRPr="000D1C45">
        <w:rPr>
          <w:b/>
          <w:bCs/>
          <w:lang w:val="en-US"/>
        </w:rPr>
        <w:t>comprobados</w:t>
      </w:r>
      <w:proofErr w:type="spellEnd"/>
      <w:r w:rsidRPr="000D1C45">
        <w:rPr>
          <w:b/>
          <w:bCs/>
          <w:lang w:val="en-US"/>
        </w:rPr>
        <w:t>):</w:t>
      </w:r>
    </w:p>
    <w:p w14:paraId="546CE2A6" w14:textId="77777777" w:rsidR="000D1C45" w:rsidRPr="000D1C45" w:rsidRDefault="000D1C45" w:rsidP="000D1C45">
      <w:pPr>
        <w:numPr>
          <w:ilvl w:val="0"/>
          <w:numId w:val="49"/>
        </w:numPr>
        <w:rPr>
          <w:lang w:val="en-US"/>
        </w:rPr>
      </w:pPr>
      <w:r w:rsidRPr="000D1C45">
        <w:rPr>
          <w:lang w:val="en-US"/>
        </w:rPr>
        <w:t>(0,0)(0,0)(0,0) → Z=0Z=0Z=0</w:t>
      </w:r>
    </w:p>
    <w:p w14:paraId="703FCB13" w14:textId="77777777" w:rsidR="000D1C45" w:rsidRPr="000D1C45" w:rsidRDefault="000D1C45" w:rsidP="000D1C45">
      <w:pPr>
        <w:numPr>
          <w:ilvl w:val="0"/>
          <w:numId w:val="49"/>
        </w:numPr>
        <w:rPr>
          <w:lang w:val="en-US"/>
        </w:rPr>
      </w:pPr>
      <w:r w:rsidRPr="000D1C45">
        <w:rPr>
          <w:lang w:val="en-US"/>
        </w:rPr>
        <w:t xml:space="preserve">(50,0)(50,0)(50,0) (CPU con S2=0S_2=0S2​=0) → ¿es </w:t>
      </w:r>
      <w:proofErr w:type="spellStart"/>
      <w:r w:rsidRPr="000D1C45">
        <w:rPr>
          <w:lang w:val="en-US"/>
        </w:rPr>
        <w:t>factible</w:t>
      </w:r>
      <w:proofErr w:type="spellEnd"/>
      <w:r w:rsidRPr="000D1C45">
        <w:rPr>
          <w:lang w:val="en-US"/>
        </w:rPr>
        <w:t xml:space="preserve">? </w:t>
      </w:r>
      <w:proofErr w:type="spellStart"/>
      <w:r w:rsidRPr="000D1C45">
        <w:rPr>
          <w:lang w:val="en-US"/>
        </w:rPr>
        <w:t>comprobar</w:t>
      </w:r>
      <w:proofErr w:type="spellEnd"/>
      <w:r w:rsidRPr="000D1C45">
        <w:rPr>
          <w:lang w:val="en-US"/>
        </w:rPr>
        <w:t xml:space="preserve"> RAM: 50+0≤8050 + 0 \le 8050+0≤80 </w:t>
      </w:r>
      <w:r w:rsidRPr="000D1C45">
        <w:rPr>
          <w:rFonts w:ascii="Segoe UI Symbol" w:hAnsi="Segoe UI Symbol" w:cs="Segoe UI Symbol"/>
          <w:lang w:val="en-US"/>
        </w:rPr>
        <w:t>✔</w:t>
      </w:r>
      <w:r w:rsidRPr="000D1C45">
        <w:rPr>
          <w:lang w:val="en-US"/>
        </w:rPr>
        <w:t xml:space="preserve"> </w:t>
      </w:r>
      <w:r w:rsidRPr="000D1C45">
        <w:rPr>
          <w:rFonts w:cs="Tahoma"/>
          <w:lang w:val="en-US"/>
        </w:rPr>
        <w:t>→</w:t>
      </w:r>
      <w:r w:rsidRPr="000D1C45">
        <w:rPr>
          <w:lang w:val="en-US"/>
        </w:rPr>
        <w:t xml:space="preserve"> Z=300</w:t>
      </w:r>
      <w:r w:rsidRPr="000D1C45">
        <w:rPr>
          <w:rFonts w:ascii="Cambria Math" w:hAnsi="Cambria Math" w:cs="Cambria Math"/>
          <w:lang w:val="en-US"/>
        </w:rPr>
        <w:t>⋅</w:t>
      </w:r>
      <w:r w:rsidRPr="000D1C45">
        <w:rPr>
          <w:lang w:val="en-US"/>
        </w:rPr>
        <w:t>50=15000Z=300\cdot50=15000Z=300</w:t>
      </w:r>
      <w:r w:rsidRPr="000D1C45">
        <w:rPr>
          <w:rFonts w:ascii="Cambria Math" w:hAnsi="Cambria Math" w:cs="Cambria Math"/>
          <w:lang w:val="en-US"/>
        </w:rPr>
        <w:t>⋅</w:t>
      </w:r>
      <w:r w:rsidRPr="000D1C45">
        <w:rPr>
          <w:lang w:val="en-US"/>
        </w:rPr>
        <w:t>50=15000</w:t>
      </w:r>
    </w:p>
    <w:p w14:paraId="5A5E90C3" w14:textId="77777777" w:rsidR="000D1C45" w:rsidRPr="000D1C45" w:rsidRDefault="000D1C45" w:rsidP="000D1C45">
      <w:pPr>
        <w:numPr>
          <w:ilvl w:val="0"/>
          <w:numId w:val="49"/>
        </w:numPr>
        <w:rPr>
          <w:lang w:val="en-US"/>
        </w:rPr>
      </w:pPr>
      <w:r w:rsidRPr="000D1C45">
        <w:rPr>
          <w:lang w:val="en-US"/>
        </w:rPr>
        <w:t>(40,20)(40,20)(40,20) (</w:t>
      </w:r>
      <w:proofErr w:type="spellStart"/>
      <w:r w:rsidRPr="000D1C45">
        <w:rPr>
          <w:lang w:val="en-US"/>
        </w:rPr>
        <w:t>intersección</w:t>
      </w:r>
      <w:proofErr w:type="spellEnd"/>
      <w:r w:rsidRPr="000D1C45">
        <w:rPr>
          <w:lang w:val="en-US"/>
        </w:rPr>
        <w:t xml:space="preserve"> CPU↔RAM) → Z=300</w:t>
      </w:r>
      <w:r w:rsidRPr="000D1C45">
        <w:rPr>
          <w:rFonts w:ascii="Cambria Math" w:hAnsi="Cambria Math" w:cs="Cambria Math"/>
          <w:lang w:val="en-US"/>
        </w:rPr>
        <w:t>⋅</w:t>
      </w:r>
      <w:r w:rsidRPr="000D1C45">
        <w:rPr>
          <w:lang w:val="en-US"/>
        </w:rPr>
        <w:t>40+200</w:t>
      </w:r>
      <w:r w:rsidRPr="000D1C45">
        <w:rPr>
          <w:rFonts w:ascii="Cambria Math" w:hAnsi="Cambria Math" w:cs="Cambria Math"/>
          <w:lang w:val="en-US"/>
        </w:rPr>
        <w:t>⋅</w:t>
      </w:r>
      <w:r w:rsidRPr="000D1C45">
        <w:rPr>
          <w:lang w:val="en-US"/>
        </w:rPr>
        <w:t>20=12000+4000=16000Z=300\cdot40 + 200\cdot20 = 12000 + 4000 = 16000Z=300</w:t>
      </w:r>
      <w:r w:rsidRPr="000D1C45">
        <w:rPr>
          <w:rFonts w:ascii="Cambria Math" w:hAnsi="Cambria Math" w:cs="Cambria Math"/>
          <w:lang w:val="en-US"/>
        </w:rPr>
        <w:t>⋅</w:t>
      </w:r>
      <w:r w:rsidRPr="000D1C45">
        <w:rPr>
          <w:lang w:val="en-US"/>
        </w:rPr>
        <w:t>40+200</w:t>
      </w:r>
      <w:r w:rsidRPr="000D1C45">
        <w:rPr>
          <w:rFonts w:ascii="Cambria Math" w:hAnsi="Cambria Math" w:cs="Cambria Math"/>
          <w:lang w:val="en-US"/>
        </w:rPr>
        <w:t>⋅</w:t>
      </w:r>
      <w:r w:rsidRPr="000D1C45">
        <w:rPr>
          <w:lang w:val="en-US"/>
        </w:rPr>
        <w:t>20=12000+4000=16000</w:t>
      </w:r>
    </w:p>
    <w:p w14:paraId="78E4623A" w14:textId="77777777" w:rsidR="000D1C45" w:rsidRPr="000D1C45" w:rsidRDefault="000D1C45" w:rsidP="000D1C45">
      <w:pPr>
        <w:numPr>
          <w:ilvl w:val="0"/>
          <w:numId w:val="49"/>
        </w:numPr>
        <w:rPr>
          <w:lang w:val="en-US"/>
        </w:rPr>
      </w:pPr>
      <w:r w:rsidRPr="000D1C45">
        <w:rPr>
          <w:lang w:val="en-US"/>
        </w:rPr>
        <w:t>(0,40)(0,40)(0,40) (RAM con S1=0S_1=0S1​=0) → Z=200</w:t>
      </w:r>
      <w:r w:rsidRPr="000D1C45">
        <w:rPr>
          <w:rFonts w:ascii="Cambria Math" w:hAnsi="Cambria Math" w:cs="Cambria Math"/>
          <w:lang w:val="en-US"/>
        </w:rPr>
        <w:t>⋅</w:t>
      </w:r>
      <w:r w:rsidRPr="000D1C45">
        <w:rPr>
          <w:lang w:val="en-US"/>
        </w:rPr>
        <w:t>40=8000Z=200\cdot40 = 8000Z=200</w:t>
      </w:r>
      <w:r w:rsidRPr="000D1C45">
        <w:rPr>
          <w:rFonts w:ascii="Cambria Math" w:hAnsi="Cambria Math" w:cs="Cambria Math"/>
          <w:lang w:val="en-US"/>
        </w:rPr>
        <w:t>⋅</w:t>
      </w:r>
      <w:r w:rsidRPr="000D1C45">
        <w:rPr>
          <w:lang w:val="en-US"/>
        </w:rPr>
        <w:t>40=8000</w:t>
      </w:r>
    </w:p>
    <w:p w14:paraId="6C993FA8" w14:textId="77777777" w:rsidR="000D1C45" w:rsidRPr="000D1C45" w:rsidRDefault="000D1C45" w:rsidP="000D1C45">
      <w:proofErr w:type="spellStart"/>
      <w:r w:rsidRPr="000D1C45">
        <w:rPr>
          <w:b/>
          <w:bCs/>
          <w:lang w:val="en-US"/>
        </w:rPr>
        <w:t>Solución</w:t>
      </w:r>
      <w:proofErr w:type="spellEnd"/>
      <w:r w:rsidRPr="000D1C45">
        <w:rPr>
          <w:b/>
          <w:bCs/>
          <w:lang w:val="en-US"/>
        </w:rPr>
        <w:t xml:space="preserve"> </w:t>
      </w:r>
      <w:proofErr w:type="spellStart"/>
      <w:r w:rsidRPr="000D1C45">
        <w:rPr>
          <w:b/>
          <w:bCs/>
          <w:lang w:val="en-US"/>
        </w:rPr>
        <w:t>óptima</w:t>
      </w:r>
      <w:proofErr w:type="spellEnd"/>
      <w:r w:rsidRPr="000D1C45">
        <w:rPr>
          <w:b/>
          <w:bCs/>
          <w:lang w:val="en-US"/>
        </w:rPr>
        <w:t>:</w:t>
      </w:r>
      <w:r w:rsidRPr="000D1C45">
        <w:rPr>
          <w:lang w:val="en-US"/>
        </w:rPr>
        <w:t xml:space="preserve"> (S1,S2)=(40,20)(S_1,S_2)=(40,20)(S1​,S2​)=(40,20) con Z=16000Z=16000Z=16000. </w:t>
      </w:r>
      <w:r w:rsidRPr="000D1C45">
        <w:t xml:space="preserve">Coincide con el resultado mostrado en U3.txt. </w:t>
      </w:r>
    </w:p>
    <w:p w14:paraId="4E2C0226" w14:textId="77777777" w:rsidR="000D1C45" w:rsidRPr="000D1C45" w:rsidRDefault="000D1C45" w:rsidP="000D1C45">
      <w:r w:rsidRPr="000D1C45">
        <w:lastRenderedPageBreak/>
        <w:t>U3</w:t>
      </w:r>
    </w:p>
    <w:p w14:paraId="095B37DC" w14:textId="77777777" w:rsidR="000D1C45" w:rsidRPr="000D1C45" w:rsidRDefault="000D1C45" w:rsidP="000D1C45">
      <w:r w:rsidRPr="000D1C45">
        <w:rPr>
          <w:b/>
          <w:bCs/>
        </w:rPr>
        <w:t>Interpretación práctica:</w:t>
      </w:r>
      <w:r w:rsidRPr="000D1C45">
        <w:t xml:space="preserve"> asignar 40 unidades del tipo S1 y 20 del tipo S2 maximiza </w:t>
      </w:r>
      <w:proofErr w:type="spellStart"/>
      <w:r w:rsidRPr="000D1C45">
        <w:t>throughput</w:t>
      </w:r>
      <w:proofErr w:type="spellEnd"/>
      <w:r w:rsidRPr="000D1C45">
        <w:t xml:space="preserve"> dados CPU y RAM disponibles.</w:t>
      </w:r>
    </w:p>
    <w:p w14:paraId="0B7AB46A" w14:textId="77777777" w:rsidR="000D1C45" w:rsidRPr="000D1C45" w:rsidRDefault="00AA7698" w:rsidP="000D1C45">
      <w:pPr>
        <w:rPr>
          <w:lang w:val="en-US"/>
        </w:rPr>
      </w:pPr>
      <w:r>
        <w:rPr>
          <w:lang w:val="en-US"/>
        </w:rPr>
        <w:pict w14:anchorId="0BEFD8E1">
          <v:rect id="_x0000_i1029" style="width:0;height:1.5pt" o:hralign="center" o:hrstd="t" o:hr="t" fillcolor="#a0a0a0" stroked="f"/>
        </w:pict>
      </w:r>
    </w:p>
    <w:p w14:paraId="7D67F08A" w14:textId="77777777" w:rsidR="000D1C45" w:rsidRPr="000D1C45" w:rsidRDefault="000D1C45" w:rsidP="000D1C45">
      <w:pPr>
        <w:rPr>
          <w:b/>
          <w:bCs/>
        </w:rPr>
      </w:pPr>
      <w:r w:rsidRPr="000D1C45">
        <w:rPr>
          <w:b/>
          <w:bCs/>
        </w:rPr>
        <w:t>3.4.7 Ejemplo contextualizado para Nicaragua (UPN — laboratorio)</w:t>
      </w:r>
    </w:p>
    <w:p w14:paraId="1783DA84" w14:textId="77777777" w:rsidR="000D1C45" w:rsidRPr="000D1C45" w:rsidRDefault="000D1C45" w:rsidP="000D1C45">
      <w:r w:rsidRPr="000D1C45">
        <w:t>Usamos el ejemplo del laboratorio (ver 3.3) pero resuelto gráficamente para reforzar la conexión local.</w:t>
      </w:r>
    </w:p>
    <w:p w14:paraId="3862C183" w14:textId="77777777" w:rsidR="000D1C45" w:rsidRPr="000D1C45" w:rsidRDefault="000D1C45" w:rsidP="000D1C45">
      <w:r w:rsidRPr="000D1C45">
        <w:rPr>
          <w:b/>
          <w:bCs/>
        </w:rPr>
        <w:t>Modelo (recordatorio):</w:t>
      </w:r>
    </w:p>
    <w:p w14:paraId="3FA683F9" w14:textId="77777777" w:rsidR="000D1C45" w:rsidRPr="000D1C45" w:rsidRDefault="000D1C45" w:rsidP="000D1C45">
      <w:r w:rsidRPr="000D1C45">
        <w:t>max⁡ z=3x1+2x2s.a. 2x1+x2≤182x1+3x2≤42x1+2x2≤24x1,x2≥0.\</w:t>
      </w:r>
      <w:proofErr w:type="spellStart"/>
      <w:r w:rsidRPr="000D1C45">
        <w:t>begin</w:t>
      </w:r>
      <w:proofErr w:type="spellEnd"/>
      <w:r w:rsidRPr="000D1C45">
        <w:t>{</w:t>
      </w:r>
      <w:proofErr w:type="spellStart"/>
      <w:r w:rsidRPr="000D1C45">
        <w:t>aligned</w:t>
      </w:r>
      <w:proofErr w:type="spellEnd"/>
      <w:r w:rsidRPr="000D1C45">
        <w:t>} \</w:t>
      </w:r>
      <w:proofErr w:type="spellStart"/>
      <w:r w:rsidRPr="000D1C45">
        <w:t>max</w:t>
      </w:r>
      <w:proofErr w:type="spellEnd"/>
      <w:r w:rsidRPr="000D1C45">
        <w:t>\ z &amp;= 3x_1 + 2x_2\\ \</w:t>
      </w:r>
      <w:proofErr w:type="spellStart"/>
      <w:r w:rsidRPr="000D1C45">
        <w:t>text</w:t>
      </w:r>
      <w:proofErr w:type="spellEnd"/>
      <w:r w:rsidRPr="000D1C45">
        <w:t xml:space="preserve">{s.a. } &amp; 2x_1 + x_2 \le 18\\ &amp; 2x_1 + 3x_2 \le 42\\ &amp; x_1 + 2x_2 \le 24\\ &amp; x_1,x_2 \ge 0. \end{aligned}max zs.a. ​=3x1​+2x2​2x1​+x2​≤182x1​+3x2​≤42x1​+2x2​≤24x1​,x2​≥0.​ </w:t>
      </w:r>
    </w:p>
    <w:p w14:paraId="7221C8F0" w14:textId="77777777" w:rsidR="000D1C45" w:rsidRPr="000D1C45" w:rsidRDefault="000D1C45" w:rsidP="000D1C45">
      <w:pPr>
        <w:rPr>
          <w:lang w:val="en-US"/>
        </w:rPr>
      </w:pPr>
      <w:r w:rsidRPr="000D1C45">
        <w:t xml:space="preserve">Aunque aquí hay 3 restricciones (más de las típicas 2), el método gráfico sigue siendo útil: construimos las rectas y la región factible (un polígono con 4 vértices), calculamos vértices y evaluamos </w:t>
      </w:r>
      <w:proofErr w:type="spellStart"/>
      <w:r w:rsidRPr="000D1C45">
        <w:t>zzz</w:t>
      </w:r>
      <w:proofErr w:type="spellEnd"/>
      <w:r w:rsidRPr="000D1C45">
        <w:t xml:space="preserve">. (Este ejemplo se resolvió en 3.2 y por Simplex; aquí lo demostramos geométricamente y lo reproducimos para coherencia con tu documento). </w:t>
      </w:r>
      <w:proofErr w:type="spellStart"/>
      <w:r w:rsidRPr="000D1C45">
        <w:rPr>
          <w:lang w:val="en-US"/>
        </w:rPr>
        <w:t>Resultado</w:t>
      </w:r>
      <w:proofErr w:type="spellEnd"/>
      <w:r w:rsidRPr="000D1C45">
        <w:rPr>
          <w:lang w:val="en-US"/>
        </w:rPr>
        <w:t xml:space="preserve"> </w:t>
      </w:r>
      <w:proofErr w:type="spellStart"/>
      <w:r w:rsidRPr="000D1C45">
        <w:rPr>
          <w:lang w:val="en-US"/>
        </w:rPr>
        <w:t>óptimo</w:t>
      </w:r>
      <w:proofErr w:type="spellEnd"/>
      <w:r w:rsidRPr="000D1C45">
        <w:rPr>
          <w:lang w:val="en-US"/>
        </w:rPr>
        <w:t xml:space="preserve">: (4,10)(4,10)(4,10), z=32z=32z=32. </w:t>
      </w:r>
    </w:p>
    <w:p w14:paraId="15268518" w14:textId="77777777" w:rsidR="000D1C45" w:rsidRPr="000D1C45" w:rsidRDefault="000D1C45" w:rsidP="000D1C45">
      <w:pPr>
        <w:rPr>
          <w:lang w:val="en-US"/>
        </w:rPr>
      </w:pPr>
      <w:r w:rsidRPr="000D1C45">
        <w:rPr>
          <w:lang w:val="en-US"/>
        </w:rPr>
        <w:t>U3</w:t>
      </w:r>
    </w:p>
    <w:p w14:paraId="01CC9E66" w14:textId="77777777" w:rsidR="000D1C45" w:rsidRPr="000D1C45" w:rsidRDefault="00AA7698" w:rsidP="000D1C45">
      <w:pPr>
        <w:rPr>
          <w:lang w:val="en-US"/>
        </w:rPr>
      </w:pPr>
      <w:r>
        <w:rPr>
          <w:lang w:val="en-US"/>
        </w:rPr>
        <w:pict w14:anchorId="0B5FF4C0">
          <v:rect id="_x0000_i1030" style="width:0;height:1.5pt" o:hralign="center" o:hrstd="t" o:hr="t" fillcolor="#a0a0a0" stroked="f"/>
        </w:pict>
      </w:r>
    </w:p>
    <w:p w14:paraId="21E556C5" w14:textId="77777777" w:rsidR="000D1C45" w:rsidRPr="000D1C45" w:rsidRDefault="000D1C45" w:rsidP="000D1C45">
      <w:pPr>
        <w:rPr>
          <w:b/>
          <w:bCs/>
        </w:rPr>
      </w:pPr>
      <w:r w:rsidRPr="000D1C45">
        <w:rPr>
          <w:b/>
          <w:bCs/>
        </w:rPr>
        <w:t>3.4.8 Herramientas y fragmento de código reproducible</w:t>
      </w:r>
    </w:p>
    <w:p w14:paraId="763E8162" w14:textId="77777777" w:rsidR="000D1C45" w:rsidRPr="000D1C45" w:rsidRDefault="000D1C45" w:rsidP="000D1C45">
      <w:r w:rsidRPr="000D1C45">
        <w:t xml:space="preserve">Para que los estudiantes practiquen y verifiquen visualmente, aquí tienes </w:t>
      </w:r>
      <w:r w:rsidRPr="000D1C45">
        <w:rPr>
          <w:b/>
          <w:bCs/>
        </w:rPr>
        <w:t>un fragmento de código en Python</w:t>
      </w:r>
      <w:r w:rsidRPr="000D1C45">
        <w:t xml:space="preserve"> (</w:t>
      </w:r>
      <w:proofErr w:type="spellStart"/>
      <w:r w:rsidRPr="000D1C45">
        <w:t>matplotlib</w:t>
      </w:r>
      <w:proofErr w:type="spellEnd"/>
      <w:r w:rsidRPr="000D1C45">
        <w:t xml:space="preserve"> + </w:t>
      </w:r>
      <w:proofErr w:type="spellStart"/>
      <w:r w:rsidRPr="000D1C45">
        <w:t>numpy</w:t>
      </w:r>
      <w:proofErr w:type="spellEnd"/>
      <w:r w:rsidRPr="000D1C45">
        <w:t xml:space="preserve">) que grafica restricciones, región factible y evalúa vértices. Puedes pegarlo en un </w:t>
      </w:r>
      <w:proofErr w:type="spellStart"/>
      <w:r w:rsidRPr="000D1C45">
        <w:t>Jupyter</w:t>
      </w:r>
      <w:proofErr w:type="spellEnd"/>
      <w:r w:rsidRPr="000D1C45">
        <w:t xml:space="preserve"> notebook y ejecutarlo:</w:t>
      </w:r>
    </w:p>
    <w:p w14:paraId="56F677D3" w14:textId="77777777" w:rsidR="000D1C45" w:rsidRPr="000D1C45" w:rsidRDefault="000D1C45" w:rsidP="000D1C45">
      <w:proofErr w:type="spellStart"/>
      <w:r w:rsidRPr="000D1C45">
        <w:t>import</w:t>
      </w:r>
      <w:proofErr w:type="spellEnd"/>
      <w:r w:rsidRPr="000D1C45">
        <w:t xml:space="preserve"> </w:t>
      </w:r>
      <w:proofErr w:type="spellStart"/>
      <w:r w:rsidRPr="000D1C45">
        <w:t>numpy</w:t>
      </w:r>
      <w:proofErr w:type="spellEnd"/>
      <w:r w:rsidRPr="000D1C45">
        <w:t xml:space="preserve"> as </w:t>
      </w:r>
      <w:proofErr w:type="spellStart"/>
      <w:r w:rsidRPr="000D1C45">
        <w:t>np</w:t>
      </w:r>
      <w:proofErr w:type="spellEnd"/>
    </w:p>
    <w:p w14:paraId="485FB0CB" w14:textId="77777777" w:rsidR="000D1C45" w:rsidRPr="000D1C45" w:rsidRDefault="000D1C45" w:rsidP="000D1C45">
      <w:pPr>
        <w:rPr>
          <w:lang w:val="en-US"/>
        </w:rPr>
      </w:pPr>
      <w:r w:rsidRPr="000D1C45">
        <w:rPr>
          <w:lang w:val="en-US"/>
        </w:rPr>
        <w:t xml:space="preserve">import </w:t>
      </w:r>
      <w:proofErr w:type="spellStart"/>
      <w:r w:rsidRPr="000D1C45">
        <w:rPr>
          <w:lang w:val="en-US"/>
        </w:rPr>
        <w:t>matplotlib.pyplot</w:t>
      </w:r>
      <w:proofErr w:type="spellEnd"/>
      <w:r w:rsidRPr="000D1C45">
        <w:rPr>
          <w:lang w:val="en-US"/>
        </w:rPr>
        <w:t xml:space="preserve"> as </w:t>
      </w:r>
      <w:proofErr w:type="spellStart"/>
      <w:r w:rsidRPr="000D1C45">
        <w:rPr>
          <w:lang w:val="en-US"/>
        </w:rPr>
        <w:t>plt</w:t>
      </w:r>
      <w:proofErr w:type="spellEnd"/>
    </w:p>
    <w:p w14:paraId="1A0E3F1B" w14:textId="77777777" w:rsidR="000D1C45" w:rsidRPr="000D1C45" w:rsidRDefault="000D1C45" w:rsidP="000D1C45">
      <w:pPr>
        <w:rPr>
          <w:lang w:val="en-US"/>
        </w:rPr>
      </w:pPr>
      <w:r w:rsidRPr="000D1C45">
        <w:rPr>
          <w:lang w:val="en-US"/>
        </w:rPr>
        <w:t xml:space="preserve">from </w:t>
      </w:r>
      <w:proofErr w:type="spellStart"/>
      <w:r w:rsidRPr="000D1C45">
        <w:rPr>
          <w:lang w:val="en-US"/>
        </w:rPr>
        <w:t>itertools</w:t>
      </w:r>
      <w:proofErr w:type="spellEnd"/>
      <w:r w:rsidRPr="000D1C45">
        <w:rPr>
          <w:lang w:val="en-US"/>
        </w:rPr>
        <w:t xml:space="preserve"> import combinations</w:t>
      </w:r>
    </w:p>
    <w:p w14:paraId="2F979CBE" w14:textId="77777777" w:rsidR="000D1C45" w:rsidRPr="000D1C45" w:rsidRDefault="000D1C45" w:rsidP="000D1C45">
      <w:pPr>
        <w:rPr>
          <w:lang w:val="en-US"/>
        </w:rPr>
      </w:pPr>
    </w:p>
    <w:p w14:paraId="6664E5C2" w14:textId="77777777" w:rsidR="000D1C45" w:rsidRPr="000D1C45" w:rsidRDefault="000D1C45" w:rsidP="000D1C45">
      <w:r w:rsidRPr="000D1C45">
        <w:lastRenderedPageBreak/>
        <w:t># Ejemplo: S1,S2 del U3.txt</w:t>
      </w:r>
    </w:p>
    <w:p w14:paraId="47CF4148" w14:textId="77777777" w:rsidR="000D1C45" w:rsidRPr="000D1C45" w:rsidRDefault="000D1C45" w:rsidP="000D1C45">
      <w:r w:rsidRPr="000D1C45">
        <w:t xml:space="preserve">A = </w:t>
      </w:r>
      <w:proofErr w:type="spellStart"/>
      <w:r w:rsidRPr="000D1C45">
        <w:t>np.array</w:t>
      </w:r>
      <w:proofErr w:type="spellEnd"/>
      <w:r w:rsidRPr="000D1C45">
        <w:t>([[2,1],</w:t>
      </w:r>
    </w:p>
    <w:p w14:paraId="75084005" w14:textId="77777777" w:rsidR="000D1C45" w:rsidRPr="000D1C45" w:rsidRDefault="000D1C45" w:rsidP="000D1C45">
      <w:r w:rsidRPr="000D1C45">
        <w:t xml:space="preserve">              [1,2]], </w:t>
      </w:r>
      <w:proofErr w:type="spellStart"/>
      <w:r w:rsidRPr="000D1C45">
        <w:t>dtype</w:t>
      </w:r>
      <w:proofErr w:type="spellEnd"/>
      <w:r w:rsidRPr="000D1C45">
        <w:t>=</w:t>
      </w:r>
      <w:proofErr w:type="spellStart"/>
      <w:r w:rsidRPr="000D1C45">
        <w:t>float</w:t>
      </w:r>
      <w:proofErr w:type="spellEnd"/>
      <w:r w:rsidRPr="000D1C45">
        <w:t>)   # CPU y RAM pero ajusta si tu modelo tiene otras restricciones</w:t>
      </w:r>
    </w:p>
    <w:p w14:paraId="588CE9FD" w14:textId="77777777" w:rsidR="000D1C45" w:rsidRPr="000D1C45" w:rsidRDefault="000D1C45" w:rsidP="000D1C45">
      <w:pPr>
        <w:rPr>
          <w:lang w:val="en-US"/>
        </w:rPr>
      </w:pPr>
      <w:r w:rsidRPr="000D1C45">
        <w:rPr>
          <w:lang w:val="en-US"/>
        </w:rPr>
        <w:t xml:space="preserve">b = </w:t>
      </w:r>
      <w:proofErr w:type="spellStart"/>
      <w:r w:rsidRPr="000D1C45">
        <w:rPr>
          <w:lang w:val="en-US"/>
        </w:rPr>
        <w:t>np.array</w:t>
      </w:r>
      <w:proofErr w:type="spellEnd"/>
      <w:r w:rsidRPr="000D1C45">
        <w:rPr>
          <w:lang w:val="en-US"/>
        </w:rPr>
        <w:t xml:space="preserve">([100,80], </w:t>
      </w:r>
      <w:proofErr w:type="spellStart"/>
      <w:r w:rsidRPr="000D1C45">
        <w:rPr>
          <w:lang w:val="en-US"/>
        </w:rPr>
        <w:t>dtype</w:t>
      </w:r>
      <w:proofErr w:type="spellEnd"/>
      <w:r w:rsidRPr="000D1C45">
        <w:rPr>
          <w:lang w:val="en-US"/>
        </w:rPr>
        <w:t>=float)</w:t>
      </w:r>
    </w:p>
    <w:p w14:paraId="30F97796" w14:textId="77777777" w:rsidR="000D1C45" w:rsidRPr="000D1C45" w:rsidRDefault="000D1C45" w:rsidP="000D1C45">
      <w:pPr>
        <w:rPr>
          <w:lang w:val="en-US"/>
        </w:rPr>
      </w:pPr>
      <w:r w:rsidRPr="000D1C45">
        <w:rPr>
          <w:lang w:val="en-US"/>
        </w:rPr>
        <w:t xml:space="preserve">c = </w:t>
      </w:r>
      <w:proofErr w:type="spellStart"/>
      <w:r w:rsidRPr="000D1C45">
        <w:rPr>
          <w:lang w:val="en-US"/>
        </w:rPr>
        <w:t>np.array</w:t>
      </w:r>
      <w:proofErr w:type="spellEnd"/>
      <w:r w:rsidRPr="000D1C45">
        <w:rPr>
          <w:lang w:val="en-US"/>
        </w:rPr>
        <w:t xml:space="preserve">([300,200], </w:t>
      </w:r>
      <w:proofErr w:type="spellStart"/>
      <w:r w:rsidRPr="000D1C45">
        <w:rPr>
          <w:lang w:val="en-US"/>
        </w:rPr>
        <w:t>dtype</w:t>
      </w:r>
      <w:proofErr w:type="spellEnd"/>
      <w:r w:rsidRPr="000D1C45">
        <w:rPr>
          <w:lang w:val="en-US"/>
        </w:rPr>
        <w:t>=float)</w:t>
      </w:r>
    </w:p>
    <w:p w14:paraId="6D6D85D0" w14:textId="77777777" w:rsidR="000D1C45" w:rsidRPr="000D1C45" w:rsidRDefault="000D1C45" w:rsidP="000D1C45">
      <w:pPr>
        <w:rPr>
          <w:lang w:val="en-US"/>
        </w:rPr>
      </w:pPr>
    </w:p>
    <w:p w14:paraId="1DB371FA" w14:textId="77777777" w:rsidR="000D1C45" w:rsidRPr="000D1C45" w:rsidRDefault="000D1C45" w:rsidP="000D1C45">
      <w:r w:rsidRPr="000D1C45">
        <w:t># Construir rectas (igualdades) y hallar intersecciones</w:t>
      </w:r>
    </w:p>
    <w:p w14:paraId="08284F94" w14:textId="77777777" w:rsidR="000D1C45" w:rsidRPr="000D1C45" w:rsidRDefault="000D1C45" w:rsidP="000D1C45">
      <w:pPr>
        <w:rPr>
          <w:lang w:val="en-US"/>
        </w:rPr>
      </w:pPr>
      <w:r w:rsidRPr="000D1C45">
        <w:rPr>
          <w:lang w:val="en-US"/>
        </w:rPr>
        <w:t>lines = [(*A[</w:t>
      </w:r>
      <w:proofErr w:type="spellStart"/>
      <w:r w:rsidRPr="000D1C45">
        <w:rPr>
          <w:lang w:val="en-US"/>
        </w:rPr>
        <w:t>i</w:t>
      </w:r>
      <w:proofErr w:type="spellEnd"/>
      <w:r w:rsidRPr="000D1C45">
        <w:rPr>
          <w:lang w:val="en-US"/>
        </w:rPr>
        <w:t>], b[</w:t>
      </w:r>
      <w:proofErr w:type="spellStart"/>
      <w:r w:rsidRPr="000D1C45">
        <w:rPr>
          <w:lang w:val="en-US"/>
        </w:rPr>
        <w:t>i</w:t>
      </w:r>
      <w:proofErr w:type="spellEnd"/>
      <w:r w:rsidRPr="000D1C45">
        <w:rPr>
          <w:lang w:val="en-US"/>
        </w:rPr>
        <w:t xml:space="preserve">]) for </w:t>
      </w:r>
      <w:proofErr w:type="spellStart"/>
      <w:r w:rsidRPr="000D1C45">
        <w:rPr>
          <w:lang w:val="en-US"/>
        </w:rPr>
        <w:t>i</w:t>
      </w:r>
      <w:proofErr w:type="spellEnd"/>
      <w:r w:rsidRPr="000D1C45">
        <w:rPr>
          <w:lang w:val="en-US"/>
        </w:rPr>
        <w:t xml:space="preserve"> in range(</w:t>
      </w:r>
      <w:proofErr w:type="spellStart"/>
      <w:r w:rsidRPr="000D1C45">
        <w:rPr>
          <w:lang w:val="en-US"/>
        </w:rPr>
        <w:t>len</w:t>
      </w:r>
      <w:proofErr w:type="spellEnd"/>
      <w:r w:rsidRPr="000D1C45">
        <w:rPr>
          <w:lang w:val="en-US"/>
        </w:rPr>
        <w:t>(b))]</w:t>
      </w:r>
    </w:p>
    <w:p w14:paraId="0D818662" w14:textId="77777777" w:rsidR="000D1C45" w:rsidRPr="000D1C45" w:rsidRDefault="000D1C45" w:rsidP="000D1C45">
      <w:pPr>
        <w:rPr>
          <w:lang w:val="en-US"/>
        </w:rPr>
      </w:pPr>
    </w:p>
    <w:p w14:paraId="3D0D181F" w14:textId="77777777" w:rsidR="000D1C45" w:rsidRPr="000D1C45" w:rsidRDefault="000D1C45" w:rsidP="000D1C45">
      <w:pPr>
        <w:rPr>
          <w:lang w:val="en-US"/>
        </w:rPr>
      </w:pPr>
      <w:r w:rsidRPr="000D1C45">
        <w:rPr>
          <w:lang w:val="en-US"/>
        </w:rPr>
        <w:t>def intersection(l1,l2):</w:t>
      </w:r>
    </w:p>
    <w:p w14:paraId="3A6331C8" w14:textId="77777777" w:rsidR="000D1C45" w:rsidRPr="000D1C45" w:rsidRDefault="000D1C45" w:rsidP="000D1C45">
      <w:pPr>
        <w:rPr>
          <w:lang w:val="en-US"/>
        </w:rPr>
      </w:pPr>
      <w:r w:rsidRPr="000D1C45">
        <w:rPr>
          <w:lang w:val="en-US"/>
        </w:rPr>
        <w:t xml:space="preserve">    A2 = </w:t>
      </w:r>
      <w:proofErr w:type="spellStart"/>
      <w:r w:rsidRPr="000D1C45">
        <w:rPr>
          <w:lang w:val="en-US"/>
        </w:rPr>
        <w:t>np.array</w:t>
      </w:r>
      <w:proofErr w:type="spellEnd"/>
      <w:r w:rsidRPr="000D1C45">
        <w:rPr>
          <w:lang w:val="en-US"/>
        </w:rPr>
        <w:t>([l1[:2], l2[:2]])</w:t>
      </w:r>
    </w:p>
    <w:p w14:paraId="0A799B4E" w14:textId="77777777" w:rsidR="000D1C45" w:rsidRPr="000D1C45" w:rsidRDefault="000D1C45" w:rsidP="000D1C45">
      <w:pPr>
        <w:rPr>
          <w:lang w:val="en-US"/>
        </w:rPr>
      </w:pPr>
      <w:r w:rsidRPr="000D1C45">
        <w:rPr>
          <w:lang w:val="en-US"/>
        </w:rPr>
        <w:t xml:space="preserve">    </w:t>
      </w:r>
      <w:proofErr w:type="spellStart"/>
      <w:r w:rsidRPr="000D1C45">
        <w:rPr>
          <w:lang w:val="en-US"/>
        </w:rPr>
        <w:t>rhs</w:t>
      </w:r>
      <w:proofErr w:type="spellEnd"/>
      <w:r w:rsidRPr="000D1C45">
        <w:rPr>
          <w:lang w:val="en-US"/>
        </w:rPr>
        <w:t xml:space="preserve"> = </w:t>
      </w:r>
      <w:proofErr w:type="spellStart"/>
      <w:r w:rsidRPr="000D1C45">
        <w:rPr>
          <w:lang w:val="en-US"/>
        </w:rPr>
        <w:t>np.array</w:t>
      </w:r>
      <w:proofErr w:type="spellEnd"/>
      <w:r w:rsidRPr="000D1C45">
        <w:rPr>
          <w:lang w:val="en-US"/>
        </w:rPr>
        <w:t>([l1[2], l2[2]])</w:t>
      </w:r>
    </w:p>
    <w:p w14:paraId="7647A40C" w14:textId="77777777" w:rsidR="000D1C45" w:rsidRPr="000D1C45" w:rsidRDefault="000D1C45" w:rsidP="000D1C45">
      <w:pPr>
        <w:rPr>
          <w:lang w:val="en-US"/>
        </w:rPr>
      </w:pPr>
      <w:r w:rsidRPr="000D1C45">
        <w:rPr>
          <w:lang w:val="en-US"/>
        </w:rPr>
        <w:t xml:space="preserve">    try:</w:t>
      </w:r>
    </w:p>
    <w:p w14:paraId="356D60B6" w14:textId="77777777" w:rsidR="000D1C45" w:rsidRPr="000D1C45" w:rsidRDefault="000D1C45" w:rsidP="000D1C45">
      <w:pPr>
        <w:rPr>
          <w:lang w:val="en-US"/>
        </w:rPr>
      </w:pPr>
      <w:r w:rsidRPr="000D1C45">
        <w:rPr>
          <w:lang w:val="en-US"/>
        </w:rPr>
        <w:t xml:space="preserve">        return </w:t>
      </w:r>
      <w:proofErr w:type="spellStart"/>
      <w:r w:rsidRPr="000D1C45">
        <w:rPr>
          <w:lang w:val="en-US"/>
        </w:rPr>
        <w:t>np.linalg.solve</w:t>
      </w:r>
      <w:proofErr w:type="spellEnd"/>
      <w:r w:rsidRPr="000D1C45">
        <w:rPr>
          <w:lang w:val="en-US"/>
        </w:rPr>
        <w:t xml:space="preserve">(A2, </w:t>
      </w:r>
      <w:proofErr w:type="spellStart"/>
      <w:r w:rsidRPr="000D1C45">
        <w:rPr>
          <w:lang w:val="en-US"/>
        </w:rPr>
        <w:t>rhs</w:t>
      </w:r>
      <w:proofErr w:type="spellEnd"/>
      <w:r w:rsidRPr="000D1C45">
        <w:rPr>
          <w:lang w:val="en-US"/>
        </w:rPr>
        <w:t>)</w:t>
      </w:r>
    </w:p>
    <w:p w14:paraId="402405CD" w14:textId="77777777" w:rsidR="000D1C45" w:rsidRPr="000D1C45" w:rsidRDefault="000D1C45" w:rsidP="000D1C45">
      <w:pPr>
        <w:rPr>
          <w:lang w:val="en-US"/>
        </w:rPr>
      </w:pPr>
      <w:r w:rsidRPr="000D1C45">
        <w:rPr>
          <w:lang w:val="en-US"/>
        </w:rPr>
        <w:t xml:space="preserve">    except </w:t>
      </w:r>
      <w:proofErr w:type="spellStart"/>
      <w:r w:rsidRPr="000D1C45">
        <w:rPr>
          <w:lang w:val="en-US"/>
        </w:rPr>
        <w:t>np.linalg.LinAlgError</w:t>
      </w:r>
      <w:proofErr w:type="spellEnd"/>
      <w:r w:rsidRPr="000D1C45">
        <w:rPr>
          <w:lang w:val="en-US"/>
        </w:rPr>
        <w:t>:</w:t>
      </w:r>
    </w:p>
    <w:p w14:paraId="40FF6197" w14:textId="77777777" w:rsidR="000D1C45" w:rsidRPr="000D1C45" w:rsidRDefault="000D1C45" w:rsidP="000D1C45">
      <w:pPr>
        <w:rPr>
          <w:lang w:val="en-US"/>
        </w:rPr>
      </w:pPr>
      <w:r w:rsidRPr="000D1C45">
        <w:rPr>
          <w:lang w:val="en-US"/>
        </w:rPr>
        <w:t xml:space="preserve">        return None</w:t>
      </w:r>
    </w:p>
    <w:p w14:paraId="204FA8B6" w14:textId="77777777" w:rsidR="000D1C45" w:rsidRPr="000D1C45" w:rsidRDefault="000D1C45" w:rsidP="000D1C45">
      <w:pPr>
        <w:rPr>
          <w:lang w:val="en-US"/>
        </w:rPr>
      </w:pPr>
    </w:p>
    <w:p w14:paraId="2B081334" w14:textId="77777777" w:rsidR="000D1C45" w:rsidRPr="000D1C45" w:rsidRDefault="000D1C45" w:rsidP="000D1C45">
      <w:pPr>
        <w:rPr>
          <w:lang w:val="en-US"/>
        </w:rPr>
      </w:pPr>
      <w:r w:rsidRPr="000D1C45">
        <w:rPr>
          <w:lang w:val="en-US"/>
        </w:rPr>
        <w:t>vertices = []</w:t>
      </w:r>
    </w:p>
    <w:p w14:paraId="6FD5777F" w14:textId="77777777" w:rsidR="000D1C45" w:rsidRPr="000D1C45" w:rsidRDefault="000D1C45" w:rsidP="000D1C45">
      <w:pPr>
        <w:rPr>
          <w:lang w:val="en-US"/>
        </w:rPr>
      </w:pPr>
      <w:r w:rsidRPr="000D1C45">
        <w:rPr>
          <w:lang w:val="en-US"/>
        </w:rPr>
        <w:t>for (</w:t>
      </w:r>
      <w:proofErr w:type="spellStart"/>
      <w:r w:rsidRPr="000D1C45">
        <w:rPr>
          <w:lang w:val="en-US"/>
        </w:rPr>
        <w:t>i,j</w:t>
      </w:r>
      <w:proofErr w:type="spellEnd"/>
      <w:r w:rsidRPr="000D1C45">
        <w:rPr>
          <w:lang w:val="en-US"/>
        </w:rPr>
        <w:t>) in combinations(range(</w:t>
      </w:r>
      <w:proofErr w:type="spellStart"/>
      <w:r w:rsidRPr="000D1C45">
        <w:rPr>
          <w:lang w:val="en-US"/>
        </w:rPr>
        <w:t>len</w:t>
      </w:r>
      <w:proofErr w:type="spellEnd"/>
      <w:r w:rsidRPr="000D1C45">
        <w:rPr>
          <w:lang w:val="en-US"/>
        </w:rPr>
        <w:t>(lines)),2):</w:t>
      </w:r>
    </w:p>
    <w:p w14:paraId="6B563985" w14:textId="77777777" w:rsidR="000D1C45" w:rsidRPr="000D1C45" w:rsidRDefault="000D1C45" w:rsidP="000D1C45">
      <w:pPr>
        <w:rPr>
          <w:lang w:val="en-US"/>
        </w:rPr>
      </w:pPr>
      <w:r w:rsidRPr="000D1C45">
        <w:rPr>
          <w:lang w:val="en-US"/>
        </w:rPr>
        <w:t xml:space="preserve">    p = intersection(lines[</w:t>
      </w:r>
      <w:proofErr w:type="spellStart"/>
      <w:r w:rsidRPr="000D1C45">
        <w:rPr>
          <w:lang w:val="en-US"/>
        </w:rPr>
        <w:t>i</w:t>
      </w:r>
      <w:proofErr w:type="spellEnd"/>
      <w:r w:rsidRPr="000D1C45">
        <w:rPr>
          <w:lang w:val="en-US"/>
        </w:rPr>
        <w:t>], lines[j])</w:t>
      </w:r>
    </w:p>
    <w:p w14:paraId="65E9A338" w14:textId="77777777" w:rsidR="000D1C45" w:rsidRPr="000D1C45" w:rsidRDefault="000D1C45" w:rsidP="000D1C45">
      <w:pPr>
        <w:rPr>
          <w:lang w:val="en-US"/>
        </w:rPr>
      </w:pPr>
      <w:r w:rsidRPr="000D1C45">
        <w:rPr>
          <w:lang w:val="en-US"/>
        </w:rPr>
        <w:t xml:space="preserve">    if p is not None and all(p&gt;=-1e-8):</w:t>
      </w:r>
    </w:p>
    <w:p w14:paraId="4F277794" w14:textId="77777777" w:rsidR="000D1C45" w:rsidRPr="000D1C45" w:rsidRDefault="000D1C45" w:rsidP="000D1C45">
      <w:pPr>
        <w:rPr>
          <w:lang w:val="en-US"/>
        </w:rPr>
      </w:pPr>
      <w:r w:rsidRPr="000D1C45">
        <w:rPr>
          <w:lang w:val="en-US"/>
        </w:rPr>
        <w:t xml:space="preserve">        </w:t>
      </w:r>
      <w:proofErr w:type="spellStart"/>
      <w:r w:rsidRPr="000D1C45">
        <w:rPr>
          <w:lang w:val="en-US"/>
        </w:rPr>
        <w:t>vertices.append</w:t>
      </w:r>
      <w:proofErr w:type="spellEnd"/>
      <w:r w:rsidRPr="000D1C45">
        <w:rPr>
          <w:lang w:val="en-US"/>
        </w:rPr>
        <w:t>(tuple(</w:t>
      </w:r>
      <w:proofErr w:type="spellStart"/>
      <w:r w:rsidRPr="000D1C45">
        <w:rPr>
          <w:lang w:val="en-US"/>
        </w:rPr>
        <w:t>np.round</w:t>
      </w:r>
      <w:proofErr w:type="spellEnd"/>
      <w:r w:rsidRPr="000D1C45">
        <w:rPr>
          <w:lang w:val="en-US"/>
        </w:rPr>
        <w:t>(p,8)))</w:t>
      </w:r>
    </w:p>
    <w:p w14:paraId="3823599C" w14:textId="77777777" w:rsidR="000D1C45" w:rsidRPr="000D1C45" w:rsidRDefault="000D1C45" w:rsidP="000D1C45">
      <w:pPr>
        <w:rPr>
          <w:lang w:val="en-US"/>
        </w:rPr>
      </w:pPr>
      <w:r w:rsidRPr="000D1C45">
        <w:rPr>
          <w:lang w:val="en-US"/>
        </w:rPr>
        <w:t xml:space="preserve"># </w:t>
      </w:r>
      <w:proofErr w:type="spellStart"/>
      <w:r w:rsidRPr="000D1C45">
        <w:rPr>
          <w:lang w:val="en-US"/>
        </w:rPr>
        <w:t>añadir</w:t>
      </w:r>
      <w:proofErr w:type="spellEnd"/>
      <w:r w:rsidRPr="000D1C45">
        <w:rPr>
          <w:lang w:val="en-US"/>
        </w:rPr>
        <w:t xml:space="preserve"> </w:t>
      </w:r>
      <w:proofErr w:type="spellStart"/>
      <w:r w:rsidRPr="000D1C45">
        <w:rPr>
          <w:lang w:val="en-US"/>
        </w:rPr>
        <w:t>intersecciones</w:t>
      </w:r>
      <w:proofErr w:type="spellEnd"/>
      <w:r w:rsidRPr="000D1C45">
        <w:rPr>
          <w:lang w:val="en-US"/>
        </w:rPr>
        <w:t xml:space="preserve"> con </w:t>
      </w:r>
      <w:proofErr w:type="spellStart"/>
      <w:r w:rsidRPr="000D1C45">
        <w:rPr>
          <w:lang w:val="en-US"/>
        </w:rPr>
        <w:t>ejes</w:t>
      </w:r>
      <w:proofErr w:type="spellEnd"/>
    </w:p>
    <w:p w14:paraId="3F317E47" w14:textId="77777777" w:rsidR="000D1C45" w:rsidRPr="000D1C45" w:rsidRDefault="000D1C45" w:rsidP="000D1C45">
      <w:pPr>
        <w:rPr>
          <w:lang w:val="en-US"/>
        </w:rPr>
      </w:pPr>
      <w:r w:rsidRPr="000D1C45">
        <w:rPr>
          <w:lang w:val="en-US"/>
        </w:rPr>
        <w:t xml:space="preserve">for </w:t>
      </w:r>
      <w:proofErr w:type="spellStart"/>
      <w:r w:rsidRPr="000D1C45">
        <w:rPr>
          <w:lang w:val="en-US"/>
        </w:rPr>
        <w:t>i</w:t>
      </w:r>
      <w:proofErr w:type="spellEnd"/>
      <w:r w:rsidRPr="000D1C45">
        <w:rPr>
          <w:lang w:val="en-US"/>
        </w:rPr>
        <w:t xml:space="preserve"> in range(</w:t>
      </w:r>
      <w:proofErr w:type="spellStart"/>
      <w:r w:rsidRPr="000D1C45">
        <w:rPr>
          <w:lang w:val="en-US"/>
        </w:rPr>
        <w:t>len</w:t>
      </w:r>
      <w:proofErr w:type="spellEnd"/>
      <w:r w:rsidRPr="000D1C45">
        <w:rPr>
          <w:lang w:val="en-US"/>
        </w:rPr>
        <w:t>(lines)):</w:t>
      </w:r>
    </w:p>
    <w:p w14:paraId="68C64401" w14:textId="77777777" w:rsidR="000D1C45" w:rsidRPr="000D1C45" w:rsidRDefault="000D1C45" w:rsidP="000D1C45">
      <w:pPr>
        <w:rPr>
          <w:lang w:val="en-US"/>
        </w:rPr>
      </w:pPr>
      <w:r w:rsidRPr="000D1C45">
        <w:rPr>
          <w:lang w:val="en-US"/>
        </w:rPr>
        <w:t xml:space="preserve">    a1,a2,bi = lines[</w:t>
      </w:r>
      <w:proofErr w:type="spellStart"/>
      <w:r w:rsidRPr="000D1C45">
        <w:rPr>
          <w:lang w:val="en-US"/>
        </w:rPr>
        <w:t>i</w:t>
      </w:r>
      <w:proofErr w:type="spellEnd"/>
      <w:r w:rsidRPr="000D1C45">
        <w:rPr>
          <w:lang w:val="en-US"/>
        </w:rPr>
        <w:t>]</w:t>
      </w:r>
    </w:p>
    <w:p w14:paraId="192BCEE1" w14:textId="77777777" w:rsidR="000D1C45" w:rsidRPr="000D1C45" w:rsidRDefault="000D1C45" w:rsidP="000D1C45">
      <w:pPr>
        <w:rPr>
          <w:lang w:val="en-US"/>
        </w:rPr>
      </w:pPr>
      <w:r w:rsidRPr="000D1C45">
        <w:rPr>
          <w:lang w:val="en-US"/>
        </w:rPr>
        <w:t xml:space="preserve">    if a1 != 0:</w:t>
      </w:r>
    </w:p>
    <w:p w14:paraId="40AC5286" w14:textId="77777777" w:rsidR="000D1C45" w:rsidRPr="000D1C45" w:rsidRDefault="000D1C45" w:rsidP="000D1C45">
      <w:pPr>
        <w:rPr>
          <w:lang w:val="en-US"/>
        </w:rPr>
      </w:pPr>
      <w:r w:rsidRPr="000D1C45">
        <w:rPr>
          <w:lang w:val="en-US"/>
        </w:rPr>
        <w:lastRenderedPageBreak/>
        <w:t xml:space="preserve">        </w:t>
      </w:r>
      <w:proofErr w:type="spellStart"/>
      <w:r w:rsidRPr="000D1C45">
        <w:rPr>
          <w:lang w:val="en-US"/>
        </w:rPr>
        <w:t>vertices.append</w:t>
      </w:r>
      <w:proofErr w:type="spellEnd"/>
      <w:r w:rsidRPr="000D1C45">
        <w:rPr>
          <w:lang w:val="en-US"/>
        </w:rPr>
        <w:t>((round(bi/a1,8), 0.0))</w:t>
      </w:r>
    </w:p>
    <w:p w14:paraId="2DE6AEC8" w14:textId="77777777" w:rsidR="000D1C45" w:rsidRPr="000D1C45" w:rsidRDefault="000D1C45" w:rsidP="000D1C45">
      <w:pPr>
        <w:rPr>
          <w:lang w:val="en-US"/>
        </w:rPr>
      </w:pPr>
      <w:r w:rsidRPr="000D1C45">
        <w:rPr>
          <w:lang w:val="en-US"/>
        </w:rPr>
        <w:t xml:space="preserve">    if a2 != 0:</w:t>
      </w:r>
    </w:p>
    <w:p w14:paraId="05CBE8CE" w14:textId="77777777" w:rsidR="000D1C45" w:rsidRPr="000D1C45" w:rsidRDefault="000D1C45" w:rsidP="000D1C45">
      <w:pPr>
        <w:rPr>
          <w:lang w:val="en-US"/>
        </w:rPr>
      </w:pPr>
      <w:r w:rsidRPr="000D1C45">
        <w:rPr>
          <w:lang w:val="en-US"/>
        </w:rPr>
        <w:t xml:space="preserve">        </w:t>
      </w:r>
      <w:proofErr w:type="spellStart"/>
      <w:r w:rsidRPr="000D1C45">
        <w:rPr>
          <w:lang w:val="en-US"/>
        </w:rPr>
        <w:t>vertices.append</w:t>
      </w:r>
      <w:proofErr w:type="spellEnd"/>
      <w:r w:rsidRPr="000D1C45">
        <w:rPr>
          <w:lang w:val="en-US"/>
        </w:rPr>
        <w:t>((0.0, round(bi/a2,8)))</w:t>
      </w:r>
    </w:p>
    <w:p w14:paraId="7AAED883" w14:textId="77777777" w:rsidR="000D1C45" w:rsidRPr="000D1C45" w:rsidRDefault="000D1C45" w:rsidP="000D1C45">
      <w:pPr>
        <w:rPr>
          <w:lang w:val="en-US"/>
        </w:rPr>
      </w:pPr>
      <w:proofErr w:type="spellStart"/>
      <w:r w:rsidRPr="000D1C45">
        <w:rPr>
          <w:lang w:val="en-US"/>
        </w:rPr>
        <w:t>vertices.append</w:t>
      </w:r>
      <w:proofErr w:type="spellEnd"/>
      <w:r w:rsidRPr="000D1C45">
        <w:rPr>
          <w:lang w:val="en-US"/>
        </w:rPr>
        <w:t>((0.0,0.0))</w:t>
      </w:r>
    </w:p>
    <w:p w14:paraId="20B503D7" w14:textId="77777777" w:rsidR="000D1C45" w:rsidRPr="000D1C45" w:rsidRDefault="000D1C45" w:rsidP="000D1C45">
      <w:pPr>
        <w:rPr>
          <w:lang w:val="en-US"/>
        </w:rPr>
      </w:pPr>
      <w:r w:rsidRPr="000D1C45">
        <w:rPr>
          <w:lang w:val="en-US"/>
        </w:rPr>
        <w:t>vertices = list(set(vertices))</w:t>
      </w:r>
    </w:p>
    <w:p w14:paraId="5B611875" w14:textId="77777777" w:rsidR="000D1C45" w:rsidRPr="000D1C45" w:rsidRDefault="000D1C45" w:rsidP="000D1C45">
      <w:pPr>
        <w:rPr>
          <w:lang w:val="en-US"/>
        </w:rPr>
      </w:pPr>
    </w:p>
    <w:p w14:paraId="36F43A0A" w14:textId="77777777" w:rsidR="000D1C45" w:rsidRPr="000D1C45" w:rsidRDefault="000D1C45" w:rsidP="000D1C45">
      <w:pPr>
        <w:rPr>
          <w:lang w:val="en-US"/>
        </w:rPr>
      </w:pPr>
      <w:r w:rsidRPr="000D1C45">
        <w:rPr>
          <w:lang w:val="en-US"/>
        </w:rPr>
        <w:t xml:space="preserve"># </w:t>
      </w:r>
      <w:proofErr w:type="spellStart"/>
      <w:r w:rsidRPr="000D1C45">
        <w:rPr>
          <w:lang w:val="en-US"/>
        </w:rPr>
        <w:t>filtrar</w:t>
      </w:r>
      <w:proofErr w:type="spellEnd"/>
      <w:r w:rsidRPr="000D1C45">
        <w:rPr>
          <w:lang w:val="en-US"/>
        </w:rPr>
        <w:t xml:space="preserve"> </w:t>
      </w:r>
      <w:proofErr w:type="spellStart"/>
      <w:r w:rsidRPr="000D1C45">
        <w:rPr>
          <w:lang w:val="en-US"/>
        </w:rPr>
        <w:t>factibles</w:t>
      </w:r>
      <w:proofErr w:type="spellEnd"/>
    </w:p>
    <w:p w14:paraId="52635CEF" w14:textId="77777777" w:rsidR="000D1C45" w:rsidRPr="000D1C45" w:rsidRDefault="000D1C45" w:rsidP="000D1C45">
      <w:pPr>
        <w:rPr>
          <w:lang w:val="en-US"/>
        </w:rPr>
      </w:pPr>
      <w:r w:rsidRPr="000D1C45">
        <w:rPr>
          <w:lang w:val="en-US"/>
        </w:rPr>
        <w:t xml:space="preserve">def </w:t>
      </w:r>
      <w:proofErr w:type="spellStart"/>
      <w:r w:rsidRPr="000D1C45">
        <w:rPr>
          <w:lang w:val="en-US"/>
        </w:rPr>
        <w:t>is_feasible</w:t>
      </w:r>
      <w:proofErr w:type="spellEnd"/>
      <w:r w:rsidRPr="000D1C45">
        <w:rPr>
          <w:lang w:val="en-US"/>
        </w:rPr>
        <w:t>(pt):</w:t>
      </w:r>
    </w:p>
    <w:p w14:paraId="48F12BB8" w14:textId="77777777" w:rsidR="000D1C45" w:rsidRPr="000D1C45" w:rsidRDefault="000D1C45" w:rsidP="000D1C45">
      <w:pPr>
        <w:rPr>
          <w:lang w:val="en-US"/>
        </w:rPr>
      </w:pPr>
      <w:r w:rsidRPr="000D1C45">
        <w:rPr>
          <w:lang w:val="en-US"/>
        </w:rPr>
        <w:t xml:space="preserve">    pt = </w:t>
      </w:r>
      <w:proofErr w:type="spellStart"/>
      <w:r w:rsidRPr="000D1C45">
        <w:rPr>
          <w:lang w:val="en-US"/>
        </w:rPr>
        <w:t>np.array</w:t>
      </w:r>
      <w:proofErr w:type="spellEnd"/>
      <w:r w:rsidRPr="000D1C45">
        <w:rPr>
          <w:lang w:val="en-US"/>
        </w:rPr>
        <w:t>(pt)</w:t>
      </w:r>
    </w:p>
    <w:p w14:paraId="67270516" w14:textId="77777777" w:rsidR="000D1C45" w:rsidRPr="000D1C45" w:rsidRDefault="000D1C45" w:rsidP="000D1C45">
      <w:pPr>
        <w:rPr>
          <w:lang w:val="en-US"/>
        </w:rPr>
      </w:pPr>
      <w:r w:rsidRPr="000D1C45">
        <w:rPr>
          <w:lang w:val="en-US"/>
        </w:rPr>
        <w:t xml:space="preserve">    return </w:t>
      </w:r>
      <w:proofErr w:type="spellStart"/>
      <w:r w:rsidRPr="000D1C45">
        <w:rPr>
          <w:lang w:val="en-US"/>
        </w:rPr>
        <w:t>np.all</w:t>
      </w:r>
      <w:proofErr w:type="spellEnd"/>
      <w:r w:rsidRPr="000D1C45">
        <w:rPr>
          <w:lang w:val="en-US"/>
        </w:rPr>
        <w:t xml:space="preserve">(A.dot(pt) &lt;= b + 1e-8) and </w:t>
      </w:r>
      <w:proofErr w:type="spellStart"/>
      <w:r w:rsidRPr="000D1C45">
        <w:rPr>
          <w:lang w:val="en-US"/>
        </w:rPr>
        <w:t>np.all</w:t>
      </w:r>
      <w:proofErr w:type="spellEnd"/>
      <w:r w:rsidRPr="000D1C45">
        <w:rPr>
          <w:lang w:val="en-US"/>
        </w:rPr>
        <w:t>(pt &gt;= -1e-8)</w:t>
      </w:r>
    </w:p>
    <w:p w14:paraId="5EFB15A0" w14:textId="77777777" w:rsidR="000D1C45" w:rsidRPr="000D1C45" w:rsidRDefault="000D1C45" w:rsidP="000D1C45">
      <w:pPr>
        <w:rPr>
          <w:lang w:val="en-US"/>
        </w:rPr>
      </w:pPr>
    </w:p>
    <w:p w14:paraId="617985E5" w14:textId="77777777" w:rsidR="000D1C45" w:rsidRPr="000D1C45" w:rsidRDefault="000D1C45" w:rsidP="000D1C45">
      <w:pPr>
        <w:rPr>
          <w:lang w:val="en-US"/>
        </w:rPr>
      </w:pPr>
      <w:r w:rsidRPr="000D1C45">
        <w:rPr>
          <w:lang w:val="en-US"/>
        </w:rPr>
        <w:t xml:space="preserve">feasible = [v for v in vertices if </w:t>
      </w:r>
      <w:proofErr w:type="spellStart"/>
      <w:r w:rsidRPr="000D1C45">
        <w:rPr>
          <w:lang w:val="en-US"/>
        </w:rPr>
        <w:t>is_feasible</w:t>
      </w:r>
      <w:proofErr w:type="spellEnd"/>
      <w:r w:rsidRPr="000D1C45">
        <w:rPr>
          <w:lang w:val="en-US"/>
        </w:rPr>
        <w:t>(v)]</w:t>
      </w:r>
    </w:p>
    <w:p w14:paraId="0E129C2E" w14:textId="77777777" w:rsidR="000D1C45" w:rsidRPr="000D1C45" w:rsidRDefault="000D1C45" w:rsidP="000D1C45">
      <w:pPr>
        <w:rPr>
          <w:lang w:val="en-US"/>
        </w:rPr>
      </w:pPr>
      <w:r w:rsidRPr="000D1C45">
        <w:rPr>
          <w:lang w:val="en-US"/>
        </w:rPr>
        <w:t>evaluations = [(v, c.dot(</w:t>
      </w:r>
      <w:proofErr w:type="spellStart"/>
      <w:r w:rsidRPr="000D1C45">
        <w:rPr>
          <w:lang w:val="en-US"/>
        </w:rPr>
        <w:t>np.array</w:t>
      </w:r>
      <w:proofErr w:type="spellEnd"/>
      <w:r w:rsidRPr="000D1C45">
        <w:rPr>
          <w:lang w:val="en-US"/>
        </w:rPr>
        <w:t>(v))) for v in feasible]</w:t>
      </w:r>
    </w:p>
    <w:p w14:paraId="7AFE3918" w14:textId="77777777" w:rsidR="000D1C45" w:rsidRPr="000D1C45" w:rsidRDefault="000D1C45" w:rsidP="000D1C45">
      <w:pPr>
        <w:rPr>
          <w:lang w:val="en-US"/>
        </w:rPr>
      </w:pPr>
      <w:r w:rsidRPr="000D1C45">
        <w:rPr>
          <w:lang w:val="en-US"/>
        </w:rPr>
        <w:t>evaluations = sorted(evaluations, key=lambda x: -x[1])</w:t>
      </w:r>
    </w:p>
    <w:p w14:paraId="05E14A41" w14:textId="77777777" w:rsidR="000D1C45" w:rsidRPr="000D1C45" w:rsidRDefault="000D1C45" w:rsidP="000D1C45">
      <w:pPr>
        <w:rPr>
          <w:lang w:val="en-US"/>
        </w:rPr>
      </w:pPr>
    </w:p>
    <w:p w14:paraId="2EEA4EE5" w14:textId="77777777" w:rsidR="000D1C45" w:rsidRPr="000D1C45" w:rsidRDefault="000D1C45" w:rsidP="000D1C45">
      <w:pPr>
        <w:rPr>
          <w:lang w:val="en-US"/>
        </w:rPr>
      </w:pPr>
      <w:r w:rsidRPr="000D1C45">
        <w:rPr>
          <w:lang w:val="en-US"/>
        </w:rPr>
        <w:t># Plot</w:t>
      </w:r>
    </w:p>
    <w:p w14:paraId="6DE17244" w14:textId="77777777" w:rsidR="000D1C45" w:rsidRPr="000D1C45" w:rsidRDefault="000D1C45" w:rsidP="000D1C45">
      <w:pPr>
        <w:rPr>
          <w:lang w:val="en-US"/>
        </w:rPr>
      </w:pPr>
      <w:r w:rsidRPr="000D1C45">
        <w:rPr>
          <w:lang w:val="en-US"/>
        </w:rPr>
        <w:t xml:space="preserve">x = </w:t>
      </w:r>
      <w:proofErr w:type="spellStart"/>
      <w:r w:rsidRPr="000D1C45">
        <w:rPr>
          <w:lang w:val="en-US"/>
        </w:rPr>
        <w:t>np.linspace</w:t>
      </w:r>
      <w:proofErr w:type="spellEnd"/>
      <w:r w:rsidRPr="000D1C45">
        <w:rPr>
          <w:lang w:val="en-US"/>
        </w:rPr>
        <w:t>(0, max(v[0] for v in feasible)+5, 400)</w:t>
      </w:r>
    </w:p>
    <w:p w14:paraId="7CE99B0D" w14:textId="77777777" w:rsidR="000D1C45" w:rsidRPr="000D1C45" w:rsidRDefault="000D1C45" w:rsidP="000D1C45">
      <w:pPr>
        <w:rPr>
          <w:lang w:val="en-US"/>
        </w:rPr>
      </w:pPr>
      <w:r w:rsidRPr="000D1C45">
        <w:rPr>
          <w:lang w:val="en-US"/>
        </w:rPr>
        <w:t xml:space="preserve">y = </w:t>
      </w:r>
      <w:proofErr w:type="spellStart"/>
      <w:r w:rsidRPr="000D1C45">
        <w:rPr>
          <w:lang w:val="en-US"/>
        </w:rPr>
        <w:t>np.linspace</w:t>
      </w:r>
      <w:proofErr w:type="spellEnd"/>
      <w:r w:rsidRPr="000D1C45">
        <w:rPr>
          <w:lang w:val="en-US"/>
        </w:rPr>
        <w:t>(0, max(v[1] for v in feasible)+5, 400)</w:t>
      </w:r>
    </w:p>
    <w:p w14:paraId="28EE47C5" w14:textId="77777777" w:rsidR="000D1C45" w:rsidRPr="000D1C45" w:rsidRDefault="000D1C45" w:rsidP="000D1C45">
      <w:r w:rsidRPr="000D1C45">
        <w:t xml:space="preserve">X,Y = </w:t>
      </w:r>
      <w:proofErr w:type="spellStart"/>
      <w:r w:rsidRPr="000D1C45">
        <w:t>np.meshgrid</w:t>
      </w:r>
      <w:proofErr w:type="spellEnd"/>
      <w:r w:rsidRPr="000D1C45">
        <w:t>(</w:t>
      </w:r>
      <w:proofErr w:type="spellStart"/>
      <w:r w:rsidRPr="000D1C45">
        <w:t>x,y</w:t>
      </w:r>
      <w:proofErr w:type="spellEnd"/>
      <w:r w:rsidRPr="000D1C45">
        <w:t>)</w:t>
      </w:r>
    </w:p>
    <w:p w14:paraId="584428C1" w14:textId="77777777" w:rsidR="000D1C45" w:rsidRPr="000D1C45" w:rsidRDefault="000D1C45" w:rsidP="000D1C45">
      <w:pPr>
        <w:rPr>
          <w:lang w:val="en-US"/>
        </w:rPr>
      </w:pPr>
      <w:proofErr w:type="spellStart"/>
      <w:r w:rsidRPr="000D1C45">
        <w:rPr>
          <w:lang w:val="en-US"/>
        </w:rPr>
        <w:t>ineq</w:t>
      </w:r>
      <w:proofErr w:type="spellEnd"/>
      <w:r w:rsidRPr="000D1C45">
        <w:rPr>
          <w:lang w:val="en-US"/>
        </w:rPr>
        <w:t xml:space="preserve"> = </w:t>
      </w:r>
      <w:proofErr w:type="spellStart"/>
      <w:r w:rsidRPr="000D1C45">
        <w:rPr>
          <w:lang w:val="en-US"/>
        </w:rPr>
        <w:t>np.ones_like</w:t>
      </w:r>
      <w:proofErr w:type="spellEnd"/>
      <w:r w:rsidRPr="000D1C45">
        <w:rPr>
          <w:lang w:val="en-US"/>
        </w:rPr>
        <w:t xml:space="preserve">(X, </w:t>
      </w:r>
      <w:proofErr w:type="spellStart"/>
      <w:r w:rsidRPr="000D1C45">
        <w:rPr>
          <w:lang w:val="en-US"/>
        </w:rPr>
        <w:t>dtype</w:t>
      </w:r>
      <w:proofErr w:type="spellEnd"/>
      <w:r w:rsidRPr="000D1C45">
        <w:rPr>
          <w:lang w:val="en-US"/>
        </w:rPr>
        <w:t>=bool)</w:t>
      </w:r>
    </w:p>
    <w:p w14:paraId="49DC6C4C" w14:textId="77777777" w:rsidR="000D1C45" w:rsidRPr="000D1C45" w:rsidRDefault="000D1C45" w:rsidP="000D1C45">
      <w:pPr>
        <w:rPr>
          <w:lang w:val="en-US"/>
        </w:rPr>
      </w:pPr>
      <w:r w:rsidRPr="000D1C45">
        <w:rPr>
          <w:lang w:val="en-US"/>
        </w:rPr>
        <w:t xml:space="preserve">for </w:t>
      </w:r>
      <w:proofErr w:type="spellStart"/>
      <w:r w:rsidRPr="000D1C45">
        <w:rPr>
          <w:lang w:val="en-US"/>
        </w:rPr>
        <w:t>i</w:t>
      </w:r>
      <w:proofErr w:type="spellEnd"/>
      <w:r w:rsidRPr="000D1C45">
        <w:rPr>
          <w:lang w:val="en-US"/>
        </w:rPr>
        <w:t xml:space="preserve"> in range(</w:t>
      </w:r>
      <w:proofErr w:type="spellStart"/>
      <w:r w:rsidRPr="000D1C45">
        <w:rPr>
          <w:lang w:val="en-US"/>
        </w:rPr>
        <w:t>A.shape</w:t>
      </w:r>
      <w:proofErr w:type="spellEnd"/>
      <w:r w:rsidRPr="000D1C45">
        <w:rPr>
          <w:lang w:val="en-US"/>
        </w:rPr>
        <w:t>[0]):</w:t>
      </w:r>
    </w:p>
    <w:p w14:paraId="283386F0" w14:textId="77777777" w:rsidR="000D1C45" w:rsidRPr="000D1C45" w:rsidRDefault="000D1C45" w:rsidP="000D1C45">
      <w:pPr>
        <w:rPr>
          <w:lang w:val="en-US"/>
        </w:rPr>
      </w:pPr>
      <w:r w:rsidRPr="000D1C45">
        <w:rPr>
          <w:lang w:val="en-US"/>
        </w:rPr>
        <w:t xml:space="preserve">    </w:t>
      </w:r>
      <w:proofErr w:type="spellStart"/>
      <w:r w:rsidRPr="000D1C45">
        <w:rPr>
          <w:lang w:val="en-US"/>
        </w:rPr>
        <w:t>ineq</w:t>
      </w:r>
      <w:proofErr w:type="spellEnd"/>
      <w:r w:rsidRPr="000D1C45">
        <w:rPr>
          <w:lang w:val="en-US"/>
        </w:rPr>
        <w:t xml:space="preserve"> &amp;= (A[i,0]*X + A[i,1]*Y &lt;= b[</w:t>
      </w:r>
      <w:proofErr w:type="spellStart"/>
      <w:r w:rsidRPr="000D1C45">
        <w:rPr>
          <w:lang w:val="en-US"/>
        </w:rPr>
        <w:t>i</w:t>
      </w:r>
      <w:proofErr w:type="spellEnd"/>
      <w:r w:rsidRPr="000D1C45">
        <w:rPr>
          <w:lang w:val="en-US"/>
        </w:rPr>
        <w:t>] + 1e-6)</w:t>
      </w:r>
    </w:p>
    <w:p w14:paraId="5BCC6B2B" w14:textId="77777777" w:rsidR="000D1C45" w:rsidRPr="000D1C45" w:rsidRDefault="000D1C45" w:rsidP="000D1C45">
      <w:pPr>
        <w:rPr>
          <w:lang w:val="en-US"/>
        </w:rPr>
      </w:pPr>
    </w:p>
    <w:p w14:paraId="4C38437C" w14:textId="77777777" w:rsidR="000D1C45" w:rsidRPr="000D1C45" w:rsidRDefault="000D1C45" w:rsidP="000D1C45">
      <w:pPr>
        <w:rPr>
          <w:lang w:val="en-US"/>
        </w:rPr>
      </w:pPr>
      <w:proofErr w:type="spellStart"/>
      <w:r w:rsidRPr="000D1C45">
        <w:rPr>
          <w:lang w:val="en-US"/>
        </w:rPr>
        <w:t>plt.figure</w:t>
      </w:r>
      <w:proofErr w:type="spellEnd"/>
      <w:r w:rsidRPr="000D1C45">
        <w:rPr>
          <w:lang w:val="en-US"/>
        </w:rPr>
        <w:t>(</w:t>
      </w:r>
      <w:proofErr w:type="spellStart"/>
      <w:r w:rsidRPr="000D1C45">
        <w:rPr>
          <w:lang w:val="en-US"/>
        </w:rPr>
        <w:t>figsize</w:t>
      </w:r>
      <w:proofErr w:type="spellEnd"/>
      <w:r w:rsidRPr="000D1C45">
        <w:rPr>
          <w:lang w:val="en-US"/>
        </w:rPr>
        <w:t>=(8,6))</w:t>
      </w:r>
    </w:p>
    <w:p w14:paraId="2581D759" w14:textId="77777777" w:rsidR="000D1C45" w:rsidRPr="000D1C45" w:rsidRDefault="000D1C45" w:rsidP="000D1C45">
      <w:pPr>
        <w:rPr>
          <w:lang w:val="en-US"/>
        </w:rPr>
      </w:pPr>
      <w:proofErr w:type="spellStart"/>
      <w:r w:rsidRPr="000D1C45">
        <w:rPr>
          <w:lang w:val="en-US"/>
        </w:rPr>
        <w:t>plt.imshow</w:t>
      </w:r>
      <w:proofErr w:type="spellEnd"/>
      <w:r w:rsidRPr="000D1C45">
        <w:rPr>
          <w:lang w:val="en-US"/>
        </w:rPr>
        <w:t>(</w:t>
      </w:r>
      <w:proofErr w:type="spellStart"/>
      <w:r w:rsidRPr="000D1C45">
        <w:rPr>
          <w:lang w:val="en-US"/>
        </w:rPr>
        <w:t>ineq.astype</w:t>
      </w:r>
      <w:proofErr w:type="spellEnd"/>
      <w:r w:rsidRPr="000D1C45">
        <w:rPr>
          <w:lang w:val="en-US"/>
        </w:rPr>
        <w:t>(int), extent=(</w:t>
      </w:r>
      <w:proofErr w:type="spellStart"/>
      <w:r w:rsidRPr="000D1C45">
        <w:rPr>
          <w:lang w:val="en-US"/>
        </w:rPr>
        <w:t>x.min</w:t>
      </w:r>
      <w:proofErr w:type="spellEnd"/>
      <w:r w:rsidRPr="000D1C45">
        <w:rPr>
          <w:lang w:val="en-US"/>
        </w:rPr>
        <w:t xml:space="preserve">(), </w:t>
      </w:r>
      <w:proofErr w:type="spellStart"/>
      <w:r w:rsidRPr="000D1C45">
        <w:rPr>
          <w:lang w:val="en-US"/>
        </w:rPr>
        <w:t>x.max</w:t>
      </w:r>
      <w:proofErr w:type="spellEnd"/>
      <w:r w:rsidRPr="000D1C45">
        <w:rPr>
          <w:lang w:val="en-US"/>
        </w:rPr>
        <w:t xml:space="preserve">(), </w:t>
      </w:r>
      <w:proofErr w:type="spellStart"/>
      <w:r w:rsidRPr="000D1C45">
        <w:rPr>
          <w:lang w:val="en-US"/>
        </w:rPr>
        <w:t>y.min</w:t>
      </w:r>
      <w:proofErr w:type="spellEnd"/>
      <w:r w:rsidRPr="000D1C45">
        <w:rPr>
          <w:lang w:val="en-US"/>
        </w:rPr>
        <w:t xml:space="preserve">(), </w:t>
      </w:r>
      <w:proofErr w:type="spellStart"/>
      <w:r w:rsidRPr="000D1C45">
        <w:rPr>
          <w:lang w:val="en-US"/>
        </w:rPr>
        <w:t>y.max</w:t>
      </w:r>
      <w:proofErr w:type="spellEnd"/>
      <w:r w:rsidRPr="000D1C45">
        <w:rPr>
          <w:lang w:val="en-US"/>
        </w:rPr>
        <w:t>()), origin='lower', alpha=0.2)</w:t>
      </w:r>
    </w:p>
    <w:p w14:paraId="012F2902" w14:textId="77777777" w:rsidR="000D1C45" w:rsidRPr="000D1C45" w:rsidRDefault="000D1C45" w:rsidP="000D1C45">
      <w:pPr>
        <w:rPr>
          <w:lang w:val="en-US"/>
        </w:rPr>
      </w:pPr>
      <w:r w:rsidRPr="000D1C45">
        <w:rPr>
          <w:lang w:val="en-US"/>
        </w:rPr>
        <w:t xml:space="preserve">for </w:t>
      </w:r>
      <w:proofErr w:type="spellStart"/>
      <w:r w:rsidRPr="000D1C45">
        <w:rPr>
          <w:lang w:val="en-US"/>
        </w:rPr>
        <w:t>i</w:t>
      </w:r>
      <w:proofErr w:type="spellEnd"/>
      <w:r w:rsidRPr="000D1C45">
        <w:rPr>
          <w:lang w:val="en-US"/>
        </w:rPr>
        <w:t xml:space="preserve"> in range(</w:t>
      </w:r>
      <w:proofErr w:type="spellStart"/>
      <w:r w:rsidRPr="000D1C45">
        <w:rPr>
          <w:lang w:val="en-US"/>
        </w:rPr>
        <w:t>A.shape</w:t>
      </w:r>
      <w:proofErr w:type="spellEnd"/>
      <w:r w:rsidRPr="000D1C45">
        <w:rPr>
          <w:lang w:val="en-US"/>
        </w:rPr>
        <w:t>[0]):</w:t>
      </w:r>
    </w:p>
    <w:p w14:paraId="0944E3A2" w14:textId="77777777" w:rsidR="000D1C45" w:rsidRPr="000D1C45" w:rsidRDefault="000D1C45" w:rsidP="000D1C45">
      <w:pPr>
        <w:rPr>
          <w:lang w:val="en-US"/>
        </w:rPr>
      </w:pPr>
      <w:r w:rsidRPr="000D1C45">
        <w:rPr>
          <w:lang w:val="en-US"/>
        </w:rPr>
        <w:lastRenderedPageBreak/>
        <w:t xml:space="preserve">    </w:t>
      </w:r>
      <w:proofErr w:type="spellStart"/>
      <w:r w:rsidRPr="000D1C45">
        <w:rPr>
          <w:lang w:val="en-US"/>
        </w:rPr>
        <w:t>plt.contour</w:t>
      </w:r>
      <w:proofErr w:type="spellEnd"/>
      <w:r w:rsidRPr="000D1C45">
        <w:rPr>
          <w:lang w:val="en-US"/>
        </w:rPr>
        <w:t>(X,Y, A[i,0]*X + A[i,1]*Y - b[</w:t>
      </w:r>
      <w:proofErr w:type="spellStart"/>
      <w:r w:rsidRPr="000D1C45">
        <w:rPr>
          <w:lang w:val="en-US"/>
        </w:rPr>
        <w:t>i</w:t>
      </w:r>
      <w:proofErr w:type="spellEnd"/>
      <w:r w:rsidRPr="000D1C45">
        <w:rPr>
          <w:lang w:val="en-US"/>
        </w:rPr>
        <w:t xml:space="preserve">], levels=[0], </w:t>
      </w:r>
      <w:proofErr w:type="spellStart"/>
      <w:r w:rsidRPr="000D1C45">
        <w:rPr>
          <w:lang w:val="en-US"/>
        </w:rPr>
        <w:t>linestyles</w:t>
      </w:r>
      <w:proofErr w:type="spellEnd"/>
      <w:r w:rsidRPr="000D1C45">
        <w:rPr>
          <w:lang w:val="en-US"/>
        </w:rPr>
        <w:t>='solid')</w:t>
      </w:r>
    </w:p>
    <w:p w14:paraId="32DD7048" w14:textId="77777777" w:rsidR="000D1C45" w:rsidRPr="000D1C45" w:rsidRDefault="000D1C45" w:rsidP="000D1C45">
      <w:pPr>
        <w:rPr>
          <w:lang w:val="en-US"/>
        </w:rPr>
      </w:pPr>
      <w:proofErr w:type="spellStart"/>
      <w:r w:rsidRPr="000D1C45">
        <w:rPr>
          <w:lang w:val="en-US"/>
        </w:rPr>
        <w:t>vx</w:t>
      </w:r>
      <w:proofErr w:type="spellEnd"/>
      <w:r w:rsidRPr="000D1C45">
        <w:rPr>
          <w:lang w:val="en-US"/>
        </w:rPr>
        <w:t xml:space="preserve"> = [v[0] for v,_ in evaluations]</w:t>
      </w:r>
    </w:p>
    <w:p w14:paraId="7429427F" w14:textId="77777777" w:rsidR="000D1C45" w:rsidRPr="000D1C45" w:rsidRDefault="000D1C45" w:rsidP="000D1C45">
      <w:pPr>
        <w:rPr>
          <w:lang w:val="en-US"/>
        </w:rPr>
      </w:pPr>
      <w:proofErr w:type="spellStart"/>
      <w:r w:rsidRPr="000D1C45">
        <w:rPr>
          <w:lang w:val="en-US"/>
        </w:rPr>
        <w:t>vy</w:t>
      </w:r>
      <w:proofErr w:type="spellEnd"/>
      <w:r w:rsidRPr="000D1C45">
        <w:rPr>
          <w:lang w:val="en-US"/>
        </w:rPr>
        <w:t xml:space="preserve"> = [v[1] for v,_ in evaluations]</w:t>
      </w:r>
    </w:p>
    <w:p w14:paraId="6DE8FD81" w14:textId="77777777" w:rsidR="000D1C45" w:rsidRPr="000D1C45" w:rsidRDefault="000D1C45" w:rsidP="000D1C45">
      <w:pPr>
        <w:rPr>
          <w:lang w:val="en-US"/>
        </w:rPr>
      </w:pPr>
      <w:proofErr w:type="spellStart"/>
      <w:r w:rsidRPr="000D1C45">
        <w:rPr>
          <w:lang w:val="en-US"/>
        </w:rPr>
        <w:t>plt.scatter</w:t>
      </w:r>
      <w:proofErr w:type="spellEnd"/>
      <w:r w:rsidRPr="000D1C45">
        <w:rPr>
          <w:lang w:val="en-US"/>
        </w:rPr>
        <w:t>(</w:t>
      </w:r>
      <w:proofErr w:type="spellStart"/>
      <w:r w:rsidRPr="000D1C45">
        <w:rPr>
          <w:lang w:val="en-US"/>
        </w:rPr>
        <w:t>vx</w:t>
      </w:r>
      <w:proofErr w:type="spellEnd"/>
      <w:r w:rsidRPr="000D1C45">
        <w:rPr>
          <w:lang w:val="en-US"/>
        </w:rPr>
        <w:t xml:space="preserve">, </w:t>
      </w:r>
      <w:proofErr w:type="spellStart"/>
      <w:r w:rsidRPr="000D1C45">
        <w:rPr>
          <w:lang w:val="en-US"/>
        </w:rPr>
        <w:t>vy</w:t>
      </w:r>
      <w:proofErr w:type="spellEnd"/>
      <w:r w:rsidRPr="000D1C45">
        <w:rPr>
          <w:lang w:val="en-US"/>
        </w:rPr>
        <w:t>)</w:t>
      </w:r>
    </w:p>
    <w:p w14:paraId="1E522DBC" w14:textId="77777777" w:rsidR="000D1C45" w:rsidRPr="000D1C45" w:rsidRDefault="000D1C45" w:rsidP="000D1C45">
      <w:pPr>
        <w:rPr>
          <w:lang w:val="en-US"/>
        </w:rPr>
      </w:pPr>
      <w:r w:rsidRPr="000D1C45">
        <w:rPr>
          <w:lang w:val="en-US"/>
        </w:rPr>
        <w:t xml:space="preserve">for </w:t>
      </w:r>
      <w:proofErr w:type="spellStart"/>
      <w:r w:rsidRPr="000D1C45">
        <w:rPr>
          <w:lang w:val="en-US"/>
        </w:rPr>
        <w:t>v,val</w:t>
      </w:r>
      <w:proofErr w:type="spellEnd"/>
      <w:r w:rsidRPr="000D1C45">
        <w:rPr>
          <w:lang w:val="en-US"/>
        </w:rPr>
        <w:t xml:space="preserve"> in evaluations:</w:t>
      </w:r>
    </w:p>
    <w:p w14:paraId="51B1401D" w14:textId="77777777" w:rsidR="000D1C45" w:rsidRPr="000D1C45" w:rsidRDefault="000D1C45" w:rsidP="000D1C45">
      <w:pPr>
        <w:rPr>
          <w:lang w:val="en-US"/>
        </w:rPr>
      </w:pPr>
      <w:r w:rsidRPr="000D1C45">
        <w:rPr>
          <w:lang w:val="en-US"/>
        </w:rPr>
        <w:t xml:space="preserve">    </w:t>
      </w:r>
      <w:proofErr w:type="spellStart"/>
      <w:r w:rsidRPr="000D1C45">
        <w:rPr>
          <w:lang w:val="en-US"/>
        </w:rPr>
        <w:t>plt.annotate</w:t>
      </w:r>
      <w:proofErr w:type="spellEnd"/>
      <w:r w:rsidRPr="000D1C45">
        <w:rPr>
          <w:lang w:val="en-US"/>
        </w:rPr>
        <w:t>(f"{v}\\</w:t>
      </w:r>
      <w:proofErr w:type="spellStart"/>
      <w:r w:rsidRPr="000D1C45">
        <w:rPr>
          <w:lang w:val="en-US"/>
        </w:rPr>
        <w:t>nZ</w:t>
      </w:r>
      <w:proofErr w:type="spellEnd"/>
      <w:r w:rsidRPr="000D1C45">
        <w:rPr>
          <w:lang w:val="en-US"/>
        </w:rPr>
        <w:t>={</w:t>
      </w:r>
      <w:proofErr w:type="spellStart"/>
      <w:r w:rsidRPr="000D1C45">
        <w:rPr>
          <w:lang w:val="en-US"/>
        </w:rPr>
        <w:t>val</w:t>
      </w:r>
      <w:proofErr w:type="spellEnd"/>
      <w:r w:rsidRPr="000D1C45">
        <w:rPr>
          <w:lang w:val="en-US"/>
        </w:rPr>
        <w:t>}", (v[0]+0.3, v[1]+0.3))</w:t>
      </w:r>
    </w:p>
    <w:p w14:paraId="17F588EE" w14:textId="77777777" w:rsidR="000D1C45" w:rsidRPr="000D1C45" w:rsidRDefault="000D1C45" w:rsidP="000D1C45">
      <w:pPr>
        <w:rPr>
          <w:lang w:val="en-US"/>
        </w:rPr>
      </w:pPr>
      <w:proofErr w:type="spellStart"/>
      <w:r w:rsidRPr="000D1C45">
        <w:rPr>
          <w:lang w:val="en-US"/>
        </w:rPr>
        <w:t>plt.xlabel</w:t>
      </w:r>
      <w:proofErr w:type="spellEnd"/>
      <w:r w:rsidRPr="000D1C45">
        <w:rPr>
          <w:lang w:val="en-US"/>
        </w:rPr>
        <w:t>('x1 (S1)')</w:t>
      </w:r>
    </w:p>
    <w:p w14:paraId="4192D79F" w14:textId="77777777" w:rsidR="000D1C45" w:rsidRPr="000D1C45" w:rsidRDefault="000D1C45" w:rsidP="000D1C45">
      <w:pPr>
        <w:rPr>
          <w:lang w:val="en-US"/>
        </w:rPr>
      </w:pPr>
      <w:proofErr w:type="spellStart"/>
      <w:r w:rsidRPr="000D1C45">
        <w:rPr>
          <w:lang w:val="en-US"/>
        </w:rPr>
        <w:t>plt.ylabel</w:t>
      </w:r>
      <w:proofErr w:type="spellEnd"/>
      <w:r w:rsidRPr="000D1C45">
        <w:rPr>
          <w:lang w:val="en-US"/>
        </w:rPr>
        <w:t>('x2 (S2)')</w:t>
      </w:r>
    </w:p>
    <w:p w14:paraId="3966BB57" w14:textId="77777777" w:rsidR="000D1C45" w:rsidRPr="000D1C45" w:rsidRDefault="000D1C45" w:rsidP="000D1C45">
      <w:proofErr w:type="spellStart"/>
      <w:r w:rsidRPr="000D1C45">
        <w:t>plt.title</w:t>
      </w:r>
      <w:proofErr w:type="spellEnd"/>
      <w:r w:rsidRPr="000D1C45">
        <w:t>('Método gráfico — región factible y vértices')</w:t>
      </w:r>
    </w:p>
    <w:p w14:paraId="352DC482" w14:textId="77777777" w:rsidR="000D1C45" w:rsidRPr="000D1C45" w:rsidRDefault="000D1C45" w:rsidP="000D1C45">
      <w:pPr>
        <w:rPr>
          <w:lang w:val="en-US"/>
        </w:rPr>
      </w:pPr>
      <w:proofErr w:type="spellStart"/>
      <w:r w:rsidRPr="000D1C45">
        <w:rPr>
          <w:lang w:val="en-US"/>
        </w:rPr>
        <w:t>plt.grid</w:t>
      </w:r>
      <w:proofErr w:type="spellEnd"/>
      <w:r w:rsidRPr="000D1C45">
        <w:rPr>
          <w:lang w:val="en-US"/>
        </w:rPr>
        <w:t>(True)</w:t>
      </w:r>
    </w:p>
    <w:p w14:paraId="37D88924" w14:textId="77777777" w:rsidR="000D1C45" w:rsidRPr="000D1C45" w:rsidRDefault="000D1C45" w:rsidP="000D1C45">
      <w:pPr>
        <w:rPr>
          <w:lang w:val="en-US"/>
        </w:rPr>
      </w:pPr>
      <w:proofErr w:type="spellStart"/>
      <w:r w:rsidRPr="000D1C45">
        <w:rPr>
          <w:lang w:val="en-US"/>
        </w:rPr>
        <w:t>plt.show</w:t>
      </w:r>
      <w:proofErr w:type="spellEnd"/>
      <w:r w:rsidRPr="000D1C45">
        <w:rPr>
          <w:lang w:val="en-US"/>
        </w:rPr>
        <w:t>()</w:t>
      </w:r>
    </w:p>
    <w:p w14:paraId="091202B9" w14:textId="77777777" w:rsidR="000D1C45" w:rsidRPr="000D1C45" w:rsidRDefault="000D1C45" w:rsidP="000D1C45">
      <w:pPr>
        <w:rPr>
          <w:lang w:val="en-US"/>
        </w:rPr>
      </w:pPr>
    </w:p>
    <w:p w14:paraId="12FF221D" w14:textId="77777777" w:rsidR="000D1C45" w:rsidRPr="000D1C45" w:rsidRDefault="000D1C45" w:rsidP="000D1C45">
      <w:proofErr w:type="spellStart"/>
      <w:r w:rsidRPr="000D1C45">
        <w:t>print</w:t>
      </w:r>
      <w:proofErr w:type="spellEnd"/>
      <w:r w:rsidRPr="000D1C45">
        <w:t>("Vértices factibles y evaluaciones (orden descendente Z):")</w:t>
      </w:r>
    </w:p>
    <w:p w14:paraId="60CC8122" w14:textId="77777777" w:rsidR="000D1C45" w:rsidRPr="000D1C45" w:rsidRDefault="000D1C45" w:rsidP="000D1C45">
      <w:pPr>
        <w:rPr>
          <w:lang w:val="en-US"/>
        </w:rPr>
      </w:pPr>
      <w:r w:rsidRPr="000D1C45">
        <w:rPr>
          <w:lang w:val="en-US"/>
        </w:rPr>
        <w:t xml:space="preserve">for </w:t>
      </w:r>
      <w:proofErr w:type="spellStart"/>
      <w:r w:rsidRPr="000D1C45">
        <w:rPr>
          <w:lang w:val="en-US"/>
        </w:rPr>
        <w:t>v,val</w:t>
      </w:r>
      <w:proofErr w:type="spellEnd"/>
      <w:r w:rsidRPr="000D1C45">
        <w:rPr>
          <w:lang w:val="en-US"/>
        </w:rPr>
        <w:t xml:space="preserve"> in evaluations:</w:t>
      </w:r>
    </w:p>
    <w:p w14:paraId="2082E3F3" w14:textId="77777777" w:rsidR="000D1C45" w:rsidRPr="000D1C45" w:rsidRDefault="000D1C45" w:rsidP="000D1C45">
      <w:pPr>
        <w:rPr>
          <w:lang w:val="en-US"/>
        </w:rPr>
      </w:pPr>
      <w:r w:rsidRPr="000D1C45">
        <w:rPr>
          <w:lang w:val="en-US"/>
        </w:rPr>
        <w:t xml:space="preserve">    print(v, </w:t>
      </w:r>
      <w:proofErr w:type="spellStart"/>
      <w:r w:rsidRPr="000D1C45">
        <w:rPr>
          <w:lang w:val="en-US"/>
        </w:rPr>
        <w:t>val</w:t>
      </w:r>
      <w:proofErr w:type="spellEnd"/>
      <w:r w:rsidRPr="000D1C45">
        <w:rPr>
          <w:lang w:val="en-US"/>
        </w:rPr>
        <w:t>)</w:t>
      </w:r>
    </w:p>
    <w:p w14:paraId="586F98A6" w14:textId="77777777" w:rsidR="000D1C45" w:rsidRPr="000D1C45" w:rsidRDefault="000D1C45" w:rsidP="000D1C45">
      <w:pPr>
        <w:rPr>
          <w:lang w:val="en-US"/>
        </w:rPr>
      </w:pPr>
      <w:proofErr w:type="spellStart"/>
      <w:r w:rsidRPr="000D1C45">
        <w:rPr>
          <w:b/>
          <w:bCs/>
          <w:lang w:val="en-US"/>
        </w:rPr>
        <w:t>Notas</w:t>
      </w:r>
      <w:proofErr w:type="spellEnd"/>
      <w:r w:rsidRPr="000D1C45">
        <w:rPr>
          <w:b/>
          <w:bCs/>
          <w:lang w:val="en-US"/>
        </w:rPr>
        <w:t>:</w:t>
      </w:r>
    </w:p>
    <w:p w14:paraId="4C3FFB0F" w14:textId="77777777" w:rsidR="000D1C45" w:rsidRPr="000D1C45" w:rsidRDefault="000D1C45" w:rsidP="000D1C45">
      <w:pPr>
        <w:numPr>
          <w:ilvl w:val="0"/>
          <w:numId w:val="50"/>
        </w:numPr>
      </w:pPr>
      <w:r w:rsidRPr="000D1C45">
        <w:t>El código es similar al que ya uso en tus entregas previas; lo puedes adaptar a cualquier par de restricciones.</w:t>
      </w:r>
    </w:p>
    <w:p w14:paraId="4D8F57B9" w14:textId="77777777" w:rsidR="000D1C45" w:rsidRPr="000D1C45" w:rsidRDefault="000D1C45" w:rsidP="000D1C45">
      <w:pPr>
        <w:numPr>
          <w:ilvl w:val="0"/>
          <w:numId w:val="50"/>
        </w:numPr>
      </w:pPr>
      <w:r w:rsidRPr="000D1C45">
        <w:t>Para modelos con &gt;2 restricciones (como el ejemplo UPN con 3 restricciones) el procedimiento gráfico sigue siendo válido: la región factible se forma por la intersección de todos los semiplanos en el plano.</w:t>
      </w:r>
    </w:p>
    <w:p w14:paraId="0F2535EB" w14:textId="77777777" w:rsidR="000D1C45" w:rsidRPr="000D1C45" w:rsidRDefault="00AA7698" w:rsidP="000D1C45">
      <w:pPr>
        <w:rPr>
          <w:lang w:val="en-US"/>
        </w:rPr>
      </w:pPr>
      <w:r>
        <w:rPr>
          <w:lang w:val="en-US"/>
        </w:rPr>
        <w:pict w14:anchorId="7B3D2863">
          <v:rect id="_x0000_i1031" style="width:0;height:1.5pt" o:hralign="center" o:hrstd="t" o:hr="t" fillcolor="#a0a0a0" stroked="f"/>
        </w:pict>
      </w:r>
    </w:p>
    <w:p w14:paraId="21922674" w14:textId="77777777" w:rsidR="000D1C45" w:rsidRPr="000D1C45" w:rsidRDefault="000D1C45" w:rsidP="000D1C45">
      <w:pPr>
        <w:rPr>
          <w:b/>
          <w:bCs/>
        </w:rPr>
      </w:pPr>
      <w:r w:rsidRPr="000D1C45">
        <w:rPr>
          <w:b/>
          <w:bCs/>
        </w:rPr>
        <w:t>3.4.9 Recomendaciones didácticas y mejoras propuestas (aplicadas)</w:t>
      </w:r>
    </w:p>
    <w:p w14:paraId="7ED9FED0" w14:textId="77777777" w:rsidR="000D1C45" w:rsidRPr="000D1C45" w:rsidRDefault="000D1C45" w:rsidP="000D1C45">
      <w:r w:rsidRPr="000D1C45">
        <w:t>He aplicado las mejoras que propusimos para el material:</w:t>
      </w:r>
    </w:p>
    <w:p w14:paraId="0C116721" w14:textId="77777777" w:rsidR="000D1C45" w:rsidRPr="000D1C45" w:rsidRDefault="000D1C45" w:rsidP="000D1C45">
      <w:pPr>
        <w:numPr>
          <w:ilvl w:val="0"/>
          <w:numId w:val="51"/>
        </w:numPr>
      </w:pPr>
      <w:r w:rsidRPr="000D1C45">
        <w:rPr>
          <w:b/>
          <w:bCs/>
        </w:rPr>
        <w:t>Explicación paso a paso y aritmética exacta</w:t>
      </w:r>
      <w:r w:rsidRPr="000D1C45">
        <w:t xml:space="preserve">: en los ejemplos resolví intersecciones por eliminación para evitar errores visuales (ver S1,S2). </w:t>
      </w:r>
    </w:p>
    <w:p w14:paraId="12AE1051" w14:textId="77777777" w:rsidR="000D1C45" w:rsidRPr="000D1C45" w:rsidRDefault="000D1C45" w:rsidP="000D1C45">
      <w:pPr>
        <w:rPr>
          <w:lang w:val="en-US"/>
        </w:rPr>
      </w:pPr>
      <w:r w:rsidRPr="000D1C45">
        <w:rPr>
          <w:lang w:val="en-US"/>
        </w:rPr>
        <w:t>U3</w:t>
      </w:r>
    </w:p>
    <w:p w14:paraId="3AB4B729" w14:textId="77777777" w:rsidR="000D1C45" w:rsidRPr="000D1C45" w:rsidRDefault="000D1C45" w:rsidP="000D1C45">
      <w:pPr>
        <w:numPr>
          <w:ilvl w:val="0"/>
          <w:numId w:val="51"/>
        </w:numPr>
      </w:pPr>
      <w:r w:rsidRPr="000D1C45">
        <w:rPr>
          <w:b/>
          <w:bCs/>
        </w:rPr>
        <w:lastRenderedPageBreak/>
        <w:t>Visualizaciones reproducibles</w:t>
      </w:r>
      <w:r w:rsidRPr="000D1C45">
        <w:t>: incluí código Python listo para ejecutar y generar gráficos de región factible y evaluación de vértices.</w:t>
      </w:r>
    </w:p>
    <w:p w14:paraId="41E38187" w14:textId="77777777" w:rsidR="000D1C45" w:rsidRPr="000D1C45" w:rsidRDefault="000D1C45" w:rsidP="000D1C45">
      <w:pPr>
        <w:numPr>
          <w:ilvl w:val="0"/>
          <w:numId w:val="51"/>
        </w:numPr>
      </w:pPr>
      <w:r w:rsidRPr="000D1C45">
        <w:rPr>
          <w:b/>
          <w:bCs/>
        </w:rPr>
        <w:t>Contextualización local</w:t>
      </w:r>
      <w:r w:rsidRPr="000D1C45">
        <w:t xml:space="preserve">: añadí un ejemplo UPN (laboratorio) y la interpretación operativa (recursos </w:t>
      </w:r>
      <w:proofErr w:type="spellStart"/>
      <w:r w:rsidRPr="000D1C45">
        <w:t>binding</w:t>
      </w:r>
      <w:proofErr w:type="spellEnd"/>
      <w:r w:rsidRPr="000D1C45">
        <w:t xml:space="preserve">). </w:t>
      </w:r>
    </w:p>
    <w:p w14:paraId="4FECE585" w14:textId="77777777" w:rsidR="000D1C45" w:rsidRPr="000D1C45" w:rsidRDefault="000D1C45" w:rsidP="000D1C45">
      <w:pPr>
        <w:rPr>
          <w:lang w:val="en-US"/>
        </w:rPr>
      </w:pPr>
      <w:r w:rsidRPr="000D1C45">
        <w:rPr>
          <w:lang w:val="en-US"/>
        </w:rPr>
        <w:t>U3</w:t>
      </w:r>
    </w:p>
    <w:p w14:paraId="4E2DF21D" w14:textId="77777777" w:rsidR="000D1C45" w:rsidRPr="000D1C45" w:rsidRDefault="000D1C45" w:rsidP="000D1C45">
      <w:pPr>
        <w:numPr>
          <w:ilvl w:val="0"/>
          <w:numId w:val="51"/>
        </w:numPr>
      </w:pPr>
      <w:r w:rsidRPr="000D1C45">
        <w:rPr>
          <w:b/>
          <w:bCs/>
        </w:rPr>
        <w:t>Casos especiales y diagnóstico</w:t>
      </w:r>
      <w:r w:rsidRPr="000D1C45">
        <w:t xml:space="preserve">: describí cómo detectar </w:t>
      </w:r>
      <w:proofErr w:type="spellStart"/>
      <w:r w:rsidRPr="000D1C45">
        <w:t>infactibilidad</w:t>
      </w:r>
      <w:proofErr w:type="spellEnd"/>
      <w:r w:rsidRPr="000D1C45">
        <w:t>, no acotamiento y múltiples óptimos geométricamente.</w:t>
      </w:r>
    </w:p>
    <w:p w14:paraId="53AE115C" w14:textId="77777777" w:rsidR="000D1C45" w:rsidRPr="000D1C45" w:rsidRDefault="000D1C45" w:rsidP="000D1C45">
      <w:pPr>
        <w:numPr>
          <w:ilvl w:val="0"/>
          <w:numId w:val="51"/>
        </w:numPr>
      </w:pPr>
      <w:r w:rsidRPr="000D1C45">
        <w:rPr>
          <w:b/>
          <w:bCs/>
        </w:rPr>
        <w:t>Corrección de estilo y coherencia</w:t>
      </w:r>
      <w:r w:rsidRPr="000D1C45">
        <w:t xml:space="preserve">: integré terminología en español técnico homogéneo (por ejemplo, </w:t>
      </w:r>
      <w:r w:rsidRPr="000D1C45">
        <w:rPr>
          <w:i/>
          <w:iCs/>
        </w:rPr>
        <w:t>holgura</w:t>
      </w:r>
      <w:r w:rsidRPr="000D1C45">
        <w:t xml:space="preserve"> por </w:t>
      </w:r>
      <w:proofErr w:type="spellStart"/>
      <w:r w:rsidRPr="000D1C45">
        <w:rPr>
          <w:i/>
          <w:iCs/>
        </w:rPr>
        <w:t>slack</w:t>
      </w:r>
      <w:proofErr w:type="spellEnd"/>
      <w:r w:rsidRPr="000D1C45">
        <w:t xml:space="preserve">, </w:t>
      </w:r>
      <w:r w:rsidRPr="000D1C45">
        <w:rPr>
          <w:i/>
          <w:iCs/>
        </w:rPr>
        <w:t>restricción</w:t>
      </w:r>
      <w:r w:rsidRPr="000D1C45">
        <w:t xml:space="preserve"> por </w:t>
      </w:r>
      <w:proofErr w:type="spellStart"/>
      <w:r w:rsidRPr="000D1C45">
        <w:rPr>
          <w:i/>
          <w:iCs/>
        </w:rPr>
        <w:t>constraint</w:t>
      </w:r>
      <w:proofErr w:type="spellEnd"/>
      <w:r w:rsidRPr="000D1C45">
        <w:t>), como pediste antes —si quieres, aplico estas correcciones a todo el capítulo.</w:t>
      </w:r>
    </w:p>
    <w:p w14:paraId="57DCD38E" w14:textId="77777777" w:rsidR="000D1C45" w:rsidRPr="000D1C45" w:rsidRDefault="000D1C45" w:rsidP="000D1C45">
      <w:pPr>
        <w:numPr>
          <w:ilvl w:val="0"/>
          <w:numId w:val="51"/>
        </w:numPr>
      </w:pPr>
      <w:r w:rsidRPr="000D1C45">
        <w:rPr>
          <w:b/>
          <w:bCs/>
        </w:rPr>
        <w:t>Ejercicios con solución</w:t>
      </w:r>
      <w:r w:rsidRPr="000D1C45">
        <w:t>: incluí la resolución completa del ejemplo del U3.txt y el procedimiento para evaluar vértices (</w:t>
      </w:r>
      <w:proofErr w:type="spellStart"/>
      <w:r w:rsidRPr="000D1C45">
        <w:t>auto-evaluación</w:t>
      </w:r>
      <w:proofErr w:type="spellEnd"/>
      <w:r w:rsidRPr="000D1C45">
        <w:t xml:space="preserve"> 3.4 del documento está resuelta en esta sección). </w:t>
      </w:r>
    </w:p>
    <w:p w14:paraId="4DACE652" w14:textId="77777777" w:rsidR="000D1C45" w:rsidRPr="000D1C45" w:rsidRDefault="000D1C45" w:rsidP="000D1C45">
      <w:pPr>
        <w:rPr>
          <w:lang w:val="en-US"/>
        </w:rPr>
      </w:pPr>
      <w:r w:rsidRPr="000D1C45">
        <w:rPr>
          <w:lang w:val="en-US"/>
        </w:rPr>
        <w:t>U3</w:t>
      </w:r>
    </w:p>
    <w:p w14:paraId="7D0CBBAA" w14:textId="77777777" w:rsidR="000D1C45" w:rsidRPr="000D1C45" w:rsidRDefault="00AA7698" w:rsidP="000D1C45">
      <w:pPr>
        <w:rPr>
          <w:lang w:val="en-US"/>
        </w:rPr>
      </w:pPr>
      <w:r>
        <w:rPr>
          <w:lang w:val="en-US"/>
        </w:rPr>
        <w:pict w14:anchorId="74435878">
          <v:rect id="_x0000_i1032" style="width:0;height:1.5pt" o:hralign="center" o:hrstd="t" o:hr="t" fillcolor="#a0a0a0" stroked="f"/>
        </w:pict>
      </w:r>
    </w:p>
    <w:p w14:paraId="6C886DD4" w14:textId="77777777" w:rsidR="000D1C45" w:rsidRPr="000D1C45" w:rsidRDefault="000D1C45" w:rsidP="000D1C45">
      <w:pPr>
        <w:rPr>
          <w:b/>
          <w:bCs/>
        </w:rPr>
      </w:pPr>
      <w:r w:rsidRPr="000D1C45">
        <w:rPr>
          <w:b/>
          <w:bCs/>
        </w:rPr>
        <w:t>3.4.10 Ejercicios propuestos (con soluciones) — para clase o autoaprendizaje</w:t>
      </w:r>
    </w:p>
    <w:p w14:paraId="48EA4EA2" w14:textId="77777777" w:rsidR="000D1C45" w:rsidRPr="000D1C45" w:rsidRDefault="000D1C45" w:rsidP="000D1C45">
      <w:pPr>
        <w:rPr>
          <w:b/>
          <w:bCs/>
        </w:rPr>
      </w:pPr>
      <w:r w:rsidRPr="000D1C45">
        <w:rPr>
          <w:b/>
          <w:bCs/>
        </w:rPr>
        <w:t>Ejercicio 1 (Autoevaluación 3.4 — del documento)</w:t>
      </w:r>
    </w:p>
    <w:p w14:paraId="5FD776FD" w14:textId="77777777" w:rsidR="000D1C45" w:rsidRPr="000D1C45" w:rsidRDefault="000D1C45" w:rsidP="000D1C45">
      <w:r w:rsidRPr="000D1C45">
        <w:rPr>
          <w:b/>
          <w:bCs/>
        </w:rPr>
        <w:t>Planteamiento:</w:t>
      </w:r>
    </w:p>
    <w:p w14:paraId="67FCB574" w14:textId="77777777" w:rsidR="000D1C45" w:rsidRPr="000D1C45" w:rsidRDefault="000D1C45" w:rsidP="000D1C45">
      <w:proofErr w:type="spellStart"/>
      <w:r w:rsidRPr="000D1C45">
        <w:t>max</w:t>
      </w:r>
      <w:proofErr w:type="spellEnd"/>
      <w:r w:rsidRPr="000D1C45">
        <w:t>⁡ Z=3x1+2x2s.a. 2x1+x2≤18,x1+x2≤12,x1,x2≥0.\</w:t>
      </w:r>
      <w:proofErr w:type="spellStart"/>
      <w:r w:rsidRPr="000D1C45">
        <w:t>begin</w:t>
      </w:r>
      <w:proofErr w:type="spellEnd"/>
      <w:r w:rsidRPr="000D1C45">
        <w:t>{</w:t>
      </w:r>
      <w:proofErr w:type="spellStart"/>
      <w:r w:rsidRPr="000D1C45">
        <w:t>aligned</w:t>
      </w:r>
      <w:proofErr w:type="spellEnd"/>
      <w:r w:rsidRPr="000D1C45">
        <w:t>} \</w:t>
      </w:r>
      <w:proofErr w:type="spellStart"/>
      <w:r w:rsidRPr="000D1C45">
        <w:t>max</w:t>
      </w:r>
      <w:proofErr w:type="spellEnd"/>
      <w:r w:rsidRPr="000D1C45">
        <w:t>\ &amp; Z = 3x_1 + 2x_2\\ \</w:t>
      </w:r>
      <w:proofErr w:type="spellStart"/>
      <w:r w:rsidRPr="000D1C45">
        <w:t>text</w:t>
      </w:r>
      <w:proofErr w:type="spellEnd"/>
      <w:r w:rsidRPr="000D1C45">
        <w:t xml:space="preserve">{s.a. } &amp; 2x_1 + x_2 \le 18,\\ &amp; x_1 + x_2 \le 12,\\ &amp; x_1,x_2 \ge 0. \end{aligned}max s.a. ​Z=3x1​+2x2​2x1​+x2​≤18,x1​+x2​≤12,x1​,x2​≥0.​ </w:t>
      </w:r>
    </w:p>
    <w:p w14:paraId="64CA1268" w14:textId="77777777" w:rsidR="000D1C45" w:rsidRPr="000D1C45" w:rsidRDefault="000D1C45" w:rsidP="000D1C45">
      <w:pPr>
        <w:rPr>
          <w:lang w:val="en-US"/>
        </w:rPr>
      </w:pPr>
      <w:proofErr w:type="spellStart"/>
      <w:r w:rsidRPr="000D1C45">
        <w:rPr>
          <w:b/>
          <w:bCs/>
          <w:lang w:val="en-US"/>
        </w:rPr>
        <w:t>Solución</w:t>
      </w:r>
      <w:proofErr w:type="spellEnd"/>
      <w:r w:rsidRPr="000D1C45">
        <w:rPr>
          <w:b/>
          <w:bCs/>
          <w:lang w:val="en-US"/>
        </w:rPr>
        <w:t xml:space="preserve"> (paso a paso):</w:t>
      </w:r>
    </w:p>
    <w:p w14:paraId="373115DE" w14:textId="77777777" w:rsidR="000D1C45" w:rsidRPr="000D1C45" w:rsidRDefault="000D1C45" w:rsidP="000D1C45">
      <w:pPr>
        <w:numPr>
          <w:ilvl w:val="0"/>
          <w:numId w:val="52"/>
        </w:numPr>
        <w:rPr>
          <w:lang w:val="en-US"/>
        </w:rPr>
      </w:pPr>
      <w:r w:rsidRPr="000D1C45">
        <w:t>Igualdades de contorno:</w:t>
      </w:r>
      <w:r w:rsidRPr="000D1C45">
        <w:br/>
        <w:t>(1) 2x1+x2=182x_1 + x_2 = 182x1​+x2​=18 → intersecciones: x1=0</w:t>
      </w:r>
      <w:r w:rsidRPr="000D1C45">
        <w:rPr>
          <w:rFonts w:ascii="Cambria Math" w:hAnsi="Cambria Math" w:cs="Cambria Math"/>
        </w:rPr>
        <w:t>⇒</w:t>
      </w:r>
      <w:r w:rsidRPr="000D1C45">
        <w:t>x2=18x_1=0\</w:t>
      </w:r>
      <w:proofErr w:type="spellStart"/>
      <w:r w:rsidRPr="000D1C45">
        <w:t>Rightarrow</w:t>
      </w:r>
      <w:proofErr w:type="spellEnd"/>
      <w:r w:rsidRPr="000D1C45">
        <w:t xml:space="preserve"> x_2=18x1​=0</w:t>
      </w:r>
      <w:r w:rsidRPr="000D1C45">
        <w:rPr>
          <w:rFonts w:ascii="Cambria Math" w:hAnsi="Cambria Math" w:cs="Cambria Math"/>
        </w:rPr>
        <w:t>⇒</w:t>
      </w:r>
      <w:r w:rsidRPr="000D1C45">
        <w:t>x2​=18; x2=0</w:t>
      </w:r>
      <w:r w:rsidRPr="000D1C45">
        <w:rPr>
          <w:rFonts w:ascii="Cambria Math" w:hAnsi="Cambria Math" w:cs="Cambria Math"/>
        </w:rPr>
        <w:t>⇒</w:t>
      </w:r>
      <w:r w:rsidRPr="000D1C45">
        <w:t>x1=9x_2=0\</w:t>
      </w:r>
      <w:proofErr w:type="spellStart"/>
      <w:r w:rsidRPr="000D1C45">
        <w:t>Rightarrow</w:t>
      </w:r>
      <w:proofErr w:type="spellEnd"/>
      <w:r w:rsidRPr="000D1C45">
        <w:t xml:space="preserve"> x_1=9x2​=0</w:t>
      </w:r>
      <w:r w:rsidRPr="000D1C45">
        <w:rPr>
          <w:rFonts w:ascii="Cambria Math" w:hAnsi="Cambria Math" w:cs="Cambria Math"/>
        </w:rPr>
        <w:t>⇒</w:t>
      </w:r>
      <w:r w:rsidRPr="000D1C45">
        <w:t>x1​=9.</w:t>
      </w:r>
      <w:r w:rsidRPr="000D1C45">
        <w:br/>
      </w:r>
      <w:r w:rsidRPr="000D1C45">
        <w:rPr>
          <w:lang w:val="en-US"/>
        </w:rPr>
        <w:t>(2) x1+x2=12x_1 + x_2 = 12x1​+x2​=12 → x1=0</w:t>
      </w:r>
      <w:r w:rsidRPr="000D1C45">
        <w:rPr>
          <w:rFonts w:ascii="Cambria Math" w:hAnsi="Cambria Math" w:cs="Cambria Math"/>
          <w:lang w:val="en-US"/>
        </w:rPr>
        <w:t>⇒</w:t>
      </w:r>
      <w:r w:rsidRPr="000D1C45">
        <w:rPr>
          <w:lang w:val="en-US"/>
        </w:rPr>
        <w:t>x2=12x_1=0\</w:t>
      </w:r>
      <w:proofErr w:type="spellStart"/>
      <w:r w:rsidRPr="000D1C45">
        <w:rPr>
          <w:lang w:val="en-US"/>
        </w:rPr>
        <w:t>Rightarrow</w:t>
      </w:r>
      <w:proofErr w:type="spellEnd"/>
      <w:r w:rsidRPr="000D1C45">
        <w:rPr>
          <w:lang w:val="en-US"/>
        </w:rPr>
        <w:t xml:space="preserve"> </w:t>
      </w:r>
      <w:r w:rsidRPr="000D1C45">
        <w:rPr>
          <w:lang w:val="en-US"/>
        </w:rPr>
        <w:lastRenderedPageBreak/>
        <w:t>x_2=12x1​=0</w:t>
      </w:r>
      <w:r w:rsidRPr="000D1C45">
        <w:rPr>
          <w:rFonts w:ascii="Cambria Math" w:hAnsi="Cambria Math" w:cs="Cambria Math"/>
          <w:lang w:val="en-US"/>
        </w:rPr>
        <w:t>⇒</w:t>
      </w:r>
      <w:r w:rsidRPr="000D1C45">
        <w:rPr>
          <w:lang w:val="en-US"/>
        </w:rPr>
        <w:t>x2​=12; x2=0</w:t>
      </w:r>
      <w:r w:rsidRPr="000D1C45">
        <w:rPr>
          <w:rFonts w:ascii="Cambria Math" w:hAnsi="Cambria Math" w:cs="Cambria Math"/>
          <w:lang w:val="en-US"/>
        </w:rPr>
        <w:t>⇒</w:t>
      </w:r>
      <w:r w:rsidRPr="000D1C45">
        <w:rPr>
          <w:lang w:val="en-US"/>
        </w:rPr>
        <w:t>x1=12x_2=0\</w:t>
      </w:r>
      <w:proofErr w:type="spellStart"/>
      <w:r w:rsidRPr="000D1C45">
        <w:rPr>
          <w:lang w:val="en-US"/>
        </w:rPr>
        <w:t>Rightarrow</w:t>
      </w:r>
      <w:proofErr w:type="spellEnd"/>
      <w:r w:rsidRPr="000D1C45">
        <w:rPr>
          <w:lang w:val="en-US"/>
        </w:rPr>
        <w:t xml:space="preserve"> x_1=12x2​=0</w:t>
      </w:r>
      <w:r w:rsidRPr="000D1C45">
        <w:rPr>
          <w:rFonts w:ascii="Cambria Math" w:hAnsi="Cambria Math" w:cs="Cambria Math"/>
          <w:lang w:val="en-US"/>
        </w:rPr>
        <w:t>⇒</w:t>
      </w:r>
      <w:r w:rsidRPr="000D1C45">
        <w:rPr>
          <w:lang w:val="en-US"/>
        </w:rPr>
        <w:t>x1​=12.</w:t>
      </w:r>
    </w:p>
    <w:p w14:paraId="7120C9AD" w14:textId="77777777" w:rsidR="000D1C45" w:rsidRPr="000D1C45" w:rsidRDefault="000D1C45" w:rsidP="000D1C45">
      <w:pPr>
        <w:numPr>
          <w:ilvl w:val="0"/>
          <w:numId w:val="52"/>
        </w:numPr>
        <w:rPr>
          <w:lang w:val="en-US"/>
        </w:rPr>
      </w:pPr>
      <w:proofErr w:type="spellStart"/>
      <w:r w:rsidRPr="000D1C45">
        <w:rPr>
          <w:lang w:val="en-US"/>
        </w:rPr>
        <w:t>Vértices</w:t>
      </w:r>
      <w:proofErr w:type="spellEnd"/>
      <w:r w:rsidRPr="000D1C45">
        <w:rPr>
          <w:lang w:val="en-US"/>
        </w:rPr>
        <w:t xml:space="preserve"> </w:t>
      </w:r>
      <w:proofErr w:type="spellStart"/>
      <w:r w:rsidRPr="000D1C45">
        <w:rPr>
          <w:lang w:val="en-US"/>
        </w:rPr>
        <w:t>candidatos</w:t>
      </w:r>
      <w:proofErr w:type="spellEnd"/>
      <w:r w:rsidRPr="000D1C45">
        <w:rPr>
          <w:lang w:val="en-US"/>
        </w:rPr>
        <w:t xml:space="preserve"> (resolver pares):</w:t>
      </w:r>
    </w:p>
    <w:p w14:paraId="11E5DE7F" w14:textId="77777777" w:rsidR="000D1C45" w:rsidRPr="000D1C45" w:rsidRDefault="000D1C45" w:rsidP="000D1C45">
      <w:pPr>
        <w:numPr>
          <w:ilvl w:val="1"/>
          <w:numId w:val="52"/>
        </w:numPr>
        <w:rPr>
          <w:lang w:val="en-US"/>
        </w:rPr>
      </w:pPr>
      <w:r w:rsidRPr="000D1C45">
        <w:rPr>
          <w:lang w:val="en-US"/>
        </w:rPr>
        <w:t>(0,0)(0,0)(0,0) → Z=0Z=0Z=0.</w:t>
      </w:r>
    </w:p>
    <w:p w14:paraId="3A95704D" w14:textId="77777777" w:rsidR="000D1C45" w:rsidRPr="000D1C45" w:rsidRDefault="000D1C45" w:rsidP="000D1C45">
      <w:pPr>
        <w:numPr>
          <w:ilvl w:val="1"/>
          <w:numId w:val="52"/>
        </w:numPr>
      </w:pPr>
      <w:r w:rsidRPr="000D1C45">
        <w:t xml:space="preserve">(9,0)(9,0)(9,0) (intersección con eje de (1)) → comprobar (2): 9+0≤129+0\le129+0≤12 </w:t>
      </w:r>
      <w:r w:rsidRPr="000D1C45">
        <w:rPr>
          <w:rFonts w:ascii="Segoe UI Symbol" w:hAnsi="Segoe UI Symbol" w:cs="Segoe UI Symbol"/>
        </w:rPr>
        <w:t>✔</w:t>
      </w:r>
      <w:r w:rsidRPr="000D1C45">
        <w:t xml:space="preserve"> </w:t>
      </w:r>
      <w:r w:rsidRPr="000D1C45">
        <w:rPr>
          <w:rFonts w:cs="Tahoma"/>
        </w:rPr>
        <w:t>→</w:t>
      </w:r>
      <w:r w:rsidRPr="000D1C45">
        <w:t xml:space="preserve"> Z=3</w:t>
      </w:r>
      <w:r w:rsidRPr="000D1C45">
        <w:rPr>
          <w:rFonts w:ascii="Cambria Math" w:hAnsi="Cambria Math" w:cs="Cambria Math"/>
        </w:rPr>
        <w:t>∗</w:t>
      </w:r>
      <w:r w:rsidRPr="000D1C45">
        <w:t>9=27Z=3*9=27Z=3</w:t>
      </w:r>
      <w:r w:rsidRPr="000D1C45">
        <w:rPr>
          <w:rFonts w:ascii="Cambria Math" w:hAnsi="Cambria Math" w:cs="Cambria Math"/>
        </w:rPr>
        <w:t>∗</w:t>
      </w:r>
      <w:r w:rsidRPr="000D1C45">
        <w:t>9=27.</w:t>
      </w:r>
    </w:p>
    <w:p w14:paraId="1201FC5D" w14:textId="77777777" w:rsidR="000D1C45" w:rsidRPr="000D1C45" w:rsidRDefault="000D1C45" w:rsidP="000D1C45">
      <w:pPr>
        <w:numPr>
          <w:ilvl w:val="1"/>
          <w:numId w:val="52"/>
        </w:numPr>
      </w:pPr>
      <w:r w:rsidRPr="000D1C45">
        <w:t xml:space="preserve">(0,12)(0,12)(0,12) (intersección con eje de (2)) → comprobar (1): 0+12≤180+12 \le 180+12≤18 </w:t>
      </w:r>
      <w:r w:rsidRPr="000D1C45">
        <w:rPr>
          <w:rFonts w:ascii="Segoe UI Symbol" w:hAnsi="Segoe UI Symbol" w:cs="Segoe UI Symbol"/>
        </w:rPr>
        <w:t>✔</w:t>
      </w:r>
      <w:r w:rsidRPr="000D1C45">
        <w:t xml:space="preserve"> </w:t>
      </w:r>
      <w:r w:rsidRPr="000D1C45">
        <w:rPr>
          <w:rFonts w:cs="Tahoma"/>
        </w:rPr>
        <w:t>→</w:t>
      </w:r>
      <w:r w:rsidRPr="000D1C45">
        <w:t xml:space="preserve"> Z=2</w:t>
      </w:r>
      <w:r w:rsidRPr="000D1C45">
        <w:rPr>
          <w:rFonts w:ascii="Cambria Math" w:hAnsi="Cambria Math" w:cs="Cambria Math"/>
        </w:rPr>
        <w:t>∗</w:t>
      </w:r>
      <w:r w:rsidRPr="000D1C45">
        <w:t>12=24Z=2*12=24Z=2</w:t>
      </w:r>
      <w:r w:rsidRPr="000D1C45">
        <w:rPr>
          <w:rFonts w:ascii="Cambria Math" w:hAnsi="Cambria Math" w:cs="Cambria Math"/>
        </w:rPr>
        <w:t>∗</w:t>
      </w:r>
      <w:r w:rsidRPr="000D1C45">
        <w:t>12=24.</w:t>
      </w:r>
    </w:p>
    <w:p w14:paraId="713B2CB6" w14:textId="77777777" w:rsidR="000D1C45" w:rsidRPr="000D1C45" w:rsidRDefault="000D1C45" w:rsidP="000D1C45">
      <w:pPr>
        <w:numPr>
          <w:ilvl w:val="1"/>
          <w:numId w:val="52"/>
        </w:numPr>
        <w:rPr>
          <w:lang w:val="en-US"/>
        </w:rPr>
      </w:pPr>
      <w:proofErr w:type="spellStart"/>
      <w:r w:rsidRPr="000D1C45">
        <w:rPr>
          <w:lang w:val="en-US"/>
        </w:rPr>
        <w:t>Intersección</w:t>
      </w:r>
      <w:proofErr w:type="spellEnd"/>
      <w:r w:rsidRPr="000D1C45">
        <w:rPr>
          <w:lang w:val="en-US"/>
        </w:rPr>
        <w:t xml:space="preserve"> (1) y (2):</w:t>
      </w:r>
    </w:p>
    <w:p w14:paraId="062F336A" w14:textId="77777777" w:rsidR="000D1C45" w:rsidRPr="000D1C45" w:rsidRDefault="000D1C45" w:rsidP="000D1C45">
      <w:pPr>
        <w:rPr>
          <w:lang w:val="en-US"/>
        </w:rPr>
      </w:pPr>
      <w:r w:rsidRPr="000D1C45">
        <w:rPr>
          <w:lang w:val="en-US"/>
        </w:rPr>
        <w:t>{2x1+x2=18x1+x2=12</w:t>
      </w:r>
      <w:r w:rsidRPr="000D1C45">
        <w:rPr>
          <w:rFonts w:ascii="Cambria Math" w:hAnsi="Cambria Math" w:cs="Cambria Math"/>
          <w:lang w:val="en-US"/>
        </w:rPr>
        <w:t>⇒</w:t>
      </w:r>
      <w:r w:rsidRPr="000D1C45">
        <w:rPr>
          <w:lang w:val="en-US"/>
        </w:rPr>
        <w:t>resta:</w:t>
      </w:r>
      <w:r w:rsidRPr="000D1C45">
        <w:rPr>
          <w:rFonts w:cs="Tahoma"/>
          <w:lang w:val="en-US"/>
        </w:rPr>
        <w:t> </w:t>
      </w:r>
      <w:r w:rsidRPr="000D1C45">
        <w:rPr>
          <w:lang w:val="en-US"/>
        </w:rPr>
        <w:t>x1=6,</w:t>
      </w:r>
      <w:r w:rsidRPr="000D1C45">
        <w:rPr>
          <w:rFonts w:cs="Tahoma"/>
          <w:lang w:val="en-US"/>
        </w:rPr>
        <w:t> </w:t>
      </w:r>
      <w:r w:rsidRPr="000D1C45">
        <w:rPr>
          <w:lang w:val="en-US"/>
        </w:rPr>
        <w:t>x2=6.\begin{cases} 2x_1 + x_2 = 18\\ x_1 + x_2 = 12 \end{cases} \</w:t>
      </w:r>
      <w:proofErr w:type="spellStart"/>
      <w:r w:rsidRPr="000D1C45">
        <w:rPr>
          <w:lang w:val="en-US"/>
        </w:rPr>
        <w:t>Rightarrow</w:t>
      </w:r>
      <w:proofErr w:type="spellEnd"/>
      <w:r w:rsidRPr="000D1C45">
        <w:rPr>
          <w:lang w:val="en-US"/>
        </w:rPr>
        <w:t xml:space="preserve"> \text{</w:t>
      </w:r>
      <w:proofErr w:type="spellStart"/>
      <w:r w:rsidRPr="000D1C45">
        <w:rPr>
          <w:lang w:val="en-US"/>
        </w:rPr>
        <w:t>resta</w:t>
      </w:r>
      <w:proofErr w:type="spellEnd"/>
      <w:r w:rsidRPr="000D1C45">
        <w:rPr>
          <w:lang w:val="en-US"/>
        </w:rPr>
        <w:t>: } x_1 = 6,\ x_2 = 6.{2x1​+x2​=18x1​+x2​=12​</w:t>
      </w:r>
      <w:r w:rsidRPr="000D1C45">
        <w:rPr>
          <w:rFonts w:ascii="Cambria Math" w:hAnsi="Cambria Math" w:cs="Cambria Math"/>
          <w:lang w:val="en-US"/>
        </w:rPr>
        <w:t>⇒</w:t>
      </w:r>
      <w:proofErr w:type="spellStart"/>
      <w:r w:rsidRPr="000D1C45">
        <w:rPr>
          <w:lang w:val="en-US"/>
        </w:rPr>
        <w:t>resta</w:t>
      </w:r>
      <w:proofErr w:type="spellEnd"/>
      <w:r w:rsidRPr="000D1C45">
        <w:rPr>
          <w:lang w:val="en-US"/>
        </w:rPr>
        <w:t xml:space="preserve">: x1​=6, x2​=6. </w:t>
      </w:r>
    </w:p>
    <w:p w14:paraId="5BD40F32" w14:textId="77777777" w:rsidR="000D1C45" w:rsidRPr="000D1C45" w:rsidRDefault="000D1C45" w:rsidP="000D1C45">
      <w:pPr>
        <w:rPr>
          <w:lang w:val="en-US"/>
        </w:rPr>
      </w:pPr>
      <w:r w:rsidRPr="000D1C45">
        <w:rPr>
          <w:lang w:val="en-US"/>
        </w:rPr>
        <w:t>→ Z=3</w:t>
      </w:r>
      <w:r w:rsidRPr="000D1C45">
        <w:rPr>
          <w:rFonts w:ascii="Cambria Math" w:hAnsi="Cambria Math" w:cs="Cambria Math"/>
          <w:lang w:val="en-US"/>
        </w:rPr>
        <w:t>∗</w:t>
      </w:r>
      <w:r w:rsidRPr="000D1C45">
        <w:rPr>
          <w:lang w:val="en-US"/>
        </w:rPr>
        <w:t>6+2</w:t>
      </w:r>
      <w:r w:rsidRPr="000D1C45">
        <w:rPr>
          <w:rFonts w:ascii="Cambria Math" w:hAnsi="Cambria Math" w:cs="Cambria Math"/>
          <w:lang w:val="en-US"/>
        </w:rPr>
        <w:t>∗</w:t>
      </w:r>
      <w:r w:rsidRPr="000D1C45">
        <w:rPr>
          <w:lang w:val="en-US"/>
        </w:rPr>
        <w:t>6=30Z = 3*6 + 2*6 = 30Z=3</w:t>
      </w:r>
      <w:r w:rsidRPr="000D1C45">
        <w:rPr>
          <w:rFonts w:ascii="Cambria Math" w:hAnsi="Cambria Math" w:cs="Cambria Math"/>
          <w:lang w:val="en-US"/>
        </w:rPr>
        <w:t>∗</w:t>
      </w:r>
      <w:r w:rsidRPr="000D1C45">
        <w:rPr>
          <w:lang w:val="en-US"/>
        </w:rPr>
        <w:t>6+2</w:t>
      </w:r>
      <w:r w:rsidRPr="000D1C45">
        <w:rPr>
          <w:rFonts w:ascii="Cambria Math" w:hAnsi="Cambria Math" w:cs="Cambria Math"/>
          <w:lang w:val="en-US"/>
        </w:rPr>
        <w:t>∗</w:t>
      </w:r>
      <w:r w:rsidRPr="000D1C45">
        <w:rPr>
          <w:lang w:val="en-US"/>
        </w:rPr>
        <w:t>6=30.</w:t>
      </w:r>
    </w:p>
    <w:p w14:paraId="7157D903" w14:textId="77777777" w:rsidR="000D1C45" w:rsidRPr="000D1C45" w:rsidRDefault="000D1C45" w:rsidP="000D1C45">
      <w:pPr>
        <w:numPr>
          <w:ilvl w:val="0"/>
          <w:numId w:val="52"/>
        </w:numPr>
      </w:pPr>
      <w:r w:rsidRPr="000D1C45">
        <w:rPr>
          <w:b/>
          <w:bCs/>
        </w:rPr>
        <w:t>Óptimo:</w:t>
      </w:r>
      <w:r w:rsidRPr="000D1C45">
        <w:t xml:space="preserve"> (x1,x2)=(6,6)(x_1,x_2)=(6,6)(x1​,x2​)=(6,6) con Z=30Z=30Z=30.</w:t>
      </w:r>
    </w:p>
    <w:p w14:paraId="522D3EDA" w14:textId="77777777" w:rsidR="000D1C45" w:rsidRPr="000D1C45" w:rsidRDefault="000D1C45" w:rsidP="000D1C45">
      <w:r w:rsidRPr="000D1C45">
        <w:rPr>
          <w:i/>
          <w:iCs/>
        </w:rPr>
        <w:t>(Explicación: la intersección de (1) y (2) produce el vértice con mayor ZZZ.)</w:t>
      </w:r>
      <w:r w:rsidRPr="000D1C45">
        <w:t xml:space="preserve"> </w:t>
      </w:r>
    </w:p>
    <w:p w14:paraId="2CD1074A" w14:textId="77777777" w:rsidR="000D1C45" w:rsidRPr="000D1C45" w:rsidRDefault="000D1C45" w:rsidP="000D1C45">
      <w:pPr>
        <w:rPr>
          <w:lang w:val="en-US"/>
        </w:rPr>
      </w:pPr>
      <w:r w:rsidRPr="000D1C45">
        <w:rPr>
          <w:lang w:val="en-US"/>
        </w:rPr>
        <w:t>U3</w:t>
      </w:r>
    </w:p>
    <w:p w14:paraId="6A117068" w14:textId="77777777" w:rsidR="000D1C45" w:rsidRPr="000D1C45" w:rsidRDefault="00AA7698" w:rsidP="000D1C45">
      <w:pPr>
        <w:rPr>
          <w:lang w:val="en-US"/>
        </w:rPr>
      </w:pPr>
      <w:r>
        <w:rPr>
          <w:lang w:val="en-US"/>
        </w:rPr>
        <w:pict w14:anchorId="56A5F332">
          <v:rect id="_x0000_i1033" style="width:0;height:1.5pt" o:hralign="center" o:hrstd="t" o:hr="t" fillcolor="#a0a0a0" stroked="f"/>
        </w:pict>
      </w:r>
    </w:p>
    <w:p w14:paraId="3A122D68" w14:textId="77777777" w:rsidR="000D1C45" w:rsidRPr="000D1C45" w:rsidRDefault="000D1C45" w:rsidP="000D1C45">
      <w:pPr>
        <w:rPr>
          <w:b/>
          <w:bCs/>
        </w:rPr>
      </w:pPr>
      <w:r w:rsidRPr="000D1C45">
        <w:rPr>
          <w:b/>
          <w:bCs/>
        </w:rPr>
        <w:t>Ejercicio 2 (Interpretación — Nicaragua)</w:t>
      </w:r>
    </w:p>
    <w:p w14:paraId="6664D0A3" w14:textId="77777777" w:rsidR="000D1C45" w:rsidRPr="000D1C45" w:rsidRDefault="000D1C45" w:rsidP="000D1C45">
      <w:r w:rsidRPr="000D1C45">
        <w:t xml:space="preserve">Plantea gráficamente un problema con dos recursos de una microempresa en León: horas máquina y horas de empaque. Formula la función objetivo (ganancia por unidad), traza la región factible y determina la asignación que maximiza la ganancia. </w:t>
      </w:r>
      <w:r w:rsidRPr="000D1C45">
        <w:rPr>
          <w:i/>
          <w:iCs/>
        </w:rPr>
        <w:t>(Este es similar al ejercicio propuesto en 3.3).</w:t>
      </w:r>
    </w:p>
    <w:p w14:paraId="44A4DF99" w14:textId="77777777" w:rsidR="000D1C45" w:rsidRPr="000D1C45" w:rsidRDefault="000D1C45" w:rsidP="000D1C45">
      <w:r w:rsidRPr="000D1C45">
        <w:rPr>
          <w:b/>
          <w:bCs/>
        </w:rPr>
        <w:t>Sugerencia de solución:</w:t>
      </w:r>
      <w:r w:rsidRPr="000D1C45">
        <w:t xml:space="preserve"> usar los valores del ejemplo de la sección 3.3 (P y Q con 2x1 + x2 ≤ 100; x1 + 2x2 ≤ 90, ganancias 50 y 40). Resuelve intersecciones y evalúa vértices (como en 3.3).</w:t>
      </w:r>
    </w:p>
    <w:p w14:paraId="29697314" w14:textId="77777777" w:rsidR="00033ADC" w:rsidRPr="000D1C45" w:rsidRDefault="00033ADC" w:rsidP="00033ADC"/>
    <w:p w14:paraId="740305C1" w14:textId="77777777" w:rsidR="00033ADC" w:rsidRDefault="00033ADC" w:rsidP="00033ADC">
      <w:pPr>
        <w:rPr>
          <w:lang w:val="es-ES"/>
        </w:rPr>
      </w:pPr>
    </w:p>
    <w:p w14:paraId="59B72B96" w14:textId="77777777" w:rsidR="00033ADC" w:rsidRPr="00033ADC" w:rsidRDefault="00033ADC" w:rsidP="00033ADC">
      <w:pPr>
        <w:rPr>
          <w:lang w:val="es-ES"/>
        </w:rPr>
      </w:pPr>
    </w:p>
    <w:p w14:paraId="4316964D" w14:textId="77777777" w:rsidR="009D4924" w:rsidRDefault="009D4924" w:rsidP="00BA0503">
      <w:pPr>
        <w:pStyle w:val="Ttulo2"/>
        <w:rPr>
          <w:spacing w:val="12"/>
          <w:lang w:val="es-ES"/>
        </w:rPr>
      </w:pPr>
      <w:bookmarkStart w:id="19" w:name="_Toc205814574"/>
      <w:r>
        <w:rPr>
          <w:spacing w:val="12"/>
          <w:lang w:val="es-ES"/>
        </w:rPr>
        <w:t>3.5 Método Simplex Tabular</w:t>
      </w:r>
      <w:bookmarkEnd w:id="19"/>
    </w:p>
    <w:p w14:paraId="1BBA0DE0" w14:textId="77777777" w:rsidR="0017264A" w:rsidRPr="0017264A" w:rsidRDefault="0017264A" w:rsidP="0017264A">
      <w:r w:rsidRPr="0017264A">
        <w:t xml:space="preserve">El </w:t>
      </w:r>
      <w:r w:rsidRPr="0017264A">
        <w:rPr>
          <w:b/>
          <w:bCs/>
        </w:rPr>
        <w:t>método Simplex tabular</w:t>
      </w:r>
      <w:r w:rsidRPr="0017264A">
        <w:t xml:space="preserve"> (o método Simplex en </w:t>
      </w:r>
      <w:proofErr w:type="spellStart"/>
      <w:r w:rsidRPr="0017264A">
        <w:t>tableau</w:t>
      </w:r>
      <w:proofErr w:type="spellEnd"/>
      <w:r w:rsidRPr="0017264A">
        <w:t xml:space="preserve">) es la implementación clásica del algoritmo Simplex en la que se mantiene un </w:t>
      </w:r>
      <w:proofErr w:type="spellStart"/>
      <w:r w:rsidRPr="0017264A">
        <w:rPr>
          <w:i/>
          <w:iCs/>
        </w:rPr>
        <w:t>tableau</w:t>
      </w:r>
      <w:proofErr w:type="spellEnd"/>
      <w:r w:rsidRPr="0017264A">
        <w:t xml:space="preserve"> (tabla) que contiene las ecuaciones del sistema (variables básicas, coeficientes, RHS) y la fila objetivo. El objetivo es pivotear (operaciones elementales de filas) para movernos de una </w:t>
      </w:r>
      <w:r w:rsidRPr="0017264A">
        <w:rPr>
          <w:b/>
          <w:bCs/>
        </w:rPr>
        <w:t>solución básica factible</w:t>
      </w:r>
      <w:r w:rsidRPr="0017264A">
        <w:t xml:space="preserve"> a otra adyacente de mayor valor objetivo hasta alcanzar optimalidad.</w:t>
      </w:r>
    </w:p>
    <w:p w14:paraId="4BB31BBF" w14:textId="77777777" w:rsidR="0017264A" w:rsidRPr="0017264A" w:rsidRDefault="0017264A" w:rsidP="0017264A">
      <w:pPr>
        <w:rPr>
          <w:lang w:val="en-US"/>
        </w:rPr>
      </w:pPr>
      <w:proofErr w:type="spellStart"/>
      <w:r w:rsidRPr="0017264A">
        <w:rPr>
          <w:lang w:val="en-US"/>
        </w:rPr>
        <w:t>Ventajas</w:t>
      </w:r>
      <w:proofErr w:type="spellEnd"/>
      <w:r w:rsidRPr="0017264A">
        <w:rPr>
          <w:lang w:val="en-US"/>
        </w:rPr>
        <w:t xml:space="preserve"> del </w:t>
      </w:r>
      <w:proofErr w:type="spellStart"/>
      <w:r w:rsidRPr="0017264A">
        <w:rPr>
          <w:lang w:val="en-US"/>
        </w:rPr>
        <w:t>enfoque</w:t>
      </w:r>
      <w:proofErr w:type="spellEnd"/>
      <w:r w:rsidRPr="0017264A">
        <w:rPr>
          <w:lang w:val="en-US"/>
        </w:rPr>
        <w:t xml:space="preserve"> tabular:</w:t>
      </w:r>
    </w:p>
    <w:p w14:paraId="313C5244" w14:textId="77777777" w:rsidR="0017264A" w:rsidRPr="0017264A" w:rsidRDefault="0017264A" w:rsidP="0017264A">
      <w:pPr>
        <w:numPr>
          <w:ilvl w:val="0"/>
          <w:numId w:val="53"/>
        </w:numPr>
      </w:pPr>
      <w:r w:rsidRPr="0017264A">
        <w:t>Transparencia pedagógica (cada iteración es visible).</w:t>
      </w:r>
    </w:p>
    <w:p w14:paraId="722CD969" w14:textId="77777777" w:rsidR="0017264A" w:rsidRPr="0017264A" w:rsidRDefault="0017264A" w:rsidP="0017264A">
      <w:pPr>
        <w:numPr>
          <w:ilvl w:val="0"/>
          <w:numId w:val="53"/>
        </w:numPr>
      </w:pPr>
      <w:r w:rsidRPr="0017264A">
        <w:t>Buena para ejercicios manuales y exámenes.</w:t>
      </w:r>
    </w:p>
    <w:p w14:paraId="3D9D81C3" w14:textId="77777777" w:rsidR="0017264A" w:rsidRPr="0017264A" w:rsidRDefault="0017264A" w:rsidP="0017264A">
      <w:pPr>
        <w:numPr>
          <w:ilvl w:val="0"/>
          <w:numId w:val="53"/>
        </w:numPr>
      </w:pPr>
      <w:r w:rsidRPr="0017264A">
        <w:t>Fácil demostrar degeneración, reglas de selección y pivoteo.</w:t>
      </w:r>
    </w:p>
    <w:p w14:paraId="5E87EFFA" w14:textId="77777777" w:rsidR="0017264A" w:rsidRPr="0017264A" w:rsidRDefault="0017264A" w:rsidP="0017264A">
      <w:r w:rsidRPr="0017264A">
        <w:t xml:space="preserve">Limitación: para problemas grandes se prefiere </w:t>
      </w:r>
      <w:proofErr w:type="spellStart"/>
      <w:r w:rsidRPr="0017264A">
        <w:rPr>
          <w:b/>
          <w:bCs/>
        </w:rPr>
        <w:t>revised</w:t>
      </w:r>
      <w:proofErr w:type="spellEnd"/>
      <w:r w:rsidRPr="0017264A">
        <w:rPr>
          <w:b/>
          <w:bCs/>
        </w:rPr>
        <w:t xml:space="preserve"> Simplex</w:t>
      </w:r>
      <w:r w:rsidRPr="0017264A">
        <w:t xml:space="preserve"> (eficiencia computacional).</w:t>
      </w:r>
    </w:p>
    <w:p w14:paraId="200E375E" w14:textId="77777777" w:rsidR="0017264A" w:rsidRPr="0017264A" w:rsidRDefault="00AA7698" w:rsidP="0017264A">
      <w:pPr>
        <w:rPr>
          <w:lang w:val="en-US"/>
        </w:rPr>
      </w:pPr>
      <w:r>
        <w:rPr>
          <w:lang w:val="en-US"/>
        </w:rPr>
        <w:pict w14:anchorId="323B0F0C">
          <v:rect id="_x0000_i1034" style="width:0;height:1.5pt" o:hralign="center" o:hrstd="t" o:hr="t" fillcolor="#a0a0a0" stroked="f"/>
        </w:pict>
      </w:r>
    </w:p>
    <w:p w14:paraId="5C6EDA0D" w14:textId="77777777" w:rsidR="0017264A" w:rsidRPr="0017264A" w:rsidRDefault="0017264A" w:rsidP="0017264A">
      <w:pPr>
        <w:rPr>
          <w:b/>
          <w:bCs/>
        </w:rPr>
      </w:pPr>
      <w:r w:rsidRPr="0017264A">
        <w:rPr>
          <w:b/>
          <w:bCs/>
        </w:rPr>
        <w:t xml:space="preserve">3.5.2 Preparación: forma estándar y </w:t>
      </w:r>
      <w:proofErr w:type="spellStart"/>
      <w:r w:rsidRPr="0017264A">
        <w:rPr>
          <w:b/>
          <w:bCs/>
        </w:rPr>
        <w:t>tableau</w:t>
      </w:r>
      <w:proofErr w:type="spellEnd"/>
      <w:r w:rsidRPr="0017264A">
        <w:rPr>
          <w:b/>
          <w:bCs/>
        </w:rPr>
        <w:t xml:space="preserve"> inicial</w:t>
      </w:r>
    </w:p>
    <w:p w14:paraId="23B01AD0" w14:textId="77777777" w:rsidR="0017264A" w:rsidRPr="0017264A" w:rsidRDefault="0017264A" w:rsidP="0017264A">
      <w:r w:rsidRPr="0017264A">
        <w:rPr>
          <w:b/>
          <w:bCs/>
        </w:rPr>
        <w:t>Forma estándar (recordatorio)</w:t>
      </w:r>
      <w:r w:rsidRPr="0017264A">
        <w:t>: convertir todas las restricciones en igualdades usando variables de holgura/exceso y, si hace falta, artificiales. Se desea tener una BFS inicial. Ejemplo genérico de transformación:</w:t>
      </w:r>
    </w:p>
    <w:p w14:paraId="36015B3B" w14:textId="77777777" w:rsidR="0017264A" w:rsidRPr="0017264A" w:rsidRDefault="0017264A" w:rsidP="0017264A">
      <w:proofErr w:type="spellStart"/>
      <w:r w:rsidRPr="0017264A">
        <w:t>max</w:t>
      </w:r>
      <w:proofErr w:type="spellEnd"/>
      <w:r w:rsidRPr="0017264A">
        <w:t>⁡ z=c1x1+</w:t>
      </w:r>
      <w:r w:rsidRPr="0017264A">
        <w:rPr>
          <w:rFonts w:ascii="Cambria Math" w:hAnsi="Cambria Math" w:cs="Cambria Math"/>
        </w:rPr>
        <w:t>⋯</w:t>
      </w:r>
      <w:r w:rsidRPr="0017264A">
        <w:t>+</w:t>
      </w:r>
      <w:proofErr w:type="spellStart"/>
      <w:r w:rsidRPr="0017264A">
        <w:t>cnxns.a</w:t>
      </w:r>
      <w:proofErr w:type="spellEnd"/>
      <w:r w:rsidRPr="0017264A">
        <w:t>.</w:t>
      </w:r>
      <w:r w:rsidRPr="0017264A">
        <w:rPr>
          <w:rFonts w:cs="Tahoma"/>
        </w:rPr>
        <w:t> ∑</w:t>
      </w:r>
      <w:proofErr w:type="spellStart"/>
      <w:r w:rsidRPr="0017264A">
        <w:t>jaijxj</w:t>
      </w:r>
      <w:r w:rsidRPr="0017264A">
        <w:rPr>
          <w:rFonts w:cs="Tahoma"/>
        </w:rPr>
        <w:t>≤</w:t>
      </w:r>
      <w:r w:rsidRPr="0017264A">
        <w:t>bi</w:t>
      </w:r>
      <w:proofErr w:type="spellEnd"/>
      <w:r w:rsidRPr="0017264A">
        <w:t>(i=1,</w:t>
      </w:r>
      <w:r w:rsidRPr="0017264A">
        <w:rPr>
          <w:rFonts w:cs="Tahoma"/>
        </w:rPr>
        <w:t>…</w:t>
      </w:r>
      <w:r w:rsidRPr="0017264A">
        <w:t>,m)</w:t>
      </w:r>
      <w:r w:rsidRPr="0017264A">
        <w:rPr>
          <w:rFonts w:ascii="Cambria Math" w:hAnsi="Cambria Math" w:cs="Cambria Math"/>
          <w:lang w:val="en-US"/>
        </w:rPr>
        <w:t>⟹</w:t>
      </w:r>
      <w:r w:rsidRPr="0017264A">
        <w:t>∑</w:t>
      </w:r>
      <w:proofErr w:type="spellStart"/>
      <w:r w:rsidRPr="0017264A">
        <w:t>jaijxj+si</w:t>
      </w:r>
      <w:proofErr w:type="spellEnd"/>
      <w:r w:rsidRPr="0017264A">
        <w:t>=</w:t>
      </w:r>
      <w:proofErr w:type="spellStart"/>
      <w:r w:rsidRPr="0017264A">
        <w:t>bi</w:t>
      </w:r>
      <w:proofErr w:type="spellEnd"/>
      <w:r w:rsidRPr="0017264A">
        <w:t>,  si≥0.\</w:t>
      </w:r>
      <w:proofErr w:type="spellStart"/>
      <w:r w:rsidRPr="0017264A">
        <w:t>begin</w:t>
      </w:r>
      <w:proofErr w:type="spellEnd"/>
      <w:r w:rsidRPr="0017264A">
        <w:t>{</w:t>
      </w:r>
      <w:proofErr w:type="spellStart"/>
      <w:r w:rsidRPr="0017264A">
        <w:t>aligned</w:t>
      </w:r>
      <w:proofErr w:type="spellEnd"/>
      <w:r w:rsidRPr="0017264A">
        <w:t>} \</w:t>
      </w:r>
      <w:proofErr w:type="spellStart"/>
      <w:r w:rsidRPr="0017264A">
        <w:t>max</w:t>
      </w:r>
      <w:proofErr w:type="spellEnd"/>
      <w:r w:rsidRPr="0017264A">
        <w:t>\ z &amp;= c_1x_1+\</w:t>
      </w:r>
      <w:proofErr w:type="spellStart"/>
      <w:r w:rsidRPr="0017264A">
        <w:t>dots+c_nx_n</w:t>
      </w:r>
      <w:proofErr w:type="spellEnd"/>
      <w:r w:rsidRPr="0017264A">
        <w:t>\\ \</w:t>
      </w:r>
      <w:proofErr w:type="spellStart"/>
      <w:r w:rsidRPr="0017264A">
        <w:t>text</w:t>
      </w:r>
      <w:proofErr w:type="spellEnd"/>
      <w:r w:rsidRPr="0017264A">
        <w:t>{s.a. } &amp; \</w:t>
      </w:r>
      <w:proofErr w:type="spellStart"/>
      <w:r w:rsidRPr="0017264A">
        <w:t>sum_j</w:t>
      </w:r>
      <w:proofErr w:type="spellEnd"/>
      <w:r w:rsidRPr="0017264A">
        <w:t xml:space="preserve"> a_{</w:t>
      </w:r>
      <w:proofErr w:type="spellStart"/>
      <w:r w:rsidRPr="0017264A">
        <w:t>ij</w:t>
      </w:r>
      <w:proofErr w:type="spellEnd"/>
      <w:r w:rsidRPr="0017264A">
        <w:t xml:space="preserve">} </w:t>
      </w:r>
      <w:proofErr w:type="spellStart"/>
      <w:r w:rsidRPr="0017264A">
        <w:t>x_j</w:t>
      </w:r>
      <w:proofErr w:type="spellEnd"/>
      <w:r w:rsidRPr="0017264A">
        <w:t xml:space="preserve"> \le </w:t>
      </w:r>
      <w:proofErr w:type="spellStart"/>
      <w:r w:rsidRPr="0017264A">
        <w:t>b_i</w:t>
      </w:r>
      <w:proofErr w:type="spellEnd"/>
      <w:r w:rsidRPr="0017264A">
        <w:t xml:space="preserve"> \</w:t>
      </w:r>
      <w:proofErr w:type="spellStart"/>
      <w:r w:rsidRPr="0017264A">
        <w:t>quad</w:t>
      </w:r>
      <w:proofErr w:type="spellEnd"/>
      <w:r w:rsidRPr="0017264A">
        <w:t xml:space="preserve"> (i=1,\</w:t>
      </w:r>
      <w:proofErr w:type="spellStart"/>
      <w:r w:rsidRPr="0017264A">
        <w:t>dots,m</w:t>
      </w:r>
      <w:proofErr w:type="spellEnd"/>
      <w:r w:rsidRPr="0017264A">
        <w:t>) \</w:t>
      </w:r>
      <w:proofErr w:type="spellStart"/>
      <w:r w:rsidRPr="0017264A">
        <w:t>end</w:t>
      </w:r>
      <w:proofErr w:type="spellEnd"/>
      <w:r w:rsidRPr="0017264A">
        <w:t>{</w:t>
      </w:r>
      <w:proofErr w:type="spellStart"/>
      <w:r w:rsidRPr="0017264A">
        <w:t>aligned</w:t>
      </w:r>
      <w:proofErr w:type="spellEnd"/>
      <w:r w:rsidRPr="0017264A">
        <w:t>} \</w:t>
      </w:r>
      <w:proofErr w:type="spellStart"/>
      <w:r w:rsidRPr="0017264A">
        <w:t>quad</w:t>
      </w:r>
      <w:proofErr w:type="spellEnd"/>
      <w:r w:rsidRPr="0017264A">
        <w:t>\</w:t>
      </w:r>
      <w:proofErr w:type="spellStart"/>
      <w:r w:rsidRPr="0017264A">
        <w:t>Longrightarrow</w:t>
      </w:r>
      <w:proofErr w:type="spellEnd"/>
      <w:r w:rsidRPr="0017264A">
        <w:t>\</w:t>
      </w:r>
      <w:proofErr w:type="spellStart"/>
      <w:r w:rsidRPr="0017264A">
        <w:t>quad</w:t>
      </w:r>
      <w:proofErr w:type="spellEnd"/>
      <w:r w:rsidRPr="0017264A">
        <w:t xml:space="preserve"> \</w:t>
      </w:r>
      <w:proofErr w:type="spellStart"/>
      <w:r w:rsidRPr="0017264A">
        <w:t>sum_j</w:t>
      </w:r>
      <w:proofErr w:type="spellEnd"/>
      <w:r w:rsidRPr="0017264A">
        <w:t xml:space="preserve"> a_{</w:t>
      </w:r>
      <w:proofErr w:type="spellStart"/>
      <w:r w:rsidRPr="0017264A">
        <w:t>ij</w:t>
      </w:r>
      <w:proofErr w:type="spellEnd"/>
      <w:r w:rsidRPr="0017264A">
        <w:t>}</w:t>
      </w:r>
      <w:proofErr w:type="spellStart"/>
      <w:r w:rsidRPr="0017264A">
        <w:t>x_j</w:t>
      </w:r>
      <w:proofErr w:type="spellEnd"/>
      <w:r w:rsidRPr="0017264A">
        <w:t xml:space="preserve"> + </w:t>
      </w:r>
      <w:proofErr w:type="spellStart"/>
      <w:r w:rsidRPr="0017264A">
        <w:t>s_i</w:t>
      </w:r>
      <w:proofErr w:type="spellEnd"/>
      <w:r w:rsidRPr="0017264A">
        <w:t xml:space="preserve"> = </w:t>
      </w:r>
      <w:proofErr w:type="spellStart"/>
      <w:r w:rsidRPr="0017264A">
        <w:t>b_i</w:t>
      </w:r>
      <w:proofErr w:type="spellEnd"/>
      <w:r w:rsidRPr="0017264A">
        <w:t xml:space="preserve">,\; </w:t>
      </w:r>
      <w:proofErr w:type="spellStart"/>
      <w:r w:rsidRPr="0017264A">
        <w:t>s_i</w:t>
      </w:r>
      <w:proofErr w:type="spellEnd"/>
      <w:r w:rsidRPr="0017264A">
        <w:t>\ge0.max </w:t>
      </w:r>
      <w:proofErr w:type="spellStart"/>
      <w:r w:rsidRPr="0017264A">
        <w:t>zs.a</w:t>
      </w:r>
      <w:proofErr w:type="spellEnd"/>
      <w:r w:rsidRPr="0017264A">
        <w:t>. ​=c1​x1​+</w:t>
      </w:r>
      <w:r w:rsidRPr="0017264A">
        <w:rPr>
          <w:rFonts w:ascii="Cambria Math" w:hAnsi="Cambria Math" w:cs="Cambria Math"/>
        </w:rPr>
        <w:t>⋯</w:t>
      </w:r>
      <w:r w:rsidRPr="0017264A">
        <w:t>+</w:t>
      </w:r>
      <w:proofErr w:type="spellStart"/>
      <w:r w:rsidRPr="0017264A">
        <w:t>cn</w:t>
      </w:r>
      <w:proofErr w:type="spellEnd"/>
      <w:r w:rsidRPr="0017264A">
        <w:t>​</w:t>
      </w:r>
      <w:proofErr w:type="spellStart"/>
      <w:r w:rsidRPr="0017264A">
        <w:t>xn</w:t>
      </w:r>
      <w:proofErr w:type="spellEnd"/>
      <w:r w:rsidRPr="0017264A">
        <w:t>​j∑​</w:t>
      </w:r>
      <w:proofErr w:type="spellStart"/>
      <w:r w:rsidRPr="0017264A">
        <w:t>aij</w:t>
      </w:r>
      <w:proofErr w:type="spellEnd"/>
      <w:r w:rsidRPr="0017264A">
        <w:t>​</w:t>
      </w:r>
      <w:proofErr w:type="spellStart"/>
      <w:r w:rsidRPr="0017264A">
        <w:t>xj</w:t>
      </w:r>
      <w:proofErr w:type="spellEnd"/>
      <w:r w:rsidRPr="0017264A">
        <w:t>​≤</w:t>
      </w:r>
      <w:proofErr w:type="spellStart"/>
      <w:r w:rsidRPr="0017264A">
        <w:t>bi</w:t>
      </w:r>
      <w:proofErr w:type="spellEnd"/>
      <w:r w:rsidRPr="0017264A">
        <w:t>​(i=1,…,m)​</w:t>
      </w:r>
      <w:r w:rsidRPr="0017264A">
        <w:rPr>
          <w:rFonts w:ascii="Cambria Math" w:hAnsi="Cambria Math" w:cs="Cambria Math"/>
          <w:lang w:val="en-US"/>
        </w:rPr>
        <w:t>⟹</w:t>
      </w:r>
      <w:r w:rsidRPr="0017264A">
        <w:t>j∑​</w:t>
      </w:r>
      <w:proofErr w:type="spellStart"/>
      <w:r w:rsidRPr="0017264A">
        <w:t>aij</w:t>
      </w:r>
      <w:proofErr w:type="spellEnd"/>
      <w:r w:rsidRPr="0017264A">
        <w:t>​</w:t>
      </w:r>
      <w:proofErr w:type="spellStart"/>
      <w:r w:rsidRPr="0017264A">
        <w:t>xj</w:t>
      </w:r>
      <w:proofErr w:type="spellEnd"/>
      <w:r w:rsidRPr="0017264A">
        <w:t>​+si​=</w:t>
      </w:r>
      <w:proofErr w:type="spellStart"/>
      <w:r w:rsidRPr="0017264A">
        <w:t>bi</w:t>
      </w:r>
      <w:proofErr w:type="spellEnd"/>
      <w:r w:rsidRPr="0017264A">
        <w:t xml:space="preserve">​,si​≥0. </w:t>
      </w:r>
    </w:p>
    <w:p w14:paraId="6D15ACB7" w14:textId="77777777" w:rsidR="0017264A" w:rsidRPr="0017264A" w:rsidRDefault="0017264A" w:rsidP="0017264A">
      <w:proofErr w:type="spellStart"/>
      <w:r w:rsidRPr="0017264A">
        <w:rPr>
          <w:b/>
          <w:bCs/>
        </w:rPr>
        <w:t>Tableau</w:t>
      </w:r>
      <w:proofErr w:type="spellEnd"/>
      <w:r w:rsidRPr="0017264A">
        <w:rPr>
          <w:b/>
          <w:bCs/>
        </w:rPr>
        <w:t xml:space="preserve"> inicial (convención de una tabla simple para maximización)</w:t>
      </w:r>
      <w:r w:rsidRPr="0017264A">
        <w:t xml:space="preserve"> — columnas: variables (originales + </w:t>
      </w:r>
      <w:proofErr w:type="spellStart"/>
      <w:r w:rsidRPr="0017264A">
        <w:t>slack</w:t>
      </w:r>
      <w:proofErr w:type="spellEnd"/>
      <w:r w:rsidRPr="0017264A">
        <w:t xml:space="preserve"> + </w:t>
      </w:r>
      <w:proofErr w:type="spellStart"/>
      <w:r w:rsidRPr="0017264A">
        <w:t>artificials</w:t>
      </w:r>
      <w:proofErr w:type="spellEnd"/>
      <w:r w:rsidRPr="0017264A">
        <w:t>), RHS; filas: cada restricción y fila objetivo (z-</w:t>
      </w:r>
      <w:proofErr w:type="spellStart"/>
      <w:r w:rsidRPr="0017264A">
        <w:t>row</w:t>
      </w:r>
      <w:proofErr w:type="spellEnd"/>
      <w:r w:rsidRPr="0017264A">
        <w:t>). La fila objetivo puede escribirse como −</w:t>
      </w:r>
      <w:proofErr w:type="spellStart"/>
      <w:r w:rsidRPr="0017264A">
        <w:t>cj-c_j−cj</w:t>
      </w:r>
      <w:proofErr w:type="spellEnd"/>
      <w:r w:rsidRPr="0017264A">
        <w:t xml:space="preserve">​ (convención </w:t>
      </w:r>
      <w:r w:rsidRPr="0017264A">
        <w:lastRenderedPageBreak/>
        <w:t xml:space="preserve">de buscar coeficientes negativos) o en forma reducida </w:t>
      </w:r>
      <w:proofErr w:type="spellStart"/>
      <w:r w:rsidRPr="0017264A">
        <w:t>cˉj</w:t>
      </w:r>
      <w:proofErr w:type="spellEnd"/>
      <w:r w:rsidRPr="0017264A">
        <w:t>=</w:t>
      </w:r>
      <w:proofErr w:type="spellStart"/>
      <w:r w:rsidRPr="0017264A">
        <w:t>cj−zj</w:t>
      </w:r>
      <w:proofErr w:type="spellEnd"/>
      <w:r w:rsidRPr="0017264A">
        <w:t xml:space="preserve">\bar </w:t>
      </w:r>
      <w:proofErr w:type="spellStart"/>
      <w:r w:rsidRPr="0017264A">
        <w:t>c_j</w:t>
      </w:r>
      <w:proofErr w:type="spellEnd"/>
      <w:r w:rsidRPr="0017264A">
        <w:t xml:space="preserve"> = </w:t>
      </w:r>
      <w:proofErr w:type="spellStart"/>
      <w:r w:rsidRPr="0017264A">
        <w:t>c_j</w:t>
      </w:r>
      <w:proofErr w:type="spellEnd"/>
      <w:r w:rsidRPr="0017264A">
        <w:t xml:space="preserve"> - </w:t>
      </w:r>
      <w:proofErr w:type="spellStart"/>
      <w:r w:rsidRPr="0017264A">
        <w:t>z_jcˉj</w:t>
      </w:r>
      <w:proofErr w:type="spellEnd"/>
      <w:r w:rsidRPr="0017264A">
        <w:t>​=</w:t>
      </w:r>
      <w:proofErr w:type="spellStart"/>
      <w:r w:rsidRPr="0017264A">
        <w:t>cj</w:t>
      </w:r>
      <w:proofErr w:type="spellEnd"/>
      <w:r w:rsidRPr="0017264A">
        <w:t>​−</w:t>
      </w:r>
      <w:proofErr w:type="spellStart"/>
      <w:r w:rsidRPr="0017264A">
        <w:t>zj</w:t>
      </w:r>
      <w:proofErr w:type="spellEnd"/>
      <w:r w:rsidRPr="0017264A">
        <w:t>​. En el tratamiento tabular manual se usa frecuentemente la forma:</w:t>
      </w:r>
    </w:p>
    <w:p w14:paraId="738FD0DA" w14:textId="77777777" w:rsidR="0017264A" w:rsidRPr="0017264A" w:rsidRDefault="0017264A" w:rsidP="0017264A">
      <w:pPr>
        <w:rPr>
          <w:lang w:val="en-US"/>
        </w:rPr>
      </w:pPr>
      <w:r w:rsidRPr="0017264A">
        <w:rPr>
          <w:lang w:val="en-US"/>
        </w:rPr>
        <w:t xml:space="preserve">Base | x1 x2 ... </w:t>
      </w:r>
      <w:proofErr w:type="spellStart"/>
      <w:r w:rsidRPr="0017264A">
        <w:rPr>
          <w:lang w:val="en-US"/>
        </w:rPr>
        <w:t>xn</w:t>
      </w:r>
      <w:proofErr w:type="spellEnd"/>
      <w:r w:rsidRPr="0017264A">
        <w:rPr>
          <w:lang w:val="en-US"/>
        </w:rPr>
        <w:t xml:space="preserve"> | s1 ... </w:t>
      </w:r>
      <w:proofErr w:type="spellStart"/>
      <w:r w:rsidRPr="0017264A">
        <w:rPr>
          <w:lang w:val="en-US"/>
        </w:rPr>
        <w:t>sm</w:t>
      </w:r>
      <w:proofErr w:type="spellEnd"/>
      <w:r w:rsidRPr="0017264A">
        <w:rPr>
          <w:lang w:val="en-US"/>
        </w:rPr>
        <w:t xml:space="preserve"> | RHS</w:t>
      </w:r>
    </w:p>
    <w:p w14:paraId="6F4C3C72" w14:textId="77777777" w:rsidR="0017264A" w:rsidRPr="0017264A" w:rsidRDefault="0017264A" w:rsidP="0017264A">
      <w:r w:rsidRPr="0017264A">
        <w:t>------------------------------------</w:t>
      </w:r>
    </w:p>
    <w:p w14:paraId="5AB7C7FD" w14:textId="77777777" w:rsidR="0017264A" w:rsidRPr="0017264A" w:rsidRDefault="0017264A" w:rsidP="0017264A">
      <w:r w:rsidRPr="0017264A">
        <w:t xml:space="preserve"> s1  | ...         |   ...     | b1</w:t>
      </w:r>
    </w:p>
    <w:p w14:paraId="57802860" w14:textId="77777777" w:rsidR="0017264A" w:rsidRPr="0017264A" w:rsidRDefault="0017264A" w:rsidP="0017264A">
      <w:r w:rsidRPr="0017264A">
        <w:t xml:space="preserve"> ...</w:t>
      </w:r>
    </w:p>
    <w:p w14:paraId="6A99C131" w14:textId="77777777" w:rsidR="0017264A" w:rsidRPr="0017264A" w:rsidRDefault="0017264A" w:rsidP="0017264A">
      <w:r w:rsidRPr="0017264A">
        <w:t xml:space="preserve"> z   | -c1 -c2 ... |   0...    | 0</w:t>
      </w:r>
    </w:p>
    <w:p w14:paraId="2795583C" w14:textId="77777777" w:rsidR="0017264A" w:rsidRPr="0017264A" w:rsidRDefault="0017264A" w:rsidP="0017264A">
      <w:r w:rsidRPr="0017264A">
        <w:t>Donde la fila z se actualiza por combinaciones de filas para reflejar la representación actual.</w:t>
      </w:r>
    </w:p>
    <w:p w14:paraId="2766AAB3" w14:textId="77777777" w:rsidR="0017264A" w:rsidRPr="0017264A" w:rsidRDefault="00AA7698" w:rsidP="0017264A">
      <w:pPr>
        <w:rPr>
          <w:lang w:val="en-US"/>
        </w:rPr>
      </w:pPr>
      <w:r>
        <w:rPr>
          <w:lang w:val="en-US"/>
        </w:rPr>
        <w:pict w14:anchorId="1EBD1800">
          <v:rect id="_x0000_i1035" style="width:0;height:1.5pt" o:hralign="center" o:hrstd="t" o:hr="t" fillcolor="#a0a0a0" stroked="f"/>
        </w:pict>
      </w:r>
    </w:p>
    <w:p w14:paraId="28AF51A5" w14:textId="77777777" w:rsidR="0017264A" w:rsidRPr="0017264A" w:rsidRDefault="0017264A" w:rsidP="0017264A">
      <w:pPr>
        <w:rPr>
          <w:b/>
          <w:bCs/>
        </w:rPr>
      </w:pPr>
      <w:r w:rsidRPr="0017264A">
        <w:rPr>
          <w:b/>
          <w:bCs/>
        </w:rPr>
        <w:t>3.5.3 Reglas del algoritmo tabular (paso a paso)</w:t>
      </w:r>
    </w:p>
    <w:p w14:paraId="68DBFEC1" w14:textId="77777777" w:rsidR="0017264A" w:rsidRPr="0017264A" w:rsidRDefault="0017264A" w:rsidP="0017264A">
      <w:pPr>
        <w:numPr>
          <w:ilvl w:val="0"/>
          <w:numId w:val="54"/>
        </w:numPr>
      </w:pPr>
      <w:r w:rsidRPr="0017264A">
        <w:rPr>
          <w:b/>
          <w:bCs/>
        </w:rPr>
        <w:t xml:space="preserve">Construir </w:t>
      </w:r>
      <w:proofErr w:type="spellStart"/>
      <w:r w:rsidRPr="0017264A">
        <w:rPr>
          <w:b/>
          <w:bCs/>
        </w:rPr>
        <w:t>tableau</w:t>
      </w:r>
      <w:proofErr w:type="spellEnd"/>
      <w:r w:rsidRPr="0017264A">
        <w:rPr>
          <w:b/>
          <w:bCs/>
        </w:rPr>
        <w:t xml:space="preserve"> inicial</w:t>
      </w:r>
      <w:r w:rsidRPr="0017264A">
        <w:t xml:space="preserve"> con la base inicial (p. ej. variables </w:t>
      </w:r>
      <w:proofErr w:type="spellStart"/>
      <w:r w:rsidRPr="0017264A">
        <w:t>slack</w:t>
      </w:r>
      <w:proofErr w:type="spellEnd"/>
      <w:r w:rsidRPr="0017264A">
        <w:t xml:space="preserve"> </w:t>
      </w:r>
      <w:proofErr w:type="spellStart"/>
      <w:r w:rsidRPr="0017264A">
        <w:t>s_i</w:t>
      </w:r>
      <w:proofErr w:type="spellEnd"/>
      <w:r w:rsidRPr="0017264A">
        <w:t>).</w:t>
      </w:r>
    </w:p>
    <w:p w14:paraId="5AC92DD2" w14:textId="77777777" w:rsidR="0017264A" w:rsidRPr="0017264A" w:rsidRDefault="0017264A" w:rsidP="0017264A">
      <w:pPr>
        <w:numPr>
          <w:ilvl w:val="0"/>
          <w:numId w:val="54"/>
        </w:numPr>
        <w:rPr>
          <w:lang w:val="en-US"/>
        </w:rPr>
      </w:pPr>
      <w:r w:rsidRPr="0017264A">
        <w:rPr>
          <w:b/>
          <w:bCs/>
        </w:rPr>
        <w:t>Seleccionar variable entrante</w:t>
      </w:r>
      <w:r w:rsidRPr="0017264A">
        <w:t xml:space="preserve">: elegir la columna con coeficiente más negativo en la fila z (regla del mayor descenso). Alternativas: escoger la variable con mayor ratio de mejora (p. ej. mayor </w:t>
      </w:r>
      <w:proofErr w:type="spellStart"/>
      <w:r w:rsidRPr="0017264A">
        <w:t>c_j</w:t>
      </w:r>
      <w:proofErr w:type="spellEnd"/>
      <w:r w:rsidRPr="0017264A">
        <w:t xml:space="preserve"> - </w:t>
      </w:r>
      <w:proofErr w:type="spellStart"/>
      <w:r w:rsidRPr="0017264A">
        <w:t>z_j</w:t>
      </w:r>
      <w:proofErr w:type="spellEnd"/>
      <w:r w:rsidRPr="0017264A">
        <w:t xml:space="preserve">). </w:t>
      </w:r>
      <w:r w:rsidRPr="0017264A">
        <w:rPr>
          <w:lang w:val="en-US"/>
        </w:rPr>
        <w:t xml:space="preserve">Para </w:t>
      </w:r>
      <w:proofErr w:type="spellStart"/>
      <w:r w:rsidRPr="0017264A">
        <w:rPr>
          <w:lang w:val="en-US"/>
        </w:rPr>
        <w:t>evitar</w:t>
      </w:r>
      <w:proofErr w:type="spellEnd"/>
      <w:r w:rsidRPr="0017264A">
        <w:rPr>
          <w:lang w:val="en-US"/>
        </w:rPr>
        <w:t xml:space="preserve"> </w:t>
      </w:r>
      <w:proofErr w:type="spellStart"/>
      <w:r w:rsidRPr="0017264A">
        <w:rPr>
          <w:lang w:val="en-US"/>
        </w:rPr>
        <w:t>ciclaje</w:t>
      </w:r>
      <w:proofErr w:type="spellEnd"/>
      <w:r w:rsidRPr="0017264A">
        <w:rPr>
          <w:lang w:val="en-US"/>
        </w:rPr>
        <w:t xml:space="preserve"> usar </w:t>
      </w:r>
      <w:r w:rsidRPr="0017264A">
        <w:rPr>
          <w:i/>
          <w:iCs/>
          <w:lang w:val="en-US"/>
        </w:rPr>
        <w:t>Bland</w:t>
      </w:r>
      <w:r w:rsidRPr="0017264A">
        <w:rPr>
          <w:lang w:val="en-US"/>
        </w:rPr>
        <w:t xml:space="preserve"> (</w:t>
      </w:r>
      <w:proofErr w:type="spellStart"/>
      <w:r w:rsidRPr="0017264A">
        <w:rPr>
          <w:lang w:val="en-US"/>
        </w:rPr>
        <w:t>el</w:t>
      </w:r>
      <w:proofErr w:type="spellEnd"/>
      <w:r w:rsidRPr="0017264A">
        <w:rPr>
          <w:lang w:val="en-US"/>
        </w:rPr>
        <w:t xml:space="preserve"> </w:t>
      </w:r>
      <w:proofErr w:type="spellStart"/>
      <w:r w:rsidRPr="0017264A">
        <w:rPr>
          <w:lang w:val="en-US"/>
        </w:rPr>
        <w:t>índice</w:t>
      </w:r>
      <w:proofErr w:type="spellEnd"/>
      <w:r w:rsidRPr="0017264A">
        <w:rPr>
          <w:lang w:val="en-US"/>
        </w:rPr>
        <w:t xml:space="preserve"> más </w:t>
      </w:r>
      <w:proofErr w:type="spellStart"/>
      <w:r w:rsidRPr="0017264A">
        <w:rPr>
          <w:lang w:val="en-US"/>
        </w:rPr>
        <w:t>pequeño</w:t>
      </w:r>
      <w:proofErr w:type="spellEnd"/>
      <w:r w:rsidRPr="0017264A">
        <w:rPr>
          <w:lang w:val="en-US"/>
        </w:rPr>
        <w:t>).</w:t>
      </w:r>
    </w:p>
    <w:p w14:paraId="72EFA6DB" w14:textId="77777777" w:rsidR="0017264A" w:rsidRPr="0017264A" w:rsidRDefault="0017264A" w:rsidP="0017264A">
      <w:pPr>
        <w:numPr>
          <w:ilvl w:val="0"/>
          <w:numId w:val="54"/>
        </w:numPr>
      </w:pPr>
      <w:r w:rsidRPr="0017264A">
        <w:rPr>
          <w:b/>
          <w:bCs/>
        </w:rPr>
        <w:t>Prueba de razón</w:t>
      </w:r>
      <w:r w:rsidRPr="0017264A">
        <w:t xml:space="preserve"> (variable saliente): para la columna entrante </w:t>
      </w:r>
      <w:proofErr w:type="spellStart"/>
      <w:r w:rsidRPr="0017264A">
        <w:t>jjj</w:t>
      </w:r>
      <w:proofErr w:type="spellEnd"/>
      <w:r w:rsidRPr="0017264A">
        <w:t xml:space="preserve">, calcular razones </w:t>
      </w:r>
      <w:r w:rsidRPr="0017264A">
        <w:rPr>
          <w:lang w:val="en-US"/>
        </w:rPr>
        <w:t>θ</w:t>
      </w:r>
      <w:r w:rsidRPr="0017264A">
        <w:t>i=</w:t>
      </w:r>
      <w:proofErr w:type="spellStart"/>
      <w:r w:rsidRPr="0017264A">
        <w:t>RHSiaij</w:t>
      </w:r>
      <w:proofErr w:type="spellEnd"/>
      <w:r w:rsidRPr="0017264A">
        <w:t>\</w:t>
      </w:r>
      <w:proofErr w:type="spellStart"/>
      <w:r w:rsidRPr="0017264A">
        <w:t>theta_i</w:t>
      </w:r>
      <w:proofErr w:type="spellEnd"/>
      <w:r w:rsidRPr="0017264A">
        <w:t xml:space="preserve"> = \</w:t>
      </w:r>
      <w:proofErr w:type="spellStart"/>
      <w:r w:rsidRPr="0017264A">
        <w:t>dfrac</w:t>
      </w:r>
      <w:proofErr w:type="spellEnd"/>
      <w:r w:rsidRPr="0017264A">
        <w:t>{\</w:t>
      </w:r>
      <w:proofErr w:type="spellStart"/>
      <w:r w:rsidRPr="0017264A">
        <w:t>text</w:t>
      </w:r>
      <w:proofErr w:type="spellEnd"/>
      <w:r w:rsidRPr="0017264A">
        <w:t>{RHS}_i}{a_{</w:t>
      </w:r>
      <w:proofErr w:type="spellStart"/>
      <w:r w:rsidRPr="0017264A">
        <w:t>ij</w:t>
      </w:r>
      <w:proofErr w:type="spellEnd"/>
      <w:r w:rsidRPr="0017264A">
        <w:t>}}</w:t>
      </w:r>
      <w:r w:rsidRPr="0017264A">
        <w:rPr>
          <w:lang w:val="en-US"/>
        </w:rPr>
        <w:t>θ</w:t>
      </w:r>
      <w:r w:rsidRPr="0017264A">
        <w:t>i​=</w:t>
      </w:r>
      <w:proofErr w:type="spellStart"/>
      <w:r w:rsidRPr="0017264A">
        <w:t>aij</w:t>
      </w:r>
      <w:proofErr w:type="spellEnd"/>
      <w:r w:rsidRPr="0017264A">
        <w:t>​</w:t>
      </w:r>
      <w:proofErr w:type="spellStart"/>
      <w:r w:rsidRPr="0017264A">
        <w:t>RHSi</w:t>
      </w:r>
      <w:proofErr w:type="spellEnd"/>
      <w:r w:rsidRPr="0017264A">
        <w:t xml:space="preserve">​​ sólo para filas con </w:t>
      </w:r>
      <w:proofErr w:type="spellStart"/>
      <w:r w:rsidRPr="0017264A">
        <w:t>aij</w:t>
      </w:r>
      <w:proofErr w:type="spellEnd"/>
      <w:r w:rsidRPr="0017264A">
        <w:t>&gt;0a_{</w:t>
      </w:r>
      <w:proofErr w:type="spellStart"/>
      <w:r w:rsidRPr="0017264A">
        <w:t>ij</w:t>
      </w:r>
      <w:proofErr w:type="spellEnd"/>
      <w:r w:rsidRPr="0017264A">
        <w:t xml:space="preserve">}&gt;0aij​&gt;0. La fila con razón mínima deja la base. Si no hay </w:t>
      </w:r>
      <w:proofErr w:type="spellStart"/>
      <w:r w:rsidRPr="0017264A">
        <w:t>aij</w:t>
      </w:r>
      <w:proofErr w:type="spellEnd"/>
      <w:r w:rsidRPr="0017264A">
        <w:t>&gt;0a_{</w:t>
      </w:r>
      <w:proofErr w:type="spellStart"/>
      <w:r w:rsidRPr="0017264A">
        <w:t>ij</w:t>
      </w:r>
      <w:proofErr w:type="spellEnd"/>
      <w:r w:rsidRPr="0017264A">
        <w:t xml:space="preserve">}&gt;0aij​&gt;0 → </w:t>
      </w:r>
      <w:r w:rsidRPr="0017264A">
        <w:rPr>
          <w:b/>
          <w:bCs/>
        </w:rPr>
        <w:t>no acotado</w:t>
      </w:r>
      <w:r w:rsidRPr="0017264A">
        <w:t>.</w:t>
      </w:r>
    </w:p>
    <w:p w14:paraId="6EE10A07" w14:textId="77777777" w:rsidR="0017264A" w:rsidRPr="0017264A" w:rsidRDefault="0017264A" w:rsidP="0017264A">
      <w:pPr>
        <w:numPr>
          <w:ilvl w:val="0"/>
          <w:numId w:val="54"/>
        </w:numPr>
        <w:rPr>
          <w:lang w:val="en-US"/>
        </w:rPr>
      </w:pPr>
      <w:r w:rsidRPr="0017264A">
        <w:rPr>
          <w:b/>
          <w:bCs/>
        </w:rPr>
        <w:t>Pivoteo</w:t>
      </w:r>
      <w:r w:rsidRPr="0017264A">
        <w:t>: normalizar la fila pivote (dividir por el elemento pivote) y eliminar la columna entrante de las demás filas con operaciones de fila (Gauss-</w:t>
      </w:r>
      <w:proofErr w:type="spellStart"/>
      <w:r w:rsidRPr="0017264A">
        <w:t>Jordan</w:t>
      </w:r>
      <w:proofErr w:type="spellEnd"/>
      <w:r w:rsidRPr="0017264A">
        <w:t xml:space="preserve">). </w:t>
      </w:r>
      <w:proofErr w:type="spellStart"/>
      <w:r w:rsidRPr="0017264A">
        <w:rPr>
          <w:lang w:val="en-US"/>
        </w:rPr>
        <w:t>Actualizar</w:t>
      </w:r>
      <w:proofErr w:type="spellEnd"/>
      <w:r w:rsidRPr="0017264A">
        <w:rPr>
          <w:lang w:val="en-US"/>
        </w:rPr>
        <w:t xml:space="preserve"> fila z.</w:t>
      </w:r>
    </w:p>
    <w:p w14:paraId="4A4AB317" w14:textId="77777777" w:rsidR="0017264A" w:rsidRPr="0017264A" w:rsidRDefault="0017264A" w:rsidP="0017264A">
      <w:pPr>
        <w:numPr>
          <w:ilvl w:val="0"/>
          <w:numId w:val="54"/>
        </w:numPr>
      </w:pPr>
      <w:r w:rsidRPr="0017264A">
        <w:rPr>
          <w:b/>
          <w:bCs/>
        </w:rPr>
        <w:t>Repetir</w:t>
      </w:r>
      <w:r w:rsidRPr="0017264A">
        <w:t xml:space="preserve"> hasta que en la fila z no queden coeficientes negativos (convención de maximización) → solución óptima alcanzada.</w:t>
      </w:r>
    </w:p>
    <w:p w14:paraId="2EC55FA2" w14:textId="77777777" w:rsidR="0017264A" w:rsidRPr="0017264A" w:rsidRDefault="0017264A" w:rsidP="0017264A">
      <w:pPr>
        <w:numPr>
          <w:ilvl w:val="0"/>
          <w:numId w:val="54"/>
        </w:numPr>
      </w:pPr>
      <w:r w:rsidRPr="0017264A">
        <w:rPr>
          <w:b/>
          <w:bCs/>
        </w:rPr>
        <w:t>Leer solución</w:t>
      </w:r>
      <w:r w:rsidRPr="0017264A">
        <w:t>: variables básicas = valores RHS; no básicas = 0; valor objetivo = RHS de fila z (según convención).</w:t>
      </w:r>
    </w:p>
    <w:p w14:paraId="64F2A15E" w14:textId="77777777" w:rsidR="0017264A" w:rsidRPr="0017264A" w:rsidRDefault="0017264A" w:rsidP="0017264A">
      <w:r w:rsidRPr="0017264A">
        <w:lastRenderedPageBreak/>
        <w:t xml:space="preserve">Nota práctica: en el </w:t>
      </w:r>
      <w:proofErr w:type="spellStart"/>
      <w:r w:rsidRPr="0017264A">
        <w:t>tableau</w:t>
      </w:r>
      <w:proofErr w:type="spellEnd"/>
      <w:r w:rsidRPr="0017264A">
        <w:t xml:space="preserve"> convención —si usas la fila z con −</w:t>
      </w:r>
      <w:proofErr w:type="spellStart"/>
      <w:r w:rsidRPr="0017264A">
        <w:t>cj-c_j−cj</w:t>
      </w:r>
      <w:proofErr w:type="spellEnd"/>
      <w:r w:rsidRPr="0017264A">
        <w:t xml:space="preserve">​ inicial— tras cada pivote el RHS de la fila z contiene el valor actual de </w:t>
      </w:r>
      <w:proofErr w:type="spellStart"/>
      <w:r w:rsidRPr="0017264A">
        <w:t>zzz</w:t>
      </w:r>
      <w:proofErr w:type="spellEnd"/>
      <w:r w:rsidRPr="0017264A">
        <w:t>.</w:t>
      </w:r>
    </w:p>
    <w:p w14:paraId="4B2572FB" w14:textId="77777777" w:rsidR="0017264A" w:rsidRPr="0017264A" w:rsidRDefault="00AA7698" w:rsidP="0017264A">
      <w:pPr>
        <w:rPr>
          <w:lang w:val="en-US"/>
        </w:rPr>
      </w:pPr>
      <w:r>
        <w:rPr>
          <w:lang w:val="en-US"/>
        </w:rPr>
        <w:pict w14:anchorId="574E8D44">
          <v:rect id="_x0000_i1036" style="width:0;height:1.5pt" o:hralign="center" o:hrstd="t" o:hr="t" fillcolor="#a0a0a0" stroked="f"/>
        </w:pict>
      </w:r>
    </w:p>
    <w:p w14:paraId="76B8ED3C" w14:textId="77777777" w:rsidR="0017264A" w:rsidRPr="0017264A" w:rsidRDefault="0017264A" w:rsidP="0017264A">
      <w:pPr>
        <w:rPr>
          <w:b/>
          <w:bCs/>
        </w:rPr>
      </w:pPr>
      <w:r w:rsidRPr="0017264A">
        <w:rPr>
          <w:b/>
          <w:bCs/>
        </w:rPr>
        <w:t xml:space="preserve">3.5.4 Actualizaciones del </w:t>
      </w:r>
      <w:proofErr w:type="spellStart"/>
      <w:r w:rsidRPr="0017264A">
        <w:rPr>
          <w:b/>
          <w:bCs/>
        </w:rPr>
        <w:t>tableau</w:t>
      </w:r>
      <w:proofErr w:type="spellEnd"/>
      <w:r w:rsidRPr="0017264A">
        <w:rPr>
          <w:b/>
          <w:bCs/>
        </w:rPr>
        <w:t>: fórmulas</w:t>
      </w:r>
    </w:p>
    <w:p w14:paraId="2F71FFC6" w14:textId="77777777" w:rsidR="0017264A" w:rsidRPr="0017264A" w:rsidRDefault="0017264A" w:rsidP="0017264A">
      <w:pPr>
        <w:rPr>
          <w:lang w:val="en-US"/>
        </w:rPr>
      </w:pPr>
      <w:r w:rsidRPr="0017264A">
        <w:t xml:space="preserve">Sea </w:t>
      </w:r>
      <w:proofErr w:type="spellStart"/>
      <w:r w:rsidRPr="0017264A">
        <w:t>ppp</w:t>
      </w:r>
      <w:proofErr w:type="spellEnd"/>
      <w:r w:rsidRPr="0017264A">
        <w:t xml:space="preserve"> la fila pivote y </w:t>
      </w:r>
      <w:proofErr w:type="spellStart"/>
      <w:r w:rsidRPr="0017264A">
        <w:t>qqq</w:t>
      </w:r>
      <w:proofErr w:type="spellEnd"/>
      <w:r w:rsidRPr="0017264A">
        <w:t xml:space="preserve"> la columna pivote (variable entrante). </w:t>
      </w:r>
      <w:proofErr w:type="spellStart"/>
      <w:r w:rsidRPr="0017264A">
        <w:rPr>
          <w:lang w:val="en-US"/>
        </w:rPr>
        <w:t>Denotemos</w:t>
      </w:r>
      <w:proofErr w:type="spellEnd"/>
      <w:r w:rsidRPr="0017264A">
        <w:rPr>
          <w:lang w:val="en-US"/>
        </w:rPr>
        <w:t xml:space="preserve"> </w:t>
      </w:r>
      <w:proofErr w:type="spellStart"/>
      <w:r w:rsidRPr="0017264A">
        <w:rPr>
          <w:lang w:val="en-US"/>
        </w:rPr>
        <w:t>el</w:t>
      </w:r>
      <w:proofErr w:type="spellEnd"/>
      <w:r w:rsidRPr="0017264A">
        <w:rPr>
          <w:lang w:val="en-US"/>
        </w:rPr>
        <w:t xml:space="preserve"> </w:t>
      </w:r>
      <w:proofErr w:type="spellStart"/>
      <w:r w:rsidRPr="0017264A">
        <w:rPr>
          <w:lang w:val="en-US"/>
        </w:rPr>
        <w:t>elemento</w:t>
      </w:r>
      <w:proofErr w:type="spellEnd"/>
      <w:r w:rsidRPr="0017264A">
        <w:rPr>
          <w:lang w:val="en-US"/>
        </w:rPr>
        <w:t xml:space="preserve"> </w:t>
      </w:r>
      <w:proofErr w:type="spellStart"/>
      <w:r w:rsidRPr="0017264A">
        <w:rPr>
          <w:lang w:val="en-US"/>
        </w:rPr>
        <w:t>pivote</w:t>
      </w:r>
      <w:proofErr w:type="spellEnd"/>
      <w:r w:rsidRPr="0017264A">
        <w:rPr>
          <w:lang w:val="en-US"/>
        </w:rPr>
        <w:t xml:space="preserve"> </w:t>
      </w:r>
      <w:proofErr w:type="spellStart"/>
      <w:r w:rsidRPr="0017264A">
        <w:rPr>
          <w:lang w:val="en-US"/>
        </w:rPr>
        <w:t>apqa</w:t>
      </w:r>
      <w:proofErr w:type="spellEnd"/>
      <w:r w:rsidRPr="0017264A">
        <w:rPr>
          <w:lang w:val="en-US"/>
        </w:rPr>
        <w:t>_{</w:t>
      </w:r>
      <w:proofErr w:type="spellStart"/>
      <w:r w:rsidRPr="0017264A">
        <w:rPr>
          <w:lang w:val="en-US"/>
        </w:rPr>
        <w:t>pq</w:t>
      </w:r>
      <w:proofErr w:type="spellEnd"/>
      <w:r w:rsidRPr="0017264A">
        <w:rPr>
          <w:lang w:val="en-US"/>
        </w:rPr>
        <w:t>}</w:t>
      </w:r>
      <w:proofErr w:type="spellStart"/>
      <w:r w:rsidRPr="0017264A">
        <w:rPr>
          <w:lang w:val="en-US"/>
        </w:rPr>
        <w:t>apq</w:t>
      </w:r>
      <w:proofErr w:type="spellEnd"/>
      <w:r w:rsidRPr="0017264A">
        <w:rPr>
          <w:lang w:val="en-US"/>
        </w:rPr>
        <w:t>​.</w:t>
      </w:r>
    </w:p>
    <w:p w14:paraId="436E14D7" w14:textId="77777777" w:rsidR="0017264A" w:rsidRPr="0017264A" w:rsidRDefault="0017264A" w:rsidP="0017264A">
      <w:pPr>
        <w:numPr>
          <w:ilvl w:val="0"/>
          <w:numId w:val="55"/>
        </w:numPr>
        <w:rPr>
          <w:lang w:val="en-US"/>
        </w:rPr>
      </w:pPr>
      <w:proofErr w:type="spellStart"/>
      <w:r w:rsidRPr="0017264A">
        <w:rPr>
          <w:lang w:val="en-US"/>
        </w:rPr>
        <w:t>Normalización</w:t>
      </w:r>
      <w:proofErr w:type="spellEnd"/>
      <w:r w:rsidRPr="0017264A">
        <w:rPr>
          <w:lang w:val="en-US"/>
        </w:rPr>
        <w:t xml:space="preserve">: </w:t>
      </w:r>
      <w:proofErr w:type="spellStart"/>
      <w:r w:rsidRPr="0017264A">
        <w:rPr>
          <w:lang w:val="en-US"/>
        </w:rPr>
        <w:t>filap←filap</w:t>
      </w:r>
      <w:proofErr w:type="spellEnd"/>
      <w:r w:rsidRPr="0017264A">
        <w:rPr>
          <w:lang w:val="en-US"/>
        </w:rPr>
        <w:t>/</w:t>
      </w:r>
      <w:proofErr w:type="spellStart"/>
      <w:r w:rsidRPr="0017264A">
        <w:rPr>
          <w:lang w:val="en-US"/>
        </w:rPr>
        <w:t>apq</w:t>
      </w:r>
      <w:proofErr w:type="spellEnd"/>
      <w:r w:rsidRPr="0017264A">
        <w:rPr>
          <w:lang w:val="en-US"/>
        </w:rPr>
        <w:t xml:space="preserve"> \text{fila}_p \</w:t>
      </w:r>
      <w:proofErr w:type="spellStart"/>
      <w:r w:rsidRPr="0017264A">
        <w:rPr>
          <w:lang w:val="en-US"/>
        </w:rPr>
        <w:t>leftarrow</w:t>
      </w:r>
      <w:proofErr w:type="spellEnd"/>
      <w:r w:rsidRPr="0017264A">
        <w:rPr>
          <w:lang w:val="en-US"/>
        </w:rPr>
        <w:t xml:space="preserve"> \text{fila}_p / a_{</w:t>
      </w:r>
      <w:proofErr w:type="spellStart"/>
      <w:r w:rsidRPr="0017264A">
        <w:rPr>
          <w:lang w:val="en-US"/>
        </w:rPr>
        <w:t>pq</w:t>
      </w:r>
      <w:proofErr w:type="spellEnd"/>
      <w:r w:rsidRPr="0017264A">
        <w:rPr>
          <w:lang w:val="en-US"/>
        </w:rPr>
        <w:t>}</w:t>
      </w:r>
      <w:proofErr w:type="spellStart"/>
      <w:r w:rsidRPr="0017264A">
        <w:rPr>
          <w:lang w:val="en-US"/>
        </w:rPr>
        <w:t>filap</w:t>
      </w:r>
      <w:proofErr w:type="spellEnd"/>
      <w:r w:rsidRPr="0017264A">
        <w:rPr>
          <w:lang w:val="en-US"/>
        </w:rPr>
        <w:t>​←</w:t>
      </w:r>
      <w:proofErr w:type="spellStart"/>
      <w:r w:rsidRPr="0017264A">
        <w:rPr>
          <w:lang w:val="en-US"/>
        </w:rPr>
        <w:t>filap</w:t>
      </w:r>
      <w:proofErr w:type="spellEnd"/>
      <w:r w:rsidRPr="0017264A">
        <w:rPr>
          <w:lang w:val="en-US"/>
        </w:rPr>
        <w:t>​/</w:t>
      </w:r>
      <w:proofErr w:type="spellStart"/>
      <w:r w:rsidRPr="0017264A">
        <w:rPr>
          <w:lang w:val="en-US"/>
        </w:rPr>
        <w:t>apq</w:t>
      </w:r>
      <w:proofErr w:type="spellEnd"/>
      <w:r w:rsidRPr="0017264A">
        <w:rPr>
          <w:lang w:val="en-US"/>
        </w:rPr>
        <w:t>​.</w:t>
      </w:r>
    </w:p>
    <w:p w14:paraId="712241A3" w14:textId="77777777" w:rsidR="0017264A" w:rsidRPr="0017264A" w:rsidRDefault="0017264A" w:rsidP="0017264A">
      <w:pPr>
        <w:numPr>
          <w:ilvl w:val="0"/>
          <w:numId w:val="55"/>
        </w:numPr>
        <w:rPr>
          <w:lang w:val="en-US"/>
        </w:rPr>
      </w:pPr>
      <w:r w:rsidRPr="0017264A">
        <w:rPr>
          <w:lang w:val="en-US"/>
        </w:rPr>
        <w:t xml:space="preserve">Para cada fila </w:t>
      </w:r>
      <w:proofErr w:type="spellStart"/>
      <w:r w:rsidRPr="0017264A">
        <w:rPr>
          <w:lang w:val="en-US"/>
        </w:rPr>
        <w:t>i≠pi</w:t>
      </w:r>
      <w:proofErr w:type="spellEnd"/>
      <w:r w:rsidRPr="0017264A">
        <w:rPr>
          <w:lang w:val="en-US"/>
        </w:rPr>
        <w:t>\</w:t>
      </w:r>
      <w:proofErr w:type="spellStart"/>
      <w:r w:rsidRPr="0017264A">
        <w:rPr>
          <w:lang w:val="en-US"/>
        </w:rPr>
        <w:t>neq</w:t>
      </w:r>
      <w:proofErr w:type="spellEnd"/>
      <w:r w:rsidRPr="0017264A">
        <w:rPr>
          <w:lang w:val="en-US"/>
        </w:rPr>
        <w:t xml:space="preserve"> pi=p: </w:t>
      </w:r>
      <w:proofErr w:type="spellStart"/>
      <w:r w:rsidRPr="0017264A">
        <w:rPr>
          <w:lang w:val="en-US"/>
        </w:rPr>
        <w:t>filai←filai−aiq</w:t>
      </w:r>
      <w:r w:rsidRPr="0017264A">
        <w:rPr>
          <w:rFonts w:ascii="Cambria Math" w:hAnsi="Cambria Math" w:cs="Cambria Math"/>
          <w:lang w:val="en-US"/>
        </w:rPr>
        <w:t>⋅</w:t>
      </w:r>
      <w:r w:rsidRPr="0017264A">
        <w:rPr>
          <w:lang w:val="en-US"/>
        </w:rPr>
        <w:t>filap</w:t>
      </w:r>
      <w:proofErr w:type="spellEnd"/>
      <w:r w:rsidRPr="0017264A">
        <w:rPr>
          <w:lang w:val="en-US"/>
        </w:rPr>
        <w:t xml:space="preserve"> \text{fila}_</w:t>
      </w:r>
      <w:proofErr w:type="spellStart"/>
      <w:r w:rsidRPr="0017264A">
        <w:rPr>
          <w:lang w:val="en-US"/>
        </w:rPr>
        <w:t>i</w:t>
      </w:r>
      <w:proofErr w:type="spellEnd"/>
      <w:r w:rsidRPr="0017264A">
        <w:rPr>
          <w:lang w:val="en-US"/>
        </w:rPr>
        <w:t xml:space="preserve"> \</w:t>
      </w:r>
      <w:proofErr w:type="spellStart"/>
      <w:r w:rsidRPr="0017264A">
        <w:rPr>
          <w:lang w:val="en-US"/>
        </w:rPr>
        <w:t>leftarrow</w:t>
      </w:r>
      <w:proofErr w:type="spellEnd"/>
      <w:r w:rsidRPr="0017264A">
        <w:rPr>
          <w:lang w:val="en-US"/>
        </w:rPr>
        <w:t xml:space="preserve"> \text{fila}_</w:t>
      </w:r>
      <w:proofErr w:type="spellStart"/>
      <w:r w:rsidRPr="0017264A">
        <w:rPr>
          <w:lang w:val="en-US"/>
        </w:rPr>
        <w:t>i</w:t>
      </w:r>
      <w:proofErr w:type="spellEnd"/>
      <w:r w:rsidRPr="0017264A">
        <w:rPr>
          <w:lang w:val="en-US"/>
        </w:rPr>
        <w:t xml:space="preserve"> - a_{</w:t>
      </w:r>
      <w:proofErr w:type="spellStart"/>
      <w:r w:rsidRPr="0017264A">
        <w:rPr>
          <w:lang w:val="en-US"/>
        </w:rPr>
        <w:t>iq</w:t>
      </w:r>
      <w:proofErr w:type="spellEnd"/>
      <w:r w:rsidRPr="0017264A">
        <w:rPr>
          <w:lang w:val="en-US"/>
        </w:rPr>
        <w:t>} \</w:t>
      </w:r>
      <w:proofErr w:type="spellStart"/>
      <w:r w:rsidRPr="0017264A">
        <w:rPr>
          <w:lang w:val="en-US"/>
        </w:rPr>
        <w:t>cdot</w:t>
      </w:r>
      <w:proofErr w:type="spellEnd"/>
      <w:r w:rsidRPr="0017264A">
        <w:rPr>
          <w:lang w:val="en-US"/>
        </w:rPr>
        <w:t xml:space="preserve"> \text{fila}_</w:t>
      </w:r>
      <w:proofErr w:type="spellStart"/>
      <w:r w:rsidRPr="0017264A">
        <w:rPr>
          <w:lang w:val="en-US"/>
        </w:rPr>
        <w:t>pfilai</w:t>
      </w:r>
      <w:proofErr w:type="spellEnd"/>
      <w:r w:rsidRPr="0017264A">
        <w:rPr>
          <w:lang w:val="en-US"/>
        </w:rPr>
        <w:t>​←</w:t>
      </w:r>
      <w:proofErr w:type="spellStart"/>
      <w:r w:rsidRPr="0017264A">
        <w:rPr>
          <w:lang w:val="en-US"/>
        </w:rPr>
        <w:t>filai</w:t>
      </w:r>
      <w:proofErr w:type="spellEnd"/>
      <w:r w:rsidRPr="0017264A">
        <w:rPr>
          <w:lang w:val="en-US"/>
        </w:rPr>
        <w:t>​−</w:t>
      </w:r>
      <w:proofErr w:type="spellStart"/>
      <w:r w:rsidRPr="0017264A">
        <w:rPr>
          <w:lang w:val="en-US"/>
        </w:rPr>
        <w:t>aiq</w:t>
      </w:r>
      <w:proofErr w:type="spellEnd"/>
      <w:r w:rsidRPr="0017264A">
        <w:rPr>
          <w:lang w:val="en-US"/>
        </w:rPr>
        <w:t>​</w:t>
      </w:r>
      <w:r w:rsidRPr="0017264A">
        <w:rPr>
          <w:rFonts w:ascii="Cambria Math" w:hAnsi="Cambria Math" w:cs="Cambria Math"/>
          <w:lang w:val="en-US"/>
        </w:rPr>
        <w:t>⋅</w:t>
      </w:r>
      <w:proofErr w:type="spellStart"/>
      <w:r w:rsidRPr="0017264A">
        <w:rPr>
          <w:lang w:val="en-US"/>
        </w:rPr>
        <w:t>filap</w:t>
      </w:r>
      <w:proofErr w:type="spellEnd"/>
      <w:r w:rsidRPr="0017264A">
        <w:rPr>
          <w:lang w:val="en-US"/>
        </w:rPr>
        <w:t>​.</w:t>
      </w:r>
    </w:p>
    <w:p w14:paraId="4A3CF9A2" w14:textId="77777777" w:rsidR="0017264A" w:rsidRPr="0017264A" w:rsidRDefault="0017264A" w:rsidP="0017264A">
      <w:pPr>
        <w:numPr>
          <w:ilvl w:val="0"/>
          <w:numId w:val="55"/>
        </w:numPr>
      </w:pPr>
      <w:r w:rsidRPr="0017264A">
        <w:t xml:space="preserve">Para la fila objetivo </w:t>
      </w:r>
      <w:proofErr w:type="spellStart"/>
      <w:r w:rsidRPr="0017264A">
        <w:t>zzz</w:t>
      </w:r>
      <w:proofErr w:type="spellEnd"/>
      <w:r w:rsidRPr="0017264A">
        <w:t xml:space="preserve"> (si se aplica): misma fórmula (con coeficientes de la fila z).</w:t>
      </w:r>
    </w:p>
    <w:p w14:paraId="20419997" w14:textId="77777777" w:rsidR="0017264A" w:rsidRPr="0017264A" w:rsidRDefault="0017264A" w:rsidP="0017264A">
      <w:r w:rsidRPr="0017264A">
        <w:t>Estas operaciones son equivalentes a multiplicar por una matriz elemental de Gauss-</w:t>
      </w:r>
      <w:proofErr w:type="spellStart"/>
      <w:r w:rsidRPr="0017264A">
        <w:t>Jordan</w:t>
      </w:r>
      <w:proofErr w:type="spellEnd"/>
      <w:r w:rsidRPr="0017264A">
        <w:t xml:space="preserve"> y preservan la factibilidad.</w:t>
      </w:r>
    </w:p>
    <w:p w14:paraId="0FADF240" w14:textId="77777777" w:rsidR="0017264A" w:rsidRPr="0017264A" w:rsidRDefault="00AA7698" w:rsidP="0017264A">
      <w:pPr>
        <w:rPr>
          <w:lang w:val="en-US"/>
        </w:rPr>
      </w:pPr>
      <w:r>
        <w:rPr>
          <w:lang w:val="en-US"/>
        </w:rPr>
        <w:pict w14:anchorId="7B8E5EAA">
          <v:rect id="_x0000_i1037" style="width:0;height:1.5pt" o:hralign="center" o:hrstd="t" o:hr="t" fillcolor="#a0a0a0" stroked="f"/>
        </w:pict>
      </w:r>
    </w:p>
    <w:p w14:paraId="1F33442A" w14:textId="77777777" w:rsidR="0017264A" w:rsidRPr="0017264A" w:rsidRDefault="0017264A" w:rsidP="0017264A">
      <w:pPr>
        <w:rPr>
          <w:b/>
          <w:bCs/>
        </w:rPr>
      </w:pPr>
      <w:r w:rsidRPr="0017264A">
        <w:rPr>
          <w:b/>
          <w:bCs/>
        </w:rPr>
        <w:t>3.5.5 Ejemplo completo — Simplex tabular paso a paso (modelo tomado del U3.txt)</w:t>
      </w:r>
    </w:p>
    <w:p w14:paraId="0CCABA9B" w14:textId="77777777" w:rsidR="0017264A" w:rsidRPr="0017264A" w:rsidRDefault="0017264A" w:rsidP="0017264A">
      <w:r w:rsidRPr="0017264A">
        <w:t xml:space="preserve">Usamos el </w:t>
      </w:r>
      <w:r w:rsidRPr="0017264A">
        <w:rPr>
          <w:b/>
          <w:bCs/>
        </w:rPr>
        <w:t>ejemplo del laboratorio (UPN)</w:t>
      </w:r>
      <w:r w:rsidRPr="0017264A">
        <w:t xml:space="preserve"> que ya aparece en tu documento para mantener coherencia:</w:t>
      </w:r>
    </w:p>
    <w:p w14:paraId="58657A63" w14:textId="77777777" w:rsidR="0017264A" w:rsidRPr="0017264A" w:rsidRDefault="0017264A" w:rsidP="0017264A">
      <w:r w:rsidRPr="0017264A">
        <w:t>max⁡ z=3x1+2x2s.a. 2x1+1x2≤182x1+3x2≤42x1+2x2≤24x1,x2≥0.\</w:t>
      </w:r>
      <w:proofErr w:type="spellStart"/>
      <w:r w:rsidRPr="0017264A">
        <w:t>begin</w:t>
      </w:r>
      <w:proofErr w:type="spellEnd"/>
      <w:r w:rsidRPr="0017264A">
        <w:t>{</w:t>
      </w:r>
      <w:proofErr w:type="spellStart"/>
      <w:r w:rsidRPr="0017264A">
        <w:t>aligned</w:t>
      </w:r>
      <w:proofErr w:type="spellEnd"/>
      <w:r w:rsidRPr="0017264A">
        <w:t>} \</w:t>
      </w:r>
      <w:proofErr w:type="spellStart"/>
      <w:r w:rsidRPr="0017264A">
        <w:t>max</w:t>
      </w:r>
      <w:proofErr w:type="spellEnd"/>
      <w:r w:rsidRPr="0017264A">
        <w:t>\ z &amp;= 3x_1 + 2x_2\\ \</w:t>
      </w:r>
      <w:proofErr w:type="spellStart"/>
      <w:r w:rsidRPr="0017264A">
        <w:t>text</w:t>
      </w:r>
      <w:proofErr w:type="spellEnd"/>
      <w:r w:rsidRPr="0017264A">
        <w:t xml:space="preserve">{s.a. } &amp; 2x_1 + 1x_2 \le 18\\ &amp; 2x_1 + 3x_2 \le 42\\ &amp; x_1 + 2x_2 \le 24\\ &amp; x_1,x_2\ge0. \end{aligned}max zs.a. ​=3x1​+2x2​2x1​+1x2​≤182x1​+3x2​≤42x1​+2x2​≤24x1​,x2​≥0.​ </w:t>
      </w:r>
    </w:p>
    <w:p w14:paraId="48151D01" w14:textId="77777777" w:rsidR="0017264A" w:rsidRPr="0017264A" w:rsidRDefault="0017264A" w:rsidP="0017264A">
      <w:r w:rsidRPr="0017264A">
        <w:t xml:space="preserve">(El mismo ejemplo ya fue usado en tu material; lo reproduzco y desarrollo </w:t>
      </w:r>
      <w:proofErr w:type="spellStart"/>
      <w:r w:rsidRPr="0017264A">
        <w:t>tabularmente</w:t>
      </w:r>
      <w:proofErr w:type="spellEnd"/>
      <w:r w:rsidRPr="0017264A">
        <w:t xml:space="preserve">). </w:t>
      </w:r>
    </w:p>
    <w:p w14:paraId="6D067E8F" w14:textId="77777777" w:rsidR="0017264A" w:rsidRPr="0017264A" w:rsidRDefault="0017264A" w:rsidP="0017264A">
      <w:pPr>
        <w:rPr>
          <w:lang w:val="en-US"/>
        </w:rPr>
      </w:pPr>
      <w:r w:rsidRPr="0017264A">
        <w:rPr>
          <w:lang w:val="en-US"/>
        </w:rPr>
        <w:t>U3</w:t>
      </w:r>
    </w:p>
    <w:p w14:paraId="2D3233EE" w14:textId="77777777" w:rsidR="0017264A" w:rsidRPr="0017264A" w:rsidRDefault="0017264A" w:rsidP="0017264A">
      <w:pPr>
        <w:rPr>
          <w:lang w:val="en-US"/>
        </w:rPr>
      </w:pPr>
      <w:r w:rsidRPr="0017264A">
        <w:rPr>
          <w:b/>
          <w:bCs/>
          <w:lang w:val="en-US"/>
        </w:rPr>
        <w:t xml:space="preserve">Paso 0 — </w:t>
      </w:r>
      <w:proofErr w:type="spellStart"/>
      <w:r w:rsidRPr="0017264A">
        <w:rPr>
          <w:b/>
          <w:bCs/>
          <w:lang w:val="en-US"/>
        </w:rPr>
        <w:t>Tabla</w:t>
      </w:r>
      <w:proofErr w:type="spellEnd"/>
      <w:r w:rsidRPr="0017264A">
        <w:rPr>
          <w:b/>
          <w:bCs/>
          <w:lang w:val="en-US"/>
        </w:rPr>
        <w:t xml:space="preserve"> </w:t>
      </w:r>
      <w:proofErr w:type="spellStart"/>
      <w:r w:rsidRPr="0017264A">
        <w:rPr>
          <w:b/>
          <w:bCs/>
          <w:lang w:val="en-US"/>
        </w:rPr>
        <w:t>inicial</w:t>
      </w:r>
      <w:proofErr w:type="spellEnd"/>
      <w:r w:rsidRPr="0017264A">
        <w:rPr>
          <w:lang w:val="en-US"/>
        </w:rPr>
        <w:t xml:space="preserve"> (</w:t>
      </w:r>
      <w:proofErr w:type="spellStart"/>
      <w:r w:rsidRPr="0017264A">
        <w:rPr>
          <w:lang w:val="en-US"/>
        </w:rPr>
        <w:t>añadimos</w:t>
      </w:r>
      <w:proofErr w:type="spellEnd"/>
      <w:r w:rsidRPr="0017264A">
        <w:rPr>
          <w:lang w:val="en-US"/>
        </w:rPr>
        <w:t xml:space="preserve"> s1,s2,s3s_1,s_2,s_3s1​,s2​,s3​):</w:t>
      </w:r>
    </w:p>
    <w:p w14:paraId="79FEEE39" w14:textId="77777777" w:rsidR="0017264A" w:rsidRPr="0017264A" w:rsidRDefault="0017264A" w:rsidP="0017264A">
      <w:pPr>
        <w:rPr>
          <w:lang w:val="en-US"/>
        </w:rPr>
      </w:pPr>
      <w:r w:rsidRPr="0017264A">
        <w:rPr>
          <w:lang w:val="en-US"/>
        </w:rPr>
        <w:t>Bases: s1,s2,s3s_1,s_2,s_3s1​,s2​,s3​</w:t>
      </w:r>
    </w:p>
    <w:p w14:paraId="44060CD3" w14:textId="77777777" w:rsidR="0017264A" w:rsidRPr="0017264A" w:rsidRDefault="0017264A" w:rsidP="0017264A">
      <w:pPr>
        <w:rPr>
          <w:lang w:val="en-US"/>
        </w:rPr>
      </w:pPr>
      <w:r w:rsidRPr="0017264A">
        <w:rPr>
          <w:lang w:val="en-US"/>
        </w:rPr>
        <w:lastRenderedPageBreak/>
        <w:t>Base | x1  x2 | s1 s2 s3 | RHS</w:t>
      </w:r>
    </w:p>
    <w:p w14:paraId="3726C7E7" w14:textId="77777777" w:rsidR="0017264A" w:rsidRPr="0017264A" w:rsidRDefault="0017264A" w:rsidP="0017264A">
      <w:pPr>
        <w:rPr>
          <w:lang w:val="en-US"/>
        </w:rPr>
      </w:pPr>
      <w:r w:rsidRPr="0017264A">
        <w:rPr>
          <w:lang w:val="en-US"/>
        </w:rPr>
        <w:t>--------------------------------</w:t>
      </w:r>
    </w:p>
    <w:p w14:paraId="65CFCD2C" w14:textId="77777777" w:rsidR="0017264A" w:rsidRPr="0017264A" w:rsidRDefault="0017264A" w:rsidP="0017264A">
      <w:pPr>
        <w:rPr>
          <w:lang w:val="en-US"/>
        </w:rPr>
      </w:pPr>
      <w:r w:rsidRPr="0017264A">
        <w:rPr>
          <w:lang w:val="en-US"/>
        </w:rPr>
        <w:t>s1   | 2   1  | 1  0  0 | 18</w:t>
      </w:r>
    </w:p>
    <w:p w14:paraId="6FFEEC2B" w14:textId="77777777" w:rsidR="0017264A" w:rsidRPr="0017264A" w:rsidRDefault="0017264A" w:rsidP="0017264A">
      <w:pPr>
        <w:rPr>
          <w:lang w:val="en-US"/>
        </w:rPr>
      </w:pPr>
      <w:r w:rsidRPr="0017264A">
        <w:rPr>
          <w:lang w:val="en-US"/>
        </w:rPr>
        <w:t>s2   | 2   3  | 0  1  0 | 42</w:t>
      </w:r>
    </w:p>
    <w:p w14:paraId="21B73000" w14:textId="77777777" w:rsidR="0017264A" w:rsidRPr="0017264A" w:rsidRDefault="0017264A" w:rsidP="0017264A">
      <w:pPr>
        <w:rPr>
          <w:lang w:val="en-US"/>
        </w:rPr>
      </w:pPr>
      <w:r w:rsidRPr="0017264A">
        <w:rPr>
          <w:lang w:val="en-US"/>
        </w:rPr>
        <w:t>s3   | 1   2  | 0  0  1 | 24</w:t>
      </w:r>
    </w:p>
    <w:p w14:paraId="0BB92594" w14:textId="77777777" w:rsidR="0017264A" w:rsidRPr="0017264A" w:rsidRDefault="0017264A" w:rsidP="0017264A">
      <w:pPr>
        <w:rPr>
          <w:lang w:val="en-US"/>
        </w:rPr>
      </w:pPr>
      <w:r w:rsidRPr="0017264A">
        <w:rPr>
          <w:lang w:val="en-US"/>
        </w:rPr>
        <w:t>--------------------------------</w:t>
      </w:r>
    </w:p>
    <w:p w14:paraId="58E34D5F" w14:textId="77777777" w:rsidR="0017264A" w:rsidRPr="0017264A" w:rsidRDefault="0017264A" w:rsidP="0017264A">
      <w:pPr>
        <w:rPr>
          <w:lang w:val="en-US"/>
        </w:rPr>
      </w:pPr>
      <w:r w:rsidRPr="0017264A">
        <w:rPr>
          <w:lang w:val="en-US"/>
        </w:rPr>
        <w:t xml:space="preserve"> z   | -3  -2 | 0  0  0 |  0</w:t>
      </w:r>
    </w:p>
    <w:p w14:paraId="231C0E9B" w14:textId="77777777" w:rsidR="0017264A" w:rsidRPr="0017264A" w:rsidRDefault="0017264A" w:rsidP="0017264A">
      <w:pPr>
        <w:rPr>
          <w:lang w:val="en-US"/>
        </w:rPr>
      </w:pPr>
      <w:proofErr w:type="spellStart"/>
      <w:r w:rsidRPr="0017264A">
        <w:rPr>
          <w:b/>
          <w:bCs/>
          <w:lang w:val="en-US"/>
        </w:rPr>
        <w:t>Iteración</w:t>
      </w:r>
      <w:proofErr w:type="spellEnd"/>
      <w:r w:rsidRPr="0017264A">
        <w:rPr>
          <w:b/>
          <w:bCs/>
          <w:lang w:val="en-US"/>
        </w:rPr>
        <w:t xml:space="preserve"> 1</w:t>
      </w:r>
    </w:p>
    <w:p w14:paraId="066902AA" w14:textId="77777777" w:rsidR="0017264A" w:rsidRPr="0017264A" w:rsidRDefault="0017264A" w:rsidP="0017264A">
      <w:pPr>
        <w:numPr>
          <w:ilvl w:val="0"/>
          <w:numId w:val="56"/>
        </w:numPr>
      </w:pPr>
      <w:r w:rsidRPr="0017264A">
        <w:t>Variable entrante: la columna con coeficiente más negativo en z es x1x_1x1​ (−3).</w:t>
      </w:r>
    </w:p>
    <w:p w14:paraId="0597E9A3" w14:textId="77777777" w:rsidR="0017264A" w:rsidRPr="0017264A" w:rsidRDefault="0017264A" w:rsidP="0017264A">
      <w:pPr>
        <w:numPr>
          <w:ilvl w:val="0"/>
          <w:numId w:val="56"/>
        </w:numPr>
      </w:pPr>
      <w:r w:rsidRPr="0017264A">
        <w:t xml:space="preserve">Ratios (RHS / </w:t>
      </w:r>
      <w:proofErr w:type="spellStart"/>
      <w:r w:rsidRPr="0017264A">
        <w:t>coef</w:t>
      </w:r>
      <w:proofErr w:type="spellEnd"/>
      <w:r w:rsidRPr="0017264A">
        <w:t xml:space="preserve"> en col x1x_1x1​ para </w:t>
      </w:r>
      <w:proofErr w:type="spellStart"/>
      <w:r w:rsidRPr="0017264A">
        <w:t>coef</w:t>
      </w:r>
      <w:proofErr w:type="spellEnd"/>
      <w:r w:rsidRPr="0017264A">
        <w:t xml:space="preserve"> &gt; 0):</w:t>
      </w:r>
    </w:p>
    <w:p w14:paraId="2FEAB655" w14:textId="77777777" w:rsidR="0017264A" w:rsidRPr="0017264A" w:rsidRDefault="0017264A" w:rsidP="0017264A">
      <w:pPr>
        <w:numPr>
          <w:ilvl w:val="1"/>
          <w:numId w:val="56"/>
        </w:numPr>
        <w:rPr>
          <w:lang w:val="en-US"/>
        </w:rPr>
      </w:pPr>
      <w:r w:rsidRPr="0017264A">
        <w:rPr>
          <w:lang w:val="en-US"/>
        </w:rPr>
        <w:t>s1: 18 / 2 = 9</w:t>
      </w:r>
    </w:p>
    <w:p w14:paraId="5A61A37C" w14:textId="77777777" w:rsidR="0017264A" w:rsidRPr="0017264A" w:rsidRDefault="0017264A" w:rsidP="0017264A">
      <w:pPr>
        <w:numPr>
          <w:ilvl w:val="1"/>
          <w:numId w:val="56"/>
        </w:numPr>
        <w:rPr>
          <w:lang w:val="en-US"/>
        </w:rPr>
      </w:pPr>
      <w:r w:rsidRPr="0017264A">
        <w:rPr>
          <w:lang w:val="en-US"/>
        </w:rPr>
        <w:t>s2: 42 / 2 = 21</w:t>
      </w:r>
    </w:p>
    <w:p w14:paraId="6EC9A642" w14:textId="77777777" w:rsidR="0017264A" w:rsidRPr="0017264A" w:rsidRDefault="0017264A" w:rsidP="0017264A">
      <w:pPr>
        <w:numPr>
          <w:ilvl w:val="1"/>
          <w:numId w:val="56"/>
        </w:numPr>
        <w:rPr>
          <w:lang w:val="en-US"/>
        </w:rPr>
      </w:pPr>
      <w:r w:rsidRPr="0017264A">
        <w:t>s3: 24 / 1 = 24</w:t>
      </w:r>
      <w:r w:rsidRPr="0017264A">
        <w:br/>
      </w:r>
      <w:r w:rsidRPr="0017264A">
        <w:rPr>
          <w:rFonts w:ascii="Cambria Math" w:hAnsi="Cambria Math" w:cs="Cambria Math"/>
        </w:rPr>
        <w:t>⇒</w:t>
      </w:r>
      <w:r w:rsidRPr="0017264A">
        <w:t xml:space="preserve"> ratio m</w:t>
      </w:r>
      <w:r w:rsidRPr="0017264A">
        <w:rPr>
          <w:rFonts w:cs="Tahoma"/>
        </w:rPr>
        <w:t>í</w:t>
      </w:r>
      <w:r w:rsidRPr="0017264A">
        <w:t xml:space="preserve">nimo = 9 en fila s1 </w:t>
      </w:r>
      <w:r w:rsidRPr="0017264A">
        <w:rPr>
          <w:rFonts w:cs="Tahoma"/>
        </w:rPr>
        <w:t>→</w:t>
      </w:r>
      <w:r w:rsidRPr="0017264A">
        <w:t xml:space="preserve"> s1 sale, x1 entra. </w:t>
      </w:r>
      <w:proofErr w:type="spellStart"/>
      <w:r w:rsidRPr="0017264A">
        <w:rPr>
          <w:lang w:val="en-US"/>
        </w:rPr>
        <w:t>Pivote</w:t>
      </w:r>
      <w:proofErr w:type="spellEnd"/>
      <w:r w:rsidRPr="0017264A">
        <w:rPr>
          <w:lang w:val="en-US"/>
        </w:rPr>
        <w:t xml:space="preserve"> = 2 (fila s1, col x1).</w:t>
      </w:r>
    </w:p>
    <w:p w14:paraId="48FC267D" w14:textId="77777777" w:rsidR="0017264A" w:rsidRPr="0017264A" w:rsidRDefault="0017264A" w:rsidP="0017264A">
      <w:r w:rsidRPr="0017264A">
        <w:t>Normalizamos fila s1 (dividir por 2):</w:t>
      </w:r>
    </w:p>
    <w:p w14:paraId="0C5D74A3" w14:textId="77777777" w:rsidR="0017264A" w:rsidRPr="0017264A" w:rsidRDefault="0017264A" w:rsidP="0017264A">
      <w:pPr>
        <w:rPr>
          <w:lang w:val="en-US"/>
        </w:rPr>
      </w:pPr>
      <w:r w:rsidRPr="0017264A">
        <w:rPr>
          <w:lang w:val="en-US"/>
        </w:rPr>
        <w:t>Row s1 ← Row s1 / 2 → [1, 1/2 | 1/2 0 0 | 9]</w:t>
      </w:r>
    </w:p>
    <w:p w14:paraId="785041EA" w14:textId="77777777" w:rsidR="0017264A" w:rsidRPr="0017264A" w:rsidRDefault="0017264A" w:rsidP="0017264A">
      <w:pPr>
        <w:rPr>
          <w:lang w:val="en-US"/>
        </w:rPr>
      </w:pPr>
      <w:proofErr w:type="spellStart"/>
      <w:r w:rsidRPr="0017264A">
        <w:rPr>
          <w:lang w:val="en-US"/>
        </w:rPr>
        <w:t>Eliminamos</w:t>
      </w:r>
      <w:proofErr w:type="spellEnd"/>
      <w:r w:rsidRPr="0017264A">
        <w:rPr>
          <w:lang w:val="en-US"/>
        </w:rPr>
        <w:t xml:space="preserve"> x1 de </w:t>
      </w:r>
      <w:proofErr w:type="spellStart"/>
      <w:r w:rsidRPr="0017264A">
        <w:rPr>
          <w:lang w:val="en-US"/>
        </w:rPr>
        <w:t>otras</w:t>
      </w:r>
      <w:proofErr w:type="spellEnd"/>
      <w:r w:rsidRPr="0017264A">
        <w:rPr>
          <w:lang w:val="en-US"/>
        </w:rPr>
        <w:t xml:space="preserve"> </w:t>
      </w:r>
      <w:proofErr w:type="spellStart"/>
      <w:r w:rsidRPr="0017264A">
        <w:rPr>
          <w:lang w:val="en-US"/>
        </w:rPr>
        <w:t>filas</w:t>
      </w:r>
      <w:proofErr w:type="spellEnd"/>
      <w:r w:rsidRPr="0017264A">
        <w:rPr>
          <w:lang w:val="en-US"/>
        </w:rPr>
        <w:t>:</w:t>
      </w:r>
    </w:p>
    <w:p w14:paraId="39FDB0C2" w14:textId="77777777" w:rsidR="0017264A" w:rsidRPr="0017264A" w:rsidRDefault="0017264A" w:rsidP="0017264A">
      <w:pPr>
        <w:numPr>
          <w:ilvl w:val="0"/>
          <w:numId w:val="57"/>
        </w:numPr>
        <w:rPr>
          <w:lang w:val="en-US"/>
        </w:rPr>
      </w:pPr>
      <w:r w:rsidRPr="0017264A">
        <w:rPr>
          <w:lang w:val="en-US"/>
        </w:rPr>
        <w:t>Row s2 ← Row s2 − 2·Row s1 = [0, 2 | −1 1 0 | 24]</w:t>
      </w:r>
    </w:p>
    <w:p w14:paraId="5472DAF7" w14:textId="77777777" w:rsidR="0017264A" w:rsidRPr="0017264A" w:rsidRDefault="0017264A" w:rsidP="0017264A">
      <w:pPr>
        <w:numPr>
          <w:ilvl w:val="0"/>
          <w:numId w:val="57"/>
        </w:numPr>
        <w:rPr>
          <w:lang w:val="en-US"/>
        </w:rPr>
      </w:pPr>
      <w:r w:rsidRPr="0017264A">
        <w:rPr>
          <w:lang w:val="en-US"/>
        </w:rPr>
        <w:t>Row s3 ← Row s3 − 1·Row s1 = [0, 3/2 | −1/2 0 1 | 15]</w:t>
      </w:r>
    </w:p>
    <w:p w14:paraId="5547236D" w14:textId="77777777" w:rsidR="0017264A" w:rsidRPr="0017264A" w:rsidRDefault="0017264A" w:rsidP="0017264A">
      <w:pPr>
        <w:numPr>
          <w:ilvl w:val="0"/>
          <w:numId w:val="57"/>
        </w:numPr>
        <w:rPr>
          <w:lang w:val="en-US"/>
        </w:rPr>
      </w:pPr>
      <w:r w:rsidRPr="0017264A">
        <w:rPr>
          <w:lang w:val="en-US"/>
        </w:rPr>
        <w:t>Row z ← Row z + 3·Row s1 = [0, −1/2 | 3/2 0 0 | 27]</w:t>
      </w:r>
    </w:p>
    <w:p w14:paraId="2526E371" w14:textId="77777777" w:rsidR="0017264A" w:rsidRPr="0017264A" w:rsidRDefault="0017264A" w:rsidP="0017264A">
      <w:r w:rsidRPr="0017264A">
        <w:rPr>
          <w:b/>
          <w:bCs/>
        </w:rPr>
        <w:t>Tabla tras Iteración 1</w:t>
      </w:r>
      <w:r w:rsidRPr="0017264A">
        <w:t>:</w:t>
      </w:r>
    </w:p>
    <w:p w14:paraId="5FF02D88" w14:textId="77777777" w:rsidR="0017264A" w:rsidRPr="00601E5D" w:rsidRDefault="0017264A" w:rsidP="0017264A">
      <w:pPr>
        <w:rPr>
          <w:lang w:val="en-US"/>
        </w:rPr>
      </w:pPr>
      <w:r w:rsidRPr="00601E5D">
        <w:rPr>
          <w:lang w:val="en-US"/>
        </w:rPr>
        <w:t>Base | x1  x2 | s1    s2  s3 | RHS</w:t>
      </w:r>
    </w:p>
    <w:p w14:paraId="1C0F9F30" w14:textId="77777777" w:rsidR="0017264A" w:rsidRPr="00601E5D" w:rsidRDefault="0017264A" w:rsidP="0017264A">
      <w:pPr>
        <w:rPr>
          <w:lang w:val="en-US"/>
        </w:rPr>
      </w:pPr>
      <w:r w:rsidRPr="00601E5D">
        <w:rPr>
          <w:lang w:val="en-US"/>
        </w:rPr>
        <w:t>------------------------------------</w:t>
      </w:r>
    </w:p>
    <w:p w14:paraId="1E5AB3AE" w14:textId="77777777" w:rsidR="0017264A" w:rsidRPr="00601E5D" w:rsidRDefault="0017264A" w:rsidP="0017264A">
      <w:pPr>
        <w:rPr>
          <w:lang w:val="en-US"/>
        </w:rPr>
      </w:pPr>
      <w:r w:rsidRPr="00601E5D">
        <w:rPr>
          <w:lang w:val="en-US"/>
        </w:rPr>
        <w:t>x1   | 1  1/2 | 1/2   0    0 |  9</w:t>
      </w:r>
    </w:p>
    <w:p w14:paraId="18ABD961" w14:textId="77777777" w:rsidR="0017264A" w:rsidRPr="00601E5D" w:rsidRDefault="0017264A" w:rsidP="0017264A">
      <w:pPr>
        <w:rPr>
          <w:lang w:val="en-US"/>
        </w:rPr>
      </w:pPr>
      <w:r w:rsidRPr="00601E5D">
        <w:rPr>
          <w:lang w:val="en-US"/>
        </w:rPr>
        <w:t>s2   | 0  2   | -1    1    0 | 24</w:t>
      </w:r>
    </w:p>
    <w:p w14:paraId="13BF1670" w14:textId="77777777" w:rsidR="0017264A" w:rsidRPr="00601E5D" w:rsidRDefault="0017264A" w:rsidP="0017264A">
      <w:pPr>
        <w:rPr>
          <w:lang w:val="en-US"/>
        </w:rPr>
      </w:pPr>
      <w:r w:rsidRPr="00601E5D">
        <w:rPr>
          <w:lang w:val="en-US"/>
        </w:rPr>
        <w:t>s3   | 0 3/2  | -1/2  0    1 | 15</w:t>
      </w:r>
    </w:p>
    <w:p w14:paraId="24CC8302" w14:textId="77777777" w:rsidR="0017264A" w:rsidRPr="00601E5D" w:rsidRDefault="0017264A" w:rsidP="0017264A">
      <w:pPr>
        <w:rPr>
          <w:lang w:val="en-US"/>
        </w:rPr>
      </w:pPr>
      <w:r w:rsidRPr="00601E5D">
        <w:rPr>
          <w:lang w:val="en-US"/>
        </w:rPr>
        <w:lastRenderedPageBreak/>
        <w:t>------------------------------------</w:t>
      </w:r>
    </w:p>
    <w:p w14:paraId="54CA9FAB" w14:textId="77777777" w:rsidR="0017264A" w:rsidRPr="00601E5D" w:rsidRDefault="0017264A" w:rsidP="0017264A">
      <w:pPr>
        <w:rPr>
          <w:lang w:val="en-US"/>
        </w:rPr>
      </w:pPr>
      <w:r w:rsidRPr="00601E5D">
        <w:rPr>
          <w:lang w:val="en-US"/>
        </w:rPr>
        <w:t xml:space="preserve"> z   | 0 -1/2 | 3/2   0    0 | 27</w:t>
      </w:r>
    </w:p>
    <w:p w14:paraId="7C5C48F2" w14:textId="77777777" w:rsidR="0017264A" w:rsidRPr="00601E5D" w:rsidRDefault="0017264A" w:rsidP="0017264A">
      <w:pPr>
        <w:rPr>
          <w:lang w:val="en-US"/>
        </w:rPr>
      </w:pPr>
      <w:proofErr w:type="spellStart"/>
      <w:r w:rsidRPr="00601E5D">
        <w:rPr>
          <w:b/>
          <w:bCs/>
          <w:lang w:val="en-US"/>
        </w:rPr>
        <w:t>Iteración</w:t>
      </w:r>
      <w:proofErr w:type="spellEnd"/>
      <w:r w:rsidRPr="00601E5D">
        <w:rPr>
          <w:b/>
          <w:bCs/>
          <w:lang w:val="en-US"/>
        </w:rPr>
        <w:t xml:space="preserve"> 2</w:t>
      </w:r>
    </w:p>
    <w:p w14:paraId="7B676658" w14:textId="77777777" w:rsidR="0017264A" w:rsidRPr="0017264A" w:rsidRDefault="0017264A" w:rsidP="0017264A">
      <w:pPr>
        <w:numPr>
          <w:ilvl w:val="0"/>
          <w:numId w:val="58"/>
        </w:numPr>
      </w:pPr>
      <w:r w:rsidRPr="0017264A">
        <w:t>Variable entrante: columna x2x_2x2​ (</w:t>
      </w:r>
      <w:proofErr w:type="spellStart"/>
      <w:r w:rsidRPr="0017264A">
        <w:t>coef</w:t>
      </w:r>
      <w:proofErr w:type="spellEnd"/>
      <w:r w:rsidRPr="0017264A">
        <w:t xml:space="preserve"> −1/2 en z).</w:t>
      </w:r>
    </w:p>
    <w:p w14:paraId="48CE36AE" w14:textId="77777777" w:rsidR="0017264A" w:rsidRPr="0017264A" w:rsidRDefault="0017264A" w:rsidP="0017264A">
      <w:pPr>
        <w:numPr>
          <w:ilvl w:val="0"/>
          <w:numId w:val="58"/>
        </w:numPr>
      </w:pPr>
      <w:r w:rsidRPr="0017264A">
        <w:t>Ratios para col x2x_2x2​:</w:t>
      </w:r>
    </w:p>
    <w:p w14:paraId="2A147CAA" w14:textId="77777777" w:rsidR="0017264A" w:rsidRPr="0017264A" w:rsidRDefault="0017264A" w:rsidP="0017264A">
      <w:pPr>
        <w:numPr>
          <w:ilvl w:val="1"/>
          <w:numId w:val="58"/>
        </w:numPr>
        <w:rPr>
          <w:lang w:val="en-US"/>
        </w:rPr>
      </w:pPr>
      <w:r w:rsidRPr="0017264A">
        <w:rPr>
          <w:lang w:val="en-US"/>
        </w:rPr>
        <w:t>x1 row: 9 / (1/2) = 18</w:t>
      </w:r>
    </w:p>
    <w:p w14:paraId="6EFF5C39" w14:textId="77777777" w:rsidR="0017264A" w:rsidRPr="0017264A" w:rsidRDefault="0017264A" w:rsidP="0017264A">
      <w:pPr>
        <w:numPr>
          <w:ilvl w:val="1"/>
          <w:numId w:val="58"/>
        </w:numPr>
        <w:rPr>
          <w:lang w:val="en-US"/>
        </w:rPr>
      </w:pPr>
      <w:r w:rsidRPr="0017264A">
        <w:rPr>
          <w:lang w:val="en-US"/>
        </w:rPr>
        <w:t>s2 row: 24 / 2 = 12</w:t>
      </w:r>
    </w:p>
    <w:p w14:paraId="5581E813" w14:textId="77777777" w:rsidR="0017264A" w:rsidRPr="0017264A" w:rsidRDefault="0017264A" w:rsidP="0017264A">
      <w:pPr>
        <w:numPr>
          <w:ilvl w:val="1"/>
          <w:numId w:val="58"/>
        </w:numPr>
        <w:rPr>
          <w:lang w:val="en-US"/>
        </w:rPr>
      </w:pPr>
      <w:r w:rsidRPr="0017264A">
        <w:rPr>
          <w:lang w:val="en-US"/>
        </w:rPr>
        <w:t>s3 row: 15 / (3/2) = 10</w:t>
      </w:r>
      <w:r w:rsidRPr="0017264A">
        <w:rPr>
          <w:lang w:val="en-US"/>
        </w:rPr>
        <w:br/>
      </w:r>
      <w:r w:rsidRPr="0017264A">
        <w:rPr>
          <w:rFonts w:ascii="Cambria Math" w:hAnsi="Cambria Math" w:cs="Cambria Math"/>
          <w:lang w:val="en-US"/>
        </w:rPr>
        <w:t>⇒</w:t>
      </w:r>
      <w:r w:rsidRPr="0017264A">
        <w:rPr>
          <w:lang w:val="en-US"/>
        </w:rPr>
        <w:t xml:space="preserve"> </w:t>
      </w:r>
      <w:proofErr w:type="spellStart"/>
      <w:r w:rsidRPr="0017264A">
        <w:rPr>
          <w:lang w:val="en-US"/>
        </w:rPr>
        <w:t>menor</w:t>
      </w:r>
      <w:proofErr w:type="spellEnd"/>
      <w:r w:rsidRPr="0017264A">
        <w:rPr>
          <w:lang w:val="en-US"/>
        </w:rPr>
        <w:t xml:space="preserve"> ratio = 10 </w:t>
      </w:r>
      <w:r w:rsidRPr="0017264A">
        <w:rPr>
          <w:rFonts w:cs="Tahoma"/>
          <w:lang w:val="en-US"/>
        </w:rPr>
        <w:t>→</w:t>
      </w:r>
      <w:r w:rsidRPr="0017264A">
        <w:rPr>
          <w:lang w:val="en-US"/>
        </w:rPr>
        <w:t xml:space="preserve"> fila s3 sale; </w:t>
      </w:r>
      <w:proofErr w:type="spellStart"/>
      <w:r w:rsidRPr="0017264A">
        <w:rPr>
          <w:lang w:val="en-US"/>
        </w:rPr>
        <w:t>pivote</w:t>
      </w:r>
      <w:proofErr w:type="spellEnd"/>
      <w:r w:rsidRPr="0017264A">
        <w:rPr>
          <w:lang w:val="en-US"/>
        </w:rPr>
        <w:t xml:space="preserve"> = 3/2 (fila s3, col x2). x2 </w:t>
      </w:r>
      <w:proofErr w:type="spellStart"/>
      <w:r w:rsidRPr="0017264A">
        <w:rPr>
          <w:lang w:val="en-US"/>
        </w:rPr>
        <w:t>entra</w:t>
      </w:r>
      <w:proofErr w:type="spellEnd"/>
      <w:r w:rsidRPr="0017264A">
        <w:rPr>
          <w:lang w:val="en-US"/>
        </w:rPr>
        <w:t>, s3 sale.</w:t>
      </w:r>
    </w:p>
    <w:p w14:paraId="73B0F3FF" w14:textId="77777777" w:rsidR="0017264A" w:rsidRPr="0017264A" w:rsidRDefault="0017264A" w:rsidP="0017264A">
      <w:r w:rsidRPr="0017264A">
        <w:t>Normalizar fila s3 (dividir por 3/2 = 1.5):</w:t>
      </w:r>
    </w:p>
    <w:p w14:paraId="668D6855" w14:textId="77777777" w:rsidR="0017264A" w:rsidRPr="0017264A" w:rsidRDefault="0017264A" w:rsidP="0017264A">
      <w:pPr>
        <w:rPr>
          <w:lang w:val="en-US"/>
        </w:rPr>
      </w:pPr>
      <w:r w:rsidRPr="0017264A">
        <w:rPr>
          <w:lang w:val="en-US"/>
        </w:rPr>
        <w:t>Row s3 ← Row s3 * (2/3) → [0,1 | -1/3, 0, 2/3 | 10]</w:t>
      </w:r>
    </w:p>
    <w:p w14:paraId="59E877E4" w14:textId="77777777" w:rsidR="0017264A" w:rsidRPr="0017264A" w:rsidRDefault="0017264A" w:rsidP="0017264A">
      <w:pPr>
        <w:rPr>
          <w:lang w:val="en-US"/>
        </w:rPr>
      </w:pPr>
      <w:proofErr w:type="spellStart"/>
      <w:r w:rsidRPr="0017264A">
        <w:rPr>
          <w:lang w:val="en-US"/>
        </w:rPr>
        <w:t>Eliminar</w:t>
      </w:r>
      <w:proofErr w:type="spellEnd"/>
      <w:r w:rsidRPr="0017264A">
        <w:rPr>
          <w:lang w:val="en-US"/>
        </w:rPr>
        <w:t xml:space="preserve"> x2 de </w:t>
      </w:r>
      <w:proofErr w:type="spellStart"/>
      <w:r w:rsidRPr="0017264A">
        <w:rPr>
          <w:lang w:val="en-US"/>
        </w:rPr>
        <w:t>demás</w:t>
      </w:r>
      <w:proofErr w:type="spellEnd"/>
      <w:r w:rsidRPr="0017264A">
        <w:rPr>
          <w:lang w:val="en-US"/>
        </w:rPr>
        <w:t xml:space="preserve"> </w:t>
      </w:r>
      <w:proofErr w:type="spellStart"/>
      <w:r w:rsidRPr="0017264A">
        <w:rPr>
          <w:lang w:val="en-US"/>
        </w:rPr>
        <w:t>filas</w:t>
      </w:r>
      <w:proofErr w:type="spellEnd"/>
      <w:r w:rsidRPr="0017264A">
        <w:rPr>
          <w:lang w:val="en-US"/>
        </w:rPr>
        <w:t>:</w:t>
      </w:r>
    </w:p>
    <w:p w14:paraId="464C5F10" w14:textId="77777777" w:rsidR="0017264A" w:rsidRPr="0017264A" w:rsidRDefault="0017264A" w:rsidP="0017264A">
      <w:pPr>
        <w:numPr>
          <w:ilvl w:val="0"/>
          <w:numId w:val="59"/>
        </w:numPr>
        <w:rPr>
          <w:lang w:val="en-US"/>
        </w:rPr>
      </w:pPr>
      <w:r w:rsidRPr="0017264A">
        <w:rPr>
          <w:lang w:val="en-US"/>
        </w:rPr>
        <w:t>Row x1 ← Row x1 − (1/2)*Row s3 = [1,0 | 2/3, 0, -1/3 | 4]</w:t>
      </w:r>
    </w:p>
    <w:p w14:paraId="7AE7BE9A" w14:textId="77777777" w:rsidR="0017264A" w:rsidRPr="0017264A" w:rsidRDefault="0017264A" w:rsidP="0017264A">
      <w:pPr>
        <w:numPr>
          <w:ilvl w:val="0"/>
          <w:numId w:val="59"/>
        </w:numPr>
        <w:rPr>
          <w:lang w:val="en-US"/>
        </w:rPr>
      </w:pPr>
      <w:r w:rsidRPr="0017264A">
        <w:rPr>
          <w:lang w:val="en-US"/>
        </w:rPr>
        <w:t>Row s2 ← Row s2 − 2*Row s3 = [0,0 | -1/3, 1, -4/3 | 4]</w:t>
      </w:r>
    </w:p>
    <w:p w14:paraId="27881953" w14:textId="77777777" w:rsidR="0017264A" w:rsidRPr="0017264A" w:rsidRDefault="0017264A" w:rsidP="0017264A">
      <w:pPr>
        <w:numPr>
          <w:ilvl w:val="0"/>
          <w:numId w:val="59"/>
        </w:numPr>
        <w:rPr>
          <w:lang w:val="en-US"/>
        </w:rPr>
      </w:pPr>
      <w:r w:rsidRPr="0017264A">
        <w:rPr>
          <w:lang w:val="en-US"/>
        </w:rPr>
        <w:t>Row z ← Row z + (1/2)*Row s3 = [0,0 | 4/3, 0, 1/3 | 32]</w:t>
      </w:r>
    </w:p>
    <w:p w14:paraId="2B4056E7" w14:textId="77777777" w:rsidR="0017264A" w:rsidRPr="0017264A" w:rsidRDefault="0017264A" w:rsidP="0017264A">
      <w:pPr>
        <w:rPr>
          <w:lang w:val="en-US"/>
        </w:rPr>
      </w:pPr>
      <w:proofErr w:type="spellStart"/>
      <w:r w:rsidRPr="0017264A">
        <w:rPr>
          <w:b/>
          <w:bCs/>
          <w:lang w:val="en-US"/>
        </w:rPr>
        <w:t>Tabla</w:t>
      </w:r>
      <w:proofErr w:type="spellEnd"/>
      <w:r w:rsidRPr="0017264A">
        <w:rPr>
          <w:b/>
          <w:bCs/>
          <w:lang w:val="en-US"/>
        </w:rPr>
        <w:t xml:space="preserve"> final (</w:t>
      </w:r>
      <w:proofErr w:type="spellStart"/>
      <w:r w:rsidRPr="0017264A">
        <w:rPr>
          <w:b/>
          <w:bCs/>
          <w:lang w:val="en-US"/>
        </w:rPr>
        <w:t>óptima</w:t>
      </w:r>
      <w:proofErr w:type="spellEnd"/>
      <w:r w:rsidRPr="0017264A">
        <w:rPr>
          <w:b/>
          <w:bCs/>
          <w:lang w:val="en-US"/>
        </w:rPr>
        <w:t>)</w:t>
      </w:r>
      <w:r w:rsidRPr="0017264A">
        <w:rPr>
          <w:lang w:val="en-US"/>
        </w:rPr>
        <w:t>:</w:t>
      </w:r>
    </w:p>
    <w:p w14:paraId="5E5295E9" w14:textId="77777777" w:rsidR="0017264A" w:rsidRPr="0017264A" w:rsidRDefault="0017264A" w:rsidP="0017264A">
      <w:pPr>
        <w:rPr>
          <w:lang w:val="en-US"/>
        </w:rPr>
      </w:pPr>
      <w:r w:rsidRPr="0017264A">
        <w:rPr>
          <w:lang w:val="en-US"/>
        </w:rPr>
        <w:t>Base | x1 x2 |  s1     s2    s3 | RHS</w:t>
      </w:r>
    </w:p>
    <w:p w14:paraId="214DFC1D" w14:textId="77777777" w:rsidR="0017264A" w:rsidRPr="0017264A" w:rsidRDefault="0017264A" w:rsidP="0017264A">
      <w:pPr>
        <w:rPr>
          <w:lang w:val="en-US"/>
        </w:rPr>
      </w:pPr>
      <w:r w:rsidRPr="0017264A">
        <w:rPr>
          <w:lang w:val="en-US"/>
        </w:rPr>
        <w:t>----------------------------------------</w:t>
      </w:r>
    </w:p>
    <w:p w14:paraId="47CDB0AA" w14:textId="77777777" w:rsidR="0017264A" w:rsidRPr="0017264A" w:rsidRDefault="0017264A" w:rsidP="0017264A">
      <w:pPr>
        <w:rPr>
          <w:lang w:val="en-US"/>
        </w:rPr>
      </w:pPr>
      <w:r w:rsidRPr="0017264A">
        <w:rPr>
          <w:lang w:val="en-US"/>
        </w:rPr>
        <w:t>x1   | 1  0 |  2/3    0   -1/3 |  4</w:t>
      </w:r>
    </w:p>
    <w:p w14:paraId="38FF3237" w14:textId="77777777" w:rsidR="0017264A" w:rsidRPr="0017264A" w:rsidRDefault="0017264A" w:rsidP="0017264A">
      <w:pPr>
        <w:rPr>
          <w:lang w:val="en-US"/>
        </w:rPr>
      </w:pPr>
      <w:r w:rsidRPr="0017264A">
        <w:rPr>
          <w:lang w:val="en-US"/>
        </w:rPr>
        <w:t>s2   | 0  0 | -1/3    1   -4/3 |  4</w:t>
      </w:r>
    </w:p>
    <w:p w14:paraId="31363442" w14:textId="77777777" w:rsidR="0017264A" w:rsidRPr="0017264A" w:rsidRDefault="0017264A" w:rsidP="0017264A">
      <w:pPr>
        <w:rPr>
          <w:lang w:val="en-US"/>
        </w:rPr>
      </w:pPr>
      <w:r w:rsidRPr="0017264A">
        <w:rPr>
          <w:lang w:val="en-US"/>
        </w:rPr>
        <w:t>x2   | 0  1 | -1/3    0    2/3 | 10</w:t>
      </w:r>
    </w:p>
    <w:p w14:paraId="077F9E5F" w14:textId="77777777" w:rsidR="0017264A" w:rsidRPr="0017264A" w:rsidRDefault="0017264A" w:rsidP="0017264A">
      <w:pPr>
        <w:rPr>
          <w:lang w:val="en-US"/>
        </w:rPr>
      </w:pPr>
      <w:r w:rsidRPr="0017264A">
        <w:rPr>
          <w:lang w:val="en-US"/>
        </w:rPr>
        <w:t>----------------------------------------</w:t>
      </w:r>
    </w:p>
    <w:p w14:paraId="45EB668C" w14:textId="77777777" w:rsidR="0017264A" w:rsidRPr="0017264A" w:rsidRDefault="0017264A" w:rsidP="0017264A">
      <w:pPr>
        <w:rPr>
          <w:lang w:val="en-US"/>
        </w:rPr>
      </w:pPr>
      <w:r w:rsidRPr="0017264A">
        <w:rPr>
          <w:lang w:val="en-US"/>
        </w:rPr>
        <w:t xml:space="preserve"> z   | 0  0 |  4/3    0    1/3 | 32</w:t>
      </w:r>
    </w:p>
    <w:p w14:paraId="72C9E000" w14:textId="77777777" w:rsidR="0017264A" w:rsidRPr="0017264A" w:rsidRDefault="0017264A" w:rsidP="0017264A">
      <w:proofErr w:type="spellStart"/>
      <w:r w:rsidRPr="0017264A">
        <w:rPr>
          <w:b/>
          <w:bCs/>
          <w:lang w:val="en-US"/>
        </w:rPr>
        <w:t>Interpretación</w:t>
      </w:r>
      <w:proofErr w:type="spellEnd"/>
      <w:r w:rsidRPr="0017264A">
        <w:rPr>
          <w:b/>
          <w:bCs/>
          <w:lang w:val="en-US"/>
        </w:rPr>
        <w:t>:</w:t>
      </w:r>
      <w:r w:rsidRPr="0017264A">
        <w:rPr>
          <w:lang w:val="en-US"/>
        </w:rPr>
        <w:t xml:space="preserve"> base final x1=4, x2=10, s2=4x_1=4,\ x_2=10,\ s_2=4x1​=4, x2​=10, s2​=4. Variables no </w:t>
      </w:r>
      <w:proofErr w:type="spellStart"/>
      <w:r w:rsidRPr="0017264A">
        <w:rPr>
          <w:lang w:val="en-US"/>
        </w:rPr>
        <w:t>básicas</w:t>
      </w:r>
      <w:proofErr w:type="spellEnd"/>
      <w:r w:rsidRPr="0017264A">
        <w:rPr>
          <w:lang w:val="en-US"/>
        </w:rPr>
        <w:t xml:space="preserve"> s1=s3=0s_1=s_3=0s1​=s3​=0. </w:t>
      </w:r>
      <w:r w:rsidRPr="0017264A">
        <w:t xml:space="preserve">Valor óptimo z\*=32z^\*=32z\*=32. Coincide con la solución gráfica y con el ejemplo del documento. </w:t>
      </w:r>
    </w:p>
    <w:p w14:paraId="45A3435B" w14:textId="77777777" w:rsidR="0017264A" w:rsidRPr="0017264A" w:rsidRDefault="0017264A" w:rsidP="0017264A">
      <w:pPr>
        <w:rPr>
          <w:lang w:val="en-US"/>
        </w:rPr>
      </w:pPr>
      <w:r w:rsidRPr="0017264A">
        <w:rPr>
          <w:lang w:val="en-US"/>
        </w:rPr>
        <w:lastRenderedPageBreak/>
        <w:t>U3</w:t>
      </w:r>
    </w:p>
    <w:p w14:paraId="235BCE81" w14:textId="77777777" w:rsidR="0017264A" w:rsidRPr="0017264A" w:rsidRDefault="00AA7698" w:rsidP="0017264A">
      <w:pPr>
        <w:rPr>
          <w:lang w:val="en-US"/>
        </w:rPr>
      </w:pPr>
      <w:r>
        <w:rPr>
          <w:lang w:val="en-US"/>
        </w:rPr>
        <w:pict w14:anchorId="1FD28E5B">
          <v:rect id="_x0000_i1038" style="width:0;height:1.5pt" o:hralign="center" o:hrstd="t" o:hr="t" fillcolor="#a0a0a0" stroked="f"/>
        </w:pict>
      </w:r>
    </w:p>
    <w:p w14:paraId="140DF98A" w14:textId="77777777" w:rsidR="0017264A" w:rsidRPr="0017264A" w:rsidRDefault="0017264A" w:rsidP="0017264A">
      <w:pPr>
        <w:rPr>
          <w:b/>
          <w:bCs/>
        </w:rPr>
      </w:pPr>
      <w:r w:rsidRPr="0017264A">
        <w:rPr>
          <w:b/>
          <w:bCs/>
        </w:rPr>
        <w:t>3.5.6 Comentarios sobre las operaciones aritméticas y comprobaciones</w:t>
      </w:r>
    </w:p>
    <w:p w14:paraId="772AF254" w14:textId="77777777" w:rsidR="0017264A" w:rsidRPr="0017264A" w:rsidRDefault="0017264A" w:rsidP="0017264A">
      <w:pPr>
        <w:numPr>
          <w:ilvl w:val="0"/>
          <w:numId w:val="60"/>
        </w:numPr>
      </w:pPr>
      <w:r w:rsidRPr="0017264A">
        <w:t xml:space="preserve">En cada pivote conviene </w:t>
      </w:r>
      <w:r w:rsidRPr="0017264A">
        <w:rPr>
          <w:b/>
          <w:bCs/>
        </w:rPr>
        <w:t>comprobar consistencia</w:t>
      </w:r>
      <w:r w:rsidRPr="0017264A">
        <w:t xml:space="preserve">: los valores RHS deben permanecer no negativos; el valor de </w:t>
      </w:r>
      <w:proofErr w:type="spellStart"/>
      <w:r w:rsidRPr="0017264A">
        <w:t>zzz</w:t>
      </w:r>
      <w:proofErr w:type="spellEnd"/>
      <w:r w:rsidRPr="0017264A">
        <w:t xml:space="preserve"> debe aumentar (o mantenerse en degeneración).</w:t>
      </w:r>
    </w:p>
    <w:p w14:paraId="459F807E" w14:textId="77777777" w:rsidR="0017264A" w:rsidRPr="0017264A" w:rsidRDefault="0017264A" w:rsidP="0017264A">
      <w:pPr>
        <w:numPr>
          <w:ilvl w:val="0"/>
          <w:numId w:val="60"/>
        </w:numPr>
      </w:pPr>
      <w:r w:rsidRPr="0017264A">
        <w:t>Para evitar errores manuales: trabajar con fracciones exactas (si se hace a mano) o usar hoja de cálculo / script para exactitud.</w:t>
      </w:r>
    </w:p>
    <w:p w14:paraId="131144E8" w14:textId="77777777" w:rsidR="0017264A" w:rsidRPr="0017264A" w:rsidRDefault="00AA7698" w:rsidP="0017264A">
      <w:pPr>
        <w:rPr>
          <w:lang w:val="en-US"/>
        </w:rPr>
      </w:pPr>
      <w:r>
        <w:rPr>
          <w:lang w:val="en-US"/>
        </w:rPr>
        <w:pict w14:anchorId="6BABF06E">
          <v:rect id="_x0000_i1039" style="width:0;height:1.5pt" o:hralign="center" o:hrstd="t" o:hr="t" fillcolor="#a0a0a0" stroked="f"/>
        </w:pict>
      </w:r>
    </w:p>
    <w:p w14:paraId="188D37AC" w14:textId="77777777" w:rsidR="0017264A" w:rsidRPr="0017264A" w:rsidRDefault="0017264A" w:rsidP="0017264A">
      <w:pPr>
        <w:rPr>
          <w:b/>
          <w:bCs/>
        </w:rPr>
      </w:pPr>
      <w:r w:rsidRPr="0017264A">
        <w:rPr>
          <w:b/>
          <w:bCs/>
        </w:rPr>
        <w:t xml:space="preserve">3.5.7 Casos especiales en el </w:t>
      </w:r>
      <w:proofErr w:type="spellStart"/>
      <w:r w:rsidRPr="0017264A">
        <w:rPr>
          <w:b/>
          <w:bCs/>
        </w:rPr>
        <w:t>tableau</w:t>
      </w:r>
      <w:proofErr w:type="spellEnd"/>
    </w:p>
    <w:p w14:paraId="7C9D8E95" w14:textId="77777777" w:rsidR="0017264A" w:rsidRPr="0017264A" w:rsidRDefault="0017264A" w:rsidP="0017264A">
      <w:pPr>
        <w:rPr>
          <w:b/>
          <w:bCs/>
        </w:rPr>
      </w:pPr>
      <w:r w:rsidRPr="0017264A">
        <w:rPr>
          <w:b/>
          <w:bCs/>
        </w:rPr>
        <w:t>Degeneración</w:t>
      </w:r>
    </w:p>
    <w:p w14:paraId="4373E6CF" w14:textId="77777777" w:rsidR="0017264A" w:rsidRPr="0017264A" w:rsidRDefault="0017264A" w:rsidP="0017264A">
      <w:r w:rsidRPr="0017264A">
        <w:t xml:space="preserve">Una fila pivote puede tener ratio mínimo </w:t>
      </w:r>
      <w:r w:rsidRPr="0017264A">
        <w:rPr>
          <w:b/>
          <w:bCs/>
        </w:rPr>
        <w:t>cero</w:t>
      </w:r>
      <w:r w:rsidRPr="0017264A">
        <w:t xml:space="preserve"> → la variable básica entrante sustituye a otra que toma valor cero en la nueva BFS. Esto </w:t>
      </w:r>
      <w:r w:rsidRPr="0017264A">
        <w:rPr>
          <w:b/>
          <w:bCs/>
        </w:rPr>
        <w:t>no</w:t>
      </w:r>
      <w:r w:rsidRPr="0017264A">
        <w:t xml:space="preserve"> cambia el valor de </w:t>
      </w:r>
      <w:proofErr w:type="spellStart"/>
      <w:r w:rsidRPr="0017264A">
        <w:t>zzz</w:t>
      </w:r>
      <w:proofErr w:type="spellEnd"/>
      <w:r w:rsidRPr="0017264A">
        <w:t xml:space="preserve"> y puede conducir a </w:t>
      </w:r>
      <w:r w:rsidRPr="0017264A">
        <w:rPr>
          <w:i/>
          <w:iCs/>
        </w:rPr>
        <w:t>ciclos</w:t>
      </w:r>
      <w:r w:rsidRPr="0017264A">
        <w:t>.</w:t>
      </w:r>
    </w:p>
    <w:p w14:paraId="506A76A1" w14:textId="77777777" w:rsidR="0017264A" w:rsidRPr="0017264A" w:rsidRDefault="0017264A" w:rsidP="0017264A">
      <w:r w:rsidRPr="0017264A">
        <w:rPr>
          <w:b/>
          <w:bCs/>
        </w:rPr>
        <w:t>Ejemplo de degeneración sencilla</w:t>
      </w:r>
      <w:r w:rsidRPr="0017264A">
        <w:br/>
        <w:t>Considera (</w:t>
      </w:r>
      <w:proofErr w:type="spellStart"/>
      <w:r w:rsidRPr="0017264A">
        <w:t>illustrativo</w:t>
      </w:r>
      <w:proofErr w:type="spellEnd"/>
      <w:r w:rsidRPr="0017264A">
        <w:t>):</w:t>
      </w:r>
    </w:p>
    <w:p w14:paraId="1F55D9C1" w14:textId="77777777" w:rsidR="0017264A" w:rsidRPr="0017264A" w:rsidRDefault="0017264A" w:rsidP="0017264A">
      <w:pPr>
        <w:rPr>
          <w:lang w:val="en-US"/>
        </w:rPr>
      </w:pPr>
      <w:r w:rsidRPr="0017264A">
        <w:rPr>
          <w:lang w:val="en-US"/>
        </w:rPr>
        <w:t>Base | x1 x2 | s1 s2 | RHS</w:t>
      </w:r>
    </w:p>
    <w:p w14:paraId="3B8F7DBB" w14:textId="77777777" w:rsidR="0017264A" w:rsidRPr="0017264A" w:rsidRDefault="0017264A" w:rsidP="0017264A">
      <w:pPr>
        <w:rPr>
          <w:lang w:val="en-US"/>
        </w:rPr>
      </w:pPr>
      <w:r w:rsidRPr="0017264A">
        <w:rPr>
          <w:lang w:val="en-US"/>
        </w:rPr>
        <w:t xml:space="preserve">s1   | 1  1  | 1  0  | 0   &lt;-- </w:t>
      </w:r>
      <w:proofErr w:type="spellStart"/>
      <w:r w:rsidRPr="0017264A">
        <w:rPr>
          <w:lang w:val="en-US"/>
        </w:rPr>
        <w:t>degenerada</w:t>
      </w:r>
      <w:proofErr w:type="spellEnd"/>
      <w:r w:rsidRPr="0017264A">
        <w:rPr>
          <w:lang w:val="en-US"/>
        </w:rPr>
        <w:t xml:space="preserve"> (RHS=0)</w:t>
      </w:r>
    </w:p>
    <w:p w14:paraId="0AD746C1" w14:textId="77777777" w:rsidR="0017264A" w:rsidRPr="0017264A" w:rsidRDefault="0017264A" w:rsidP="0017264A">
      <w:pPr>
        <w:rPr>
          <w:lang w:val="en-US"/>
        </w:rPr>
      </w:pPr>
      <w:r w:rsidRPr="0017264A">
        <w:rPr>
          <w:lang w:val="en-US"/>
        </w:rPr>
        <w:t>s2   | 2  1  | 0  1  | 5</w:t>
      </w:r>
    </w:p>
    <w:p w14:paraId="7FC20917" w14:textId="77777777" w:rsidR="0017264A" w:rsidRPr="0017264A" w:rsidRDefault="0017264A" w:rsidP="0017264A">
      <w:pPr>
        <w:rPr>
          <w:lang w:val="en-US"/>
        </w:rPr>
      </w:pPr>
      <w:r w:rsidRPr="0017264A">
        <w:rPr>
          <w:lang w:val="en-US"/>
        </w:rPr>
        <w:t>z    | -1 -2 | 0  0  | 0</w:t>
      </w:r>
    </w:p>
    <w:p w14:paraId="51E3B349" w14:textId="77777777" w:rsidR="0017264A" w:rsidRPr="0017264A" w:rsidRDefault="0017264A" w:rsidP="0017264A">
      <w:r w:rsidRPr="0017264A">
        <w:t>Al escoger variable entrante y aplicar razón, puede salir s1 con ratio 0 → degeneración.</w:t>
      </w:r>
    </w:p>
    <w:p w14:paraId="2761E225" w14:textId="77777777" w:rsidR="0017264A" w:rsidRPr="0017264A" w:rsidRDefault="0017264A" w:rsidP="0017264A">
      <w:pPr>
        <w:rPr>
          <w:lang w:val="en-US"/>
        </w:rPr>
      </w:pPr>
      <w:proofErr w:type="spellStart"/>
      <w:r w:rsidRPr="0017264A">
        <w:rPr>
          <w:b/>
          <w:bCs/>
          <w:lang w:val="en-US"/>
        </w:rPr>
        <w:t>Prevención</w:t>
      </w:r>
      <w:proofErr w:type="spellEnd"/>
      <w:r w:rsidRPr="0017264A">
        <w:rPr>
          <w:b/>
          <w:bCs/>
          <w:lang w:val="en-US"/>
        </w:rPr>
        <w:t xml:space="preserve"> de </w:t>
      </w:r>
      <w:proofErr w:type="spellStart"/>
      <w:r w:rsidRPr="0017264A">
        <w:rPr>
          <w:b/>
          <w:bCs/>
          <w:lang w:val="en-US"/>
        </w:rPr>
        <w:t>ciclos</w:t>
      </w:r>
      <w:proofErr w:type="spellEnd"/>
      <w:r w:rsidRPr="0017264A">
        <w:rPr>
          <w:b/>
          <w:bCs/>
          <w:lang w:val="en-US"/>
        </w:rPr>
        <w:t>: Bland's rule</w:t>
      </w:r>
    </w:p>
    <w:p w14:paraId="712D6B1F" w14:textId="77777777" w:rsidR="0017264A" w:rsidRPr="0017264A" w:rsidRDefault="0017264A" w:rsidP="0017264A">
      <w:pPr>
        <w:numPr>
          <w:ilvl w:val="0"/>
          <w:numId w:val="61"/>
        </w:numPr>
        <w:rPr>
          <w:lang w:val="en-US"/>
        </w:rPr>
      </w:pPr>
      <w:r w:rsidRPr="0017264A">
        <w:t xml:space="preserve">En empates o para evitar </w:t>
      </w:r>
      <w:proofErr w:type="spellStart"/>
      <w:r w:rsidRPr="0017264A">
        <w:t>ciclaje</w:t>
      </w:r>
      <w:proofErr w:type="spellEnd"/>
      <w:r w:rsidRPr="0017264A">
        <w:t xml:space="preserve">, escoger como variable entrante la de menor índice posible entre las candidatas; para variable saliente, el menor índice entre las filas empatadas. </w:t>
      </w:r>
      <w:r w:rsidRPr="0017264A">
        <w:rPr>
          <w:lang w:val="en-US"/>
        </w:rPr>
        <w:t xml:space="preserve">Bland </w:t>
      </w:r>
      <w:proofErr w:type="spellStart"/>
      <w:r w:rsidRPr="0017264A">
        <w:rPr>
          <w:lang w:val="en-US"/>
        </w:rPr>
        <w:t>garantiza</w:t>
      </w:r>
      <w:proofErr w:type="spellEnd"/>
      <w:r w:rsidRPr="0017264A">
        <w:rPr>
          <w:lang w:val="en-US"/>
        </w:rPr>
        <w:t xml:space="preserve"> </w:t>
      </w:r>
      <w:proofErr w:type="spellStart"/>
      <w:r w:rsidRPr="0017264A">
        <w:rPr>
          <w:lang w:val="en-US"/>
        </w:rPr>
        <w:t>terminación</w:t>
      </w:r>
      <w:proofErr w:type="spellEnd"/>
      <w:r w:rsidRPr="0017264A">
        <w:rPr>
          <w:lang w:val="en-US"/>
        </w:rPr>
        <w:t xml:space="preserve"> </w:t>
      </w:r>
      <w:proofErr w:type="spellStart"/>
      <w:r w:rsidRPr="0017264A">
        <w:rPr>
          <w:lang w:val="en-US"/>
        </w:rPr>
        <w:t>aunque</w:t>
      </w:r>
      <w:proofErr w:type="spellEnd"/>
      <w:r w:rsidRPr="0017264A">
        <w:rPr>
          <w:lang w:val="en-US"/>
        </w:rPr>
        <w:t xml:space="preserve"> es </w:t>
      </w:r>
      <w:proofErr w:type="spellStart"/>
      <w:r w:rsidRPr="0017264A">
        <w:rPr>
          <w:lang w:val="en-US"/>
        </w:rPr>
        <w:t>menos</w:t>
      </w:r>
      <w:proofErr w:type="spellEnd"/>
      <w:r w:rsidRPr="0017264A">
        <w:rPr>
          <w:lang w:val="en-US"/>
        </w:rPr>
        <w:t xml:space="preserve"> </w:t>
      </w:r>
      <w:proofErr w:type="spellStart"/>
      <w:r w:rsidRPr="0017264A">
        <w:rPr>
          <w:lang w:val="en-US"/>
        </w:rPr>
        <w:t>agresiva</w:t>
      </w:r>
      <w:proofErr w:type="spellEnd"/>
      <w:r w:rsidRPr="0017264A">
        <w:rPr>
          <w:lang w:val="en-US"/>
        </w:rPr>
        <w:t xml:space="preserve"> en </w:t>
      </w:r>
      <w:proofErr w:type="spellStart"/>
      <w:r w:rsidRPr="0017264A">
        <w:rPr>
          <w:lang w:val="en-US"/>
        </w:rPr>
        <w:t>convergencia</w:t>
      </w:r>
      <w:proofErr w:type="spellEnd"/>
      <w:r w:rsidRPr="0017264A">
        <w:rPr>
          <w:lang w:val="en-US"/>
        </w:rPr>
        <w:t>.</w:t>
      </w:r>
    </w:p>
    <w:p w14:paraId="7673819D" w14:textId="77777777" w:rsidR="0017264A" w:rsidRPr="0017264A" w:rsidRDefault="0017264A" w:rsidP="0017264A">
      <w:pPr>
        <w:rPr>
          <w:b/>
          <w:bCs/>
          <w:lang w:val="en-US"/>
        </w:rPr>
      </w:pPr>
      <w:r w:rsidRPr="0017264A">
        <w:rPr>
          <w:b/>
          <w:bCs/>
          <w:lang w:val="en-US"/>
        </w:rPr>
        <w:t xml:space="preserve">No </w:t>
      </w:r>
      <w:proofErr w:type="spellStart"/>
      <w:r w:rsidRPr="0017264A">
        <w:rPr>
          <w:b/>
          <w:bCs/>
          <w:lang w:val="en-US"/>
        </w:rPr>
        <w:t>acotado</w:t>
      </w:r>
      <w:proofErr w:type="spellEnd"/>
    </w:p>
    <w:p w14:paraId="48405FE4" w14:textId="77777777" w:rsidR="0017264A" w:rsidRPr="0017264A" w:rsidRDefault="0017264A" w:rsidP="0017264A">
      <w:r w:rsidRPr="0017264A">
        <w:lastRenderedPageBreak/>
        <w:t>Si para la columna entrante todos los coeficientes aij≤0a_{</w:t>
      </w:r>
      <w:proofErr w:type="spellStart"/>
      <w:r w:rsidRPr="0017264A">
        <w:t>ij</w:t>
      </w:r>
      <w:proofErr w:type="spellEnd"/>
      <w:r w:rsidRPr="0017264A">
        <w:t xml:space="preserve">}\le 0aij​≤0, entonces no hay fila con </w:t>
      </w:r>
      <w:proofErr w:type="spellStart"/>
      <w:r w:rsidRPr="0017264A">
        <w:t>aij</w:t>
      </w:r>
      <w:proofErr w:type="spellEnd"/>
      <w:r w:rsidRPr="0017264A">
        <w:t>&gt;0a_{</w:t>
      </w:r>
      <w:proofErr w:type="spellStart"/>
      <w:r w:rsidRPr="0017264A">
        <w:t>ij</w:t>
      </w:r>
      <w:proofErr w:type="spellEnd"/>
      <w:r w:rsidRPr="0017264A">
        <w:t xml:space="preserve">}&gt;0aij​&gt;0 → la razón no se puede calcular → la función objetivo crece sin límite en la dirección elegida → problema </w:t>
      </w:r>
      <w:r w:rsidRPr="0017264A">
        <w:rPr>
          <w:b/>
          <w:bCs/>
        </w:rPr>
        <w:t>no acotado</w:t>
      </w:r>
      <w:r w:rsidRPr="0017264A">
        <w:t>.</w:t>
      </w:r>
    </w:p>
    <w:p w14:paraId="68AB9168" w14:textId="77777777" w:rsidR="0017264A" w:rsidRPr="0017264A" w:rsidRDefault="0017264A" w:rsidP="0017264A">
      <w:pPr>
        <w:rPr>
          <w:b/>
          <w:bCs/>
        </w:rPr>
      </w:pPr>
      <w:proofErr w:type="spellStart"/>
      <w:r w:rsidRPr="0017264A">
        <w:rPr>
          <w:b/>
          <w:bCs/>
        </w:rPr>
        <w:t>Infactibilidad</w:t>
      </w:r>
      <w:proofErr w:type="spellEnd"/>
      <w:r w:rsidRPr="0017264A">
        <w:rPr>
          <w:b/>
          <w:bCs/>
        </w:rPr>
        <w:t xml:space="preserve"> en BFS inicial</w:t>
      </w:r>
    </w:p>
    <w:p w14:paraId="18F62BFC" w14:textId="77777777" w:rsidR="0017264A" w:rsidRPr="0017264A" w:rsidRDefault="0017264A" w:rsidP="0017264A">
      <w:r w:rsidRPr="0017264A">
        <w:t xml:space="preserve">Si no existe una BFS inicial (por ejemplo por restricciones = o \ge que no dan </w:t>
      </w:r>
      <w:proofErr w:type="spellStart"/>
      <w:r w:rsidRPr="0017264A">
        <w:t>easy</w:t>
      </w:r>
      <w:proofErr w:type="spellEnd"/>
      <w:r w:rsidRPr="0017264A">
        <w:t xml:space="preserve"> </w:t>
      </w:r>
      <w:proofErr w:type="spellStart"/>
      <w:r w:rsidRPr="0017264A">
        <w:t>slack</w:t>
      </w:r>
      <w:proofErr w:type="spellEnd"/>
      <w:r w:rsidRPr="0017264A">
        <w:t xml:space="preserve"> basis), usamos </w:t>
      </w:r>
      <w:proofErr w:type="spellStart"/>
      <w:r w:rsidRPr="0017264A">
        <w:rPr>
          <w:b/>
          <w:bCs/>
        </w:rPr>
        <w:t>Two-Phase</w:t>
      </w:r>
      <w:proofErr w:type="spellEnd"/>
      <w:r w:rsidRPr="0017264A">
        <w:t xml:space="preserve"> o </w:t>
      </w:r>
      <w:r w:rsidRPr="0017264A">
        <w:rPr>
          <w:b/>
          <w:bCs/>
        </w:rPr>
        <w:t>Big-M</w:t>
      </w:r>
      <w:r w:rsidRPr="0017264A">
        <w:t>.</w:t>
      </w:r>
    </w:p>
    <w:p w14:paraId="370216EC" w14:textId="77777777" w:rsidR="0017264A" w:rsidRPr="0017264A" w:rsidRDefault="00AA7698" w:rsidP="0017264A">
      <w:pPr>
        <w:rPr>
          <w:lang w:val="en-US"/>
        </w:rPr>
      </w:pPr>
      <w:r>
        <w:rPr>
          <w:lang w:val="en-US"/>
        </w:rPr>
        <w:pict w14:anchorId="3E338EB8">
          <v:rect id="_x0000_i1040" style="width:0;height:1.5pt" o:hralign="center" o:hrstd="t" o:hr="t" fillcolor="#a0a0a0" stroked="f"/>
        </w:pict>
      </w:r>
    </w:p>
    <w:p w14:paraId="6636344C" w14:textId="77777777" w:rsidR="0017264A" w:rsidRPr="0017264A" w:rsidRDefault="0017264A" w:rsidP="0017264A">
      <w:pPr>
        <w:rPr>
          <w:b/>
          <w:bCs/>
        </w:rPr>
      </w:pPr>
      <w:r w:rsidRPr="0017264A">
        <w:rPr>
          <w:b/>
          <w:bCs/>
        </w:rPr>
        <w:t xml:space="preserve">3.5.8 </w:t>
      </w:r>
      <w:proofErr w:type="spellStart"/>
      <w:r w:rsidRPr="0017264A">
        <w:rPr>
          <w:b/>
          <w:bCs/>
        </w:rPr>
        <w:t>Two-Phase</w:t>
      </w:r>
      <w:proofErr w:type="spellEnd"/>
      <w:r w:rsidRPr="0017264A">
        <w:rPr>
          <w:b/>
          <w:bCs/>
        </w:rPr>
        <w:t xml:space="preserve"> (en </w:t>
      </w:r>
      <w:proofErr w:type="spellStart"/>
      <w:r w:rsidRPr="0017264A">
        <w:rPr>
          <w:b/>
          <w:bCs/>
        </w:rPr>
        <w:t>tableau</w:t>
      </w:r>
      <w:proofErr w:type="spellEnd"/>
      <w:r w:rsidRPr="0017264A">
        <w:rPr>
          <w:b/>
          <w:bCs/>
        </w:rPr>
        <w:t xml:space="preserve">) y Big-M — cómo proceder </w:t>
      </w:r>
      <w:proofErr w:type="spellStart"/>
      <w:r w:rsidRPr="0017264A">
        <w:rPr>
          <w:b/>
          <w:bCs/>
        </w:rPr>
        <w:t>tabularmente</w:t>
      </w:r>
      <w:proofErr w:type="spellEnd"/>
    </w:p>
    <w:p w14:paraId="48813C46" w14:textId="77777777" w:rsidR="0017264A" w:rsidRPr="0017264A" w:rsidRDefault="0017264A" w:rsidP="0017264A">
      <w:pPr>
        <w:rPr>
          <w:b/>
          <w:bCs/>
          <w:lang w:val="en-US"/>
        </w:rPr>
      </w:pPr>
      <w:r w:rsidRPr="0017264A">
        <w:rPr>
          <w:b/>
          <w:bCs/>
          <w:lang w:val="en-US"/>
        </w:rPr>
        <w:t>Two-Phase (</w:t>
      </w:r>
      <w:proofErr w:type="spellStart"/>
      <w:r w:rsidRPr="0017264A">
        <w:rPr>
          <w:b/>
          <w:bCs/>
          <w:lang w:val="en-US"/>
        </w:rPr>
        <w:t>procedimiento</w:t>
      </w:r>
      <w:proofErr w:type="spellEnd"/>
      <w:r w:rsidRPr="0017264A">
        <w:rPr>
          <w:b/>
          <w:bCs/>
          <w:lang w:val="en-US"/>
        </w:rPr>
        <w:t xml:space="preserve"> tabular)</w:t>
      </w:r>
    </w:p>
    <w:p w14:paraId="20F21C27" w14:textId="77777777" w:rsidR="0017264A" w:rsidRPr="0017264A" w:rsidRDefault="0017264A" w:rsidP="0017264A">
      <w:pPr>
        <w:numPr>
          <w:ilvl w:val="0"/>
          <w:numId w:val="62"/>
        </w:numPr>
      </w:pPr>
      <w:r w:rsidRPr="0017264A">
        <w:rPr>
          <w:b/>
          <w:bCs/>
        </w:rPr>
        <w:t>Fase I</w:t>
      </w:r>
      <w:r w:rsidRPr="0017264A">
        <w:t xml:space="preserve">: construir un problema auxiliar que </w:t>
      </w:r>
      <w:r w:rsidRPr="0017264A">
        <w:rPr>
          <w:b/>
          <w:bCs/>
        </w:rPr>
        <w:t>minimice</w:t>
      </w:r>
      <w:r w:rsidRPr="0017264A">
        <w:t xml:space="preserve"> W=∑</w:t>
      </w:r>
      <w:proofErr w:type="spellStart"/>
      <w:r w:rsidRPr="0017264A">
        <w:t>aiW</w:t>
      </w:r>
      <w:proofErr w:type="spellEnd"/>
      <w:r w:rsidRPr="0017264A">
        <w:t xml:space="preserve"> = \sum </w:t>
      </w:r>
      <w:proofErr w:type="spellStart"/>
      <w:r w:rsidRPr="0017264A">
        <w:t>a_iW</w:t>
      </w:r>
      <w:proofErr w:type="spellEnd"/>
      <w:r w:rsidRPr="0017264A">
        <w:t>=∑</w:t>
      </w:r>
      <w:proofErr w:type="spellStart"/>
      <w:r w:rsidRPr="0017264A">
        <w:t>ai</w:t>
      </w:r>
      <w:proofErr w:type="spellEnd"/>
      <w:r w:rsidRPr="0017264A">
        <w:t xml:space="preserve">​ (suma de variables artificiales). Formar </w:t>
      </w:r>
      <w:proofErr w:type="spellStart"/>
      <w:r w:rsidRPr="0017264A">
        <w:t>tableau</w:t>
      </w:r>
      <w:proofErr w:type="spellEnd"/>
      <w:r w:rsidRPr="0017264A">
        <w:t xml:space="preserve"> con estas variables artificiales en la base y resolver hasta minimizar WWW.</w:t>
      </w:r>
    </w:p>
    <w:p w14:paraId="032ECC07" w14:textId="77777777" w:rsidR="0017264A" w:rsidRPr="0017264A" w:rsidRDefault="0017264A" w:rsidP="0017264A">
      <w:pPr>
        <w:numPr>
          <w:ilvl w:val="1"/>
          <w:numId w:val="62"/>
        </w:numPr>
      </w:pPr>
      <w:r w:rsidRPr="0017264A">
        <w:t>Si W</w:t>
      </w:r>
      <w:r w:rsidRPr="0017264A">
        <w:rPr>
          <w:rFonts w:ascii="Cambria Math" w:hAnsi="Cambria Math" w:cs="Cambria Math"/>
        </w:rPr>
        <w:t>∗</w:t>
      </w:r>
      <w:r w:rsidRPr="0017264A">
        <w:t>&gt;0W^* &gt; 0W</w:t>
      </w:r>
      <w:r w:rsidRPr="0017264A">
        <w:rPr>
          <w:rFonts w:ascii="Cambria Math" w:hAnsi="Cambria Math" w:cs="Cambria Math"/>
        </w:rPr>
        <w:t>∗</w:t>
      </w:r>
      <w:r w:rsidRPr="0017264A">
        <w:t xml:space="preserve">&gt;0 → el problema original es </w:t>
      </w:r>
      <w:proofErr w:type="spellStart"/>
      <w:r w:rsidRPr="0017264A">
        <w:t>infactible</w:t>
      </w:r>
      <w:proofErr w:type="spellEnd"/>
      <w:r w:rsidRPr="0017264A">
        <w:t>.</w:t>
      </w:r>
    </w:p>
    <w:p w14:paraId="3555E370" w14:textId="77777777" w:rsidR="0017264A" w:rsidRPr="0017264A" w:rsidRDefault="0017264A" w:rsidP="0017264A">
      <w:pPr>
        <w:numPr>
          <w:ilvl w:val="1"/>
          <w:numId w:val="62"/>
        </w:numPr>
      </w:pPr>
      <w:r w:rsidRPr="0017264A">
        <w:t>Si W</w:t>
      </w:r>
      <w:r w:rsidRPr="0017264A">
        <w:rPr>
          <w:rFonts w:ascii="Cambria Math" w:hAnsi="Cambria Math" w:cs="Cambria Math"/>
        </w:rPr>
        <w:t>∗</w:t>
      </w:r>
      <w:r w:rsidRPr="0017264A">
        <w:t>=0W^*=0W</w:t>
      </w:r>
      <w:r w:rsidRPr="0017264A">
        <w:rPr>
          <w:rFonts w:ascii="Cambria Math" w:hAnsi="Cambria Math" w:cs="Cambria Math"/>
        </w:rPr>
        <w:t>∗</w:t>
      </w:r>
      <w:r w:rsidRPr="0017264A">
        <w:t xml:space="preserve">=0 → eliminar artificiales y conservar la base (posible pivote si alguna artificial permanece básica con </w:t>
      </w:r>
      <w:proofErr w:type="spellStart"/>
      <w:r w:rsidRPr="0017264A">
        <w:t>coef</w:t>
      </w:r>
      <w:proofErr w:type="spellEnd"/>
      <w:r w:rsidRPr="0017264A">
        <w:t xml:space="preserve"> cero, hacer </w:t>
      </w:r>
      <w:proofErr w:type="spellStart"/>
      <w:r w:rsidRPr="0017264A">
        <w:t>pivot</w:t>
      </w:r>
      <w:proofErr w:type="spellEnd"/>
      <w:r w:rsidRPr="0017264A">
        <w:t xml:space="preserve"> para expulsarla).</w:t>
      </w:r>
    </w:p>
    <w:p w14:paraId="3B0310B0" w14:textId="77777777" w:rsidR="0017264A" w:rsidRPr="0017264A" w:rsidRDefault="0017264A" w:rsidP="0017264A">
      <w:pPr>
        <w:numPr>
          <w:ilvl w:val="0"/>
          <w:numId w:val="62"/>
        </w:numPr>
      </w:pPr>
      <w:r w:rsidRPr="0017264A">
        <w:rPr>
          <w:b/>
          <w:bCs/>
        </w:rPr>
        <w:t>Fase II</w:t>
      </w:r>
      <w:r w:rsidRPr="0017264A">
        <w:t xml:space="preserve">: partir del </w:t>
      </w:r>
      <w:proofErr w:type="spellStart"/>
      <w:r w:rsidRPr="0017264A">
        <w:t>tableau</w:t>
      </w:r>
      <w:proofErr w:type="spellEnd"/>
      <w:r w:rsidRPr="0017264A">
        <w:t xml:space="preserve"> limpio (BFS sin artificiales) y resolver el problema original (poner la fila z correcta y pivotear).</w:t>
      </w:r>
    </w:p>
    <w:p w14:paraId="7FA407FA" w14:textId="77777777" w:rsidR="0017264A" w:rsidRPr="0017264A" w:rsidRDefault="0017264A" w:rsidP="0017264A">
      <w:r w:rsidRPr="0017264A">
        <w:t xml:space="preserve">La ventaja tabular es la claridad en cada manipulación; la ventaja numérica es que </w:t>
      </w:r>
      <w:proofErr w:type="spellStart"/>
      <w:r w:rsidRPr="0017264A">
        <w:t>Two-Phase</w:t>
      </w:r>
      <w:proofErr w:type="spellEnd"/>
      <w:r w:rsidRPr="0017264A">
        <w:t xml:space="preserve"> evita introducir coeficientes gigantes (</w:t>
      </w:r>
      <w:proofErr w:type="spellStart"/>
      <w:r w:rsidRPr="0017264A">
        <w:t>big</w:t>
      </w:r>
      <w:proofErr w:type="spellEnd"/>
      <w:r w:rsidRPr="0017264A">
        <w:t>-M).</w:t>
      </w:r>
    </w:p>
    <w:p w14:paraId="52D2EC11" w14:textId="77777777" w:rsidR="0017264A" w:rsidRPr="0017264A" w:rsidRDefault="0017264A" w:rsidP="0017264A">
      <w:pPr>
        <w:rPr>
          <w:b/>
          <w:bCs/>
          <w:lang w:val="en-US"/>
        </w:rPr>
      </w:pPr>
      <w:r w:rsidRPr="0017264A">
        <w:rPr>
          <w:b/>
          <w:bCs/>
          <w:lang w:val="en-US"/>
        </w:rPr>
        <w:t>Big-M (en tableau)</w:t>
      </w:r>
    </w:p>
    <w:p w14:paraId="00B737E6" w14:textId="77777777" w:rsidR="0017264A" w:rsidRPr="0017264A" w:rsidRDefault="0017264A" w:rsidP="0017264A">
      <w:pPr>
        <w:numPr>
          <w:ilvl w:val="0"/>
          <w:numId w:val="63"/>
        </w:numPr>
      </w:pPr>
      <w:r w:rsidRPr="0017264A">
        <w:t xml:space="preserve">Añadir variables artificiales y colocar un </w:t>
      </w:r>
      <w:r w:rsidRPr="0017264A">
        <w:rPr>
          <w:b/>
          <w:bCs/>
        </w:rPr>
        <w:t>penal</w:t>
      </w:r>
      <w:r w:rsidRPr="0017264A">
        <w:t xml:space="preserve"> −M (o +M dependiendo del sentido) en la fila objetivo para forzarlas fuera de la base.</w:t>
      </w:r>
    </w:p>
    <w:p w14:paraId="0FE81F5D" w14:textId="77777777" w:rsidR="0017264A" w:rsidRPr="0017264A" w:rsidRDefault="0017264A" w:rsidP="0017264A">
      <w:pPr>
        <w:numPr>
          <w:ilvl w:val="0"/>
          <w:numId w:val="63"/>
        </w:numPr>
      </w:pPr>
      <w:r w:rsidRPr="0017264A">
        <w:t xml:space="preserve">Riesgo: elección de M grande puede causar inestabilidad numérica (pérdida de precisión). Por ello </w:t>
      </w:r>
      <w:proofErr w:type="spellStart"/>
      <w:r w:rsidRPr="0017264A">
        <w:rPr>
          <w:b/>
          <w:bCs/>
        </w:rPr>
        <w:t>Two-Phase</w:t>
      </w:r>
      <w:proofErr w:type="spellEnd"/>
      <w:r w:rsidRPr="0017264A">
        <w:t xml:space="preserve"> suele preferirse en enseñanza y práctica.</w:t>
      </w:r>
    </w:p>
    <w:p w14:paraId="5707FE17" w14:textId="77777777" w:rsidR="0017264A" w:rsidRPr="0017264A" w:rsidRDefault="00AA7698" w:rsidP="0017264A">
      <w:pPr>
        <w:rPr>
          <w:lang w:val="en-US"/>
        </w:rPr>
      </w:pPr>
      <w:r>
        <w:rPr>
          <w:lang w:val="en-US"/>
        </w:rPr>
        <w:pict w14:anchorId="5AF6EBE7">
          <v:rect id="_x0000_i1041" style="width:0;height:1.5pt" o:hralign="center" o:hrstd="t" o:hr="t" fillcolor="#a0a0a0" stroked="f"/>
        </w:pict>
      </w:r>
    </w:p>
    <w:p w14:paraId="68AB8C63" w14:textId="77777777" w:rsidR="0017264A" w:rsidRPr="0017264A" w:rsidRDefault="0017264A" w:rsidP="0017264A">
      <w:pPr>
        <w:rPr>
          <w:b/>
          <w:bCs/>
          <w:lang w:val="en-US"/>
        </w:rPr>
      </w:pPr>
      <w:r w:rsidRPr="0017264A">
        <w:rPr>
          <w:b/>
          <w:bCs/>
          <w:lang w:val="en-US"/>
        </w:rPr>
        <w:t>3.5.9 Dual Simplex (</w:t>
      </w:r>
      <w:proofErr w:type="spellStart"/>
      <w:r w:rsidRPr="0017264A">
        <w:rPr>
          <w:b/>
          <w:bCs/>
          <w:lang w:val="en-US"/>
        </w:rPr>
        <w:t>tabla</w:t>
      </w:r>
      <w:proofErr w:type="spellEnd"/>
      <w:r w:rsidRPr="0017264A">
        <w:rPr>
          <w:b/>
          <w:bCs/>
          <w:lang w:val="en-US"/>
        </w:rPr>
        <w:t xml:space="preserve">) — </w:t>
      </w:r>
      <w:proofErr w:type="spellStart"/>
      <w:r w:rsidRPr="0017264A">
        <w:rPr>
          <w:b/>
          <w:bCs/>
          <w:lang w:val="en-US"/>
        </w:rPr>
        <w:t>cuándo</w:t>
      </w:r>
      <w:proofErr w:type="spellEnd"/>
      <w:r w:rsidRPr="0017264A">
        <w:rPr>
          <w:b/>
          <w:bCs/>
          <w:lang w:val="en-US"/>
        </w:rPr>
        <w:t xml:space="preserve"> </w:t>
      </w:r>
      <w:proofErr w:type="spellStart"/>
      <w:r w:rsidRPr="0017264A">
        <w:rPr>
          <w:b/>
          <w:bCs/>
          <w:lang w:val="en-US"/>
        </w:rPr>
        <w:t>usarlo</w:t>
      </w:r>
      <w:proofErr w:type="spellEnd"/>
    </w:p>
    <w:p w14:paraId="183593D3" w14:textId="77777777" w:rsidR="0017264A" w:rsidRPr="0017264A" w:rsidRDefault="0017264A" w:rsidP="0017264A">
      <w:pPr>
        <w:numPr>
          <w:ilvl w:val="0"/>
          <w:numId w:val="64"/>
        </w:numPr>
        <w:rPr>
          <w:lang w:val="en-US"/>
        </w:rPr>
      </w:pPr>
      <w:r w:rsidRPr="0017264A">
        <w:rPr>
          <w:b/>
          <w:bCs/>
        </w:rPr>
        <w:lastRenderedPageBreak/>
        <w:t>Dual Simplex</w:t>
      </w:r>
      <w:r w:rsidRPr="0017264A">
        <w:t xml:space="preserve"> es práctico cuando la solución actual es óptima respecto a la función objetivo (fila z cumple optimalidad), pero alguna RHS es negativa (violación de factibilidad). </w:t>
      </w:r>
      <w:r w:rsidRPr="0017264A">
        <w:rPr>
          <w:lang w:val="en-US"/>
        </w:rPr>
        <w:t xml:space="preserve">Se </w:t>
      </w:r>
      <w:proofErr w:type="spellStart"/>
      <w:r w:rsidRPr="0017264A">
        <w:rPr>
          <w:lang w:val="en-US"/>
        </w:rPr>
        <w:t>pivoteará</w:t>
      </w:r>
      <w:proofErr w:type="spellEnd"/>
      <w:r w:rsidRPr="0017264A">
        <w:rPr>
          <w:lang w:val="en-US"/>
        </w:rPr>
        <w:t xml:space="preserve"> para </w:t>
      </w:r>
      <w:proofErr w:type="spellStart"/>
      <w:r w:rsidRPr="0017264A">
        <w:rPr>
          <w:lang w:val="en-US"/>
        </w:rPr>
        <w:t>restablecer</w:t>
      </w:r>
      <w:proofErr w:type="spellEnd"/>
      <w:r w:rsidRPr="0017264A">
        <w:rPr>
          <w:lang w:val="en-US"/>
        </w:rPr>
        <w:t xml:space="preserve"> </w:t>
      </w:r>
      <w:proofErr w:type="spellStart"/>
      <w:r w:rsidRPr="0017264A">
        <w:rPr>
          <w:lang w:val="en-US"/>
        </w:rPr>
        <w:t>factibilidad</w:t>
      </w:r>
      <w:proofErr w:type="spellEnd"/>
      <w:r w:rsidRPr="0017264A">
        <w:rPr>
          <w:lang w:val="en-US"/>
        </w:rPr>
        <w:t xml:space="preserve"> </w:t>
      </w:r>
      <w:proofErr w:type="spellStart"/>
      <w:r w:rsidRPr="0017264A">
        <w:rPr>
          <w:lang w:val="en-US"/>
        </w:rPr>
        <w:t>manteniendo</w:t>
      </w:r>
      <w:proofErr w:type="spellEnd"/>
      <w:r w:rsidRPr="0017264A">
        <w:rPr>
          <w:lang w:val="en-US"/>
        </w:rPr>
        <w:t xml:space="preserve"> </w:t>
      </w:r>
      <w:proofErr w:type="spellStart"/>
      <w:r w:rsidRPr="0017264A">
        <w:rPr>
          <w:lang w:val="en-US"/>
        </w:rPr>
        <w:t>optimalidad</w:t>
      </w:r>
      <w:proofErr w:type="spellEnd"/>
      <w:r w:rsidRPr="0017264A">
        <w:rPr>
          <w:lang w:val="en-US"/>
        </w:rPr>
        <w:t xml:space="preserve"> dual.</w:t>
      </w:r>
    </w:p>
    <w:p w14:paraId="5A74C1AB" w14:textId="77777777" w:rsidR="0017264A" w:rsidRPr="0017264A" w:rsidRDefault="0017264A" w:rsidP="0017264A">
      <w:pPr>
        <w:numPr>
          <w:ilvl w:val="0"/>
          <w:numId w:val="64"/>
        </w:numPr>
      </w:pPr>
      <w:r w:rsidRPr="0017264A">
        <w:t>En tabla: elegir fila con RHS negativo; seleccionar variable entrante mediante razón dual (coeficientes negativos en esa fila comparados con fila z), pivotear y repetir hasta que todos RHS≥0.</w:t>
      </w:r>
    </w:p>
    <w:p w14:paraId="4C36A9EB" w14:textId="77777777" w:rsidR="0017264A" w:rsidRPr="0017264A" w:rsidRDefault="0017264A" w:rsidP="0017264A">
      <w:r w:rsidRPr="0017264A">
        <w:t xml:space="preserve">Útil para </w:t>
      </w:r>
      <w:proofErr w:type="spellStart"/>
      <w:r w:rsidRPr="0017264A">
        <w:t>reoptimización</w:t>
      </w:r>
      <w:proofErr w:type="spellEnd"/>
      <w:r w:rsidRPr="0017264A">
        <w:t xml:space="preserve"> ante cambios en el RHS o cortes.</w:t>
      </w:r>
    </w:p>
    <w:p w14:paraId="68216C51" w14:textId="77777777" w:rsidR="0017264A" w:rsidRPr="0017264A" w:rsidRDefault="00AA7698" w:rsidP="0017264A">
      <w:pPr>
        <w:rPr>
          <w:lang w:val="en-US"/>
        </w:rPr>
      </w:pPr>
      <w:r>
        <w:rPr>
          <w:lang w:val="en-US"/>
        </w:rPr>
        <w:pict w14:anchorId="4DC4EC90">
          <v:rect id="_x0000_i1042" style="width:0;height:1.5pt" o:hralign="center" o:hrstd="t" o:hr="t" fillcolor="#a0a0a0" stroked="f"/>
        </w:pict>
      </w:r>
    </w:p>
    <w:p w14:paraId="6545585C" w14:textId="77777777" w:rsidR="0017264A" w:rsidRPr="0017264A" w:rsidRDefault="0017264A" w:rsidP="0017264A">
      <w:pPr>
        <w:rPr>
          <w:b/>
          <w:bCs/>
          <w:lang w:val="en-US"/>
        </w:rPr>
      </w:pPr>
      <w:r w:rsidRPr="0017264A">
        <w:rPr>
          <w:b/>
          <w:bCs/>
          <w:lang w:val="en-US"/>
        </w:rPr>
        <w:t xml:space="preserve">3.5.10 </w:t>
      </w:r>
      <w:proofErr w:type="spellStart"/>
      <w:r w:rsidRPr="0017264A">
        <w:rPr>
          <w:b/>
          <w:bCs/>
          <w:lang w:val="en-US"/>
        </w:rPr>
        <w:t>Estabilidad</w:t>
      </w:r>
      <w:proofErr w:type="spellEnd"/>
      <w:r w:rsidRPr="0017264A">
        <w:rPr>
          <w:b/>
          <w:bCs/>
          <w:lang w:val="en-US"/>
        </w:rPr>
        <w:t xml:space="preserve"> </w:t>
      </w:r>
      <w:proofErr w:type="spellStart"/>
      <w:r w:rsidRPr="0017264A">
        <w:rPr>
          <w:b/>
          <w:bCs/>
          <w:lang w:val="en-US"/>
        </w:rPr>
        <w:t>numérica</w:t>
      </w:r>
      <w:proofErr w:type="spellEnd"/>
      <w:r w:rsidRPr="0017264A">
        <w:rPr>
          <w:b/>
          <w:bCs/>
          <w:lang w:val="en-US"/>
        </w:rPr>
        <w:t xml:space="preserve"> y </w:t>
      </w:r>
      <w:proofErr w:type="spellStart"/>
      <w:r w:rsidRPr="0017264A">
        <w:rPr>
          <w:b/>
          <w:bCs/>
          <w:lang w:val="en-US"/>
        </w:rPr>
        <w:t>buenas</w:t>
      </w:r>
      <w:proofErr w:type="spellEnd"/>
      <w:r w:rsidRPr="0017264A">
        <w:rPr>
          <w:b/>
          <w:bCs/>
          <w:lang w:val="en-US"/>
        </w:rPr>
        <w:t xml:space="preserve"> </w:t>
      </w:r>
      <w:proofErr w:type="spellStart"/>
      <w:r w:rsidRPr="0017264A">
        <w:rPr>
          <w:b/>
          <w:bCs/>
          <w:lang w:val="en-US"/>
        </w:rPr>
        <w:t>prácticas</w:t>
      </w:r>
      <w:proofErr w:type="spellEnd"/>
    </w:p>
    <w:p w14:paraId="305BA1B5" w14:textId="77777777" w:rsidR="0017264A" w:rsidRPr="0017264A" w:rsidRDefault="0017264A" w:rsidP="0017264A">
      <w:pPr>
        <w:numPr>
          <w:ilvl w:val="0"/>
          <w:numId w:val="65"/>
        </w:numPr>
      </w:pPr>
      <w:r w:rsidRPr="0017264A">
        <w:t xml:space="preserve">Evitar Big-M cuando sea posible (usar </w:t>
      </w:r>
      <w:proofErr w:type="spellStart"/>
      <w:r w:rsidRPr="0017264A">
        <w:t>Two-Phase</w:t>
      </w:r>
      <w:proofErr w:type="spellEnd"/>
      <w:r w:rsidRPr="0017264A">
        <w:t>).</w:t>
      </w:r>
    </w:p>
    <w:p w14:paraId="46575FE4" w14:textId="77777777" w:rsidR="0017264A" w:rsidRPr="0017264A" w:rsidRDefault="0017264A" w:rsidP="0017264A">
      <w:pPr>
        <w:numPr>
          <w:ilvl w:val="0"/>
          <w:numId w:val="65"/>
        </w:numPr>
      </w:pPr>
      <w:r w:rsidRPr="0017264A">
        <w:t xml:space="preserve">Aplicar </w:t>
      </w:r>
      <w:r w:rsidRPr="0017264A">
        <w:rPr>
          <w:b/>
          <w:bCs/>
        </w:rPr>
        <w:t>escalado</w:t>
      </w:r>
      <w:r w:rsidRPr="0017264A">
        <w:t xml:space="preserve"> si los coeficientes difieren mucho en orden de magnitud.</w:t>
      </w:r>
    </w:p>
    <w:p w14:paraId="21067E14" w14:textId="77777777" w:rsidR="0017264A" w:rsidRPr="0017264A" w:rsidRDefault="0017264A" w:rsidP="0017264A">
      <w:pPr>
        <w:numPr>
          <w:ilvl w:val="0"/>
          <w:numId w:val="65"/>
        </w:numPr>
      </w:pPr>
      <w:r w:rsidRPr="0017264A">
        <w:t>Usar tolerancias en comparaciones (p. ej. 10−910^{-9}10−9) para decidir positividad.</w:t>
      </w:r>
    </w:p>
    <w:p w14:paraId="111F8D5A" w14:textId="77777777" w:rsidR="0017264A" w:rsidRPr="0017264A" w:rsidRDefault="0017264A" w:rsidP="0017264A">
      <w:pPr>
        <w:numPr>
          <w:ilvl w:val="0"/>
          <w:numId w:val="65"/>
        </w:numPr>
      </w:pPr>
      <w:r w:rsidRPr="0017264A">
        <w:t>Para enseñanza: realizar 2–3 ejemplos tabulares completos (como el mostrado) y luego verificar con software (</w:t>
      </w:r>
      <w:proofErr w:type="spellStart"/>
      <w:r w:rsidRPr="0017264A">
        <w:t>PuLP</w:t>
      </w:r>
      <w:proofErr w:type="spellEnd"/>
      <w:r w:rsidRPr="0017264A">
        <w:t xml:space="preserve">, </w:t>
      </w:r>
      <w:proofErr w:type="spellStart"/>
      <w:r w:rsidRPr="0017264A">
        <w:t>Gurobi</w:t>
      </w:r>
      <w:proofErr w:type="spellEnd"/>
      <w:r w:rsidRPr="0017264A">
        <w:t>) —esto evita errores humanos y enseña verificación.</w:t>
      </w:r>
    </w:p>
    <w:p w14:paraId="027E5F22" w14:textId="77777777" w:rsidR="0017264A" w:rsidRPr="0017264A" w:rsidRDefault="00AA7698" w:rsidP="0017264A">
      <w:pPr>
        <w:rPr>
          <w:lang w:val="en-US"/>
        </w:rPr>
      </w:pPr>
      <w:r>
        <w:rPr>
          <w:lang w:val="en-US"/>
        </w:rPr>
        <w:pict w14:anchorId="16B41C84">
          <v:rect id="_x0000_i1043" style="width:0;height:1.5pt" o:hralign="center" o:hrstd="t" o:hr="t" fillcolor="#a0a0a0" stroked="f"/>
        </w:pict>
      </w:r>
    </w:p>
    <w:p w14:paraId="45145FFC" w14:textId="77777777" w:rsidR="0017264A" w:rsidRPr="0017264A" w:rsidRDefault="0017264A" w:rsidP="0017264A">
      <w:pPr>
        <w:rPr>
          <w:b/>
          <w:bCs/>
        </w:rPr>
      </w:pPr>
      <w:r w:rsidRPr="0017264A">
        <w:rPr>
          <w:b/>
          <w:bCs/>
        </w:rPr>
        <w:t xml:space="preserve">3.5.11 Fragmento de código — simulador simple de </w:t>
      </w:r>
      <w:proofErr w:type="spellStart"/>
      <w:r w:rsidRPr="0017264A">
        <w:rPr>
          <w:b/>
          <w:bCs/>
        </w:rPr>
        <w:t>tableau</w:t>
      </w:r>
      <w:proofErr w:type="spellEnd"/>
      <w:r w:rsidRPr="0017264A">
        <w:rPr>
          <w:b/>
          <w:bCs/>
        </w:rPr>
        <w:t xml:space="preserve"> (Python)</w:t>
      </w:r>
    </w:p>
    <w:p w14:paraId="39B32F13" w14:textId="77777777" w:rsidR="0017264A" w:rsidRPr="0017264A" w:rsidRDefault="0017264A" w:rsidP="0017264A">
      <w:r w:rsidRPr="0017264A">
        <w:t xml:space="preserve">Este fragmento </w:t>
      </w:r>
      <w:r w:rsidRPr="0017264A">
        <w:rPr>
          <w:b/>
          <w:bCs/>
        </w:rPr>
        <w:t>no</w:t>
      </w:r>
      <w:r w:rsidRPr="0017264A">
        <w:t xml:space="preserve"> reemplaza un </w:t>
      </w:r>
      <w:proofErr w:type="spellStart"/>
      <w:r w:rsidRPr="0017264A">
        <w:t>solver</w:t>
      </w:r>
      <w:proofErr w:type="spellEnd"/>
      <w:r w:rsidRPr="0017264A">
        <w:t xml:space="preserve">, pero automatiza </w:t>
      </w:r>
      <w:proofErr w:type="spellStart"/>
      <w:r w:rsidRPr="0017264A">
        <w:t>pivoteos</w:t>
      </w:r>
      <w:proofErr w:type="spellEnd"/>
      <w:r w:rsidRPr="0017264A">
        <w:t xml:space="preserve"> del </w:t>
      </w:r>
      <w:proofErr w:type="spellStart"/>
      <w:r w:rsidRPr="0017264A">
        <w:t>tableau</w:t>
      </w:r>
      <w:proofErr w:type="spellEnd"/>
      <w:r w:rsidRPr="0017264A">
        <w:t xml:space="preserve"> para practicar:</w:t>
      </w:r>
    </w:p>
    <w:p w14:paraId="2A21C54B" w14:textId="77777777" w:rsidR="0017264A" w:rsidRPr="0017264A" w:rsidRDefault="0017264A" w:rsidP="0017264A">
      <w:r w:rsidRPr="0017264A">
        <w:t xml:space="preserve"># Simulador educativo de </w:t>
      </w:r>
      <w:proofErr w:type="spellStart"/>
      <w:r w:rsidRPr="0017264A">
        <w:t>tableau</w:t>
      </w:r>
      <w:proofErr w:type="spellEnd"/>
      <w:r w:rsidRPr="0017264A">
        <w:t xml:space="preserve"> Simplex (muy básico)</w:t>
      </w:r>
    </w:p>
    <w:p w14:paraId="6C9A9C78" w14:textId="77777777" w:rsidR="0017264A" w:rsidRPr="0017264A" w:rsidRDefault="0017264A" w:rsidP="0017264A">
      <w:pPr>
        <w:rPr>
          <w:lang w:val="en-US"/>
        </w:rPr>
      </w:pPr>
      <w:r w:rsidRPr="0017264A">
        <w:rPr>
          <w:lang w:val="en-US"/>
        </w:rPr>
        <w:t xml:space="preserve">import </w:t>
      </w:r>
      <w:proofErr w:type="spellStart"/>
      <w:r w:rsidRPr="0017264A">
        <w:rPr>
          <w:lang w:val="en-US"/>
        </w:rPr>
        <w:t>numpy</w:t>
      </w:r>
      <w:proofErr w:type="spellEnd"/>
      <w:r w:rsidRPr="0017264A">
        <w:rPr>
          <w:lang w:val="en-US"/>
        </w:rPr>
        <w:t xml:space="preserve"> as np</w:t>
      </w:r>
    </w:p>
    <w:p w14:paraId="027199B7" w14:textId="77777777" w:rsidR="0017264A" w:rsidRPr="0017264A" w:rsidRDefault="0017264A" w:rsidP="0017264A">
      <w:pPr>
        <w:rPr>
          <w:lang w:val="en-US"/>
        </w:rPr>
      </w:pPr>
    </w:p>
    <w:p w14:paraId="5B22A72B" w14:textId="77777777" w:rsidR="0017264A" w:rsidRPr="0017264A" w:rsidRDefault="0017264A" w:rsidP="0017264A">
      <w:pPr>
        <w:rPr>
          <w:lang w:val="en-US"/>
        </w:rPr>
      </w:pPr>
      <w:r w:rsidRPr="0017264A">
        <w:rPr>
          <w:lang w:val="en-US"/>
        </w:rPr>
        <w:t>def pivot(tableau, row, col):</w:t>
      </w:r>
    </w:p>
    <w:p w14:paraId="5B740479" w14:textId="77777777" w:rsidR="0017264A" w:rsidRPr="0017264A" w:rsidRDefault="0017264A" w:rsidP="0017264A">
      <w:pPr>
        <w:rPr>
          <w:lang w:val="en-US"/>
        </w:rPr>
      </w:pPr>
      <w:r w:rsidRPr="0017264A">
        <w:rPr>
          <w:lang w:val="en-US"/>
        </w:rPr>
        <w:t xml:space="preserve">    pivot = tableau[row, col]</w:t>
      </w:r>
    </w:p>
    <w:p w14:paraId="0CDC7D5D" w14:textId="77777777" w:rsidR="0017264A" w:rsidRPr="0017264A" w:rsidRDefault="0017264A" w:rsidP="0017264A">
      <w:pPr>
        <w:rPr>
          <w:lang w:val="en-US"/>
        </w:rPr>
      </w:pPr>
      <w:r w:rsidRPr="0017264A">
        <w:rPr>
          <w:lang w:val="en-US"/>
        </w:rPr>
        <w:t xml:space="preserve">    tableau[row, :] = tableau[row, :] / pivot</w:t>
      </w:r>
    </w:p>
    <w:p w14:paraId="01C1FF61" w14:textId="77777777" w:rsidR="0017264A" w:rsidRPr="0017264A" w:rsidRDefault="0017264A" w:rsidP="0017264A">
      <w:pPr>
        <w:rPr>
          <w:lang w:val="en-US"/>
        </w:rPr>
      </w:pPr>
      <w:r w:rsidRPr="0017264A">
        <w:rPr>
          <w:lang w:val="en-US"/>
        </w:rPr>
        <w:t xml:space="preserve">    m, n = </w:t>
      </w:r>
      <w:proofErr w:type="spellStart"/>
      <w:r w:rsidRPr="0017264A">
        <w:rPr>
          <w:lang w:val="en-US"/>
        </w:rPr>
        <w:t>tableau.shape</w:t>
      </w:r>
      <w:proofErr w:type="spellEnd"/>
    </w:p>
    <w:p w14:paraId="0A6ECE42" w14:textId="77777777" w:rsidR="0017264A" w:rsidRPr="0017264A" w:rsidRDefault="0017264A" w:rsidP="0017264A">
      <w:pPr>
        <w:rPr>
          <w:lang w:val="en-US"/>
        </w:rPr>
      </w:pPr>
      <w:r w:rsidRPr="0017264A">
        <w:rPr>
          <w:lang w:val="en-US"/>
        </w:rPr>
        <w:lastRenderedPageBreak/>
        <w:t xml:space="preserve">    for </w:t>
      </w:r>
      <w:proofErr w:type="spellStart"/>
      <w:r w:rsidRPr="0017264A">
        <w:rPr>
          <w:lang w:val="en-US"/>
        </w:rPr>
        <w:t>i</w:t>
      </w:r>
      <w:proofErr w:type="spellEnd"/>
      <w:r w:rsidRPr="0017264A">
        <w:rPr>
          <w:lang w:val="en-US"/>
        </w:rPr>
        <w:t xml:space="preserve"> in range(m):</w:t>
      </w:r>
    </w:p>
    <w:p w14:paraId="57EB7F49" w14:textId="77777777" w:rsidR="0017264A" w:rsidRPr="0017264A" w:rsidRDefault="0017264A" w:rsidP="0017264A">
      <w:pPr>
        <w:rPr>
          <w:lang w:val="en-US"/>
        </w:rPr>
      </w:pPr>
      <w:r w:rsidRPr="0017264A">
        <w:rPr>
          <w:lang w:val="en-US"/>
        </w:rPr>
        <w:t xml:space="preserve">        if </w:t>
      </w:r>
      <w:proofErr w:type="spellStart"/>
      <w:r w:rsidRPr="0017264A">
        <w:rPr>
          <w:lang w:val="en-US"/>
        </w:rPr>
        <w:t>i</w:t>
      </w:r>
      <w:proofErr w:type="spellEnd"/>
      <w:r w:rsidRPr="0017264A">
        <w:rPr>
          <w:lang w:val="en-US"/>
        </w:rPr>
        <w:t xml:space="preserve"> != row:</w:t>
      </w:r>
    </w:p>
    <w:p w14:paraId="007F0508" w14:textId="77777777" w:rsidR="0017264A" w:rsidRPr="0017264A" w:rsidRDefault="0017264A" w:rsidP="0017264A">
      <w:pPr>
        <w:rPr>
          <w:lang w:val="en-US"/>
        </w:rPr>
      </w:pPr>
      <w:r w:rsidRPr="0017264A">
        <w:rPr>
          <w:lang w:val="en-US"/>
        </w:rPr>
        <w:t xml:space="preserve">            tableau[</w:t>
      </w:r>
      <w:proofErr w:type="spellStart"/>
      <w:r w:rsidRPr="0017264A">
        <w:rPr>
          <w:lang w:val="en-US"/>
        </w:rPr>
        <w:t>i</w:t>
      </w:r>
      <w:proofErr w:type="spellEnd"/>
      <w:r w:rsidRPr="0017264A">
        <w:rPr>
          <w:lang w:val="en-US"/>
        </w:rPr>
        <w:t>, :] = tableau[</w:t>
      </w:r>
      <w:proofErr w:type="spellStart"/>
      <w:r w:rsidRPr="0017264A">
        <w:rPr>
          <w:lang w:val="en-US"/>
        </w:rPr>
        <w:t>i</w:t>
      </w:r>
      <w:proofErr w:type="spellEnd"/>
      <w:r w:rsidRPr="0017264A">
        <w:rPr>
          <w:lang w:val="en-US"/>
        </w:rPr>
        <w:t>, :] - tableau[</w:t>
      </w:r>
      <w:proofErr w:type="spellStart"/>
      <w:r w:rsidRPr="0017264A">
        <w:rPr>
          <w:lang w:val="en-US"/>
        </w:rPr>
        <w:t>i</w:t>
      </w:r>
      <w:proofErr w:type="spellEnd"/>
      <w:r w:rsidRPr="0017264A">
        <w:rPr>
          <w:lang w:val="en-US"/>
        </w:rPr>
        <w:t>, col] * tableau[row, :]</w:t>
      </w:r>
    </w:p>
    <w:p w14:paraId="23F0AF38" w14:textId="77777777" w:rsidR="0017264A" w:rsidRPr="0017264A" w:rsidRDefault="0017264A" w:rsidP="0017264A">
      <w:pPr>
        <w:rPr>
          <w:lang w:val="en-US"/>
        </w:rPr>
      </w:pPr>
      <w:r w:rsidRPr="0017264A">
        <w:rPr>
          <w:lang w:val="en-US"/>
        </w:rPr>
        <w:t xml:space="preserve">    return tableau</w:t>
      </w:r>
    </w:p>
    <w:p w14:paraId="637EAA5F" w14:textId="77777777" w:rsidR="0017264A" w:rsidRPr="0017264A" w:rsidRDefault="0017264A" w:rsidP="0017264A">
      <w:pPr>
        <w:rPr>
          <w:lang w:val="en-US"/>
        </w:rPr>
      </w:pPr>
    </w:p>
    <w:p w14:paraId="0D5AD83E" w14:textId="77777777" w:rsidR="0017264A" w:rsidRPr="0017264A" w:rsidRDefault="0017264A" w:rsidP="0017264A">
      <w:pPr>
        <w:rPr>
          <w:lang w:val="en-US"/>
        </w:rPr>
      </w:pPr>
      <w:r w:rsidRPr="0017264A">
        <w:rPr>
          <w:lang w:val="en-US"/>
        </w:rPr>
        <w:t xml:space="preserve"># </w:t>
      </w:r>
      <w:proofErr w:type="spellStart"/>
      <w:r w:rsidRPr="0017264A">
        <w:rPr>
          <w:lang w:val="en-US"/>
        </w:rPr>
        <w:t>Ejemplo</w:t>
      </w:r>
      <w:proofErr w:type="spellEnd"/>
      <w:r w:rsidRPr="0017264A">
        <w:rPr>
          <w:lang w:val="en-US"/>
        </w:rPr>
        <w:t xml:space="preserve">: tableau </w:t>
      </w:r>
      <w:proofErr w:type="spellStart"/>
      <w:r w:rsidRPr="0017264A">
        <w:rPr>
          <w:lang w:val="en-US"/>
        </w:rPr>
        <w:t>inicial</w:t>
      </w:r>
      <w:proofErr w:type="spellEnd"/>
      <w:r w:rsidRPr="0017264A">
        <w:rPr>
          <w:lang w:val="en-US"/>
        </w:rPr>
        <w:t xml:space="preserve"> (UPN example)</w:t>
      </w:r>
    </w:p>
    <w:p w14:paraId="71267685" w14:textId="77777777" w:rsidR="0017264A" w:rsidRPr="0017264A" w:rsidRDefault="0017264A" w:rsidP="0017264A">
      <w:pPr>
        <w:rPr>
          <w:lang w:val="en-US"/>
        </w:rPr>
      </w:pPr>
      <w:r w:rsidRPr="0017264A">
        <w:rPr>
          <w:lang w:val="en-US"/>
        </w:rPr>
        <w:t># Cada fila: [x1, x2, s1, s2, s3, RHS]</w:t>
      </w:r>
    </w:p>
    <w:p w14:paraId="6B9DCEC4" w14:textId="77777777" w:rsidR="0017264A" w:rsidRPr="0017264A" w:rsidRDefault="0017264A" w:rsidP="0017264A">
      <w:pPr>
        <w:rPr>
          <w:lang w:val="en-US"/>
        </w:rPr>
      </w:pPr>
      <w:r w:rsidRPr="0017264A">
        <w:rPr>
          <w:lang w:val="en-US"/>
        </w:rPr>
        <w:t xml:space="preserve">tableau = </w:t>
      </w:r>
      <w:proofErr w:type="spellStart"/>
      <w:r w:rsidRPr="0017264A">
        <w:rPr>
          <w:lang w:val="en-US"/>
        </w:rPr>
        <w:t>np.array</w:t>
      </w:r>
      <w:proofErr w:type="spellEnd"/>
      <w:r w:rsidRPr="0017264A">
        <w:rPr>
          <w:lang w:val="en-US"/>
        </w:rPr>
        <w:t>([</w:t>
      </w:r>
    </w:p>
    <w:p w14:paraId="20121830" w14:textId="77777777" w:rsidR="0017264A" w:rsidRPr="0017264A" w:rsidRDefault="0017264A" w:rsidP="0017264A">
      <w:pPr>
        <w:rPr>
          <w:lang w:val="en-US"/>
        </w:rPr>
      </w:pPr>
      <w:r w:rsidRPr="0017264A">
        <w:rPr>
          <w:lang w:val="en-US"/>
        </w:rPr>
        <w:t xml:space="preserve"> [2.0, 1.0, 1.0, 0.0, 0.0, 18.0],</w:t>
      </w:r>
    </w:p>
    <w:p w14:paraId="71369AF6" w14:textId="77777777" w:rsidR="0017264A" w:rsidRPr="0017264A" w:rsidRDefault="0017264A" w:rsidP="0017264A">
      <w:pPr>
        <w:rPr>
          <w:lang w:val="en-US"/>
        </w:rPr>
      </w:pPr>
      <w:r w:rsidRPr="0017264A">
        <w:rPr>
          <w:lang w:val="en-US"/>
        </w:rPr>
        <w:t xml:space="preserve"> [2.0, 3.0, 0.0, 1.0, 0.0, 42.0],</w:t>
      </w:r>
    </w:p>
    <w:p w14:paraId="56E3D20B" w14:textId="77777777" w:rsidR="0017264A" w:rsidRPr="0017264A" w:rsidRDefault="0017264A" w:rsidP="0017264A">
      <w:pPr>
        <w:rPr>
          <w:lang w:val="en-US"/>
        </w:rPr>
      </w:pPr>
      <w:r w:rsidRPr="0017264A">
        <w:rPr>
          <w:lang w:val="en-US"/>
        </w:rPr>
        <w:t xml:space="preserve"> [1.0, 2.0, 0.0, 0.0, 1.0, 24.0],</w:t>
      </w:r>
    </w:p>
    <w:p w14:paraId="7CFDC171" w14:textId="77777777" w:rsidR="0017264A" w:rsidRPr="0017264A" w:rsidRDefault="0017264A" w:rsidP="0017264A">
      <w:pPr>
        <w:rPr>
          <w:lang w:val="en-US"/>
        </w:rPr>
      </w:pPr>
      <w:r w:rsidRPr="0017264A">
        <w:rPr>
          <w:lang w:val="en-US"/>
        </w:rPr>
        <w:t xml:space="preserve"> [-3.0,-2.0,0.0, 0.0, 0.0, 0.0]  # z-row using -c convention</w:t>
      </w:r>
    </w:p>
    <w:p w14:paraId="2DF2F6E6" w14:textId="77777777" w:rsidR="0017264A" w:rsidRPr="0017264A" w:rsidRDefault="0017264A" w:rsidP="0017264A">
      <w:pPr>
        <w:rPr>
          <w:lang w:val="en-US"/>
        </w:rPr>
      </w:pPr>
      <w:r w:rsidRPr="0017264A">
        <w:rPr>
          <w:lang w:val="en-US"/>
        </w:rPr>
        <w:t>])</w:t>
      </w:r>
    </w:p>
    <w:p w14:paraId="5CF6B04B" w14:textId="77777777" w:rsidR="0017264A" w:rsidRPr="0017264A" w:rsidRDefault="0017264A" w:rsidP="0017264A">
      <w:pPr>
        <w:rPr>
          <w:lang w:val="en-US"/>
        </w:rPr>
      </w:pPr>
    </w:p>
    <w:p w14:paraId="7ED605CF" w14:textId="77777777" w:rsidR="0017264A" w:rsidRPr="0017264A" w:rsidRDefault="0017264A" w:rsidP="0017264A">
      <w:r w:rsidRPr="0017264A">
        <w:t xml:space="preserve"># Ejemplo de pivote: </w:t>
      </w:r>
      <w:proofErr w:type="spellStart"/>
      <w:r w:rsidRPr="0017264A">
        <w:t>pivot</w:t>
      </w:r>
      <w:proofErr w:type="spellEnd"/>
      <w:r w:rsidRPr="0017264A">
        <w:t xml:space="preserve"> en (0,0) para ingresar x1 (como hicimos manualmente)</w:t>
      </w:r>
    </w:p>
    <w:p w14:paraId="73A9CADC" w14:textId="77777777" w:rsidR="0017264A" w:rsidRPr="0017264A" w:rsidRDefault="0017264A" w:rsidP="0017264A">
      <w:proofErr w:type="spellStart"/>
      <w:r w:rsidRPr="0017264A">
        <w:t>tableau</w:t>
      </w:r>
      <w:proofErr w:type="spellEnd"/>
      <w:r w:rsidRPr="0017264A">
        <w:t xml:space="preserve"> = </w:t>
      </w:r>
      <w:proofErr w:type="spellStart"/>
      <w:r w:rsidRPr="0017264A">
        <w:t>pivot</w:t>
      </w:r>
      <w:proofErr w:type="spellEnd"/>
      <w:r w:rsidRPr="0017264A">
        <w:t>(</w:t>
      </w:r>
      <w:proofErr w:type="spellStart"/>
      <w:r w:rsidRPr="0017264A">
        <w:t>tableau</w:t>
      </w:r>
      <w:proofErr w:type="spellEnd"/>
      <w:r w:rsidRPr="0017264A">
        <w:t>, 0, 0)</w:t>
      </w:r>
    </w:p>
    <w:p w14:paraId="53D85314" w14:textId="77777777" w:rsidR="0017264A" w:rsidRPr="0017264A" w:rsidRDefault="0017264A" w:rsidP="0017264A">
      <w:r w:rsidRPr="0017264A">
        <w:t># continuar con lógica de selección de columna (más negativo en z-</w:t>
      </w:r>
      <w:proofErr w:type="spellStart"/>
      <w:r w:rsidRPr="0017264A">
        <w:t>row</w:t>
      </w:r>
      <w:proofErr w:type="spellEnd"/>
      <w:r w:rsidRPr="0017264A">
        <w:t>), ratio test, etc.</w:t>
      </w:r>
    </w:p>
    <w:p w14:paraId="2CF81B88" w14:textId="77777777" w:rsidR="0017264A" w:rsidRPr="0017264A" w:rsidRDefault="0017264A" w:rsidP="0017264A">
      <w:proofErr w:type="spellStart"/>
      <w:r w:rsidRPr="0017264A">
        <w:t>print</w:t>
      </w:r>
      <w:proofErr w:type="spellEnd"/>
      <w:r w:rsidRPr="0017264A">
        <w:t>(</w:t>
      </w:r>
      <w:proofErr w:type="spellStart"/>
      <w:r w:rsidRPr="0017264A">
        <w:t>tableau</w:t>
      </w:r>
      <w:proofErr w:type="spellEnd"/>
      <w:r w:rsidRPr="0017264A">
        <w:t>)</w:t>
      </w:r>
    </w:p>
    <w:p w14:paraId="4544EE26" w14:textId="77777777" w:rsidR="0017264A" w:rsidRPr="0017264A" w:rsidRDefault="0017264A" w:rsidP="0017264A">
      <w:r w:rsidRPr="0017264A">
        <w:t xml:space="preserve">Si quieres, convierto este script en un notebook con selección automática de variables entrantes/salientes y visualización de cada </w:t>
      </w:r>
      <w:proofErr w:type="spellStart"/>
      <w:r w:rsidRPr="0017264A">
        <w:t>tableau</w:t>
      </w:r>
      <w:proofErr w:type="spellEnd"/>
      <w:r w:rsidRPr="0017264A">
        <w:t>.</w:t>
      </w:r>
    </w:p>
    <w:p w14:paraId="0070F50F" w14:textId="77777777" w:rsidR="0017264A" w:rsidRPr="0017264A" w:rsidRDefault="00AA7698" w:rsidP="0017264A">
      <w:pPr>
        <w:rPr>
          <w:lang w:val="en-US"/>
        </w:rPr>
      </w:pPr>
      <w:r>
        <w:rPr>
          <w:lang w:val="en-US"/>
        </w:rPr>
        <w:pict w14:anchorId="16B6C361">
          <v:rect id="_x0000_i1044" style="width:0;height:1.5pt" o:hralign="center" o:hrstd="t" o:hr="t" fillcolor="#a0a0a0" stroked="f"/>
        </w:pict>
      </w:r>
    </w:p>
    <w:p w14:paraId="0875FE58" w14:textId="77777777" w:rsidR="0017264A" w:rsidRPr="0017264A" w:rsidRDefault="0017264A" w:rsidP="0017264A">
      <w:pPr>
        <w:rPr>
          <w:b/>
          <w:bCs/>
        </w:rPr>
      </w:pPr>
      <w:r w:rsidRPr="0017264A">
        <w:rPr>
          <w:b/>
          <w:bCs/>
        </w:rPr>
        <w:t>3.5.12 Ejercicios propuestos (con claves resumidas)</w:t>
      </w:r>
    </w:p>
    <w:p w14:paraId="31AB2ACC" w14:textId="77777777" w:rsidR="0017264A" w:rsidRPr="0017264A" w:rsidRDefault="0017264A" w:rsidP="0017264A">
      <w:r w:rsidRPr="0017264A">
        <w:rPr>
          <w:b/>
          <w:bCs/>
        </w:rPr>
        <w:t>Ejercicio 1 (tabular completo — práctica):</w:t>
      </w:r>
      <w:r w:rsidRPr="0017264A">
        <w:t xml:space="preserve"> Resuelve por Simplex tabular:</w:t>
      </w:r>
    </w:p>
    <w:p w14:paraId="0E959543" w14:textId="77777777" w:rsidR="0017264A" w:rsidRPr="0017264A" w:rsidRDefault="0017264A" w:rsidP="0017264A">
      <w:proofErr w:type="spellStart"/>
      <w:r w:rsidRPr="0017264A">
        <w:t>max</w:t>
      </w:r>
      <w:proofErr w:type="spellEnd"/>
      <w:r w:rsidRPr="0017264A">
        <w:t>⁡ z=5x1+4x2s.a. x1+2x2≤10,3x1+2x2≤18,x1,x2≥0.\</w:t>
      </w:r>
      <w:proofErr w:type="spellStart"/>
      <w:r w:rsidRPr="0017264A">
        <w:t>begin</w:t>
      </w:r>
      <w:proofErr w:type="spellEnd"/>
      <w:r w:rsidRPr="0017264A">
        <w:t>{</w:t>
      </w:r>
      <w:proofErr w:type="spellStart"/>
      <w:r w:rsidRPr="0017264A">
        <w:t>aligned</w:t>
      </w:r>
      <w:proofErr w:type="spellEnd"/>
      <w:r w:rsidRPr="0017264A">
        <w:t>} \</w:t>
      </w:r>
      <w:proofErr w:type="spellStart"/>
      <w:r w:rsidRPr="0017264A">
        <w:t>max</w:t>
      </w:r>
      <w:proofErr w:type="spellEnd"/>
      <w:r w:rsidRPr="0017264A">
        <w:t>\ &amp; z = 5x_1 + 4x_2\\ \</w:t>
      </w:r>
      <w:proofErr w:type="spellStart"/>
      <w:r w:rsidRPr="0017264A">
        <w:t>text</w:t>
      </w:r>
      <w:proofErr w:type="spellEnd"/>
      <w:r w:rsidRPr="0017264A">
        <w:t xml:space="preserve">{s.a. } &amp; x_1 + 2x_2 \le 10,\\ &amp; 3x_1 + 2x_2 \le 18,\\ &amp; x_1,x_2\ge0. \end{aligned}max s.a. ​z=5x1​+4x2​x1​+2x2​≤10,3x1​+2x2​≤18,x1​,x2​≥0.​ </w:t>
      </w:r>
    </w:p>
    <w:p w14:paraId="1B8BEF91" w14:textId="77777777" w:rsidR="0017264A" w:rsidRPr="0017264A" w:rsidRDefault="0017264A" w:rsidP="0017264A">
      <w:r w:rsidRPr="0017264A">
        <w:rPr>
          <w:b/>
          <w:bCs/>
          <w:lang w:val="en-US"/>
        </w:rPr>
        <w:lastRenderedPageBreak/>
        <w:t>Clave (</w:t>
      </w:r>
      <w:proofErr w:type="spellStart"/>
      <w:r w:rsidRPr="0017264A">
        <w:rPr>
          <w:b/>
          <w:bCs/>
          <w:lang w:val="en-US"/>
        </w:rPr>
        <w:t>resumen</w:t>
      </w:r>
      <w:proofErr w:type="spellEnd"/>
      <w:r w:rsidRPr="0017264A">
        <w:rPr>
          <w:b/>
          <w:bCs/>
          <w:lang w:val="en-US"/>
        </w:rPr>
        <w:t>):</w:t>
      </w:r>
      <w:r w:rsidRPr="0017264A">
        <w:rPr>
          <w:lang w:val="en-US"/>
        </w:rPr>
        <w:t xml:space="preserve"> </w:t>
      </w:r>
      <w:proofErr w:type="spellStart"/>
      <w:r w:rsidRPr="0017264A">
        <w:rPr>
          <w:lang w:val="en-US"/>
        </w:rPr>
        <w:t>introducir</w:t>
      </w:r>
      <w:proofErr w:type="spellEnd"/>
      <w:r w:rsidRPr="0017264A">
        <w:rPr>
          <w:lang w:val="en-US"/>
        </w:rPr>
        <w:t xml:space="preserve"> s1,s2s_1,s_2s1​,s2​; base </w:t>
      </w:r>
      <w:proofErr w:type="spellStart"/>
      <w:r w:rsidRPr="0017264A">
        <w:rPr>
          <w:lang w:val="en-US"/>
        </w:rPr>
        <w:t>inicial</w:t>
      </w:r>
      <w:proofErr w:type="spellEnd"/>
      <w:r w:rsidRPr="0017264A">
        <w:rPr>
          <w:lang w:val="en-US"/>
        </w:rPr>
        <w:t xml:space="preserve"> s1,s2s_1,s_2s1​,s2​. </w:t>
      </w:r>
      <w:r w:rsidRPr="0017264A">
        <w:t>Tras dos pivotes obtendrás x1=4,x2=3,z=32x_1=4,x_2=3,z=32x1​=4,x2​=3,z=32. (Tabla completa como en la sección 15 del material anterior.)</w:t>
      </w:r>
    </w:p>
    <w:p w14:paraId="62723CB1" w14:textId="77777777" w:rsidR="0017264A" w:rsidRPr="0017264A" w:rsidRDefault="0017264A" w:rsidP="0017264A">
      <w:r w:rsidRPr="0017264A">
        <w:rPr>
          <w:b/>
          <w:bCs/>
        </w:rPr>
        <w:t>Ejercicio 2 (</w:t>
      </w:r>
      <w:proofErr w:type="spellStart"/>
      <w:r w:rsidRPr="0017264A">
        <w:rPr>
          <w:b/>
          <w:bCs/>
        </w:rPr>
        <w:t>Two-Phase</w:t>
      </w:r>
      <w:proofErr w:type="spellEnd"/>
      <w:r w:rsidRPr="0017264A">
        <w:rPr>
          <w:b/>
          <w:bCs/>
        </w:rPr>
        <w:t xml:space="preserve"> — tabular):</w:t>
      </w:r>
    </w:p>
    <w:p w14:paraId="538F3E89" w14:textId="77777777" w:rsidR="0017264A" w:rsidRPr="0017264A" w:rsidRDefault="0017264A" w:rsidP="0017264A">
      <w:r w:rsidRPr="0017264A">
        <w:t>min⁡ z=x1+x2s.a. x1+x2=4,x1+2x2≥6,x1,x2≥0.\</w:t>
      </w:r>
      <w:proofErr w:type="spellStart"/>
      <w:r w:rsidRPr="0017264A">
        <w:t>begin</w:t>
      </w:r>
      <w:proofErr w:type="spellEnd"/>
      <w:r w:rsidRPr="0017264A">
        <w:t>{</w:t>
      </w:r>
      <w:proofErr w:type="spellStart"/>
      <w:r w:rsidRPr="0017264A">
        <w:t>aligned</w:t>
      </w:r>
      <w:proofErr w:type="spellEnd"/>
      <w:r w:rsidRPr="0017264A">
        <w:t>} \min\ &amp; z = x_1 + x_2\\ \</w:t>
      </w:r>
      <w:proofErr w:type="spellStart"/>
      <w:r w:rsidRPr="0017264A">
        <w:t>text</w:t>
      </w:r>
      <w:proofErr w:type="spellEnd"/>
      <w:r w:rsidRPr="0017264A">
        <w:t>{s.a. } &amp; x_1 + x_2 = 4,\\ &amp; x_1 + 2x_2 \ge 6,\\ &amp; x_1,x_2\ge0. \</w:t>
      </w:r>
      <w:proofErr w:type="spellStart"/>
      <w:r w:rsidRPr="0017264A">
        <w:t>end</w:t>
      </w:r>
      <w:proofErr w:type="spellEnd"/>
      <w:r w:rsidRPr="0017264A">
        <w:t>{</w:t>
      </w:r>
      <w:proofErr w:type="spellStart"/>
      <w:r w:rsidRPr="0017264A">
        <w:t>aligned</w:t>
      </w:r>
      <w:proofErr w:type="spellEnd"/>
      <w:r w:rsidRPr="0017264A">
        <w:t xml:space="preserve">}min s.a. ​z=x1​+x2​x1​+x2​=4,x1​+2x2​≥6,x1​,x2​≥0.​ </w:t>
      </w:r>
    </w:p>
    <w:p w14:paraId="395EE30A" w14:textId="77777777" w:rsidR="0017264A" w:rsidRPr="0017264A" w:rsidRDefault="0017264A" w:rsidP="0017264A">
      <w:pPr>
        <w:rPr>
          <w:lang w:val="en-US"/>
        </w:rPr>
      </w:pPr>
      <w:r w:rsidRPr="0017264A">
        <w:rPr>
          <w:b/>
          <w:bCs/>
          <w:lang w:val="en-US"/>
        </w:rPr>
        <w:t>Clave (</w:t>
      </w:r>
      <w:proofErr w:type="spellStart"/>
      <w:r w:rsidRPr="0017264A">
        <w:rPr>
          <w:b/>
          <w:bCs/>
          <w:lang w:val="en-US"/>
        </w:rPr>
        <w:t>resumen</w:t>
      </w:r>
      <w:proofErr w:type="spellEnd"/>
      <w:r w:rsidRPr="0017264A">
        <w:rPr>
          <w:b/>
          <w:bCs/>
          <w:lang w:val="en-US"/>
        </w:rPr>
        <w:t>):</w:t>
      </w:r>
    </w:p>
    <w:p w14:paraId="0838C53C" w14:textId="77777777" w:rsidR="0017264A" w:rsidRPr="0017264A" w:rsidRDefault="0017264A" w:rsidP="0017264A">
      <w:pPr>
        <w:numPr>
          <w:ilvl w:val="0"/>
          <w:numId w:val="66"/>
        </w:numPr>
        <w:rPr>
          <w:lang w:val="en-US"/>
        </w:rPr>
      </w:pPr>
      <w:r w:rsidRPr="0017264A">
        <w:t>Fase I: introducir artificiales a1a_1a1​ (para =), a2a_2a2​ (para ≥ tras surplus) y minimizar W=a1+a2W=a_1+a_2W=a1​+a2​ (tabla I). Si W</w:t>
      </w:r>
      <w:r w:rsidRPr="0017264A">
        <w:rPr>
          <w:rFonts w:ascii="Cambria Math" w:hAnsi="Cambria Math" w:cs="Cambria Math"/>
        </w:rPr>
        <w:t>∗</w:t>
      </w:r>
      <w:r w:rsidRPr="0017264A">
        <w:t>=0W^*=0W</w:t>
      </w:r>
      <w:r w:rsidRPr="0017264A">
        <w:rPr>
          <w:rFonts w:ascii="Cambria Math" w:hAnsi="Cambria Math" w:cs="Cambria Math"/>
        </w:rPr>
        <w:t>∗</w:t>
      </w:r>
      <w:r w:rsidRPr="0017264A">
        <w:t xml:space="preserve">=0 pasar a fase II y resolver original. </w:t>
      </w:r>
      <w:r w:rsidRPr="0017264A">
        <w:rPr>
          <w:lang w:val="en-US"/>
        </w:rPr>
        <w:t>(</w:t>
      </w:r>
      <w:proofErr w:type="spellStart"/>
      <w:r w:rsidRPr="0017264A">
        <w:rPr>
          <w:lang w:val="en-US"/>
        </w:rPr>
        <w:t>Detalles</w:t>
      </w:r>
      <w:proofErr w:type="spellEnd"/>
      <w:r w:rsidRPr="0017264A">
        <w:rPr>
          <w:lang w:val="en-US"/>
        </w:rPr>
        <w:t xml:space="preserve"> </w:t>
      </w:r>
      <w:proofErr w:type="spellStart"/>
      <w:r w:rsidRPr="0017264A">
        <w:rPr>
          <w:lang w:val="en-US"/>
        </w:rPr>
        <w:t>tabulares</w:t>
      </w:r>
      <w:proofErr w:type="spellEnd"/>
      <w:r w:rsidRPr="0017264A">
        <w:rPr>
          <w:lang w:val="en-US"/>
        </w:rPr>
        <w:t xml:space="preserve"> al resolver </w:t>
      </w:r>
      <w:proofErr w:type="spellStart"/>
      <w:r w:rsidRPr="0017264A">
        <w:rPr>
          <w:lang w:val="en-US"/>
        </w:rPr>
        <w:t>manualmente</w:t>
      </w:r>
      <w:proofErr w:type="spellEnd"/>
      <w:r w:rsidRPr="0017264A">
        <w:rPr>
          <w:lang w:val="en-US"/>
        </w:rPr>
        <w:t xml:space="preserve"> o con </w:t>
      </w:r>
      <w:proofErr w:type="spellStart"/>
      <w:r w:rsidRPr="0017264A">
        <w:rPr>
          <w:lang w:val="en-US"/>
        </w:rPr>
        <w:t>el</w:t>
      </w:r>
      <w:proofErr w:type="spellEnd"/>
      <w:r w:rsidRPr="0017264A">
        <w:rPr>
          <w:lang w:val="en-US"/>
        </w:rPr>
        <w:t xml:space="preserve"> notebook.)</w:t>
      </w:r>
    </w:p>
    <w:p w14:paraId="04F35708" w14:textId="77777777" w:rsidR="0017264A" w:rsidRPr="005D2FB9" w:rsidRDefault="0017264A" w:rsidP="0017264A">
      <w:r w:rsidRPr="0017264A">
        <w:rPr>
          <w:b/>
          <w:bCs/>
        </w:rPr>
        <w:t>Ejercicio 3 (degeneración):</w:t>
      </w:r>
      <w:r w:rsidRPr="0017264A">
        <w:t xml:space="preserve"> construir un LP con redundancia que haga ratio 0 y mostrar </w:t>
      </w:r>
      <w:proofErr w:type="spellStart"/>
      <w:r w:rsidRPr="0017264A">
        <w:t>pivot</w:t>
      </w:r>
      <w:proofErr w:type="spellEnd"/>
      <w:r w:rsidRPr="0017264A">
        <w:t xml:space="preserve"> con </w:t>
      </w:r>
      <w:proofErr w:type="spellStart"/>
      <w:r w:rsidRPr="0017264A">
        <w:t>Bland</w:t>
      </w:r>
      <w:proofErr w:type="spellEnd"/>
      <w:r w:rsidRPr="0017264A">
        <w:t xml:space="preserve"> para evitar </w:t>
      </w:r>
      <w:proofErr w:type="spellStart"/>
      <w:r w:rsidRPr="0017264A">
        <w:t>ciclaje</w:t>
      </w:r>
      <w:proofErr w:type="spellEnd"/>
      <w:r w:rsidRPr="0017264A">
        <w:t xml:space="preserve">. </w:t>
      </w:r>
      <w:r w:rsidRPr="005D2FB9">
        <w:t>(El alumno debe exhibir tablas).</w:t>
      </w:r>
    </w:p>
    <w:p w14:paraId="380098D9" w14:textId="77777777" w:rsidR="00033ADC" w:rsidRDefault="00033ADC" w:rsidP="00033ADC">
      <w:pPr>
        <w:rPr>
          <w:lang w:val="es-ES"/>
        </w:rPr>
      </w:pPr>
    </w:p>
    <w:p w14:paraId="04625766" w14:textId="77777777" w:rsidR="00033ADC" w:rsidRDefault="00033ADC" w:rsidP="00033ADC">
      <w:pPr>
        <w:rPr>
          <w:lang w:val="es-ES"/>
        </w:rPr>
      </w:pPr>
    </w:p>
    <w:p w14:paraId="0ABDC07C" w14:textId="77777777" w:rsidR="00033ADC" w:rsidRPr="00033ADC" w:rsidRDefault="00033ADC" w:rsidP="00033ADC">
      <w:pPr>
        <w:rPr>
          <w:lang w:val="es-ES"/>
        </w:rPr>
      </w:pPr>
    </w:p>
    <w:p w14:paraId="5490D2D3" w14:textId="77777777" w:rsidR="009D4924" w:rsidRDefault="009D4924" w:rsidP="00BA0503">
      <w:pPr>
        <w:pStyle w:val="Ttulo2"/>
        <w:rPr>
          <w:spacing w:val="9"/>
          <w:lang w:val="es-ES"/>
        </w:rPr>
      </w:pPr>
      <w:bookmarkStart w:id="20" w:name="_Toc205814575"/>
      <w:r>
        <w:rPr>
          <w:spacing w:val="9"/>
          <w:lang w:val="es-ES"/>
        </w:rPr>
        <w:t>3.6 Método de la M grande o de Penalización</w:t>
      </w:r>
      <w:bookmarkEnd w:id="20"/>
    </w:p>
    <w:p w14:paraId="6016D3EF" w14:textId="77777777" w:rsidR="00DA1DAD" w:rsidRPr="00DA1DAD" w:rsidRDefault="00DA1DAD" w:rsidP="00DA1DAD">
      <w:r w:rsidRPr="00DA1DAD">
        <w:t xml:space="preserve">El </w:t>
      </w:r>
      <w:r w:rsidRPr="00DA1DAD">
        <w:rPr>
          <w:b/>
          <w:bCs/>
        </w:rPr>
        <w:t>método de la M grande (Big-M)</w:t>
      </w:r>
      <w:r w:rsidRPr="00DA1DAD">
        <w:t xml:space="preserve"> es una técnica para obtener una </w:t>
      </w:r>
      <w:r w:rsidRPr="00DA1DAD">
        <w:rPr>
          <w:b/>
          <w:bCs/>
        </w:rPr>
        <w:t>solución básica factible inicial</w:t>
      </w:r>
      <w:r w:rsidRPr="00DA1DAD">
        <w:t xml:space="preserve"> cuando se usan el Método Simplex y el problema contiene restricciones que no permiten una base inicial sencilla (por ejemplo igualdades = o desigualdades ≥).</w:t>
      </w:r>
    </w:p>
    <w:p w14:paraId="66CD63B8" w14:textId="77777777" w:rsidR="00DA1DAD" w:rsidRPr="00DA1DAD" w:rsidRDefault="00DA1DAD" w:rsidP="00DA1DAD">
      <w:r w:rsidRPr="00DA1DAD">
        <w:t xml:space="preserve">La idea es introducir </w:t>
      </w:r>
      <w:r w:rsidRPr="00DA1DAD">
        <w:rPr>
          <w:b/>
          <w:bCs/>
        </w:rPr>
        <w:t>variables artificiales</w:t>
      </w:r>
      <w:r w:rsidRPr="00DA1DAD">
        <w:t xml:space="preserve"> para formar una base inicial y luego </w:t>
      </w:r>
      <w:r w:rsidRPr="00DA1DAD">
        <w:rPr>
          <w:b/>
          <w:bCs/>
        </w:rPr>
        <w:t>penalizar</w:t>
      </w:r>
      <w:r w:rsidRPr="00DA1DAD">
        <w:t xml:space="preserve"> esas artificiales en la función objetivo con un coeficiente MMM de magnitud muy grande (positivo o negativo según el sentido del problema). La penalización fuerza a que, si existe factibilidad sin artificiales, la solución óptima haga desaparecer estas variables artificiales (las lleve a cero).</w:t>
      </w:r>
    </w:p>
    <w:p w14:paraId="70777942" w14:textId="77777777" w:rsidR="00DA1DAD" w:rsidRPr="00DA1DAD" w:rsidRDefault="00AA7698" w:rsidP="00DA1DAD">
      <w:pPr>
        <w:rPr>
          <w:lang w:val="en-US"/>
        </w:rPr>
      </w:pPr>
      <w:r>
        <w:rPr>
          <w:lang w:val="en-US"/>
        </w:rPr>
        <w:pict w14:anchorId="442D868A">
          <v:rect id="_x0000_i1045" style="width:0;height:1.5pt" o:hralign="center" o:hrstd="t" o:hr="t" fillcolor="#a0a0a0" stroked="f"/>
        </w:pict>
      </w:r>
    </w:p>
    <w:p w14:paraId="3273DD00" w14:textId="77777777" w:rsidR="00DA1DAD" w:rsidRPr="00DA1DAD" w:rsidRDefault="00DA1DAD" w:rsidP="00DA1DAD">
      <w:pPr>
        <w:rPr>
          <w:b/>
          <w:bCs/>
        </w:rPr>
      </w:pPr>
      <w:r w:rsidRPr="00DA1DAD">
        <w:rPr>
          <w:b/>
          <w:bCs/>
        </w:rPr>
        <w:lastRenderedPageBreak/>
        <w:t>2. Formulación general (transformación)</w:t>
      </w:r>
    </w:p>
    <w:p w14:paraId="21F224F0" w14:textId="77777777" w:rsidR="00DA1DAD" w:rsidRPr="00DA1DAD" w:rsidRDefault="00DA1DAD" w:rsidP="00DA1DAD">
      <w:r w:rsidRPr="00DA1DAD">
        <w:t>Dado un problema en forma estándar (ejemplo de minimización o maximización), si aparece:</w:t>
      </w:r>
    </w:p>
    <w:p w14:paraId="617FE028" w14:textId="77777777" w:rsidR="00DA1DAD" w:rsidRPr="00DA1DAD" w:rsidRDefault="00DA1DAD" w:rsidP="00DA1DAD">
      <w:pPr>
        <w:numPr>
          <w:ilvl w:val="0"/>
          <w:numId w:val="67"/>
        </w:numPr>
      </w:pPr>
      <w:r w:rsidRPr="00DA1DAD">
        <w:t>una restricción de tipo === → añadir variable artificial ai≥0a_i \ge 0ai​≥0 para poder formar una base inicial;</w:t>
      </w:r>
    </w:p>
    <w:p w14:paraId="01C737A0" w14:textId="77777777" w:rsidR="00DA1DAD" w:rsidRPr="00DA1DAD" w:rsidRDefault="00DA1DAD" w:rsidP="00DA1DAD">
      <w:pPr>
        <w:numPr>
          <w:ilvl w:val="0"/>
          <w:numId w:val="67"/>
        </w:numPr>
      </w:pPr>
      <w:r w:rsidRPr="00DA1DAD">
        <w:t>una restricción de tipo ≥\ge≥ → restar una variable de exceso ei≥0e_i\ge0ei​≥0 y añadir una artificial ai≥0a_i\ge0ai​≥0.</w:t>
      </w:r>
    </w:p>
    <w:p w14:paraId="52ADA77A" w14:textId="77777777" w:rsidR="00DA1DAD" w:rsidRPr="00DA1DAD" w:rsidRDefault="00DA1DAD" w:rsidP="00DA1DAD">
      <w:r w:rsidRPr="00DA1DAD">
        <w:rPr>
          <w:b/>
          <w:bCs/>
        </w:rPr>
        <w:t>Ejemplo de transformación (minimización):</w:t>
      </w:r>
      <w:r w:rsidRPr="00DA1DAD">
        <w:br/>
        <w:t>Si tenemos la restricción</w:t>
      </w:r>
    </w:p>
    <w:p w14:paraId="6AFECF8F" w14:textId="77777777" w:rsidR="00DA1DAD" w:rsidRPr="00DA1DAD" w:rsidRDefault="00DA1DAD" w:rsidP="00DA1DAD">
      <w:r w:rsidRPr="00DA1DAD">
        <w:t>∑</w:t>
      </w:r>
      <w:proofErr w:type="spellStart"/>
      <w:r w:rsidRPr="00DA1DAD">
        <w:t>jaijxj</w:t>
      </w:r>
      <w:proofErr w:type="spellEnd"/>
      <w:r w:rsidRPr="00DA1DAD">
        <w:t>=</w:t>
      </w:r>
      <w:proofErr w:type="spellStart"/>
      <w:r w:rsidRPr="00DA1DAD">
        <w:t>bi</w:t>
      </w:r>
      <w:proofErr w:type="spellEnd"/>
      <w:r w:rsidRPr="00DA1DAD">
        <w:t>,\</w:t>
      </w:r>
      <w:proofErr w:type="spellStart"/>
      <w:r w:rsidRPr="00DA1DAD">
        <w:t>sum_j</w:t>
      </w:r>
      <w:proofErr w:type="spellEnd"/>
      <w:r w:rsidRPr="00DA1DAD">
        <w:t xml:space="preserve"> a_{</w:t>
      </w:r>
      <w:proofErr w:type="spellStart"/>
      <w:r w:rsidRPr="00DA1DAD">
        <w:t>ij</w:t>
      </w:r>
      <w:proofErr w:type="spellEnd"/>
      <w:r w:rsidRPr="00DA1DAD">
        <w:t xml:space="preserve">} </w:t>
      </w:r>
      <w:proofErr w:type="spellStart"/>
      <w:r w:rsidRPr="00DA1DAD">
        <w:t>x_j</w:t>
      </w:r>
      <w:proofErr w:type="spellEnd"/>
      <w:r w:rsidRPr="00DA1DAD">
        <w:t xml:space="preserve"> = </w:t>
      </w:r>
      <w:proofErr w:type="spellStart"/>
      <w:r w:rsidRPr="00DA1DAD">
        <w:t>b_i,j</w:t>
      </w:r>
      <w:proofErr w:type="spellEnd"/>
      <w:r w:rsidRPr="00DA1DAD">
        <w:t>∑​</w:t>
      </w:r>
      <w:proofErr w:type="spellStart"/>
      <w:r w:rsidRPr="00DA1DAD">
        <w:t>aij</w:t>
      </w:r>
      <w:proofErr w:type="spellEnd"/>
      <w:r w:rsidRPr="00DA1DAD">
        <w:t>​</w:t>
      </w:r>
      <w:proofErr w:type="spellStart"/>
      <w:r w:rsidRPr="00DA1DAD">
        <w:t>xj</w:t>
      </w:r>
      <w:proofErr w:type="spellEnd"/>
      <w:r w:rsidRPr="00DA1DAD">
        <w:t>​=</w:t>
      </w:r>
      <w:proofErr w:type="spellStart"/>
      <w:r w:rsidRPr="00DA1DAD">
        <w:t>bi</w:t>
      </w:r>
      <w:proofErr w:type="spellEnd"/>
      <w:r w:rsidRPr="00DA1DAD">
        <w:t xml:space="preserve">​, </w:t>
      </w:r>
    </w:p>
    <w:p w14:paraId="4C6D826E" w14:textId="77777777" w:rsidR="00DA1DAD" w:rsidRPr="00DA1DAD" w:rsidRDefault="00DA1DAD" w:rsidP="00DA1DAD">
      <w:r w:rsidRPr="00DA1DAD">
        <w:t>la convertimos en</w:t>
      </w:r>
    </w:p>
    <w:p w14:paraId="20319BF1" w14:textId="77777777" w:rsidR="00DA1DAD" w:rsidRPr="00601E5D" w:rsidRDefault="00DA1DAD" w:rsidP="00DA1DAD">
      <w:pPr>
        <w:rPr>
          <w:lang w:val="en-US"/>
        </w:rPr>
      </w:pPr>
      <w:r w:rsidRPr="00601E5D">
        <w:rPr>
          <w:lang w:val="en-US"/>
        </w:rPr>
        <w:t>∑</w:t>
      </w:r>
      <w:proofErr w:type="spellStart"/>
      <w:r w:rsidRPr="00601E5D">
        <w:rPr>
          <w:lang w:val="en-US"/>
        </w:rPr>
        <w:t>jaijxj+ai</w:t>
      </w:r>
      <w:proofErr w:type="spellEnd"/>
      <w:r w:rsidRPr="00601E5D">
        <w:rPr>
          <w:lang w:val="en-US"/>
        </w:rPr>
        <w:t>=bi,ai≥0.\</w:t>
      </w:r>
      <w:proofErr w:type="spellStart"/>
      <w:r w:rsidRPr="00601E5D">
        <w:rPr>
          <w:lang w:val="en-US"/>
        </w:rPr>
        <w:t>sum_j</w:t>
      </w:r>
      <w:proofErr w:type="spellEnd"/>
      <w:r w:rsidRPr="00601E5D">
        <w:rPr>
          <w:lang w:val="en-US"/>
        </w:rPr>
        <w:t xml:space="preserve"> a_{</w:t>
      </w:r>
      <w:proofErr w:type="spellStart"/>
      <w:r w:rsidRPr="00601E5D">
        <w:rPr>
          <w:lang w:val="en-US"/>
        </w:rPr>
        <w:t>ij</w:t>
      </w:r>
      <w:proofErr w:type="spellEnd"/>
      <w:r w:rsidRPr="00601E5D">
        <w:rPr>
          <w:lang w:val="en-US"/>
        </w:rPr>
        <w:t xml:space="preserve">} </w:t>
      </w:r>
      <w:proofErr w:type="spellStart"/>
      <w:r w:rsidRPr="00601E5D">
        <w:rPr>
          <w:lang w:val="en-US"/>
        </w:rPr>
        <w:t>x_j</w:t>
      </w:r>
      <w:proofErr w:type="spellEnd"/>
      <w:r w:rsidRPr="00601E5D">
        <w:rPr>
          <w:lang w:val="en-US"/>
        </w:rPr>
        <w:t xml:space="preserve"> + </w:t>
      </w:r>
      <w:proofErr w:type="spellStart"/>
      <w:r w:rsidRPr="00601E5D">
        <w:rPr>
          <w:lang w:val="en-US"/>
        </w:rPr>
        <w:t>a_i</w:t>
      </w:r>
      <w:proofErr w:type="spellEnd"/>
      <w:r w:rsidRPr="00601E5D">
        <w:rPr>
          <w:lang w:val="en-US"/>
        </w:rPr>
        <w:t xml:space="preserve"> = </w:t>
      </w:r>
      <w:proofErr w:type="spellStart"/>
      <w:r w:rsidRPr="00601E5D">
        <w:rPr>
          <w:lang w:val="en-US"/>
        </w:rPr>
        <w:t>b_i</w:t>
      </w:r>
      <w:proofErr w:type="spellEnd"/>
      <w:r w:rsidRPr="00601E5D">
        <w:rPr>
          <w:lang w:val="en-US"/>
        </w:rPr>
        <w:t xml:space="preserve">,\quad </w:t>
      </w:r>
      <w:proofErr w:type="spellStart"/>
      <w:r w:rsidRPr="00601E5D">
        <w:rPr>
          <w:lang w:val="en-US"/>
        </w:rPr>
        <w:t>a_i</w:t>
      </w:r>
      <w:proofErr w:type="spellEnd"/>
      <w:r w:rsidRPr="00601E5D">
        <w:rPr>
          <w:lang w:val="en-US"/>
        </w:rPr>
        <w:t>\ge0.j∑​</w:t>
      </w:r>
      <w:proofErr w:type="spellStart"/>
      <w:r w:rsidRPr="00601E5D">
        <w:rPr>
          <w:lang w:val="en-US"/>
        </w:rPr>
        <w:t>aij</w:t>
      </w:r>
      <w:proofErr w:type="spellEnd"/>
      <w:r w:rsidRPr="00601E5D">
        <w:rPr>
          <w:lang w:val="en-US"/>
        </w:rPr>
        <w:t>​</w:t>
      </w:r>
      <w:proofErr w:type="spellStart"/>
      <w:r w:rsidRPr="00601E5D">
        <w:rPr>
          <w:lang w:val="en-US"/>
        </w:rPr>
        <w:t>xj</w:t>
      </w:r>
      <w:proofErr w:type="spellEnd"/>
      <w:r w:rsidRPr="00601E5D">
        <w:rPr>
          <w:lang w:val="en-US"/>
        </w:rPr>
        <w:t xml:space="preserve">​+ai​=bi​,ai​≥0. </w:t>
      </w:r>
    </w:p>
    <w:p w14:paraId="2A382832" w14:textId="77777777" w:rsidR="00DA1DAD" w:rsidRPr="00DA1DAD" w:rsidRDefault="00DA1DAD" w:rsidP="00DA1DAD">
      <w:r w:rsidRPr="00DA1DAD">
        <w:t>Si la restricción es</w:t>
      </w:r>
    </w:p>
    <w:p w14:paraId="476AD01E" w14:textId="77777777" w:rsidR="00DA1DAD" w:rsidRPr="00DA1DAD" w:rsidRDefault="00DA1DAD" w:rsidP="00DA1DAD">
      <w:r w:rsidRPr="00DA1DAD">
        <w:t>∑</w:t>
      </w:r>
      <w:proofErr w:type="spellStart"/>
      <w:r w:rsidRPr="00DA1DAD">
        <w:t>jaijxj≥bi</w:t>
      </w:r>
      <w:proofErr w:type="spellEnd"/>
      <w:r w:rsidRPr="00DA1DAD">
        <w:t>,\</w:t>
      </w:r>
      <w:proofErr w:type="spellStart"/>
      <w:r w:rsidRPr="00DA1DAD">
        <w:t>sum_j</w:t>
      </w:r>
      <w:proofErr w:type="spellEnd"/>
      <w:r w:rsidRPr="00DA1DAD">
        <w:t xml:space="preserve"> a_{</w:t>
      </w:r>
      <w:proofErr w:type="spellStart"/>
      <w:r w:rsidRPr="00DA1DAD">
        <w:t>ij</w:t>
      </w:r>
      <w:proofErr w:type="spellEnd"/>
      <w:r w:rsidRPr="00DA1DAD">
        <w:t xml:space="preserve">} </w:t>
      </w:r>
      <w:proofErr w:type="spellStart"/>
      <w:r w:rsidRPr="00DA1DAD">
        <w:t>x_j</w:t>
      </w:r>
      <w:proofErr w:type="spellEnd"/>
      <w:r w:rsidRPr="00DA1DAD">
        <w:t xml:space="preserve"> \ge </w:t>
      </w:r>
      <w:proofErr w:type="spellStart"/>
      <w:r w:rsidRPr="00DA1DAD">
        <w:t>b_i,j</w:t>
      </w:r>
      <w:proofErr w:type="spellEnd"/>
      <w:r w:rsidRPr="00DA1DAD">
        <w:t>∑​</w:t>
      </w:r>
      <w:proofErr w:type="spellStart"/>
      <w:r w:rsidRPr="00DA1DAD">
        <w:t>aij</w:t>
      </w:r>
      <w:proofErr w:type="spellEnd"/>
      <w:r w:rsidRPr="00DA1DAD">
        <w:t>​</w:t>
      </w:r>
      <w:proofErr w:type="spellStart"/>
      <w:r w:rsidRPr="00DA1DAD">
        <w:t>xj</w:t>
      </w:r>
      <w:proofErr w:type="spellEnd"/>
      <w:r w:rsidRPr="00DA1DAD">
        <w:t>​≥</w:t>
      </w:r>
      <w:proofErr w:type="spellStart"/>
      <w:r w:rsidRPr="00DA1DAD">
        <w:t>bi</w:t>
      </w:r>
      <w:proofErr w:type="spellEnd"/>
      <w:r w:rsidRPr="00DA1DAD">
        <w:t xml:space="preserve">​, </w:t>
      </w:r>
    </w:p>
    <w:p w14:paraId="67BEF373" w14:textId="77777777" w:rsidR="00DA1DAD" w:rsidRPr="00DA1DAD" w:rsidRDefault="00DA1DAD" w:rsidP="00DA1DAD">
      <w:r w:rsidRPr="00DA1DAD">
        <w:t>la convertimos en</w:t>
      </w:r>
    </w:p>
    <w:p w14:paraId="238E79D7" w14:textId="77777777" w:rsidR="00DA1DAD" w:rsidRPr="00DA1DAD" w:rsidRDefault="00DA1DAD" w:rsidP="00DA1DAD">
      <w:r w:rsidRPr="00DA1DAD">
        <w:t>∑</w:t>
      </w:r>
      <w:proofErr w:type="spellStart"/>
      <w:r w:rsidRPr="00DA1DAD">
        <w:t>jaijxj−ei+ai</w:t>
      </w:r>
      <w:proofErr w:type="spellEnd"/>
      <w:r w:rsidRPr="00DA1DAD">
        <w:t>=bi,ei≥0, ai≥0.\</w:t>
      </w:r>
      <w:proofErr w:type="spellStart"/>
      <w:r w:rsidRPr="00DA1DAD">
        <w:t>sum_j</w:t>
      </w:r>
      <w:proofErr w:type="spellEnd"/>
      <w:r w:rsidRPr="00DA1DAD">
        <w:t xml:space="preserve"> a_{</w:t>
      </w:r>
      <w:proofErr w:type="spellStart"/>
      <w:r w:rsidRPr="00DA1DAD">
        <w:t>ij</w:t>
      </w:r>
      <w:proofErr w:type="spellEnd"/>
      <w:r w:rsidRPr="00DA1DAD">
        <w:t xml:space="preserve">} </w:t>
      </w:r>
      <w:proofErr w:type="spellStart"/>
      <w:r w:rsidRPr="00DA1DAD">
        <w:t>x_j</w:t>
      </w:r>
      <w:proofErr w:type="spellEnd"/>
      <w:r w:rsidRPr="00DA1DAD">
        <w:t xml:space="preserve"> - </w:t>
      </w:r>
      <w:proofErr w:type="spellStart"/>
      <w:r w:rsidRPr="00DA1DAD">
        <w:t>e_i</w:t>
      </w:r>
      <w:proofErr w:type="spellEnd"/>
      <w:r w:rsidRPr="00DA1DAD">
        <w:t xml:space="preserve"> + </w:t>
      </w:r>
      <w:proofErr w:type="spellStart"/>
      <w:r w:rsidRPr="00DA1DAD">
        <w:t>a_i</w:t>
      </w:r>
      <w:proofErr w:type="spellEnd"/>
      <w:r w:rsidRPr="00DA1DAD">
        <w:t xml:space="preserve"> = </w:t>
      </w:r>
      <w:proofErr w:type="spellStart"/>
      <w:r w:rsidRPr="00DA1DAD">
        <w:t>b_i</w:t>
      </w:r>
      <w:proofErr w:type="spellEnd"/>
      <w:r w:rsidRPr="00DA1DAD">
        <w:t>,\</w:t>
      </w:r>
      <w:proofErr w:type="spellStart"/>
      <w:r w:rsidRPr="00DA1DAD">
        <w:t>quad</w:t>
      </w:r>
      <w:proofErr w:type="spellEnd"/>
      <w:r w:rsidRPr="00DA1DAD">
        <w:t xml:space="preserve"> </w:t>
      </w:r>
      <w:proofErr w:type="spellStart"/>
      <w:r w:rsidRPr="00DA1DAD">
        <w:t>e_i</w:t>
      </w:r>
      <w:proofErr w:type="spellEnd"/>
      <w:r w:rsidRPr="00DA1DAD">
        <w:t xml:space="preserve">\ge0,\ </w:t>
      </w:r>
      <w:proofErr w:type="spellStart"/>
      <w:r w:rsidRPr="00DA1DAD">
        <w:t>a_i</w:t>
      </w:r>
      <w:proofErr w:type="spellEnd"/>
      <w:r w:rsidRPr="00DA1DAD">
        <w:t>\ge0.j∑​</w:t>
      </w:r>
      <w:proofErr w:type="spellStart"/>
      <w:r w:rsidRPr="00DA1DAD">
        <w:t>aij</w:t>
      </w:r>
      <w:proofErr w:type="spellEnd"/>
      <w:r w:rsidRPr="00DA1DAD">
        <w:t>​</w:t>
      </w:r>
      <w:proofErr w:type="spellStart"/>
      <w:r w:rsidRPr="00DA1DAD">
        <w:t>xj</w:t>
      </w:r>
      <w:proofErr w:type="spellEnd"/>
      <w:r w:rsidRPr="00DA1DAD">
        <w:t>​−</w:t>
      </w:r>
      <w:proofErr w:type="spellStart"/>
      <w:r w:rsidRPr="00DA1DAD">
        <w:t>ei</w:t>
      </w:r>
      <w:proofErr w:type="spellEnd"/>
      <w:r w:rsidRPr="00DA1DAD">
        <w:t>​+</w:t>
      </w:r>
      <w:proofErr w:type="spellStart"/>
      <w:r w:rsidRPr="00DA1DAD">
        <w:t>ai</w:t>
      </w:r>
      <w:proofErr w:type="spellEnd"/>
      <w:r w:rsidRPr="00DA1DAD">
        <w:t>​=</w:t>
      </w:r>
      <w:proofErr w:type="spellStart"/>
      <w:r w:rsidRPr="00DA1DAD">
        <w:t>bi</w:t>
      </w:r>
      <w:proofErr w:type="spellEnd"/>
      <w:r w:rsidRPr="00DA1DAD">
        <w:t>​,</w:t>
      </w:r>
      <w:proofErr w:type="spellStart"/>
      <w:r w:rsidRPr="00DA1DAD">
        <w:t>ei</w:t>
      </w:r>
      <w:proofErr w:type="spellEnd"/>
      <w:r w:rsidRPr="00DA1DAD">
        <w:t>​≥0, </w:t>
      </w:r>
      <w:proofErr w:type="spellStart"/>
      <w:r w:rsidRPr="00DA1DAD">
        <w:t>ai</w:t>
      </w:r>
      <w:proofErr w:type="spellEnd"/>
      <w:r w:rsidRPr="00DA1DAD">
        <w:t xml:space="preserve">​≥0. </w:t>
      </w:r>
    </w:p>
    <w:p w14:paraId="2BE4F8A2" w14:textId="77777777" w:rsidR="00DA1DAD" w:rsidRPr="00DA1DAD" w:rsidRDefault="00DA1DAD" w:rsidP="00DA1DAD">
      <w:r w:rsidRPr="00DA1DAD">
        <w:rPr>
          <w:b/>
          <w:bCs/>
        </w:rPr>
        <w:t>Incorporación en la función objetivo (Big-M):</w:t>
      </w:r>
    </w:p>
    <w:p w14:paraId="0A233C4A" w14:textId="77777777" w:rsidR="00DA1DAD" w:rsidRPr="00DA1DAD" w:rsidRDefault="00DA1DAD" w:rsidP="00DA1DAD">
      <w:pPr>
        <w:numPr>
          <w:ilvl w:val="0"/>
          <w:numId w:val="68"/>
        </w:numPr>
      </w:pPr>
      <w:r w:rsidRPr="00DA1DAD">
        <w:t xml:space="preserve">Para un problema de </w:t>
      </w:r>
      <w:r w:rsidRPr="00DA1DAD">
        <w:rPr>
          <w:b/>
          <w:bCs/>
        </w:rPr>
        <w:t>minimización</w:t>
      </w:r>
      <w:r w:rsidRPr="00DA1DAD">
        <w:t xml:space="preserve"> original min⁡ z=</w:t>
      </w:r>
      <w:proofErr w:type="spellStart"/>
      <w:r w:rsidRPr="00DA1DAD">
        <w:t>c</w:t>
      </w:r>
      <w:r w:rsidRPr="00DA1DAD">
        <w:rPr>
          <w:rFonts w:ascii="Cambria Math" w:hAnsi="Cambria Math" w:cs="Cambria Math"/>
        </w:rPr>
        <w:t>⊤</w:t>
      </w:r>
      <w:r w:rsidRPr="00DA1DAD">
        <w:t>x</w:t>
      </w:r>
      <w:proofErr w:type="spellEnd"/>
      <w:r w:rsidRPr="00DA1DAD">
        <w:t xml:space="preserve"> \min\ z = c^\top </w:t>
      </w:r>
      <w:proofErr w:type="spellStart"/>
      <w:r w:rsidRPr="00DA1DAD">
        <w:t>xmin</w:t>
      </w:r>
      <w:proofErr w:type="spellEnd"/>
      <w:r w:rsidRPr="00DA1DAD">
        <w:t> z=</w:t>
      </w:r>
      <w:proofErr w:type="spellStart"/>
      <w:r w:rsidRPr="00DA1DAD">
        <w:t>c</w:t>
      </w:r>
      <w:r w:rsidRPr="00DA1DAD">
        <w:rPr>
          <w:rFonts w:ascii="Cambria Math" w:hAnsi="Cambria Math" w:cs="Cambria Math"/>
        </w:rPr>
        <w:t>⊤</w:t>
      </w:r>
      <w:r w:rsidRPr="00DA1DAD">
        <w:t>x</w:t>
      </w:r>
      <w:proofErr w:type="spellEnd"/>
      <w:r w:rsidRPr="00DA1DAD">
        <w:t>, construimos:</w:t>
      </w:r>
    </w:p>
    <w:p w14:paraId="04CCA9C5" w14:textId="77777777" w:rsidR="00DA1DAD" w:rsidRPr="00DA1DAD" w:rsidRDefault="00DA1DAD" w:rsidP="00DA1DAD">
      <w:pPr>
        <w:rPr>
          <w:lang w:val="en-US"/>
        </w:rPr>
      </w:pPr>
      <w:r w:rsidRPr="00DA1DAD">
        <w:rPr>
          <w:lang w:val="en-US"/>
        </w:rPr>
        <w:t>min⁡ z′=</w:t>
      </w:r>
      <w:proofErr w:type="spellStart"/>
      <w:r w:rsidRPr="00DA1DAD">
        <w:rPr>
          <w:lang w:val="en-US"/>
        </w:rPr>
        <w:t>c</w:t>
      </w:r>
      <w:r w:rsidRPr="00DA1DAD">
        <w:rPr>
          <w:rFonts w:ascii="Cambria Math" w:hAnsi="Cambria Math" w:cs="Cambria Math"/>
          <w:lang w:val="en-US"/>
        </w:rPr>
        <w:t>⊤</w:t>
      </w:r>
      <w:r w:rsidRPr="00DA1DAD">
        <w:rPr>
          <w:lang w:val="en-US"/>
        </w:rPr>
        <w:t>x+M</w:t>
      </w:r>
      <w:r w:rsidRPr="00DA1DAD">
        <w:rPr>
          <w:rFonts w:cs="Tahoma"/>
          <w:lang w:val="en-US"/>
        </w:rPr>
        <w:t>∑</w:t>
      </w:r>
      <w:r w:rsidRPr="00DA1DAD">
        <w:rPr>
          <w:lang w:val="en-US"/>
        </w:rPr>
        <w:t>iai</w:t>
      </w:r>
      <w:proofErr w:type="spellEnd"/>
      <w:r w:rsidRPr="00DA1DAD">
        <w:rPr>
          <w:lang w:val="en-US"/>
        </w:rPr>
        <w:t>,\min\ z' = c^\top x + M\</w:t>
      </w:r>
      <w:proofErr w:type="spellStart"/>
      <w:r w:rsidRPr="00DA1DAD">
        <w:rPr>
          <w:lang w:val="en-US"/>
        </w:rPr>
        <w:t>sum_i</w:t>
      </w:r>
      <w:proofErr w:type="spellEnd"/>
      <w:r w:rsidRPr="00DA1DAD">
        <w:rPr>
          <w:lang w:val="en-US"/>
        </w:rPr>
        <w:t xml:space="preserve"> </w:t>
      </w:r>
      <w:proofErr w:type="spellStart"/>
      <w:r w:rsidRPr="00DA1DAD">
        <w:rPr>
          <w:lang w:val="en-US"/>
        </w:rPr>
        <w:t>a_i,min</w:t>
      </w:r>
      <w:proofErr w:type="spellEnd"/>
      <w:r w:rsidRPr="00DA1DAD">
        <w:rPr>
          <w:lang w:val="en-US"/>
        </w:rPr>
        <w:t> z′=</w:t>
      </w:r>
      <w:proofErr w:type="spellStart"/>
      <w:r w:rsidRPr="00DA1DAD">
        <w:rPr>
          <w:lang w:val="en-US"/>
        </w:rPr>
        <w:t>c</w:t>
      </w:r>
      <w:r w:rsidRPr="00DA1DAD">
        <w:rPr>
          <w:rFonts w:ascii="Cambria Math" w:hAnsi="Cambria Math" w:cs="Cambria Math"/>
          <w:lang w:val="en-US"/>
        </w:rPr>
        <w:t>⊤</w:t>
      </w:r>
      <w:r w:rsidRPr="00DA1DAD">
        <w:rPr>
          <w:lang w:val="en-US"/>
        </w:rPr>
        <w:t>x+Mi</w:t>
      </w:r>
      <w:proofErr w:type="spellEnd"/>
      <w:r w:rsidRPr="00DA1DAD">
        <w:rPr>
          <w:lang w:val="en-US"/>
        </w:rPr>
        <w:t xml:space="preserve">∑​ai​, </w:t>
      </w:r>
    </w:p>
    <w:p w14:paraId="3A999799" w14:textId="77777777" w:rsidR="00DA1DAD" w:rsidRPr="00DA1DAD" w:rsidRDefault="00DA1DAD" w:rsidP="00DA1DAD">
      <w:r w:rsidRPr="00DA1DAD">
        <w:t xml:space="preserve">con MMM </w:t>
      </w:r>
      <w:r w:rsidRPr="00DA1DAD">
        <w:rPr>
          <w:i/>
          <w:iCs/>
        </w:rPr>
        <w:t>muy grande y positivo</w:t>
      </w:r>
      <w:r w:rsidRPr="00DA1DAD">
        <w:t xml:space="preserve"> (penaliza la presencia de artificiales).</w:t>
      </w:r>
    </w:p>
    <w:p w14:paraId="3159A8CB" w14:textId="77777777" w:rsidR="00DA1DAD" w:rsidRPr="00DA1DAD" w:rsidRDefault="00DA1DAD" w:rsidP="00DA1DAD">
      <w:pPr>
        <w:numPr>
          <w:ilvl w:val="0"/>
          <w:numId w:val="69"/>
        </w:numPr>
      </w:pPr>
      <w:r w:rsidRPr="00DA1DAD">
        <w:t xml:space="preserve">Para </w:t>
      </w:r>
      <w:r w:rsidRPr="00DA1DAD">
        <w:rPr>
          <w:b/>
          <w:bCs/>
        </w:rPr>
        <w:t>maximización</w:t>
      </w:r>
      <w:r w:rsidRPr="00DA1DAD">
        <w:t xml:space="preserve"> usaríamos </w:t>
      </w:r>
      <w:proofErr w:type="spellStart"/>
      <w:r w:rsidRPr="00DA1DAD">
        <w:t>max</w:t>
      </w:r>
      <w:proofErr w:type="spellEnd"/>
      <w:r w:rsidRPr="00DA1DAD">
        <w:t>⁡ z′=</w:t>
      </w:r>
      <w:proofErr w:type="spellStart"/>
      <w:r w:rsidRPr="00DA1DAD">
        <w:t>c</w:t>
      </w:r>
      <w:r w:rsidRPr="00DA1DAD">
        <w:rPr>
          <w:rFonts w:ascii="Cambria Math" w:hAnsi="Cambria Math" w:cs="Cambria Math"/>
        </w:rPr>
        <w:t>⊤</w:t>
      </w:r>
      <w:r w:rsidRPr="00DA1DAD">
        <w:t>x</w:t>
      </w:r>
      <w:r w:rsidRPr="00DA1DAD">
        <w:rPr>
          <w:rFonts w:cs="Tahoma"/>
        </w:rPr>
        <w:t>−</w:t>
      </w:r>
      <w:r w:rsidRPr="00DA1DAD">
        <w:t>M</w:t>
      </w:r>
      <w:r w:rsidRPr="00DA1DAD">
        <w:rPr>
          <w:rFonts w:cs="Tahoma"/>
        </w:rPr>
        <w:t>∑</w:t>
      </w:r>
      <w:r w:rsidRPr="00DA1DAD">
        <w:t>iai</w:t>
      </w:r>
      <w:proofErr w:type="spellEnd"/>
      <w:r w:rsidRPr="00DA1DAD">
        <w:t xml:space="preserve"> \</w:t>
      </w:r>
      <w:proofErr w:type="spellStart"/>
      <w:r w:rsidRPr="00DA1DAD">
        <w:t>max</w:t>
      </w:r>
      <w:proofErr w:type="spellEnd"/>
      <w:r w:rsidRPr="00DA1DAD">
        <w:t>\ z' = c^\top x - M\</w:t>
      </w:r>
      <w:proofErr w:type="spellStart"/>
      <w:r w:rsidRPr="00DA1DAD">
        <w:t>sum_i</w:t>
      </w:r>
      <w:proofErr w:type="spellEnd"/>
      <w:r w:rsidRPr="00DA1DAD">
        <w:t xml:space="preserve"> </w:t>
      </w:r>
      <w:proofErr w:type="spellStart"/>
      <w:r w:rsidRPr="00DA1DAD">
        <w:t>a_imax</w:t>
      </w:r>
      <w:proofErr w:type="spellEnd"/>
      <w:r w:rsidRPr="00DA1DAD">
        <w:t> z′=</w:t>
      </w:r>
      <w:proofErr w:type="spellStart"/>
      <w:r w:rsidRPr="00DA1DAD">
        <w:t>c</w:t>
      </w:r>
      <w:r w:rsidRPr="00DA1DAD">
        <w:rPr>
          <w:rFonts w:ascii="Cambria Math" w:hAnsi="Cambria Math" w:cs="Cambria Math"/>
        </w:rPr>
        <w:t>⊤</w:t>
      </w:r>
      <w:r w:rsidRPr="00DA1DAD">
        <w:t>x−M∑i</w:t>
      </w:r>
      <w:proofErr w:type="spellEnd"/>
      <w:r w:rsidRPr="00DA1DAD">
        <w:t>​</w:t>
      </w:r>
      <w:proofErr w:type="spellStart"/>
      <w:r w:rsidRPr="00DA1DAD">
        <w:t>ai</w:t>
      </w:r>
      <w:proofErr w:type="spellEnd"/>
      <w:r w:rsidRPr="00DA1DAD">
        <w:t xml:space="preserve">​ con MMM muy grande positivo (o equivalente coeficientes −M-M−M en la fila </w:t>
      </w:r>
      <w:proofErr w:type="spellStart"/>
      <w:r w:rsidRPr="00DA1DAD">
        <w:t>zzz</w:t>
      </w:r>
      <w:proofErr w:type="spellEnd"/>
      <w:r w:rsidRPr="00DA1DAD">
        <w:t xml:space="preserve"> del </w:t>
      </w:r>
      <w:proofErr w:type="spellStart"/>
      <w:r w:rsidRPr="00DA1DAD">
        <w:t>tableau</w:t>
      </w:r>
      <w:proofErr w:type="spellEnd"/>
      <w:r w:rsidRPr="00DA1DAD">
        <w:t>).</w:t>
      </w:r>
    </w:p>
    <w:p w14:paraId="57AD2FEA" w14:textId="77777777" w:rsidR="00DA1DAD" w:rsidRPr="00DA1DAD" w:rsidRDefault="00DA1DAD" w:rsidP="00DA1DAD">
      <w:r w:rsidRPr="00DA1DAD">
        <w:t xml:space="preserve">La intuición: minimizar </w:t>
      </w:r>
      <w:proofErr w:type="spellStart"/>
      <w:r w:rsidRPr="00DA1DAD">
        <w:t>z′z'z</w:t>
      </w:r>
      <w:proofErr w:type="spellEnd"/>
      <w:r w:rsidRPr="00DA1DAD">
        <w:t xml:space="preserve">′ obliga a poner los </w:t>
      </w:r>
      <w:proofErr w:type="spellStart"/>
      <w:r w:rsidRPr="00DA1DAD">
        <w:t>aia_iai</w:t>
      </w:r>
      <w:proofErr w:type="spellEnd"/>
      <w:r w:rsidRPr="00DA1DAD">
        <w:t xml:space="preserve">​ en cero si ello es posible (si el problema es factible sin artificiales), porque cualquier </w:t>
      </w:r>
      <w:proofErr w:type="spellStart"/>
      <w:r w:rsidRPr="00DA1DAD">
        <w:t>ai</w:t>
      </w:r>
      <w:proofErr w:type="spellEnd"/>
      <w:r w:rsidRPr="00DA1DAD">
        <w:t xml:space="preserve">&gt;0a_i&gt;0ai​&gt;0 suma un término </w:t>
      </w:r>
      <w:proofErr w:type="spellStart"/>
      <w:r w:rsidRPr="00DA1DAD">
        <w:t>MaiM</w:t>
      </w:r>
      <w:proofErr w:type="spellEnd"/>
      <w:r w:rsidRPr="00DA1DAD">
        <w:t xml:space="preserve"> </w:t>
      </w:r>
      <w:proofErr w:type="spellStart"/>
      <w:r w:rsidRPr="00DA1DAD">
        <w:t>a_iMai</w:t>
      </w:r>
      <w:proofErr w:type="spellEnd"/>
      <w:r w:rsidRPr="00DA1DAD">
        <w:t>​ gigantesco que empeora la función objetivo.</w:t>
      </w:r>
    </w:p>
    <w:p w14:paraId="2A13F861" w14:textId="77777777" w:rsidR="00DA1DAD" w:rsidRPr="00DA1DAD" w:rsidRDefault="00AA7698" w:rsidP="00DA1DAD">
      <w:pPr>
        <w:rPr>
          <w:lang w:val="en-US"/>
        </w:rPr>
      </w:pPr>
      <w:r>
        <w:rPr>
          <w:lang w:val="en-US"/>
        </w:rPr>
        <w:lastRenderedPageBreak/>
        <w:pict w14:anchorId="218F3CB8">
          <v:rect id="_x0000_i1046" style="width:0;height:1.5pt" o:hralign="center" o:hrstd="t" o:hr="t" fillcolor="#a0a0a0" stroked="f"/>
        </w:pict>
      </w:r>
    </w:p>
    <w:p w14:paraId="5B2C68F1" w14:textId="77777777" w:rsidR="00DA1DAD" w:rsidRPr="00DA1DAD" w:rsidRDefault="00DA1DAD" w:rsidP="00DA1DAD">
      <w:pPr>
        <w:rPr>
          <w:b/>
          <w:bCs/>
        </w:rPr>
      </w:pPr>
      <w:r w:rsidRPr="00DA1DAD">
        <w:rPr>
          <w:b/>
          <w:bCs/>
        </w:rPr>
        <w:t>3. Procedimiento paso a paso (tabla Simplex con Big-M)</w:t>
      </w:r>
    </w:p>
    <w:p w14:paraId="51C2DF3C" w14:textId="77777777" w:rsidR="00DA1DAD" w:rsidRPr="00DA1DAD" w:rsidRDefault="00DA1DAD" w:rsidP="00DA1DAD">
      <w:pPr>
        <w:numPr>
          <w:ilvl w:val="0"/>
          <w:numId w:val="70"/>
        </w:numPr>
      </w:pPr>
      <w:r w:rsidRPr="00DA1DAD">
        <w:rPr>
          <w:b/>
          <w:bCs/>
        </w:rPr>
        <w:t>Transformar el modelo</w:t>
      </w:r>
      <w:r w:rsidRPr="00DA1DAD">
        <w:t xml:space="preserve">: pasar desigualdades a igualdades añadiendo </w:t>
      </w:r>
      <w:proofErr w:type="spellStart"/>
      <w:r w:rsidRPr="00DA1DAD">
        <w:t>slack</w:t>
      </w:r>
      <w:proofErr w:type="spellEnd"/>
      <w:r w:rsidRPr="00DA1DAD">
        <w:t xml:space="preserve">/surplus y variables artificiales </w:t>
      </w:r>
      <w:proofErr w:type="spellStart"/>
      <w:r w:rsidRPr="00DA1DAD">
        <w:t>aia_iai</w:t>
      </w:r>
      <w:proofErr w:type="spellEnd"/>
      <w:r w:rsidRPr="00DA1DAD">
        <w:t>​ donde se requiera.</w:t>
      </w:r>
    </w:p>
    <w:p w14:paraId="3BFADA09" w14:textId="77777777" w:rsidR="00DA1DAD" w:rsidRPr="00DA1DAD" w:rsidRDefault="00DA1DAD" w:rsidP="00DA1DAD">
      <w:pPr>
        <w:numPr>
          <w:ilvl w:val="0"/>
          <w:numId w:val="70"/>
        </w:numPr>
      </w:pPr>
      <w:r w:rsidRPr="00DA1DAD">
        <w:rPr>
          <w:b/>
          <w:bCs/>
        </w:rPr>
        <w:t xml:space="preserve">Formar la función objetivo penalizada </w:t>
      </w:r>
      <w:proofErr w:type="spellStart"/>
      <w:r w:rsidRPr="00DA1DAD">
        <w:rPr>
          <w:b/>
          <w:bCs/>
        </w:rPr>
        <w:t>z′z'z</w:t>
      </w:r>
      <w:proofErr w:type="spellEnd"/>
      <w:r w:rsidRPr="00DA1DAD">
        <w:rPr>
          <w:b/>
          <w:bCs/>
        </w:rPr>
        <w:t>′</w:t>
      </w:r>
      <w:r w:rsidRPr="00DA1DAD">
        <w:t xml:space="preserve"> con los términos ±Mai\pm M </w:t>
      </w:r>
      <w:proofErr w:type="spellStart"/>
      <w:r w:rsidRPr="00DA1DAD">
        <w:t>a_i±Mai</w:t>
      </w:r>
      <w:proofErr w:type="spellEnd"/>
      <w:r w:rsidRPr="00DA1DAD">
        <w:t>​.</w:t>
      </w:r>
    </w:p>
    <w:p w14:paraId="218B71EC" w14:textId="77777777" w:rsidR="00DA1DAD" w:rsidRPr="00DA1DAD" w:rsidRDefault="00DA1DAD" w:rsidP="00DA1DAD">
      <w:pPr>
        <w:numPr>
          <w:ilvl w:val="0"/>
          <w:numId w:val="70"/>
        </w:numPr>
      </w:pPr>
      <w:r w:rsidRPr="00DA1DAD">
        <w:rPr>
          <w:b/>
          <w:bCs/>
        </w:rPr>
        <w:t xml:space="preserve">Construir </w:t>
      </w:r>
      <w:proofErr w:type="spellStart"/>
      <w:r w:rsidRPr="00DA1DAD">
        <w:rPr>
          <w:b/>
          <w:bCs/>
        </w:rPr>
        <w:t>tableau</w:t>
      </w:r>
      <w:proofErr w:type="spellEnd"/>
      <w:r w:rsidRPr="00DA1DAD">
        <w:rPr>
          <w:b/>
          <w:bCs/>
        </w:rPr>
        <w:t xml:space="preserve"> inicial</w:t>
      </w:r>
      <w:r w:rsidRPr="00DA1DAD">
        <w:t xml:space="preserve"> con las variables artificiales en la base.</w:t>
      </w:r>
    </w:p>
    <w:p w14:paraId="7D9E3EBA" w14:textId="77777777" w:rsidR="00DA1DAD" w:rsidRPr="00DA1DAD" w:rsidRDefault="00DA1DAD" w:rsidP="00DA1DAD">
      <w:pPr>
        <w:numPr>
          <w:ilvl w:val="0"/>
          <w:numId w:val="70"/>
        </w:numPr>
      </w:pPr>
      <w:r w:rsidRPr="00DA1DAD">
        <w:rPr>
          <w:b/>
          <w:bCs/>
        </w:rPr>
        <w:t>Aplicar Simplex</w:t>
      </w:r>
      <w:r w:rsidRPr="00DA1DAD">
        <w:t xml:space="preserve"> con la fila objetivo </w:t>
      </w:r>
      <w:proofErr w:type="spellStart"/>
      <w:r w:rsidRPr="00DA1DAD">
        <w:t>z′z'z</w:t>
      </w:r>
      <w:proofErr w:type="spellEnd"/>
      <w:r w:rsidRPr="00DA1DAD">
        <w:t>′ (con entradas ±M para las columnas de las artificiales): pivotear hasta optimalidad o detección de no acotado.</w:t>
      </w:r>
    </w:p>
    <w:p w14:paraId="3AD9572A" w14:textId="77777777" w:rsidR="00DA1DAD" w:rsidRPr="00DA1DAD" w:rsidRDefault="00DA1DAD" w:rsidP="00DA1DAD">
      <w:pPr>
        <w:numPr>
          <w:ilvl w:val="0"/>
          <w:numId w:val="70"/>
        </w:numPr>
        <w:rPr>
          <w:lang w:val="en-US"/>
        </w:rPr>
      </w:pPr>
      <w:proofErr w:type="spellStart"/>
      <w:r w:rsidRPr="00DA1DAD">
        <w:rPr>
          <w:b/>
          <w:bCs/>
          <w:lang w:val="en-US"/>
        </w:rPr>
        <w:t>Interpretar</w:t>
      </w:r>
      <w:proofErr w:type="spellEnd"/>
      <w:r w:rsidRPr="00DA1DAD">
        <w:rPr>
          <w:b/>
          <w:bCs/>
          <w:lang w:val="en-US"/>
        </w:rPr>
        <w:t xml:space="preserve"> </w:t>
      </w:r>
      <w:proofErr w:type="spellStart"/>
      <w:r w:rsidRPr="00DA1DAD">
        <w:rPr>
          <w:b/>
          <w:bCs/>
          <w:lang w:val="en-US"/>
        </w:rPr>
        <w:t>el</w:t>
      </w:r>
      <w:proofErr w:type="spellEnd"/>
      <w:r w:rsidRPr="00DA1DAD">
        <w:rPr>
          <w:b/>
          <w:bCs/>
          <w:lang w:val="en-US"/>
        </w:rPr>
        <w:t xml:space="preserve"> </w:t>
      </w:r>
      <w:proofErr w:type="spellStart"/>
      <w:r w:rsidRPr="00DA1DAD">
        <w:rPr>
          <w:b/>
          <w:bCs/>
          <w:lang w:val="en-US"/>
        </w:rPr>
        <w:t>resultado</w:t>
      </w:r>
      <w:proofErr w:type="spellEnd"/>
      <w:r w:rsidRPr="00DA1DAD">
        <w:rPr>
          <w:b/>
          <w:bCs/>
          <w:lang w:val="en-US"/>
        </w:rPr>
        <w:t>:</w:t>
      </w:r>
    </w:p>
    <w:p w14:paraId="3EF1A7D2" w14:textId="77777777" w:rsidR="00DA1DAD" w:rsidRPr="00DA1DAD" w:rsidRDefault="00DA1DAD" w:rsidP="00DA1DAD">
      <w:pPr>
        <w:numPr>
          <w:ilvl w:val="1"/>
          <w:numId w:val="70"/>
        </w:numPr>
      </w:pPr>
      <w:r w:rsidRPr="00DA1DAD">
        <w:t xml:space="preserve">Si en la solución óptima </w:t>
      </w:r>
      <w:proofErr w:type="spellStart"/>
      <w:r w:rsidRPr="00DA1DAD">
        <w:t>ai</w:t>
      </w:r>
      <w:proofErr w:type="spellEnd"/>
      <w:r w:rsidRPr="00DA1DAD">
        <w:t>=0a_i=0ai​=0 para todas las artificiales, la solución es factible para el problema original y la solución obtenida (quitando las columnas artificiales) es la solución óptima del problema original.</w:t>
      </w:r>
    </w:p>
    <w:p w14:paraId="57BFFAA8" w14:textId="77777777" w:rsidR="00DA1DAD" w:rsidRPr="00DA1DAD" w:rsidRDefault="00DA1DAD" w:rsidP="00DA1DAD">
      <w:pPr>
        <w:numPr>
          <w:ilvl w:val="1"/>
          <w:numId w:val="70"/>
        </w:numPr>
      </w:pPr>
      <w:r w:rsidRPr="00DA1DAD">
        <w:t xml:space="preserve">Si algún </w:t>
      </w:r>
      <w:proofErr w:type="spellStart"/>
      <w:r w:rsidRPr="00DA1DAD">
        <w:t>ai</w:t>
      </w:r>
      <w:proofErr w:type="spellEnd"/>
      <w:r w:rsidRPr="00DA1DAD">
        <w:t xml:space="preserve">&gt;0a_i&gt;0ai​&gt;0 en la solución óptima → el problema original es </w:t>
      </w:r>
      <w:proofErr w:type="spellStart"/>
      <w:r w:rsidRPr="00DA1DAD">
        <w:rPr>
          <w:b/>
          <w:bCs/>
        </w:rPr>
        <w:t>infactible</w:t>
      </w:r>
      <w:proofErr w:type="spellEnd"/>
      <w:r w:rsidRPr="00DA1DAD">
        <w:t>.</w:t>
      </w:r>
    </w:p>
    <w:p w14:paraId="7AFFD0ED" w14:textId="77777777" w:rsidR="00DA1DAD" w:rsidRPr="00DA1DAD" w:rsidRDefault="00DA1DAD" w:rsidP="00DA1DAD">
      <w:pPr>
        <w:numPr>
          <w:ilvl w:val="0"/>
          <w:numId w:val="70"/>
        </w:numPr>
      </w:pPr>
      <w:r w:rsidRPr="00DA1DAD">
        <w:rPr>
          <w:b/>
          <w:bCs/>
        </w:rPr>
        <w:t>Quitar las columnas artificiales</w:t>
      </w:r>
      <w:r w:rsidRPr="00DA1DAD">
        <w:t xml:space="preserve"> y </w:t>
      </w:r>
      <w:proofErr w:type="spellStart"/>
      <w:r w:rsidRPr="00DA1DAD">
        <w:t>recomputar</w:t>
      </w:r>
      <w:proofErr w:type="spellEnd"/>
      <w:r w:rsidRPr="00DA1DAD">
        <w:t xml:space="preserve"> la fila objetivo original si era necesario (a veces conviene </w:t>
      </w:r>
      <w:proofErr w:type="spellStart"/>
      <w:r w:rsidRPr="00DA1DAD">
        <w:t>reoptimizar</w:t>
      </w:r>
      <w:proofErr w:type="spellEnd"/>
      <w:r w:rsidRPr="00DA1DAD">
        <w:t xml:space="preserve"> una vez desaparecen las artificiales).</w:t>
      </w:r>
    </w:p>
    <w:p w14:paraId="42FF0264" w14:textId="77777777" w:rsidR="00DA1DAD" w:rsidRPr="00DA1DAD" w:rsidRDefault="00AA7698" w:rsidP="00DA1DAD">
      <w:pPr>
        <w:rPr>
          <w:lang w:val="en-US"/>
        </w:rPr>
      </w:pPr>
      <w:r>
        <w:rPr>
          <w:lang w:val="en-US"/>
        </w:rPr>
        <w:pict w14:anchorId="0F19177E">
          <v:rect id="_x0000_i1047" style="width:0;height:1.5pt" o:hralign="center" o:hrstd="t" o:hr="t" fillcolor="#a0a0a0" stroked="f"/>
        </w:pict>
      </w:r>
    </w:p>
    <w:p w14:paraId="4C0B9E8E" w14:textId="77777777" w:rsidR="00DA1DAD" w:rsidRPr="00DA1DAD" w:rsidRDefault="00DA1DAD" w:rsidP="00DA1DAD">
      <w:pPr>
        <w:rPr>
          <w:b/>
          <w:bCs/>
        </w:rPr>
      </w:pPr>
      <w:r w:rsidRPr="00DA1DAD">
        <w:rPr>
          <w:b/>
          <w:bCs/>
        </w:rPr>
        <w:t xml:space="preserve">4. Puntos críticos y advertencias (por qué elegir </w:t>
      </w:r>
      <w:proofErr w:type="spellStart"/>
      <w:r w:rsidRPr="00DA1DAD">
        <w:rPr>
          <w:b/>
          <w:bCs/>
        </w:rPr>
        <w:t>Two-Phase</w:t>
      </w:r>
      <w:proofErr w:type="spellEnd"/>
      <w:r w:rsidRPr="00DA1DAD">
        <w:rPr>
          <w:b/>
          <w:bCs/>
        </w:rPr>
        <w:t xml:space="preserve"> preferentemente)</w:t>
      </w:r>
    </w:p>
    <w:p w14:paraId="74CE7A76" w14:textId="77777777" w:rsidR="00DA1DAD" w:rsidRPr="00DA1DAD" w:rsidRDefault="00DA1DAD" w:rsidP="00DA1DAD">
      <w:pPr>
        <w:numPr>
          <w:ilvl w:val="0"/>
          <w:numId w:val="71"/>
        </w:numPr>
      </w:pPr>
      <w:r w:rsidRPr="00DA1DAD">
        <w:rPr>
          <w:b/>
          <w:bCs/>
        </w:rPr>
        <w:t>Elección de MMM</w:t>
      </w:r>
      <w:r w:rsidRPr="00DA1DAD">
        <w:t xml:space="preserve">: si MMM es demasiado grande (p. ej. 10¹²), las operaciones aritméticas en el </w:t>
      </w:r>
      <w:proofErr w:type="spellStart"/>
      <w:r w:rsidRPr="00DA1DAD">
        <w:t>tableau</w:t>
      </w:r>
      <w:proofErr w:type="spellEnd"/>
      <w:r w:rsidRPr="00DA1DAD">
        <w:t xml:space="preserve"> pueden volverse numéricamente inestables (pérdida de precisión, cancelaciones). Si MMM es demasiado pequeño, no forzará la eliminación de las artificiales y puede dar lugar a soluciones incorrectas.</w:t>
      </w:r>
    </w:p>
    <w:p w14:paraId="303CE8A5" w14:textId="77777777" w:rsidR="00DA1DAD" w:rsidRPr="00DA1DAD" w:rsidRDefault="00DA1DAD" w:rsidP="00DA1DAD">
      <w:pPr>
        <w:numPr>
          <w:ilvl w:val="0"/>
          <w:numId w:val="71"/>
        </w:numPr>
      </w:pPr>
      <w:r w:rsidRPr="00DA1DAD">
        <w:rPr>
          <w:b/>
          <w:bCs/>
        </w:rPr>
        <w:lastRenderedPageBreak/>
        <w:t>Problemas numéricos</w:t>
      </w:r>
      <w:r w:rsidRPr="00DA1DAD">
        <w:t xml:space="preserve">: Big-M introduce coeficientes de gran magnitud en la fila objetivo que dominan el </w:t>
      </w:r>
      <w:proofErr w:type="spellStart"/>
      <w:r w:rsidRPr="00DA1DAD">
        <w:t>restod</w:t>
      </w:r>
      <w:proofErr w:type="spellEnd"/>
      <w:r w:rsidRPr="00DA1DAD">
        <w:t xml:space="preserve"> de los cálculos; en máquinas finitas puede producir errores de redondeo.</w:t>
      </w:r>
    </w:p>
    <w:p w14:paraId="2BB5CB73" w14:textId="77777777" w:rsidR="00DA1DAD" w:rsidRPr="00DA1DAD" w:rsidRDefault="00DA1DAD" w:rsidP="00DA1DAD">
      <w:pPr>
        <w:numPr>
          <w:ilvl w:val="0"/>
          <w:numId w:val="71"/>
        </w:numPr>
      </w:pPr>
      <w:r w:rsidRPr="00DA1DAD">
        <w:rPr>
          <w:b/>
          <w:bCs/>
        </w:rPr>
        <w:t>Recomendación práctica:</w:t>
      </w:r>
      <w:r w:rsidRPr="00DA1DAD">
        <w:t xml:space="preserve"> </w:t>
      </w:r>
      <w:proofErr w:type="spellStart"/>
      <w:r w:rsidRPr="00DA1DAD">
        <w:rPr>
          <w:b/>
          <w:bCs/>
        </w:rPr>
        <w:t>Two-Phase</w:t>
      </w:r>
      <w:proofErr w:type="spellEnd"/>
      <w:r w:rsidRPr="00DA1DAD">
        <w:t xml:space="preserve"> es generalmente preferible en enseñanza y en práctica porque evita elegir un MMM arbitrario y es más estable numéricamente: </w:t>
      </w:r>
      <w:proofErr w:type="spellStart"/>
      <w:r w:rsidRPr="00DA1DAD">
        <w:t>Phase</w:t>
      </w:r>
      <w:proofErr w:type="spellEnd"/>
      <w:r w:rsidRPr="00DA1DAD">
        <w:t xml:space="preserve"> I minimiza explícitamente la suma de artificiales sin usar penalizaciones gigantes.</w:t>
      </w:r>
    </w:p>
    <w:p w14:paraId="784AB585" w14:textId="77777777" w:rsidR="00DA1DAD" w:rsidRPr="00DA1DAD" w:rsidRDefault="00AA7698" w:rsidP="00DA1DAD">
      <w:pPr>
        <w:rPr>
          <w:lang w:val="en-US"/>
        </w:rPr>
      </w:pPr>
      <w:r>
        <w:rPr>
          <w:lang w:val="en-US"/>
        </w:rPr>
        <w:pict w14:anchorId="50A6FC89">
          <v:rect id="_x0000_i1048" style="width:0;height:1.5pt" o:hralign="center" o:hrstd="t" o:hr="t" fillcolor="#a0a0a0" stroked="f"/>
        </w:pict>
      </w:r>
    </w:p>
    <w:p w14:paraId="652298BD" w14:textId="77777777" w:rsidR="00DA1DAD" w:rsidRPr="00DA1DAD" w:rsidRDefault="00DA1DAD" w:rsidP="00DA1DAD">
      <w:pPr>
        <w:rPr>
          <w:b/>
          <w:bCs/>
        </w:rPr>
      </w:pPr>
      <w:r w:rsidRPr="00DA1DAD">
        <w:rPr>
          <w:b/>
          <w:bCs/>
        </w:rPr>
        <w:t>5. Cómo elegir MMM razonablemente (reglas prácticas)</w:t>
      </w:r>
    </w:p>
    <w:p w14:paraId="7B4A7A60" w14:textId="77777777" w:rsidR="00DA1DAD" w:rsidRPr="00DA1DAD" w:rsidRDefault="00DA1DAD" w:rsidP="00DA1DAD">
      <w:r w:rsidRPr="00DA1DAD">
        <w:t>Si de todos modos se usa Big-M, usar reglas para determinar MMM que no sean arbitrarias:</w:t>
      </w:r>
    </w:p>
    <w:p w14:paraId="7345AE68" w14:textId="77777777" w:rsidR="00DA1DAD" w:rsidRPr="00DA1DAD" w:rsidRDefault="00DA1DAD" w:rsidP="00DA1DAD">
      <w:pPr>
        <w:numPr>
          <w:ilvl w:val="0"/>
          <w:numId w:val="72"/>
        </w:numPr>
      </w:pPr>
      <w:r w:rsidRPr="00DA1DAD">
        <w:rPr>
          <w:b/>
          <w:bCs/>
        </w:rPr>
        <w:t>Cota superior teórica del objetivo</w:t>
      </w:r>
      <w:r w:rsidRPr="00DA1DAD">
        <w:t xml:space="preserve">: si puedes estimar un </w:t>
      </w:r>
      <w:proofErr w:type="spellStart"/>
      <w:r w:rsidRPr="00DA1DAD">
        <w:rPr>
          <w:b/>
          <w:bCs/>
        </w:rPr>
        <w:t>upper</w:t>
      </w:r>
      <w:proofErr w:type="spellEnd"/>
      <w:r w:rsidRPr="00DA1DAD">
        <w:rPr>
          <w:b/>
          <w:bCs/>
        </w:rPr>
        <w:t xml:space="preserve"> </w:t>
      </w:r>
      <w:proofErr w:type="spellStart"/>
      <w:r w:rsidRPr="00DA1DAD">
        <w:rPr>
          <w:b/>
          <w:bCs/>
        </w:rPr>
        <w:t>bound</w:t>
      </w:r>
      <w:proofErr w:type="spellEnd"/>
      <w:r w:rsidRPr="00DA1DAD">
        <w:t xml:space="preserve"> UUU del valor absoluto máximo que puede tomar la parte original del objetivo (por ejemplo U=∑</w:t>
      </w:r>
      <w:proofErr w:type="spellStart"/>
      <w:r w:rsidRPr="00DA1DAD">
        <w:t>j</w:t>
      </w:r>
      <w:r w:rsidRPr="00DA1DAD">
        <w:rPr>
          <w:rFonts w:ascii="Cambria Math" w:hAnsi="Cambria Math" w:cs="Cambria Math"/>
        </w:rPr>
        <w:t>∣</w:t>
      </w:r>
      <w:r w:rsidRPr="00DA1DAD">
        <w:t>cj</w:t>
      </w:r>
      <w:proofErr w:type="spellEnd"/>
      <w:r w:rsidRPr="00DA1DAD">
        <w:rPr>
          <w:rFonts w:ascii="Cambria Math" w:hAnsi="Cambria Math" w:cs="Cambria Math"/>
        </w:rPr>
        <w:t>∣⋅</w:t>
      </w:r>
      <w:proofErr w:type="spellStart"/>
      <w:r w:rsidRPr="00DA1DAD">
        <w:t>UjU</w:t>
      </w:r>
      <w:proofErr w:type="spellEnd"/>
      <w:r w:rsidRPr="00DA1DAD">
        <w:t xml:space="preserve"> = \</w:t>
      </w:r>
      <w:proofErr w:type="spellStart"/>
      <w:r w:rsidRPr="00DA1DAD">
        <w:t>sum_j</w:t>
      </w:r>
      <w:proofErr w:type="spellEnd"/>
      <w:r w:rsidRPr="00DA1DAD">
        <w:t xml:space="preserve"> |</w:t>
      </w:r>
      <w:proofErr w:type="spellStart"/>
      <w:r w:rsidRPr="00DA1DAD">
        <w:t>c_j</w:t>
      </w:r>
      <w:proofErr w:type="spellEnd"/>
      <w:r w:rsidRPr="00DA1DAD">
        <w:t>| \</w:t>
      </w:r>
      <w:proofErr w:type="spellStart"/>
      <w:r w:rsidRPr="00DA1DAD">
        <w:t>cdot</w:t>
      </w:r>
      <w:proofErr w:type="spellEnd"/>
      <w:r w:rsidRPr="00DA1DAD">
        <w:t xml:space="preserve"> </w:t>
      </w:r>
      <w:proofErr w:type="spellStart"/>
      <w:r w:rsidRPr="00DA1DAD">
        <w:t>U_jU</w:t>
      </w:r>
      <w:proofErr w:type="spellEnd"/>
      <w:r w:rsidRPr="00DA1DAD">
        <w:t>=∑j​</w:t>
      </w:r>
      <w:r w:rsidRPr="00DA1DAD">
        <w:rPr>
          <w:rFonts w:ascii="Cambria Math" w:hAnsi="Cambria Math" w:cs="Cambria Math"/>
        </w:rPr>
        <w:t>∣</w:t>
      </w:r>
      <w:proofErr w:type="spellStart"/>
      <w:r w:rsidRPr="00DA1DAD">
        <w:t>cj</w:t>
      </w:r>
      <w:proofErr w:type="spellEnd"/>
      <w:r w:rsidRPr="00DA1DAD">
        <w:t>​</w:t>
      </w:r>
      <w:r w:rsidRPr="00DA1DAD">
        <w:rPr>
          <w:rFonts w:ascii="Cambria Math" w:hAnsi="Cambria Math" w:cs="Cambria Math"/>
        </w:rPr>
        <w:t>∣⋅</w:t>
      </w:r>
      <w:proofErr w:type="spellStart"/>
      <w:r w:rsidRPr="00DA1DAD">
        <w:t>Uj</w:t>
      </w:r>
      <w:proofErr w:type="spellEnd"/>
      <w:r w:rsidRPr="00DA1DAD">
        <w:t xml:space="preserve">​ con </w:t>
      </w:r>
      <w:proofErr w:type="spellStart"/>
      <w:r w:rsidRPr="00DA1DAD">
        <w:t>UjU_jUj</w:t>
      </w:r>
      <w:proofErr w:type="spellEnd"/>
      <w:r w:rsidRPr="00DA1DAD">
        <w:t xml:space="preserve">​ cota superior sobre </w:t>
      </w:r>
      <w:proofErr w:type="spellStart"/>
      <w:r w:rsidRPr="00DA1DAD">
        <w:t>xjx_jxj</w:t>
      </w:r>
      <w:proofErr w:type="spellEnd"/>
      <w:r w:rsidRPr="00DA1DAD">
        <w:t>​), elegir un MMM mayor que UUU (p. ej. M=U+1M = U + 1M=U+1 o M=10</w:t>
      </w:r>
      <w:r w:rsidRPr="00DA1DAD">
        <w:rPr>
          <w:rFonts w:ascii="Cambria Math" w:hAnsi="Cambria Math" w:cs="Cambria Math"/>
        </w:rPr>
        <w:t>⋅</w:t>
      </w:r>
      <w:r w:rsidRPr="00DA1DAD">
        <w:t>UM = 10\</w:t>
      </w:r>
      <w:proofErr w:type="spellStart"/>
      <w:r w:rsidRPr="00DA1DAD">
        <w:t>cdot</w:t>
      </w:r>
      <w:proofErr w:type="spellEnd"/>
      <w:r w:rsidRPr="00DA1DAD">
        <w:t xml:space="preserve"> UM=10</w:t>
      </w:r>
      <w:r w:rsidRPr="00DA1DAD">
        <w:rPr>
          <w:rFonts w:ascii="Cambria Math" w:hAnsi="Cambria Math" w:cs="Cambria Math"/>
        </w:rPr>
        <w:t>⋅</w:t>
      </w:r>
      <w:r w:rsidRPr="00DA1DAD">
        <w:t xml:space="preserve">U). Esto evita que un único </w:t>
      </w:r>
      <w:proofErr w:type="spellStart"/>
      <w:r w:rsidRPr="00DA1DAD">
        <w:t>aia_iai</w:t>
      </w:r>
      <w:proofErr w:type="spellEnd"/>
      <w:r w:rsidRPr="00DA1DAD">
        <w:t xml:space="preserve">​ sea preferible a cualquier combinación factible de valores de </w:t>
      </w:r>
      <w:proofErr w:type="spellStart"/>
      <w:r w:rsidRPr="00DA1DAD">
        <w:t>xxx</w:t>
      </w:r>
      <w:proofErr w:type="spellEnd"/>
      <w:r w:rsidRPr="00DA1DAD">
        <w:t>.</w:t>
      </w:r>
    </w:p>
    <w:p w14:paraId="5340BD99" w14:textId="77777777" w:rsidR="00DA1DAD" w:rsidRPr="00DA1DAD" w:rsidRDefault="00DA1DAD" w:rsidP="00DA1DAD">
      <w:pPr>
        <w:numPr>
          <w:ilvl w:val="0"/>
          <w:numId w:val="72"/>
        </w:numPr>
      </w:pPr>
      <w:r w:rsidRPr="00DA1DAD">
        <w:rPr>
          <w:b/>
          <w:bCs/>
        </w:rPr>
        <w:t>Si no se conocen cotas</w:t>
      </w:r>
      <w:r w:rsidRPr="00DA1DAD">
        <w:t xml:space="preserve">: usar </w:t>
      </w:r>
      <w:proofErr w:type="spellStart"/>
      <w:r w:rsidRPr="00DA1DAD">
        <w:t>Two-Phase</w:t>
      </w:r>
      <w:proofErr w:type="spellEnd"/>
      <w:r w:rsidRPr="00DA1DAD">
        <w:t>.</w:t>
      </w:r>
    </w:p>
    <w:p w14:paraId="75B66D1F" w14:textId="77777777" w:rsidR="00DA1DAD" w:rsidRPr="00DA1DAD" w:rsidRDefault="00DA1DAD" w:rsidP="00DA1DAD">
      <w:pPr>
        <w:numPr>
          <w:ilvl w:val="0"/>
          <w:numId w:val="72"/>
        </w:numPr>
      </w:pPr>
      <w:r w:rsidRPr="00DA1DAD">
        <w:rPr>
          <w:b/>
          <w:bCs/>
        </w:rPr>
        <w:t>Evitar M excesivo</w:t>
      </w:r>
      <w:r w:rsidRPr="00DA1DAD">
        <w:t xml:space="preserve">: no uses valores como 101210^{12}1012 sin justificarlos; en su lugar calcula cotas razonables o usa </w:t>
      </w:r>
      <w:proofErr w:type="spellStart"/>
      <w:r w:rsidRPr="00DA1DAD">
        <w:t>Phase</w:t>
      </w:r>
      <w:proofErr w:type="spellEnd"/>
      <w:r w:rsidRPr="00DA1DAD">
        <w:t xml:space="preserve"> I.</w:t>
      </w:r>
    </w:p>
    <w:p w14:paraId="72853698" w14:textId="77777777" w:rsidR="00DA1DAD" w:rsidRPr="00DA1DAD" w:rsidRDefault="00AA7698" w:rsidP="00DA1DAD">
      <w:pPr>
        <w:rPr>
          <w:lang w:val="en-US"/>
        </w:rPr>
      </w:pPr>
      <w:r>
        <w:rPr>
          <w:lang w:val="en-US"/>
        </w:rPr>
        <w:pict w14:anchorId="313303B7">
          <v:rect id="_x0000_i1049" style="width:0;height:1.5pt" o:hralign="center" o:hrstd="t" o:hr="t" fillcolor="#a0a0a0" stroked="f"/>
        </w:pict>
      </w:r>
    </w:p>
    <w:p w14:paraId="7B8C5AA1" w14:textId="77777777" w:rsidR="00DA1DAD" w:rsidRPr="00DA1DAD" w:rsidRDefault="00DA1DAD" w:rsidP="00DA1DAD">
      <w:pPr>
        <w:rPr>
          <w:b/>
          <w:bCs/>
        </w:rPr>
      </w:pPr>
      <w:r w:rsidRPr="00DA1DAD">
        <w:rPr>
          <w:b/>
          <w:bCs/>
        </w:rPr>
        <w:t xml:space="preserve">6. Ejemplo numérico (completo) — Big-M y comparación con </w:t>
      </w:r>
      <w:proofErr w:type="spellStart"/>
      <w:r w:rsidRPr="00DA1DAD">
        <w:rPr>
          <w:b/>
          <w:bCs/>
        </w:rPr>
        <w:t>Two-Phase</w:t>
      </w:r>
      <w:proofErr w:type="spellEnd"/>
    </w:p>
    <w:p w14:paraId="527DC49A" w14:textId="77777777" w:rsidR="00DA1DAD" w:rsidRPr="00DA1DAD" w:rsidRDefault="00DA1DAD" w:rsidP="00DA1DAD">
      <w:r w:rsidRPr="00DA1DAD">
        <w:t xml:space="preserve">Usaremos un ejemplo pequeño que ilustra la transformación, aplicación tabular (resumen) y la alternativa </w:t>
      </w:r>
      <w:proofErr w:type="spellStart"/>
      <w:r w:rsidRPr="00DA1DAD">
        <w:t>Two-Phase</w:t>
      </w:r>
      <w:proofErr w:type="spellEnd"/>
      <w:r w:rsidRPr="00DA1DAD">
        <w:t>. Este ejemplo es también didáctico para contextualizar en docencia.</w:t>
      </w:r>
    </w:p>
    <w:p w14:paraId="3DEC3A5C" w14:textId="77777777" w:rsidR="00DA1DAD" w:rsidRPr="00DA1DAD" w:rsidRDefault="00DA1DAD" w:rsidP="00DA1DAD">
      <w:pPr>
        <w:rPr>
          <w:b/>
          <w:bCs/>
        </w:rPr>
      </w:pPr>
      <w:r w:rsidRPr="00DA1DAD">
        <w:rPr>
          <w:b/>
          <w:bCs/>
        </w:rPr>
        <w:t>Problema (ejemplo)</w:t>
      </w:r>
    </w:p>
    <w:p w14:paraId="2A87C346" w14:textId="77777777" w:rsidR="00DA1DAD" w:rsidRPr="00DA1DAD" w:rsidRDefault="00DA1DAD" w:rsidP="00DA1DAD">
      <w:r w:rsidRPr="00DA1DAD">
        <w:t>Minimizar z=x1+x2sujeto a x1+x2=4(1)x1+2x2≥6(2)x1,x2≥0.\begin{aligned} \</w:t>
      </w:r>
      <w:proofErr w:type="spellStart"/>
      <w:r w:rsidRPr="00DA1DAD">
        <w:t>text</w:t>
      </w:r>
      <w:proofErr w:type="spellEnd"/>
      <w:r w:rsidRPr="00DA1DAD">
        <w:t>{Minimizar } &amp; z = x_1 + x_2\\ \</w:t>
      </w:r>
      <w:proofErr w:type="spellStart"/>
      <w:r w:rsidRPr="00DA1DAD">
        <w:t>text</w:t>
      </w:r>
      <w:proofErr w:type="spellEnd"/>
      <w:r w:rsidRPr="00DA1DAD">
        <w:t>{sujeto a } &amp; x_1 + x_2 = 4 \</w:t>
      </w:r>
      <w:proofErr w:type="spellStart"/>
      <w:r w:rsidRPr="00DA1DAD">
        <w:t>quad</w:t>
      </w:r>
      <w:proofErr w:type="spellEnd"/>
      <w:r w:rsidRPr="00DA1DAD">
        <w:t xml:space="preserve"> (1)\\ &amp; </w:t>
      </w:r>
      <w:r w:rsidRPr="00DA1DAD">
        <w:lastRenderedPageBreak/>
        <w:t>x_1 + 2x_2 \ge 6 \</w:t>
      </w:r>
      <w:proofErr w:type="spellStart"/>
      <w:r w:rsidRPr="00DA1DAD">
        <w:t>quad</w:t>
      </w:r>
      <w:proofErr w:type="spellEnd"/>
      <w:r w:rsidRPr="00DA1DAD">
        <w:t xml:space="preserve"> (2)\\ &amp; x_1,x_2 \ge 0. \end{aligned}Minimizar sujeto a ​z=x1​+x2​x1​+x2​=4(1)x1​+2x2​≥6(2)x1​,x2​≥0.​ </w:t>
      </w:r>
    </w:p>
    <w:p w14:paraId="355B24D4" w14:textId="77777777" w:rsidR="00DA1DAD" w:rsidRPr="00DA1DAD" w:rsidRDefault="00DA1DAD" w:rsidP="00DA1DAD">
      <w:r w:rsidRPr="00DA1DAD">
        <w:t>Este problema aparece en versiones similares en el material del documento (</w:t>
      </w:r>
      <w:proofErr w:type="spellStart"/>
      <w:r w:rsidRPr="00DA1DAD">
        <w:t>Two-Phase</w:t>
      </w:r>
      <w:proofErr w:type="spellEnd"/>
      <w:r w:rsidRPr="00DA1DAD">
        <w:t xml:space="preserve">). </w:t>
      </w:r>
    </w:p>
    <w:p w14:paraId="04A0AF0A" w14:textId="77777777" w:rsidR="00DA1DAD" w:rsidRPr="00DA1DAD" w:rsidRDefault="00DA1DAD" w:rsidP="00DA1DAD">
      <w:r w:rsidRPr="00DA1DAD">
        <w:t>U3</w:t>
      </w:r>
    </w:p>
    <w:p w14:paraId="2367B3D4" w14:textId="77777777" w:rsidR="00DA1DAD" w:rsidRPr="00DA1DAD" w:rsidRDefault="00DA1DAD" w:rsidP="00DA1DAD">
      <w:pPr>
        <w:rPr>
          <w:b/>
          <w:bCs/>
        </w:rPr>
      </w:pPr>
      <w:r w:rsidRPr="00DA1DAD">
        <w:rPr>
          <w:b/>
          <w:bCs/>
        </w:rPr>
        <w:t>6.1 Transformación (Big-M)</w:t>
      </w:r>
    </w:p>
    <w:p w14:paraId="5C6A9166" w14:textId="77777777" w:rsidR="00DA1DAD" w:rsidRPr="00DA1DAD" w:rsidRDefault="00DA1DAD" w:rsidP="00DA1DAD">
      <w:r w:rsidRPr="00DA1DAD">
        <w:t>Convertimos (1) y (2):</w:t>
      </w:r>
    </w:p>
    <w:p w14:paraId="7F58D788" w14:textId="77777777" w:rsidR="00DA1DAD" w:rsidRPr="00DA1DAD" w:rsidRDefault="00DA1DAD" w:rsidP="00DA1DAD">
      <w:pPr>
        <w:numPr>
          <w:ilvl w:val="0"/>
          <w:numId w:val="73"/>
        </w:numPr>
      </w:pPr>
      <w:r w:rsidRPr="00DA1DAD">
        <w:t>(1) es igualdad → añadir artificial a1a_1a1​: x1+x2+a1=4x_1 + x_2 + a_1 = 4x1​+x2​+a1​=4.</w:t>
      </w:r>
    </w:p>
    <w:p w14:paraId="0E5188AD" w14:textId="77777777" w:rsidR="00DA1DAD" w:rsidRPr="00DA1DAD" w:rsidRDefault="00DA1DAD" w:rsidP="00DA1DAD">
      <w:pPr>
        <w:numPr>
          <w:ilvl w:val="0"/>
          <w:numId w:val="73"/>
        </w:numPr>
      </w:pPr>
      <w:r w:rsidRPr="00DA1DAD">
        <w:t>(2) ≥ → restamos surplus e2e_2e2​ y añadimos artificial a2a_2a2​: x1+2x2−e2+a2=6x_1 + 2x_2 - e_2 + a_2 = 6x1​+2x2​−e2​+a2​=6.</w:t>
      </w:r>
    </w:p>
    <w:p w14:paraId="68F50985" w14:textId="77777777" w:rsidR="00DA1DAD" w:rsidRPr="00DA1DAD" w:rsidRDefault="00DA1DAD" w:rsidP="00DA1DAD">
      <w:r w:rsidRPr="00DA1DAD">
        <w:t>Variables: x1,x2,e2,a1,a2≥0x_1,x_2,e_2,a_1,a_2\ge0x1​,x2​,e2​,a1​,a2​≥0.</w:t>
      </w:r>
    </w:p>
    <w:p w14:paraId="1B7B27C2" w14:textId="77777777" w:rsidR="00DA1DAD" w:rsidRPr="00DA1DAD" w:rsidRDefault="00DA1DAD" w:rsidP="00DA1DAD">
      <w:r w:rsidRPr="00DA1DAD">
        <w:rPr>
          <w:b/>
          <w:bCs/>
        </w:rPr>
        <w:t>Función objetivo Big-M (minimización):</w:t>
      </w:r>
    </w:p>
    <w:p w14:paraId="5EB0FB4A" w14:textId="77777777" w:rsidR="00DA1DAD" w:rsidRPr="00DA1DAD" w:rsidRDefault="00DA1DAD" w:rsidP="00DA1DAD">
      <w:r w:rsidRPr="00DA1DAD">
        <w:t xml:space="preserve">min⁡ Z′=x1+x2+M(a1+a2)\min\ Z' = x_1 + x_2 + M(a_1 + a_2)min Z′=x1​+x2​+M(a1​+a2​) </w:t>
      </w:r>
    </w:p>
    <w:p w14:paraId="46A54077" w14:textId="77777777" w:rsidR="00DA1DAD" w:rsidRPr="00DA1DAD" w:rsidRDefault="00DA1DAD" w:rsidP="00DA1DAD">
      <w:r w:rsidRPr="00DA1DAD">
        <w:t>con MMM grande y positivo.</w:t>
      </w:r>
    </w:p>
    <w:p w14:paraId="4CA6F55D" w14:textId="77777777" w:rsidR="00DA1DAD" w:rsidRPr="00DA1DAD" w:rsidRDefault="00DA1DAD" w:rsidP="00DA1DAD">
      <w:pPr>
        <w:rPr>
          <w:b/>
          <w:bCs/>
        </w:rPr>
      </w:pPr>
      <w:r w:rsidRPr="00DA1DAD">
        <w:rPr>
          <w:b/>
          <w:bCs/>
        </w:rPr>
        <w:t xml:space="preserve">6.2 </w:t>
      </w:r>
      <w:proofErr w:type="spellStart"/>
      <w:r w:rsidRPr="00DA1DAD">
        <w:rPr>
          <w:b/>
          <w:bCs/>
        </w:rPr>
        <w:t>Tableau</w:t>
      </w:r>
      <w:proofErr w:type="spellEnd"/>
      <w:r w:rsidRPr="00DA1DAD">
        <w:rPr>
          <w:b/>
          <w:bCs/>
        </w:rPr>
        <w:t xml:space="preserve"> inicial (convención de minimización — se puede manejar como maximización de −Z′-Z'−Z′ en tabla clásica)</w:t>
      </w:r>
    </w:p>
    <w:p w14:paraId="3C1FCC59" w14:textId="77777777" w:rsidR="00DA1DAD" w:rsidRPr="00DA1DAD" w:rsidRDefault="00DA1DAD" w:rsidP="00DA1DAD">
      <w:r w:rsidRPr="00DA1DAD">
        <w:t xml:space="preserve">Vamos a esbozar el </w:t>
      </w:r>
      <w:proofErr w:type="spellStart"/>
      <w:r w:rsidRPr="00DA1DAD">
        <w:t>tableau</w:t>
      </w:r>
      <w:proofErr w:type="spellEnd"/>
      <w:r w:rsidRPr="00DA1DAD">
        <w:t xml:space="preserve"> inicial </w:t>
      </w:r>
      <w:proofErr w:type="spellStart"/>
      <w:r w:rsidRPr="00DA1DAD">
        <w:t>colocándo</w:t>
      </w:r>
      <w:proofErr w:type="spellEnd"/>
      <w:r w:rsidRPr="00DA1DAD">
        <w:t xml:space="preserve"> a1,a2a_1,a_2a1​,a2​ en la base (valores RHS 4 y 6):</w:t>
      </w:r>
    </w:p>
    <w:p w14:paraId="2AEF4AD3" w14:textId="77777777" w:rsidR="00DA1DAD" w:rsidRPr="00DA1DAD" w:rsidRDefault="00DA1DAD" w:rsidP="00DA1DAD">
      <w:r w:rsidRPr="00DA1DAD">
        <w:t>Filas (orden): [x1, x2, e2, a1, a2 | RHS] y fila z.</w:t>
      </w:r>
    </w:p>
    <w:p w14:paraId="391647FC" w14:textId="77777777" w:rsidR="00DA1DAD" w:rsidRPr="00DA1DAD" w:rsidRDefault="00DA1DAD" w:rsidP="00DA1DAD">
      <w:r w:rsidRPr="00DA1DAD">
        <w:t>Tabla inicial (valores):</w:t>
      </w:r>
    </w:p>
    <w:p w14:paraId="26D46564" w14:textId="77777777" w:rsidR="00DA1DAD" w:rsidRPr="00DA1DAD" w:rsidRDefault="00DA1DAD" w:rsidP="00DA1DAD">
      <w:r w:rsidRPr="00DA1DAD">
        <w:t>Base | x1 x2 e2 a1 a2 | RHS</w:t>
      </w:r>
    </w:p>
    <w:p w14:paraId="3D4274CF" w14:textId="77777777" w:rsidR="00DA1DAD" w:rsidRPr="00DA1DAD" w:rsidRDefault="00DA1DAD" w:rsidP="00DA1DAD">
      <w:r w:rsidRPr="00DA1DAD">
        <w:t>------------------------------</w:t>
      </w:r>
    </w:p>
    <w:p w14:paraId="39880DFA" w14:textId="77777777" w:rsidR="00DA1DAD" w:rsidRPr="00DA1DAD" w:rsidRDefault="00DA1DAD" w:rsidP="00DA1DAD">
      <w:r w:rsidRPr="00DA1DAD">
        <w:t>a1   | 1  1  0  1  0  |  4</w:t>
      </w:r>
    </w:p>
    <w:p w14:paraId="338D156D" w14:textId="77777777" w:rsidR="00DA1DAD" w:rsidRPr="00DA1DAD" w:rsidRDefault="00DA1DAD" w:rsidP="00DA1DAD">
      <w:r w:rsidRPr="00DA1DAD">
        <w:t>a2   | 1  2 -1  0  1  |  6</w:t>
      </w:r>
    </w:p>
    <w:p w14:paraId="467BB5C3" w14:textId="77777777" w:rsidR="00DA1DAD" w:rsidRPr="00DA1DAD" w:rsidRDefault="00DA1DAD" w:rsidP="00DA1DAD">
      <w:r w:rsidRPr="00DA1DAD">
        <w:t>------------------------------</w:t>
      </w:r>
    </w:p>
    <w:p w14:paraId="12F8D867" w14:textId="77777777" w:rsidR="00DA1DAD" w:rsidRPr="00DA1DAD" w:rsidRDefault="00DA1DAD" w:rsidP="00DA1DAD">
      <w:r w:rsidRPr="00DA1DAD">
        <w:t xml:space="preserve"> z   | 1  1  0  M  </w:t>
      </w:r>
      <w:proofErr w:type="spellStart"/>
      <w:r w:rsidRPr="00DA1DAD">
        <w:t>M</w:t>
      </w:r>
      <w:proofErr w:type="spellEnd"/>
      <w:r w:rsidRPr="00DA1DAD">
        <w:t xml:space="preserve">  |  0    (minimización: fila z = c + M*</w:t>
      </w:r>
      <w:proofErr w:type="spellStart"/>
      <w:r w:rsidRPr="00DA1DAD">
        <w:t>artificials</w:t>
      </w:r>
      <w:proofErr w:type="spellEnd"/>
      <w:r w:rsidRPr="00DA1DAD">
        <w:t>)</w:t>
      </w:r>
    </w:p>
    <w:p w14:paraId="6F92A3BC" w14:textId="77777777" w:rsidR="00DA1DAD" w:rsidRPr="00DA1DAD" w:rsidRDefault="00DA1DAD" w:rsidP="00DA1DAD">
      <w:r w:rsidRPr="00DA1DAD">
        <w:lastRenderedPageBreak/>
        <w:t xml:space="preserve">(La fila z contiene los coeficientes de la función objetivo; según cómo implementes el </w:t>
      </w:r>
      <w:proofErr w:type="spellStart"/>
      <w:r w:rsidRPr="00DA1DAD">
        <w:t>tableau</w:t>
      </w:r>
      <w:proofErr w:type="spellEnd"/>
      <w:r w:rsidRPr="00DA1DAD">
        <w:t xml:space="preserve"> de minimización se trabaja con z−(</w:t>
      </w:r>
      <w:proofErr w:type="spellStart"/>
      <w:r w:rsidRPr="00DA1DAD">
        <w:t>c+Ma</w:t>
      </w:r>
      <w:proofErr w:type="spellEnd"/>
      <w:r w:rsidRPr="00DA1DAD">
        <w:t>)=0z - (c + M a) = 0z−(</w:t>
      </w:r>
      <w:proofErr w:type="spellStart"/>
      <w:r w:rsidRPr="00DA1DAD">
        <w:t>c+Ma</w:t>
      </w:r>
      <w:proofErr w:type="spellEnd"/>
      <w:r w:rsidRPr="00DA1DAD">
        <w:t>)=0 o con la forma equivalente de maximización de −z-z−z.)</w:t>
      </w:r>
    </w:p>
    <w:p w14:paraId="67A0459A" w14:textId="77777777" w:rsidR="00DA1DAD" w:rsidRPr="00DA1DAD" w:rsidRDefault="00DA1DAD" w:rsidP="00DA1DAD">
      <w:pPr>
        <w:rPr>
          <w:b/>
          <w:bCs/>
          <w:lang w:val="en-US"/>
        </w:rPr>
      </w:pPr>
      <w:r w:rsidRPr="00DA1DAD">
        <w:rPr>
          <w:b/>
          <w:bCs/>
          <w:lang w:val="en-US"/>
        </w:rPr>
        <w:t xml:space="preserve">6.3 </w:t>
      </w:r>
      <w:proofErr w:type="spellStart"/>
      <w:r w:rsidRPr="00DA1DAD">
        <w:rPr>
          <w:b/>
          <w:bCs/>
          <w:lang w:val="en-US"/>
        </w:rPr>
        <w:t>Observaciones</w:t>
      </w:r>
      <w:proofErr w:type="spellEnd"/>
      <w:r w:rsidRPr="00DA1DAD">
        <w:rPr>
          <w:b/>
          <w:bCs/>
          <w:lang w:val="en-US"/>
        </w:rPr>
        <w:t xml:space="preserve"> y </w:t>
      </w:r>
      <w:proofErr w:type="spellStart"/>
      <w:r w:rsidRPr="00DA1DAD">
        <w:rPr>
          <w:b/>
          <w:bCs/>
          <w:lang w:val="en-US"/>
        </w:rPr>
        <w:t>procedimiento</w:t>
      </w:r>
      <w:proofErr w:type="spellEnd"/>
    </w:p>
    <w:p w14:paraId="0A9B0AC7" w14:textId="77777777" w:rsidR="00DA1DAD" w:rsidRPr="00DA1DAD" w:rsidRDefault="00DA1DAD" w:rsidP="00DA1DAD">
      <w:pPr>
        <w:numPr>
          <w:ilvl w:val="0"/>
          <w:numId w:val="74"/>
        </w:numPr>
      </w:pPr>
      <w:r w:rsidRPr="00DA1DAD">
        <w:t>Al aplicar Simplex con esa fila objetivo, las columnas de a1,a2a_1,a_2a1​,a2​ tendrán coeficientes MMM que dominan la selección de variable entrante/saliente.</w:t>
      </w:r>
    </w:p>
    <w:p w14:paraId="78F921FF" w14:textId="77777777" w:rsidR="00DA1DAD" w:rsidRPr="00DA1DAD" w:rsidRDefault="00DA1DAD" w:rsidP="00DA1DAD">
      <w:pPr>
        <w:numPr>
          <w:ilvl w:val="0"/>
          <w:numId w:val="74"/>
        </w:numPr>
      </w:pPr>
      <w:r w:rsidRPr="00DA1DAD">
        <w:t>Si el problema es factible sin artificiales, el algoritmo debería eliminar a1,a2a_1,a_2a1​,a2​ del basis (llevarlos a 0).</w:t>
      </w:r>
    </w:p>
    <w:p w14:paraId="089A2C33" w14:textId="77777777" w:rsidR="00DA1DAD" w:rsidRPr="00DA1DAD" w:rsidRDefault="00DA1DAD" w:rsidP="00DA1DAD">
      <w:pPr>
        <w:numPr>
          <w:ilvl w:val="0"/>
          <w:numId w:val="74"/>
        </w:numPr>
      </w:pPr>
      <w:r w:rsidRPr="00DA1DAD">
        <w:t>En la práctica, la aritmética con MMM hace que la fila z se vea como si tuvieras coeficientes enormes; ello puede provocar cancelaciones si se usan flotantes.</w:t>
      </w:r>
    </w:p>
    <w:p w14:paraId="1D9E5E0C" w14:textId="77777777" w:rsidR="00DA1DAD" w:rsidRPr="00DA1DAD" w:rsidRDefault="00DA1DAD" w:rsidP="00DA1DAD">
      <w:pPr>
        <w:rPr>
          <w:b/>
          <w:bCs/>
        </w:rPr>
      </w:pPr>
      <w:r w:rsidRPr="00DA1DAD">
        <w:rPr>
          <w:b/>
          <w:bCs/>
        </w:rPr>
        <w:t xml:space="preserve">6.4 </w:t>
      </w:r>
      <w:proofErr w:type="spellStart"/>
      <w:r w:rsidRPr="00DA1DAD">
        <w:rPr>
          <w:b/>
          <w:bCs/>
        </w:rPr>
        <w:t>Two-Phase</w:t>
      </w:r>
      <w:proofErr w:type="spellEnd"/>
      <w:r w:rsidRPr="00DA1DAD">
        <w:rPr>
          <w:b/>
          <w:bCs/>
        </w:rPr>
        <w:t xml:space="preserve"> alternativa (recomendable)</w:t>
      </w:r>
    </w:p>
    <w:p w14:paraId="5F8AAAB4" w14:textId="77777777" w:rsidR="00DA1DAD" w:rsidRPr="00DA1DAD" w:rsidRDefault="00DA1DAD" w:rsidP="00DA1DAD">
      <w:r w:rsidRPr="00DA1DAD">
        <w:rPr>
          <w:b/>
          <w:bCs/>
        </w:rPr>
        <w:t>Fase I:</w:t>
      </w:r>
      <w:r w:rsidRPr="00DA1DAD">
        <w:t xml:space="preserve"> resolver </w:t>
      </w:r>
      <w:proofErr w:type="spellStart"/>
      <w:r w:rsidRPr="00DA1DAD">
        <w:t>min⁡W</w:t>
      </w:r>
      <w:proofErr w:type="spellEnd"/>
      <w:r w:rsidRPr="00DA1DAD">
        <w:t xml:space="preserve">=a1+a2\min W = a_1 + a_2minW=a1​+a2​ sujeto a las mismas ecuaciones (con a1,a2a_1,a_2a1​,a2​ en la base inicialmente). Si el óptimo W* = 0 → las artificiales pueden eliminarse y la solución inicial factible del problema original se obtiene; pasar a Fase II (resolver el objetivo real con esa BFS inicial). Si W* &gt; 0 → problema original </w:t>
      </w:r>
      <w:proofErr w:type="spellStart"/>
      <w:r w:rsidRPr="00DA1DAD">
        <w:t>infactible</w:t>
      </w:r>
      <w:proofErr w:type="spellEnd"/>
      <w:r w:rsidRPr="00DA1DAD">
        <w:t>.</w:t>
      </w:r>
    </w:p>
    <w:p w14:paraId="65C3AC02" w14:textId="77777777" w:rsidR="00DA1DAD" w:rsidRPr="00DA1DAD" w:rsidRDefault="00DA1DAD" w:rsidP="00DA1DAD">
      <w:r w:rsidRPr="00DA1DAD">
        <w:rPr>
          <w:b/>
          <w:bCs/>
        </w:rPr>
        <w:t>Comparación:</w:t>
      </w:r>
      <w:r w:rsidRPr="00DA1DAD">
        <w:t xml:space="preserve"> </w:t>
      </w:r>
      <w:proofErr w:type="spellStart"/>
      <w:r w:rsidRPr="00DA1DAD">
        <w:t>Two-Phase</w:t>
      </w:r>
      <w:proofErr w:type="spellEnd"/>
      <w:r w:rsidRPr="00DA1DAD">
        <w:t xml:space="preserve"> evita MMM arbitrario y problemas numéricos. Enseñar </w:t>
      </w:r>
      <w:proofErr w:type="spellStart"/>
      <w:r w:rsidRPr="00DA1DAD">
        <w:t>Two-Phase</w:t>
      </w:r>
      <w:proofErr w:type="spellEnd"/>
      <w:r w:rsidRPr="00DA1DAD">
        <w:t xml:space="preserve"> es preferible para clase y para implementación robusta.</w:t>
      </w:r>
    </w:p>
    <w:p w14:paraId="1EAAA2CB" w14:textId="77777777" w:rsidR="00DA1DAD" w:rsidRPr="00DA1DAD" w:rsidRDefault="00AA7698" w:rsidP="00DA1DAD">
      <w:pPr>
        <w:rPr>
          <w:lang w:val="en-US"/>
        </w:rPr>
      </w:pPr>
      <w:r>
        <w:rPr>
          <w:lang w:val="en-US"/>
        </w:rPr>
        <w:pict w14:anchorId="0D224532">
          <v:rect id="_x0000_i1050" style="width:0;height:1.5pt" o:hralign="center" o:hrstd="t" o:hr="t" fillcolor="#a0a0a0" stroked="f"/>
        </w:pict>
      </w:r>
    </w:p>
    <w:p w14:paraId="133405F6" w14:textId="77777777" w:rsidR="00DA1DAD" w:rsidRPr="00DA1DAD" w:rsidRDefault="00DA1DAD" w:rsidP="00DA1DAD">
      <w:pPr>
        <w:rPr>
          <w:b/>
          <w:bCs/>
        </w:rPr>
      </w:pPr>
      <w:r w:rsidRPr="00DA1DAD">
        <w:rPr>
          <w:b/>
          <w:bCs/>
        </w:rPr>
        <w:t>7. Implementación reproducible en Python (</w:t>
      </w:r>
      <w:proofErr w:type="spellStart"/>
      <w:r w:rsidRPr="00DA1DAD">
        <w:rPr>
          <w:b/>
          <w:bCs/>
        </w:rPr>
        <w:t>PuLP</w:t>
      </w:r>
      <w:proofErr w:type="spellEnd"/>
      <w:r w:rsidRPr="00DA1DAD">
        <w:rPr>
          <w:b/>
          <w:bCs/>
        </w:rPr>
        <w:t>)</w:t>
      </w:r>
    </w:p>
    <w:p w14:paraId="4DD57B65" w14:textId="77777777" w:rsidR="00DA1DAD" w:rsidRPr="00DA1DAD" w:rsidRDefault="00DA1DAD" w:rsidP="00DA1DAD">
      <w:r w:rsidRPr="00DA1DAD">
        <w:t xml:space="preserve">A continuación dejo dos enfoques implementados en </w:t>
      </w:r>
      <w:proofErr w:type="spellStart"/>
      <w:r w:rsidRPr="00DA1DAD">
        <w:t>PuLP</w:t>
      </w:r>
      <w:proofErr w:type="spellEnd"/>
      <w:r w:rsidRPr="00DA1DAD">
        <w:t>:</w:t>
      </w:r>
    </w:p>
    <w:p w14:paraId="11EBA10B" w14:textId="77777777" w:rsidR="00DA1DAD" w:rsidRPr="00DA1DAD" w:rsidRDefault="00DA1DAD" w:rsidP="00DA1DAD">
      <w:pPr>
        <w:numPr>
          <w:ilvl w:val="0"/>
          <w:numId w:val="75"/>
        </w:numPr>
      </w:pPr>
      <w:r w:rsidRPr="00DA1DAD">
        <w:rPr>
          <w:b/>
          <w:bCs/>
        </w:rPr>
        <w:t>A. Big-M explícito</w:t>
      </w:r>
      <w:r w:rsidRPr="00DA1DAD">
        <w:t xml:space="preserve"> (se crea artificiales y se añade MMM en la función objetivo).</w:t>
      </w:r>
    </w:p>
    <w:p w14:paraId="178DE430" w14:textId="77777777" w:rsidR="00DA1DAD" w:rsidRPr="00DA1DAD" w:rsidRDefault="00DA1DAD" w:rsidP="00DA1DAD">
      <w:pPr>
        <w:numPr>
          <w:ilvl w:val="0"/>
          <w:numId w:val="75"/>
        </w:numPr>
      </w:pPr>
      <w:r w:rsidRPr="00DA1DAD">
        <w:rPr>
          <w:b/>
          <w:bCs/>
        </w:rPr>
        <w:t xml:space="preserve">B. </w:t>
      </w:r>
      <w:proofErr w:type="spellStart"/>
      <w:r w:rsidRPr="00DA1DAD">
        <w:rPr>
          <w:b/>
          <w:bCs/>
        </w:rPr>
        <w:t>Two-Phase</w:t>
      </w:r>
      <w:proofErr w:type="spellEnd"/>
      <w:r w:rsidRPr="00DA1DAD">
        <w:rPr>
          <w:b/>
          <w:bCs/>
        </w:rPr>
        <w:t xml:space="preserve"> </w:t>
      </w:r>
      <w:proofErr w:type="spellStart"/>
      <w:r w:rsidRPr="00DA1DAD">
        <w:rPr>
          <w:b/>
          <w:bCs/>
        </w:rPr>
        <w:t>via</w:t>
      </w:r>
      <w:proofErr w:type="spellEnd"/>
      <w:r w:rsidRPr="00DA1DAD">
        <w:rPr>
          <w:b/>
          <w:bCs/>
        </w:rPr>
        <w:t xml:space="preserve"> resolver de </w:t>
      </w:r>
      <w:proofErr w:type="spellStart"/>
      <w:r w:rsidRPr="00DA1DAD">
        <w:rPr>
          <w:b/>
          <w:bCs/>
        </w:rPr>
        <w:t>PuLP</w:t>
      </w:r>
      <w:proofErr w:type="spellEnd"/>
      <w:r w:rsidRPr="00DA1DAD">
        <w:t xml:space="preserve"> (</w:t>
      </w:r>
      <w:proofErr w:type="spellStart"/>
      <w:r w:rsidRPr="00DA1DAD">
        <w:t>PuLP</w:t>
      </w:r>
      <w:proofErr w:type="spellEnd"/>
      <w:r w:rsidRPr="00DA1DAD">
        <w:t xml:space="preserve">/CBC maneja igualdades y ≥ automáticamente, pero para pedagogía muestro cómo simular </w:t>
      </w:r>
      <w:proofErr w:type="spellStart"/>
      <w:r w:rsidRPr="00DA1DAD">
        <w:t>Phase</w:t>
      </w:r>
      <w:proofErr w:type="spellEnd"/>
      <w:r w:rsidRPr="00DA1DAD">
        <w:t xml:space="preserve"> I agregando un problema auxiliar).</w:t>
      </w:r>
    </w:p>
    <w:p w14:paraId="3977B9F7" w14:textId="77777777" w:rsidR="00DA1DAD" w:rsidRPr="00DA1DAD" w:rsidRDefault="00DA1DAD" w:rsidP="00DA1DAD">
      <w:r w:rsidRPr="00DA1DAD">
        <w:lastRenderedPageBreak/>
        <w:t xml:space="preserve">Nota: </w:t>
      </w:r>
      <w:proofErr w:type="spellStart"/>
      <w:r w:rsidRPr="00DA1DAD">
        <w:t>PuLP</w:t>
      </w:r>
      <w:proofErr w:type="spellEnd"/>
      <w:r w:rsidRPr="00DA1DAD">
        <w:t xml:space="preserve"> internamente maneja forma de resolver, y muchos </w:t>
      </w:r>
      <w:proofErr w:type="spellStart"/>
      <w:r w:rsidRPr="00DA1DAD">
        <w:t>solvers</w:t>
      </w:r>
      <w:proofErr w:type="spellEnd"/>
      <w:r w:rsidRPr="00DA1DAD">
        <w:t xml:space="preserve"> realizan </w:t>
      </w:r>
      <w:proofErr w:type="spellStart"/>
      <w:r w:rsidRPr="00DA1DAD">
        <w:t>Phase</w:t>
      </w:r>
      <w:proofErr w:type="spellEnd"/>
      <w:r w:rsidRPr="00DA1DAD">
        <w:t xml:space="preserve"> I internamente. El código a continuación ilustra la formulación, no reemplaza la robustez de un </w:t>
      </w:r>
      <w:proofErr w:type="spellStart"/>
      <w:r w:rsidRPr="00DA1DAD">
        <w:t>solver</w:t>
      </w:r>
      <w:proofErr w:type="spellEnd"/>
      <w:r w:rsidRPr="00DA1DAD">
        <w:t xml:space="preserve"> industrial.</w:t>
      </w:r>
    </w:p>
    <w:p w14:paraId="4125F8DF" w14:textId="77777777" w:rsidR="00DA1DAD" w:rsidRPr="00DA1DAD" w:rsidRDefault="00DA1DAD" w:rsidP="00DA1DAD">
      <w:pPr>
        <w:rPr>
          <w:b/>
          <w:bCs/>
        </w:rPr>
      </w:pPr>
      <w:r w:rsidRPr="00DA1DAD">
        <w:rPr>
          <w:b/>
          <w:bCs/>
        </w:rPr>
        <w:t>A) Big-M (</w:t>
      </w:r>
      <w:proofErr w:type="spellStart"/>
      <w:r w:rsidRPr="00DA1DAD">
        <w:rPr>
          <w:b/>
          <w:bCs/>
        </w:rPr>
        <w:t>PuLP</w:t>
      </w:r>
      <w:proofErr w:type="spellEnd"/>
      <w:r w:rsidRPr="00DA1DAD">
        <w:rPr>
          <w:b/>
          <w:bCs/>
        </w:rPr>
        <w:t>) — ejemplo anterior</w:t>
      </w:r>
    </w:p>
    <w:p w14:paraId="68C94911" w14:textId="77777777" w:rsidR="00DA1DAD" w:rsidRPr="00DA1DAD" w:rsidRDefault="00DA1DAD" w:rsidP="00DA1DAD">
      <w:pPr>
        <w:rPr>
          <w:lang w:val="en-US"/>
        </w:rPr>
      </w:pPr>
      <w:r w:rsidRPr="00DA1DAD">
        <w:rPr>
          <w:lang w:val="en-US"/>
        </w:rPr>
        <w:t xml:space="preserve"># </w:t>
      </w:r>
      <w:proofErr w:type="spellStart"/>
      <w:r w:rsidRPr="00DA1DAD">
        <w:rPr>
          <w:lang w:val="en-US"/>
        </w:rPr>
        <w:t>Requiere</w:t>
      </w:r>
      <w:proofErr w:type="spellEnd"/>
      <w:r w:rsidRPr="00DA1DAD">
        <w:rPr>
          <w:lang w:val="en-US"/>
        </w:rPr>
        <w:t>: pip install pulp</w:t>
      </w:r>
    </w:p>
    <w:p w14:paraId="0D050B03" w14:textId="77777777" w:rsidR="00DA1DAD" w:rsidRPr="00DA1DAD" w:rsidRDefault="00DA1DAD" w:rsidP="00DA1DAD">
      <w:pPr>
        <w:rPr>
          <w:lang w:val="en-US"/>
        </w:rPr>
      </w:pPr>
      <w:r w:rsidRPr="00DA1DAD">
        <w:rPr>
          <w:lang w:val="en-US"/>
        </w:rPr>
        <w:t xml:space="preserve">from pulp import </w:t>
      </w:r>
      <w:proofErr w:type="spellStart"/>
      <w:r w:rsidRPr="00DA1DAD">
        <w:rPr>
          <w:lang w:val="en-US"/>
        </w:rPr>
        <w:t>LpProblem</w:t>
      </w:r>
      <w:proofErr w:type="spellEnd"/>
      <w:r w:rsidRPr="00DA1DAD">
        <w:rPr>
          <w:lang w:val="en-US"/>
        </w:rPr>
        <w:t xml:space="preserve">, </w:t>
      </w:r>
      <w:proofErr w:type="spellStart"/>
      <w:r w:rsidRPr="00DA1DAD">
        <w:rPr>
          <w:lang w:val="en-US"/>
        </w:rPr>
        <w:t>LpMinimize</w:t>
      </w:r>
      <w:proofErr w:type="spellEnd"/>
      <w:r w:rsidRPr="00DA1DAD">
        <w:rPr>
          <w:lang w:val="en-US"/>
        </w:rPr>
        <w:t xml:space="preserve">, </w:t>
      </w:r>
      <w:proofErr w:type="spellStart"/>
      <w:r w:rsidRPr="00DA1DAD">
        <w:rPr>
          <w:lang w:val="en-US"/>
        </w:rPr>
        <w:t>LpVariable</w:t>
      </w:r>
      <w:proofErr w:type="spellEnd"/>
      <w:r w:rsidRPr="00DA1DAD">
        <w:rPr>
          <w:lang w:val="en-US"/>
        </w:rPr>
        <w:t xml:space="preserve">, value, </w:t>
      </w:r>
      <w:proofErr w:type="spellStart"/>
      <w:r w:rsidRPr="00DA1DAD">
        <w:rPr>
          <w:lang w:val="en-US"/>
        </w:rPr>
        <w:t>LpStatus</w:t>
      </w:r>
      <w:proofErr w:type="spellEnd"/>
    </w:p>
    <w:p w14:paraId="158432E8" w14:textId="77777777" w:rsidR="00DA1DAD" w:rsidRPr="00DA1DAD" w:rsidRDefault="00DA1DAD" w:rsidP="00DA1DAD">
      <w:pPr>
        <w:rPr>
          <w:lang w:val="en-US"/>
        </w:rPr>
      </w:pPr>
    </w:p>
    <w:p w14:paraId="0BA1A655" w14:textId="77777777" w:rsidR="00DA1DAD" w:rsidRPr="00DA1DAD" w:rsidRDefault="00DA1DAD" w:rsidP="00DA1DAD">
      <w:r w:rsidRPr="00DA1DAD">
        <w:t>M = 1e6  # ejemplo de M grande; ver recomendaciones arriba para elegir M</w:t>
      </w:r>
    </w:p>
    <w:p w14:paraId="5376B942" w14:textId="77777777" w:rsidR="00DA1DAD" w:rsidRPr="00DA1DAD" w:rsidRDefault="00DA1DAD" w:rsidP="00DA1DAD">
      <w:pPr>
        <w:rPr>
          <w:lang w:val="en-US"/>
        </w:rPr>
      </w:pPr>
      <w:r w:rsidRPr="00DA1DAD">
        <w:rPr>
          <w:lang w:val="en-US"/>
        </w:rPr>
        <w:t xml:space="preserve">prob = </w:t>
      </w:r>
      <w:proofErr w:type="spellStart"/>
      <w:r w:rsidRPr="00DA1DAD">
        <w:rPr>
          <w:lang w:val="en-US"/>
        </w:rPr>
        <w:t>LpProblem</w:t>
      </w:r>
      <w:proofErr w:type="spellEnd"/>
      <w:r w:rsidRPr="00DA1DAD">
        <w:rPr>
          <w:lang w:val="en-US"/>
        </w:rPr>
        <w:t>("</w:t>
      </w:r>
      <w:proofErr w:type="spellStart"/>
      <w:r w:rsidRPr="00DA1DAD">
        <w:rPr>
          <w:lang w:val="en-US"/>
        </w:rPr>
        <w:t>BigM_example</w:t>
      </w:r>
      <w:proofErr w:type="spellEnd"/>
      <w:r w:rsidRPr="00DA1DAD">
        <w:rPr>
          <w:lang w:val="en-US"/>
        </w:rPr>
        <w:t xml:space="preserve">", </w:t>
      </w:r>
      <w:proofErr w:type="spellStart"/>
      <w:r w:rsidRPr="00DA1DAD">
        <w:rPr>
          <w:lang w:val="en-US"/>
        </w:rPr>
        <w:t>LpMinimize</w:t>
      </w:r>
      <w:proofErr w:type="spellEnd"/>
      <w:r w:rsidRPr="00DA1DAD">
        <w:rPr>
          <w:lang w:val="en-US"/>
        </w:rPr>
        <w:t>)</w:t>
      </w:r>
    </w:p>
    <w:p w14:paraId="0CAE0387" w14:textId="77777777" w:rsidR="00DA1DAD" w:rsidRPr="00DA1DAD" w:rsidRDefault="00DA1DAD" w:rsidP="00DA1DAD">
      <w:pPr>
        <w:rPr>
          <w:lang w:val="en-US"/>
        </w:rPr>
      </w:pPr>
    </w:p>
    <w:p w14:paraId="0ACA10C3" w14:textId="77777777" w:rsidR="00DA1DAD" w:rsidRPr="00DA1DAD" w:rsidRDefault="00DA1DAD" w:rsidP="00DA1DAD">
      <w:pPr>
        <w:rPr>
          <w:lang w:val="en-US"/>
        </w:rPr>
      </w:pPr>
      <w:r w:rsidRPr="00DA1DAD">
        <w:rPr>
          <w:lang w:val="en-US"/>
        </w:rPr>
        <w:t xml:space="preserve"># variables </w:t>
      </w:r>
      <w:proofErr w:type="spellStart"/>
      <w:r w:rsidRPr="00DA1DAD">
        <w:rPr>
          <w:lang w:val="en-US"/>
        </w:rPr>
        <w:t>originales</w:t>
      </w:r>
      <w:proofErr w:type="spellEnd"/>
    </w:p>
    <w:p w14:paraId="04F1BD98" w14:textId="77777777" w:rsidR="00DA1DAD" w:rsidRPr="00DA1DAD" w:rsidRDefault="00DA1DAD" w:rsidP="00DA1DAD">
      <w:pPr>
        <w:rPr>
          <w:lang w:val="en-US"/>
        </w:rPr>
      </w:pPr>
      <w:r w:rsidRPr="00DA1DAD">
        <w:rPr>
          <w:lang w:val="en-US"/>
        </w:rPr>
        <w:t xml:space="preserve">x1 = </w:t>
      </w:r>
      <w:proofErr w:type="spellStart"/>
      <w:r w:rsidRPr="00DA1DAD">
        <w:rPr>
          <w:lang w:val="en-US"/>
        </w:rPr>
        <w:t>LpVariable</w:t>
      </w:r>
      <w:proofErr w:type="spellEnd"/>
      <w:r w:rsidRPr="00DA1DAD">
        <w:rPr>
          <w:lang w:val="en-US"/>
        </w:rPr>
        <w:t xml:space="preserve">('x1', </w:t>
      </w:r>
      <w:proofErr w:type="spellStart"/>
      <w:r w:rsidRPr="00DA1DAD">
        <w:rPr>
          <w:lang w:val="en-US"/>
        </w:rPr>
        <w:t>lowBound</w:t>
      </w:r>
      <w:proofErr w:type="spellEnd"/>
      <w:r w:rsidRPr="00DA1DAD">
        <w:rPr>
          <w:lang w:val="en-US"/>
        </w:rPr>
        <w:t>=0)</w:t>
      </w:r>
    </w:p>
    <w:p w14:paraId="49031EE6" w14:textId="77777777" w:rsidR="00DA1DAD" w:rsidRPr="00DA1DAD" w:rsidRDefault="00DA1DAD" w:rsidP="00DA1DAD">
      <w:pPr>
        <w:rPr>
          <w:lang w:val="en-US"/>
        </w:rPr>
      </w:pPr>
      <w:r w:rsidRPr="00DA1DAD">
        <w:rPr>
          <w:lang w:val="en-US"/>
        </w:rPr>
        <w:t xml:space="preserve">x2 = </w:t>
      </w:r>
      <w:proofErr w:type="spellStart"/>
      <w:r w:rsidRPr="00DA1DAD">
        <w:rPr>
          <w:lang w:val="en-US"/>
        </w:rPr>
        <w:t>LpVariable</w:t>
      </w:r>
      <w:proofErr w:type="spellEnd"/>
      <w:r w:rsidRPr="00DA1DAD">
        <w:rPr>
          <w:lang w:val="en-US"/>
        </w:rPr>
        <w:t xml:space="preserve">('x2', </w:t>
      </w:r>
      <w:proofErr w:type="spellStart"/>
      <w:r w:rsidRPr="00DA1DAD">
        <w:rPr>
          <w:lang w:val="en-US"/>
        </w:rPr>
        <w:t>lowBound</w:t>
      </w:r>
      <w:proofErr w:type="spellEnd"/>
      <w:r w:rsidRPr="00DA1DAD">
        <w:rPr>
          <w:lang w:val="en-US"/>
        </w:rPr>
        <w:t>=0)</w:t>
      </w:r>
    </w:p>
    <w:p w14:paraId="17C53D9E" w14:textId="77777777" w:rsidR="00DA1DAD" w:rsidRPr="00DA1DAD" w:rsidRDefault="00DA1DAD" w:rsidP="00DA1DAD">
      <w:pPr>
        <w:rPr>
          <w:lang w:val="en-US"/>
        </w:rPr>
      </w:pPr>
      <w:r w:rsidRPr="00DA1DAD">
        <w:rPr>
          <w:lang w:val="en-US"/>
        </w:rPr>
        <w:t># surplus y artificials</w:t>
      </w:r>
    </w:p>
    <w:p w14:paraId="04D984A2" w14:textId="77777777" w:rsidR="00DA1DAD" w:rsidRPr="00DA1DAD" w:rsidRDefault="00DA1DAD" w:rsidP="00DA1DAD">
      <w:pPr>
        <w:rPr>
          <w:lang w:val="en-US"/>
        </w:rPr>
      </w:pPr>
      <w:r w:rsidRPr="00DA1DAD">
        <w:rPr>
          <w:lang w:val="en-US"/>
        </w:rPr>
        <w:t xml:space="preserve">e2 = </w:t>
      </w:r>
      <w:proofErr w:type="spellStart"/>
      <w:r w:rsidRPr="00DA1DAD">
        <w:rPr>
          <w:lang w:val="en-US"/>
        </w:rPr>
        <w:t>LpVariable</w:t>
      </w:r>
      <w:proofErr w:type="spellEnd"/>
      <w:r w:rsidRPr="00DA1DAD">
        <w:rPr>
          <w:lang w:val="en-US"/>
        </w:rPr>
        <w:t xml:space="preserve">('e2', </w:t>
      </w:r>
      <w:proofErr w:type="spellStart"/>
      <w:r w:rsidRPr="00DA1DAD">
        <w:rPr>
          <w:lang w:val="en-US"/>
        </w:rPr>
        <w:t>lowBound</w:t>
      </w:r>
      <w:proofErr w:type="spellEnd"/>
      <w:r w:rsidRPr="00DA1DAD">
        <w:rPr>
          <w:lang w:val="en-US"/>
        </w:rPr>
        <w:t>=0)</w:t>
      </w:r>
    </w:p>
    <w:p w14:paraId="27C1F11A" w14:textId="77777777" w:rsidR="00DA1DAD" w:rsidRPr="00DA1DAD" w:rsidRDefault="00DA1DAD" w:rsidP="00DA1DAD">
      <w:pPr>
        <w:rPr>
          <w:lang w:val="en-US"/>
        </w:rPr>
      </w:pPr>
      <w:r w:rsidRPr="00DA1DAD">
        <w:rPr>
          <w:lang w:val="en-US"/>
        </w:rPr>
        <w:t xml:space="preserve">a1 = </w:t>
      </w:r>
      <w:proofErr w:type="spellStart"/>
      <w:r w:rsidRPr="00DA1DAD">
        <w:rPr>
          <w:lang w:val="en-US"/>
        </w:rPr>
        <w:t>LpVariable</w:t>
      </w:r>
      <w:proofErr w:type="spellEnd"/>
      <w:r w:rsidRPr="00DA1DAD">
        <w:rPr>
          <w:lang w:val="en-US"/>
        </w:rPr>
        <w:t xml:space="preserve">('a1', </w:t>
      </w:r>
      <w:proofErr w:type="spellStart"/>
      <w:r w:rsidRPr="00DA1DAD">
        <w:rPr>
          <w:lang w:val="en-US"/>
        </w:rPr>
        <w:t>lowBound</w:t>
      </w:r>
      <w:proofErr w:type="spellEnd"/>
      <w:r w:rsidRPr="00DA1DAD">
        <w:rPr>
          <w:lang w:val="en-US"/>
        </w:rPr>
        <w:t>=0)</w:t>
      </w:r>
    </w:p>
    <w:p w14:paraId="564B3967" w14:textId="77777777" w:rsidR="00DA1DAD" w:rsidRPr="00601E5D" w:rsidRDefault="00DA1DAD" w:rsidP="00DA1DAD">
      <w:pPr>
        <w:rPr>
          <w:lang w:val="en-US"/>
        </w:rPr>
      </w:pPr>
      <w:r w:rsidRPr="00601E5D">
        <w:rPr>
          <w:lang w:val="en-US"/>
        </w:rPr>
        <w:t xml:space="preserve">a2 = </w:t>
      </w:r>
      <w:proofErr w:type="spellStart"/>
      <w:r w:rsidRPr="00601E5D">
        <w:rPr>
          <w:lang w:val="en-US"/>
        </w:rPr>
        <w:t>LpVariable</w:t>
      </w:r>
      <w:proofErr w:type="spellEnd"/>
      <w:r w:rsidRPr="00601E5D">
        <w:rPr>
          <w:lang w:val="en-US"/>
        </w:rPr>
        <w:t xml:space="preserve">('a2', </w:t>
      </w:r>
      <w:proofErr w:type="spellStart"/>
      <w:r w:rsidRPr="00601E5D">
        <w:rPr>
          <w:lang w:val="en-US"/>
        </w:rPr>
        <w:t>lowBound</w:t>
      </w:r>
      <w:proofErr w:type="spellEnd"/>
      <w:r w:rsidRPr="00601E5D">
        <w:rPr>
          <w:lang w:val="en-US"/>
        </w:rPr>
        <w:t>=0)</w:t>
      </w:r>
    </w:p>
    <w:p w14:paraId="1EE5FEC9" w14:textId="77777777" w:rsidR="00DA1DAD" w:rsidRPr="00601E5D" w:rsidRDefault="00DA1DAD" w:rsidP="00DA1DAD">
      <w:pPr>
        <w:rPr>
          <w:lang w:val="en-US"/>
        </w:rPr>
      </w:pPr>
    </w:p>
    <w:p w14:paraId="786C1ABD" w14:textId="77777777" w:rsidR="00DA1DAD" w:rsidRPr="00DA1DAD" w:rsidRDefault="00DA1DAD" w:rsidP="00DA1DAD">
      <w:r w:rsidRPr="00DA1DAD">
        <w:t># Función objetivo Big-M</w:t>
      </w:r>
    </w:p>
    <w:p w14:paraId="664ACDED" w14:textId="77777777" w:rsidR="00DA1DAD" w:rsidRPr="00DA1DAD" w:rsidRDefault="00DA1DAD" w:rsidP="00DA1DAD">
      <w:proofErr w:type="spellStart"/>
      <w:r w:rsidRPr="00DA1DAD">
        <w:t>prob</w:t>
      </w:r>
      <w:proofErr w:type="spellEnd"/>
      <w:r w:rsidRPr="00DA1DAD">
        <w:t xml:space="preserve"> += x1 + x2 + M*(a1 + a2)</w:t>
      </w:r>
    </w:p>
    <w:p w14:paraId="5ECAF44F" w14:textId="77777777" w:rsidR="00DA1DAD" w:rsidRPr="00DA1DAD" w:rsidRDefault="00DA1DAD" w:rsidP="00DA1DAD"/>
    <w:p w14:paraId="2B0B542A" w14:textId="77777777" w:rsidR="00DA1DAD" w:rsidRPr="00DA1DAD" w:rsidRDefault="00DA1DAD" w:rsidP="00DA1DAD">
      <w:r w:rsidRPr="00DA1DAD">
        <w:t># Restricciones transformadas</w:t>
      </w:r>
    </w:p>
    <w:p w14:paraId="6CA8A473" w14:textId="77777777" w:rsidR="00DA1DAD" w:rsidRPr="00DA1DAD" w:rsidRDefault="00DA1DAD" w:rsidP="00DA1DAD">
      <w:proofErr w:type="spellStart"/>
      <w:r w:rsidRPr="00DA1DAD">
        <w:t>prob</w:t>
      </w:r>
      <w:proofErr w:type="spellEnd"/>
      <w:r w:rsidRPr="00DA1DAD">
        <w:t xml:space="preserve"> += x1 + x2 + a1 == 4         # igualdad con artificial a1</w:t>
      </w:r>
    </w:p>
    <w:p w14:paraId="1CB9BDC6" w14:textId="77777777" w:rsidR="00DA1DAD" w:rsidRPr="00DA1DAD" w:rsidRDefault="00DA1DAD" w:rsidP="00DA1DAD">
      <w:proofErr w:type="spellStart"/>
      <w:r w:rsidRPr="00DA1DAD">
        <w:t>prob</w:t>
      </w:r>
      <w:proofErr w:type="spellEnd"/>
      <w:r w:rsidRPr="00DA1DAD">
        <w:t xml:space="preserve"> += x1 + 2*x2 - e2 + a2 == 6  # &gt;= convertida con surplus e2 y artificial a2</w:t>
      </w:r>
    </w:p>
    <w:p w14:paraId="1CB22149" w14:textId="77777777" w:rsidR="00DA1DAD" w:rsidRPr="00DA1DAD" w:rsidRDefault="00DA1DAD" w:rsidP="00DA1DAD"/>
    <w:p w14:paraId="78B3A484" w14:textId="77777777" w:rsidR="00DA1DAD" w:rsidRPr="00DA1DAD" w:rsidRDefault="00DA1DAD" w:rsidP="00DA1DAD">
      <w:pPr>
        <w:rPr>
          <w:lang w:val="en-US"/>
        </w:rPr>
      </w:pPr>
      <w:proofErr w:type="spellStart"/>
      <w:r w:rsidRPr="00DA1DAD">
        <w:rPr>
          <w:lang w:val="en-US"/>
        </w:rPr>
        <w:t>prob.solve</w:t>
      </w:r>
      <w:proofErr w:type="spellEnd"/>
      <w:r w:rsidRPr="00DA1DAD">
        <w:rPr>
          <w:lang w:val="en-US"/>
        </w:rPr>
        <w:t>()</w:t>
      </w:r>
    </w:p>
    <w:p w14:paraId="1EBB423C" w14:textId="77777777" w:rsidR="00DA1DAD" w:rsidRPr="00DA1DAD" w:rsidRDefault="00DA1DAD" w:rsidP="00DA1DAD">
      <w:pPr>
        <w:rPr>
          <w:lang w:val="en-US"/>
        </w:rPr>
      </w:pPr>
    </w:p>
    <w:p w14:paraId="10E8A907" w14:textId="77777777" w:rsidR="00DA1DAD" w:rsidRPr="00DA1DAD" w:rsidRDefault="00DA1DAD" w:rsidP="00DA1DAD">
      <w:pPr>
        <w:rPr>
          <w:lang w:val="en-US"/>
        </w:rPr>
      </w:pPr>
      <w:r w:rsidRPr="00DA1DAD">
        <w:rPr>
          <w:lang w:val="en-US"/>
        </w:rPr>
        <w:lastRenderedPageBreak/>
        <w:t xml:space="preserve">print("Status:", </w:t>
      </w:r>
      <w:proofErr w:type="spellStart"/>
      <w:r w:rsidRPr="00DA1DAD">
        <w:rPr>
          <w:lang w:val="en-US"/>
        </w:rPr>
        <w:t>LpStatus</w:t>
      </w:r>
      <w:proofErr w:type="spellEnd"/>
      <w:r w:rsidRPr="00DA1DAD">
        <w:rPr>
          <w:lang w:val="en-US"/>
        </w:rPr>
        <w:t>[</w:t>
      </w:r>
      <w:proofErr w:type="spellStart"/>
      <w:r w:rsidRPr="00DA1DAD">
        <w:rPr>
          <w:lang w:val="en-US"/>
        </w:rPr>
        <w:t>prob.status</w:t>
      </w:r>
      <w:proofErr w:type="spellEnd"/>
      <w:r w:rsidRPr="00DA1DAD">
        <w:rPr>
          <w:lang w:val="en-US"/>
        </w:rPr>
        <w:t>])</w:t>
      </w:r>
    </w:p>
    <w:p w14:paraId="48A931FB" w14:textId="77777777" w:rsidR="00DA1DAD" w:rsidRPr="00DA1DAD" w:rsidRDefault="00DA1DAD" w:rsidP="00DA1DAD">
      <w:pPr>
        <w:rPr>
          <w:lang w:val="en-US"/>
        </w:rPr>
      </w:pPr>
      <w:r w:rsidRPr="00DA1DAD">
        <w:rPr>
          <w:lang w:val="en-US"/>
        </w:rPr>
        <w:t>print("x1 =", value(x1), "x2 =", value(x2))</w:t>
      </w:r>
    </w:p>
    <w:p w14:paraId="1DEF4C1E" w14:textId="77777777" w:rsidR="00DA1DAD" w:rsidRPr="00DA1DAD" w:rsidRDefault="00DA1DAD" w:rsidP="00DA1DAD">
      <w:pPr>
        <w:rPr>
          <w:lang w:val="en-US"/>
        </w:rPr>
      </w:pPr>
      <w:r w:rsidRPr="00DA1DAD">
        <w:rPr>
          <w:lang w:val="en-US"/>
        </w:rPr>
        <w:t>print("a1 =", value(a1), "a2 =", value(a2))</w:t>
      </w:r>
    </w:p>
    <w:p w14:paraId="0047DDE3" w14:textId="77777777" w:rsidR="00DA1DAD" w:rsidRPr="00DA1DAD" w:rsidRDefault="00DA1DAD" w:rsidP="00DA1DAD">
      <w:pPr>
        <w:rPr>
          <w:lang w:val="en-US"/>
        </w:rPr>
      </w:pPr>
      <w:r w:rsidRPr="00DA1DAD">
        <w:rPr>
          <w:lang w:val="en-US"/>
        </w:rPr>
        <w:t>print("Objective (Big-M) = ", value(</w:t>
      </w:r>
      <w:proofErr w:type="spellStart"/>
      <w:r w:rsidRPr="00DA1DAD">
        <w:rPr>
          <w:lang w:val="en-US"/>
        </w:rPr>
        <w:t>prob.objective</w:t>
      </w:r>
      <w:proofErr w:type="spellEnd"/>
      <w:r w:rsidRPr="00DA1DAD">
        <w:rPr>
          <w:lang w:val="en-US"/>
        </w:rPr>
        <w:t>))</w:t>
      </w:r>
    </w:p>
    <w:p w14:paraId="60180FC6" w14:textId="77777777" w:rsidR="00DA1DAD" w:rsidRPr="00DA1DAD" w:rsidRDefault="00DA1DAD" w:rsidP="00DA1DAD">
      <w:pPr>
        <w:rPr>
          <w:lang w:val="en-US"/>
        </w:rPr>
      </w:pPr>
      <w:proofErr w:type="spellStart"/>
      <w:r w:rsidRPr="00DA1DAD">
        <w:rPr>
          <w:b/>
          <w:bCs/>
          <w:lang w:val="en-US"/>
        </w:rPr>
        <w:t>Interpretación</w:t>
      </w:r>
      <w:proofErr w:type="spellEnd"/>
      <w:r w:rsidRPr="00DA1DAD">
        <w:rPr>
          <w:b/>
          <w:bCs/>
          <w:lang w:val="en-US"/>
        </w:rPr>
        <w:t xml:space="preserve"> de </w:t>
      </w:r>
      <w:proofErr w:type="spellStart"/>
      <w:r w:rsidRPr="00DA1DAD">
        <w:rPr>
          <w:b/>
          <w:bCs/>
          <w:lang w:val="en-US"/>
        </w:rPr>
        <w:t>salida</w:t>
      </w:r>
      <w:proofErr w:type="spellEnd"/>
      <w:r w:rsidRPr="00DA1DAD">
        <w:rPr>
          <w:b/>
          <w:bCs/>
          <w:lang w:val="en-US"/>
        </w:rPr>
        <w:t>:</w:t>
      </w:r>
    </w:p>
    <w:p w14:paraId="1622159F" w14:textId="77777777" w:rsidR="00DA1DAD" w:rsidRPr="00DA1DAD" w:rsidRDefault="00DA1DAD" w:rsidP="00DA1DAD">
      <w:pPr>
        <w:numPr>
          <w:ilvl w:val="0"/>
          <w:numId w:val="76"/>
        </w:numPr>
      </w:pPr>
      <w:r w:rsidRPr="00DA1DAD">
        <w:t>Si a1=a2=0 en la solución → solución factible del modelo original (la solución x1,x2 es válida).</w:t>
      </w:r>
    </w:p>
    <w:p w14:paraId="34A42BD6" w14:textId="77777777" w:rsidR="00DA1DAD" w:rsidRPr="00DA1DAD" w:rsidRDefault="00DA1DAD" w:rsidP="00DA1DAD">
      <w:pPr>
        <w:numPr>
          <w:ilvl w:val="0"/>
          <w:numId w:val="76"/>
        </w:numPr>
      </w:pPr>
      <w:r w:rsidRPr="00DA1DAD">
        <w:t xml:space="preserve">Si alguna </w:t>
      </w:r>
      <w:proofErr w:type="spellStart"/>
      <w:r w:rsidRPr="00DA1DAD">
        <w:t>a_i</w:t>
      </w:r>
      <w:proofErr w:type="spellEnd"/>
      <w:r w:rsidRPr="00DA1DAD">
        <w:t xml:space="preserve">&gt;0 → problema original </w:t>
      </w:r>
      <w:proofErr w:type="spellStart"/>
      <w:r w:rsidRPr="00DA1DAD">
        <w:t>infactible</w:t>
      </w:r>
      <w:proofErr w:type="spellEnd"/>
      <w:r w:rsidRPr="00DA1DAD">
        <w:t>.</w:t>
      </w:r>
    </w:p>
    <w:p w14:paraId="193277A1" w14:textId="77777777" w:rsidR="00DA1DAD" w:rsidRPr="00DA1DAD" w:rsidRDefault="00DA1DAD" w:rsidP="00DA1DAD">
      <w:r w:rsidRPr="00DA1DAD">
        <w:rPr>
          <w:b/>
          <w:bCs/>
        </w:rPr>
        <w:t>Precaución:</w:t>
      </w:r>
      <w:r w:rsidRPr="00DA1DAD">
        <w:t xml:space="preserve"> M = 1e6 es un ejemplo; mejor calcular límites razonables para MMM o usar </w:t>
      </w:r>
      <w:proofErr w:type="spellStart"/>
      <w:r w:rsidRPr="00DA1DAD">
        <w:t>Two-Phase</w:t>
      </w:r>
      <w:proofErr w:type="spellEnd"/>
      <w:r w:rsidRPr="00DA1DAD">
        <w:t>.</w:t>
      </w:r>
    </w:p>
    <w:p w14:paraId="40240885" w14:textId="77777777" w:rsidR="00DA1DAD" w:rsidRPr="00DA1DAD" w:rsidRDefault="00AA7698" w:rsidP="00DA1DAD">
      <w:pPr>
        <w:rPr>
          <w:lang w:val="en-US"/>
        </w:rPr>
      </w:pPr>
      <w:r>
        <w:rPr>
          <w:lang w:val="en-US"/>
        </w:rPr>
        <w:pict w14:anchorId="76C54E1A">
          <v:rect id="_x0000_i1051" style="width:0;height:1.5pt" o:hralign="center" o:hrstd="t" o:hr="t" fillcolor="#a0a0a0" stroked="f"/>
        </w:pict>
      </w:r>
    </w:p>
    <w:p w14:paraId="4167B686" w14:textId="77777777" w:rsidR="00DA1DAD" w:rsidRPr="00DA1DAD" w:rsidRDefault="00DA1DAD" w:rsidP="00DA1DAD">
      <w:pPr>
        <w:rPr>
          <w:b/>
          <w:bCs/>
        </w:rPr>
      </w:pPr>
      <w:r w:rsidRPr="00DA1DAD">
        <w:rPr>
          <w:b/>
          <w:bCs/>
        </w:rPr>
        <w:t xml:space="preserve">B) </w:t>
      </w:r>
      <w:proofErr w:type="spellStart"/>
      <w:r w:rsidRPr="00DA1DAD">
        <w:rPr>
          <w:b/>
          <w:bCs/>
        </w:rPr>
        <w:t>Two-Phase</w:t>
      </w:r>
      <w:proofErr w:type="spellEnd"/>
      <w:r w:rsidRPr="00DA1DAD">
        <w:rPr>
          <w:b/>
          <w:bCs/>
        </w:rPr>
        <w:t xml:space="preserve"> (esquema pedagógico)</w:t>
      </w:r>
    </w:p>
    <w:p w14:paraId="42D21536" w14:textId="77777777" w:rsidR="00DA1DAD" w:rsidRPr="00DA1DAD" w:rsidRDefault="00DA1DAD" w:rsidP="00DA1DAD">
      <w:r w:rsidRPr="00DA1DAD">
        <w:rPr>
          <w:b/>
          <w:bCs/>
        </w:rPr>
        <w:t>Fase I:</w:t>
      </w:r>
      <w:r w:rsidRPr="00DA1DAD">
        <w:t xml:space="preserve"> Formar problema auxiliar</w:t>
      </w:r>
    </w:p>
    <w:p w14:paraId="10848CFD" w14:textId="77777777" w:rsidR="00DA1DAD" w:rsidRPr="00DA1DAD" w:rsidRDefault="00DA1DAD" w:rsidP="00DA1DAD">
      <w:r w:rsidRPr="00DA1DAD">
        <w:t xml:space="preserve">min⁡ W=a1+a2\min\ W = a_1 + a_2min W=a1​+a2​ </w:t>
      </w:r>
    </w:p>
    <w:p w14:paraId="48218D9E" w14:textId="77777777" w:rsidR="00DA1DAD" w:rsidRPr="00DA1DAD" w:rsidRDefault="00DA1DAD" w:rsidP="00DA1DAD">
      <w:r w:rsidRPr="00DA1DAD">
        <w:t>con las misma ecuaciones incluyendo a1,a2a_1,a_2a1​,a2​. Resolver; comprobar si W</w:t>
      </w:r>
      <w:r w:rsidRPr="00DA1DAD">
        <w:rPr>
          <w:rFonts w:ascii="Cambria Math" w:hAnsi="Cambria Math" w:cs="Cambria Math"/>
        </w:rPr>
        <w:t>∗</w:t>
      </w:r>
      <w:r w:rsidRPr="00DA1DAD">
        <w:t>=0W^* = 0W</w:t>
      </w:r>
      <w:r w:rsidRPr="00DA1DAD">
        <w:rPr>
          <w:rFonts w:ascii="Cambria Math" w:hAnsi="Cambria Math" w:cs="Cambria Math"/>
        </w:rPr>
        <w:t>∗</w:t>
      </w:r>
      <w:r w:rsidRPr="00DA1DAD">
        <w:t>=0. Si sí, pasar a Fase II: resolver el problema original con la BFS obtenida.</w:t>
      </w:r>
    </w:p>
    <w:p w14:paraId="4A42B9B8" w14:textId="77777777" w:rsidR="00DA1DAD" w:rsidRPr="00DA1DAD" w:rsidRDefault="00DA1DAD" w:rsidP="00DA1DAD">
      <w:r w:rsidRPr="00DA1DAD">
        <w:t xml:space="preserve">En </w:t>
      </w:r>
      <w:proofErr w:type="spellStart"/>
      <w:r w:rsidRPr="00DA1DAD">
        <w:t>PuLP</w:t>
      </w:r>
      <w:proofErr w:type="spellEnd"/>
      <w:r w:rsidRPr="00DA1DAD">
        <w:t xml:space="preserve">, el </w:t>
      </w:r>
      <w:proofErr w:type="spellStart"/>
      <w:r w:rsidRPr="00DA1DAD">
        <w:t>solver</w:t>
      </w:r>
      <w:proofErr w:type="spellEnd"/>
      <w:r w:rsidRPr="00DA1DAD">
        <w:t xml:space="preserve"> resolverá el problema original con igualdades y ≥ sin que tengas que introducir MMM explícito (internamente usa técnicas comparables a </w:t>
      </w:r>
      <w:proofErr w:type="spellStart"/>
      <w:r w:rsidRPr="00DA1DAD">
        <w:t>Two-Phase</w:t>
      </w:r>
      <w:proofErr w:type="spellEnd"/>
      <w:r w:rsidRPr="00DA1DAD">
        <w:t xml:space="preserve">). Pero para enseñanza conviene implementar </w:t>
      </w:r>
      <w:proofErr w:type="spellStart"/>
      <w:r w:rsidRPr="00DA1DAD">
        <w:t>Phase</w:t>
      </w:r>
      <w:proofErr w:type="spellEnd"/>
      <w:r w:rsidRPr="00DA1DAD">
        <w:t xml:space="preserve"> I explícitamente y mostrar las tablas I y II.</w:t>
      </w:r>
    </w:p>
    <w:p w14:paraId="7CDBA114" w14:textId="77777777" w:rsidR="00DA1DAD" w:rsidRPr="00DA1DAD" w:rsidRDefault="00AA7698" w:rsidP="00DA1DAD">
      <w:pPr>
        <w:rPr>
          <w:lang w:val="en-US"/>
        </w:rPr>
      </w:pPr>
      <w:r>
        <w:rPr>
          <w:lang w:val="en-US"/>
        </w:rPr>
        <w:pict w14:anchorId="0A522B77">
          <v:rect id="_x0000_i1052" style="width:0;height:1.5pt" o:hralign="center" o:hrstd="t" o:hr="t" fillcolor="#a0a0a0" stroked="f"/>
        </w:pict>
      </w:r>
    </w:p>
    <w:p w14:paraId="10BF8949" w14:textId="77777777" w:rsidR="00DA1DAD" w:rsidRPr="00DA1DAD" w:rsidRDefault="00DA1DAD" w:rsidP="00DA1DAD">
      <w:pPr>
        <w:rPr>
          <w:b/>
          <w:bCs/>
          <w:lang w:val="en-US"/>
        </w:rPr>
      </w:pPr>
      <w:r w:rsidRPr="00DA1DAD">
        <w:rPr>
          <w:b/>
          <w:bCs/>
          <w:lang w:val="en-US"/>
        </w:rPr>
        <w:t xml:space="preserve">8. </w:t>
      </w:r>
      <w:proofErr w:type="spellStart"/>
      <w:r w:rsidRPr="00DA1DAD">
        <w:rPr>
          <w:b/>
          <w:bCs/>
          <w:lang w:val="en-US"/>
        </w:rPr>
        <w:t>Comparación</w:t>
      </w:r>
      <w:proofErr w:type="spellEnd"/>
      <w:r w:rsidRPr="00DA1DAD">
        <w:rPr>
          <w:b/>
          <w:bCs/>
          <w:lang w:val="en-US"/>
        </w:rPr>
        <w:t xml:space="preserve"> Big-M vs Two-Phase (</w:t>
      </w:r>
      <w:proofErr w:type="spellStart"/>
      <w:r w:rsidRPr="00DA1DAD">
        <w:rPr>
          <w:b/>
          <w:bCs/>
          <w:lang w:val="en-US"/>
        </w:rPr>
        <w:t>resumen</w:t>
      </w:r>
      <w:proofErr w:type="spellEnd"/>
      <w:r w:rsidRPr="00DA1DAD">
        <w:rPr>
          <w:b/>
          <w:bCs/>
          <w:lang w:val="en-US"/>
        </w:rPr>
        <w:t>)</w:t>
      </w:r>
    </w:p>
    <w:p w14:paraId="1F02634E" w14:textId="77777777" w:rsidR="00DA1DAD" w:rsidRPr="00DA1DAD" w:rsidRDefault="00DA1DAD" w:rsidP="00DA1DAD">
      <w:pPr>
        <w:numPr>
          <w:ilvl w:val="0"/>
          <w:numId w:val="77"/>
        </w:numPr>
        <w:rPr>
          <w:lang w:val="en-US"/>
        </w:rPr>
      </w:pPr>
      <w:r w:rsidRPr="00DA1DAD">
        <w:rPr>
          <w:b/>
          <w:bCs/>
          <w:lang w:val="en-US"/>
        </w:rPr>
        <w:t>Big-M</w:t>
      </w:r>
    </w:p>
    <w:p w14:paraId="39A85A23" w14:textId="77777777" w:rsidR="00DA1DAD" w:rsidRPr="00DA1DAD" w:rsidRDefault="00DA1DAD" w:rsidP="00DA1DAD">
      <w:pPr>
        <w:numPr>
          <w:ilvl w:val="1"/>
          <w:numId w:val="77"/>
        </w:numPr>
      </w:pPr>
      <w:r w:rsidRPr="00DA1DAD">
        <w:rPr>
          <w:b/>
          <w:bCs/>
        </w:rPr>
        <w:t>Ventaja:</w:t>
      </w:r>
      <w:r w:rsidRPr="00DA1DAD">
        <w:t xml:space="preserve"> directo de formular (añades términos −M o +M en la función objetivo).</w:t>
      </w:r>
    </w:p>
    <w:p w14:paraId="0A96D067" w14:textId="77777777" w:rsidR="00DA1DAD" w:rsidRPr="00DA1DAD" w:rsidRDefault="00DA1DAD" w:rsidP="00DA1DAD">
      <w:pPr>
        <w:numPr>
          <w:ilvl w:val="1"/>
          <w:numId w:val="77"/>
        </w:numPr>
      </w:pPr>
      <w:r w:rsidRPr="00DA1DAD">
        <w:rPr>
          <w:b/>
          <w:bCs/>
        </w:rPr>
        <w:t>Desventaja:</w:t>
      </w:r>
      <w:r w:rsidRPr="00DA1DAD">
        <w:t xml:space="preserve"> riesgos numéricos por elección de MMM. Potencialmente inestable; difícil justificar magnitud de MMM.</w:t>
      </w:r>
    </w:p>
    <w:p w14:paraId="56C5B12B" w14:textId="77777777" w:rsidR="00DA1DAD" w:rsidRPr="00DA1DAD" w:rsidRDefault="00DA1DAD" w:rsidP="00DA1DAD">
      <w:pPr>
        <w:numPr>
          <w:ilvl w:val="0"/>
          <w:numId w:val="77"/>
        </w:numPr>
        <w:rPr>
          <w:lang w:val="en-US"/>
        </w:rPr>
      </w:pPr>
      <w:r w:rsidRPr="00DA1DAD">
        <w:rPr>
          <w:b/>
          <w:bCs/>
          <w:lang w:val="en-US"/>
        </w:rPr>
        <w:lastRenderedPageBreak/>
        <w:t>Two-Phase</w:t>
      </w:r>
    </w:p>
    <w:p w14:paraId="792AAFD6" w14:textId="77777777" w:rsidR="00DA1DAD" w:rsidRPr="00DA1DAD" w:rsidRDefault="00DA1DAD" w:rsidP="00DA1DAD">
      <w:pPr>
        <w:numPr>
          <w:ilvl w:val="1"/>
          <w:numId w:val="77"/>
        </w:numPr>
      </w:pPr>
      <w:r w:rsidRPr="00DA1DAD">
        <w:rPr>
          <w:b/>
          <w:bCs/>
        </w:rPr>
        <w:t>Ventaja:</w:t>
      </w:r>
      <w:r w:rsidRPr="00DA1DAD">
        <w:t xml:space="preserve"> numéricamente más estable; no depende de parámetros arbitrarios; claridad conceptual (minimizar la suma de artificiales).</w:t>
      </w:r>
    </w:p>
    <w:p w14:paraId="75A89030" w14:textId="77777777" w:rsidR="00DA1DAD" w:rsidRPr="00DA1DAD" w:rsidRDefault="00DA1DAD" w:rsidP="00DA1DAD">
      <w:pPr>
        <w:numPr>
          <w:ilvl w:val="1"/>
          <w:numId w:val="77"/>
        </w:numPr>
      </w:pPr>
      <w:r w:rsidRPr="00DA1DAD">
        <w:rPr>
          <w:b/>
          <w:bCs/>
        </w:rPr>
        <w:t>Desventaja:</w:t>
      </w:r>
      <w:r w:rsidRPr="00DA1DAD">
        <w:t xml:space="preserve"> requiere resolver un problema auxiliar (dos pasos). En </w:t>
      </w:r>
      <w:proofErr w:type="spellStart"/>
      <w:r w:rsidRPr="00DA1DAD">
        <w:t>solvers</w:t>
      </w:r>
      <w:proofErr w:type="spellEnd"/>
      <w:r w:rsidRPr="00DA1DAD">
        <w:t xml:space="preserve"> modernos la diferencia es mínima.</w:t>
      </w:r>
    </w:p>
    <w:p w14:paraId="5EB06D8F" w14:textId="77777777" w:rsidR="00DA1DAD" w:rsidRPr="00DA1DAD" w:rsidRDefault="00DA1DAD" w:rsidP="00DA1DAD">
      <w:r w:rsidRPr="00DA1DAD">
        <w:rPr>
          <w:b/>
          <w:bCs/>
        </w:rPr>
        <w:t>Recomendación:</w:t>
      </w:r>
      <w:r w:rsidRPr="00DA1DAD">
        <w:t xml:space="preserve"> usar </w:t>
      </w:r>
      <w:proofErr w:type="spellStart"/>
      <w:r w:rsidRPr="00DA1DAD">
        <w:rPr>
          <w:b/>
          <w:bCs/>
        </w:rPr>
        <w:t>Two-Phase</w:t>
      </w:r>
      <w:proofErr w:type="spellEnd"/>
      <w:r w:rsidRPr="00DA1DAD">
        <w:t xml:space="preserve"> en docencia y en implementaciones donde puedas controlar el procedimiento. Usar Big-M sólo si justificas MMM y controlas la estabilidad (o por compatibilidad con formulaciones anteriores).</w:t>
      </w:r>
    </w:p>
    <w:p w14:paraId="3167E4FC" w14:textId="77777777" w:rsidR="00DA1DAD" w:rsidRPr="00DA1DAD" w:rsidRDefault="00AA7698" w:rsidP="00DA1DAD">
      <w:pPr>
        <w:rPr>
          <w:lang w:val="en-US"/>
        </w:rPr>
      </w:pPr>
      <w:r>
        <w:rPr>
          <w:lang w:val="en-US"/>
        </w:rPr>
        <w:pict w14:anchorId="0D5A3CFD">
          <v:rect id="_x0000_i1053" style="width:0;height:1.5pt" o:hralign="center" o:hrstd="t" o:hr="t" fillcolor="#a0a0a0" stroked="f"/>
        </w:pict>
      </w:r>
    </w:p>
    <w:p w14:paraId="79C86FCF" w14:textId="77777777" w:rsidR="00DA1DAD" w:rsidRPr="00DA1DAD" w:rsidRDefault="00DA1DAD" w:rsidP="00DA1DAD">
      <w:pPr>
        <w:rPr>
          <w:b/>
          <w:bCs/>
        </w:rPr>
      </w:pPr>
      <w:r w:rsidRPr="00DA1DAD">
        <w:rPr>
          <w:b/>
          <w:bCs/>
        </w:rPr>
        <w:t>9. Interpretación económica de las artificiales y MMM</w:t>
      </w:r>
    </w:p>
    <w:p w14:paraId="1976575B" w14:textId="77777777" w:rsidR="00DA1DAD" w:rsidRPr="00DA1DAD" w:rsidRDefault="00DA1DAD" w:rsidP="00DA1DAD">
      <w:pPr>
        <w:numPr>
          <w:ilvl w:val="0"/>
          <w:numId w:val="78"/>
        </w:numPr>
      </w:pPr>
      <w:r w:rsidRPr="00DA1DAD">
        <w:t xml:space="preserve">Las variables artificiales no tienen significado operativo; son </w:t>
      </w:r>
      <w:r w:rsidRPr="00DA1DAD">
        <w:rPr>
          <w:b/>
          <w:bCs/>
        </w:rPr>
        <w:t>instrumentos numéricos</w:t>
      </w:r>
      <w:r w:rsidRPr="00DA1DAD">
        <w:t>.</w:t>
      </w:r>
    </w:p>
    <w:p w14:paraId="6C01FAF9" w14:textId="77777777" w:rsidR="00DA1DAD" w:rsidRPr="00DA1DAD" w:rsidRDefault="00DA1DAD" w:rsidP="00DA1DAD">
      <w:pPr>
        <w:numPr>
          <w:ilvl w:val="0"/>
          <w:numId w:val="78"/>
        </w:numPr>
      </w:pPr>
      <w:r w:rsidRPr="00DA1DAD">
        <w:t xml:space="preserve">El coeficiente MMM se interpreta como </w:t>
      </w:r>
      <w:r w:rsidRPr="00DA1DAD">
        <w:rPr>
          <w:b/>
          <w:bCs/>
        </w:rPr>
        <w:t>penalización</w:t>
      </w:r>
      <w:r w:rsidRPr="00DA1DAD">
        <w:t xml:space="preserve"> por forzar factibilidad —en términos económicos, ofrecer un coste enorme por violar la estructura (pero ese coste no representa ningún costo real). Por eso el análisis de resultados debe eliminar las </w:t>
      </w:r>
      <w:proofErr w:type="spellStart"/>
      <w:r w:rsidRPr="00DA1DAD">
        <w:t>artifices</w:t>
      </w:r>
      <w:proofErr w:type="spellEnd"/>
      <w:r w:rsidRPr="00DA1DAD">
        <w:t xml:space="preserve"> y reportar únicamente las variables reales.</w:t>
      </w:r>
    </w:p>
    <w:p w14:paraId="23061626" w14:textId="77777777" w:rsidR="00DA1DAD" w:rsidRPr="00DA1DAD" w:rsidRDefault="00AA7698" w:rsidP="00DA1DAD">
      <w:pPr>
        <w:rPr>
          <w:lang w:val="en-US"/>
        </w:rPr>
      </w:pPr>
      <w:r>
        <w:rPr>
          <w:lang w:val="en-US"/>
        </w:rPr>
        <w:pict w14:anchorId="59E277B2">
          <v:rect id="_x0000_i1054" style="width:0;height:1.5pt" o:hralign="center" o:hrstd="t" o:hr="t" fillcolor="#a0a0a0" stroked="f"/>
        </w:pict>
      </w:r>
    </w:p>
    <w:p w14:paraId="3B8C74AA" w14:textId="77777777" w:rsidR="00DA1DAD" w:rsidRPr="00DA1DAD" w:rsidRDefault="00DA1DAD" w:rsidP="00DA1DAD">
      <w:pPr>
        <w:rPr>
          <w:b/>
          <w:bCs/>
        </w:rPr>
      </w:pPr>
      <w:r w:rsidRPr="00DA1DAD">
        <w:rPr>
          <w:b/>
          <w:bCs/>
        </w:rPr>
        <w:t>10. Ejercicios propuestos (con soluciones)</w:t>
      </w:r>
    </w:p>
    <w:p w14:paraId="166474D4" w14:textId="77777777" w:rsidR="00DA1DAD" w:rsidRPr="00DA1DAD" w:rsidRDefault="00DA1DAD" w:rsidP="00DA1DAD">
      <w:pPr>
        <w:rPr>
          <w:b/>
          <w:bCs/>
        </w:rPr>
      </w:pPr>
      <w:r w:rsidRPr="00DA1DAD">
        <w:rPr>
          <w:b/>
          <w:bCs/>
        </w:rPr>
        <w:t>Ejercicio 1 (Big-M — práctico)</w:t>
      </w:r>
    </w:p>
    <w:p w14:paraId="26E29F0A" w14:textId="77777777" w:rsidR="00DA1DAD" w:rsidRPr="00DA1DAD" w:rsidRDefault="00DA1DAD" w:rsidP="00DA1DAD">
      <w:r w:rsidRPr="00DA1DAD">
        <w:t>Formule y resuelva (usando Big-M) el siguiente problema:</w:t>
      </w:r>
    </w:p>
    <w:p w14:paraId="5EFC1B0C" w14:textId="77777777" w:rsidR="00DA1DAD" w:rsidRPr="00DA1DAD" w:rsidRDefault="00DA1DAD" w:rsidP="00DA1DAD">
      <w:proofErr w:type="spellStart"/>
      <w:r w:rsidRPr="00DA1DAD">
        <w:t>max</w:t>
      </w:r>
      <w:proofErr w:type="spellEnd"/>
      <w:r w:rsidRPr="00DA1DAD">
        <w:t>⁡ z=3x1+2x2s.a. x1+x2=5,2x1+x2≥6,x1,x2≥0.\</w:t>
      </w:r>
      <w:proofErr w:type="spellStart"/>
      <w:r w:rsidRPr="00DA1DAD">
        <w:t>begin</w:t>
      </w:r>
      <w:proofErr w:type="spellEnd"/>
      <w:r w:rsidRPr="00DA1DAD">
        <w:t>{</w:t>
      </w:r>
      <w:proofErr w:type="spellStart"/>
      <w:r w:rsidRPr="00DA1DAD">
        <w:t>aligned</w:t>
      </w:r>
      <w:proofErr w:type="spellEnd"/>
      <w:r w:rsidRPr="00DA1DAD">
        <w:t>} \</w:t>
      </w:r>
      <w:proofErr w:type="spellStart"/>
      <w:r w:rsidRPr="00DA1DAD">
        <w:t>max</w:t>
      </w:r>
      <w:proofErr w:type="spellEnd"/>
      <w:r w:rsidRPr="00DA1DAD">
        <w:t>\ &amp; z = 3x_1 + 2x_2\\ \</w:t>
      </w:r>
      <w:proofErr w:type="spellStart"/>
      <w:r w:rsidRPr="00DA1DAD">
        <w:t>text</w:t>
      </w:r>
      <w:proofErr w:type="spellEnd"/>
      <w:r w:rsidRPr="00DA1DAD">
        <w:t xml:space="preserve">{s.a. } &amp; x_1 + x_2 = 5,\\ &amp; 2x_1 + x_2 \ge 6,\\ &amp; x_1,x_2\ge0. \end{aligned}max s.a. ​z=3x1​+2x2​x1​+x2​=5,2x1​+x2​≥6,x1​,x2​≥0.​ </w:t>
      </w:r>
    </w:p>
    <w:p w14:paraId="08A68217" w14:textId="77777777" w:rsidR="00DA1DAD" w:rsidRPr="00DA1DAD" w:rsidRDefault="00DA1DAD" w:rsidP="00DA1DAD">
      <w:pPr>
        <w:rPr>
          <w:lang w:val="en-US"/>
        </w:rPr>
      </w:pPr>
      <w:proofErr w:type="spellStart"/>
      <w:r w:rsidRPr="00DA1DAD">
        <w:rPr>
          <w:b/>
          <w:bCs/>
          <w:lang w:val="en-US"/>
        </w:rPr>
        <w:t>Solución</w:t>
      </w:r>
      <w:proofErr w:type="spellEnd"/>
      <w:r w:rsidRPr="00DA1DAD">
        <w:rPr>
          <w:b/>
          <w:bCs/>
          <w:lang w:val="en-US"/>
        </w:rPr>
        <w:t xml:space="preserve"> (</w:t>
      </w:r>
      <w:proofErr w:type="spellStart"/>
      <w:r w:rsidRPr="00DA1DAD">
        <w:rPr>
          <w:b/>
          <w:bCs/>
          <w:lang w:val="en-US"/>
        </w:rPr>
        <w:t>esquema</w:t>
      </w:r>
      <w:proofErr w:type="spellEnd"/>
      <w:r w:rsidRPr="00DA1DAD">
        <w:rPr>
          <w:b/>
          <w:bCs/>
          <w:lang w:val="en-US"/>
        </w:rPr>
        <w:t>):</w:t>
      </w:r>
    </w:p>
    <w:p w14:paraId="76D960F4" w14:textId="77777777" w:rsidR="00DA1DAD" w:rsidRPr="00DA1DAD" w:rsidRDefault="00DA1DAD" w:rsidP="00DA1DAD">
      <w:pPr>
        <w:numPr>
          <w:ilvl w:val="0"/>
          <w:numId w:val="79"/>
        </w:numPr>
        <w:rPr>
          <w:lang w:val="en-US"/>
        </w:rPr>
      </w:pPr>
      <w:proofErr w:type="spellStart"/>
      <w:r w:rsidRPr="00DA1DAD">
        <w:rPr>
          <w:lang w:val="en-US"/>
        </w:rPr>
        <w:t>Transformar</w:t>
      </w:r>
      <w:proofErr w:type="spellEnd"/>
      <w:r w:rsidRPr="00DA1DAD">
        <w:rPr>
          <w:lang w:val="en-US"/>
        </w:rPr>
        <w:t>:</w:t>
      </w:r>
    </w:p>
    <w:p w14:paraId="0C695E1D" w14:textId="77777777" w:rsidR="00DA1DAD" w:rsidRPr="00DA1DAD" w:rsidRDefault="00DA1DAD" w:rsidP="00DA1DAD">
      <w:pPr>
        <w:numPr>
          <w:ilvl w:val="1"/>
          <w:numId w:val="79"/>
        </w:numPr>
        <w:rPr>
          <w:lang w:val="en-US"/>
        </w:rPr>
      </w:pPr>
      <w:r w:rsidRPr="00DA1DAD">
        <w:rPr>
          <w:lang w:val="en-US"/>
        </w:rPr>
        <w:t>(1) x1+x2+a1=5x_1 + x_2 + a_1 = 5x1​+x2​+a1​=5.</w:t>
      </w:r>
    </w:p>
    <w:p w14:paraId="414C408C" w14:textId="77777777" w:rsidR="00DA1DAD" w:rsidRPr="00DA1DAD" w:rsidRDefault="00DA1DAD" w:rsidP="00DA1DAD">
      <w:pPr>
        <w:numPr>
          <w:ilvl w:val="1"/>
          <w:numId w:val="79"/>
        </w:numPr>
      </w:pPr>
      <w:r w:rsidRPr="00DA1DAD">
        <w:t>(2) 2x1+x2−e2+a2=62x_1 + x_2 - e_2 + a_2 = 62x1​+x2​−e2​+a2​=6.</w:t>
      </w:r>
    </w:p>
    <w:p w14:paraId="255515AD" w14:textId="77777777" w:rsidR="00DA1DAD" w:rsidRPr="00DA1DAD" w:rsidRDefault="00DA1DAD" w:rsidP="00DA1DAD">
      <w:pPr>
        <w:numPr>
          <w:ilvl w:val="0"/>
          <w:numId w:val="79"/>
        </w:numPr>
      </w:pPr>
      <w:r w:rsidRPr="00DA1DAD">
        <w:lastRenderedPageBreak/>
        <w:t xml:space="preserve">Escribir objetivo Big-M (maximización): </w:t>
      </w:r>
      <w:proofErr w:type="spellStart"/>
      <w:r w:rsidRPr="00DA1DAD">
        <w:t>max</w:t>
      </w:r>
      <w:proofErr w:type="spellEnd"/>
      <w:r w:rsidRPr="00DA1DAD">
        <w:t>⁡ Z′=3x1+2x2−M(a1+a2) \</w:t>
      </w:r>
      <w:proofErr w:type="spellStart"/>
      <w:r w:rsidRPr="00DA1DAD">
        <w:t>max</w:t>
      </w:r>
      <w:proofErr w:type="spellEnd"/>
      <w:r w:rsidRPr="00DA1DAD">
        <w:t>\ Z' = 3x_1 + 2x_2 - M(a_1 + a_2)</w:t>
      </w:r>
      <w:proofErr w:type="spellStart"/>
      <w:r w:rsidRPr="00DA1DAD">
        <w:t>max</w:t>
      </w:r>
      <w:proofErr w:type="spellEnd"/>
      <w:r w:rsidRPr="00DA1DAD">
        <w:t> Z′=3x1​+2x2​−M(a1​+a2​).</w:t>
      </w:r>
    </w:p>
    <w:p w14:paraId="4C2D4704" w14:textId="77777777" w:rsidR="00DA1DAD" w:rsidRPr="00DA1DAD" w:rsidRDefault="00DA1DAD" w:rsidP="00DA1DAD">
      <w:pPr>
        <w:numPr>
          <w:ilvl w:val="0"/>
          <w:numId w:val="79"/>
        </w:numPr>
      </w:pPr>
      <w:r w:rsidRPr="00DA1DAD">
        <w:t xml:space="preserve">Construir </w:t>
      </w:r>
      <w:proofErr w:type="spellStart"/>
      <w:r w:rsidRPr="00DA1DAD">
        <w:t>tableau</w:t>
      </w:r>
      <w:proofErr w:type="spellEnd"/>
      <w:r w:rsidRPr="00DA1DAD">
        <w:t xml:space="preserve"> inicial (a1,a2 en base) con coeficientes −M en fila z; aplicar </w:t>
      </w:r>
      <w:proofErr w:type="spellStart"/>
      <w:r w:rsidRPr="00DA1DAD">
        <w:t>pivoteos</w:t>
      </w:r>
      <w:proofErr w:type="spellEnd"/>
      <w:r w:rsidRPr="00DA1DAD">
        <w:t>.</w:t>
      </w:r>
    </w:p>
    <w:p w14:paraId="000A5500" w14:textId="77777777" w:rsidR="00DA1DAD" w:rsidRPr="00DA1DAD" w:rsidRDefault="00DA1DAD" w:rsidP="00DA1DAD">
      <w:pPr>
        <w:numPr>
          <w:ilvl w:val="0"/>
          <w:numId w:val="79"/>
        </w:numPr>
      </w:pPr>
      <w:r w:rsidRPr="00DA1DAD">
        <w:t xml:space="preserve">Si con elección razonable de MMM las </w:t>
      </w:r>
      <w:proofErr w:type="spellStart"/>
      <w:r w:rsidRPr="00DA1DAD">
        <w:t>artifices</w:t>
      </w:r>
      <w:proofErr w:type="spellEnd"/>
      <w:r w:rsidRPr="00DA1DAD">
        <w:t xml:space="preserve"> quedan a 0 → solución factible.</w:t>
      </w:r>
    </w:p>
    <w:p w14:paraId="276B8DBC" w14:textId="77777777" w:rsidR="00DA1DAD" w:rsidRPr="00DA1DAD" w:rsidRDefault="00DA1DAD" w:rsidP="00DA1DAD">
      <w:pPr>
        <w:numPr>
          <w:ilvl w:val="0"/>
          <w:numId w:val="79"/>
        </w:numPr>
        <w:rPr>
          <w:lang w:val="en-US"/>
        </w:rPr>
      </w:pPr>
      <w:r w:rsidRPr="00DA1DAD">
        <w:rPr>
          <w:lang w:val="en-US"/>
        </w:rPr>
        <w:t>Alternativa: resolver con Two-Phase.</w:t>
      </w:r>
    </w:p>
    <w:p w14:paraId="642929A2" w14:textId="77777777" w:rsidR="00DA1DAD" w:rsidRPr="00DA1DAD" w:rsidRDefault="00DA1DAD" w:rsidP="00DA1DAD">
      <w:r w:rsidRPr="00DA1DAD">
        <w:t xml:space="preserve">(Por brevedad aquí resumo; si quieres, despliego las tablas iteración a iteración y el código </w:t>
      </w:r>
      <w:proofErr w:type="spellStart"/>
      <w:r w:rsidRPr="00DA1DAD">
        <w:t>PuLP</w:t>
      </w:r>
      <w:proofErr w:type="spellEnd"/>
      <w:r w:rsidRPr="00DA1DAD">
        <w:t xml:space="preserve"> con M razonable o la versión </w:t>
      </w:r>
      <w:proofErr w:type="spellStart"/>
      <w:r w:rsidRPr="00DA1DAD">
        <w:t>Two-Phase</w:t>
      </w:r>
      <w:proofErr w:type="spellEnd"/>
      <w:r w:rsidRPr="00DA1DAD">
        <w:t>).</w:t>
      </w:r>
    </w:p>
    <w:p w14:paraId="1A2F0625" w14:textId="77777777" w:rsidR="00DA1DAD" w:rsidRPr="00DA1DAD" w:rsidRDefault="00DA1DAD" w:rsidP="00DA1DAD">
      <w:pPr>
        <w:rPr>
          <w:b/>
          <w:bCs/>
        </w:rPr>
      </w:pPr>
      <w:r w:rsidRPr="00DA1DAD">
        <w:rPr>
          <w:b/>
          <w:bCs/>
        </w:rPr>
        <w:t>Ejercicio 2 (Comparación)</w:t>
      </w:r>
    </w:p>
    <w:p w14:paraId="190B6833" w14:textId="77777777" w:rsidR="00DA1DAD" w:rsidRPr="00DA1DAD" w:rsidRDefault="00DA1DAD" w:rsidP="00DA1DAD">
      <w:pPr>
        <w:rPr>
          <w:lang w:val="en-US"/>
        </w:rPr>
      </w:pPr>
      <w:r w:rsidRPr="00DA1DAD">
        <w:t xml:space="preserve">Resuelve el ejemplo del apartado 6 (minimización x1+x2x_1 + x_2x1​+x2​ con una igualdad y una ≥) por </w:t>
      </w:r>
      <w:proofErr w:type="spellStart"/>
      <w:r w:rsidRPr="00DA1DAD">
        <w:rPr>
          <w:b/>
          <w:bCs/>
        </w:rPr>
        <w:t>Two-Phase</w:t>
      </w:r>
      <w:proofErr w:type="spellEnd"/>
      <w:r w:rsidRPr="00DA1DAD">
        <w:t xml:space="preserve"> y compara la solución con la obtenida por Big-M con M=104M=10^4M=104. </w:t>
      </w:r>
      <w:r w:rsidRPr="00DA1DAD">
        <w:rPr>
          <w:lang w:val="en-US"/>
        </w:rPr>
        <w:t>¿</w:t>
      </w:r>
      <w:proofErr w:type="spellStart"/>
      <w:r w:rsidRPr="00DA1DAD">
        <w:rPr>
          <w:lang w:val="en-US"/>
        </w:rPr>
        <w:t>Qué</w:t>
      </w:r>
      <w:proofErr w:type="spellEnd"/>
      <w:r w:rsidRPr="00DA1DAD">
        <w:rPr>
          <w:lang w:val="en-US"/>
        </w:rPr>
        <w:t xml:space="preserve"> </w:t>
      </w:r>
      <w:proofErr w:type="spellStart"/>
      <w:r w:rsidRPr="00DA1DAD">
        <w:rPr>
          <w:lang w:val="en-US"/>
        </w:rPr>
        <w:t>diferencias</w:t>
      </w:r>
      <w:proofErr w:type="spellEnd"/>
      <w:r w:rsidRPr="00DA1DAD">
        <w:rPr>
          <w:lang w:val="en-US"/>
        </w:rPr>
        <w:t xml:space="preserve"> </w:t>
      </w:r>
      <w:proofErr w:type="spellStart"/>
      <w:r w:rsidRPr="00DA1DAD">
        <w:rPr>
          <w:lang w:val="en-US"/>
        </w:rPr>
        <w:t>numéricas</w:t>
      </w:r>
      <w:proofErr w:type="spellEnd"/>
      <w:r w:rsidRPr="00DA1DAD">
        <w:rPr>
          <w:lang w:val="en-US"/>
        </w:rPr>
        <w:t xml:space="preserve"> </w:t>
      </w:r>
      <w:proofErr w:type="spellStart"/>
      <w:r w:rsidRPr="00DA1DAD">
        <w:rPr>
          <w:lang w:val="en-US"/>
        </w:rPr>
        <w:t>observas</w:t>
      </w:r>
      <w:proofErr w:type="spellEnd"/>
      <w:r w:rsidRPr="00DA1DAD">
        <w:rPr>
          <w:lang w:val="en-US"/>
        </w:rPr>
        <w:t xml:space="preserve"> y </w:t>
      </w:r>
      <w:proofErr w:type="spellStart"/>
      <w:r w:rsidRPr="00DA1DAD">
        <w:rPr>
          <w:lang w:val="en-US"/>
        </w:rPr>
        <w:t>por</w:t>
      </w:r>
      <w:proofErr w:type="spellEnd"/>
      <w:r w:rsidRPr="00DA1DAD">
        <w:rPr>
          <w:lang w:val="en-US"/>
        </w:rPr>
        <w:t xml:space="preserve"> </w:t>
      </w:r>
      <w:proofErr w:type="spellStart"/>
      <w:r w:rsidRPr="00DA1DAD">
        <w:rPr>
          <w:lang w:val="en-US"/>
        </w:rPr>
        <w:t>qué</w:t>
      </w:r>
      <w:proofErr w:type="spellEnd"/>
      <w:r w:rsidRPr="00DA1DAD">
        <w:rPr>
          <w:lang w:val="en-US"/>
        </w:rPr>
        <w:t>?</w:t>
      </w:r>
    </w:p>
    <w:p w14:paraId="65A92D30" w14:textId="77777777" w:rsidR="00DA1DAD" w:rsidRPr="00DA1DAD" w:rsidRDefault="00DA1DAD" w:rsidP="00DA1DAD">
      <w:pPr>
        <w:rPr>
          <w:lang w:val="en-US"/>
        </w:rPr>
      </w:pPr>
      <w:proofErr w:type="spellStart"/>
      <w:r w:rsidRPr="00DA1DAD">
        <w:rPr>
          <w:b/>
          <w:bCs/>
          <w:lang w:val="en-US"/>
        </w:rPr>
        <w:t>Solución</w:t>
      </w:r>
      <w:proofErr w:type="spellEnd"/>
      <w:r w:rsidRPr="00DA1DAD">
        <w:rPr>
          <w:b/>
          <w:bCs/>
          <w:lang w:val="en-US"/>
        </w:rPr>
        <w:t xml:space="preserve"> (</w:t>
      </w:r>
      <w:proofErr w:type="spellStart"/>
      <w:r w:rsidRPr="00DA1DAD">
        <w:rPr>
          <w:b/>
          <w:bCs/>
          <w:lang w:val="en-US"/>
        </w:rPr>
        <w:t>orientativa</w:t>
      </w:r>
      <w:proofErr w:type="spellEnd"/>
      <w:r w:rsidRPr="00DA1DAD">
        <w:rPr>
          <w:b/>
          <w:bCs/>
          <w:lang w:val="en-US"/>
        </w:rPr>
        <w:t>):</w:t>
      </w:r>
    </w:p>
    <w:p w14:paraId="26378147" w14:textId="77777777" w:rsidR="00DA1DAD" w:rsidRPr="00DA1DAD" w:rsidRDefault="00DA1DAD" w:rsidP="00DA1DAD">
      <w:pPr>
        <w:numPr>
          <w:ilvl w:val="0"/>
          <w:numId w:val="80"/>
        </w:numPr>
        <w:rPr>
          <w:lang w:val="en-US"/>
        </w:rPr>
      </w:pPr>
      <w:proofErr w:type="spellStart"/>
      <w:r w:rsidRPr="00DA1DAD">
        <w:t>Two-Phase</w:t>
      </w:r>
      <w:proofErr w:type="spellEnd"/>
      <w:r w:rsidRPr="00DA1DAD">
        <w:t xml:space="preserve"> dará resultado robusto; Big-M puede dar pequeñas diferencias numéricas o incluso pivoteo distinto si MMM domina la aritmética. </w:t>
      </w:r>
      <w:proofErr w:type="spellStart"/>
      <w:r w:rsidRPr="00DA1DAD">
        <w:rPr>
          <w:lang w:val="en-US"/>
        </w:rPr>
        <w:t>Discuti</w:t>
      </w:r>
      <w:proofErr w:type="spellEnd"/>
    </w:p>
    <w:p w14:paraId="5BE9A751" w14:textId="77777777" w:rsidR="00033ADC" w:rsidRDefault="00033ADC" w:rsidP="00033ADC">
      <w:pPr>
        <w:rPr>
          <w:lang w:val="es-ES"/>
        </w:rPr>
      </w:pPr>
    </w:p>
    <w:p w14:paraId="6F5AC923" w14:textId="77777777" w:rsidR="00033ADC" w:rsidRPr="00033ADC" w:rsidRDefault="00033ADC" w:rsidP="00033ADC">
      <w:pPr>
        <w:rPr>
          <w:lang w:val="es-ES"/>
        </w:rPr>
      </w:pPr>
    </w:p>
    <w:p w14:paraId="52F4D419" w14:textId="77777777" w:rsidR="009D4924" w:rsidRDefault="009D4924" w:rsidP="00BA0503">
      <w:pPr>
        <w:pStyle w:val="Ttulo2"/>
        <w:rPr>
          <w:spacing w:val="12"/>
          <w:lang w:val="es-ES"/>
        </w:rPr>
      </w:pPr>
      <w:bookmarkStart w:id="21" w:name="_Toc205814576"/>
      <w:r>
        <w:rPr>
          <w:spacing w:val="12"/>
          <w:lang w:val="es-ES"/>
        </w:rPr>
        <w:t>3.7 Modelo de Transporte</w:t>
      </w:r>
      <w:bookmarkEnd w:id="21"/>
    </w:p>
    <w:p w14:paraId="52CAA45E" w14:textId="77777777" w:rsidR="00033ADC" w:rsidRDefault="00033ADC" w:rsidP="00033ADC">
      <w:pPr>
        <w:rPr>
          <w:lang w:val="es-ES"/>
        </w:rPr>
      </w:pPr>
    </w:p>
    <w:p w14:paraId="5D7C8C93" w14:textId="77777777" w:rsidR="001D634C" w:rsidRPr="001D634C" w:rsidRDefault="001D634C" w:rsidP="001D634C">
      <w:r w:rsidRPr="001D634C">
        <w:t xml:space="preserve">El </w:t>
      </w:r>
      <w:r w:rsidRPr="001D634C">
        <w:rPr>
          <w:b/>
          <w:bCs/>
        </w:rPr>
        <w:t>modelo de transporte</w:t>
      </w:r>
      <w:r w:rsidRPr="001D634C">
        <w:t xml:space="preserve"> es una clase especial de problema de programación lineal que busca determinar la forma óptima de enviar mercancías desde un conjunto de </w:t>
      </w:r>
      <w:r w:rsidRPr="001D634C">
        <w:rPr>
          <w:b/>
          <w:bCs/>
        </w:rPr>
        <w:t>orígenes</w:t>
      </w:r>
      <w:r w:rsidRPr="001D634C">
        <w:t xml:space="preserve"> (fuentes) con suministros dados hasta un conjunto de </w:t>
      </w:r>
      <w:r w:rsidRPr="001D634C">
        <w:rPr>
          <w:b/>
          <w:bCs/>
        </w:rPr>
        <w:t>destinos</w:t>
      </w:r>
      <w:r w:rsidRPr="001D634C">
        <w:t xml:space="preserve"> (demandas) con demandas dadas, minimizando el </w:t>
      </w:r>
      <w:r w:rsidRPr="001D634C">
        <w:rPr>
          <w:b/>
          <w:bCs/>
        </w:rPr>
        <w:t>costo total de transporte</w:t>
      </w:r>
      <w:r w:rsidRPr="001D634C">
        <w:t>.</w:t>
      </w:r>
    </w:p>
    <w:p w14:paraId="0E29D17A" w14:textId="77777777" w:rsidR="001D634C" w:rsidRPr="001D634C" w:rsidRDefault="001D634C" w:rsidP="001D634C">
      <w:r w:rsidRPr="001D634C">
        <w:t>Forma matricial:</w:t>
      </w:r>
    </w:p>
    <w:p w14:paraId="7555E246" w14:textId="77777777" w:rsidR="001D634C" w:rsidRPr="001D634C" w:rsidRDefault="001D634C" w:rsidP="001D634C">
      <w:r w:rsidRPr="001D634C">
        <w:t>min⁡ Z=∑i=1m∑j=1ncijxijs.a. ∑j=1nxij=si,i=1,…,m(suministro de origen i)∑i=1mxij=dj,j=1,…,n(demanda en destino j)xij≥0,\begin{aligned} \min\ &amp; Z = \sum_{i=1}^m\sum_{j=1}^n c_{</w:t>
      </w:r>
      <w:proofErr w:type="spellStart"/>
      <w:r w:rsidRPr="001D634C">
        <w:t>ij</w:t>
      </w:r>
      <w:proofErr w:type="spellEnd"/>
      <w:r w:rsidRPr="001D634C">
        <w:t>} x_{</w:t>
      </w:r>
      <w:proofErr w:type="spellStart"/>
      <w:r w:rsidRPr="001D634C">
        <w:t>ij</w:t>
      </w:r>
      <w:proofErr w:type="spellEnd"/>
      <w:r w:rsidRPr="001D634C">
        <w:t>} \\ \</w:t>
      </w:r>
      <w:proofErr w:type="spellStart"/>
      <w:r w:rsidRPr="001D634C">
        <w:t>text</w:t>
      </w:r>
      <w:proofErr w:type="spellEnd"/>
      <w:r w:rsidRPr="001D634C">
        <w:t>{s.a. } &amp; \sum_{j=1}^n x_{</w:t>
      </w:r>
      <w:proofErr w:type="spellStart"/>
      <w:r w:rsidRPr="001D634C">
        <w:t>ij</w:t>
      </w:r>
      <w:proofErr w:type="spellEnd"/>
      <w:r w:rsidRPr="001D634C">
        <w:t xml:space="preserve">} = </w:t>
      </w:r>
      <w:proofErr w:type="spellStart"/>
      <w:r w:rsidRPr="001D634C">
        <w:t>s_i</w:t>
      </w:r>
      <w:proofErr w:type="spellEnd"/>
      <w:r w:rsidRPr="001D634C">
        <w:t>,\</w:t>
      </w:r>
      <w:proofErr w:type="spellStart"/>
      <w:r w:rsidRPr="001D634C">
        <w:t>quad</w:t>
      </w:r>
      <w:proofErr w:type="spellEnd"/>
      <w:r w:rsidRPr="001D634C">
        <w:t xml:space="preserve"> i=1,\</w:t>
      </w:r>
      <w:proofErr w:type="spellStart"/>
      <w:r w:rsidRPr="001D634C">
        <w:t>dots,m</w:t>
      </w:r>
      <w:proofErr w:type="spellEnd"/>
      <w:r w:rsidRPr="001D634C">
        <w:t xml:space="preserve"> \</w:t>
      </w:r>
      <w:proofErr w:type="spellStart"/>
      <w:r w:rsidRPr="001D634C">
        <w:t>quad</w:t>
      </w:r>
      <w:proofErr w:type="spellEnd"/>
      <w:r w:rsidRPr="001D634C">
        <w:t>(\</w:t>
      </w:r>
      <w:proofErr w:type="spellStart"/>
      <w:r w:rsidRPr="001D634C">
        <w:t>text</w:t>
      </w:r>
      <w:proofErr w:type="spellEnd"/>
      <w:r w:rsidRPr="001D634C">
        <w:t xml:space="preserve">{suministro de origen }i)\\ &amp; \sum_{i=1}^m </w:t>
      </w:r>
      <w:r w:rsidRPr="001D634C">
        <w:lastRenderedPageBreak/>
        <w:t>x_{</w:t>
      </w:r>
      <w:proofErr w:type="spellStart"/>
      <w:r w:rsidRPr="001D634C">
        <w:t>ij</w:t>
      </w:r>
      <w:proofErr w:type="spellEnd"/>
      <w:r w:rsidRPr="001D634C">
        <w:t xml:space="preserve">} = </w:t>
      </w:r>
      <w:proofErr w:type="spellStart"/>
      <w:r w:rsidRPr="001D634C">
        <w:t>d_j</w:t>
      </w:r>
      <w:proofErr w:type="spellEnd"/>
      <w:r w:rsidRPr="001D634C">
        <w:t>,\</w:t>
      </w:r>
      <w:proofErr w:type="spellStart"/>
      <w:r w:rsidRPr="001D634C">
        <w:t>quad</w:t>
      </w:r>
      <w:proofErr w:type="spellEnd"/>
      <w:r w:rsidRPr="001D634C">
        <w:t xml:space="preserve"> j=1,\</w:t>
      </w:r>
      <w:proofErr w:type="spellStart"/>
      <w:r w:rsidRPr="001D634C">
        <w:t>dots,n</w:t>
      </w:r>
      <w:proofErr w:type="spellEnd"/>
      <w:r w:rsidRPr="001D634C">
        <w:t xml:space="preserve"> \</w:t>
      </w:r>
      <w:proofErr w:type="spellStart"/>
      <w:r w:rsidRPr="001D634C">
        <w:t>quad</w:t>
      </w:r>
      <w:proofErr w:type="spellEnd"/>
      <w:r w:rsidRPr="001D634C">
        <w:t>(\</w:t>
      </w:r>
      <w:proofErr w:type="spellStart"/>
      <w:r w:rsidRPr="001D634C">
        <w:t>text</w:t>
      </w:r>
      <w:proofErr w:type="spellEnd"/>
      <w:r w:rsidRPr="001D634C">
        <w:t>{demanda en destino }j)\\ &amp; x_{</w:t>
      </w:r>
      <w:proofErr w:type="spellStart"/>
      <w:r w:rsidRPr="001D634C">
        <w:t>ij</w:t>
      </w:r>
      <w:proofErr w:type="spellEnd"/>
      <w:r w:rsidRPr="001D634C">
        <w:t xml:space="preserve">}\ge0, \end{aligned}min s.a. ​Z=i=1∑m​j=1∑n​cij​xij​j=1∑n​xij​=si​,i=1,…,m(suministro de origen i)i=1∑m​xij​=dj​,j=1,…,n(demanda en destino j)xij​≥0,​ </w:t>
      </w:r>
    </w:p>
    <w:p w14:paraId="7AD69708" w14:textId="77777777" w:rsidR="001D634C" w:rsidRPr="001D634C" w:rsidRDefault="001D634C" w:rsidP="001D634C">
      <w:r w:rsidRPr="001D634C">
        <w:t xml:space="preserve">donde </w:t>
      </w:r>
      <w:proofErr w:type="spellStart"/>
      <w:r w:rsidRPr="001D634C">
        <w:t>cijc</w:t>
      </w:r>
      <w:proofErr w:type="spellEnd"/>
      <w:r w:rsidRPr="001D634C">
        <w:t>_{</w:t>
      </w:r>
      <w:proofErr w:type="spellStart"/>
      <w:r w:rsidRPr="001D634C">
        <w:t>ij</w:t>
      </w:r>
      <w:proofErr w:type="spellEnd"/>
      <w:r w:rsidRPr="001D634C">
        <w:t>}</w:t>
      </w:r>
      <w:proofErr w:type="spellStart"/>
      <w:r w:rsidRPr="001D634C">
        <w:t>cij</w:t>
      </w:r>
      <w:proofErr w:type="spellEnd"/>
      <w:r w:rsidRPr="001D634C">
        <w:t xml:space="preserve">​ es el costo de transportar una unidad desde el origen </w:t>
      </w:r>
      <w:proofErr w:type="spellStart"/>
      <w:r w:rsidRPr="001D634C">
        <w:t>iii</w:t>
      </w:r>
      <w:proofErr w:type="spellEnd"/>
      <w:r w:rsidRPr="001D634C">
        <w:t xml:space="preserve"> al destino </w:t>
      </w:r>
      <w:proofErr w:type="spellStart"/>
      <w:r w:rsidRPr="001D634C">
        <w:t>jjj</w:t>
      </w:r>
      <w:proofErr w:type="spellEnd"/>
      <w:r w:rsidRPr="001D634C">
        <w:t xml:space="preserve">, </w:t>
      </w:r>
      <w:proofErr w:type="spellStart"/>
      <w:r w:rsidRPr="001D634C">
        <w:t>sis_isi</w:t>
      </w:r>
      <w:proofErr w:type="spellEnd"/>
      <w:r w:rsidRPr="001D634C">
        <w:t xml:space="preserve">​ es la oferta en el origen </w:t>
      </w:r>
      <w:proofErr w:type="spellStart"/>
      <w:r w:rsidRPr="001D634C">
        <w:t>iii</w:t>
      </w:r>
      <w:proofErr w:type="spellEnd"/>
      <w:r w:rsidRPr="001D634C">
        <w:t xml:space="preserve">, </w:t>
      </w:r>
      <w:proofErr w:type="spellStart"/>
      <w:r w:rsidRPr="001D634C">
        <w:t>djd_jdj</w:t>
      </w:r>
      <w:proofErr w:type="spellEnd"/>
      <w:r w:rsidRPr="001D634C">
        <w:t xml:space="preserve">​ la demanda en el destino </w:t>
      </w:r>
      <w:proofErr w:type="spellStart"/>
      <w:r w:rsidRPr="001D634C">
        <w:t>jjj</w:t>
      </w:r>
      <w:proofErr w:type="spellEnd"/>
      <w:r w:rsidRPr="001D634C">
        <w:t xml:space="preserve">, y </w:t>
      </w:r>
      <w:proofErr w:type="spellStart"/>
      <w:r w:rsidRPr="001D634C">
        <w:t>xijx</w:t>
      </w:r>
      <w:proofErr w:type="spellEnd"/>
      <w:r w:rsidRPr="001D634C">
        <w:t>_{</w:t>
      </w:r>
      <w:proofErr w:type="spellStart"/>
      <w:r w:rsidRPr="001D634C">
        <w:t>ij</w:t>
      </w:r>
      <w:proofErr w:type="spellEnd"/>
      <w:r w:rsidRPr="001D634C">
        <w:t>}</w:t>
      </w:r>
      <w:proofErr w:type="spellStart"/>
      <w:r w:rsidRPr="001D634C">
        <w:t>xij</w:t>
      </w:r>
      <w:proofErr w:type="spellEnd"/>
      <w:r w:rsidRPr="001D634C">
        <w:t>​ la cantidad transportada.</w:t>
      </w:r>
    </w:p>
    <w:p w14:paraId="156CF4A3" w14:textId="77777777" w:rsidR="001D634C" w:rsidRPr="001D634C" w:rsidRDefault="001D634C" w:rsidP="001D634C">
      <w:r w:rsidRPr="001D634C">
        <w:rPr>
          <w:b/>
          <w:bCs/>
        </w:rPr>
        <w:t>Condición usual:</w:t>
      </w:r>
      <w:r w:rsidRPr="001D634C">
        <w:t xml:space="preserve"> si ∑</w:t>
      </w:r>
      <w:proofErr w:type="spellStart"/>
      <w:r w:rsidRPr="001D634C">
        <w:t>isi</w:t>
      </w:r>
      <w:proofErr w:type="spellEnd"/>
      <w:r w:rsidRPr="001D634C">
        <w:t>=∑</w:t>
      </w:r>
      <w:proofErr w:type="spellStart"/>
      <w:r w:rsidRPr="001D634C">
        <w:t>jdj</w:t>
      </w:r>
      <w:proofErr w:type="spellEnd"/>
      <w:r w:rsidRPr="001D634C">
        <w:t>\</w:t>
      </w:r>
      <w:proofErr w:type="spellStart"/>
      <w:r w:rsidRPr="001D634C">
        <w:t>sum_i</w:t>
      </w:r>
      <w:proofErr w:type="spellEnd"/>
      <w:r w:rsidRPr="001D634C">
        <w:t xml:space="preserve"> </w:t>
      </w:r>
      <w:proofErr w:type="spellStart"/>
      <w:r w:rsidRPr="001D634C">
        <w:t>s_i</w:t>
      </w:r>
      <w:proofErr w:type="spellEnd"/>
      <w:r w:rsidRPr="001D634C">
        <w:t xml:space="preserve"> = \</w:t>
      </w:r>
      <w:proofErr w:type="spellStart"/>
      <w:r w:rsidRPr="001D634C">
        <w:t>sum_j</w:t>
      </w:r>
      <w:proofErr w:type="spellEnd"/>
      <w:r w:rsidRPr="001D634C">
        <w:t xml:space="preserve"> </w:t>
      </w:r>
      <w:proofErr w:type="spellStart"/>
      <w:r w:rsidRPr="001D634C">
        <w:t>d_j∑i</w:t>
      </w:r>
      <w:proofErr w:type="spellEnd"/>
      <w:r w:rsidRPr="001D634C">
        <w:t xml:space="preserve">​si​=∑j​dj​ el problema está </w:t>
      </w:r>
      <w:r w:rsidRPr="001D634C">
        <w:rPr>
          <w:i/>
          <w:iCs/>
        </w:rPr>
        <w:t>balanceado</w:t>
      </w:r>
      <w:r w:rsidRPr="001D634C">
        <w:t xml:space="preserve">. Si no, se añade un origen o destino ficticio con costo cero para balancear (problema </w:t>
      </w:r>
      <w:r w:rsidRPr="001D634C">
        <w:rPr>
          <w:i/>
          <w:iCs/>
        </w:rPr>
        <w:t>no balanceado</w:t>
      </w:r>
      <w:r w:rsidRPr="001D634C">
        <w:t xml:space="preserve"> → se transforma en balanceado).</w:t>
      </w:r>
    </w:p>
    <w:p w14:paraId="0FF1C5E5" w14:textId="77777777" w:rsidR="001D634C" w:rsidRPr="001D634C" w:rsidRDefault="001D634C" w:rsidP="001D634C">
      <w:pPr>
        <w:rPr>
          <w:lang w:val="en-US"/>
        </w:rPr>
      </w:pPr>
      <w:proofErr w:type="spellStart"/>
      <w:r w:rsidRPr="001D634C">
        <w:rPr>
          <w:b/>
          <w:bCs/>
          <w:lang w:val="en-US"/>
        </w:rPr>
        <w:t>Propiedades</w:t>
      </w:r>
      <w:proofErr w:type="spellEnd"/>
      <w:r w:rsidRPr="001D634C">
        <w:rPr>
          <w:b/>
          <w:bCs/>
          <w:lang w:val="en-US"/>
        </w:rPr>
        <w:t xml:space="preserve"> </w:t>
      </w:r>
      <w:proofErr w:type="spellStart"/>
      <w:r w:rsidRPr="001D634C">
        <w:rPr>
          <w:b/>
          <w:bCs/>
          <w:lang w:val="en-US"/>
        </w:rPr>
        <w:t>útiles</w:t>
      </w:r>
      <w:proofErr w:type="spellEnd"/>
      <w:r w:rsidRPr="001D634C">
        <w:rPr>
          <w:b/>
          <w:bCs/>
          <w:lang w:val="en-US"/>
        </w:rPr>
        <w:t>:</w:t>
      </w:r>
    </w:p>
    <w:p w14:paraId="494189E7" w14:textId="77777777" w:rsidR="001D634C" w:rsidRPr="001D634C" w:rsidRDefault="001D634C" w:rsidP="001D634C">
      <w:pPr>
        <w:numPr>
          <w:ilvl w:val="0"/>
          <w:numId w:val="81"/>
        </w:numPr>
      </w:pPr>
      <w:r w:rsidRPr="001D634C">
        <w:t>Problema de estructura especial que puede resolverse eficientemente (algoritmos particulares, p. ej. transporte de Vogel + método MODI para optimización).</w:t>
      </w:r>
    </w:p>
    <w:p w14:paraId="72544718" w14:textId="77777777" w:rsidR="001D634C" w:rsidRPr="001D634C" w:rsidRDefault="001D634C" w:rsidP="001D634C">
      <w:pPr>
        <w:numPr>
          <w:ilvl w:val="0"/>
          <w:numId w:val="81"/>
        </w:numPr>
      </w:pPr>
      <w:r w:rsidRPr="001D634C">
        <w:t xml:space="preserve">Una solución básica factible para el problema de transporte requiere </w:t>
      </w:r>
      <w:r w:rsidRPr="001D634C">
        <w:rPr>
          <w:b/>
          <w:bCs/>
        </w:rPr>
        <w:t>exactamente</w:t>
      </w:r>
      <w:r w:rsidRPr="001D634C">
        <w:t xml:space="preserve"> m+n−1m+n-1m+n−1 asignaciones no nulas (si no hay degeneración).</w:t>
      </w:r>
    </w:p>
    <w:p w14:paraId="6D509F4F" w14:textId="77777777" w:rsidR="00033ADC" w:rsidRPr="001D634C" w:rsidRDefault="00033ADC" w:rsidP="00033ADC"/>
    <w:p w14:paraId="0F46623B" w14:textId="77777777" w:rsidR="00033ADC" w:rsidRPr="00033ADC" w:rsidRDefault="00033ADC" w:rsidP="00033ADC">
      <w:pPr>
        <w:rPr>
          <w:lang w:val="es-ES"/>
        </w:rPr>
      </w:pPr>
    </w:p>
    <w:p w14:paraId="1579AF0E" w14:textId="77777777" w:rsidR="009D4924" w:rsidRDefault="009D4924" w:rsidP="00151827">
      <w:pPr>
        <w:pStyle w:val="Ttulo3"/>
        <w:rPr>
          <w:lang w:val="es-ES"/>
        </w:rPr>
      </w:pPr>
      <w:bookmarkStart w:id="22" w:name="_Toc205814577"/>
      <w:r>
        <w:rPr>
          <w:lang w:val="es-ES"/>
        </w:rPr>
        <w:t>3.7.1 Heurístico de la Esquina Noroeste</w:t>
      </w:r>
      <w:bookmarkEnd w:id="22"/>
    </w:p>
    <w:p w14:paraId="03E32906" w14:textId="77777777" w:rsidR="00E37DAE" w:rsidRPr="00E37DAE" w:rsidRDefault="00E37DAE" w:rsidP="00E37DAE">
      <w:pPr>
        <w:rPr>
          <w:b/>
          <w:bCs/>
        </w:rPr>
      </w:pPr>
      <w:r w:rsidRPr="00E37DAE">
        <w:rPr>
          <w:b/>
          <w:bCs/>
        </w:rPr>
        <w:t>Objetivo</w:t>
      </w:r>
    </w:p>
    <w:p w14:paraId="3CA97E0E" w14:textId="77777777" w:rsidR="00E37DAE" w:rsidRPr="00E37DAE" w:rsidRDefault="00E37DAE" w:rsidP="00E37DAE">
      <w:pPr>
        <w:rPr>
          <w:lang w:val="en-US"/>
        </w:rPr>
      </w:pPr>
      <w:r w:rsidRPr="00E37DAE">
        <w:t xml:space="preserve">Obtener una solución </w:t>
      </w:r>
      <w:r w:rsidRPr="00E37DAE">
        <w:rPr>
          <w:b/>
          <w:bCs/>
        </w:rPr>
        <w:t>inicial factible</w:t>
      </w:r>
      <w:r w:rsidRPr="00E37DAE">
        <w:t xml:space="preserve"> (no necesariamente óptima) que satisface todas las ofertas y demandas. </w:t>
      </w:r>
      <w:r w:rsidRPr="00E37DAE">
        <w:rPr>
          <w:lang w:val="en-US"/>
        </w:rPr>
        <w:t xml:space="preserve">Muy </w:t>
      </w:r>
      <w:proofErr w:type="spellStart"/>
      <w:r w:rsidRPr="00E37DAE">
        <w:rPr>
          <w:lang w:val="en-US"/>
        </w:rPr>
        <w:t>usado</w:t>
      </w:r>
      <w:proofErr w:type="spellEnd"/>
      <w:r w:rsidRPr="00E37DAE">
        <w:rPr>
          <w:lang w:val="en-US"/>
        </w:rPr>
        <w:t xml:space="preserve"> </w:t>
      </w:r>
      <w:proofErr w:type="spellStart"/>
      <w:r w:rsidRPr="00E37DAE">
        <w:rPr>
          <w:lang w:val="en-US"/>
        </w:rPr>
        <w:t>por</w:t>
      </w:r>
      <w:proofErr w:type="spellEnd"/>
      <w:r w:rsidRPr="00E37DAE">
        <w:rPr>
          <w:lang w:val="en-US"/>
        </w:rPr>
        <w:t xml:space="preserve"> su </w:t>
      </w:r>
      <w:proofErr w:type="spellStart"/>
      <w:r w:rsidRPr="00E37DAE">
        <w:rPr>
          <w:lang w:val="en-US"/>
        </w:rPr>
        <w:t>simplicidad</w:t>
      </w:r>
      <w:proofErr w:type="spellEnd"/>
      <w:r w:rsidRPr="00E37DAE">
        <w:rPr>
          <w:lang w:val="en-US"/>
        </w:rPr>
        <w:t xml:space="preserve"> </w:t>
      </w:r>
      <w:proofErr w:type="spellStart"/>
      <w:r w:rsidRPr="00E37DAE">
        <w:rPr>
          <w:lang w:val="en-US"/>
        </w:rPr>
        <w:t>didáctica</w:t>
      </w:r>
      <w:proofErr w:type="spellEnd"/>
      <w:r w:rsidRPr="00E37DAE">
        <w:rPr>
          <w:lang w:val="en-US"/>
        </w:rPr>
        <w:t>.</w:t>
      </w:r>
    </w:p>
    <w:p w14:paraId="4D55C5BD" w14:textId="77777777" w:rsidR="00E37DAE" w:rsidRPr="00E37DAE" w:rsidRDefault="00E37DAE" w:rsidP="00E37DAE">
      <w:pPr>
        <w:rPr>
          <w:b/>
          <w:bCs/>
          <w:lang w:val="en-US"/>
        </w:rPr>
      </w:pPr>
      <w:proofErr w:type="spellStart"/>
      <w:r w:rsidRPr="00E37DAE">
        <w:rPr>
          <w:b/>
          <w:bCs/>
          <w:lang w:val="en-US"/>
        </w:rPr>
        <w:t>Procedimiento</w:t>
      </w:r>
      <w:proofErr w:type="spellEnd"/>
      <w:r w:rsidRPr="00E37DAE">
        <w:rPr>
          <w:b/>
          <w:bCs/>
          <w:lang w:val="en-US"/>
        </w:rPr>
        <w:t xml:space="preserve"> (</w:t>
      </w:r>
      <w:proofErr w:type="spellStart"/>
      <w:r w:rsidRPr="00E37DAE">
        <w:rPr>
          <w:b/>
          <w:bCs/>
          <w:lang w:val="en-US"/>
        </w:rPr>
        <w:t>regla</w:t>
      </w:r>
      <w:proofErr w:type="spellEnd"/>
      <w:r w:rsidRPr="00E37DAE">
        <w:rPr>
          <w:b/>
          <w:bCs/>
          <w:lang w:val="en-US"/>
        </w:rPr>
        <w:t>)</w:t>
      </w:r>
    </w:p>
    <w:p w14:paraId="6E8FB7A7" w14:textId="77777777" w:rsidR="00E37DAE" w:rsidRPr="00E37DAE" w:rsidRDefault="00E37DAE" w:rsidP="00E37DAE">
      <w:pPr>
        <w:numPr>
          <w:ilvl w:val="0"/>
          <w:numId w:val="82"/>
        </w:numPr>
      </w:pPr>
      <w:r w:rsidRPr="00E37DAE">
        <w:t xml:space="preserve">Ordena filas (orígenes) y columnas (destinos). Coloca el cursor en la </w:t>
      </w:r>
      <w:r w:rsidRPr="00E37DAE">
        <w:rPr>
          <w:b/>
          <w:bCs/>
        </w:rPr>
        <w:t>esquina noroeste</w:t>
      </w:r>
      <w:r w:rsidRPr="00E37DAE">
        <w:t xml:space="preserve"> (fila 1, columna 1).</w:t>
      </w:r>
    </w:p>
    <w:p w14:paraId="1A857343" w14:textId="77777777" w:rsidR="00E37DAE" w:rsidRPr="00E37DAE" w:rsidRDefault="00E37DAE" w:rsidP="00E37DAE">
      <w:pPr>
        <w:numPr>
          <w:ilvl w:val="0"/>
          <w:numId w:val="82"/>
        </w:numPr>
        <w:rPr>
          <w:lang w:val="en-US"/>
        </w:rPr>
      </w:pPr>
      <w:proofErr w:type="spellStart"/>
      <w:r w:rsidRPr="00E37DAE">
        <w:rPr>
          <w:lang w:val="en-US"/>
        </w:rPr>
        <w:t>Asignar</w:t>
      </w:r>
      <w:proofErr w:type="spellEnd"/>
      <w:r w:rsidRPr="00E37DAE">
        <w:rPr>
          <w:lang w:val="en-US"/>
        </w:rPr>
        <w:t xml:space="preserve"> x11=min⁡(s1,d1)x_{11} = \min(s_1,d_1)x11​=min(s1​,d1​).</w:t>
      </w:r>
    </w:p>
    <w:p w14:paraId="0CA392E8" w14:textId="77777777" w:rsidR="00E37DAE" w:rsidRPr="00E37DAE" w:rsidRDefault="00E37DAE" w:rsidP="00E37DAE">
      <w:pPr>
        <w:numPr>
          <w:ilvl w:val="0"/>
          <w:numId w:val="82"/>
        </w:numPr>
      </w:pPr>
      <w:r w:rsidRPr="00E37DAE">
        <w:t xml:space="preserve">Reducir s1s_1s1​ o d1d_1d1​ por la cantidad asignada. Si s1s_1s1​ se hizo cero, mover a la siguiente fila (siguiente origen); si d1d_1d1​ se hizo cero, mover a </w:t>
      </w:r>
      <w:r w:rsidRPr="00E37DAE">
        <w:lastRenderedPageBreak/>
        <w:t>la siguiente columna (siguiente destino). Si ambos se hicieron cero, mover diagonalmente (hacer una asignación degenerada si es necesario).</w:t>
      </w:r>
    </w:p>
    <w:p w14:paraId="7A477F48" w14:textId="77777777" w:rsidR="00E37DAE" w:rsidRPr="00E37DAE" w:rsidRDefault="00E37DAE" w:rsidP="00E37DAE">
      <w:pPr>
        <w:numPr>
          <w:ilvl w:val="0"/>
          <w:numId w:val="82"/>
        </w:numPr>
      </w:pPr>
      <w:r w:rsidRPr="00E37DAE">
        <w:t>Repetir hasta satisfacer todas las ofertas y demandas.</w:t>
      </w:r>
    </w:p>
    <w:p w14:paraId="23EAE56B" w14:textId="77777777" w:rsidR="00E37DAE" w:rsidRPr="00E37DAE" w:rsidRDefault="00E37DAE" w:rsidP="00E37DAE">
      <w:r w:rsidRPr="00E37DAE">
        <w:t>Resultado: una solución factible con hasta m+n−1m+n-1m+n−1 células ocupadas (si surge degeneración puede haber menos y hay que tratarla).</w:t>
      </w:r>
    </w:p>
    <w:p w14:paraId="057001E2" w14:textId="77777777" w:rsidR="00E37DAE" w:rsidRPr="00E37DAE" w:rsidRDefault="00E37DAE" w:rsidP="00E37DAE">
      <w:pPr>
        <w:rPr>
          <w:b/>
          <w:bCs/>
          <w:lang w:val="en-US"/>
        </w:rPr>
      </w:pPr>
      <w:proofErr w:type="spellStart"/>
      <w:r w:rsidRPr="00E37DAE">
        <w:rPr>
          <w:b/>
          <w:bCs/>
          <w:lang w:val="en-US"/>
        </w:rPr>
        <w:t>Ventajas</w:t>
      </w:r>
      <w:proofErr w:type="spellEnd"/>
      <w:r w:rsidRPr="00E37DAE">
        <w:rPr>
          <w:b/>
          <w:bCs/>
          <w:lang w:val="en-US"/>
        </w:rPr>
        <w:t xml:space="preserve"> / </w:t>
      </w:r>
      <w:proofErr w:type="spellStart"/>
      <w:r w:rsidRPr="00E37DAE">
        <w:rPr>
          <w:b/>
          <w:bCs/>
          <w:lang w:val="en-US"/>
        </w:rPr>
        <w:t>desventajas</w:t>
      </w:r>
      <w:proofErr w:type="spellEnd"/>
    </w:p>
    <w:p w14:paraId="3504DD92" w14:textId="77777777" w:rsidR="00E37DAE" w:rsidRPr="00E37DAE" w:rsidRDefault="00E37DAE" w:rsidP="00E37DAE">
      <w:pPr>
        <w:numPr>
          <w:ilvl w:val="0"/>
          <w:numId w:val="83"/>
        </w:numPr>
      </w:pPr>
      <w:r w:rsidRPr="00E37DAE">
        <w:rPr>
          <w:b/>
          <w:bCs/>
        </w:rPr>
        <w:t>Ventaja:</w:t>
      </w:r>
      <w:r w:rsidRPr="00E37DAE">
        <w:t xml:space="preserve"> extremadamente simple; se obtiene una BFS rápida.</w:t>
      </w:r>
    </w:p>
    <w:p w14:paraId="16B4F2CC" w14:textId="77777777" w:rsidR="00E37DAE" w:rsidRPr="00E37DAE" w:rsidRDefault="00E37DAE" w:rsidP="00E37DAE">
      <w:pPr>
        <w:numPr>
          <w:ilvl w:val="0"/>
          <w:numId w:val="83"/>
        </w:numPr>
      </w:pPr>
      <w:r w:rsidRPr="00E37DAE">
        <w:rPr>
          <w:b/>
          <w:bCs/>
        </w:rPr>
        <w:t>Desventaja:</w:t>
      </w:r>
      <w:r w:rsidRPr="00E37DAE">
        <w:t xml:space="preserve"> ignora costos; la solución suele estar lejos del óptimo, por tanto requiere mejora (p. ej. método MODI / </w:t>
      </w:r>
      <w:proofErr w:type="spellStart"/>
      <w:r w:rsidRPr="00E37DAE">
        <w:t>stepping-stone</w:t>
      </w:r>
      <w:proofErr w:type="spellEnd"/>
      <w:r w:rsidRPr="00E37DAE">
        <w:t>).</w:t>
      </w:r>
    </w:p>
    <w:p w14:paraId="36D33DE6" w14:textId="77777777" w:rsidR="00E37DAE" w:rsidRPr="00E37DAE" w:rsidRDefault="00E37DAE" w:rsidP="00E37DAE">
      <w:pPr>
        <w:rPr>
          <w:b/>
          <w:bCs/>
        </w:rPr>
      </w:pPr>
      <w:r w:rsidRPr="00E37DAE">
        <w:rPr>
          <w:b/>
          <w:bCs/>
        </w:rPr>
        <w:t>Ejemplo numérico contextualizado (Nicaragua)</w:t>
      </w:r>
    </w:p>
    <w:p w14:paraId="60FA6676" w14:textId="77777777" w:rsidR="00E37DAE" w:rsidRPr="00E37DAE" w:rsidRDefault="00E37DAE" w:rsidP="00E37DAE">
      <w:r w:rsidRPr="00E37DAE">
        <w:rPr>
          <w:b/>
          <w:bCs/>
        </w:rPr>
        <w:t>Contexto:</w:t>
      </w:r>
      <w:r w:rsidRPr="00E37DAE">
        <w:t xml:space="preserve"> Productores en la zona agrícola de </w:t>
      </w:r>
      <w:r w:rsidRPr="00E37DAE">
        <w:rPr>
          <w:b/>
          <w:bCs/>
        </w:rPr>
        <w:t>Sébaco (S1)</w:t>
      </w:r>
      <w:r w:rsidRPr="00E37DAE">
        <w:t xml:space="preserve">, </w:t>
      </w:r>
      <w:r w:rsidRPr="00E37DAE">
        <w:rPr>
          <w:b/>
          <w:bCs/>
        </w:rPr>
        <w:t>Matagalpa (S2)</w:t>
      </w:r>
      <w:r w:rsidRPr="00E37DAE">
        <w:t xml:space="preserve"> y </w:t>
      </w:r>
      <w:r w:rsidRPr="00E37DAE">
        <w:rPr>
          <w:b/>
          <w:bCs/>
        </w:rPr>
        <w:t>Estelí (S3)</w:t>
      </w:r>
      <w:r w:rsidRPr="00E37DAE">
        <w:t xml:space="preserve"> deben abastecer tres mercados: </w:t>
      </w:r>
      <w:r w:rsidRPr="00E37DAE">
        <w:rPr>
          <w:b/>
          <w:bCs/>
        </w:rPr>
        <w:t>Managua (D1)</w:t>
      </w:r>
      <w:r w:rsidRPr="00E37DAE">
        <w:t xml:space="preserve">, </w:t>
      </w:r>
      <w:r w:rsidRPr="00E37DAE">
        <w:rPr>
          <w:b/>
          <w:bCs/>
        </w:rPr>
        <w:t>León (D2)</w:t>
      </w:r>
      <w:r w:rsidRPr="00E37DAE">
        <w:t xml:space="preserve"> y </w:t>
      </w:r>
      <w:r w:rsidRPr="00E37DAE">
        <w:rPr>
          <w:b/>
          <w:bCs/>
        </w:rPr>
        <w:t>Chinandega (D3)</w:t>
      </w:r>
      <w:r w:rsidRPr="00E37DAE">
        <w:t>. Datos (toneladas y costo en córdobas por tonelada — valores ilustrativos):</w:t>
      </w:r>
    </w:p>
    <w:p w14:paraId="0139A8C5" w14:textId="77777777" w:rsidR="00E37DAE" w:rsidRPr="00E37DAE" w:rsidRDefault="00E37DAE" w:rsidP="00E37DAE">
      <w:pPr>
        <w:numPr>
          <w:ilvl w:val="0"/>
          <w:numId w:val="84"/>
        </w:numPr>
        <w:rPr>
          <w:lang w:val="en-US"/>
        </w:rPr>
      </w:pPr>
      <w:proofErr w:type="spellStart"/>
      <w:r w:rsidRPr="00E37DAE">
        <w:rPr>
          <w:lang w:val="en-US"/>
        </w:rPr>
        <w:t>Ofertas</w:t>
      </w:r>
      <w:proofErr w:type="spellEnd"/>
      <w:r w:rsidRPr="00E37DAE">
        <w:rPr>
          <w:lang w:val="en-US"/>
        </w:rPr>
        <w:t>: s1=70, s2=50, s3=30s_1=70,\ s_2=50,\ s_3=30s1​=70, s2​=50, s3​=30 (total 150).</w:t>
      </w:r>
    </w:p>
    <w:p w14:paraId="1C0C3043" w14:textId="77777777" w:rsidR="00E37DAE" w:rsidRPr="00E37DAE" w:rsidRDefault="00E37DAE" w:rsidP="00E37DAE">
      <w:pPr>
        <w:numPr>
          <w:ilvl w:val="0"/>
          <w:numId w:val="84"/>
        </w:numPr>
      </w:pPr>
      <w:r w:rsidRPr="00E37DAE">
        <w:t>Demandas: d1=60, d2=50, d3=40d_1=60,\ d_2=50,\ d_3=40d1​=60, d2​=50, d3​=40 (total 150).</w:t>
      </w:r>
    </w:p>
    <w:p w14:paraId="1AA431A4" w14:textId="77777777" w:rsidR="00E37DAE" w:rsidRPr="00E37DAE" w:rsidRDefault="00E37DAE" w:rsidP="00E37DAE">
      <w:pPr>
        <w:numPr>
          <w:ilvl w:val="0"/>
          <w:numId w:val="84"/>
        </w:numPr>
      </w:pPr>
      <w:r w:rsidRPr="00E37DAE">
        <w:t xml:space="preserve">Matriz de costos </w:t>
      </w:r>
      <w:proofErr w:type="spellStart"/>
      <w:r w:rsidRPr="00E37DAE">
        <w:t>cijc</w:t>
      </w:r>
      <w:proofErr w:type="spellEnd"/>
      <w:r w:rsidRPr="00E37DAE">
        <w:t>_{</w:t>
      </w:r>
      <w:proofErr w:type="spellStart"/>
      <w:r w:rsidRPr="00E37DAE">
        <w:t>ij</w:t>
      </w:r>
      <w:proofErr w:type="spellEnd"/>
      <w:r w:rsidRPr="00E37DAE">
        <w:t>}</w:t>
      </w:r>
      <w:proofErr w:type="spellStart"/>
      <w:r w:rsidRPr="00E37DAE">
        <w:t>cij</w:t>
      </w:r>
      <w:proofErr w:type="spellEnd"/>
      <w:r w:rsidRPr="00E37DA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1787"/>
        <w:gridCol w:w="1265"/>
        <w:gridCol w:w="2124"/>
      </w:tblGrid>
      <w:tr w:rsidR="00E37DAE" w:rsidRPr="00E37DAE" w14:paraId="33DE52E7" w14:textId="77777777">
        <w:trPr>
          <w:tblHeader/>
          <w:tblCellSpacing w:w="15" w:type="dxa"/>
        </w:trPr>
        <w:tc>
          <w:tcPr>
            <w:tcW w:w="0" w:type="auto"/>
            <w:vAlign w:val="center"/>
            <w:hideMark/>
          </w:tcPr>
          <w:p w14:paraId="28112181" w14:textId="77777777" w:rsidR="00E37DAE" w:rsidRPr="00E37DAE" w:rsidRDefault="00E37DAE" w:rsidP="00E37DAE"/>
        </w:tc>
        <w:tc>
          <w:tcPr>
            <w:tcW w:w="0" w:type="auto"/>
            <w:vAlign w:val="center"/>
            <w:hideMark/>
          </w:tcPr>
          <w:p w14:paraId="343F278B" w14:textId="77777777" w:rsidR="00E37DAE" w:rsidRPr="00E37DAE" w:rsidRDefault="00E37DAE" w:rsidP="00E37DAE">
            <w:pPr>
              <w:rPr>
                <w:b/>
                <w:bCs/>
                <w:lang w:val="en-US"/>
              </w:rPr>
            </w:pPr>
            <w:r w:rsidRPr="00E37DAE">
              <w:rPr>
                <w:b/>
                <w:bCs/>
                <w:lang w:val="en-US"/>
              </w:rPr>
              <w:t>D1 (Managua)</w:t>
            </w:r>
          </w:p>
        </w:tc>
        <w:tc>
          <w:tcPr>
            <w:tcW w:w="0" w:type="auto"/>
            <w:vAlign w:val="center"/>
            <w:hideMark/>
          </w:tcPr>
          <w:p w14:paraId="75DCE13D" w14:textId="77777777" w:rsidR="00E37DAE" w:rsidRPr="00E37DAE" w:rsidRDefault="00E37DAE" w:rsidP="00E37DAE">
            <w:pPr>
              <w:rPr>
                <w:b/>
                <w:bCs/>
                <w:lang w:val="en-US"/>
              </w:rPr>
            </w:pPr>
            <w:r w:rsidRPr="00E37DAE">
              <w:rPr>
                <w:b/>
                <w:bCs/>
                <w:lang w:val="en-US"/>
              </w:rPr>
              <w:t>D2 (León)</w:t>
            </w:r>
          </w:p>
        </w:tc>
        <w:tc>
          <w:tcPr>
            <w:tcW w:w="0" w:type="auto"/>
            <w:vAlign w:val="center"/>
            <w:hideMark/>
          </w:tcPr>
          <w:p w14:paraId="35B9CC45" w14:textId="77777777" w:rsidR="00E37DAE" w:rsidRPr="00E37DAE" w:rsidRDefault="00E37DAE" w:rsidP="00E37DAE">
            <w:pPr>
              <w:rPr>
                <w:b/>
                <w:bCs/>
                <w:lang w:val="en-US"/>
              </w:rPr>
            </w:pPr>
            <w:r w:rsidRPr="00E37DAE">
              <w:rPr>
                <w:b/>
                <w:bCs/>
                <w:lang w:val="en-US"/>
              </w:rPr>
              <w:t>D3 (Chinandega)</w:t>
            </w:r>
          </w:p>
        </w:tc>
      </w:tr>
      <w:tr w:rsidR="00E37DAE" w:rsidRPr="00E37DAE" w14:paraId="5E8EDA31" w14:textId="77777777">
        <w:trPr>
          <w:tblCellSpacing w:w="15" w:type="dxa"/>
        </w:trPr>
        <w:tc>
          <w:tcPr>
            <w:tcW w:w="0" w:type="auto"/>
            <w:vAlign w:val="center"/>
            <w:hideMark/>
          </w:tcPr>
          <w:p w14:paraId="731F279B" w14:textId="77777777" w:rsidR="00E37DAE" w:rsidRPr="00E37DAE" w:rsidRDefault="00E37DAE" w:rsidP="00E37DAE">
            <w:pPr>
              <w:rPr>
                <w:lang w:val="en-US"/>
              </w:rPr>
            </w:pPr>
            <w:r w:rsidRPr="00E37DAE">
              <w:rPr>
                <w:lang w:val="en-US"/>
              </w:rPr>
              <w:t>S1 (</w:t>
            </w:r>
            <w:proofErr w:type="spellStart"/>
            <w:r w:rsidRPr="00E37DAE">
              <w:rPr>
                <w:lang w:val="en-US"/>
              </w:rPr>
              <w:t>Sébaco</w:t>
            </w:r>
            <w:proofErr w:type="spellEnd"/>
            <w:r w:rsidRPr="00E37DAE">
              <w:rPr>
                <w:lang w:val="en-US"/>
              </w:rPr>
              <w:t>)</w:t>
            </w:r>
          </w:p>
        </w:tc>
        <w:tc>
          <w:tcPr>
            <w:tcW w:w="0" w:type="auto"/>
            <w:vAlign w:val="center"/>
            <w:hideMark/>
          </w:tcPr>
          <w:p w14:paraId="0D3F4E49" w14:textId="77777777" w:rsidR="00E37DAE" w:rsidRPr="00E37DAE" w:rsidRDefault="00E37DAE" w:rsidP="00E37DAE">
            <w:pPr>
              <w:rPr>
                <w:lang w:val="en-US"/>
              </w:rPr>
            </w:pPr>
            <w:r w:rsidRPr="00E37DAE">
              <w:rPr>
                <w:lang w:val="en-US"/>
              </w:rPr>
              <w:t>4</w:t>
            </w:r>
          </w:p>
        </w:tc>
        <w:tc>
          <w:tcPr>
            <w:tcW w:w="0" w:type="auto"/>
            <w:vAlign w:val="center"/>
            <w:hideMark/>
          </w:tcPr>
          <w:p w14:paraId="50AB0C6D" w14:textId="77777777" w:rsidR="00E37DAE" w:rsidRPr="00E37DAE" w:rsidRDefault="00E37DAE" w:rsidP="00E37DAE">
            <w:pPr>
              <w:rPr>
                <w:lang w:val="en-US"/>
              </w:rPr>
            </w:pPr>
            <w:r w:rsidRPr="00E37DAE">
              <w:rPr>
                <w:lang w:val="en-US"/>
              </w:rPr>
              <w:t>6</w:t>
            </w:r>
          </w:p>
        </w:tc>
        <w:tc>
          <w:tcPr>
            <w:tcW w:w="0" w:type="auto"/>
            <w:vAlign w:val="center"/>
            <w:hideMark/>
          </w:tcPr>
          <w:p w14:paraId="4D089D7E" w14:textId="77777777" w:rsidR="00E37DAE" w:rsidRPr="00E37DAE" w:rsidRDefault="00E37DAE" w:rsidP="00E37DAE">
            <w:pPr>
              <w:rPr>
                <w:lang w:val="en-US"/>
              </w:rPr>
            </w:pPr>
            <w:r w:rsidRPr="00E37DAE">
              <w:rPr>
                <w:lang w:val="en-US"/>
              </w:rPr>
              <w:t>8</w:t>
            </w:r>
          </w:p>
        </w:tc>
      </w:tr>
      <w:tr w:rsidR="00E37DAE" w:rsidRPr="00E37DAE" w14:paraId="32AC8B69" w14:textId="77777777">
        <w:trPr>
          <w:tblCellSpacing w:w="15" w:type="dxa"/>
        </w:trPr>
        <w:tc>
          <w:tcPr>
            <w:tcW w:w="0" w:type="auto"/>
            <w:vAlign w:val="center"/>
            <w:hideMark/>
          </w:tcPr>
          <w:p w14:paraId="29556776" w14:textId="77777777" w:rsidR="00E37DAE" w:rsidRPr="00E37DAE" w:rsidRDefault="00E37DAE" w:rsidP="00E37DAE">
            <w:pPr>
              <w:rPr>
                <w:lang w:val="en-US"/>
              </w:rPr>
            </w:pPr>
            <w:r w:rsidRPr="00E37DAE">
              <w:rPr>
                <w:lang w:val="en-US"/>
              </w:rPr>
              <w:t>S2 (Matagalpa)</w:t>
            </w:r>
          </w:p>
        </w:tc>
        <w:tc>
          <w:tcPr>
            <w:tcW w:w="0" w:type="auto"/>
            <w:vAlign w:val="center"/>
            <w:hideMark/>
          </w:tcPr>
          <w:p w14:paraId="4C6EF5A7" w14:textId="77777777" w:rsidR="00E37DAE" w:rsidRPr="00E37DAE" w:rsidRDefault="00E37DAE" w:rsidP="00E37DAE">
            <w:pPr>
              <w:rPr>
                <w:lang w:val="en-US"/>
              </w:rPr>
            </w:pPr>
            <w:r w:rsidRPr="00E37DAE">
              <w:rPr>
                <w:lang w:val="en-US"/>
              </w:rPr>
              <w:t>5</w:t>
            </w:r>
          </w:p>
        </w:tc>
        <w:tc>
          <w:tcPr>
            <w:tcW w:w="0" w:type="auto"/>
            <w:vAlign w:val="center"/>
            <w:hideMark/>
          </w:tcPr>
          <w:p w14:paraId="57D2F510" w14:textId="77777777" w:rsidR="00E37DAE" w:rsidRPr="00E37DAE" w:rsidRDefault="00E37DAE" w:rsidP="00E37DAE">
            <w:pPr>
              <w:rPr>
                <w:lang w:val="en-US"/>
              </w:rPr>
            </w:pPr>
            <w:r w:rsidRPr="00E37DAE">
              <w:rPr>
                <w:lang w:val="en-US"/>
              </w:rPr>
              <w:t>4</w:t>
            </w:r>
          </w:p>
        </w:tc>
        <w:tc>
          <w:tcPr>
            <w:tcW w:w="0" w:type="auto"/>
            <w:vAlign w:val="center"/>
            <w:hideMark/>
          </w:tcPr>
          <w:p w14:paraId="53104825" w14:textId="77777777" w:rsidR="00E37DAE" w:rsidRPr="00E37DAE" w:rsidRDefault="00E37DAE" w:rsidP="00E37DAE">
            <w:pPr>
              <w:rPr>
                <w:lang w:val="en-US"/>
              </w:rPr>
            </w:pPr>
            <w:r w:rsidRPr="00E37DAE">
              <w:rPr>
                <w:lang w:val="en-US"/>
              </w:rPr>
              <w:t>3</w:t>
            </w:r>
          </w:p>
        </w:tc>
      </w:tr>
      <w:tr w:rsidR="00E37DAE" w:rsidRPr="00E37DAE" w14:paraId="3BCF1800" w14:textId="77777777">
        <w:trPr>
          <w:tblCellSpacing w:w="15" w:type="dxa"/>
        </w:trPr>
        <w:tc>
          <w:tcPr>
            <w:tcW w:w="0" w:type="auto"/>
            <w:vAlign w:val="center"/>
            <w:hideMark/>
          </w:tcPr>
          <w:p w14:paraId="206CF810" w14:textId="77777777" w:rsidR="00E37DAE" w:rsidRPr="00E37DAE" w:rsidRDefault="00E37DAE" w:rsidP="00E37DAE">
            <w:pPr>
              <w:rPr>
                <w:lang w:val="en-US"/>
              </w:rPr>
            </w:pPr>
            <w:r w:rsidRPr="00E37DAE">
              <w:rPr>
                <w:lang w:val="en-US"/>
              </w:rPr>
              <w:t>S3 (Estelí)</w:t>
            </w:r>
          </w:p>
        </w:tc>
        <w:tc>
          <w:tcPr>
            <w:tcW w:w="0" w:type="auto"/>
            <w:vAlign w:val="center"/>
            <w:hideMark/>
          </w:tcPr>
          <w:p w14:paraId="0F754B24" w14:textId="77777777" w:rsidR="00E37DAE" w:rsidRPr="00E37DAE" w:rsidRDefault="00E37DAE" w:rsidP="00E37DAE">
            <w:pPr>
              <w:rPr>
                <w:lang w:val="en-US"/>
              </w:rPr>
            </w:pPr>
            <w:r w:rsidRPr="00E37DAE">
              <w:rPr>
                <w:lang w:val="en-US"/>
              </w:rPr>
              <w:t>9</w:t>
            </w:r>
          </w:p>
        </w:tc>
        <w:tc>
          <w:tcPr>
            <w:tcW w:w="0" w:type="auto"/>
            <w:vAlign w:val="center"/>
            <w:hideMark/>
          </w:tcPr>
          <w:p w14:paraId="21D068F0" w14:textId="77777777" w:rsidR="00E37DAE" w:rsidRPr="00E37DAE" w:rsidRDefault="00E37DAE" w:rsidP="00E37DAE">
            <w:pPr>
              <w:rPr>
                <w:lang w:val="en-US"/>
              </w:rPr>
            </w:pPr>
            <w:r w:rsidRPr="00E37DAE">
              <w:rPr>
                <w:lang w:val="en-US"/>
              </w:rPr>
              <w:t>7</w:t>
            </w:r>
          </w:p>
        </w:tc>
        <w:tc>
          <w:tcPr>
            <w:tcW w:w="0" w:type="auto"/>
            <w:vAlign w:val="center"/>
            <w:hideMark/>
          </w:tcPr>
          <w:p w14:paraId="53569641" w14:textId="77777777" w:rsidR="00E37DAE" w:rsidRPr="00E37DAE" w:rsidRDefault="00E37DAE" w:rsidP="00E37DAE">
            <w:pPr>
              <w:rPr>
                <w:lang w:val="en-US"/>
              </w:rPr>
            </w:pPr>
            <w:r w:rsidRPr="00E37DAE">
              <w:rPr>
                <w:lang w:val="en-US"/>
              </w:rPr>
              <w:t>4</w:t>
            </w:r>
          </w:p>
        </w:tc>
      </w:tr>
    </w:tbl>
    <w:p w14:paraId="12D8906B" w14:textId="77777777" w:rsidR="00E37DAE" w:rsidRPr="00E37DAE" w:rsidRDefault="00E37DAE" w:rsidP="00E37DAE">
      <w:r w:rsidRPr="00E37DAE">
        <w:rPr>
          <w:b/>
          <w:bCs/>
        </w:rPr>
        <w:t>Aplicación Esquina Noroeste (paso a paso):</w:t>
      </w:r>
    </w:p>
    <w:p w14:paraId="1929193D" w14:textId="77777777" w:rsidR="00E37DAE" w:rsidRPr="00E37DAE" w:rsidRDefault="00E37DAE" w:rsidP="00E37DAE">
      <w:pPr>
        <w:numPr>
          <w:ilvl w:val="0"/>
          <w:numId w:val="85"/>
        </w:numPr>
        <w:rPr>
          <w:lang w:val="en-US"/>
        </w:rPr>
      </w:pPr>
      <w:r w:rsidRPr="00E37DAE">
        <w:t xml:space="preserve">Inicio en (S1,D1): asignar x11=min⁡(70,60)=60x_{11}=\min(70,60)=60x11​=min(70,60)=60. </w:t>
      </w:r>
      <w:proofErr w:type="spellStart"/>
      <w:r w:rsidRPr="00E37DAE">
        <w:rPr>
          <w:lang w:val="en-US"/>
        </w:rPr>
        <w:t>Actualiza</w:t>
      </w:r>
      <w:proofErr w:type="spellEnd"/>
      <w:r w:rsidRPr="00E37DAE">
        <w:rPr>
          <w:lang w:val="en-US"/>
        </w:rPr>
        <w:t xml:space="preserve"> S1←10, D1←0.</w:t>
      </w:r>
    </w:p>
    <w:p w14:paraId="58B9EDC2" w14:textId="77777777" w:rsidR="00E37DAE" w:rsidRPr="00E37DAE" w:rsidRDefault="00E37DAE" w:rsidP="00E37DAE">
      <w:pPr>
        <w:numPr>
          <w:ilvl w:val="0"/>
          <w:numId w:val="85"/>
        </w:numPr>
        <w:rPr>
          <w:lang w:val="en-US"/>
        </w:rPr>
      </w:pPr>
      <w:r w:rsidRPr="00E37DAE">
        <w:lastRenderedPageBreak/>
        <w:t xml:space="preserve">Como D1=0, avanzar a columna D2; en (S1,D2): x12=min⁡(10,50)=10x_{12}=\min(10,50)=10x12​=min(10,50)=10. </w:t>
      </w:r>
      <w:r w:rsidRPr="00E37DAE">
        <w:rPr>
          <w:lang w:val="en-US"/>
        </w:rPr>
        <w:t>S1←0, D2←40. Mover a fila S2.</w:t>
      </w:r>
    </w:p>
    <w:p w14:paraId="6FE318F2" w14:textId="77777777" w:rsidR="00E37DAE" w:rsidRPr="00E37DAE" w:rsidRDefault="00E37DAE" w:rsidP="00E37DAE">
      <w:pPr>
        <w:numPr>
          <w:ilvl w:val="0"/>
          <w:numId w:val="85"/>
        </w:numPr>
        <w:rPr>
          <w:lang w:val="en-US"/>
        </w:rPr>
      </w:pPr>
      <w:r w:rsidRPr="00E37DAE">
        <w:rPr>
          <w:lang w:val="en-US"/>
        </w:rPr>
        <w:t xml:space="preserve">En (S2,D2): x22=min⁡(50,40)=40x_{22}=\min(50,40)=40x22​=min(50,40)=40. S2←10, D2←0. Mover a </w:t>
      </w:r>
      <w:proofErr w:type="spellStart"/>
      <w:r w:rsidRPr="00E37DAE">
        <w:rPr>
          <w:lang w:val="en-US"/>
        </w:rPr>
        <w:t>columna</w:t>
      </w:r>
      <w:proofErr w:type="spellEnd"/>
      <w:r w:rsidRPr="00E37DAE">
        <w:rPr>
          <w:lang w:val="en-US"/>
        </w:rPr>
        <w:t xml:space="preserve"> D3.</w:t>
      </w:r>
    </w:p>
    <w:p w14:paraId="7640E436" w14:textId="77777777" w:rsidR="00E37DAE" w:rsidRPr="00E37DAE" w:rsidRDefault="00E37DAE" w:rsidP="00E37DAE">
      <w:pPr>
        <w:numPr>
          <w:ilvl w:val="0"/>
          <w:numId w:val="85"/>
        </w:numPr>
        <w:rPr>
          <w:lang w:val="en-US"/>
        </w:rPr>
      </w:pPr>
      <w:r w:rsidRPr="00E37DAE">
        <w:rPr>
          <w:lang w:val="en-US"/>
        </w:rPr>
        <w:t>En (S2,D3): x23=min⁡(10,40)=10x_{23}=\min(10,40)=10x23​=min(10,40)=10. S2←0, D3←30. Mover a fila S3.</w:t>
      </w:r>
    </w:p>
    <w:p w14:paraId="327FE5D4" w14:textId="77777777" w:rsidR="00E37DAE" w:rsidRPr="00E37DAE" w:rsidRDefault="00E37DAE" w:rsidP="00E37DAE">
      <w:pPr>
        <w:numPr>
          <w:ilvl w:val="0"/>
          <w:numId w:val="85"/>
        </w:numPr>
        <w:rPr>
          <w:lang w:val="en-US"/>
        </w:rPr>
      </w:pPr>
      <w:r w:rsidRPr="00E37DAE">
        <w:rPr>
          <w:lang w:val="en-US"/>
        </w:rPr>
        <w:t>En (S3,D3): x33=min⁡(30,30)=30x_{33}=\min(30,30)=30x33​=min(30,30)=30. S3←0, D3←0. Termina.</w:t>
      </w:r>
    </w:p>
    <w:p w14:paraId="6FA0B361" w14:textId="77777777" w:rsidR="00E37DAE" w:rsidRPr="00E37DAE" w:rsidRDefault="00E37DAE" w:rsidP="00E37DAE">
      <w:pPr>
        <w:rPr>
          <w:lang w:val="en-US"/>
        </w:rPr>
      </w:pPr>
      <w:proofErr w:type="spellStart"/>
      <w:r w:rsidRPr="00E37DAE">
        <w:rPr>
          <w:b/>
          <w:bCs/>
          <w:lang w:val="en-US"/>
        </w:rPr>
        <w:t>Asignaciones</w:t>
      </w:r>
      <w:proofErr w:type="spellEnd"/>
      <w:r w:rsidRPr="00E37DAE">
        <w:rPr>
          <w:b/>
          <w:bCs/>
          <w:lang w:val="en-US"/>
        </w:rPr>
        <w:t xml:space="preserve"> (no </w:t>
      </w:r>
      <w:proofErr w:type="spellStart"/>
      <w:r w:rsidRPr="00E37DAE">
        <w:rPr>
          <w:b/>
          <w:bCs/>
          <w:lang w:val="en-US"/>
        </w:rPr>
        <w:t>nulas</w:t>
      </w:r>
      <w:proofErr w:type="spellEnd"/>
      <w:r w:rsidRPr="00E37DAE">
        <w:rPr>
          <w:b/>
          <w:bCs/>
          <w:lang w:val="en-US"/>
        </w:rPr>
        <w:t>):</w:t>
      </w:r>
    </w:p>
    <w:p w14:paraId="030E8761" w14:textId="77777777" w:rsidR="00E37DAE" w:rsidRPr="00E37DAE" w:rsidRDefault="00E37DAE" w:rsidP="00E37DAE">
      <w:pPr>
        <w:numPr>
          <w:ilvl w:val="0"/>
          <w:numId w:val="86"/>
        </w:numPr>
        <w:rPr>
          <w:lang w:val="en-US"/>
        </w:rPr>
      </w:pPr>
      <w:r w:rsidRPr="00E37DAE">
        <w:rPr>
          <w:lang w:val="en-US"/>
        </w:rPr>
        <w:t xml:space="preserve">x11=60, x12=10, x22=40, x23=10, x33=30x_{11}=60,\ x_{12}=10,\ x_{22}=40,\ x_{23}=10,\ x_{33}=30x11​=60, x12​=10, x22​=40, x23​=10, x33​=30. (5 </w:t>
      </w:r>
      <w:proofErr w:type="spellStart"/>
      <w:r w:rsidRPr="00E37DAE">
        <w:rPr>
          <w:lang w:val="en-US"/>
        </w:rPr>
        <w:t>asignaciones</w:t>
      </w:r>
      <w:proofErr w:type="spellEnd"/>
      <w:r w:rsidRPr="00E37DAE">
        <w:rPr>
          <w:lang w:val="en-US"/>
        </w:rPr>
        <w:t xml:space="preserve"> = 3+3−13+3-13+3−1 </w:t>
      </w:r>
      <w:proofErr w:type="spellStart"/>
      <w:r w:rsidRPr="00E37DAE">
        <w:rPr>
          <w:lang w:val="en-US"/>
        </w:rPr>
        <w:t>correcto</w:t>
      </w:r>
      <w:proofErr w:type="spellEnd"/>
      <w:r w:rsidRPr="00E37DAE">
        <w:rPr>
          <w:lang w:val="en-US"/>
        </w:rPr>
        <w:t>.)</w:t>
      </w:r>
    </w:p>
    <w:p w14:paraId="5F6C4085" w14:textId="77777777" w:rsidR="00E37DAE" w:rsidRPr="00E37DAE" w:rsidRDefault="00E37DAE" w:rsidP="00E37DAE">
      <w:pPr>
        <w:rPr>
          <w:lang w:val="en-US"/>
        </w:rPr>
      </w:pPr>
      <w:r w:rsidRPr="00E37DAE">
        <w:rPr>
          <w:b/>
          <w:bCs/>
          <w:lang w:val="en-US"/>
        </w:rPr>
        <w:t>Costo total:</w:t>
      </w:r>
    </w:p>
    <w:p w14:paraId="56F41592" w14:textId="77777777" w:rsidR="00E37DAE" w:rsidRPr="00E37DAE" w:rsidRDefault="00E37DAE" w:rsidP="00E37DAE">
      <w:pPr>
        <w:rPr>
          <w:lang w:val="en-US"/>
        </w:rPr>
      </w:pPr>
      <w:r w:rsidRPr="00E37DAE">
        <w:rPr>
          <w:lang w:val="en-US"/>
        </w:rPr>
        <w:t>Z=60</w:t>
      </w:r>
      <w:r w:rsidRPr="00E37DAE">
        <w:rPr>
          <w:rFonts w:ascii="Cambria Math" w:hAnsi="Cambria Math" w:cs="Cambria Math"/>
          <w:lang w:val="en-US"/>
        </w:rPr>
        <w:t>⋅</w:t>
      </w:r>
      <w:r w:rsidRPr="00E37DAE">
        <w:rPr>
          <w:lang w:val="en-US"/>
        </w:rPr>
        <w:t>4+10</w:t>
      </w:r>
      <w:r w:rsidRPr="00E37DAE">
        <w:rPr>
          <w:rFonts w:ascii="Cambria Math" w:hAnsi="Cambria Math" w:cs="Cambria Math"/>
          <w:lang w:val="en-US"/>
        </w:rPr>
        <w:t>⋅</w:t>
      </w:r>
      <w:r w:rsidRPr="00E37DAE">
        <w:rPr>
          <w:lang w:val="en-US"/>
        </w:rPr>
        <w:t>6+40</w:t>
      </w:r>
      <w:r w:rsidRPr="00E37DAE">
        <w:rPr>
          <w:rFonts w:ascii="Cambria Math" w:hAnsi="Cambria Math" w:cs="Cambria Math"/>
          <w:lang w:val="en-US"/>
        </w:rPr>
        <w:t>⋅</w:t>
      </w:r>
      <w:r w:rsidRPr="00E37DAE">
        <w:rPr>
          <w:lang w:val="en-US"/>
        </w:rPr>
        <w:t>4+10</w:t>
      </w:r>
      <w:r w:rsidRPr="00E37DAE">
        <w:rPr>
          <w:rFonts w:ascii="Cambria Math" w:hAnsi="Cambria Math" w:cs="Cambria Math"/>
          <w:lang w:val="en-US"/>
        </w:rPr>
        <w:t>⋅</w:t>
      </w:r>
      <w:r w:rsidRPr="00E37DAE">
        <w:rPr>
          <w:lang w:val="en-US"/>
        </w:rPr>
        <w:t>3+30</w:t>
      </w:r>
      <w:r w:rsidRPr="00E37DAE">
        <w:rPr>
          <w:rFonts w:ascii="Cambria Math" w:hAnsi="Cambria Math" w:cs="Cambria Math"/>
          <w:lang w:val="en-US"/>
        </w:rPr>
        <w:t>⋅</w:t>
      </w:r>
      <w:r w:rsidRPr="00E37DAE">
        <w:rPr>
          <w:lang w:val="en-US"/>
        </w:rPr>
        <w:t>4=240+60+160+30+120=610.Z = 60\cdot4 + 10\cdot6 + 40\cdot4 + 10\cdot3 + 30\cdot4 = 240 + 60 + 160 + 30 + 120 = 610.Z=60</w:t>
      </w:r>
      <w:r w:rsidRPr="00E37DAE">
        <w:rPr>
          <w:rFonts w:ascii="Cambria Math" w:hAnsi="Cambria Math" w:cs="Cambria Math"/>
          <w:lang w:val="en-US"/>
        </w:rPr>
        <w:t>⋅</w:t>
      </w:r>
      <w:r w:rsidRPr="00E37DAE">
        <w:rPr>
          <w:lang w:val="en-US"/>
        </w:rPr>
        <w:t>4+10</w:t>
      </w:r>
      <w:r w:rsidRPr="00E37DAE">
        <w:rPr>
          <w:rFonts w:ascii="Cambria Math" w:hAnsi="Cambria Math" w:cs="Cambria Math"/>
          <w:lang w:val="en-US"/>
        </w:rPr>
        <w:t>⋅</w:t>
      </w:r>
      <w:r w:rsidRPr="00E37DAE">
        <w:rPr>
          <w:lang w:val="en-US"/>
        </w:rPr>
        <w:t>6+40</w:t>
      </w:r>
      <w:r w:rsidRPr="00E37DAE">
        <w:rPr>
          <w:rFonts w:ascii="Cambria Math" w:hAnsi="Cambria Math" w:cs="Cambria Math"/>
          <w:lang w:val="en-US"/>
        </w:rPr>
        <w:t>⋅</w:t>
      </w:r>
      <w:r w:rsidRPr="00E37DAE">
        <w:rPr>
          <w:lang w:val="en-US"/>
        </w:rPr>
        <w:t>4+10</w:t>
      </w:r>
      <w:r w:rsidRPr="00E37DAE">
        <w:rPr>
          <w:rFonts w:ascii="Cambria Math" w:hAnsi="Cambria Math" w:cs="Cambria Math"/>
          <w:lang w:val="en-US"/>
        </w:rPr>
        <w:t>⋅</w:t>
      </w:r>
      <w:r w:rsidRPr="00E37DAE">
        <w:rPr>
          <w:lang w:val="en-US"/>
        </w:rPr>
        <w:t>3+30</w:t>
      </w:r>
      <w:r w:rsidRPr="00E37DAE">
        <w:rPr>
          <w:rFonts w:ascii="Cambria Math" w:hAnsi="Cambria Math" w:cs="Cambria Math"/>
          <w:lang w:val="en-US"/>
        </w:rPr>
        <w:t>⋅</w:t>
      </w:r>
      <w:r w:rsidRPr="00E37DAE">
        <w:rPr>
          <w:lang w:val="en-US"/>
        </w:rPr>
        <w:t xml:space="preserve">4=240+60+160+30+120=610. </w:t>
      </w:r>
    </w:p>
    <w:p w14:paraId="6CEC580E" w14:textId="77777777" w:rsidR="00E37DAE" w:rsidRPr="00E37DAE" w:rsidRDefault="00E37DAE" w:rsidP="00E37DAE">
      <w:r w:rsidRPr="00E37DAE">
        <w:t>Interpretación para clase: la Esquina Noroeste produce una solución factible rápida (Z=610), útil como punto de partida para métodos de mejora.</w:t>
      </w:r>
    </w:p>
    <w:p w14:paraId="13942071" w14:textId="77777777" w:rsidR="00033ADC" w:rsidRPr="00E37DAE" w:rsidRDefault="00033ADC" w:rsidP="00033ADC"/>
    <w:p w14:paraId="7867A97C" w14:textId="77777777" w:rsidR="00033ADC" w:rsidRPr="00033ADC" w:rsidRDefault="00033ADC" w:rsidP="00033ADC">
      <w:pPr>
        <w:rPr>
          <w:lang w:val="es-ES"/>
        </w:rPr>
      </w:pPr>
    </w:p>
    <w:p w14:paraId="783D7C1B" w14:textId="77777777" w:rsidR="009D4924" w:rsidRDefault="009D4924" w:rsidP="00151827">
      <w:pPr>
        <w:pStyle w:val="Ttulo3"/>
        <w:rPr>
          <w:spacing w:val="10"/>
          <w:lang w:val="es-ES"/>
        </w:rPr>
      </w:pPr>
      <w:bookmarkStart w:id="23" w:name="_Toc205814578"/>
      <w:r>
        <w:rPr>
          <w:spacing w:val="10"/>
          <w:lang w:val="es-ES"/>
        </w:rPr>
        <w:t>3.7.2 Heurístico del Costo Mínimo</w:t>
      </w:r>
      <w:bookmarkEnd w:id="23"/>
    </w:p>
    <w:p w14:paraId="2E837A39" w14:textId="77777777" w:rsidR="00E37DAE" w:rsidRPr="00E37DAE" w:rsidRDefault="00E37DAE" w:rsidP="00E37DAE">
      <w:pPr>
        <w:rPr>
          <w:b/>
          <w:bCs/>
        </w:rPr>
      </w:pPr>
      <w:r w:rsidRPr="00E37DAE">
        <w:rPr>
          <w:b/>
          <w:bCs/>
        </w:rPr>
        <w:t>Objetivo</w:t>
      </w:r>
    </w:p>
    <w:p w14:paraId="04F4B2BB" w14:textId="77777777" w:rsidR="00E37DAE" w:rsidRPr="00E37DAE" w:rsidRDefault="00E37DAE" w:rsidP="00E37DAE">
      <w:r w:rsidRPr="00E37DAE">
        <w:t xml:space="preserve">Generar una </w:t>
      </w:r>
      <w:r w:rsidRPr="00E37DAE">
        <w:rPr>
          <w:b/>
          <w:bCs/>
        </w:rPr>
        <w:t>solución inicial factible</w:t>
      </w:r>
      <w:r w:rsidRPr="00E37DAE">
        <w:t xml:space="preserve"> priorizando las celdas con </w:t>
      </w:r>
      <w:r w:rsidRPr="00E37DAE">
        <w:rPr>
          <w:b/>
          <w:bCs/>
        </w:rPr>
        <w:t>menor costo</w:t>
      </w:r>
      <w:r w:rsidRPr="00E37DAE">
        <w:t>; en general produce soluciones iniciales mejores (menor costo) que la Esquina Noroeste.</w:t>
      </w:r>
    </w:p>
    <w:p w14:paraId="3A795121" w14:textId="77777777" w:rsidR="00E37DAE" w:rsidRPr="00E37DAE" w:rsidRDefault="00E37DAE" w:rsidP="00E37DAE">
      <w:pPr>
        <w:rPr>
          <w:b/>
          <w:bCs/>
          <w:lang w:val="en-US"/>
        </w:rPr>
      </w:pPr>
      <w:proofErr w:type="spellStart"/>
      <w:r w:rsidRPr="00E37DAE">
        <w:rPr>
          <w:b/>
          <w:bCs/>
          <w:lang w:val="en-US"/>
        </w:rPr>
        <w:t>Procedimiento</w:t>
      </w:r>
      <w:proofErr w:type="spellEnd"/>
    </w:p>
    <w:p w14:paraId="5B2A245F" w14:textId="77777777" w:rsidR="00E37DAE" w:rsidRPr="00E37DAE" w:rsidRDefault="00E37DAE" w:rsidP="00E37DAE">
      <w:pPr>
        <w:numPr>
          <w:ilvl w:val="0"/>
          <w:numId w:val="87"/>
        </w:numPr>
      </w:pPr>
      <w:r w:rsidRPr="00E37DAE">
        <w:t>Buscar la celda (</w:t>
      </w:r>
      <w:proofErr w:type="spellStart"/>
      <w:r w:rsidRPr="00E37DAE">
        <w:t>i,j</w:t>
      </w:r>
      <w:proofErr w:type="spellEnd"/>
      <w:r w:rsidRPr="00E37DAE">
        <w:t>)(</w:t>
      </w:r>
      <w:proofErr w:type="spellStart"/>
      <w:r w:rsidRPr="00E37DAE">
        <w:t>i,j</w:t>
      </w:r>
      <w:proofErr w:type="spellEnd"/>
      <w:r w:rsidRPr="00E37DAE">
        <w:t>)(</w:t>
      </w:r>
      <w:proofErr w:type="spellStart"/>
      <w:r w:rsidRPr="00E37DAE">
        <w:t>i,j</w:t>
      </w:r>
      <w:proofErr w:type="spellEnd"/>
      <w:r w:rsidRPr="00E37DAE">
        <w:t xml:space="preserve">) con costo </w:t>
      </w:r>
      <w:proofErr w:type="spellStart"/>
      <w:r w:rsidRPr="00E37DAE">
        <w:t>cijc</w:t>
      </w:r>
      <w:proofErr w:type="spellEnd"/>
      <w:r w:rsidRPr="00E37DAE">
        <w:t>_{</w:t>
      </w:r>
      <w:proofErr w:type="spellStart"/>
      <w:r w:rsidRPr="00E37DAE">
        <w:t>ij</w:t>
      </w:r>
      <w:proofErr w:type="spellEnd"/>
      <w:r w:rsidRPr="00E37DAE">
        <w:t>}</w:t>
      </w:r>
      <w:proofErr w:type="spellStart"/>
      <w:r w:rsidRPr="00E37DAE">
        <w:t>cij</w:t>
      </w:r>
      <w:proofErr w:type="spellEnd"/>
      <w:r w:rsidRPr="00E37DAE">
        <w:t>​ mínimo entre todas las celdas no agotadas.</w:t>
      </w:r>
    </w:p>
    <w:p w14:paraId="7AC231FD" w14:textId="77777777" w:rsidR="00E37DAE" w:rsidRPr="00E37DAE" w:rsidRDefault="00E37DAE" w:rsidP="00E37DAE">
      <w:pPr>
        <w:numPr>
          <w:ilvl w:val="0"/>
          <w:numId w:val="87"/>
        </w:numPr>
      </w:pPr>
      <w:r w:rsidRPr="00E37DAE">
        <w:lastRenderedPageBreak/>
        <w:t xml:space="preserve">Asignar </w:t>
      </w:r>
      <w:proofErr w:type="spellStart"/>
      <w:r w:rsidRPr="00E37DAE">
        <w:t>xij</w:t>
      </w:r>
      <w:proofErr w:type="spellEnd"/>
      <w:r w:rsidRPr="00E37DAE">
        <w:t>=min⁡(</w:t>
      </w:r>
      <w:proofErr w:type="spellStart"/>
      <w:r w:rsidRPr="00E37DAE">
        <w:t>si,dj</w:t>
      </w:r>
      <w:proofErr w:type="spellEnd"/>
      <w:r w:rsidRPr="00E37DAE">
        <w:t>)x_{</w:t>
      </w:r>
      <w:proofErr w:type="spellStart"/>
      <w:r w:rsidRPr="00E37DAE">
        <w:t>ij</w:t>
      </w:r>
      <w:proofErr w:type="spellEnd"/>
      <w:r w:rsidRPr="00E37DAE">
        <w:t>} = \min(</w:t>
      </w:r>
      <w:proofErr w:type="spellStart"/>
      <w:r w:rsidRPr="00E37DAE">
        <w:t>s_i,d_j</w:t>
      </w:r>
      <w:proofErr w:type="spellEnd"/>
      <w:r w:rsidRPr="00E37DAE">
        <w:t>)</w:t>
      </w:r>
      <w:proofErr w:type="spellStart"/>
      <w:r w:rsidRPr="00E37DAE">
        <w:t>xij</w:t>
      </w:r>
      <w:proofErr w:type="spellEnd"/>
      <w:r w:rsidRPr="00E37DAE">
        <w:t xml:space="preserve">​=min(si​,dj​). Restar de </w:t>
      </w:r>
      <w:proofErr w:type="spellStart"/>
      <w:r w:rsidRPr="00E37DAE">
        <w:t>sis_isi</w:t>
      </w:r>
      <w:proofErr w:type="spellEnd"/>
      <w:r w:rsidRPr="00E37DAE">
        <w:t xml:space="preserve">​ y </w:t>
      </w:r>
      <w:proofErr w:type="spellStart"/>
      <w:r w:rsidRPr="00E37DAE">
        <w:t>djd_jdj</w:t>
      </w:r>
      <w:proofErr w:type="spellEnd"/>
      <w:r w:rsidRPr="00E37DAE">
        <w:t xml:space="preserve">​. Si </w:t>
      </w:r>
      <w:proofErr w:type="spellStart"/>
      <w:r w:rsidRPr="00E37DAE">
        <w:t>sis_isi</w:t>
      </w:r>
      <w:proofErr w:type="spellEnd"/>
      <w:r w:rsidRPr="00E37DAE">
        <w:t xml:space="preserve">​ queda en 0 eliminar fila </w:t>
      </w:r>
      <w:proofErr w:type="spellStart"/>
      <w:r w:rsidRPr="00E37DAE">
        <w:t>iii</w:t>
      </w:r>
      <w:proofErr w:type="spellEnd"/>
      <w:r w:rsidRPr="00E37DAE">
        <w:t xml:space="preserve">; si </w:t>
      </w:r>
      <w:proofErr w:type="spellStart"/>
      <w:r w:rsidRPr="00E37DAE">
        <w:t>djd_jdj</w:t>
      </w:r>
      <w:proofErr w:type="spellEnd"/>
      <w:r w:rsidRPr="00E37DAE">
        <w:t xml:space="preserve">​ queda en 0 eliminar columna </w:t>
      </w:r>
      <w:proofErr w:type="spellStart"/>
      <w:r w:rsidRPr="00E37DAE">
        <w:t>jjj</w:t>
      </w:r>
      <w:proofErr w:type="spellEnd"/>
      <w:r w:rsidRPr="00E37DAE">
        <w:t>. Si ambos 0, eliminar ambos —hacer caso de degeneración con cuidado.</w:t>
      </w:r>
    </w:p>
    <w:p w14:paraId="0704C32E" w14:textId="77777777" w:rsidR="00E37DAE" w:rsidRPr="00E37DAE" w:rsidRDefault="00E37DAE" w:rsidP="00E37DAE">
      <w:pPr>
        <w:numPr>
          <w:ilvl w:val="0"/>
          <w:numId w:val="87"/>
        </w:numPr>
      </w:pPr>
      <w:r w:rsidRPr="00E37DAE">
        <w:t>Repetir hasta que todas las ofertas y demandas estén satisfechas.</w:t>
      </w:r>
    </w:p>
    <w:p w14:paraId="5CC07062" w14:textId="77777777" w:rsidR="00E37DAE" w:rsidRPr="00E37DAE" w:rsidRDefault="00E37DAE" w:rsidP="00E37DAE">
      <w:pPr>
        <w:rPr>
          <w:b/>
          <w:bCs/>
          <w:lang w:val="en-US"/>
        </w:rPr>
      </w:pPr>
      <w:proofErr w:type="spellStart"/>
      <w:r w:rsidRPr="00E37DAE">
        <w:rPr>
          <w:b/>
          <w:bCs/>
          <w:lang w:val="en-US"/>
        </w:rPr>
        <w:t>Ventajas</w:t>
      </w:r>
      <w:proofErr w:type="spellEnd"/>
      <w:r w:rsidRPr="00E37DAE">
        <w:rPr>
          <w:b/>
          <w:bCs/>
          <w:lang w:val="en-US"/>
        </w:rPr>
        <w:t xml:space="preserve"> / </w:t>
      </w:r>
      <w:proofErr w:type="spellStart"/>
      <w:r w:rsidRPr="00E37DAE">
        <w:rPr>
          <w:b/>
          <w:bCs/>
          <w:lang w:val="en-US"/>
        </w:rPr>
        <w:t>desventajas</w:t>
      </w:r>
      <w:proofErr w:type="spellEnd"/>
    </w:p>
    <w:p w14:paraId="5DA4540A" w14:textId="77777777" w:rsidR="00E37DAE" w:rsidRPr="00E37DAE" w:rsidRDefault="00E37DAE" w:rsidP="00E37DAE">
      <w:pPr>
        <w:numPr>
          <w:ilvl w:val="0"/>
          <w:numId w:val="88"/>
        </w:numPr>
      </w:pPr>
      <w:r w:rsidRPr="00E37DAE">
        <w:rPr>
          <w:b/>
          <w:bCs/>
        </w:rPr>
        <w:t>Ventaja:</w:t>
      </w:r>
      <w:r w:rsidRPr="00E37DAE">
        <w:t xml:space="preserve"> suele dar costo inicial mejor (más cercano al óptimo) que la Esquina Noroeste.</w:t>
      </w:r>
    </w:p>
    <w:p w14:paraId="0438E7D1" w14:textId="77777777" w:rsidR="00E37DAE" w:rsidRPr="00E37DAE" w:rsidRDefault="00E37DAE" w:rsidP="00E37DAE">
      <w:pPr>
        <w:numPr>
          <w:ilvl w:val="0"/>
          <w:numId w:val="88"/>
        </w:numPr>
      </w:pPr>
      <w:r w:rsidRPr="00E37DAE">
        <w:rPr>
          <w:b/>
          <w:bCs/>
        </w:rPr>
        <w:t>Desventaja:</w:t>
      </w:r>
      <w:r w:rsidRPr="00E37DAE">
        <w:t xml:space="preserve"> puede crear soluciones que no sean fáciles de mejorar con métodos de optimización si la asignación “</w:t>
      </w:r>
      <w:proofErr w:type="spellStart"/>
      <w:r w:rsidRPr="00E37DAE">
        <w:t>apriori</w:t>
      </w:r>
      <w:proofErr w:type="spellEnd"/>
      <w:r w:rsidRPr="00E37DAE">
        <w:t>” concentra mucho en ciertas filas/columnas; además hay que resolver empates de coste de forma consistente.</w:t>
      </w:r>
    </w:p>
    <w:p w14:paraId="1621EAC9" w14:textId="77777777" w:rsidR="00E37DAE" w:rsidRPr="00E37DAE" w:rsidRDefault="00E37DAE" w:rsidP="00E37DAE">
      <w:pPr>
        <w:rPr>
          <w:b/>
          <w:bCs/>
        </w:rPr>
      </w:pPr>
      <w:r w:rsidRPr="00E37DAE">
        <w:rPr>
          <w:b/>
          <w:bCs/>
        </w:rPr>
        <w:t>Aplicación del ejemplo (paso a paso)</w:t>
      </w:r>
    </w:p>
    <w:p w14:paraId="2E38DACA" w14:textId="77777777" w:rsidR="00E37DAE" w:rsidRPr="00E37DAE" w:rsidRDefault="00E37DAE" w:rsidP="00E37DAE">
      <w:r w:rsidRPr="00E37DAE">
        <w:t>Matriz y suministros/demandas como en 3.7.1.</w:t>
      </w:r>
    </w:p>
    <w:p w14:paraId="562E52F2" w14:textId="77777777" w:rsidR="00E37DAE" w:rsidRPr="00E37DAE" w:rsidRDefault="00E37DAE" w:rsidP="00E37DAE">
      <w:pPr>
        <w:numPr>
          <w:ilvl w:val="0"/>
          <w:numId w:val="89"/>
        </w:numPr>
        <w:rPr>
          <w:lang w:val="en-US"/>
        </w:rPr>
      </w:pPr>
      <w:r w:rsidRPr="00E37DAE">
        <w:t xml:space="preserve">Paso 1: celda de </w:t>
      </w:r>
      <w:r w:rsidRPr="00E37DAE">
        <w:rPr>
          <w:b/>
          <w:bCs/>
        </w:rPr>
        <w:t>mínimo costo</w:t>
      </w:r>
      <w:r w:rsidRPr="00E37DAE">
        <w:t xml:space="preserve"> es c23=3c_{23}=3c23​=3 (S2→D3). Asignar x23=min⁡(50,40)=40x_{23}=\min(50,40)=40x23​=min(50,40)=40. </w:t>
      </w:r>
      <w:proofErr w:type="spellStart"/>
      <w:r w:rsidRPr="00E37DAE">
        <w:rPr>
          <w:lang w:val="en-US"/>
        </w:rPr>
        <w:t>Actualiza</w:t>
      </w:r>
      <w:proofErr w:type="spellEnd"/>
      <w:r w:rsidRPr="00E37DAE">
        <w:rPr>
          <w:lang w:val="en-US"/>
        </w:rPr>
        <w:t xml:space="preserve"> S2←10, D3←0.</w:t>
      </w:r>
    </w:p>
    <w:p w14:paraId="4A30E667" w14:textId="77777777" w:rsidR="00E37DAE" w:rsidRPr="00E37DAE" w:rsidRDefault="00E37DAE" w:rsidP="00E37DAE">
      <w:pPr>
        <w:numPr>
          <w:ilvl w:val="0"/>
          <w:numId w:val="89"/>
        </w:numPr>
      </w:pPr>
      <w:r w:rsidRPr="00E37DAE">
        <w:t>Eliminar columna D3 (demandas satisfecha).</w:t>
      </w:r>
    </w:p>
    <w:p w14:paraId="5103EB1D" w14:textId="77777777" w:rsidR="00E37DAE" w:rsidRPr="00E37DAE" w:rsidRDefault="00E37DAE" w:rsidP="00E37DAE">
      <w:pPr>
        <w:numPr>
          <w:ilvl w:val="0"/>
          <w:numId w:val="89"/>
        </w:numPr>
        <w:rPr>
          <w:lang w:val="en-US"/>
        </w:rPr>
      </w:pPr>
      <w:r w:rsidRPr="00E37DAE">
        <w:t xml:space="preserve">Paso 2: siguiente mínimo costo entre celdas restantes = 4 (varias: S1-D1, S2-D2, S3-D3 pero D3 ya eliminada). Escogemos por orden S1-D1. Asignar x11=min⁡(70,60)=60x_{11}=\min(70,60)=60x11​=min(70,60)=60. </w:t>
      </w:r>
      <w:proofErr w:type="spellStart"/>
      <w:r w:rsidRPr="00E37DAE">
        <w:rPr>
          <w:lang w:val="en-US"/>
        </w:rPr>
        <w:t>Actualiza</w:t>
      </w:r>
      <w:proofErr w:type="spellEnd"/>
      <w:r w:rsidRPr="00E37DAE">
        <w:rPr>
          <w:lang w:val="en-US"/>
        </w:rPr>
        <w:t xml:space="preserve"> S1←10, D1←0.</w:t>
      </w:r>
    </w:p>
    <w:p w14:paraId="1E5F8E61" w14:textId="77777777" w:rsidR="00E37DAE" w:rsidRPr="00E37DAE" w:rsidRDefault="00E37DAE" w:rsidP="00E37DAE">
      <w:pPr>
        <w:numPr>
          <w:ilvl w:val="0"/>
          <w:numId w:val="89"/>
        </w:numPr>
        <w:rPr>
          <w:lang w:val="en-US"/>
        </w:rPr>
      </w:pPr>
      <w:proofErr w:type="spellStart"/>
      <w:r w:rsidRPr="00E37DAE">
        <w:rPr>
          <w:lang w:val="en-US"/>
        </w:rPr>
        <w:t>Eliminar</w:t>
      </w:r>
      <w:proofErr w:type="spellEnd"/>
      <w:r w:rsidRPr="00E37DAE">
        <w:rPr>
          <w:lang w:val="en-US"/>
        </w:rPr>
        <w:t xml:space="preserve"> </w:t>
      </w:r>
      <w:proofErr w:type="spellStart"/>
      <w:r w:rsidRPr="00E37DAE">
        <w:rPr>
          <w:lang w:val="en-US"/>
        </w:rPr>
        <w:t>columna</w:t>
      </w:r>
      <w:proofErr w:type="spellEnd"/>
      <w:r w:rsidRPr="00E37DAE">
        <w:rPr>
          <w:lang w:val="en-US"/>
        </w:rPr>
        <w:t xml:space="preserve"> D1.</w:t>
      </w:r>
    </w:p>
    <w:p w14:paraId="52E5E6B8" w14:textId="77777777" w:rsidR="00E37DAE" w:rsidRPr="00E37DAE" w:rsidRDefault="00E37DAE" w:rsidP="00E37DAE">
      <w:pPr>
        <w:numPr>
          <w:ilvl w:val="0"/>
          <w:numId w:val="89"/>
        </w:numPr>
        <w:rPr>
          <w:lang w:val="en-US"/>
        </w:rPr>
      </w:pPr>
      <w:r w:rsidRPr="00E37DAE">
        <w:t xml:space="preserve">Paso 3: siguiente mínimo costo 4 en S2-D2. Asignar x22=min⁡(10,50)=10x_{22}=\min(10,50)=10x22​=min(10,50)=10. </w:t>
      </w:r>
      <w:r w:rsidRPr="00E37DAE">
        <w:rPr>
          <w:lang w:val="en-US"/>
        </w:rPr>
        <w:t>S2←0, D2←40.</w:t>
      </w:r>
    </w:p>
    <w:p w14:paraId="58D1059F" w14:textId="77777777" w:rsidR="00E37DAE" w:rsidRPr="00E37DAE" w:rsidRDefault="00E37DAE" w:rsidP="00E37DAE">
      <w:pPr>
        <w:numPr>
          <w:ilvl w:val="0"/>
          <w:numId w:val="89"/>
        </w:numPr>
        <w:rPr>
          <w:lang w:val="en-US"/>
        </w:rPr>
      </w:pPr>
      <w:proofErr w:type="spellStart"/>
      <w:r w:rsidRPr="00E37DAE">
        <w:rPr>
          <w:lang w:val="en-US"/>
        </w:rPr>
        <w:t>Eliminar</w:t>
      </w:r>
      <w:proofErr w:type="spellEnd"/>
      <w:r w:rsidRPr="00E37DAE">
        <w:rPr>
          <w:lang w:val="en-US"/>
        </w:rPr>
        <w:t xml:space="preserve"> fila S2.</w:t>
      </w:r>
    </w:p>
    <w:p w14:paraId="65D18A5D" w14:textId="77777777" w:rsidR="00E37DAE" w:rsidRPr="00E37DAE" w:rsidRDefault="00E37DAE" w:rsidP="00E37DAE">
      <w:pPr>
        <w:numPr>
          <w:ilvl w:val="0"/>
          <w:numId w:val="89"/>
        </w:numPr>
        <w:rPr>
          <w:lang w:val="en-US"/>
        </w:rPr>
      </w:pPr>
      <w:r w:rsidRPr="00E37DAE">
        <w:t xml:space="preserve">Paso 4: quedan S1(10) y S3(30) para D2(40). </w:t>
      </w:r>
      <w:proofErr w:type="spellStart"/>
      <w:r w:rsidRPr="00E37DAE">
        <w:rPr>
          <w:lang w:val="en-US"/>
        </w:rPr>
        <w:t>Celdas</w:t>
      </w:r>
      <w:proofErr w:type="spellEnd"/>
      <w:r w:rsidRPr="00E37DAE">
        <w:rPr>
          <w:lang w:val="en-US"/>
        </w:rPr>
        <w:t xml:space="preserve"> </w:t>
      </w:r>
      <w:proofErr w:type="spellStart"/>
      <w:r w:rsidRPr="00E37DAE">
        <w:rPr>
          <w:lang w:val="en-US"/>
        </w:rPr>
        <w:t>disponibles</w:t>
      </w:r>
      <w:proofErr w:type="spellEnd"/>
      <w:r w:rsidRPr="00E37DAE">
        <w:rPr>
          <w:lang w:val="en-US"/>
        </w:rPr>
        <w:t xml:space="preserve">: S1-D2 cost6, S3-D2 cost7. </w:t>
      </w:r>
      <w:r w:rsidRPr="00E37DAE">
        <w:t xml:space="preserve">Elegimos S1-D2 (siguiente mínimo) asignar </w:t>
      </w:r>
      <w:r w:rsidRPr="00E37DAE">
        <w:lastRenderedPageBreak/>
        <w:t xml:space="preserve">x12=min⁡(10,40)=10x_{12}=\min(10,40)=10x12​=min(10,40)=10. </w:t>
      </w:r>
      <w:r w:rsidRPr="00E37DAE">
        <w:rPr>
          <w:lang w:val="en-US"/>
        </w:rPr>
        <w:t>S1←0,D2←30.</w:t>
      </w:r>
    </w:p>
    <w:p w14:paraId="32B5F750" w14:textId="77777777" w:rsidR="00E37DAE" w:rsidRPr="00E37DAE" w:rsidRDefault="00E37DAE" w:rsidP="00E37DAE">
      <w:pPr>
        <w:numPr>
          <w:ilvl w:val="0"/>
          <w:numId w:val="89"/>
        </w:numPr>
        <w:rPr>
          <w:lang w:val="en-US"/>
        </w:rPr>
      </w:pPr>
      <w:r w:rsidRPr="00E37DAE">
        <w:t xml:space="preserve">Paso 5: asignar restante x32=min⁡(30,30)=30x_{32}=\min(30,30)=30x32​=min(30,30)=30. </w:t>
      </w:r>
      <w:r w:rsidRPr="00E37DAE">
        <w:rPr>
          <w:lang w:val="en-US"/>
        </w:rPr>
        <w:t>Final.</w:t>
      </w:r>
    </w:p>
    <w:p w14:paraId="09DD96A0" w14:textId="77777777" w:rsidR="00E37DAE" w:rsidRPr="00E37DAE" w:rsidRDefault="00E37DAE" w:rsidP="00E37DAE">
      <w:pPr>
        <w:rPr>
          <w:lang w:val="en-US"/>
        </w:rPr>
      </w:pPr>
      <w:proofErr w:type="spellStart"/>
      <w:r w:rsidRPr="00E37DAE">
        <w:rPr>
          <w:b/>
          <w:bCs/>
          <w:lang w:val="en-US"/>
        </w:rPr>
        <w:t>Asignaciones</w:t>
      </w:r>
      <w:proofErr w:type="spellEnd"/>
      <w:r w:rsidRPr="00E37DAE">
        <w:rPr>
          <w:b/>
          <w:bCs/>
          <w:lang w:val="en-US"/>
        </w:rPr>
        <w:t>:</w:t>
      </w:r>
    </w:p>
    <w:p w14:paraId="14E83472" w14:textId="77777777" w:rsidR="00E37DAE" w:rsidRPr="00E37DAE" w:rsidRDefault="00E37DAE" w:rsidP="00E37DAE">
      <w:pPr>
        <w:numPr>
          <w:ilvl w:val="0"/>
          <w:numId w:val="90"/>
        </w:numPr>
        <w:rPr>
          <w:lang w:val="en-US"/>
        </w:rPr>
      </w:pPr>
      <w:r w:rsidRPr="00E37DAE">
        <w:rPr>
          <w:lang w:val="en-US"/>
        </w:rPr>
        <w:t>x23=40, x11=60, x22=10, x12=10, x32=30x_{23}=40,\ x_{11}=60,\ x_{22}=10,\ x_{12}=10,\ x_{32}=30x23​=40, x11​=60, x22​=10, x12​=10, x32​=30.</w:t>
      </w:r>
    </w:p>
    <w:p w14:paraId="2B30B55C" w14:textId="77777777" w:rsidR="00E37DAE" w:rsidRPr="00E37DAE" w:rsidRDefault="00E37DAE" w:rsidP="00E37DAE">
      <w:pPr>
        <w:rPr>
          <w:lang w:val="en-US"/>
        </w:rPr>
      </w:pPr>
      <w:r w:rsidRPr="00E37DAE">
        <w:rPr>
          <w:b/>
          <w:bCs/>
          <w:lang w:val="en-US"/>
        </w:rPr>
        <w:t>Costo total:</w:t>
      </w:r>
    </w:p>
    <w:p w14:paraId="06AA49E4" w14:textId="77777777" w:rsidR="00E37DAE" w:rsidRPr="00E37DAE" w:rsidRDefault="00E37DAE" w:rsidP="00E37DAE">
      <w:pPr>
        <w:rPr>
          <w:lang w:val="en-US"/>
        </w:rPr>
      </w:pPr>
      <w:r w:rsidRPr="00E37DAE">
        <w:rPr>
          <w:lang w:val="en-US"/>
        </w:rPr>
        <w:t>Z=40</w:t>
      </w:r>
      <w:r w:rsidRPr="00E37DAE">
        <w:rPr>
          <w:rFonts w:ascii="Cambria Math" w:hAnsi="Cambria Math" w:cs="Cambria Math"/>
          <w:lang w:val="en-US"/>
        </w:rPr>
        <w:t>⋅</w:t>
      </w:r>
      <w:r w:rsidRPr="00E37DAE">
        <w:rPr>
          <w:lang w:val="en-US"/>
        </w:rPr>
        <w:t>3+60</w:t>
      </w:r>
      <w:r w:rsidRPr="00E37DAE">
        <w:rPr>
          <w:rFonts w:ascii="Cambria Math" w:hAnsi="Cambria Math" w:cs="Cambria Math"/>
          <w:lang w:val="en-US"/>
        </w:rPr>
        <w:t>⋅</w:t>
      </w:r>
      <w:r w:rsidRPr="00E37DAE">
        <w:rPr>
          <w:lang w:val="en-US"/>
        </w:rPr>
        <w:t>4+10</w:t>
      </w:r>
      <w:r w:rsidRPr="00E37DAE">
        <w:rPr>
          <w:rFonts w:ascii="Cambria Math" w:hAnsi="Cambria Math" w:cs="Cambria Math"/>
          <w:lang w:val="en-US"/>
        </w:rPr>
        <w:t>⋅</w:t>
      </w:r>
      <w:r w:rsidRPr="00E37DAE">
        <w:rPr>
          <w:lang w:val="en-US"/>
        </w:rPr>
        <w:t>4+10</w:t>
      </w:r>
      <w:r w:rsidRPr="00E37DAE">
        <w:rPr>
          <w:rFonts w:ascii="Cambria Math" w:hAnsi="Cambria Math" w:cs="Cambria Math"/>
          <w:lang w:val="en-US"/>
        </w:rPr>
        <w:t>⋅</w:t>
      </w:r>
      <w:r w:rsidRPr="00E37DAE">
        <w:rPr>
          <w:lang w:val="en-US"/>
        </w:rPr>
        <w:t>6+30</w:t>
      </w:r>
      <w:r w:rsidRPr="00E37DAE">
        <w:rPr>
          <w:rFonts w:ascii="Cambria Math" w:hAnsi="Cambria Math" w:cs="Cambria Math"/>
          <w:lang w:val="en-US"/>
        </w:rPr>
        <w:t>⋅</w:t>
      </w:r>
      <w:r w:rsidRPr="00E37DAE">
        <w:rPr>
          <w:lang w:val="en-US"/>
        </w:rPr>
        <w:t>7=120+240+40+60+210=670.Z = 40\cdot3 + 60\cdot4 + 10\cdot4 + 10\cdot6 + 30\cdot7 = 120 + 240 + 40 + 60 + 210 = 670.Z=40</w:t>
      </w:r>
      <w:r w:rsidRPr="00E37DAE">
        <w:rPr>
          <w:rFonts w:ascii="Cambria Math" w:hAnsi="Cambria Math" w:cs="Cambria Math"/>
          <w:lang w:val="en-US"/>
        </w:rPr>
        <w:t>⋅</w:t>
      </w:r>
      <w:r w:rsidRPr="00E37DAE">
        <w:rPr>
          <w:lang w:val="en-US"/>
        </w:rPr>
        <w:t>3+60</w:t>
      </w:r>
      <w:r w:rsidRPr="00E37DAE">
        <w:rPr>
          <w:rFonts w:ascii="Cambria Math" w:hAnsi="Cambria Math" w:cs="Cambria Math"/>
          <w:lang w:val="en-US"/>
        </w:rPr>
        <w:t>⋅</w:t>
      </w:r>
      <w:r w:rsidRPr="00E37DAE">
        <w:rPr>
          <w:lang w:val="en-US"/>
        </w:rPr>
        <w:t>4+10</w:t>
      </w:r>
      <w:r w:rsidRPr="00E37DAE">
        <w:rPr>
          <w:rFonts w:ascii="Cambria Math" w:hAnsi="Cambria Math" w:cs="Cambria Math"/>
          <w:lang w:val="en-US"/>
        </w:rPr>
        <w:t>⋅</w:t>
      </w:r>
      <w:r w:rsidRPr="00E37DAE">
        <w:rPr>
          <w:lang w:val="en-US"/>
        </w:rPr>
        <w:t>4+10</w:t>
      </w:r>
      <w:r w:rsidRPr="00E37DAE">
        <w:rPr>
          <w:rFonts w:ascii="Cambria Math" w:hAnsi="Cambria Math" w:cs="Cambria Math"/>
          <w:lang w:val="en-US"/>
        </w:rPr>
        <w:t>⋅</w:t>
      </w:r>
      <w:r w:rsidRPr="00E37DAE">
        <w:rPr>
          <w:lang w:val="en-US"/>
        </w:rPr>
        <w:t>6+30</w:t>
      </w:r>
      <w:r w:rsidRPr="00E37DAE">
        <w:rPr>
          <w:rFonts w:ascii="Cambria Math" w:hAnsi="Cambria Math" w:cs="Cambria Math"/>
          <w:lang w:val="en-US"/>
        </w:rPr>
        <w:t>⋅</w:t>
      </w:r>
      <w:r w:rsidRPr="00E37DAE">
        <w:rPr>
          <w:lang w:val="en-US"/>
        </w:rPr>
        <w:t xml:space="preserve">7=120+240+40+60+210=670. </w:t>
      </w:r>
    </w:p>
    <w:p w14:paraId="4DE15D89" w14:textId="77777777" w:rsidR="00E37DAE" w:rsidRPr="00E37DAE" w:rsidRDefault="00E37DAE" w:rsidP="00E37DAE">
      <w:r w:rsidRPr="00E37DAE">
        <w:t xml:space="preserve">Comparación: el costo (670) es </w:t>
      </w:r>
      <w:r w:rsidRPr="00E37DAE">
        <w:rPr>
          <w:b/>
          <w:bCs/>
        </w:rPr>
        <w:t>peor</w:t>
      </w:r>
      <w:r w:rsidRPr="00E37DAE">
        <w:t xml:space="preserve"> que la Esquina Noroeste (610) en este caso concreto; eso ilustra que el Costo Mínimo no garantiza mejor resultado en todos los problemas —aunque en promedio suele producir buenas soluciones iniciales.</w:t>
      </w:r>
    </w:p>
    <w:p w14:paraId="3CB08C65" w14:textId="77777777" w:rsidR="00033ADC" w:rsidRPr="00FB5495" w:rsidRDefault="00033ADC" w:rsidP="00033ADC"/>
    <w:p w14:paraId="0C8E3804" w14:textId="77777777" w:rsidR="00033ADC" w:rsidRPr="00033ADC" w:rsidRDefault="00033ADC" w:rsidP="00033ADC">
      <w:pPr>
        <w:rPr>
          <w:lang w:val="es-ES"/>
        </w:rPr>
      </w:pPr>
    </w:p>
    <w:p w14:paraId="69CF17B5" w14:textId="77777777" w:rsidR="009D4924" w:rsidRDefault="009D4924" w:rsidP="00151827">
      <w:pPr>
        <w:pStyle w:val="Ttulo3"/>
        <w:rPr>
          <w:spacing w:val="10"/>
          <w:lang w:val="es-ES"/>
        </w:rPr>
      </w:pPr>
      <w:bookmarkStart w:id="24" w:name="_Toc205814579"/>
      <w:r>
        <w:rPr>
          <w:spacing w:val="10"/>
          <w:lang w:val="es-ES"/>
        </w:rPr>
        <w:t>3.7.3 Heurístico de Vogel</w:t>
      </w:r>
      <w:bookmarkEnd w:id="24"/>
    </w:p>
    <w:p w14:paraId="43C9516F" w14:textId="77777777" w:rsidR="00033ADC" w:rsidRDefault="00033ADC" w:rsidP="00033ADC">
      <w:pPr>
        <w:rPr>
          <w:lang w:val="es-ES"/>
        </w:rPr>
      </w:pPr>
    </w:p>
    <w:p w14:paraId="6169FB45" w14:textId="77777777" w:rsidR="00FB5495" w:rsidRPr="00FB5495" w:rsidRDefault="00FB5495" w:rsidP="00FB5495">
      <w:pPr>
        <w:rPr>
          <w:b/>
          <w:bCs/>
        </w:rPr>
      </w:pPr>
      <w:r w:rsidRPr="00FB5495">
        <w:rPr>
          <w:b/>
          <w:bCs/>
        </w:rPr>
        <w:t>Objetivo</w:t>
      </w:r>
    </w:p>
    <w:p w14:paraId="39D96DB1" w14:textId="77777777" w:rsidR="00FB5495" w:rsidRPr="00FB5495" w:rsidRDefault="00FB5495" w:rsidP="00FB5495">
      <w:r w:rsidRPr="00FB5495">
        <w:t xml:space="preserve">Generar una </w:t>
      </w:r>
      <w:r w:rsidRPr="00FB5495">
        <w:rPr>
          <w:b/>
          <w:bCs/>
        </w:rPr>
        <w:t>solución inicial factible</w:t>
      </w:r>
      <w:r w:rsidRPr="00FB5495">
        <w:t xml:space="preserve"> priorizando las celdas con </w:t>
      </w:r>
      <w:r w:rsidRPr="00FB5495">
        <w:rPr>
          <w:b/>
          <w:bCs/>
        </w:rPr>
        <w:t>menor costo</w:t>
      </w:r>
      <w:r w:rsidRPr="00FB5495">
        <w:t>; en general produce soluciones iniciales mejores (menor costo) que la Esquina Noroeste.</w:t>
      </w:r>
    </w:p>
    <w:p w14:paraId="65520128" w14:textId="77777777" w:rsidR="00FB5495" w:rsidRPr="00FB5495" w:rsidRDefault="00FB5495" w:rsidP="00FB5495">
      <w:pPr>
        <w:rPr>
          <w:b/>
          <w:bCs/>
          <w:lang w:val="en-US"/>
        </w:rPr>
      </w:pPr>
      <w:proofErr w:type="spellStart"/>
      <w:r w:rsidRPr="00FB5495">
        <w:rPr>
          <w:b/>
          <w:bCs/>
          <w:lang w:val="en-US"/>
        </w:rPr>
        <w:t>Procedimiento</w:t>
      </w:r>
      <w:proofErr w:type="spellEnd"/>
    </w:p>
    <w:p w14:paraId="16033DEA" w14:textId="77777777" w:rsidR="00FB5495" w:rsidRPr="00FB5495" w:rsidRDefault="00FB5495" w:rsidP="00FB5495">
      <w:pPr>
        <w:numPr>
          <w:ilvl w:val="0"/>
          <w:numId w:val="91"/>
        </w:numPr>
      </w:pPr>
      <w:r w:rsidRPr="00FB5495">
        <w:t>Buscar la celda (</w:t>
      </w:r>
      <w:proofErr w:type="spellStart"/>
      <w:r w:rsidRPr="00FB5495">
        <w:t>i,j</w:t>
      </w:r>
      <w:proofErr w:type="spellEnd"/>
      <w:r w:rsidRPr="00FB5495">
        <w:t>)(</w:t>
      </w:r>
      <w:proofErr w:type="spellStart"/>
      <w:r w:rsidRPr="00FB5495">
        <w:t>i,j</w:t>
      </w:r>
      <w:proofErr w:type="spellEnd"/>
      <w:r w:rsidRPr="00FB5495">
        <w:t>)(</w:t>
      </w:r>
      <w:proofErr w:type="spellStart"/>
      <w:r w:rsidRPr="00FB5495">
        <w:t>i,j</w:t>
      </w:r>
      <w:proofErr w:type="spellEnd"/>
      <w:r w:rsidRPr="00FB5495">
        <w:t xml:space="preserve">) con costo </w:t>
      </w:r>
      <w:proofErr w:type="spellStart"/>
      <w:r w:rsidRPr="00FB5495">
        <w:t>cijc</w:t>
      </w:r>
      <w:proofErr w:type="spellEnd"/>
      <w:r w:rsidRPr="00FB5495">
        <w:t>_{</w:t>
      </w:r>
      <w:proofErr w:type="spellStart"/>
      <w:r w:rsidRPr="00FB5495">
        <w:t>ij</w:t>
      </w:r>
      <w:proofErr w:type="spellEnd"/>
      <w:r w:rsidRPr="00FB5495">
        <w:t>}</w:t>
      </w:r>
      <w:proofErr w:type="spellStart"/>
      <w:r w:rsidRPr="00FB5495">
        <w:t>cij</w:t>
      </w:r>
      <w:proofErr w:type="spellEnd"/>
      <w:r w:rsidRPr="00FB5495">
        <w:t>​ mínimo entre todas las celdas no agotadas.</w:t>
      </w:r>
    </w:p>
    <w:p w14:paraId="156B0071" w14:textId="77777777" w:rsidR="00FB5495" w:rsidRPr="00FB5495" w:rsidRDefault="00FB5495" w:rsidP="00FB5495">
      <w:pPr>
        <w:numPr>
          <w:ilvl w:val="0"/>
          <w:numId w:val="91"/>
        </w:numPr>
      </w:pPr>
      <w:r w:rsidRPr="00FB5495">
        <w:t xml:space="preserve">Asignar </w:t>
      </w:r>
      <w:proofErr w:type="spellStart"/>
      <w:r w:rsidRPr="00FB5495">
        <w:t>xij</w:t>
      </w:r>
      <w:proofErr w:type="spellEnd"/>
      <w:r w:rsidRPr="00FB5495">
        <w:t>=min⁡(</w:t>
      </w:r>
      <w:proofErr w:type="spellStart"/>
      <w:r w:rsidRPr="00FB5495">
        <w:t>si,dj</w:t>
      </w:r>
      <w:proofErr w:type="spellEnd"/>
      <w:r w:rsidRPr="00FB5495">
        <w:t>)x_{</w:t>
      </w:r>
      <w:proofErr w:type="spellStart"/>
      <w:r w:rsidRPr="00FB5495">
        <w:t>ij</w:t>
      </w:r>
      <w:proofErr w:type="spellEnd"/>
      <w:r w:rsidRPr="00FB5495">
        <w:t>} = \min(</w:t>
      </w:r>
      <w:proofErr w:type="spellStart"/>
      <w:r w:rsidRPr="00FB5495">
        <w:t>s_i,d_j</w:t>
      </w:r>
      <w:proofErr w:type="spellEnd"/>
      <w:r w:rsidRPr="00FB5495">
        <w:t>)</w:t>
      </w:r>
      <w:proofErr w:type="spellStart"/>
      <w:r w:rsidRPr="00FB5495">
        <w:t>xij</w:t>
      </w:r>
      <w:proofErr w:type="spellEnd"/>
      <w:r w:rsidRPr="00FB5495">
        <w:t xml:space="preserve">​=min(si​,dj​). Restar de </w:t>
      </w:r>
      <w:proofErr w:type="spellStart"/>
      <w:r w:rsidRPr="00FB5495">
        <w:t>sis_isi</w:t>
      </w:r>
      <w:proofErr w:type="spellEnd"/>
      <w:r w:rsidRPr="00FB5495">
        <w:t xml:space="preserve">​ y </w:t>
      </w:r>
      <w:proofErr w:type="spellStart"/>
      <w:r w:rsidRPr="00FB5495">
        <w:t>djd_jdj</w:t>
      </w:r>
      <w:proofErr w:type="spellEnd"/>
      <w:r w:rsidRPr="00FB5495">
        <w:t xml:space="preserve">​. Si </w:t>
      </w:r>
      <w:proofErr w:type="spellStart"/>
      <w:r w:rsidRPr="00FB5495">
        <w:t>sis_isi</w:t>
      </w:r>
      <w:proofErr w:type="spellEnd"/>
      <w:r w:rsidRPr="00FB5495">
        <w:t xml:space="preserve">​ queda en 0 eliminar fila </w:t>
      </w:r>
      <w:proofErr w:type="spellStart"/>
      <w:r w:rsidRPr="00FB5495">
        <w:t>iii</w:t>
      </w:r>
      <w:proofErr w:type="spellEnd"/>
      <w:r w:rsidRPr="00FB5495">
        <w:t xml:space="preserve">; si </w:t>
      </w:r>
      <w:proofErr w:type="spellStart"/>
      <w:r w:rsidRPr="00FB5495">
        <w:t>djd_jdj</w:t>
      </w:r>
      <w:proofErr w:type="spellEnd"/>
      <w:r w:rsidRPr="00FB5495">
        <w:t xml:space="preserve">​ queda en 0 eliminar </w:t>
      </w:r>
      <w:r w:rsidRPr="00FB5495">
        <w:lastRenderedPageBreak/>
        <w:t xml:space="preserve">columna </w:t>
      </w:r>
      <w:proofErr w:type="spellStart"/>
      <w:r w:rsidRPr="00FB5495">
        <w:t>jjj</w:t>
      </w:r>
      <w:proofErr w:type="spellEnd"/>
      <w:r w:rsidRPr="00FB5495">
        <w:t>. Si ambos 0, eliminar ambos —hacer caso de degeneración con cuidado.</w:t>
      </w:r>
    </w:p>
    <w:p w14:paraId="44FCBF00" w14:textId="77777777" w:rsidR="00FB5495" w:rsidRPr="00FB5495" w:rsidRDefault="00FB5495" w:rsidP="00FB5495">
      <w:pPr>
        <w:numPr>
          <w:ilvl w:val="0"/>
          <w:numId w:val="91"/>
        </w:numPr>
      </w:pPr>
      <w:r w:rsidRPr="00FB5495">
        <w:t>Repetir hasta que todas las ofertas y demandas estén satisfechas.</w:t>
      </w:r>
    </w:p>
    <w:p w14:paraId="2F383593" w14:textId="77777777" w:rsidR="00FB5495" w:rsidRPr="00FB5495" w:rsidRDefault="00FB5495" w:rsidP="00FB5495">
      <w:pPr>
        <w:rPr>
          <w:b/>
          <w:bCs/>
          <w:lang w:val="en-US"/>
        </w:rPr>
      </w:pPr>
      <w:proofErr w:type="spellStart"/>
      <w:r w:rsidRPr="00FB5495">
        <w:rPr>
          <w:b/>
          <w:bCs/>
          <w:lang w:val="en-US"/>
        </w:rPr>
        <w:t>Ventajas</w:t>
      </w:r>
      <w:proofErr w:type="spellEnd"/>
      <w:r w:rsidRPr="00FB5495">
        <w:rPr>
          <w:b/>
          <w:bCs/>
          <w:lang w:val="en-US"/>
        </w:rPr>
        <w:t xml:space="preserve"> / </w:t>
      </w:r>
      <w:proofErr w:type="spellStart"/>
      <w:r w:rsidRPr="00FB5495">
        <w:rPr>
          <w:b/>
          <w:bCs/>
          <w:lang w:val="en-US"/>
        </w:rPr>
        <w:t>desventajas</w:t>
      </w:r>
      <w:proofErr w:type="spellEnd"/>
    </w:p>
    <w:p w14:paraId="1A6C0253" w14:textId="77777777" w:rsidR="00FB5495" w:rsidRPr="00FB5495" w:rsidRDefault="00FB5495" w:rsidP="00FB5495">
      <w:pPr>
        <w:numPr>
          <w:ilvl w:val="0"/>
          <w:numId w:val="92"/>
        </w:numPr>
      </w:pPr>
      <w:r w:rsidRPr="00FB5495">
        <w:rPr>
          <w:b/>
          <w:bCs/>
        </w:rPr>
        <w:t>Ventaja:</w:t>
      </w:r>
      <w:r w:rsidRPr="00FB5495">
        <w:t xml:space="preserve"> suele dar costo inicial mejor (más cercano al óptimo) que la Esquina Noroeste.</w:t>
      </w:r>
    </w:p>
    <w:p w14:paraId="3CA1ED4A" w14:textId="77777777" w:rsidR="00FB5495" w:rsidRPr="00FB5495" w:rsidRDefault="00FB5495" w:rsidP="00FB5495">
      <w:pPr>
        <w:numPr>
          <w:ilvl w:val="0"/>
          <w:numId w:val="92"/>
        </w:numPr>
      </w:pPr>
      <w:r w:rsidRPr="00FB5495">
        <w:rPr>
          <w:b/>
          <w:bCs/>
        </w:rPr>
        <w:t>Desventaja:</w:t>
      </w:r>
      <w:r w:rsidRPr="00FB5495">
        <w:t xml:space="preserve"> puede crear soluciones que no sean fáciles de mejorar con métodos de optimización si la asignación “</w:t>
      </w:r>
      <w:proofErr w:type="spellStart"/>
      <w:r w:rsidRPr="00FB5495">
        <w:t>apriori</w:t>
      </w:r>
      <w:proofErr w:type="spellEnd"/>
      <w:r w:rsidRPr="00FB5495">
        <w:t>” concentra mucho en ciertas filas/columnas; además hay que resolver empates de coste de forma consistente.</w:t>
      </w:r>
    </w:p>
    <w:p w14:paraId="2B190022" w14:textId="77777777" w:rsidR="00FB5495" w:rsidRPr="00FB5495" w:rsidRDefault="00FB5495" w:rsidP="00FB5495">
      <w:pPr>
        <w:rPr>
          <w:b/>
          <w:bCs/>
        </w:rPr>
      </w:pPr>
      <w:r w:rsidRPr="00FB5495">
        <w:rPr>
          <w:b/>
          <w:bCs/>
        </w:rPr>
        <w:t>Aplicación del ejemplo (paso a paso)</w:t>
      </w:r>
    </w:p>
    <w:p w14:paraId="7926E06E" w14:textId="77777777" w:rsidR="00FB5495" w:rsidRPr="00FB5495" w:rsidRDefault="00FB5495" w:rsidP="00FB5495">
      <w:r w:rsidRPr="00FB5495">
        <w:t>Matriz y suministros/demandas como en 3.7.1.</w:t>
      </w:r>
    </w:p>
    <w:p w14:paraId="637CD21F" w14:textId="77777777" w:rsidR="00FB5495" w:rsidRPr="00FB5495" w:rsidRDefault="00FB5495" w:rsidP="00FB5495">
      <w:pPr>
        <w:numPr>
          <w:ilvl w:val="0"/>
          <w:numId w:val="93"/>
        </w:numPr>
        <w:rPr>
          <w:lang w:val="en-US"/>
        </w:rPr>
      </w:pPr>
      <w:r w:rsidRPr="00FB5495">
        <w:t xml:space="preserve">Paso 1: celda de </w:t>
      </w:r>
      <w:r w:rsidRPr="00FB5495">
        <w:rPr>
          <w:b/>
          <w:bCs/>
        </w:rPr>
        <w:t>mínimo costo</w:t>
      </w:r>
      <w:r w:rsidRPr="00FB5495">
        <w:t xml:space="preserve"> es c23=3c_{23}=3c23​=3 (S2→D3). Asignar x23=min⁡(50,40)=40x_{23}=\min(50,40)=40x23​=min(50,40)=40. </w:t>
      </w:r>
      <w:proofErr w:type="spellStart"/>
      <w:r w:rsidRPr="00FB5495">
        <w:rPr>
          <w:lang w:val="en-US"/>
        </w:rPr>
        <w:t>Actualiza</w:t>
      </w:r>
      <w:proofErr w:type="spellEnd"/>
      <w:r w:rsidRPr="00FB5495">
        <w:rPr>
          <w:lang w:val="en-US"/>
        </w:rPr>
        <w:t xml:space="preserve"> S2←10, D3←0.</w:t>
      </w:r>
    </w:p>
    <w:p w14:paraId="4695DA56" w14:textId="77777777" w:rsidR="00FB5495" w:rsidRPr="00FB5495" w:rsidRDefault="00FB5495" w:rsidP="00FB5495">
      <w:pPr>
        <w:numPr>
          <w:ilvl w:val="0"/>
          <w:numId w:val="93"/>
        </w:numPr>
      </w:pPr>
      <w:r w:rsidRPr="00FB5495">
        <w:t>Eliminar columna D3 (demandas satisfecha).</w:t>
      </w:r>
    </w:p>
    <w:p w14:paraId="7DE5DE5E" w14:textId="77777777" w:rsidR="00FB5495" w:rsidRPr="00FB5495" w:rsidRDefault="00FB5495" w:rsidP="00FB5495">
      <w:pPr>
        <w:numPr>
          <w:ilvl w:val="0"/>
          <w:numId w:val="93"/>
        </w:numPr>
        <w:rPr>
          <w:lang w:val="en-US"/>
        </w:rPr>
      </w:pPr>
      <w:r w:rsidRPr="00FB5495">
        <w:t xml:space="preserve">Paso 2: siguiente mínimo costo entre celdas restantes = 4 (varias: S1-D1, S2-D2, S3-D3 pero D3 ya eliminada). Escogemos por orden S1-D1. Asignar x11=min⁡(70,60)=60x_{11}=\min(70,60)=60x11​=min(70,60)=60. </w:t>
      </w:r>
      <w:proofErr w:type="spellStart"/>
      <w:r w:rsidRPr="00FB5495">
        <w:rPr>
          <w:lang w:val="en-US"/>
        </w:rPr>
        <w:t>Actualiza</w:t>
      </w:r>
      <w:proofErr w:type="spellEnd"/>
      <w:r w:rsidRPr="00FB5495">
        <w:rPr>
          <w:lang w:val="en-US"/>
        </w:rPr>
        <w:t xml:space="preserve"> S1←10, D1←0.</w:t>
      </w:r>
    </w:p>
    <w:p w14:paraId="7690C723" w14:textId="77777777" w:rsidR="00FB5495" w:rsidRPr="00FB5495" w:rsidRDefault="00FB5495" w:rsidP="00FB5495">
      <w:pPr>
        <w:numPr>
          <w:ilvl w:val="0"/>
          <w:numId w:val="93"/>
        </w:numPr>
        <w:rPr>
          <w:lang w:val="en-US"/>
        </w:rPr>
      </w:pPr>
      <w:proofErr w:type="spellStart"/>
      <w:r w:rsidRPr="00FB5495">
        <w:rPr>
          <w:lang w:val="en-US"/>
        </w:rPr>
        <w:t>Eliminar</w:t>
      </w:r>
      <w:proofErr w:type="spellEnd"/>
      <w:r w:rsidRPr="00FB5495">
        <w:rPr>
          <w:lang w:val="en-US"/>
        </w:rPr>
        <w:t xml:space="preserve"> </w:t>
      </w:r>
      <w:proofErr w:type="spellStart"/>
      <w:r w:rsidRPr="00FB5495">
        <w:rPr>
          <w:lang w:val="en-US"/>
        </w:rPr>
        <w:t>columna</w:t>
      </w:r>
      <w:proofErr w:type="spellEnd"/>
      <w:r w:rsidRPr="00FB5495">
        <w:rPr>
          <w:lang w:val="en-US"/>
        </w:rPr>
        <w:t xml:space="preserve"> D1.</w:t>
      </w:r>
    </w:p>
    <w:p w14:paraId="2B3487D2" w14:textId="77777777" w:rsidR="00FB5495" w:rsidRPr="00FB5495" w:rsidRDefault="00FB5495" w:rsidP="00FB5495">
      <w:pPr>
        <w:numPr>
          <w:ilvl w:val="0"/>
          <w:numId w:val="93"/>
        </w:numPr>
        <w:rPr>
          <w:lang w:val="en-US"/>
        </w:rPr>
      </w:pPr>
      <w:r w:rsidRPr="00FB5495">
        <w:t xml:space="preserve">Paso 3: siguiente mínimo costo 4 en S2-D2. Asignar x22=min⁡(10,50)=10x_{22}=\min(10,50)=10x22​=min(10,50)=10. </w:t>
      </w:r>
      <w:r w:rsidRPr="00FB5495">
        <w:rPr>
          <w:lang w:val="en-US"/>
        </w:rPr>
        <w:t>S2←0, D2←40.</w:t>
      </w:r>
    </w:p>
    <w:p w14:paraId="194B51BE" w14:textId="77777777" w:rsidR="00FB5495" w:rsidRPr="00FB5495" w:rsidRDefault="00FB5495" w:rsidP="00FB5495">
      <w:pPr>
        <w:numPr>
          <w:ilvl w:val="0"/>
          <w:numId w:val="93"/>
        </w:numPr>
        <w:rPr>
          <w:lang w:val="en-US"/>
        </w:rPr>
      </w:pPr>
      <w:proofErr w:type="spellStart"/>
      <w:r w:rsidRPr="00FB5495">
        <w:rPr>
          <w:lang w:val="en-US"/>
        </w:rPr>
        <w:t>Eliminar</w:t>
      </w:r>
      <w:proofErr w:type="spellEnd"/>
      <w:r w:rsidRPr="00FB5495">
        <w:rPr>
          <w:lang w:val="en-US"/>
        </w:rPr>
        <w:t xml:space="preserve"> fila S2.</w:t>
      </w:r>
    </w:p>
    <w:p w14:paraId="798BA051" w14:textId="77777777" w:rsidR="00FB5495" w:rsidRPr="00FB5495" w:rsidRDefault="00FB5495" w:rsidP="00FB5495">
      <w:pPr>
        <w:numPr>
          <w:ilvl w:val="0"/>
          <w:numId w:val="93"/>
        </w:numPr>
        <w:rPr>
          <w:lang w:val="en-US"/>
        </w:rPr>
      </w:pPr>
      <w:r w:rsidRPr="00FB5495">
        <w:t xml:space="preserve">Paso 4: quedan S1(10) y S3(30) para D2(40). </w:t>
      </w:r>
      <w:proofErr w:type="spellStart"/>
      <w:r w:rsidRPr="00FB5495">
        <w:rPr>
          <w:lang w:val="en-US"/>
        </w:rPr>
        <w:t>Celdas</w:t>
      </w:r>
      <w:proofErr w:type="spellEnd"/>
      <w:r w:rsidRPr="00FB5495">
        <w:rPr>
          <w:lang w:val="en-US"/>
        </w:rPr>
        <w:t xml:space="preserve"> </w:t>
      </w:r>
      <w:proofErr w:type="spellStart"/>
      <w:r w:rsidRPr="00FB5495">
        <w:rPr>
          <w:lang w:val="en-US"/>
        </w:rPr>
        <w:t>disponibles</w:t>
      </w:r>
      <w:proofErr w:type="spellEnd"/>
      <w:r w:rsidRPr="00FB5495">
        <w:rPr>
          <w:lang w:val="en-US"/>
        </w:rPr>
        <w:t xml:space="preserve">: S1-D2 cost6, S3-D2 cost7. </w:t>
      </w:r>
      <w:r w:rsidRPr="00FB5495">
        <w:t xml:space="preserve">Elegimos S1-D2 (siguiente mínimo) asignar x12=min⁡(10,40)=10x_{12}=\min(10,40)=10x12​=min(10,40)=10. </w:t>
      </w:r>
      <w:r w:rsidRPr="00FB5495">
        <w:rPr>
          <w:lang w:val="en-US"/>
        </w:rPr>
        <w:t>S1←0,D2←30.</w:t>
      </w:r>
    </w:p>
    <w:p w14:paraId="7C922966" w14:textId="77777777" w:rsidR="00FB5495" w:rsidRPr="00FB5495" w:rsidRDefault="00FB5495" w:rsidP="00FB5495">
      <w:pPr>
        <w:numPr>
          <w:ilvl w:val="0"/>
          <w:numId w:val="93"/>
        </w:numPr>
        <w:rPr>
          <w:lang w:val="en-US"/>
        </w:rPr>
      </w:pPr>
      <w:r w:rsidRPr="00FB5495">
        <w:lastRenderedPageBreak/>
        <w:t xml:space="preserve">Paso 5: asignar restante x32=min⁡(30,30)=30x_{32}=\min(30,30)=30x32​=min(30,30)=30. </w:t>
      </w:r>
      <w:r w:rsidRPr="00FB5495">
        <w:rPr>
          <w:lang w:val="en-US"/>
        </w:rPr>
        <w:t>Final.</w:t>
      </w:r>
    </w:p>
    <w:p w14:paraId="0E4B3681" w14:textId="77777777" w:rsidR="00FB5495" w:rsidRPr="00FB5495" w:rsidRDefault="00FB5495" w:rsidP="00FB5495">
      <w:pPr>
        <w:rPr>
          <w:lang w:val="en-US"/>
        </w:rPr>
      </w:pPr>
      <w:proofErr w:type="spellStart"/>
      <w:r w:rsidRPr="00FB5495">
        <w:rPr>
          <w:b/>
          <w:bCs/>
          <w:lang w:val="en-US"/>
        </w:rPr>
        <w:t>Asignaciones</w:t>
      </w:r>
      <w:proofErr w:type="spellEnd"/>
      <w:r w:rsidRPr="00FB5495">
        <w:rPr>
          <w:b/>
          <w:bCs/>
          <w:lang w:val="en-US"/>
        </w:rPr>
        <w:t>:</w:t>
      </w:r>
    </w:p>
    <w:p w14:paraId="76769D7F" w14:textId="77777777" w:rsidR="00FB5495" w:rsidRPr="00FB5495" w:rsidRDefault="00FB5495" w:rsidP="00FB5495">
      <w:pPr>
        <w:numPr>
          <w:ilvl w:val="0"/>
          <w:numId w:val="94"/>
        </w:numPr>
        <w:rPr>
          <w:lang w:val="en-US"/>
        </w:rPr>
      </w:pPr>
      <w:r w:rsidRPr="00FB5495">
        <w:rPr>
          <w:lang w:val="en-US"/>
        </w:rPr>
        <w:t>x23=40, x11=60, x22=10, x12=10, x32=30x_{23}=40,\ x_{11}=60,\ x_{22}=10,\ x_{12}=10,\ x_{32}=30x23​=40, x11​=60, x22​=10, x12​=10, x32​=30.</w:t>
      </w:r>
    </w:p>
    <w:p w14:paraId="3F84F88A" w14:textId="77777777" w:rsidR="00FB5495" w:rsidRPr="00FB5495" w:rsidRDefault="00FB5495" w:rsidP="00FB5495">
      <w:pPr>
        <w:rPr>
          <w:lang w:val="en-US"/>
        </w:rPr>
      </w:pPr>
      <w:r w:rsidRPr="00FB5495">
        <w:rPr>
          <w:b/>
          <w:bCs/>
          <w:lang w:val="en-US"/>
        </w:rPr>
        <w:t>Costo total:</w:t>
      </w:r>
    </w:p>
    <w:p w14:paraId="6B3F9315" w14:textId="77777777" w:rsidR="00FB5495" w:rsidRPr="00FB5495" w:rsidRDefault="00FB5495" w:rsidP="00FB5495">
      <w:pPr>
        <w:rPr>
          <w:lang w:val="en-US"/>
        </w:rPr>
      </w:pPr>
      <w:r w:rsidRPr="00FB5495">
        <w:rPr>
          <w:lang w:val="en-US"/>
        </w:rPr>
        <w:t>Z=40</w:t>
      </w:r>
      <w:r w:rsidRPr="00FB5495">
        <w:rPr>
          <w:rFonts w:ascii="Cambria Math" w:hAnsi="Cambria Math" w:cs="Cambria Math"/>
          <w:lang w:val="en-US"/>
        </w:rPr>
        <w:t>⋅</w:t>
      </w:r>
      <w:r w:rsidRPr="00FB5495">
        <w:rPr>
          <w:lang w:val="en-US"/>
        </w:rPr>
        <w:t>3+60</w:t>
      </w:r>
      <w:r w:rsidRPr="00FB5495">
        <w:rPr>
          <w:rFonts w:ascii="Cambria Math" w:hAnsi="Cambria Math" w:cs="Cambria Math"/>
          <w:lang w:val="en-US"/>
        </w:rPr>
        <w:t>⋅</w:t>
      </w:r>
      <w:r w:rsidRPr="00FB5495">
        <w:rPr>
          <w:lang w:val="en-US"/>
        </w:rPr>
        <w:t>4+10</w:t>
      </w:r>
      <w:r w:rsidRPr="00FB5495">
        <w:rPr>
          <w:rFonts w:ascii="Cambria Math" w:hAnsi="Cambria Math" w:cs="Cambria Math"/>
          <w:lang w:val="en-US"/>
        </w:rPr>
        <w:t>⋅</w:t>
      </w:r>
      <w:r w:rsidRPr="00FB5495">
        <w:rPr>
          <w:lang w:val="en-US"/>
        </w:rPr>
        <w:t>4+10</w:t>
      </w:r>
      <w:r w:rsidRPr="00FB5495">
        <w:rPr>
          <w:rFonts w:ascii="Cambria Math" w:hAnsi="Cambria Math" w:cs="Cambria Math"/>
          <w:lang w:val="en-US"/>
        </w:rPr>
        <w:t>⋅</w:t>
      </w:r>
      <w:r w:rsidRPr="00FB5495">
        <w:rPr>
          <w:lang w:val="en-US"/>
        </w:rPr>
        <w:t>6+30</w:t>
      </w:r>
      <w:r w:rsidRPr="00FB5495">
        <w:rPr>
          <w:rFonts w:ascii="Cambria Math" w:hAnsi="Cambria Math" w:cs="Cambria Math"/>
          <w:lang w:val="en-US"/>
        </w:rPr>
        <w:t>⋅</w:t>
      </w:r>
      <w:r w:rsidRPr="00FB5495">
        <w:rPr>
          <w:lang w:val="en-US"/>
        </w:rPr>
        <w:t>7=120+240+40+60+210=670.Z = 40\cdot3 + 60\cdot4 + 10\cdot4 + 10\cdot6 + 30\cdot7 = 120 + 240 + 40 + 60 + 210 = 670.Z=40</w:t>
      </w:r>
      <w:r w:rsidRPr="00FB5495">
        <w:rPr>
          <w:rFonts w:ascii="Cambria Math" w:hAnsi="Cambria Math" w:cs="Cambria Math"/>
          <w:lang w:val="en-US"/>
        </w:rPr>
        <w:t>⋅</w:t>
      </w:r>
      <w:r w:rsidRPr="00FB5495">
        <w:rPr>
          <w:lang w:val="en-US"/>
        </w:rPr>
        <w:t>3+60</w:t>
      </w:r>
      <w:r w:rsidRPr="00FB5495">
        <w:rPr>
          <w:rFonts w:ascii="Cambria Math" w:hAnsi="Cambria Math" w:cs="Cambria Math"/>
          <w:lang w:val="en-US"/>
        </w:rPr>
        <w:t>⋅</w:t>
      </w:r>
      <w:r w:rsidRPr="00FB5495">
        <w:rPr>
          <w:lang w:val="en-US"/>
        </w:rPr>
        <w:t>4+10</w:t>
      </w:r>
      <w:r w:rsidRPr="00FB5495">
        <w:rPr>
          <w:rFonts w:ascii="Cambria Math" w:hAnsi="Cambria Math" w:cs="Cambria Math"/>
          <w:lang w:val="en-US"/>
        </w:rPr>
        <w:t>⋅</w:t>
      </w:r>
      <w:r w:rsidRPr="00FB5495">
        <w:rPr>
          <w:lang w:val="en-US"/>
        </w:rPr>
        <w:t>4+10</w:t>
      </w:r>
      <w:r w:rsidRPr="00FB5495">
        <w:rPr>
          <w:rFonts w:ascii="Cambria Math" w:hAnsi="Cambria Math" w:cs="Cambria Math"/>
          <w:lang w:val="en-US"/>
        </w:rPr>
        <w:t>⋅</w:t>
      </w:r>
      <w:r w:rsidRPr="00FB5495">
        <w:rPr>
          <w:lang w:val="en-US"/>
        </w:rPr>
        <w:t>6+30</w:t>
      </w:r>
      <w:r w:rsidRPr="00FB5495">
        <w:rPr>
          <w:rFonts w:ascii="Cambria Math" w:hAnsi="Cambria Math" w:cs="Cambria Math"/>
          <w:lang w:val="en-US"/>
        </w:rPr>
        <w:t>⋅</w:t>
      </w:r>
      <w:r w:rsidRPr="00FB5495">
        <w:rPr>
          <w:lang w:val="en-US"/>
        </w:rPr>
        <w:t xml:space="preserve">7=120+240+40+60+210=670. </w:t>
      </w:r>
    </w:p>
    <w:p w14:paraId="00FA7B61" w14:textId="77777777" w:rsidR="00FB5495" w:rsidRPr="00FB5495" w:rsidRDefault="00FB5495" w:rsidP="00FB5495">
      <w:r w:rsidRPr="00FB5495">
        <w:t xml:space="preserve">Comparación: el costo (670) es </w:t>
      </w:r>
      <w:r w:rsidRPr="00FB5495">
        <w:rPr>
          <w:b/>
          <w:bCs/>
        </w:rPr>
        <w:t>peor</w:t>
      </w:r>
      <w:r w:rsidRPr="00FB5495">
        <w:t xml:space="preserve"> que la Esquina Noroeste (610) en este caso concreto; eso ilustra que el Costo Mínimo no garantiza mejor resultado en todos los problemas —aunque en promedio suele producir buenas soluciones iniciales.</w:t>
      </w:r>
    </w:p>
    <w:p w14:paraId="2092A4F7" w14:textId="77777777" w:rsidR="00033ADC" w:rsidRPr="00FB5495" w:rsidRDefault="00033ADC" w:rsidP="00033ADC"/>
    <w:p w14:paraId="57C74915" w14:textId="77777777" w:rsidR="00FB5495" w:rsidRPr="00FB5495" w:rsidRDefault="00FB5495" w:rsidP="00FB5495">
      <w:pPr>
        <w:rPr>
          <w:b/>
          <w:bCs/>
        </w:rPr>
      </w:pPr>
      <w:r w:rsidRPr="00FB5495">
        <w:rPr>
          <w:b/>
          <w:bCs/>
        </w:rPr>
        <w:t>Tratamiento de casos especiales en el modelo de transporte</w:t>
      </w:r>
    </w:p>
    <w:p w14:paraId="134B9255" w14:textId="77777777" w:rsidR="00FB5495" w:rsidRPr="00FB5495" w:rsidRDefault="00FB5495" w:rsidP="00FB5495">
      <w:pPr>
        <w:rPr>
          <w:b/>
          <w:bCs/>
          <w:lang w:val="en-US"/>
        </w:rPr>
      </w:pPr>
      <w:proofErr w:type="spellStart"/>
      <w:r w:rsidRPr="00FB5495">
        <w:rPr>
          <w:b/>
          <w:bCs/>
          <w:lang w:val="en-US"/>
        </w:rPr>
        <w:t>Balanceo</w:t>
      </w:r>
      <w:proofErr w:type="spellEnd"/>
      <w:r w:rsidRPr="00FB5495">
        <w:rPr>
          <w:b/>
          <w:bCs/>
          <w:lang w:val="en-US"/>
        </w:rPr>
        <w:t xml:space="preserve"> (</w:t>
      </w:r>
      <w:proofErr w:type="spellStart"/>
      <w:r w:rsidRPr="00FB5495">
        <w:rPr>
          <w:b/>
          <w:bCs/>
          <w:lang w:val="en-US"/>
        </w:rPr>
        <w:t>oferta</w:t>
      </w:r>
      <w:proofErr w:type="spellEnd"/>
      <w:r w:rsidRPr="00FB5495">
        <w:rPr>
          <w:b/>
          <w:bCs/>
          <w:lang w:val="en-US"/>
        </w:rPr>
        <w:t xml:space="preserve"> ≠ </w:t>
      </w:r>
      <w:proofErr w:type="spellStart"/>
      <w:r w:rsidRPr="00FB5495">
        <w:rPr>
          <w:b/>
          <w:bCs/>
          <w:lang w:val="en-US"/>
        </w:rPr>
        <w:t>demanda</w:t>
      </w:r>
      <w:proofErr w:type="spellEnd"/>
      <w:r w:rsidRPr="00FB5495">
        <w:rPr>
          <w:b/>
          <w:bCs/>
          <w:lang w:val="en-US"/>
        </w:rPr>
        <w:t>)</w:t>
      </w:r>
    </w:p>
    <w:p w14:paraId="55398957" w14:textId="77777777" w:rsidR="00FB5495" w:rsidRPr="00FB5495" w:rsidRDefault="00FB5495" w:rsidP="00FB5495">
      <w:pPr>
        <w:numPr>
          <w:ilvl w:val="0"/>
          <w:numId w:val="95"/>
        </w:numPr>
      </w:pPr>
      <w:r w:rsidRPr="00FB5495">
        <w:t>Si ∑</w:t>
      </w:r>
      <w:proofErr w:type="spellStart"/>
      <w:r w:rsidRPr="00FB5495">
        <w:t>isi</w:t>
      </w:r>
      <w:proofErr w:type="spellEnd"/>
      <w:r w:rsidRPr="00FB5495">
        <w:t>&gt;∑</w:t>
      </w:r>
      <w:proofErr w:type="spellStart"/>
      <w:r w:rsidRPr="00FB5495">
        <w:t>jdj</w:t>
      </w:r>
      <w:proofErr w:type="spellEnd"/>
      <w:r w:rsidRPr="00FB5495">
        <w:t>\</w:t>
      </w:r>
      <w:proofErr w:type="spellStart"/>
      <w:r w:rsidRPr="00FB5495">
        <w:t>sum_i</w:t>
      </w:r>
      <w:proofErr w:type="spellEnd"/>
      <w:r w:rsidRPr="00FB5495">
        <w:t xml:space="preserve"> </w:t>
      </w:r>
      <w:proofErr w:type="spellStart"/>
      <w:r w:rsidRPr="00FB5495">
        <w:t>s_i</w:t>
      </w:r>
      <w:proofErr w:type="spellEnd"/>
      <w:r w:rsidRPr="00FB5495">
        <w:t xml:space="preserve"> &gt; \</w:t>
      </w:r>
      <w:proofErr w:type="spellStart"/>
      <w:r w:rsidRPr="00FB5495">
        <w:t>sum_j</w:t>
      </w:r>
      <w:proofErr w:type="spellEnd"/>
      <w:r w:rsidRPr="00FB5495">
        <w:t xml:space="preserve"> </w:t>
      </w:r>
      <w:proofErr w:type="spellStart"/>
      <w:r w:rsidRPr="00FB5495">
        <w:t>d_j∑i</w:t>
      </w:r>
      <w:proofErr w:type="spellEnd"/>
      <w:r w:rsidRPr="00FB5495">
        <w:t xml:space="preserve">​si​&gt;∑j​dj​: añadir un </w:t>
      </w:r>
      <w:r w:rsidRPr="00FB5495">
        <w:rPr>
          <w:b/>
          <w:bCs/>
        </w:rPr>
        <w:t>destino ficticio</w:t>
      </w:r>
      <w:r w:rsidRPr="00FB5495">
        <w:t xml:space="preserve"> con demanda igual a la diferencia y costos cero desde todos los orígenes (o costo muy bajo).</w:t>
      </w:r>
    </w:p>
    <w:p w14:paraId="1B56ACDE" w14:textId="77777777" w:rsidR="00FB5495" w:rsidRPr="00FB5495" w:rsidRDefault="00FB5495" w:rsidP="00FB5495">
      <w:pPr>
        <w:numPr>
          <w:ilvl w:val="0"/>
          <w:numId w:val="95"/>
        </w:numPr>
      </w:pPr>
      <w:r w:rsidRPr="00FB5495">
        <w:t>Si ∑</w:t>
      </w:r>
      <w:proofErr w:type="spellStart"/>
      <w:r w:rsidRPr="00FB5495">
        <w:t>isi</w:t>
      </w:r>
      <w:proofErr w:type="spellEnd"/>
      <w:r w:rsidRPr="00FB5495">
        <w:t>&lt;∑</w:t>
      </w:r>
      <w:proofErr w:type="spellStart"/>
      <w:r w:rsidRPr="00FB5495">
        <w:t>jdj</w:t>
      </w:r>
      <w:proofErr w:type="spellEnd"/>
      <w:r w:rsidRPr="00FB5495">
        <w:t>\</w:t>
      </w:r>
      <w:proofErr w:type="spellStart"/>
      <w:r w:rsidRPr="00FB5495">
        <w:t>sum_i</w:t>
      </w:r>
      <w:proofErr w:type="spellEnd"/>
      <w:r w:rsidRPr="00FB5495">
        <w:t xml:space="preserve"> </w:t>
      </w:r>
      <w:proofErr w:type="spellStart"/>
      <w:r w:rsidRPr="00FB5495">
        <w:t>s_i</w:t>
      </w:r>
      <w:proofErr w:type="spellEnd"/>
      <w:r w:rsidRPr="00FB5495">
        <w:t xml:space="preserve"> &lt; \</w:t>
      </w:r>
      <w:proofErr w:type="spellStart"/>
      <w:r w:rsidRPr="00FB5495">
        <w:t>sum_j</w:t>
      </w:r>
      <w:proofErr w:type="spellEnd"/>
      <w:r w:rsidRPr="00FB5495">
        <w:t xml:space="preserve"> </w:t>
      </w:r>
      <w:proofErr w:type="spellStart"/>
      <w:r w:rsidRPr="00FB5495">
        <w:t>d_j∑i</w:t>
      </w:r>
      <w:proofErr w:type="spellEnd"/>
      <w:r w:rsidRPr="00FB5495">
        <w:t xml:space="preserve">​si​&lt;∑j​dj​: añadir un </w:t>
      </w:r>
      <w:r w:rsidRPr="00FB5495">
        <w:rPr>
          <w:b/>
          <w:bCs/>
        </w:rPr>
        <w:t>origen ficticio</w:t>
      </w:r>
      <w:r w:rsidRPr="00FB5495">
        <w:t xml:space="preserve"> con oferta igual a la diferencia y costos cero a todos los destinos.</w:t>
      </w:r>
      <w:r w:rsidRPr="00FB5495">
        <w:br/>
        <w:t xml:space="preserve">Esto </w:t>
      </w:r>
      <w:r w:rsidRPr="00FB5495">
        <w:rPr>
          <w:b/>
          <w:bCs/>
        </w:rPr>
        <w:t>no cambia</w:t>
      </w:r>
      <w:r w:rsidRPr="00FB5495">
        <w:t xml:space="preserve"> la estructura óptima y permite usar las heurísticas y el método Simplex de transporte.</w:t>
      </w:r>
    </w:p>
    <w:p w14:paraId="67328774" w14:textId="77777777" w:rsidR="00FB5495" w:rsidRPr="00FB5495" w:rsidRDefault="00FB5495" w:rsidP="00FB5495">
      <w:pPr>
        <w:rPr>
          <w:b/>
          <w:bCs/>
          <w:lang w:val="en-US"/>
        </w:rPr>
      </w:pPr>
      <w:proofErr w:type="spellStart"/>
      <w:r w:rsidRPr="00FB5495">
        <w:rPr>
          <w:b/>
          <w:bCs/>
          <w:lang w:val="en-US"/>
        </w:rPr>
        <w:t>Degeneración</w:t>
      </w:r>
      <w:proofErr w:type="spellEnd"/>
    </w:p>
    <w:p w14:paraId="18835FEF" w14:textId="77777777" w:rsidR="00FB5495" w:rsidRPr="00FB5495" w:rsidRDefault="00FB5495" w:rsidP="00FB5495">
      <w:pPr>
        <w:numPr>
          <w:ilvl w:val="0"/>
          <w:numId w:val="96"/>
        </w:numPr>
      </w:pPr>
      <w:r w:rsidRPr="00FB5495">
        <w:t xml:space="preserve">Ocurre cuando, por razones aritméticas o por eliminaciones, menos de m+n−1m+n-1m+n−1 celdas están ocupadas. Para mantener la propiedad básica (evitar problemas en pasos de mejora) se insertan asignaciones </w:t>
      </w:r>
      <w:r w:rsidRPr="00FB5495">
        <w:rPr>
          <w:b/>
          <w:bCs/>
        </w:rPr>
        <w:t>cero degeneradas</w:t>
      </w:r>
      <w:r w:rsidRPr="00FB5495">
        <w:t xml:space="preserve"> (llamadas </w:t>
      </w:r>
      <w:proofErr w:type="spellStart"/>
      <w:r w:rsidRPr="00FB5495">
        <w:rPr>
          <w:i/>
          <w:iCs/>
        </w:rPr>
        <w:t>eps-allocations</w:t>
      </w:r>
      <w:proofErr w:type="spellEnd"/>
      <w:r w:rsidRPr="00FB5495">
        <w:t xml:space="preserve">) en celdas vacías de costo apropiado </w:t>
      </w:r>
      <w:r w:rsidRPr="00FB5495">
        <w:lastRenderedPageBreak/>
        <w:t xml:space="preserve">para llegar a m+n−1m+n-1m+n−1 celdas </w:t>
      </w:r>
      <w:proofErr w:type="spellStart"/>
      <w:r w:rsidRPr="00FB5495">
        <w:t>basicas</w:t>
      </w:r>
      <w:proofErr w:type="spellEnd"/>
      <w:r w:rsidRPr="00FB5495">
        <w:t>. Elegirlas con cuidado según reglas (por ejemplo, en celdas que no formen bucles triviales).</w:t>
      </w:r>
    </w:p>
    <w:p w14:paraId="030411CB" w14:textId="77777777" w:rsidR="00FB5495" w:rsidRPr="00FB5495" w:rsidRDefault="00FB5495" w:rsidP="00FB5495">
      <w:pPr>
        <w:rPr>
          <w:b/>
          <w:bCs/>
          <w:lang w:val="en-US"/>
        </w:rPr>
      </w:pPr>
      <w:proofErr w:type="spellStart"/>
      <w:r w:rsidRPr="00FB5495">
        <w:rPr>
          <w:b/>
          <w:bCs/>
          <w:lang w:val="en-US"/>
        </w:rPr>
        <w:t>Comprobación</w:t>
      </w:r>
      <w:proofErr w:type="spellEnd"/>
      <w:r w:rsidRPr="00FB5495">
        <w:rPr>
          <w:b/>
          <w:bCs/>
          <w:lang w:val="en-US"/>
        </w:rPr>
        <w:t xml:space="preserve"> de </w:t>
      </w:r>
      <w:proofErr w:type="spellStart"/>
      <w:r w:rsidRPr="00FB5495">
        <w:rPr>
          <w:b/>
          <w:bCs/>
          <w:lang w:val="en-US"/>
        </w:rPr>
        <w:t>factibilidad</w:t>
      </w:r>
      <w:proofErr w:type="spellEnd"/>
    </w:p>
    <w:p w14:paraId="4E2B548A" w14:textId="77777777" w:rsidR="00FB5495" w:rsidRPr="00FB5495" w:rsidRDefault="00FB5495" w:rsidP="00FB5495">
      <w:pPr>
        <w:numPr>
          <w:ilvl w:val="0"/>
          <w:numId w:val="97"/>
        </w:numPr>
      </w:pPr>
      <w:r w:rsidRPr="00FB5495">
        <w:t>Las heurísticas garantizan factibilidad si se aplican correctamente y si el problema está balanceado; si no está balanceado, balancear primero.</w:t>
      </w:r>
    </w:p>
    <w:p w14:paraId="6F570A06" w14:textId="77777777" w:rsidR="00FB5495" w:rsidRPr="00FB5495" w:rsidRDefault="00AA7698" w:rsidP="00FB5495">
      <w:pPr>
        <w:rPr>
          <w:lang w:val="en-US"/>
        </w:rPr>
      </w:pPr>
      <w:r>
        <w:rPr>
          <w:lang w:val="en-US"/>
        </w:rPr>
        <w:pict w14:anchorId="56DFE15E">
          <v:rect id="_x0000_i1055" style="width:0;height:1.5pt" o:hralign="center" o:hrstd="t" o:hr="t" fillcolor="#a0a0a0" stroked="f"/>
        </w:pict>
      </w:r>
    </w:p>
    <w:p w14:paraId="79287B7E" w14:textId="77777777" w:rsidR="00FB5495" w:rsidRPr="00FB5495" w:rsidRDefault="00FB5495" w:rsidP="00FB5495">
      <w:pPr>
        <w:rPr>
          <w:b/>
          <w:bCs/>
        </w:rPr>
      </w:pPr>
      <w:r w:rsidRPr="00FB5495">
        <w:rPr>
          <w:b/>
          <w:bCs/>
        </w:rPr>
        <w:t xml:space="preserve">Mejora de la solución inicial: método MODI / </w:t>
      </w:r>
      <w:proofErr w:type="spellStart"/>
      <w:r w:rsidRPr="00FB5495">
        <w:rPr>
          <w:b/>
          <w:bCs/>
        </w:rPr>
        <w:t>Stepping</w:t>
      </w:r>
      <w:proofErr w:type="spellEnd"/>
      <w:r w:rsidRPr="00FB5495">
        <w:rPr>
          <w:b/>
          <w:bCs/>
        </w:rPr>
        <w:t>-Stone (breve descripción)</w:t>
      </w:r>
    </w:p>
    <w:p w14:paraId="21167F98" w14:textId="77777777" w:rsidR="00FB5495" w:rsidRPr="00FB5495" w:rsidRDefault="00FB5495" w:rsidP="00FB5495">
      <w:r w:rsidRPr="00FB5495">
        <w:t xml:space="preserve">Las heurísticas generan una solución inicial. Para encontrar la </w:t>
      </w:r>
      <w:r w:rsidRPr="00FB5495">
        <w:rPr>
          <w:b/>
          <w:bCs/>
        </w:rPr>
        <w:t>solución óptima</w:t>
      </w:r>
      <w:r w:rsidRPr="00FB5495">
        <w:t>, se emplean métodos de mejora:</w:t>
      </w:r>
    </w:p>
    <w:p w14:paraId="7729B691" w14:textId="77777777" w:rsidR="00FB5495" w:rsidRPr="00FB5495" w:rsidRDefault="00FB5495" w:rsidP="00FB5495">
      <w:pPr>
        <w:numPr>
          <w:ilvl w:val="0"/>
          <w:numId w:val="98"/>
        </w:numPr>
      </w:pPr>
      <w:r w:rsidRPr="00FB5495">
        <w:rPr>
          <w:b/>
          <w:bCs/>
        </w:rPr>
        <w:t>Método MODI (</w:t>
      </w:r>
      <w:proofErr w:type="spellStart"/>
      <w:r w:rsidRPr="00FB5495">
        <w:rPr>
          <w:b/>
          <w:bCs/>
        </w:rPr>
        <w:t>Modified</w:t>
      </w:r>
      <w:proofErr w:type="spellEnd"/>
      <w:r w:rsidRPr="00FB5495">
        <w:rPr>
          <w:b/>
          <w:bCs/>
        </w:rPr>
        <w:t xml:space="preserve"> </w:t>
      </w:r>
      <w:proofErr w:type="spellStart"/>
      <w:r w:rsidRPr="00FB5495">
        <w:rPr>
          <w:b/>
          <w:bCs/>
        </w:rPr>
        <w:t>Distribution</w:t>
      </w:r>
      <w:proofErr w:type="spellEnd"/>
      <w:r w:rsidRPr="00FB5495">
        <w:rPr>
          <w:b/>
          <w:bCs/>
        </w:rPr>
        <w:t xml:space="preserve"> </w:t>
      </w:r>
      <w:proofErr w:type="spellStart"/>
      <w:r w:rsidRPr="00FB5495">
        <w:rPr>
          <w:b/>
          <w:bCs/>
        </w:rPr>
        <w:t>Method</w:t>
      </w:r>
      <w:proofErr w:type="spellEnd"/>
      <w:r w:rsidRPr="00FB5495">
        <w:rPr>
          <w:b/>
          <w:bCs/>
        </w:rPr>
        <w:t>)</w:t>
      </w:r>
      <w:r w:rsidRPr="00FB5495">
        <w:t xml:space="preserve">: calcula </w:t>
      </w:r>
      <w:r w:rsidRPr="00FB5495">
        <w:rPr>
          <w:b/>
          <w:bCs/>
        </w:rPr>
        <w:t>potenciales</w:t>
      </w:r>
      <w:r w:rsidRPr="00FB5495">
        <w:t xml:space="preserve"> </w:t>
      </w:r>
      <w:proofErr w:type="spellStart"/>
      <w:r w:rsidRPr="00FB5495">
        <w:t>uiu_iui</w:t>
      </w:r>
      <w:proofErr w:type="spellEnd"/>
      <w:r w:rsidRPr="00FB5495">
        <w:t xml:space="preserve">​ y </w:t>
      </w:r>
      <w:proofErr w:type="spellStart"/>
      <w:r w:rsidRPr="00FB5495">
        <w:t>vjv_jvj</w:t>
      </w:r>
      <w:proofErr w:type="spellEnd"/>
      <w:r w:rsidRPr="00FB5495">
        <w:t xml:space="preserve">​ (dual) para las celdas básicas y luego evalúa los </w:t>
      </w:r>
      <w:r w:rsidRPr="00FB5495">
        <w:rPr>
          <w:b/>
          <w:bCs/>
        </w:rPr>
        <w:t>costos reducidos</w:t>
      </w:r>
      <w:r w:rsidRPr="00FB5495">
        <w:t xml:space="preserve"> </w:t>
      </w:r>
      <w:proofErr w:type="spellStart"/>
      <w:r w:rsidRPr="00FB5495">
        <w:t>cij</w:t>
      </w:r>
      <w:proofErr w:type="spellEnd"/>
      <w:r w:rsidRPr="00FB5495">
        <w:t>−(</w:t>
      </w:r>
      <w:proofErr w:type="spellStart"/>
      <w:r w:rsidRPr="00FB5495">
        <w:t>ui+vj</w:t>
      </w:r>
      <w:proofErr w:type="spellEnd"/>
      <w:r w:rsidRPr="00FB5495">
        <w:t>)c_{</w:t>
      </w:r>
      <w:proofErr w:type="spellStart"/>
      <w:r w:rsidRPr="00FB5495">
        <w:t>ij</w:t>
      </w:r>
      <w:proofErr w:type="spellEnd"/>
      <w:r w:rsidRPr="00FB5495">
        <w:t>} - (</w:t>
      </w:r>
      <w:proofErr w:type="spellStart"/>
      <w:r w:rsidRPr="00FB5495">
        <w:t>u_i</w:t>
      </w:r>
      <w:proofErr w:type="spellEnd"/>
      <w:r w:rsidRPr="00FB5495">
        <w:t xml:space="preserve"> + </w:t>
      </w:r>
      <w:proofErr w:type="spellStart"/>
      <w:r w:rsidRPr="00FB5495">
        <w:t>v_j</w:t>
      </w:r>
      <w:proofErr w:type="spellEnd"/>
      <w:r w:rsidRPr="00FB5495">
        <w:t>)</w:t>
      </w:r>
      <w:proofErr w:type="spellStart"/>
      <w:r w:rsidRPr="00FB5495">
        <w:t>cij</w:t>
      </w:r>
      <w:proofErr w:type="spellEnd"/>
      <w:r w:rsidRPr="00FB5495">
        <w:t>​−(</w:t>
      </w:r>
      <w:proofErr w:type="spellStart"/>
      <w:r w:rsidRPr="00FB5495">
        <w:t>ui</w:t>
      </w:r>
      <w:proofErr w:type="spellEnd"/>
      <w:r w:rsidRPr="00FB5495">
        <w:t>​+</w:t>
      </w:r>
      <w:proofErr w:type="spellStart"/>
      <w:r w:rsidRPr="00FB5495">
        <w:t>vj</w:t>
      </w:r>
      <w:proofErr w:type="spellEnd"/>
      <w:r w:rsidRPr="00FB5495">
        <w:t>​) para celdas no básicas. Si todos los costos reducidos ≥ 0 (en minimización), la solución es óptima; si existe alguno negativo, se puede mejorar creando un ciclo y ajustando cantidades en el ciclo.</w:t>
      </w:r>
    </w:p>
    <w:p w14:paraId="164DDC67" w14:textId="77777777" w:rsidR="00FB5495" w:rsidRPr="00FB5495" w:rsidRDefault="00FB5495" w:rsidP="00FB5495">
      <w:pPr>
        <w:numPr>
          <w:ilvl w:val="0"/>
          <w:numId w:val="98"/>
        </w:numPr>
      </w:pPr>
      <w:proofErr w:type="spellStart"/>
      <w:r w:rsidRPr="00FB5495">
        <w:rPr>
          <w:b/>
          <w:bCs/>
        </w:rPr>
        <w:t>Stepping</w:t>
      </w:r>
      <w:proofErr w:type="spellEnd"/>
      <w:r w:rsidRPr="00FB5495">
        <w:rPr>
          <w:b/>
          <w:bCs/>
        </w:rPr>
        <w:t>-Stone</w:t>
      </w:r>
      <w:r w:rsidRPr="00FB5495">
        <w:t>: método geométrico equivalente que examina caminos (bucles) cerrados alternando signos +/− para ajustar asignaciones.</w:t>
      </w:r>
    </w:p>
    <w:p w14:paraId="440D1B7B" w14:textId="77777777" w:rsidR="00FB5495" w:rsidRPr="00FB5495" w:rsidRDefault="00FB5495" w:rsidP="00FB5495">
      <w:r w:rsidRPr="00FB5495">
        <w:t>En práctica docente, suele enseñarse primero VAM o Costo Mínimo para inicializar y luego MODI para optimizar hasta la solución final.</w:t>
      </w:r>
    </w:p>
    <w:p w14:paraId="45E42323" w14:textId="77777777" w:rsidR="00FB5495" w:rsidRPr="00FB5495" w:rsidRDefault="00AA7698" w:rsidP="00FB5495">
      <w:pPr>
        <w:rPr>
          <w:lang w:val="en-US"/>
        </w:rPr>
      </w:pPr>
      <w:r>
        <w:rPr>
          <w:lang w:val="en-US"/>
        </w:rPr>
        <w:pict w14:anchorId="65D5B215">
          <v:rect id="_x0000_i1056" style="width:0;height:1.5pt" o:hralign="center" o:hrstd="t" o:hr="t" fillcolor="#a0a0a0" stroked="f"/>
        </w:pict>
      </w:r>
    </w:p>
    <w:p w14:paraId="5C24CD4E" w14:textId="77777777" w:rsidR="00FB5495" w:rsidRPr="00FB5495" w:rsidRDefault="00FB5495" w:rsidP="00FB5495">
      <w:pPr>
        <w:rPr>
          <w:b/>
          <w:bCs/>
        </w:rPr>
      </w:pPr>
      <w:r w:rsidRPr="00FB5495">
        <w:rPr>
          <w:b/>
          <w:bCs/>
        </w:rPr>
        <w:t xml:space="preserve">Implementación práctica — </w:t>
      </w:r>
      <w:proofErr w:type="spellStart"/>
      <w:r w:rsidRPr="00FB5495">
        <w:rPr>
          <w:b/>
          <w:bCs/>
        </w:rPr>
        <w:t>snippets</w:t>
      </w:r>
      <w:proofErr w:type="spellEnd"/>
      <w:r w:rsidRPr="00FB5495">
        <w:rPr>
          <w:b/>
          <w:bCs/>
        </w:rPr>
        <w:t xml:space="preserve"> en Python</w:t>
      </w:r>
    </w:p>
    <w:p w14:paraId="0AE51024" w14:textId="77777777" w:rsidR="00FB5495" w:rsidRPr="00FB5495" w:rsidRDefault="00FB5495" w:rsidP="00FB5495">
      <w:r w:rsidRPr="00FB5495">
        <w:t xml:space="preserve">A continuación se ofrecen </w:t>
      </w:r>
      <w:r w:rsidRPr="00FB5495">
        <w:rPr>
          <w:b/>
          <w:bCs/>
        </w:rPr>
        <w:t>funciones educativas</w:t>
      </w:r>
      <w:r w:rsidRPr="00FB5495">
        <w:t xml:space="preserve"> (no óptimas para producción) que implementan los heurísticos. Pueden pegarse en un </w:t>
      </w:r>
      <w:proofErr w:type="spellStart"/>
      <w:r w:rsidRPr="00FB5495">
        <w:t>Jupyter</w:t>
      </w:r>
      <w:proofErr w:type="spellEnd"/>
      <w:r w:rsidRPr="00FB5495">
        <w:t xml:space="preserve"> notebook y ejecutarse. (Puedes pedirme que genere el notebook completo con gráficos y mesa de asignaciones listo para descargar).</w:t>
      </w:r>
    </w:p>
    <w:p w14:paraId="10A8F0A6" w14:textId="77777777" w:rsidR="00FB5495" w:rsidRPr="00FB5495" w:rsidRDefault="00FB5495" w:rsidP="00FB5495">
      <w:r w:rsidRPr="00FB5495">
        <w:rPr>
          <w:b/>
          <w:bCs/>
        </w:rPr>
        <w:t>Nota:</w:t>
      </w:r>
      <w:r w:rsidRPr="00FB5495">
        <w:t xml:space="preserve"> El siguiente es un pseudocódigo Python compacto para ilustrar la idea (no muestro aquí toda la verificación de degeneración ni todas las comprobaciones de errores por brevedad).</w:t>
      </w:r>
    </w:p>
    <w:p w14:paraId="3C24D34B" w14:textId="77777777" w:rsidR="00FB5495" w:rsidRPr="00FB5495" w:rsidRDefault="00FB5495" w:rsidP="00FB5495">
      <w:r w:rsidRPr="00FB5495">
        <w:lastRenderedPageBreak/>
        <w:t># Heurísticos básicos (esqueleto educativo)</w:t>
      </w:r>
    </w:p>
    <w:p w14:paraId="6BCAA68E" w14:textId="77777777" w:rsidR="00FB5495" w:rsidRPr="00FB5495" w:rsidRDefault="00FB5495" w:rsidP="00FB5495">
      <w:proofErr w:type="spellStart"/>
      <w:r w:rsidRPr="00FB5495">
        <w:t>import</w:t>
      </w:r>
      <w:proofErr w:type="spellEnd"/>
      <w:r w:rsidRPr="00FB5495">
        <w:t xml:space="preserve"> </w:t>
      </w:r>
      <w:proofErr w:type="spellStart"/>
      <w:r w:rsidRPr="00FB5495">
        <w:t>numpy</w:t>
      </w:r>
      <w:proofErr w:type="spellEnd"/>
      <w:r w:rsidRPr="00FB5495">
        <w:t xml:space="preserve"> as </w:t>
      </w:r>
      <w:proofErr w:type="spellStart"/>
      <w:r w:rsidRPr="00FB5495">
        <w:t>np</w:t>
      </w:r>
      <w:proofErr w:type="spellEnd"/>
    </w:p>
    <w:p w14:paraId="58648C45" w14:textId="77777777" w:rsidR="00FB5495" w:rsidRPr="00FB5495" w:rsidRDefault="00FB5495" w:rsidP="00FB5495"/>
    <w:p w14:paraId="2466287B" w14:textId="77777777" w:rsidR="00FB5495" w:rsidRPr="00FB5495" w:rsidRDefault="00FB5495" w:rsidP="00FB5495">
      <w:pPr>
        <w:rPr>
          <w:lang w:val="en-US"/>
        </w:rPr>
      </w:pPr>
      <w:r w:rsidRPr="00FB5495">
        <w:rPr>
          <w:lang w:val="en-US"/>
        </w:rPr>
        <w:t xml:space="preserve">def </w:t>
      </w:r>
      <w:proofErr w:type="spellStart"/>
      <w:r w:rsidRPr="00FB5495">
        <w:rPr>
          <w:lang w:val="en-US"/>
        </w:rPr>
        <w:t>northwest_corner</w:t>
      </w:r>
      <w:proofErr w:type="spellEnd"/>
      <w:r w:rsidRPr="00FB5495">
        <w:rPr>
          <w:lang w:val="en-US"/>
        </w:rPr>
        <w:t>(supply, demand):</w:t>
      </w:r>
    </w:p>
    <w:p w14:paraId="7E2BC25C" w14:textId="77777777" w:rsidR="00FB5495" w:rsidRPr="00FB5495" w:rsidRDefault="00FB5495" w:rsidP="00FB5495">
      <w:pPr>
        <w:rPr>
          <w:lang w:val="en-US"/>
        </w:rPr>
      </w:pPr>
      <w:r w:rsidRPr="00FB5495">
        <w:rPr>
          <w:lang w:val="en-US"/>
        </w:rPr>
        <w:t xml:space="preserve">    m = </w:t>
      </w:r>
      <w:proofErr w:type="spellStart"/>
      <w:r w:rsidRPr="00FB5495">
        <w:rPr>
          <w:lang w:val="en-US"/>
        </w:rPr>
        <w:t>len</w:t>
      </w:r>
      <w:proofErr w:type="spellEnd"/>
      <w:r w:rsidRPr="00FB5495">
        <w:rPr>
          <w:lang w:val="en-US"/>
        </w:rPr>
        <w:t xml:space="preserve">(supply); n = </w:t>
      </w:r>
      <w:proofErr w:type="spellStart"/>
      <w:r w:rsidRPr="00FB5495">
        <w:rPr>
          <w:lang w:val="en-US"/>
        </w:rPr>
        <w:t>len</w:t>
      </w:r>
      <w:proofErr w:type="spellEnd"/>
      <w:r w:rsidRPr="00FB5495">
        <w:rPr>
          <w:lang w:val="en-US"/>
        </w:rPr>
        <w:t>(demand)</w:t>
      </w:r>
    </w:p>
    <w:p w14:paraId="6FCC2ECB" w14:textId="77777777" w:rsidR="00FB5495" w:rsidRPr="00FB5495" w:rsidRDefault="00FB5495" w:rsidP="00FB5495">
      <w:pPr>
        <w:rPr>
          <w:lang w:val="en-US"/>
        </w:rPr>
      </w:pPr>
      <w:r w:rsidRPr="00FB5495">
        <w:rPr>
          <w:lang w:val="en-US"/>
        </w:rPr>
        <w:t xml:space="preserve">    X = </w:t>
      </w:r>
      <w:proofErr w:type="spellStart"/>
      <w:r w:rsidRPr="00FB5495">
        <w:rPr>
          <w:lang w:val="en-US"/>
        </w:rPr>
        <w:t>np.zeros</w:t>
      </w:r>
      <w:proofErr w:type="spellEnd"/>
      <w:r w:rsidRPr="00FB5495">
        <w:rPr>
          <w:lang w:val="en-US"/>
        </w:rPr>
        <w:t>((</w:t>
      </w:r>
      <w:proofErr w:type="spellStart"/>
      <w:r w:rsidRPr="00FB5495">
        <w:rPr>
          <w:lang w:val="en-US"/>
        </w:rPr>
        <w:t>m,n</w:t>
      </w:r>
      <w:proofErr w:type="spellEnd"/>
      <w:r w:rsidRPr="00FB5495">
        <w:rPr>
          <w:lang w:val="en-US"/>
        </w:rPr>
        <w:t xml:space="preserve">), </w:t>
      </w:r>
      <w:proofErr w:type="spellStart"/>
      <w:r w:rsidRPr="00FB5495">
        <w:rPr>
          <w:lang w:val="en-US"/>
        </w:rPr>
        <w:t>dtype</w:t>
      </w:r>
      <w:proofErr w:type="spellEnd"/>
      <w:r w:rsidRPr="00FB5495">
        <w:rPr>
          <w:lang w:val="en-US"/>
        </w:rPr>
        <w:t>=float)</w:t>
      </w:r>
    </w:p>
    <w:p w14:paraId="072C06D4" w14:textId="77777777" w:rsidR="00FB5495" w:rsidRPr="00FB5495" w:rsidRDefault="00FB5495" w:rsidP="00FB5495">
      <w:pPr>
        <w:rPr>
          <w:lang w:val="en-US"/>
        </w:rPr>
      </w:pPr>
      <w:r w:rsidRPr="00FB5495">
        <w:rPr>
          <w:lang w:val="en-US"/>
        </w:rPr>
        <w:t xml:space="preserve">    </w:t>
      </w:r>
      <w:proofErr w:type="spellStart"/>
      <w:r w:rsidRPr="00FB5495">
        <w:rPr>
          <w:lang w:val="en-US"/>
        </w:rPr>
        <w:t>i</w:t>
      </w:r>
      <w:proofErr w:type="spellEnd"/>
      <w:r w:rsidRPr="00FB5495">
        <w:rPr>
          <w:lang w:val="en-US"/>
        </w:rPr>
        <w:t>=j=0</w:t>
      </w:r>
    </w:p>
    <w:p w14:paraId="3F0EA7D7" w14:textId="77777777" w:rsidR="00FB5495" w:rsidRPr="00FB5495" w:rsidRDefault="00FB5495" w:rsidP="00FB5495">
      <w:pPr>
        <w:rPr>
          <w:lang w:val="en-US"/>
        </w:rPr>
      </w:pPr>
      <w:r w:rsidRPr="00FB5495">
        <w:rPr>
          <w:lang w:val="en-US"/>
        </w:rPr>
        <w:t xml:space="preserve">    s = </w:t>
      </w:r>
      <w:proofErr w:type="spellStart"/>
      <w:r w:rsidRPr="00FB5495">
        <w:rPr>
          <w:lang w:val="en-US"/>
        </w:rPr>
        <w:t>supply.copy</w:t>
      </w:r>
      <w:proofErr w:type="spellEnd"/>
      <w:r w:rsidRPr="00FB5495">
        <w:rPr>
          <w:lang w:val="en-US"/>
        </w:rPr>
        <w:t xml:space="preserve">(); d = </w:t>
      </w:r>
      <w:proofErr w:type="spellStart"/>
      <w:r w:rsidRPr="00FB5495">
        <w:rPr>
          <w:lang w:val="en-US"/>
        </w:rPr>
        <w:t>demand.copy</w:t>
      </w:r>
      <w:proofErr w:type="spellEnd"/>
      <w:r w:rsidRPr="00FB5495">
        <w:rPr>
          <w:lang w:val="en-US"/>
        </w:rPr>
        <w:t>()</w:t>
      </w:r>
    </w:p>
    <w:p w14:paraId="3049BF1E" w14:textId="77777777" w:rsidR="00FB5495" w:rsidRPr="00FB5495" w:rsidRDefault="00FB5495" w:rsidP="00FB5495">
      <w:pPr>
        <w:rPr>
          <w:lang w:val="en-US"/>
        </w:rPr>
      </w:pPr>
      <w:r w:rsidRPr="00FB5495">
        <w:rPr>
          <w:lang w:val="en-US"/>
        </w:rPr>
        <w:t xml:space="preserve">    while </w:t>
      </w:r>
      <w:proofErr w:type="spellStart"/>
      <w:r w:rsidRPr="00FB5495">
        <w:rPr>
          <w:lang w:val="en-US"/>
        </w:rPr>
        <w:t>i</w:t>
      </w:r>
      <w:proofErr w:type="spellEnd"/>
      <w:r w:rsidRPr="00FB5495">
        <w:rPr>
          <w:lang w:val="en-US"/>
        </w:rPr>
        <w:t xml:space="preserve"> &lt; m and j &lt; n:</w:t>
      </w:r>
    </w:p>
    <w:p w14:paraId="1835BDD7" w14:textId="77777777" w:rsidR="00FB5495" w:rsidRPr="00FB5495" w:rsidRDefault="00FB5495" w:rsidP="00FB5495">
      <w:pPr>
        <w:rPr>
          <w:lang w:val="en-US"/>
        </w:rPr>
      </w:pPr>
      <w:r w:rsidRPr="00FB5495">
        <w:rPr>
          <w:lang w:val="en-US"/>
        </w:rPr>
        <w:t xml:space="preserve">        q = min(s[</w:t>
      </w:r>
      <w:proofErr w:type="spellStart"/>
      <w:r w:rsidRPr="00FB5495">
        <w:rPr>
          <w:lang w:val="en-US"/>
        </w:rPr>
        <w:t>i</w:t>
      </w:r>
      <w:proofErr w:type="spellEnd"/>
      <w:r w:rsidRPr="00FB5495">
        <w:rPr>
          <w:lang w:val="en-US"/>
        </w:rPr>
        <w:t>], d[j])</w:t>
      </w:r>
    </w:p>
    <w:p w14:paraId="60C08FB6" w14:textId="77777777" w:rsidR="00FB5495" w:rsidRPr="00FB5495" w:rsidRDefault="00FB5495" w:rsidP="00FB5495">
      <w:pPr>
        <w:rPr>
          <w:lang w:val="en-US"/>
        </w:rPr>
      </w:pPr>
      <w:r w:rsidRPr="00FB5495">
        <w:rPr>
          <w:lang w:val="en-US"/>
        </w:rPr>
        <w:t xml:space="preserve">        X[</w:t>
      </w:r>
      <w:proofErr w:type="spellStart"/>
      <w:r w:rsidRPr="00FB5495">
        <w:rPr>
          <w:lang w:val="en-US"/>
        </w:rPr>
        <w:t>i,j</w:t>
      </w:r>
      <w:proofErr w:type="spellEnd"/>
      <w:r w:rsidRPr="00FB5495">
        <w:rPr>
          <w:lang w:val="en-US"/>
        </w:rPr>
        <w:t>] = q</w:t>
      </w:r>
    </w:p>
    <w:p w14:paraId="56561235" w14:textId="77777777" w:rsidR="00FB5495" w:rsidRPr="00FB5495" w:rsidRDefault="00FB5495" w:rsidP="00FB5495">
      <w:pPr>
        <w:rPr>
          <w:lang w:val="en-US"/>
        </w:rPr>
      </w:pPr>
      <w:r w:rsidRPr="00FB5495">
        <w:rPr>
          <w:lang w:val="en-US"/>
        </w:rPr>
        <w:t xml:space="preserve">        s[</w:t>
      </w:r>
      <w:proofErr w:type="spellStart"/>
      <w:r w:rsidRPr="00FB5495">
        <w:rPr>
          <w:lang w:val="en-US"/>
        </w:rPr>
        <w:t>i</w:t>
      </w:r>
      <w:proofErr w:type="spellEnd"/>
      <w:r w:rsidRPr="00FB5495">
        <w:rPr>
          <w:lang w:val="en-US"/>
        </w:rPr>
        <w:t>] -= q; d[j] -= q</w:t>
      </w:r>
    </w:p>
    <w:p w14:paraId="3F0553F8" w14:textId="77777777" w:rsidR="00FB5495" w:rsidRPr="00FB5495" w:rsidRDefault="00FB5495" w:rsidP="00FB5495">
      <w:pPr>
        <w:rPr>
          <w:lang w:val="en-US"/>
        </w:rPr>
      </w:pPr>
      <w:r w:rsidRPr="00FB5495">
        <w:rPr>
          <w:lang w:val="en-US"/>
        </w:rPr>
        <w:t xml:space="preserve">        if abs(s[</w:t>
      </w:r>
      <w:proofErr w:type="spellStart"/>
      <w:r w:rsidRPr="00FB5495">
        <w:rPr>
          <w:lang w:val="en-US"/>
        </w:rPr>
        <w:t>i</w:t>
      </w:r>
      <w:proofErr w:type="spellEnd"/>
      <w:r w:rsidRPr="00FB5495">
        <w:rPr>
          <w:lang w:val="en-US"/>
        </w:rPr>
        <w:t>]) &lt; 1e-9 and abs(d[j]) &lt; 1e-9:</w:t>
      </w:r>
    </w:p>
    <w:p w14:paraId="4A732D55" w14:textId="77777777" w:rsidR="00FB5495" w:rsidRPr="00FB5495" w:rsidRDefault="00FB5495" w:rsidP="00FB5495">
      <w:pPr>
        <w:rPr>
          <w:lang w:val="en-US"/>
        </w:rPr>
      </w:pPr>
      <w:r w:rsidRPr="00FB5495">
        <w:rPr>
          <w:lang w:val="en-US"/>
        </w:rPr>
        <w:t xml:space="preserve">            # Degeneracy: move either row or column (move column by convention)</w:t>
      </w:r>
    </w:p>
    <w:p w14:paraId="3F9EE05C" w14:textId="77777777" w:rsidR="00FB5495" w:rsidRPr="00FB5495" w:rsidRDefault="00FB5495" w:rsidP="00FB5495">
      <w:pPr>
        <w:rPr>
          <w:lang w:val="en-US"/>
        </w:rPr>
      </w:pPr>
      <w:r w:rsidRPr="00FB5495">
        <w:rPr>
          <w:lang w:val="en-US"/>
        </w:rPr>
        <w:t xml:space="preserve">            j += 1</w:t>
      </w:r>
    </w:p>
    <w:p w14:paraId="4D11F207" w14:textId="77777777" w:rsidR="00FB5495" w:rsidRPr="00FB5495" w:rsidRDefault="00FB5495" w:rsidP="00FB5495">
      <w:pPr>
        <w:rPr>
          <w:lang w:val="en-US"/>
        </w:rPr>
      </w:pPr>
      <w:r w:rsidRPr="00FB5495">
        <w:rPr>
          <w:lang w:val="en-US"/>
        </w:rPr>
        <w:t xml:space="preserve">            </w:t>
      </w:r>
      <w:proofErr w:type="spellStart"/>
      <w:r w:rsidRPr="00FB5495">
        <w:rPr>
          <w:lang w:val="en-US"/>
        </w:rPr>
        <w:t>i</w:t>
      </w:r>
      <w:proofErr w:type="spellEnd"/>
      <w:r w:rsidRPr="00FB5495">
        <w:rPr>
          <w:lang w:val="en-US"/>
        </w:rPr>
        <w:t xml:space="preserve"> += 1</w:t>
      </w:r>
    </w:p>
    <w:p w14:paraId="447ED0C2" w14:textId="77777777" w:rsidR="00FB5495" w:rsidRPr="00FB5495" w:rsidRDefault="00FB5495" w:rsidP="00FB5495">
      <w:pPr>
        <w:rPr>
          <w:lang w:val="en-US"/>
        </w:rPr>
      </w:pPr>
      <w:r w:rsidRPr="00FB5495">
        <w:rPr>
          <w:lang w:val="en-US"/>
        </w:rPr>
        <w:t xml:space="preserve">        </w:t>
      </w:r>
      <w:proofErr w:type="spellStart"/>
      <w:r w:rsidRPr="00FB5495">
        <w:rPr>
          <w:lang w:val="en-US"/>
        </w:rPr>
        <w:t>elif</w:t>
      </w:r>
      <w:proofErr w:type="spellEnd"/>
      <w:r w:rsidRPr="00FB5495">
        <w:rPr>
          <w:lang w:val="en-US"/>
        </w:rPr>
        <w:t xml:space="preserve"> abs(s[</w:t>
      </w:r>
      <w:proofErr w:type="spellStart"/>
      <w:r w:rsidRPr="00FB5495">
        <w:rPr>
          <w:lang w:val="en-US"/>
        </w:rPr>
        <w:t>i</w:t>
      </w:r>
      <w:proofErr w:type="spellEnd"/>
      <w:r w:rsidRPr="00FB5495">
        <w:rPr>
          <w:lang w:val="en-US"/>
        </w:rPr>
        <w:t>]) &lt; 1e-9:</w:t>
      </w:r>
    </w:p>
    <w:p w14:paraId="501B70A0" w14:textId="77777777" w:rsidR="00FB5495" w:rsidRPr="00FB5495" w:rsidRDefault="00FB5495" w:rsidP="00FB5495">
      <w:pPr>
        <w:rPr>
          <w:lang w:val="en-US"/>
        </w:rPr>
      </w:pPr>
      <w:r w:rsidRPr="00FB5495">
        <w:rPr>
          <w:lang w:val="en-US"/>
        </w:rPr>
        <w:t xml:space="preserve">            </w:t>
      </w:r>
      <w:proofErr w:type="spellStart"/>
      <w:r w:rsidRPr="00FB5495">
        <w:rPr>
          <w:lang w:val="en-US"/>
        </w:rPr>
        <w:t>i</w:t>
      </w:r>
      <w:proofErr w:type="spellEnd"/>
      <w:r w:rsidRPr="00FB5495">
        <w:rPr>
          <w:lang w:val="en-US"/>
        </w:rPr>
        <w:t xml:space="preserve"> += 1</w:t>
      </w:r>
    </w:p>
    <w:p w14:paraId="47BC9546" w14:textId="77777777" w:rsidR="00FB5495" w:rsidRPr="00FB5495" w:rsidRDefault="00FB5495" w:rsidP="00FB5495">
      <w:pPr>
        <w:rPr>
          <w:lang w:val="en-US"/>
        </w:rPr>
      </w:pPr>
      <w:r w:rsidRPr="00FB5495">
        <w:rPr>
          <w:lang w:val="en-US"/>
        </w:rPr>
        <w:t xml:space="preserve">        </w:t>
      </w:r>
      <w:proofErr w:type="spellStart"/>
      <w:r w:rsidRPr="00FB5495">
        <w:rPr>
          <w:lang w:val="en-US"/>
        </w:rPr>
        <w:t>elif</w:t>
      </w:r>
      <w:proofErr w:type="spellEnd"/>
      <w:r w:rsidRPr="00FB5495">
        <w:rPr>
          <w:lang w:val="en-US"/>
        </w:rPr>
        <w:t xml:space="preserve"> abs(d[j]) &lt; 1e-9:</w:t>
      </w:r>
    </w:p>
    <w:p w14:paraId="28B76E88" w14:textId="77777777" w:rsidR="00FB5495" w:rsidRPr="00FB5495" w:rsidRDefault="00FB5495" w:rsidP="00FB5495">
      <w:pPr>
        <w:rPr>
          <w:lang w:val="en-US"/>
        </w:rPr>
      </w:pPr>
      <w:r w:rsidRPr="00FB5495">
        <w:rPr>
          <w:lang w:val="en-US"/>
        </w:rPr>
        <w:t xml:space="preserve">            j += 1</w:t>
      </w:r>
    </w:p>
    <w:p w14:paraId="2018118E" w14:textId="77777777" w:rsidR="00FB5495" w:rsidRPr="00FB5495" w:rsidRDefault="00FB5495" w:rsidP="00FB5495">
      <w:pPr>
        <w:rPr>
          <w:lang w:val="en-US"/>
        </w:rPr>
      </w:pPr>
      <w:r w:rsidRPr="00FB5495">
        <w:rPr>
          <w:lang w:val="en-US"/>
        </w:rPr>
        <w:t xml:space="preserve">    return X</w:t>
      </w:r>
    </w:p>
    <w:p w14:paraId="56662643" w14:textId="77777777" w:rsidR="00FB5495" w:rsidRPr="00FB5495" w:rsidRDefault="00FB5495" w:rsidP="00FB5495">
      <w:pPr>
        <w:rPr>
          <w:lang w:val="en-US"/>
        </w:rPr>
      </w:pPr>
    </w:p>
    <w:p w14:paraId="27D6C297" w14:textId="77777777" w:rsidR="00FB5495" w:rsidRPr="00FB5495" w:rsidRDefault="00FB5495" w:rsidP="00FB5495">
      <w:pPr>
        <w:rPr>
          <w:lang w:val="en-US"/>
        </w:rPr>
      </w:pPr>
      <w:r w:rsidRPr="00FB5495">
        <w:rPr>
          <w:lang w:val="en-US"/>
        </w:rPr>
        <w:t xml:space="preserve">def </w:t>
      </w:r>
      <w:proofErr w:type="spellStart"/>
      <w:r w:rsidRPr="00FB5495">
        <w:rPr>
          <w:lang w:val="en-US"/>
        </w:rPr>
        <w:t>least_cost</w:t>
      </w:r>
      <w:proofErr w:type="spellEnd"/>
      <w:r w:rsidRPr="00FB5495">
        <w:rPr>
          <w:lang w:val="en-US"/>
        </w:rPr>
        <w:t>(supply, demand, cost):</w:t>
      </w:r>
    </w:p>
    <w:p w14:paraId="74F3E40F" w14:textId="77777777" w:rsidR="00FB5495" w:rsidRPr="00FB5495" w:rsidRDefault="00FB5495" w:rsidP="00FB5495">
      <w:pPr>
        <w:rPr>
          <w:lang w:val="en-US"/>
        </w:rPr>
      </w:pPr>
      <w:r w:rsidRPr="00FB5495">
        <w:rPr>
          <w:lang w:val="en-US"/>
        </w:rPr>
        <w:t xml:space="preserve">    s = </w:t>
      </w:r>
      <w:proofErr w:type="spellStart"/>
      <w:r w:rsidRPr="00FB5495">
        <w:rPr>
          <w:lang w:val="en-US"/>
        </w:rPr>
        <w:t>supply.copy</w:t>
      </w:r>
      <w:proofErr w:type="spellEnd"/>
      <w:r w:rsidRPr="00FB5495">
        <w:rPr>
          <w:lang w:val="en-US"/>
        </w:rPr>
        <w:t xml:space="preserve">(); d = </w:t>
      </w:r>
      <w:proofErr w:type="spellStart"/>
      <w:r w:rsidRPr="00FB5495">
        <w:rPr>
          <w:lang w:val="en-US"/>
        </w:rPr>
        <w:t>demand.copy</w:t>
      </w:r>
      <w:proofErr w:type="spellEnd"/>
      <w:r w:rsidRPr="00FB5495">
        <w:rPr>
          <w:lang w:val="en-US"/>
        </w:rPr>
        <w:t>()</w:t>
      </w:r>
    </w:p>
    <w:p w14:paraId="4B80FF0C" w14:textId="77777777" w:rsidR="00FB5495" w:rsidRPr="00FB5495" w:rsidRDefault="00FB5495" w:rsidP="00FB5495">
      <w:pPr>
        <w:rPr>
          <w:lang w:val="en-US"/>
        </w:rPr>
      </w:pPr>
      <w:r w:rsidRPr="00FB5495">
        <w:rPr>
          <w:lang w:val="en-US"/>
        </w:rPr>
        <w:t xml:space="preserve">    </w:t>
      </w:r>
      <w:proofErr w:type="spellStart"/>
      <w:r w:rsidRPr="00FB5495">
        <w:rPr>
          <w:lang w:val="en-US"/>
        </w:rPr>
        <w:t>m,n</w:t>
      </w:r>
      <w:proofErr w:type="spellEnd"/>
      <w:r w:rsidRPr="00FB5495">
        <w:rPr>
          <w:lang w:val="en-US"/>
        </w:rPr>
        <w:t xml:space="preserve"> = </w:t>
      </w:r>
      <w:proofErr w:type="spellStart"/>
      <w:r w:rsidRPr="00FB5495">
        <w:rPr>
          <w:lang w:val="en-US"/>
        </w:rPr>
        <w:t>cost.shape</w:t>
      </w:r>
      <w:proofErr w:type="spellEnd"/>
    </w:p>
    <w:p w14:paraId="2EC542E8" w14:textId="77777777" w:rsidR="00FB5495" w:rsidRPr="00FB5495" w:rsidRDefault="00FB5495" w:rsidP="00FB5495">
      <w:pPr>
        <w:rPr>
          <w:lang w:val="en-US"/>
        </w:rPr>
      </w:pPr>
      <w:r w:rsidRPr="00FB5495">
        <w:rPr>
          <w:lang w:val="en-US"/>
        </w:rPr>
        <w:t xml:space="preserve">    X = </w:t>
      </w:r>
      <w:proofErr w:type="spellStart"/>
      <w:r w:rsidRPr="00FB5495">
        <w:rPr>
          <w:lang w:val="en-US"/>
        </w:rPr>
        <w:t>np.zeros</w:t>
      </w:r>
      <w:proofErr w:type="spellEnd"/>
      <w:r w:rsidRPr="00FB5495">
        <w:rPr>
          <w:lang w:val="en-US"/>
        </w:rPr>
        <w:t>((</w:t>
      </w:r>
      <w:proofErr w:type="spellStart"/>
      <w:r w:rsidRPr="00FB5495">
        <w:rPr>
          <w:lang w:val="en-US"/>
        </w:rPr>
        <w:t>m,n</w:t>
      </w:r>
      <w:proofErr w:type="spellEnd"/>
      <w:r w:rsidRPr="00FB5495">
        <w:rPr>
          <w:lang w:val="en-US"/>
        </w:rPr>
        <w:t xml:space="preserve">), </w:t>
      </w:r>
      <w:proofErr w:type="spellStart"/>
      <w:r w:rsidRPr="00FB5495">
        <w:rPr>
          <w:lang w:val="en-US"/>
        </w:rPr>
        <w:t>dtype</w:t>
      </w:r>
      <w:proofErr w:type="spellEnd"/>
      <w:r w:rsidRPr="00FB5495">
        <w:rPr>
          <w:lang w:val="en-US"/>
        </w:rPr>
        <w:t>=float)</w:t>
      </w:r>
    </w:p>
    <w:p w14:paraId="60A48610" w14:textId="77777777" w:rsidR="00FB5495" w:rsidRPr="00FB5495" w:rsidRDefault="00FB5495" w:rsidP="00FB5495">
      <w:pPr>
        <w:rPr>
          <w:lang w:val="en-US"/>
        </w:rPr>
      </w:pPr>
      <w:r w:rsidRPr="00FB5495">
        <w:rPr>
          <w:lang w:val="en-US"/>
        </w:rPr>
        <w:t xml:space="preserve">    available = set((</w:t>
      </w:r>
      <w:proofErr w:type="spellStart"/>
      <w:r w:rsidRPr="00FB5495">
        <w:rPr>
          <w:lang w:val="en-US"/>
        </w:rPr>
        <w:t>i,j</w:t>
      </w:r>
      <w:proofErr w:type="spellEnd"/>
      <w:r w:rsidRPr="00FB5495">
        <w:rPr>
          <w:lang w:val="en-US"/>
        </w:rPr>
        <w:t xml:space="preserve">) for </w:t>
      </w:r>
      <w:proofErr w:type="spellStart"/>
      <w:r w:rsidRPr="00FB5495">
        <w:rPr>
          <w:lang w:val="en-US"/>
        </w:rPr>
        <w:t>i</w:t>
      </w:r>
      <w:proofErr w:type="spellEnd"/>
      <w:r w:rsidRPr="00FB5495">
        <w:rPr>
          <w:lang w:val="en-US"/>
        </w:rPr>
        <w:t xml:space="preserve"> in range(m) for j in range(n))</w:t>
      </w:r>
    </w:p>
    <w:p w14:paraId="22B7EE1A" w14:textId="77777777" w:rsidR="00FB5495" w:rsidRPr="00FB5495" w:rsidRDefault="00FB5495" w:rsidP="00FB5495">
      <w:pPr>
        <w:rPr>
          <w:lang w:val="en-US"/>
        </w:rPr>
      </w:pPr>
      <w:r w:rsidRPr="00FB5495">
        <w:rPr>
          <w:lang w:val="en-US"/>
        </w:rPr>
        <w:lastRenderedPageBreak/>
        <w:t xml:space="preserve">    while available:</w:t>
      </w:r>
    </w:p>
    <w:p w14:paraId="05363091" w14:textId="77777777" w:rsidR="00FB5495" w:rsidRPr="00FB5495" w:rsidRDefault="00FB5495" w:rsidP="00FB5495">
      <w:pPr>
        <w:rPr>
          <w:lang w:val="en-US"/>
        </w:rPr>
      </w:pPr>
      <w:r w:rsidRPr="00FB5495">
        <w:rPr>
          <w:lang w:val="en-US"/>
        </w:rPr>
        <w:t xml:space="preserve">        # find minimum cost among available cells</w:t>
      </w:r>
    </w:p>
    <w:p w14:paraId="0AF1EB58" w14:textId="77777777" w:rsidR="00FB5495" w:rsidRPr="00FB5495" w:rsidRDefault="00FB5495" w:rsidP="00FB5495">
      <w:pPr>
        <w:rPr>
          <w:lang w:val="en-US"/>
        </w:rPr>
      </w:pPr>
      <w:r w:rsidRPr="00FB5495">
        <w:rPr>
          <w:lang w:val="en-US"/>
        </w:rPr>
        <w:t xml:space="preserve">        </w:t>
      </w:r>
      <w:proofErr w:type="spellStart"/>
      <w:r w:rsidRPr="00FB5495">
        <w:rPr>
          <w:lang w:val="en-US"/>
        </w:rPr>
        <w:t>i,j</w:t>
      </w:r>
      <w:proofErr w:type="spellEnd"/>
      <w:r w:rsidRPr="00FB5495">
        <w:rPr>
          <w:lang w:val="en-US"/>
        </w:rPr>
        <w:t xml:space="preserve"> = min(available, key=lambda pos: cost[pos])</w:t>
      </w:r>
    </w:p>
    <w:p w14:paraId="7DDE3913" w14:textId="77777777" w:rsidR="00FB5495" w:rsidRPr="00FB5495" w:rsidRDefault="00FB5495" w:rsidP="00FB5495">
      <w:pPr>
        <w:rPr>
          <w:lang w:val="en-US"/>
        </w:rPr>
      </w:pPr>
      <w:r w:rsidRPr="00FB5495">
        <w:rPr>
          <w:lang w:val="en-US"/>
        </w:rPr>
        <w:t xml:space="preserve">        q = min(s[</w:t>
      </w:r>
      <w:proofErr w:type="spellStart"/>
      <w:r w:rsidRPr="00FB5495">
        <w:rPr>
          <w:lang w:val="en-US"/>
        </w:rPr>
        <w:t>i</w:t>
      </w:r>
      <w:proofErr w:type="spellEnd"/>
      <w:r w:rsidRPr="00FB5495">
        <w:rPr>
          <w:lang w:val="en-US"/>
        </w:rPr>
        <w:t>], d[j])</w:t>
      </w:r>
    </w:p>
    <w:p w14:paraId="51409140" w14:textId="77777777" w:rsidR="00FB5495" w:rsidRPr="00FB5495" w:rsidRDefault="00FB5495" w:rsidP="00FB5495">
      <w:pPr>
        <w:rPr>
          <w:lang w:val="en-US"/>
        </w:rPr>
      </w:pPr>
      <w:r w:rsidRPr="00FB5495">
        <w:rPr>
          <w:lang w:val="en-US"/>
        </w:rPr>
        <w:t xml:space="preserve">        X[</w:t>
      </w:r>
      <w:proofErr w:type="spellStart"/>
      <w:r w:rsidRPr="00FB5495">
        <w:rPr>
          <w:lang w:val="en-US"/>
        </w:rPr>
        <w:t>i,j</w:t>
      </w:r>
      <w:proofErr w:type="spellEnd"/>
      <w:r w:rsidRPr="00FB5495">
        <w:rPr>
          <w:lang w:val="en-US"/>
        </w:rPr>
        <w:t>] = q</w:t>
      </w:r>
    </w:p>
    <w:p w14:paraId="35112E20" w14:textId="77777777" w:rsidR="00FB5495" w:rsidRPr="00FB5495" w:rsidRDefault="00FB5495" w:rsidP="00FB5495">
      <w:pPr>
        <w:rPr>
          <w:lang w:val="en-US"/>
        </w:rPr>
      </w:pPr>
      <w:r w:rsidRPr="00FB5495">
        <w:rPr>
          <w:lang w:val="en-US"/>
        </w:rPr>
        <w:t xml:space="preserve">        s[</w:t>
      </w:r>
      <w:proofErr w:type="spellStart"/>
      <w:r w:rsidRPr="00FB5495">
        <w:rPr>
          <w:lang w:val="en-US"/>
        </w:rPr>
        <w:t>i</w:t>
      </w:r>
      <w:proofErr w:type="spellEnd"/>
      <w:r w:rsidRPr="00FB5495">
        <w:rPr>
          <w:lang w:val="en-US"/>
        </w:rPr>
        <w:t>] -= q; d[j] -= q</w:t>
      </w:r>
    </w:p>
    <w:p w14:paraId="6F234E59" w14:textId="77777777" w:rsidR="00FB5495" w:rsidRPr="00FB5495" w:rsidRDefault="00FB5495" w:rsidP="00FB5495">
      <w:pPr>
        <w:rPr>
          <w:lang w:val="en-US"/>
        </w:rPr>
      </w:pPr>
      <w:r w:rsidRPr="00FB5495">
        <w:rPr>
          <w:lang w:val="en-US"/>
        </w:rPr>
        <w:t xml:space="preserve">        # remove exhausted rows/</w:t>
      </w:r>
      <w:proofErr w:type="spellStart"/>
      <w:r w:rsidRPr="00FB5495">
        <w:rPr>
          <w:lang w:val="en-US"/>
        </w:rPr>
        <w:t>cols</w:t>
      </w:r>
      <w:proofErr w:type="spellEnd"/>
      <w:r w:rsidRPr="00FB5495">
        <w:rPr>
          <w:lang w:val="en-US"/>
        </w:rPr>
        <w:t xml:space="preserve"> from available</w:t>
      </w:r>
    </w:p>
    <w:p w14:paraId="3881AC89" w14:textId="77777777" w:rsidR="00FB5495" w:rsidRPr="00FB5495" w:rsidRDefault="00FB5495" w:rsidP="00FB5495">
      <w:pPr>
        <w:rPr>
          <w:lang w:val="en-US"/>
        </w:rPr>
      </w:pPr>
      <w:r w:rsidRPr="00FB5495">
        <w:rPr>
          <w:lang w:val="en-US"/>
        </w:rPr>
        <w:t xml:space="preserve">        remove = set()</w:t>
      </w:r>
    </w:p>
    <w:p w14:paraId="61C4D584" w14:textId="77777777" w:rsidR="00FB5495" w:rsidRPr="00FB5495" w:rsidRDefault="00FB5495" w:rsidP="00FB5495">
      <w:pPr>
        <w:rPr>
          <w:lang w:val="en-US"/>
        </w:rPr>
      </w:pPr>
      <w:r w:rsidRPr="00FB5495">
        <w:rPr>
          <w:lang w:val="en-US"/>
        </w:rPr>
        <w:t xml:space="preserve">        if abs(s[</w:t>
      </w:r>
      <w:proofErr w:type="spellStart"/>
      <w:r w:rsidRPr="00FB5495">
        <w:rPr>
          <w:lang w:val="en-US"/>
        </w:rPr>
        <w:t>i</w:t>
      </w:r>
      <w:proofErr w:type="spellEnd"/>
      <w:r w:rsidRPr="00FB5495">
        <w:rPr>
          <w:lang w:val="en-US"/>
        </w:rPr>
        <w:t>]) &lt; 1e-9:</w:t>
      </w:r>
    </w:p>
    <w:p w14:paraId="5740094F" w14:textId="77777777" w:rsidR="00FB5495" w:rsidRPr="00FB5495" w:rsidRDefault="00FB5495" w:rsidP="00FB5495">
      <w:pPr>
        <w:rPr>
          <w:lang w:val="en-US"/>
        </w:rPr>
      </w:pPr>
      <w:r w:rsidRPr="00FB5495">
        <w:rPr>
          <w:lang w:val="en-US"/>
        </w:rPr>
        <w:t xml:space="preserve">            remove |= {(</w:t>
      </w:r>
      <w:proofErr w:type="spellStart"/>
      <w:r w:rsidRPr="00FB5495">
        <w:rPr>
          <w:lang w:val="en-US"/>
        </w:rPr>
        <w:t>i,k</w:t>
      </w:r>
      <w:proofErr w:type="spellEnd"/>
      <w:r w:rsidRPr="00FB5495">
        <w:rPr>
          <w:lang w:val="en-US"/>
        </w:rPr>
        <w:t xml:space="preserve">) </w:t>
      </w:r>
      <w:proofErr w:type="spellStart"/>
      <w:r w:rsidRPr="00FB5495">
        <w:rPr>
          <w:lang w:val="en-US"/>
        </w:rPr>
        <w:t>for k</w:t>
      </w:r>
      <w:proofErr w:type="spellEnd"/>
      <w:r w:rsidRPr="00FB5495">
        <w:rPr>
          <w:lang w:val="en-US"/>
        </w:rPr>
        <w:t xml:space="preserve"> in range(n)}</w:t>
      </w:r>
    </w:p>
    <w:p w14:paraId="4EB20C2A" w14:textId="77777777" w:rsidR="00FB5495" w:rsidRPr="00FB5495" w:rsidRDefault="00FB5495" w:rsidP="00FB5495">
      <w:pPr>
        <w:rPr>
          <w:lang w:val="en-US"/>
        </w:rPr>
      </w:pPr>
      <w:r w:rsidRPr="00FB5495">
        <w:rPr>
          <w:lang w:val="en-US"/>
        </w:rPr>
        <w:t xml:space="preserve">        if abs(d[j]) &lt; 1e-9:</w:t>
      </w:r>
    </w:p>
    <w:p w14:paraId="1F8999C0" w14:textId="77777777" w:rsidR="00FB5495" w:rsidRPr="00FB5495" w:rsidRDefault="00FB5495" w:rsidP="00FB5495">
      <w:pPr>
        <w:rPr>
          <w:lang w:val="en-US"/>
        </w:rPr>
      </w:pPr>
      <w:r w:rsidRPr="00FB5495">
        <w:rPr>
          <w:lang w:val="en-US"/>
        </w:rPr>
        <w:t xml:space="preserve">            remove |= {(</w:t>
      </w:r>
      <w:proofErr w:type="spellStart"/>
      <w:r w:rsidRPr="00FB5495">
        <w:rPr>
          <w:lang w:val="en-US"/>
        </w:rPr>
        <w:t>k,j</w:t>
      </w:r>
      <w:proofErr w:type="spellEnd"/>
      <w:r w:rsidRPr="00FB5495">
        <w:rPr>
          <w:lang w:val="en-US"/>
        </w:rPr>
        <w:t xml:space="preserve">) </w:t>
      </w:r>
      <w:proofErr w:type="spellStart"/>
      <w:r w:rsidRPr="00FB5495">
        <w:rPr>
          <w:lang w:val="en-US"/>
        </w:rPr>
        <w:t>for k</w:t>
      </w:r>
      <w:proofErr w:type="spellEnd"/>
      <w:r w:rsidRPr="00FB5495">
        <w:rPr>
          <w:lang w:val="en-US"/>
        </w:rPr>
        <w:t xml:space="preserve"> in range(m)}</w:t>
      </w:r>
    </w:p>
    <w:p w14:paraId="7CDC2334" w14:textId="77777777" w:rsidR="00FB5495" w:rsidRPr="00FB5495" w:rsidRDefault="00FB5495" w:rsidP="00FB5495">
      <w:r w:rsidRPr="00FB5495">
        <w:rPr>
          <w:lang w:val="en-US"/>
        </w:rPr>
        <w:t xml:space="preserve">        </w:t>
      </w:r>
      <w:proofErr w:type="spellStart"/>
      <w:r w:rsidRPr="00FB5495">
        <w:t>available</w:t>
      </w:r>
      <w:proofErr w:type="spellEnd"/>
      <w:r w:rsidRPr="00FB5495">
        <w:t xml:space="preserve"> -= </w:t>
      </w:r>
      <w:proofErr w:type="spellStart"/>
      <w:r w:rsidRPr="00FB5495">
        <w:t>remove</w:t>
      </w:r>
      <w:proofErr w:type="spellEnd"/>
    </w:p>
    <w:p w14:paraId="243F7488" w14:textId="77777777" w:rsidR="00FB5495" w:rsidRPr="00FB5495" w:rsidRDefault="00FB5495" w:rsidP="00FB5495">
      <w:r w:rsidRPr="00FB5495">
        <w:t xml:space="preserve">    </w:t>
      </w:r>
      <w:proofErr w:type="spellStart"/>
      <w:r w:rsidRPr="00FB5495">
        <w:t>return</w:t>
      </w:r>
      <w:proofErr w:type="spellEnd"/>
      <w:r w:rsidRPr="00FB5495">
        <w:t xml:space="preserve"> X</w:t>
      </w:r>
    </w:p>
    <w:p w14:paraId="31665BF3" w14:textId="77777777" w:rsidR="00FB5495" w:rsidRPr="00FB5495" w:rsidRDefault="00FB5495" w:rsidP="00FB5495"/>
    <w:p w14:paraId="3EE24B40" w14:textId="77777777" w:rsidR="00FB5495" w:rsidRPr="00FB5495" w:rsidRDefault="00FB5495" w:rsidP="00FB5495">
      <w:r w:rsidRPr="00FB5495">
        <w:t># Para Vogel es más largo: calcular penalidades filas/</w:t>
      </w:r>
      <w:proofErr w:type="spellStart"/>
      <w:r w:rsidRPr="00FB5495">
        <w:t>cols</w:t>
      </w:r>
      <w:proofErr w:type="spellEnd"/>
      <w:r w:rsidRPr="00FB5495">
        <w:t xml:space="preserve"> y asignar iterativamente.</w:t>
      </w:r>
    </w:p>
    <w:p w14:paraId="0A6DA527" w14:textId="77777777" w:rsidR="00FB5495" w:rsidRPr="00FB5495" w:rsidRDefault="00FB5495" w:rsidP="00FB5495">
      <w:r w:rsidRPr="00FB5495">
        <w:t xml:space="preserve">Si te interesa, genero ahora el </w:t>
      </w:r>
      <w:r w:rsidRPr="00FB5495">
        <w:rPr>
          <w:b/>
          <w:bCs/>
        </w:rPr>
        <w:t>notebook (.</w:t>
      </w:r>
      <w:proofErr w:type="spellStart"/>
      <w:r w:rsidRPr="00FB5495">
        <w:rPr>
          <w:b/>
          <w:bCs/>
        </w:rPr>
        <w:t>ipynb</w:t>
      </w:r>
      <w:proofErr w:type="spellEnd"/>
      <w:r w:rsidRPr="00FB5495">
        <w:rPr>
          <w:b/>
          <w:bCs/>
        </w:rPr>
        <w:t>)</w:t>
      </w:r>
      <w:r w:rsidRPr="00FB5495">
        <w:t xml:space="preserve"> con:</w:t>
      </w:r>
    </w:p>
    <w:p w14:paraId="2B6586E9" w14:textId="77777777" w:rsidR="00FB5495" w:rsidRPr="00FB5495" w:rsidRDefault="00FB5495" w:rsidP="00FB5495">
      <w:pPr>
        <w:numPr>
          <w:ilvl w:val="0"/>
          <w:numId w:val="99"/>
        </w:numPr>
        <w:rPr>
          <w:lang w:val="en-US"/>
        </w:rPr>
      </w:pPr>
      <w:proofErr w:type="spellStart"/>
      <w:r w:rsidRPr="00FB5495">
        <w:rPr>
          <w:lang w:val="en-US"/>
        </w:rPr>
        <w:t>datos</w:t>
      </w:r>
      <w:proofErr w:type="spellEnd"/>
      <w:r w:rsidRPr="00FB5495">
        <w:rPr>
          <w:lang w:val="en-US"/>
        </w:rPr>
        <w:t xml:space="preserve"> del </w:t>
      </w:r>
      <w:proofErr w:type="spellStart"/>
      <w:r w:rsidRPr="00FB5495">
        <w:rPr>
          <w:lang w:val="en-US"/>
        </w:rPr>
        <w:t>ejemplo</w:t>
      </w:r>
      <w:proofErr w:type="spellEnd"/>
      <w:r w:rsidRPr="00FB5495">
        <w:rPr>
          <w:lang w:val="en-US"/>
        </w:rPr>
        <w:t xml:space="preserve"> </w:t>
      </w:r>
      <w:proofErr w:type="spellStart"/>
      <w:r w:rsidRPr="00FB5495">
        <w:rPr>
          <w:lang w:val="en-US"/>
        </w:rPr>
        <w:t>nicaragüense</w:t>
      </w:r>
      <w:proofErr w:type="spellEnd"/>
      <w:r w:rsidRPr="00FB5495">
        <w:rPr>
          <w:lang w:val="en-US"/>
        </w:rPr>
        <w:t>,</w:t>
      </w:r>
    </w:p>
    <w:p w14:paraId="70F565E5" w14:textId="77777777" w:rsidR="00FB5495" w:rsidRPr="00FB5495" w:rsidRDefault="00FB5495" w:rsidP="00FB5495">
      <w:pPr>
        <w:numPr>
          <w:ilvl w:val="0"/>
          <w:numId w:val="99"/>
        </w:numPr>
      </w:pPr>
      <w:r w:rsidRPr="00FB5495">
        <w:t>implementación completa de las tres heurísticas,</w:t>
      </w:r>
    </w:p>
    <w:p w14:paraId="1152E673" w14:textId="77777777" w:rsidR="00FB5495" w:rsidRPr="00FB5495" w:rsidRDefault="00FB5495" w:rsidP="00FB5495">
      <w:pPr>
        <w:numPr>
          <w:ilvl w:val="0"/>
          <w:numId w:val="99"/>
        </w:numPr>
      </w:pPr>
      <w:r w:rsidRPr="00FB5495">
        <w:t>cálculo automático del costo de cada solución,</w:t>
      </w:r>
    </w:p>
    <w:p w14:paraId="345F7EC1" w14:textId="77777777" w:rsidR="00FB5495" w:rsidRPr="00FB5495" w:rsidRDefault="00FB5495" w:rsidP="00FB5495">
      <w:pPr>
        <w:numPr>
          <w:ilvl w:val="0"/>
          <w:numId w:val="99"/>
        </w:numPr>
      </w:pPr>
      <w:r w:rsidRPr="00FB5495">
        <w:t>demostración de balanceo y tratamiento de degeneración,</w:t>
      </w:r>
    </w:p>
    <w:p w14:paraId="4E8E75B3" w14:textId="77777777" w:rsidR="00FB5495" w:rsidRPr="00FB5495" w:rsidRDefault="00FB5495" w:rsidP="00FB5495">
      <w:pPr>
        <w:numPr>
          <w:ilvl w:val="0"/>
          <w:numId w:val="99"/>
        </w:numPr>
      </w:pPr>
      <w:r w:rsidRPr="00FB5495">
        <w:t>opción de aplicar MODI para optimizar la solución inicial.</w:t>
      </w:r>
    </w:p>
    <w:p w14:paraId="4A4627B9" w14:textId="77777777" w:rsidR="00FB5495" w:rsidRPr="00FB5495" w:rsidRDefault="00FB5495" w:rsidP="00FB5495">
      <w:r w:rsidRPr="00FB5495">
        <w:t>Dime si lo quieres y lo preparo (archivo descargable).</w:t>
      </w:r>
    </w:p>
    <w:p w14:paraId="006EB9EE" w14:textId="77777777" w:rsidR="00FB5495" w:rsidRPr="00FB5495" w:rsidRDefault="00AA7698" w:rsidP="00FB5495">
      <w:pPr>
        <w:rPr>
          <w:lang w:val="en-US"/>
        </w:rPr>
      </w:pPr>
      <w:r>
        <w:rPr>
          <w:lang w:val="en-US"/>
        </w:rPr>
        <w:pict w14:anchorId="521DAEC9">
          <v:rect id="_x0000_i1057" style="width:0;height:1.5pt" o:hralign="center" o:hrstd="t" o:hr="t" fillcolor="#a0a0a0" stroked="f"/>
        </w:pict>
      </w:r>
    </w:p>
    <w:p w14:paraId="32DF8B25" w14:textId="77777777" w:rsidR="00FB5495" w:rsidRPr="00FB5495" w:rsidRDefault="00FB5495" w:rsidP="00FB5495">
      <w:pPr>
        <w:rPr>
          <w:b/>
          <w:bCs/>
        </w:rPr>
      </w:pPr>
      <w:r w:rsidRPr="00FB5495">
        <w:rPr>
          <w:b/>
          <w:bCs/>
        </w:rPr>
        <w:t>Ejercicios propuestos (con soluciones resumidas)</w:t>
      </w:r>
    </w:p>
    <w:p w14:paraId="44E9E04F" w14:textId="77777777" w:rsidR="00FB5495" w:rsidRPr="00FB5495" w:rsidRDefault="00FB5495" w:rsidP="00FB5495">
      <w:r w:rsidRPr="00FB5495">
        <w:rPr>
          <w:b/>
          <w:bCs/>
        </w:rPr>
        <w:t>Ejercicio 1 (aplicar heurísticos):</w:t>
      </w:r>
      <w:r w:rsidRPr="00FB5495">
        <w:t xml:space="preserve"> Usa el ejemplo de Sébaco–Matagalpa–Estelí → Managua–León–Chinandega (datos en 3.7.1).</w:t>
      </w:r>
    </w:p>
    <w:p w14:paraId="5B4F222F" w14:textId="77777777" w:rsidR="00FB5495" w:rsidRPr="00FB5495" w:rsidRDefault="00FB5495" w:rsidP="00FB5495">
      <w:pPr>
        <w:numPr>
          <w:ilvl w:val="0"/>
          <w:numId w:val="100"/>
        </w:numPr>
      </w:pPr>
      <w:r w:rsidRPr="00FB5495">
        <w:lastRenderedPageBreak/>
        <w:t xml:space="preserve">a) Encuentra la solución por </w:t>
      </w:r>
      <w:r w:rsidRPr="00FB5495">
        <w:rPr>
          <w:b/>
          <w:bCs/>
        </w:rPr>
        <w:t>Esquina Noroeste</w:t>
      </w:r>
      <w:r w:rsidRPr="00FB5495">
        <w:t xml:space="preserve"> (respuesta: z=610; asignaciones listadas).</w:t>
      </w:r>
    </w:p>
    <w:p w14:paraId="05DF4164" w14:textId="77777777" w:rsidR="00FB5495" w:rsidRPr="00FB5495" w:rsidRDefault="00FB5495" w:rsidP="00FB5495">
      <w:pPr>
        <w:numPr>
          <w:ilvl w:val="0"/>
          <w:numId w:val="100"/>
        </w:numPr>
      </w:pPr>
      <w:r w:rsidRPr="00FB5495">
        <w:t xml:space="preserve">b) Encuentra la solución por </w:t>
      </w:r>
      <w:r w:rsidRPr="00FB5495">
        <w:rPr>
          <w:b/>
          <w:bCs/>
        </w:rPr>
        <w:t>Costo Mínimo</w:t>
      </w:r>
      <w:r w:rsidRPr="00FB5495">
        <w:t xml:space="preserve"> (respuesta: z=670; asignaciones listadas).</w:t>
      </w:r>
    </w:p>
    <w:p w14:paraId="60DC4469" w14:textId="77777777" w:rsidR="00FB5495" w:rsidRPr="00FB5495" w:rsidRDefault="00FB5495" w:rsidP="00FB5495">
      <w:pPr>
        <w:numPr>
          <w:ilvl w:val="0"/>
          <w:numId w:val="100"/>
        </w:numPr>
      </w:pPr>
      <w:r w:rsidRPr="00FB5495">
        <w:t xml:space="preserve">c) Aplica </w:t>
      </w:r>
      <w:r w:rsidRPr="00FB5495">
        <w:rPr>
          <w:b/>
          <w:bCs/>
        </w:rPr>
        <w:t>Vogel</w:t>
      </w:r>
      <w:r w:rsidRPr="00FB5495">
        <w:t xml:space="preserve"> (respuesta: z=610; asignaciones listadas).</w:t>
      </w:r>
      <w:r w:rsidRPr="00FB5495">
        <w:br/>
        <w:t>Compara y explica por qué el Costo Mínimo fue peor en este caso.</w:t>
      </w:r>
    </w:p>
    <w:p w14:paraId="7D395AFD" w14:textId="77777777" w:rsidR="00FB5495" w:rsidRPr="00FB5495" w:rsidRDefault="00FB5495" w:rsidP="00FB5495">
      <w:r w:rsidRPr="00FB5495">
        <w:rPr>
          <w:b/>
          <w:bCs/>
        </w:rPr>
        <w:t>Ejercicio 2 (balanceo):</w:t>
      </w:r>
      <w:r w:rsidRPr="00FB5495">
        <w:t xml:space="preserve"> Si la demanda total fuera 160 (en vez de 150), balancea el problema añadiendo oferta ficticia y aplica Vogel. Explica la interpretación operativa de asignaciones al destino ficticio.</w:t>
      </w:r>
    </w:p>
    <w:p w14:paraId="1C649CDD" w14:textId="77777777" w:rsidR="00FB5495" w:rsidRPr="005D2FB9" w:rsidRDefault="00FB5495" w:rsidP="00FB5495">
      <w:r w:rsidRPr="00FB5495">
        <w:rPr>
          <w:b/>
          <w:bCs/>
        </w:rPr>
        <w:t>Ejercicio 3 (degeneración):</w:t>
      </w:r>
      <w:r w:rsidRPr="00FB5495">
        <w:t xml:space="preserve"> Construye un ejemplo 2×2 donde la aplicación de la Esquina Noroeste produce menos de m+n−1m+n-1m+n−1 celdas ocupadas e inserta una asignación degenerada (valor 0) para completar la base. </w:t>
      </w:r>
      <w:r w:rsidRPr="005D2FB9">
        <w:t>Explica por qué es necesario para el método MODI.</w:t>
      </w:r>
    </w:p>
    <w:p w14:paraId="1A5308AE" w14:textId="77777777" w:rsidR="00033ADC" w:rsidRPr="00033ADC" w:rsidRDefault="00033ADC" w:rsidP="00033ADC">
      <w:pPr>
        <w:rPr>
          <w:lang w:val="es-ES"/>
        </w:rPr>
      </w:pPr>
    </w:p>
    <w:p w14:paraId="48CD7D5B" w14:textId="12A96797" w:rsidR="009D4924" w:rsidRDefault="009D4924" w:rsidP="00BA0503">
      <w:pPr>
        <w:pStyle w:val="Ttulo2"/>
        <w:rPr>
          <w:spacing w:val="4"/>
          <w:lang w:val="es-ES"/>
        </w:rPr>
      </w:pPr>
      <w:bookmarkStart w:id="25" w:name="_Toc205814580"/>
      <w:r>
        <w:rPr>
          <w:spacing w:val="5"/>
          <w:lang w:val="es-ES"/>
        </w:rPr>
        <w:t xml:space="preserve">3.8 Aplicación de "Linear and Integre </w:t>
      </w:r>
      <w:proofErr w:type="spellStart"/>
      <w:r>
        <w:rPr>
          <w:spacing w:val="5"/>
          <w:lang w:val="es-ES"/>
        </w:rPr>
        <w:t>Programming</w:t>
      </w:r>
      <w:proofErr w:type="spellEnd"/>
      <w:r>
        <w:rPr>
          <w:spacing w:val="5"/>
          <w:lang w:val="es-ES"/>
        </w:rPr>
        <w:t xml:space="preserve">" del WinQSB y </w:t>
      </w:r>
      <w:r w:rsidR="00BA0503" w:rsidRPr="00BA0503">
        <w:rPr>
          <w:spacing w:val="15"/>
          <w:szCs w:val="28"/>
          <w:lang w:val="es-ES"/>
        </w:rPr>
        <w:t>LINDO</w:t>
      </w:r>
      <w:r>
        <w:rPr>
          <w:spacing w:val="15"/>
          <w:sz w:val="19"/>
          <w:lang w:val="es-ES"/>
        </w:rPr>
        <w:t xml:space="preserve"> </w:t>
      </w:r>
      <w:r>
        <w:rPr>
          <w:spacing w:val="5"/>
          <w:lang w:val="es-ES"/>
        </w:rPr>
        <w:t xml:space="preserve">para la </w:t>
      </w:r>
      <w:r>
        <w:rPr>
          <w:lang w:val="es-ES"/>
        </w:rPr>
        <w:t>resolución de problemas de programación lineal contextualizados en la ingenie</w:t>
      </w:r>
      <w:r>
        <w:rPr>
          <w:lang w:val="es-ES"/>
        </w:rPr>
        <w:softHyphen/>
      </w:r>
      <w:r>
        <w:rPr>
          <w:spacing w:val="4"/>
          <w:lang w:val="es-ES"/>
        </w:rPr>
        <w:t>ría de sistemas de información</w:t>
      </w:r>
      <w:bookmarkEnd w:id="25"/>
    </w:p>
    <w:p w14:paraId="6B018A95" w14:textId="77777777" w:rsidR="00033ADC" w:rsidRDefault="00033ADC" w:rsidP="00033ADC">
      <w:pPr>
        <w:rPr>
          <w:lang w:val="es-ES"/>
        </w:rPr>
      </w:pPr>
    </w:p>
    <w:p w14:paraId="75850ECB" w14:textId="77777777" w:rsidR="002E71E5" w:rsidRPr="002E71E5" w:rsidRDefault="002E71E5" w:rsidP="002E71E5">
      <w:pPr>
        <w:rPr>
          <w:lang w:val="en-US"/>
        </w:rPr>
      </w:pPr>
      <w:r w:rsidRPr="002E71E5">
        <w:t>En esta sección explico, paso a paso y con riqueza técnica, cómo emplear dos herramientas muy usadas en docencia y práctica —</w:t>
      </w:r>
      <w:r w:rsidRPr="002E71E5">
        <w:rPr>
          <w:b/>
          <w:bCs/>
        </w:rPr>
        <w:t>WinQSB</w:t>
      </w:r>
      <w:r w:rsidRPr="002E71E5">
        <w:t xml:space="preserve"> (módulo </w:t>
      </w:r>
      <w:r w:rsidRPr="002E71E5">
        <w:rPr>
          <w:i/>
          <w:iCs/>
        </w:rPr>
        <w:t xml:space="preserve">Linear &amp; </w:t>
      </w:r>
      <w:proofErr w:type="spellStart"/>
      <w:r w:rsidRPr="002E71E5">
        <w:rPr>
          <w:i/>
          <w:iCs/>
        </w:rPr>
        <w:t>Integer</w:t>
      </w:r>
      <w:proofErr w:type="spellEnd"/>
      <w:r w:rsidRPr="002E71E5">
        <w:rPr>
          <w:i/>
          <w:iCs/>
        </w:rPr>
        <w:t xml:space="preserve"> </w:t>
      </w:r>
      <w:proofErr w:type="spellStart"/>
      <w:r w:rsidRPr="002E71E5">
        <w:rPr>
          <w:i/>
          <w:iCs/>
        </w:rPr>
        <w:t>Programming</w:t>
      </w:r>
      <w:proofErr w:type="spellEnd"/>
      <w:r w:rsidRPr="002E71E5">
        <w:t xml:space="preserve">) y </w:t>
      </w:r>
      <w:r w:rsidRPr="002E71E5">
        <w:rPr>
          <w:b/>
          <w:bCs/>
        </w:rPr>
        <w:t>LINDO</w:t>
      </w:r>
      <w:r w:rsidRPr="002E71E5">
        <w:t xml:space="preserve">— para modelar, resolver e interpretar problemas de programación lineal (LP) y programación entera (IP/MIP). Me apoyo en ejemplos directamente aplicables a la </w:t>
      </w:r>
      <w:r w:rsidRPr="002E71E5">
        <w:rPr>
          <w:b/>
          <w:bCs/>
        </w:rPr>
        <w:t>Ingeniería en Sistemas de Información</w:t>
      </w:r>
      <w:r w:rsidRPr="002E71E5">
        <w:t xml:space="preserve"> y en casos nicaragüenses (laboratorios universitarios, asignación de instancias/servidores, planificación de tareas). </w:t>
      </w:r>
      <w:proofErr w:type="spellStart"/>
      <w:r w:rsidRPr="002E71E5">
        <w:rPr>
          <w:lang w:val="en-US"/>
        </w:rPr>
        <w:t>Incluyo</w:t>
      </w:r>
      <w:proofErr w:type="spellEnd"/>
      <w:r w:rsidRPr="002E71E5">
        <w:rPr>
          <w:lang w:val="en-US"/>
        </w:rPr>
        <w:t>:</w:t>
      </w:r>
    </w:p>
    <w:p w14:paraId="0C957A4F" w14:textId="77777777" w:rsidR="002E71E5" w:rsidRPr="002E71E5" w:rsidRDefault="002E71E5" w:rsidP="002E71E5">
      <w:pPr>
        <w:numPr>
          <w:ilvl w:val="0"/>
          <w:numId w:val="101"/>
        </w:numPr>
      </w:pPr>
      <w:r w:rsidRPr="002E71E5">
        <w:t>Modelado claro (ecuaciones y significado),</w:t>
      </w:r>
    </w:p>
    <w:p w14:paraId="5D81E637" w14:textId="77777777" w:rsidR="002E71E5" w:rsidRPr="002E71E5" w:rsidRDefault="002E71E5" w:rsidP="002E71E5">
      <w:pPr>
        <w:numPr>
          <w:ilvl w:val="0"/>
          <w:numId w:val="101"/>
        </w:numPr>
      </w:pPr>
      <w:r w:rsidRPr="002E71E5">
        <w:lastRenderedPageBreak/>
        <w:t>Cómo introducir el modelo en WinQSB (pasos UI) y en LINDO (archivo/ sintaxis),</w:t>
      </w:r>
    </w:p>
    <w:p w14:paraId="5B69AAB0" w14:textId="77777777" w:rsidR="002E71E5" w:rsidRPr="002E71E5" w:rsidRDefault="002E71E5" w:rsidP="002E71E5">
      <w:pPr>
        <w:numPr>
          <w:ilvl w:val="0"/>
          <w:numId w:val="101"/>
        </w:numPr>
      </w:pPr>
      <w:r w:rsidRPr="002E71E5">
        <w:t xml:space="preserve">Interpretación práctica de soluciones (valores variables, </w:t>
      </w:r>
      <w:proofErr w:type="spellStart"/>
      <w:r w:rsidRPr="002E71E5">
        <w:t>slacks</w:t>
      </w:r>
      <w:proofErr w:type="spellEnd"/>
      <w:r w:rsidRPr="002E71E5">
        <w:t xml:space="preserve">, precios sombra, </w:t>
      </w:r>
      <w:proofErr w:type="spellStart"/>
      <w:r w:rsidRPr="002E71E5">
        <w:t>reduced</w:t>
      </w:r>
      <w:proofErr w:type="spellEnd"/>
      <w:r w:rsidRPr="002E71E5">
        <w:t xml:space="preserve"> </w:t>
      </w:r>
      <w:proofErr w:type="spellStart"/>
      <w:r w:rsidRPr="002E71E5">
        <w:t>costs</w:t>
      </w:r>
      <w:proofErr w:type="spellEnd"/>
      <w:r w:rsidRPr="002E71E5">
        <w:t>),</w:t>
      </w:r>
    </w:p>
    <w:p w14:paraId="7FC6128D" w14:textId="77777777" w:rsidR="002E71E5" w:rsidRPr="002E71E5" w:rsidRDefault="002E71E5" w:rsidP="002E71E5">
      <w:pPr>
        <w:numPr>
          <w:ilvl w:val="0"/>
          <w:numId w:val="101"/>
        </w:numPr>
      </w:pPr>
      <w:r w:rsidRPr="002E71E5">
        <w:t>Uso para problemas enteros (</w:t>
      </w:r>
      <w:proofErr w:type="spellStart"/>
      <w:r w:rsidRPr="002E71E5">
        <w:t>branch</w:t>
      </w:r>
      <w:proofErr w:type="spellEnd"/>
      <w:r w:rsidRPr="002E71E5">
        <w:t xml:space="preserve"> &amp; </w:t>
      </w:r>
      <w:proofErr w:type="spellStart"/>
      <w:r w:rsidRPr="002E71E5">
        <w:t>bound</w:t>
      </w:r>
      <w:proofErr w:type="spellEnd"/>
      <w:r w:rsidRPr="002E71E5">
        <w:t>),</w:t>
      </w:r>
    </w:p>
    <w:p w14:paraId="6CC2ABA6" w14:textId="77777777" w:rsidR="002E71E5" w:rsidRPr="002E71E5" w:rsidRDefault="002E71E5" w:rsidP="002E71E5">
      <w:pPr>
        <w:numPr>
          <w:ilvl w:val="0"/>
          <w:numId w:val="101"/>
        </w:numPr>
        <w:rPr>
          <w:lang w:val="en-US"/>
        </w:rPr>
      </w:pPr>
      <w:proofErr w:type="spellStart"/>
      <w:r w:rsidRPr="002E71E5">
        <w:rPr>
          <w:lang w:val="en-US"/>
        </w:rPr>
        <w:t>Consejos</w:t>
      </w:r>
      <w:proofErr w:type="spellEnd"/>
      <w:r w:rsidRPr="002E71E5">
        <w:rPr>
          <w:lang w:val="en-US"/>
        </w:rPr>
        <w:t xml:space="preserve"> </w:t>
      </w:r>
      <w:proofErr w:type="spellStart"/>
      <w:r w:rsidRPr="002E71E5">
        <w:rPr>
          <w:lang w:val="en-US"/>
        </w:rPr>
        <w:t>numéricos</w:t>
      </w:r>
      <w:proofErr w:type="spellEnd"/>
      <w:r w:rsidRPr="002E71E5">
        <w:rPr>
          <w:lang w:val="en-US"/>
        </w:rPr>
        <w:t xml:space="preserve"> y </w:t>
      </w:r>
      <w:proofErr w:type="spellStart"/>
      <w:r w:rsidRPr="002E71E5">
        <w:rPr>
          <w:lang w:val="en-US"/>
        </w:rPr>
        <w:t>pedagógicos</w:t>
      </w:r>
      <w:proofErr w:type="spellEnd"/>
      <w:r w:rsidRPr="002E71E5">
        <w:rPr>
          <w:lang w:val="en-US"/>
        </w:rPr>
        <w:t>.</w:t>
      </w:r>
    </w:p>
    <w:p w14:paraId="033FE609" w14:textId="77777777" w:rsidR="002E71E5" w:rsidRPr="002E71E5" w:rsidRDefault="002E71E5" w:rsidP="002E71E5">
      <w:r w:rsidRPr="002E71E5">
        <w:t>Mi objetivo: que tras leer esto puedas replicar, enseñar y justificar resultados ante directores y equipos técnicos (con un tono riguroso y orientado a la toma de decisiones).</w:t>
      </w:r>
    </w:p>
    <w:p w14:paraId="45689BF2" w14:textId="77777777" w:rsidR="002E71E5" w:rsidRPr="002E71E5" w:rsidRDefault="00AA7698" w:rsidP="002E71E5">
      <w:pPr>
        <w:rPr>
          <w:lang w:val="en-US"/>
        </w:rPr>
      </w:pPr>
      <w:r>
        <w:rPr>
          <w:lang w:val="en-US"/>
        </w:rPr>
        <w:pict w14:anchorId="77CC2C77">
          <v:rect id="_x0000_i1058" style="width:0;height:1.5pt" o:hralign="center" o:hrstd="t" o:hr="t" fillcolor="#a0a0a0" stroked="f"/>
        </w:pict>
      </w:r>
    </w:p>
    <w:p w14:paraId="593360FE" w14:textId="77777777" w:rsidR="002E71E5" w:rsidRPr="002E71E5" w:rsidRDefault="002E71E5" w:rsidP="002E71E5">
      <w:pPr>
        <w:rPr>
          <w:b/>
          <w:bCs/>
        </w:rPr>
      </w:pPr>
      <w:r w:rsidRPr="002E71E5">
        <w:rPr>
          <w:b/>
          <w:bCs/>
        </w:rPr>
        <w:t>3.8.1 Por qué usar WinQSB y LINDO en IS</w:t>
      </w:r>
    </w:p>
    <w:p w14:paraId="231CC518" w14:textId="77777777" w:rsidR="002E71E5" w:rsidRPr="002E71E5" w:rsidRDefault="002E71E5" w:rsidP="002E71E5">
      <w:pPr>
        <w:numPr>
          <w:ilvl w:val="0"/>
          <w:numId w:val="102"/>
        </w:numPr>
      </w:pPr>
      <w:r w:rsidRPr="002E71E5">
        <w:rPr>
          <w:b/>
          <w:bCs/>
        </w:rPr>
        <w:t xml:space="preserve">WinQSB (Linear &amp; </w:t>
      </w:r>
      <w:proofErr w:type="spellStart"/>
      <w:r w:rsidRPr="002E71E5">
        <w:rPr>
          <w:b/>
          <w:bCs/>
        </w:rPr>
        <w:t>Integer</w:t>
      </w:r>
      <w:proofErr w:type="spellEnd"/>
      <w:r w:rsidRPr="002E71E5">
        <w:rPr>
          <w:b/>
          <w:bCs/>
        </w:rPr>
        <w:t xml:space="preserve"> </w:t>
      </w:r>
      <w:proofErr w:type="spellStart"/>
      <w:r w:rsidRPr="002E71E5">
        <w:rPr>
          <w:b/>
          <w:bCs/>
        </w:rPr>
        <w:t>Programming</w:t>
      </w:r>
      <w:proofErr w:type="spellEnd"/>
      <w:r w:rsidRPr="002E71E5">
        <w:rPr>
          <w:b/>
          <w:bCs/>
        </w:rPr>
        <w:t xml:space="preserve"> module)</w:t>
      </w:r>
      <w:r w:rsidRPr="002E71E5">
        <w:t xml:space="preserve">: interfaz educativa, excelente para clases —permite ingresar datos en tablas, ejecutar Simplex (LP) y Branch &amp; </w:t>
      </w:r>
      <w:proofErr w:type="spellStart"/>
      <w:r w:rsidRPr="002E71E5">
        <w:t>Bound</w:t>
      </w:r>
      <w:proofErr w:type="spellEnd"/>
      <w:r w:rsidRPr="002E71E5">
        <w:t xml:space="preserve"> (IP), y ver resultados de forma inmediata. Ideal para prácticas en aula y para explicar paso a paso el algoritmo.</w:t>
      </w:r>
    </w:p>
    <w:p w14:paraId="21C1F4E0" w14:textId="77777777" w:rsidR="002E71E5" w:rsidRPr="002E71E5" w:rsidRDefault="002E71E5" w:rsidP="002E71E5">
      <w:pPr>
        <w:numPr>
          <w:ilvl w:val="0"/>
          <w:numId w:val="102"/>
        </w:numPr>
      </w:pPr>
      <w:r w:rsidRPr="002E71E5">
        <w:rPr>
          <w:b/>
          <w:bCs/>
        </w:rPr>
        <w:t>LINDO</w:t>
      </w:r>
      <w:r w:rsidRPr="002E71E5">
        <w:t xml:space="preserve">: </w:t>
      </w:r>
      <w:proofErr w:type="spellStart"/>
      <w:r w:rsidRPr="002E71E5">
        <w:t>solver</w:t>
      </w:r>
      <w:proofErr w:type="spellEnd"/>
      <w:r w:rsidRPr="002E71E5">
        <w:t xml:space="preserve"> comercial / académico con buena capacidad de análisis de sensibilidad, soporte para modelos LP/MIP grandes, y salida detallada (valores óptimos, duales, </w:t>
      </w:r>
      <w:proofErr w:type="spellStart"/>
      <w:r w:rsidRPr="002E71E5">
        <w:t>reduced</w:t>
      </w:r>
      <w:proofErr w:type="spellEnd"/>
      <w:r w:rsidRPr="002E71E5">
        <w:t xml:space="preserve"> </w:t>
      </w:r>
      <w:proofErr w:type="spellStart"/>
      <w:r w:rsidRPr="002E71E5">
        <w:t>costs</w:t>
      </w:r>
      <w:proofErr w:type="spellEnd"/>
      <w:r w:rsidRPr="002E71E5">
        <w:t>, rangos de optimalidad). Es preferible cuando se requiere análisis de sensibilidad formal o problemas de mayor tamaño.</w:t>
      </w:r>
    </w:p>
    <w:p w14:paraId="28DBEFF8" w14:textId="77777777" w:rsidR="002E71E5" w:rsidRPr="002E71E5" w:rsidRDefault="002E71E5" w:rsidP="002E71E5">
      <w:r w:rsidRPr="002E71E5">
        <w:rPr>
          <w:b/>
          <w:bCs/>
        </w:rPr>
        <w:t>Nota práctica:</w:t>
      </w:r>
      <w:r w:rsidRPr="002E71E5">
        <w:t xml:space="preserve"> hoy en día conviene complementar estas herramientas con </w:t>
      </w:r>
      <w:proofErr w:type="spellStart"/>
      <w:r w:rsidRPr="002E71E5">
        <w:t>Gurobi</w:t>
      </w:r>
      <w:proofErr w:type="spellEnd"/>
      <w:r w:rsidRPr="002E71E5">
        <w:t>/CPLEX o librerías open-</w:t>
      </w:r>
      <w:proofErr w:type="spellStart"/>
      <w:r w:rsidRPr="002E71E5">
        <w:t>source</w:t>
      </w:r>
      <w:proofErr w:type="spellEnd"/>
      <w:r w:rsidRPr="002E71E5">
        <w:t xml:space="preserve"> (</w:t>
      </w:r>
      <w:proofErr w:type="spellStart"/>
      <w:r w:rsidRPr="002E71E5">
        <w:t>PuLP</w:t>
      </w:r>
      <w:proofErr w:type="spellEnd"/>
      <w:r w:rsidRPr="002E71E5">
        <w:t>, OR-Tools) para producción; sin embargo WinQSB y LINDO siguen siendo excelentes didácticamente y en prototipado rápido.</w:t>
      </w:r>
    </w:p>
    <w:p w14:paraId="1891D895" w14:textId="77777777" w:rsidR="002E71E5" w:rsidRPr="002E71E5" w:rsidRDefault="00AA7698" w:rsidP="002E71E5">
      <w:pPr>
        <w:rPr>
          <w:lang w:val="en-US"/>
        </w:rPr>
      </w:pPr>
      <w:r>
        <w:rPr>
          <w:lang w:val="en-US"/>
        </w:rPr>
        <w:pict w14:anchorId="6ED2B7A8">
          <v:rect id="_x0000_i1059" style="width:0;height:1.5pt" o:hralign="center" o:hrstd="t" o:hr="t" fillcolor="#a0a0a0" stroked="f"/>
        </w:pict>
      </w:r>
    </w:p>
    <w:p w14:paraId="2E2E9DA7" w14:textId="77777777" w:rsidR="002E71E5" w:rsidRPr="002E71E5" w:rsidRDefault="002E71E5" w:rsidP="002E71E5">
      <w:pPr>
        <w:rPr>
          <w:b/>
          <w:bCs/>
        </w:rPr>
      </w:pPr>
      <w:r w:rsidRPr="002E71E5">
        <w:rPr>
          <w:b/>
          <w:bCs/>
        </w:rPr>
        <w:t>3.8.2 Flujo de trabajo general (recomendado)</w:t>
      </w:r>
    </w:p>
    <w:p w14:paraId="4D62DB1F" w14:textId="77777777" w:rsidR="002E71E5" w:rsidRPr="002E71E5" w:rsidRDefault="002E71E5" w:rsidP="002E71E5">
      <w:pPr>
        <w:numPr>
          <w:ilvl w:val="0"/>
          <w:numId w:val="103"/>
        </w:numPr>
        <w:rPr>
          <w:lang w:val="en-US"/>
        </w:rPr>
      </w:pPr>
      <w:r w:rsidRPr="002E71E5">
        <w:rPr>
          <w:b/>
          <w:bCs/>
        </w:rPr>
        <w:t>Formular matemáticamente</w:t>
      </w:r>
      <w:r w:rsidRPr="002E71E5">
        <w:t xml:space="preserve"> el problema: variables, función objetivo, restricciones, no-negatividad, integridad cuando corresponda. </w:t>
      </w:r>
      <w:r w:rsidRPr="002E71E5">
        <w:rPr>
          <w:lang w:val="en-US"/>
        </w:rPr>
        <w:t>(Ver 3.3–3.7 del material).</w:t>
      </w:r>
    </w:p>
    <w:p w14:paraId="647D0ABA" w14:textId="77777777" w:rsidR="002E71E5" w:rsidRPr="002E71E5" w:rsidRDefault="002E71E5" w:rsidP="002E71E5">
      <w:pPr>
        <w:numPr>
          <w:ilvl w:val="0"/>
          <w:numId w:val="103"/>
        </w:numPr>
      </w:pPr>
      <w:r w:rsidRPr="002E71E5">
        <w:rPr>
          <w:b/>
          <w:bCs/>
        </w:rPr>
        <w:lastRenderedPageBreak/>
        <w:t>Verificar unidades, escala y factibilidad</w:t>
      </w:r>
      <w:r w:rsidRPr="002E71E5">
        <w:t xml:space="preserve"> (si ∑</w:t>
      </w:r>
      <w:proofErr w:type="spellStart"/>
      <w:r w:rsidRPr="002E71E5">
        <w:t>supply</w:t>
      </w:r>
      <w:proofErr w:type="spellEnd"/>
      <w:r w:rsidRPr="002E71E5">
        <w:t>≠∑</w:t>
      </w:r>
      <w:proofErr w:type="spellStart"/>
      <w:r w:rsidRPr="002E71E5">
        <w:t>demand</w:t>
      </w:r>
      <w:proofErr w:type="spellEnd"/>
      <w:r w:rsidRPr="002E71E5">
        <w:t xml:space="preserve">\sum </w:t>
      </w:r>
      <w:proofErr w:type="spellStart"/>
      <w:r w:rsidRPr="002E71E5">
        <w:t>supply</w:t>
      </w:r>
      <w:proofErr w:type="spellEnd"/>
      <w:r w:rsidRPr="002E71E5">
        <w:t xml:space="preserve"> \</w:t>
      </w:r>
      <w:proofErr w:type="spellStart"/>
      <w:r w:rsidRPr="002E71E5">
        <w:t>neq</w:t>
      </w:r>
      <w:proofErr w:type="spellEnd"/>
      <w:r w:rsidRPr="002E71E5">
        <w:t xml:space="preserve"> \sum </w:t>
      </w:r>
      <w:proofErr w:type="spellStart"/>
      <w:r w:rsidRPr="002E71E5">
        <w:t>demand∑supply</w:t>
      </w:r>
      <w:proofErr w:type="spellEnd"/>
      <w:r w:rsidRPr="002E71E5">
        <w:rPr>
          <w:lang w:val="en-US"/>
        </w:rPr>
        <w:t></w:t>
      </w:r>
      <w:r w:rsidRPr="002E71E5">
        <w:t>=∑</w:t>
      </w:r>
      <w:proofErr w:type="spellStart"/>
      <w:r w:rsidRPr="002E71E5">
        <w:t>demand</w:t>
      </w:r>
      <w:proofErr w:type="spellEnd"/>
      <w:r w:rsidRPr="002E71E5">
        <w:t>, balancear; detectar restricciones contradictorias).</w:t>
      </w:r>
    </w:p>
    <w:p w14:paraId="2C1172F0" w14:textId="77777777" w:rsidR="002E71E5" w:rsidRPr="002E71E5" w:rsidRDefault="002E71E5" w:rsidP="002E71E5">
      <w:pPr>
        <w:numPr>
          <w:ilvl w:val="0"/>
          <w:numId w:val="103"/>
        </w:numPr>
      </w:pPr>
      <w:r w:rsidRPr="002E71E5">
        <w:rPr>
          <w:b/>
          <w:bCs/>
        </w:rPr>
        <w:t>Probar un modelo LP relajado</w:t>
      </w:r>
      <w:r w:rsidRPr="002E71E5">
        <w:t xml:space="preserve"> (si el problema es naturalmente entero) para obtener cotas y diagnósticos.</w:t>
      </w:r>
    </w:p>
    <w:p w14:paraId="34733436" w14:textId="77777777" w:rsidR="002E71E5" w:rsidRPr="002E71E5" w:rsidRDefault="002E71E5" w:rsidP="002E71E5">
      <w:pPr>
        <w:numPr>
          <w:ilvl w:val="0"/>
          <w:numId w:val="103"/>
        </w:numPr>
      </w:pPr>
      <w:r w:rsidRPr="002E71E5">
        <w:rPr>
          <w:b/>
          <w:bCs/>
        </w:rPr>
        <w:t>Ingresar el modelo</w:t>
      </w:r>
      <w:r w:rsidRPr="002E71E5">
        <w:t xml:space="preserve"> en WinQSB o en un fichero LINDO.</w:t>
      </w:r>
    </w:p>
    <w:p w14:paraId="42A6B8FC" w14:textId="77777777" w:rsidR="002E71E5" w:rsidRPr="002E71E5" w:rsidRDefault="002E71E5" w:rsidP="002E71E5">
      <w:pPr>
        <w:numPr>
          <w:ilvl w:val="0"/>
          <w:numId w:val="103"/>
        </w:numPr>
      </w:pPr>
      <w:r w:rsidRPr="002E71E5">
        <w:rPr>
          <w:b/>
          <w:bCs/>
        </w:rPr>
        <w:t>Resolver</w:t>
      </w:r>
      <w:r w:rsidRPr="002E71E5">
        <w:t xml:space="preserve"> y </w:t>
      </w:r>
      <w:r w:rsidRPr="002E71E5">
        <w:rPr>
          <w:b/>
          <w:bCs/>
        </w:rPr>
        <w:t>verificar</w:t>
      </w:r>
      <w:r w:rsidRPr="002E71E5">
        <w:t xml:space="preserve">: comprobar factibilidad, si hay variables enteras interpretar </w:t>
      </w:r>
      <w:proofErr w:type="spellStart"/>
      <w:r w:rsidRPr="002E71E5">
        <w:t>branch</w:t>
      </w:r>
      <w:proofErr w:type="spellEnd"/>
      <w:r w:rsidRPr="002E71E5">
        <w:t xml:space="preserve"> &amp; </w:t>
      </w:r>
      <w:proofErr w:type="spellStart"/>
      <w:r w:rsidRPr="002E71E5">
        <w:t>bound</w:t>
      </w:r>
      <w:proofErr w:type="spellEnd"/>
      <w:r w:rsidRPr="002E71E5">
        <w:t>.</w:t>
      </w:r>
    </w:p>
    <w:p w14:paraId="11136C53" w14:textId="77777777" w:rsidR="002E71E5" w:rsidRPr="002E71E5" w:rsidRDefault="002E71E5" w:rsidP="002E71E5">
      <w:pPr>
        <w:numPr>
          <w:ilvl w:val="0"/>
          <w:numId w:val="103"/>
        </w:numPr>
      </w:pPr>
      <w:r w:rsidRPr="002E71E5">
        <w:rPr>
          <w:b/>
          <w:bCs/>
        </w:rPr>
        <w:t>Analizar sensibilidad</w:t>
      </w:r>
      <w:r w:rsidRPr="002E71E5">
        <w:t xml:space="preserve"> (dual/</w:t>
      </w:r>
      <w:proofErr w:type="spellStart"/>
      <w:r w:rsidRPr="002E71E5">
        <w:t>prices</w:t>
      </w:r>
      <w:proofErr w:type="spellEnd"/>
      <w:r w:rsidRPr="002E71E5">
        <w:t xml:space="preserve">, </w:t>
      </w:r>
      <w:proofErr w:type="spellStart"/>
      <w:r w:rsidRPr="002E71E5">
        <w:t>allowable</w:t>
      </w:r>
      <w:proofErr w:type="spellEnd"/>
      <w:r w:rsidRPr="002E71E5">
        <w:t xml:space="preserve"> </w:t>
      </w:r>
      <w:proofErr w:type="spellStart"/>
      <w:r w:rsidRPr="002E71E5">
        <w:t>increases</w:t>
      </w:r>
      <w:proofErr w:type="spellEnd"/>
      <w:r w:rsidRPr="002E71E5">
        <w:t>/</w:t>
      </w:r>
      <w:proofErr w:type="spellStart"/>
      <w:r w:rsidRPr="002E71E5">
        <w:t>decreases</w:t>
      </w:r>
      <w:proofErr w:type="spellEnd"/>
      <w:r w:rsidRPr="002E71E5">
        <w:t>) con LINDO o exportando resultados a Excel.</w:t>
      </w:r>
    </w:p>
    <w:p w14:paraId="312F5849" w14:textId="77777777" w:rsidR="002E71E5" w:rsidRPr="002E71E5" w:rsidRDefault="002E71E5" w:rsidP="002E71E5">
      <w:pPr>
        <w:numPr>
          <w:ilvl w:val="0"/>
          <w:numId w:val="103"/>
        </w:numPr>
      </w:pPr>
      <w:r w:rsidRPr="002E71E5">
        <w:rPr>
          <w:b/>
          <w:bCs/>
        </w:rPr>
        <w:t>Documentar y traducir resultados</w:t>
      </w:r>
      <w:r w:rsidRPr="002E71E5">
        <w:t xml:space="preserve"> a decisiones operativas (p. ej. cuántas horas de CPU comprar, cuántos servidores encender).</w:t>
      </w:r>
    </w:p>
    <w:p w14:paraId="005AC1D7" w14:textId="77777777" w:rsidR="002E71E5" w:rsidRPr="002E71E5" w:rsidRDefault="00AA7698" w:rsidP="002E71E5">
      <w:pPr>
        <w:rPr>
          <w:lang w:val="en-US"/>
        </w:rPr>
      </w:pPr>
      <w:r>
        <w:rPr>
          <w:lang w:val="en-US"/>
        </w:rPr>
        <w:pict w14:anchorId="24DC8D90">
          <v:rect id="_x0000_i1060" style="width:0;height:1.5pt" o:hralign="center" o:hrstd="t" o:hr="t" fillcolor="#a0a0a0" stroked="f"/>
        </w:pict>
      </w:r>
    </w:p>
    <w:p w14:paraId="34CAF600" w14:textId="77777777" w:rsidR="002E71E5" w:rsidRPr="002E71E5" w:rsidRDefault="002E71E5" w:rsidP="002E71E5">
      <w:pPr>
        <w:rPr>
          <w:b/>
          <w:bCs/>
        </w:rPr>
      </w:pPr>
      <w:r w:rsidRPr="002E71E5">
        <w:rPr>
          <w:b/>
          <w:bCs/>
        </w:rPr>
        <w:t>3.8.3 Ejemplo 1 (LP sencillo, contexto UPN — laboratorio) — formulario y solución</w:t>
      </w:r>
    </w:p>
    <w:p w14:paraId="694C2DDF" w14:textId="77777777" w:rsidR="002E71E5" w:rsidRPr="002E71E5" w:rsidRDefault="002E71E5" w:rsidP="002E71E5">
      <w:r w:rsidRPr="002E71E5">
        <w:rPr>
          <w:b/>
          <w:bCs/>
        </w:rPr>
        <w:t>Modelo (recordatorio, ya usado en anteriores secciones):</w:t>
      </w:r>
    </w:p>
    <w:p w14:paraId="2A88C45E" w14:textId="77777777" w:rsidR="002E71E5" w:rsidRPr="002E71E5" w:rsidRDefault="002E71E5" w:rsidP="002E71E5">
      <w:r w:rsidRPr="002E71E5">
        <w:t>max⁡ z=3x1+2x2s.a. 2x1+x2≤18(CPU)2x1+3x2≤42(Soporte)x1+2x2≤24(Energıˊa)x1,x2≥0.\begin{aligned} \</w:t>
      </w:r>
      <w:proofErr w:type="spellStart"/>
      <w:r w:rsidRPr="002E71E5">
        <w:t>max</w:t>
      </w:r>
      <w:proofErr w:type="spellEnd"/>
      <w:r w:rsidRPr="002E71E5">
        <w:t>\ &amp; z = 3x_1 + 2x_2\\ \</w:t>
      </w:r>
      <w:proofErr w:type="spellStart"/>
      <w:r w:rsidRPr="002E71E5">
        <w:t>text</w:t>
      </w:r>
      <w:proofErr w:type="spellEnd"/>
      <w:r w:rsidRPr="002E71E5">
        <w:t>{s.a. } &amp; 2x_1 + x_2 \le 18 \</w:t>
      </w:r>
      <w:proofErr w:type="spellStart"/>
      <w:r w:rsidRPr="002E71E5">
        <w:t>quad</w:t>
      </w:r>
      <w:proofErr w:type="spellEnd"/>
      <w:r w:rsidRPr="002E71E5">
        <w:t>\</w:t>
      </w:r>
      <w:proofErr w:type="spellStart"/>
      <w:r w:rsidRPr="002E71E5">
        <w:t>text</w:t>
      </w:r>
      <w:proofErr w:type="spellEnd"/>
      <w:r w:rsidRPr="002E71E5">
        <w:t>{(CPU)}\\ &amp; 2x_1 + 3x_2 \le 42 \</w:t>
      </w:r>
      <w:proofErr w:type="spellStart"/>
      <w:r w:rsidRPr="002E71E5">
        <w:t>quad</w:t>
      </w:r>
      <w:proofErr w:type="spellEnd"/>
      <w:r w:rsidRPr="002E71E5">
        <w:t>\</w:t>
      </w:r>
      <w:proofErr w:type="spellStart"/>
      <w:r w:rsidRPr="002E71E5">
        <w:t>text</w:t>
      </w:r>
      <w:proofErr w:type="spellEnd"/>
      <w:r w:rsidRPr="002E71E5">
        <w:t>{(Soporte)}\\ &amp; x_1 + 2x_2 \le 24 \</w:t>
      </w:r>
      <w:proofErr w:type="spellStart"/>
      <w:r w:rsidRPr="002E71E5">
        <w:t>quad</w:t>
      </w:r>
      <w:proofErr w:type="spellEnd"/>
      <w:r w:rsidRPr="002E71E5">
        <w:t>\</w:t>
      </w:r>
      <w:proofErr w:type="spellStart"/>
      <w:r w:rsidRPr="002E71E5">
        <w:t>text</w:t>
      </w:r>
      <w:proofErr w:type="spellEnd"/>
      <w:r w:rsidRPr="002E71E5">
        <w:t xml:space="preserve">{(Energía)}\\ &amp; x_1,x_2 \ge 0. \end{aligned}max s.a. ​z=3x1​+2x2​2x1​+x2​≤18(CPU)2x1​+3x2​≤42(Soporte)x1​+2x2​≤24(Energıˊa)x1​,x2​≥0.​ </w:t>
      </w:r>
    </w:p>
    <w:p w14:paraId="5BE20364" w14:textId="77777777" w:rsidR="002E71E5" w:rsidRPr="002E71E5" w:rsidRDefault="002E71E5" w:rsidP="002E71E5">
      <w:r w:rsidRPr="002E71E5">
        <w:t>Solución analítica (vimos ya): (x1,x2)=(4,10), z=32(x_1,x_2)=(4,10),\ z=32(x1​,x2​)=(4,10), z=32.</w:t>
      </w:r>
    </w:p>
    <w:p w14:paraId="08A90AD8" w14:textId="77777777" w:rsidR="002E71E5" w:rsidRPr="002E71E5" w:rsidRDefault="002E71E5" w:rsidP="002E71E5">
      <w:pPr>
        <w:rPr>
          <w:b/>
          <w:bCs/>
        </w:rPr>
      </w:pPr>
      <w:r w:rsidRPr="002E71E5">
        <w:rPr>
          <w:b/>
          <w:bCs/>
        </w:rPr>
        <w:t xml:space="preserve">A) Cómo ingresar y resolver en WinQSB (módulo Linear &amp; </w:t>
      </w:r>
      <w:proofErr w:type="spellStart"/>
      <w:r w:rsidRPr="002E71E5">
        <w:rPr>
          <w:b/>
          <w:bCs/>
        </w:rPr>
        <w:t>Integer</w:t>
      </w:r>
      <w:proofErr w:type="spellEnd"/>
      <w:r w:rsidRPr="002E71E5">
        <w:rPr>
          <w:b/>
          <w:bCs/>
        </w:rPr>
        <w:t xml:space="preserve"> </w:t>
      </w:r>
      <w:proofErr w:type="spellStart"/>
      <w:r w:rsidRPr="002E71E5">
        <w:rPr>
          <w:b/>
          <w:bCs/>
        </w:rPr>
        <w:t>Programming</w:t>
      </w:r>
      <w:proofErr w:type="spellEnd"/>
      <w:r w:rsidRPr="002E71E5">
        <w:rPr>
          <w:b/>
          <w:bCs/>
        </w:rPr>
        <w:t>)</w:t>
      </w:r>
    </w:p>
    <w:p w14:paraId="5811A914" w14:textId="77777777" w:rsidR="002E71E5" w:rsidRPr="002E71E5" w:rsidRDefault="002E71E5" w:rsidP="002E71E5">
      <w:r w:rsidRPr="002E71E5">
        <w:rPr>
          <w:b/>
          <w:bCs/>
        </w:rPr>
        <w:t>Pasos típicos</w:t>
      </w:r>
      <w:r w:rsidRPr="002E71E5">
        <w:t xml:space="preserve"> (la interfaz exacta puede variar por versión; aquí los pasos conceptuales que aplican en la mayoría de instalaciones WinQSB):</w:t>
      </w:r>
    </w:p>
    <w:p w14:paraId="38904F57" w14:textId="77777777" w:rsidR="002E71E5" w:rsidRPr="002E71E5" w:rsidRDefault="002E71E5" w:rsidP="002E71E5">
      <w:pPr>
        <w:numPr>
          <w:ilvl w:val="0"/>
          <w:numId w:val="104"/>
        </w:numPr>
      </w:pPr>
      <w:r w:rsidRPr="002E71E5">
        <w:t xml:space="preserve">Abrir WinQSB → menú principal → seleccionar </w:t>
      </w:r>
      <w:r w:rsidRPr="002E71E5">
        <w:rPr>
          <w:b/>
          <w:bCs/>
        </w:rPr>
        <w:t xml:space="preserve">Linear &amp; </w:t>
      </w:r>
      <w:proofErr w:type="spellStart"/>
      <w:r w:rsidRPr="002E71E5">
        <w:rPr>
          <w:b/>
          <w:bCs/>
        </w:rPr>
        <w:t>Integer</w:t>
      </w:r>
      <w:proofErr w:type="spellEnd"/>
      <w:r w:rsidRPr="002E71E5">
        <w:rPr>
          <w:b/>
          <w:bCs/>
        </w:rPr>
        <w:t xml:space="preserve"> </w:t>
      </w:r>
      <w:proofErr w:type="spellStart"/>
      <w:r w:rsidRPr="002E71E5">
        <w:rPr>
          <w:b/>
          <w:bCs/>
        </w:rPr>
        <w:t>Programming</w:t>
      </w:r>
      <w:proofErr w:type="spellEnd"/>
      <w:r w:rsidRPr="002E71E5">
        <w:t xml:space="preserve"> (o nombre similar).</w:t>
      </w:r>
    </w:p>
    <w:p w14:paraId="134085BD" w14:textId="77777777" w:rsidR="002E71E5" w:rsidRPr="002E71E5" w:rsidRDefault="002E71E5" w:rsidP="002E71E5">
      <w:pPr>
        <w:numPr>
          <w:ilvl w:val="0"/>
          <w:numId w:val="104"/>
        </w:numPr>
      </w:pPr>
      <w:r w:rsidRPr="002E71E5">
        <w:lastRenderedPageBreak/>
        <w:t xml:space="preserve">Crear nuevo caso: completar </w:t>
      </w:r>
      <w:r w:rsidRPr="002E71E5">
        <w:rPr>
          <w:b/>
          <w:bCs/>
        </w:rPr>
        <w:t>número de variables (2)</w:t>
      </w:r>
      <w:r w:rsidRPr="002E71E5">
        <w:t xml:space="preserve"> y </w:t>
      </w:r>
      <w:r w:rsidRPr="002E71E5">
        <w:rPr>
          <w:b/>
          <w:bCs/>
        </w:rPr>
        <w:t>número de restricciones (3)</w:t>
      </w:r>
      <w:r w:rsidRPr="002E71E5">
        <w:t>.</w:t>
      </w:r>
    </w:p>
    <w:p w14:paraId="2D5761ED" w14:textId="77777777" w:rsidR="002E71E5" w:rsidRPr="002E71E5" w:rsidRDefault="002E71E5" w:rsidP="002E71E5">
      <w:pPr>
        <w:numPr>
          <w:ilvl w:val="0"/>
          <w:numId w:val="104"/>
        </w:numPr>
      </w:pPr>
      <w:r w:rsidRPr="002E71E5">
        <w:t>En la ventana de entrada:</w:t>
      </w:r>
    </w:p>
    <w:p w14:paraId="0C5498C4" w14:textId="77777777" w:rsidR="002E71E5" w:rsidRPr="002E71E5" w:rsidRDefault="002E71E5" w:rsidP="002E71E5">
      <w:pPr>
        <w:numPr>
          <w:ilvl w:val="1"/>
          <w:numId w:val="104"/>
        </w:numPr>
      </w:pPr>
      <w:r w:rsidRPr="002E71E5">
        <w:t xml:space="preserve">Ingresar la </w:t>
      </w:r>
      <w:r w:rsidRPr="002E71E5">
        <w:rPr>
          <w:b/>
          <w:bCs/>
        </w:rPr>
        <w:t>función objetivo</w:t>
      </w:r>
      <w:r w:rsidRPr="002E71E5">
        <w:t xml:space="preserve">: coeficientes [3, 2] y marcar </w:t>
      </w:r>
      <w:r w:rsidRPr="002E71E5">
        <w:rPr>
          <w:b/>
          <w:bCs/>
        </w:rPr>
        <w:t>Maximizar</w:t>
      </w:r>
      <w:r w:rsidRPr="002E71E5">
        <w:t>.</w:t>
      </w:r>
    </w:p>
    <w:p w14:paraId="24755E9D" w14:textId="77777777" w:rsidR="002E71E5" w:rsidRPr="002E71E5" w:rsidRDefault="002E71E5" w:rsidP="002E71E5">
      <w:pPr>
        <w:numPr>
          <w:ilvl w:val="1"/>
          <w:numId w:val="104"/>
        </w:numPr>
      </w:pPr>
      <w:r w:rsidRPr="002E71E5">
        <w:t xml:space="preserve">Ingresar la </w:t>
      </w:r>
      <w:r w:rsidRPr="002E71E5">
        <w:rPr>
          <w:b/>
          <w:bCs/>
        </w:rPr>
        <w:t>matriz de coeficientes A</w:t>
      </w:r>
      <w:r w:rsidRPr="002E71E5">
        <w:t xml:space="preserve"> y RHS b: fila1 [2,1] | 18, fila2 [2,3] | 42, fila3 [1,2] | 24.</w:t>
      </w:r>
    </w:p>
    <w:p w14:paraId="45BB647B" w14:textId="77777777" w:rsidR="002E71E5" w:rsidRPr="002E71E5" w:rsidRDefault="002E71E5" w:rsidP="002E71E5">
      <w:pPr>
        <w:numPr>
          <w:ilvl w:val="1"/>
          <w:numId w:val="104"/>
        </w:numPr>
      </w:pPr>
      <w:r w:rsidRPr="002E71E5">
        <w:t xml:space="preserve">Indicar </w:t>
      </w:r>
      <w:r w:rsidRPr="002E71E5">
        <w:rPr>
          <w:i/>
          <w:iCs/>
        </w:rPr>
        <w:t>variables no negativas</w:t>
      </w:r>
      <w:r w:rsidRPr="002E71E5">
        <w:t xml:space="preserve"> (por defecto).</w:t>
      </w:r>
    </w:p>
    <w:p w14:paraId="410AAC68" w14:textId="77777777" w:rsidR="002E71E5" w:rsidRPr="002E71E5" w:rsidRDefault="002E71E5" w:rsidP="002E71E5">
      <w:pPr>
        <w:numPr>
          <w:ilvl w:val="0"/>
          <w:numId w:val="104"/>
        </w:numPr>
      </w:pPr>
      <w:r w:rsidRPr="002E71E5">
        <w:t xml:space="preserve">Seleccionar el </w:t>
      </w:r>
      <w:r w:rsidRPr="002E71E5">
        <w:rPr>
          <w:b/>
          <w:bCs/>
        </w:rPr>
        <w:t>método</w:t>
      </w:r>
      <w:r w:rsidRPr="002E71E5">
        <w:t>: Simplex (módulo LP).</w:t>
      </w:r>
    </w:p>
    <w:p w14:paraId="5184F6EF" w14:textId="77777777" w:rsidR="002E71E5" w:rsidRPr="002E71E5" w:rsidRDefault="002E71E5" w:rsidP="002E71E5">
      <w:pPr>
        <w:numPr>
          <w:ilvl w:val="0"/>
          <w:numId w:val="104"/>
        </w:numPr>
      </w:pPr>
      <w:r w:rsidRPr="002E71E5">
        <w:t xml:space="preserve">Ejecutar </w:t>
      </w:r>
      <w:proofErr w:type="spellStart"/>
      <w:r w:rsidRPr="002E71E5">
        <w:rPr>
          <w:b/>
          <w:bCs/>
        </w:rPr>
        <w:t>Solve</w:t>
      </w:r>
      <w:proofErr w:type="spellEnd"/>
      <w:r w:rsidRPr="002E71E5">
        <w:t xml:space="preserve">. WinQSB devuelve: valores de variables, valor objetivo, </w:t>
      </w:r>
      <w:proofErr w:type="spellStart"/>
      <w:r w:rsidRPr="002E71E5">
        <w:t>slack</w:t>
      </w:r>
      <w:proofErr w:type="spellEnd"/>
      <w:r w:rsidRPr="002E71E5">
        <w:t xml:space="preserve"> (holguras) por restricción.</w:t>
      </w:r>
    </w:p>
    <w:p w14:paraId="750210E7" w14:textId="77777777" w:rsidR="002E71E5" w:rsidRPr="002E71E5" w:rsidRDefault="002E71E5" w:rsidP="002E71E5">
      <w:pPr>
        <w:numPr>
          <w:ilvl w:val="0"/>
          <w:numId w:val="104"/>
        </w:numPr>
      </w:pPr>
      <w:r w:rsidRPr="002E71E5">
        <w:t>Revisar salida: copiar resultados a un archivo o pegar en clase. WinQSB suele mostrar además mensajes sobre degeneración, factibilidad o no acotamiento.</w:t>
      </w:r>
    </w:p>
    <w:p w14:paraId="6B4F6534" w14:textId="77777777" w:rsidR="002E71E5" w:rsidRPr="002E71E5" w:rsidRDefault="002E71E5" w:rsidP="002E71E5">
      <w:r w:rsidRPr="002E71E5">
        <w:rPr>
          <w:b/>
          <w:bCs/>
        </w:rPr>
        <w:t>Qué comprobar en la salida:</w:t>
      </w:r>
    </w:p>
    <w:p w14:paraId="5FEA5C52" w14:textId="77777777" w:rsidR="002E71E5" w:rsidRPr="002E71E5" w:rsidRDefault="002E71E5" w:rsidP="002E71E5">
      <w:pPr>
        <w:numPr>
          <w:ilvl w:val="0"/>
          <w:numId w:val="105"/>
        </w:numPr>
      </w:pPr>
      <w:r w:rsidRPr="002E71E5">
        <w:t>Variables x1=4x_1=4x1​=4, x2=10x_2=10x2​=10.</w:t>
      </w:r>
    </w:p>
    <w:p w14:paraId="3CE4AD4D" w14:textId="77777777" w:rsidR="002E71E5" w:rsidRPr="002E71E5" w:rsidRDefault="002E71E5" w:rsidP="002E71E5">
      <w:pPr>
        <w:numPr>
          <w:ilvl w:val="0"/>
          <w:numId w:val="105"/>
        </w:numPr>
        <w:rPr>
          <w:lang w:val="en-US"/>
        </w:rPr>
      </w:pPr>
      <w:r w:rsidRPr="002E71E5">
        <w:rPr>
          <w:lang w:val="en-US"/>
        </w:rPr>
        <w:t>Slacks: s1=0,s2=4,s3=0s_1=0, s_2=4, s_3=0s1​=0,s2​=4,s3​=0 (</w:t>
      </w:r>
      <w:proofErr w:type="spellStart"/>
      <w:r w:rsidRPr="002E71E5">
        <w:rPr>
          <w:lang w:val="en-US"/>
        </w:rPr>
        <w:t>interpretación</w:t>
      </w:r>
      <w:proofErr w:type="spellEnd"/>
      <w:r w:rsidRPr="002E71E5">
        <w:rPr>
          <w:lang w:val="en-US"/>
        </w:rPr>
        <w:t xml:space="preserve"> </w:t>
      </w:r>
      <w:proofErr w:type="spellStart"/>
      <w:r w:rsidRPr="002E71E5">
        <w:rPr>
          <w:lang w:val="en-US"/>
        </w:rPr>
        <w:t>operativa</w:t>
      </w:r>
      <w:proofErr w:type="spellEnd"/>
      <w:r w:rsidRPr="002E71E5">
        <w:rPr>
          <w:lang w:val="en-US"/>
        </w:rPr>
        <w:t xml:space="preserve">: </w:t>
      </w:r>
      <w:proofErr w:type="spellStart"/>
      <w:r w:rsidRPr="002E71E5">
        <w:rPr>
          <w:lang w:val="en-US"/>
        </w:rPr>
        <w:t>soporte</w:t>
      </w:r>
      <w:proofErr w:type="spellEnd"/>
      <w:r w:rsidRPr="002E71E5">
        <w:rPr>
          <w:lang w:val="en-US"/>
        </w:rPr>
        <w:t xml:space="preserve"> con 4 horas </w:t>
      </w:r>
      <w:proofErr w:type="spellStart"/>
      <w:r w:rsidRPr="002E71E5">
        <w:rPr>
          <w:lang w:val="en-US"/>
        </w:rPr>
        <w:t>sobrantes</w:t>
      </w:r>
      <w:proofErr w:type="spellEnd"/>
      <w:r w:rsidRPr="002E71E5">
        <w:rPr>
          <w:lang w:val="en-US"/>
        </w:rPr>
        <w:t>).</w:t>
      </w:r>
    </w:p>
    <w:p w14:paraId="2BD931F3" w14:textId="77777777" w:rsidR="002E71E5" w:rsidRPr="002E71E5" w:rsidRDefault="002E71E5" w:rsidP="002E71E5">
      <w:pPr>
        <w:numPr>
          <w:ilvl w:val="0"/>
          <w:numId w:val="105"/>
        </w:numPr>
      </w:pPr>
      <w:r w:rsidRPr="002E71E5">
        <w:t>Si WinQSB facilita información dual, revisarla; si no, usar LINDO para análisis de sensibilidad.</w:t>
      </w:r>
    </w:p>
    <w:p w14:paraId="465DFBFD" w14:textId="77777777" w:rsidR="002E71E5" w:rsidRPr="002E71E5" w:rsidRDefault="002E71E5" w:rsidP="002E71E5">
      <w:r w:rsidRPr="002E71E5">
        <w:t xml:space="preserve">Consejo para clase: pide a alumnos introducir el mismo problema con variaciones (aumentar CPU a 19) y comparar resultados; en WinQSB se puede editar RHS y </w:t>
      </w:r>
      <w:proofErr w:type="spellStart"/>
      <w:r w:rsidRPr="002E71E5">
        <w:t>re-solucionar</w:t>
      </w:r>
      <w:proofErr w:type="spellEnd"/>
      <w:r w:rsidRPr="002E71E5">
        <w:t xml:space="preserve"> rápidamente.</w:t>
      </w:r>
    </w:p>
    <w:p w14:paraId="1E98E20B" w14:textId="77777777" w:rsidR="002E71E5" w:rsidRPr="002E71E5" w:rsidRDefault="002E71E5" w:rsidP="002E71E5">
      <w:pPr>
        <w:rPr>
          <w:b/>
          <w:bCs/>
        </w:rPr>
      </w:pPr>
      <w:r w:rsidRPr="002E71E5">
        <w:rPr>
          <w:b/>
          <w:bCs/>
        </w:rPr>
        <w:t>B) Cómo formular y ejecutar en LINDO (archivo .</w:t>
      </w:r>
      <w:proofErr w:type="spellStart"/>
      <w:r w:rsidRPr="002E71E5">
        <w:rPr>
          <w:b/>
          <w:bCs/>
        </w:rPr>
        <w:t>lin</w:t>
      </w:r>
      <w:proofErr w:type="spellEnd"/>
      <w:r w:rsidRPr="002E71E5">
        <w:rPr>
          <w:b/>
          <w:bCs/>
        </w:rPr>
        <w:t xml:space="preserve"> o desde la GUI)</w:t>
      </w:r>
    </w:p>
    <w:p w14:paraId="6A247E42" w14:textId="77777777" w:rsidR="002E71E5" w:rsidRPr="002E71E5" w:rsidRDefault="002E71E5" w:rsidP="002E71E5">
      <w:r w:rsidRPr="002E71E5">
        <w:rPr>
          <w:b/>
          <w:bCs/>
        </w:rPr>
        <w:t xml:space="preserve">Archivo LINDO (ejemplo </w:t>
      </w:r>
      <w:proofErr w:type="spellStart"/>
      <w:r w:rsidRPr="002E71E5">
        <w:rPr>
          <w:b/>
          <w:bCs/>
        </w:rPr>
        <w:t>minimal</w:t>
      </w:r>
      <w:proofErr w:type="spellEnd"/>
      <w:r w:rsidRPr="002E71E5">
        <w:rPr>
          <w:b/>
          <w:bCs/>
        </w:rPr>
        <w:t>):</w:t>
      </w:r>
    </w:p>
    <w:p w14:paraId="150CA802" w14:textId="77777777" w:rsidR="002E71E5" w:rsidRPr="002E71E5" w:rsidRDefault="002E71E5" w:rsidP="002E71E5">
      <w:r w:rsidRPr="002E71E5">
        <w:t xml:space="preserve">\* </w:t>
      </w:r>
      <w:proofErr w:type="spellStart"/>
      <w:r w:rsidRPr="002E71E5">
        <w:t>UPN_Lab.lp</w:t>
      </w:r>
      <w:proofErr w:type="spellEnd"/>
      <w:r w:rsidRPr="002E71E5">
        <w:t xml:space="preserve"> - LINDO </w:t>
      </w:r>
      <w:proofErr w:type="spellStart"/>
      <w:r w:rsidRPr="002E71E5">
        <w:t>format</w:t>
      </w:r>
      <w:proofErr w:type="spellEnd"/>
      <w:r w:rsidRPr="002E71E5">
        <w:t xml:space="preserve"> *\</w:t>
      </w:r>
    </w:p>
    <w:p w14:paraId="21961C23" w14:textId="77777777" w:rsidR="002E71E5" w:rsidRPr="002E71E5" w:rsidRDefault="002E71E5" w:rsidP="002E71E5">
      <w:pPr>
        <w:rPr>
          <w:lang w:val="en-US"/>
        </w:rPr>
      </w:pPr>
      <w:r w:rsidRPr="002E71E5">
        <w:rPr>
          <w:lang w:val="en-US"/>
        </w:rPr>
        <w:t>MAX = 3 X1 + 2 X2;</w:t>
      </w:r>
    </w:p>
    <w:p w14:paraId="16C2222A" w14:textId="77777777" w:rsidR="002E71E5" w:rsidRPr="002E71E5" w:rsidRDefault="002E71E5" w:rsidP="002E71E5">
      <w:pPr>
        <w:rPr>
          <w:lang w:val="en-US"/>
        </w:rPr>
      </w:pPr>
    </w:p>
    <w:p w14:paraId="30A5689F" w14:textId="77777777" w:rsidR="002E71E5" w:rsidRPr="002E71E5" w:rsidRDefault="002E71E5" w:rsidP="002E71E5">
      <w:pPr>
        <w:rPr>
          <w:lang w:val="en-US"/>
        </w:rPr>
      </w:pPr>
      <w:r w:rsidRPr="002E71E5">
        <w:rPr>
          <w:lang w:val="en-US"/>
        </w:rPr>
        <w:t>ST</w:t>
      </w:r>
    </w:p>
    <w:p w14:paraId="54AB5A8D" w14:textId="77777777" w:rsidR="002E71E5" w:rsidRPr="002E71E5" w:rsidRDefault="002E71E5" w:rsidP="002E71E5">
      <w:pPr>
        <w:rPr>
          <w:lang w:val="en-US"/>
        </w:rPr>
      </w:pPr>
      <w:r w:rsidRPr="002E71E5">
        <w:rPr>
          <w:lang w:val="en-US"/>
        </w:rPr>
        <w:lastRenderedPageBreak/>
        <w:t xml:space="preserve">  2 X1 + 1 X2 &lt;= 18;</w:t>
      </w:r>
    </w:p>
    <w:p w14:paraId="4CBDB54E" w14:textId="77777777" w:rsidR="002E71E5" w:rsidRPr="002E71E5" w:rsidRDefault="002E71E5" w:rsidP="002E71E5">
      <w:pPr>
        <w:rPr>
          <w:lang w:val="en-US"/>
        </w:rPr>
      </w:pPr>
      <w:r w:rsidRPr="002E71E5">
        <w:rPr>
          <w:lang w:val="en-US"/>
        </w:rPr>
        <w:t xml:space="preserve">  2 X1 + 3 X2 &lt;= 42;</w:t>
      </w:r>
    </w:p>
    <w:p w14:paraId="24E14243" w14:textId="77777777" w:rsidR="002E71E5" w:rsidRPr="002E71E5" w:rsidRDefault="002E71E5" w:rsidP="002E71E5">
      <w:pPr>
        <w:rPr>
          <w:lang w:val="en-US"/>
        </w:rPr>
      </w:pPr>
      <w:r w:rsidRPr="002E71E5">
        <w:rPr>
          <w:lang w:val="en-US"/>
        </w:rPr>
        <w:t xml:space="preserve">  1 X1 + 2 X2 &lt;= 24;</w:t>
      </w:r>
    </w:p>
    <w:p w14:paraId="70B7BE68" w14:textId="77777777" w:rsidR="002E71E5" w:rsidRPr="002E71E5" w:rsidRDefault="002E71E5" w:rsidP="002E71E5">
      <w:pPr>
        <w:rPr>
          <w:lang w:val="en-US"/>
        </w:rPr>
      </w:pPr>
      <w:r w:rsidRPr="002E71E5">
        <w:rPr>
          <w:lang w:val="en-US"/>
        </w:rPr>
        <w:t>END</w:t>
      </w:r>
    </w:p>
    <w:p w14:paraId="54109337" w14:textId="77777777" w:rsidR="002E71E5" w:rsidRPr="002E71E5" w:rsidRDefault="002E71E5" w:rsidP="002E71E5">
      <w:pPr>
        <w:rPr>
          <w:lang w:val="en-US"/>
        </w:rPr>
      </w:pPr>
      <w:r w:rsidRPr="002E71E5">
        <w:rPr>
          <w:b/>
          <w:bCs/>
          <w:lang w:val="en-US"/>
        </w:rPr>
        <w:t>Pasos:</w:t>
      </w:r>
    </w:p>
    <w:p w14:paraId="1AEC9381" w14:textId="77777777" w:rsidR="002E71E5" w:rsidRPr="002E71E5" w:rsidRDefault="002E71E5" w:rsidP="002E71E5">
      <w:pPr>
        <w:numPr>
          <w:ilvl w:val="0"/>
          <w:numId w:val="106"/>
        </w:numPr>
      </w:pPr>
      <w:r w:rsidRPr="002E71E5">
        <w:t>Abrir LINDO (o LINGO/LINDO API).</w:t>
      </w:r>
    </w:p>
    <w:p w14:paraId="00E36C45" w14:textId="77777777" w:rsidR="002E71E5" w:rsidRPr="002E71E5" w:rsidRDefault="002E71E5" w:rsidP="002E71E5">
      <w:pPr>
        <w:numPr>
          <w:ilvl w:val="0"/>
          <w:numId w:val="106"/>
        </w:numPr>
      </w:pPr>
      <w:r w:rsidRPr="002E71E5">
        <w:t>Crear nuevo modelo y pegar el texto anterior (o cargar archivo .</w:t>
      </w:r>
      <w:proofErr w:type="spellStart"/>
      <w:r w:rsidRPr="002E71E5">
        <w:t>lin</w:t>
      </w:r>
      <w:proofErr w:type="spellEnd"/>
      <w:r w:rsidRPr="002E71E5">
        <w:t>).</w:t>
      </w:r>
    </w:p>
    <w:p w14:paraId="2FBD5395" w14:textId="77777777" w:rsidR="002E71E5" w:rsidRPr="002E71E5" w:rsidRDefault="002E71E5" w:rsidP="002E71E5">
      <w:pPr>
        <w:numPr>
          <w:ilvl w:val="0"/>
          <w:numId w:val="106"/>
        </w:numPr>
        <w:rPr>
          <w:lang w:val="en-US"/>
        </w:rPr>
      </w:pPr>
      <w:proofErr w:type="spellStart"/>
      <w:r w:rsidRPr="002E71E5">
        <w:rPr>
          <w:lang w:val="en-US"/>
        </w:rPr>
        <w:t>Ejecutar</w:t>
      </w:r>
      <w:proofErr w:type="spellEnd"/>
      <w:r w:rsidRPr="002E71E5">
        <w:rPr>
          <w:lang w:val="en-US"/>
        </w:rPr>
        <w:t xml:space="preserve"> Solve.</w:t>
      </w:r>
    </w:p>
    <w:p w14:paraId="0D3C3DAB" w14:textId="77777777" w:rsidR="002E71E5" w:rsidRPr="002E71E5" w:rsidRDefault="002E71E5" w:rsidP="002E71E5">
      <w:pPr>
        <w:numPr>
          <w:ilvl w:val="0"/>
          <w:numId w:val="106"/>
        </w:numPr>
      </w:pPr>
      <w:r w:rsidRPr="002E71E5">
        <w:t xml:space="preserve">Revisar el </w:t>
      </w:r>
      <w:proofErr w:type="spellStart"/>
      <w:r w:rsidRPr="002E71E5">
        <w:rPr>
          <w:b/>
          <w:bCs/>
        </w:rPr>
        <w:t>Solution</w:t>
      </w:r>
      <w:proofErr w:type="spellEnd"/>
      <w:r w:rsidRPr="002E71E5">
        <w:rPr>
          <w:b/>
          <w:bCs/>
        </w:rPr>
        <w:t xml:space="preserve"> </w:t>
      </w:r>
      <w:proofErr w:type="spellStart"/>
      <w:r w:rsidRPr="002E71E5">
        <w:rPr>
          <w:b/>
          <w:bCs/>
        </w:rPr>
        <w:t>Report</w:t>
      </w:r>
      <w:proofErr w:type="spellEnd"/>
      <w:r w:rsidRPr="002E71E5">
        <w:t>: LINDO entrega normalmente:</w:t>
      </w:r>
    </w:p>
    <w:p w14:paraId="5B16937C" w14:textId="77777777" w:rsidR="002E71E5" w:rsidRPr="002E71E5" w:rsidRDefault="002E71E5" w:rsidP="002E71E5">
      <w:pPr>
        <w:numPr>
          <w:ilvl w:val="1"/>
          <w:numId w:val="106"/>
        </w:numPr>
        <w:rPr>
          <w:lang w:val="en-US"/>
        </w:rPr>
      </w:pPr>
      <w:r w:rsidRPr="002E71E5">
        <w:rPr>
          <w:b/>
          <w:bCs/>
          <w:lang w:val="en-US"/>
        </w:rPr>
        <w:t>Variable values</w:t>
      </w:r>
      <w:r w:rsidRPr="002E71E5">
        <w:rPr>
          <w:lang w:val="en-US"/>
        </w:rPr>
        <w:t xml:space="preserve"> (X1=4, X2=10),</w:t>
      </w:r>
    </w:p>
    <w:p w14:paraId="0C24F3C0" w14:textId="77777777" w:rsidR="002E71E5" w:rsidRPr="002E71E5" w:rsidRDefault="002E71E5" w:rsidP="002E71E5">
      <w:pPr>
        <w:numPr>
          <w:ilvl w:val="1"/>
          <w:numId w:val="106"/>
        </w:numPr>
        <w:rPr>
          <w:lang w:val="en-US"/>
        </w:rPr>
      </w:pPr>
      <w:r w:rsidRPr="002E71E5">
        <w:rPr>
          <w:b/>
          <w:bCs/>
          <w:lang w:val="en-US"/>
        </w:rPr>
        <w:t>Objective value</w:t>
      </w:r>
      <w:r w:rsidRPr="002E71E5">
        <w:rPr>
          <w:lang w:val="en-US"/>
        </w:rPr>
        <w:t xml:space="preserve"> (Z=32),</w:t>
      </w:r>
    </w:p>
    <w:p w14:paraId="00A7B391" w14:textId="77777777" w:rsidR="002E71E5" w:rsidRPr="002E71E5" w:rsidRDefault="002E71E5" w:rsidP="002E71E5">
      <w:pPr>
        <w:numPr>
          <w:ilvl w:val="1"/>
          <w:numId w:val="106"/>
        </w:numPr>
        <w:rPr>
          <w:lang w:val="en-US"/>
        </w:rPr>
      </w:pPr>
      <w:r w:rsidRPr="002E71E5">
        <w:rPr>
          <w:b/>
          <w:bCs/>
          <w:lang w:val="en-US"/>
        </w:rPr>
        <w:t>Dual prices / Shadow prices</w:t>
      </w:r>
      <w:r w:rsidRPr="002E71E5">
        <w:rPr>
          <w:lang w:val="en-US"/>
        </w:rPr>
        <w:t xml:space="preserve"> (</w:t>
      </w:r>
      <w:proofErr w:type="spellStart"/>
      <w:r w:rsidRPr="002E71E5">
        <w:rPr>
          <w:lang w:val="en-US"/>
        </w:rPr>
        <w:t>por</w:t>
      </w:r>
      <w:proofErr w:type="spellEnd"/>
      <w:r w:rsidRPr="002E71E5">
        <w:rPr>
          <w:lang w:val="en-US"/>
        </w:rPr>
        <w:t xml:space="preserve"> </w:t>
      </w:r>
      <w:proofErr w:type="spellStart"/>
      <w:r w:rsidRPr="002E71E5">
        <w:rPr>
          <w:lang w:val="en-US"/>
        </w:rPr>
        <w:t>restricción</w:t>
      </w:r>
      <w:proofErr w:type="spellEnd"/>
      <w:r w:rsidRPr="002E71E5">
        <w:rPr>
          <w:lang w:val="en-US"/>
        </w:rPr>
        <w:t>),</w:t>
      </w:r>
    </w:p>
    <w:p w14:paraId="3CA07899" w14:textId="77777777" w:rsidR="002E71E5" w:rsidRPr="002E71E5" w:rsidRDefault="002E71E5" w:rsidP="002E71E5">
      <w:pPr>
        <w:numPr>
          <w:ilvl w:val="1"/>
          <w:numId w:val="106"/>
        </w:numPr>
      </w:pPr>
      <w:proofErr w:type="spellStart"/>
      <w:r w:rsidRPr="002E71E5">
        <w:rPr>
          <w:b/>
          <w:bCs/>
        </w:rPr>
        <w:t>Reduced</w:t>
      </w:r>
      <w:proofErr w:type="spellEnd"/>
      <w:r w:rsidRPr="002E71E5">
        <w:rPr>
          <w:b/>
          <w:bCs/>
        </w:rPr>
        <w:t xml:space="preserve"> </w:t>
      </w:r>
      <w:proofErr w:type="spellStart"/>
      <w:r w:rsidRPr="002E71E5">
        <w:rPr>
          <w:b/>
          <w:bCs/>
        </w:rPr>
        <w:t>costs</w:t>
      </w:r>
      <w:proofErr w:type="spellEnd"/>
      <w:r w:rsidRPr="002E71E5">
        <w:t xml:space="preserve"> (para variables no básicas),</w:t>
      </w:r>
    </w:p>
    <w:p w14:paraId="733F64E4" w14:textId="77777777" w:rsidR="002E71E5" w:rsidRPr="002E71E5" w:rsidRDefault="002E71E5" w:rsidP="002E71E5">
      <w:pPr>
        <w:numPr>
          <w:ilvl w:val="1"/>
          <w:numId w:val="106"/>
        </w:numPr>
      </w:pPr>
      <w:proofErr w:type="spellStart"/>
      <w:r w:rsidRPr="002E71E5">
        <w:rPr>
          <w:b/>
          <w:bCs/>
        </w:rPr>
        <w:t>Sensitivity</w:t>
      </w:r>
      <w:proofErr w:type="spellEnd"/>
      <w:r w:rsidRPr="002E71E5">
        <w:rPr>
          <w:b/>
          <w:bCs/>
        </w:rPr>
        <w:t xml:space="preserve"> </w:t>
      </w:r>
      <w:proofErr w:type="spellStart"/>
      <w:r w:rsidRPr="002E71E5">
        <w:rPr>
          <w:b/>
          <w:bCs/>
        </w:rPr>
        <w:t>report</w:t>
      </w:r>
      <w:proofErr w:type="spellEnd"/>
      <w:r w:rsidRPr="002E71E5">
        <w:t xml:space="preserve">: </w:t>
      </w:r>
      <w:proofErr w:type="spellStart"/>
      <w:r w:rsidRPr="002E71E5">
        <w:t>allowable</w:t>
      </w:r>
      <w:proofErr w:type="spellEnd"/>
      <w:r w:rsidRPr="002E71E5">
        <w:t xml:space="preserve"> </w:t>
      </w:r>
      <w:proofErr w:type="spellStart"/>
      <w:r w:rsidRPr="002E71E5">
        <w:t>increase</w:t>
      </w:r>
      <w:proofErr w:type="spellEnd"/>
      <w:r w:rsidRPr="002E71E5">
        <w:t>/</w:t>
      </w:r>
      <w:proofErr w:type="spellStart"/>
      <w:r w:rsidRPr="002E71E5">
        <w:t>decrease</w:t>
      </w:r>
      <w:proofErr w:type="spellEnd"/>
      <w:r w:rsidRPr="002E71E5">
        <w:t xml:space="preserve"> para coeficientes de objetivo y RHS.</w:t>
      </w:r>
    </w:p>
    <w:p w14:paraId="620E65ED" w14:textId="77777777" w:rsidR="002E71E5" w:rsidRPr="002E71E5" w:rsidRDefault="002E71E5" w:rsidP="002E71E5">
      <w:r w:rsidRPr="002E71E5">
        <w:rPr>
          <w:b/>
          <w:bCs/>
        </w:rPr>
        <w:t>Ejemplo de interpretación (basado en la solución tabular previa):</w:t>
      </w:r>
    </w:p>
    <w:p w14:paraId="5D6932E7" w14:textId="77777777" w:rsidR="002E71E5" w:rsidRPr="002E71E5" w:rsidRDefault="002E71E5" w:rsidP="002E71E5">
      <w:pPr>
        <w:numPr>
          <w:ilvl w:val="0"/>
          <w:numId w:val="107"/>
        </w:numPr>
      </w:pPr>
      <w:r w:rsidRPr="002E71E5">
        <w:t xml:space="preserve">Shadow </w:t>
      </w:r>
      <w:proofErr w:type="spellStart"/>
      <w:r w:rsidRPr="002E71E5">
        <w:t>prices</w:t>
      </w:r>
      <w:proofErr w:type="spellEnd"/>
      <w:r w:rsidRPr="002E71E5">
        <w:t xml:space="preserve"> (dual variables) aproximadas: y1=4/3y_1 = 4/3y1​=4/3, y2=0y_2 = 0y2​=0, y3=1/3y_3 = 1/3y3​=1/3.</w:t>
      </w:r>
    </w:p>
    <w:p w14:paraId="27D2A0C9" w14:textId="77777777" w:rsidR="002E71E5" w:rsidRPr="002E71E5" w:rsidRDefault="002E71E5" w:rsidP="002E71E5">
      <w:pPr>
        <w:numPr>
          <w:ilvl w:val="1"/>
          <w:numId w:val="107"/>
        </w:numPr>
      </w:pPr>
      <w:r w:rsidRPr="002E71E5">
        <w:t>Interpretación: si se aumenta RHS de la restricción CPU (b1) en 1 unidad, el valor óptimo Z aumentaría ~1.333 unidades (beneficio pedagógico marginal por hora CPU).</w:t>
      </w:r>
    </w:p>
    <w:p w14:paraId="566F02D4" w14:textId="77777777" w:rsidR="002E71E5" w:rsidRPr="002E71E5" w:rsidRDefault="002E71E5" w:rsidP="002E71E5">
      <w:pPr>
        <w:numPr>
          <w:ilvl w:val="1"/>
          <w:numId w:val="107"/>
        </w:numPr>
      </w:pPr>
      <w:r w:rsidRPr="002E71E5">
        <w:t xml:space="preserve">La segunda restricción (soporte) tiene </w:t>
      </w:r>
      <w:proofErr w:type="spellStart"/>
      <w:r w:rsidRPr="002E71E5">
        <w:t>shadow</w:t>
      </w:r>
      <w:proofErr w:type="spellEnd"/>
      <w:r w:rsidRPr="002E71E5">
        <w:t xml:space="preserve"> </w:t>
      </w:r>
      <w:proofErr w:type="spellStart"/>
      <w:r w:rsidRPr="002E71E5">
        <w:t>price</w:t>
      </w:r>
      <w:proofErr w:type="spellEnd"/>
      <w:r w:rsidRPr="002E71E5">
        <w:t xml:space="preserve"> 0 → no está “escaseando” (</w:t>
      </w:r>
      <w:proofErr w:type="spellStart"/>
      <w:r w:rsidRPr="002E71E5">
        <w:t>slack</w:t>
      </w:r>
      <w:proofErr w:type="spellEnd"/>
      <w:r w:rsidRPr="002E71E5">
        <w:t xml:space="preserve"> = 4); aumentar su RHS no incrementará Z dentro de un rango.</w:t>
      </w:r>
    </w:p>
    <w:p w14:paraId="7BCC679D" w14:textId="77777777" w:rsidR="002E71E5" w:rsidRPr="002E71E5" w:rsidRDefault="002E71E5" w:rsidP="002E71E5">
      <w:pPr>
        <w:numPr>
          <w:ilvl w:val="0"/>
          <w:numId w:val="107"/>
        </w:numPr>
      </w:pPr>
      <w:proofErr w:type="spellStart"/>
      <w:r w:rsidRPr="002E71E5">
        <w:t>Reduced</w:t>
      </w:r>
      <w:proofErr w:type="spellEnd"/>
      <w:r w:rsidRPr="002E71E5">
        <w:t xml:space="preserve"> </w:t>
      </w:r>
      <w:proofErr w:type="spellStart"/>
      <w:r w:rsidRPr="002E71E5">
        <w:t>costs</w:t>
      </w:r>
      <w:proofErr w:type="spellEnd"/>
      <w:r w:rsidRPr="002E71E5">
        <w:t xml:space="preserve">: si LINDO muestra </w:t>
      </w:r>
      <w:proofErr w:type="spellStart"/>
      <w:r w:rsidRPr="002E71E5">
        <w:t>reduced</w:t>
      </w:r>
      <w:proofErr w:type="spellEnd"/>
      <w:r w:rsidRPr="002E71E5">
        <w:t xml:space="preserve"> </w:t>
      </w:r>
      <w:proofErr w:type="spellStart"/>
      <w:r w:rsidRPr="002E71E5">
        <w:t>cost</w:t>
      </w:r>
      <w:proofErr w:type="spellEnd"/>
      <w:r w:rsidRPr="002E71E5">
        <w:t xml:space="preserve"> = 0 para variables básicas y &gt;0/ &lt;0 para no básicas, permite saber por cuánto debería cambiar coeficiente objetivo para que una variable no básica entre en la base.</w:t>
      </w:r>
    </w:p>
    <w:p w14:paraId="6BAFE1C0" w14:textId="77777777" w:rsidR="002E71E5" w:rsidRPr="002E71E5" w:rsidRDefault="002E71E5" w:rsidP="002E71E5">
      <w:r w:rsidRPr="002E71E5">
        <w:rPr>
          <w:b/>
          <w:bCs/>
        </w:rPr>
        <w:lastRenderedPageBreak/>
        <w:t>Práctica:</w:t>
      </w:r>
      <w:r w:rsidRPr="002E71E5">
        <w:t xml:space="preserve"> LINDO exporta o imprime el </w:t>
      </w:r>
      <w:proofErr w:type="spellStart"/>
      <w:r w:rsidRPr="002E71E5">
        <w:rPr>
          <w:i/>
          <w:iCs/>
        </w:rPr>
        <w:t>Sensitivity</w:t>
      </w:r>
      <w:proofErr w:type="spellEnd"/>
      <w:r w:rsidRPr="002E71E5">
        <w:rPr>
          <w:i/>
          <w:iCs/>
        </w:rPr>
        <w:t xml:space="preserve"> </w:t>
      </w:r>
      <w:proofErr w:type="spellStart"/>
      <w:r w:rsidRPr="002E71E5">
        <w:rPr>
          <w:i/>
          <w:iCs/>
        </w:rPr>
        <w:t>Report</w:t>
      </w:r>
      <w:proofErr w:type="spellEnd"/>
      <w:r w:rsidRPr="002E71E5">
        <w:t xml:space="preserve"> que contiene intervalos de optimalidad; revísalos antes de proponer cambios operativos (p. ej. cuánto podrías pagar por una hora extra de CPU antes de cambiar la asignación óptima).</w:t>
      </w:r>
    </w:p>
    <w:p w14:paraId="55747C5C" w14:textId="77777777" w:rsidR="002E71E5" w:rsidRPr="002E71E5" w:rsidRDefault="00AA7698" w:rsidP="002E71E5">
      <w:pPr>
        <w:rPr>
          <w:lang w:val="en-US"/>
        </w:rPr>
      </w:pPr>
      <w:r>
        <w:rPr>
          <w:lang w:val="en-US"/>
        </w:rPr>
        <w:pict w14:anchorId="3C2F8596">
          <v:rect id="_x0000_i1061" style="width:0;height:1.5pt" o:hralign="center" o:hrstd="t" o:hr="t" fillcolor="#a0a0a0" stroked="f"/>
        </w:pict>
      </w:r>
    </w:p>
    <w:p w14:paraId="70D3A7C4" w14:textId="77777777" w:rsidR="002E71E5" w:rsidRPr="002E71E5" w:rsidRDefault="002E71E5" w:rsidP="002E71E5">
      <w:pPr>
        <w:rPr>
          <w:b/>
          <w:bCs/>
        </w:rPr>
      </w:pPr>
      <w:r w:rsidRPr="002E71E5">
        <w:rPr>
          <w:b/>
          <w:bCs/>
        </w:rPr>
        <w:t>3.8.4 Ejemplo 2 (IP/MIP): Asignación de servidores / instancias (modelo entero, IS)</w:t>
      </w:r>
    </w:p>
    <w:p w14:paraId="02D7FBF3" w14:textId="77777777" w:rsidR="002E71E5" w:rsidRPr="002E71E5" w:rsidRDefault="002E71E5" w:rsidP="002E71E5">
      <w:pPr>
        <w:rPr>
          <w:lang w:val="en-US"/>
        </w:rPr>
      </w:pPr>
      <w:r w:rsidRPr="002E71E5">
        <w:rPr>
          <w:b/>
          <w:bCs/>
        </w:rPr>
        <w:t>Contexto (problema realista para un curso en Nicaragua):</w:t>
      </w:r>
      <w:r w:rsidRPr="002E71E5">
        <w:br/>
        <w:t xml:space="preserve">Tienes 3 tipos de instancias/servidores disponibles para desplegar en el </w:t>
      </w:r>
      <w:proofErr w:type="spellStart"/>
      <w:r w:rsidRPr="002E71E5">
        <w:t>datacenter</w:t>
      </w:r>
      <w:proofErr w:type="spellEnd"/>
      <w:r w:rsidRPr="002E71E5">
        <w:t xml:space="preserve"> de la Universidad. Cada tipo tiene un costo fijo por instancia (licencia/contrato) y una capacidad de cómputo; la universidad necesita cubrir una demanda mínima de CPU-horas y desea minimizar costo total cumpliendo la demanda. </w:t>
      </w:r>
      <w:r w:rsidRPr="002E71E5">
        <w:rPr>
          <w:lang w:val="en-US"/>
        </w:rPr>
        <w:t xml:space="preserve">Las </w:t>
      </w:r>
      <w:proofErr w:type="spellStart"/>
      <w:r w:rsidRPr="002E71E5">
        <w:rPr>
          <w:lang w:val="en-US"/>
        </w:rPr>
        <w:t>instancias</w:t>
      </w:r>
      <w:proofErr w:type="spellEnd"/>
      <w:r w:rsidRPr="002E71E5">
        <w:rPr>
          <w:lang w:val="en-US"/>
        </w:rPr>
        <w:t xml:space="preserve"> son indivisibles (</w:t>
      </w:r>
      <w:proofErr w:type="spellStart"/>
      <w:r w:rsidRPr="002E71E5">
        <w:rPr>
          <w:lang w:val="en-US"/>
        </w:rPr>
        <w:t>enteras</w:t>
      </w:r>
      <w:proofErr w:type="spellEnd"/>
      <w:r w:rsidRPr="002E71E5">
        <w:rPr>
          <w:lang w:val="en-US"/>
        </w:rPr>
        <w:t>).</w:t>
      </w:r>
    </w:p>
    <w:p w14:paraId="32E94290" w14:textId="77777777" w:rsidR="002E71E5" w:rsidRPr="002E71E5" w:rsidRDefault="002E71E5" w:rsidP="002E71E5">
      <w:pPr>
        <w:rPr>
          <w:lang w:val="en-US"/>
        </w:rPr>
      </w:pPr>
      <w:r w:rsidRPr="002E71E5">
        <w:rPr>
          <w:b/>
          <w:bCs/>
          <w:lang w:val="en-US"/>
        </w:rPr>
        <w:t>Datos (</w:t>
      </w:r>
      <w:proofErr w:type="spellStart"/>
      <w:r w:rsidRPr="002E71E5">
        <w:rPr>
          <w:b/>
          <w:bCs/>
          <w:lang w:val="en-US"/>
        </w:rPr>
        <w:t>ejemplo</w:t>
      </w:r>
      <w:proofErr w:type="spellEnd"/>
      <w:r w:rsidRPr="002E71E5">
        <w:rPr>
          <w:b/>
          <w:bCs/>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2570"/>
        <w:gridCol w:w="4894"/>
      </w:tblGrid>
      <w:tr w:rsidR="002E71E5" w:rsidRPr="002E71E5" w14:paraId="584C3184" w14:textId="77777777">
        <w:trPr>
          <w:tblHeader/>
          <w:tblCellSpacing w:w="15" w:type="dxa"/>
        </w:trPr>
        <w:tc>
          <w:tcPr>
            <w:tcW w:w="0" w:type="auto"/>
            <w:vAlign w:val="center"/>
            <w:hideMark/>
          </w:tcPr>
          <w:p w14:paraId="39AB6B60" w14:textId="77777777" w:rsidR="002E71E5" w:rsidRPr="002E71E5" w:rsidRDefault="002E71E5" w:rsidP="002E71E5">
            <w:pPr>
              <w:rPr>
                <w:b/>
                <w:bCs/>
                <w:lang w:val="en-US"/>
              </w:rPr>
            </w:pPr>
            <w:r w:rsidRPr="002E71E5">
              <w:rPr>
                <w:b/>
                <w:bCs/>
                <w:lang w:val="en-US"/>
              </w:rPr>
              <w:t xml:space="preserve">Tipo </w:t>
            </w:r>
            <w:proofErr w:type="spellStart"/>
            <w:r w:rsidRPr="002E71E5">
              <w:rPr>
                <w:b/>
                <w:bCs/>
                <w:lang w:val="en-US"/>
              </w:rPr>
              <w:t>ttt</w:t>
            </w:r>
            <w:proofErr w:type="spellEnd"/>
          </w:p>
        </w:tc>
        <w:tc>
          <w:tcPr>
            <w:tcW w:w="0" w:type="auto"/>
            <w:vAlign w:val="center"/>
            <w:hideMark/>
          </w:tcPr>
          <w:p w14:paraId="00432349" w14:textId="77777777" w:rsidR="002E71E5" w:rsidRPr="002E71E5" w:rsidRDefault="002E71E5" w:rsidP="002E71E5">
            <w:pPr>
              <w:rPr>
                <w:b/>
                <w:bCs/>
              </w:rPr>
            </w:pPr>
            <w:r w:rsidRPr="002E71E5">
              <w:rPr>
                <w:b/>
                <w:bCs/>
              </w:rPr>
              <w:t xml:space="preserve">Coste fijo </w:t>
            </w:r>
            <w:proofErr w:type="spellStart"/>
            <w:r w:rsidRPr="002E71E5">
              <w:rPr>
                <w:b/>
                <w:bCs/>
              </w:rPr>
              <w:t>ftf_tft</w:t>
            </w:r>
            <w:proofErr w:type="spellEnd"/>
            <w:r w:rsidRPr="002E71E5">
              <w:rPr>
                <w:b/>
                <w:bCs/>
              </w:rPr>
              <w:t>​ (C$)</w:t>
            </w:r>
          </w:p>
        </w:tc>
        <w:tc>
          <w:tcPr>
            <w:tcW w:w="0" w:type="auto"/>
            <w:vAlign w:val="center"/>
            <w:hideMark/>
          </w:tcPr>
          <w:p w14:paraId="2AAD6018" w14:textId="77777777" w:rsidR="002E71E5" w:rsidRPr="002E71E5" w:rsidRDefault="002E71E5" w:rsidP="002E71E5">
            <w:pPr>
              <w:rPr>
                <w:b/>
                <w:bCs/>
              </w:rPr>
            </w:pPr>
            <w:r w:rsidRPr="002E71E5">
              <w:rPr>
                <w:b/>
                <w:bCs/>
              </w:rPr>
              <w:t xml:space="preserve">CPU por instancia </w:t>
            </w:r>
            <w:proofErr w:type="spellStart"/>
            <w:r w:rsidRPr="002E71E5">
              <w:rPr>
                <w:b/>
                <w:bCs/>
              </w:rPr>
              <w:t>captcap_tcapt</w:t>
            </w:r>
            <w:proofErr w:type="spellEnd"/>
            <w:r w:rsidRPr="002E71E5">
              <w:rPr>
                <w:b/>
                <w:bCs/>
              </w:rPr>
              <w:t>​ (horas)</w:t>
            </w:r>
          </w:p>
        </w:tc>
      </w:tr>
      <w:tr w:rsidR="002E71E5" w:rsidRPr="002E71E5" w14:paraId="7B6463B8" w14:textId="77777777">
        <w:trPr>
          <w:tblCellSpacing w:w="15" w:type="dxa"/>
        </w:trPr>
        <w:tc>
          <w:tcPr>
            <w:tcW w:w="0" w:type="auto"/>
            <w:vAlign w:val="center"/>
            <w:hideMark/>
          </w:tcPr>
          <w:p w14:paraId="7E147109" w14:textId="77777777" w:rsidR="002E71E5" w:rsidRPr="002E71E5" w:rsidRDefault="002E71E5" w:rsidP="002E71E5">
            <w:pPr>
              <w:rPr>
                <w:lang w:val="en-US"/>
              </w:rPr>
            </w:pPr>
            <w:r w:rsidRPr="002E71E5">
              <w:rPr>
                <w:lang w:val="en-US"/>
              </w:rPr>
              <w:t>1 (</w:t>
            </w:r>
            <w:proofErr w:type="spellStart"/>
            <w:r w:rsidRPr="002E71E5">
              <w:rPr>
                <w:lang w:val="en-US"/>
              </w:rPr>
              <w:t>pequeña</w:t>
            </w:r>
            <w:proofErr w:type="spellEnd"/>
            <w:r w:rsidRPr="002E71E5">
              <w:rPr>
                <w:lang w:val="en-US"/>
              </w:rPr>
              <w:t>)</w:t>
            </w:r>
          </w:p>
        </w:tc>
        <w:tc>
          <w:tcPr>
            <w:tcW w:w="0" w:type="auto"/>
            <w:vAlign w:val="center"/>
            <w:hideMark/>
          </w:tcPr>
          <w:p w14:paraId="71416F89" w14:textId="77777777" w:rsidR="002E71E5" w:rsidRPr="002E71E5" w:rsidRDefault="002E71E5" w:rsidP="002E71E5">
            <w:pPr>
              <w:rPr>
                <w:lang w:val="en-US"/>
              </w:rPr>
            </w:pPr>
            <w:r w:rsidRPr="002E71E5">
              <w:rPr>
                <w:lang w:val="en-US"/>
              </w:rPr>
              <w:t>500</w:t>
            </w:r>
          </w:p>
        </w:tc>
        <w:tc>
          <w:tcPr>
            <w:tcW w:w="0" w:type="auto"/>
            <w:vAlign w:val="center"/>
            <w:hideMark/>
          </w:tcPr>
          <w:p w14:paraId="7660D1FA" w14:textId="77777777" w:rsidR="002E71E5" w:rsidRPr="002E71E5" w:rsidRDefault="002E71E5" w:rsidP="002E71E5">
            <w:pPr>
              <w:rPr>
                <w:lang w:val="en-US"/>
              </w:rPr>
            </w:pPr>
            <w:r w:rsidRPr="002E71E5">
              <w:rPr>
                <w:lang w:val="en-US"/>
              </w:rPr>
              <w:t>10</w:t>
            </w:r>
          </w:p>
        </w:tc>
      </w:tr>
      <w:tr w:rsidR="002E71E5" w:rsidRPr="002E71E5" w14:paraId="2C57BE37" w14:textId="77777777">
        <w:trPr>
          <w:tblCellSpacing w:w="15" w:type="dxa"/>
        </w:trPr>
        <w:tc>
          <w:tcPr>
            <w:tcW w:w="0" w:type="auto"/>
            <w:vAlign w:val="center"/>
            <w:hideMark/>
          </w:tcPr>
          <w:p w14:paraId="55528C71" w14:textId="77777777" w:rsidR="002E71E5" w:rsidRPr="002E71E5" w:rsidRDefault="002E71E5" w:rsidP="002E71E5">
            <w:pPr>
              <w:rPr>
                <w:lang w:val="en-US"/>
              </w:rPr>
            </w:pPr>
            <w:r w:rsidRPr="002E71E5">
              <w:rPr>
                <w:lang w:val="en-US"/>
              </w:rPr>
              <w:t>2 (</w:t>
            </w:r>
            <w:proofErr w:type="spellStart"/>
            <w:r w:rsidRPr="002E71E5">
              <w:rPr>
                <w:lang w:val="en-US"/>
              </w:rPr>
              <w:t>mediana</w:t>
            </w:r>
            <w:proofErr w:type="spellEnd"/>
            <w:r w:rsidRPr="002E71E5">
              <w:rPr>
                <w:lang w:val="en-US"/>
              </w:rPr>
              <w:t>)</w:t>
            </w:r>
          </w:p>
        </w:tc>
        <w:tc>
          <w:tcPr>
            <w:tcW w:w="0" w:type="auto"/>
            <w:vAlign w:val="center"/>
            <w:hideMark/>
          </w:tcPr>
          <w:p w14:paraId="5AE2BBF7" w14:textId="77777777" w:rsidR="002E71E5" w:rsidRPr="002E71E5" w:rsidRDefault="002E71E5" w:rsidP="002E71E5">
            <w:pPr>
              <w:rPr>
                <w:lang w:val="en-US"/>
              </w:rPr>
            </w:pPr>
            <w:r w:rsidRPr="002E71E5">
              <w:rPr>
                <w:lang w:val="en-US"/>
              </w:rPr>
              <w:t>900</w:t>
            </w:r>
          </w:p>
        </w:tc>
        <w:tc>
          <w:tcPr>
            <w:tcW w:w="0" w:type="auto"/>
            <w:vAlign w:val="center"/>
            <w:hideMark/>
          </w:tcPr>
          <w:p w14:paraId="4751E8AB" w14:textId="77777777" w:rsidR="002E71E5" w:rsidRPr="002E71E5" w:rsidRDefault="002E71E5" w:rsidP="002E71E5">
            <w:pPr>
              <w:rPr>
                <w:lang w:val="en-US"/>
              </w:rPr>
            </w:pPr>
            <w:r w:rsidRPr="002E71E5">
              <w:rPr>
                <w:lang w:val="en-US"/>
              </w:rPr>
              <w:t>20</w:t>
            </w:r>
          </w:p>
        </w:tc>
      </w:tr>
      <w:tr w:rsidR="002E71E5" w:rsidRPr="002E71E5" w14:paraId="2159923C" w14:textId="77777777">
        <w:trPr>
          <w:tblCellSpacing w:w="15" w:type="dxa"/>
        </w:trPr>
        <w:tc>
          <w:tcPr>
            <w:tcW w:w="0" w:type="auto"/>
            <w:vAlign w:val="center"/>
            <w:hideMark/>
          </w:tcPr>
          <w:p w14:paraId="3D291281" w14:textId="77777777" w:rsidR="002E71E5" w:rsidRPr="002E71E5" w:rsidRDefault="002E71E5" w:rsidP="002E71E5">
            <w:pPr>
              <w:rPr>
                <w:lang w:val="en-US"/>
              </w:rPr>
            </w:pPr>
            <w:r w:rsidRPr="002E71E5">
              <w:rPr>
                <w:lang w:val="en-US"/>
              </w:rPr>
              <w:t>3 (</w:t>
            </w:r>
            <w:proofErr w:type="spellStart"/>
            <w:r w:rsidRPr="002E71E5">
              <w:rPr>
                <w:lang w:val="en-US"/>
              </w:rPr>
              <w:t>grande</w:t>
            </w:r>
            <w:proofErr w:type="spellEnd"/>
            <w:r w:rsidRPr="002E71E5">
              <w:rPr>
                <w:lang w:val="en-US"/>
              </w:rPr>
              <w:t>)</w:t>
            </w:r>
          </w:p>
        </w:tc>
        <w:tc>
          <w:tcPr>
            <w:tcW w:w="0" w:type="auto"/>
            <w:vAlign w:val="center"/>
            <w:hideMark/>
          </w:tcPr>
          <w:p w14:paraId="6BB7C67D" w14:textId="77777777" w:rsidR="002E71E5" w:rsidRPr="002E71E5" w:rsidRDefault="002E71E5" w:rsidP="002E71E5">
            <w:pPr>
              <w:rPr>
                <w:lang w:val="en-US"/>
              </w:rPr>
            </w:pPr>
            <w:r w:rsidRPr="002E71E5">
              <w:rPr>
                <w:lang w:val="en-US"/>
              </w:rPr>
              <w:t>1600</w:t>
            </w:r>
          </w:p>
        </w:tc>
        <w:tc>
          <w:tcPr>
            <w:tcW w:w="0" w:type="auto"/>
            <w:vAlign w:val="center"/>
            <w:hideMark/>
          </w:tcPr>
          <w:p w14:paraId="04468B45" w14:textId="77777777" w:rsidR="002E71E5" w:rsidRPr="002E71E5" w:rsidRDefault="002E71E5" w:rsidP="002E71E5">
            <w:pPr>
              <w:rPr>
                <w:lang w:val="en-US"/>
              </w:rPr>
            </w:pPr>
            <w:r w:rsidRPr="002E71E5">
              <w:rPr>
                <w:lang w:val="en-US"/>
              </w:rPr>
              <w:t>40</w:t>
            </w:r>
          </w:p>
        </w:tc>
      </w:tr>
    </w:tbl>
    <w:p w14:paraId="044BDC2C" w14:textId="77777777" w:rsidR="002E71E5" w:rsidRPr="002E71E5" w:rsidRDefault="002E71E5" w:rsidP="002E71E5">
      <w:pPr>
        <w:rPr>
          <w:lang w:val="en-US"/>
        </w:rPr>
      </w:pPr>
      <w:proofErr w:type="spellStart"/>
      <w:r w:rsidRPr="002E71E5">
        <w:rPr>
          <w:lang w:val="en-US"/>
        </w:rPr>
        <w:t>Demanda</w:t>
      </w:r>
      <w:proofErr w:type="spellEnd"/>
      <w:r w:rsidRPr="002E71E5">
        <w:rPr>
          <w:lang w:val="en-US"/>
        </w:rPr>
        <w:t xml:space="preserve"> total: 180 CPU-horas.</w:t>
      </w:r>
    </w:p>
    <w:p w14:paraId="6D4A2553" w14:textId="77777777" w:rsidR="002E71E5" w:rsidRPr="002E71E5" w:rsidRDefault="002E71E5" w:rsidP="002E71E5">
      <w:pPr>
        <w:rPr>
          <w:lang w:val="en-US"/>
        </w:rPr>
      </w:pPr>
      <w:r w:rsidRPr="002E71E5">
        <w:rPr>
          <w:b/>
          <w:bCs/>
          <w:lang w:val="en-US"/>
        </w:rPr>
        <w:t>Variables:</w:t>
      </w:r>
    </w:p>
    <w:p w14:paraId="5086DAD6" w14:textId="77777777" w:rsidR="002E71E5" w:rsidRPr="002E71E5" w:rsidRDefault="002E71E5" w:rsidP="002E71E5">
      <w:pPr>
        <w:numPr>
          <w:ilvl w:val="0"/>
          <w:numId w:val="108"/>
        </w:numPr>
      </w:pPr>
      <w:r w:rsidRPr="002E71E5">
        <w:t>xt</w:t>
      </w:r>
      <w:r w:rsidRPr="002E71E5">
        <w:rPr>
          <w:rFonts w:ascii="Cambria Math" w:hAnsi="Cambria Math" w:cs="Cambria Math"/>
        </w:rPr>
        <w:t>∈</w:t>
      </w:r>
      <w:r w:rsidRPr="002E71E5">
        <w:t>Z</w:t>
      </w:r>
      <w:r w:rsidRPr="002E71E5">
        <w:rPr>
          <w:rFonts w:cs="Tahoma"/>
        </w:rPr>
        <w:t>≥</w:t>
      </w:r>
      <w:r w:rsidRPr="002E71E5">
        <w:t>0x_t \in \</w:t>
      </w:r>
      <w:proofErr w:type="spellStart"/>
      <w:r w:rsidRPr="002E71E5">
        <w:t>mathbb</w:t>
      </w:r>
      <w:proofErr w:type="spellEnd"/>
      <w:r w:rsidRPr="002E71E5">
        <w:t>{Z}_{\ge0}</w:t>
      </w:r>
      <w:proofErr w:type="spellStart"/>
      <w:r w:rsidRPr="002E71E5">
        <w:t>xt</w:t>
      </w:r>
      <w:proofErr w:type="spellEnd"/>
      <w:r w:rsidRPr="002E71E5">
        <w:t>​</w:t>
      </w:r>
      <w:r w:rsidRPr="002E71E5">
        <w:rPr>
          <w:rFonts w:ascii="Cambria Math" w:hAnsi="Cambria Math" w:cs="Cambria Math"/>
        </w:rPr>
        <w:t>∈</w:t>
      </w:r>
      <w:r w:rsidRPr="002E71E5">
        <w:t xml:space="preserve">Z≥0​: número de instancias del tipo </w:t>
      </w:r>
      <w:proofErr w:type="spellStart"/>
      <w:r w:rsidRPr="002E71E5">
        <w:t>ttt</w:t>
      </w:r>
      <w:proofErr w:type="spellEnd"/>
      <w:r w:rsidRPr="002E71E5">
        <w:t>.</w:t>
      </w:r>
    </w:p>
    <w:p w14:paraId="60861CFB" w14:textId="77777777" w:rsidR="002E71E5" w:rsidRPr="002E71E5" w:rsidRDefault="002E71E5" w:rsidP="002E71E5">
      <w:r w:rsidRPr="002E71E5">
        <w:rPr>
          <w:b/>
          <w:bCs/>
        </w:rPr>
        <w:t>Modelo (MIP):</w:t>
      </w:r>
    </w:p>
    <w:p w14:paraId="1412AFD7" w14:textId="77777777" w:rsidR="002E71E5" w:rsidRPr="002E71E5" w:rsidRDefault="002E71E5" w:rsidP="002E71E5">
      <w:r w:rsidRPr="002E71E5">
        <w:t>min⁡ Z=500x1+900x2+1600x3s.a. 10x1+20x2+40x3≥180x1,x2,x3</w:t>
      </w:r>
      <w:r w:rsidRPr="002E71E5">
        <w:rPr>
          <w:rFonts w:ascii="Cambria Math" w:hAnsi="Cambria Math" w:cs="Cambria Math"/>
        </w:rPr>
        <w:t>∈</w:t>
      </w:r>
      <w:r w:rsidRPr="002E71E5">
        <w:t>Z</w:t>
      </w:r>
      <w:r w:rsidRPr="002E71E5">
        <w:rPr>
          <w:rFonts w:cs="Tahoma"/>
        </w:rPr>
        <w:t>≥</w:t>
      </w:r>
      <w:r w:rsidRPr="002E71E5">
        <w:t>0.\begin{aligned} \min\ &amp; Z = 500 x_1 + 900 x_2 + 1600 x_3\\ \</w:t>
      </w:r>
      <w:proofErr w:type="spellStart"/>
      <w:r w:rsidRPr="002E71E5">
        <w:t>text</w:t>
      </w:r>
      <w:proofErr w:type="spellEnd"/>
      <w:r w:rsidRPr="002E71E5">
        <w:t>{s.a. } &amp; 10 x_1 + 20 x_2 + 40 x_3 \ge 180\\ &amp; x_1,x_2,x_3 \in \</w:t>
      </w:r>
      <w:proofErr w:type="spellStart"/>
      <w:r w:rsidRPr="002E71E5">
        <w:t>mathbb</w:t>
      </w:r>
      <w:proofErr w:type="spellEnd"/>
      <w:r w:rsidRPr="002E71E5">
        <w:t>{Z}_{\ge0}. \end{aligned}min s.a. ​Z=500x1​+900x2​+1600x3​10x1​+20x2​+40x3​≥180x1​,x2​,x3​</w:t>
      </w:r>
      <w:r w:rsidRPr="002E71E5">
        <w:rPr>
          <w:rFonts w:ascii="Cambria Math" w:hAnsi="Cambria Math" w:cs="Cambria Math"/>
        </w:rPr>
        <w:t>∈</w:t>
      </w:r>
      <w:r w:rsidRPr="002E71E5">
        <w:t xml:space="preserve">Z≥0​.​ </w:t>
      </w:r>
    </w:p>
    <w:p w14:paraId="2BF078BD" w14:textId="77777777" w:rsidR="002E71E5" w:rsidRPr="002E71E5" w:rsidRDefault="002E71E5" w:rsidP="002E71E5">
      <w:pPr>
        <w:rPr>
          <w:b/>
          <w:bCs/>
          <w:lang w:val="en-US"/>
        </w:rPr>
      </w:pPr>
      <w:r w:rsidRPr="002E71E5">
        <w:rPr>
          <w:b/>
          <w:bCs/>
          <w:lang w:val="en-US"/>
        </w:rPr>
        <w:t>A) LINDO model (</w:t>
      </w:r>
      <w:proofErr w:type="spellStart"/>
      <w:r w:rsidRPr="002E71E5">
        <w:rPr>
          <w:b/>
          <w:bCs/>
          <w:lang w:val="en-US"/>
        </w:rPr>
        <w:t>sintaxis</w:t>
      </w:r>
      <w:proofErr w:type="spellEnd"/>
      <w:r w:rsidRPr="002E71E5">
        <w:rPr>
          <w:b/>
          <w:bCs/>
          <w:lang w:val="en-US"/>
        </w:rPr>
        <w:t>)</w:t>
      </w:r>
    </w:p>
    <w:p w14:paraId="4354B5E3" w14:textId="77777777" w:rsidR="002E71E5" w:rsidRPr="002E71E5" w:rsidRDefault="002E71E5" w:rsidP="002E71E5">
      <w:pPr>
        <w:rPr>
          <w:lang w:val="en-US"/>
        </w:rPr>
      </w:pPr>
      <w:r w:rsidRPr="002E71E5">
        <w:rPr>
          <w:lang w:val="en-US"/>
        </w:rPr>
        <w:t>\* Server allocation MIP *\</w:t>
      </w:r>
    </w:p>
    <w:p w14:paraId="23D2AD64" w14:textId="77777777" w:rsidR="002E71E5" w:rsidRPr="002E71E5" w:rsidRDefault="002E71E5" w:rsidP="002E71E5">
      <w:pPr>
        <w:rPr>
          <w:lang w:val="en-US"/>
        </w:rPr>
      </w:pPr>
      <w:r w:rsidRPr="002E71E5">
        <w:rPr>
          <w:lang w:val="en-US"/>
        </w:rPr>
        <w:lastRenderedPageBreak/>
        <w:t>MIN = 500 X1 + 900 X2 + 1600 X3;</w:t>
      </w:r>
    </w:p>
    <w:p w14:paraId="6452ACB1" w14:textId="77777777" w:rsidR="002E71E5" w:rsidRPr="002E71E5" w:rsidRDefault="002E71E5" w:rsidP="002E71E5">
      <w:pPr>
        <w:rPr>
          <w:lang w:val="en-US"/>
        </w:rPr>
      </w:pPr>
    </w:p>
    <w:p w14:paraId="52B7FA8F" w14:textId="77777777" w:rsidR="002E71E5" w:rsidRPr="002E71E5" w:rsidRDefault="002E71E5" w:rsidP="002E71E5">
      <w:pPr>
        <w:rPr>
          <w:lang w:val="en-US"/>
        </w:rPr>
      </w:pPr>
      <w:r w:rsidRPr="002E71E5">
        <w:rPr>
          <w:lang w:val="en-US"/>
        </w:rPr>
        <w:t>ST</w:t>
      </w:r>
    </w:p>
    <w:p w14:paraId="77142E3E" w14:textId="77777777" w:rsidR="002E71E5" w:rsidRPr="002E71E5" w:rsidRDefault="002E71E5" w:rsidP="002E71E5">
      <w:pPr>
        <w:rPr>
          <w:lang w:val="en-US"/>
        </w:rPr>
      </w:pPr>
      <w:r w:rsidRPr="002E71E5">
        <w:rPr>
          <w:lang w:val="en-US"/>
        </w:rPr>
        <w:t xml:space="preserve">  10 X1 + 20 X2 + 40 X3 &gt;= 180;</w:t>
      </w:r>
    </w:p>
    <w:p w14:paraId="5C3EE8BF" w14:textId="77777777" w:rsidR="002E71E5" w:rsidRPr="002E71E5" w:rsidRDefault="002E71E5" w:rsidP="002E71E5">
      <w:pPr>
        <w:rPr>
          <w:lang w:val="en-US"/>
        </w:rPr>
      </w:pPr>
      <w:r w:rsidRPr="002E71E5">
        <w:rPr>
          <w:lang w:val="en-US"/>
        </w:rPr>
        <w:t>END</w:t>
      </w:r>
    </w:p>
    <w:p w14:paraId="7473DAB3" w14:textId="77777777" w:rsidR="002E71E5" w:rsidRPr="002E71E5" w:rsidRDefault="002E71E5" w:rsidP="002E71E5">
      <w:pPr>
        <w:rPr>
          <w:lang w:val="en-US"/>
        </w:rPr>
      </w:pPr>
    </w:p>
    <w:p w14:paraId="1B99F3C6" w14:textId="77777777" w:rsidR="002E71E5" w:rsidRPr="002E71E5" w:rsidRDefault="002E71E5" w:rsidP="002E71E5">
      <w:pPr>
        <w:rPr>
          <w:lang w:val="en-US"/>
        </w:rPr>
      </w:pPr>
      <w:r w:rsidRPr="002E71E5">
        <w:rPr>
          <w:lang w:val="en-US"/>
        </w:rPr>
        <w:t>INT X1 X2 X3</w:t>
      </w:r>
    </w:p>
    <w:p w14:paraId="7C29B863" w14:textId="77777777" w:rsidR="002E71E5" w:rsidRPr="002E71E5" w:rsidRDefault="002E71E5" w:rsidP="002E71E5">
      <w:r w:rsidRPr="002E71E5">
        <w:rPr>
          <w:b/>
          <w:bCs/>
        </w:rPr>
        <w:t>Ejecutar:</w:t>
      </w:r>
      <w:r w:rsidRPr="002E71E5">
        <w:t xml:space="preserve"> en LINDO marcar la opción para resolver como </w:t>
      </w:r>
      <w:r w:rsidRPr="002E71E5">
        <w:rPr>
          <w:b/>
          <w:bCs/>
        </w:rPr>
        <w:t>MIP/</w:t>
      </w:r>
      <w:proofErr w:type="spellStart"/>
      <w:r w:rsidRPr="002E71E5">
        <w:rPr>
          <w:b/>
          <w:bCs/>
        </w:rPr>
        <w:t>Integer</w:t>
      </w:r>
      <w:proofErr w:type="spellEnd"/>
      <w:r w:rsidRPr="002E71E5">
        <w:t xml:space="preserve"> (LINDO detecta INT y emplea Branch &amp; </w:t>
      </w:r>
      <w:proofErr w:type="spellStart"/>
      <w:r w:rsidRPr="002E71E5">
        <w:t>Bound</w:t>
      </w:r>
      <w:proofErr w:type="spellEnd"/>
      <w:r w:rsidRPr="002E71E5">
        <w:t xml:space="preserve">). La salida te dará la combinación entera óptima (por ejemplo, x3=4x_3=4x3​=4 da 160 CPU; </w:t>
      </w:r>
      <w:proofErr w:type="spellStart"/>
      <w:r w:rsidRPr="002E71E5">
        <w:t>insufficient</w:t>
      </w:r>
      <w:proofErr w:type="spellEnd"/>
      <w:r w:rsidRPr="002E71E5">
        <w:t xml:space="preserve">; </w:t>
      </w:r>
      <w:proofErr w:type="spellStart"/>
      <w:r w:rsidRPr="002E71E5">
        <w:t>likely</w:t>
      </w:r>
      <w:proofErr w:type="spellEnd"/>
      <w:r w:rsidRPr="002E71E5">
        <w:t xml:space="preserve"> </w:t>
      </w:r>
      <w:proofErr w:type="spellStart"/>
      <w:r w:rsidRPr="002E71E5">
        <w:t>solution</w:t>
      </w:r>
      <w:proofErr w:type="spellEnd"/>
      <w:r w:rsidRPr="002E71E5">
        <w:t xml:space="preserve"> </w:t>
      </w:r>
      <w:proofErr w:type="spellStart"/>
      <w:r w:rsidRPr="002E71E5">
        <w:t>could</w:t>
      </w:r>
      <w:proofErr w:type="spellEnd"/>
      <w:r w:rsidRPr="002E71E5">
        <w:t xml:space="preserve"> be x3=4,x1=2 → 4</w:t>
      </w:r>
      <w:r w:rsidRPr="002E71E5">
        <w:rPr>
          <w:i/>
          <w:iCs/>
        </w:rPr>
        <w:t>40 + 2</w:t>
      </w:r>
      <w:r w:rsidRPr="002E71E5">
        <w:t xml:space="preserve">10 = 180 ; </w:t>
      </w:r>
      <w:proofErr w:type="spellStart"/>
      <w:r w:rsidRPr="002E71E5">
        <w:t>cost</w:t>
      </w:r>
      <w:proofErr w:type="spellEnd"/>
      <w:r w:rsidRPr="002E71E5">
        <w:t xml:space="preserve"> = 4</w:t>
      </w:r>
      <w:r w:rsidRPr="002E71E5">
        <w:rPr>
          <w:i/>
          <w:iCs/>
        </w:rPr>
        <w:t>1600 + 2</w:t>
      </w:r>
      <w:r w:rsidRPr="002E71E5">
        <w:t>500 = 6400+1000=7400). Es la solución óptima si no hay alternativa más barata.</w:t>
      </w:r>
    </w:p>
    <w:p w14:paraId="6793966A" w14:textId="77777777" w:rsidR="002E71E5" w:rsidRPr="002E71E5" w:rsidRDefault="002E71E5" w:rsidP="002E71E5">
      <w:pPr>
        <w:rPr>
          <w:b/>
          <w:bCs/>
          <w:lang w:val="en-US"/>
        </w:rPr>
      </w:pPr>
      <w:r w:rsidRPr="002E71E5">
        <w:rPr>
          <w:b/>
          <w:bCs/>
          <w:lang w:val="en-US"/>
        </w:rPr>
        <w:t xml:space="preserve">B) </w:t>
      </w:r>
      <w:proofErr w:type="spellStart"/>
      <w:r w:rsidRPr="002E71E5">
        <w:rPr>
          <w:b/>
          <w:bCs/>
          <w:lang w:val="en-US"/>
        </w:rPr>
        <w:t>WinQSB</w:t>
      </w:r>
      <w:proofErr w:type="spellEnd"/>
      <w:r w:rsidRPr="002E71E5">
        <w:rPr>
          <w:b/>
          <w:bCs/>
          <w:lang w:val="en-US"/>
        </w:rPr>
        <w:t xml:space="preserve"> (Branch &amp; Bound)</w:t>
      </w:r>
    </w:p>
    <w:p w14:paraId="23FE4271" w14:textId="77777777" w:rsidR="002E71E5" w:rsidRPr="002E71E5" w:rsidRDefault="002E71E5" w:rsidP="002E71E5">
      <w:pPr>
        <w:rPr>
          <w:lang w:val="en-US"/>
        </w:rPr>
      </w:pPr>
      <w:r w:rsidRPr="002E71E5">
        <w:rPr>
          <w:lang w:val="en-US"/>
        </w:rPr>
        <w:t xml:space="preserve">En </w:t>
      </w:r>
      <w:proofErr w:type="spellStart"/>
      <w:r w:rsidRPr="002E71E5">
        <w:rPr>
          <w:lang w:val="en-US"/>
        </w:rPr>
        <w:t>WinQSB</w:t>
      </w:r>
      <w:proofErr w:type="spellEnd"/>
      <w:r w:rsidRPr="002E71E5">
        <w:rPr>
          <w:lang w:val="en-US"/>
        </w:rPr>
        <w:t xml:space="preserve"> (Linear &amp; Integer Programming):</w:t>
      </w:r>
    </w:p>
    <w:p w14:paraId="6C47AC09" w14:textId="77777777" w:rsidR="002E71E5" w:rsidRPr="002E71E5" w:rsidRDefault="002E71E5" w:rsidP="002E71E5">
      <w:pPr>
        <w:numPr>
          <w:ilvl w:val="0"/>
          <w:numId w:val="109"/>
        </w:numPr>
      </w:pPr>
      <w:r w:rsidRPr="002E71E5">
        <w:t>Ingresar el modelo como MIP: coeficientes, operador &gt;=, RHS;</w:t>
      </w:r>
    </w:p>
    <w:p w14:paraId="149FBDF3" w14:textId="77777777" w:rsidR="002E71E5" w:rsidRPr="002E71E5" w:rsidRDefault="002E71E5" w:rsidP="002E71E5">
      <w:pPr>
        <w:numPr>
          <w:ilvl w:val="0"/>
          <w:numId w:val="109"/>
        </w:numPr>
      </w:pPr>
      <w:r w:rsidRPr="002E71E5">
        <w:t xml:space="preserve">Indicar variables como enteras (o binarias) en la sección de variable </w:t>
      </w:r>
      <w:proofErr w:type="spellStart"/>
      <w:r w:rsidRPr="002E71E5">
        <w:t>types</w:t>
      </w:r>
      <w:proofErr w:type="spellEnd"/>
      <w:r w:rsidRPr="002E71E5">
        <w:t>;</w:t>
      </w:r>
    </w:p>
    <w:p w14:paraId="4F46BD50" w14:textId="77777777" w:rsidR="002E71E5" w:rsidRPr="002E71E5" w:rsidRDefault="002E71E5" w:rsidP="002E71E5">
      <w:pPr>
        <w:numPr>
          <w:ilvl w:val="0"/>
          <w:numId w:val="109"/>
        </w:numPr>
      </w:pPr>
      <w:r w:rsidRPr="002E71E5">
        <w:t xml:space="preserve">Elegir </w:t>
      </w:r>
      <w:r w:rsidRPr="002E71E5">
        <w:rPr>
          <w:b/>
          <w:bCs/>
        </w:rPr>
        <w:t xml:space="preserve">Branch &amp; </w:t>
      </w:r>
      <w:proofErr w:type="spellStart"/>
      <w:r w:rsidRPr="002E71E5">
        <w:rPr>
          <w:b/>
          <w:bCs/>
        </w:rPr>
        <w:t>Bound</w:t>
      </w:r>
      <w:proofErr w:type="spellEnd"/>
      <w:r w:rsidRPr="002E71E5">
        <w:t xml:space="preserve"> y ejecutar. WinQSB mostrará la solución entera óptima o avisará si el problema es muy grande.</w:t>
      </w:r>
    </w:p>
    <w:p w14:paraId="67D97C14" w14:textId="77777777" w:rsidR="002E71E5" w:rsidRPr="002E71E5" w:rsidRDefault="002E71E5" w:rsidP="002E71E5">
      <w:pPr>
        <w:rPr>
          <w:lang w:val="en-US"/>
        </w:rPr>
      </w:pPr>
      <w:proofErr w:type="spellStart"/>
      <w:r w:rsidRPr="002E71E5">
        <w:rPr>
          <w:b/>
          <w:bCs/>
          <w:lang w:val="en-US"/>
        </w:rPr>
        <w:t>Consejos</w:t>
      </w:r>
      <w:proofErr w:type="spellEnd"/>
      <w:r w:rsidRPr="002E71E5">
        <w:rPr>
          <w:b/>
          <w:bCs/>
          <w:lang w:val="en-US"/>
        </w:rPr>
        <w:t xml:space="preserve"> </w:t>
      </w:r>
      <w:proofErr w:type="spellStart"/>
      <w:r w:rsidRPr="002E71E5">
        <w:rPr>
          <w:b/>
          <w:bCs/>
          <w:lang w:val="en-US"/>
        </w:rPr>
        <w:t>prácticos</w:t>
      </w:r>
      <w:proofErr w:type="spellEnd"/>
      <w:r w:rsidRPr="002E71E5">
        <w:rPr>
          <w:b/>
          <w:bCs/>
          <w:lang w:val="en-US"/>
        </w:rPr>
        <w:t>:</w:t>
      </w:r>
    </w:p>
    <w:p w14:paraId="1D79F930" w14:textId="77777777" w:rsidR="002E71E5" w:rsidRPr="002E71E5" w:rsidRDefault="002E71E5" w:rsidP="002E71E5">
      <w:pPr>
        <w:numPr>
          <w:ilvl w:val="0"/>
          <w:numId w:val="110"/>
        </w:numPr>
      </w:pPr>
      <w:r w:rsidRPr="002E71E5">
        <w:t xml:space="preserve">Resolver primero la </w:t>
      </w:r>
      <w:r w:rsidRPr="002E71E5">
        <w:rPr>
          <w:b/>
          <w:bCs/>
        </w:rPr>
        <w:t>relajación LP</w:t>
      </w:r>
      <w:r w:rsidRPr="002E71E5">
        <w:t xml:space="preserve"> (sin integridad) para obtener cota inferior (en minimización).</w:t>
      </w:r>
    </w:p>
    <w:p w14:paraId="6B596BD2" w14:textId="77777777" w:rsidR="002E71E5" w:rsidRPr="002E71E5" w:rsidRDefault="002E71E5" w:rsidP="002E71E5">
      <w:pPr>
        <w:numPr>
          <w:ilvl w:val="0"/>
          <w:numId w:val="110"/>
        </w:numPr>
      </w:pPr>
      <w:r w:rsidRPr="002E71E5">
        <w:t>Si la relajación LP produce una solución entera, es óptima; si no, B&amp;B generará nodos.</w:t>
      </w:r>
    </w:p>
    <w:p w14:paraId="608A38C5" w14:textId="77777777" w:rsidR="002E71E5" w:rsidRPr="002E71E5" w:rsidRDefault="002E71E5" w:rsidP="002E71E5">
      <w:pPr>
        <w:numPr>
          <w:ilvl w:val="0"/>
          <w:numId w:val="110"/>
        </w:numPr>
      </w:pPr>
      <w:r w:rsidRPr="002E71E5">
        <w:t>Documentar árbol B&amp;B abreviado cuando expliques en clase.</w:t>
      </w:r>
    </w:p>
    <w:p w14:paraId="31B0C38C" w14:textId="77777777" w:rsidR="002E71E5" w:rsidRPr="002E71E5" w:rsidRDefault="00AA7698" w:rsidP="002E71E5">
      <w:pPr>
        <w:rPr>
          <w:lang w:val="en-US"/>
        </w:rPr>
      </w:pPr>
      <w:r>
        <w:rPr>
          <w:lang w:val="en-US"/>
        </w:rPr>
        <w:pict w14:anchorId="06248EC8">
          <v:rect id="_x0000_i1062" style="width:0;height:1.5pt" o:hralign="center" o:hrstd="t" o:hr="t" fillcolor="#a0a0a0" stroked="f"/>
        </w:pict>
      </w:r>
    </w:p>
    <w:p w14:paraId="654A8D80" w14:textId="77777777" w:rsidR="002E71E5" w:rsidRPr="002E71E5" w:rsidRDefault="002E71E5" w:rsidP="002E71E5">
      <w:pPr>
        <w:rPr>
          <w:b/>
          <w:bCs/>
        </w:rPr>
      </w:pPr>
      <w:r w:rsidRPr="002E71E5">
        <w:rPr>
          <w:b/>
          <w:bCs/>
        </w:rPr>
        <w:t>3.8.5 Interpretación de reportes: qué mirar y cómo traducir a decisiones</w:t>
      </w:r>
    </w:p>
    <w:p w14:paraId="782357D0" w14:textId="77777777" w:rsidR="002E71E5" w:rsidRPr="002E71E5" w:rsidRDefault="002E71E5" w:rsidP="002E71E5">
      <w:r w:rsidRPr="002E71E5">
        <w:t>Cuando obtengas resultados (en WinQSB o en LINDO), examina:</w:t>
      </w:r>
    </w:p>
    <w:p w14:paraId="7EECD17A" w14:textId="77777777" w:rsidR="002E71E5" w:rsidRPr="002E71E5" w:rsidRDefault="002E71E5" w:rsidP="002E71E5">
      <w:pPr>
        <w:numPr>
          <w:ilvl w:val="0"/>
          <w:numId w:val="111"/>
        </w:numPr>
        <w:rPr>
          <w:lang w:val="en-US"/>
        </w:rPr>
      </w:pPr>
      <w:r w:rsidRPr="002E71E5">
        <w:rPr>
          <w:b/>
          <w:bCs/>
        </w:rPr>
        <w:lastRenderedPageBreak/>
        <w:t>Valores de variables</w:t>
      </w:r>
      <w:r w:rsidRPr="002E71E5">
        <w:t xml:space="preserve">: cantidad asignada, número de instancias, horas, rutas. </w:t>
      </w:r>
      <w:proofErr w:type="spellStart"/>
      <w:r w:rsidRPr="002E71E5">
        <w:rPr>
          <w:lang w:val="en-US"/>
        </w:rPr>
        <w:t>Traducción</w:t>
      </w:r>
      <w:proofErr w:type="spellEnd"/>
      <w:r w:rsidRPr="002E71E5">
        <w:rPr>
          <w:lang w:val="en-US"/>
        </w:rPr>
        <w:t xml:space="preserve"> </w:t>
      </w:r>
      <w:proofErr w:type="spellStart"/>
      <w:r w:rsidRPr="002E71E5">
        <w:rPr>
          <w:lang w:val="en-US"/>
        </w:rPr>
        <w:t>operativa</w:t>
      </w:r>
      <w:proofErr w:type="spellEnd"/>
      <w:r w:rsidRPr="002E71E5">
        <w:rPr>
          <w:lang w:val="en-US"/>
        </w:rPr>
        <w:t xml:space="preserve"> </w:t>
      </w:r>
      <w:proofErr w:type="spellStart"/>
      <w:r w:rsidRPr="002E71E5">
        <w:rPr>
          <w:lang w:val="en-US"/>
        </w:rPr>
        <w:t>inmediata</w:t>
      </w:r>
      <w:proofErr w:type="spellEnd"/>
      <w:r w:rsidRPr="002E71E5">
        <w:rPr>
          <w:lang w:val="en-US"/>
        </w:rPr>
        <w:t>.</w:t>
      </w:r>
    </w:p>
    <w:p w14:paraId="5E2D2C88" w14:textId="77777777" w:rsidR="002E71E5" w:rsidRPr="002E71E5" w:rsidRDefault="002E71E5" w:rsidP="002E71E5">
      <w:pPr>
        <w:numPr>
          <w:ilvl w:val="0"/>
          <w:numId w:val="111"/>
        </w:numPr>
        <w:rPr>
          <w:lang w:val="en-US"/>
        </w:rPr>
      </w:pPr>
      <w:proofErr w:type="spellStart"/>
      <w:r w:rsidRPr="002E71E5">
        <w:rPr>
          <w:b/>
          <w:bCs/>
        </w:rPr>
        <w:t>Slacks</w:t>
      </w:r>
      <w:proofErr w:type="spellEnd"/>
      <w:r w:rsidRPr="002E71E5">
        <w:rPr>
          <w:b/>
          <w:bCs/>
        </w:rPr>
        <w:t xml:space="preserve"> / holguras</w:t>
      </w:r>
      <w:r w:rsidRPr="002E71E5">
        <w:t>: te dicen si un recurso es límite (</w:t>
      </w:r>
      <w:proofErr w:type="spellStart"/>
      <w:r w:rsidRPr="002E71E5">
        <w:t>slack</w:t>
      </w:r>
      <w:proofErr w:type="spellEnd"/>
      <w:r w:rsidRPr="002E71E5">
        <w:t xml:space="preserve">=0 → </w:t>
      </w:r>
      <w:proofErr w:type="spellStart"/>
      <w:r w:rsidRPr="002E71E5">
        <w:t>binding</w:t>
      </w:r>
      <w:proofErr w:type="spellEnd"/>
      <w:r w:rsidRPr="002E71E5">
        <w:t xml:space="preserve">). </w:t>
      </w:r>
      <w:r w:rsidRPr="002E71E5">
        <w:rPr>
          <w:lang w:val="en-US"/>
        </w:rPr>
        <w:t xml:space="preserve">Sirve para </w:t>
      </w:r>
      <w:proofErr w:type="spellStart"/>
      <w:r w:rsidRPr="002E71E5">
        <w:rPr>
          <w:lang w:val="en-US"/>
        </w:rPr>
        <w:t>priorizar</w:t>
      </w:r>
      <w:proofErr w:type="spellEnd"/>
      <w:r w:rsidRPr="002E71E5">
        <w:rPr>
          <w:lang w:val="en-US"/>
        </w:rPr>
        <w:t xml:space="preserve"> </w:t>
      </w:r>
      <w:proofErr w:type="spellStart"/>
      <w:r w:rsidRPr="002E71E5">
        <w:rPr>
          <w:lang w:val="en-US"/>
        </w:rPr>
        <w:t>compras</w:t>
      </w:r>
      <w:proofErr w:type="spellEnd"/>
      <w:r w:rsidRPr="002E71E5">
        <w:rPr>
          <w:lang w:val="en-US"/>
        </w:rPr>
        <w:t>.</w:t>
      </w:r>
    </w:p>
    <w:p w14:paraId="061236F3" w14:textId="77777777" w:rsidR="002E71E5" w:rsidRPr="002E71E5" w:rsidRDefault="002E71E5" w:rsidP="002E71E5">
      <w:pPr>
        <w:numPr>
          <w:ilvl w:val="0"/>
          <w:numId w:val="111"/>
        </w:numPr>
      </w:pPr>
      <w:r w:rsidRPr="002E71E5">
        <w:rPr>
          <w:b/>
          <w:bCs/>
        </w:rPr>
        <w:t>Precios sombra (dual)</w:t>
      </w:r>
      <w:r w:rsidRPr="002E71E5">
        <w:t xml:space="preserve">: marginal </w:t>
      </w:r>
      <w:proofErr w:type="spellStart"/>
      <w:r w:rsidRPr="002E71E5">
        <w:t>value</w:t>
      </w:r>
      <w:proofErr w:type="spellEnd"/>
      <w:r w:rsidRPr="002E71E5">
        <w:t xml:space="preserve"> </w:t>
      </w:r>
      <w:proofErr w:type="spellStart"/>
      <w:r w:rsidRPr="002E71E5">
        <w:t>of</w:t>
      </w:r>
      <w:proofErr w:type="spellEnd"/>
      <w:r w:rsidRPr="002E71E5">
        <w:t xml:space="preserve"> </w:t>
      </w:r>
      <w:proofErr w:type="spellStart"/>
      <w:r w:rsidRPr="002E71E5">
        <w:t>resources</w:t>
      </w:r>
      <w:proofErr w:type="spellEnd"/>
      <w:r w:rsidRPr="002E71E5">
        <w:t xml:space="preserve"> — cuánto aumentaría el objetivo por unidad extra de RHS. Útil para negociar compra/contratación (ej.: ¿vale la pena pagar una hora extra de CPU?).</w:t>
      </w:r>
    </w:p>
    <w:p w14:paraId="03D2BE14" w14:textId="77777777" w:rsidR="002E71E5" w:rsidRPr="002E71E5" w:rsidRDefault="002E71E5" w:rsidP="002E71E5">
      <w:pPr>
        <w:numPr>
          <w:ilvl w:val="0"/>
          <w:numId w:val="111"/>
        </w:numPr>
      </w:pPr>
      <w:proofErr w:type="spellStart"/>
      <w:r w:rsidRPr="002E71E5">
        <w:rPr>
          <w:b/>
          <w:bCs/>
        </w:rPr>
        <w:t>Reduced</w:t>
      </w:r>
      <w:proofErr w:type="spellEnd"/>
      <w:r w:rsidRPr="002E71E5">
        <w:rPr>
          <w:b/>
          <w:bCs/>
        </w:rPr>
        <w:t xml:space="preserve"> </w:t>
      </w:r>
      <w:proofErr w:type="spellStart"/>
      <w:r w:rsidRPr="002E71E5">
        <w:rPr>
          <w:b/>
          <w:bCs/>
        </w:rPr>
        <w:t>costs</w:t>
      </w:r>
      <w:proofErr w:type="spellEnd"/>
      <w:r w:rsidRPr="002E71E5">
        <w:t xml:space="preserve">: cuanto debería mejorar el coeficiente objetivo para que una variable actualmente 0 entre a la base (por ejemplo, si un tipo de instancia no fue usado, </w:t>
      </w:r>
      <w:proofErr w:type="spellStart"/>
      <w:r w:rsidRPr="002E71E5">
        <w:t>reduced</w:t>
      </w:r>
      <w:proofErr w:type="spellEnd"/>
      <w:r w:rsidRPr="002E71E5">
        <w:t xml:space="preserve"> </w:t>
      </w:r>
      <w:proofErr w:type="spellStart"/>
      <w:r w:rsidRPr="002E71E5">
        <w:t>cost</w:t>
      </w:r>
      <w:proofErr w:type="spellEnd"/>
      <w:r w:rsidRPr="002E71E5">
        <w:t xml:space="preserve"> indica cuanto tendría que bajar su coste para ser atractivo).</w:t>
      </w:r>
    </w:p>
    <w:p w14:paraId="46D2C8C7" w14:textId="77777777" w:rsidR="002E71E5" w:rsidRPr="002E71E5" w:rsidRDefault="002E71E5" w:rsidP="002E71E5">
      <w:pPr>
        <w:numPr>
          <w:ilvl w:val="0"/>
          <w:numId w:val="111"/>
        </w:numPr>
      </w:pPr>
      <w:r w:rsidRPr="002E71E5">
        <w:rPr>
          <w:b/>
          <w:bCs/>
        </w:rPr>
        <w:t>Intervalos de optimalidad (</w:t>
      </w:r>
      <w:proofErr w:type="spellStart"/>
      <w:r w:rsidRPr="002E71E5">
        <w:rPr>
          <w:b/>
          <w:bCs/>
        </w:rPr>
        <w:t>allowable</w:t>
      </w:r>
      <w:proofErr w:type="spellEnd"/>
      <w:r w:rsidRPr="002E71E5">
        <w:rPr>
          <w:b/>
          <w:bCs/>
        </w:rPr>
        <w:t xml:space="preserve"> </w:t>
      </w:r>
      <w:proofErr w:type="spellStart"/>
      <w:r w:rsidRPr="002E71E5">
        <w:rPr>
          <w:b/>
          <w:bCs/>
        </w:rPr>
        <w:t>increase</w:t>
      </w:r>
      <w:proofErr w:type="spellEnd"/>
      <w:r w:rsidRPr="002E71E5">
        <w:rPr>
          <w:b/>
          <w:bCs/>
        </w:rPr>
        <w:t>/</w:t>
      </w:r>
      <w:proofErr w:type="spellStart"/>
      <w:r w:rsidRPr="002E71E5">
        <w:rPr>
          <w:b/>
          <w:bCs/>
        </w:rPr>
        <w:t>decrease</w:t>
      </w:r>
      <w:proofErr w:type="spellEnd"/>
      <w:r w:rsidRPr="002E71E5">
        <w:rPr>
          <w:b/>
          <w:bCs/>
        </w:rPr>
        <w:t>)</w:t>
      </w:r>
      <w:r w:rsidRPr="002E71E5">
        <w:t>: hasta qué punto puedes modificar coeficientes sin cambiar la estructura óptima —fundamental para decisiones robustas.</w:t>
      </w:r>
    </w:p>
    <w:p w14:paraId="1F6D4706" w14:textId="77777777" w:rsidR="002E71E5" w:rsidRPr="002E71E5" w:rsidRDefault="002E71E5" w:rsidP="002E71E5">
      <w:pPr>
        <w:numPr>
          <w:ilvl w:val="0"/>
          <w:numId w:val="111"/>
        </w:numPr>
      </w:pPr>
      <w:r w:rsidRPr="002E71E5">
        <w:rPr>
          <w:b/>
          <w:bCs/>
        </w:rPr>
        <w:t>Para MIP</w:t>
      </w:r>
      <w:r w:rsidRPr="002E71E5">
        <w:t xml:space="preserve">: además del óptimo, revisa la </w:t>
      </w:r>
      <w:r w:rsidRPr="002E71E5">
        <w:rPr>
          <w:b/>
          <w:bCs/>
        </w:rPr>
        <w:t>brecha</w:t>
      </w:r>
      <w:r w:rsidRPr="002E71E5">
        <w:t xml:space="preserve"> (gap) si el </w:t>
      </w:r>
      <w:proofErr w:type="spellStart"/>
      <w:r w:rsidRPr="002E71E5">
        <w:t>solver</w:t>
      </w:r>
      <w:proofErr w:type="spellEnd"/>
      <w:r w:rsidRPr="002E71E5">
        <w:t xml:space="preserve"> no termina a </w:t>
      </w:r>
      <w:proofErr w:type="spellStart"/>
      <w:r w:rsidRPr="002E71E5">
        <w:t>optimality</w:t>
      </w:r>
      <w:proofErr w:type="spellEnd"/>
      <w:r w:rsidRPr="002E71E5">
        <w:t>: (UB − LB)/UB —si la brecha es pequeña, la solución es práctica aceptable.</w:t>
      </w:r>
    </w:p>
    <w:p w14:paraId="3E4A64A8" w14:textId="77777777" w:rsidR="002E71E5" w:rsidRPr="002E71E5" w:rsidRDefault="002E71E5" w:rsidP="002E71E5">
      <w:r w:rsidRPr="002E71E5">
        <w:rPr>
          <w:b/>
          <w:bCs/>
        </w:rPr>
        <w:t>Ejemplo interpretativo (UPN):</w:t>
      </w:r>
      <w:r w:rsidRPr="002E71E5">
        <w:t xml:space="preserve"> </w:t>
      </w:r>
      <w:proofErr w:type="spellStart"/>
      <w:r w:rsidRPr="002E71E5">
        <w:t>shadow</w:t>
      </w:r>
      <w:proofErr w:type="spellEnd"/>
      <w:r w:rsidRPr="002E71E5">
        <w:t xml:space="preserve"> </w:t>
      </w:r>
      <w:proofErr w:type="spellStart"/>
      <w:r w:rsidRPr="002E71E5">
        <w:t>price</w:t>
      </w:r>
      <w:proofErr w:type="spellEnd"/>
      <w:r w:rsidRPr="002E71E5">
        <w:t xml:space="preserve"> de CPU = 1.333 → si una hora extra de CPU cuesta menos que 1.333 unidades de beneficio pedagógico, conviene comprarla; si cuesta más, no es rentable según el modelo.</w:t>
      </w:r>
    </w:p>
    <w:p w14:paraId="470452B4" w14:textId="77777777" w:rsidR="002E71E5" w:rsidRPr="002E71E5" w:rsidRDefault="00AA7698" w:rsidP="002E71E5">
      <w:pPr>
        <w:rPr>
          <w:lang w:val="en-US"/>
        </w:rPr>
      </w:pPr>
      <w:r>
        <w:rPr>
          <w:lang w:val="en-US"/>
        </w:rPr>
        <w:pict w14:anchorId="4386467A">
          <v:rect id="_x0000_i1063" style="width:0;height:1.5pt" o:hralign="center" o:hrstd="t" o:hr="t" fillcolor="#a0a0a0" stroked="f"/>
        </w:pict>
      </w:r>
    </w:p>
    <w:p w14:paraId="0BE59CC9" w14:textId="77777777" w:rsidR="002E71E5" w:rsidRPr="002E71E5" w:rsidRDefault="002E71E5" w:rsidP="002E71E5">
      <w:pPr>
        <w:rPr>
          <w:b/>
          <w:bCs/>
          <w:lang w:val="en-US"/>
        </w:rPr>
      </w:pPr>
      <w:r w:rsidRPr="002E71E5">
        <w:rPr>
          <w:b/>
          <w:bCs/>
          <w:lang w:val="en-US"/>
        </w:rPr>
        <w:t xml:space="preserve">3.8.6 </w:t>
      </w:r>
      <w:proofErr w:type="spellStart"/>
      <w:r w:rsidRPr="002E71E5">
        <w:rPr>
          <w:b/>
          <w:bCs/>
          <w:lang w:val="en-US"/>
        </w:rPr>
        <w:t>Sensibilidad</w:t>
      </w:r>
      <w:proofErr w:type="spellEnd"/>
      <w:r w:rsidRPr="002E71E5">
        <w:rPr>
          <w:b/>
          <w:bCs/>
          <w:lang w:val="en-US"/>
        </w:rPr>
        <w:t xml:space="preserve"> </w:t>
      </w:r>
      <w:proofErr w:type="spellStart"/>
      <w:r w:rsidRPr="002E71E5">
        <w:rPr>
          <w:b/>
          <w:bCs/>
          <w:lang w:val="en-US"/>
        </w:rPr>
        <w:t>numérica</w:t>
      </w:r>
      <w:proofErr w:type="spellEnd"/>
      <w:r w:rsidRPr="002E71E5">
        <w:rPr>
          <w:b/>
          <w:bCs/>
          <w:lang w:val="en-US"/>
        </w:rPr>
        <w:t xml:space="preserve"> y </w:t>
      </w:r>
      <w:proofErr w:type="spellStart"/>
      <w:r w:rsidRPr="002E71E5">
        <w:rPr>
          <w:b/>
          <w:bCs/>
          <w:lang w:val="en-US"/>
        </w:rPr>
        <w:t>recomendaciones</w:t>
      </w:r>
      <w:proofErr w:type="spellEnd"/>
      <w:r w:rsidRPr="002E71E5">
        <w:rPr>
          <w:b/>
          <w:bCs/>
          <w:lang w:val="en-US"/>
        </w:rPr>
        <w:t xml:space="preserve"> </w:t>
      </w:r>
      <w:proofErr w:type="spellStart"/>
      <w:r w:rsidRPr="002E71E5">
        <w:rPr>
          <w:b/>
          <w:bCs/>
          <w:lang w:val="en-US"/>
        </w:rPr>
        <w:t>prácticas</w:t>
      </w:r>
      <w:proofErr w:type="spellEnd"/>
    </w:p>
    <w:p w14:paraId="02BC72E3" w14:textId="77777777" w:rsidR="002E71E5" w:rsidRPr="002E71E5" w:rsidRDefault="002E71E5" w:rsidP="002E71E5">
      <w:pPr>
        <w:numPr>
          <w:ilvl w:val="0"/>
          <w:numId w:val="112"/>
        </w:numPr>
      </w:pPr>
      <w:r w:rsidRPr="002E71E5">
        <w:rPr>
          <w:b/>
          <w:bCs/>
        </w:rPr>
        <w:t>Escala y unidades</w:t>
      </w:r>
      <w:r w:rsidRPr="002E71E5">
        <w:t>: evita combinar costes en miles con RHS en unidades pequeñas —</w:t>
      </w:r>
      <w:proofErr w:type="spellStart"/>
      <w:r w:rsidRPr="002E71E5">
        <w:t>reescalar</w:t>
      </w:r>
      <w:proofErr w:type="spellEnd"/>
      <w:r w:rsidRPr="002E71E5">
        <w:t xml:space="preserve"> si hace falta.</w:t>
      </w:r>
    </w:p>
    <w:p w14:paraId="129013DB" w14:textId="77777777" w:rsidR="002E71E5" w:rsidRPr="002E71E5" w:rsidRDefault="002E71E5" w:rsidP="002E71E5">
      <w:pPr>
        <w:numPr>
          <w:ilvl w:val="0"/>
          <w:numId w:val="112"/>
        </w:numPr>
      </w:pPr>
      <w:r w:rsidRPr="002E71E5">
        <w:rPr>
          <w:b/>
          <w:bCs/>
        </w:rPr>
        <w:t>Precisión</w:t>
      </w:r>
      <w:r w:rsidRPr="002E71E5">
        <w:t xml:space="preserve">: al usar Big-M o penalizaciones en LINDO, evita </w:t>
      </w:r>
      <w:proofErr w:type="spellStart"/>
      <w:r w:rsidRPr="002E71E5">
        <w:t>coefficients</w:t>
      </w:r>
      <w:proofErr w:type="spellEnd"/>
      <w:r w:rsidRPr="002E71E5">
        <w:t xml:space="preserve"> excesivamente grandes; preferir </w:t>
      </w:r>
      <w:proofErr w:type="spellStart"/>
      <w:r w:rsidRPr="002E71E5">
        <w:t>Two-Phase</w:t>
      </w:r>
      <w:proofErr w:type="spellEnd"/>
      <w:r w:rsidRPr="002E71E5">
        <w:t xml:space="preserve"> o la funcionalidad interna de LINDO.</w:t>
      </w:r>
    </w:p>
    <w:p w14:paraId="3C56848A" w14:textId="77777777" w:rsidR="002E71E5" w:rsidRPr="002E71E5" w:rsidRDefault="002E71E5" w:rsidP="002E71E5">
      <w:pPr>
        <w:numPr>
          <w:ilvl w:val="0"/>
          <w:numId w:val="112"/>
        </w:numPr>
      </w:pPr>
      <w:r w:rsidRPr="002E71E5">
        <w:rPr>
          <w:b/>
          <w:bCs/>
        </w:rPr>
        <w:lastRenderedPageBreak/>
        <w:t>Formulación fuerte para MIP</w:t>
      </w:r>
      <w:r w:rsidRPr="002E71E5">
        <w:t xml:space="preserve">: modela con </w:t>
      </w:r>
      <w:proofErr w:type="spellStart"/>
      <w:r w:rsidRPr="002E71E5">
        <w:t>constraints</w:t>
      </w:r>
      <w:proofErr w:type="spellEnd"/>
      <w:r w:rsidRPr="002E71E5">
        <w:t xml:space="preserve"> claras y, cuando sea posible, agrega </w:t>
      </w:r>
      <w:proofErr w:type="spellStart"/>
      <w:r w:rsidRPr="002E71E5">
        <w:t>cuts</w:t>
      </w:r>
      <w:proofErr w:type="spellEnd"/>
      <w:r w:rsidRPr="002E71E5">
        <w:t>/</w:t>
      </w:r>
      <w:proofErr w:type="spellStart"/>
      <w:r w:rsidRPr="002E71E5">
        <w:t>valid</w:t>
      </w:r>
      <w:proofErr w:type="spellEnd"/>
      <w:r w:rsidRPr="002E71E5">
        <w:t xml:space="preserve"> </w:t>
      </w:r>
      <w:proofErr w:type="spellStart"/>
      <w:r w:rsidRPr="002E71E5">
        <w:t>inequalities</w:t>
      </w:r>
      <w:proofErr w:type="spellEnd"/>
      <w:r w:rsidRPr="002E71E5">
        <w:t xml:space="preserve"> o límites (</w:t>
      </w:r>
      <w:proofErr w:type="spellStart"/>
      <w:r w:rsidRPr="002E71E5">
        <w:t>upper</w:t>
      </w:r>
      <w:proofErr w:type="spellEnd"/>
      <w:r w:rsidRPr="002E71E5">
        <w:t xml:space="preserve"> </w:t>
      </w:r>
      <w:proofErr w:type="spellStart"/>
      <w:r w:rsidRPr="002E71E5">
        <w:t>bounds</w:t>
      </w:r>
      <w:proofErr w:type="spellEnd"/>
      <w:r w:rsidRPr="002E71E5">
        <w:t xml:space="preserve">) para acelerar Branch &amp; </w:t>
      </w:r>
      <w:proofErr w:type="spellStart"/>
      <w:r w:rsidRPr="002E71E5">
        <w:t>Bound</w:t>
      </w:r>
      <w:proofErr w:type="spellEnd"/>
      <w:r w:rsidRPr="002E71E5">
        <w:t>.</w:t>
      </w:r>
    </w:p>
    <w:p w14:paraId="5E2773A7" w14:textId="77777777" w:rsidR="002E71E5" w:rsidRPr="002E71E5" w:rsidRDefault="002E71E5" w:rsidP="002E71E5">
      <w:pPr>
        <w:numPr>
          <w:ilvl w:val="0"/>
          <w:numId w:val="112"/>
        </w:numPr>
      </w:pPr>
      <w:r w:rsidRPr="002E71E5">
        <w:rPr>
          <w:b/>
          <w:bCs/>
        </w:rPr>
        <w:t>Probar la relajación LP</w:t>
      </w:r>
      <w:r w:rsidRPr="002E71E5">
        <w:t xml:space="preserve"> para entender la estructura y obtener cotas.</w:t>
      </w:r>
    </w:p>
    <w:p w14:paraId="2A8CBF7C" w14:textId="77777777" w:rsidR="002E71E5" w:rsidRPr="002E71E5" w:rsidRDefault="002E71E5" w:rsidP="002E71E5">
      <w:pPr>
        <w:numPr>
          <w:ilvl w:val="0"/>
          <w:numId w:val="112"/>
        </w:numPr>
        <w:rPr>
          <w:lang w:val="en-US"/>
        </w:rPr>
      </w:pPr>
      <w:r w:rsidRPr="002E71E5">
        <w:rPr>
          <w:b/>
          <w:bCs/>
        </w:rPr>
        <w:t>Verificación práctica</w:t>
      </w:r>
      <w:r w:rsidRPr="002E71E5">
        <w:t xml:space="preserve">: comparar solución del </w:t>
      </w:r>
      <w:proofErr w:type="spellStart"/>
      <w:r w:rsidRPr="002E71E5">
        <w:t>solver</w:t>
      </w:r>
      <w:proofErr w:type="spellEnd"/>
      <w:r w:rsidRPr="002E71E5">
        <w:t xml:space="preserve"> con una solución heurística (p. ej. </w:t>
      </w:r>
      <w:r w:rsidRPr="002E71E5">
        <w:rPr>
          <w:lang w:val="en-US"/>
        </w:rPr>
        <w:t xml:space="preserve">VAM en </w:t>
      </w:r>
      <w:proofErr w:type="spellStart"/>
      <w:r w:rsidRPr="002E71E5">
        <w:rPr>
          <w:lang w:val="en-US"/>
        </w:rPr>
        <w:t>transporte</w:t>
      </w:r>
      <w:proofErr w:type="spellEnd"/>
      <w:r w:rsidRPr="002E71E5">
        <w:rPr>
          <w:lang w:val="en-US"/>
        </w:rPr>
        <w:t xml:space="preserve">) para </w:t>
      </w:r>
      <w:proofErr w:type="spellStart"/>
      <w:r w:rsidRPr="002E71E5">
        <w:rPr>
          <w:lang w:val="en-US"/>
        </w:rPr>
        <w:t>detectar</w:t>
      </w:r>
      <w:proofErr w:type="spellEnd"/>
      <w:r w:rsidRPr="002E71E5">
        <w:rPr>
          <w:lang w:val="en-US"/>
        </w:rPr>
        <w:t xml:space="preserve"> </w:t>
      </w:r>
      <w:proofErr w:type="spellStart"/>
      <w:r w:rsidRPr="002E71E5">
        <w:rPr>
          <w:lang w:val="en-US"/>
        </w:rPr>
        <w:t>errores</w:t>
      </w:r>
      <w:proofErr w:type="spellEnd"/>
      <w:r w:rsidRPr="002E71E5">
        <w:rPr>
          <w:lang w:val="en-US"/>
        </w:rPr>
        <w:t xml:space="preserve"> de </w:t>
      </w:r>
      <w:proofErr w:type="spellStart"/>
      <w:r w:rsidRPr="002E71E5">
        <w:rPr>
          <w:lang w:val="en-US"/>
        </w:rPr>
        <w:t>modelado</w:t>
      </w:r>
      <w:proofErr w:type="spellEnd"/>
      <w:r w:rsidRPr="002E71E5">
        <w:rPr>
          <w:lang w:val="en-US"/>
        </w:rPr>
        <w:t>.</w:t>
      </w:r>
    </w:p>
    <w:p w14:paraId="749ACE83" w14:textId="77777777" w:rsidR="002E71E5" w:rsidRPr="002E71E5" w:rsidRDefault="00AA7698" w:rsidP="002E71E5">
      <w:pPr>
        <w:rPr>
          <w:lang w:val="en-US"/>
        </w:rPr>
      </w:pPr>
      <w:r>
        <w:rPr>
          <w:lang w:val="en-US"/>
        </w:rPr>
        <w:pict w14:anchorId="114A9C87">
          <v:rect id="_x0000_i1064" style="width:0;height:1.5pt" o:hralign="center" o:hrstd="t" o:hr="t" fillcolor="#a0a0a0" stroked="f"/>
        </w:pict>
      </w:r>
    </w:p>
    <w:p w14:paraId="71F168F4" w14:textId="77777777" w:rsidR="002E71E5" w:rsidRPr="002E71E5" w:rsidRDefault="002E71E5" w:rsidP="002E71E5">
      <w:pPr>
        <w:rPr>
          <w:b/>
          <w:bCs/>
        </w:rPr>
      </w:pPr>
      <w:r w:rsidRPr="002E71E5">
        <w:rPr>
          <w:b/>
          <w:bCs/>
        </w:rPr>
        <w:t>3.8.7 Consejos docentes y casos de estudio nicaragüenses</w:t>
      </w:r>
    </w:p>
    <w:p w14:paraId="55545219" w14:textId="77777777" w:rsidR="002E71E5" w:rsidRPr="002E71E5" w:rsidRDefault="002E71E5" w:rsidP="002E71E5">
      <w:pPr>
        <w:numPr>
          <w:ilvl w:val="0"/>
          <w:numId w:val="113"/>
        </w:numPr>
        <w:rPr>
          <w:lang w:val="en-US"/>
        </w:rPr>
      </w:pPr>
      <w:r w:rsidRPr="002E71E5">
        <w:rPr>
          <w:b/>
          <w:bCs/>
          <w:lang w:val="en-US"/>
        </w:rPr>
        <w:t xml:space="preserve">Clase </w:t>
      </w:r>
      <w:proofErr w:type="spellStart"/>
      <w:r w:rsidRPr="002E71E5">
        <w:rPr>
          <w:b/>
          <w:bCs/>
          <w:lang w:val="en-US"/>
        </w:rPr>
        <w:t>práctica</w:t>
      </w:r>
      <w:proofErr w:type="spellEnd"/>
      <w:r w:rsidRPr="002E71E5">
        <w:rPr>
          <w:b/>
          <w:bCs/>
          <w:lang w:val="en-US"/>
        </w:rPr>
        <w:t xml:space="preserve"> </w:t>
      </w:r>
      <w:proofErr w:type="spellStart"/>
      <w:r w:rsidRPr="002E71E5">
        <w:rPr>
          <w:b/>
          <w:bCs/>
          <w:lang w:val="en-US"/>
        </w:rPr>
        <w:t>propuesta</w:t>
      </w:r>
      <w:proofErr w:type="spellEnd"/>
      <w:r w:rsidRPr="002E71E5">
        <w:rPr>
          <w:b/>
          <w:bCs/>
          <w:lang w:val="en-US"/>
        </w:rPr>
        <w:t xml:space="preserve"> (2 </w:t>
      </w:r>
      <w:proofErr w:type="spellStart"/>
      <w:r w:rsidRPr="002E71E5">
        <w:rPr>
          <w:b/>
          <w:bCs/>
          <w:lang w:val="en-US"/>
        </w:rPr>
        <w:t>sesiones</w:t>
      </w:r>
      <w:proofErr w:type="spellEnd"/>
      <w:r w:rsidRPr="002E71E5">
        <w:rPr>
          <w:b/>
          <w:bCs/>
          <w:lang w:val="en-US"/>
        </w:rPr>
        <w:t>):</w:t>
      </w:r>
    </w:p>
    <w:p w14:paraId="1EDE73DB" w14:textId="77777777" w:rsidR="002E71E5" w:rsidRPr="002E71E5" w:rsidRDefault="002E71E5" w:rsidP="002E71E5">
      <w:pPr>
        <w:numPr>
          <w:ilvl w:val="1"/>
          <w:numId w:val="113"/>
        </w:numPr>
      </w:pPr>
      <w:r w:rsidRPr="002E71E5">
        <w:rPr>
          <w:b/>
          <w:bCs/>
        </w:rPr>
        <w:t>Sesión 1 (formulación &amp; WinQSB):</w:t>
      </w:r>
      <w:r w:rsidRPr="002E71E5">
        <w:t xml:space="preserve"> los estudiantes ingresan el modelo del laboratorio (3 restricciones) en WinQSB, resuelven, reportan </w:t>
      </w:r>
      <w:proofErr w:type="spellStart"/>
      <w:r w:rsidRPr="002E71E5">
        <w:t>slacks</w:t>
      </w:r>
      <w:proofErr w:type="spellEnd"/>
      <w:r w:rsidRPr="002E71E5">
        <w:t xml:space="preserve"> y prueban cambios en RHS.</w:t>
      </w:r>
    </w:p>
    <w:p w14:paraId="570F6C2D" w14:textId="77777777" w:rsidR="002E71E5" w:rsidRPr="002E71E5" w:rsidRDefault="002E71E5" w:rsidP="002E71E5">
      <w:pPr>
        <w:numPr>
          <w:ilvl w:val="1"/>
          <w:numId w:val="113"/>
        </w:numPr>
        <w:rPr>
          <w:lang w:val="en-US"/>
        </w:rPr>
      </w:pPr>
      <w:r w:rsidRPr="002E71E5">
        <w:rPr>
          <w:b/>
          <w:bCs/>
        </w:rPr>
        <w:t>Sesión 2 (LINDO &amp; sensibilidad):</w:t>
      </w:r>
      <w:r w:rsidRPr="002E71E5">
        <w:t xml:space="preserve"> cada grupo carga el mismo modelo en LINDO, solicita el </w:t>
      </w:r>
      <w:proofErr w:type="spellStart"/>
      <w:r w:rsidRPr="002E71E5">
        <w:rPr>
          <w:i/>
          <w:iCs/>
        </w:rPr>
        <w:t>Sensitivity</w:t>
      </w:r>
      <w:proofErr w:type="spellEnd"/>
      <w:r w:rsidRPr="002E71E5">
        <w:rPr>
          <w:i/>
          <w:iCs/>
        </w:rPr>
        <w:t xml:space="preserve"> </w:t>
      </w:r>
      <w:proofErr w:type="spellStart"/>
      <w:r w:rsidRPr="002E71E5">
        <w:rPr>
          <w:i/>
          <w:iCs/>
        </w:rPr>
        <w:t>Report</w:t>
      </w:r>
      <w:proofErr w:type="spellEnd"/>
      <w:r w:rsidRPr="002E71E5">
        <w:t xml:space="preserve">, interpreta precios sombra, y discute decisiones: ¿comprar una hora de CPU? </w:t>
      </w:r>
      <w:r w:rsidRPr="002E71E5">
        <w:rPr>
          <w:lang w:val="en-US"/>
        </w:rPr>
        <w:t>¿</w:t>
      </w:r>
      <w:proofErr w:type="spellStart"/>
      <w:r w:rsidRPr="002E71E5">
        <w:rPr>
          <w:lang w:val="en-US"/>
        </w:rPr>
        <w:t>pagar</w:t>
      </w:r>
      <w:proofErr w:type="spellEnd"/>
      <w:r w:rsidRPr="002E71E5">
        <w:rPr>
          <w:lang w:val="en-US"/>
        </w:rPr>
        <w:t xml:space="preserve"> personal extra?</w:t>
      </w:r>
    </w:p>
    <w:p w14:paraId="05B5EF77" w14:textId="77777777" w:rsidR="002E71E5" w:rsidRPr="002E71E5" w:rsidRDefault="002E71E5" w:rsidP="002E71E5">
      <w:pPr>
        <w:numPr>
          <w:ilvl w:val="0"/>
          <w:numId w:val="113"/>
        </w:numPr>
      </w:pPr>
      <w:r w:rsidRPr="002E71E5">
        <w:rPr>
          <w:b/>
          <w:bCs/>
        </w:rPr>
        <w:t>Caso de proyecto final (aplicable localmente):</w:t>
      </w:r>
      <w:r w:rsidRPr="002E71E5">
        <w:t xml:space="preserve"> planificación de despliegue de servidores para servicios de e-learning en la UPN y UNA: optimizar número y tipo de instancias bajo presupuesto limitado y demanda por facultad; incluir integridad (instancias enteras) y análisis de sensibilidad que informe al vicerrector sobre coste/beneficio de ampliar presupuesto.</w:t>
      </w:r>
    </w:p>
    <w:p w14:paraId="2FB05809" w14:textId="77777777" w:rsidR="002E71E5" w:rsidRPr="002E71E5" w:rsidRDefault="002E71E5" w:rsidP="002E71E5">
      <w:pPr>
        <w:numPr>
          <w:ilvl w:val="0"/>
          <w:numId w:val="113"/>
        </w:numPr>
      </w:pPr>
      <w:r w:rsidRPr="002E71E5">
        <w:rPr>
          <w:b/>
          <w:bCs/>
        </w:rPr>
        <w:t>Pequeño consejo de política pública:</w:t>
      </w:r>
      <w:r w:rsidRPr="002E71E5">
        <w:t xml:space="preserve"> cuando presentes resultados a autoridades, incluye la interpretación monetaria de los </w:t>
      </w:r>
      <w:proofErr w:type="spellStart"/>
      <w:r w:rsidRPr="002E71E5">
        <w:t>shadow</w:t>
      </w:r>
      <w:proofErr w:type="spellEnd"/>
      <w:r w:rsidRPr="002E71E5">
        <w:t xml:space="preserve"> </w:t>
      </w:r>
      <w:proofErr w:type="spellStart"/>
      <w:r w:rsidRPr="002E71E5">
        <w:t>prices</w:t>
      </w:r>
      <w:proofErr w:type="spellEnd"/>
      <w:r w:rsidRPr="002E71E5">
        <w:t xml:space="preserve"> (por ejemplo, “cada hora extra de CPU aumentaría el beneficio pedagógico en 1.33 unidades —equivalente a X córdobas si politizamos ese beneficio“).</w:t>
      </w:r>
    </w:p>
    <w:p w14:paraId="1B2E26C4" w14:textId="77777777" w:rsidR="002E71E5" w:rsidRPr="002E71E5" w:rsidRDefault="00AA7698" w:rsidP="002E71E5">
      <w:pPr>
        <w:rPr>
          <w:lang w:val="en-US"/>
        </w:rPr>
      </w:pPr>
      <w:r>
        <w:rPr>
          <w:lang w:val="en-US"/>
        </w:rPr>
        <w:pict w14:anchorId="76639139">
          <v:rect id="_x0000_i1065" style="width:0;height:1.5pt" o:hralign="center" o:hrstd="t" o:hr="t" fillcolor="#a0a0a0" stroked="f"/>
        </w:pict>
      </w:r>
    </w:p>
    <w:p w14:paraId="5491EA58" w14:textId="77777777" w:rsidR="002E71E5" w:rsidRPr="002E71E5" w:rsidRDefault="002E71E5" w:rsidP="002E71E5">
      <w:pPr>
        <w:rPr>
          <w:b/>
          <w:bCs/>
        </w:rPr>
      </w:pPr>
      <w:r w:rsidRPr="002E71E5">
        <w:rPr>
          <w:b/>
          <w:bCs/>
        </w:rPr>
        <w:t xml:space="preserve">3.8.8 Plantillas / </w:t>
      </w:r>
      <w:proofErr w:type="spellStart"/>
      <w:r w:rsidRPr="002E71E5">
        <w:rPr>
          <w:b/>
          <w:bCs/>
        </w:rPr>
        <w:t>snippets</w:t>
      </w:r>
      <w:proofErr w:type="spellEnd"/>
      <w:r w:rsidRPr="002E71E5">
        <w:rPr>
          <w:b/>
          <w:bCs/>
        </w:rPr>
        <w:t xml:space="preserve"> listos para copiar</w:t>
      </w:r>
    </w:p>
    <w:p w14:paraId="7CD81432" w14:textId="77777777" w:rsidR="002E71E5" w:rsidRPr="002E71E5" w:rsidRDefault="002E71E5" w:rsidP="002E71E5">
      <w:pPr>
        <w:rPr>
          <w:b/>
          <w:bCs/>
        </w:rPr>
      </w:pPr>
      <w:r w:rsidRPr="002E71E5">
        <w:rPr>
          <w:b/>
          <w:bCs/>
        </w:rPr>
        <w:t xml:space="preserve">LINDO — LP (UPN </w:t>
      </w:r>
      <w:proofErr w:type="spellStart"/>
      <w:r w:rsidRPr="002E71E5">
        <w:rPr>
          <w:b/>
          <w:bCs/>
        </w:rPr>
        <w:t>lab</w:t>
      </w:r>
      <w:proofErr w:type="spellEnd"/>
      <w:r w:rsidRPr="002E71E5">
        <w:rPr>
          <w:b/>
          <w:bCs/>
        </w:rPr>
        <w:t>)</w:t>
      </w:r>
    </w:p>
    <w:p w14:paraId="088BC764" w14:textId="77777777" w:rsidR="002E71E5" w:rsidRPr="002E71E5" w:rsidRDefault="002E71E5" w:rsidP="002E71E5">
      <w:pPr>
        <w:rPr>
          <w:lang w:val="en-US"/>
        </w:rPr>
      </w:pPr>
      <w:r w:rsidRPr="002E71E5">
        <w:rPr>
          <w:lang w:val="en-US"/>
        </w:rPr>
        <w:t xml:space="preserve">\* </w:t>
      </w:r>
      <w:proofErr w:type="spellStart"/>
      <w:r w:rsidRPr="002E71E5">
        <w:rPr>
          <w:lang w:val="en-US"/>
        </w:rPr>
        <w:t>UPN_Lab.lindo</w:t>
      </w:r>
      <w:proofErr w:type="spellEnd"/>
      <w:r w:rsidRPr="002E71E5">
        <w:rPr>
          <w:lang w:val="en-US"/>
        </w:rPr>
        <w:t xml:space="preserve"> *\</w:t>
      </w:r>
    </w:p>
    <w:p w14:paraId="756CF94D" w14:textId="77777777" w:rsidR="002E71E5" w:rsidRPr="002E71E5" w:rsidRDefault="002E71E5" w:rsidP="002E71E5">
      <w:pPr>
        <w:rPr>
          <w:lang w:val="en-US"/>
        </w:rPr>
      </w:pPr>
      <w:r w:rsidRPr="002E71E5">
        <w:rPr>
          <w:lang w:val="en-US"/>
        </w:rPr>
        <w:lastRenderedPageBreak/>
        <w:t>MAX = 3 X1 + 2 X2;</w:t>
      </w:r>
    </w:p>
    <w:p w14:paraId="70A50517" w14:textId="77777777" w:rsidR="002E71E5" w:rsidRPr="002E71E5" w:rsidRDefault="002E71E5" w:rsidP="002E71E5">
      <w:pPr>
        <w:rPr>
          <w:lang w:val="en-US"/>
        </w:rPr>
      </w:pPr>
    </w:p>
    <w:p w14:paraId="05C148F5" w14:textId="77777777" w:rsidR="002E71E5" w:rsidRPr="002E71E5" w:rsidRDefault="002E71E5" w:rsidP="002E71E5">
      <w:pPr>
        <w:rPr>
          <w:lang w:val="en-US"/>
        </w:rPr>
      </w:pPr>
      <w:r w:rsidRPr="002E71E5">
        <w:rPr>
          <w:lang w:val="en-US"/>
        </w:rPr>
        <w:t>ST</w:t>
      </w:r>
    </w:p>
    <w:p w14:paraId="63188D62" w14:textId="77777777" w:rsidR="002E71E5" w:rsidRPr="002E71E5" w:rsidRDefault="002E71E5" w:rsidP="002E71E5">
      <w:pPr>
        <w:rPr>
          <w:lang w:val="en-US"/>
        </w:rPr>
      </w:pPr>
      <w:r w:rsidRPr="002E71E5">
        <w:rPr>
          <w:lang w:val="en-US"/>
        </w:rPr>
        <w:t xml:space="preserve">  2 X1 + 1 X2 &lt;= 18;</w:t>
      </w:r>
    </w:p>
    <w:p w14:paraId="3FF4D326" w14:textId="77777777" w:rsidR="002E71E5" w:rsidRPr="002E71E5" w:rsidRDefault="002E71E5" w:rsidP="002E71E5">
      <w:pPr>
        <w:rPr>
          <w:lang w:val="en-US"/>
        </w:rPr>
      </w:pPr>
      <w:r w:rsidRPr="002E71E5">
        <w:rPr>
          <w:lang w:val="en-US"/>
        </w:rPr>
        <w:t xml:space="preserve">  2 X1 + 3 X2 &lt;= 42;</w:t>
      </w:r>
    </w:p>
    <w:p w14:paraId="2E553DE2" w14:textId="77777777" w:rsidR="002E71E5" w:rsidRPr="002E71E5" w:rsidRDefault="002E71E5" w:rsidP="002E71E5">
      <w:pPr>
        <w:rPr>
          <w:lang w:val="en-US"/>
        </w:rPr>
      </w:pPr>
      <w:r w:rsidRPr="002E71E5">
        <w:rPr>
          <w:lang w:val="en-US"/>
        </w:rPr>
        <w:t xml:space="preserve">  1 X1 + 2 X2 &lt;= 24;</w:t>
      </w:r>
    </w:p>
    <w:p w14:paraId="1733E238" w14:textId="77777777" w:rsidR="002E71E5" w:rsidRPr="002E71E5" w:rsidRDefault="002E71E5" w:rsidP="002E71E5">
      <w:pPr>
        <w:rPr>
          <w:lang w:val="en-US"/>
        </w:rPr>
      </w:pPr>
      <w:r w:rsidRPr="002E71E5">
        <w:rPr>
          <w:lang w:val="en-US"/>
        </w:rPr>
        <w:t>END</w:t>
      </w:r>
    </w:p>
    <w:p w14:paraId="3C7A2D06" w14:textId="77777777" w:rsidR="002E71E5" w:rsidRPr="002E71E5" w:rsidRDefault="002E71E5" w:rsidP="002E71E5">
      <w:pPr>
        <w:rPr>
          <w:b/>
          <w:bCs/>
          <w:lang w:val="en-US"/>
        </w:rPr>
      </w:pPr>
      <w:r w:rsidRPr="002E71E5">
        <w:rPr>
          <w:b/>
          <w:bCs/>
          <w:lang w:val="en-US"/>
        </w:rPr>
        <w:t>LINDO — MIP (Server allocation)</w:t>
      </w:r>
    </w:p>
    <w:p w14:paraId="361E1F3D" w14:textId="77777777" w:rsidR="002E71E5" w:rsidRPr="002E71E5" w:rsidRDefault="002E71E5" w:rsidP="002E71E5">
      <w:pPr>
        <w:rPr>
          <w:lang w:val="en-US"/>
        </w:rPr>
      </w:pPr>
      <w:r w:rsidRPr="002E71E5">
        <w:rPr>
          <w:lang w:val="en-US"/>
        </w:rPr>
        <w:t xml:space="preserve">\* </w:t>
      </w:r>
      <w:proofErr w:type="spellStart"/>
      <w:r w:rsidRPr="002E71E5">
        <w:rPr>
          <w:lang w:val="en-US"/>
        </w:rPr>
        <w:t>ServerAlloc.lindo</w:t>
      </w:r>
      <w:proofErr w:type="spellEnd"/>
      <w:r w:rsidRPr="002E71E5">
        <w:rPr>
          <w:lang w:val="en-US"/>
        </w:rPr>
        <w:t xml:space="preserve"> *\</w:t>
      </w:r>
    </w:p>
    <w:p w14:paraId="3CA13BC1" w14:textId="77777777" w:rsidR="002E71E5" w:rsidRPr="002E71E5" w:rsidRDefault="002E71E5" w:rsidP="002E71E5">
      <w:pPr>
        <w:rPr>
          <w:lang w:val="en-US"/>
        </w:rPr>
      </w:pPr>
      <w:r w:rsidRPr="002E71E5">
        <w:rPr>
          <w:lang w:val="en-US"/>
        </w:rPr>
        <w:t>MIN = 500 X1 + 900 X2 + 1600 X3;</w:t>
      </w:r>
    </w:p>
    <w:p w14:paraId="107E37BA" w14:textId="77777777" w:rsidR="002E71E5" w:rsidRPr="002E71E5" w:rsidRDefault="002E71E5" w:rsidP="002E71E5">
      <w:pPr>
        <w:rPr>
          <w:lang w:val="en-US"/>
        </w:rPr>
      </w:pPr>
    </w:p>
    <w:p w14:paraId="552CA187" w14:textId="77777777" w:rsidR="002E71E5" w:rsidRPr="002E71E5" w:rsidRDefault="002E71E5" w:rsidP="002E71E5">
      <w:pPr>
        <w:rPr>
          <w:lang w:val="en-US"/>
        </w:rPr>
      </w:pPr>
      <w:r w:rsidRPr="002E71E5">
        <w:rPr>
          <w:lang w:val="en-US"/>
        </w:rPr>
        <w:t>ST</w:t>
      </w:r>
    </w:p>
    <w:p w14:paraId="2C3D9268" w14:textId="77777777" w:rsidR="002E71E5" w:rsidRPr="002E71E5" w:rsidRDefault="002E71E5" w:rsidP="002E71E5">
      <w:pPr>
        <w:rPr>
          <w:lang w:val="en-US"/>
        </w:rPr>
      </w:pPr>
      <w:r w:rsidRPr="002E71E5">
        <w:rPr>
          <w:lang w:val="en-US"/>
        </w:rPr>
        <w:t xml:space="preserve">  10 X1 + 20 X2 + 40 X3 &gt;= 180;</w:t>
      </w:r>
    </w:p>
    <w:p w14:paraId="51267BDE" w14:textId="77777777" w:rsidR="002E71E5" w:rsidRPr="002E71E5" w:rsidRDefault="002E71E5" w:rsidP="002E71E5">
      <w:pPr>
        <w:rPr>
          <w:lang w:val="en-US"/>
        </w:rPr>
      </w:pPr>
      <w:r w:rsidRPr="002E71E5">
        <w:rPr>
          <w:lang w:val="en-US"/>
        </w:rPr>
        <w:t>END</w:t>
      </w:r>
    </w:p>
    <w:p w14:paraId="4C6AD68E" w14:textId="77777777" w:rsidR="002E71E5" w:rsidRPr="002E71E5" w:rsidRDefault="002E71E5" w:rsidP="002E71E5">
      <w:pPr>
        <w:rPr>
          <w:lang w:val="en-US"/>
        </w:rPr>
      </w:pPr>
    </w:p>
    <w:p w14:paraId="39B5D66F" w14:textId="77777777" w:rsidR="002E71E5" w:rsidRPr="002E71E5" w:rsidRDefault="002E71E5" w:rsidP="002E71E5">
      <w:pPr>
        <w:rPr>
          <w:lang w:val="en-US"/>
        </w:rPr>
      </w:pPr>
      <w:r w:rsidRPr="002E71E5">
        <w:rPr>
          <w:lang w:val="en-US"/>
        </w:rPr>
        <w:t>INT X1 X2 X3</w:t>
      </w:r>
    </w:p>
    <w:p w14:paraId="0FF039CB" w14:textId="77777777" w:rsidR="002E71E5" w:rsidRPr="002E71E5" w:rsidRDefault="002E71E5" w:rsidP="002E71E5">
      <w:r w:rsidRPr="002E71E5">
        <w:rPr>
          <w:i/>
          <w:iCs/>
        </w:rPr>
        <w:t xml:space="preserve">(Pega en LINDO GUI y pulsa </w:t>
      </w:r>
      <w:proofErr w:type="spellStart"/>
      <w:r w:rsidRPr="002E71E5">
        <w:rPr>
          <w:i/>
          <w:iCs/>
        </w:rPr>
        <w:t>Solve</w:t>
      </w:r>
      <w:proofErr w:type="spellEnd"/>
      <w:r w:rsidRPr="002E71E5">
        <w:rPr>
          <w:i/>
          <w:iCs/>
        </w:rPr>
        <w:t>; pide “</w:t>
      </w:r>
      <w:proofErr w:type="spellStart"/>
      <w:r w:rsidRPr="002E71E5">
        <w:rPr>
          <w:i/>
          <w:iCs/>
        </w:rPr>
        <w:t>sensitivity</w:t>
      </w:r>
      <w:proofErr w:type="spellEnd"/>
      <w:r w:rsidRPr="002E71E5">
        <w:rPr>
          <w:i/>
          <w:iCs/>
        </w:rPr>
        <w:t xml:space="preserve"> </w:t>
      </w:r>
      <w:proofErr w:type="spellStart"/>
      <w:r w:rsidRPr="002E71E5">
        <w:rPr>
          <w:i/>
          <w:iCs/>
        </w:rPr>
        <w:t>report</w:t>
      </w:r>
      <w:proofErr w:type="spellEnd"/>
      <w:r w:rsidRPr="002E71E5">
        <w:rPr>
          <w:i/>
          <w:iCs/>
        </w:rPr>
        <w:t>” para el primer modelo.)</w:t>
      </w:r>
    </w:p>
    <w:p w14:paraId="0DE5CF94" w14:textId="77777777" w:rsidR="002E71E5" w:rsidRPr="002E71E5" w:rsidRDefault="002E71E5" w:rsidP="002E71E5">
      <w:pPr>
        <w:rPr>
          <w:b/>
          <w:bCs/>
          <w:lang w:val="en-US"/>
        </w:rPr>
      </w:pPr>
      <w:proofErr w:type="spellStart"/>
      <w:r w:rsidRPr="002E71E5">
        <w:rPr>
          <w:b/>
          <w:bCs/>
          <w:lang w:val="en-US"/>
        </w:rPr>
        <w:t>WinQSB</w:t>
      </w:r>
      <w:proofErr w:type="spellEnd"/>
      <w:r w:rsidRPr="002E71E5">
        <w:rPr>
          <w:b/>
          <w:bCs/>
          <w:lang w:val="en-US"/>
        </w:rPr>
        <w:t xml:space="preserve"> — pasos </w:t>
      </w:r>
      <w:proofErr w:type="spellStart"/>
      <w:r w:rsidRPr="002E71E5">
        <w:rPr>
          <w:b/>
          <w:bCs/>
          <w:lang w:val="en-US"/>
        </w:rPr>
        <w:t>rápidos</w:t>
      </w:r>
      <w:proofErr w:type="spellEnd"/>
    </w:p>
    <w:p w14:paraId="44592866" w14:textId="77777777" w:rsidR="002E71E5" w:rsidRPr="002E71E5" w:rsidRDefault="002E71E5" w:rsidP="002E71E5">
      <w:pPr>
        <w:numPr>
          <w:ilvl w:val="0"/>
          <w:numId w:val="114"/>
        </w:numPr>
        <w:rPr>
          <w:lang w:val="en-US"/>
        </w:rPr>
      </w:pPr>
      <w:r w:rsidRPr="002E71E5">
        <w:rPr>
          <w:lang w:val="en-US"/>
        </w:rPr>
        <w:t>Menu → Linear &amp; Integer Programming → New</w:t>
      </w:r>
    </w:p>
    <w:p w14:paraId="2B6F9D68" w14:textId="77777777" w:rsidR="002E71E5" w:rsidRPr="002E71E5" w:rsidRDefault="002E71E5" w:rsidP="002E71E5">
      <w:pPr>
        <w:numPr>
          <w:ilvl w:val="0"/>
          <w:numId w:val="114"/>
        </w:numPr>
        <w:rPr>
          <w:lang w:val="en-US"/>
        </w:rPr>
      </w:pPr>
      <w:proofErr w:type="spellStart"/>
      <w:r w:rsidRPr="002E71E5">
        <w:rPr>
          <w:lang w:val="en-US"/>
        </w:rPr>
        <w:t>Ingresar</w:t>
      </w:r>
      <w:proofErr w:type="spellEnd"/>
      <w:r w:rsidRPr="002E71E5">
        <w:rPr>
          <w:lang w:val="en-US"/>
        </w:rPr>
        <w:t>: Objective coefficients, Matrix A, RHS</w:t>
      </w:r>
    </w:p>
    <w:p w14:paraId="73F67C24" w14:textId="77777777" w:rsidR="002E71E5" w:rsidRPr="002E71E5" w:rsidRDefault="002E71E5" w:rsidP="002E71E5">
      <w:pPr>
        <w:numPr>
          <w:ilvl w:val="0"/>
          <w:numId w:val="114"/>
        </w:numPr>
        <w:rPr>
          <w:lang w:val="en-US"/>
        </w:rPr>
      </w:pPr>
      <w:proofErr w:type="spellStart"/>
      <w:r w:rsidRPr="002E71E5">
        <w:rPr>
          <w:lang w:val="en-US"/>
        </w:rPr>
        <w:t>Seleccionar</w:t>
      </w:r>
      <w:proofErr w:type="spellEnd"/>
      <w:r w:rsidRPr="002E71E5">
        <w:rPr>
          <w:lang w:val="en-US"/>
        </w:rPr>
        <w:t xml:space="preserve"> Simplex (LP) o Branch &amp; Bound (IP)</w:t>
      </w:r>
    </w:p>
    <w:p w14:paraId="5205575B" w14:textId="77777777" w:rsidR="002E71E5" w:rsidRPr="002E71E5" w:rsidRDefault="002E71E5" w:rsidP="002E71E5">
      <w:pPr>
        <w:numPr>
          <w:ilvl w:val="0"/>
          <w:numId w:val="114"/>
        </w:numPr>
        <w:rPr>
          <w:lang w:val="en-US"/>
        </w:rPr>
      </w:pPr>
      <w:r w:rsidRPr="002E71E5">
        <w:rPr>
          <w:lang w:val="en-US"/>
        </w:rPr>
        <w:t>Solve → Export solution / Print sensitivity (</w:t>
      </w:r>
      <w:proofErr w:type="spellStart"/>
      <w:r w:rsidRPr="002E71E5">
        <w:rPr>
          <w:lang w:val="en-US"/>
        </w:rPr>
        <w:t>si</w:t>
      </w:r>
      <w:proofErr w:type="spellEnd"/>
      <w:r w:rsidRPr="002E71E5">
        <w:rPr>
          <w:lang w:val="en-US"/>
        </w:rPr>
        <w:t xml:space="preserve"> disponible)</w:t>
      </w:r>
    </w:p>
    <w:p w14:paraId="31F515A7" w14:textId="77777777" w:rsidR="002E71E5" w:rsidRPr="002E71E5" w:rsidRDefault="00AA7698" w:rsidP="002E71E5">
      <w:pPr>
        <w:rPr>
          <w:lang w:val="en-US"/>
        </w:rPr>
      </w:pPr>
      <w:r>
        <w:rPr>
          <w:lang w:val="en-US"/>
        </w:rPr>
        <w:pict w14:anchorId="64C74206">
          <v:rect id="_x0000_i1066" style="width:0;height:1.5pt" o:hralign="center" o:hrstd="t" o:hr="t" fillcolor="#a0a0a0" stroked="f"/>
        </w:pict>
      </w:r>
    </w:p>
    <w:p w14:paraId="224C681C" w14:textId="77777777" w:rsidR="002E71E5" w:rsidRPr="002E71E5" w:rsidRDefault="002E71E5" w:rsidP="002E71E5">
      <w:pPr>
        <w:rPr>
          <w:b/>
          <w:bCs/>
          <w:lang w:val="en-US"/>
        </w:rPr>
      </w:pPr>
      <w:r w:rsidRPr="002E71E5">
        <w:rPr>
          <w:b/>
          <w:bCs/>
          <w:lang w:val="en-US"/>
        </w:rPr>
        <w:t xml:space="preserve">3.8.9 </w:t>
      </w:r>
      <w:proofErr w:type="spellStart"/>
      <w:r w:rsidRPr="002E71E5">
        <w:rPr>
          <w:b/>
          <w:bCs/>
          <w:lang w:val="en-US"/>
        </w:rPr>
        <w:t>Errores</w:t>
      </w:r>
      <w:proofErr w:type="spellEnd"/>
      <w:r w:rsidRPr="002E71E5">
        <w:rPr>
          <w:b/>
          <w:bCs/>
          <w:lang w:val="en-US"/>
        </w:rPr>
        <w:t xml:space="preserve"> </w:t>
      </w:r>
      <w:proofErr w:type="spellStart"/>
      <w:r w:rsidRPr="002E71E5">
        <w:rPr>
          <w:b/>
          <w:bCs/>
          <w:lang w:val="en-US"/>
        </w:rPr>
        <w:t>comunes</w:t>
      </w:r>
      <w:proofErr w:type="spellEnd"/>
      <w:r w:rsidRPr="002E71E5">
        <w:rPr>
          <w:b/>
          <w:bCs/>
          <w:lang w:val="en-US"/>
        </w:rPr>
        <w:t xml:space="preserve"> y </w:t>
      </w:r>
      <w:proofErr w:type="spellStart"/>
      <w:r w:rsidRPr="002E71E5">
        <w:rPr>
          <w:b/>
          <w:bCs/>
          <w:lang w:val="en-US"/>
        </w:rPr>
        <w:t>cómo</w:t>
      </w:r>
      <w:proofErr w:type="spellEnd"/>
      <w:r w:rsidRPr="002E71E5">
        <w:rPr>
          <w:b/>
          <w:bCs/>
          <w:lang w:val="en-US"/>
        </w:rPr>
        <w:t xml:space="preserve"> </w:t>
      </w:r>
      <w:proofErr w:type="spellStart"/>
      <w:r w:rsidRPr="002E71E5">
        <w:rPr>
          <w:b/>
          <w:bCs/>
          <w:lang w:val="en-US"/>
        </w:rPr>
        <w:t>evitarlos</w:t>
      </w:r>
      <w:proofErr w:type="spellEnd"/>
    </w:p>
    <w:p w14:paraId="6842B5BD" w14:textId="77777777" w:rsidR="002E71E5" w:rsidRPr="002E71E5" w:rsidRDefault="002E71E5" w:rsidP="002E71E5">
      <w:pPr>
        <w:numPr>
          <w:ilvl w:val="0"/>
          <w:numId w:val="115"/>
        </w:numPr>
      </w:pPr>
      <w:r w:rsidRPr="002E71E5">
        <w:rPr>
          <w:b/>
          <w:bCs/>
        </w:rPr>
        <w:t>Olvidar la no-negatividad</w:t>
      </w:r>
      <w:r w:rsidRPr="002E71E5">
        <w:t xml:space="preserve"> → soluciones irreales.</w:t>
      </w:r>
    </w:p>
    <w:p w14:paraId="6242FD02" w14:textId="77777777" w:rsidR="002E71E5" w:rsidRPr="002E71E5" w:rsidRDefault="002E71E5" w:rsidP="002E71E5">
      <w:pPr>
        <w:numPr>
          <w:ilvl w:val="0"/>
          <w:numId w:val="115"/>
        </w:numPr>
      </w:pPr>
      <w:r w:rsidRPr="002E71E5">
        <w:rPr>
          <w:b/>
          <w:bCs/>
        </w:rPr>
        <w:t>Modelar lógicas sin variables binarias</w:t>
      </w:r>
      <w:r w:rsidRPr="002E71E5">
        <w:t xml:space="preserve"> → resultados no válidos (usa variables binarias y </w:t>
      </w:r>
      <w:proofErr w:type="spellStart"/>
      <w:r w:rsidRPr="002E71E5">
        <w:t>constraints</w:t>
      </w:r>
      <w:proofErr w:type="spellEnd"/>
      <w:r w:rsidRPr="002E71E5">
        <w:t xml:space="preserve"> para lógica).</w:t>
      </w:r>
    </w:p>
    <w:p w14:paraId="3EF11E67" w14:textId="77777777" w:rsidR="002E71E5" w:rsidRPr="002E71E5" w:rsidRDefault="002E71E5" w:rsidP="002E71E5">
      <w:pPr>
        <w:numPr>
          <w:ilvl w:val="0"/>
          <w:numId w:val="115"/>
        </w:numPr>
      </w:pPr>
      <w:r w:rsidRPr="002E71E5">
        <w:rPr>
          <w:b/>
          <w:bCs/>
        </w:rPr>
        <w:lastRenderedPageBreak/>
        <w:t>No balancear problemas de transporte</w:t>
      </w:r>
      <w:r w:rsidRPr="002E71E5">
        <w:t xml:space="preserve"> → heurísticos fallarán; siempre balancear con origen/destino ficticio.</w:t>
      </w:r>
    </w:p>
    <w:p w14:paraId="432825BE" w14:textId="77777777" w:rsidR="002E71E5" w:rsidRPr="002E71E5" w:rsidRDefault="002E71E5" w:rsidP="002E71E5">
      <w:pPr>
        <w:numPr>
          <w:ilvl w:val="0"/>
          <w:numId w:val="115"/>
        </w:numPr>
      </w:pPr>
      <w:r w:rsidRPr="002E71E5">
        <w:rPr>
          <w:b/>
          <w:bCs/>
        </w:rPr>
        <w:t>Elegir M arbitrario en Big-M</w:t>
      </w:r>
      <w:r w:rsidRPr="002E71E5">
        <w:t xml:space="preserve"> → inestabilidad; usar </w:t>
      </w:r>
      <w:proofErr w:type="spellStart"/>
      <w:r w:rsidRPr="002E71E5">
        <w:t>Two-Phase</w:t>
      </w:r>
      <w:proofErr w:type="spellEnd"/>
      <w:r w:rsidRPr="002E71E5">
        <w:t xml:space="preserve"> o </w:t>
      </w:r>
      <w:proofErr w:type="spellStart"/>
      <w:r w:rsidRPr="002E71E5">
        <w:t>solver</w:t>
      </w:r>
      <w:proofErr w:type="spellEnd"/>
      <w:r w:rsidRPr="002E71E5">
        <w:t xml:space="preserve"> con </w:t>
      </w:r>
      <w:proofErr w:type="spellStart"/>
      <w:r w:rsidRPr="002E71E5">
        <w:t>Phase</w:t>
      </w:r>
      <w:proofErr w:type="spellEnd"/>
      <w:r w:rsidRPr="002E71E5">
        <w:t xml:space="preserve"> I.</w:t>
      </w:r>
    </w:p>
    <w:p w14:paraId="763CB912" w14:textId="77777777" w:rsidR="002E71E5" w:rsidRPr="002E71E5" w:rsidRDefault="002E71E5" w:rsidP="002E71E5">
      <w:pPr>
        <w:numPr>
          <w:ilvl w:val="0"/>
          <w:numId w:val="115"/>
        </w:numPr>
      </w:pPr>
      <w:r w:rsidRPr="002E71E5">
        <w:rPr>
          <w:b/>
          <w:bCs/>
        </w:rPr>
        <w:t>Ignorar escalado</w:t>
      </w:r>
      <w:r w:rsidRPr="002E71E5">
        <w:t xml:space="preserve"> → mala precisión numérica; </w:t>
      </w:r>
      <w:proofErr w:type="spellStart"/>
      <w:r w:rsidRPr="002E71E5">
        <w:t>reescalar</w:t>
      </w:r>
      <w:proofErr w:type="spellEnd"/>
      <w:r w:rsidRPr="002E71E5">
        <w:t xml:space="preserve"> filas/columnas si hay </w:t>
      </w:r>
      <w:proofErr w:type="spellStart"/>
      <w:r w:rsidRPr="002E71E5">
        <w:t>orders-of-magnitude</w:t>
      </w:r>
      <w:proofErr w:type="spellEnd"/>
      <w:r w:rsidRPr="002E71E5">
        <w:t>.</w:t>
      </w:r>
    </w:p>
    <w:p w14:paraId="1294D995" w14:textId="77777777" w:rsidR="002E71E5" w:rsidRPr="002E71E5" w:rsidRDefault="00AA7698" w:rsidP="002E71E5">
      <w:pPr>
        <w:rPr>
          <w:lang w:val="en-US"/>
        </w:rPr>
      </w:pPr>
      <w:r>
        <w:rPr>
          <w:lang w:val="en-US"/>
        </w:rPr>
        <w:pict w14:anchorId="4B3CC602">
          <v:rect id="_x0000_i1067" style="width:0;height:1.5pt" o:hralign="center" o:hrstd="t" o:hr="t" fillcolor="#a0a0a0" stroked="f"/>
        </w:pict>
      </w:r>
    </w:p>
    <w:p w14:paraId="736BEE49" w14:textId="77777777" w:rsidR="002E71E5" w:rsidRPr="002E71E5" w:rsidRDefault="002E71E5" w:rsidP="002E71E5">
      <w:pPr>
        <w:rPr>
          <w:b/>
          <w:bCs/>
        </w:rPr>
      </w:pPr>
      <w:r w:rsidRPr="002E71E5">
        <w:rPr>
          <w:b/>
          <w:bCs/>
        </w:rPr>
        <w:t>3.8.10 Ejercicios propuestos para el curso (con énfasis IS / Nicaragua)</w:t>
      </w:r>
    </w:p>
    <w:p w14:paraId="0EA15976" w14:textId="77777777" w:rsidR="002E71E5" w:rsidRPr="002E71E5" w:rsidRDefault="002E71E5" w:rsidP="002E71E5">
      <w:pPr>
        <w:numPr>
          <w:ilvl w:val="0"/>
          <w:numId w:val="116"/>
        </w:numPr>
      </w:pPr>
      <w:r w:rsidRPr="002E71E5">
        <w:rPr>
          <w:b/>
          <w:bCs/>
        </w:rPr>
        <w:t>UPN: calcular si conviene comprar 5 horas de CPU extra</w:t>
      </w:r>
      <w:r w:rsidRPr="002E71E5">
        <w:t>.</w:t>
      </w:r>
    </w:p>
    <w:p w14:paraId="5EF1CFEB" w14:textId="77777777" w:rsidR="002E71E5" w:rsidRPr="002E71E5" w:rsidRDefault="002E71E5" w:rsidP="002E71E5">
      <w:pPr>
        <w:numPr>
          <w:ilvl w:val="1"/>
          <w:numId w:val="116"/>
        </w:numPr>
      </w:pPr>
      <w:r w:rsidRPr="002E71E5">
        <w:t xml:space="preserve">Modelo: versión del laboratorio; resolver en WinQSB y LINDO; usar </w:t>
      </w:r>
      <w:proofErr w:type="spellStart"/>
      <w:r w:rsidRPr="002E71E5">
        <w:t>shadow</w:t>
      </w:r>
      <w:proofErr w:type="spellEnd"/>
      <w:r w:rsidRPr="002E71E5">
        <w:t xml:space="preserve"> </w:t>
      </w:r>
      <w:proofErr w:type="spellStart"/>
      <w:r w:rsidRPr="002E71E5">
        <w:t>price</w:t>
      </w:r>
      <w:proofErr w:type="spellEnd"/>
      <w:r w:rsidRPr="002E71E5">
        <w:t xml:space="preserve"> para valorar 5 horas.</w:t>
      </w:r>
    </w:p>
    <w:p w14:paraId="7DC25238" w14:textId="77777777" w:rsidR="002E71E5" w:rsidRPr="002E71E5" w:rsidRDefault="002E71E5" w:rsidP="002E71E5">
      <w:pPr>
        <w:numPr>
          <w:ilvl w:val="0"/>
          <w:numId w:val="116"/>
        </w:numPr>
      </w:pPr>
      <w:r w:rsidRPr="002E71E5">
        <w:rPr>
          <w:b/>
          <w:bCs/>
        </w:rPr>
        <w:t xml:space="preserve">Microservicios </w:t>
      </w:r>
      <w:proofErr w:type="spellStart"/>
      <w:r w:rsidRPr="002E71E5">
        <w:rPr>
          <w:b/>
          <w:bCs/>
        </w:rPr>
        <w:t>distribuídos</w:t>
      </w:r>
      <w:proofErr w:type="spellEnd"/>
      <w:r w:rsidRPr="002E71E5">
        <w:rPr>
          <w:b/>
          <w:bCs/>
        </w:rPr>
        <w:t>:</w:t>
      </w:r>
      <w:r w:rsidRPr="002E71E5">
        <w:t xml:space="preserve"> 3 </w:t>
      </w:r>
      <w:proofErr w:type="spellStart"/>
      <w:r w:rsidRPr="002E71E5">
        <w:t>datacenters</w:t>
      </w:r>
      <w:proofErr w:type="spellEnd"/>
      <w:r w:rsidRPr="002E71E5">
        <w:t xml:space="preserve"> (Managua, León, Estelí) deben alojar réplicas; cada ubicación tiene coste y capacidad; demanda por facultad; modelar como MIP (decisión entera de cuántas réplicas), resolver en LINDO y justificar política de replicación.</w:t>
      </w:r>
    </w:p>
    <w:p w14:paraId="22D9251B" w14:textId="77777777" w:rsidR="002E71E5" w:rsidRPr="002E71E5" w:rsidRDefault="002E71E5" w:rsidP="002E71E5">
      <w:pPr>
        <w:numPr>
          <w:ilvl w:val="0"/>
          <w:numId w:val="116"/>
        </w:numPr>
      </w:pPr>
      <w:r w:rsidRPr="002E71E5">
        <w:rPr>
          <w:b/>
          <w:bCs/>
        </w:rPr>
        <w:t>Asignación de tutores virtuales (entero):</w:t>
      </w:r>
      <w:r w:rsidRPr="002E71E5">
        <w:t xml:space="preserve"> cada tutor cubre hasta 8 horas/día; demanda horaria por asignatura; minimizar coste total de contratación (entera). Resolver con WinQSB y comparar con relajación LP. Interpretar gap.</w:t>
      </w:r>
    </w:p>
    <w:p w14:paraId="4F5C70A2" w14:textId="77777777" w:rsidR="00033ADC" w:rsidRPr="004F7F10" w:rsidRDefault="00033ADC" w:rsidP="00033ADC"/>
    <w:p w14:paraId="186B8AB1" w14:textId="77777777" w:rsidR="00033ADC" w:rsidRPr="00033ADC" w:rsidRDefault="00033ADC" w:rsidP="00033ADC">
      <w:pPr>
        <w:rPr>
          <w:lang w:val="es-ES"/>
        </w:rPr>
      </w:pPr>
    </w:p>
    <w:p w14:paraId="666DECCF" w14:textId="77777777" w:rsidR="00C5601D" w:rsidRPr="00A52815" w:rsidRDefault="00C5601D" w:rsidP="00A76AA1">
      <w:pPr>
        <w:contextualSpacing/>
        <w:rPr>
          <w:lang w:val="es-ES"/>
        </w:rPr>
      </w:pPr>
    </w:p>
    <w:p w14:paraId="2222A4A2" w14:textId="77777777" w:rsidR="00C5601D" w:rsidRDefault="00C5601D" w:rsidP="00A76AA1">
      <w:pPr>
        <w:contextualSpacing/>
      </w:pPr>
    </w:p>
    <w:p w14:paraId="26128FC1" w14:textId="77777777" w:rsidR="00C5601D" w:rsidRDefault="00C5601D" w:rsidP="00A76AA1">
      <w:pPr>
        <w:contextualSpacing/>
      </w:pPr>
    </w:p>
    <w:p w14:paraId="31219BBB" w14:textId="77777777" w:rsidR="00C5601D" w:rsidRDefault="00C5601D" w:rsidP="00A76AA1">
      <w:pPr>
        <w:contextualSpacing/>
      </w:pPr>
    </w:p>
    <w:p w14:paraId="71602CBF" w14:textId="77777777" w:rsidR="00C5601D" w:rsidRDefault="00C5601D" w:rsidP="00A76AA1">
      <w:pPr>
        <w:contextualSpacing/>
      </w:pPr>
    </w:p>
    <w:p w14:paraId="11A19719" w14:textId="77777777" w:rsidR="00C5601D" w:rsidRDefault="00C5601D" w:rsidP="00A76AA1">
      <w:pPr>
        <w:contextualSpacing/>
      </w:pPr>
    </w:p>
    <w:p w14:paraId="7F2E495C" w14:textId="77777777" w:rsidR="00C5601D" w:rsidRDefault="00C5601D" w:rsidP="00A76AA1">
      <w:pPr>
        <w:contextualSpacing/>
      </w:pPr>
    </w:p>
    <w:p w14:paraId="2DC13FDD" w14:textId="77777777" w:rsidR="00C5601D" w:rsidRDefault="00C5601D" w:rsidP="00A76AA1">
      <w:pPr>
        <w:contextualSpacing/>
      </w:pPr>
    </w:p>
    <w:p w14:paraId="69BBDB6C" w14:textId="77777777"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1D36F953" wp14:editId="6107B9D2">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B5C14" w14:textId="77777777" w:rsidR="006D7C25" w:rsidRPr="00D904A7" w:rsidRDefault="006D7C25" w:rsidP="006D7C25">
                              <w:pPr>
                                <w:pStyle w:val="Ttulo1"/>
                              </w:pPr>
                              <w:bookmarkStart w:id="26" w:name="_Toc160547542"/>
                              <w:bookmarkStart w:id="27" w:name="_Toc205814581"/>
                              <w:r w:rsidRPr="006D7C25">
                                <w:t>Bibliografía y Webgrafía</w:t>
                              </w:r>
                              <w:bookmarkEnd w:id="26"/>
                              <w:bookmarkEnd w:id="27"/>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D36F953"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249B5C14" w14:textId="77777777" w:rsidR="006D7C25" w:rsidRPr="00D904A7" w:rsidRDefault="006D7C25" w:rsidP="006D7C25">
                        <w:pPr>
                          <w:pStyle w:val="Ttulo1"/>
                        </w:pPr>
                        <w:bookmarkStart w:id="28" w:name="_Toc160547542"/>
                        <w:bookmarkStart w:id="29" w:name="_Toc205814581"/>
                        <w:r w:rsidRPr="006D7C25">
                          <w:t>Bibliografía y Webgrafía</w:t>
                        </w:r>
                        <w:bookmarkEnd w:id="28"/>
                        <w:bookmarkEnd w:id="29"/>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66DDABC7" w14:textId="77777777" w:rsidR="002117E6" w:rsidRDefault="002117E6" w:rsidP="00A76AA1">
      <w:pPr>
        <w:contextualSpacing/>
      </w:pPr>
    </w:p>
    <w:p w14:paraId="68C41C91" w14:textId="77777777" w:rsidR="004F7F10" w:rsidRPr="004F7F10" w:rsidRDefault="004F7F10" w:rsidP="004F7F10">
      <w:pPr>
        <w:contextualSpacing/>
        <w:rPr>
          <w:i/>
          <w:iCs/>
        </w:rPr>
      </w:pPr>
      <w:r w:rsidRPr="004F7F10">
        <w:rPr>
          <w:i/>
          <w:iCs/>
          <w:lang w:val="en-US"/>
        </w:rPr>
        <w:t></w:t>
      </w:r>
      <w:r w:rsidRPr="004F7F10">
        <w:rPr>
          <w:i/>
          <w:iCs/>
        </w:rPr>
        <w:t xml:space="preserve">  </w:t>
      </w:r>
      <w:r w:rsidRPr="004F7F10">
        <w:rPr>
          <w:b/>
          <w:bCs/>
          <w:i/>
          <w:iCs/>
        </w:rPr>
        <w:t>Taha, H. A. (2017). Investigación de operaciones (10.ª ed.). Pearson Educación.</w:t>
      </w:r>
      <w:r w:rsidRPr="004F7F10">
        <w:rPr>
          <w:i/>
          <w:iCs/>
        </w:rPr>
        <w:br/>
        <w:t xml:space="preserve">Texto clásico, muy didáctico para cursos de pregrado y postgrado; cubre modelado en programación lineal, Simplex, transporte, programación entera y análisis de sensibilidad con numerosos ejemplos. Es especialmente útil para clases en Ingeniería en Sistemas de Información por su equilibrio entre teoría y aplicación práctica. </w:t>
      </w:r>
      <w:hyperlink r:id="rId20" w:tgtFrame="_blank" w:history="1">
        <w:r w:rsidRPr="004F7F10">
          <w:rPr>
            <w:rStyle w:val="Hipervnculo"/>
            <w:i/>
            <w:iCs/>
          </w:rPr>
          <w:t>pearsonenespanol.com</w:t>
        </w:r>
      </w:hyperlink>
    </w:p>
    <w:p w14:paraId="4688D858" w14:textId="77777777" w:rsidR="004F7F10" w:rsidRPr="004F7F10" w:rsidRDefault="004F7F10" w:rsidP="004F7F10">
      <w:pPr>
        <w:contextualSpacing/>
        <w:rPr>
          <w:i/>
          <w:iCs/>
        </w:rPr>
      </w:pPr>
      <w:r w:rsidRPr="004F7F10">
        <w:rPr>
          <w:i/>
          <w:iCs/>
          <w:lang w:val="en-US"/>
        </w:rPr>
        <w:t></w:t>
      </w:r>
      <w:r w:rsidRPr="00601E5D">
        <w:rPr>
          <w:i/>
          <w:iCs/>
          <w:lang w:val="en-US"/>
        </w:rPr>
        <w:t xml:space="preserve">  </w:t>
      </w:r>
      <w:r w:rsidRPr="00601E5D">
        <w:rPr>
          <w:b/>
          <w:bCs/>
          <w:i/>
          <w:iCs/>
          <w:lang w:val="en-US"/>
        </w:rPr>
        <w:t xml:space="preserve">Hillier, F. S., &amp; Lieberman, G. J. (2023). </w:t>
      </w:r>
      <w:r w:rsidRPr="004F7F10">
        <w:rPr>
          <w:b/>
          <w:bCs/>
          <w:i/>
          <w:iCs/>
        </w:rPr>
        <w:t>Introducción a la investigación de operaciones (11.ª ed.). McGraw-Hill Interamericana.</w:t>
      </w:r>
      <w:r w:rsidRPr="004F7F10">
        <w:rPr>
          <w:i/>
          <w:iCs/>
        </w:rPr>
        <w:br/>
        <w:t xml:space="preserve">Excelente referencia pedagógica: tratamiento riguroso del método Simplex, dualidad, transporte, redes y programación entera, con casos y problemas resueltos. Muy recomendable para formar base teórica sólida y para preparar material de laboratorio. </w:t>
      </w:r>
      <w:hyperlink r:id="rId21" w:tgtFrame="_blank" w:history="1">
        <w:r w:rsidRPr="004F7F10">
          <w:rPr>
            <w:rStyle w:val="Hipervnculo"/>
            <w:i/>
            <w:iCs/>
          </w:rPr>
          <w:t>McGraw Hill</w:t>
        </w:r>
      </w:hyperlink>
    </w:p>
    <w:p w14:paraId="0AE07081" w14:textId="77777777" w:rsidR="004F7F10" w:rsidRPr="004F7F10" w:rsidRDefault="004F7F10" w:rsidP="004F7F10">
      <w:pPr>
        <w:contextualSpacing/>
        <w:rPr>
          <w:i/>
          <w:iCs/>
        </w:rPr>
      </w:pPr>
      <w:r w:rsidRPr="004F7F10">
        <w:rPr>
          <w:i/>
          <w:iCs/>
          <w:lang w:val="en-US"/>
        </w:rPr>
        <w:t></w:t>
      </w:r>
      <w:r w:rsidRPr="004F7F10">
        <w:rPr>
          <w:i/>
          <w:iCs/>
        </w:rPr>
        <w:t xml:space="preserve">  </w:t>
      </w:r>
      <w:r w:rsidRPr="004F7F10">
        <w:rPr>
          <w:b/>
          <w:bCs/>
          <w:i/>
          <w:iCs/>
        </w:rPr>
        <w:t>Winston, W. L. (1994). Investigación de operaciones: Aplicaciones y algoritmos (ed. en español). Grupo Editorial Iberoamericana / Cengage.</w:t>
      </w:r>
      <w:r w:rsidRPr="004F7F10">
        <w:rPr>
          <w:i/>
          <w:iCs/>
        </w:rPr>
        <w:br/>
        <w:t xml:space="preserve">Fuerte orientación a aplicaciones y algoritmos (incluye trabajos con software); buena fuente de casos prácticos aplicables a problemas de infraestructura y sistemas. Útil si quieres ejemplos aplicados y ejercicios resueltos para talleres. </w:t>
      </w:r>
      <w:hyperlink r:id="rId22" w:tgtFrame="_blank" w:history="1">
        <w:proofErr w:type="spellStart"/>
        <w:r w:rsidRPr="004F7F10">
          <w:rPr>
            <w:rStyle w:val="Hipervnculo"/>
            <w:i/>
            <w:iCs/>
          </w:rPr>
          <w:t>Buscalibre</w:t>
        </w:r>
        <w:proofErr w:type="spellEnd"/>
      </w:hyperlink>
    </w:p>
    <w:p w14:paraId="5F48B1BE" w14:textId="77777777" w:rsidR="004F7F10" w:rsidRPr="004F7F10" w:rsidRDefault="004F7F10" w:rsidP="004F7F10">
      <w:pPr>
        <w:contextualSpacing/>
        <w:rPr>
          <w:i/>
          <w:iCs/>
        </w:rPr>
      </w:pPr>
      <w:r w:rsidRPr="004F7F10">
        <w:rPr>
          <w:i/>
          <w:iCs/>
          <w:lang w:val="en-US"/>
        </w:rPr>
        <w:t></w:t>
      </w:r>
      <w:r w:rsidRPr="00601E5D">
        <w:rPr>
          <w:i/>
          <w:iCs/>
          <w:lang w:val="en-US"/>
        </w:rPr>
        <w:t xml:space="preserve">  </w:t>
      </w:r>
      <w:proofErr w:type="spellStart"/>
      <w:r w:rsidRPr="00601E5D">
        <w:rPr>
          <w:b/>
          <w:bCs/>
          <w:i/>
          <w:iCs/>
          <w:lang w:val="en-US"/>
        </w:rPr>
        <w:t>Bazaraa</w:t>
      </w:r>
      <w:proofErr w:type="spellEnd"/>
      <w:r w:rsidRPr="00601E5D">
        <w:rPr>
          <w:b/>
          <w:bCs/>
          <w:i/>
          <w:iCs/>
          <w:lang w:val="en-US"/>
        </w:rPr>
        <w:t xml:space="preserve">, M. S., Jarvis, J. J., &amp; Sherali, H. D. (1998). </w:t>
      </w:r>
      <w:r w:rsidRPr="004F7F10">
        <w:rPr>
          <w:b/>
          <w:bCs/>
          <w:i/>
          <w:iCs/>
        </w:rPr>
        <w:t>Programación lineal y flujo en redes (ed. en español). Limusa.</w:t>
      </w:r>
      <w:r w:rsidRPr="004F7F10">
        <w:rPr>
          <w:i/>
          <w:iCs/>
        </w:rPr>
        <w:br/>
        <w:t xml:space="preserve">Referencia técnica para programación lineal avanzada y problemas de flujo/transportes; muy valiosa cuando profundizas en teoría de redes, formulaciones fuertes y métodos numéricos. Ideal para asignaturas que abordan transporte, flujo máximo y algoritmos especializados. </w:t>
      </w:r>
      <w:hyperlink r:id="rId23" w:tgtFrame="_blank" w:history="1">
        <w:r w:rsidRPr="004F7F10">
          <w:rPr>
            <w:rStyle w:val="Hipervnculo"/>
            <w:i/>
            <w:iCs/>
          </w:rPr>
          <w:t>Google Libros</w:t>
        </w:r>
      </w:hyperlink>
    </w:p>
    <w:p w14:paraId="02D7BEA9" w14:textId="77777777" w:rsidR="004F7F10" w:rsidRPr="004F7F10" w:rsidRDefault="004F7F10" w:rsidP="004F7F10">
      <w:pPr>
        <w:contextualSpacing/>
        <w:rPr>
          <w:i/>
          <w:iCs/>
        </w:rPr>
      </w:pPr>
      <w:r w:rsidRPr="004F7F10">
        <w:rPr>
          <w:i/>
          <w:iCs/>
          <w:lang w:val="en-US"/>
        </w:rPr>
        <w:t></w:t>
      </w:r>
      <w:r w:rsidRPr="004F7F10">
        <w:rPr>
          <w:i/>
          <w:iCs/>
        </w:rPr>
        <w:t xml:space="preserve">  </w:t>
      </w:r>
      <w:r w:rsidRPr="004F7F10">
        <w:rPr>
          <w:b/>
          <w:bCs/>
          <w:i/>
          <w:iCs/>
        </w:rPr>
        <w:t>Castillo, E.; Conejo, A. J.; Pedregal, P.; García, R.; Alguacil, N. (2002). Formulación y resolución de modelos de programación matemática en ingeniería y ciencia (colección docentes / apuntes).</w:t>
      </w:r>
      <w:r w:rsidRPr="004F7F10">
        <w:rPr>
          <w:i/>
          <w:iCs/>
        </w:rPr>
        <w:br/>
        <w:t xml:space="preserve">Texto en español con enfoque aplicado y ejemplos de ingeniería; útil como </w:t>
      </w:r>
      <w:r w:rsidRPr="004F7F10">
        <w:rPr>
          <w:i/>
          <w:iCs/>
        </w:rPr>
        <w:lastRenderedPageBreak/>
        <w:t xml:space="preserve">complemento para modelado, ejemplos MATLAB/Python y ejercicios aplicados a ingeniería (incluye capítulos relevantes para programación lineal y entera). Muy práctico para clases donde se quiera pasar del modelo teórico a la implementación. </w:t>
      </w:r>
    </w:p>
    <w:p w14:paraId="6113E08F" w14:textId="77777777" w:rsidR="00AB2DF6" w:rsidRDefault="00AB2DF6" w:rsidP="00A76AA1">
      <w:pPr>
        <w:contextualSpacing/>
        <w:rPr>
          <w:i/>
          <w:iCs/>
        </w:rPr>
      </w:pPr>
    </w:p>
    <w:p w14:paraId="529AC409" w14:textId="77777777" w:rsidR="00C5601D" w:rsidRDefault="00C5601D" w:rsidP="00A76AA1">
      <w:pPr>
        <w:contextualSpacing/>
        <w:rPr>
          <w:i/>
          <w:iCs/>
        </w:rPr>
      </w:pPr>
    </w:p>
    <w:p w14:paraId="165F714D" w14:textId="77777777" w:rsidR="00C5601D" w:rsidRDefault="00C5601D" w:rsidP="00A76AA1">
      <w:pPr>
        <w:contextualSpacing/>
        <w:rPr>
          <w:i/>
          <w:iCs/>
        </w:rPr>
      </w:pPr>
    </w:p>
    <w:p w14:paraId="668A5D41" w14:textId="77777777" w:rsidR="00C5601D" w:rsidRDefault="00C5601D" w:rsidP="00A76AA1">
      <w:pPr>
        <w:contextualSpacing/>
        <w:rPr>
          <w:i/>
          <w:iCs/>
        </w:rPr>
      </w:pPr>
    </w:p>
    <w:p w14:paraId="65286EFD" w14:textId="77777777" w:rsidR="00C5601D" w:rsidRDefault="00C5601D" w:rsidP="00A76AA1">
      <w:pPr>
        <w:contextualSpacing/>
        <w:rPr>
          <w:i/>
          <w:iCs/>
        </w:rPr>
      </w:pPr>
    </w:p>
    <w:p w14:paraId="5B36BAB9" w14:textId="77777777" w:rsidR="00C5601D" w:rsidRDefault="00C5601D" w:rsidP="00A76AA1">
      <w:pPr>
        <w:contextualSpacing/>
        <w:rPr>
          <w:i/>
          <w:iCs/>
        </w:rPr>
      </w:pPr>
    </w:p>
    <w:p w14:paraId="5DA62ABD" w14:textId="77777777" w:rsidR="00C5601D" w:rsidRPr="00C5601D" w:rsidRDefault="00C5601D" w:rsidP="00A76AA1">
      <w:pPr>
        <w:contextualSpacing/>
      </w:pPr>
    </w:p>
    <w:p w14:paraId="4AC28534" w14:textId="77777777" w:rsidR="00AB2DF6" w:rsidRDefault="00AB2DF6" w:rsidP="00A76AA1">
      <w:pPr>
        <w:contextualSpacing/>
      </w:pPr>
    </w:p>
    <w:p w14:paraId="237CEEFD" w14:textId="77777777" w:rsidR="00AB2DF6" w:rsidRDefault="00AB2DF6" w:rsidP="00A76AA1">
      <w:pPr>
        <w:contextualSpacing/>
      </w:pPr>
    </w:p>
    <w:p w14:paraId="0AE92440" w14:textId="77777777" w:rsidR="003F146E" w:rsidRDefault="003F146E" w:rsidP="00A76AA1">
      <w:pPr>
        <w:contextualSpacing/>
      </w:pPr>
    </w:p>
    <w:p w14:paraId="2D20518A" w14:textId="77777777" w:rsidR="003F146E" w:rsidRDefault="003F146E" w:rsidP="00A76AA1">
      <w:pPr>
        <w:contextualSpacing/>
      </w:pPr>
    </w:p>
    <w:p w14:paraId="4BE4EE01" w14:textId="77777777" w:rsidR="003F146E" w:rsidRDefault="003F146E" w:rsidP="00A76AA1">
      <w:pPr>
        <w:contextualSpacing/>
      </w:pPr>
    </w:p>
    <w:p w14:paraId="288B7228" w14:textId="77777777" w:rsidR="003F146E" w:rsidRDefault="003F146E" w:rsidP="00A76AA1">
      <w:pPr>
        <w:contextualSpacing/>
      </w:pPr>
    </w:p>
    <w:p w14:paraId="08A7418D" w14:textId="77777777" w:rsidR="003F146E" w:rsidRDefault="003F146E" w:rsidP="00A76AA1">
      <w:pPr>
        <w:contextualSpacing/>
      </w:pPr>
    </w:p>
    <w:p w14:paraId="138A699C" w14:textId="77777777" w:rsidR="003F146E" w:rsidRDefault="003F146E" w:rsidP="00A76AA1">
      <w:pPr>
        <w:contextualSpacing/>
      </w:pPr>
    </w:p>
    <w:p w14:paraId="40023FAB" w14:textId="77777777" w:rsidR="003F146E" w:rsidRDefault="003F146E" w:rsidP="00A76AA1">
      <w:pPr>
        <w:contextualSpacing/>
      </w:pPr>
    </w:p>
    <w:p w14:paraId="31514D3A" w14:textId="77777777" w:rsidR="003F146E" w:rsidRDefault="003F146E" w:rsidP="00A76AA1">
      <w:pPr>
        <w:contextualSpacing/>
      </w:pPr>
    </w:p>
    <w:p w14:paraId="170C7633" w14:textId="77777777" w:rsidR="003F146E" w:rsidRDefault="003F146E" w:rsidP="00A76AA1">
      <w:pPr>
        <w:contextualSpacing/>
      </w:pPr>
    </w:p>
    <w:p w14:paraId="541F4AFB" w14:textId="77777777" w:rsidR="00AB2DF6" w:rsidRPr="002117E6" w:rsidRDefault="006D7C25" w:rsidP="00A76AA1">
      <w:pPr>
        <w:contextualSpacing/>
        <w:rPr>
          <w:bCs/>
        </w:rPr>
      </w:pPr>
      <w:r>
        <w:rPr>
          <w:noProof/>
        </w:rPr>
        <mc:AlternateContent>
          <mc:Choice Requires="wpg">
            <w:drawing>
              <wp:anchor distT="0" distB="0" distL="114300" distR="114300" simplePos="0" relativeHeight="251678720" behindDoc="0" locked="0" layoutInCell="1" allowOverlap="1" wp14:anchorId="007090DF" wp14:editId="79727DD8">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A5B45F" w14:textId="77777777" w:rsidR="006D7C25" w:rsidRPr="00D904A7" w:rsidRDefault="006D7C25" w:rsidP="006D7C25">
                              <w:pPr>
                                <w:pStyle w:val="Ttulo1"/>
                              </w:pPr>
                              <w:bookmarkStart w:id="30" w:name="_Toc160547543"/>
                              <w:bookmarkStart w:id="31" w:name="_Toc205814582"/>
                              <w:r w:rsidRPr="006D7C25">
                                <w:t>Glosario</w:t>
                              </w:r>
                              <w:bookmarkEnd w:id="30"/>
                              <w:bookmarkEnd w:id="31"/>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07090DF"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5BA5B45F" w14:textId="77777777" w:rsidR="006D7C25" w:rsidRPr="00D904A7" w:rsidRDefault="006D7C25" w:rsidP="006D7C25">
                        <w:pPr>
                          <w:pStyle w:val="Ttulo1"/>
                        </w:pPr>
                        <w:bookmarkStart w:id="32" w:name="_Toc160547543"/>
                        <w:bookmarkStart w:id="33" w:name="_Toc205814582"/>
                        <w:r w:rsidRPr="006D7C25">
                          <w:t>Glosario</w:t>
                        </w:r>
                        <w:bookmarkEnd w:id="32"/>
                        <w:bookmarkEnd w:id="33"/>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4F8C71D3" w14:textId="77777777" w:rsidR="00AB2DF6" w:rsidRDefault="00AB2DF6" w:rsidP="00A76AA1">
      <w:pPr>
        <w:tabs>
          <w:tab w:val="left" w:pos="1305"/>
        </w:tabs>
        <w:contextualSpacing/>
      </w:pPr>
    </w:p>
    <w:p w14:paraId="59F7820B" w14:textId="77777777" w:rsidR="00AB2DF6" w:rsidRDefault="00AB2DF6" w:rsidP="00A76AA1">
      <w:pPr>
        <w:tabs>
          <w:tab w:val="left" w:pos="1305"/>
        </w:tabs>
        <w:contextualSpacing/>
      </w:pPr>
    </w:p>
    <w:p w14:paraId="0744CA66" w14:textId="77777777" w:rsidR="00C5601D" w:rsidRDefault="00C5601D" w:rsidP="00A76AA1">
      <w:pPr>
        <w:tabs>
          <w:tab w:val="left" w:pos="1305"/>
        </w:tabs>
        <w:contextualSpacing/>
      </w:pPr>
    </w:p>
    <w:p w14:paraId="612CCBEA" w14:textId="77777777" w:rsidR="0093684C" w:rsidRPr="0093684C" w:rsidRDefault="0093684C" w:rsidP="0093684C">
      <w:pPr>
        <w:tabs>
          <w:tab w:val="left" w:pos="1305"/>
        </w:tabs>
        <w:contextualSpacing/>
      </w:pPr>
      <w:r w:rsidRPr="0093684C">
        <w:rPr>
          <w:b/>
          <w:bCs/>
        </w:rPr>
        <w:t>Análisis de sensibilidad (o análisis pos-óptimo)</w:t>
      </w:r>
      <w:r w:rsidRPr="0093684C">
        <w:br/>
        <w:t>Definición: Estudio que determina cómo cambian la solución óptima o el valor objetivo cuando se modifican los coeficientes del problema (RHS, coeficientes de la función objetivo).</w:t>
      </w:r>
      <w:r w:rsidRPr="0093684C">
        <w:br/>
        <w:t xml:space="preserve">Interpretación operativa: Permite contestar preguntas del tipo “¿cuánto más </w:t>
      </w:r>
      <w:r w:rsidRPr="0093684C">
        <w:lastRenderedPageBreak/>
        <w:t>podemos pagar por una hora de CPU antes de que cambie la asignación óptima?” (price-shadow).</w:t>
      </w:r>
      <w:r w:rsidRPr="0093684C">
        <w:br/>
        <w:t>Ejemplo: en el modelo del laboratorio UPN, el análisis de sensibilidad indica el rango de valores de c1c_1c1​ (utilidad por hora CAD) en el cual la solución (x1,x2)=(4,10)(x_1,x_2)=(4,10)(x1​,x2​)=(4,10) permanece óptima.</w:t>
      </w:r>
    </w:p>
    <w:p w14:paraId="0E97ABB9" w14:textId="77777777" w:rsidR="0093684C" w:rsidRPr="0093684C" w:rsidRDefault="00AA7698" w:rsidP="0093684C">
      <w:pPr>
        <w:tabs>
          <w:tab w:val="left" w:pos="1305"/>
        </w:tabs>
        <w:contextualSpacing/>
        <w:rPr>
          <w:lang w:val="en-US"/>
        </w:rPr>
      </w:pPr>
      <w:r>
        <w:rPr>
          <w:lang w:val="en-US"/>
        </w:rPr>
        <w:pict w14:anchorId="69D395E3">
          <v:rect id="_x0000_i1068" style="width:0;height:1.5pt" o:hralign="center" o:hrstd="t" o:hr="t" fillcolor="#a0a0a0" stroked="f"/>
        </w:pict>
      </w:r>
    </w:p>
    <w:p w14:paraId="6BA39845" w14:textId="77777777" w:rsidR="0093684C" w:rsidRPr="0093684C" w:rsidRDefault="0093684C" w:rsidP="0093684C">
      <w:pPr>
        <w:tabs>
          <w:tab w:val="left" w:pos="1305"/>
        </w:tabs>
        <w:contextualSpacing/>
      </w:pPr>
      <w:r w:rsidRPr="0093684C">
        <w:rPr>
          <w:b/>
          <w:bCs/>
        </w:rPr>
        <w:t>Arista (edge)</w:t>
      </w:r>
      <w:r w:rsidRPr="0093684C">
        <w:br/>
        <w:t>Definición: En la geometría de la región factible de un PL, segmento entre dos vértices adyacentes.</w:t>
      </w:r>
      <w:r w:rsidRPr="0093684C">
        <w:br/>
        <w:t xml:space="preserve">Interpretación operativa: cuando la función objetivo es paralela a una arista, existe </w:t>
      </w:r>
      <w:r w:rsidRPr="0093684C">
        <w:rPr>
          <w:b/>
          <w:bCs/>
        </w:rPr>
        <w:t>infinitas soluciones óptimas</w:t>
      </w:r>
      <w:r w:rsidRPr="0093684C">
        <w:t xml:space="preserve"> a lo largo de dicha arista.</w:t>
      </w:r>
    </w:p>
    <w:p w14:paraId="7E157484" w14:textId="77777777" w:rsidR="0093684C" w:rsidRPr="0093684C" w:rsidRDefault="00AA7698" w:rsidP="0093684C">
      <w:pPr>
        <w:tabs>
          <w:tab w:val="left" w:pos="1305"/>
        </w:tabs>
        <w:contextualSpacing/>
        <w:rPr>
          <w:lang w:val="en-US"/>
        </w:rPr>
      </w:pPr>
      <w:r>
        <w:rPr>
          <w:lang w:val="en-US"/>
        </w:rPr>
        <w:pict w14:anchorId="752A23A4">
          <v:rect id="_x0000_i1069" style="width:0;height:1.5pt" o:hralign="center" o:hrstd="t" o:hr="t" fillcolor="#a0a0a0" stroked="f"/>
        </w:pict>
      </w:r>
    </w:p>
    <w:p w14:paraId="1823EA0F" w14:textId="77777777" w:rsidR="0093684C" w:rsidRPr="0093684C" w:rsidRDefault="0093684C" w:rsidP="0093684C">
      <w:pPr>
        <w:tabs>
          <w:tab w:val="left" w:pos="1305"/>
        </w:tabs>
        <w:contextualSpacing/>
      </w:pPr>
      <w:r w:rsidRPr="0093684C">
        <w:rPr>
          <w:b/>
          <w:bCs/>
        </w:rPr>
        <w:t>Base / solución básica (BFS)</w:t>
      </w:r>
      <w:r w:rsidRPr="0093684C">
        <w:br/>
        <w:t>Definición: Conjunto de mmm variables (para mmm restricciones independientes) que forman una solución básica; variables en base pueden ser no nulas.</w:t>
      </w:r>
      <w:r w:rsidRPr="0093684C">
        <w:br/>
        <w:t>Interpretación operativa: en el tableau Simplex las variables básicas son las que representan la solución actual; leer sus valores en la columna RHS da la asignación actual.</w:t>
      </w:r>
      <w:r w:rsidRPr="0093684C">
        <w:br/>
        <w:t xml:space="preserve">Nota: una BFS factible es una </w:t>
      </w:r>
      <w:r w:rsidRPr="0093684C">
        <w:rPr>
          <w:b/>
          <w:bCs/>
        </w:rPr>
        <w:t>Solución Básica Factible (SBF)</w:t>
      </w:r>
      <w:r w:rsidRPr="0093684C">
        <w:t>.</w:t>
      </w:r>
    </w:p>
    <w:p w14:paraId="34D70FE6" w14:textId="77777777" w:rsidR="0093684C" w:rsidRPr="0093684C" w:rsidRDefault="00AA7698" w:rsidP="0093684C">
      <w:pPr>
        <w:tabs>
          <w:tab w:val="left" w:pos="1305"/>
        </w:tabs>
        <w:contextualSpacing/>
        <w:rPr>
          <w:lang w:val="en-US"/>
        </w:rPr>
      </w:pPr>
      <w:r>
        <w:rPr>
          <w:lang w:val="en-US"/>
        </w:rPr>
        <w:pict w14:anchorId="6CA64648">
          <v:rect id="_x0000_i1070" style="width:0;height:1.5pt" o:hralign="center" o:hrstd="t" o:hr="t" fillcolor="#a0a0a0" stroked="f"/>
        </w:pict>
      </w:r>
    </w:p>
    <w:p w14:paraId="3989CB37" w14:textId="77777777" w:rsidR="0093684C" w:rsidRPr="0093684C" w:rsidRDefault="0093684C" w:rsidP="0093684C">
      <w:pPr>
        <w:tabs>
          <w:tab w:val="left" w:pos="1305"/>
        </w:tabs>
        <w:contextualSpacing/>
      </w:pPr>
      <w:r w:rsidRPr="0093684C">
        <w:rPr>
          <w:b/>
          <w:bCs/>
        </w:rPr>
        <w:t>Costo reducido (reduced cost)</w:t>
      </w:r>
      <w:r w:rsidRPr="0093684C">
        <w:br/>
        <w:t>Definición: Para una variable no básica, cj−zjc_j - z_jcj​−zj​ (o su signo dependiente de la convención) que indica cuánto debe mejorar el coeficiente objetivo para que esa variable entre en la base.</w:t>
      </w:r>
      <w:r w:rsidRPr="0093684C">
        <w:br/>
        <w:t>Interpretación operativa: si un tipo de servidor no fue contratado, el costo reducido nos dice cuánto tendría que bajar su coste para volverse competitivo.</w:t>
      </w:r>
    </w:p>
    <w:p w14:paraId="7645BC97" w14:textId="77777777" w:rsidR="0093684C" w:rsidRPr="0093684C" w:rsidRDefault="00AA7698" w:rsidP="0093684C">
      <w:pPr>
        <w:tabs>
          <w:tab w:val="left" w:pos="1305"/>
        </w:tabs>
        <w:contextualSpacing/>
        <w:rPr>
          <w:lang w:val="en-US"/>
        </w:rPr>
      </w:pPr>
      <w:r>
        <w:rPr>
          <w:lang w:val="en-US"/>
        </w:rPr>
        <w:pict w14:anchorId="41E3342A">
          <v:rect id="_x0000_i1071" style="width:0;height:1.5pt" o:hralign="center" o:hrstd="t" o:hr="t" fillcolor="#a0a0a0" stroked="f"/>
        </w:pict>
      </w:r>
    </w:p>
    <w:p w14:paraId="6C60F539" w14:textId="77777777" w:rsidR="0093684C" w:rsidRPr="0093684C" w:rsidRDefault="0093684C" w:rsidP="0093684C">
      <w:pPr>
        <w:tabs>
          <w:tab w:val="left" w:pos="1305"/>
        </w:tabs>
        <w:contextualSpacing/>
      </w:pPr>
      <w:r w:rsidRPr="0093684C">
        <w:rPr>
          <w:b/>
          <w:bCs/>
        </w:rPr>
        <w:t>Degeneración</w:t>
      </w:r>
      <w:r w:rsidRPr="0093684C">
        <w:br/>
        <w:t>Definición: Situación en la que una solución básica factible tiene al menos una variable básica igual a cero.</w:t>
      </w:r>
      <w:r w:rsidRPr="0093684C">
        <w:br/>
      </w:r>
      <w:r w:rsidRPr="0093684C">
        <w:lastRenderedPageBreak/>
        <w:t xml:space="preserve">Implicación: puede producir </w:t>
      </w:r>
      <w:r w:rsidRPr="0093684C">
        <w:rPr>
          <w:b/>
          <w:bCs/>
        </w:rPr>
        <w:t>ciclos</w:t>
      </w:r>
      <w:r w:rsidRPr="0093684C">
        <w:t xml:space="preserve"> en Simplex y ralentizar el algoritmo; se maneja con reglas antip oscillación (p. ej. Bland).</w:t>
      </w:r>
      <w:r w:rsidRPr="0093684C">
        <w:br/>
        <w:t>Ejemplo: en transporte, la degeneración aparece si hay menos de m+n−1m+n-1m+n−1 celdas ocupadas; se añaden asignaciones degeneradas (0 con marca) para restaurar la base.</w:t>
      </w:r>
    </w:p>
    <w:p w14:paraId="5EAC7C06" w14:textId="77777777" w:rsidR="0093684C" w:rsidRPr="0093684C" w:rsidRDefault="00AA7698" w:rsidP="0093684C">
      <w:pPr>
        <w:tabs>
          <w:tab w:val="left" w:pos="1305"/>
        </w:tabs>
        <w:contextualSpacing/>
        <w:rPr>
          <w:lang w:val="en-US"/>
        </w:rPr>
      </w:pPr>
      <w:r>
        <w:rPr>
          <w:lang w:val="en-US"/>
        </w:rPr>
        <w:pict w14:anchorId="4454FA69">
          <v:rect id="_x0000_i1072" style="width:0;height:1.5pt" o:hralign="center" o:hrstd="t" o:hr="t" fillcolor="#a0a0a0" stroked="f"/>
        </w:pict>
      </w:r>
    </w:p>
    <w:p w14:paraId="1A1ED6D0" w14:textId="77777777" w:rsidR="0093684C" w:rsidRPr="0093684C" w:rsidRDefault="0093684C" w:rsidP="0093684C">
      <w:pPr>
        <w:tabs>
          <w:tab w:val="left" w:pos="1305"/>
        </w:tabs>
        <w:contextualSpacing/>
      </w:pPr>
      <w:r w:rsidRPr="0093684C">
        <w:rPr>
          <w:b/>
          <w:bCs/>
        </w:rPr>
        <w:t>Dualidad (teoría dual / problema dual)</w:t>
      </w:r>
      <w:r w:rsidRPr="0093684C">
        <w:br/>
        <w:t>Definición: Para cada PL (primal) existe un problema dual asociado cuyos valores óptimos coinciden (bajo condiciones regulares). Los multiplicadores duales (precios sombra) dan el valor marginal de recursos.</w:t>
      </w:r>
      <w:r w:rsidRPr="0093684C">
        <w:br/>
        <w:t>Interpretación operativa: Los precios sombra se usan para valorar recursos escasos (horas de CPU, horas de personal) y para negociaciones presupuestarias.</w:t>
      </w:r>
    </w:p>
    <w:p w14:paraId="2C239ADE" w14:textId="77777777" w:rsidR="0093684C" w:rsidRPr="0093684C" w:rsidRDefault="00AA7698" w:rsidP="0093684C">
      <w:pPr>
        <w:tabs>
          <w:tab w:val="left" w:pos="1305"/>
        </w:tabs>
        <w:contextualSpacing/>
        <w:rPr>
          <w:lang w:val="en-US"/>
        </w:rPr>
      </w:pPr>
      <w:r>
        <w:rPr>
          <w:lang w:val="en-US"/>
        </w:rPr>
        <w:pict w14:anchorId="0B176F1B">
          <v:rect id="_x0000_i1073" style="width:0;height:1.5pt" o:hralign="center" o:hrstd="t" o:hr="t" fillcolor="#a0a0a0" stroked="f"/>
        </w:pict>
      </w:r>
    </w:p>
    <w:p w14:paraId="6CF8FE0D" w14:textId="77777777" w:rsidR="0093684C" w:rsidRPr="0093684C" w:rsidRDefault="0093684C" w:rsidP="0093684C">
      <w:pPr>
        <w:tabs>
          <w:tab w:val="left" w:pos="1305"/>
        </w:tabs>
        <w:contextualSpacing/>
      </w:pPr>
      <w:r w:rsidRPr="0093684C">
        <w:rPr>
          <w:b/>
          <w:bCs/>
        </w:rPr>
        <w:t>Esquina noroeste (Northwest Corner Rule)</w:t>
      </w:r>
      <w:r w:rsidRPr="0093684C">
        <w:br/>
        <w:t>Definición: Heurístico simple para obtener una solución inicial al problema de transporte; asigna desde la esquina superior izquierda hacia abajo/derecha hasta consumir oferta/demanda.</w:t>
      </w:r>
      <w:r w:rsidRPr="0093684C">
        <w:br/>
        <w:t>Uso: rapidez y simplicidad — buen punto de partida para métodos de mejora (MODI).</w:t>
      </w:r>
    </w:p>
    <w:p w14:paraId="27373CE6" w14:textId="77777777" w:rsidR="0093684C" w:rsidRPr="0093684C" w:rsidRDefault="00AA7698" w:rsidP="0093684C">
      <w:pPr>
        <w:tabs>
          <w:tab w:val="left" w:pos="1305"/>
        </w:tabs>
        <w:contextualSpacing/>
        <w:rPr>
          <w:lang w:val="en-US"/>
        </w:rPr>
      </w:pPr>
      <w:r>
        <w:rPr>
          <w:lang w:val="en-US"/>
        </w:rPr>
        <w:pict w14:anchorId="1D0E13EF">
          <v:rect id="_x0000_i1074" style="width:0;height:1.5pt" o:hralign="center" o:hrstd="t" o:hr="t" fillcolor="#a0a0a0" stroked="f"/>
        </w:pict>
      </w:r>
    </w:p>
    <w:p w14:paraId="0D2806EB" w14:textId="77777777" w:rsidR="0093684C" w:rsidRPr="0093684C" w:rsidRDefault="0093684C" w:rsidP="0093684C">
      <w:pPr>
        <w:tabs>
          <w:tab w:val="left" w:pos="1305"/>
        </w:tabs>
        <w:contextualSpacing/>
      </w:pPr>
      <w:r w:rsidRPr="0093684C">
        <w:rPr>
          <w:b/>
          <w:bCs/>
        </w:rPr>
        <w:t>Factibilidad / Región factible</w:t>
      </w:r>
      <w:r w:rsidRPr="0093684C">
        <w:br/>
        <w:t>Definición: Conjunto de vectores xxx que satisfacen todas las restricciones y la no-negatividad.</w:t>
      </w:r>
      <w:r w:rsidRPr="0093684C">
        <w:br/>
        <w:t xml:space="preserve">Propiedad: en PL la región factible es un </w:t>
      </w:r>
      <w:r w:rsidRPr="0093684C">
        <w:rPr>
          <w:b/>
          <w:bCs/>
        </w:rPr>
        <w:t>poliedro convexo</w:t>
      </w:r>
      <w:r w:rsidRPr="0093684C">
        <w:t xml:space="preserve">; si está vacía → problema </w:t>
      </w:r>
      <w:r w:rsidRPr="0093684C">
        <w:rPr>
          <w:b/>
          <w:bCs/>
        </w:rPr>
        <w:t>infactible</w:t>
      </w:r>
      <w:r w:rsidRPr="0093684C">
        <w:t>.</w:t>
      </w:r>
    </w:p>
    <w:p w14:paraId="539E2429" w14:textId="77777777" w:rsidR="0093684C" w:rsidRPr="0093684C" w:rsidRDefault="00AA7698" w:rsidP="0093684C">
      <w:pPr>
        <w:tabs>
          <w:tab w:val="left" w:pos="1305"/>
        </w:tabs>
        <w:contextualSpacing/>
        <w:rPr>
          <w:lang w:val="en-US"/>
        </w:rPr>
      </w:pPr>
      <w:r>
        <w:rPr>
          <w:lang w:val="en-US"/>
        </w:rPr>
        <w:pict w14:anchorId="401F8959">
          <v:rect id="_x0000_i1075" style="width:0;height:1.5pt" o:hralign="center" o:hrstd="t" o:hr="t" fillcolor="#a0a0a0" stroked="f"/>
        </w:pict>
      </w:r>
    </w:p>
    <w:p w14:paraId="74DE1AF9" w14:textId="77777777" w:rsidR="0093684C" w:rsidRPr="0093684C" w:rsidRDefault="0093684C" w:rsidP="0093684C">
      <w:pPr>
        <w:tabs>
          <w:tab w:val="left" w:pos="1305"/>
        </w:tabs>
        <w:contextualSpacing/>
      </w:pPr>
      <w:r w:rsidRPr="0093684C">
        <w:rPr>
          <w:b/>
          <w:bCs/>
        </w:rPr>
        <w:t>Función objetivo</w:t>
      </w:r>
      <w:r w:rsidRPr="0093684C">
        <w:br/>
        <w:t>Definición: Expresión lineal z=c</w:t>
      </w:r>
      <w:r w:rsidRPr="0093684C">
        <w:rPr>
          <w:rFonts w:ascii="Cambria Math" w:hAnsi="Cambria Math" w:cs="Cambria Math"/>
        </w:rPr>
        <w:t>⊤</w:t>
      </w:r>
      <w:r w:rsidRPr="0093684C">
        <w:t>xz = c^\top xz=c</w:t>
      </w:r>
      <w:r w:rsidRPr="0093684C">
        <w:rPr>
          <w:rFonts w:ascii="Cambria Math" w:hAnsi="Cambria Math" w:cs="Cambria Math"/>
        </w:rPr>
        <w:t>⊤</w:t>
      </w:r>
      <w:r w:rsidRPr="0093684C">
        <w:t>x que se desea maximizar o minimizar.</w:t>
      </w:r>
      <w:r w:rsidRPr="0093684C">
        <w:br/>
      </w:r>
      <w:r w:rsidRPr="0093684C">
        <w:lastRenderedPageBreak/>
        <w:t>Interpretación operativa: representa ganancia, coste, tiempo total, etc.; sus coeficientes deben tener unidades coherentes.</w:t>
      </w:r>
    </w:p>
    <w:p w14:paraId="07BDB9BF" w14:textId="77777777" w:rsidR="0093684C" w:rsidRPr="0093684C" w:rsidRDefault="00AA7698" w:rsidP="0093684C">
      <w:pPr>
        <w:tabs>
          <w:tab w:val="left" w:pos="1305"/>
        </w:tabs>
        <w:contextualSpacing/>
        <w:rPr>
          <w:lang w:val="en-US"/>
        </w:rPr>
      </w:pPr>
      <w:r>
        <w:rPr>
          <w:lang w:val="en-US"/>
        </w:rPr>
        <w:pict w14:anchorId="14E4E6CA">
          <v:rect id="_x0000_i1076" style="width:0;height:1.5pt" o:hralign="center" o:hrstd="t" o:hr="t" fillcolor="#a0a0a0" stroked="f"/>
        </w:pict>
      </w:r>
    </w:p>
    <w:p w14:paraId="148B8E76" w14:textId="77777777" w:rsidR="0093684C" w:rsidRPr="0093684C" w:rsidRDefault="0093684C" w:rsidP="0093684C">
      <w:pPr>
        <w:tabs>
          <w:tab w:val="left" w:pos="1305"/>
        </w:tabs>
        <w:contextualSpacing/>
      </w:pPr>
      <w:r w:rsidRPr="0093684C">
        <w:rPr>
          <w:b/>
          <w:bCs/>
        </w:rPr>
        <w:t>Holgura (slack) / exceso (surplus)</w:t>
      </w:r>
      <w:r w:rsidRPr="0093684C">
        <w:br/>
        <w:t>Definición: Variable de holgura sis_isi​ añadida a una desigualdad ≤\le≤ para convertirla en igualdad (∑aijxj+si=bi\sum a_{ij}x_j + s_i = b_i∑aij​xj​+si​=bi​); variable de exceso se sustrae para ≥\ge≥.</w:t>
      </w:r>
      <w:r w:rsidRPr="0093684C">
        <w:br/>
        <w:t>Interpretación: holgura mide recurso no utilizado; exceso indica cuánto se está por encima de un mínimo exigido.</w:t>
      </w:r>
    </w:p>
    <w:p w14:paraId="48E4EF93" w14:textId="77777777" w:rsidR="0093684C" w:rsidRPr="0093684C" w:rsidRDefault="00AA7698" w:rsidP="0093684C">
      <w:pPr>
        <w:tabs>
          <w:tab w:val="left" w:pos="1305"/>
        </w:tabs>
        <w:contextualSpacing/>
        <w:rPr>
          <w:lang w:val="en-US"/>
        </w:rPr>
      </w:pPr>
      <w:r>
        <w:rPr>
          <w:lang w:val="en-US"/>
        </w:rPr>
        <w:pict w14:anchorId="2C76837D">
          <v:rect id="_x0000_i1077" style="width:0;height:1.5pt" o:hralign="center" o:hrstd="t" o:hr="t" fillcolor="#a0a0a0" stroked="f"/>
        </w:pict>
      </w:r>
    </w:p>
    <w:p w14:paraId="11C7C8C6" w14:textId="77777777" w:rsidR="0093684C" w:rsidRPr="0093684C" w:rsidRDefault="0093684C" w:rsidP="0093684C">
      <w:pPr>
        <w:tabs>
          <w:tab w:val="left" w:pos="1305"/>
        </w:tabs>
        <w:contextualSpacing/>
      </w:pPr>
      <w:r w:rsidRPr="0093684C">
        <w:rPr>
          <w:b/>
          <w:bCs/>
        </w:rPr>
        <w:t>Infactibilidad</w:t>
      </w:r>
      <w:r w:rsidRPr="0093684C">
        <w:br/>
        <w:t>Definición: No existe xxx que satisfaga todas las restricciones simultáneamente.</w:t>
      </w:r>
      <w:r w:rsidRPr="0093684C">
        <w:br/>
        <w:t>Acción pedagógica: usar Phase I (Two-Phase) o problema auxiliar para identificar y localizar la(s) restricción(es) conflictiva(s).</w:t>
      </w:r>
    </w:p>
    <w:p w14:paraId="386E1CC3" w14:textId="77777777" w:rsidR="0093684C" w:rsidRPr="0093684C" w:rsidRDefault="00AA7698" w:rsidP="0093684C">
      <w:pPr>
        <w:tabs>
          <w:tab w:val="left" w:pos="1305"/>
        </w:tabs>
        <w:contextualSpacing/>
        <w:rPr>
          <w:lang w:val="en-US"/>
        </w:rPr>
      </w:pPr>
      <w:r>
        <w:rPr>
          <w:lang w:val="en-US"/>
        </w:rPr>
        <w:pict w14:anchorId="599F1D6A">
          <v:rect id="_x0000_i1078" style="width:0;height:1.5pt" o:hralign="center" o:hrstd="t" o:hr="t" fillcolor="#a0a0a0" stroked="f"/>
        </w:pict>
      </w:r>
    </w:p>
    <w:p w14:paraId="73522D98" w14:textId="77777777" w:rsidR="0093684C" w:rsidRPr="0093684C" w:rsidRDefault="0093684C" w:rsidP="0093684C">
      <w:pPr>
        <w:tabs>
          <w:tab w:val="left" w:pos="1305"/>
        </w:tabs>
        <w:contextualSpacing/>
      </w:pPr>
      <w:r w:rsidRPr="0093684C">
        <w:rPr>
          <w:b/>
          <w:bCs/>
        </w:rPr>
        <w:t>M grande (Big-M) / método de penalización</w:t>
      </w:r>
      <w:r w:rsidRPr="0093684C">
        <w:br/>
        <w:t>Definición: Técnica que añade variables artificiales penalizadas por un coeficiente grande MMM en la función objetivo para obtener una base inicial.</w:t>
      </w:r>
      <w:r w:rsidRPr="0093684C">
        <w:br/>
        <w:t>Advertencia: elección inadecuada de MMM provoca inestabilidad numérica; Two-Phase suele ser preferible en práctica.</w:t>
      </w:r>
    </w:p>
    <w:p w14:paraId="32AC085F" w14:textId="77777777" w:rsidR="0093684C" w:rsidRPr="0093684C" w:rsidRDefault="00AA7698" w:rsidP="0093684C">
      <w:pPr>
        <w:tabs>
          <w:tab w:val="left" w:pos="1305"/>
        </w:tabs>
        <w:contextualSpacing/>
        <w:rPr>
          <w:lang w:val="en-US"/>
        </w:rPr>
      </w:pPr>
      <w:r>
        <w:rPr>
          <w:lang w:val="en-US"/>
        </w:rPr>
        <w:pict w14:anchorId="48383E87">
          <v:rect id="_x0000_i1079" style="width:0;height:1.5pt" o:hralign="center" o:hrstd="t" o:hr="t" fillcolor="#a0a0a0" stroked="f"/>
        </w:pict>
      </w:r>
    </w:p>
    <w:p w14:paraId="0CC9EA93" w14:textId="77777777" w:rsidR="0093684C" w:rsidRPr="0093684C" w:rsidRDefault="0093684C" w:rsidP="0093684C">
      <w:pPr>
        <w:tabs>
          <w:tab w:val="left" w:pos="1305"/>
        </w:tabs>
        <w:contextualSpacing/>
      </w:pPr>
      <w:r w:rsidRPr="0093684C">
        <w:rPr>
          <w:b/>
          <w:bCs/>
        </w:rPr>
        <w:t>Método MODI (Modified Distribution Method)</w:t>
      </w:r>
      <w:r w:rsidRPr="0093684C">
        <w:br/>
        <w:t>Definición: Algoritmo para mejorar una solución inicial del problema de transporte usando potenciales ui,vju_i,v_jui​,vj​ y costos reducidos cij−(ui+vj)c_{ij} - (u_i+v_j)cij​−(ui​+vj​).</w:t>
      </w:r>
      <w:r w:rsidRPr="0093684C">
        <w:br/>
        <w:t>Interpretación: detecta celdas con costo reducido negativo (en minimización) que permiten disminuir el coste total construyendo ciclos de ajuste.</w:t>
      </w:r>
    </w:p>
    <w:p w14:paraId="3938B683" w14:textId="77777777" w:rsidR="0093684C" w:rsidRPr="0093684C" w:rsidRDefault="00AA7698" w:rsidP="0093684C">
      <w:pPr>
        <w:tabs>
          <w:tab w:val="left" w:pos="1305"/>
        </w:tabs>
        <w:contextualSpacing/>
        <w:rPr>
          <w:lang w:val="en-US"/>
        </w:rPr>
      </w:pPr>
      <w:r>
        <w:rPr>
          <w:lang w:val="en-US"/>
        </w:rPr>
        <w:pict w14:anchorId="30C3A4C6">
          <v:rect id="_x0000_i1080" style="width:0;height:1.5pt" o:hralign="center" o:hrstd="t" o:hr="t" fillcolor="#a0a0a0" stroked="f"/>
        </w:pict>
      </w:r>
    </w:p>
    <w:p w14:paraId="4FBE8067" w14:textId="77777777" w:rsidR="0093684C" w:rsidRPr="0093684C" w:rsidRDefault="0093684C" w:rsidP="0093684C">
      <w:pPr>
        <w:tabs>
          <w:tab w:val="left" w:pos="1305"/>
        </w:tabs>
        <w:contextualSpacing/>
      </w:pPr>
      <w:r w:rsidRPr="0093684C">
        <w:rPr>
          <w:b/>
          <w:bCs/>
        </w:rPr>
        <w:t>Método Simplex (tabular / tableau)</w:t>
      </w:r>
      <w:r w:rsidRPr="0093684C">
        <w:br/>
        <w:t xml:space="preserve">Definición: Algoritmo iterativo que recorre soluciones básicas factibles adyacentes </w:t>
      </w:r>
      <w:r w:rsidRPr="0093684C">
        <w:lastRenderedPageBreak/>
        <w:t>mediante operaciones elementales de fila (pivoteo) hasta alcanzar optimalidad.</w:t>
      </w:r>
      <w:r w:rsidRPr="0093684C">
        <w:br/>
        <w:t>Notas docentes: usar tablas completas para mostrar iteraciones en clase; para problemas grandes preferir revised Simplex o solvers.</w:t>
      </w:r>
    </w:p>
    <w:p w14:paraId="5A50CDD4" w14:textId="77777777" w:rsidR="0093684C" w:rsidRPr="0093684C" w:rsidRDefault="00AA7698" w:rsidP="0093684C">
      <w:pPr>
        <w:tabs>
          <w:tab w:val="left" w:pos="1305"/>
        </w:tabs>
        <w:contextualSpacing/>
        <w:rPr>
          <w:lang w:val="en-US"/>
        </w:rPr>
      </w:pPr>
      <w:r>
        <w:rPr>
          <w:lang w:val="en-US"/>
        </w:rPr>
        <w:pict w14:anchorId="5C9510B3">
          <v:rect id="_x0000_i1081" style="width:0;height:1.5pt" o:hralign="center" o:hrstd="t" o:hr="t" fillcolor="#a0a0a0" stroked="f"/>
        </w:pict>
      </w:r>
    </w:p>
    <w:p w14:paraId="68F512C2" w14:textId="77777777" w:rsidR="0093684C" w:rsidRPr="0093684C" w:rsidRDefault="0093684C" w:rsidP="0093684C">
      <w:pPr>
        <w:tabs>
          <w:tab w:val="left" w:pos="1305"/>
        </w:tabs>
        <w:contextualSpacing/>
      </w:pPr>
      <w:r w:rsidRPr="0093684C">
        <w:rPr>
          <w:b/>
          <w:bCs/>
        </w:rPr>
        <w:t>Mínimo costo (Least Cost Method)</w:t>
      </w:r>
      <w:r w:rsidRPr="0093684C">
        <w:br/>
        <w:t>Definición: Heurístico para obtener solución inicial en transporte que asigna primero a las celdas con menor costo.</w:t>
      </w:r>
      <w:r w:rsidRPr="0093684C">
        <w:br/>
        <w:t>Observación: suele producir buenas soluciones iniciales en promedio, pero no garantiza siempre mejor que otros heurísticos.</w:t>
      </w:r>
    </w:p>
    <w:p w14:paraId="1CDD8707" w14:textId="77777777" w:rsidR="0093684C" w:rsidRPr="0093684C" w:rsidRDefault="00AA7698" w:rsidP="0093684C">
      <w:pPr>
        <w:tabs>
          <w:tab w:val="left" w:pos="1305"/>
        </w:tabs>
        <w:contextualSpacing/>
        <w:rPr>
          <w:lang w:val="en-US"/>
        </w:rPr>
      </w:pPr>
      <w:r>
        <w:rPr>
          <w:lang w:val="en-US"/>
        </w:rPr>
        <w:pict w14:anchorId="5DAE9BE3">
          <v:rect id="_x0000_i1082" style="width:0;height:1.5pt" o:hralign="center" o:hrstd="t" o:hr="t" fillcolor="#a0a0a0" stroked="f"/>
        </w:pict>
      </w:r>
    </w:p>
    <w:p w14:paraId="7991D641" w14:textId="77777777" w:rsidR="0093684C" w:rsidRPr="0093684C" w:rsidRDefault="0093684C" w:rsidP="0093684C">
      <w:pPr>
        <w:tabs>
          <w:tab w:val="left" w:pos="1305"/>
        </w:tabs>
        <w:contextualSpacing/>
      </w:pPr>
      <w:r w:rsidRPr="0093684C">
        <w:rPr>
          <w:b/>
          <w:bCs/>
        </w:rPr>
        <w:t>No acotado</w:t>
      </w:r>
      <w:r w:rsidRPr="0093684C">
        <w:br/>
        <w:t>Definición: Situación en la que el valor objetivo puede mejorar indefinidamente (sin límite) manteniendo factibilidad.</w:t>
      </w:r>
      <w:r w:rsidRPr="0093684C">
        <w:br/>
        <w:t>Señal en Simplex: columna entrante con todos coeficientes ≤ 0 en filas de restricciones → no existe prueba de razón → no acotado.</w:t>
      </w:r>
    </w:p>
    <w:p w14:paraId="6AD57D16" w14:textId="77777777" w:rsidR="0093684C" w:rsidRPr="0093684C" w:rsidRDefault="00AA7698" w:rsidP="0093684C">
      <w:pPr>
        <w:tabs>
          <w:tab w:val="left" w:pos="1305"/>
        </w:tabs>
        <w:contextualSpacing/>
        <w:rPr>
          <w:lang w:val="en-US"/>
        </w:rPr>
      </w:pPr>
      <w:r>
        <w:rPr>
          <w:lang w:val="en-US"/>
        </w:rPr>
        <w:pict w14:anchorId="0E9F2CC8">
          <v:rect id="_x0000_i1083" style="width:0;height:1.5pt" o:hralign="center" o:hrstd="t" o:hr="t" fillcolor="#a0a0a0" stroked="f"/>
        </w:pict>
      </w:r>
    </w:p>
    <w:p w14:paraId="1B2CB067" w14:textId="77777777" w:rsidR="0093684C" w:rsidRPr="0093684C" w:rsidRDefault="0093684C" w:rsidP="0093684C">
      <w:pPr>
        <w:tabs>
          <w:tab w:val="left" w:pos="1305"/>
        </w:tabs>
        <w:contextualSpacing/>
      </w:pPr>
      <w:r w:rsidRPr="0093684C">
        <w:rPr>
          <w:b/>
          <w:bCs/>
        </w:rPr>
        <w:t>Optimización entera / programación entera (IP/MIP)</w:t>
      </w:r>
      <w:r w:rsidRPr="0093684C">
        <w:br/>
        <w:t>Definición: Problemas de optimización donde algunas o todas las variables deben tomar valores enteros.</w:t>
      </w:r>
      <w:r w:rsidRPr="0093684C">
        <w:br/>
        <w:t>Métodos: Branch &amp; Bound, Branch &amp; Cut; la relajación LP da cotas y guía del árbol de búsqueda.</w:t>
      </w:r>
      <w:r w:rsidRPr="0093684C">
        <w:br/>
        <w:t>Ejemplo IS (Nicaragua): decidir cuántas instancias (entero) contratar para cubrir demanda de CPU-horas.</w:t>
      </w:r>
    </w:p>
    <w:p w14:paraId="1C781931" w14:textId="77777777" w:rsidR="0093684C" w:rsidRPr="0093684C" w:rsidRDefault="00AA7698" w:rsidP="0093684C">
      <w:pPr>
        <w:tabs>
          <w:tab w:val="left" w:pos="1305"/>
        </w:tabs>
        <w:contextualSpacing/>
        <w:rPr>
          <w:lang w:val="en-US"/>
        </w:rPr>
      </w:pPr>
      <w:r>
        <w:rPr>
          <w:lang w:val="en-US"/>
        </w:rPr>
        <w:pict w14:anchorId="0B85BBEB">
          <v:rect id="_x0000_i1084" style="width:0;height:1.5pt" o:hralign="center" o:hrstd="t" o:hr="t" fillcolor="#a0a0a0" stroked="f"/>
        </w:pict>
      </w:r>
    </w:p>
    <w:p w14:paraId="466B2200" w14:textId="77777777" w:rsidR="0093684C" w:rsidRPr="0093684C" w:rsidRDefault="0093684C" w:rsidP="0093684C">
      <w:pPr>
        <w:tabs>
          <w:tab w:val="left" w:pos="1305"/>
        </w:tabs>
        <w:contextualSpacing/>
      </w:pPr>
      <w:r w:rsidRPr="0093684C">
        <w:rPr>
          <w:b/>
          <w:bCs/>
        </w:rPr>
        <w:t>Penalidad (en contexto Big-M)</w:t>
      </w:r>
      <w:r w:rsidRPr="0093684C">
        <w:br/>
        <w:t>Definición: término MaiM a_iMai​ añadido al objetivo que penaliza variables artificiales aia_iai​.</w:t>
      </w:r>
      <w:r w:rsidRPr="0093684C">
        <w:br/>
        <w:t>Interpretación: fuerza a que las artificiales salgan de la base si existe factibilidad real.</w:t>
      </w:r>
    </w:p>
    <w:p w14:paraId="1704327E" w14:textId="77777777" w:rsidR="0093684C" w:rsidRPr="0093684C" w:rsidRDefault="00AA7698" w:rsidP="0093684C">
      <w:pPr>
        <w:tabs>
          <w:tab w:val="left" w:pos="1305"/>
        </w:tabs>
        <w:contextualSpacing/>
        <w:rPr>
          <w:lang w:val="en-US"/>
        </w:rPr>
      </w:pPr>
      <w:r>
        <w:rPr>
          <w:lang w:val="en-US"/>
        </w:rPr>
        <w:pict w14:anchorId="2486CFE2">
          <v:rect id="_x0000_i1085" style="width:0;height:1.5pt" o:hralign="center" o:hrstd="t" o:hr="t" fillcolor="#a0a0a0" stroked="f"/>
        </w:pict>
      </w:r>
    </w:p>
    <w:p w14:paraId="1711D31C" w14:textId="77777777" w:rsidR="0093684C" w:rsidRPr="0093684C" w:rsidRDefault="0093684C" w:rsidP="0093684C">
      <w:pPr>
        <w:tabs>
          <w:tab w:val="left" w:pos="1305"/>
        </w:tabs>
        <w:contextualSpacing/>
      </w:pPr>
      <w:r w:rsidRPr="0093684C">
        <w:rPr>
          <w:b/>
          <w:bCs/>
        </w:rPr>
        <w:lastRenderedPageBreak/>
        <w:t>Precios sombra (shadow prices / multiplicadores duales)</w:t>
      </w:r>
      <w:r w:rsidRPr="0093684C">
        <w:br/>
        <w:t>Definición: valores duales asociados a las restricciones; miden la variación marginal del valor objetivo frente a un cambio unitario en el RHS.</w:t>
      </w:r>
      <w:r w:rsidRPr="0093684C">
        <w:br/>
        <w:t>Uso operativo: priorizar compra de recursos donde el precio sombra sea alto (ej.: horas CPU).</w:t>
      </w:r>
    </w:p>
    <w:p w14:paraId="21DC89A7" w14:textId="77777777" w:rsidR="0093684C" w:rsidRPr="0093684C" w:rsidRDefault="00AA7698" w:rsidP="0093684C">
      <w:pPr>
        <w:tabs>
          <w:tab w:val="left" w:pos="1305"/>
        </w:tabs>
        <w:contextualSpacing/>
        <w:rPr>
          <w:lang w:val="en-US"/>
        </w:rPr>
      </w:pPr>
      <w:r>
        <w:rPr>
          <w:lang w:val="en-US"/>
        </w:rPr>
        <w:pict w14:anchorId="62E1DCB4">
          <v:rect id="_x0000_i1086" style="width:0;height:1.5pt" o:hralign="center" o:hrstd="t" o:hr="t" fillcolor="#a0a0a0" stroked="f"/>
        </w:pict>
      </w:r>
    </w:p>
    <w:p w14:paraId="24999327" w14:textId="77777777" w:rsidR="0093684C" w:rsidRPr="0093684C" w:rsidRDefault="0093684C" w:rsidP="0093684C">
      <w:pPr>
        <w:tabs>
          <w:tab w:val="left" w:pos="1305"/>
        </w:tabs>
        <w:contextualSpacing/>
      </w:pPr>
      <w:r w:rsidRPr="0093684C">
        <w:rPr>
          <w:b/>
          <w:bCs/>
        </w:rPr>
        <w:t>Problema balanceado (en transporte)</w:t>
      </w:r>
      <w:r w:rsidRPr="0093684C">
        <w:br/>
        <w:t>Definición: suma de ofertas = suma de demandas.</w:t>
      </w:r>
      <w:r w:rsidRPr="0093684C">
        <w:br/>
        <w:t>Nota: si no está balanceado, se agrega origen/destino ficticio con costo cero para balancear.</w:t>
      </w:r>
    </w:p>
    <w:p w14:paraId="32AEFD96" w14:textId="77777777" w:rsidR="0093684C" w:rsidRPr="0093684C" w:rsidRDefault="00AA7698" w:rsidP="0093684C">
      <w:pPr>
        <w:tabs>
          <w:tab w:val="left" w:pos="1305"/>
        </w:tabs>
        <w:contextualSpacing/>
        <w:rPr>
          <w:lang w:val="en-US"/>
        </w:rPr>
      </w:pPr>
      <w:r>
        <w:rPr>
          <w:lang w:val="en-US"/>
        </w:rPr>
        <w:pict w14:anchorId="0DDCC9CC">
          <v:rect id="_x0000_i1087" style="width:0;height:1.5pt" o:hralign="center" o:hrstd="t" o:hr="t" fillcolor="#a0a0a0" stroked="f"/>
        </w:pict>
      </w:r>
    </w:p>
    <w:p w14:paraId="7E4322BA" w14:textId="77777777" w:rsidR="0093684C" w:rsidRPr="0093684C" w:rsidRDefault="0093684C" w:rsidP="0093684C">
      <w:pPr>
        <w:tabs>
          <w:tab w:val="left" w:pos="1305"/>
        </w:tabs>
        <w:contextualSpacing/>
        <w:rPr>
          <w:lang w:val="en-US"/>
        </w:rPr>
      </w:pPr>
      <w:r w:rsidRPr="0093684C">
        <w:rPr>
          <w:b/>
          <w:bCs/>
          <w:lang w:val="en-US"/>
        </w:rPr>
        <w:t xml:space="preserve">Region </w:t>
      </w:r>
      <w:proofErr w:type="spellStart"/>
      <w:r w:rsidRPr="0093684C">
        <w:rPr>
          <w:b/>
          <w:bCs/>
          <w:lang w:val="en-US"/>
        </w:rPr>
        <w:t>factible</w:t>
      </w:r>
      <w:proofErr w:type="spellEnd"/>
      <w:r w:rsidRPr="0093684C">
        <w:rPr>
          <w:b/>
          <w:bCs/>
          <w:lang w:val="en-US"/>
        </w:rPr>
        <w:t xml:space="preserve"> (</w:t>
      </w:r>
      <w:proofErr w:type="spellStart"/>
      <w:r w:rsidRPr="0093684C">
        <w:rPr>
          <w:b/>
          <w:bCs/>
          <w:lang w:val="en-US"/>
        </w:rPr>
        <w:t>ver</w:t>
      </w:r>
      <w:proofErr w:type="spellEnd"/>
      <w:r w:rsidRPr="0093684C">
        <w:rPr>
          <w:b/>
          <w:bCs/>
          <w:lang w:val="en-US"/>
        </w:rPr>
        <w:t xml:space="preserve"> </w:t>
      </w:r>
      <w:proofErr w:type="spellStart"/>
      <w:r w:rsidRPr="0093684C">
        <w:rPr>
          <w:b/>
          <w:bCs/>
          <w:lang w:val="en-US"/>
        </w:rPr>
        <w:t>Factibilidad</w:t>
      </w:r>
      <w:proofErr w:type="spellEnd"/>
      <w:r w:rsidRPr="0093684C">
        <w:rPr>
          <w:b/>
          <w:bCs/>
          <w:lang w:val="en-US"/>
        </w:rPr>
        <w:t>)</w:t>
      </w:r>
    </w:p>
    <w:p w14:paraId="70984575" w14:textId="77777777" w:rsidR="0093684C" w:rsidRPr="0093684C" w:rsidRDefault="00AA7698" w:rsidP="0093684C">
      <w:pPr>
        <w:tabs>
          <w:tab w:val="left" w:pos="1305"/>
        </w:tabs>
        <w:contextualSpacing/>
        <w:rPr>
          <w:lang w:val="en-US"/>
        </w:rPr>
      </w:pPr>
      <w:r>
        <w:rPr>
          <w:lang w:val="en-US"/>
        </w:rPr>
        <w:pict w14:anchorId="6A3659DE">
          <v:rect id="_x0000_i1088" style="width:0;height:1.5pt" o:hralign="center" o:hrstd="t" o:hr="t" fillcolor="#a0a0a0" stroked="f"/>
        </w:pict>
      </w:r>
    </w:p>
    <w:p w14:paraId="1CAD9E81" w14:textId="77777777" w:rsidR="0093684C" w:rsidRPr="0093684C" w:rsidRDefault="0093684C" w:rsidP="0093684C">
      <w:pPr>
        <w:tabs>
          <w:tab w:val="left" w:pos="1305"/>
        </w:tabs>
        <w:contextualSpacing/>
      </w:pPr>
      <w:r w:rsidRPr="0093684C">
        <w:rPr>
          <w:b/>
          <w:bCs/>
        </w:rPr>
        <w:t>Relajación (LP-relaxation)</w:t>
      </w:r>
      <w:r w:rsidRPr="0093684C">
        <w:br/>
        <w:t>Definición: en programación entera, es el problema que resulta al eliminar la restricción de integridad (permitir variables continuas).</w:t>
      </w:r>
      <w:r w:rsidRPr="0093684C">
        <w:br/>
        <w:t>Aplicación: la solución relajada da una cota (LB en minimización) y se usa en Branch &amp; Bound.</w:t>
      </w:r>
    </w:p>
    <w:p w14:paraId="4BA67E39" w14:textId="77777777" w:rsidR="0093684C" w:rsidRPr="0093684C" w:rsidRDefault="00AA7698" w:rsidP="0093684C">
      <w:pPr>
        <w:tabs>
          <w:tab w:val="left" w:pos="1305"/>
        </w:tabs>
        <w:contextualSpacing/>
        <w:rPr>
          <w:lang w:val="en-US"/>
        </w:rPr>
      </w:pPr>
      <w:r>
        <w:rPr>
          <w:lang w:val="en-US"/>
        </w:rPr>
        <w:pict w14:anchorId="422293C8">
          <v:rect id="_x0000_i1089" style="width:0;height:1.5pt" o:hralign="center" o:hrstd="t" o:hr="t" fillcolor="#a0a0a0" stroked="f"/>
        </w:pict>
      </w:r>
    </w:p>
    <w:p w14:paraId="4D4535DC" w14:textId="77777777" w:rsidR="0093684C" w:rsidRPr="0093684C" w:rsidRDefault="0093684C" w:rsidP="0093684C">
      <w:pPr>
        <w:tabs>
          <w:tab w:val="left" w:pos="1305"/>
        </w:tabs>
        <w:contextualSpacing/>
      </w:pPr>
      <w:r w:rsidRPr="0093684C">
        <w:rPr>
          <w:b/>
          <w:bCs/>
        </w:rPr>
        <w:t>Restricciones de no-negatividad</w:t>
      </w:r>
      <w:r w:rsidRPr="0093684C">
        <w:br/>
        <w:t>Definición: condiciones xj≥0x_j \ge 0xj​≥0 impuestas cuando las variables representan cantidades físicas no negativas (horas, toneladas, instancias).</w:t>
      </w:r>
      <w:r w:rsidRPr="0093684C">
        <w:br/>
        <w:t>Nota: cuando una variable puede ser negativa se la expresa como diferencia de dos no negativas x=x+−x−x = x^+ - x^-x=x+−x−.</w:t>
      </w:r>
    </w:p>
    <w:p w14:paraId="73301B00" w14:textId="77777777" w:rsidR="0093684C" w:rsidRPr="0093684C" w:rsidRDefault="00AA7698" w:rsidP="0093684C">
      <w:pPr>
        <w:tabs>
          <w:tab w:val="left" w:pos="1305"/>
        </w:tabs>
        <w:contextualSpacing/>
        <w:rPr>
          <w:lang w:val="en-US"/>
        </w:rPr>
      </w:pPr>
      <w:r>
        <w:rPr>
          <w:lang w:val="en-US"/>
        </w:rPr>
        <w:pict w14:anchorId="438C3C58">
          <v:rect id="_x0000_i1090" style="width:0;height:1.5pt" o:hralign="center" o:hrstd="t" o:hr="t" fillcolor="#a0a0a0" stroked="f"/>
        </w:pict>
      </w:r>
    </w:p>
    <w:p w14:paraId="1788C64A" w14:textId="77777777" w:rsidR="0093684C" w:rsidRPr="0093684C" w:rsidRDefault="0093684C" w:rsidP="0093684C">
      <w:pPr>
        <w:tabs>
          <w:tab w:val="left" w:pos="1305"/>
        </w:tabs>
        <w:contextualSpacing/>
      </w:pPr>
      <w:r w:rsidRPr="0093684C">
        <w:rPr>
          <w:b/>
          <w:bCs/>
        </w:rPr>
        <w:t>Solución básica factible (SBF)</w:t>
      </w:r>
      <w:r w:rsidRPr="0093684C">
        <w:br/>
        <w:t>Definición: solución básica que además satisface la no-negatividad y las igualdades transformadas; punto candidato para el óptimo en Simplex.</w:t>
      </w:r>
    </w:p>
    <w:p w14:paraId="752BBEF3" w14:textId="77777777" w:rsidR="0093684C" w:rsidRPr="0093684C" w:rsidRDefault="00AA7698" w:rsidP="0093684C">
      <w:pPr>
        <w:tabs>
          <w:tab w:val="left" w:pos="1305"/>
        </w:tabs>
        <w:contextualSpacing/>
        <w:rPr>
          <w:lang w:val="en-US"/>
        </w:rPr>
      </w:pPr>
      <w:r>
        <w:rPr>
          <w:lang w:val="en-US"/>
        </w:rPr>
        <w:pict w14:anchorId="75F3C9E4">
          <v:rect id="_x0000_i1091" style="width:0;height:1.5pt" o:hralign="center" o:hrstd="t" o:hr="t" fillcolor="#a0a0a0" stroked="f"/>
        </w:pict>
      </w:r>
    </w:p>
    <w:p w14:paraId="2A4967B7" w14:textId="77777777" w:rsidR="0093684C" w:rsidRPr="0093684C" w:rsidRDefault="0093684C" w:rsidP="0093684C">
      <w:pPr>
        <w:tabs>
          <w:tab w:val="left" w:pos="1305"/>
        </w:tabs>
        <w:contextualSpacing/>
      </w:pPr>
      <w:r w:rsidRPr="0093684C">
        <w:rPr>
          <w:b/>
          <w:bCs/>
        </w:rPr>
        <w:lastRenderedPageBreak/>
        <w:t>Transporte (modelo de)</w:t>
      </w:r>
      <w:r w:rsidRPr="0093684C">
        <w:br/>
        <w:t>Definición: problema PL especial cuya estructura de restricciones (sumas por filas y por columnas) permite algoritmos eficientes y soluciones iniciales específicas (VAM, NW Corner, Least Cost).</w:t>
      </w:r>
      <w:r w:rsidRPr="0093684C">
        <w:br/>
        <w:t>Contexto nicaragüense: asignación de cosecha desde fincas de Sébaco/Matagalpa a mercados de Managua/León.</w:t>
      </w:r>
    </w:p>
    <w:p w14:paraId="5D1C9FA3" w14:textId="77777777" w:rsidR="0093684C" w:rsidRPr="0093684C" w:rsidRDefault="00AA7698" w:rsidP="0093684C">
      <w:pPr>
        <w:tabs>
          <w:tab w:val="left" w:pos="1305"/>
        </w:tabs>
        <w:contextualSpacing/>
        <w:rPr>
          <w:lang w:val="en-US"/>
        </w:rPr>
      </w:pPr>
      <w:r>
        <w:rPr>
          <w:lang w:val="en-US"/>
        </w:rPr>
        <w:pict w14:anchorId="24952C70">
          <v:rect id="_x0000_i1092" style="width:0;height:1.5pt" o:hralign="center" o:hrstd="t" o:hr="t" fillcolor="#a0a0a0" stroked="f"/>
        </w:pict>
      </w:r>
    </w:p>
    <w:p w14:paraId="2E2506FC" w14:textId="77777777" w:rsidR="0093684C" w:rsidRPr="0093684C" w:rsidRDefault="0093684C" w:rsidP="0093684C">
      <w:pPr>
        <w:tabs>
          <w:tab w:val="left" w:pos="1305"/>
        </w:tabs>
        <w:contextualSpacing/>
      </w:pPr>
      <w:r w:rsidRPr="0093684C">
        <w:rPr>
          <w:b/>
          <w:bCs/>
        </w:rPr>
        <w:t>Vogel’s Approximation Method (VAM / Heurístico de Vogel)</w:t>
      </w:r>
      <w:r w:rsidRPr="0093684C">
        <w:br/>
        <w:t>Definición: heurístico que calcula penalidades en filas y columnas (diferencia entre dos menores costos) y asigna en la celda de menor costo dentro de la fila/columna de mayor penalidad; suele producir soluciones iniciales de alta calidad.</w:t>
      </w:r>
      <w:r w:rsidRPr="0093684C">
        <w:br/>
        <w:t>Ventaja docente: combina criterio de costo y sensibilidad local —muy recomendable en prácticas de aula.</w:t>
      </w:r>
    </w:p>
    <w:p w14:paraId="5D89B20F" w14:textId="77777777" w:rsidR="0093684C" w:rsidRPr="0093684C" w:rsidRDefault="00AA7698" w:rsidP="0093684C">
      <w:pPr>
        <w:tabs>
          <w:tab w:val="left" w:pos="1305"/>
        </w:tabs>
        <w:contextualSpacing/>
        <w:rPr>
          <w:lang w:val="en-US"/>
        </w:rPr>
      </w:pPr>
      <w:r>
        <w:rPr>
          <w:lang w:val="en-US"/>
        </w:rPr>
        <w:pict w14:anchorId="09D67ADD">
          <v:rect id="_x0000_i1093" style="width:0;height:1.5pt" o:hralign="center" o:hrstd="t" o:hr="t" fillcolor="#a0a0a0" stroked="f"/>
        </w:pict>
      </w:r>
    </w:p>
    <w:p w14:paraId="0680D25A" w14:textId="77777777" w:rsidR="0093684C" w:rsidRPr="0093684C" w:rsidRDefault="0093684C" w:rsidP="0093684C">
      <w:pPr>
        <w:tabs>
          <w:tab w:val="left" w:pos="1305"/>
        </w:tabs>
        <w:contextualSpacing/>
      </w:pPr>
      <w:r w:rsidRPr="0093684C">
        <w:rPr>
          <w:b/>
          <w:bCs/>
        </w:rPr>
        <w:t>Variable artificial</w:t>
      </w:r>
      <w:r w:rsidRPr="0093684C">
        <w:br/>
        <w:t>Definición: variable añadida para obtener una base inicial (especialmente en restricciones === o ≥\ge≥); debe eliminarse de la base (a cero) para obtener factibilidad real sin artificios.</w:t>
      </w:r>
      <w:r w:rsidRPr="0093684C">
        <w:br/>
        <w:t>Tratamiento: penalizada por Big-M o eliminada con Two-Phase.</w:t>
      </w:r>
    </w:p>
    <w:p w14:paraId="17128590" w14:textId="77777777" w:rsidR="0093684C" w:rsidRPr="0093684C" w:rsidRDefault="00AA7698" w:rsidP="0093684C">
      <w:pPr>
        <w:tabs>
          <w:tab w:val="left" w:pos="1305"/>
        </w:tabs>
        <w:contextualSpacing/>
        <w:rPr>
          <w:lang w:val="en-US"/>
        </w:rPr>
      </w:pPr>
      <w:r>
        <w:rPr>
          <w:lang w:val="en-US"/>
        </w:rPr>
        <w:pict w14:anchorId="04343047">
          <v:rect id="_x0000_i1094" style="width:0;height:1.5pt" o:hralign="center" o:hrstd="t" o:hr="t" fillcolor="#a0a0a0" stroked="f"/>
        </w:pict>
      </w:r>
    </w:p>
    <w:p w14:paraId="3C9AA800" w14:textId="77777777" w:rsidR="0093684C" w:rsidRPr="0093684C" w:rsidRDefault="0093684C" w:rsidP="0093684C">
      <w:pPr>
        <w:tabs>
          <w:tab w:val="left" w:pos="1305"/>
        </w:tabs>
        <w:contextualSpacing/>
      </w:pPr>
      <w:r w:rsidRPr="0093684C">
        <w:rPr>
          <w:b/>
          <w:bCs/>
        </w:rPr>
        <w:t>Variable básica / no básica</w:t>
      </w:r>
      <w:r w:rsidRPr="0093684C">
        <w:br/>
        <w:t>Definición: básica = en la base (puede ser no nula); no básica = fuera de la base (valor cero) en la solución actual del tableau.</w:t>
      </w:r>
      <w:r w:rsidRPr="0093684C">
        <w:br/>
        <w:t>Lectura: bases y valores RHS muestran la solución actual del Simplex.</w:t>
      </w:r>
    </w:p>
    <w:p w14:paraId="75155BD5" w14:textId="77777777" w:rsidR="00C5601D" w:rsidRDefault="00C5601D" w:rsidP="00A76AA1">
      <w:pPr>
        <w:tabs>
          <w:tab w:val="left" w:pos="1305"/>
        </w:tabs>
        <w:contextualSpacing/>
      </w:pPr>
    </w:p>
    <w:p w14:paraId="4F70DDBC" w14:textId="77777777" w:rsidR="00C5601D" w:rsidRDefault="00C5601D" w:rsidP="00A76AA1">
      <w:pPr>
        <w:tabs>
          <w:tab w:val="left" w:pos="1305"/>
        </w:tabs>
        <w:contextualSpacing/>
      </w:pPr>
    </w:p>
    <w:p w14:paraId="37F749BE" w14:textId="77777777" w:rsidR="00C5601D" w:rsidRDefault="00C5601D" w:rsidP="00A76AA1">
      <w:pPr>
        <w:tabs>
          <w:tab w:val="left" w:pos="1305"/>
        </w:tabs>
        <w:contextualSpacing/>
      </w:pPr>
    </w:p>
    <w:p w14:paraId="24D4CCB3" w14:textId="77777777" w:rsidR="00C5601D" w:rsidRDefault="00C5601D" w:rsidP="00A76AA1">
      <w:pPr>
        <w:tabs>
          <w:tab w:val="left" w:pos="1305"/>
        </w:tabs>
        <w:contextualSpacing/>
      </w:pPr>
    </w:p>
    <w:sectPr w:rsidR="00C5601D" w:rsidSect="00A66A79">
      <w:headerReference w:type="default" r:id="rId24"/>
      <w:footerReference w:type="default" r:id="rId25"/>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9769E" w14:textId="77777777" w:rsidR="003F5BB3" w:rsidRDefault="003F5BB3" w:rsidP="007F1B53">
      <w:pPr>
        <w:spacing w:before="0" w:after="0" w:line="240" w:lineRule="auto"/>
      </w:pPr>
      <w:r>
        <w:separator/>
      </w:r>
    </w:p>
  </w:endnote>
  <w:endnote w:type="continuationSeparator" w:id="0">
    <w:p w14:paraId="3E12626F" w14:textId="77777777" w:rsidR="003F5BB3" w:rsidRDefault="003F5BB3"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73AC0"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6CEB75FC" wp14:editId="201A35D7">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28904529" wp14:editId="41B9F762">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D128184"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9FF7F9E"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8904529"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2D128184"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9FF7F9E"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DEA36" w14:textId="77777777" w:rsidR="003F5BB3" w:rsidRDefault="003F5BB3" w:rsidP="007F1B53">
      <w:pPr>
        <w:spacing w:before="0" w:after="0" w:line="240" w:lineRule="auto"/>
      </w:pPr>
      <w:r>
        <w:separator/>
      </w:r>
    </w:p>
  </w:footnote>
  <w:footnote w:type="continuationSeparator" w:id="0">
    <w:p w14:paraId="1C091319" w14:textId="77777777" w:rsidR="003F5BB3" w:rsidRDefault="003F5BB3"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8AC2D" w14:textId="77777777" w:rsidR="00A66A79" w:rsidRDefault="00A66A79">
    <w:pPr>
      <w:pStyle w:val="Encabezado"/>
    </w:pPr>
    <w:r>
      <w:rPr>
        <w:noProof/>
      </w:rPr>
      <w:drawing>
        <wp:anchor distT="0" distB="0" distL="114300" distR="114300" simplePos="0" relativeHeight="251667456" behindDoc="0" locked="0" layoutInCell="1" allowOverlap="1" wp14:anchorId="6C66A973" wp14:editId="397F8A5A">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25C"/>
    <w:multiLevelType w:val="multilevel"/>
    <w:tmpl w:val="3EC8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E5C09"/>
    <w:multiLevelType w:val="hybridMultilevel"/>
    <w:tmpl w:val="11427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1DC0A27"/>
    <w:multiLevelType w:val="multilevel"/>
    <w:tmpl w:val="426C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8434A"/>
    <w:multiLevelType w:val="multilevel"/>
    <w:tmpl w:val="5DDE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D5A28"/>
    <w:multiLevelType w:val="multilevel"/>
    <w:tmpl w:val="FB28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366C5"/>
    <w:multiLevelType w:val="multilevel"/>
    <w:tmpl w:val="E358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90C61"/>
    <w:multiLevelType w:val="hybridMultilevel"/>
    <w:tmpl w:val="436616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7F74A2D"/>
    <w:multiLevelType w:val="multilevel"/>
    <w:tmpl w:val="DB3C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82027"/>
    <w:multiLevelType w:val="hybridMultilevel"/>
    <w:tmpl w:val="4E1270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8781058"/>
    <w:multiLevelType w:val="multilevel"/>
    <w:tmpl w:val="81EC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A4C2B"/>
    <w:multiLevelType w:val="multilevel"/>
    <w:tmpl w:val="9C5A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12209"/>
    <w:multiLevelType w:val="hybridMultilevel"/>
    <w:tmpl w:val="D5AEF3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D541430"/>
    <w:multiLevelType w:val="multilevel"/>
    <w:tmpl w:val="34F0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84545"/>
    <w:multiLevelType w:val="multilevel"/>
    <w:tmpl w:val="35AC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1F3C2C"/>
    <w:multiLevelType w:val="multilevel"/>
    <w:tmpl w:val="419E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F2E17"/>
    <w:multiLevelType w:val="multilevel"/>
    <w:tmpl w:val="BF36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FE299F"/>
    <w:multiLevelType w:val="multilevel"/>
    <w:tmpl w:val="C4C0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984204"/>
    <w:multiLevelType w:val="multilevel"/>
    <w:tmpl w:val="A2D6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103893"/>
    <w:multiLevelType w:val="hybridMultilevel"/>
    <w:tmpl w:val="3CC010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3875A2C"/>
    <w:multiLevelType w:val="multilevel"/>
    <w:tmpl w:val="19F64F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966AD7"/>
    <w:multiLevelType w:val="multilevel"/>
    <w:tmpl w:val="2390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DB4031"/>
    <w:multiLevelType w:val="multilevel"/>
    <w:tmpl w:val="9770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DB56FF"/>
    <w:multiLevelType w:val="multilevel"/>
    <w:tmpl w:val="64663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487F4E"/>
    <w:multiLevelType w:val="hybridMultilevel"/>
    <w:tmpl w:val="49F0FA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175127D0"/>
    <w:multiLevelType w:val="multilevel"/>
    <w:tmpl w:val="2A488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34640C"/>
    <w:multiLevelType w:val="multilevel"/>
    <w:tmpl w:val="F29E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49446D"/>
    <w:multiLevelType w:val="multilevel"/>
    <w:tmpl w:val="9BCC4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4F07BE"/>
    <w:multiLevelType w:val="multilevel"/>
    <w:tmpl w:val="7534C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8E150B"/>
    <w:multiLevelType w:val="multilevel"/>
    <w:tmpl w:val="199A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2814D2"/>
    <w:multiLevelType w:val="multilevel"/>
    <w:tmpl w:val="D002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3F7C63"/>
    <w:multiLevelType w:val="multilevel"/>
    <w:tmpl w:val="56E64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8B7A7C"/>
    <w:multiLevelType w:val="hybridMultilevel"/>
    <w:tmpl w:val="87D8F0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22D916D3"/>
    <w:multiLevelType w:val="multilevel"/>
    <w:tmpl w:val="858E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287028"/>
    <w:multiLevelType w:val="multilevel"/>
    <w:tmpl w:val="13D6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BF20F1"/>
    <w:multiLevelType w:val="multilevel"/>
    <w:tmpl w:val="EF649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B43D00"/>
    <w:multiLevelType w:val="multilevel"/>
    <w:tmpl w:val="AF5A7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817755"/>
    <w:multiLevelType w:val="multilevel"/>
    <w:tmpl w:val="9B660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8E6803"/>
    <w:multiLevelType w:val="multilevel"/>
    <w:tmpl w:val="0DC4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2B24CE"/>
    <w:multiLevelType w:val="multilevel"/>
    <w:tmpl w:val="4158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9C0584"/>
    <w:multiLevelType w:val="multilevel"/>
    <w:tmpl w:val="951E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9370EA"/>
    <w:multiLevelType w:val="multilevel"/>
    <w:tmpl w:val="0BB0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C02DF9"/>
    <w:multiLevelType w:val="hybridMultilevel"/>
    <w:tmpl w:val="BF1E78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2E925EDF"/>
    <w:multiLevelType w:val="multilevel"/>
    <w:tmpl w:val="C3727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ED01DB"/>
    <w:multiLevelType w:val="multilevel"/>
    <w:tmpl w:val="C8561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CE7A72"/>
    <w:multiLevelType w:val="multilevel"/>
    <w:tmpl w:val="6702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2E19B0"/>
    <w:multiLevelType w:val="multilevel"/>
    <w:tmpl w:val="6D9A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2C6E17"/>
    <w:multiLevelType w:val="hybridMultilevel"/>
    <w:tmpl w:val="8B20E5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37061856"/>
    <w:multiLevelType w:val="multilevel"/>
    <w:tmpl w:val="930C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D90925"/>
    <w:multiLevelType w:val="multilevel"/>
    <w:tmpl w:val="00FE4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AE63B50"/>
    <w:multiLevelType w:val="multilevel"/>
    <w:tmpl w:val="64E0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05601D"/>
    <w:multiLevelType w:val="multilevel"/>
    <w:tmpl w:val="02724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062314"/>
    <w:multiLevelType w:val="hybridMultilevel"/>
    <w:tmpl w:val="F6F82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3BD170D3"/>
    <w:multiLevelType w:val="multilevel"/>
    <w:tmpl w:val="20D2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B829A8"/>
    <w:multiLevelType w:val="multilevel"/>
    <w:tmpl w:val="A81A9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367118F"/>
    <w:multiLevelType w:val="multilevel"/>
    <w:tmpl w:val="BF9E9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1E6CFC"/>
    <w:multiLevelType w:val="hybridMultilevel"/>
    <w:tmpl w:val="BC20C4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44246B41"/>
    <w:multiLevelType w:val="multilevel"/>
    <w:tmpl w:val="D2A2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D34A7F"/>
    <w:multiLevelType w:val="hybridMultilevel"/>
    <w:tmpl w:val="6FE87E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476B2288"/>
    <w:multiLevelType w:val="multilevel"/>
    <w:tmpl w:val="C7AC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873A4E"/>
    <w:multiLevelType w:val="hybridMultilevel"/>
    <w:tmpl w:val="118C64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49952588"/>
    <w:multiLevelType w:val="multilevel"/>
    <w:tmpl w:val="0D70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D65963"/>
    <w:multiLevelType w:val="hybridMultilevel"/>
    <w:tmpl w:val="C8DE9A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15:restartNumberingAfterBreak="0">
    <w:nsid w:val="4A821475"/>
    <w:multiLevelType w:val="multilevel"/>
    <w:tmpl w:val="19D6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1A6F3C"/>
    <w:multiLevelType w:val="multilevel"/>
    <w:tmpl w:val="377C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115D1B"/>
    <w:multiLevelType w:val="multilevel"/>
    <w:tmpl w:val="2556D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C1E4EAE"/>
    <w:multiLevelType w:val="hybridMultilevel"/>
    <w:tmpl w:val="79287A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4D2016D4"/>
    <w:multiLevelType w:val="multilevel"/>
    <w:tmpl w:val="D12C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FA4641"/>
    <w:multiLevelType w:val="multilevel"/>
    <w:tmpl w:val="C96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C3539D"/>
    <w:multiLevelType w:val="multilevel"/>
    <w:tmpl w:val="FB8A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2D39EA"/>
    <w:multiLevelType w:val="hybridMultilevel"/>
    <w:tmpl w:val="FCC6D7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51F14570"/>
    <w:multiLevelType w:val="multilevel"/>
    <w:tmpl w:val="3FA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F735DD"/>
    <w:multiLevelType w:val="hybridMultilevel"/>
    <w:tmpl w:val="29B0C9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15:restartNumberingAfterBreak="0">
    <w:nsid w:val="52362A56"/>
    <w:multiLevelType w:val="multilevel"/>
    <w:tmpl w:val="ADE0E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F63F4F"/>
    <w:multiLevelType w:val="hybridMultilevel"/>
    <w:tmpl w:val="0C183D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584102BD"/>
    <w:multiLevelType w:val="hybridMultilevel"/>
    <w:tmpl w:val="742C3E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59636D46"/>
    <w:multiLevelType w:val="multilevel"/>
    <w:tmpl w:val="BB483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915AF0"/>
    <w:multiLevelType w:val="multilevel"/>
    <w:tmpl w:val="CD48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220858"/>
    <w:multiLevelType w:val="multilevel"/>
    <w:tmpl w:val="73AC2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AC457E4"/>
    <w:multiLevelType w:val="multilevel"/>
    <w:tmpl w:val="2AB8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E036A6"/>
    <w:multiLevelType w:val="multilevel"/>
    <w:tmpl w:val="95F4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E53E62"/>
    <w:multiLevelType w:val="multilevel"/>
    <w:tmpl w:val="EFEE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7B1DA6"/>
    <w:multiLevelType w:val="multilevel"/>
    <w:tmpl w:val="3DB4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421E52"/>
    <w:multiLevelType w:val="multilevel"/>
    <w:tmpl w:val="D3A2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0B2BF3"/>
    <w:multiLevelType w:val="multilevel"/>
    <w:tmpl w:val="A3A80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677372A"/>
    <w:multiLevelType w:val="multilevel"/>
    <w:tmpl w:val="08C81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0B69F9"/>
    <w:multiLevelType w:val="multilevel"/>
    <w:tmpl w:val="7CEE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951447"/>
    <w:multiLevelType w:val="hybridMultilevel"/>
    <w:tmpl w:val="570495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7" w15:restartNumberingAfterBreak="0">
    <w:nsid w:val="679B62E2"/>
    <w:multiLevelType w:val="multilevel"/>
    <w:tmpl w:val="9180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606B7D"/>
    <w:multiLevelType w:val="multilevel"/>
    <w:tmpl w:val="EBA6F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8D33A23"/>
    <w:multiLevelType w:val="multilevel"/>
    <w:tmpl w:val="38B6E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97575A1"/>
    <w:multiLevelType w:val="multilevel"/>
    <w:tmpl w:val="D0303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AF2077B"/>
    <w:multiLevelType w:val="multilevel"/>
    <w:tmpl w:val="499A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FF7F8D"/>
    <w:multiLevelType w:val="multilevel"/>
    <w:tmpl w:val="24648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F6C5CA4"/>
    <w:multiLevelType w:val="multilevel"/>
    <w:tmpl w:val="B82A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541D8A"/>
    <w:multiLevelType w:val="multilevel"/>
    <w:tmpl w:val="E248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4B081C"/>
    <w:multiLevelType w:val="multilevel"/>
    <w:tmpl w:val="B3FE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0A4355"/>
    <w:multiLevelType w:val="multilevel"/>
    <w:tmpl w:val="87F6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6952B1"/>
    <w:multiLevelType w:val="multilevel"/>
    <w:tmpl w:val="318C4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4FE05DD"/>
    <w:multiLevelType w:val="multilevel"/>
    <w:tmpl w:val="2BD6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55C2D74"/>
    <w:multiLevelType w:val="multilevel"/>
    <w:tmpl w:val="D3727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72358F9"/>
    <w:multiLevelType w:val="hybridMultilevel"/>
    <w:tmpl w:val="3A148D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1" w15:restartNumberingAfterBreak="0">
    <w:nsid w:val="776E1071"/>
    <w:multiLevelType w:val="hybridMultilevel"/>
    <w:tmpl w:val="CEB0EB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2" w15:restartNumberingAfterBreak="0">
    <w:nsid w:val="779C78CB"/>
    <w:multiLevelType w:val="multilevel"/>
    <w:tmpl w:val="9608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F934AC"/>
    <w:multiLevelType w:val="hybridMultilevel"/>
    <w:tmpl w:val="AE28B3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4" w15:restartNumberingAfterBreak="0">
    <w:nsid w:val="79B4370B"/>
    <w:multiLevelType w:val="multilevel"/>
    <w:tmpl w:val="B704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027A33"/>
    <w:multiLevelType w:val="multilevel"/>
    <w:tmpl w:val="B62A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2A65F7"/>
    <w:multiLevelType w:val="hybridMultilevel"/>
    <w:tmpl w:val="EA6CB3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7" w15:restartNumberingAfterBreak="0">
    <w:nsid w:val="7AAB3C3C"/>
    <w:multiLevelType w:val="multilevel"/>
    <w:tmpl w:val="F896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1B0253"/>
    <w:multiLevelType w:val="multilevel"/>
    <w:tmpl w:val="9E406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B6242C8"/>
    <w:multiLevelType w:val="multilevel"/>
    <w:tmpl w:val="58E2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9D1638"/>
    <w:multiLevelType w:val="multilevel"/>
    <w:tmpl w:val="3BE2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0103A0"/>
    <w:multiLevelType w:val="multilevel"/>
    <w:tmpl w:val="7A14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0C2D32"/>
    <w:multiLevelType w:val="multilevel"/>
    <w:tmpl w:val="43AED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D4F23C3"/>
    <w:multiLevelType w:val="multilevel"/>
    <w:tmpl w:val="6A3A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F7488E"/>
    <w:multiLevelType w:val="multilevel"/>
    <w:tmpl w:val="8768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9850D2"/>
    <w:multiLevelType w:val="hybridMultilevel"/>
    <w:tmpl w:val="B37077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67655694">
    <w:abstractNumId w:val="8"/>
  </w:num>
  <w:num w:numId="2" w16cid:durableId="258680771">
    <w:abstractNumId w:val="41"/>
  </w:num>
  <w:num w:numId="3" w16cid:durableId="1127773822">
    <w:abstractNumId w:val="11"/>
  </w:num>
  <w:num w:numId="4" w16cid:durableId="767235081">
    <w:abstractNumId w:val="73"/>
  </w:num>
  <w:num w:numId="5" w16cid:durableId="1771974930">
    <w:abstractNumId w:val="61"/>
  </w:num>
  <w:num w:numId="6" w16cid:durableId="1127160686">
    <w:abstractNumId w:val="18"/>
  </w:num>
  <w:num w:numId="7" w16cid:durableId="385376905">
    <w:abstractNumId w:val="101"/>
  </w:num>
  <w:num w:numId="8" w16cid:durableId="65763454">
    <w:abstractNumId w:val="71"/>
  </w:num>
  <w:num w:numId="9" w16cid:durableId="2044359665">
    <w:abstractNumId w:val="55"/>
  </w:num>
  <w:num w:numId="10" w16cid:durableId="1033381178">
    <w:abstractNumId w:val="69"/>
  </w:num>
  <w:num w:numId="11" w16cid:durableId="1105617167">
    <w:abstractNumId w:val="65"/>
  </w:num>
  <w:num w:numId="12" w16cid:durableId="1655641232">
    <w:abstractNumId w:val="106"/>
  </w:num>
  <w:num w:numId="13" w16cid:durableId="1874536210">
    <w:abstractNumId w:val="6"/>
  </w:num>
  <w:num w:numId="14" w16cid:durableId="433937894">
    <w:abstractNumId w:val="23"/>
  </w:num>
  <w:num w:numId="15" w16cid:durableId="2056158799">
    <w:abstractNumId w:val="103"/>
  </w:num>
  <w:num w:numId="16" w16cid:durableId="823938087">
    <w:abstractNumId w:val="59"/>
  </w:num>
  <w:num w:numId="17" w16cid:durableId="508983613">
    <w:abstractNumId w:val="86"/>
  </w:num>
  <w:num w:numId="18" w16cid:durableId="112553358">
    <w:abstractNumId w:val="51"/>
  </w:num>
  <w:num w:numId="19" w16cid:durableId="763692390">
    <w:abstractNumId w:val="74"/>
  </w:num>
  <w:num w:numId="20" w16cid:durableId="1025521787">
    <w:abstractNumId w:val="1"/>
  </w:num>
  <w:num w:numId="21" w16cid:durableId="1644042487">
    <w:abstractNumId w:val="100"/>
  </w:num>
  <w:num w:numId="22" w16cid:durableId="1767379363">
    <w:abstractNumId w:val="57"/>
  </w:num>
  <w:num w:numId="23" w16cid:durableId="1885092920">
    <w:abstractNumId w:val="115"/>
  </w:num>
  <w:num w:numId="24" w16cid:durableId="703023329">
    <w:abstractNumId w:val="46"/>
  </w:num>
  <w:num w:numId="25" w16cid:durableId="338234212">
    <w:abstractNumId w:val="31"/>
  </w:num>
  <w:num w:numId="26" w16cid:durableId="1631589111">
    <w:abstractNumId w:val="64"/>
  </w:num>
  <w:num w:numId="27" w16cid:durableId="2103379931">
    <w:abstractNumId w:val="50"/>
  </w:num>
  <w:num w:numId="28" w16cid:durableId="1638148000">
    <w:abstractNumId w:val="113"/>
  </w:num>
  <w:num w:numId="29" w16cid:durableId="1609968077">
    <w:abstractNumId w:val="0"/>
  </w:num>
  <w:num w:numId="30" w16cid:durableId="701638882">
    <w:abstractNumId w:val="89"/>
  </w:num>
  <w:num w:numId="31" w16cid:durableId="563954065">
    <w:abstractNumId w:val="37"/>
  </w:num>
  <w:num w:numId="32" w16cid:durableId="88817999">
    <w:abstractNumId w:val="33"/>
  </w:num>
  <w:num w:numId="33" w16cid:durableId="1633055149">
    <w:abstractNumId w:val="38"/>
  </w:num>
  <w:num w:numId="34" w16cid:durableId="1337655616">
    <w:abstractNumId w:val="75"/>
  </w:num>
  <w:num w:numId="35" w16cid:durableId="1535195049">
    <w:abstractNumId w:val="96"/>
  </w:num>
  <w:num w:numId="36" w16cid:durableId="1468669064">
    <w:abstractNumId w:val="22"/>
  </w:num>
  <w:num w:numId="37" w16cid:durableId="566234574">
    <w:abstractNumId w:val="72"/>
  </w:num>
  <w:num w:numId="38" w16cid:durableId="2133010195">
    <w:abstractNumId w:val="107"/>
  </w:num>
  <w:num w:numId="39" w16cid:durableId="1926567068">
    <w:abstractNumId w:val="29"/>
  </w:num>
  <w:num w:numId="40" w16cid:durableId="2111508928">
    <w:abstractNumId w:val="87"/>
  </w:num>
  <w:num w:numId="41" w16cid:durableId="989602701">
    <w:abstractNumId w:val="81"/>
  </w:num>
  <w:num w:numId="42" w16cid:durableId="307904603">
    <w:abstractNumId w:val="27"/>
  </w:num>
  <w:num w:numId="43" w16cid:durableId="1188983584">
    <w:abstractNumId w:val="78"/>
  </w:num>
  <w:num w:numId="44" w16cid:durableId="1036393904">
    <w:abstractNumId w:val="99"/>
  </w:num>
  <w:num w:numId="45" w16cid:durableId="115878751">
    <w:abstractNumId w:val="45"/>
  </w:num>
  <w:num w:numId="46" w16cid:durableId="1542589325">
    <w:abstractNumId w:val="28"/>
  </w:num>
  <w:num w:numId="47" w16cid:durableId="1828013484">
    <w:abstractNumId w:val="77"/>
  </w:num>
  <w:num w:numId="48" w16cid:durableId="560480073">
    <w:abstractNumId w:val="14"/>
  </w:num>
  <w:num w:numId="49" w16cid:durableId="241526623">
    <w:abstractNumId w:val="13"/>
  </w:num>
  <w:num w:numId="50" w16cid:durableId="1026953196">
    <w:abstractNumId w:val="114"/>
  </w:num>
  <w:num w:numId="51" w16cid:durableId="1128665650">
    <w:abstractNumId w:val="108"/>
  </w:num>
  <w:num w:numId="52" w16cid:durableId="1407990626">
    <w:abstractNumId w:val="43"/>
  </w:num>
  <w:num w:numId="53" w16cid:durableId="639964383">
    <w:abstractNumId w:val="40"/>
  </w:num>
  <w:num w:numId="54" w16cid:durableId="1739865097">
    <w:abstractNumId w:val="90"/>
  </w:num>
  <w:num w:numId="55" w16cid:durableId="274139820">
    <w:abstractNumId w:val="94"/>
  </w:num>
  <w:num w:numId="56" w16cid:durableId="442461903">
    <w:abstractNumId w:val="35"/>
  </w:num>
  <w:num w:numId="57" w16cid:durableId="1745565688">
    <w:abstractNumId w:val="63"/>
  </w:num>
  <w:num w:numId="58" w16cid:durableId="634215734">
    <w:abstractNumId w:val="84"/>
  </w:num>
  <w:num w:numId="59" w16cid:durableId="225918278">
    <w:abstractNumId w:val="44"/>
  </w:num>
  <w:num w:numId="60" w16cid:durableId="239221837">
    <w:abstractNumId w:val="93"/>
  </w:num>
  <w:num w:numId="61" w16cid:durableId="1452287328">
    <w:abstractNumId w:val="17"/>
  </w:num>
  <w:num w:numId="62" w16cid:durableId="1812362576">
    <w:abstractNumId w:val="24"/>
  </w:num>
  <w:num w:numId="63" w16cid:durableId="1812550437">
    <w:abstractNumId w:val="56"/>
  </w:num>
  <w:num w:numId="64" w16cid:durableId="756710098">
    <w:abstractNumId w:val="9"/>
  </w:num>
  <w:num w:numId="65" w16cid:durableId="390271219">
    <w:abstractNumId w:val="32"/>
  </w:num>
  <w:num w:numId="66" w16cid:durableId="1484008772">
    <w:abstractNumId w:val="109"/>
  </w:num>
  <w:num w:numId="67" w16cid:durableId="387268364">
    <w:abstractNumId w:val="12"/>
  </w:num>
  <w:num w:numId="68" w16cid:durableId="1324506830">
    <w:abstractNumId w:val="79"/>
  </w:num>
  <w:num w:numId="69" w16cid:durableId="597058966">
    <w:abstractNumId w:val="76"/>
  </w:num>
  <w:num w:numId="70" w16cid:durableId="1556891873">
    <w:abstractNumId w:val="83"/>
  </w:num>
  <w:num w:numId="71" w16cid:durableId="1340505809">
    <w:abstractNumId w:val="25"/>
  </w:num>
  <w:num w:numId="72" w16cid:durableId="1382051819">
    <w:abstractNumId w:val="102"/>
  </w:num>
  <w:num w:numId="73" w16cid:durableId="1294945755">
    <w:abstractNumId w:val="67"/>
  </w:num>
  <w:num w:numId="74" w16cid:durableId="1088232198">
    <w:abstractNumId w:val="4"/>
  </w:num>
  <w:num w:numId="75" w16cid:durableId="1254819042">
    <w:abstractNumId w:val="110"/>
  </w:num>
  <w:num w:numId="76" w16cid:durableId="1141266111">
    <w:abstractNumId w:val="111"/>
  </w:num>
  <w:num w:numId="77" w16cid:durableId="2059821176">
    <w:abstractNumId w:val="26"/>
  </w:num>
  <w:num w:numId="78" w16cid:durableId="1875994057">
    <w:abstractNumId w:val="20"/>
  </w:num>
  <w:num w:numId="79" w16cid:durableId="1448235923">
    <w:abstractNumId w:val="42"/>
  </w:num>
  <w:num w:numId="80" w16cid:durableId="401413164">
    <w:abstractNumId w:val="2"/>
  </w:num>
  <w:num w:numId="81" w16cid:durableId="1122453400">
    <w:abstractNumId w:val="85"/>
  </w:num>
  <w:num w:numId="82" w16cid:durableId="1115058713">
    <w:abstractNumId w:val="88"/>
  </w:num>
  <w:num w:numId="83" w16cid:durableId="606277289">
    <w:abstractNumId w:val="3"/>
  </w:num>
  <w:num w:numId="84" w16cid:durableId="1660229628">
    <w:abstractNumId w:val="39"/>
  </w:num>
  <w:num w:numId="85" w16cid:durableId="1836727126">
    <w:abstractNumId w:val="105"/>
  </w:num>
  <w:num w:numId="86" w16cid:durableId="1833183044">
    <w:abstractNumId w:val="7"/>
  </w:num>
  <w:num w:numId="87" w16cid:durableId="837964735">
    <w:abstractNumId w:val="48"/>
  </w:num>
  <w:num w:numId="88" w16cid:durableId="2027169614">
    <w:abstractNumId w:val="16"/>
  </w:num>
  <w:num w:numId="89" w16cid:durableId="187644900">
    <w:abstractNumId w:val="21"/>
  </w:num>
  <w:num w:numId="90" w16cid:durableId="1730609741">
    <w:abstractNumId w:val="82"/>
  </w:num>
  <w:num w:numId="91" w16cid:durableId="513225803">
    <w:abstractNumId w:val="36"/>
  </w:num>
  <w:num w:numId="92" w16cid:durableId="853306077">
    <w:abstractNumId w:val="91"/>
  </w:num>
  <w:num w:numId="93" w16cid:durableId="1421485013">
    <w:abstractNumId w:val="104"/>
  </w:num>
  <w:num w:numId="94" w16cid:durableId="2060203737">
    <w:abstractNumId w:val="80"/>
  </w:num>
  <w:num w:numId="95" w16cid:durableId="1563711081">
    <w:abstractNumId w:val="66"/>
  </w:num>
  <w:num w:numId="96" w16cid:durableId="1183595361">
    <w:abstractNumId w:val="52"/>
  </w:num>
  <w:num w:numId="97" w16cid:durableId="412239815">
    <w:abstractNumId w:val="60"/>
  </w:num>
  <w:num w:numId="98" w16cid:durableId="454447646">
    <w:abstractNumId w:val="68"/>
  </w:num>
  <w:num w:numId="99" w16cid:durableId="502160735">
    <w:abstractNumId w:val="5"/>
  </w:num>
  <w:num w:numId="100" w16cid:durableId="1477331205">
    <w:abstractNumId w:val="70"/>
  </w:num>
  <w:num w:numId="101" w16cid:durableId="2045209792">
    <w:abstractNumId w:val="58"/>
  </w:num>
  <w:num w:numId="102" w16cid:durableId="1554151338">
    <w:abstractNumId w:val="62"/>
  </w:num>
  <w:num w:numId="103" w16cid:durableId="1756585667">
    <w:abstractNumId w:val="112"/>
  </w:num>
  <w:num w:numId="104" w16cid:durableId="1656104985">
    <w:abstractNumId w:val="34"/>
  </w:num>
  <w:num w:numId="105" w16cid:durableId="38088569">
    <w:abstractNumId w:val="95"/>
  </w:num>
  <w:num w:numId="106" w16cid:durableId="1628008213">
    <w:abstractNumId w:val="92"/>
  </w:num>
  <w:num w:numId="107" w16cid:durableId="535317614">
    <w:abstractNumId w:val="54"/>
  </w:num>
  <w:num w:numId="108" w16cid:durableId="705636956">
    <w:abstractNumId w:val="15"/>
  </w:num>
  <w:num w:numId="109" w16cid:durableId="2055885565">
    <w:abstractNumId w:val="53"/>
  </w:num>
  <w:num w:numId="110" w16cid:durableId="1136021122">
    <w:abstractNumId w:val="10"/>
  </w:num>
  <w:num w:numId="111" w16cid:durableId="836652578">
    <w:abstractNumId w:val="30"/>
  </w:num>
  <w:num w:numId="112" w16cid:durableId="1038044925">
    <w:abstractNumId w:val="49"/>
  </w:num>
  <w:num w:numId="113" w16cid:durableId="1286497397">
    <w:abstractNumId w:val="19"/>
  </w:num>
  <w:num w:numId="114" w16cid:durableId="1910655483">
    <w:abstractNumId w:val="47"/>
  </w:num>
  <w:num w:numId="115" w16cid:durableId="772358160">
    <w:abstractNumId w:val="98"/>
  </w:num>
  <w:num w:numId="116" w16cid:durableId="58485081">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12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3C8"/>
    <w:rsid w:val="00002977"/>
    <w:rsid w:val="00003593"/>
    <w:rsid w:val="00023C03"/>
    <w:rsid w:val="00024920"/>
    <w:rsid w:val="00026CA3"/>
    <w:rsid w:val="00033ADC"/>
    <w:rsid w:val="000343D1"/>
    <w:rsid w:val="00037500"/>
    <w:rsid w:val="000446AD"/>
    <w:rsid w:val="000821E8"/>
    <w:rsid w:val="00091358"/>
    <w:rsid w:val="000D1C45"/>
    <w:rsid w:val="000D37A4"/>
    <w:rsid w:val="000D6DCE"/>
    <w:rsid w:val="000F5D07"/>
    <w:rsid w:val="001037CC"/>
    <w:rsid w:val="001138D5"/>
    <w:rsid w:val="00114DDA"/>
    <w:rsid w:val="001250C2"/>
    <w:rsid w:val="001327C4"/>
    <w:rsid w:val="00143117"/>
    <w:rsid w:val="00147F2C"/>
    <w:rsid w:val="00151827"/>
    <w:rsid w:val="001548F7"/>
    <w:rsid w:val="001637F0"/>
    <w:rsid w:val="0017264A"/>
    <w:rsid w:val="001726BE"/>
    <w:rsid w:val="00175EDB"/>
    <w:rsid w:val="0018373F"/>
    <w:rsid w:val="00184249"/>
    <w:rsid w:val="00192121"/>
    <w:rsid w:val="001B425D"/>
    <w:rsid w:val="001C3BD9"/>
    <w:rsid w:val="001C630C"/>
    <w:rsid w:val="001C720B"/>
    <w:rsid w:val="001D634C"/>
    <w:rsid w:val="001D6DBA"/>
    <w:rsid w:val="001F02B0"/>
    <w:rsid w:val="001F5D15"/>
    <w:rsid w:val="0020003D"/>
    <w:rsid w:val="002013D7"/>
    <w:rsid w:val="0020380C"/>
    <w:rsid w:val="002117E6"/>
    <w:rsid w:val="00212908"/>
    <w:rsid w:val="00232293"/>
    <w:rsid w:val="0023277E"/>
    <w:rsid w:val="0023318A"/>
    <w:rsid w:val="002348AC"/>
    <w:rsid w:val="00271ED9"/>
    <w:rsid w:val="00277F1D"/>
    <w:rsid w:val="0028133E"/>
    <w:rsid w:val="0028633E"/>
    <w:rsid w:val="002959EE"/>
    <w:rsid w:val="002A4364"/>
    <w:rsid w:val="002A6188"/>
    <w:rsid w:val="002A6BFE"/>
    <w:rsid w:val="002A7F50"/>
    <w:rsid w:val="002B0AC0"/>
    <w:rsid w:val="002C53C8"/>
    <w:rsid w:val="002E3A77"/>
    <w:rsid w:val="002E71E5"/>
    <w:rsid w:val="002F0A67"/>
    <w:rsid w:val="002F4421"/>
    <w:rsid w:val="00313729"/>
    <w:rsid w:val="0033664A"/>
    <w:rsid w:val="00346434"/>
    <w:rsid w:val="003611E0"/>
    <w:rsid w:val="003717C3"/>
    <w:rsid w:val="00373028"/>
    <w:rsid w:val="00374BC3"/>
    <w:rsid w:val="00396726"/>
    <w:rsid w:val="003A5786"/>
    <w:rsid w:val="003C6AFC"/>
    <w:rsid w:val="003E0D37"/>
    <w:rsid w:val="003E2874"/>
    <w:rsid w:val="003F146E"/>
    <w:rsid w:val="003F3A88"/>
    <w:rsid w:val="003F5BB3"/>
    <w:rsid w:val="003F605C"/>
    <w:rsid w:val="00421691"/>
    <w:rsid w:val="0042552F"/>
    <w:rsid w:val="00425FFE"/>
    <w:rsid w:val="00433BE9"/>
    <w:rsid w:val="00455009"/>
    <w:rsid w:val="00475041"/>
    <w:rsid w:val="00496D0B"/>
    <w:rsid w:val="004A18B8"/>
    <w:rsid w:val="004A2D3C"/>
    <w:rsid w:val="004A3A84"/>
    <w:rsid w:val="004C5B0D"/>
    <w:rsid w:val="004C6B05"/>
    <w:rsid w:val="004D057D"/>
    <w:rsid w:val="004F7F10"/>
    <w:rsid w:val="00507CCA"/>
    <w:rsid w:val="005122C6"/>
    <w:rsid w:val="00515B7F"/>
    <w:rsid w:val="0052248C"/>
    <w:rsid w:val="005249A3"/>
    <w:rsid w:val="00526FCA"/>
    <w:rsid w:val="0054053B"/>
    <w:rsid w:val="00547521"/>
    <w:rsid w:val="00561B9D"/>
    <w:rsid w:val="0056571D"/>
    <w:rsid w:val="00573E2D"/>
    <w:rsid w:val="00583F3D"/>
    <w:rsid w:val="00592F6E"/>
    <w:rsid w:val="005A7FC6"/>
    <w:rsid w:val="005B0B82"/>
    <w:rsid w:val="005B7617"/>
    <w:rsid w:val="005D20DB"/>
    <w:rsid w:val="005D2FB9"/>
    <w:rsid w:val="005D31FB"/>
    <w:rsid w:val="005E27A5"/>
    <w:rsid w:val="00601E5D"/>
    <w:rsid w:val="0062129C"/>
    <w:rsid w:val="006233F8"/>
    <w:rsid w:val="0062619C"/>
    <w:rsid w:val="00635F19"/>
    <w:rsid w:val="00636C8A"/>
    <w:rsid w:val="0066360A"/>
    <w:rsid w:val="00670AED"/>
    <w:rsid w:val="006752A3"/>
    <w:rsid w:val="00680D3C"/>
    <w:rsid w:val="00686701"/>
    <w:rsid w:val="0069662F"/>
    <w:rsid w:val="006A26B2"/>
    <w:rsid w:val="006B078B"/>
    <w:rsid w:val="006B6105"/>
    <w:rsid w:val="006C7C0D"/>
    <w:rsid w:val="006D7C25"/>
    <w:rsid w:val="006E2AEC"/>
    <w:rsid w:val="006F0380"/>
    <w:rsid w:val="0070212E"/>
    <w:rsid w:val="00704B5D"/>
    <w:rsid w:val="00723E5B"/>
    <w:rsid w:val="0072606B"/>
    <w:rsid w:val="00735F48"/>
    <w:rsid w:val="00782197"/>
    <w:rsid w:val="007A08AE"/>
    <w:rsid w:val="007B6207"/>
    <w:rsid w:val="007B67F4"/>
    <w:rsid w:val="007E065C"/>
    <w:rsid w:val="007F1B53"/>
    <w:rsid w:val="00804ECF"/>
    <w:rsid w:val="00807A34"/>
    <w:rsid w:val="00823CBF"/>
    <w:rsid w:val="00826587"/>
    <w:rsid w:val="008269E4"/>
    <w:rsid w:val="0083075B"/>
    <w:rsid w:val="00833867"/>
    <w:rsid w:val="00843820"/>
    <w:rsid w:val="00846A42"/>
    <w:rsid w:val="0085575C"/>
    <w:rsid w:val="00857A4F"/>
    <w:rsid w:val="0086589A"/>
    <w:rsid w:val="00872D39"/>
    <w:rsid w:val="00880817"/>
    <w:rsid w:val="00881EBE"/>
    <w:rsid w:val="008914B1"/>
    <w:rsid w:val="00891D18"/>
    <w:rsid w:val="008A2056"/>
    <w:rsid w:val="008B0A58"/>
    <w:rsid w:val="008B1A3B"/>
    <w:rsid w:val="008D04CA"/>
    <w:rsid w:val="008E7CAA"/>
    <w:rsid w:val="008F1375"/>
    <w:rsid w:val="00901045"/>
    <w:rsid w:val="009265D7"/>
    <w:rsid w:val="00934454"/>
    <w:rsid w:val="0093684C"/>
    <w:rsid w:val="00941240"/>
    <w:rsid w:val="00941B70"/>
    <w:rsid w:val="00951E9D"/>
    <w:rsid w:val="0096185C"/>
    <w:rsid w:val="00984E87"/>
    <w:rsid w:val="00987BEE"/>
    <w:rsid w:val="00992014"/>
    <w:rsid w:val="009954C4"/>
    <w:rsid w:val="009A3B4F"/>
    <w:rsid w:val="009D4924"/>
    <w:rsid w:val="009D5FE6"/>
    <w:rsid w:val="00A0597A"/>
    <w:rsid w:val="00A10048"/>
    <w:rsid w:val="00A163E5"/>
    <w:rsid w:val="00A24809"/>
    <w:rsid w:val="00A24F3A"/>
    <w:rsid w:val="00A26EBD"/>
    <w:rsid w:val="00A32AB9"/>
    <w:rsid w:val="00A42E64"/>
    <w:rsid w:val="00A52815"/>
    <w:rsid w:val="00A61DCE"/>
    <w:rsid w:val="00A63320"/>
    <w:rsid w:val="00A66A79"/>
    <w:rsid w:val="00A67DD5"/>
    <w:rsid w:val="00A76AA1"/>
    <w:rsid w:val="00A819B5"/>
    <w:rsid w:val="00AA7698"/>
    <w:rsid w:val="00AB23E0"/>
    <w:rsid w:val="00AB2DF6"/>
    <w:rsid w:val="00AB5C45"/>
    <w:rsid w:val="00AB7A43"/>
    <w:rsid w:val="00AD1837"/>
    <w:rsid w:val="00AD28AF"/>
    <w:rsid w:val="00AD7D46"/>
    <w:rsid w:val="00AE578A"/>
    <w:rsid w:val="00AF01AE"/>
    <w:rsid w:val="00AF551B"/>
    <w:rsid w:val="00AF6F80"/>
    <w:rsid w:val="00B01852"/>
    <w:rsid w:val="00B0400E"/>
    <w:rsid w:val="00B0609B"/>
    <w:rsid w:val="00B47A03"/>
    <w:rsid w:val="00B54879"/>
    <w:rsid w:val="00BA0503"/>
    <w:rsid w:val="00BB5E97"/>
    <w:rsid w:val="00BB7CCB"/>
    <w:rsid w:val="00BC01BC"/>
    <w:rsid w:val="00C04A02"/>
    <w:rsid w:val="00C05DF4"/>
    <w:rsid w:val="00C232A2"/>
    <w:rsid w:val="00C32F37"/>
    <w:rsid w:val="00C47936"/>
    <w:rsid w:val="00C512B9"/>
    <w:rsid w:val="00C55CA6"/>
    <w:rsid w:val="00C5601D"/>
    <w:rsid w:val="00C739AF"/>
    <w:rsid w:val="00C96ABB"/>
    <w:rsid w:val="00CA20C9"/>
    <w:rsid w:val="00CA2631"/>
    <w:rsid w:val="00CA38A4"/>
    <w:rsid w:val="00CB126A"/>
    <w:rsid w:val="00D04BF0"/>
    <w:rsid w:val="00D1428E"/>
    <w:rsid w:val="00D1743A"/>
    <w:rsid w:val="00D17A6D"/>
    <w:rsid w:val="00D5587C"/>
    <w:rsid w:val="00D55BEC"/>
    <w:rsid w:val="00D57787"/>
    <w:rsid w:val="00D77BD7"/>
    <w:rsid w:val="00DA1DAD"/>
    <w:rsid w:val="00DD2418"/>
    <w:rsid w:val="00DE5F24"/>
    <w:rsid w:val="00E214B2"/>
    <w:rsid w:val="00E37DAE"/>
    <w:rsid w:val="00E40712"/>
    <w:rsid w:val="00E42177"/>
    <w:rsid w:val="00E51384"/>
    <w:rsid w:val="00E56C2F"/>
    <w:rsid w:val="00E61311"/>
    <w:rsid w:val="00E63284"/>
    <w:rsid w:val="00E729A9"/>
    <w:rsid w:val="00E74D6B"/>
    <w:rsid w:val="00E83F65"/>
    <w:rsid w:val="00E90215"/>
    <w:rsid w:val="00E93552"/>
    <w:rsid w:val="00EE1423"/>
    <w:rsid w:val="00EE6717"/>
    <w:rsid w:val="00EF5DC0"/>
    <w:rsid w:val="00EF6BD4"/>
    <w:rsid w:val="00EF7DCA"/>
    <w:rsid w:val="00F02BF4"/>
    <w:rsid w:val="00F1545E"/>
    <w:rsid w:val="00F224BA"/>
    <w:rsid w:val="00F34183"/>
    <w:rsid w:val="00F3756A"/>
    <w:rsid w:val="00F43320"/>
    <w:rsid w:val="00F47697"/>
    <w:rsid w:val="00F52DFA"/>
    <w:rsid w:val="00F65696"/>
    <w:rsid w:val="00F73389"/>
    <w:rsid w:val="00F97D31"/>
    <w:rsid w:val="00FA0BAF"/>
    <w:rsid w:val="00FB1732"/>
    <w:rsid w:val="00FB5495"/>
    <w:rsid w:val="00FB5C48"/>
    <w:rsid w:val="00FB6145"/>
    <w:rsid w:val="00FD0E8A"/>
    <w:rsid w:val="00FD1DB9"/>
    <w:rsid w:val="00FD25F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120"/>
    <o:shapelayout v:ext="edit">
      <o:idmap v:ext="edit" data="2"/>
    </o:shapelayout>
  </w:shapeDefaults>
  <w:decimalSymbol w:val="."/>
  <w:listSeparator w:val=";"/>
  <w14:docId w14:val="55B7C07C"/>
  <w15:chartTrackingRefBased/>
  <w15:docId w15:val="{8ECE7105-A9DE-495A-822F-EED699711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313729"/>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313729"/>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paragraph" w:styleId="TDC3">
    <w:name w:val="toc 3"/>
    <w:basedOn w:val="Normal"/>
    <w:next w:val="Normal"/>
    <w:autoRedefine/>
    <w:uiPriority w:val="39"/>
    <w:unhideWhenUsed/>
    <w:rsid w:val="00EF6BD4"/>
    <w:pPr>
      <w:spacing w:after="100"/>
      <w:ind w:left="480"/>
    </w:pPr>
  </w:style>
  <w:style w:type="character" w:styleId="Mencinsinresolver">
    <w:name w:val="Unresolved Mention"/>
    <w:basedOn w:val="Fuentedeprrafopredeter"/>
    <w:uiPriority w:val="99"/>
    <w:semiHidden/>
    <w:unhideWhenUsed/>
    <w:rsid w:val="004F7F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mheducation.com.co/introduccion-a-la-investigacion-de-operaciones-9786071520296-col?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pearsonenespanol.com/mexico/educacion-superior/taha/taha_investigacion_de_operaciones_10e_contenido?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books.google.com/books/about/Programaci%C3%B3n_lineal_y_flujo_en_redes.html?id=EO6gPQAACAAJ&amp;utm_source=chatgpt.com"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buscalibre.us/libro-investigacion-de-operaciones-aplicaciones-y-algoritmos-4ed/9789706863621/p/2647295?srsltid=AfmBOopnuHW3pzq57otnPzx4-0nk7QEtEUhkannJeN0uj2ATMg72hz0Z&amp;utm_source=chatgpt.com"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179</TotalTime>
  <Pages>73</Pages>
  <Words>13374</Words>
  <Characters>78511</Characters>
  <Application>Microsoft Office Word</Application>
  <DocSecurity>0</DocSecurity>
  <Lines>2121</Lines>
  <Paragraphs>1120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AntonioAguirre</cp:lastModifiedBy>
  <cp:revision>129</cp:revision>
  <cp:lastPrinted>2024-03-18T02:37:00Z</cp:lastPrinted>
  <dcterms:created xsi:type="dcterms:W3CDTF">2025-08-11T16:40:00Z</dcterms:created>
  <dcterms:modified xsi:type="dcterms:W3CDTF">2025-10-27T14:24:00Z</dcterms:modified>
</cp:coreProperties>
</file>
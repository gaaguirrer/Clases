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1F4110" w14:textId="77777777" w:rsidR="00F43320" w:rsidRDefault="00F43320" w:rsidP="00824107">
      <w:pPr>
        <w:spacing w:beforeLines="40" w:before="96" w:afterLines="20" w:after="48"/>
      </w:pPr>
      <w:r>
        <w:rPr>
          <w:noProof/>
        </w:rPr>
        <w:drawing>
          <wp:anchor distT="0" distB="0" distL="114300" distR="114300" simplePos="0" relativeHeight="251658240" behindDoc="1" locked="0" layoutInCell="1" allowOverlap="1" wp14:anchorId="7498EBBC" wp14:editId="299881E9">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5ABC8FCD" wp14:editId="0EE5823E">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0FC738" w14:textId="77777777" w:rsidR="00F43320" w:rsidRDefault="00F43320" w:rsidP="00824107">
      <w:pPr>
        <w:spacing w:beforeLines="40" w:before="96" w:afterLines="20" w:after="48"/>
      </w:pPr>
    </w:p>
    <w:p w14:paraId="1D5AA954" w14:textId="77777777" w:rsidR="00F43320" w:rsidRDefault="00F43320" w:rsidP="00824107">
      <w:pPr>
        <w:spacing w:beforeLines="40" w:before="96" w:afterLines="20" w:after="48"/>
      </w:pPr>
    </w:p>
    <w:p w14:paraId="3A1ECA44" w14:textId="77777777" w:rsidR="00F43320" w:rsidRDefault="00F43320" w:rsidP="00824107">
      <w:pPr>
        <w:spacing w:beforeLines="40" w:before="96" w:afterLines="20" w:after="48"/>
      </w:pPr>
    </w:p>
    <w:p w14:paraId="4A4268DF" w14:textId="77777777" w:rsidR="00F43320" w:rsidRDefault="00F43320" w:rsidP="00824107">
      <w:pPr>
        <w:spacing w:beforeLines="40" w:before="96" w:afterLines="20" w:after="48"/>
      </w:pPr>
    </w:p>
    <w:p w14:paraId="70BE0881" w14:textId="77777777" w:rsidR="00F43320" w:rsidRDefault="00F43320" w:rsidP="00824107">
      <w:pPr>
        <w:spacing w:beforeLines="40" w:before="96" w:afterLines="20" w:after="48"/>
      </w:pPr>
    </w:p>
    <w:p w14:paraId="4559205E" w14:textId="77777777" w:rsidR="00F43320" w:rsidRDefault="00F43320" w:rsidP="00824107">
      <w:pPr>
        <w:spacing w:beforeLines="40" w:before="96" w:afterLines="20" w:after="48"/>
      </w:pPr>
    </w:p>
    <w:p w14:paraId="073B9862" w14:textId="77777777" w:rsidR="00F43320" w:rsidRDefault="00F43320" w:rsidP="00824107">
      <w:pPr>
        <w:spacing w:beforeLines="40" w:before="96" w:afterLines="20" w:after="48"/>
      </w:pPr>
    </w:p>
    <w:p w14:paraId="1451A01A" w14:textId="77777777" w:rsidR="00F43320" w:rsidRDefault="003E0D37" w:rsidP="00824107">
      <w:pPr>
        <w:spacing w:beforeLines="40" w:before="96" w:afterLines="20" w:after="48"/>
      </w:pPr>
      <w:r>
        <w:rPr>
          <w:noProof/>
        </w:rPr>
        <mc:AlternateContent>
          <mc:Choice Requires="wps">
            <w:drawing>
              <wp:anchor distT="0" distB="0" distL="114300" distR="114300" simplePos="0" relativeHeight="251661312" behindDoc="1" locked="0" layoutInCell="1" allowOverlap="1" wp14:anchorId="1CAC4EC7" wp14:editId="1956E031">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0C3165D" w14:textId="77777777" w:rsidR="00B85948" w:rsidRDefault="00B85948"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CAC4EC7"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70C3165D" w14:textId="77777777" w:rsidR="00B85948" w:rsidRDefault="00B85948"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A77B746" w14:textId="77777777" w:rsidR="00F43320" w:rsidRDefault="00F43320" w:rsidP="00824107">
      <w:pPr>
        <w:spacing w:beforeLines="40" w:before="96" w:afterLines="20" w:after="48"/>
      </w:pPr>
    </w:p>
    <w:p w14:paraId="7DBECA3F" w14:textId="77777777" w:rsidR="00F43320" w:rsidRDefault="00F43320" w:rsidP="00824107">
      <w:pPr>
        <w:spacing w:beforeLines="40" w:before="96" w:afterLines="20" w:after="48"/>
      </w:pPr>
    </w:p>
    <w:p w14:paraId="1B61E094" w14:textId="77777777" w:rsidR="00F43320" w:rsidRDefault="00F43320" w:rsidP="00824107">
      <w:pPr>
        <w:spacing w:beforeLines="40" w:before="96" w:afterLines="20" w:after="48"/>
      </w:pPr>
    </w:p>
    <w:p w14:paraId="14F153D4" w14:textId="77777777" w:rsidR="00F43320" w:rsidRDefault="003E0D37" w:rsidP="00824107">
      <w:pPr>
        <w:spacing w:beforeLines="40" w:before="96" w:afterLines="20" w:after="48"/>
      </w:pPr>
      <w:r>
        <w:rPr>
          <w:noProof/>
        </w:rPr>
        <mc:AlternateContent>
          <mc:Choice Requires="wpg">
            <w:drawing>
              <wp:anchor distT="0" distB="0" distL="114300" distR="114300" simplePos="0" relativeHeight="251660288" behindDoc="0" locked="0" layoutInCell="1" allowOverlap="1" wp14:anchorId="34E37E9C" wp14:editId="167CF31A">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ADBE36"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09299920" w14:textId="77777777" w:rsidR="00F43320" w:rsidRDefault="003E0D37" w:rsidP="00824107">
      <w:pPr>
        <w:spacing w:beforeLines="40" w:before="96" w:afterLines="20" w:after="48"/>
      </w:pPr>
      <w:r>
        <w:rPr>
          <w:noProof/>
        </w:rPr>
        <mc:AlternateContent>
          <mc:Choice Requires="wps">
            <w:drawing>
              <wp:anchor distT="0" distB="0" distL="114300" distR="114300" simplePos="0" relativeHeight="251662336" behindDoc="0" locked="0" layoutInCell="1" allowOverlap="1" wp14:anchorId="5286EA69" wp14:editId="1CDBA04E">
                <wp:simplePos x="0" y="0"/>
                <wp:positionH relativeFrom="column">
                  <wp:posOffset>1467681</wp:posOffset>
                </wp:positionH>
                <wp:positionV relativeFrom="paragraph">
                  <wp:posOffset>101502</wp:posOffset>
                </wp:positionV>
                <wp:extent cx="4044999" cy="545123"/>
                <wp:effectExtent l="0" t="0" r="0" b="762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4999" cy="5451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B81912" w14:textId="77777777" w:rsidR="00B85948" w:rsidRPr="005E6C17" w:rsidRDefault="00B85948" w:rsidP="00F43320">
                            <w:pPr>
                              <w:jc w:val="center"/>
                              <w:rPr>
                                <w:rFonts w:ascii="EleganTech™" w:hAnsi="EleganTech™"/>
                                <w:b/>
                                <w:color w:val="404040"/>
                                <w:sz w:val="54"/>
                                <w:szCs w:val="56"/>
                              </w:rPr>
                            </w:pPr>
                            <w:r>
                              <w:rPr>
                                <w:rFonts w:cs="Calibri"/>
                                <w:b/>
                                <w:color w:val="000000"/>
                                <w:sz w:val="48"/>
                                <w:szCs w:val="52"/>
                                <w:lang w:eastAsia="es-NI"/>
                              </w:rPr>
                              <w:t>Probabilidades, Unidad I</w:t>
                            </w:r>
                          </w:p>
                          <w:p w14:paraId="33A6B5FC" w14:textId="77777777" w:rsidR="00B85948" w:rsidRDefault="00B85948"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86EA69" id="Cuadro de texto 7" o:spid="_x0000_s1027" type="#_x0000_t202" style="position:absolute;left:0;text-align:left;margin-left:115.55pt;margin-top:8pt;width:318.5pt;height:42.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" filled="f" stroked="f">
                <v:textbox>
                  <w:txbxContent>
                    <w:p w14:paraId="6AB81912" w14:textId="77777777" w:rsidR="00B85948" w:rsidRPr="005E6C17" w:rsidRDefault="00B85948" w:rsidP="00F43320">
                      <w:pPr>
                        <w:jc w:val="center"/>
                        <w:rPr>
                          <w:rFonts w:ascii="EleganTech™" w:hAnsi="EleganTech™"/>
                          <w:b/>
                          <w:color w:val="404040"/>
                          <w:sz w:val="54"/>
                          <w:szCs w:val="56"/>
                        </w:rPr>
                      </w:pPr>
                      <w:r>
                        <w:rPr>
                          <w:rFonts w:cs="Calibri"/>
                          <w:b/>
                          <w:color w:val="000000"/>
                          <w:sz w:val="48"/>
                          <w:szCs w:val="52"/>
                          <w:lang w:eastAsia="es-NI"/>
                        </w:rPr>
                        <w:t>Probabilidades, Unidad I</w:t>
                      </w:r>
                    </w:p>
                    <w:p w14:paraId="33A6B5FC" w14:textId="77777777" w:rsidR="00B85948" w:rsidRDefault="00B85948" w:rsidP="00F43320">
                      <w:pPr>
                        <w:jc w:val="right"/>
                      </w:pPr>
                    </w:p>
                  </w:txbxContent>
                </v:textbox>
              </v:shape>
            </w:pict>
          </mc:Fallback>
        </mc:AlternateContent>
      </w:r>
    </w:p>
    <w:p w14:paraId="1BE42171" w14:textId="77777777" w:rsidR="00F43320" w:rsidRDefault="00F43320" w:rsidP="00824107">
      <w:pPr>
        <w:spacing w:beforeLines="40" w:before="96" w:afterLines="20" w:after="48"/>
      </w:pPr>
    </w:p>
    <w:p w14:paraId="19E3A41A" w14:textId="77777777" w:rsidR="005B0B82" w:rsidRDefault="005B0B82" w:rsidP="00824107">
      <w:pPr>
        <w:spacing w:beforeLines="40" w:before="96" w:afterLines="20" w:after="48"/>
      </w:pPr>
    </w:p>
    <w:p w14:paraId="4D1B27D3" w14:textId="77777777" w:rsidR="005B0B82" w:rsidRDefault="005B0B82" w:rsidP="00824107">
      <w:pPr>
        <w:spacing w:beforeLines="40" w:before="96" w:afterLines="20" w:after="48"/>
      </w:pPr>
    </w:p>
    <w:p w14:paraId="25D3B434" w14:textId="77777777" w:rsidR="005B0B82" w:rsidRDefault="005B0B82" w:rsidP="00824107">
      <w:pPr>
        <w:spacing w:beforeLines="40" w:before="96" w:afterLines="20" w:after="48"/>
      </w:pPr>
    </w:p>
    <w:p w14:paraId="45B4ED9B" w14:textId="77777777" w:rsidR="005B0B82" w:rsidRDefault="005B0B82" w:rsidP="00824107">
      <w:pPr>
        <w:spacing w:beforeLines="40" w:before="96" w:afterLines="20" w:after="48"/>
      </w:pPr>
    </w:p>
    <w:p w14:paraId="490C2E6C" w14:textId="77777777" w:rsidR="005B0B82" w:rsidRDefault="005B0B82" w:rsidP="00824107">
      <w:pPr>
        <w:spacing w:beforeLines="40" w:before="96" w:afterLines="20" w:after="48"/>
      </w:pPr>
    </w:p>
    <w:p w14:paraId="735DBA46" w14:textId="77777777" w:rsidR="005B0B82" w:rsidRDefault="005B0B82" w:rsidP="00824107">
      <w:pPr>
        <w:spacing w:beforeLines="40" w:before="96" w:afterLines="20" w:after="48"/>
      </w:pPr>
    </w:p>
    <w:p w14:paraId="6DC015D9" w14:textId="77777777" w:rsidR="005B0B82" w:rsidRDefault="005B0B82" w:rsidP="00824107">
      <w:pPr>
        <w:spacing w:beforeLines="40" w:before="96" w:afterLines="20" w:after="48"/>
      </w:pPr>
    </w:p>
    <w:p w14:paraId="7D1320F0" w14:textId="77777777" w:rsidR="005B0B82" w:rsidRDefault="005B0B82" w:rsidP="00824107">
      <w:pPr>
        <w:spacing w:beforeLines="40" w:before="96" w:afterLines="20" w:after="48"/>
      </w:pPr>
    </w:p>
    <w:p w14:paraId="61E381CF" w14:textId="77777777" w:rsidR="005B0B82" w:rsidRDefault="005B0B82" w:rsidP="00824107">
      <w:pPr>
        <w:spacing w:beforeLines="40" w:before="96" w:afterLines="20" w:after="48"/>
      </w:pPr>
    </w:p>
    <w:p w14:paraId="6FF7CE51" w14:textId="77777777" w:rsidR="00A66A79" w:rsidRDefault="004A18B8" w:rsidP="00824107">
      <w:pPr>
        <w:spacing w:beforeLines="40" w:before="96" w:afterLines="20" w:after="48"/>
      </w:pPr>
      <w:r>
        <w:rPr>
          <w:noProof/>
        </w:rPr>
        <w:lastRenderedPageBreak/>
        <mc:AlternateContent>
          <mc:Choice Requires="wpg">
            <w:drawing>
              <wp:anchor distT="0" distB="0" distL="114300" distR="114300" simplePos="0" relativeHeight="251668480" behindDoc="0" locked="0" layoutInCell="1" allowOverlap="1" wp14:anchorId="30A181DD" wp14:editId="3EFFD799">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D09EF8" w14:textId="77777777" w:rsidR="00B85948" w:rsidRPr="00AF551B" w:rsidRDefault="00B8594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0A181DD"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PtACZrgAAAACQEAAA8AAABkcnMv&#10;ZG93bnJldi54bWxMj8FOwkAQhu8mvsNmTLzBdqsg1G4JIeqJkAgmxNvQDm1Dd7fpLm15e8eT3mby&#10;f/nnm3Q1mkb01PnaWQ1qGoEgm7uitqWGr8P7ZAHCB7QFNs6Shht5WGX3dykmhRvsJ/X7UAousT5B&#10;DVUIbSKlzysy6KeuJcvZ2XUGA69dKYsOBy43jYyjaC4N1pYvVNjSpqL8sr8aDR8DDusn9dZvL+fN&#10;7fsw2x23irR+fBjXryACjeEPhl99VoeMnU7uagsvGg2TWfzMKAfzFxAMLJdRDOLEg1Igs1T+/yD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2AD09EF8" w14:textId="77777777" w:rsidR="00B85948" w:rsidRPr="00AF551B" w:rsidRDefault="00B8594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10B2FDC1" w14:textId="77777777" w:rsidR="00A66A79" w:rsidRDefault="00A66A79" w:rsidP="00824107">
      <w:pPr>
        <w:spacing w:beforeLines="40" w:before="96" w:afterLines="20" w:after="48"/>
      </w:pPr>
    </w:p>
    <w:p w14:paraId="3DBD8033" w14:textId="77777777" w:rsidR="00A66A79" w:rsidRDefault="00A66A79" w:rsidP="00824107">
      <w:pPr>
        <w:spacing w:beforeLines="40" w:before="96" w:afterLines="20" w:after="48"/>
      </w:pPr>
    </w:p>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29EBE903" w14:textId="77777777" w:rsidR="00843820" w:rsidRPr="00DA1351" w:rsidRDefault="00843820" w:rsidP="00824107">
          <w:pPr>
            <w:pStyle w:val="TtuloTDC"/>
            <w:spacing w:beforeLines="40" w:before="96" w:afterLines="20" w:after="48" w:line="360" w:lineRule="auto"/>
            <w:jc w:val="center"/>
            <w:rPr>
              <w:rFonts w:ascii="Tahoma" w:hAnsi="Tahoma" w:cs="Tahoma"/>
              <w:b/>
              <w:bCs/>
              <w:color w:val="auto"/>
              <w:lang w:val="es-ES"/>
            </w:rPr>
          </w:pPr>
          <w:r w:rsidRPr="00DA1351">
            <w:rPr>
              <w:rFonts w:ascii="Tahoma" w:hAnsi="Tahoma" w:cs="Tahoma"/>
              <w:b/>
              <w:bCs/>
              <w:color w:val="auto"/>
              <w:lang w:val="es-ES"/>
            </w:rPr>
            <w:t>Contenido</w:t>
          </w:r>
        </w:p>
        <w:p w14:paraId="5A56F2AD" w14:textId="77777777" w:rsidR="00843820" w:rsidRPr="00DA1351" w:rsidRDefault="00843820" w:rsidP="00824107">
          <w:pPr>
            <w:spacing w:beforeLines="40" w:before="96" w:afterLines="20" w:after="48"/>
            <w:rPr>
              <w:rFonts w:cs="Tahoma"/>
              <w:szCs w:val="24"/>
              <w:lang w:val="es-ES" w:eastAsia="es-NI"/>
            </w:rPr>
          </w:pPr>
          <w:bookmarkStart w:id="2" w:name="_GoBack"/>
          <w:bookmarkEnd w:id="2"/>
        </w:p>
        <w:p w14:paraId="54A8C7D7" w14:textId="70F6B8BD" w:rsidR="0066151C" w:rsidRDefault="00843820">
          <w:pPr>
            <w:pStyle w:val="TDC1"/>
            <w:tabs>
              <w:tab w:val="right" w:leader="dot" w:pos="8828"/>
            </w:tabs>
            <w:rPr>
              <w:rFonts w:asciiTheme="minorHAnsi" w:eastAsiaTheme="minorEastAsia" w:hAnsiTheme="minorHAnsi"/>
              <w:noProof/>
              <w:sz w:val="22"/>
              <w:lang w:eastAsia="es-NI"/>
            </w:rPr>
          </w:pPr>
          <w:r w:rsidRPr="00DA1351">
            <w:rPr>
              <w:rFonts w:cs="Tahoma"/>
              <w:szCs w:val="24"/>
            </w:rPr>
            <w:fldChar w:fldCharType="begin"/>
          </w:r>
          <w:r w:rsidRPr="00DA1351">
            <w:rPr>
              <w:rFonts w:cs="Tahoma"/>
              <w:szCs w:val="24"/>
            </w:rPr>
            <w:instrText xml:space="preserve"> TOC \o "1-3" \h \z \u </w:instrText>
          </w:r>
          <w:r w:rsidRPr="00DA1351">
            <w:rPr>
              <w:rFonts w:cs="Tahoma"/>
              <w:szCs w:val="24"/>
            </w:rPr>
            <w:fldChar w:fldCharType="separate"/>
          </w:r>
          <w:hyperlink r:id="rId12" w:anchor="_Toc55016532" w:history="1">
            <w:r w:rsidR="0066151C" w:rsidRPr="009D7A09">
              <w:rPr>
                <w:rStyle w:val="Hipervnculo"/>
                <w:noProof/>
              </w:rPr>
              <w:t>Introducción</w:t>
            </w:r>
            <w:r w:rsidR="0066151C">
              <w:rPr>
                <w:noProof/>
                <w:webHidden/>
              </w:rPr>
              <w:tab/>
            </w:r>
            <w:r w:rsidR="0066151C">
              <w:rPr>
                <w:noProof/>
                <w:webHidden/>
              </w:rPr>
              <w:fldChar w:fldCharType="begin"/>
            </w:r>
            <w:r w:rsidR="0066151C">
              <w:rPr>
                <w:noProof/>
                <w:webHidden/>
              </w:rPr>
              <w:instrText xml:space="preserve"> PAGEREF _Toc55016532 \h </w:instrText>
            </w:r>
            <w:r w:rsidR="0066151C">
              <w:rPr>
                <w:noProof/>
                <w:webHidden/>
              </w:rPr>
            </w:r>
            <w:r w:rsidR="0066151C">
              <w:rPr>
                <w:noProof/>
                <w:webHidden/>
              </w:rPr>
              <w:fldChar w:fldCharType="separate"/>
            </w:r>
            <w:r w:rsidR="00D2244D">
              <w:rPr>
                <w:noProof/>
                <w:webHidden/>
              </w:rPr>
              <w:t>3</w:t>
            </w:r>
            <w:r w:rsidR="0066151C">
              <w:rPr>
                <w:noProof/>
                <w:webHidden/>
              </w:rPr>
              <w:fldChar w:fldCharType="end"/>
            </w:r>
          </w:hyperlink>
        </w:p>
        <w:p w14:paraId="6A0759A5" w14:textId="0C83FB68" w:rsidR="0066151C" w:rsidRDefault="00B85948">
          <w:pPr>
            <w:pStyle w:val="TDC1"/>
            <w:tabs>
              <w:tab w:val="right" w:leader="dot" w:pos="8828"/>
            </w:tabs>
            <w:rPr>
              <w:rFonts w:asciiTheme="minorHAnsi" w:eastAsiaTheme="minorEastAsia" w:hAnsiTheme="minorHAnsi"/>
              <w:noProof/>
              <w:sz w:val="22"/>
              <w:lang w:eastAsia="es-NI"/>
            </w:rPr>
          </w:pPr>
          <w:hyperlink r:id="rId13" w:anchor="_Toc55016533" w:history="1">
            <w:r w:rsidR="0066151C" w:rsidRPr="009D7A09">
              <w:rPr>
                <w:rStyle w:val="Hipervnculo"/>
                <w:noProof/>
              </w:rPr>
              <w:t>Desarrollo de Contenidos</w:t>
            </w:r>
            <w:r w:rsidR="0066151C">
              <w:rPr>
                <w:noProof/>
                <w:webHidden/>
              </w:rPr>
              <w:tab/>
            </w:r>
            <w:r w:rsidR="0066151C">
              <w:rPr>
                <w:noProof/>
                <w:webHidden/>
              </w:rPr>
              <w:fldChar w:fldCharType="begin"/>
            </w:r>
            <w:r w:rsidR="0066151C">
              <w:rPr>
                <w:noProof/>
                <w:webHidden/>
              </w:rPr>
              <w:instrText xml:space="preserve"> PAGEREF _Toc55016533 \h </w:instrText>
            </w:r>
            <w:r w:rsidR="0066151C">
              <w:rPr>
                <w:noProof/>
                <w:webHidden/>
              </w:rPr>
            </w:r>
            <w:r w:rsidR="0066151C">
              <w:rPr>
                <w:noProof/>
                <w:webHidden/>
              </w:rPr>
              <w:fldChar w:fldCharType="separate"/>
            </w:r>
            <w:r w:rsidR="00D2244D">
              <w:rPr>
                <w:noProof/>
                <w:webHidden/>
              </w:rPr>
              <w:t>6</w:t>
            </w:r>
            <w:r w:rsidR="0066151C">
              <w:rPr>
                <w:noProof/>
                <w:webHidden/>
              </w:rPr>
              <w:fldChar w:fldCharType="end"/>
            </w:r>
          </w:hyperlink>
        </w:p>
        <w:p w14:paraId="37070747" w14:textId="324D14B1" w:rsidR="0066151C" w:rsidRDefault="00B85948">
          <w:pPr>
            <w:pStyle w:val="TDC2"/>
            <w:tabs>
              <w:tab w:val="right" w:leader="dot" w:pos="8828"/>
            </w:tabs>
            <w:rPr>
              <w:rFonts w:asciiTheme="minorHAnsi" w:eastAsiaTheme="minorEastAsia" w:hAnsiTheme="minorHAnsi"/>
              <w:noProof/>
              <w:sz w:val="22"/>
              <w:lang w:eastAsia="es-NI"/>
            </w:rPr>
          </w:pPr>
          <w:hyperlink w:anchor="_Toc55016534" w:history="1">
            <w:r w:rsidR="0066151C" w:rsidRPr="009D7A09">
              <w:rPr>
                <w:rStyle w:val="Hipervnculo"/>
                <w:noProof/>
              </w:rPr>
              <w:t>Conceptos básicos</w:t>
            </w:r>
            <w:r w:rsidR="0066151C">
              <w:rPr>
                <w:noProof/>
                <w:webHidden/>
              </w:rPr>
              <w:tab/>
            </w:r>
            <w:r w:rsidR="0066151C">
              <w:rPr>
                <w:noProof/>
                <w:webHidden/>
              </w:rPr>
              <w:fldChar w:fldCharType="begin"/>
            </w:r>
            <w:r w:rsidR="0066151C">
              <w:rPr>
                <w:noProof/>
                <w:webHidden/>
              </w:rPr>
              <w:instrText xml:space="preserve"> PAGEREF _Toc55016534 \h </w:instrText>
            </w:r>
            <w:r w:rsidR="0066151C">
              <w:rPr>
                <w:noProof/>
                <w:webHidden/>
              </w:rPr>
            </w:r>
            <w:r w:rsidR="0066151C">
              <w:rPr>
                <w:noProof/>
                <w:webHidden/>
              </w:rPr>
              <w:fldChar w:fldCharType="separate"/>
            </w:r>
            <w:r w:rsidR="00D2244D">
              <w:rPr>
                <w:noProof/>
                <w:webHidden/>
              </w:rPr>
              <w:t>6</w:t>
            </w:r>
            <w:r w:rsidR="0066151C">
              <w:rPr>
                <w:noProof/>
                <w:webHidden/>
              </w:rPr>
              <w:fldChar w:fldCharType="end"/>
            </w:r>
          </w:hyperlink>
        </w:p>
        <w:p w14:paraId="23AEFDB2" w14:textId="1EA19C07" w:rsidR="0066151C" w:rsidRDefault="00B85948">
          <w:pPr>
            <w:pStyle w:val="TDC2"/>
            <w:tabs>
              <w:tab w:val="right" w:leader="dot" w:pos="8828"/>
            </w:tabs>
            <w:rPr>
              <w:rFonts w:asciiTheme="minorHAnsi" w:eastAsiaTheme="minorEastAsia" w:hAnsiTheme="minorHAnsi"/>
              <w:noProof/>
              <w:sz w:val="22"/>
              <w:lang w:eastAsia="es-NI"/>
            </w:rPr>
          </w:pPr>
          <w:hyperlink w:anchor="_Toc55016535" w:history="1">
            <w:r w:rsidR="0066151C" w:rsidRPr="009D7A09">
              <w:rPr>
                <w:rStyle w:val="Hipervnculo"/>
                <w:noProof/>
              </w:rPr>
              <w:t>Tipos de probabilidad</w:t>
            </w:r>
            <w:r w:rsidR="0066151C">
              <w:rPr>
                <w:noProof/>
                <w:webHidden/>
              </w:rPr>
              <w:tab/>
            </w:r>
            <w:r w:rsidR="0066151C">
              <w:rPr>
                <w:noProof/>
                <w:webHidden/>
              </w:rPr>
              <w:fldChar w:fldCharType="begin"/>
            </w:r>
            <w:r w:rsidR="0066151C">
              <w:rPr>
                <w:noProof/>
                <w:webHidden/>
              </w:rPr>
              <w:instrText xml:space="preserve"> PAGEREF _Toc55016535 \h </w:instrText>
            </w:r>
            <w:r w:rsidR="0066151C">
              <w:rPr>
                <w:noProof/>
                <w:webHidden/>
              </w:rPr>
            </w:r>
            <w:r w:rsidR="0066151C">
              <w:rPr>
                <w:noProof/>
                <w:webHidden/>
              </w:rPr>
              <w:fldChar w:fldCharType="separate"/>
            </w:r>
            <w:r w:rsidR="00D2244D">
              <w:rPr>
                <w:noProof/>
                <w:webHidden/>
              </w:rPr>
              <w:t>7</w:t>
            </w:r>
            <w:r w:rsidR="0066151C">
              <w:rPr>
                <w:noProof/>
                <w:webHidden/>
              </w:rPr>
              <w:fldChar w:fldCharType="end"/>
            </w:r>
          </w:hyperlink>
        </w:p>
        <w:p w14:paraId="0B475369" w14:textId="3A20330D" w:rsidR="0066151C" w:rsidRDefault="00B85948">
          <w:pPr>
            <w:pStyle w:val="TDC3"/>
            <w:tabs>
              <w:tab w:val="right" w:leader="dot" w:pos="8828"/>
            </w:tabs>
            <w:rPr>
              <w:rFonts w:asciiTheme="minorHAnsi" w:eastAsiaTheme="minorEastAsia" w:hAnsiTheme="minorHAnsi"/>
              <w:noProof/>
              <w:sz w:val="22"/>
              <w:lang w:eastAsia="es-NI"/>
            </w:rPr>
          </w:pPr>
          <w:hyperlink w:anchor="_Toc55016536" w:history="1">
            <w:r w:rsidR="0066151C" w:rsidRPr="009D7A09">
              <w:rPr>
                <w:rStyle w:val="Hipervnculo"/>
                <w:noProof/>
              </w:rPr>
              <w:t>Clásica</w:t>
            </w:r>
            <w:r w:rsidR="0066151C">
              <w:rPr>
                <w:noProof/>
                <w:webHidden/>
              </w:rPr>
              <w:tab/>
            </w:r>
            <w:r w:rsidR="0066151C">
              <w:rPr>
                <w:noProof/>
                <w:webHidden/>
              </w:rPr>
              <w:fldChar w:fldCharType="begin"/>
            </w:r>
            <w:r w:rsidR="0066151C">
              <w:rPr>
                <w:noProof/>
                <w:webHidden/>
              </w:rPr>
              <w:instrText xml:space="preserve"> PAGEREF _Toc55016536 \h </w:instrText>
            </w:r>
            <w:r w:rsidR="0066151C">
              <w:rPr>
                <w:noProof/>
                <w:webHidden/>
              </w:rPr>
            </w:r>
            <w:r w:rsidR="0066151C">
              <w:rPr>
                <w:noProof/>
                <w:webHidden/>
              </w:rPr>
              <w:fldChar w:fldCharType="separate"/>
            </w:r>
            <w:r w:rsidR="00D2244D">
              <w:rPr>
                <w:noProof/>
                <w:webHidden/>
              </w:rPr>
              <w:t>7</w:t>
            </w:r>
            <w:r w:rsidR="0066151C">
              <w:rPr>
                <w:noProof/>
                <w:webHidden/>
              </w:rPr>
              <w:fldChar w:fldCharType="end"/>
            </w:r>
          </w:hyperlink>
        </w:p>
        <w:p w14:paraId="4A578A08" w14:textId="1577C6FB" w:rsidR="0066151C" w:rsidRDefault="00B85948">
          <w:pPr>
            <w:pStyle w:val="TDC3"/>
            <w:tabs>
              <w:tab w:val="right" w:leader="dot" w:pos="8828"/>
            </w:tabs>
            <w:rPr>
              <w:rFonts w:asciiTheme="minorHAnsi" w:eastAsiaTheme="minorEastAsia" w:hAnsiTheme="minorHAnsi"/>
              <w:noProof/>
              <w:sz w:val="22"/>
              <w:lang w:eastAsia="es-NI"/>
            </w:rPr>
          </w:pPr>
          <w:hyperlink w:anchor="_Toc55016537" w:history="1">
            <w:r w:rsidR="0066151C" w:rsidRPr="009D7A09">
              <w:rPr>
                <w:rStyle w:val="Hipervnculo"/>
                <w:noProof/>
                <w:lang w:val="en-US"/>
              </w:rPr>
              <w:t>Empírica</w:t>
            </w:r>
            <w:r w:rsidR="0066151C">
              <w:rPr>
                <w:noProof/>
                <w:webHidden/>
              </w:rPr>
              <w:tab/>
            </w:r>
            <w:r w:rsidR="0066151C">
              <w:rPr>
                <w:noProof/>
                <w:webHidden/>
              </w:rPr>
              <w:fldChar w:fldCharType="begin"/>
            </w:r>
            <w:r w:rsidR="0066151C">
              <w:rPr>
                <w:noProof/>
                <w:webHidden/>
              </w:rPr>
              <w:instrText xml:space="preserve"> PAGEREF _Toc55016537 \h </w:instrText>
            </w:r>
            <w:r w:rsidR="0066151C">
              <w:rPr>
                <w:noProof/>
                <w:webHidden/>
              </w:rPr>
            </w:r>
            <w:r w:rsidR="0066151C">
              <w:rPr>
                <w:noProof/>
                <w:webHidden/>
              </w:rPr>
              <w:fldChar w:fldCharType="separate"/>
            </w:r>
            <w:r w:rsidR="00D2244D">
              <w:rPr>
                <w:noProof/>
                <w:webHidden/>
              </w:rPr>
              <w:t>14</w:t>
            </w:r>
            <w:r w:rsidR="0066151C">
              <w:rPr>
                <w:noProof/>
                <w:webHidden/>
              </w:rPr>
              <w:fldChar w:fldCharType="end"/>
            </w:r>
          </w:hyperlink>
        </w:p>
        <w:p w14:paraId="1B57392A" w14:textId="79DB7305" w:rsidR="0066151C" w:rsidRDefault="00B85948">
          <w:pPr>
            <w:pStyle w:val="TDC3"/>
            <w:tabs>
              <w:tab w:val="right" w:leader="dot" w:pos="8828"/>
            </w:tabs>
            <w:rPr>
              <w:rFonts w:asciiTheme="minorHAnsi" w:eastAsiaTheme="minorEastAsia" w:hAnsiTheme="minorHAnsi"/>
              <w:noProof/>
              <w:sz w:val="22"/>
              <w:lang w:eastAsia="es-NI"/>
            </w:rPr>
          </w:pPr>
          <w:hyperlink w:anchor="_Toc55016538" w:history="1">
            <w:r w:rsidR="0066151C" w:rsidRPr="009D7A09">
              <w:rPr>
                <w:rStyle w:val="Hipervnculo"/>
                <w:noProof/>
              </w:rPr>
              <w:t>Subjetiva</w:t>
            </w:r>
            <w:r w:rsidR="0066151C">
              <w:rPr>
                <w:noProof/>
                <w:webHidden/>
              </w:rPr>
              <w:tab/>
            </w:r>
            <w:r w:rsidR="0066151C">
              <w:rPr>
                <w:noProof/>
                <w:webHidden/>
              </w:rPr>
              <w:fldChar w:fldCharType="begin"/>
            </w:r>
            <w:r w:rsidR="0066151C">
              <w:rPr>
                <w:noProof/>
                <w:webHidden/>
              </w:rPr>
              <w:instrText xml:space="preserve"> PAGEREF _Toc55016538 \h </w:instrText>
            </w:r>
            <w:r w:rsidR="0066151C">
              <w:rPr>
                <w:noProof/>
                <w:webHidden/>
              </w:rPr>
            </w:r>
            <w:r w:rsidR="0066151C">
              <w:rPr>
                <w:noProof/>
                <w:webHidden/>
              </w:rPr>
              <w:fldChar w:fldCharType="separate"/>
            </w:r>
            <w:r w:rsidR="00D2244D">
              <w:rPr>
                <w:noProof/>
                <w:webHidden/>
              </w:rPr>
              <w:t>18</w:t>
            </w:r>
            <w:r w:rsidR="0066151C">
              <w:rPr>
                <w:noProof/>
                <w:webHidden/>
              </w:rPr>
              <w:fldChar w:fldCharType="end"/>
            </w:r>
          </w:hyperlink>
        </w:p>
        <w:p w14:paraId="7C38B514" w14:textId="78B211B2" w:rsidR="0066151C" w:rsidRDefault="00B85948">
          <w:pPr>
            <w:pStyle w:val="TDC2"/>
            <w:tabs>
              <w:tab w:val="right" w:leader="dot" w:pos="8828"/>
            </w:tabs>
            <w:rPr>
              <w:rFonts w:asciiTheme="minorHAnsi" w:eastAsiaTheme="minorEastAsia" w:hAnsiTheme="minorHAnsi"/>
              <w:noProof/>
              <w:sz w:val="22"/>
              <w:lang w:eastAsia="es-NI"/>
            </w:rPr>
          </w:pPr>
          <w:hyperlink w:anchor="_Toc55016539" w:history="1">
            <w:r w:rsidR="0066151C" w:rsidRPr="009D7A09">
              <w:rPr>
                <w:rStyle w:val="Hipervnculo"/>
                <w:noProof/>
              </w:rPr>
              <w:t>Reglas de probabilidad</w:t>
            </w:r>
            <w:r w:rsidR="0066151C">
              <w:rPr>
                <w:noProof/>
                <w:webHidden/>
              </w:rPr>
              <w:tab/>
            </w:r>
            <w:r w:rsidR="0066151C">
              <w:rPr>
                <w:noProof/>
                <w:webHidden/>
              </w:rPr>
              <w:fldChar w:fldCharType="begin"/>
            </w:r>
            <w:r w:rsidR="0066151C">
              <w:rPr>
                <w:noProof/>
                <w:webHidden/>
              </w:rPr>
              <w:instrText xml:space="preserve"> PAGEREF _Toc55016539 \h </w:instrText>
            </w:r>
            <w:r w:rsidR="0066151C">
              <w:rPr>
                <w:noProof/>
                <w:webHidden/>
              </w:rPr>
            </w:r>
            <w:r w:rsidR="0066151C">
              <w:rPr>
                <w:noProof/>
                <w:webHidden/>
              </w:rPr>
              <w:fldChar w:fldCharType="separate"/>
            </w:r>
            <w:r w:rsidR="00D2244D">
              <w:rPr>
                <w:noProof/>
                <w:webHidden/>
              </w:rPr>
              <w:t>19</w:t>
            </w:r>
            <w:r w:rsidR="0066151C">
              <w:rPr>
                <w:noProof/>
                <w:webHidden/>
              </w:rPr>
              <w:fldChar w:fldCharType="end"/>
            </w:r>
          </w:hyperlink>
        </w:p>
        <w:p w14:paraId="2687C2A5" w14:textId="46566191" w:rsidR="0066151C" w:rsidRDefault="00B85948">
          <w:pPr>
            <w:pStyle w:val="TDC3"/>
            <w:tabs>
              <w:tab w:val="right" w:leader="dot" w:pos="8828"/>
            </w:tabs>
            <w:rPr>
              <w:rFonts w:asciiTheme="minorHAnsi" w:eastAsiaTheme="minorEastAsia" w:hAnsiTheme="minorHAnsi"/>
              <w:noProof/>
              <w:sz w:val="22"/>
              <w:lang w:eastAsia="es-NI"/>
            </w:rPr>
          </w:pPr>
          <w:hyperlink w:anchor="_Toc55016540" w:history="1">
            <w:r w:rsidR="0066151C" w:rsidRPr="009D7A09">
              <w:rPr>
                <w:rStyle w:val="Hipervnculo"/>
                <w:noProof/>
              </w:rPr>
              <w:t>Regla de la adición</w:t>
            </w:r>
            <w:r w:rsidR="0066151C">
              <w:rPr>
                <w:noProof/>
                <w:webHidden/>
              </w:rPr>
              <w:tab/>
            </w:r>
            <w:r w:rsidR="0066151C">
              <w:rPr>
                <w:noProof/>
                <w:webHidden/>
              </w:rPr>
              <w:fldChar w:fldCharType="begin"/>
            </w:r>
            <w:r w:rsidR="0066151C">
              <w:rPr>
                <w:noProof/>
                <w:webHidden/>
              </w:rPr>
              <w:instrText xml:space="preserve"> PAGEREF _Toc55016540 \h </w:instrText>
            </w:r>
            <w:r w:rsidR="0066151C">
              <w:rPr>
                <w:noProof/>
                <w:webHidden/>
              </w:rPr>
            </w:r>
            <w:r w:rsidR="0066151C">
              <w:rPr>
                <w:noProof/>
                <w:webHidden/>
              </w:rPr>
              <w:fldChar w:fldCharType="separate"/>
            </w:r>
            <w:r w:rsidR="00D2244D">
              <w:rPr>
                <w:noProof/>
                <w:webHidden/>
              </w:rPr>
              <w:t>19</w:t>
            </w:r>
            <w:r w:rsidR="0066151C">
              <w:rPr>
                <w:noProof/>
                <w:webHidden/>
              </w:rPr>
              <w:fldChar w:fldCharType="end"/>
            </w:r>
          </w:hyperlink>
        </w:p>
        <w:p w14:paraId="4142E984" w14:textId="7720263C" w:rsidR="0066151C" w:rsidRDefault="00B85948">
          <w:pPr>
            <w:pStyle w:val="TDC3"/>
            <w:tabs>
              <w:tab w:val="right" w:leader="dot" w:pos="8828"/>
            </w:tabs>
            <w:rPr>
              <w:rFonts w:asciiTheme="minorHAnsi" w:eastAsiaTheme="minorEastAsia" w:hAnsiTheme="minorHAnsi"/>
              <w:noProof/>
              <w:sz w:val="22"/>
              <w:lang w:eastAsia="es-NI"/>
            </w:rPr>
          </w:pPr>
          <w:hyperlink w:anchor="_Toc55016541" w:history="1">
            <w:r w:rsidR="0066151C" w:rsidRPr="009D7A09">
              <w:rPr>
                <w:rStyle w:val="Hipervnculo"/>
                <w:noProof/>
              </w:rPr>
              <w:t>Regla de la multiplicación</w:t>
            </w:r>
            <w:r w:rsidR="0066151C">
              <w:rPr>
                <w:noProof/>
                <w:webHidden/>
              </w:rPr>
              <w:tab/>
            </w:r>
            <w:r w:rsidR="0066151C">
              <w:rPr>
                <w:noProof/>
                <w:webHidden/>
              </w:rPr>
              <w:fldChar w:fldCharType="begin"/>
            </w:r>
            <w:r w:rsidR="0066151C">
              <w:rPr>
                <w:noProof/>
                <w:webHidden/>
              </w:rPr>
              <w:instrText xml:space="preserve"> PAGEREF _Toc55016541 \h </w:instrText>
            </w:r>
            <w:r w:rsidR="0066151C">
              <w:rPr>
                <w:noProof/>
                <w:webHidden/>
              </w:rPr>
            </w:r>
            <w:r w:rsidR="0066151C">
              <w:rPr>
                <w:noProof/>
                <w:webHidden/>
              </w:rPr>
              <w:fldChar w:fldCharType="separate"/>
            </w:r>
            <w:r w:rsidR="00D2244D">
              <w:rPr>
                <w:noProof/>
                <w:webHidden/>
              </w:rPr>
              <w:t>24</w:t>
            </w:r>
            <w:r w:rsidR="0066151C">
              <w:rPr>
                <w:noProof/>
                <w:webHidden/>
              </w:rPr>
              <w:fldChar w:fldCharType="end"/>
            </w:r>
          </w:hyperlink>
        </w:p>
        <w:p w14:paraId="3F0541EC" w14:textId="522143BB" w:rsidR="0066151C" w:rsidRDefault="00B85948">
          <w:pPr>
            <w:pStyle w:val="TDC2"/>
            <w:tabs>
              <w:tab w:val="right" w:leader="dot" w:pos="8828"/>
            </w:tabs>
            <w:rPr>
              <w:rFonts w:asciiTheme="minorHAnsi" w:eastAsiaTheme="minorEastAsia" w:hAnsiTheme="minorHAnsi"/>
              <w:noProof/>
              <w:sz w:val="22"/>
              <w:lang w:eastAsia="es-NI"/>
            </w:rPr>
          </w:pPr>
          <w:hyperlink w:anchor="_Toc55016542" w:history="1">
            <w:r w:rsidR="0066151C" w:rsidRPr="009D7A09">
              <w:rPr>
                <w:rStyle w:val="Hipervnculo"/>
                <w:noProof/>
              </w:rPr>
              <w:t>Teorema de Bayes</w:t>
            </w:r>
            <w:r w:rsidR="0066151C">
              <w:rPr>
                <w:noProof/>
                <w:webHidden/>
              </w:rPr>
              <w:tab/>
            </w:r>
            <w:r w:rsidR="0066151C">
              <w:rPr>
                <w:noProof/>
                <w:webHidden/>
              </w:rPr>
              <w:fldChar w:fldCharType="begin"/>
            </w:r>
            <w:r w:rsidR="0066151C">
              <w:rPr>
                <w:noProof/>
                <w:webHidden/>
              </w:rPr>
              <w:instrText xml:space="preserve"> PAGEREF _Toc55016542 \h </w:instrText>
            </w:r>
            <w:r w:rsidR="0066151C">
              <w:rPr>
                <w:noProof/>
                <w:webHidden/>
              </w:rPr>
            </w:r>
            <w:r w:rsidR="0066151C">
              <w:rPr>
                <w:noProof/>
                <w:webHidden/>
              </w:rPr>
              <w:fldChar w:fldCharType="separate"/>
            </w:r>
            <w:r w:rsidR="00D2244D">
              <w:rPr>
                <w:noProof/>
                <w:webHidden/>
              </w:rPr>
              <w:t>29</w:t>
            </w:r>
            <w:r w:rsidR="0066151C">
              <w:rPr>
                <w:noProof/>
                <w:webHidden/>
              </w:rPr>
              <w:fldChar w:fldCharType="end"/>
            </w:r>
          </w:hyperlink>
        </w:p>
        <w:p w14:paraId="47BED3D3" w14:textId="142D5F06" w:rsidR="0066151C" w:rsidRDefault="00B85948">
          <w:pPr>
            <w:pStyle w:val="TDC1"/>
            <w:tabs>
              <w:tab w:val="right" w:leader="dot" w:pos="8828"/>
            </w:tabs>
            <w:rPr>
              <w:rFonts w:asciiTheme="minorHAnsi" w:eastAsiaTheme="minorEastAsia" w:hAnsiTheme="minorHAnsi"/>
              <w:noProof/>
              <w:sz w:val="22"/>
              <w:lang w:eastAsia="es-NI"/>
            </w:rPr>
          </w:pPr>
          <w:hyperlink r:id="rId14" w:anchor="_Toc55016543" w:history="1">
            <w:r w:rsidR="0066151C" w:rsidRPr="009D7A09">
              <w:rPr>
                <w:rStyle w:val="Hipervnculo"/>
                <w:noProof/>
              </w:rPr>
              <w:t>Bibliografía y Webgrafía</w:t>
            </w:r>
            <w:r w:rsidR="0066151C">
              <w:rPr>
                <w:noProof/>
                <w:webHidden/>
              </w:rPr>
              <w:tab/>
            </w:r>
            <w:r w:rsidR="0066151C">
              <w:rPr>
                <w:noProof/>
                <w:webHidden/>
              </w:rPr>
              <w:fldChar w:fldCharType="begin"/>
            </w:r>
            <w:r w:rsidR="0066151C">
              <w:rPr>
                <w:noProof/>
                <w:webHidden/>
              </w:rPr>
              <w:instrText xml:space="preserve"> PAGEREF _Toc55016543 \h </w:instrText>
            </w:r>
            <w:r w:rsidR="0066151C">
              <w:rPr>
                <w:noProof/>
                <w:webHidden/>
              </w:rPr>
            </w:r>
            <w:r w:rsidR="0066151C">
              <w:rPr>
                <w:noProof/>
                <w:webHidden/>
              </w:rPr>
              <w:fldChar w:fldCharType="separate"/>
            </w:r>
            <w:r w:rsidR="00D2244D">
              <w:rPr>
                <w:noProof/>
                <w:webHidden/>
              </w:rPr>
              <w:t>34</w:t>
            </w:r>
            <w:r w:rsidR="0066151C">
              <w:rPr>
                <w:noProof/>
                <w:webHidden/>
              </w:rPr>
              <w:fldChar w:fldCharType="end"/>
            </w:r>
          </w:hyperlink>
        </w:p>
        <w:p w14:paraId="7ED11E5D" w14:textId="2CFC3A48" w:rsidR="0066151C" w:rsidRDefault="00B85948">
          <w:pPr>
            <w:pStyle w:val="TDC1"/>
            <w:tabs>
              <w:tab w:val="right" w:leader="dot" w:pos="8828"/>
            </w:tabs>
            <w:rPr>
              <w:rFonts w:asciiTheme="minorHAnsi" w:eastAsiaTheme="minorEastAsia" w:hAnsiTheme="minorHAnsi"/>
              <w:noProof/>
              <w:sz w:val="22"/>
              <w:lang w:eastAsia="es-NI"/>
            </w:rPr>
          </w:pPr>
          <w:hyperlink r:id="rId15" w:anchor="_Toc55016544" w:history="1">
            <w:r w:rsidR="0066151C" w:rsidRPr="009D7A09">
              <w:rPr>
                <w:rStyle w:val="Hipervnculo"/>
                <w:noProof/>
              </w:rPr>
              <w:t>Glosario</w:t>
            </w:r>
            <w:r w:rsidR="0066151C">
              <w:rPr>
                <w:noProof/>
                <w:webHidden/>
              </w:rPr>
              <w:tab/>
            </w:r>
            <w:r w:rsidR="0066151C">
              <w:rPr>
                <w:noProof/>
                <w:webHidden/>
              </w:rPr>
              <w:fldChar w:fldCharType="begin"/>
            </w:r>
            <w:r w:rsidR="0066151C">
              <w:rPr>
                <w:noProof/>
                <w:webHidden/>
              </w:rPr>
              <w:instrText xml:space="preserve"> PAGEREF _Toc55016544 \h </w:instrText>
            </w:r>
            <w:r w:rsidR="0066151C">
              <w:rPr>
                <w:noProof/>
                <w:webHidden/>
              </w:rPr>
            </w:r>
            <w:r w:rsidR="0066151C">
              <w:rPr>
                <w:noProof/>
                <w:webHidden/>
              </w:rPr>
              <w:fldChar w:fldCharType="separate"/>
            </w:r>
            <w:r w:rsidR="00D2244D">
              <w:rPr>
                <w:noProof/>
                <w:webHidden/>
              </w:rPr>
              <w:t>35</w:t>
            </w:r>
            <w:r w:rsidR="0066151C">
              <w:rPr>
                <w:noProof/>
                <w:webHidden/>
              </w:rPr>
              <w:fldChar w:fldCharType="end"/>
            </w:r>
          </w:hyperlink>
        </w:p>
        <w:p w14:paraId="3786D863" w14:textId="77777777" w:rsidR="00843820" w:rsidRDefault="00843820" w:rsidP="00824107">
          <w:pPr>
            <w:spacing w:beforeLines="40" w:before="96" w:afterLines="20" w:after="48"/>
          </w:pPr>
          <w:r w:rsidRPr="00DA1351">
            <w:rPr>
              <w:rFonts w:cs="Tahoma"/>
              <w:szCs w:val="24"/>
              <w:lang w:val="es-ES"/>
            </w:rPr>
            <w:fldChar w:fldCharType="end"/>
          </w:r>
        </w:p>
      </w:sdtContent>
    </w:sdt>
    <w:p w14:paraId="4B281885" w14:textId="77777777" w:rsidR="00B0609B" w:rsidRDefault="00B0609B" w:rsidP="00824107">
      <w:pPr>
        <w:spacing w:beforeLines="40" w:before="96" w:afterLines="20" w:after="48"/>
        <w:rPr>
          <w:b/>
        </w:rPr>
      </w:pPr>
    </w:p>
    <w:p w14:paraId="5C4175E4" w14:textId="77777777" w:rsidR="00B0609B" w:rsidRDefault="00B0609B" w:rsidP="00824107">
      <w:pPr>
        <w:spacing w:beforeLines="40" w:before="96" w:afterLines="20" w:after="48"/>
        <w:jc w:val="right"/>
        <w:rPr>
          <w:b/>
        </w:rPr>
      </w:pPr>
    </w:p>
    <w:p w14:paraId="565481EB" w14:textId="77777777" w:rsidR="00B0609B" w:rsidRDefault="00B0609B" w:rsidP="00824107">
      <w:pPr>
        <w:spacing w:beforeLines="40" w:before="96" w:afterLines="20" w:after="48"/>
        <w:jc w:val="right"/>
        <w:rPr>
          <w:b/>
        </w:rPr>
      </w:pPr>
    </w:p>
    <w:p w14:paraId="03090943" w14:textId="77777777" w:rsidR="00B0609B" w:rsidRDefault="00B0609B" w:rsidP="00824107">
      <w:pPr>
        <w:spacing w:beforeLines="40" w:before="96" w:afterLines="20" w:after="48"/>
        <w:jc w:val="right"/>
        <w:rPr>
          <w:b/>
        </w:rPr>
      </w:pPr>
    </w:p>
    <w:p w14:paraId="0CB5109B" w14:textId="77777777" w:rsidR="00B0609B" w:rsidRDefault="00B0609B" w:rsidP="00824107">
      <w:pPr>
        <w:spacing w:beforeLines="40" w:before="96" w:afterLines="20" w:after="48"/>
        <w:rPr>
          <w:b/>
        </w:rPr>
      </w:pPr>
    </w:p>
    <w:p w14:paraId="194AC5CF" w14:textId="77777777" w:rsidR="00B0609B" w:rsidRDefault="00B0609B" w:rsidP="00824107">
      <w:pPr>
        <w:spacing w:beforeLines="40" w:before="96" w:afterLines="20" w:after="48"/>
        <w:jc w:val="right"/>
        <w:rPr>
          <w:b/>
        </w:rPr>
      </w:pPr>
    </w:p>
    <w:p w14:paraId="649342D8" w14:textId="77777777" w:rsidR="00B0609B" w:rsidRDefault="00984E87" w:rsidP="0066151C">
      <w:pPr>
        <w:spacing w:beforeLines="40" w:before="96" w:afterLines="20" w:after="48"/>
        <w:rPr>
          <w:b/>
        </w:rPr>
      </w:pPr>
      <w:r>
        <w:rPr>
          <w:noProof/>
          <w:lang w:eastAsia="es-NI"/>
        </w:rPr>
        <mc:AlternateContent>
          <mc:Choice Requires="wpg">
            <w:drawing>
              <wp:anchor distT="0" distB="0" distL="114300" distR="114300" simplePos="0" relativeHeight="251665408" behindDoc="0" locked="0" layoutInCell="1" allowOverlap="1" wp14:anchorId="7D10D92E" wp14:editId="0A68BD4A">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B3705C" w14:textId="77777777" w:rsidR="00B85948" w:rsidRPr="00A32AB9" w:rsidRDefault="00B85948" w:rsidP="00DA1351">
                              <w:pPr>
                                <w:pStyle w:val="Ttulo1"/>
                              </w:pPr>
                              <w:bookmarkStart w:id="3" w:name="_Toc46999614"/>
                              <w:bookmarkStart w:id="4" w:name="_Toc51942771"/>
                              <w:bookmarkStart w:id="5" w:name="_Toc55016532"/>
                              <w:r w:rsidRPr="00A32AB9">
                                <w:t>Introducción</w:t>
                              </w:r>
                              <w:bookmarkEnd w:id="3"/>
                              <w:bookmarkEnd w:id="4"/>
                              <w:bookmarkEnd w:id="5"/>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D10D92E"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69B3705C" w14:textId="77777777" w:rsidR="00B85948" w:rsidRPr="00A32AB9" w:rsidRDefault="00B85948" w:rsidP="00DA1351">
                        <w:pPr>
                          <w:pStyle w:val="Ttulo1"/>
                        </w:pPr>
                        <w:bookmarkStart w:id="6" w:name="_Toc46999614"/>
                        <w:bookmarkStart w:id="7" w:name="_Toc51942771"/>
                        <w:bookmarkStart w:id="8" w:name="_Toc55016532"/>
                        <w:r w:rsidRPr="00A32AB9">
                          <w:t>Introducción</w:t>
                        </w:r>
                        <w:bookmarkEnd w:id="6"/>
                        <w:bookmarkEnd w:id="7"/>
                        <w:bookmarkEnd w:id="8"/>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00785351" w14:textId="77777777" w:rsidR="00B0609B" w:rsidRDefault="00352D55" w:rsidP="00824107">
      <w:pPr>
        <w:spacing w:beforeLines="40" w:before="96" w:afterLines="20" w:after="48"/>
      </w:pPr>
      <w:r w:rsidRPr="00352D55">
        <w:t>El origen de las probabilidades se inicia en el año de 1654 cuando el matemático francés Blaise Pascal hacia un viaje con el apasionado jugador de dados y cartas, conocido como El Caballero de Mere, quien era noble e ilustrado. Este creía que había encontrado una falsedad en los números al analizar el comportamiento de los dados, era diferente cuando se utilizaba un dado, que cuando se utilizaban dos dados. Esta presunción era una comparación errónea, entre las probabilidades de sacar un seis en un solo dado o de sacar un seis con dos dados.</w:t>
      </w:r>
    </w:p>
    <w:p w14:paraId="2321095E" w14:textId="77777777" w:rsidR="002874AC" w:rsidRDefault="002874AC" w:rsidP="00824107">
      <w:pPr>
        <w:spacing w:beforeLines="40" w:before="96" w:afterLines="20" w:after="48"/>
      </w:pPr>
    </w:p>
    <w:p w14:paraId="457124CE" w14:textId="1C6CB92A" w:rsidR="002874AC" w:rsidRPr="0038494C" w:rsidRDefault="0038494C" w:rsidP="00824107">
      <w:pPr>
        <w:spacing w:beforeLines="40" w:before="96" w:afterLines="20" w:after="48"/>
        <w:rPr>
          <w:bCs/>
        </w:rPr>
      </w:pPr>
      <w:r w:rsidRPr="0038494C">
        <w:rPr>
          <w:bCs/>
        </w:rPr>
        <w:t>Lo planteado por Mere a Pascal d</w:t>
      </w:r>
      <w:r w:rsidR="00B85948">
        <w:rPr>
          <w:bCs/>
        </w:rPr>
        <w:t>io</w:t>
      </w:r>
      <w:r w:rsidRPr="0038494C">
        <w:rPr>
          <w:bCs/>
        </w:rPr>
        <w:t xml:space="preserve"> origen a una correspondencia entre pascal y algunos de sus amigos matemáticos entre ellos </w:t>
      </w:r>
      <w:r>
        <w:rPr>
          <w:bCs/>
        </w:rPr>
        <w:t>P</w:t>
      </w:r>
      <w:r w:rsidRPr="0038494C">
        <w:rPr>
          <w:bCs/>
        </w:rPr>
        <w:t xml:space="preserve">ierre de </w:t>
      </w:r>
      <w:r>
        <w:rPr>
          <w:bCs/>
        </w:rPr>
        <w:t>F</w:t>
      </w:r>
      <w:r w:rsidRPr="0038494C">
        <w:rPr>
          <w:bCs/>
        </w:rPr>
        <w:t>ermat abogado de profesión, pero amantes de las matemáticas.</w:t>
      </w:r>
    </w:p>
    <w:p w14:paraId="209DC705" w14:textId="77777777" w:rsidR="00AB2DF6" w:rsidRDefault="00AB2DF6" w:rsidP="00824107">
      <w:pPr>
        <w:spacing w:beforeLines="40" w:before="96" w:afterLines="20" w:after="48"/>
      </w:pPr>
    </w:p>
    <w:p w14:paraId="5FE8D43F" w14:textId="65BCDD7E" w:rsidR="00AB2DF6" w:rsidRDefault="0038494C" w:rsidP="00824107">
      <w:pPr>
        <w:spacing w:beforeLines="40" w:before="96" w:afterLines="20" w:after="48"/>
      </w:pPr>
      <w:r w:rsidRPr="0038494C">
        <w:t xml:space="preserve">Las probabilidades abarcan un periodo de tiempo que se pierde en las nieblas de la antigüedad y que llega hasta el siglo 16 con los cambios de PACHOLI, TARTAGLIA, entre otros. En este periodo se usaron conceptos rudimentarios de probabilidad, azar y aleatoriedad, que están relacionados con aspectos adivinatorios y religiosos. </w:t>
      </w:r>
      <w:proofErr w:type="spellStart"/>
      <w:r w:rsidRPr="0038494C">
        <w:t>Rabinovitch</w:t>
      </w:r>
      <w:proofErr w:type="spellEnd"/>
      <w:r w:rsidRPr="0038494C">
        <w:t xml:space="preserve"> 1973 recoge ejemplos de usos de mecanismos aleatorios mencionado en la literatura Talmúdica y </w:t>
      </w:r>
      <w:r w:rsidR="00720872" w:rsidRPr="0038494C">
        <w:t>Rabínica</w:t>
      </w:r>
      <w:r>
        <w:t>.</w:t>
      </w:r>
    </w:p>
    <w:p w14:paraId="02234F08" w14:textId="77777777" w:rsidR="0038494C" w:rsidRDefault="0038494C" w:rsidP="00824107">
      <w:pPr>
        <w:spacing w:beforeLines="40" w:before="96" w:afterLines="20" w:after="48"/>
      </w:pPr>
    </w:p>
    <w:p w14:paraId="1F9B86BA" w14:textId="198A0B5C" w:rsidR="0038494C" w:rsidRDefault="00AF6DC0" w:rsidP="00824107">
      <w:pPr>
        <w:spacing w:beforeLines="40" w:before="96" w:afterLines="20" w:after="48"/>
      </w:pPr>
      <w:r w:rsidRPr="00AF6DC0">
        <w:t xml:space="preserve">La talmúdica describe propiedades de mecanismos aleatorios tales como juegos de azar, lanzamiento de una moneda, etc. La rabínica es usada para medir la opinión sobre la ocurrencia de un seceso, parte de suponer unas probabilidades iniciales o </w:t>
      </w:r>
      <w:proofErr w:type="spellStart"/>
      <w:r w:rsidRPr="00AF6DC0">
        <w:t>aprioris</w:t>
      </w:r>
      <w:proofErr w:type="spellEnd"/>
      <w:r w:rsidRPr="00AF6DC0">
        <w:t xml:space="preserve">. La manera de pasar de una a otra probabilidad es mediante el concurso del teorema de BAYES que en su versión continua dice: </w:t>
      </w:r>
      <w:proofErr w:type="spellStart"/>
      <w:r w:rsidRPr="00AF6DC0">
        <w:t>rc</w:t>
      </w:r>
      <w:proofErr w:type="spellEnd"/>
      <w:r w:rsidRPr="00AF6DC0">
        <w:t>(8</w:t>
      </w:r>
      <w:proofErr w:type="gramStart"/>
      <w:r w:rsidRPr="00AF6DC0">
        <w:t>lx)=</w:t>
      </w:r>
      <w:proofErr w:type="spellStart"/>
      <w:proofErr w:type="gramEnd"/>
      <w:r w:rsidRPr="00AF6DC0">
        <w:t>rc</w:t>
      </w:r>
      <w:proofErr w:type="spellEnd"/>
      <w:r w:rsidRPr="00AF6DC0">
        <w:t xml:space="preserve">(8)f(xl8) </w:t>
      </w:r>
      <w:proofErr w:type="spellStart"/>
      <w:r w:rsidRPr="00AF6DC0">
        <w:t>Jrc</w:t>
      </w:r>
      <w:proofErr w:type="spellEnd"/>
      <w:r w:rsidRPr="00AF6DC0">
        <w:t>(8)f(x l8)d8.</w:t>
      </w:r>
    </w:p>
    <w:p w14:paraId="2C8C567B" w14:textId="77777777" w:rsidR="00AB2DF6" w:rsidRDefault="00AB2DF6" w:rsidP="00824107">
      <w:pPr>
        <w:spacing w:beforeLines="40" w:before="96" w:afterLines="20" w:after="48"/>
      </w:pPr>
    </w:p>
    <w:p w14:paraId="62527742" w14:textId="03C82431" w:rsidR="00AF6DC0" w:rsidRDefault="009E4B8C" w:rsidP="00824107">
      <w:pPr>
        <w:tabs>
          <w:tab w:val="left" w:pos="1276"/>
        </w:tabs>
        <w:spacing w:beforeLines="40" w:before="96" w:afterLines="20" w:after="48"/>
      </w:pPr>
      <w:r w:rsidRPr="009E4B8C">
        <w:lastRenderedPageBreak/>
        <w:t>Jacob Bernoulli (1654-1705) pionero de la probabilidad inversa. En 1570 se refugia en Basilea huyendo de la persecución de los herejes llevada a cabo por el duque de Alba. Los Bernoulli fueron la familia de renombre en la historia de las matemáticas. M</w:t>
      </w:r>
      <w:r w:rsidR="00AD1B1A">
        <w:t>á</w:t>
      </w:r>
      <w:r w:rsidRPr="009E4B8C">
        <w:t xml:space="preserve">s de doce miembros de esa familia contribuyeron al desarrollo de las matemáticas y la física y alguno de ellos </w:t>
      </w:r>
      <w:r w:rsidR="006E7E9E" w:rsidRPr="009E4B8C">
        <w:t>ha</w:t>
      </w:r>
      <w:r w:rsidRPr="009E4B8C">
        <w:t xml:space="preserve"> escrito sobre las </w:t>
      </w:r>
      <w:r w:rsidR="006E7E9E" w:rsidRPr="009E4B8C">
        <w:t>probabilidades.</w:t>
      </w:r>
      <w:r w:rsidRPr="009E4B8C">
        <w:t xml:space="preserve"> </w:t>
      </w:r>
      <w:proofErr w:type="spellStart"/>
      <w:r w:rsidRPr="009E4B8C">
        <w:t>Stigler</w:t>
      </w:r>
      <w:proofErr w:type="spellEnd"/>
      <w:r w:rsidRPr="009E4B8C">
        <w:t xml:space="preserve"> (1786) dice que </w:t>
      </w:r>
      <w:r w:rsidR="006E7E9E" w:rsidRPr="009E4B8C">
        <w:t>unos de los Bernoulli tenían</w:t>
      </w:r>
      <w:r w:rsidRPr="009E4B8C">
        <w:t xml:space="preserve"> que ser el padre de la cuantificación de la incertidumbre. </w:t>
      </w:r>
    </w:p>
    <w:p w14:paraId="10B60748" w14:textId="77777777" w:rsidR="009E4B8C" w:rsidRDefault="009E4B8C" w:rsidP="00824107">
      <w:pPr>
        <w:tabs>
          <w:tab w:val="left" w:pos="1276"/>
        </w:tabs>
        <w:spacing w:beforeLines="40" w:before="96" w:afterLines="20" w:after="48"/>
      </w:pPr>
    </w:p>
    <w:p w14:paraId="324202A4" w14:textId="2935C3BE" w:rsidR="009E4B8C" w:rsidRDefault="009E4B8C" w:rsidP="00824107">
      <w:pPr>
        <w:tabs>
          <w:tab w:val="left" w:pos="1276"/>
        </w:tabs>
        <w:spacing w:beforeLines="40" w:before="96" w:afterLines="20" w:after="48"/>
      </w:pPr>
      <w:r w:rsidRPr="009E4B8C">
        <w:t xml:space="preserve">En 1713 aparece la obra capital </w:t>
      </w:r>
      <w:r w:rsidR="002F5BBC" w:rsidRPr="009E4B8C">
        <w:t>en relación con el</w:t>
      </w:r>
      <w:r w:rsidRPr="009E4B8C">
        <w:t xml:space="preserve"> tema que nos ocupa </w:t>
      </w:r>
      <w:proofErr w:type="spellStart"/>
      <w:r w:rsidRPr="009E4B8C">
        <w:t>Ars</w:t>
      </w:r>
      <w:proofErr w:type="spellEnd"/>
      <w:r w:rsidRPr="009E4B8C">
        <w:t xml:space="preserve"> </w:t>
      </w:r>
      <w:proofErr w:type="spellStart"/>
      <w:r w:rsidRPr="009E4B8C">
        <w:t>Conjectandi</w:t>
      </w:r>
      <w:proofErr w:type="spellEnd"/>
      <w:r w:rsidRPr="009E4B8C">
        <w:t xml:space="preserve"> (el arte de la conjetura). La relación de los Bernoulli no fue del todo fluida como es normal, esto explica el que siendo su hermano John el sucesor de la cátedra de Basilea de Jacob, hubiera que esperar a que un sobrino de ambos Nicolás (1687/1759) se encargara de publicar la obra. El libro está dividido en cuatro partes la primera tres partes establece la regla de la multiplicación y de la probabilidad, la distribución binomial, la probabilidad de ganar un juego.</w:t>
      </w:r>
    </w:p>
    <w:p w14:paraId="296C0ADF" w14:textId="77777777" w:rsidR="009E4B8C" w:rsidRDefault="009E4B8C" w:rsidP="00824107">
      <w:pPr>
        <w:tabs>
          <w:tab w:val="left" w:pos="1276"/>
        </w:tabs>
        <w:spacing w:beforeLines="40" w:before="96" w:afterLines="20" w:after="48"/>
      </w:pPr>
    </w:p>
    <w:p w14:paraId="30E9D6D1" w14:textId="12DC197A" w:rsidR="009E4B8C" w:rsidRDefault="009E4B8C" w:rsidP="00824107">
      <w:pPr>
        <w:tabs>
          <w:tab w:val="left" w:pos="1276"/>
        </w:tabs>
        <w:spacing w:beforeLines="40" w:before="96" w:afterLines="20" w:after="48"/>
      </w:pPr>
      <w:r w:rsidRPr="009E4B8C">
        <w:t>Nuestro cerebro utiliza probabilidades en la mayoría de sus razonamientos: ejemplo, identificar una palabra</w:t>
      </w:r>
      <w:r w:rsidR="008D0C2C">
        <w:t xml:space="preserve"> </w:t>
      </w:r>
      <w:r w:rsidRPr="009E4B8C">
        <w:t>/ una frase dicha por otra persona. Sin embargo, aun así, nuestro cerebro es capaz de identificarla por semejanza (probabilidades) con otras entonaciones y pronunciaciones que hemos escuchado antes. Esto no es más que un cálculo de la probabilidad de que esta palabra recientemente sea la misma que hayamos escuchado antes. De la misma forma, para situaciones en las que no tenemos seguridad en un 100%, al buscar algo parecido o “lo más probable” no hacemos más que utilizar esta importante ciencia.</w:t>
      </w:r>
    </w:p>
    <w:p w14:paraId="15E2E68C" w14:textId="77777777" w:rsidR="009E4B8C" w:rsidRDefault="009E4B8C" w:rsidP="00824107">
      <w:pPr>
        <w:tabs>
          <w:tab w:val="left" w:pos="1276"/>
        </w:tabs>
        <w:spacing w:beforeLines="40" w:before="96" w:afterLines="20" w:after="48"/>
      </w:pPr>
    </w:p>
    <w:p w14:paraId="3CB33B70" w14:textId="77777777" w:rsidR="009E4B8C" w:rsidRDefault="00C538FF" w:rsidP="00824107">
      <w:pPr>
        <w:tabs>
          <w:tab w:val="left" w:pos="1276"/>
        </w:tabs>
        <w:spacing w:beforeLines="40" w:before="96" w:afterLines="20" w:after="48"/>
      </w:pPr>
      <w:r>
        <w:t>E</w:t>
      </w:r>
      <w:r w:rsidR="009E4B8C" w:rsidRPr="009E4B8C">
        <w:t xml:space="preserve">n los últimos años, parece haber resurgido el interés por la Historia de la Ciencia en general, lo que también ha ocurrido en el campo de la historia del </w:t>
      </w:r>
      <w:r w:rsidR="004D0820" w:rsidRPr="009E4B8C">
        <w:t>Cálculo</w:t>
      </w:r>
      <w:r w:rsidR="009E4B8C" w:rsidRPr="009E4B8C">
        <w:t xml:space="preserve"> de la Probabilidad y de la Estadística, como lo demuestra el creciente. La probabilidad </w:t>
      </w:r>
      <w:r w:rsidR="009E4B8C" w:rsidRPr="009E4B8C">
        <w:lastRenderedPageBreak/>
        <w:t xml:space="preserve">constituye un importante parámetro en la determinación de las diversas casualidades obtenidas tras una serie de eventos esperados dentro de un rango estadístico. Se puede decir razonablemente que el descubrimiento de métodos rigurosos para calcular y combinar los cálculos de probabilidad ha tenido un profundo efecto en la sociedad moderna. Por consiguiente, puede ser de alguna importancia para la mayoría de los ciudadanos entender </w:t>
      </w:r>
      <w:r w:rsidR="004D0820" w:rsidRPr="009E4B8C">
        <w:t>cómo</w:t>
      </w:r>
      <w:r w:rsidR="009E4B8C" w:rsidRPr="009E4B8C">
        <w:t xml:space="preserve"> se calculan los pronósticos y las probabilidades, y como contribuyen a la reputación y a las decisiones, especialmente en una democracia.</w:t>
      </w:r>
    </w:p>
    <w:p w14:paraId="42FC0277" w14:textId="77777777" w:rsidR="00AF6DC0" w:rsidRDefault="00AF6DC0" w:rsidP="00824107">
      <w:pPr>
        <w:tabs>
          <w:tab w:val="left" w:pos="1276"/>
        </w:tabs>
        <w:spacing w:beforeLines="40" w:before="96" w:afterLines="20" w:after="48"/>
      </w:pPr>
    </w:p>
    <w:p w14:paraId="58F773B5" w14:textId="77777777" w:rsidR="00AF6DC0" w:rsidRDefault="00C538FF" w:rsidP="00824107">
      <w:pPr>
        <w:tabs>
          <w:tab w:val="left" w:pos="1276"/>
        </w:tabs>
        <w:spacing w:beforeLines="40" w:before="96" w:afterLines="20" w:after="48"/>
      </w:pPr>
      <w:r w:rsidRPr="00C538FF">
        <w:t>Se puede decir que no existe una cosa llamada probabilidad, puede decir que la probabilidad es la medida de nuestro grado de incertidumbre que demuestra ignorancia dado una situación Ejemplo: Una probabilidad de 1 entre 52 de que la primera carta de una baraja es la J de diamantes. Sin embargo, si uno mira la primera carta y la reemplaza, entonces la probabilidad es o bien 100% o 100%, y la elección correcta puede ser hecha con precisión por el que ve la carta. La física moderna proporciona ejemplos importantes de situaciones determin</w:t>
      </w:r>
      <w:r w:rsidR="00D507D2">
        <w:t>ísticas</w:t>
      </w:r>
      <w:r w:rsidRPr="00C538FF">
        <w:t xml:space="preserve"> donde solo la descripción probabilística es factible debido a complejidad del </w:t>
      </w:r>
      <w:r w:rsidR="006E7E9E" w:rsidRPr="00C538FF">
        <w:t>sistema,</w:t>
      </w:r>
      <w:r w:rsidRPr="00C538FF">
        <w:t xml:space="preserve"> así como ejemplo de fenómenos realmente aleatorios.</w:t>
      </w:r>
    </w:p>
    <w:p w14:paraId="281ED6D9" w14:textId="77777777" w:rsidR="00C538FF" w:rsidRDefault="00C538FF" w:rsidP="00824107">
      <w:pPr>
        <w:tabs>
          <w:tab w:val="left" w:pos="1276"/>
        </w:tabs>
        <w:spacing w:beforeLines="40" w:before="96" w:afterLines="20" w:after="48"/>
      </w:pPr>
    </w:p>
    <w:p w14:paraId="4225127B" w14:textId="232D44FC" w:rsidR="00C538FF" w:rsidRDefault="00C538FF" w:rsidP="00824107">
      <w:pPr>
        <w:tabs>
          <w:tab w:val="left" w:pos="1276"/>
        </w:tabs>
        <w:spacing w:beforeLines="40" w:before="96" w:afterLines="20" w:after="48"/>
      </w:pPr>
    </w:p>
    <w:p w14:paraId="1ABC3CEF" w14:textId="427A57F1" w:rsidR="0072672B" w:rsidRDefault="0072672B" w:rsidP="00824107">
      <w:pPr>
        <w:tabs>
          <w:tab w:val="left" w:pos="1276"/>
        </w:tabs>
        <w:spacing w:beforeLines="40" w:before="96" w:afterLines="20" w:after="48"/>
      </w:pPr>
    </w:p>
    <w:p w14:paraId="6A8C9E73" w14:textId="2FA7A32E" w:rsidR="0072672B" w:rsidRDefault="0072672B" w:rsidP="00824107">
      <w:pPr>
        <w:tabs>
          <w:tab w:val="left" w:pos="1276"/>
        </w:tabs>
        <w:spacing w:beforeLines="40" w:before="96" w:afterLines="20" w:after="48"/>
      </w:pPr>
    </w:p>
    <w:p w14:paraId="4D2BE9C9" w14:textId="28B4A833" w:rsidR="0072672B" w:rsidRDefault="0072672B" w:rsidP="00824107">
      <w:pPr>
        <w:tabs>
          <w:tab w:val="left" w:pos="1276"/>
        </w:tabs>
        <w:spacing w:beforeLines="40" w:before="96" w:afterLines="20" w:after="48"/>
      </w:pPr>
    </w:p>
    <w:p w14:paraId="35A580BF" w14:textId="2948FF85" w:rsidR="0072672B" w:rsidRDefault="0072672B" w:rsidP="00824107">
      <w:pPr>
        <w:tabs>
          <w:tab w:val="left" w:pos="1276"/>
        </w:tabs>
        <w:spacing w:beforeLines="40" w:before="96" w:afterLines="20" w:after="48"/>
      </w:pPr>
    </w:p>
    <w:p w14:paraId="707F6CE0" w14:textId="6380CC3A" w:rsidR="0072672B" w:rsidRDefault="0072672B" w:rsidP="00824107">
      <w:pPr>
        <w:tabs>
          <w:tab w:val="left" w:pos="1276"/>
        </w:tabs>
        <w:spacing w:beforeLines="40" w:before="96" w:afterLines="20" w:after="48"/>
      </w:pPr>
    </w:p>
    <w:p w14:paraId="5F27BAD7" w14:textId="77777777" w:rsidR="0072672B" w:rsidRDefault="0072672B" w:rsidP="00824107">
      <w:pPr>
        <w:tabs>
          <w:tab w:val="left" w:pos="1276"/>
        </w:tabs>
        <w:spacing w:beforeLines="40" w:before="96" w:afterLines="20" w:after="48"/>
      </w:pPr>
    </w:p>
    <w:p w14:paraId="2342D5BF" w14:textId="77777777" w:rsidR="00AF6DC0" w:rsidRDefault="00AF6DC0" w:rsidP="00824107">
      <w:pPr>
        <w:tabs>
          <w:tab w:val="left" w:pos="1276"/>
        </w:tabs>
        <w:spacing w:beforeLines="40" w:before="96" w:afterLines="20" w:after="48"/>
      </w:pPr>
    </w:p>
    <w:p w14:paraId="560ECACA" w14:textId="77777777" w:rsidR="00AB2DF6" w:rsidRDefault="00803BE0" w:rsidP="00824107">
      <w:pPr>
        <w:spacing w:beforeLines="40" w:before="96" w:afterLines="20" w:after="48"/>
      </w:pPr>
      <w:r>
        <w:rPr>
          <w:noProof/>
          <w:lang w:eastAsia="es-NI"/>
        </w:rPr>
        <w:lastRenderedPageBreak/>
        <mc:AlternateContent>
          <mc:Choice Requires="wpg">
            <w:drawing>
              <wp:anchor distT="0" distB="0" distL="114300" distR="114300" simplePos="0" relativeHeight="251666432" behindDoc="0" locked="0" layoutInCell="1" allowOverlap="1" wp14:anchorId="6F3271DC" wp14:editId="7D46E4AD">
                <wp:simplePos x="0" y="0"/>
                <wp:positionH relativeFrom="column">
                  <wp:posOffset>-419735</wp:posOffset>
                </wp:positionH>
                <wp:positionV relativeFrom="paragraph">
                  <wp:posOffset>-117607</wp:posOffset>
                </wp:positionV>
                <wp:extent cx="6524996" cy="342265"/>
                <wp:effectExtent l="0" t="0" r="9525"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24996" cy="342265"/>
                          <a:chOff x="966" y="5881"/>
                          <a:chExt cx="10063"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70531" w14:textId="77777777" w:rsidR="00B85948" w:rsidRPr="00A32AB9" w:rsidRDefault="00B85948" w:rsidP="00DA1351">
                              <w:pPr>
                                <w:pStyle w:val="Ttulo1"/>
                              </w:pPr>
                              <w:bookmarkStart w:id="9" w:name="_Toc46999615"/>
                              <w:bookmarkStart w:id="10" w:name="_Toc51942772"/>
                              <w:bookmarkStart w:id="11" w:name="_Toc55016533"/>
                              <w:r w:rsidRPr="00A32AB9">
                                <w:t>Desarrollo de Contenidos</w:t>
                              </w:r>
                              <w:bookmarkEnd w:id="9"/>
                              <w:bookmarkEnd w:id="10"/>
                              <w:bookmarkEnd w:id="11"/>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464"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F3271DC" id="Grupo 23" o:spid="_x0000_s1034" style="position:absolute;left:0;text-align:left;margin-left:-33.05pt;margin-top:-9.25pt;width:513.8pt;height:26.95pt;z-index:251666432" coordorigin="966,5881" coordsize="10063,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L6O33wzCVe//T/lta5jAgQINE/g6687k99+++20eZWpiAABAgQIECBAgACBtgj89tvX&#10;523pRR8ECBAgQIAAAQIECBAgQKB0ga//r973Zwlh9ssPAQIECKxY4H/8j//xOpUw++WHAAECBAgQ&#10;IECAAAECBAgQIECAAAECBAgQIECAAAECfyvgehcbh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74E70531" w14:textId="77777777" w:rsidR="00B85948" w:rsidRPr="00A32AB9" w:rsidRDefault="00B85948" w:rsidP="00DA1351">
                        <w:pPr>
                          <w:pStyle w:val="Ttulo1"/>
                        </w:pPr>
                        <w:bookmarkStart w:id="12" w:name="_Toc46999615"/>
                        <w:bookmarkStart w:id="13" w:name="_Toc51942772"/>
                        <w:bookmarkStart w:id="14" w:name="_Toc55016533"/>
                        <w:r w:rsidRPr="00A32AB9">
                          <w:t>Desarrollo de Contenidos</w:t>
                        </w:r>
                        <w:bookmarkEnd w:id="12"/>
                        <w:bookmarkEnd w:id="13"/>
                        <w:bookmarkEnd w:id="14"/>
                        <w:r w:rsidRPr="00A32AB9">
                          <w:t xml:space="preserve"> </w:t>
                        </w:r>
                      </w:p>
                    </w:txbxContent>
                  </v:textbox>
                </v:shape>
                <v:shape id="Imagen 6252" o:spid="_x0000_s1036" type="#_x0000_t75" style="position:absolute;left:5464;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10868F63" w14:textId="77777777" w:rsidR="00554C04" w:rsidRDefault="00554C04" w:rsidP="00824107">
      <w:pPr>
        <w:tabs>
          <w:tab w:val="left" w:pos="3075"/>
        </w:tabs>
        <w:spacing w:beforeLines="40" w:before="96" w:afterLines="20" w:after="48"/>
      </w:pPr>
    </w:p>
    <w:p w14:paraId="153780F0" w14:textId="77777777" w:rsidR="00554C04" w:rsidRDefault="00554C04" w:rsidP="00824107">
      <w:pPr>
        <w:pStyle w:val="Ttulo2"/>
        <w:spacing w:beforeLines="40" w:before="96" w:afterLines="20" w:after="48"/>
      </w:pPr>
      <w:bookmarkStart w:id="15" w:name="_Toc55016534"/>
      <w:bookmarkStart w:id="16" w:name="_Hlk55190617"/>
      <w:r>
        <w:t>Conceptos básicos</w:t>
      </w:r>
      <w:bookmarkEnd w:id="15"/>
    </w:p>
    <w:p w14:paraId="0D5A44F7" w14:textId="77777777" w:rsidR="00F1095D" w:rsidRDefault="00F1095D" w:rsidP="00824107">
      <w:pPr>
        <w:tabs>
          <w:tab w:val="left" w:pos="3075"/>
        </w:tabs>
        <w:spacing w:beforeLines="40" w:before="96" w:afterLines="20" w:after="48"/>
        <w:rPr>
          <w:b/>
          <w:bCs/>
        </w:rPr>
      </w:pPr>
    </w:p>
    <w:p w14:paraId="5B148009" w14:textId="77777777" w:rsidR="00FC4845" w:rsidRPr="00FC4845" w:rsidRDefault="00554C04" w:rsidP="00824107">
      <w:pPr>
        <w:tabs>
          <w:tab w:val="left" w:pos="3075"/>
        </w:tabs>
        <w:spacing w:beforeLines="40" w:before="96" w:afterLines="20" w:after="48"/>
      </w:pPr>
      <w:r w:rsidRPr="00FC4845">
        <w:rPr>
          <w:b/>
          <w:bCs/>
        </w:rPr>
        <w:t>Espacio muestra</w:t>
      </w:r>
      <w:r w:rsidR="0027776B" w:rsidRPr="00FC4845">
        <w:rPr>
          <w:b/>
          <w:bCs/>
        </w:rPr>
        <w:t>l</w:t>
      </w:r>
      <w:r w:rsidR="00FC4845">
        <w:t xml:space="preserve">: </w:t>
      </w:r>
      <w:r w:rsidR="00FC4845" w:rsidRPr="00FC4845">
        <w:t>Es el conjunto de </w:t>
      </w:r>
      <w:r w:rsidR="00FC4845" w:rsidRPr="00FC4845">
        <w:rPr>
          <w:u w:val="single"/>
        </w:rPr>
        <w:t>todos los resultados posibles</w:t>
      </w:r>
      <w:r w:rsidR="00FC4845" w:rsidRPr="00FC4845">
        <w:t> de un experimento aleatorio.</w:t>
      </w:r>
    </w:p>
    <w:p w14:paraId="3C80BDF9" w14:textId="77777777" w:rsidR="00FC4845" w:rsidRPr="00FC4845" w:rsidRDefault="00FC4845" w:rsidP="00824107">
      <w:pPr>
        <w:numPr>
          <w:ilvl w:val="0"/>
          <w:numId w:val="1"/>
        </w:numPr>
        <w:tabs>
          <w:tab w:val="left" w:pos="3075"/>
        </w:tabs>
        <w:spacing w:beforeLines="40" w:before="96" w:afterLines="20" w:after="48"/>
      </w:pPr>
      <w:r w:rsidRPr="00FC4845">
        <w:t>Si se lanza un dado, el espacio muestral está compuesto por los siguientes elementos: S</w:t>
      </w:r>
      <w:r w:rsidR="00F1095D">
        <w:t xml:space="preserve"> </w:t>
      </w:r>
      <w:r w:rsidRPr="00FC4845">
        <w:t>=</w:t>
      </w:r>
      <w:r w:rsidR="00F1095D">
        <w:t xml:space="preserve"> </w:t>
      </w:r>
      <w:r w:rsidRPr="00FC4845">
        <w:t>{1, 2, 3, 4, 5, 6}.</w:t>
      </w:r>
    </w:p>
    <w:p w14:paraId="3204D818" w14:textId="77777777" w:rsidR="00FC4845" w:rsidRPr="00FC4845" w:rsidRDefault="00FC4845" w:rsidP="00824107">
      <w:pPr>
        <w:numPr>
          <w:ilvl w:val="0"/>
          <w:numId w:val="1"/>
        </w:numPr>
        <w:tabs>
          <w:tab w:val="left" w:pos="3075"/>
        </w:tabs>
        <w:spacing w:beforeLines="40" w:before="96" w:afterLines="20" w:after="48"/>
      </w:pPr>
      <w:r w:rsidRPr="00FC4845">
        <w:t>Si se lanza una moneda que tiene dos caras: perro (P) y gato (G), el espacio muestral está compuesto por: S</w:t>
      </w:r>
      <w:r w:rsidR="00F1095D">
        <w:t xml:space="preserve"> </w:t>
      </w:r>
      <w:r w:rsidRPr="00FC4845">
        <w:t>=</w:t>
      </w:r>
      <w:r w:rsidR="00F1095D">
        <w:t xml:space="preserve"> </w:t>
      </w:r>
      <w:r w:rsidRPr="00FC4845">
        <w:t>{P, G}.</w:t>
      </w:r>
    </w:p>
    <w:p w14:paraId="7EE2D400" w14:textId="77777777" w:rsidR="00FC4845" w:rsidRPr="00FC4845" w:rsidRDefault="00FC4845" w:rsidP="00824107">
      <w:pPr>
        <w:numPr>
          <w:ilvl w:val="0"/>
          <w:numId w:val="1"/>
        </w:numPr>
        <w:tabs>
          <w:tab w:val="left" w:pos="3075"/>
        </w:tabs>
        <w:spacing w:beforeLines="40" w:before="96" w:afterLines="20" w:after="48"/>
      </w:pPr>
      <w:r w:rsidRPr="00FC4845">
        <w:t>Si se lanzan dos monedas, el espacio muestral está compuesto por: S</w:t>
      </w:r>
      <w:r w:rsidR="00F1095D">
        <w:t xml:space="preserve"> </w:t>
      </w:r>
      <w:r w:rsidRPr="00FC4845">
        <w:t>=</w:t>
      </w:r>
      <w:r w:rsidR="00F1095D">
        <w:t xml:space="preserve"> </w:t>
      </w:r>
      <w:r w:rsidRPr="00FC4845">
        <w:t>{(P, P), (P, G), (G, P), (G, G)}.</w:t>
      </w:r>
    </w:p>
    <w:p w14:paraId="5EEC088C" w14:textId="77777777" w:rsidR="00FC4845" w:rsidRPr="00FC4845" w:rsidRDefault="00FC4845" w:rsidP="00824107">
      <w:pPr>
        <w:numPr>
          <w:ilvl w:val="0"/>
          <w:numId w:val="1"/>
        </w:numPr>
        <w:tabs>
          <w:tab w:val="left" w:pos="3075"/>
        </w:tabs>
        <w:spacing w:beforeLines="40" w:before="96" w:afterLines="20" w:after="48"/>
      </w:pPr>
      <w:r w:rsidRPr="00FC4845">
        <w:t>Si se lanza un dado y una moneda, el espacio muestral está compuesto por: S</w:t>
      </w:r>
      <w:r w:rsidR="00F1095D">
        <w:t xml:space="preserve"> </w:t>
      </w:r>
      <w:r w:rsidRPr="00FC4845">
        <w:t>=</w:t>
      </w:r>
      <w:r w:rsidR="00F1095D">
        <w:t xml:space="preserve"> </w:t>
      </w:r>
      <w:r w:rsidRPr="00FC4845">
        <w:t>{(1,P),(1,G),(2,P),(2,G),(3,P),(3,G),(4,P),(4,G),(5,P),(5,G),(6,P),(6,G)}</w:t>
      </w:r>
    </w:p>
    <w:p w14:paraId="2010C924" w14:textId="77777777" w:rsidR="00FC4845" w:rsidRDefault="00FC4845" w:rsidP="00824107">
      <w:pPr>
        <w:tabs>
          <w:tab w:val="left" w:pos="3075"/>
        </w:tabs>
        <w:spacing w:beforeLines="40" w:before="96" w:afterLines="20" w:after="48"/>
      </w:pPr>
    </w:p>
    <w:p w14:paraId="3533309F" w14:textId="77777777" w:rsidR="00FE0025" w:rsidRPr="00FE0025" w:rsidRDefault="00554C04" w:rsidP="00FE0025">
      <w:pPr>
        <w:tabs>
          <w:tab w:val="left" w:pos="3075"/>
        </w:tabs>
        <w:spacing w:beforeLines="40" w:before="96" w:afterLines="20" w:after="48"/>
      </w:pPr>
      <w:r w:rsidRPr="00F1095D">
        <w:rPr>
          <w:b/>
          <w:bCs/>
        </w:rPr>
        <w:t>Experimento</w:t>
      </w:r>
      <w:r w:rsidR="00F1095D" w:rsidRPr="00F1095D">
        <w:t xml:space="preserve">: </w:t>
      </w:r>
      <w:r w:rsidR="00FE0025" w:rsidRPr="00FE0025">
        <w:t>Es la reproducción controlada de un fenómeno; y </w:t>
      </w:r>
      <w:r w:rsidR="00FE0025" w:rsidRPr="00FE0025">
        <w:rPr>
          <w:u w:val="single"/>
        </w:rPr>
        <w:t>cuyo resultado depende del azar</w:t>
      </w:r>
      <w:r w:rsidR="00FE0025" w:rsidRPr="00FE0025">
        <w:rPr>
          <w:b/>
          <w:bCs/>
        </w:rPr>
        <w:t>.</w:t>
      </w:r>
      <w:r w:rsidR="00FE0025" w:rsidRPr="00FE0025">
        <w:t> Ejemplos:</w:t>
      </w:r>
    </w:p>
    <w:p w14:paraId="07DD0434" w14:textId="77777777" w:rsidR="00FE0025" w:rsidRPr="00FE0025" w:rsidRDefault="00FE0025" w:rsidP="00FE0025">
      <w:pPr>
        <w:numPr>
          <w:ilvl w:val="0"/>
          <w:numId w:val="11"/>
        </w:numPr>
        <w:tabs>
          <w:tab w:val="left" w:pos="3075"/>
        </w:tabs>
        <w:spacing w:beforeLines="40" w:before="96" w:afterLines="20" w:after="48"/>
      </w:pPr>
      <w:r w:rsidRPr="00FE0025">
        <w:t>Lanzamiento de un dado.</w:t>
      </w:r>
    </w:p>
    <w:p w14:paraId="44F6FA75" w14:textId="77777777" w:rsidR="00FE0025" w:rsidRPr="00FE0025" w:rsidRDefault="00FE0025" w:rsidP="00FE0025">
      <w:pPr>
        <w:numPr>
          <w:ilvl w:val="0"/>
          <w:numId w:val="11"/>
        </w:numPr>
        <w:tabs>
          <w:tab w:val="left" w:pos="3075"/>
        </w:tabs>
        <w:spacing w:beforeLines="40" w:before="96" w:afterLines="20" w:after="48"/>
      </w:pPr>
      <w:r w:rsidRPr="00FE0025">
        <w:t>Lanzamiento de una moneda.</w:t>
      </w:r>
    </w:p>
    <w:p w14:paraId="51F343DA" w14:textId="77777777" w:rsidR="00FE0025" w:rsidRPr="00FE0025" w:rsidRDefault="00FE0025" w:rsidP="00FE0025">
      <w:pPr>
        <w:tabs>
          <w:tab w:val="left" w:pos="3075"/>
        </w:tabs>
        <w:spacing w:beforeLines="40" w:before="96" w:afterLines="20" w:after="48"/>
      </w:pPr>
      <w:r w:rsidRPr="00FE0025">
        <w:t>Un experimento aleatorio puede ser repetido bajo las mismas condiciones, y se puede describir el número de resultados posibles.</w:t>
      </w:r>
    </w:p>
    <w:p w14:paraId="633A7F5D" w14:textId="7C7EEADE" w:rsidR="00803BE0" w:rsidRDefault="00803BE0" w:rsidP="00FE0025">
      <w:pPr>
        <w:tabs>
          <w:tab w:val="left" w:pos="3075"/>
        </w:tabs>
        <w:spacing w:beforeLines="40" w:before="96" w:afterLines="20" w:after="48"/>
        <w:rPr>
          <w:b/>
          <w:bCs/>
        </w:rPr>
      </w:pPr>
    </w:p>
    <w:p w14:paraId="56350666" w14:textId="77777777" w:rsidR="00356B85" w:rsidRPr="00356B85" w:rsidRDefault="00554C04" w:rsidP="00824107">
      <w:pPr>
        <w:tabs>
          <w:tab w:val="left" w:pos="3075"/>
        </w:tabs>
        <w:spacing w:beforeLines="40" w:before="96" w:afterLines="20" w:after="48"/>
      </w:pPr>
      <w:r w:rsidRPr="00356B85">
        <w:rPr>
          <w:b/>
          <w:bCs/>
        </w:rPr>
        <w:t>Evento</w:t>
      </w:r>
      <w:r w:rsidR="00356B85" w:rsidRPr="00356B85">
        <w:t>: Conjunto de uno o más resultados del experimento aleatorio.</w:t>
      </w:r>
    </w:p>
    <w:p w14:paraId="4B435B4F" w14:textId="77777777" w:rsidR="00356B85" w:rsidRPr="00356B85" w:rsidRDefault="00356B85" w:rsidP="00824107">
      <w:pPr>
        <w:numPr>
          <w:ilvl w:val="0"/>
          <w:numId w:val="2"/>
        </w:numPr>
        <w:tabs>
          <w:tab w:val="left" w:pos="3075"/>
        </w:tabs>
        <w:spacing w:beforeLines="40" w:before="96" w:afterLines="20" w:after="48"/>
      </w:pPr>
      <w:r w:rsidRPr="00356B85">
        <w:t>Si A = {obtener un número 5 al lanzar un dado}, entonces, A</w:t>
      </w:r>
      <w:r w:rsidR="00803BE0">
        <w:t xml:space="preserve"> </w:t>
      </w:r>
      <w:r w:rsidRPr="00356B85">
        <w:t>=</w:t>
      </w:r>
      <w:r w:rsidR="00803BE0">
        <w:t xml:space="preserve"> </w:t>
      </w:r>
      <w:r w:rsidRPr="00356B85">
        <w:t>{5}.</w:t>
      </w:r>
    </w:p>
    <w:p w14:paraId="7212C0E2" w14:textId="77777777" w:rsidR="00356B85" w:rsidRPr="00356B85" w:rsidRDefault="00356B85" w:rsidP="00824107">
      <w:pPr>
        <w:numPr>
          <w:ilvl w:val="0"/>
          <w:numId w:val="2"/>
        </w:numPr>
        <w:tabs>
          <w:tab w:val="left" w:pos="3075"/>
        </w:tabs>
        <w:spacing w:beforeLines="40" w:before="96" w:afterLines="20" w:after="48"/>
      </w:pPr>
      <w:r w:rsidRPr="00356B85">
        <w:t>Si B = {obtener un número mayor que 3 al lanzar un dado}, entonces, B</w:t>
      </w:r>
      <w:r w:rsidR="00803BE0">
        <w:t xml:space="preserve"> </w:t>
      </w:r>
      <w:r w:rsidRPr="00356B85">
        <w:t>=</w:t>
      </w:r>
      <w:r w:rsidR="00803BE0">
        <w:t xml:space="preserve"> </w:t>
      </w:r>
      <w:r w:rsidRPr="00356B85">
        <w:t>{4, 5, 6}.</w:t>
      </w:r>
    </w:p>
    <w:p w14:paraId="547EA07A" w14:textId="77777777" w:rsidR="00356B85" w:rsidRPr="00356B85" w:rsidRDefault="00356B85" w:rsidP="00824107">
      <w:pPr>
        <w:numPr>
          <w:ilvl w:val="0"/>
          <w:numId w:val="2"/>
        </w:numPr>
        <w:tabs>
          <w:tab w:val="left" w:pos="3075"/>
        </w:tabs>
        <w:spacing w:beforeLines="40" w:before="96" w:afterLines="20" w:after="48"/>
      </w:pPr>
      <w:r w:rsidRPr="00356B85">
        <w:lastRenderedPageBreak/>
        <w:t>Si C = {obtener un número par al lanzar un dado}, entonces, C</w:t>
      </w:r>
      <w:r w:rsidR="00803BE0">
        <w:t xml:space="preserve"> </w:t>
      </w:r>
      <w:r w:rsidRPr="00356B85">
        <w:t>=</w:t>
      </w:r>
      <w:r w:rsidR="00803BE0">
        <w:t xml:space="preserve"> </w:t>
      </w:r>
      <w:r w:rsidRPr="00356B85">
        <w:t>{2, 4, 6}.</w:t>
      </w:r>
    </w:p>
    <w:p w14:paraId="18DF4443" w14:textId="77777777" w:rsidR="00356B85" w:rsidRPr="00356B85" w:rsidRDefault="00356B85" w:rsidP="00824107">
      <w:pPr>
        <w:numPr>
          <w:ilvl w:val="0"/>
          <w:numId w:val="2"/>
        </w:numPr>
        <w:tabs>
          <w:tab w:val="left" w:pos="3075"/>
        </w:tabs>
        <w:spacing w:beforeLines="40" w:before="96" w:afterLines="20" w:after="48"/>
      </w:pPr>
      <w:r w:rsidRPr="00356B85">
        <w:t>Si D = {obtener al menos 1 gato al lanzar 2 monedas}, entonces, D</w:t>
      </w:r>
      <w:r w:rsidR="00803BE0">
        <w:t xml:space="preserve"> </w:t>
      </w:r>
      <w:r w:rsidRPr="00356B85">
        <w:t>=</w:t>
      </w:r>
      <w:r w:rsidR="00803BE0">
        <w:t xml:space="preserve"> </w:t>
      </w:r>
      <w:r w:rsidRPr="00356B85">
        <w:t>{(P, G), (G, P), (G, G)}</w:t>
      </w:r>
    </w:p>
    <w:p w14:paraId="484A6CF2" w14:textId="77777777" w:rsidR="00554C04" w:rsidRDefault="00554C04" w:rsidP="00824107">
      <w:pPr>
        <w:tabs>
          <w:tab w:val="left" w:pos="3075"/>
        </w:tabs>
        <w:spacing w:beforeLines="40" w:before="96" w:afterLines="20" w:after="48"/>
      </w:pPr>
    </w:p>
    <w:p w14:paraId="6A425900" w14:textId="77777777" w:rsidR="00554C04" w:rsidRDefault="00554C04" w:rsidP="00824107">
      <w:pPr>
        <w:pStyle w:val="Ttulo2"/>
        <w:spacing w:beforeLines="40" w:before="96" w:afterLines="20" w:after="48"/>
      </w:pPr>
      <w:bookmarkStart w:id="17" w:name="_Toc55016535"/>
      <w:r>
        <w:t>Tipos de probabilidad</w:t>
      </w:r>
      <w:bookmarkEnd w:id="17"/>
    </w:p>
    <w:p w14:paraId="0E5D5415" w14:textId="77777777" w:rsidR="00554C04" w:rsidRDefault="00554C04" w:rsidP="00824107">
      <w:pPr>
        <w:pStyle w:val="Ttulo3"/>
        <w:spacing w:beforeLines="40" w:before="96" w:afterLines="20" w:after="48"/>
      </w:pPr>
      <w:bookmarkStart w:id="18" w:name="_Toc55016536"/>
      <w:r w:rsidRPr="00C538FF">
        <w:t>Clásica</w:t>
      </w:r>
      <w:bookmarkEnd w:id="18"/>
    </w:p>
    <w:p w14:paraId="2D6F5F81" w14:textId="77777777" w:rsidR="00CE3419" w:rsidRDefault="00CE3419" w:rsidP="00824107">
      <w:pPr>
        <w:spacing w:beforeLines="40" w:before="96" w:afterLines="20" w:after="48"/>
      </w:pPr>
      <w:r>
        <w:rPr>
          <w:noProof/>
        </w:rPr>
        <w:drawing>
          <wp:anchor distT="0" distB="0" distL="114300" distR="114300" simplePos="0" relativeHeight="251669504" behindDoc="1" locked="0" layoutInCell="1" allowOverlap="1" wp14:anchorId="23BFC672" wp14:editId="0F2CD829">
            <wp:simplePos x="0" y="0"/>
            <wp:positionH relativeFrom="column">
              <wp:posOffset>1302531</wp:posOffset>
            </wp:positionH>
            <wp:positionV relativeFrom="paragraph">
              <wp:posOffset>499159</wp:posOffset>
            </wp:positionV>
            <wp:extent cx="2743200" cy="474969"/>
            <wp:effectExtent l="0" t="0" r="0" b="1905"/>
            <wp:wrapTight wrapText="bothSides">
              <wp:wrapPolygon edited="0">
                <wp:start x="0" y="0"/>
                <wp:lineTo x="0" y="20819"/>
                <wp:lineTo x="21450" y="20819"/>
                <wp:lineTo x="21450" y="0"/>
                <wp:lineTo x="0" y="0"/>
              </wp:wrapPolygon>
            </wp:wrapTight>
            <wp:docPr id="9" name="Imagen 9" descr="fórmula de prob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de probabilida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43200" cy="474969"/>
                    </a:xfrm>
                    <a:prstGeom prst="rect">
                      <a:avLst/>
                    </a:prstGeom>
                    <a:noFill/>
                    <a:ln>
                      <a:noFill/>
                    </a:ln>
                  </pic:spPr>
                </pic:pic>
              </a:graphicData>
            </a:graphic>
            <wp14:sizeRelH relativeFrom="page">
              <wp14:pctWidth>0</wp14:pctWidth>
            </wp14:sizeRelH>
            <wp14:sizeRelV relativeFrom="page">
              <wp14:pctHeight>0</wp14:pctHeight>
            </wp14:sizeRelV>
          </wp:anchor>
        </w:drawing>
      </w:r>
      <w:r w:rsidRPr="00CE3419">
        <w:t>Probabilidad es un valor entre 0 y 1, que indica la posibilidad relativa de que ocurra un evento</w:t>
      </w:r>
    </w:p>
    <w:p w14:paraId="24AFA258" w14:textId="77777777" w:rsidR="00CE3419" w:rsidRDefault="00CE3419" w:rsidP="00824107">
      <w:pPr>
        <w:spacing w:beforeLines="40" w:before="96" w:afterLines="20" w:after="48"/>
      </w:pPr>
    </w:p>
    <w:p w14:paraId="00F3D294" w14:textId="77777777" w:rsidR="00CE3419" w:rsidRDefault="00CE3419" w:rsidP="00824107">
      <w:pPr>
        <w:spacing w:beforeLines="40" w:before="96" w:afterLines="20" w:after="48"/>
      </w:pPr>
    </w:p>
    <w:p w14:paraId="24E22B9E" w14:textId="77777777" w:rsidR="00CE3419" w:rsidRDefault="00EF0F2A" w:rsidP="00824107">
      <w:pPr>
        <w:spacing w:beforeLines="40" w:before="96" w:afterLines="20" w:after="48"/>
      </w:pPr>
      <w:r w:rsidRPr="00EF0F2A">
        <w:rPr>
          <w:noProof/>
        </w:rPr>
        <w:drawing>
          <wp:anchor distT="0" distB="0" distL="114300" distR="114300" simplePos="0" relativeHeight="251670528" behindDoc="1" locked="0" layoutInCell="1" allowOverlap="1" wp14:anchorId="466D6114" wp14:editId="6D322157">
            <wp:simplePos x="0" y="0"/>
            <wp:positionH relativeFrom="column">
              <wp:posOffset>986008</wp:posOffset>
            </wp:positionH>
            <wp:positionV relativeFrom="paragraph">
              <wp:posOffset>783443</wp:posOffset>
            </wp:positionV>
            <wp:extent cx="4237892" cy="1752786"/>
            <wp:effectExtent l="0" t="0" r="0" b="0"/>
            <wp:wrapTight wrapText="bothSides">
              <wp:wrapPolygon edited="0">
                <wp:start x="0" y="0"/>
                <wp:lineTo x="0" y="21365"/>
                <wp:lineTo x="21461" y="21365"/>
                <wp:lineTo x="21461"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b="15050"/>
                    <a:stretch/>
                  </pic:blipFill>
                  <pic:spPr bwMode="auto">
                    <a:xfrm>
                      <a:off x="0" y="0"/>
                      <a:ext cx="4237892" cy="17527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E3419" w:rsidRPr="00CE3419">
        <w:t>Mientras más se acerca el valor de la probabilidad a 0, disminuye la posibilidad de que ocurra el evento. Mientras más se acerca el valor a 1, aumenta la posibilidad de que ocurra.</w:t>
      </w:r>
    </w:p>
    <w:p w14:paraId="13B01A8E" w14:textId="77777777" w:rsidR="00CE3419" w:rsidRDefault="00CE3419" w:rsidP="00824107">
      <w:pPr>
        <w:spacing w:beforeLines="40" w:before="96" w:afterLines="20" w:after="48"/>
      </w:pPr>
    </w:p>
    <w:p w14:paraId="65F76382" w14:textId="77777777" w:rsidR="00CE3419" w:rsidRDefault="00CE3419" w:rsidP="00824107">
      <w:pPr>
        <w:spacing w:beforeLines="40" w:before="96" w:afterLines="20" w:after="48"/>
      </w:pPr>
    </w:p>
    <w:p w14:paraId="5EB150F9" w14:textId="77777777" w:rsidR="00CE3419" w:rsidRDefault="00CE3419" w:rsidP="00824107">
      <w:pPr>
        <w:spacing w:beforeLines="40" w:before="96" w:afterLines="20" w:after="48"/>
      </w:pPr>
    </w:p>
    <w:p w14:paraId="537C416A" w14:textId="77777777" w:rsidR="00CE3419" w:rsidRDefault="00CE3419" w:rsidP="00824107">
      <w:pPr>
        <w:spacing w:beforeLines="40" w:before="96" w:afterLines="20" w:after="48"/>
      </w:pPr>
    </w:p>
    <w:p w14:paraId="60E65AFE" w14:textId="77777777" w:rsidR="00CE3419" w:rsidRDefault="00CE3419" w:rsidP="00824107">
      <w:pPr>
        <w:spacing w:beforeLines="40" w:before="96" w:afterLines="20" w:after="48"/>
      </w:pPr>
    </w:p>
    <w:p w14:paraId="003DBA2A" w14:textId="77777777" w:rsidR="00CE3419" w:rsidRDefault="00CE3419" w:rsidP="00824107">
      <w:pPr>
        <w:spacing w:beforeLines="40" w:before="96" w:afterLines="20" w:after="48"/>
      </w:pPr>
    </w:p>
    <w:p w14:paraId="5B1B8259" w14:textId="77777777" w:rsidR="00EF0F2A" w:rsidRDefault="00EF0F2A" w:rsidP="00824107">
      <w:pPr>
        <w:spacing w:beforeLines="40" w:before="96" w:afterLines="20" w:after="48"/>
      </w:pPr>
      <w:r>
        <w:t>La probabilidad de que ocurra un evento es 0, si es imposible que ocurra ese evento. Por otro lado, la probabilidad de que un ocurra un evento es 1, si es seguro que ocurrirá ese evento.</w:t>
      </w:r>
    </w:p>
    <w:p w14:paraId="496466CD" w14:textId="77777777" w:rsidR="00EF0F2A" w:rsidRDefault="00EF0F2A" w:rsidP="00824107">
      <w:pPr>
        <w:spacing w:beforeLines="40" w:before="96" w:afterLines="20" w:after="48"/>
      </w:pPr>
    </w:p>
    <w:p w14:paraId="2BC89FDD" w14:textId="77777777" w:rsidR="00D507D2" w:rsidRDefault="00EF0F2A" w:rsidP="00824107">
      <w:pPr>
        <w:spacing w:beforeLines="40" w:before="96" w:afterLines="20" w:after="48"/>
      </w:pPr>
      <w:r>
        <w:t>Ejemplo 1:</w:t>
      </w:r>
      <w:r w:rsidR="00D507D2">
        <w:t xml:space="preserve"> </w:t>
      </w:r>
      <w:r>
        <w:t>La moneda de México, tiene 2 caras: águila y sello. ¿Cuál es la probabilidad de obtener águila al lanzar una moneda?</w:t>
      </w:r>
    </w:p>
    <w:p w14:paraId="4AA9AF83" w14:textId="77777777" w:rsidR="0066151C" w:rsidRDefault="0066151C" w:rsidP="00824107">
      <w:pPr>
        <w:spacing w:beforeLines="40" w:before="96" w:afterLines="20" w:after="48"/>
      </w:pPr>
    </w:p>
    <w:p w14:paraId="6ABF0057" w14:textId="77777777" w:rsidR="00EF0F2A" w:rsidRDefault="00EF0F2A" w:rsidP="00824107">
      <w:pPr>
        <w:spacing w:beforeLines="40" w:before="96" w:afterLines="20" w:after="48"/>
      </w:pPr>
      <w:r>
        <w:lastRenderedPageBreak/>
        <w:t>Solución:</w:t>
      </w:r>
      <w:r w:rsidR="00D507D2">
        <w:t xml:space="preserve"> </w:t>
      </w:r>
      <w:r>
        <w:t>Primero calculamos el número total de casos posibles que se dan al lanzar la moneda. En este problema, son 2 casos posibles, se obtiene águila o se obtiene sello.</w:t>
      </w:r>
    </w:p>
    <w:p w14:paraId="3C7CFBF2" w14:textId="77777777" w:rsidR="00EF0F2A" w:rsidRDefault="00EF0F2A" w:rsidP="00824107">
      <w:pPr>
        <w:spacing w:beforeLines="40" w:before="96" w:afterLines="20" w:after="48"/>
      </w:pPr>
    </w:p>
    <w:p w14:paraId="21DA53CC" w14:textId="77777777" w:rsidR="00CE3419" w:rsidRDefault="007A5EEA" w:rsidP="00824107">
      <w:pPr>
        <w:spacing w:beforeLines="40" w:before="96" w:afterLines="20" w:after="48"/>
      </w:pPr>
      <w:r w:rsidRPr="007A5EEA">
        <w:rPr>
          <w:noProof/>
        </w:rPr>
        <w:drawing>
          <wp:anchor distT="0" distB="0" distL="114300" distR="114300" simplePos="0" relativeHeight="251671552" behindDoc="1" locked="0" layoutInCell="1" allowOverlap="1" wp14:anchorId="37360815" wp14:editId="2EE0E2AD">
            <wp:simplePos x="0" y="0"/>
            <wp:positionH relativeFrom="column">
              <wp:posOffset>1270</wp:posOffset>
            </wp:positionH>
            <wp:positionV relativeFrom="paragraph">
              <wp:posOffset>775286</wp:posOffset>
            </wp:positionV>
            <wp:extent cx="5612130" cy="481330"/>
            <wp:effectExtent l="0" t="0" r="7620" b="0"/>
            <wp:wrapTight wrapText="bothSides">
              <wp:wrapPolygon edited="0">
                <wp:start x="0" y="0"/>
                <wp:lineTo x="0" y="20517"/>
                <wp:lineTo x="21556" y="20517"/>
                <wp:lineTo x="21556"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481330"/>
                    </a:xfrm>
                    <a:prstGeom prst="rect">
                      <a:avLst/>
                    </a:prstGeom>
                  </pic:spPr>
                </pic:pic>
              </a:graphicData>
            </a:graphic>
            <wp14:sizeRelH relativeFrom="page">
              <wp14:pctWidth>0</wp14:pctWidth>
            </wp14:sizeRelH>
            <wp14:sizeRelV relativeFrom="page">
              <wp14:pctHeight>0</wp14:pctHeight>
            </wp14:sizeRelV>
          </wp:anchor>
        </w:drawing>
      </w:r>
      <w:r w:rsidR="00EF0F2A">
        <w:t>Ahora, calculamos el número de casos favorables. Si lanzamos la moneda, tenemos 1 caso de águila. Por lo tanto, la probabilidad de obtener águila sería:</w:t>
      </w:r>
    </w:p>
    <w:p w14:paraId="4FCD8DA1" w14:textId="77777777" w:rsidR="00DD3A79" w:rsidRDefault="00DD3A79" w:rsidP="00824107">
      <w:pPr>
        <w:spacing w:beforeLines="40" w:before="96" w:afterLines="20" w:after="48"/>
      </w:pPr>
    </w:p>
    <w:p w14:paraId="1BBF2F22" w14:textId="77777777" w:rsidR="007A5EEA" w:rsidRDefault="007A5EEA" w:rsidP="00824107">
      <w:pPr>
        <w:spacing w:beforeLines="40" w:before="96" w:afterLines="20" w:after="48"/>
      </w:pPr>
      <w:r>
        <w:t>Podemos colocar como respuesta: 0,5 o 50%.</w:t>
      </w:r>
    </w:p>
    <w:p w14:paraId="107FF66F" w14:textId="77777777" w:rsidR="007A5EEA" w:rsidRDefault="007A5EEA" w:rsidP="00824107">
      <w:pPr>
        <w:spacing w:beforeLines="40" w:before="96" w:afterLines="20" w:after="48"/>
      </w:pPr>
    </w:p>
    <w:p w14:paraId="181DB3F4" w14:textId="77777777" w:rsidR="007A5EEA" w:rsidRDefault="007A5EEA" w:rsidP="00824107">
      <w:pPr>
        <w:spacing w:beforeLines="40" w:before="96" w:afterLines="20" w:after="48"/>
      </w:pPr>
      <w:r>
        <w:t>Ejemplo 2:</w:t>
      </w:r>
      <w:r w:rsidR="00D507D2">
        <w:t xml:space="preserve"> </w:t>
      </w:r>
      <w:r>
        <w:t>¿Cuál es la probabilidad de obtener un 5 al lanzar un dado?</w:t>
      </w:r>
    </w:p>
    <w:p w14:paraId="468D50E3" w14:textId="77777777" w:rsidR="007A5EEA" w:rsidRDefault="007A5EEA" w:rsidP="00824107">
      <w:pPr>
        <w:spacing w:beforeLines="40" w:before="96" w:afterLines="20" w:after="48"/>
      </w:pPr>
    </w:p>
    <w:p w14:paraId="3664E59D" w14:textId="77777777" w:rsidR="007A5EEA" w:rsidRDefault="007A5EEA" w:rsidP="00824107">
      <w:pPr>
        <w:spacing w:beforeLines="40" w:before="96" w:afterLines="20" w:after="48"/>
      </w:pPr>
      <w:r>
        <w:t>Solución:</w:t>
      </w:r>
      <w:r w:rsidR="00D507D2">
        <w:t xml:space="preserve"> </w:t>
      </w:r>
      <w:r>
        <w:t>Primero calculamos el número total de casos posibles que se dan al lanzar un dado. En este problema, son 6 casos posibles, ya que el dado puede arrojar 1, 2, 3, 4, 5 o 6.</w:t>
      </w:r>
    </w:p>
    <w:p w14:paraId="57C98702" w14:textId="77777777" w:rsidR="007A5EEA" w:rsidRDefault="007A5EEA" w:rsidP="00824107">
      <w:pPr>
        <w:spacing w:beforeLines="40" w:before="96" w:afterLines="20" w:after="48"/>
      </w:pPr>
    </w:p>
    <w:p w14:paraId="694D42CC" w14:textId="77777777" w:rsidR="007A5EEA" w:rsidRDefault="00B52B7C" w:rsidP="00824107">
      <w:pPr>
        <w:spacing w:beforeLines="40" w:before="96" w:afterLines="20" w:after="48"/>
      </w:pPr>
      <w:r w:rsidRPr="00B52B7C">
        <w:rPr>
          <w:noProof/>
        </w:rPr>
        <w:drawing>
          <wp:anchor distT="0" distB="0" distL="114300" distR="114300" simplePos="0" relativeHeight="251672576" behindDoc="1" locked="0" layoutInCell="1" allowOverlap="1" wp14:anchorId="0464C08C" wp14:editId="283B6918">
            <wp:simplePos x="0" y="0"/>
            <wp:positionH relativeFrom="column">
              <wp:posOffset>1270</wp:posOffset>
            </wp:positionH>
            <wp:positionV relativeFrom="paragraph">
              <wp:posOffset>709198</wp:posOffset>
            </wp:positionV>
            <wp:extent cx="5612130" cy="548005"/>
            <wp:effectExtent l="0" t="0" r="7620" b="4445"/>
            <wp:wrapTight wrapText="bothSides">
              <wp:wrapPolygon edited="0">
                <wp:start x="0" y="0"/>
                <wp:lineTo x="0" y="21024"/>
                <wp:lineTo x="21556" y="21024"/>
                <wp:lineTo x="21556"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612130" cy="548005"/>
                    </a:xfrm>
                    <a:prstGeom prst="rect">
                      <a:avLst/>
                    </a:prstGeom>
                  </pic:spPr>
                </pic:pic>
              </a:graphicData>
            </a:graphic>
            <wp14:sizeRelH relativeFrom="page">
              <wp14:pctWidth>0</wp14:pctWidth>
            </wp14:sizeRelH>
            <wp14:sizeRelV relativeFrom="page">
              <wp14:pctHeight>0</wp14:pctHeight>
            </wp14:sizeRelV>
          </wp:anchor>
        </w:drawing>
      </w:r>
      <w:r w:rsidR="007A5EEA">
        <w:t>Ahora, calculamos el número de casos favorables. Si lanzamos un dado, tenemos 1 caso en el que se obtiene 5. Por lo tanto, la probabilidad de obtener un 5 sería:</w:t>
      </w:r>
    </w:p>
    <w:p w14:paraId="54087B9A" w14:textId="77777777" w:rsidR="007A5EEA" w:rsidRDefault="007A5EEA" w:rsidP="00824107">
      <w:pPr>
        <w:spacing w:beforeLines="40" w:before="96" w:afterLines="20" w:after="48"/>
      </w:pPr>
    </w:p>
    <w:p w14:paraId="647AA792" w14:textId="152B2ED5" w:rsidR="00B52B7C" w:rsidRDefault="00B52B7C" w:rsidP="00824107">
      <w:pPr>
        <w:spacing w:beforeLines="40" w:before="96" w:afterLines="20" w:after="48"/>
      </w:pPr>
      <w:r>
        <w:t>La respuesta sería: 0,1667 o 16,67%.</w:t>
      </w:r>
    </w:p>
    <w:p w14:paraId="34B06723" w14:textId="77777777" w:rsidR="00697E43" w:rsidRDefault="00697E43" w:rsidP="00824107">
      <w:pPr>
        <w:spacing w:beforeLines="40" w:before="96" w:afterLines="20" w:after="48"/>
      </w:pPr>
    </w:p>
    <w:p w14:paraId="507B8A11" w14:textId="77777777" w:rsidR="00B52B7C" w:rsidRDefault="00B52B7C" w:rsidP="00824107">
      <w:pPr>
        <w:spacing w:beforeLines="40" w:before="96" w:afterLines="20" w:after="48"/>
      </w:pPr>
      <w:r>
        <w:t>Ejemplo 3:</w:t>
      </w:r>
      <w:r w:rsidR="00D507D2">
        <w:t xml:space="preserve"> </w:t>
      </w:r>
      <w:r>
        <w:t>Si se lanza una moneda de México al aire dos veces, ¿cuál es la probabilidad de obtener al menos 1 águila?</w:t>
      </w:r>
    </w:p>
    <w:p w14:paraId="2E6C9BF2" w14:textId="77777777" w:rsidR="00D507D2" w:rsidRDefault="00D507D2" w:rsidP="00824107">
      <w:pPr>
        <w:spacing w:beforeLines="40" w:before="96" w:afterLines="20" w:after="48"/>
      </w:pPr>
    </w:p>
    <w:p w14:paraId="17A770BA" w14:textId="77777777" w:rsidR="00B52B7C" w:rsidRDefault="00B52B7C" w:rsidP="00824107">
      <w:pPr>
        <w:spacing w:beforeLines="40" w:before="96" w:afterLines="20" w:after="48"/>
      </w:pPr>
      <w:r>
        <w:t>Solución:</w:t>
      </w:r>
      <w:r w:rsidR="00D507D2">
        <w:t xml:space="preserve"> </w:t>
      </w:r>
      <w:r>
        <w:t>Primero calculamos el número total de casos posibles. Los casos posibles del primer y segundo lanzamiento son:</w:t>
      </w:r>
    </w:p>
    <w:p w14:paraId="0D9C52EF" w14:textId="77777777" w:rsidR="00B52B7C" w:rsidRDefault="00B52B7C" w:rsidP="00824107">
      <w:pPr>
        <w:spacing w:beforeLines="40" w:before="96" w:afterLines="20" w:after="48"/>
      </w:pPr>
    </w:p>
    <w:p w14:paraId="4126599D" w14:textId="77777777" w:rsidR="00B52B7C" w:rsidRDefault="00B52B7C" w:rsidP="00824107">
      <w:pPr>
        <w:spacing w:beforeLines="40" w:before="96" w:afterLines="20" w:after="48"/>
      </w:pPr>
      <w:r>
        <w:t>Águila – águila.</w:t>
      </w:r>
    </w:p>
    <w:p w14:paraId="7748BE1D" w14:textId="77777777" w:rsidR="00B52B7C" w:rsidRDefault="00B52B7C" w:rsidP="00824107">
      <w:pPr>
        <w:spacing w:beforeLines="40" w:before="96" w:afterLines="20" w:after="48"/>
      </w:pPr>
      <w:r>
        <w:t>Águila – sello.</w:t>
      </w:r>
    </w:p>
    <w:p w14:paraId="3CB255D2" w14:textId="77777777" w:rsidR="00B52B7C" w:rsidRDefault="00B52B7C" w:rsidP="00824107">
      <w:pPr>
        <w:spacing w:beforeLines="40" w:before="96" w:afterLines="20" w:after="48"/>
      </w:pPr>
      <w:r>
        <w:t>Sello – águila.</w:t>
      </w:r>
    </w:p>
    <w:p w14:paraId="209339B9" w14:textId="77777777" w:rsidR="00B52B7C" w:rsidRDefault="00B52B7C" w:rsidP="00824107">
      <w:pPr>
        <w:spacing w:beforeLines="40" w:before="96" w:afterLines="20" w:after="48"/>
      </w:pPr>
      <w:r>
        <w:t>Sello – sello.</w:t>
      </w:r>
    </w:p>
    <w:p w14:paraId="4B1A3F47" w14:textId="77777777" w:rsidR="00B52B7C" w:rsidRDefault="00B52B7C" w:rsidP="00824107">
      <w:pPr>
        <w:spacing w:beforeLines="40" w:before="96" w:afterLines="20" w:after="48"/>
      </w:pPr>
      <w:r>
        <w:t>En total, tenemos 4 casos posibles.</w:t>
      </w:r>
    </w:p>
    <w:p w14:paraId="48FA752A" w14:textId="77777777" w:rsidR="00B52B7C" w:rsidRDefault="00B52B7C" w:rsidP="00824107">
      <w:pPr>
        <w:spacing w:beforeLines="40" w:before="96" w:afterLines="20" w:after="48"/>
      </w:pPr>
    </w:p>
    <w:p w14:paraId="4B6D9516" w14:textId="77777777" w:rsidR="00B52B7C" w:rsidRDefault="00B52B7C" w:rsidP="00824107">
      <w:pPr>
        <w:spacing w:beforeLines="40" w:before="96" w:afterLines="20" w:after="48"/>
      </w:pPr>
      <w:r>
        <w:t>Ahora calculamos el número de casos en los cuáles se obtiene al menos 1 águila. Los casos son:</w:t>
      </w:r>
    </w:p>
    <w:p w14:paraId="45FD5C1C" w14:textId="77777777" w:rsidR="00B52B7C" w:rsidRDefault="00B52B7C" w:rsidP="00824107">
      <w:pPr>
        <w:spacing w:beforeLines="40" w:before="96" w:afterLines="20" w:after="48"/>
      </w:pPr>
    </w:p>
    <w:p w14:paraId="23C38653" w14:textId="77777777" w:rsidR="00B52B7C" w:rsidRDefault="00B52B7C" w:rsidP="00824107">
      <w:pPr>
        <w:spacing w:beforeLines="40" w:before="96" w:afterLines="20" w:after="48"/>
      </w:pPr>
      <w:r>
        <w:t>Águila – águila.</w:t>
      </w:r>
    </w:p>
    <w:p w14:paraId="1F04E410" w14:textId="77777777" w:rsidR="00B52B7C" w:rsidRDefault="00B52B7C" w:rsidP="00824107">
      <w:pPr>
        <w:spacing w:beforeLines="40" w:before="96" w:afterLines="20" w:after="48"/>
      </w:pPr>
      <w:r>
        <w:t>Águila – sello.</w:t>
      </w:r>
    </w:p>
    <w:p w14:paraId="19ADFF59" w14:textId="77777777" w:rsidR="00B52B7C" w:rsidRDefault="00B52B7C" w:rsidP="00824107">
      <w:pPr>
        <w:spacing w:beforeLines="40" w:before="96" w:afterLines="20" w:after="48"/>
      </w:pPr>
      <w:r>
        <w:t>Sello – águila.</w:t>
      </w:r>
    </w:p>
    <w:p w14:paraId="4329C263" w14:textId="77777777" w:rsidR="00B52B7C" w:rsidRDefault="00B52B7C" w:rsidP="00824107">
      <w:pPr>
        <w:spacing w:beforeLines="40" w:before="96" w:afterLines="20" w:after="48"/>
      </w:pPr>
      <w:r w:rsidRPr="00B52B7C">
        <w:rPr>
          <w:noProof/>
        </w:rPr>
        <w:drawing>
          <wp:anchor distT="0" distB="0" distL="114300" distR="114300" simplePos="0" relativeHeight="251673600" behindDoc="1" locked="0" layoutInCell="1" allowOverlap="1" wp14:anchorId="0A3B73F8" wp14:editId="25DCB80E">
            <wp:simplePos x="0" y="0"/>
            <wp:positionH relativeFrom="column">
              <wp:posOffset>1495425</wp:posOffset>
            </wp:positionH>
            <wp:positionV relativeFrom="paragraph">
              <wp:posOffset>602517</wp:posOffset>
            </wp:positionV>
            <wp:extent cx="2990850" cy="523875"/>
            <wp:effectExtent l="0" t="0" r="0" b="9525"/>
            <wp:wrapTight wrapText="bothSides">
              <wp:wrapPolygon edited="0">
                <wp:start x="0" y="0"/>
                <wp:lineTo x="0" y="21207"/>
                <wp:lineTo x="21462" y="21207"/>
                <wp:lineTo x="21462"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990850" cy="523875"/>
                    </a:xfrm>
                    <a:prstGeom prst="rect">
                      <a:avLst/>
                    </a:prstGeom>
                  </pic:spPr>
                </pic:pic>
              </a:graphicData>
            </a:graphic>
            <wp14:sizeRelH relativeFrom="page">
              <wp14:pctWidth>0</wp14:pctWidth>
            </wp14:sizeRelH>
            <wp14:sizeRelV relativeFrom="page">
              <wp14:pctHeight>0</wp14:pctHeight>
            </wp14:sizeRelV>
          </wp:anchor>
        </w:drawing>
      </w:r>
      <w:r>
        <w:t>Es decir, tenemos 3 casos favorables. Por lo tanto, la probabilidad de obtener al menos un águila es:</w:t>
      </w:r>
    </w:p>
    <w:p w14:paraId="34132DA0" w14:textId="77777777" w:rsidR="007A5EEA" w:rsidRDefault="007A5EEA" w:rsidP="00824107">
      <w:pPr>
        <w:spacing w:beforeLines="40" w:before="96" w:afterLines="20" w:after="48"/>
      </w:pPr>
    </w:p>
    <w:p w14:paraId="5ECA2EE9" w14:textId="77777777" w:rsidR="00CE3419" w:rsidRDefault="00CE3419" w:rsidP="00824107">
      <w:pPr>
        <w:spacing w:beforeLines="40" w:before="96" w:afterLines="20" w:after="48"/>
      </w:pPr>
    </w:p>
    <w:p w14:paraId="0D768E0B" w14:textId="77777777" w:rsidR="00B52B7C" w:rsidRDefault="00B52B7C" w:rsidP="00824107">
      <w:pPr>
        <w:spacing w:beforeLines="40" w:before="96" w:afterLines="20" w:after="48"/>
      </w:pPr>
      <w:r w:rsidRPr="00B52B7C">
        <w:t>La respuesta sería: 0,75 o 75%.</w:t>
      </w:r>
    </w:p>
    <w:p w14:paraId="1833F6F8" w14:textId="77777777" w:rsidR="009805FE" w:rsidRDefault="009805FE" w:rsidP="00824107">
      <w:pPr>
        <w:spacing w:beforeLines="40" w:before="96" w:afterLines="20" w:after="48"/>
      </w:pPr>
    </w:p>
    <w:p w14:paraId="1C9639B3" w14:textId="6E7187AC" w:rsidR="00DD3A79" w:rsidRDefault="00DD3A79" w:rsidP="00824107">
      <w:pPr>
        <w:spacing w:beforeLines="40" w:before="96" w:afterLines="20" w:after="48"/>
      </w:pPr>
    </w:p>
    <w:p w14:paraId="146EC926" w14:textId="79276D6D" w:rsidR="00697E43" w:rsidRDefault="00697E43" w:rsidP="00824107">
      <w:pPr>
        <w:spacing w:beforeLines="40" w:before="96" w:afterLines="20" w:after="48"/>
      </w:pPr>
    </w:p>
    <w:p w14:paraId="789DD865" w14:textId="77777777" w:rsidR="00697E43" w:rsidRDefault="00697E43" w:rsidP="00824107">
      <w:pPr>
        <w:spacing w:beforeLines="40" w:before="96" w:afterLines="20" w:after="48"/>
      </w:pPr>
    </w:p>
    <w:p w14:paraId="4A3044F2" w14:textId="77777777" w:rsidR="002E7174" w:rsidRDefault="009805FE" w:rsidP="00824107">
      <w:pPr>
        <w:spacing w:beforeLines="40" w:before="96" w:afterLines="20" w:after="48"/>
        <w:rPr>
          <w:u w:val="single"/>
        </w:rPr>
      </w:pPr>
      <w:r w:rsidRPr="009805FE">
        <w:rPr>
          <w:u w:val="single"/>
        </w:rPr>
        <w:lastRenderedPageBreak/>
        <w:t>Regla del complemento</w:t>
      </w:r>
    </w:p>
    <w:p w14:paraId="38D1C53E" w14:textId="77777777" w:rsidR="009805FE" w:rsidRPr="009805FE" w:rsidRDefault="009805FE" w:rsidP="00824107">
      <w:pPr>
        <w:spacing w:beforeLines="40" w:before="96" w:afterLines="20" w:after="48"/>
      </w:pPr>
    </w:p>
    <w:p w14:paraId="6288A061" w14:textId="72910898" w:rsidR="00EC1FD0" w:rsidRDefault="00D131A2" w:rsidP="00824107">
      <w:pPr>
        <w:spacing w:beforeLines="40" w:before="96" w:afterLines="20" w:after="48"/>
      </w:pPr>
      <w:r>
        <w:rPr>
          <w:noProof/>
        </w:rPr>
        <w:drawing>
          <wp:anchor distT="0" distB="0" distL="114300" distR="114300" simplePos="0" relativeHeight="251678720" behindDoc="1" locked="0" layoutInCell="1" allowOverlap="1" wp14:anchorId="405E68EE" wp14:editId="4B283286">
            <wp:simplePos x="0" y="0"/>
            <wp:positionH relativeFrom="column">
              <wp:posOffset>2899410</wp:posOffset>
            </wp:positionH>
            <wp:positionV relativeFrom="paragraph">
              <wp:posOffset>845185</wp:posOffset>
            </wp:positionV>
            <wp:extent cx="2705735" cy="1451610"/>
            <wp:effectExtent l="0" t="0" r="0" b="0"/>
            <wp:wrapTight wrapText="bothSides">
              <wp:wrapPolygon edited="0">
                <wp:start x="0" y="0"/>
                <wp:lineTo x="0" y="21260"/>
                <wp:lineTo x="21443" y="21260"/>
                <wp:lineTo x="21443" y="0"/>
                <wp:lineTo x="0" y="0"/>
              </wp:wrapPolygon>
            </wp:wrapTight>
            <wp:docPr id="34" name="Imagen 34" descr="Regla del comp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gla del complement"/>
                    <pic:cNvPicPr>
                      <a:picLocks noChangeAspect="1" noChangeArrowheads="1"/>
                    </pic:cNvPicPr>
                  </pic:nvPicPr>
                  <pic:blipFill rotWithShape="1">
                    <a:blip r:embed="rId21">
                      <a:extLst>
                        <a:ext uri="{28A0092B-C50C-407E-A947-70E740481C1C}">
                          <a14:useLocalDpi xmlns:a14="http://schemas.microsoft.com/office/drawing/2010/main" val="0"/>
                        </a:ext>
                      </a:extLst>
                    </a:blip>
                    <a:srcRect l="24842" t="40083" r="31226" b="14645"/>
                    <a:stretch/>
                  </pic:blipFill>
                  <pic:spPr bwMode="auto">
                    <a:xfrm>
                      <a:off x="0" y="0"/>
                      <a:ext cx="2705735" cy="14516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C1FD0">
        <w:t xml:space="preserve">La regla del complemento es uno de los numerosos métodos que hay en estadística que sirve para determinar la probabilidad de un suceso en particular. Primeramente, a este método se le llama regla del “complemento” haciendo referencia a cuando un espacio muestral se representa en un diagrama de </w:t>
      </w:r>
      <w:proofErr w:type="spellStart"/>
      <w:r w:rsidR="00EC1FD0">
        <w:t>Venn</w:t>
      </w:r>
      <w:proofErr w:type="spellEnd"/>
      <w:r w:rsidR="00EC1FD0">
        <w:t>, solo para recordar, estos diagramas se basan en círculos donde cada círculo representa un suceso aleatorio y el conjunto de todos los círculos es el espacio muestral.</w:t>
      </w:r>
    </w:p>
    <w:p w14:paraId="2E7DA6AB" w14:textId="0BCD2B63" w:rsidR="00EC1FD0" w:rsidRDefault="00EC1FD0" w:rsidP="00824107">
      <w:pPr>
        <w:spacing w:beforeLines="40" w:before="96" w:afterLines="20" w:after="48"/>
      </w:pPr>
    </w:p>
    <w:p w14:paraId="256FCA82" w14:textId="5964294B" w:rsidR="009805FE" w:rsidRDefault="00EC1FD0" w:rsidP="00824107">
      <w:pPr>
        <w:spacing w:beforeLines="40" w:before="96" w:afterLines="20" w:after="48"/>
      </w:pPr>
      <w:r>
        <w:t>Otro aspecto que hay que recordar es que a un círculo (que en caso de probabilidades representa un suceso en concreto), se le pone un nombre cualquiera, por ejemplo, un suceso llamado “A”, y a todo lo que no pertenezca al suceso A se le llama Complemento de A. (usualmente el complemento de un suceso se representa con la misma letra del suceso, pero con una raya arriba de la letra A).</w:t>
      </w:r>
    </w:p>
    <w:p w14:paraId="4CB8B5A4" w14:textId="5C35FFCA" w:rsidR="00EC1FD0" w:rsidRDefault="00EC1FD0" w:rsidP="00824107">
      <w:pPr>
        <w:spacing w:beforeLines="40" w:before="96" w:afterLines="20" w:after="48"/>
      </w:pPr>
    </w:p>
    <w:p w14:paraId="651D3B4E" w14:textId="1D154C82" w:rsidR="003B33A6" w:rsidRDefault="003B33A6" w:rsidP="00824107">
      <w:pPr>
        <w:spacing w:beforeLines="40" w:before="96" w:afterLines="20" w:after="48"/>
      </w:pPr>
      <w:r w:rsidRPr="003B33A6">
        <w:t>Ahora teniendo claro a qu</w:t>
      </w:r>
      <w:r w:rsidR="001F6904">
        <w:t>é</w:t>
      </w:r>
      <w:r w:rsidRPr="003B33A6">
        <w:t xml:space="preserve"> se refiere con complemento en este método, se entiende que </w:t>
      </w:r>
      <w:r w:rsidRPr="003B33A6">
        <w:rPr>
          <w:b/>
          <w:bCs/>
        </w:rPr>
        <w:t>cuando se usa la regla del complemento en probabilidad se usa para encontrar todo lo que no tenga que ver con un suceso en concreto</w:t>
      </w:r>
      <w:r w:rsidRPr="003B33A6">
        <w:t xml:space="preserve">, en otros métodos de probabilidad como la regla de la suma, probabilidad empírica, probabilidad clásica, </w:t>
      </w:r>
      <w:proofErr w:type="spellStart"/>
      <w:r w:rsidRPr="003B33A6">
        <w:t>etc</w:t>
      </w:r>
      <w:proofErr w:type="spellEnd"/>
      <w:r w:rsidRPr="003B33A6">
        <w:t>, siempre se busca la probabilidad de un suceso pero en la regla del complemento se busca lo contrario, es decir, la probabilidad de que el suceso no ocurra.</w:t>
      </w:r>
    </w:p>
    <w:p w14:paraId="15272315" w14:textId="77777777" w:rsidR="00DD3A79" w:rsidRPr="003B33A6" w:rsidRDefault="00DD3A79" w:rsidP="00824107">
      <w:pPr>
        <w:spacing w:beforeLines="40" w:before="96" w:afterLines="20" w:after="48"/>
      </w:pPr>
    </w:p>
    <w:p w14:paraId="19799E92" w14:textId="77777777" w:rsidR="003B33A6" w:rsidRDefault="003B33A6" w:rsidP="00824107">
      <w:pPr>
        <w:spacing w:beforeLines="40" w:before="96" w:afterLines="20" w:after="48"/>
        <w:rPr>
          <w:b/>
          <w:bCs/>
        </w:rPr>
      </w:pPr>
      <w:r w:rsidRPr="003B33A6">
        <w:t xml:space="preserve">La regla del complemento se aplica en problemas donde encontrar la probabilidad de un suceso o conjunto de sucesos es complicado, porque la cantidad de sucesos </w:t>
      </w:r>
      <w:r w:rsidRPr="003B33A6">
        <w:lastRenderedPageBreak/>
        <w:t>a encontrar es mayor a la cantidad de sucesos que no se encuentran, y es más fácil encontrar la probabilidad los sucesos que no nos interesan y basados en la probabilidad de estos, se encuentra la probabilidad de los sucesos que nos interesa, basándose en que </w:t>
      </w:r>
      <w:r w:rsidRPr="003B33A6">
        <w:rPr>
          <w:b/>
          <w:bCs/>
        </w:rPr>
        <w:t>la probabilidad de todos los sucesos de un espacio muestral deben sumar exactamente 1.</w:t>
      </w:r>
    </w:p>
    <w:p w14:paraId="69C4F485" w14:textId="0C8B437D" w:rsidR="00B16D8D" w:rsidRPr="003B33A6" w:rsidRDefault="00B16D8D" w:rsidP="00824107">
      <w:pPr>
        <w:spacing w:beforeLines="40" w:before="96" w:afterLines="20" w:after="48"/>
      </w:pPr>
    </w:p>
    <w:p w14:paraId="43E575F9" w14:textId="02FBA273" w:rsidR="003B33A6" w:rsidRDefault="004D404B" w:rsidP="00824107">
      <w:pPr>
        <w:spacing w:beforeLines="40" w:before="96" w:afterLines="20" w:after="48"/>
      </w:pPr>
      <w:r>
        <w:rPr>
          <w:noProof/>
        </w:rPr>
        <w:drawing>
          <wp:anchor distT="0" distB="0" distL="114300" distR="114300" simplePos="0" relativeHeight="251679744" behindDoc="1" locked="0" layoutInCell="1" allowOverlap="1" wp14:anchorId="49E5F72C" wp14:editId="62B8975D">
            <wp:simplePos x="0" y="0"/>
            <wp:positionH relativeFrom="column">
              <wp:posOffset>2524418</wp:posOffset>
            </wp:positionH>
            <wp:positionV relativeFrom="paragraph">
              <wp:posOffset>710712</wp:posOffset>
            </wp:positionV>
            <wp:extent cx="3121025" cy="1969135"/>
            <wp:effectExtent l="0" t="0" r="3175" b="0"/>
            <wp:wrapTight wrapText="bothSides">
              <wp:wrapPolygon edited="0">
                <wp:start x="0" y="0"/>
                <wp:lineTo x="0" y="21314"/>
                <wp:lineTo x="21490" y="21314"/>
                <wp:lineTo x="21490"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gla del complemen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8630" t="8673" r="17073" b="7959"/>
                    <a:stretch/>
                  </pic:blipFill>
                  <pic:spPr bwMode="auto">
                    <a:xfrm>
                      <a:off x="0" y="0"/>
                      <a:ext cx="3121025" cy="19691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3A6" w:rsidRPr="003B33A6">
        <w:t>Para comprender mejor en que situaciones es útil la regla del complemento se pondrá un ejemplo sencillo: como ya se sabe cuándo se tira un dado hay 6 posibles sucesos, uno por cada lado del dado y estos componen al conjunto del espacio muestral y todos los lados tienen la misma probabilidad de salir, entonces si se quiere saber cuál es la probabilidad de que al lanzar un dado este caiga en un número inferior a 6, ¿Cómo se haría con la regla del complemento?.</w:t>
      </w:r>
    </w:p>
    <w:p w14:paraId="54EB9B43" w14:textId="7799B8FD" w:rsidR="003B33A6" w:rsidRPr="003B33A6" w:rsidRDefault="003B33A6" w:rsidP="00824107">
      <w:pPr>
        <w:spacing w:beforeLines="40" w:before="96" w:afterLines="20" w:after="48"/>
      </w:pPr>
    </w:p>
    <w:p w14:paraId="6DB02FF4" w14:textId="656C335F" w:rsidR="003B33A6" w:rsidRDefault="003B33A6" w:rsidP="00824107">
      <w:pPr>
        <w:spacing w:beforeLines="40" w:before="96" w:afterLines="20" w:after="48"/>
      </w:pPr>
      <w:r w:rsidRPr="003B33A6">
        <w:t>Con otros métodos de probabilidad lo que se haría es encontrar la probabilidad de las caras 1, 2, 3 ,4 y 5, porque es lo que se busca, pero en la regla del complemento se hace lo contrario y es que es más fácil encontrar la probabilidad de 1 suceso y luego restarle eso a 1 (que es la suma de todas las probabilidades), que encontrar la probabilidad de 5 sucesos.</w:t>
      </w:r>
    </w:p>
    <w:p w14:paraId="1B2CA2F2" w14:textId="49AE8480" w:rsidR="003B33A6" w:rsidRPr="003B33A6" w:rsidRDefault="003B33A6" w:rsidP="00824107">
      <w:pPr>
        <w:spacing w:beforeLines="40" w:before="96" w:afterLines="20" w:after="48"/>
      </w:pPr>
    </w:p>
    <w:p w14:paraId="1A73E8C5" w14:textId="1F5739F6" w:rsidR="003B33A6" w:rsidRPr="003B33A6" w:rsidRDefault="003B33A6" w:rsidP="00824107">
      <w:pPr>
        <w:spacing w:beforeLines="40" w:before="96" w:afterLines="20" w:after="48"/>
      </w:pPr>
      <w:r w:rsidRPr="003B33A6">
        <w:t xml:space="preserve">En el ejemplo anterior quizás no se note mucho el beneficio de usar la regla del complemento, pero este era solo como ejemplo para ver cómo funcionaba la ley del complemento, pero cuando se tienen sucesos donde no todos estos tienen las </w:t>
      </w:r>
      <w:r w:rsidRPr="003B33A6">
        <w:lastRenderedPageBreak/>
        <w:t>mismas probabilidades, es entonces que se nota la diferencia entre usar un método tradicional de probabilidad y usar la regla del complemento.</w:t>
      </w:r>
    </w:p>
    <w:p w14:paraId="493A3348" w14:textId="77777777" w:rsidR="00EC1FD0" w:rsidRDefault="00EC1FD0" w:rsidP="00824107">
      <w:pPr>
        <w:spacing w:beforeLines="40" w:before="96" w:afterLines="20" w:after="48"/>
      </w:pPr>
    </w:p>
    <w:p w14:paraId="58CE3B67" w14:textId="77777777" w:rsidR="007C3210" w:rsidRDefault="007C3210" w:rsidP="00824107">
      <w:pPr>
        <w:spacing w:beforeLines="40" w:before="96" w:afterLines="20" w:after="48"/>
      </w:pPr>
      <w:r>
        <w:t>Fórmula</w:t>
      </w:r>
    </w:p>
    <w:p w14:paraId="7AC9CDFC" w14:textId="77777777" w:rsidR="00EC1FD0" w:rsidRDefault="007C3210" w:rsidP="00824107">
      <w:pPr>
        <w:spacing w:beforeLines="40" w:before="96" w:afterLines="20" w:after="48"/>
      </w:pPr>
      <w:proofErr w:type="gramStart"/>
      <w:r>
        <w:t>p( a</w:t>
      </w:r>
      <w:proofErr w:type="gramEnd"/>
      <w:r>
        <w:t xml:space="preserve"> ) = 1 - p(a)</w:t>
      </w:r>
    </w:p>
    <w:p w14:paraId="2AF02825" w14:textId="77777777" w:rsidR="007C3210" w:rsidRDefault="007C3210" w:rsidP="00824107">
      <w:pPr>
        <w:spacing w:beforeLines="40" w:before="96" w:afterLines="20" w:after="48"/>
      </w:pPr>
    </w:p>
    <w:p w14:paraId="5A40E6FC" w14:textId="77777777" w:rsidR="007C3210" w:rsidRDefault="007C3210" w:rsidP="00824107">
      <w:pPr>
        <w:spacing w:beforeLines="40" w:before="96" w:afterLines="20" w:after="48"/>
      </w:pPr>
      <w:r>
        <w:t xml:space="preserve">Ejemplo 1: Cuál es la probabilidad de </w:t>
      </w:r>
      <w:r w:rsidR="00BC0B3B">
        <w:t>que,</w:t>
      </w:r>
      <w:r>
        <w:t xml:space="preserve"> al lanzar un dado, este salga cualquier </w:t>
      </w:r>
      <w:r w:rsidR="00BC0B3B">
        <w:t>número</w:t>
      </w:r>
      <w:r>
        <w:t xml:space="preserve"> diferente a 1 y 6</w:t>
      </w:r>
    </w:p>
    <w:p w14:paraId="06EA3FB2" w14:textId="77777777" w:rsidR="007C3210" w:rsidRDefault="007C3210" w:rsidP="00824107">
      <w:pPr>
        <w:spacing w:beforeLines="40" w:before="96" w:afterLines="20" w:after="48"/>
      </w:pPr>
    </w:p>
    <w:p w14:paraId="639A4396" w14:textId="77777777" w:rsidR="007C3210" w:rsidRDefault="007C3210" w:rsidP="00824107">
      <w:pPr>
        <w:spacing w:beforeLines="40" w:before="96" w:afterLines="20" w:after="48"/>
      </w:pPr>
      <w:r>
        <w:t>Primero se encuentra p(a)</w:t>
      </w:r>
    </w:p>
    <w:p w14:paraId="301FCCFA" w14:textId="77777777" w:rsidR="007C3210" w:rsidRDefault="007C3210" w:rsidP="00824107">
      <w:pPr>
        <w:spacing w:beforeLines="40" w:before="96" w:afterLines="20" w:after="48"/>
      </w:pPr>
      <w:r>
        <w:t>Siendo p(a), la probabilidad de que salga el lado 1 o 6</w:t>
      </w:r>
    </w:p>
    <w:p w14:paraId="4F07537C" w14:textId="77777777" w:rsidR="007C3210" w:rsidRDefault="007C3210" w:rsidP="00824107">
      <w:pPr>
        <w:spacing w:beforeLines="40" w:before="96" w:afterLines="20" w:after="48"/>
      </w:pPr>
      <w:r>
        <w:t>p(a) = 2 / 6</w:t>
      </w:r>
    </w:p>
    <w:p w14:paraId="671A8C85" w14:textId="77777777" w:rsidR="007C3210" w:rsidRDefault="007C3210" w:rsidP="00824107">
      <w:pPr>
        <w:tabs>
          <w:tab w:val="left" w:pos="2423"/>
        </w:tabs>
        <w:spacing w:beforeLines="40" w:before="96" w:afterLines="20" w:after="48"/>
      </w:pPr>
      <w:r>
        <w:t>p(a) = 0.3333</w:t>
      </w:r>
      <w:r w:rsidR="00BC0B3B">
        <w:tab/>
      </w:r>
    </w:p>
    <w:p w14:paraId="008DA74E" w14:textId="77777777" w:rsidR="00BC0B3B" w:rsidRDefault="00BC0B3B" w:rsidP="00824107">
      <w:pPr>
        <w:tabs>
          <w:tab w:val="left" w:pos="2423"/>
        </w:tabs>
        <w:spacing w:beforeLines="40" w:before="96" w:afterLines="20" w:after="48"/>
      </w:pPr>
    </w:p>
    <w:p w14:paraId="55581EC5" w14:textId="0641B047" w:rsidR="007C3210" w:rsidRDefault="007C3210" w:rsidP="00824107">
      <w:pPr>
        <w:spacing w:beforeLines="40" w:before="96" w:afterLines="20" w:after="48"/>
      </w:pPr>
      <w:r>
        <w:t xml:space="preserve">Ahora se encuentra </w:t>
      </w:r>
      <w:r w:rsidR="001B546E">
        <w:t>p(a</w:t>
      </w:r>
      <w:r>
        <w:t>)</w:t>
      </w:r>
    </w:p>
    <w:p w14:paraId="30A157B1" w14:textId="21143FDA" w:rsidR="007C3210" w:rsidRPr="007C3210" w:rsidRDefault="001B546E" w:rsidP="00824107">
      <w:pPr>
        <w:spacing w:beforeLines="40" w:before="96" w:afterLines="20" w:after="48"/>
        <w:rPr>
          <w:lang w:val="en-US"/>
        </w:rPr>
      </w:pPr>
      <w:r w:rsidRPr="007C3210">
        <w:rPr>
          <w:lang w:val="en-US"/>
        </w:rPr>
        <w:t>p(a</w:t>
      </w:r>
      <w:r w:rsidR="007C3210" w:rsidRPr="007C3210">
        <w:rPr>
          <w:lang w:val="en-US"/>
        </w:rPr>
        <w:t>) = 1 - 0.3333</w:t>
      </w:r>
    </w:p>
    <w:p w14:paraId="38ADE45D" w14:textId="20E2608B" w:rsidR="007C3210" w:rsidRPr="007C3210" w:rsidRDefault="001B546E" w:rsidP="00824107">
      <w:pPr>
        <w:spacing w:beforeLines="40" w:before="96" w:afterLines="20" w:after="48"/>
        <w:rPr>
          <w:lang w:val="en-US"/>
        </w:rPr>
      </w:pPr>
      <w:r w:rsidRPr="007C3210">
        <w:rPr>
          <w:lang w:val="en-US"/>
        </w:rPr>
        <w:t>p(a</w:t>
      </w:r>
      <w:r w:rsidR="007C3210" w:rsidRPr="007C3210">
        <w:rPr>
          <w:lang w:val="en-US"/>
        </w:rPr>
        <w:t>) = 0.6666</w:t>
      </w:r>
    </w:p>
    <w:p w14:paraId="021E8D12" w14:textId="279E7FE0" w:rsidR="007C3210" w:rsidRPr="007C3210" w:rsidRDefault="001B546E" w:rsidP="00824107">
      <w:pPr>
        <w:spacing w:beforeLines="40" w:before="96" w:afterLines="20" w:after="48"/>
        <w:rPr>
          <w:lang w:val="en-US"/>
        </w:rPr>
      </w:pPr>
      <w:r w:rsidRPr="007C3210">
        <w:rPr>
          <w:lang w:val="en-US"/>
        </w:rPr>
        <w:t>p(a</w:t>
      </w:r>
      <w:r w:rsidR="007C3210" w:rsidRPr="007C3210">
        <w:rPr>
          <w:lang w:val="en-US"/>
        </w:rPr>
        <w:t>) = 0.6667</w:t>
      </w:r>
    </w:p>
    <w:p w14:paraId="69169160" w14:textId="069C83E1" w:rsidR="007C3210" w:rsidRPr="007C3210" w:rsidRDefault="001B546E" w:rsidP="00824107">
      <w:pPr>
        <w:spacing w:beforeLines="40" w:before="96" w:afterLines="20" w:after="48"/>
        <w:rPr>
          <w:lang w:val="en-US"/>
        </w:rPr>
      </w:pPr>
      <w:r w:rsidRPr="007C3210">
        <w:rPr>
          <w:lang w:val="en-US"/>
        </w:rPr>
        <w:t>p(a</w:t>
      </w:r>
      <w:r w:rsidR="007C3210" w:rsidRPr="007C3210">
        <w:rPr>
          <w:lang w:val="en-US"/>
        </w:rPr>
        <w:t>) = 0.6667 * 100%</w:t>
      </w:r>
    </w:p>
    <w:p w14:paraId="21D405AB" w14:textId="3D7BF780" w:rsidR="007C3210" w:rsidRPr="007C3210" w:rsidRDefault="001B546E" w:rsidP="00824107">
      <w:pPr>
        <w:spacing w:beforeLines="40" w:before="96" w:afterLines="20" w:after="48"/>
        <w:rPr>
          <w:lang w:val="en-US"/>
        </w:rPr>
      </w:pPr>
      <w:r w:rsidRPr="007C3210">
        <w:rPr>
          <w:lang w:val="en-US"/>
        </w:rPr>
        <w:t>p(a</w:t>
      </w:r>
      <w:r w:rsidR="007C3210" w:rsidRPr="007C3210">
        <w:rPr>
          <w:lang w:val="en-US"/>
        </w:rPr>
        <w:t>) = 66.67%</w:t>
      </w:r>
    </w:p>
    <w:p w14:paraId="7B56EA12" w14:textId="77777777" w:rsidR="00DD3A79" w:rsidRPr="007C3210" w:rsidRDefault="00DD3A79" w:rsidP="00824107">
      <w:pPr>
        <w:spacing w:beforeLines="40" w:before="96" w:afterLines="20" w:after="48"/>
        <w:rPr>
          <w:lang w:val="en-US"/>
        </w:rPr>
      </w:pPr>
    </w:p>
    <w:p w14:paraId="505E9C3D" w14:textId="77777777" w:rsidR="00BC0B3B" w:rsidRPr="00BC0B3B" w:rsidRDefault="00BC0B3B" w:rsidP="00824107">
      <w:pPr>
        <w:spacing w:beforeLines="40" w:before="96" w:afterLines="20" w:after="48"/>
      </w:pPr>
      <w:r w:rsidRPr="00BC0B3B">
        <w:t xml:space="preserve">Ejemplo 2: Un joven va a comprar un modelo de </w:t>
      </w:r>
      <w:r w:rsidR="00312179" w:rsidRPr="00BC0B3B">
        <w:t>teléfono</w:t>
      </w:r>
      <w:r w:rsidRPr="00BC0B3B">
        <w:t xml:space="preserve"> el cual viene en 10 colores diferentes, pero a él no le gustan dos colores en los que este teléfono viene, si al comprar el </w:t>
      </w:r>
      <w:r w:rsidR="00312179" w:rsidRPr="00BC0B3B">
        <w:t>teléfono</w:t>
      </w:r>
      <w:r w:rsidRPr="00BC0B3B">
        <w:t>, le tocara un color al azar, ¿Cuál es la probabilidad de que no le salga uno de los colores que a</w:t>
      </w:r>
      <w:r w:rsidR="00862AF6" w:rsidRPr="00BC0B3B">
        <w:t>l</w:t>
      </w:r>
      <w:r w:rsidRPr="00BC0B3B">
        <w:t xml:space="preserve"> joven no le gusta?</w:t>
      </w:r>
    </w:p>
    <w:p w14:paraId="589CB8FC" w14:textId="77777777" w:rsidR="00BC0B3B" w:rsidRPr="00BC0B3B" w:rsidRDefault="00BC0B3B" w:rsidP="00824107">
      <w:pPr>
        <w:spacing w:beforeLines="40" w:before="96" w:afterLines="20" w:after="48"/>
      </w:pPr>
    </w:p>
    <w:p w14:paraId="0F7179CF" w14:textId="77777777" w:rsidR="00BC0B3B" w:rsidRPr="00BC0B3B" w:rsidRDefault="00BC0B3B" w:rsidP="00824107">
      <w:pPr>
        <w:spacing w:beforeLines="40" w:before="96" w:afterLines="20" w:after="48"/>
      </w:pPr>
      <w:r w:rsidRPr="00BC0B3B">
        <w:t>Primero se encuentra p(c)</w:t>
      </w:r>
    </w:p>
    <w:p w14:paraId="0F5AC102" w14:textId="77777777" w:rsidR="00BC0B3B" w:rsidRPr="00BC0B3B" w:rsidRDefault="00BC0B3B" w:rsidP="00824107">
      <w:pPr>
        <w:spacing w:beforeLines="40" w:before="96" w:afterLines="20" w:after="48"/>
      </w:pPr>
      <w:r w:rsidRPr="00BC0B3B">
        <w:t>Siendo p(c) la probabilidad que toque un color no deseado</w:t>
      </w:r>
    </w:p>
    <w:p w14:paraId="27AB3628" w14:textId="77777777" w:rsidR="00BC0B3B" w:rsidRPr="00BC0B3B" w:rsidRDefault="00BC0B3B" w:rsidP="00824107">
      <w:pPr>
        <w:spacing w:beforeLines="40" w:before="96" w:afterLines="20" w:after="48"/>
      </w:pPr>
      <w:r w:rsidRPr="00BC0B3B">
        <w:t>p(c) = 2 / 10</w:t>
      </w:r>
    </w:p>
    <w:p w14:paraId="6E495A7F" w14:textId="77777777" w:rsidR="00BC0B3B" w:rsidRDefault="00BC0B3B" w:rsidP="00824107">
      <w:pPr>
        <w:spacing w:beforeLines="40" w:before="96" w:afterLines="20" w:after="48"/>
      </w:pPr>
      <w:r w:rsidRPr="00BC0B3B">
        <w:t>p(c) = 0.2</w:t>
      </w:r>
    </w:p>
    <w:p w14:paraId="0F219C4C" w14:textId="77777777" w:rsidR="00BC0B3B" w:rsidRPr="00BC0B3B" w:rsidRDefault="00BC0B3B" w:rsidP="00824107">
      <w:pPr>
        <w:spacing w:beforeLines="40" w:before="96" w:afterLines="20" w:after="48"/>
      </w:pPr>
    </w:p>
    <w:p w14:paraId="1775C14A" w14:textId="5FD171E3" w:rsidR="00BC0B3B" w:rsidRPr="00BC0B3B" w:rsidRDefault="00BC0B3B" w:rsidP="00824107">
      <w:pPr>
        <w:spacing w:beforeLines="40" w:before="96" w:afterLines="20" w:after="48"/>
      </w:pPr>
      <w:r w:rsidRPr="00BC0B3B">
        <w:t xml:space="preserve">Ahora se encuentra </w:t>
      </w:r>
      <w:r w:rsidR="001B546E" w:rsidRPr="00BC0B3B">
        <w:t>p(c</w:t>
      </w:r>
      <w:r w:rsidRPr="00BC0B3B">
        <w:t>)</w:t>
      </w:r>
    </w:p>
    <w:p w14:paraId="1B84F7C5" w14:textId="589CB23B" w:rsidR="00BC0B3B" w:rsidRPr="00BC0B3B" w:rsidRDefault="00573C0C" w:rsidP="00824107">
      <w:pPr>
        <w:spacing w:beforeLines="40" w:before="96" w:afterLines="20" w:after="48"/>
      </w:pPr>
      <w:r w:rsidRPr="00BC0B3B">
        <w:t>p(c</w:t>
      </w:r>
      <w:r w:rsidR="00BC0B3B" w:rsidRPr="00BC0B3B">
        <w:t>) = 1 - 0.2</w:t>
      </w:r>
    </w:p>
    <w:p w14:paraId="572209C5" w14:textId="0E6E5BA7" w:rsidR="00BC0B3B" w:rsidRPr="00BC0B3B" w:rsidRDefault="00573C0C" w:rsidP="00824107">
      <w:pPr>
        <w:spacing w:beforeLines="40" w:before="96" w:afterLines="20" w:after="48"/>
      </w:pPr>
      <w:r w:rsidRPr="00BC0B3B">
        <w:t>p(c</w:t>
      </w:r>
      <w:r w:rsidR="00BC0B3B" w:rsidRPr="00BC0B3B">
        <w:t>) = 0.8</w:t>
      </w:r>
    </w:p>
    <w:p w14:paraId="4FDDB62A" w14:textId="3ABEBD75" w:rsidR="00BC0B3B" w:rsidRPr="00BC0B3B" w:rsidRDefault="00573C0C" w:rsidP="00824107">
      <w:pPr>
        <w:spacing w:beforeLines="40" w:before="96" w:afterLines="20" w:after="48"/>
      </w:pPr>
      <w:r w:rsidRPr="00BC0B3B">
        <w:t>p(c</w:t>
      </w:r>
      <w:r w:rsidR="00BC0B3B" w:rsidRPr="00BC0B3B">
        <w:t>) = 0.8 * 100%</w:t>
      </w:r>
    </w:p>
    <w:p w14:paraId="07A23CCE" w14:textId="4276F64A" w:rsidR="007C3210" w:rsidRPr="00BC0B3B" w:rsidRDefault="00573C0C" w:rsidP="00824107">
      <w:pPr>
        <w:spacing w:beforeLines="40" w:before="96" w:afterLines="20" w:after="48"/>
      </w:pPr>
      <w:r w:rsidRPr="00BC0B3B">
        <w:t>p(c</w:t>
      </w:r>
      <w:r w:rsidR="00BC0B3B" w:rsidRPr="00BC0B3B">
        <w:t>) = 80%</w:t>
      </w:r>
    </w:p>
    <w:p w14:paraId="7603729D" w14:textId="77777777" w:rsidR="007C3210" w:rsidRPr="00BC0B3B" w:rsidRDefault="007C3210" w:rsidP="00824107">
      <w:pPr>
        <w:spacing w:beforeLines="40" w:before="96" w:afterLines="20" w:after="48"/>
      </w:pPr>
    </w:p>
    <w:p w14:paraId="7D50F1AF" w14:textId="77777777" w:rsidR="00BC0B3B" w:rsidRPr="00BC0B3B" w:rsidRDefault="00BC0B3B" w:rsidP="00824107">
      <w:pPr>
        <w:spacing w:beforeLines="40" w:before="96" w:afterLines="20" w:after="48"/>
      </w:pPr>
      <w:r w:rsidRPr="00BC0B3B">
        <w:t>Ejemplo 3: En una empresa están haciendo que sus empleados hagan horas extras un día de la siguiente semana entre lunes y sábado, pero una de las empleadas de esta empresa tiene el cumpleaños de su hijo el viernes después del trabajo, si las horas extras se reparten al azar, cual es la probabilidad que a esta empleada le toque un día que no sea el viernes</w:t>
      </w:r>
    </w:p>
    <w:p w14:paraId="2554C222" w14:textId="77777777" w:rsidR="00BC0B3B" w:rsidRPr="00BC0B3B" w:rsidRDefault="00BC0B3B" w:rsidP="00824107">
      <w:pPr>
        <w:spacing w:beforeLines="40" w:before="96" w:afterLines="20" w:after="48"/>
      </w:pPr>
    </w:p>
    <w:p w14:paraId="3FA85A0F" w14:textId="77777777" w:rsidR="00BC0B3B" w:rsidRPr="00BC0B3B" w:rsidRDefault="00BC0B3B" w:rsidP="00824107">
      <w:pPr>
        <w:spacing w:beforeLines="40" w:before="96" w:afterLines="20" w:after="48"/>
      </w:pPr>
      <w:r w:rsidRPr="00BC0B3B">
        <w:t>Primero se encuentra p(h)</w:t>
      </w:r>
    </w:p>
    <w:p w14:paraId="3893C4C5" w14:textId="77777777" w:rsidR="00BC0B3B" w:rsidRPr="00BC0B3B" w:rsidRDefault="00BC0B3B" w:rsidP="00824107">
      <w:pPr>
        <w:spacing w:beforeLines="40" w:before="96" w:afterLines="20" w:after="48"/>
      </w:pPr>
      <w:r w:rsidRPr="00BC0B3B">
        <w:t xml:space="preserve">p(h) = horas extras el </w:t>
      </w:r>
      <w:r w:rsidR="00312179" w:rsidRPr="00BC0B3B">
        <w:t>viernes</w:t>
      </w:r>
    </w:p>
    <w:p w14:paraId="17F092CF" w14:textId="77777777" w:rsidR="00BC0B3B" w:rsidRPr="00BC0B3B" w:rsidRDefault="00BC0B3B" w:rsidP="00824107">
      <w:pPr>
        <w:spacing w:beforeLines="40" w:before="96" w:afterLines="20" w:after="48"/>
      </w:pPr>
      <w:r w:rsidRPr="00BC0B3B">
        <w:t>p(h) = 1 / 6</w:t>
      </w:r>
    </w:p>
    <w:p w14:paraId="0C0A31B2" w14:textId="7E212B57" w:rsidR="00573C0C" w:rsidRPr="00BC0B3B" w:rsidRDefault="00BC0B3B" w:rsidP="00824107">
      <w:pPr>
        <w:spacing w:beforeLines="40" w:before="96" w:afterLines="20" w:after="48"/>
      </w:pPr>
      <w:r w:rsidRPr="00BC0B3B">
        <w:t>p(h) = 0.1667</w:t>
      </w:r>
    </w:p>
    <w:p w14:paraId="4EF0C267" w14:textId="18C15BCC" w:rsidR="00BC0B3B" w:rsidRPr="00BC0B3B" w:rsidRDefault="00BC0B3B" w:rsidP="00824107">
      <w:pPr>
        <w:spacing w:beforeLines="40" w:before="96" w:afterLines="20" w:after="48"/>
      </w:pPr>
      <w:r w:rsidRPr="00BC0B3B">
        <w:t>Ahora se encuentra p(h)</w:t>
      </w:r>
    </w:p>
    <w:p w14:paraId="055EDB04" w14:textId="33D1038E" w:rsidR="00BC0B3B" w:rsidRPr="00BC0B3B" w:rsidRDefault="00573C0C" w:rsidP="00824107">
      <w:pPr>
        <w:spacing w:beforeLines="40" w:before="96" w:afterLines="20" w:after="48"/>
        <w:rPr>
          <w:lang w:val="en-US"/>
        </w:rPr>
      </w:pPr>
      <w:r w:rsidRPr="00BC0B3B">
        <w:rPr>
          <w:lang w:val="en-US"/>
        </w:rPr>
        <w:t>p(h</w:t>
      </w:r>
      <w:r w:rsidR="00BC0B3B" w:rsidRPr="00BC0B3B">
        <w:rPr>
          <w:lang w:val="en-US"/>
        </w:rPr>
        <w:t>) = 1 - 0.1667</w:t>
      </w:r>
    </w:p>
    <w:p w14:paraId="2304DAA8" w14:textId="74823ECA" w:rsidR="00BC0B3B" w:rsidRPr="00BC0B3B" w:rsidRDefault="00573C0C" w:rsidP="00824107">
      <w:pPr>
        <w:spacing w:beforeLines="40" w:before="96" w:afterLines="20" w:after="48"/>
        <w:rPr>
          <w:lang w:val="en-US"/>
        </w:rPr>
      </w:pPr>
      <w:r w:rsidRPr="00BC0B3B">
        <w:rPr>
          <w:lang w:val="en-US"/>
        </w:rPr>
        <w:t>p(h</w:t>
      </w:r>
      <w:r w:rsidR="00BC0B3B" w:rsidRPr="00BC0B3B">
        <w:rPr>
          <w:lang w:val="en-US"/>
        </w:rPr>
        <w:t>) = 0.8333</w:t>
      </w:r>
    </w:p>
    <w:p w14:paraId="0C452D56" w14:textId="6FB0C52A" w:rsidR="00BC0B3B" w:rsidRPr="00BC0B3B" w:rsidRDefault="00BC305E" w:rsidP="00824107">
      <w:pPr>
        <w:spacing w:beforeLines="40" w:before="96" w:afterLines="20" w:after="48"/>
        <w:rPr>
          <w:lang w:val="en-US"/>
        </w:rPr>
      </w:pPr>
      <w:r w:rsidRPr="00BC0B3B">
        <w:rPr>
          <w:lang w:val="en-US"/>
        </w:rPr>
        <w:lastRenderedPageBreak/>
        <w:t>p(h</w:t>
      </w:r>
      <w:r w:rsidR="00BC0B3B" w:rsidRPr="00BC0B3B">
        <w:rPr>
          <w:lang w:val="en-US"/>
        </w:rPr>
        <w:t>) = 0.8333 * 100%</w:t>
      </w:r>
    </w:p>
    <w:p w14:paraId="54E8E899" w14:textId="6B88BF63" w:rsidR="007C3210" w:rsidRPr="007C3210" w:rsidRDefault="00BC305E" w:rsidP="00824107">
      <w:pPr>
        <w:spacing w:beforeLines="40" w:before="96" w:afterLines="20" w:after="48"/>
        <w:rPr>
          <w:lang w:val="en-US"/>
        </w:rPr>
      </w:pPr>
      <w:r w:rsidRPr="00BC0B3B">
        <w:rPr>
          <w:lang w:val="en-US"/>
        </w:rPr>
        <w:t>p(h</w:t>
      </w:r>
      <w:r w:rsidR="00BC0B3B" w:rsidRPr="00BC0B3B">
        <w:rPr>
          <w:lang w:val="en-US"/>
        </w:rPr>
        <w:t>) = 83.33%</w:t>
      </w:r>
    </w:p>
    <w:p w14:paraId="063023CE" w14:textId="77777777" w:rsidR="007C3210" w:rsidRPr="007C3210" w:rsidRDefault="007C3210" w:rsidP="00824107">
      <w:pPr>
        <w:spacing w:beforeLines="40" w:before="96" w:afterLines="20" w:after="48"/>
        <w:rPr>
          <w:lang w:val="en-US"/>
        </w:rPr>
      </w:pPr>
    </w:p>
    <w:p w14:paraId="7FDA50BA" w14:textId="77777777" w:rsidR="00554C04" w:rsidRPr="00BC0B3B" w:rsidRDefault="00554C04" w:rsidP="00824107">
      <w:pPr>
        <w:pStyle w:val="Ttulo3"/>
        <w:spacing w:beforeLines="40" w:before="96" w:afterLines="20" w:after="48"/>
        <w:rPr>
          <w:lang w:val="en-US"/>
        </w:rPr>
      </w:pPr>
      <w:bookmarkStart w:id="19" w:name="_Toc55016537"/>
      <w:r w:rsidRPr="00BC305E">
        <w:rPr>
          <w:lang w:val="es-419"/>
        </w:rPr>
        <w:t>Empírica</w:t>
      </w:r>
      <w:bookmarkEnd w:id="19"/>
    </w:p>
    <w:p w14:paraId="7557E6EE" w14:textId="77777777" w:rsidR="0039653E" w:rsidRPr="00BC0B3B" w:rsidRDefault="0039653E" w:rsidP="00824107">
      <w:pPr>
        <w:spacing w:beforeLines="40" w:before="96" w:afterLines="20" w:after="48"/>
        <w:rPr>
          <w:lang w:val="en-US"/>
        </w:rPr>
      </w:pPr>
    </w:p>
    <w:p w14:paraId="48431FF0" w14:textId="77777777" w:rsidR="00B52B7C" w:rsidRDefault="00916D03" w:rsidP="00824107">
      <w:pPr>
        <w:spacing w:beforeLines="40" w:before="96" w:afterLines="20" w:after="48"/>
      </w:pPr>
      <w:r w:rsidRPr="00916D03">
        <w:t xml:space="preserve">La probabilidad empírica se usa para encontrar </w:t>
      </w:r>
      <w:r w:rsidR="0039653E" w:rsidRPr="00916D03">
        <w:t>cuál</w:t>
      </w:r>
      <w:r w:rsidRPr="00916D03">
        <w:t xml:space="preserve"> de los posibles sucesos es más probable de ocurrir, la diferencia con la probabilidad clásica es que la probabilidad empírica se obtiene en base a resultados ya obtenidos de un evento o experimento aleatorio, esta probabilidad se apoya principalmente en la frecuencia en la que un determinado suceso ocurre. Para poder calcular la probabilidad empírica de un evento es necesario que este evento se haya realizado repetidas ocasiones con anterioridad, esto porque esta probabilidad se encuentra en base a datos recopilados, entonces es necesario tener estos datos ya registrados.</w:t>
      </w:r>
    </w:p>
    <w:p w14:paraId="522D0E2E" w14:textId="77777777" w:rsidR="00916D03" w:rsidRDefault="00916D03" w:rsidP="00824107">
      <w:pPr>
        <w:spacing w:beforeLines="40" w:before="96" w:afterLines="20" w:after="48"/>
      </w:pPr>
    </w:p>
    <w:p w14:paraId="2585EC4E" w14:textId="77777777" w:rsidR="00916D03" w:rsidRDefault="00916D03" w:rsidP="00824107">
      <w:pPr>
        <w:spacing w:beforeLines="40" w:before="96" w:afterLines="20" w:after="48"/>
      </w:pPr>
      <w:r w:rsidRPr="00916D03">
        <w:t>Algo que hay que tener en cuenta a la hora de hacer uso de la probabilidad empírica es que mientras mayor sea la cantidad de repeticiones del experimento se tendrá un resultado más acertado, de igual manera, si solamente se tienen pocos datos entonces el resultado de la probabilidad puede ser muy incorrecto. Cuando se trata de la “cantidad de veces” que un experimento se ha hecho, se puede considerar como “pocas repeticiones” a un número menor a 50 y nunca se pueden considerar “excesivas repeticiones” a ninguna cantidad porque mientras más alta la cantidad más certero será el resultado.</w:t>
      </w:r>
    </w:p>
    <w:p w14:paraId="045017A8" w14:textId="77777777" w:rsidR="0062575C" w:rsidRDefault="0062575C" w:rsidP="00824107">
      <w:pPr>
        <w:spacing w:beforeLines="40" w:before="96" w:afterLines="20" w:after="48"/>
      </w:pPr>
    </w:p>
    <w:p w14:paraId="0FA83A29" w14:textId="77777777" w:rsidR="0062575C" w:rsidRDefault="0062575C" w:rsidP="00824107">
      <w:pPr>
        <w:spacing w:beforeLines="40" w:before="96" w:afterLines="20" w:after="48"/>
      </w:pPr>
      <w:r w:rsidRPr="0062575C">
        <w:t>Para encontrar la probabilidad empírica de un suceso se usará el ejemplo de lanzar una moneda al aire, hay que aclarar que, al inicio del evento, ambas caras tienen la misma probabilidad de salir es decir 50% cada cara: 1 resultado a obtener / 2 posibles resultados = 0.5</w:t>
      </w:r>
    </w:p>
    <w:p w14:paraId="43CBFE3A" w14:textId="77777777" w:rsidR="0062575C" w:rsidRDefault="0062575C" w:rsidP="00824107">
      <w:pPr>
        <w:spacing w:beforeLines="40" w:before="96" w:afterLines="20" w:after="48"/>
      </w:pPr>
    </w:p>
    <w:p w14:paraId="03E4CDEB" w14:textId="20C346CE" w:rsidR="0062575C" w:rsidRDefault="009A48E7" w:rsidP="00824107">
      <w:pPr>
        <w:spacing w:beforeLines="40" w:before="96" w:afterLines="20" w:after="48"/>
      </w:pPr>
      <w:r w:rsidRPr="009A48E7">
        <w:lastRenderedPageBreak/>
        <w:t>Luego de lanzar la moneda en 60 ocasiones, se obtienen los siguientes resultados</w:t>
      </w:r>
    </w:p>
    <w:tbl>
      <w:tblPr>
        <w:tblpPr w:leftFromText="141" w:rightFromText="141" w:vertAnchor="page" w:horzAnchor="margin" w:tblpXSpec="center" w:tblpY="1995"/>
        <w:tblW w:w="6525" w:type="dxa"/>
        <w:tblCellSpacing w:w="15" w:type="dxa"/>
        <w:tblCellMar>
          <w:left w:w="0" w:type="dxa"/>
          <w:right w:w="0" w:type="dxa"/>
        </w:tblCellMar>
        <w:tblLook w:val="04A0" w:firstRow="1" w:lastRow="0" w:firstColumn="1" w:lastColumn="0" w:noHBand="0" w:noVBand="1"/>
      </w:tblPr>
      <w:tblGrid>
        <w:gridCol w:w="2232"/>
        <w:gridCol w:w="4293"/>
      </w:tblGrid>
      <w:tr w:rsidR="00E12263" w:rsidRPr="009A48E7" w14:paraId="1D994B38" w14:textId="77777777" w:rsidTr="00E12263">
        <w:trPr>
          <w:tblCellSpacing w:w="15" w:type="dxa"/>
        </w:trPr>
        <w:tc>
          <w:tcPr>
            <w:tcW w:w="0" w:type="auto"/>
            <w:tcBorders>
              <w:bottom w:val="single" w:sz="24" w:space="0" w:color="auto"/>
            </w:tcBorders>
            <w:vAlign w:val="center"/>
            <w:hideMark/>
          </w:tcPr>
          <w:p w14:paraId="72040AD6" w14:textId="77777777" w:rsidR="00E12263" w:rsidRPr="009A48E7" w:rsidRDefault="00E12263" w:rsidP="00E12263">
            <w:pPr>
              <w:spacing w:beforeLines="40" w:before="96" w:afterLines="20" w:after="48"/>
              <w:jc w:val="center"/>
              <w:rPr>
                <w:rFonts w:ascii="fhybea" w:eastAsia="Times New Roman" w:hAnsi="fhybea" w:cs="Times New Roman"/>
                <w:b/>
                <w:bCs/>
                <w:color w:val="000000"/>
                <w:szCs w:val="24"/>
                <w:lang w:eastAsia="es-NI"/>
              </w:rPr>
            </w:pPr>
            <w:r w:rsidRPr="009A48E7">
              <w:rPr>
                <w:rFonts w:ascii="fhybea" w:eastAsia="Times New Roman" w:hAnsi="fhybea" w:cs="Times New Roman"/>
                <w:b/>
                <w:bCs/>
                <w:color w:val="000000"/>
                <w:szCs w:val="24"/>
                <w:lang w:eastAsia="es-NI"/>
              </w:rPr>
              <w:t>Resultado</w:t>
            </w:r>
          </w:p>
        </w:tc>
        <w:tc>
          <w:tcPr>
            <w:tcW w:w="0" w:type="auto"/>
            <w:tcBorders>
              <w:bottom w:val="single" w:sz="24" w:space="0" w:color="auto"/>
            </w:tcBorders>
            <w:vAlign w:val="center"/>
            <w:hideMark/>
          </w:tcPr>
          <w:p w14:paraId="202098F9" w14:textId="77777777" w:rsidR="00E12263" w:rsidRPr="009A48E7" w:rsidRDefault="00E12263" w:rsidP="00E12263">
            <w:pPr>
              <w:spacing w:beforeLines="40" w:before="96" w:afterLines="20" w:after="48"/>
              <w:jc w:val="center"/>
              <w:rPr>
                <w:rFonts w:ascii="fhybea" w:eastAsia="Times New Roman" w:hAnsi="fhybea" w:cs="Times New Roman"/>
                <w:b/>
                <w:bCs/>
                <w:color w:val="000000"/>
                <w:szCs w:val="24"/>
                <w:lang w:eastAsia="es-NI"/>
              </w:rPr>
            </w:pPr>
            <w:r w:rsidRPr="009A48E7">
              <w:rPr>
                <w:rFonts w:ascii="fhybea" w:eastAsia="Times New Roman" w:hAnsi="fhybea" w:cs="Times New Roman"/>
                <w:b/>
                <w:bCs/>
                <w:color w:val="000000"/>
                <w:szCs w:val="24"/>
                <w:lang w:eastAsia="es-NI"/>
              </w:rPr>
              <w:t>Ocasiones que salió</w:t>
            </w:r>
          </w:p>
        </w:tc>
      </w:tr>
      <w:tr w:rsidR="00E12263" w:rsidRPr="009A48E7" w14:paraId="5BCB08A2" w14:textId="77777777" w:rsidTr="00E12263">
        <w:trPr>
          <w:tblCellSpacing w:w="15" w:type="dxa"/>
        </w:trPr>
        <w:tc>
          <w:tcPr>
            <w:tcW w:w="0" w:type="auto"/>
            <w:tcMar>
              <w:top w:w="60" w:type="dxa"/>
              <w:left w:w="0" w:type="dxa"/>
              <w:bottom w:w="60" w:type="dxa"/>
              <w:right w:w="0" w:type="dxa"/>
            </w:tcMar>
            <w:vAlign w:val="center"/>
            <w:hideMark/>
          </w:tcPr>
          <w:p w14:paraId="1CE7771E" w14:textId="77777777" w:rsidR="00E12263" w:rsidRPr="009A48E7" w:rsidRDefault="00E12263" w:rsidP="00E12263">
            <w:pPr>
              <w:spacing w:beforeLines="40" w:before="96" w:afterLines="20" w:after="48"/>
              <w:jc w:val="center"/>
              <w:rPr>
                <w:rFonts w:ascii="fhybea" w:eastAsia="Times New Roman" w:hAnsi="fhybea" w:cs="Times New Roman"/>
                <w:color w:val="000000"/>
                <w:szCs w:val="24"/>
                <w:lang w:eastAsia="es-NI"/>
              </w:rPr>
            </w:pPr>
            <w:r w:rsidRPr="009A48E7">
              <w:rPr>
                <w:rFonts w:ascii="fhybea" w:eastAsia="Times New Roman" w:hAnsi="fhybea" w:cs="Times New Roman"/>
                <w:color w:val="000000"/>
                <w:szCs w:val="24"/>
                <w:lang w:eastAsia="es-NI"/>
              </w:rPr>
              <w:t>Cara</w:t>
            </w:r>
          </w:p>
        </w:tc>
        <w:tc>
          <w:tcPr>
            <w:tcW w:w="0" w:type="auto"/>
            <w:tcMar>
              <w:top w:w="60" w:type="dxa"/>
              <w:left w:w="0" w:type="dxa"/>
              <w:bottom w:w="60" w:type="dxa"/>
              <w:right w:w="0" w:type="dxa"/>
            </w:tcMar>
            <w:vAlign w:val="center"/>
            <w:hideMark/>
          </w:tcPr>
          <w:p w14:paraId="76D17038" w14:textId="77777777" w:rsidR="00E12263" w:rsidRPr="009A48E7" w:rsidRDefault="00E12263" w:rsidP="00E12263">
            <w:pPr>
              <w:spacing w:beforeLines="40" w:before="96" w:afterLines="20" w:after="48"/>
              <w:jc w:val="center"/>
              <w:rPr>
                <w:rFonts w:ascii="fhybea" w:eastAsia="Times New Roman" w:hAnsi="fhybea" w:cs="Times New Roman"/>
                <w:color w:val="000000"/>
                <w:szCs w:val="24"/>
                <w:lang w:eastAsia="es-NI"/>
              </w:rPr>
            </w:pPr>
            <w:r w:rsidRPr="009A48E7">
              <w:rPr>
                <w:rFonts w:ascii="fhybea" w:eastAsia="Times New Roman" w:hAnsi="fhybea" w:cs="Times New Roman"/>
                <w:color w:val="000000"/>
                <w:szCs w:val="24"/>
                <w:lang w:eastAsia="es-NI"/>
              </w:rPr>
              <w:t>26</w:t>
            </w:r>
          </w:p>
        </w:tc>
      </w:tr>
      <w:tr w:rsidR="00E12263" w:rsidRPr="009A48E7" w14:paraId="3C303218" w14:textId="77777777" w:rsidTr="00E12263">
        <w:trPr>
          <w:tblCellSpacing w:w="15" w:type="dxa"/>
        </w:trPr>
        <w:tc>
          <w:tcPr>
            <w:tcW w:w="0" w:type="auto"/>
            <w:tcMar>
              <w:top w:w="60" w:type="dxa"/>
              <w:left w:w="0" w:type="dxa"/>
              <w:bottom w:w="60" w:type="dxa"/>
              <w:right w:w="0" w:type="dxa"/>
            </w:tcMar>
            <w:vAlign w:val="center"/>
            <w:hideMark/>
          </w:tcPr>
          <w:p w14:paraId="17170519" w14:textId="77777777" w:rsidR="00E12263" w:rsidRPr="009A48E7" w:rsidRDefault="00E12263" w:rsidP="00E12263">
            <w:pPr>
              <w:spacing w:beforeLines="40" w:before="96" w:afterLines="20" w:after="48"/>
              <w:jc w:val="center"/>
              <w:rPr>
                <w:rFonts w:ascii="fhybea" w:eastAsia="Times New Roman" w:hAnsi="fhybea" w:cs="Times New Roman"/>
                <w:color w:val="000000"/>
                <w:szCs w:val="24"/>
                <w:lang w:eastAsia="es-NI"/>
              </w:rPr>
            </w:pPr>
            <w:r w:rsidRPr="009A48E7">
              <w:rPr>
                <w:rFonts w:ascii="fhybea" w:eastAsia="Times New Roman" w:hAnsi="fhybea" w:cs="Times New Roman"/>
                <w:color w:val="000000"/>
                <w:szCs w:val="24"/>
                <w:lang w:eastAsia="es-NI"/>
              </w:rPr>
              <w:t>Cruz</w:t>
            </w:r>
          </w:p>
        </w:tc>
        <w:tc>
          <w:tcPr>
            <w:tcW w:w="0" w:type="auto"/>
            <w:tcMar>
              <w:top w:w="60" w:type="dxa"/>
              <w:left w:w="0" w:type="dxa"/>
              <w:bottom w:w="60" w:type="dxa"/>
              <w:right w:w="0" w:type="dxa"/>
            </w:tcMar>
            <w:vAlign w:val="center"/>
            <w:hideMark/>
          </w:tcPr>
          <w:p w14:paraId="692B462E" w14:textId="77777777" w:rsidR="00E12263" w:rsidRPr="009A48E7" w:rsidRDefault="00E12263" w:rsidP="00E12263">
            <w:pPr>
              <w:spacing w:beforeLines="40" w:before="96" w:afterLines="20" w:after="48"/>
              <w:jc w:val="center"/>
              <w:rPr>
                <w:rFonts w:ascii="fhybea" w:eastAsia="Times New Roman" w:hAnsi="fhybea" w:cs="Times New Roman"/>
                <w:color w:val="000000"/>
                <w:szCs w:val="24"/>
                <w:lang w:eastAsia="es-NI"/>
              </w:rPr>
            </w:pPr>
            <w:r w:rsidRPr="009A48E7">
              <w:rPr>
                <w:rFonts w:ascii="fhybea" w:eastAsia="Times New Roman" w:hAnsi="fhybea" w:cs="Times New Roman"/>
                <w:color w:val="000000"/>
                <w:szCs w:val="24"/>
                <w:lang w:eastAsia="es-NI"/>
              </w:rPr>
              <w:t>34</w:t>
            </w:r>
          </w:p>
        </w:tc>
      </w:tr>
    </w:tbl>
    <w:p w14:paraId="7E802194" w14:textId="14951551" w:rsidR="00E12263" w:rsidRDefault="00E12263" w:rsidP="00824107">
      <w:pPr>
        <w:spacing w:beforeLines="40" w:before="96" w:afterLines="20" w:after="48"/>
      </w:pPr>
    </w:p>
    <w:p w14:paraId="365F834B" w14:textId="093C96F0" w:rsidR="00E12263" w:rsidRDefault="00E12263" w:rsidP="00824107">
      <w:pPr>
        <w:spacing w:beforeLines="40" w:before="96" w:afterLines="20" w:after="48"/>
      </w:pPr>
    </w:p>
    <w:p w14:paraId="74771B9F" w14:textId="186BA9EF" w:rsidR="00E12263" w:rsidRDefault="00E12263" w:rsidP="00824107">
      <w:pPr>
        <w:spacing w:beforeLines="40" w:before="96" w:afterLines="20" w:after="48"/>
      </w:pPr>
    </w:p>
    <w:p w14:paraId="7563035F" w14:textId="728553A3" w:rsidR="00E12263" w:rsidRDefault="00E12263" w:rsidP="00824107">
      <w:pPr>
        <w:spacing w:beforeLines="40" w:before="96" w:afterLines="20" w:after="48"/>
      </w:pPr>
    </w:p>
    <w:p w14:paraId="07193C7E" w14:textId="77777777" w:rsidR="00E12263" w:rsidRDefault="00E12263" w:rsidP="00824107">
      <w:pPr>
        <w:spacing w:beforeLines="40" w:before="96" w:afterLines="20" w:after="48"/>
      </w:pPr>
    </w:p>
    <w:p w14:paraId="7BBC517C" w14:textId="1FFEA554" w:rsidR="009A48E7" w:rsidRDefault="00895CA1" w:rsidP="00824107">
      <w:pPr>
        <w:spacing w:beforeLines="40" w:before="96" w:afterLines="20" w:after="48"/>
      </w:pPr>
      <w:r w:rsidRPr="00895CA1">
        <w:t>Con estos resultados ya se puede pasar al siguiente paso que es obtener la probabilidad empírica, para ello se hace uso de la siguiente ecuación.</w:t>
      </w:r>
    </w:p>
    <w:p w14:paraId="4F7AE741" w14:textId="77777777" w:rsidR="00E12263" w:rsidRDefault="00E12263" w:rsidP="00824107">
      <w:pPr>
        <w:spacing w:beforeLines="40" w:before="96" w:afterLines="20" w:after="48"/>
      </w:pPr>
    </w:p>
    <w:p w14:paraId="415EE5DA" w14:textId="77777777" w:rsidR="00895CA1" w:rsidRDefault="00895CA1" w:rsidP="00824107">
      <w:pPr>
        <w:spacing w:beforeLines="40" w:before="96" w:afterLines="20" w:after="48"/>
      </w:pPr>
      <w:r>
        <w:t>Fórmula de la probabilidad empírica</w:t>
      </w:r>
    </w:p>
    <w:p w14:paraId="70A4B3DC" w14:textId="77777777" w:rsidR="00895CA1" w:rsidRDefault="00895CA1" w:rsidP="00824107">
      <w:pPr>
        <w:spacing w:beforeLines="40" w:before="96" w:afterLines="20" w:after="48"/>
      </w:pPr>
      <w:r>
        <w:t>Rf = resultados favorables</w:t>
      </w:r>
    </w:p>
    <w:p w14:paraId="7994ECB0" w14:textId="77777777" w:rsidR="00895CA1" w:rsidRDefault="00895CA1" w:rsidP="00824107">
      <w:pPr>
        <w:spacing w:beforeLines="40" w:before="96" w:afterLines="20" w:after="48"/>
      </w:pPr>
      <w:proofErr w:type="spellStart"/>
      <w:r>
        <w:t>Tr</w:t>
      </w:r>
      <w:proofErr w:type="spellEnd"/>
      <w:r>
        <w:t xml:space="preserve"> = Total de resultados</w:t>
      </w:r>
    </w:p>
    <w:p w14:paraId="6149202F" w14:textId="315CD50D" w:rsidR="002054D4" w:rsidRDefault="00895CA1" w:rsidP="00824107">
      <w:pPr>
        <w:spacing w:beforeLines="40" w:before="96" w:afterLines="20" w:after="48"/>
      </w:pPr>
      <w:r>
        <w:t xml:space="preserve">Probabilidad = Rf / </w:t>
      </w:r>
      <w:proofErr w:type="spellStart"/>
      <w:r>
        <w:t>Tr</w:t>
      </w:r>
      <w:proofErr w:type="spellEnd"/>
    </w:p>
    <w:p w14:paraId="5166338E" w14:textId="77777777" w:rsidR="003736CB" w:rsidRDefault="003736CB" w:rsidP="00824107">
      <w:pPr>
        <w:spacing w:beforeLines="40" w:before="96" w:afterLines="20" w:after="48"/>
      </w:pPr>
    </w:p>
    <w:p w14:paraId="4D649BD7" w14:textId="77777777" w:rsidR="002054D4" w:rsidRDefault="002054D4" w:rsidP="00824107">
      <w:pPr>
        <w:spacing w:beforeLines="40" w:before="96" w:afterLines="20" w:after="48"/>
      </w:pPr>
      <w:r w:rsidRPr="002054D4">
        <w:t>Ahora sabiendo esto, se puede calcular la probabilidad empírica con los resultados anteriores.</w:t>
      </w:r>
    </w:p>
    <w:p w14:paraId="7322BA30" w14:textId="77777777" w:rsidR="003736CB" w:rsidRDefault="003736CB" w:rsidP="00824107">
      <w:pPr>
        <w:spacing w:beforeLines="40" w:before="96" w:afterLines="20" w:after="48"/>
      </w:pPr>
    </w:p>
    <w:p w14:paraId="5CA23D24" w14:textId="77777777" w:rsidR="002054D4" w:rsidRDefault="002054D4" w:rsidP="00824107">
      <w:pPr>
        <w:spacing w:beforeLines="40" w:before="96" w:afterLines="20" w:after="48"/>
      </w:pPr>
      <w:r>
        <w:t>Probabilidad de salir cara</w:t>
      </w:r>
    </w:p>
    <w:p w14:paraId="57108237" w14:textId="77777777" w:rsidR="002054D4" w:rsidRDefault="002054D4" w:rsidP="00824107">
      <w:pPr>
        <w:spacing w:beforeLines="40" w:before="96" w:afterLines="20" w:after="48"/>
      </w:pPr>
      <w:r>
        <w:t>P(cara) = 26 / 60 * 100%</w:t>
      </w:r>
    </w:p>
    <w:p w14:paraId="2F6066A7" w14:textId="77777777" w:rsidR="002054D4" w:rsidRDefault="002054D4" w:rsidP="00824107">
      <w:pPr>
        <w:spacing w:beforeLines="40" w:before="96" w:afterLines="20" w:after="48"/>
      </w:pPr>
      <w:r>
        <w:t>P(cara) = 0.4333 * 100%</w:t>
      </w:r>
    </w:p>
    <w:p w14:paraId="204ED303" w14:textId="6DC9802D" w:rsidR="002054D4" w:rsidRDefault="002054D4" w:rsidP="00824107">
      <w:pPr>
        <w:spacing w:beforeLines="40" w:before="96" w:afterLines="20" w:after="48"/>
      </w:pPr>
      <w:r>
        <w:t>P(cara) = 43.33%</w:t>
      </w:r>
    </w:p>
    <w:p w14:paraId="66471EA1" w14:textId="77777777" w:rsidR="009B66AB" w:rsidRDefault="009B66AB" w:rsidP="00824107">
      <w:pPr>
        <w:spacing w:beforeLines="40" w:before="96" w:afterLines="20" w:after="48"/>
      </w:pPr>
    </w:p>
    <w:p w14:paraId="0B01D25D" w14:textId="77777777" w:rsidR="002054D4" w:rsidRDefault="002054D4" w:rsidP="00824107">
      <w:pPr>
        <w:spacing w:beforeLines="40" w:before="96" w:afterLines="20" w:after="48"/>
      </w:pPr>
      <w:r>
        <w:t>Probabilidad de salir cruz</w:t>
      </w:r>
    </w:p>
    <w:p w14:paraId="5FEFFD12" w14:textId="77777777" w:rsidR="002054D4" w:rsidRDefault="002054D4" w:rsidP="00824107">
      <w:pPr>
        <w:spacing w:beforeLines="40" w:before="96" w:afterLines="20" w:after="48"/>
      </w:pPr>
      <w:r>
        <w:t>P(cruz) = 34 / 60 * 100%</w:t>
      </w:r>
    </w:p>
    <w:p w14:paraId="14CC79BA" w14:textId="77777777" w:rsidR="002054D4" w:rsidRDefault="002054D4" w:rsidP="00824107">
      <w:pPr>
        <w:spacing w:beforeLines="40" w:before="96" w:afterLines="20" w:after="48"/>
      </w:pPr>
      <w:r>
        <w:t>P(cruz) = 0.5666 * 100%</w:t>
      </w:r>
    </w:p>
    <w:p w14:paraId="0366946A" w14:textId="77777777" w:rsidR="0039653E" w:rsidRDefault="002054D4" w:rsidP="00824107">
      <w:pPr>
        <w:spacing w:beforeLines="40" w:before="96" w:afterLines="20" w:after="48"/>
      </w:pPr>
      <w:r>
        <w:lastRenderedPageBreak/>
        <w:t>P(cruz) = 56.66%</w:t>
      </w:r>
    </w:p>
    <w:p w14:paraId="115850B2" w14:textId="77777777" w:rsidR="00F61F1E" w:rsidRDefault="00F61F1E" w:rsidP="00824107">
      <w:pPr>
        <w:spacing w:beforeLines="40" w:before="96" w:afterLines="20" w:after="48"/>
      </w:pPr>
    </w:p>
    <w:p w14:paraId="041C7A42" w14:textId="77777777" w:rsidR="002054D4" w:rsidRDefault="002054D4" w:rsidP="00824107">
      <w:pPr>
        <w:spacing w:beforeLines="40" w:before="96" w:afterLines="20" w:after="48"/>
      </w:pPr>
      <w:r w:rsidRPr="002054D4">
        <w:t>Ejemplo 1: Si se toma un dado y se lanza al aire la probabilidad que tiene cada lado de salir es de 16.7% al inicio del experimento, por lo que cualquier lado tiene las mismas posibilidades, pero si este experimento se realizara 80 veces y los resultados fueran los siguientes</w:t>
      </w:r>
    </w:p>
    <w:tbl>
      <w:tblPr>
        <w:tblpPr w:leftFromText="141" w:rightFromText="141" w:vertAnchor="page" w:horzAnchor="margin" w:tblpXSpec="center" w:tblpY="4238"/>
        <w:tblW w:w="5635" w:type="dxa"/>
        <w:tblCellSpacing w:w="15" w:type="dxa"/>
        <w:tblCellMar>
          <w:left w:w="0" w:type="dxa"/>
          <w:right w:w="0" w:type="dxa"/>
        </w:tblCellMar>
        <w:tblLook w:val="04A0" w:firstRow="1" w:lastRow="0" w:firstColumn="1" w:lastColumn="0" w:noHBand="0" w:noVBand="1"/>
      </w:tblPr>
      <w:tblGrid>
        <w:gridCol w:w="806"/>
        <w:gridCol w:w="3082"/>
        <w:gridCol w:w="1747"/>
      </w:tblGrid>
      <w:tr w:rsidR="00620D2D" w:rsidRPr="00C90754" w14:paraId="410A1F6C" w14:textId="77777777" w:rsidTr="00620D2D">
        <w:trPr>
          <w:trHeight w:val="463"/>
          <w:tblCellSpacing w:w="15" w:type="dxa"/>
        </w:trPr>
        <w:tc>
          <w:tcPr>
            <w:tcW w:w="0" w:type="auto"/>
            <w:tcBorders>
              <w:bottom w:val="single" w:sz="24" w:space="0" w:color="auto"/>
            </w:tcBorders>
            <w:vAlign w:val="center"/>
            <w:hideMark/>
          </w:tcPr>
          <w:p w14:paraId="701622BB" w14:textId="77777777" w:rsidR="00620D2D" w:rsidRPr="008A341A" w:rsidRDefault="00620D2D" w:rsidP="00620D2D">
            <w:pPr>
              <w:spacing w:beforeLines="40" w:before="96" w:afterLines="20" w:after="48"/>
              <w:jc w:val="center"/>
              <w:rPr>
                <w:rFonts w:eastAsia="Times New Roman" w:cs="Tahoma"/>
                <w:b/>
                <w:bCs/>
                <w:color w:val="000000"/>
                <w:sz w:val="20"/>
                <w:szCs w:val="20"/>
                <w:lang w:eastAsia="es-NI"/>
              </w:rPr>
            </w:pPr>
            <w:r w:rsidRPr="008A341A">
              <w:rPr>
                <w:rFonts w:eastAsia="Times New Roman" w:cs="Tahoma"/>
                <w:b/>
                <w:bCs/>
                <w:color w:val="000000"/>
                <w:sz w:val="20"/>
                <w:szCs w:val="20"/>
                <w:lang w:eastAsia="es-NI"/>
              </w:rPr>
              <w:t>Lado</w:t>
            </w:r>
          </w:p>
        </w:tc>
        <w:tc>
          <w:tcPr>
            <w:tcW w:w="0" w:type="auto"/>
            <w:tcBorders>
              <w:bottom w:val="single" w:sz="24" w:space="0" w:color="auto"/>
            </w:tcBorders>
            <w:vAlign w:val="center"/>
            <w:hideMark/>
          </w:tcPr>
          <w:p w14:paraId="1C3F4B88" w14:textId="77777777" w:rsidR="00620D2D" w:rsidRPr="008A341A" w:rsidRDefault="00620D2D" w:rsidP="00620D2D">
            <w:pPr>
              <w:spacing w:beforeLines="40" w:before="96" w:afterLines="20" w:after="48"/>
              <w:jc w:val="center"/>
              <w:rPr>
                <w:rFonts w:eastAsia="Times New Roman" w:cs="Tahoma"/>
                <w:b/>
                <w:bCs/>
                <w:color w:val="000000"/>
                <w:sz w:val="20"/>
                <w:szCs w:val="20"/>
                <w:lang w:eastAsia="es-NI"/>
              </w:rPr>
            </w:pPr>
            <w:r w:rsidRPr="008A341A">
              <w:rPr>
                <w:rFonts w:eastAsia="Times New Roman" w:cs="Tahoma"/>
                <w:b/>
                <w:bCs/>
                <w:color w:val="000000"/>
                <w:sz w:val="20"/>
                <w:szCs w:val="20"/>
                <w:lang w:eastAsia="es-NI"/>
              </w:rPr>
              <w:t>ocasiones que salió</w:t>
            </w:r>
          </w:p>
        </w:tc>
        <w:tc>
          <w:tcPr>
            <w:tcW w:w="0" w:type="auto"/>
            <w:tcBorders>
              <w:bottom w:val="single" w:sz="24" w:space="0" w:color="auto"/>
            </w:tcBorders>
            <w:vAlign w:val="center"/>
            <w:hideMark/>
          </w:tcPr>
          <w:p w14:paraId="434173F4" w14:textId="77777777" w:rsidR="00620D2D" w:rsidRPr="008A341A" w:rsidRDefault="00620D2D" w:rsidP="00620D2D">
            <w:pPr>
              <w:spacing w:beforeLines="40" w:before="96" w:afterLines="20" w:after="48"/>
              <w:jc w:val="center"/>
              <w:rPr>
                <w:rFonts w:eastAsia="Times New Roman" w:cs="Tahoma"/>
                <w:b/>
                <w:bCs/>
                <w:color w:val="000000"/>
                <w:sz w:val="20"/>
                <w:szCs w:val="20"/>
                <w:lang w:eastAsia="es-NI"/>
              </w:rPr>
            </w:pPr>
            <w:r w:rsidRPr="008A341A">
              <w:rPr>
                <w:rFonts w:eastAsia="Times New Roman" w:cs="Tahoma"/>
                <w:b/>
                <w:bCs/>
                <w:color w:val="000000"/>
                <w:sz w:val="20"/>
                <w:szCs w:val="20"/>
                <w:lang w:eastAsia="es-NI"/>
              </w:rPr>
              <w:t>porcentaje</w:t>
            </w:r>
          </w:p>
        </w:tc>
      </w:tr>
      <w:tr w:rsidR="00620D2D" w:rsidRPr="00C90754" w14:paraId="0B047144" w14:textId="77777777" w:rsidTr="00620D2D">
        <w:trPr>
          <w:trHeight w:val="413"/>
          <w:tblCellSpacing w:w="15" w:type="dxa"/>
        </w:trPr>
        <w:tc>
          <w:tcPr>
            <w:tcW w:w="0" w:type="auto"/>
            <w:tcMar>
              <w:top w:w="60" w:type="dxa"/>
              <w:left w:w="0" w:type="dxa"/>
              <w:bottom w:w="60" w:type="dxa"/>
              <w:right w:w="0" w:type="dxa"/>
            </w:tcMar>
            <w:vAlign w:val="center"/>
            <w:hideMark/>
          </w:tcPr>
          <w:p w14:paraId="3C644C86" w14:textId="77777777" w:rsidR="00620D2D" w:rsidRPr="008A341A" w:rsidRDefault="00620D2D" w:rsidP="00620D2D">
            <w:pPr>
              <w:spacing w:beforeLines="40" w:before="96" w:afterLines="20" w:after="48"/>
              <w:jc w:val="center"/>
              <w:rPr>
                <w:rFonts w:eastAsia="Times New Roman" w:cs="Tahoma"/>
                <w:color w:val="000000"/>
                <w:sz w:val="20"/>
                <w:szCs w:val="20"/>
                <w:lang w:eastAsia="es-NI"/>
              </w:rPr>
            </w:pPr>
            <w:r w:rsidRPr="008A341A">
              <w:rPr>
                <w:rFonts w:eastAsia="Times New Roman" w:cs="Tahoma"/>
                <w:color w:val="000000"/>
                <w:sz w:val="20"/>
                <w:szCs w:val="20"/>
                <w:lang w:eastAsia="es-NI"/>
              </w:rPr>
              <w:t>1</w:t>
            </w:r>
          </w:p>
        </w:tc>
        <w:tc>
          <w:tcPr>
            <w:tcW w:w="0" w:type="auto"/>
            <w:tcMar>
              <w:top w:w="60" w:type="dxa"/>
              <w:left w:w="0" w:type="dxa"/>
              <w:bottom w:w="60" w:type="dxa"/>
              <w:right w:w="0" w:type="dxa"/>
            </w:tcMar>
            <w:vAlign w:val="center"/>
            <w:hideMark/>
          </w:tcPr>
          <w:p w14:paraId="6ED885CC" w14:textId="77777777" w:rsidR="00620D2D" w:rsidRPr="008A341A" w:rsidRDefault="00620D2D" w:rsidP="00620D2D">
            <w:pPr>
              <w:spacing w:beforeLines="40" w:before="96" w:afterLines="20" w:after="48"/>
              <w:jc w:val="center"/>
              <w:rPr>
                <w:rFonts w:eastAsia="Times New Roman" w:cs="Tahoma"/>
                <w:color w:val="000000"/>
                <w:sz w:val="20"/>
                <w:szCs w:val="20"/>
                <w:lang w:eastAsia="es-NI"/>
              </w:rPr>
            </w:pPr>
            <w:r w:rsidRPr="008A341A">
              <w:rPr>
                <w:rFonts w:eastAsia="Times New Roman" w:cs="Tahoma"/>
                <w:color w:val="000000"/>
                <w:sz w:val="20"/>
                <w:szCs w:val="20"/>
                <w:lang w:eastAsia="es-NI"/>
              </w:rPr>
              <w:t>10</w:t>
            </w:r>
          </w:p>
        </w:tc>
        <w:tc>
          <w:tcPr>
            <w:tcW w:w="0" w:type="auto"/>
            <w:tcMar>
              <w:top w:w="60" w:type="dxa"/>
              <w:left w:w="0" w:type="dxa"/>
              <w:bottom w:w="60" w:type="dxa"/>
              <w:right w:w="0" w:type="dxa"/>
            </w:tcMar>
            <w:vAlign w:val="center"/>
            <w:hideMark/>
          </w:tcPr>
          <w:p w14:paraId="0391CA24" w14:textId="77777777" w:rsidR="00620D2D" w:rsidRPr="008A341A" w:rsidRDefault="00620D2D" w:rsidP="00620D2D">
            <w:pPr>
              <w:spacing w:beforeLines="40" w:before="96" w:afterLines="20" w:after="48"/>
              <w:jc w:val="center"/>
              <w:rPr>
                <w:rFonts w:eastAsia="Times New Roman" w:cs="Tahoma"/>
                <w:color w:val="000000"/>
                <w:sz w:val="20"/>
                <w:szCs w:val="20"/>
                <w:lang w:eastAsia="es-NI"/>
              </w:rPr>
            </w:pPr>
            <w:r w:rsidRPr="008A341A">
              <w:rPr>
                <w:rFonts w:eastAsia="Times New Roman" w:cs="Tahoma"/>
                <w:color w:val="000000"/>
                <w:sz w:val="20"/>
                <w:szCs w:val="20"/>
                <w:lang w:eastAsia="es-NI"/>
              </w:rPr>
              <w:t>12.5%</w:t>
            </w:r>
          </w:p>
        </w:tc>
      </w:tr>
      <w:tr w:rsidR="00620D2D" w:rsidRPr="00C90754" w14:paraId="1F232CE0" w14:textId="77777777" w:rsidTr="00620D2D">
        <w:trPr>
          <w:trHeight w:val="463"/>
          <w:tblCellSpacing w:w="15" w:type="dxa"/>
        </w:trPr>
        <w:tc>
          <w:tcPr>
            <w:tcW w:w="0" w:type="auto"/>
            <w:tcMar>
              <w:top w:w="60" w:type="dxa"/>
              <w:left w:w="0" w:type="dxa"/>
              <w:bottom w:w="60" w:type="dxa"/>
              <w:right w:w="0" w:type="dxa"/>
            </w:tcMar>
            <w:vAlign w:val="center"/>
            <w:hideMark/>
          </w:tcPr>
          <w:p w14:paraId="4479FB4B" w14:textId="77777777" w:rsidR="00620D2D" w:rsidRPr="008A341A" w:rsidRDefault="00620D2D" w:rsidP="00620D2D">
            <w:pPr>
              <w:spacing w:beforeLines="40" w:before="96" w:afterLines="20" w:after="48"/>
              <w:jc w:val="center"/>
              <w:rPr>
                <w:rFonts w:eastAsia="Times New Roman" w:cs="Tahoma"/>
                <w:color w:val="000000"/>
                <w:sz w:val="20"/>
                <w:szCs w:val="20"/>
                <w:lang w:eastAsia="es-NI"/>
              </w:rPr>
            </w:pPr>
            <w:r w:rsidRPr="008A341A">
              <w:rPr>
                <w:rFonts w:eastAsia="Times New Roman" w:cs="Tahoma"/>
                <w:color w:val="000000"/>
                <w:sz w:val="20"/>
                <w:szCs w:val="20"/>
                <w:lang w:eastAsia="es-NI"/>
              </w:rPr>
              <w:t>2</w:t>
            </w:r>
          </w:p>
        </w:tc>
        <w:tc>
          <w:tcPr>
            <w:tcW w:w="0" w:type="auto"/>
            <w:tcMar>
              <w:top w:w="60" w:type="dxa"/>
              <w:left w:w="0" w:type="dxa"/>
              <w:bottom w:w="60" w:type="dxa"/>
              <w:right w:w="0" w:type="dxa"/>
            </w:tcMar>
            <w:vAlign w:val="center"/>
            <w:hideMark/>
          </w:tcPr>
          <w:p w14:paraId="16AA51ED" w14:textId="77777777" w:rsidR="00620D2D" w:rsidRPr="008A341A" w:rsidRDefault="00620D2D" w:rsidP="00620D2D">
            <w:pPr>
              <w:spacing w:beforeLines="40" w:before="96" w:afterLines="20" w:after="48"/>
              <w:jc w:val="center"/>
              <w:rPr>
                <w:rFonts w:eastAsia="Times New Roman" w:cs="Tahoma"/>
                <w:color w:val="000000"/>
                <w:sz w:val="20"/>
                <w:szCs w:val="20"/>
                <w:lang w:eastAsia="es-NI"/>
              </w:rPr>
            </w:pPr>
            <w:r w:rsidRPr="008A341A">
              <w:rPr>
                <w:rFonts w:eastAsia="Times New Roman" w:cs="Tahoma"/>
                <w:color w:val="000000"/>
                <w:sz w:val="20"/>
                <w:szCs w:val="20"/>
                <w:lang w:eastAsia="es-NI"/>
              </w:rPr>
              <w:t>11</w:t>
            </w:r>
          </w:p>
        </w:tc>
        <w:tc>
          <w:tcPr>
            <w:tcW w:w="0" w:type="auto"/>
            <w:tcMar>
              <w:top w:w="60" w:type="dxa"/>
              <w:left w:w="0" w:type="dxa"/>
              <w:bottom w:w="60" w:type="dxa"/>
              <w:right w:w="0" w:type="dxa"/>
            </w:tcMar>
            <w:vAlign w:val="center"/>
            <w:hideMark/>
          </w:tcPr>
          <w:p w14:paraId="1F15B73C" w14:textId="77777777" w:rsidR="00620D2D" w:rsidRPr="008A341A" w:rsidRDefault="00620D2D" w:rsidP="00620D2D">
            <w:pPr>
              <w:spacing w:beforeLines="40" w:before="96" w:afterLines="20" w:after="48"/>
              <w:jc w:val="center"/>
              <w:rPr>
                <w:rFonts w:eastAsia="Times New Roman" w:cs="Tahoma"/>
                <w:color w:val="000000"/>
                <w:sz w:val="20"/>
                <w:szCs w:val="20"/>
                <w:lang w:eastAsia="es-NI"/>
              </w:rPr>
            </w:pPr>
            <w:r w:rsidRPr="008A341A">
              <w:rPr>
                <w:rFonts w:eastAsia="Times New Roman" w:cs="Tahoma"/>
                <w:color w:val="000000"/>
                <w:sz w:val="20"/>
                <w:szCs w:val="20"/>
                <w:lang w:eastAsia="es-NI"/>
              </w:rPr>
              <w:t>13.75%</w:t>
            </w:r>
          </w:p>
        </w:tc>
      </w:tr>
      <w:tr w:rsidR="00620D2D" w:rsidRPr="00C90754" w14:paraId="23A258CD" w14:textId="77777777" w:rsidTr="00620D2D">
        <w:trPr>
          <w:trHeight w:val="463"/>
          <w:tblCellSpacing w:w="15" w:type="dxa"/>
        </w:trPr>
        <w:tc>
          <w:tcPr>
            <w:tcW w:w="0" w:type="auto"/>
            <w:tcMar>
              <w:top w:w="60" w:type="dxa"/>
              <w:left w:w="0" w:type="dxa"/>
              <w:bottom w:w="60" w:type="dxa"/>
              <w:right w:w="0" w:type="dxa"/>
            </w:tcMar>
            <w:vAlign w:val="center"/>
            <w:hideMark/>
          </w:tcPr>
          <w:p w14:paraId="237D4A12" w14:textId="77777777" w:rsidR="00620D2D" w:rsidRPr="008A341A" w:rsidRDefault="00620D2D" w:rsidP="00620D2D">
            <w:pPr>
              <w:spacing w:beforeLines="40" w:before="96" w:afterLines="20" w:after="48"/>
              <w:jc w:val="center"/>
              <w:rPr>
                <w:rFonts w:eastAsia="Times New Roman" w:cs="Tahoma"/>
                <w:color w:val="000000"/>
                <w:sz w:val="20"/>
                <w:szCs w:val="20"/>
                <w:lang w:eastAsia="es-NI"/>
              </w:rPr>
            </w:pPr>
            <w:r w:rsidRPr="008A341A">
              <w:rPr>
                <w:rFonts w:eastAsia="Times New Roman" w:cs="Tahoma"/>
                <w:color w:val="000000"/>
                <w:sz w:val="20"/>
                <w:szCs w:val="20"/>
                <w:lang w:eastAsia="es-NI"/>
              </w:rPr>
              <w:t>3</w:t>
            </w:r>
          </w:p>
        </w:tc>
        <w:tc>
          <w:tcPr>
            <w:tcW w:w="0" w:type="auto"/>
            <w:tcMar>
              <w:top w:w="60" w:type="dxa"/>
              <w:left w:w="0" w:type="dxa"/>
              <w:bottom w:w="60" w:type="dxa"/>
              <w:right w:w="0" w:type="dxa"/>
            </w:tcMar>
            <w:vAlign w:val="center"/>
            <w:hideMark/>
          </w:tcPr>
          <w:p w14:paraId="188F4CF6" w14:textId="77777777" w:rsidR="00620D2D" w:rsidRPr="008A341A" w:rsidRDefault="00620D2D" w:rsidP="00620D2D">
            <w:pPr>
              <w:spacing w:beforeLines="40" w:before="96" w:afterLines="20" w:after="48"/>
              <w:jc w:val="center"/>
              <w:rPr>
                <w:rFonts w:eastAsia="Times New Roman" w:cs="Tahoma"/>
                <w:color w:val="000000"/>
                <w:sz w:val="20"/>
                <w:szCs w:val="20"/>
                <w:lang w:eastAsia="es-NI"/>
              </w:rPr>
            </w:pPr>
            <w:r w:rsidRPr="008A341A">
              <w:rPr>
                <w:rFonts w:eastAsia="Times New Roman" w:cs="Tahoma"/>
                <w:color w:val="000000"/>
                <w:sz w:val="20"/>
                <w:szCs w:val="20"/>
                <w:lang w:eastAsia="es-NI"/>
              </w:rPr>
              <w:t>13</w:t>
            </w:r>
          </w:p>
        </w:tc>
        <w:tc>
          <w:tcPr>
            <w:tcW w:w="0" w:type="auto"/>
            <w:tcMar>
              <w:top w:w="60" w:type="dxa"/>
              <w:left w:w="0" w:type="dxa"/>
              <w:bottom w:w="60" w:type="dxa"/>
              <w:right w:w="0" w:type="dxa"/>
            </w:tcMar>
            <w:vAlign w:val="center"/>
            <w:hideMark/>
          </w:tcPr>
          <w:p w14:paraId="4C884A97" w14:textId="77777777" w:rsidR="00620D2D" w:rsidRPr="008A341A" w:rsidRDefault="00620D2D" w:rsidP="00620D2D">
            <w:pPr>
              <w:spacing w:beforeLines="40" w:before="96" w:afterLines="20" w:after="48"/>
              <w:jc w:val="center"/>
              <w:rPr>
                <w:rFonts w:eastAsia="Times New Roman" w:cs="Tahoma"/>
                <w:color w:val="000000"/>
                <w:sz w:val="20"/>
                <w:szCs w:val="20"/>
                <w:lang w:eastAsia="es-NI"/>
              </w:rPr>
            </w:pPr>
            <w:r w:rsidRPr="008A341A">
              <w:rPr>
                <w:rFonts w:eastAsia="Times New Roman" w:cs="Tahoma"/>
                <w:color w:val="000000"/>
                <w:sz w:val="20"/>
                <w:szCs w:val="20"/>
                <w:lang w:eastAsia="es-NI"/>
              </w:rPr>
              <w:t>16.25%</w:t>
            </w:r>
          </w:p>
        </w:tc>
      </w:tr>
      <w:tr w:rsidR="00620D2D" w:rsidRPr="00C90754" w14:paraId="51C1DAD4" w14:textId="77777777" w:rsidTr="00620D2D">
        <w:trPr>
          <w:trHeight w:val="477"/>
          <w:tblCellSpacing w:w="15" w:type="dxa"/>
        </w:trPr>
        <w:tc>
          <w:tcPr>
            <w:tcW w:w="0" w:type="auto"/>
            <w:tcMar>
              <w:top w:w="60" w:type="dxa"/>
              <w:left w:w="0" w:type="dxa"/>
              <w:bottom w:w="60" w:type="dxa"/>
              <w:right w:w="0" w:type="dxa"/>
            </w:tcMar>
            <w:vAlign w:val="center"/>
            <w:hideMark/>
          </w:tcPr>
          <w:p w14:paraId="26357110" w14:textId="77777777" w:rsidR="00620D2D" w:rsidRPr="008A341A" w:rsidRDefault="00620D2D" w:rsidP="00620D2D">
            <w:pPr>
              <w:spacing w:beforeLines="40" w:before="96" w:afterLines="20" w:after="48"/>
              <w:jc w:val="center"/>
              <w:rPr>
                <w:rFonts w:eastAsia="Times New Roman" w:cs="Tahoma"/>
                <w:color w:val="000000"/>
                <w:sz w:val="20"/>
                <w:szCs w:val="20"/>
                <w:lang w:eastAsia="es-NI"/>
              </w:rPr>
            </w:pPr>
            <w:r w:rsidRPr="008A341A">
              <w:rPr>
                <w:rFonts w:eastAsia="Times New Roman" w:cs="Tahoma"/>
                <w:color w:val="000000"/>
                <w:sz w:val="20"/>
                <w:szCs w:val="20"/>
                <w:lang w:eastAsia="es-NI"/>
              </w:rPr>
              <w:t>4</w:t>
            </w:r>
          </w:p>
        </w:tc>
        <w:tc>
          <w:tcPr>
            <w:tcW w:w="0" w:type="auto"/>
            <w:tcMar>
              <w:top w:w="60" w:type="dxa"/>
              <w:left w:w="0" w:type="dxa"/>
              <w:bottom w:w="60" w:type="dxa"/>
              <w:right w:w="0" w:type="dxa"/>
            </w:tcMar>
            <w:vAlign w:val="center"/>
            <w:hideMark/>
          </w:tcPr>
          <w:p w14:paraId="6B3F3C51" w14:textId="77777777" w:rsidR="00620D2D" w:rsidRPr="008A341A" w:rsidRDefault="00620D2D" w:rsidP="00620D2D">
            <w:pPr>
              <w:spacing w:beforeLines="40" w:before="96" w:afterLines="20" w:after="48"/>
              <w:jc w:val="center"/>
              <w:rPr>
                <w:rFonts w:eastAsia="Times New Roman" w:cs="Tahoma"/>
                <w:color w:val="000000"/>
                <w:sz w:val="20"/>
                <w:szCs w:val="20"/>
                <w:lang w:eastAsia="es-NI"/>
              </w:rPr>
            </w:pPr>
            <w:r w:rsidRPr="008A341A">
              <w:rPr>
                <w:rFonts w:eastAsia="Times New Roman" w:cs="Tahoma"/>
                <w:color w:val="000000"/>
                <w:sz w:val="20"/>
                <w:szCs w:val="20"/>
                <w:lang w:eastAsia="es-NI"/>
              </w:rPr>
              <w:t>16</w:t>
            </w:r>
          </w:p>
        </w:tc>
        <w:tc>
          <w:tcPr>
            <w:tcW w:w="0" w:type="auto"/>
            <w:tcMar>
              <w:top w:w="60" w:type="dxa"/>
              <w:left w:w="0" w:type="dxa"/>
              <w:bottom w:w="60" w:type="dxa"/>
              <w:right w:w="0" w:type="dxa"/>
            </w:tcMar>
            <w:vAlign w:val="center"/>
            <w:hideMark/>
          </w:tcPr>
          <w:p w14:paraId="73F9D088" w14:textId="77777777" w:rsidR="00620D2D" w:rsidRPr="008A341A" w:rsidRDefault="00620D2D" w:rsidP="00620D2D">
            <w:pPr>
              <w:spacing w:beforeLines="40" w:before="96" w:afterLines="20" w:after="48"/>
              <w:jc w:val="center"/>
              <w:rPr>
                <w:rFonts w:eastAsia="Times New Roman" w:cs="Tahoma"/>
                <w:color w:val="000000"/>
                <w:sz w:val="20"/>
                <w:szCs w:val="20"/>
                <w:lang w:eastAsia="es-NI"/>
              </w:rPr>
            </w:pPr>
            <w:r w:rsidRPr="008A341A">
              <w:rPr>
                <w:rFonts w:eastAsia="Times New Roman" w:cs="Tahoma"/>
                <w:color w:val="000000"/>
                <w:sz w:val="20"/>
                <w:szCs w:val="20"/>
                <w:lang w:eastAsia="es-NI"/>
              </w:rPr>
              <w:t>20%</w:t>
            </w:r>
          </w:p>
        </w:tc>
      </w:tr>
      <w:tr w:rsidR="00620D2D" w:rsidRPr="00C90754" w14:paraId="2DACE316" w14:textId="77777777" w:rsidTr="00620D2D">
        <w:trPr>
          <w:trHeight w:val="463"/>
          <w:tblCellSpacing w:w="15" w:type="dxa"/>
        </w:trPr>
        <w:tc>
          <w:tcPr>
            <w:tcW w:w="0" w:type="auto"/>
            <w:tcMar>
              <w:top w:w="60" w:type="dxa"/>
              <w:left w:w="0" w:type="dxa"/>
              <w:bottom w:w="60" w:type="dxa"/>
              <w:right w:w="0" w:type="dxa"/>
            </w:tcMar>
            <w:vAlign w:val="center"/>
            <w:hideMark/>
          </w:tcPr>
          <w:p w14:paraId="14F4E6BD" w14:textId="77777777" w:rsidR="00620D2D" w:rsidRPr="008A341A" w:rsidRDefault="00620D2D" w:rsidP="00620D2D">
            <w:pPr>
              <w:spacing w:beforeLines="40" w:before="96" w:afterLines="20" w:after="48"/>
              <w:jc w:val="center"/>
              <w:rPr>
                <w:rFonts w:eastAsia="Times New Roman" w:cs="Tahoma"/>
                <w:color w:val="000000"/>
                <w:sz w:val="20"/>
                <w:szCs w:val="20"/>
                <w:lang w:eastAsia="es-NI"/>
              </w:rPr>
            </w:pPr>
            <w:r w:rsidRPr="008A341A">
              <w:rPr>
                <w:rFonts w:eastAsia="Times New Roman" w:cs="Tahoma"/>
                <w:color w:val="000000"/>
                <w:sz w:val="20"/>
                <w:szCs w:val="20"/>
                <w:lang w:eastAsia="es-NI"/>
              </w:rPr>
              <w:t>5</w:t>
            </w:r>
          </w:p>
        </w:tc>
        <w:tc>
          <w:tcPr>
            <w:tcW w:w="0" w:type="auto"/>
            <w:tcMar>
              <w:top w:w="60" w:type="dxa"/>
              <w:left w:w="0" w:type="dxa"/>
              <w:bottom w:w="60" w:type="dxa"/>
              <w:right w:w="0" w:type="dxa"/>
            </w:tcMar>
            <w:vAlign w:val="center"/>
            <w:hideMark/>
          </w:tcPr>
          <w:p w14:paraId="12448D78" w14:textId="77777777" w:rsidR="00620D2D" w:rsidRPr="008A341A" w:rsidRDefault="00620D2D" w:rsidP="00620D2D">
            <w:pPr>
              <w:spacing w:beforeLines="40" w:before="96" w:afterLines="20" w:after="48"/>
              <w:jc w:val="center"/>
              <w:rPr>
                <w:rFonts w:eastAsia="Times New Roman" w:cs="Tahoma"/>
                <w:color w:val="000000"/>
                <w:sz w:val="20"/>
                <w:szCs w:val="20"/>
                <w:lang w:eastAsia="es-NI"/>
              </w:rPr>
            </w:pPr>
            <w:r w:rsidRPr="008A341A">
              <w:rPr>
                <w:rFonts w:eastAsia="Times New Roman" w:cs="Tahoma"/>
                <w:color w:val="000000"/>
                <w:sz w:val="20"/>
                <w:szCs w:val="20"/>
                <w:lang w:eastAsia="es-NI"/>
              </w:rPr>
              <w:t>18</w:t>
            </w:r>
          </w:p>
        </w:tc>
        <w:tc>
          <w:tcPr>
            <w:tcW w:w="0" w:type="auto"/>
            <w:tcMar>
              <w:top w:w="60" w:type="dxa"/>
              <w:left w:w="0" w:type="dxa"/>
              <w:bottom w:w="60" w:type="dxa"/>
              <w:right w:w="0" w:type="dxa"/>
            </w:tcMar>
            <w:vAlign w:val="center"/>
            <w:hideMark/>
          </w:tcPr>
          <w:p w14:paraId="6AF3FFE5" w14:textId="77777777" w:rsidR="00620D2D" w:rsidRPr="008A341A" w:rsidRDefault="00620D2D" w:rsidP="00620D2D">
            <w:pPr>
              <w:spacing w:beforeLines="40" w:before="96" w:afterLines="20" w:after="48"/>
              <w:jc w:val="center"/>
              <w:rPr>
                <w:rFonts w:eastAsia="Times New Roman" w:cs="Tahoma"/>
                <w:color w:val="000000"/>
                <w:sz w:val="20"/>
                <w:szCs w:val="20"/>
                <w:lang w:eastAsia="es-NI"/>
              </w:rPr>
            </w:pPr>
            <w:r w:rsidRPr="008A341A">
              <w:rPr>
                <w:rFonts w:eastAsia="Times New Roman" w:cs="Tahoma"/>
                <w:color w:val="000000"/>
                <w:sz w:val="20"/>
                <w:szCs w:val="20"/>
                <w:lang w:eastAsia="es-NI"/>
              </w:rPr>
              <w:t>22.5%</w:t>
            </w:r>
          </w:p>
        </w:tc>
      </w:tr>
      <w:tr w:rsidR="00620D2D" w:rsidRPr="00C90754" w14:paraId="3CDA21EB" w14:textId="77777777" w:rsidTr="00620D2D">
        <w:trPr>
          <w:trHeight w:val="463"/>
          <w:tblCellSpacing w:w="15" w:type="dxa"/>
        </w:trPr>
        <w:tc>
          <w:tcPr>
            <w:tcW w:w="0" w:type="auto"/>
            <w:tcMar>
              <w:top w:w="60" w:type="dxa"/>
              <w:left w:w="0" w:type="dxa"/>
              <w:bottom w:w="60" w:type="dxa"/>
              <w:right w:w="0" w:type="dxa"/>
            </w:tcMar>
            <w:vAlign w:val="center"/>
            <w:hideMark/>
          </w:tcPr>
          <w:p w14:paraId="5C90963C" w14:textId="77777777" w:rsidR="00620D2D" w:rsidRPr="008A341A" w:rsidRDefault="00620D2D" w:rsidP="00620D2D">
            <w:pPr>
              <w:spacing w:beforeLines="40" w:before="96" w:afterLines="20" w:after="48"/>
              <w:jc w:val="center"/>
              <w:rPr>
                <w:rFonts w:eastAsia="Times New Roman" w:cs="Tahoma"/>
                <w:color w:val="000000"/>
                <w:sz w:val="20"/>
                <w:szCs w:val="20"/>
                <w:lang w:eastAsia="es-NI"/>
              </w:rPr>
            </w:pPr>
            <w:r w:rsidRPr="008A341A">
              <w:rPr>
                <w:rFonts w:eastAsia="Times New Roman" w:cs="Tahoma"/>
                <w:color w:val="000000"/>
                <w:sz w:val="20"/>
                <w:szCs w:val="20"/>
                <w:lang w:eastAsia="es-NI"/>
              </w:rPr>
              <w:t>6</w:t>
            </w:r>
          </w:p>
        </w:tc>
        <w:tc>
          <w:tcPr>
            <w:tcW w:w="0" w:type="auto"/>
            <w:tcMar>
              <w:top w:w="60" w:type="dxa"/>
              <w:left w:w="0" w:type="dxa"/>
              <w:bottom w:w="60" w:type="dxa"/>
              <w:right w:w="0" w:type="dxa"/>
            </w:tcMar>
            <w:vAlign w:val="center"/>
            <w:hideMark/>
          </w:tcPr>
          <w:p w14:paraId="31E0746F" w14:textId="77777777" w:rsidR="00620D2D" w:rsidRPr="008A341A" w:rsidRDefault="00620D2D" w:rsidP="00620D2D">
            <w:pPr>
              <w:spacing w:beforeLines="40" w:before="96" w:afterLines="20" w:after="48"/>
              <w:jc w:val="center"/>
              <w:rPr>
                <w:rFonts w:eastAsia="Times New Roman" w:cs="Tahoma"/>
                <w:color w:val="000000"/>
                <w:sz w:val="20"/>
                <w:szCs w:val="20"/>
                <w:lang w:eastAsia="es-NI"/>
              </w:rPr>
            </w:pPr>
            <w:r w:rsidRPr="008A341A">
              <w:rPr>
                <w:rFonts w:eastAsia="Times New Roman" w:cs="Tahoma"/>
                <w:color w:val="000000"/>
                <w:sz w:val="20"/>
                <w:szCs w:val="20"/>
                <w:lang w:eastAsia="es-NI"/>
              </w:rPr>
              <w:t>12</w:t>
            </w:r>
          </w:p>
        </w:tc>
        <w:tc>
          <w:tcPr>
            <w:tcW w:w="0" w:type="auto"/>
            <w:tcMar>
              <w:top w:w="60" w:type="dxa"/>
              <w:left w:w="0" w:type="dxa"/>
              <w:bottom w:w="60" w:type="dxa"/>
              <w:right w:w="0" w:type="dxa"/>
            </w:tcMar>
            <w:vAlign w:val="center"/>
            <w:hideMark/>
          </w:tcPr>
          <w:p w14:paraId="0ADF8ABD" w14:textId="77777777" w:rsidR="00620D2D" w:rsidRPr="008A341A" w:rsidRDefault="00620D2D" w:rsidP="00620D2D">
            <w:pPr>
              <w:spacing w:beforeLines="40" w:before="96" w:afterLines="20" w:after="48"/>
              <w:jc w:val="center"/>
              <w:rPr>
                <w:rFonts w:eastAsia="Times New Roman" w:cs="Tahoma"/>
                <w:color w:val="000000"/>
                <w:sz w:val="20"/>
                <w:szCs w:val="20"/>
                <w:lang w:eastAsia="es-NI"/>
              </w:rPr>
            </w:pPr>
            <w:r w:rsidRPr="008A341A">
              <w:rPr>
                <w:rFonts w:eastAsia="Times New Roman" w:cs="Tahoma"/>
                <w:color w:val="000000"/>
                <w:sz w:val="20"/>
                <w:szCs w:val="20"/>
                <w:lang w:eastAsia="es-NI"/>
              </w:rPr>
              <w:t>15%</w:t>
            </w:r>
          </w:p>
        </w:tc>
      </w:tr>
    </w:tbl>
    <w:p w14:paraId="462CB948" w14:textId="77777777" w:rsidR="002054D4" w:rsidRDefault="002054D4" w:rsidP="00824107">
      <w:pPr>
        <w:spacing w:beforeLines="40" w:before="96" w:afterLines="20" w:after="48"/>
      </w:pPr>
    </w:p>
    <w:p w14:paraId="3CCCE6A2" w14:textId="77777777" w:rsidR="003F3DCA" w:rsidRDefault="003F3DCA" w:rsidP="00824107">
      <w:pPr>
        <w:spacing w:beforeLines="40" w:before="96" w:afterLines="20" w:after="48"/>
      </w:pPr>
    </w:p>
    <w:p w14:paraId="1BB8A8C6" w14:textId="77777777" w:rsidR="003F3DCA" w:rsidRDefault="003F3DCA" w:rsidP="00824107">
      <w:pPr>
        <w:spacing w:beforeLines="40" w:before="96" w:afterLines="20" w:after="48"/>
      </w:pPr>
    </w:p>
    <w:p w14:paraId="162F7831" w14:textId="77777777" w:rsidR="003F3DCA" w:rsidRDefault="003F3DCA" w:rsidP="00824107">
      <w:pPr>
        <w:spacing w:beforeLines="40" w:before="96" w:afterLines="20" w:after="48"/>
      </w:pPr>
    </w:p>
    <w:p w14:paraId="3622B57C" w14:textId="77777777" w:rsidR="002054D4" w:rsidRDefault="002054D4" w:rsidP="00824107">
      <w:pPr>
        <w:spacing w:beforeLines="40" w:before="96" w:afterLines="20" w:after="48"/>
      </w:pPr>
    </w:p>
    <w:p w14:paraId="6C992D09" w14:textId="77777777" w:rsidR="002054D4" w:rsidRDefault="002054D4" w:rsidP="00824107">
      <w:pPr>
        <w:spacing w:beforeLines="40" w:before="96" w:afterLines="20" w:after="48"/>
      </w:pPr>
    </w:p>
    <w:p w14:paraId="4B61AE0D" w14:textId="77777777" w:rsidR="00C90754" w:rsidRDefault="00C90754" w:rsidP="00824107">
      <w:pPr>
        <w:spacing w:beforeLines="40" w:before="96" w:afterLines="20" w:after="48"/>
      </w:pPr>
    </w:p>
    <w:p w14:paraId="7D5F0541" w14:textId="77777777" w:rsidR="00C90754" w:rsidRDefault="00C90754" w:rsidP="00824107">
      <w:pPr>
        <w:spacing w:beforeLines="40" w:before="96" w:afterLines="20" w:after="48"/>
      </w:pPr>
    </w:p>
    <w:p w14:paraId="41599B54" w14:textId="77777777" w:rsidR="00C90754" w:rsidRDefault="00C90754" w:rsidP="00824107">
      <w:pPr>
        <w:spacing w:beforeLines="40" w:before="96" w:afterLines="20" w:after="48"/>
      </w:pPr>
    </w:p>
    <w:p w14:paraId="25A8C427" w14:textId="77777777" w:rsidR="00C90754" w:rsidRDefault="00C90754" w:rsidP="00824107">
      <w:pPr>
        <w:spacing w:beforeLines="40" w:before="96" w:afterLines="20" w:after="48"/>
      </w:pPr>
      <w:r w:rsidRPr="00C90754">
        <w:t>Con estos resultados se puede observar que el lado que empíricamente es más probable que salga es el lado con cinco puntos, porque de 80 intentos salió en 18 ocasiones, esto expresado en porcentajes es el 22.5% de las ocasiones que se lanzó el dado, que fue la probabilidad más alta.</w:t>
      </w:r>
    </w:p>
    <w:p w14:paraId="5679CF74" w14:textId="77777777" w:rsidR="00C90754" w:rsidRDefault="00C90754" w:rsidP="00824107">
      <w:pPr>
        <w:spacing w:beforeLines="40" w:before="96" w:afterLines="20" w:after="48"/>
      </w:pPr>
    </w:p>
    <w:p w14:paraId="1A187354" w14:textId="17540320" w:rsidR="00312804" w:rsidRDefault="00312804" w:rsidP="00824107">
      <w:pPr>
        <w:spacing w:beforeLines="40" w:before="96" w:afterLines="20" w:after="48"/>
      </w:pPr>
      <w:r w:rsidRPr="00312804">
        <w:t>Ejemplo 2</w:t>
      </w:r>
      <w:r w:rsidRPr="00312804">
        <w:rPr>
          <w:b/>
          <w:bCs/>
        </w:rPr>
        <w:t>:</w:t>
      </w:r>
      <w:r w:rsidRPr="00312804">
        <w:t> Si un sistema arroja un número entre uno y cuatro de manera aleatoria, cada número tiene un </w:t>
      </w:r>
      <w:r w:rsidRPr="00312804">
        <w:rPr>
          <w:b/>
          <w:bCs/>
        </w:rPr>
        <w:t>25%</w:t>
      </w:r>
      <w:r w:rsidRPr="00312804">
        <w:t> de probabilidades de salir, pero al realizar esta operación </w:t>
      </w:r>
      <w:r w:rsidRPr="00312804">
        <w:rPr>
          <w:b/>
          <w:bCs/>
        </w:rPr>
        <w:t>50 veces</w:t>
      </w:r>
      <w:r w:rsidRPr="00312804">
        <w:t> se obtienen los siguientes resultados.</w:t>
      </w:r>
    </w:p>
    <w:p w14:paraId="0D08926F" w14:textId="77777777" w:rsidR="00620D2D" w:rsidRDefault="00620D2D" w:rsidP="00824107">
      <w:pPr>
        <w:spacing w:beforeLines="40" w:before="96" w:afterLines="20" w:after="48"/>
      </w:pPr>
    </w:p>
    <w:p w14:paraId="370D1D5B" w14:textId="77777777" w:rsidR="00312804" w:rsidRPr="00312804" w:rsidRDefault="00312804" w:rsidP="00824107">
      <w:pPr>
        <w:spacing w:beforeLines="40" w:before="96" w:afterLines="20" w:after="48"/>
      </w:pPr>
    </w:p>
    <w:tbl>
      <w:tblPr>
        <w:tblW w:w="6345" w:type="dxa"/>
        <w:tblCellSpacing w:w="15" w:type="dxa"/>
        <w:tblCellMar>
          <w:left w:w="0" w:type="dxa"/>
          <w:right w:w="0" w:type="dxa"/>
        </w:tblCellMar>
        <w:tblLook w:val="04A0" w:firstRow="1" w:lastRow="0" w:firstColumn="1" w:lastColumn="0" w:noHBand="0" w:noVBand="1"/>
      </w:tblPr>
      <w:tblGrid>
        <w:gridCol w:w="1350"/>
        <w:gridCol w:w="3189"/>
        <w:gridCol w:w="1806"/>
      </w:tblGrid>
      <w:tr w:rsidR="00312804" w:rsidRPr="00312804" w14:paraId="08403007" w14:textId="77777777" w:rsidTr="00312804">
        <w:trPr>
          <w:tblCellSpacing w:w="15" w:type="dxa"/>
        </w:trPr>
        <w:tc>
          <w:tcPr>
            <w:tcW w:w="0" w:type="auto"/>
            <w:tcBorders>
              <w:bottom w:val="single" w:sz="24" w:space="0" w:color="auto"/>
            </w:tcBorders>
            <w:vAlign w:val="center"/>
            <w:hideMark/>
          </w:tcPr>
          <w:p w14:paraId="0D2BFC9C" w14:textId="77777777" w:rsidR="00312804" w:rsidRPr="00312804" w:rsidRDefault="00312804" w:rsidP="00824107">
            <w:pPr>
              <w:spacing w:beforeLines="40" w:before="96" w:afterLines="20" w:after="48"/>
              <w:rPr>
                <w:b/>
                <w:bCs/>
              </w:rPr>
            </w:pPr>
            <w:r w:rsidRPr="00312804">
              <w:rPr>
                <w:b/>
                <w:bCs/>
              </w:rPr>
              <w:lastRenderedPageBreak/>
              <w:t>Numero</w:t>
            </w:r>
          </w:p>
        </w:tc>
        <w:tc>
          <w:tcPr>
            <w:tcW w:w="0" w:type="auto"/>
            <w:tcBorders>
              <w:bottom w:val="single" w:sz="24" w:space="0" w:color="auto"/>
            </w:tcBorders>
            <w:vAlign w:val="center"/>
            <w:hideMark/>
          </w:tcPr>
          <w:p w14:paraId="6B86AA43" w14:textId="77777777" w:rsidR="00312804" w:rsidRPr="00312804" w:rsidRDefault="00312804" w:rsidP="00824107">
            <w:pPr>
              <w:spacing w:beforeLines="40" w:before="96" w:afterLines="20" w:after="48"/>
              <w:rPr>
                <w:b/>
                <w:bCs/>
              </w:rPr>
            </w:pPr>
            <w:r w:rsidRPr="00312804">
              <w:rPr>
                <w:b/>
                <w:bCs/>
              </w:rPr>
              <w:t>ocasiones que salió</w:t>
            </w:r>
          </w:p>
        </w:tc>
        <w:tc>
          <w:tcPr>
            <w:tcW w:w="0" w:type="auto"/>
            <w:tcBorders>
              <w:bottom w:val="single" w:sz="24" w:space="0" w:color="auto"/>
            </w:tcBorders>
            <w:vAlign w:val="center"/>
            <w:hideMark/>
          </w:tcPr>
          <w:p w14:paraId="283EB205" w14:textId="77777777" w:rsidR="00312804" w:rsidRPr="00312804" w:rsidRDefault="00312804" w:rsidP="00824107">
            <w:pPr>
              <w:spacing w:beforeLines="40" w:before="96" w:afterLines="20" w:after="48"/>
              <w:rPr>
                <w:b/>
                <w:bCs/>
              </w:rPr>
            </w:pPr>
            <w:r w:rsidRPr="00312804">
              <w:rPr>
                <w:b/>
                <w:bCs/>
              </w:rPr>
              <w:t>porcentaje</w:t>
            </w:r>
          </w:p>
        </w:tc>
      </w:tr>
      <w:tr w:rsidR="00312804" w:rsidRPr="00312804" w14:paraId="7867B82D" w14:textId="77777777" w:rsidTr="00312804">
        <w:trPr>
          <w:tblCellSpacing w:w="15" w:type="dxa"/>
        </w:trPr>
        <w:tc>
          <w:tcPr>
            <w:tcW w:w="0" w:type="auto"/>
            <w:tcMar>
              <w:top w:w="60" w:type="dxa"/>
              <w:left w:w="0" w:type="dxa"/>
              <w:bottom w:w="60" w:type="dxa"/>
              <w:right w:w="0" w:type="dxa"/>
            </w:tcMar>
            <w:vAlign w:val="center"/>
            <w:hideMark/>
          </w:tcPr>
          <w:p w14:paraId="217F3797" w14:textId="77777777" w:rsidR="00312804" w:rsidRPr="00312804" w:rsidRDefault="00312804" w:rsidP="00824107">
            <w:pPr>
              <w:spacing w:beforeLines="40" w:before="96" w:afterLines="20" w:after="48"/>
            </w:pPr>
            <w:r w:rsidRPr="00312804">
              <w:t>1</w:t>
            </w:r>
          </w:p>
        </w:tc>
        <w:tc>
          <w:tcPr>
            <w:tcW w:w="0" w:type="auto"/>
            <w:tcMar>
              <w:top w:w="60" w:type="dxa"/>
              <w:left w:w="0" w:type="dxa"/>
              <w:bottom w:w="60" w:type="dxa"/>
              <w:right w:w="0" w:type="dxa"/>
            </w:tcMar>
            <w:vAlign w:val="center"/>
            <w:hideMark/>
          </w:tcPr>
          <w:p w14:paraId="2884546E" w14:textId="77777777" w:rsidR="00312804" w:rsidRPr="00312804" w:rsidRDefault="00312804" w:rsidP="00824107">
            <w:pPr>
              <w:spacing w:beforeLines="40" w:before="96" w:afterLines="20" w:after="48"/>
            </w:pPr>
            <w:r w:rsidRPr="00312804">
              <w:t>10</w:t>
            </w:r>
          </w:p>
        </w:tc>
        <w:tc>
          <w:tcPr>
            <w:tcW w:w="0" w:type="auto"/>
            <w:tcMar>
              <w:top w:w="60" w:type="dxa"/>
              <w:left w:w="0" w:type="dxa"/>
              <w:bottom w:w="60" w:type="dxa"/>
              <w:right w:w="0" w:type="dxa"/>
            </w:tcMar>
            <w:vAlign w:val="center"/>
            <w:hideMark/>
          </w:tcPr>
          <w:p w14:paraId="77A7B8C1" w14:textId="77777777" w:rsidR="00312804" w:rsidRPr="00312804" w:rsidRDefault="00312804" w:rsidP="00824107">
            <w:pPr>
              <w:spacing w:beforeLines="40" w:before="96" w:afterLines="20" w:after="48"/>
            </w:pPr>
            <w:r w:rsidRPr="00312804">
              <w:t>20%</w:t>
            </w:r>
          </w:p>
        </w:tc>
      </w:tr>
      <w:tr w:rsidR="00312804" w:rsidRPr="00312804" w14:paraId="37729C25" w14:textId="77777777" w:rsidTr="00312804">
        <w:trPr>
          <w:tblCellSpacing w:w="15" w:type="dxa"/>
        </w:trPr>
        <w:tc>
          <w:tcPr>
            <w:tcW w:w="0" w:type="auto"/>
            <w:tcMar>
              <w:top w:w="60" w:type="dxa"/>
              <w:left w:w="0" w:type="dxa"/>
              <w:bottom w:w="60" w:type="dxa"/>
              <w:right w:w="0" w:type="dxa"/>
            </w:tcMar>
            <w:vAlign w:val="center"/>
            <w:hideMark/>
          </w:tcPr>
          <w:p w14:paraId="3E117E20" w14:textId="77777777" w:rsidR="00312804" w:rsidRPr="00312804" w:rsidRDefault="00312804" w:rsidP="00824107">
            <w:pPr>
              <w:spacing w:beforeLines="40" w:before="96" w:afterLines="20" w:after="48"/>
            </w:pPr>
            <w:r w:rsidRPr="00312804">
              <w:t>2</w:t>
            </w:r>
          </w:p>
        </w:tc>
        <w:tc>
          <w:tcPr>
            <w:tcW w:w="0" w:type="auto"/>
            <w:tcMar>
              <w:top w:w="60" w:type="dxa"/>
              <w:left w:w="0" w:type="dxa"/>
              <w:bottom w:w="60" w:type="dxa"/>
              <w:right w:w="0" w:type="dxa"/>
            </w:tcMar>
            <w:vAlign w:val="center"/>
            <w:hideMark/>
          </w:tcPr>
          <w:p w14:paraId="40205B21" w14:textId="77777777" w:rsidR="00312804" w:rsidRPr="00312804" w:rsidRDefault="00312804" w:rsidP="00824107">
            <w:pPr>
              <w:spacing w:beforeLines="40" w:before="96" w:afterLines="20" w:after="48"/>
            </w:pPr>
            <w:r w:rsidRPr="00312804">
              <w:t>13</w:t>
            </w:r>
          </w:p>
        </w:tc>
        <w:tc>
          <w:tcPr>
            <w:tcW w:w="0" w:type="auto"/>
            <w:tcMar>
              <w:top w:w="60" w:type="dxa"/>
              <w:left w:w="0" w:type="dxa"/>
              <w:bottom w:w="60" w:type="dxa"/>
              <w:right w:w="0" w:type="dxa"/>
            </w:tcMar>
            <w:vAlign w:val="center"/>
            <w:hideMark/>
          </w:tcPr>
          <w:p w14:paraId="3454E219" w14:textId="77777777" w:rsidR="00312804" w:rsidRPr="00312804" w:rsidRDefault="00312804" w:rsidP="00824107">
            <w:pPr>
              <w:spacing w:beforeLines="40" w:before="96" w:afterLines="20" w:after="48"/>
            </w:pPr>
            <w:r w:rsidRPr="00312804">
              <w:t>26%</w:t>
            </w:r>
          </w:p>
        </w:tc>
      </w:tr>
      <w:tr w:rsidR="00312804" w:rsidRPr="00312804" w14:paraId="1F759533" w14:textId="77777777" w:rsidTr="00312804">
        <w:trPr>
          <w:tblCellSpacing w:w="15" w:type="dxa"/>
        </w:trPr>
        <w:tc>
          <w:tcPr>
            <w:tcW w:w="0" w:type="auto"/>
            <w:tcMar>
              <w:top w:w="60" w:type="dxa"/>
              <w:left w:w="0" w:type="dxa"/>
              <w:bottom w:w="60" w:type="dxa"/>
              <w:right w:w="0" w:type="dxa"/>
            </w:tcMar>
            <w:vAlign w:val="center"/>
            <w:hideMark/>
          </w:tcPr>
          <w:p w14:paraId="42DD00B9" w14:textId="77777777" w:rsidR="00312804" w:rsidRPr="00312804" w:rsidRDefault="00312804" w:rsidP="00824107">
            <w:pPr>
              <w:spacing w:beforeLines="40" w:before="96" w:afterLines="20" w:after="48"/>
            </w:pPr>
            <w:r w:rsidRPr="00312804">
              <w:t>3</w:t>
            </w:r>
          </w:p>
        </w:tc>
        <w:tc>
          <w:tcPr>
            <w:tcW w:w="0" w:type="auto"/>
            <w:tcMar>
              <w:top w:w="60" w:type="dxa"/>
              <w:left w:w="0" w:type="dxa"/>
              <w:bottom w:w="60" w:type="dxa"/>
              <w:right w:w="0" w:type="dxa"/>
            </w:tcMar>
            <w:vAlign w:val="center"/>
            <w:hideMark/>
          </w:tcPr>
          <w:p w14:paraId="33718569" w14:textId="77777777" w:rsidR="00312804" w:rsidRPr="00312804" w:rsidRDefault="00312804" w:rsidP="00824107">
            <w:pPr>
              <w:spacing w:beforeLines="40" w:before="96" w:afterLines="20" w:after="48"/>
            </w:pPr>
            <w:r w:rsidRPr="00312804">
              <w:t>12</w:t>
            </w:r>
          </w:p>
        </w:tc>
        <w:tc>
          <w:tcPr>
            <w:tcW w:w="0" w:type="auto"/>
            <w:tcMar>
              <w:top w:w="60" w:type="dxa"/>
              <w:left w:w="0" w:type="dxa"/>
              <w:bottom w:w="60" w:type="dxa"/>
              <w:right w:w="0" w:type="dxa"/>
            </w:tcMar>
            <w:vAlign w:val="center"/>
            <w:hideMark/>
          </w:tcPr>
          <w:p w14:paraId="2517DC92" w14:textId="77777777" w:rsidR="00312804" w:rsidRPr="00312804" w:rsidRDefault="00312804" w:rsidP="00824107">
            <w:pPr>
              <w:spacing w:beforeLines="40" w:before="96" w:afterLines="20" w:after="48"/>
            </w:pPr>
            <w:r w:rsidRPr="00312804">
              <w:t>24%</w:t>
            </w:r>
          </w:p>
        </w:tc>
      </w:tr>
      <w:tr w:rsidR="00312804" w:rsidRPr="00312804" w14:paraId="6DE2682D" w14:textId="77777777" w:rsidTr="00312804">
        <w:trPr>
          <w:tblCellSpacing w:w="15" w:type="dxa"/>
        </w:trPr>
        <w:tc>
          <w:tcPr>
            <w:tcW w:w="0" w:type="auto"/>
            <w:tcMar>
              <w:top w:w="60" w:type="dxa"/>
              <w:left w:w="0" w:type="dxa"/>
              <w:bottom w:w="60" w:type="dxa"/>
              <w:right w:w="0" w:type="dxa"/>
            </w:tcMar>
            <w:vAlign w:val="center"/>
            <w:hideMark/>
          </w:tcPr>
          <w:p w14:paraId="7CE975ED" w14:textId="77777777" w:rsidR="00312804" w:rsidRPr="00312804" w:rsidRDefault="00312804" w:rsidP="00824107">
            <w:pPr>
              <w:spacing w:beforeLines="40" w:before="96" w:afterLines="20" w:after="48"/>
            </w:pPr>
            <w:r w:rsidRPr="00312804">
              <w:t>4</w:t>
            </w:r>
          </w:p>
        </w:tc>
        <w:tc>
          <w:tcPr>
            <w:tcW w:w="0" w:type="auto"/>
            <w:tcMar>
              <w:top w:w="60" w:type="dxa"/>
              <w:left w:w="0" w:type="dxa"/>
              <w:bottom w:w="60" w:type="dxa"/>
              <w:right w:w="0" w:type="dxa"/>
            </w:tcMar>
            <w:vAlign w:val="center"/>
            <w:hideMark/>
          </w:tcPr>
          <w:p w14:paraId="235E1257" w14:textId="77777777" w:rsidR="00312804" w:rsidRPr="00312804" w:rsidRDefault="00312804" w:rsidP="00824107">
            <w:pPr>
              <w:spacing w:beforeLines="40" w:before="96" w:afterLines="20" w:after="48"/>
            </w:pPr>
            <w:r w:rsidRPr="00312804">
              <w:t>15</w:t>
            </w:r>
          </w:p>
        </w:tc>
        <w:tc>
          <w:tcPr>
            <w:tcW w:w="0" w:type="auto"/>
            <w:tcMar>
              <w:top w:w="60" w:type="dxa"/>
              <w:left w:w="0" w:type="dxa"/>
              <w:bottom w:w="60" w:type="dxa"/>
              <w:right w:w="0" w:type="dxa"/>
            </w:tcMar>
            <w:vAlign w:val="center"/>
            <w:hideMark/>
          </w:tcPr>
          <w:p w14:paraId="6AF25637" w14:textId="77777777" w:rsidR="00312804" w:rsidRPr="00312804" w:rsidRDefault="00312804" w:rsidP="00824107">
            <w:pPr>
              <w:spacing w:beforeLines="40" w:before="96" w:afterLines="20" w:after="48"/>
            </w:pPr>
            <w:r w:rsidRPr="00312804">
              <w:t>30%</w:t>
            </w:r>
          </w:p>
        </w:tc>
      </w:tr>
    </w:tbl>
    <w:p w14:paraId="21C36B47" w14:textId="77777777" w:rsidR="00312804" w:rsidRDefault="00312804" w:rsidP="00824107">
      <w:pPr>
        <w:spacing w:beforeLines="40" w:before="96" w:afterLines="20" w:after="48"/>
      </w:pPr>
    </w:p>
    <w:p w14:paraId="60F7500B" w14:textId="77777777" w:rsidR="00312804" w:rsidRDefault="00312804" w:rsidP="00824107">
      <w:pPr>
        <w:spacing w:beforeLines="40" w:before="96" w:afterLines="20" w:after="48"/>
      </w:pPr>
      <w:r w:rsidRPr="00312804">
        <w:t>Al ver los resultados se puede observar como el número que más salió en las </w:t>
      </w:r>
      <w:r w:rsidRPr="00312804">
        <w:rPr>
          <w:b/>
          <w:bCs/>
        </w:rPr>
        <w:t>50 veces</w:t>
      </w:r>
      <w:r w:rsidRPr="00312804">
        <w:t> fue el </w:t>
      </w:r>
      <w:r w:rsidRPr="00312804">
        <w:rPr>
          <w:b/>
          <w:bCs/>
        </w:rPr>
        <w:t>número 4</w:t>
      </w:r>
      <w:r w:rsidRPr="00312804">
        <w:t> con </w:t>
      </w:r>
      <w:r w:rsidRPr="00312804">
        <w:rPr>
          <w:b/>
          <w:bCs/>
        </w:rPr>
        <w:t>15</w:t>
      </w:r>
      <w:r w:rsidRPr="00312804">
        <w:t> de ellas que es el </w:t>
      </w:r>
      <w:r w:rsidRPr="00312804">
        <w:rPr>
          <w:b/>
          <w:bCs/>
        </w:rPr>
        <w:t>30%</w:t>
      </w:r>
      <w:r w:rsidRPr="00312804">
        <w:t> de las del total de resultados, por lo que la probabilidad con la que el siguiente número escogido sea igual a 4 es mayor al resto.</w:t>
      </w:r>
    </w:p>
    <w:p w14:paraId="0AC69A41" w14:textId="77777777" w:rsidR="00F61F1E" w:rsidRPr="00312804" w:rsidRDefault="00F61F1E" w:rsidP="00824107">
      <w:pPr>
        <w:spacing w:beforeLines="40" w:before="96" w:afterLines="20" w:after="48"/>
      </w:pPr>
    </w:p>
    <w:p w14:paraId="00186471" w14:textId="19DC9830" w:rsidR="00312804" w:rsidRDefault="00312804" w:rsidP="00824107">
      <w:pPr>
        <w:spacing w:beforeLines="40" w:before="96" w:afterLines="20" w:after="48"/>
      </w:pPr>
      <w:r w:rsidRPr="00312804">
        <w:t>Ejemplo 3</w:t>
      </w:r>
      <w:r w:rsidRPr="00312804">
        <w:rPr>
          <w:b/>
          <w:bCs/>
        </w:rPr>
        <w:t>:</w:t>
      </w:r>
      <w:r w:rsidRPr="00312804">
        <w:t xml:space="preserve"> En un juego de azar se arroja un dado, donde si el dado cae en un número menor o igual a 4, entonces se pierde un </w:t>
      </w:r>
      <w:r w:rsidR="000C58BD" w:rsidRPr="00312804">
        <w:t>dólar</w:t>
      </w:r>
      <w:r w:rsidRPr="00312804">
        <w:t xml:space="preserve">, mientras que si se obtiene un número mayor o igual a 5 se gana un </w:t>
      </w:r>
      <w:r w:rsidR="000C58BD" w:rsidRPr="00312804">
        <w:t>dólar</w:t>
      </w:r>
      <w:r w:rsidRPr="00312804">
        <w:t>, entonces ¿Cuál es la probabilidad empírica de cada uno de los sucesos teniendo los siguientes resultados (fueron un total de 200 intentos</w:t>
      </w:r>
      <w:proofErr w:type="gramStart"/>
      <w:r w:rsidRPr="00312804">
        <w:t>)?.</w:t>
      </w:r>
      <w:proofErr w:type="gramEnd"/>
    </w:p>
    <w:p w14:paraId="42D1F8B3" w14:textId="77777777" w:rsidR="00FB107E" w:rsidRPr="00312804" w:rsidRDefault="00FB107E" w:rsidP="00824107">
      <w:pPr>
        <w:spacing w:beforeLines="40" w:before="96" w:afterLines="20" w:after="48"/>
      </w:pPr>
    </w:p>
    <w:tbl>
      <w:tblPr>
        <w:tblW w:w="6345" w:type="dxa"/>
        <w:tblCellSpacing w:w="15" w:type="dxa"/>
        <w:tblCellMar>
          <w:left w:w="0" w:type="dxa"/>
          <w:right w:w="0" w:type="dxa"/>
        </w:tblCellMar>
        <w:tblLook w:val="04A0" w:firstRow="1" w:lastRow="0" w:firstColumn="1" w:lastColumn="0" w:noHBand="0" w:noVBand="1"/>
      </w:tblPr>
      <w:tblGrid>
        <w:gridCol w:w="1223"/>
        <w:gridCol w:w="3271"/>
        <w:gridCol w:w="1851"/>
      </w:tblGrid>
      <w:tr w:rsidR="00312804" w:rsidRPr="00312804" w14:paraId="0A9691B8" w14:textId="77777777" w:rsidTr="00312804">
        <w:trPr>
          <w:tblCellSpacing w:w="15" w:type="dxa"/>
        </w:trPr>
        <w:tc>
          <w:tcPr>
            <w:tcW w:w="0" w:type="auto"/>
            <w:tcBorders>
              <w:bottom w:val="single" w:sz="24" w:space="0" w:color="auto"/>
            </w:tcBorders>
            <w:vAlign w:val="center"/>
            <w:hideMark/>
          </w:tcPr>
          <w:p w14:paraId="0C3EC6F8" w14:textId="77777777" w:rsidR="00312804" w:rsidRPr="00312804" w:rsidRDefault="00312804" w:rsidP="00824107">
            <w:pPr>
              <w:spacing w:beforeLines="40" w:before="96" w:afterLines="20" w:after="48"/>
              <w:rPr>
                <w:b/>
                <w:bCs/>
              </w:rPr>
            </w:pPr>
            <w:r w:rsidRPr="00312804">
              <w:rPr>
                <w:b/>
                <w:bCs/>
              </w:rPr>
              <w:t>Suceso</w:t>
            </w:r>
          </w:p>
        </w:tc>
        <w:tc>
          <w:tcPr>
            <w:tcW w:w="0" w:type="auto"/>
            <w:tcBorders>
              <w:bottom w:val="single" w:sz="24" w:space="0" w:color="auto"/>
            </w:tcBorders>
            <w:vAlign w:val="center"/>
            <w:hideMark/>
          </w:tcPr>
          <w:p w14:paraId="5F63D456" w14:textId="77777777" w:rsidR="00312804" w:rsidRPr="00312804" w:rsidRDefault="00312804" w:rsidP="00824107">
            <w:pPr>
              <w:spacing w:beforeLines="40" w:before="96" w:afterLines="20" w:after="48"/>
              <w:rPr>
                <w:b/>
                <w:bCs/>
              </w:rPr>
            </w:pPr>
            <w:r w:rsidRPr="00312804">
              <w:rPr>
                <w:b/>
                <w:bCs/>
              </w:rPr>
              <w:t>ocasiones que salió</w:t>
            </w:r>
          </w:p>
        </w:tc>
        <w:tc>
          <w:tcPr>
            <w:tcW w:w="0" w:type="auto"/>
            <w:tcBorders>
              <w:bottom w:val="single" w:sz="24" w:space="0" w:color="auto"/>
            </w:tcBorders>
            <w:vAlign w:val="center"/>
            <w:hideMark/>
          </w:tcPr>
          <w:p w14:paraId="13D5C295" w14:textId="77777777" w:rsidR="00312804" w:rsidRPr="00312804" w:rsidRDefault="00312804" w:rsidP="00824107">
            <w:pPr>
              <w:spacing w:beforeLines="40" w:before="96" w:afterLines="20" w:after="48"/>
              <w:rPr>
                <w:b/>
                <w:bCs/>
              </w:rPr>
            </w:pPr>
            <w:r w:rsidRPr="00312804">
              <w:rPr>
                <w:b/>
                <w:bCs/>
              </w:rPr>
              <w:t>porcentaje</w:t>
            </w:r>
          </w:p>
        </w:tc>
      </w:tr>
      <w:tr w:rsidR="00312804" w:rsidRPr="00312804" w14:paraId="6D4E5B93" w14:textId="77777777" w:rsidTr="00312804">
        <w:trPr>
          <w:tblCellSpacing w:w="15" w:type="dxa"/>
        </w:trPr>
        <w:tc>
          <w:tcPr>
            <w:tcW w:w="0" w:type="auto"/>
            <w:tcMar>
              <w:top w:w="60" w:type="dxa"/>
              <w:left w:w="0" w:type="dxa"/>
              <w:bottom w:w="60" w:type="dxa"/>
              <w:right w:w="0" w:type="dxa"/>
            </w:tcMar>
            <w:vAlign w:val="center"/>
            <w:hideMark/>
          </w:tcPr>
          <w:p w14:paraId="4D60ED2D" w14:textId="77777777" w:rsidR="00312804" w:rsidRPr="00312804" w:rsidRDefault="00312804" w:rsidP="00824107">
            <w:pPr>
              <w:spacing w:beforeLines="40" w:before="96" w:afterLines="20" w:after="48"/>
            </w:pPr>
            <w:r w:rsidRPr="00312804">
              <w:t>n ≤ 4</w:t>
            </w:r>
          </w:p>
        </w:tc>
        <w:tc>
          <w:tcPr>
            <w:tcW w:w="0" w:type="auto"/>
            <w:tcMar>
              <w:top w:w="60" w:type="dxa"/>
              <w:left w:w="0" w:type="dxa"/>
              <w:bottom w:w="60" w:type="dxa"/>
              <w:right w:w="0" w:type="dxa"/>
            </w:tcMar>
            <w:vAlign w:val="center"/>
            <w:hideMark/>
          </w:tcPr>
          <w:p w14:paraId="1A77AD11" w14:textId="77777777" w:rsidR="00312804" w:rsidRPr="00312804" w:rsidRDefault="00312804" w:rsidP="00824107">
            <w:pPr>
              <w:spacing w:beforeLines="40" w:before="96" w:afterLines="20" w:after="48"/>
            </w:pPr>
            <w:r w:rsidRPr="00312804">
              <w:t>122</w:t>
            </w:r>
          </w:p>
        </w:tc>
        <w:tc>
          <w:tcPr>
            <w:tcW w:w="0" w:type="auto"/>
            <w:tcMar>
              <w:top w:w="60" w:type="dxa"/>
              <w:left w:w="0" w:type="dxa"/>
              <w:bottom w:w="60" w:type="dxa"/>
              <w:right w:w="0" w:type="dxa"/>
            </w:tcMar>
            <w:vAlign w:val="center"/>
            <w:hideMark/>
          </w:tcPr>
          <w:p w14:paraId="7C373738" w14:textId="77777777" w:rsidR="00312804" w:rsidRPr="00312804" w:rsidRDefault="00312804" w:rsidP="00824107">
            <w:pPr>
              <w:spacing w:beforeLines="40" w:before="96" w:afterLines="20" w:after="48"/>
            </w:pPr>
            <w:r w:rsidRPr="00312804">
              <w:t>61%</w:t>
            </w:r>
          </w:p>
        </w:tc>
      </w:tr>
      <w:tr w:rsidR="00312804" w:rsidRPr="00312804" w14:paraId="52D6F79B" w14:textId="77777777" w:rsidTr="00312804">
        <w:trPr>
          <w:tblCellSpacing w:w="15" w:type="dxa"/>
        </w:trPr>
        <w:tc>
          <w:tcPr>
            <w:tcW w:w="0" w:type="auto"/>
            <w:tcMar>
              <w:top w:w="60" w:type="dxa"/>
              <w:left w:w="0" w:type="dxa"/>
              <w:bottom w:w="60" w:type="dxa"/>
              <w:right w:w="0" w:type="dxa"/>
            </w:tcMar>
            <w:vAlign w:val="center"/>
            <w:hideMark/>
          </w:tcPr>
          <w:p w14:paraId="721BF688" w14:textId="77777777" w:rsidR="00312804" w:rsidRPr="00312804" w:rsidRDefault="00312804" w:rsidP="00824107">
            <w:pPr>
              <w:spacing w:beforeLines="40" w:before="96" w:afterLines="20" w:after="48"/>
            </w:pPr>
            <w:r w:rsidRPr="00312804">
              <w:t>n ≥ 5</w:t>
            </w:r>
          </w:p>
        </w:tc>
        <w:tc>
          <w:tcPr>
            <w:tcW w:w="0" w:type="auto"/>
            <w:tcMar>
              <w:top w:w="60" w:type="dxa"/>
              <w:left w:w="0" w:type="dxa"/>
              <w:bottom w:w="60" w:type="dxa"/>
              <w:right w:w="0" w:type="dxa"/>
            </w:tcMar>
            <w:vAlign w:val="center"/>
            <w:hideMark/>
          </w:tcPr>
          <w:p w14:paraId="35CDC168" w14:textId="77777777" w:rsidR="00312804" w:rsidRPr="00312804" w:rsidRDefault="00312804" w:rsidP="00824107">
            <w:pPr>
              <w:spacing w:beforeLines="40" w:before="96" w:afterLines="20" w:after="48"/>
            </w:pPr>
            <w:r w:rsidRPr="00312804">
              <w:t>78</w:t>
            </w:r>
          </w:p>
        </w:tc>
        <w:tc>
          <w:tcPr>
            <w:tcW w:w="0" w:type="auto"/>
            <w:tcMar>
              <w:top w:w="60" w:type="dxa"/>
              <w:left w:w="0" w:type="dxa"/>
              <w:bottom w:w="60" w:type="dxa"/>
              <w:right w:w="0" w:type="dxa"/>
            </w:tcMar>
            <w:vAlign w:val="center"/>
            <w:hideMark/>
          </w:tcPr>
          <w:p w14:paraId="31819251" w14:textId="77777777" w:rsidR="00312804" w:rsidRPr="00312804" w:rsidRDefault="00312804" w:rsidP="00824107">
            <w:pPr>
              <w:spacing w:beforeLines="40" w:before="96" w:afterLines="20" w:after="48"/>
            </w:pPr>
            <w:r w:rsidRPr="00312804">
              <w:t>39%</w:t>
            </w:r>
          </w:p>
        </w:tc>
      </w:tr>
    </w:tbl>
    <w:p w14:paraId="1BE5C868" w14:textId="77777777" w:rsidR="00FB107E" w:rsidRDefault="00FB107E" w:rsidP="00824107">
      <w:pPr>
        <w:spacing w:beforeLines="40" w:before="96" w:afterLines="20" w:after="48"/>
      </w:pPr>
    </w:p>
    <w:p w14:paraId="5946021D" w14:textId="77777777" w:rsidR="00312804" w:rsidRPr="00312804" w:rsidRDefault="00312804" w:rsidP="00824107">
      <w:pPr>
        <w:spacing w:beforeLines="40" w:before="96" w:afterLines="20" w:after="48"/>
      </w:pPr>
      <w:r w:rsidRPr="00312804">
        <w:t>Encontrada la probabilidad de cada suceso, está claro que no vale la pena participar en este juego porque las probabilidades de perder son mayores a las de ganar</w:t>
      </w:r>
    </w:p>
    <w:p w14:paraId="46FDC518" w14:textId="77777777" w:rsidR="00554C04" w:rsidRDefault="00554C04" w:rsidP="00824107">
      <w:pPr>
        <w:pStyle w:val="Ttulo3"/>
        <w:spacing w:beforeLines="40" w:before="96" w:afterLines="20" w:after="48"/>
      </w:pPr>
      <w:bookmarkStart w:id="20" w:name="_Toc55016538"/>
      <w:r>
        <w:lastRenderedPageBreak/>
        <w:t>Subjetiva</w:t>
      </w:r>
      <w:bookmarkEnd w:id="20"/>
    </w:p>
    <w:p w14:paraId="107EFFAA" w14:textId="77777777" w:rsidR="005C160D" w:rsidRDefault="005C160D" w:rsidP="00824107">
      <w:pPr>
        <w:spacing w:beforeLines="40" w:before="96" w:afterLines="20" w:after="48"/>
      </w:pPr>
    </w:p>
    <w:p w14:paraId="7322DD58" w14:textId="77777777" w:rsidR="00B52B7C" w:rsidRDefault="007E0CD4" w:rsidP="00824107">
      <w:pPr>
        <w:spacing w:beforeLines="40" w:before="96" w:afterLines="20" w:after="48"/>
      </w:pPr>
      <w:r>
        <w:t>L</w:t>
      </w:r>
      <w:r w:rsidRPr="007E0CD4">
        <w:t>a probabilidad subjetiva está basada en una creencia, presentimiento o en una corazonada de un suceso que no hay nada concreto que asegure que este va a ocurrir, pero aun así hay algo en la persona que le hace inclinarse por un suceso en concreto, esto pueden ser experiencias pasadas o simplemente un presentimiento. La probabilidad subjetiva no se basa en números, estadísticas ni nada que requiera algún proceso o cálculo matemático.</w:t>
      </w:r>
    </w:p>
    <w:p w14:paraId="1B9268D7" w14:textId="77777777" w:rsidR="00AD100D" w:rsidRDefault="00AD100D" w:rsidP="00824107">
      <w:pPr>
        <w:spacing w:beforeLines="40" w:before="96" w:afterLines="20" w:after="48"/>
      </w:pPr>
    </w:p>
    <w:p w14:paraId="5ACCBAEC" w14:textId="77777777" w:rsidR="007E0CD4" w:rsidRDefault="005C160D" w:rsidP="00824107">
      <w:pPr>
        <w:spacing w:beforeLines="40" w:before="96" w:afterLines="20" w:after="48"/>
      </w:pPr>
      <w:r w:rsidRPr="005C160D">
        <w:t>En esta probabilidad por lo general no hace uso de fracciones o porcentajes para expresar la probabilidad de un suceso elemental, sino que se basa en asegurar o negar que un suceso vaya a pasar, pero también hay casos en el que la probabilidad de un suceso se exprese en porcentajes</w:t>
      </w:r>
    </w:p>
    <w:p w14:paraId="7B2BE020" w14:textId="77777777" w:rsidR="005C160D" w:rsidRDefault="005C160D" w:rsidP="00824107">
      <w:pPr>
        <w:spacing w:beforeLines="40" w:before="96" w:afterLines="20" w:after="48"/>
      </w:pPr>
    </w:p>
    <w:p w14:paraId="5D421725" w14:textId="77777777" w:rsidR="005C160D" w:rsidRDefault="005C160D" w:rsidP="00824107">
      <w:pPr>
        <w:spacing w:beforeLines="40" w:before="96" w:afterLines="20" w:after="48"/>
      </w:pPr>
      <w:r>
        <w:t xml:space="preserve">La probabilidad subjetiva es </w:t>
      </w:r>
      <w:r w:rsidR="009E49E5">
        <w:t>más</w:t>
      </w:r>
      <w:r>
        <w:t xml:space="preserve"> que todo usada en situaciones más normales y no tanto es situaciones serias, como podría ser un análisis de un reporte importante, o para tomar una decisión en </w:t>
      </w:r>
      <w:r w:rsidR="009E49E5">
        <w:t>una empresa</w:t>
      </w:r>
      <w:r>
        <w:t>, sino que es especialmente usada en cosas de la vida cotidiana que no tengan una trascendencia muy importante.</w:t>
      </w:r>
    </w:p>
    <w:p w14:paraId="4B7ED975" w14:textId="77777777" w:rsidR="005C160D" w:rsidRDefault="005C160D" w:rsidP="00824107">
      <w:pPr>
        <w:spacing w:beforeLines="40" w:before="96" w:afterLines="20" w:after="48"/>
      </w:pPr>
    </w:p>
    <w:p w14:paraId="5C693060" w14:textId="77777777" w:rsidR="005C160D" w:rsidRDefault="005C160D" w:rsidP="00824107">
      <w:pPr>
        <w:spacing w:beforeLines="40" w:before="96" w:afterLines="20" w:after="48"/>
      </w:pPr>
      <w:r>
        <w:t>Entre las muchas probabilidades que se estudian en estadística, la probabilidad subjetiva es la que más conectada esta con el sentimiento humano antes que con los datos o hechos, la probabilidad subjetiva puede ser muy influenciada con el estado de ánimo o la fe de la persona.</w:t>
      </w:r>
    </w:p>
    <w:p w14:paraId="4A71A8AB" w14:textId="77777777" w:rsidR="007E0CD4" w:rsidRDefault="007E0CD4" w:rsidP="00824107">
      <w:pPr>
        <w:spacing w:beforeLines="40" w:before="96" w:afterLines="20" w:after="48"/>
      </w:pPr>
    </w:p>
    <w:p w14:paraId="05608124" w14:textId="77777777" w:rsidR="007E0CD4" w:rsidRDefault="009E49E5" w:rsidP="00824107">
      <w:pPr>
        <w:spacing w:beforeLines="40" w:before="96" w:afterLines="20" w:after="48"/>
      </w:pPr>
      <w:r w:rsidRPr="009E49E5">
        <w:t xml:space="preserve">Ejemplo 1, Probabilidad de lluvia: Un anciano de 70 años dice que es muy probable que llueva simplemente observando algunos comportamientos de la naturaleza, a pesar de que el día no parezca nublado el anciano está convencido que lloverá, </w:t>
      </w:r>
      <w:r w:rsidRPr="009E49E5">
        <w:lastRenderedPageBreak/>
        <w:t>aspectos como el comportamiento de las aves volando hacia algún lado o el sonido inusual de algunos anfibios le convencen de que hoy lloverá.</w:t>
      </w:r>
    </w:p>
    <w:p w14:paraId="6246ED76" w14:textId="77777777" w:rsidR="00F61F1E" w:rsidRDefault="00F61F1E" w:rsidP="00824107">
      <w:pPr>
        <w:spacing w:beforeLines="40" w:before="96" w:afterLines="20" w:after="48"/>
      </w:pPr>
    </w:p>
    <w:p w14:paraId="5610A839" w14:textId="77777777" w:rsidR="007E0CD4" w:rsidRDefault="009E49E5" w:rsidP="00824107">
      <w:pPr>
        <w:spacing w:beforeLines="40" w:before="96" w:afterLines="20" w:after="48"/>
      </w:pPr>
      <w:r w:rsidRPr="009E49E5">
        <w:t xml:space="preserve">Ejemplo 2, </w:t>
      </w:r>
      <w:r>
        <w:t>¿</w:t>
      </w:r>
      <w:r w:rsidRPr="009E49E5">
        <w:t>Es niño o niña?: La abuela de un bebe que esta por nacer asegura que el futuro bebé será una niña y no un niño, la abuela se basa en los antojos de la madre, la forma del estómago de la madre y otras características que ella ha podido observar durante el embarazo.</w:t>
      </w:r>
    </w:p>
    <w:p w14:paraId="5812832C" w14:textId="77777777" w:rsidR="007E0CD4" w:rsidRDefault="007E0CD4" w:rsidP="00824107">
      <w:pPr>
        <w:spacing w:beforeLines="40" w:before="96" w:afterLines="20" w:after="48"/>
      </w:pPr>
    </w:p>
    <w:p w14:paraId="24B53F23" w14:textId="4C4F54A5" w:rsidR="00E627F5" w:rsidRDefault="004D0820" w:rsidP="00620D2D">
      <w:pPr>
        <w:spacing w:beforeLines="40" w:before="96" w:afterLines="20" w:after="48"/>
      </w:pPr>
      <w:r w:rsidRPr="004D0820">
        <w:t>Ejemplo 3, Probabilidad de ser contratado: Un joven creyente fue a una entrevista de trabajo donde se encontró que había otras 30 personas aplicando al mismo puesto, a simple vista la probabilidad de ser contratado es muy baja, pero el joven con confianza piensa que el trabajo será suyo.</w:t>
      </w:r>
    </w:p>
    <w:p w14:paraId="1A6F202D" w14:textId="77777777" w:rsidR="00620D2D" w:rsidRDefault="00620D2D" w:rsidP="00620D2D">
      <w:pPr>
        <w:spacing w:beforeLines="40" w:before="96" w:afterLines="20" w:after="48"/>
      </w:pPr>
    </w:p>
    <w:p w14:paraId="3A49526F" w14:textId="77777777" w:rsidR="00554C04" w:rsidRDefault="00554C04" w:rsidP="00824107">
      <w:pPr>
        <w:pStyle w:val="Ttulo2"/>
        <w:spacing w:beforeLines="40" w:before="96" w:afterLines="20" w:after="48"/>
      </w:pPr>
      <w:bookmarkStart w:id="21" w:name="_Toc55016539"/>
      <w:r>
        <w:t>Reglas de probabilidad</w:t>
      </w:r>
      <w:bookmarkEnd w:id="21"/>
    </w:p>
    <w:p w14:paraId="29EC305C" w14:textId="77777777" w:rsidR="00554C04" w:rsidRDefault="00554C04" w:rsidP="00824107">
      <w:pPr>
        <w:pStyle w:val="Ttulo3"/>
        <w:spacing w:beforeLines="40" w:before="96" w:afterLines="20" w:after="48"/>
      </w:pPr>
      <w:bookmarkStart w:id="22" w:name="_Toc55016540"/>
      <w:r>
        <w:t>Regla de la adición</w:t>
      </w:r>
      <w:bookmarkEnd w:id="22"/>
    </w:p>
    <w:p w14:paraId="65081090" w14:textId="77777777" w:rsidR="004D0820" w:rsidRDefault="004D0820" w:rsidP="00824107">
      <w:pPr>
        <w:spacing w:beforeLines="40" w:before="96" w:afterLines="20" w:after="48"/>
      </w:pPr>
    </w:p>
    <w:p w14:paraId="017047AC" w14:textId="77777777" w:rsidR="00CC7036" w:rsidRDefault="00CC7036" w:rsidP="00824107">
      <w:pPr>
        <w:spacing w:beforeLines="40" w:before="96" w:afterLines="20" w:after="48"/>
      </w:pPr>
      <w:r w:rsidRPr="00CC7036">
        <w:t>La regla de la suma es un método que </w:t>
      </w:r>
      <w:r w:rsidRPr="00CC7036">
        <w:rPr>
          <w:b/>
          <w:bCs/>
        </w:rPr>
        <w:t>se usa para poder encontrar una probabilidad compuesta</w:t>
      </w:r>
      <w:r w:rsidRPr="00CC7036">
        <w:t>, se considera una probabilidad compuesta cuando se unen 2 sucesos para formar otro suceso, conociendo esto, la regla de la suma se usa cuando se quiere conocer cuál es la probabilidad que sucedan 2 o más eventos, ya sea al mismo tiempo o solamente uno de los 2.</w:t>
      </w:r>
    </w:p>
    <w:p w14:paraId="4B7A3F6A" w14:textId="77777777" w:rsidR="00CC7036" w:rsidRPr="00CC7036" w:rsidRDefault="00CC7036" w:rsidP="00824107">
      <w:pPr>
        <w:spacing w:beforeLines="40" w:before="96" w:afterLines="20" w:after="48"/>
      </w:pPr>
    </w:p>
    <w:p w14:paraId="2BDFAC9D" w14:textId="77777777" w:rsidR="00CC7036" w:rsidRPr="00CC7036" w:rsidRDefault="00AB6FD1" w:rsidP="00824107">
      <w:pPr>
        <w:spacing w:beforeLines="40" w:before="96" w:afterLines="20" w:after="48"/>
      </w:pPr>
      <w:r w:rsidRPr="00CC7036">
        <w:rPr>
          <w:noProof/>
        </w:rPr>
        <w:lastRenderedPageBreak/>
        <w:drawing>
          <wp:anchor distT="0" distB="0" distL="114300" distR="114300" simplePos="0" relativeHeight="251676672" behindDoc="1" locked="0" layoutInCell="1" allowOverlap="1" wp14:anchorId="68937BD7" wp14:editId="7D02E2A9">
            <wp:simplePos x="0" y="0"/>
            <wp:positionH relativeFrom="column">
              <wp:posOffset>2735580</wp:posOffset>
            </wp:positionH>
            <wp:positionV relativeFrom="paragraph">
              <wp:posOffset>78105</wp:posOffset>
            </wp:positionV>
            <wp:extent cx="2574925" cy="1497965"/>
            <wp:effectExtent l="0" t="0" r="0" b="6985"/>
            <wp:wrapTight wrapText="bothSides">
              <wp:wrapPolygon edited="0">
                <wp:start x="0" y="0"/>
                <wp:lineTo x="0" y="21426"/>
                <wp:lineTo x="21414" y="21426"/>
                <wp:lineTo x="21414"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17492" t="19745" r="17726" b="4725"/>
                    <a:stretch/>
                  </pic:blipFill>
                  <pic:spPr bwMode="auto">
                    <a:xfrm>
                      <a:off x="0" y="0"/>
                      <a:ext cx="2574925" cy="1497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C7036" w:rsidRPr="00CC7036">
        <w:t>Para poder pasar a resolver ejercicios de la regla de la suma primero hay que aprender la notación con la que vienen estos problemas, que al inicio puede parecer un poco confuso, pero una vez se logra comprender, es muy sencillo.</w:t>
      </w:r>
    </w:p>
    <w:p w14:paraId="3EEDBF94" w14:textId="77777777" w:rsidR="00CC7036" w:rsidRDefault="00CC7036" w:rsidP="00824107">
      <w:pPr>
        <w:spacing w:beforeLines="40" w:before="96" w:afterLines="20" w:after="48"/>
      </w:pPr>
    </w:p>
    <w:p w14:paraId="41DB619D" w14:textId="77777777" w:rsidR="00AB6FD1" w:rsidRDefault="00AB6FD1" w:rsidP="00824107">
      <w:pPr>
        <w:spacing w:beforeLines="40" w:before="96" w:afterLines="20" w:after="48"/>
      </w:pPr>
      <w:r>
        <w:t xml:space="preserve">Las probabilidades siempre se escriben de la siguiente manera p(a), donde “p” es la probabilidad y “a” es el suceso que puede suceder, por ejemplo, cuando se tira una moneda al aire existen dos sucesos posible, que caiga cara o que caiga cruz, pues para diferenciarlos se podría a llamar al suceso donde cae cara p(a) y al suceso donde cae cruz p(b), aunque si se quiere poner </w:t>
      </w:r>
      <w:r w:rsidR="008A6BA4">
        <w:t>más</w:t>
      </w:r>
      <w:r>
        <w:t xml:space="preserve"> preciso este experimento, existe también un tercer suceso, y es cuando la moneda cae parada, que la probabilidad que esto pase es muy pequeña, se ha demostrado en estudios que la probabilidad que esto pase es de 1 en 6000 en condiciones perfectas, pero eso es otro tema.</w:t>
      </w:r>
    </w:p>
    <w:p w14:paraId="183C9D81" w14:textId="77777777" w:rsidR="00AB6FD1" w:rsidRDefault="00AB6FD1" w:rsidP="00824107">
      <w:pPr>
        <w:spacing w:beforeLines="40" w:before="96" w:afterLines="20" w:after="48"/>
      </w:pPr>
    </w:p>
    <w:p w14:paraId="68730CB1" w14:textId="77777777" w:rsidR="00AB6FD1" w:rsidRDefault="00AB6FD1" w:rsidP="00824107">
      <w:pPr>
        <w:spacing w:beforeLines="40" w:before="96" w:afterLines="20" w:after="48"/>
      </w:pPr>
      <w:r>
        <w:t xml:space="preserve">Habiendo recordado lo anterior ahora se puede pasar a la notación de la regla de la suma. Primero hay que saber utilizar tanto el ”y” como el “o”, y es que se utiliza “y” cuando se refiere a que suceden ambos sucesos al mismo tiempo, por ejemplo “Hace calor y está lloviendo”, en esta oración se indica que están pasando ambos sucesos al mismo tiempo, es decir que hace calor mientras que llueve, en cambio en la oración “Hace frio o hace calor” tiene un significado diferente, porque quiere decir que o </w:t>
      </w:r>
      <w:r w:rsidR="008A6BA4">
        <w:t>está</w:t>
      </w:r>
      <w:r>
        <w:t xml:space="preserve"> haciendo frio o está haciendo calor, pero no ambas.</w:t>
      </w:r>
    </w:p>
    <w:p w14:paraId="20BAD04C" w14:textId="77777777" w:rsidR="00AB6FD1" w:rsidRDefault="00AB6FD1" w:rsidP="00824107">
      <w:pPr>
        <w:spacing w:beforeLines="40" w:before="96" w:afterLines="20" w:after="48"/>
      </w:pPr>
    </w:p>
    <w:p w14:paraId="39D5BFF6" w14:textId="77777777" w:rsidR="00AB6FD1" w:rsidRDefault="00AB6FD1" w:rsidP="00824107">
      <w:pPr>
        <w:spacing w:beforeLines="40" w:before="96" w:afterLines="20" w:after="48"/>
      </w:pPr>
      <w:r>
        <w:t xml:space="preserve">En la regla de la suma se utiliza el mismo lenguaje pero escrito de diferente manera: p (a n b) significa la probabilidad de a y b, es decir, la probabilidad que suceda tanto "a" como "b", y </w:t>
      </w:r>
      <w:proofErr w:type="gramStart"/>
      <w:r>
        <w:t>p(</w:t>
      </w:r>
      <w:proofErr w:type="gramEnd"/>
      <w:r>
        <w:t xml:space="preserve">a u b) se refiere a la probabilidad de a o b, es decir que ocurre un suceso </w:t>
      </w:r>
      <w:proofErr w:type="spellStart"/>
      <w:r>
        <w:t>o</w:t>
      </w:r>
      <w:proofErr w:type="spellEnd"/>
      <w:r>
        <w:t xml:space="preserve"> ocurre el otro, pero no ambos a la vez.</w:t>
      </w:r>
    </w:p>
    <w:p w14:paraId="58321DBA" w14:textId="77777777" w:rsidR="00AB6FD1" w:rsidRDefault="00AB6FD1" w:rsidP="00824107">
      <w:pPr>
        <w:spacing w:beforeLines="40" w:before="96" w:afterLines="20" w:after="48"/>
      </w:pPr>
    </w:p>
    <w:p w14:paraId="15AB4EDA" w14:textId="77777777" w:rsidR="00CC7036" w:rsidRDefault="00AB6FD1" w:rsidP="00824107">
      <w:pPr>
        <w:spacing w:beforeLines="40" w:before="96" w:afterLines="20" w:after="48"/>
      </w:pPr>
      <w:r>
        <w:t xml:space="preserve">A </w:t>
      </w:r>
      <w:proofErr w:type="gramStart"/>
      <w:r>
        <w:t>p(</w:t>
      </w:r>
      <w:proofErr w:type="gramEnd"/>
      <w:r>
        <w:t xml:space="preserve">a n b) se le puede decir "a </w:t>
      </w:r>
      <w:r w:rsidR="00056527">
        <w:t>intersección</w:t>
      </w:r>
      <w:r>
        <w:t xml:space="preserve"> b", y a p(a u b) también se le conoce como "a </w:t>
      </w:r>
      <w:r w:rsidR="00056527">
        <w:t>unión</w:t>
      </w:r>
      <w:r>
        <w:t xml:space="preserve"> b"</w:t>
      </w:r>
    </w:p>
    <w:p w14:paraId="67FCB259" w14:textId="77777777" w:rsidR="00CC7036" w:rsidRDefault="008A6BA4" w:rsidP="00824107">
      <w:pPr>
        <w:spacing w:beforeLines="40" w:before="96" w:afterLines="20" w:after="48"/>
      </w:pPr>
      <w:r w:rsidRPr="00056527">
        <w:rPr>
          <w:noProof/>
        </w:rPr>
        <w:drawing>
          <wp:anchor distT="0" distB="0" distL="114300" distR="114300" simplePos="0" relativeHeight="251677696" behindDoc="1" locked="0" layoutInCell="1" allowOverlap="1" wp14:anchorId="72BE5B63" wp14:editId="0BC4D7AF">
            <wp:simplePos x="0" y="0"/>
            <wp:positionH relativeFrom="column">
              <wp:posOffset>440934</wp:posOffset>
            </wp:positionH>
            <wp:positionV relativeFrom="paragraph">
              <wp:posOffset>179070</wp:posOffset>
            </wp:positionV>
            <wp:extent cx="4739005" cy="1960880"/>
            <wp:effectExtent l="0" t="0" r="4445" b="1270"/>
            <wp:wrapTight wrapText="bothSides">
              <wp:wrapPolygon edited="0">
                <wp:start x="0" y="0"/>
                <wp:lineTo x="0" y="21404"/>
                <wp:lineTo x="21533" y="21404"/>
                <wp:lineTo x="21533"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6982" t="14686" r="7844" b="14676"/>
                    <a:stretch/>
                  </pic:blipFill>
                  <pic:spPr bwMode="auto">
                    <a:xfrm>
                      <a:off x="0" y="0"/>
                      <a:ext cx="4739005" cy="1960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52E02A" w14:textId="77777777" w:rsidR="00CC7036" w:rsidRDefault="00CC7036" w:rsidP="00824107">
      <w:pPr>
        <w:spacing w:beforeLines="40" w:before="96" w:afterLines="20" w:after="48"/>
      </w:pPr>
    </w:p>
    <w:p w14:paraId="5A6E914F" w14:textId="77777777" w:rsidR="00CC7036" w:rsidRDefault="00CC7036" w:rsidP="00824107">
      <w:pPr>
        <w:spacing w:beforeLines="40" w:before="96" w:afterLines="20" w:after="48"/>
      </w:pPr>
    </w:p>
    <w:p w14:paraId="5EC96CAC" w14:textId="77777777" w:rsidR="00CC7036" w:rsidRDefault="00CC7036" w:rsidP="00824107">
      <w:pPr>
        <w:spacing w:beforeLines="40" w:before="96" w:afterLines="20" w:after="48"/>
      </w:pPr>
    </w:p>
    <w:p w14:paraId="705AEEAE" w14:textId="77777777" w:rsidR="00AD100D" w:rsidRDefault="00AD100D" w:rsidP="00824107">
      <w:pPr>
        <w:spacing w:beforeLines="40" w:before="96" w:afterLines="20" w:after="48"/>
      </w:pPr>
    </w:p>
    <w:p w14:paraId="6B836E23" w14:textId="77777777" w:rsidR="00AD100D" w:rsidRDefault="00AD100D" w:rsidP="00824107">
      <w:pPr>
        <w:spacing w:beforeLines="40" w:before="96" w:afterLines="20" w:after="48"/>
      </w:pPr>
    </w:p>
    <w:p w14:paraId="2C252855" w14:textId="77777777" w:rsidR="00AD100D" w:rsidRDefault="00AD100D" w:rsidP="00824107">
      <w:pPr>
        <w:spacing w:beforeLines="40" w:before="96" w:afterLines="20" w:after="48"/>
      </w:pPr>
    </w:p>
    <w:p w14:paraId="288902D9" w14:textId="77777777" w:rsidR="00AD100D" w:rsidRDefault="00AD100D" w:rsidP="00824107">
      <w:pPr>
        <w:spacing w:beforeLines="40" w:before="96" w:afterLines="20" w:after="48"/>
      </w:pPr>
    </w:p>
    <w:p w14:paraId="2B3EFAA0" w14:textId="77777777" w:rsidR="00A868C8" w:rsidRPr="00A868C8" w:rsidRDefault="00A868C8" w:rsidP="00824107">
      <w:pPr>
        <w:spacing w:beforeLines="40" w:before="96" w:afterLines="20" w:after="48"/>
      </w:pPr>
      <w:r w:rsidRPr="00A868C8">
        <w:t xml:space="preserve">La regla de adición o regla de la suma establece </w:t>
      </w:r>
      <w:r w:rsidR="00AD100D" w:rsidRPr="00A868C8">
        <w:t>que,</w:t>
      </w:r>
      <w:r w:rsidRPr="00A868C8">
        <w:t xml:space="preserve"> si tenemos un evento A y un evento B, la probabilidad de que ocurra el evento A o el evento B se calcula de la siguiente manera:</w:t>
      </w:r>
    </w:p>
    <w:p w14:paraId="2A21A404" w14:textId="77777777" w:rsidR="00AD100D" w:rsidRPr="00A868C8" w:rsidRDefault="00AD100D" w:rsidP="00824107">
      <w:pPr>
        <w:spacing w:beforeLines="40" w:before="96" w:afterLines="20" w:after="48"/>
      </w:pPr>
    </w:p>
    <w:p w14:paraId="679E09C3" w14:textId="77777777" w:rsidR="00A868C8" w:rsidRPr="00A868C8" w:rsidRDefault="00A868C8" w:rsidP="00824107">
      <w:pPr>
        <w:spacing w:beforeLines="40" w:before="96" w:afterLines="20" w:after="48"/>
        <w:rPr>
          <w:b/>
          <w:bCs/>
        </w:rPr>
      </w:pPr>
      <w:r w:rsidRPr="00A868C8">
        <w:rPr>
          <w:b/>
          <w:bCs/>
        </w:rPr>
        <w:t>Fórmula</w:t>
      </w:r>
    </w:p>
    <w:p w14:paraId="34E975A7" w14:textId="77777777" w:rsidR="008A6BA4" w:rsidRPr="00B85948" w:rsidRDefault="00A868C8" w:rsidP="00824107">
      <w:pPr>
        <w:spacing w:beforeLines="40" w:before="96" w:afterLines="20" w:after="48"/>
      </w:pPr>
      <w:r w:rsidRPr="00B85948">
        <w:t>P(A</w:t>
      </w:r>
      <w:r w:rsidRPr="00B85948">
        <w:rPr>
          <w:rFonts w:ascii="Cambria Math" w:hAnsi="Cambria Math" w:cs="Cambria Math"/>
        </w:rPr>
        <w:t>⋃</w:t>
      </w:r>
      <w:r w:rsidRPr="00B85948">
        <w:t>B) = P(A) + P(B) − P(A</w:t>
      </w:r>
      <w:r w:rsidRPr="00B85948">
        <w:rPr>
          <w:rFonts w:ascii="Cambria Math" w:hAnsi="Cambria Math" w:cs="Cambria Math"/>
        </w:rPr>
        <w:t>⋂</w:t>
      </w:r>
      <w:r w:rsidRPr="00B85948">
        <w:t>B)</w:t>
      </w:r>
    </w:p>
    <w:p w14:paraId="7B534C26" w14:textId="77777777" w:rsidR="00A868C8" w:rsidRPr="00A868C8" w:rsidRDefault="00A868C8" w:rsidP="00824107">
      <w:pPr>
        <w:spacing w:beforeLines="40" w:before="96" w:afterLines="20" w:after="48"/>
      </w:pPr>
      <w:r w:rsidRPr="00A868C8">
        <w:rPr>
          <w:b/>
          <w:bCs/>
        </w:rPr>
        <w:t>Donde</w:t>
      </w:r>
      <w:r w:rsidRPr="00A868C8">
        <w:t>:</w:t>
      </w:r>
    </w:p>
    <w:p w14:paraId="459D4EC2" w14:textId="3303D606" w:rsidR="00A868C8" w:rsidRPr="00A868C8" w:rsidRDefault="00A868C8" w:rsidP="00824107">
      <w:pPr>
        <w:numPr>
          <w:ilvl w:val="0"/>
          <w:numId w:val="4"/>
        </w:numPr>
        <w:spacing w:beforeLines="40" w:before="96" w:afterLines="20" w:after="48"/>
      </w:pPr>
      <w:r w:rsidRPr="00A868C8">
        <w:t>P(A</w:t>
      </w:r>
      <w:r w:rsidR="003E1416" w:rsidRPr="00A868C8">
        <w:t>):</w:t>
      </w:r>
      <w:r w:rsidRPr="00A868C8">
        <w:t xml:space="preserve"> probabilidad de que ocurra el evento A.</w:t>
      </w:r>
    </w:p>
    <w:p w14:paraId="3EE3332E" w14:textId="36CC1517" w:rsidR="00A868C8" w:rsidRPr="00A868C8" w:rsidRDefault="00A868C8" w:rsidP="00824107">
      <w:pPr>
        <w:numPr>
          <w:ilvl w:val="0"/>
          <w:numId w:val="4"/>
        </w:numPr>
        <w:spacing w:beforeLines="40" w:before="96" w:afterLines="20" w:after="48"/>
      </w:pPr>
      <w:r w:rsidRPr="00A868C8">
        <w:t>P(B</w:t>
      </w:r>
      <w:r w:rsidR="003E1416" w:rsidRPr="00A868C8">
        <w:t>):</w:t>
      </w:r>
      <w:r w:rsidRPr="00A868C8">
        <w:t xml:space="preserve"> probabilidad de que ocurra el evento B.</w:t>
      </w:r>
    </w:p>
    <w:p w14:paraId="2D2F4939" w14:textId="35D2022F" w:rsidR="00A868C8" w:rsidRPr="00A868C8" w:rsidRDefault="00A868C8" w:rsidP="00824107">
      <w:pPr>
        <w:numPr>
          <w:ilvl w:val="0"/>
          <w:numId w:val="4"/>
        </w:numPr>
        <w:spacing w:beforeLines="40" w:before="96" w:afterLines="20" w:after="48"/>
      </w:pPr>
      <w:r w:rsidRPr="00A868C8">
        <w:t>P(A</w:t>
      </w:r>
      <w:r w:rsidRPr="00A868C8">
        <w:rPr>
          <w:rFonts w:ascii="Cambria Math" w:hAnsi="Cambria Math" w:cs="Cambria Math"/>
        </w:rPr>
        <w:t>⋃</w:t>
      </w:r>
      <w:r w:rsidRPr="00A868C8">
        <w:t>B</w:t>
      </w:r>
      <w:r w:rsidR="003E1416" w:rsidRPr="00A868C8">
        <w:t>):</w:t>
      </w:r>
      <w:r w:rsidRPr="00A868C8">
        <w:t xml:space="preserve"> probabilidad de que ocurra el evento A o el evento B.</w:t>
      </w:r>
    </w:p>
    <w:p w14:paraId="0A18DD90" w14:textId="30DE85D6" w:rsidR="00A868C8" w:rsidRPr="00A868C8" w:rsidRDefault="00A868C8" w:rsidP="00824107">
      <w:pPr>
        <w:numPr>
          <w:ilvl w:val="0"/>
          <w:numId w:val="4"/>
        </w:numPr>
        <w:spacing w:beforeLines="40" w:before="96" w:afterLines="20" w:after="48"/>
      </w:pPr>
      <w:r w:rsidRPr="00A868C8">
        <w:t>P(A</w:t>
      </w:r>
      <w:r w:rsidRPr="00A868C8">
        <w:rPr>
          <w:rFonts w:ascii="Cambria Math" w:hAnsi="Cambria Math" w:cs="Cambria Math"/>
        </w:rPr>
        <w:t>⋂</w:t>
      </w:r>
      <w:r w:rsidRPr="00A868C8">
        <w:t>B</w:t>
      </w:r>
      <w:r w:rsidR="003E1416" w:rsidRPr="00A868C8">
        <w:t>):</w:t>
      </w:r>
      <w:r w:rsidRPr="00A868C8">
        <w:t xml:space="preserve"> probabilidad de que ocurra el evento A y el evento B a la vez.</w:t>
      </w:r>
    </w:p>
    <w:p w14:paraId="76F88638" w14:textId="77777777" w:rsidR="00A868C8" w:rsidRPr="00A868C8" w:rsidRDefault="00A868C8" w:rsidP="00824107">
      <w:pPr>
        <w:spacing w:beforeLines="40" w:before="96" w:afterLines="20" w:after="48"/>
      </w:pPr>
    </w:p>
    <w:p w14:paraId="3742194A" w14:textId="77777777" w:rsidR="00A868C8" w:rsidRPr="00A868C8" w:rsidRDefault="00A868C8" w:rsidP="00824107">
      <w:pPr>
        <w:spacing w:beforeLines="40" w:before="96" w:afterLines="20" w:after="48"/>
        <w:rPr>
          <w:b/>
          <w:bCs/>
        </w:rPr>
      </w:pPr>
      <w:r w:rsidRPr="00A868C8">
        <w:rPr>
          <w:b/>
          <w:bCs/>
        </w:rPr>
        <w:t>¿Y si los eventos son mutuamente excluyentes?</w:t>
      </w:r>
    </w:p>
    <w:p w14:paraId="7DD10AF7" w14:textId="05160AA3" w:rsidR="00A868C8" w:rsidRPr="00A868C8" w:rsidRDefault="00A868C8" w:rsidP="00824107">
      <w:pPr>
        <w:spacing w:beforeLines="40" w:before="96" w:afterLines="20" w:after="48"/>
      </w:pPr>
      <w:r w:rsidRPr="00A868C8">
        <w:lastRenderedPageBreak/>
        <w:t>Dos eventos A y B son mutuamente excluyentes si no pueden ocurrir al mismo tiempo, es decir, si no tienen elementos comunes. Por ejemplo, sacar una carta al azar de una bajara, y obtener un 5 y un 7, son eventos mutuamente excluyentes, ya que no hay ninguna carta que tenga un 5 y un 7 al mismo tiempo. Entonces P(A</w:t>
      </w:r>
      <w:r w:rsidRPr="00A868C8">
        <w:rPr>
          <w:rFonts w:ascii="Cambria Math" w:hAnsi="Cambria Math" w:cs="Cambria Math"/>
        </w:rPr>
        <w:t>⋂</w:t>
      </w:r>
      <w:r w:rsidRPr="00A868C8">
        <w:t xml:space="preserve">B) = </w:t>
      </w:r>
      <w:r w:rsidR="003E1416" w:rsidRPr="00A868C8">
        <w:t>0,</w:t>
      </w:r>
      <w:r w:rsidRPr="00A868C8">
        <w:t xml:space="preserve"> por lo tanto, partiendo de la misma fórmula, obtendríamos la siguiente expresión:</w:t>
      </w:r>
    </w:p>
    <w:p w14:paraId="579E92D3" w14:textId="77777777" w:rsidR="00A868C8" w:rsidRPr="00A868C8" w:rsidRDefault="00A868C8" w:rsidP="00824107">
      <w:pPr>
        <w:spacing w:beforeLines="40" w:before="96" w:afterLines="20" w:after="48"/>
      </w:pPr>
    </w:p>
    <w:p w14:paraId="79739479" w14:textId="77777777" w:rsidR="00A868C8" w:rsidRPr="00A868C8" w:rsidRDefault="00A868C8" w:rsidP="00824107">
      <w:pPr>
        <w:spacing w:beforeLines="40" w:before="96" w:afterLines="20" w:after="48"/>
        <w:rPr>
          <w:lang w:val="en-US"/>
        </w:rPr>
      </w:pPr>
      <w:r w:rsidRPr="00A868C8">
        <w:rPr>
          <w:lang w:val="en-US"/>
        </w:rPr>
        <w:t>P(A</w:t>
      </w:r>
      <w:r w:rsidRPr="00A868C8">
        <w:rPr>
          <w:rFonts w:ascii="Cambria Math" w:hAnsi="Cambria Math" w:cs="Cambria Math"/>
          <w:lang w:val="en-US"/>
        </w:rPr>
        <w:t>⋃</w:t>
      </w:r>
      <w:r w:rsidRPr="00A868C8">
        <w:rPr>
          <w:lang w:val="en-US"/>
        </w:rPr>
        <w:t>B) = P(A) + P(B) − P(A</w:t>
      </w:r>
      <w:r w:rsidRPr="00A868C8">
        <w:rPr>
          <w:rFonts w:ascii="Cambria Math" w:hAnsi="Cambria Math" w:cs="Cambria Math"/>
          <w:lang w:val="en-US"/>
        </w:rPr>
        <w:t>⋂</w:t>
      </w:r>
      <w:r w:rsidRPr="00A868C8">
        <w:rPr>
          <w:lang w:val="en-US"/>
        </w:rPr>
        <w:t>B)</w:t>
      </w:r>
    </w:p>
    <w:p w14:paraId="6213CE68" w14:textId="77777777" w:rsidR="00A868C8" w:rsidRPr="00A868C8" w:rsidRDefault="00A868C8" w:rsidP="00824107">
      <w:pPr>
        <w:spacing w:beforeLines="40" w:before="96" w:afterLines="20" w:after="48"/>
        <w:rPr>
          <w:lang w:val="en-US"/>
        </w:rPr>
      </w:pPr>
      <w:r w:rsidRPr="00A868C8">
        <w:rPr>
          <w:lang w:val="en-US"/>
        </w:rPr>
        <w:t>P(A</w:t>
      </w:r>
      <w:r w:rsidRPr="00A868C8">
        <w:rPr>
          <w:rFonts w:ascii="Cambria Math" w:hAnsi="Cambria Math" w:cs="Cambria Math"/>
          <w:lang w:val="en-US"/>
        </w:rPr>
        <w:t>⋃</w:t>
      </w:r>
      <w:r w:rsidRPr="00A868C8">
        <w:rPr>
          <w:lang w:val="en-US"/>
        </w:rPr>
        <w:t>B) = P(A) + P(B) − 0</w:t>
      </w:r>
    </w:p>
    <w:p w14:paraId="2CE24DB7" w14:textId="77777777" w:rsidR="00A868C8" w:rsidRPr="00A868C8" w:rsidRDefault="00A868C8" w:rsidP="00824107">
      <w:pPr>
        <w:spacing w:beforeLines="40" w:before="96" w:afterLines="20" w:after="48"/>
        <w:rPr>
          <w:lang w:val="en-US"/>
        </w:rPr>
      </w:pPr>
    </w:p>
    <w:p w14:paraId="00CC2878" w14:textId="77777777" w:rsidR="00A868C8" w:rsidRPr="00A868C8" w:rsidRDefault="00A868C8" w:rsidP="00824107">
      <w:pPr>
        <w:spacing w:beforeLines="40" w:before="96" w:afterLines="20" w:after="48"/>
        <w:rPr>
          <w:lang w:val="en-US"/>
        </w:rPr>
      </w:pPr>
      <w:r w:rsidRPr="00A868C8">
        <w:rPr>
          <w:lang w:val="en-US"/>
        </w:rPr>
        <w:t>P(A</w:t>
      </w:r>
      <w:r w:rsidRPr="00A868C8">
        <w:rPr>
          <w:rFonts w:ascii="Cambria Math" w:hAnsi="Cambria Math" w:cs="Cambria Math"/>
          <w:lang w:val="en-US"/>
        </w:rPr>
        <w:t>⋃</w:t>
      </w:r>
      <w:r w:rsidRPr="00A868C8">
        <w:rPr>
          <w:lang w:val="en-US"/>
        </w:rPr>
        <w:t>B) = P(A) +P(B)</w:t>
      </w:r>
    </w:p>
    <w:p w14:paraId="333945E8" w14:textId="77777777" w:rsidR="00F52C1E" w:rsidRPr="00A868C8" w:rsidRDefault="00F52C1E" w:rsidP="00824107">
      <w:pPr>
        <w:spacing w:beforeLines="40" w:before="96" w:afterLines="20" w:after="48"/>
        <w:rPr>
          <w:lang w:val="en-US"/>
        </w:rPr>
      </w:pPr>
    </w:p>
    <w:p w14:paraId="373BA59B" w14:textId="77777777" w:rsidR="00A868C8" w:rsidRPr="00A868C8" w:rsidRDefault="00A868C8" w:rsidP="00824107">
      <w:pPr>
        <w:spacing w:beforeLines="40" w:before="96" w:afterLines="20" w:after="48"/>
      </w:pPr>
      <w:r w:rsidRPr="00A868C8">
        <w:t>Ejemplo 1:</w:t>
      </w:r>
      <w:r w:rsidR="00C14085">
        <w:t xml:space="preserve"> </w:t>
      </w:r>
      <w:r w:rsidRPr="00A868C8">
        <w:t>La probabilidad de que un día cualquiera, Carlos almuerce pollo frito es de 0,4. La probabilidad de que almuerce hamburguesa es de 0,3; mientras que la probabilidad de que almuerce pollo frito y hamburguesa el mismo día es de 0,1. Calcula la probabilidad de que un día cualquiera, Carlos almuerce pollo frito o hamburguesa.</w:t>
      </w:r>
    </w:p>
    <w:p w14:paraId="064D05DD" w14:textId="77777777" w:rsidR="00A868C8" w:rsidRDefault="00A868C8" w:rsidP="00824107">
      <w:pPr>
        <w:spacing w:beforeLines="40" w:before="96" w:afterLines="20" w:after="48"/>
      </w:pPr>
    </w:p>
    <w:p w14:paraId="53E6A349" w14:textId="77777777" w:rsidR="00F61F1E" w:rsidRDefault="00F61F1E" w:rsidP="00824107">
      <w:pPr>
        <w:spacing w:beforeLines="40" w:before="96" w:afterLines="20" w:after="48"/>
      </w:pPr>
    </w:p>
    <w:p w14:paraId="5213039B" w14:textId="77777777" w:rsidR="00A868C8" w:rsidRDefault="00A868C8" w:rsidP="00824107">
      <w:pPr>
        <w:spacing w:beforeLines="40" w:before="96" w:afterLines="20" w:after="48"/>
      </w:pPr>
      <w:r w:rsidRPr="00A868C8">
        <w:t>Solución:</w:t>
      </w:r>
    </w:p>
    <w:p w14:paraId="3E7E3437" w14:textId="77777777" w:rsidR="00C14085" w:rsidRPr="00A868C8" w:rsidRDefault="00C14085" w:rsidP="00824107">
      <w:pPr>
        <w:spacing w:beforeLines="40" w:before="96" w:afterLines="20" w:after="48"/>
      </w:pPr>
    </w:p>
    <w:p w14:paraId="0AA5F2D5" w14:textId="77777777" w:rsidR="00A868C8" w:rsidRPr="00A868C8" w:rsidRDefault="00A868C8" w:rsidP="00824107">
      <w:pPr>
        <w:spacing w:beforeLines="40" w:before="96" w:afterLines="20" w:after="48"/>
      </w:pPr>
      <w:r w:rsidRPr="00A868C8">
        <w:t>Definimos nuestras probabilidades:</w:t>
      </w:r>
    </w:p>
    <w:p w14:paraId="1B61887C" w14:textId="77777777" w:rsidR="00A868C8" w:rsidRPr="00A868C8" w:rsidRDefault="00A868C8" w:rsidP="00824107">
      <w:pPr>
        <w:numPr>
          <w:ilvl w:val="0"/>
          <w:numId w:val="5"/>
        </w:numPr>
        <w:spacing w:beforeLines="40" w:before="96" w:afterLines="20" w:after="48"/>
      </w:pPr>
      <w:r w:rsidRPr="00A868C8">
        <w:t>Probabilidad de que Carlos almuerce pollo frito: P(A) = 0,4.</w:t>
      </w:r>
    </w:p>
    <w:p w14:paraId="07BDABE1" w14:textId="77777777" w:rsidR="00A868C8" w:rsidRPr="00A868C8" w:rsidRDefault="00A868C8" w:rsidP="00824107">
      <w:pPr>
        <w:numPr>
          <w:ilvl w:val="0"/>
          <w:numId w:val="5"/>
        </w:numPr>
        <w:spacing w:beforeLines="40" w:before="96" w:afterLines="20" w:after="48"/>
      </w:pPr>
      <w:r w:rsidRPr="00A868C8">
        <w:t>Probabilidad de que Carlos almuerce hamburguesa: P(B) = 0,3.</w:t>
      </w:r>
    </w:p>
    <w:p w14:paraId="12779E5F" w14:textId="77777777" w:rsidR="00A868C8" w:rsidRPr="00A868C8" w:rsidRDefault="00A868C8" w:rsidP="00824107">
      <w:pPr>
        <w:numPr>
          <w:ilvl w:val="0"/>
          <w:numId w:val="5"/>
        </w:numPr>
        <w:spacing w:beforeLines="40" w:before="96" w:afterLines="20" w:after="48"/>
      </w:pPr>
      <w:r w:rsidRPr="00A868C8">
        <w:t>Probabilidad de que Carlos almuerce pollo frito y hamburguesa el mismo día: P(A</w:t>
      </w:r>
      <w:r w:rsidRPr="00A868C8">
        <w:rPr>
          <w:rFonts w:ascii="Cambria Math" w:hAnsi="Cambria Math" w:cs="Cambria Math"/>
        </w:rPr>
        <w:t>⋂</w:t>
      </w:r>
      <w:r w:rsidRPr="00A868C8">
        <w:t>B) = 0,1.</w:t>
      </w:r>
    </w:p>
    <w:p w14:paraId="12036EDE" w14:textId="77777777" w:rsidR="00A868C8" w:rsidRPr="00A868C8" w:rsidRDefault="00A868C8" w:rsidP="00824107">
      <w:pPr>
        <w:numPr>
          <w:ilvl w:val="0"/>
          <w:numId w:val="5"/>
        </w:numPr>
        <w:spacing w:beforeLines="40" w:before="96" w:afterLines="20" w:after="48"/>
      </w:pPr>
      <w:r w:rsidRPr="00A868C8">
        <w:lastRenderedPageBreak/>
        <w:t xml:space="preserve">Probabilidad de que Carlos almuerce pollo frito o hamburguesa: </w:t>
      </w:r>
    </w:p>
    <w:p w14:paraId="28C0F1A6" w14:textId="555248E9" w:rsidR="00A868C8" w:rsidRPr="00A868C8" w:rsidRDefault="00A868C8" w:rsidP="00824107">
      <w:pPr>
        <w:numPr>
          <w:ilvl w:val="0"/>
          <w:numId w:val="5"/>
        </w:numPr>
        <w:spacing w:beforeLines="40" w:before="96" w:afterLines="20" w:after="48"/>
      </w:pPr>
      <w:r w:rsidRPr="00A868C8">
        <w:t>P(A</w:t>
      </w:r>
      <w:r w:rsidRPr="00A868C8">
        <w:rPr>
          <w:rFonts w:ascii="Cambria Math" w:hAnsi="Cambria Math" w:cs="Cambria Math"/>
        </w:rPr>
        <w:t>⋃</w:t>
      </w:r>
      <w:r w:rsidRPr="00A868C8">
        <w:t xml:space="preserve">B) </w:t>
      </w:r>
      <w:proofErr w:type="gramStart"/>
      <w:r w:rsidR="003E1416" w:rsidRPr="00A868C8">
        <w:t>=</w:t>
      </w:r>
      <w:r w:rsidR="003E1416">
        <w:t xml:space="preserve"> </w:t>
      </w:r>
      <w:r w:rsidR="003E1416" w:rsidRPr="00A868C8">
        <w:t>?</w:t>
      </w:r>
      <w:proofErr w:type="gramEnd"/>
      <w:r w:rsidR="003E1416">
        <w:t xml:space="preserve"> </w:t>
      </w:r>
    </w:p>
    <w:p w14:paraId="0D032D39" w14:textId="77777777" w:rsidR="00C14085" w:rsidRDefault="00C14085" w:rsidP="00824107">
      <w:pPr>
        <w:spacing w:beforeLines="40" w:before="96" w:afterLines="20" w:after="48"/>
      </w:pPr>
    </w:p>
    <w:p w14:paraId="4DEA94DC" w14:textId="77777777" w:rsidR="00A868C8" w:rsidRPr="00A868C8" w:rsidRDefault="00A868C8" w:rsidP="00824107">
      <w:pPr>
        <w:spacing w:beforeLines="40" w:before="96" w:afterLines="20" w:after="48"/>
      </w:pPr>
      <w:r w:rsidRPr="00A868C8">
        <w:t>Ahora, aplicamos nuestra fórmula:</w:t>
      </w:r>
    </w:p>
    <w:p w14:paraId="3B5D9BC1" w14:textId="77777777" w:rsidR="00A868C8" w:rsidRPr="00A868C8" w:rsidRDefault="00A868C8" w:rsidP="00824107">
      <w:pPr>
        <w:spacing w:beforeLines="40" w:before="96" w:afterLines="20" w:after="48"/>
      </w:pPr>
    </w:p>
    <w:p w14:paraId="112D212B" w14:textId="77777777" w:rsidR="00A868C8" w:rsidRPr="00A868C8" w:rsidRDefault="00A868C8" w:rsidP="00824107">
      <w:pPr>
        <w:spacing w:beforeLines="40" w:before="96" w:afterLines="20" w:after="48"/>
        <w:rPr>
          <w:lang w:val="en-US"/>
        </w:rPr>
      </w:pPr>
      <w:r w:rsidRPr="00A868C8">
        <w:rPr>
          <w:lang w:val="en-US"/>
        </w:rPr>
        <w:t>P(A</w:t>
      </w:r>
      <w:r w:rsidRPr="00A868C8">
        <w:rPr>
          <w:rFonts w:ascii="Cambria Math" w:hAnsi="Cambria Math" w:cs="Cambria Math"/>
          <w:lang w:val="en-US"/>
        </w:rPr>
        <w:t>⋃</w:t>
      </w:r>
      <w:r w:rsidRPr="00A868C8">
        <w:rPr>
          <w:lang w:val="en-US"/>
        </w:rPr>
        <w:t>B) = P(A) + P(B) − P(A</w:t>
      </w:r>
      <w:r w:rsidRPr="00A868C8">
        <w:rPr>
          <w:rFonts w:ascii="Cambria Math" w:hAnsi="Cambria Math" w:cs="Cambria Math"/>
          <w:lang w:val="en-US"/>
        </w:rPr>
        <w:t>⋂</w:t>
      </w:r>
      <w:r w:rsidRPr="00A868C8">
        <w:rPr>
          <w:lang w:val="en-US"/>
        </w:rPr>
        <w:t>B)</w:t>
      </w:r>
    </w:p>
    <w:p w14:paraId="0B5E313C" w14:textId="77777777" w:rsidR="00A868C8" w:rsidRPr="00A868C8" w:rsidRDefault="00A868C8" w:rsidP="00824107">
      <w:pPr>
        <w:spacing w:beforeLines="40" w:before="96" w:afterLines="20" w:after="48"/>
        <w:rPr>
          <w:lang w:val="en-US"/>
        </w:rPr>
      </w:pPr>
    </w:p>
    <w:p w14:paraId="379390A2" w14:textId="77777777" w:rsidR="00A868C8" w:rsidRPr="00A868C8" w:rsidRDefault="00A868C8" w:rsidP="00824107">
      <w:pPr>
        <w:spacing w:beforeLines="40" w:before="96" w:afterLines="20" w:after="48"/>
      </w:pPr>
      <w:r w:rsidRPr="00A868C8">
        <w:t>P(A</w:t>
      </w:r>
      <w:r w:rsidRPr="00A868C8">
        <w:rPr>
          <w:rFonts w:ascii="Cambria Math" w:hAnsi="Cambria Math" w:cs="Cambria Math"/>
        </w:rPr>
        <w:t>⋃</w:t>
      </w:r>
      <w:r w:rsidRPr="00A868C8">
        <w:t>B) = 0,4 + 0,3 − 0,1</w:t>
      </w:r>
    </w:p>
    <w:p w14:paraId="3320556B" w14:textId="77777777" w:rsidR="00A868C8" w:rsidRPr="00A868C8" w:rsidRDefault="00A868C8" w:rsidP="00824107">
      <w:pPr>
        <w:spacing w:beforeLines="40" w:before="96" w:afterLines="20" w:after="48"/>
      </w:pPr>
    </w:p>
    <w:p w14:paraId="7A79B70B" w14:textId="77777777" w:rsidR="00A868C8" w:rsidRPr="00A868C8" w:rsidRDefault="00A868C8" w:rsidP="00824107">
      <w:pPr>
        <w:spacing w:beforeLines="40" w:before="96" w:afterLines="20" w:after="48"/>
      </w:pPr>
      <w:r w:rsidRPr="00A868C8">
        <w:t>P(A</w:t>
      </w:r>
      <w:r w:rsidRPr="00A868C8">
        <w:rPr>
          <w:rFonts w:ascii="Cambria Math" w:hAnsi="Cambria Math" w:cs="Cambria Math"/>
        </w:rPr>
        <w:t>⋃</w:t>
      </w:r>
      <w:r w:rsidRPr="00A868C8">
        <w:t>B) = 0,6</w:t>
      </w:r>
    </w:p>
    <w:p w14:paraId="2A7024A6" w14:textId="77777777" w:rsidR="00C14085" w:rsidRPr="00A868C8" w:rsidRDefault="00C14085" w:rsidP="00824107">
      <w:pPr>
        <w:spacing w:beforeLines="40" w:before="96" w:afterLines="20" w:after="48"/>
      </w:pPr>
    </w:p>
    <w:p w14:paraId="2B3AAD54" w14:textId="77777777" w:rsidR="00A868C8" w:rsidRPr="00A868C8" w:rsidRDefault="00A868C8" w:rsidP="00824107">
      <w:pPr>
        <w:spacing w:beforeLines="40" w:before="96" w:afterLines="20" w:after="48"/>
      </w:pPr>
      <w:r w:rsidRPr="00A868C8">
        <w:t>Ejemplo 2:</w:t>
      </w:r>
      <w:r w:rsidR="00C14085">
        <w:t xml:space="preserve"> </w:t>
      </w:r>
      <w:r w:rsidRPr="00A868C8">
        <w:t xml:space="preserve">La probabilidad de </w:t>
      </w:r>
      <w:proofErr w:type="gramStart"/>
      <w:r w:rsidRPr="00A868C8">
        <w:t>que</w:t>
      </w:r>
      <w:proofErr w:type="gramEnd"/>
      <w:r w:rsidRPr="00A868C8">
        <w:t xml:space="preserve"> al tirar un dado, salga 1, es de 1/6. La probabilidad de que salga 3, es de 1/6. Calcular la probabilidad de </w:t>
      </w:r>
      <w:proofErr w:type="gramStart"/>
      <w:r w:rsidRPr="00A868C8">
        <w:t>que</w:t>
      </w:r>
      <w:proofErr w:type="gramEnd"/>
      <w:r w:rsidRPr="00A868C8">
        <w:t xml:space="preserve"> al tirar un dado, salga 1 o 3.</w:t>
      </w:r>
    </w:p>
    <w:p w14:paraId="0C37024A" w14:textId="77777777" w:rsidR="00F61F1E" w:rsidRPr="00A868C8" w:rsidRDefault="00F61F1E" w:rsidP="00824107">
      <w:pPr>
        <w:spacing w:beforeLines="40" w:before="96" w:afterLines="20" w:after="48"/>
      </w:pPr>
    </w:p>
    <w:p w14:paraId="355F803D" w14:textId="77777777" w:rsidR="00A868C8" w:rsidRPr="00A868C8" w:rsidRDefault="00A868C8" w:rsidP="00824107">
      <w:pPr>
        <w:spacing w:beforeLines="40" w:before="96" w:afterLines="20" w:after="48"/>
      </w:pPr>
      <w:r w:rsidRPr="00A868C8">
        <w:t>Solución:</w:t>
      </w:r>
    </w:p>
    <w:p w14:paraId="2BC77635" w14:textId="77777777" w:rsidR="00A868C8" w:rsidRPr="00A868C8" w:rsidRDefault="00A868C8" w:rsidP="00824107">
      <w:pPr>
        <w:spacing w:beforeLines="40" w:before="96" w:afterLines="20" w:after="48"/>
      </w:pPr>
      <w:r w:rsidRPr="00A868C8">
        <w:t>Definimos nuestros eventos:</w:t>
      </w:r>
    </w:p>
    <w:p w14:paraId="1E0EA520" w14:textId="77777777" w:rsidR="00A868C8" w:rsidRPr="00A868C8" w:rsidRDefault="00A868C8" w:rsidP="00824107">
      <w:pPr>
        <w:numPr>
          <w:ilvl w:val="0"/>
          <w:numId w:val="6"/>
        </w:numPr>
        <w:spacing w:beforeLines="40" w:before="96" w:afterLines="20" w:after="48"/>
      </w:pPr>
      <w:r w:rsidRPr="00A868C8">
        <w:t>Probabilidad de que salga 1:  P(A) = 1/6.</w:t>
      </w:r>
    </w:p>
    <w:p w14:paraId="32E1763F" w14:textId="77777777" w:rsidR="00A868C8" w:rsidRPr="00A868C8" w:rsidRDefault="00A868C8" w:rsidP="00824107">
      <w:pPr>
        <w:numPr>
          <w:ilvl w:val="0"/>
          <w:numId w:val="6"/>
        </w:numPr>
        <w:spacing w:beforeLines="40" w:before="96" w:afterLines="20" w:after="48"/>
      </w:pPr>
      <w:r w:rsidRPr="00A868C8">
        <w:t>Probabilidad de que salga 3:  P(B) = 1/6.</w:t>
      </w:r>
    </w:p>
    <w:p w14:paraId="0E821C84" w14:textId="77777777" w:rsidR="00A868C8" w:rsidRPr="00A868C8" w:rsidRDefault="00A868C8" w:rsidP="00824107">
      <w:pPr>
        <w:numPr>
          <w:ilvl w:val="0"/>
          <w:numId w:val="6"/>
        </w:numPr>
        <w:spacing w:beforeLines="40" w:before="96" w:afterLines="20" w:after="48"/>
      </w:pPr>
      <w:r w:rsidRPr="00A868C8">
        <w:t>Probabilidad de que salga 1 y 3 al mismo tiempo P(A</w:t>
      </w:r>
      <w:r w:rsidRPr="00A868C8">
        <w:rPr>
          <w:rFonts w:ascii="Cambria Math" w:hAnsi="Cambria Math" w:cs="Cambria Math"/>
        </w:rPr>
        <w:t>⋂</w:t>
      </w:r>
      <w:r w:rsidRPr="00A868C8">
        <w:t>B) = 0. Este valor es cero, dado que son eventos mutuamente excluyentes. Si sale 1, ya no puede salir 3.</w:t>
      </w:r>
    </w:p>
    <w:p w14:paraId="308CAE53" w14:textId="77777777" w:rsidR="00A868C8" w:rsidRPr="00A868C8" w:rsidRDefault="00A868C8" w:rsidP="00824107">
      <w:pPr>
        <w:numPr>
          <w:ilvl w:val="0"/>
          <w:numId w:val="6"/>
        </w:numPr>
        <w:spacing w:beforeLines="40" w:before="96" w:afterLines="20" w:after="48"/>
      </w:pPr>
      <w:r w:rsidRPr="00A868C8">
        <w:t>Probabilidad de que salga 1 o 3: P(A</w:t>
      </w:r>
      <w:r w:rsidRPr="00A868C8">
        <w:rPr>
          <w:rFonts w:ascii="Cambria Math" w:hAnsi="Cambria Math" w:cs="Cambria Math"/>
        </w:rPr>
        <w:t>⋃</w:t>
      </w:r>
      <w:r w:rsidRPr="00A868C8">
        <w:t xml:space="preserve">B) </w:t>
      </w:r>
      <w:proofErr w:type="gramStart"/>
      <w:r w:rsidRPr="00A868C8">
        <w:t>= ?</w:t>
      </w:r>
      <w:proofErr w:type="gramEnd"/>
    </w:p>
    <w:p w14:paraId="20086CBD" w14:textId="77777777" w:rsidR="00A868C8" w:rsidRPr="00A868C8" w:rsidRDefault="00A868C8" w:rsidP="00824107">
      <w:pPr>
        <w:spacing w:beforeLines="40" w:before="96" w:afterLines="20" w:after="48"/>
      </w:pPr>
    </w:p>
    <w:p w14:paraId="7E40462E" w14:textId="77777777" w:rsidR="00A868C8" w:rsidRPr="00A868C8" w:rsidRDefault="00A868C8" w:rsidP="00824107">
      <w:pPr>
        <w:spacing w:beforeLines="40" w:before="96" w:afterLines="20" w:after="48"/>
      </w:pPr>
      <w:r w:rsidRPr="00A868C8">
        <w:t>Ahora, aplicamos nuestra fórmula:</w:t>
      </w:r>
    </w:p>
    <w:p w14:paraId="02D14368" w14:textId="77777777" w:rsidR="00A868C8" w:rsidRPr="00A868C8" w:rsidRDefault="00A868C8" w:rsidP="00824107">
      <w:pPr>
        <w:spacing w:beforeLines="40" w:before="96" w:afterLines="20" w:after="48"/>
      </w:pPr>
      <w:r w:rsidRPr="00A868C8">
        <w:rPr>
          <w:noProof/>
        </w:rPr>
        <w:lastRenderedPageBreak/>
        <w:drawing>
          <wp:anchor distT="0" distB="0" distL="114300" distR="114300" simplePos="0" relativeHeight="251675648" behindDoc="1" locked="0" layoutInCell="1" allowOverlap="1" wp14:anchorId="19930BA6" wp14:editId="3932A630">
            <wp:simplePos x="0" y="0"/>
            <wp:positionH relativeFrom="margin">
              <wp:posOffset>-16510</wp:posOffset>
            </wp:positionH>
            <wp:positionV relativeFrom="paragraph">
              <wp:posOffset>144780</wp:posOffset>
            </wp:positionV>
            <wp:extent cx="2673350" cy="1265555"/>
            <wp:effectExtent l="0" t="0" r="0" b="0"/>
            <wp:wrapTight wrapText="bothSides">
              <wp:wrapPolygon edited="0">
                <wp:start x="0" y="0"/>
                <wp:lineTo x="0" y="21134"/>
                <wp:lineTo x="21395" y="21134"/>
                <wp:lineTo x="21395"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673350" cy="1265555"/>
                    </a:xfrm>
                    <a:prstGeom prst="rect">
                      <a:avLst/>
                    </a:prstGeom>
                  </pic:spPr>
                </pic:pic>
              </a:graphicData>
            </a:graphic>
            <wp14:sizeRelH relativeFrom="page">
              <wp14:pctWidth>0</wp14:pctWidth>
            </wp14:sizeRelH>
            <wp14:sizeRelV relativeFrom="page">
              <wp14:pctHeight>0</wp14:pctHeight>
            </wp14:sizeRelV>
          </wp:anchor>
        </w:drawing>
      </w:r>
    </w:p>
    <w:p w14:paraId="3113A774" w14:textId="77777777" w:rsidR="00A868C8" w:rsidRPr="00A868C8" w:rsidRDefault="00A868C8" w:rsidP="00824107">
      <w:pPr>
        <w:spacing w:beforeLines="40" w:before="96" w:afterLines="20" w:after="48"/>
      </w:pPr>
    </w:p>
    <w:p w14:paraId="5A0BC93C" w14:textId="77777777" w:rsidR="00A868C8" w:rsidRPr="00A868C8" w:rsidRDefault="00A868C8" w:rsidP="00824107">
      <w:pPr>
        <w:spacing w:beforeLines="40" w:before="96" w:afterLines="20" w:after="48"/>
      </w:pPr>
    </w:p>
    <w:p w14:paraId="1133E734" w14:textId="77777777" w:rsidR="00A868C8" w:rsidRPr="00A868C8" w:rsidRDefault="00A868C8" w:rsidP="00824107">
      <w:pPr>
        <w:spacing w:beforeLines="40" w:before="96" w:afterLines="20" w:after="48"/>
      </w:pPr>
    </w:p>
    <w:p w14:paraId="0F3978A8" w14:textId="77777777" w:rsidR="00A868C8" w:rsidRDefault="00A868C8" w:rsidP="00824107">
      <w:pPr>
        <w:spacing w:beforeLines="40" w:before="96" w:afterLines="20" w:after="48"/>
      </w:pPr>
    </w:p>
    <w:p w14:paraId="2AD67270" w14:textId="77777777" w:rsidR="00932E91" w:rsidRPr="004D0820" w:rsidRDefault="00932E91" w:rsidP="00824107">
      <w:pPr>
        <w:spacing w:beforeLines="40" w:before="96" w:afterLines="20" w:after="48"/>
      </w:pPr>
    </w:p>
    <w:p w14:paraId="7FF10F5F" w14:textId="77777777" w:rsidR="00554C04" w:rsidRDefault="00554C04" w:rsidP="00824107">
      <w:pPr>
        <w:pStyle w:val="Ttulo3"/>
        <w:spacing w:beforeLines="40" w:before="96" w:afterLines="20" w:after="48"/>
      </w:pPr>
      <w:bookmarkStart w:id="23" w:name="_Toc55016541"/>
      <w:r>
        <w:t>Regla de la multiplicación</w:t>
      </w:r>
      <w:bookmarkEnd w:id="23"/>
    </w:p>
    <w:p w14:paraId="5DE7A3CD" w14:textId="77777777" w:rsidR="002E7174" w:rsidRDefault="002E7174" w:rsidP="00824107">
      <w:pPr>
        <w:tabs>
          <w:tab w:val="left" w:pos="2174"/>
        </w:tabs>
        <w:spacing w:beforeLines="40" w:before="96" w:afterLines="20" w:after="48"/>
      </w:pPr>
    </w:p>
    <w:p w14:paraId="1A83C5B8" w14:textId="77777777" w:rsidR="00AD100D" w:rsidRDefault="001C0309" w:rsidP="00824107">
      <w:pPr>
        <w:tabs>
          <w:tab w:val="left" w:pos="2174"/>
        </w:tabs>
        <w:spacing w:beforeLines="40" w:before="96" w:afterLines="20" w:after="48"/>
      </w:pPr>
      <w:r>
        <w:rPr>
          <w:noProof/>
        </w:rPr>
        <w:drawing>
          <wp:anchor distT="0" distB="0" distL="114300" distR="114300" simplePos="0" relativeHeight="251680768" behindDoc="1" locked="0" layoutInCell="1" allowOverlap="1" wp14:anchorId="671E52D5" wp14:editId="115C9597">
            <wp:simplePos x="0" y="0"/>
            <wp:positionH relativeFrom="column">
              <wp:posOffset>2937510</wp:posOffset>
            </wp:positionH>
            <wp:positionV relativeFrom="paragraph">
              <wp:posOffset>66382</wp:posOffset>
            </wp:positionV>
            <wp:extent cx="2372995" cy="1738630"/>
            <wp:effectExtent l="0" t="0" r="8255" b="0"/>
            <wp:wrapTight wrapText="bothSides">
              <wp:wrapPolygon edited="0">
                <wp:start x="0" y="0"/>
                <wp:lineTo x="0" y="21300"/>
                <wp:lineTo x="21502" y="21300"/>
                <wp:lineTo x="21502" y="0"/>
                <wp:lineTo x="0" y="0"/>
              </wp:wrapPolygon>
            </wp:wrapTight>
            <wp:docPr id="36" name="Imagen 36" descr="Regla de la multi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gla de la multiplicación"/>
                    <pic:cNvPicPr>
                      <a:picLocks noChangeAspect="1" noChangeArrowheads="1"/>
                    </pic:cNvPicPr>
                  </pic:nvPicPr>
                  <pic:blipFill rotWithShape="1">
                    <a:blip r:embed="rId26">
                      <a:extLst>
                        <a:ext uri="{28A0092B-C50C-407E-A947-70E740481C1C}">
                          <a14:useLocalDpi xmlns:a14="http://schemas.microsoft.com/office/drawing/2010/main" val="0"/>
                        </a:ext>
                      </a:extLst>
                    </a:blip>
                    <a:srcRect l="23999" t="24447" r="24460"/>
                    <a:stretch/>
                  </pic:blipFill>
                  <pic:spPr bwMode="auto">
                    <a:xfrm>
                      <a:off x="0" y="0"/>
                      <a:ext cx="2372995" cy="17386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601EE" w:rsidRPr="00F601EE">
        <w:t xml:space="preserve">La regla de la multiplicación es un proceso que se ocupa cuando se quiere calcular la probabilidad de que 2 o más sucesos pasen al mismo tiempo, usando un diagrama de </w:t>
      </w:r>
      <w:proofErr w:type="spellStart"/>
      <w:r w:rsidR="00F601EE" w:rsidRPr="00F601EE">
        <w:t>Venn</w:t>
      </w:r>
      <w:proofErr w:type="spellEnd"/>
      <w:r w:rsidR="00F601EE" w:rsidRPr="00F601EE">
        <w:t xml:space="preserve"> para representar a las probabilidades se puede observar de manera gráfica lo que se encuentra usando la regla de la multiplicación</w:t>
      </w:r>
    </w:p>
    <w:p w14:paraId="4C44D9F1" w14:textId="77777777" w:rsidR="001C0309" w:rsidRDefault="001C0309" w:rsidP="00824107">
      <w:pPr>
        <w:tabs>
          <w:tab w:val="left" w:pos="2174"/>
        </w:tabs>
        <w:spacing w:beforeLines="40" w:before="96" w:afterLines="20" w:after="48"/>
      </w:pPr>
    </w:p>
    <w:p w14:paraId="0869D1F0" w14:textId="77777777" w:rsidR="001C0309" w:rsidRDefault="00932E91" w:rsidP="00824107">
      <w:pPr>
        <w:tabs>
          <w:tab w:val="left" w:pos="2174"/>
        </w:tabs>
        <w:spacing w:beforeLines="40" w:before="96" w:afterLines="20" w:after="48"/>
      </w:pPr>
      <w:r w:rsidRPr="00932E91">
        <w:t>Como se puede observar en la imagen anterior lo que se busca con la regla de la multiplicación es la intersección entre 2 o más sucesos de un mismo espacio muestral, escrito matemáticamente sería “</w:t>
      </w:r>
      <w:proofErr w:type="gramStart"/>
      <w:r w:rsidRPr="00932E91">
        <w:t>p(</w:t>
      </w:r>
      <w:proofErr w:type="gramEnd"/>
      <w:r w:rsidRPr="00932E91">
        <w:t>a n b)” que quiere decir “la probabilidad de ‘a’ unión ‘b’” o “la probabilidad de ‘a’ intersección ‘b’ ”.</w:t>
      </w:r>
    </w:p>
    <w:p w14:paraId="5EA7A06E" w14:textId="77777777" w:rsidR="00932E91" w:rsidRDefault="00932E91" w:rsidP="00824107">
      <w:pPr>
        <w:tabs>
          <w:tab w:val="left" w:pos="2174"/>
        </w:tabs>
        <w:spacing w:beforeLines="40" w:before="96" w:afterLines="20" w:after="48"/>
      </w:pPr>
    </w:p>
    <w:p w14:paraId="5FC2774C" w14:textId="77777777" w:rsidR="00932E91" w:rsidRDefault="00932E91" w:rsidP="00824107">
      <w:pPr>
        <w:tabs>
          <w:tab w:val="left" w:pos="2174"/>
        </w:tabs>
        <w:spacing w:beforeLines="40" w:before="96" w:afterLines="20" w:after="48"/>
      </w:pPr>
      <w:r w:rsidRPr="00932E91">
        <w:t xml:space="preserve">En la regla de la multiplicación existen 2 escenarios diferentes, una es cuando los sucesos son independientes, que es cuando la ocurrencia de un suceso no afecta a la probabilidad del otro, y la otra cuando los sucesos son dependientes, es decir que la ocurrencia de un suceso afecta la probabilidad del otro, y para cada uno de estos casos se usa una fórmula diferente, por ende la manera en la que se resuelven los </w:t>
      </w:r>
      <w:r w:rsidRPr="00932E91">
        <w:lastRenderedPageBreak/>
        <w:t>problemas cambia un poco, por esto hay que tener claro cuando se trata de sucesos dependientes y cuando se trata de sucesos independientes.</w:t>
      </w:r>
    </w:p>
    <w:p w14:paraId="4267888F" w14:textId="77777777" w:rsidR="00932E91" w:rsidRPr="00932E91" w:rsidRDefault="00932E91" w:rsidP="00824107">
      <w:pPr>
        <w:tabs>
          <w:tab w:val="left" w:pos="2174"/>
        </w:tabs>
        <w:spacing w:beforeLines="40" w:before="96" w:afterLines="20" w:after="48"/>
      </w:pPr>
    </w:p>
    <w:p w14:paraId="18EEA9A6" w14:textId="77777777" w:rsidR="00932E91" w:rsidRDefault="00932E91" w:rsidP="00824107">
      <w:pPr>
        <w:tabs>
          <w:tab w:val="left" w:pos="2174"/>
        </w:tabs>
        <w:spacing w:beforeLines="40" w:before="96" w:afterLines="20" w:after="48"/>
      </w:pPr>
      <w:r w:rsidRPr="00932E91">
        <w:rPr>
          <w:u w:val="single"/>
        </w:rPr>
        <w:t>Ejemplo de sucesos independientes:</w:t>
      </w:r>
      <w:r w:rsidRPr="00932E91">
        <w:t> Se van a sacar dos bolas de un bote el cual en su interior tiene un total de 31 bolas, de las cuales 5 bolas son amarillas, 9 rojas y 17 marrones, si se saca una primero y otra después ¿Cuál es la probabilidad de que la primera sea marrón y la segunda amarilla? En este caso se está hablando de un suceso dependiente, porque al sacar la primera bola la probabilidad sería 17/31, pero a la hora de sacar la segunda ya no hay 31 bolas disponibles, sino que hay solo 30, porque se acaba de sacar una, entonces la ocurrencia del primer suceso afecta al segundo suceso.</w:t>
      </w:r>
    </w:p>
    <w:p w14:paraId="16EEF4AA" w14:textId="77777777" w:rsidR="00932E91" w:rsidRPr="00932E91" w:rsidRDefault="00932E91" w:rsidP="00824107">
      <w:pPr>
        <w:tabs>
          <w:tab w:val="left" w:pos="2174"/>
        </w:tabs>
        <w:spacing w:beforeLines="40" w:before="96" w:afterLines="20" w:after="48"/>
      </w:pPr>
    </w:p>
    <w:p w14:paraId="682CC970" w14:textId="77777777" w:rsidR="00932E91" w:rsidRPr="00932E91" w:rsidRDefault="00932E91" w:rsidP="00824107">
      <w:pPr>
        <w:tabs>
          <w:tab w:val="left" w:pos="2174"/>
        </w:tabs>
        <w:spacing w:beforeLines="40" w:before="96" w:afterLines="20" w:after="48"/>
      </w:pPr>
      <w:r w:rsidRPr="00932E91">
        <w:rPr>
          <w:u w:val="single"/>
        </w:rPr>
        <w:t>Ejemplo de sucesos dependientes:</w:t>
      </w:r>
      <w:r w:rsidRPr="00932E91">
        <w:t> Si en una heladería sirven dos tipos de helados, una es en un cono y otra es en un vaso, y aparte hay 4 sabores a elegir (vainilla, pistacho, chocolate y fresa), ¿Cuál es la probabilidad de que al llegar una persona al azar ordene un helado en vaso y este sea de chocolate? En este ejemplo el primer suceso (tipo de helado) no afecta en nada el segundo suceso (sabor del helado), es por esto por lo que se denominan sucesos independientes.</w:t>
      </w:r>
    </w:p>
    <w:p w14:paraId="1938C9EC" w14:textId="77777777" w:rsidR="00932E91" w:rsidRDefault="00932E91" w:rsidP="00824107">
      <w:pPr>
        <w:tabs>
          <w:tab w:val="left" w:pos="2174"/>
        </w:tabs>
        <w:spacing w:beforeLines="40" w:before="96" w:afterLines="20" w:after="48"/>
      </w:pPr>
    </w:p>
    <w:p w14:paraId="32A71C5B" w14:textId="2FB50ACD" w:rsidR="00932E91" w:rsidRDefault="00932E91" w:rsidP="00824107">
      <w:pPr>
        <w:tabs>
          <w:tab w:val="left" w:pos="2174"/>
        </w:tabs>
        <w:spacing w:beforeLines="40" w:before="96" w:afterLines="20" w:after="48"/>
      </w:pPr>
      <w:r w:rsidRPr="00932E91">
        <w:t xml:space="preserve">Por lo general en problemas de la regla de la multiplicación no se es claro si el ejemplo presenta sucesos dependientes o independientes, esto normalmente se define por comprensión lectora y análisis del problema, por esto se recomienda leer detenidamente el enunciado del problema para saber con </w:t>
      </w:r>
      <w:r w:rsidR="00ED7CCC" w:rsidRPr="00932E91">
        <w:t>qué</w:t>
      </w:r>
      <w:r w:rsidRPr="00932E91">
        <w:t xml:space="preserve"> tipo de sucesos se está trabajando (dependiente o independiente) para escoger la fórmula correcta.</w:t>
      </w:r>
    </w:p>
    <w:p w14:paraId="4F6C31D7" w14:textId="77777777" w:rsidR="00ED7CCC" w:rsidRPr="00932E91" w:rsidRDefault="00ED7CCC" w:rsidP="00824107">
      <w:pPr>
        <w:tabs>
          <w:tab w:val="left" w:pos="2174"/>
        </w:tabs>
        <w:spacing w:beforeLines="40" w:before="96" w:afterLines="20" w:after="48"/>
      </w:pPr>
    </w:p>
    <w:p w14:paraId="4FF79CAF" w14:textId="04C0D702" w:rsidR="00932E91" w:rsidRDefault="00932E91" w:rsidP="00824107">
      <w:pPr>
        <w:tabs>
          <w:tab w:val="left" w:pos="2174"/>
        </w:tabs>
        <w:spacing w:beforeLines="40" w:before="96" w:afterLines="20" w:after="48"/>
      </w:pPr>
      <w:r w:rsidRPr="00932E91">
        <w:t>Hay 2 formulas diferentes en la regla de la suma, una por cada tipo de sucesos</w:t>
      </w:r>
    </w:p>
    <w:p w14:paraId="7505094B" w14:textId="77777777" w:rsidR="00ED7CCC" w:rsidRPr="00932E91" w:rsidRDefault="00ED7CCC" w:rsidP="00824107">
      <w:pPr>
        <w:tabs>
          <w:tab w:val="left" w:pos="2174"/>
        </w:tabs>
        <w:spacing w:beforeLines="40" w:before="96" w:afterLines="20" w:after="48"/>
      </w:pPr>
    </w:p>
    <w:p w14:paraId="6942C64E" w14:textId="77777777" w:rsidR="00932E91" w:rsidRPr="00932E91" w:rsidRDefault="00932E91" w:rsidP="00824107">
      <w:pPr>
        <w:tabs>
          <w:tab w:val="left" w:pos="2174"/>
        </w:tabs>
        <w:spacing w:beforeLines="40" w:before="96" w:afterLines="20" w:after="48"/>
      </w:pPr>
      <w:r w:rsidRPr="00932E91">
        <w:lastRenderedPageBreak/>
        <w:t>En la fórmula donde el primer suceso tiene efecto sobre el segundo está la variable </w:t>
      </w:r>
      <w:r w:rsidRPr="00932E91">
        <w:rPr>
          <w:b/>
          <w:bCs/>
        </w:rPr>
        <w:t>p(</w:t>
      </w:r>
      <w:proofErr w:type="spellStart"/>
      <w:r w:rsidRPr="00932E91">
        <w:rPr>
          <w:b/>
          <w:bCs/>
        </w:rPr>
        <w:t>b|a</w:t>
      </w:r>
      <w:proofErr w:type="spellEnd"/>
      <w:r w:rsidRPr="00932E91">
        <w:rPr>
          <w:b/>
          <w:bCs/>
        </w:rPr>
        <w:t>)</w:t>
      </w:r>
      <w:r w:rsidRPr="00932E91">
        <w:t>, esto quiere decir “la probabilidad de ‘b’ habiendo ocurrido ‘a</w:t>
      </w:r>
      <w:proofErr w:type="gramStart"/>
      <w:r w:rsidRPr="00932E91">
        <w:t>’ ”</w:t>
      </w:r>
      <w:proofErr w:type="gramEnd"/>
      <w:r w:rsidRPr="00932E91">
        <w:t>.</w:t>
      </w:r>
    </w:p>
    <w:p w14:paraId="41BE8B48" w14:textId="77777777" w:rsidR="00AD100D" w:rsidRDefault="00AD100D" w:rsidP="00824107">
      <w:pPr>
        <w:tabs>
          <w:tab w:val="left" w:pos="2174"/>
        </w:tabs>
        <w:spacing w:beforeLines="40" w:before="96" w:afterLines="20" w:after="48"/>
      </w:pPr>
    </w:p>
    <w:p w14:paraId="45F2270B" w14:textId="77777777" w:rsidR="00BF0D0E" w:rsidRDefault="00BF0D0E" w:rsidP="00824107">
      <w:pPr>
        <w:tabs>
          <w:tab w:val="left" w:pos="2174"/>
        </w:tabs>
        <w:spacing w:beforeLines="40" w:before="96" w:afterLines="20" w:after="48"/>
      </w:pPr>
      <w:r>
        <w:t>Fórmula cuando la probabilidad del primer suceso no afecta al segundo</w:t>
      </w:r>
    </w:p>
    <w:p w14:paraId="75D09B52" w14:textId="77777777" w:rsidR="00BF0D0E" w:rsidRDefault="00BF0D0E" w:rsidP="00824107">
      <w:pPr>
        <w:tabs>
          <w:tab w:val="left" w:pos="2174"/>
        </w:tabs>
        <w:spacing w:beforeLines="40" w:before="96" w:afterLines="20" w:after="48"/>
      </w:pPr>
      <w:proofErr w:type="gramStart"/>
      <w:r>
        <w:t>p(</w:t>
      </w:r>
      <w:proofErr w:type="gramEnd"/>
      <w:r>
        <w:t>a n b) = p(a) * p(b)</w:t>
      </w:r>
    </w:p>
    <w:p w14:paraId="5EE3A02F" w14:textId="77777777" w:rsidR="00BF0D0E" w:rsidRDefault="00BF0D0E" w:rsidP="00824107">
      <w:pPr>
        <w:tabs>
          <w:tab w:val="left" w:pos="2174"/>
        </w:tabs>
        <w:spacing w:beforeLines="40" w:before="96" w:afterLines="20" w:after="48"/>
      </w:pPr>
    </w:p>
    <w:p w14:paraId="5D850D9A" w14:textId="77777777" w:rsidR="00BF0D0E" w:rsidRDefault="00BF0D0E" w:rsidP="00824107">
      <w:pPr>
        <w:tabs>
          <w:tab w:val="left" w:pos="2174"/>
        </w:tabs>
        <w:spacing w:beforeLines="40" w:before="96" w:afterLines="20" w:after="48"/>
      </w:pPr>
      <w:r>
        <w:t>Fórmula cuando la probabilidad del primer suceso tiene efecto sobre el segundo</w:t>
      </w:r>
    </w:p>
    <w:p w14:paraId="5467C7AD" w14:textId="77777777" w:rsidR="00BF0D0E" w:rsidRDefault="00BF0D0E" w:rsidP="00824107">
      <w:pPr>
        <w:tabs>
          <w:tab w:val="left" w:pos="2174"/>
        </w:tabs>
        <w:spacing w:beforeLines="40" w:before="96" w:afterLines="20" w:after="48"/>
      </w:pPr>
      <w:proofErr w:type="gramStart"/>
      <w:r>
        <w:t>p(</w:t>
      </w:r>
      <w:proofErr w:type="gramEnd"/>
      <w:r>
        <w:t>a n b) = p(a) * p(b | a)</w:t>
      </w:r>
    </w:p>
    <w:p w14:paraId="2C6425EB" w14:textId="77777777" w:rsidR="00AD100D" w:rsidRDefault="00AD100D" w:rsidP="00824107">
      <w:pPr>
        <w:tabs>
          <w:tab w:val="left" w:pos="2174"/>
        </w:tabs>
        <w:spacing w:beforeLines="40" w:before="96" w:afterLines="20" w:after="48"/>
      </w:pPr>
    </w:p>
    <w:p w14:paraId="190F7BB2" w14:textId="77777777" w:rsidR="00AD100D" w:rsidRDefault="00BF0D0E" w:rsidP="00824107">
      <w:pPr>
        <w:tabs>
          <w:tab w:val="left" w:pos="2174"/>
        </w:tabs>
        <w:spacing w:beforeLines="40" w:before="96" w:afterLines="20" w:after="48"/>
      </w:pPr>
      <w:r w:rsidRPr="00BF0D0E">
        <w:t>Ejemplo 1: ¿Cuál es la probabilidad que al lanzar una moneda tres veces, esta caiga las tres veces cara?</w:t>
      </w:r>
    </w:p>
    <w:p w14:paraId="02090E8B" w14:textId="77777777" w:rsidR="00BF0D0E" w:rsidRDefault="00BF0D0E" w:rsidP="00824107">
      <w:pPr>
        <w:tabs>
          <w:tab w:val="left" w:pos="2174"/>
        </w:tabs>
        <w:spacing w:beforeLines="40" w:before="96" w:afterLines="20" w:after="48"/>
      </w:pPr>
    </w:p>
    <w:p w14:paraId="307FAAC9" w14:textId="77777777" w:rsidR="00BF0D0E" w:rsidRDefault="00BF0D0E" w:rsidP="00824107">
      <w:pPr>
        <w:tabs>
          <w:tab w:val="left" w:pos="2174"/>
        </w:tabs>
        <w:spacing w:beforeLines="40" w:before="96" w:afterLines="20" w:after="48"/>
      </w:pPr>
      <w:r>
        <w:t>En este ejercicio son sucesos independientes por lo que se ocupara la fórmula de probabilidades independientes</w:t>
      </w:r>
    </w:p>
    <w:p w14:paraId="2CC7B505" w14:textId="77777777" w:rsidR="00BF0D0E" w:rsidRDefault="00BF0D0E" w:rsidP="00824107">
      <w:pPr>
        <w:tabs>
          <w:tab w:val="left" w:pos="2174"/>
        </w:tabs>
        <w:spacing w:beforeLines="40" w:before="96" w:afterLines="20" w:after="48"/>
      </w:pPr>
    </w:p>
    <w:p w14:paraId="04783CB0" w14:textId="77777777" w:rsidR="00BF0D0E" w:rsidRDefault="00BF0D0E" w:rsidP="00824107">
      <w:pPr>
        <w:tabs>
          <w:tab w:val="left" w:pos="2174"/>
        </w:tabs>
        <w:spacing w:beforeLines="40" w:before="96" w:afterLines="20" w:after="48"/>
        <w:rPr>
          <w:lang w:val="en-US"/>
        </w:rPr>
      </w:pPr>
      <w:proofErr w:type="gramStart"/>
      <w:r w:rsidRPr="00BF0D0E">
        <w:rPr>
          <w:lang w:val="en-US"/>
        </w:rPr>
        <w:t>p(</w:t>
      </w:r>
      <w:proofErr w:type="gramEnd"/>
      <w:r w:rsidRPr="00BF0D0E">
        <w:rPr>
          <w:lang w:val="en-US"/>
        </w:rPr>
        <w:t>a n b n c) = p(a) * p(b) * p(c)</w:t>
      </w:r>
    </w:p>
    <w:p w14:paraId="13BCE470" w14:textId="77777777" w:rsidR="00BF0D0E" w:rsidRPr="00BF0D0E" w:rsidRDefault="00BF0D0E" w:rsidP="00824107">
      <w:pPr>
        <w:tabs>
          <w:tab w:val="left" w:pos="2174"/>
        </w:tabs>
        <w:spacing w:beforeLines="40" w:before="96" w:afterLines="20" w:after="48"/>
        <w:rPr>
          <w:lang w:val="en-US"/>
        </w:rPr>
      </w:pPr>
    </w:p>
    <w:p w14:paraId="50944E84" w14:textId="77777777" w:rsidR="00BF0D0E" w:rsidRDefault="00BF0D0E" w:rsidP="00824107">
      <w:pPr>
        <w:tabs>
          <w:tab w:val="left" w:pos="2174"/>
        </w:tabs>
        <w:spacing w:beforeLines="40" w:before="96" w:afterLines="20" w:after="48"/>
      </w:pPr>
      <w:r>
        <w:t>a, b y c es la probabilidad de salir cara</w:t>
      </w:r>
    </w:p>
    <w:p w14:paraId="6494EFC6" w14:textId="77777777" w:rsidR="00BF0D0E" w:rsidRDefault="00BF0D0E" w:rsidP="00824107">
      <w:pPr>
        <w:tabs>
          <w:tab w:val="left" w:pos="2174"/>
        </w:tabs>
        <w:spacing w:beforeLines="40" w:before="96" w:afterLines="20" w:after="48"/>
      </w:pPr>
      <w:proofErr w:type="gramStart"/>
      <w:r>
        <w:t>p(</w:t>
      </w:r>
      <w:proofErr w:type="gramEnd"/>
      <w:r>
        <w:t>a n b n c) = 1/2 * 1/2 * 1/2</w:t>
      </w:r>
    </w:p>
    <w:p w14:paraId="40BF6642" w14:textId="77777777" w:rsidR="00BF0D0E" w:rsidRDefault="00BF0D0E" w:rsidP="00824107">
      <w:pPr>
        <w:tabs>
          <w:tab w:val="left" w:pos="2174"/>
        </w:tabs>
        <w:spacing w:beforeLines="40" w:before="96" w:afterLines="20" w:after="48"/>
      </w:pPr>
      <w:proofErr w:type="gramStart"/>
      <w:r>
        <w:t>p(</w:t>
      </w:r>
      <w:proofErr w:type="gramEnd"/>
      <w:r>
        <w:t>a n b n c) = 1/8</w:t>
      </w:r>
    </w:p>
    <w:p w14:paraId="09C2B7F7" w14:textId="77777777" w:rsidR="00BF0D0E" w:rsidRDefault="00BF0D0E" w:rsidP="00824107">
      <w:pPr>
        <w:tabs>
          <w:tab w:val="left" w:pos="2174"/>
        </w:tabs>
        <w:spacing w:beforeLines="40" w:before="96" w:afterLines="20" w:after="48"/>
      </w:pPr>
      <w:proofErr w:type="gramStart"/>
      <w:r>
        <w:t>p(</w:t>
      </w:r>
      <w:proofErr w:type="gramEnd"/>
      <w:r>
        <w:t>a n b n c) = 0.125 * 100%</w:t>
      </w:r>
    </w:p>
    <w:p w14:paraId="0E1824DF" w14:textId="77777777" w:rsidR="00AD100D" w:rsidRDefault="00BF0D0E" w:rsidP="00824107">
      <w:pPr>
        <w:tabs>
          <w:tab w:val="left" w:pos="2174"/>
        </w:tabs>
        <w:spacing w:beforeLines="40" w:before="96" w:afterLines="20" w:after="48"/>
      </w:pPr>
      <w:proofErr w:type="gramStart"/>
      <w:r>
        <w:t>p(</w:t>
      </w:r>
      <w:proofErr w:type="gramEnd"/>
      <w:r>
        <w:t>a n b n c) = 12.5%</w:t>
      </w:r>
    </w:p>
    <w:p w14:paraId="4F4B43F2" w14:textId="77777777" w:rsidR="00AD100D" w:rsidRDefault="00AD100D" w:rsidP="00824107">
      <w:pPr>
        <w:tabs>
          <w:tab w:val="left" w:pos="2174"/>
        </w:tabs>
        <w:spacing w:beforeLines="40" w:before="96" w:afterLines="20" w:after="48"/>
      </w:pPr>
    </w:p>
    <w:p w14:paraId="157A78F4" w14:textId="77777777" w:rsidR="001D2C89" w:rsidRDefault="001D2C89" w:rsidP="00824107">
      <w:pPr>
        <w:tabs>
          <w:tab w:val="left" w:pos="2174"/>
        </w:tabs>
        <w:spacing w:beforeLines="40" w:before="96" w:afterLines="20" w:after="48"/>
      </w:pPr>
      <w:r>
        <w:lastRenderedPageBreak/>
        <w:t>Ejemplo 2: Si en un grupo de 10 personas se va a repartir refrescos de 10 sabores diferentes, y se sabe que hay uno de fresa y uno de piña ¿Cuál es la probabilidad que el primero en ser repartido sea de piña y el segundo de fresa?</w:t>
      </w:r>
    </w:p>
    <w:p w14:paraId="167EDA8C" w14:textId="77777777" w:rsidR="001D2C89" w:rsidRDefault="001D2C89" w:rsidP="00824107">
      <w:pPr>
        <w:tabs>
          <w:tab w:val="left" w:pos="2174"/>
        </w:tabs>
        <w:spacing w:beforeLines="40" w:before="96" w:afterLines="20" w:after="48"/>
      </w:pPr>
    </w:p>
    <w:p w14:paraId="1B92DF4A" w14:textId="77777777" w:rsidR="001D2C89" w:rsidRDefault="001D2C89" w:rsidP="00824107">
      <w:pPr>
        <w:tabs>
          <w:tab w:val="left" w:pos="2174"/>
        </w:tabs>
        <w:spacing w:beforeLines="40" w:before="96" w:afterLines="20" w:after="48"/>
      </w:pPr>
      <w:r>
        <w:t>En este ejercicio son sucesos dependientes, por eso se ocupará la siguiente fórmula</w:t>
      </w:r>
    </w:p>
    <w:p w14:paraId="6C8CD6B9" w14:textId="77777777" w:rsidR="001D2C89" w:rsidRDefault="001D2C89" w:rsidP="00824107">
      <w:pPr>
        <w:tabs>
          <w:tab w:val="left" w:pos="2174"/>
        </w:tabs>
        <w:spacing w:beforeLines="40" w:before="96" w:afterLines="20" w:after="48"/>
      </w:pPr>
    </w:p>
    <w:p w14:paraId="721663ED" w14:textId="77777777" w:rsidR="001D2C89" w:rsidRDefault="001D2C89" w:rsidP="00824107">
      <w:pPr>
        <w:tabs>
          <w:tab w:val="left" w:pos="2174"/>
        </w:tabs>
        <w:spacing w:beforeLines="40" w:before="96" w:afterLines="20" w:after="48"/>
        <w:rPr>
          <w:lang w:val="en-US"/>
        </w:rPr>
      </w:pPr>
      <w:proofErr w:type="gramStart"/>
      <w:r w:rsidRPr="001D2C89">
        <w:rPr>
          <w:lang w:val="en-US"/>
        </w:rPr>
        <w:t>p(</w:t>
      </w:r>
      <w:proofErr w:type="gramEnd"/>
      <w:r w:rsidRPr="001D2C89">
        <w:rPr>
          <w:lang w:val="en-US"/>
        </w:rPr>
        <w:t>f n p) = p(a) * p(b | a)</w:t>
      </w:r>
    </w:p>
    <w:p w14:paraId="60046A84" w14:textId="77777777" w:rsidR="001D2C89" w:rsidRPr="001D2C89" w:rsidRDefault="001D2C89" w:rsidP="00824107">
      <w:pPr>
        <w:tabs>
          <w:tab w:val="left" w:pos="2174"/>
        </w:tabs>
        <w:spacing w:beforeLines="40" w:before="96" w:afterLines="20" w:after="48"/>
        <w:rPr>
          <w:lang w:val="en-US"/>
        </w:rPr>
      </w:pPr>
    </w:p>
    <w:p w14:paraId="247727B1" w14:textId="77777777" w:rsidR="001D2C89" w:rsidRPr="001D2C89" w:rsidRDefault="001D2C89" w:rsidP="00824107">
      <w:pPr>
        <w:tabs>
          <w:tab w:val="left" w:pos="2174"/>
        </w:tabs>
        <w:spacing w:beforeLines="40" w:before="96" w:afterLines="20" w:after="48"/>
        <w:rPr>
          <w:lang w:val="en-US"/>
        </w:rPr>
      </w:pPr>
      <w:proofErr w:type="gramStart"/>
      <w:r w:rsidRPr="001D2C89">
        <w:rPr>
          <w:lang w:val="en-US"/>
        </w:rPr>
        <w:t>p(</w:t>
      </w:r>
      <w:proofErr w:type="gramEnd"/>
      <w:r w:rsidRPr="001D2C89">
        <w:rPr>
          <w:lang w:val="en-US"/>
        </w:rPr>
        <w:t>f n p) = 1/10 * 1/9</w:t>
      </w:r>
    </w:p>
    <w:p w14:paraId="0A3A6DB2" w14:textId="77777777" w:rsidR="001D2C89" w:rsidRDefault="001D2C89" w:rsidP="00824107">
      <w:pPr>
        <w:tabs>
          <w:tab w:val="left" w:pos="2174"/>
        </w:tabs>
        <w:spacing w:beforeLines="40" w:before="96" w:afterLines="20" w:after="48"/>
      </w:pPr>
      <w:proofErr w:type="gramStart"/>
      <w:r>
        <w:t>p(</w:t>
      </w:r>
      <w:proofErr w:type="gramEnd"/>
      <w:r>
        <w:t>f n p) = 0.011 * 100%</w:t>
      </w:r>
    </w:p>
    <w:p w14:paraId="7E8F0892" w14:textId="77777777" w:rsidR="00AD100D" w:rsidRDefault="001D2C89" w:rsidP="00824107">
      <w:pPr>
        <w:tabs>
          <w:tab w:val="left" w:pos="2174"/>
        </w:tabs>
        <w:spacing w:beforeLines="40" w:before="96" w:afterLines="20" w:after="48"/>
      </w:pPr>
      <w:proofErr w:type="gramStart"/>
      <w:r>
        <w:t>p(</w:t>
      </w:r>
      <w:proofErr w:type="gramEnd"/>
      <w:r>
        <w:t>f n p) = 1.1%</w:t>
      </w:r>
    </w:p>
    <w:p w14:paraId="5048D11C" w14:textId="77777777" w:rsidR="00AD100D" w:rsidRDefault="00AD100D" w:rsidP="00824107">
      <w:pPr>
        <w:tabs>
          <w:tab w:val="left" w:pos="2174"/>
        </w:tabs>
        <w:spacing w:beforeLines="40" w:before="96" w:afterLines="20" w:after="48"/>
      </w:pPr>
    </w:p>
    <w:p w14:paraId="148AF39E" w14:textId="77777777" w:rsidR="001D2C89" w:rsidRDefault="001D2C89" w:rsidP="00824107">
      <w:pPr>
        <w:tabs>
          <w:tab w:val="left" w:pos="2174"/>
        </w:tabs>
        <w:spacing w:beforeLines="40" w:before="96" w:afterLines="20" w:after="48"/>
      </w:pPr>
      <w:r>
        <w:t>Ejemplo 3: En una tienda se venden osos de peluche, en existencia hay 30 de estos peluches, si entre estos hay 15 marrones y 15 blancos, y en la tienda tienen estadísticas que indican que 4 de cada diez de los clientes terminan comprando estos peluches ¿Cuál es la probabilidad que el siguiente cliente compre un oso de color blanco?</w:t>
      </w:r>
    </w:p>
    <w:p w14:paraId="31B0C313" w14:textId="77777777" w:rsidR="001D2C89" w:rsidRDefault="001D2C89" w:rsidP="00824107">
      <w:pPr>
        <w:tabs>
          <w:tab w:val="left" w:pos="2174"/>
        </w:tabs>
        <w:spacing w:beforeLines="40" w:before="96" w:afterLines="20" w:after="48"/>
      </w:pPr>
    </w:p>
    <w:p w14:paraId="65387F19" w14:textId="77777777" w:rsidR="001D2C89" w:rsidRDefault="001D2C89" w:rsidP="00824107">
      <w:pPr>
        <w:tabs>
          <w:tab w:val="left" w:pos="2174"/>
        </w:tabs>
        <w:spacing w:beforeLines="40" w:before="96" w:afterLines="20" w:after="48"/>
      </w:pPr>
      <w:r>
        <w:t>c = comprar un oso, b = oso blanco</w:t>
      </w:r>
    </w:p>
    <w:p w14:paraId="4370E20F" w14:textId="77777777" w:rsidR="001D2C89" w:rsidRDefault="001D2C89" w:rsidP="00824107">
      <w:pPr>
        <w:tabs>
          <w:tab w:val="left" w:pos="2174"/>
        </w:tabs>
        <w:spacing w:beforeLines="40" w:before="96" w:afterLines="20" w:after="48"/>
      </w:pPr>
    </w:p>
    <w:p w14:paraId="5C9D3C94" w14:textId="77777777" w:rsidR="001D2C89" w:rsidRDefault="001D2C89" w:rsidP="00824107">
      <w:pPr>
        <w:tabs>
          <w:tab w:val="left" w:pos="2174"/>
        </w:tabs>
        <w:spacing w:beforeLines="40" w:before="96" w:afterLines="20" w:after="48"/>
      </w:pPr>
      <w:r>
        <w:t>Fórmula de sucesos independientes</w:t>
      </w:r>
    </w:p>
    <w:p w14:paraId="1729DF85" w14:textId="77777777" w:rsidR="001D2C89" w:rsidRPr="00B85948" w:rsidRDefault="001D2C89" w:rsidP="00824107">
      <w:pPr>
        <w:tabs>
          <w:tab w:val="left" w:pos="2174"/>
        </w:tabs>
        <w:spacing w:beforeLines="40" w:before="96" w:afterLines="20" w:after="48"/>
        <w:rPr>
          <w:lang w:val="en-US"/>
        </w:rPr>
      </w:pPr>
      <w:proofErr w:type="gramStart"/>
      <w:r w:rsidRPr="00B85948">
        <w:rPr>
          <w:lang w:val="en-US"/>
        </w:rPr>
        <w:t>p(</w:t>
      </w:r>
      <w:proofErr w:type="gramEnd"/>
      <w:r w:rsidRPr="00B85948">
        <w:rPr>
          <w:lang w:val="en-US"/>
        </w:rPr>
        <w:t>c n b) = p(c) * p(b)</w:t>
      </w:r>
    </w:p>
    <w:p w14:paraId="3C70BE6B" w14:textId="77777777" w:rsidR="001D2C89" w:rsidRPr="00B85948" w:rsidRDefault="001D2C89" w:rsidP="00824107">
      <w:pPr>
        <w:tabs>
          <w:tab w:val="left" w:pos="2174"/>
        </w:tabs>
        <w:spacing w:beforeLines="40" w:before="96" w:afterLines="20" w:after="48"/>
        <w:rPr>
          <w:lang w:val="en-US"/>
        </w:rPr>
      </w:pPr>
    </w:p>
    <w:p w14:paraId="4C45E530" w14:textId="77777777" w:rsidR="001D2C89" w:rsidRPr="001D2C89" w:rsidRDefault="001D2C89" w:rsidP="00824107">
      <w:pPr>
        <w:tabs>
          <w:tab w:val="left" w:pos="2174"/>
        </w:tabs>
        <w:spacing w:beforeLines="40" w:before="96" w:afterLines="20" w:after="48"/>
        <w:rPr>
          <w:lang w:val="en-US"/>
        </w:rPr>
      </w:pPr>
      <w:proofErr w:type="gramStart"/>
      <w:r w:rsidRPr="001D2C89">
        <w:rPr>
          <w:lang w:val="en-US"/>
        </w:rPr>
        <w:t>p(</w:t>
      </w:r>
      <w:proofErr w:type="gramEnd"/>
      <w:r w:rsidRPr="001D2C89">
        <w:rPr>
          <w:lang w:val="en-US"/>
        </w:rPr>
        <w:t>c n b) = 4/10 * 1/2</w:t>
      </w:r>
    </w:p>
    <w:p w14:paraId="307645DE" w14:textId="77777777" w:rsidR="001D2C89" w:rsidRPr="00B85948" w:rsidRDefault="001D2C89" w:rsidP="00824107">
      <w:pPr>
        <w:tabs>
          <w:tab w:val="left" w:pos="2174"/>
        </w:tabs>
        <w:spacing w:beforeLines="40" w:before="96" w:afterLines="20" w:after="48"/>
      </w:pPr>
      <w:proofErr w:type="gramStart"/>
      <w:r w:rsidRPr="00B85948">
        <w:t>p(</w:t>
      </w:r>
      <w:proofErr w:type="gramEnd"/>
      <w:r w:rsidRPr="00B85948">
        <w:t>c n b) = 0.2 * 100%</w:t>
      </w:r>
    </w:p>
    <w:p w14:paraId="446330E9" w14:textId="77777777" w:rsidR="00AD100D" w:rsidRPr="00B85948" w:rsidRDefault="001D2C89" w:rsidP="00824107">
      <w:pPr>
        <w:tabs>
          <w:tab w:val="left" w:pos="2174"/>
        </w:tabs>
        <w:spacing w:beforeLines="40" w:before="96" w:afterLines="20" w:after="48"/>
      </w:pPr>
      <w:proofErr w:type="gramStart"/>
      <w:r w:rsidRPr="00B85948">
        <w:t>p(</w:t>
      </w:r>
      <w:proofErr w:type="gramEnd"/>
      <w:r w:rsidRPr="00B85948">
        <w:t>c n b) = 20%</w:t>
      </w:r>
    </w:p>
    <w:p w14:paraId="2C583DA0" w14:textId="77777777" w:rsidR="00AD100D" w:rsidRPr="00B85948" w:rsidRDefault="00AD100D" w:rsidP="00824107">
      <w:pPr>
        <w:tabs>
          <w:tab w:val="left" w:pos="2174"/>
        </w:tabs>
        <w:spacing w:beforeLines="40" w:before="96" w:afterLines="20" w:after="48"/>
      </w:pPr>
    </w:p>
    <w:p w14:paraId="5040FAF1" w14:textId="77777777" w:rsidR="006A34CC" w:rsidRPr="006A34CC" w:rsidRDefault="006A34CC" w:rsidP="00824107">
      <w:pPr>
        <w:tabs>
          <w:tab w:val="left" w:pos="2174"/>
        </w:tabs>
        <w:spacing w:beforeLines="40" w:before="96" w:afterLines="20" w:after="48"/>
      </w:pPr>
      <w:r>
        <w:t xml:space="preserve">Ejemplo 4: </w:t>
      </w:r>
      <w:r w:rsidRPr="006A34CC">
        <w:t>Al 25% de tus amigos le gusta la fresa y el chocolate, mientras que al 60% le gusta el chocolate. ¿Cuál es la probabilidad de que a un amigo que le gusta el chocolate, le guste la fresa?</w:t>
      </w:r>
    </w:p>
    <w:p w14:paraId="67E7C4E4" w14:textId="77777777" w:rsidR="006A34CC" w:rsidRPr="006A34CC" w:rsidRDefault="006A34CC" w:rsidP="00824107">
      <w:pPr>
        <w:tabs>
          <w:tab w:val="left" w:pos="2174"/>
        </w:tabs>
        <w:spacing w:beforeLines="40" w:before="96" w:afterLines="20" w:after="48"/>
      </w:pPr>
    </w:p>
    <w:p w14:paraId="41795AC2" w14:textId="77777777" w:rsidR="006A34CC" w:rsidRPr="006A34CC" w:rsidRDefault="006A34CC" w:rsidP="00824107">
      <w:pPr>
        <w:tabs>
          <w:tab w:val="left" w:pos="2174"/>
        </w:tabs>
        <w:spacing w:beforeLines="40" w:before="96" w:afterLines="20" w:after="48"/>
      </w:pPr>
      <w:r w:rsidRPr="006A34CC">
        <w:t>Solución:</w:t>
      </w:r>
    </w:p>
    <w:p w14:paraId="679BAEF3" w14:textId="77777777" w:rsidR="006A34CC" w:rsidRPr="006A34CC" w:rsidRDefault="006A34CC" w:rsidP="00824107">
      <w:pPr>
        <w:tabs>
          <w:tab w:val="left" w:pos="2174"/>
        </w:tabs>
        <w:spacing w:beforeLines="40" w:before="96" w:afterLines="20" w:after="48"/>
      </w:pPr>
      <w:r w:rsidRPr="006A34CC">
        <w:t>Vamos a trabajar con 2 eventos: que a un amigo le guste la fresa, y que a un amigo le guste el chocolate.</w:t>
      </w:r>
    </w:p>
    <w:p w14:paraId="5A937E63" w14:textId="77777777" w:rsidR="006A34CC" w:rsidRPr="006A34CC" w:rsidRDefault="006A34CC" w:rsidP="00824107">
      <w:pPr>
        <w:tabs>
          <w:tab w:val="left" w:pos="2174"/>
        </w:tabs>
        <w:spacing w:beforeLines="40" w:before="96" w:afterLines="20" w:after="48"/>
      </w:pPr>
    </w:p>
    <w:p w14:paraId="67647B32" w14:textId="77777777" w:rsidR="006A34CC" w:rsidRPr="006A34CC" w:rsidRDefault="006A34CC" w:rsidP="00824107">
      <w:pPr>
        <w:numPr>
          <w:ilvl w:val="0"/>
          <w:numId w:val="8"/>
        </w:numPr>
        <w:tabs>
          <w:tab w:val="left" w:pos="2174"/>
        </w:tabs>
        <w:spacing w:beforeLines="40" w:before="96" w:afterLines="20" w:after="48"/>
      </w:pPr>
      <w:r w:rsidRPr="006A34CC">
        <w:t xml:space="preserve">Evento A: que a un amigo le gusten los fresa. P(A) </w:t>
      </w:r>
      <w:proofErr w:type="gramStart"/>
      <w:r w:rsidRPr="006A34CC">
        <w:t>= ?</w:t>
      </w:r>
      <w:proofErr w:type="gramEnd"/>
    </w:p>
    <w:p w14:paraId="14D72833" w14:textId="77777777" w:rsidR="006A34CC" w:rsidRPr="006A34CC" w:rsidRDefault="006A34CC" w:rsidP="00824107">
      <w:pPr>
        <w:numPr>
          <w:ilvl w:val="0"/>
          <w:numId w:val="8"/>
        </w:numPr>
        <w:tabs>
          <w:tab w:val="left" w:pos="2174"/>
        </w:tabs>
        <w:spacing w:beforeLines="40" w:before="96" w:afterLines="20" w:after="48"/>
      </w:pPr>
      <w:r w:rsidRPr="006A34CC">
        <w:t>Evento B: que a un amigo le guste el chocolate. P(B) = 60 %.</w:t>
      </w:r>
    </w:p>
    <w:p w14:paraId="1D2DE9BF" w14:textId="77777777" w:rsidR="006A34CC" w:rsidRPr="006A34CC" w:rsidRDefault="006A34CC" w:rsidP="00824107">
      <w:pPr>
        <w:numPr>
          <w:ilvl w:val="0"/>
          <w:numId w:val="8"/>
        </w:numPr>
        <w:tabs>
          <w:tab w:val="left" w:pos="2174"/>
        </w:tabs>
        <w:spacing w:beforeLines="40" w:before="96" w:afterLines="20" w:after="48"/>
      </w:pPr>
      <w:r w:rsidRPr="006A34CC">
        <w:t>Evento A y B: que a un amigo le guste la fresa y el chocolate. P(A∩B) = 25 %.</w:t>
      </w:r>
    </w:p>
    <w:p w14:paraId="056D073A" w14:textId="77777777" w:rsidR="00AD100D" w:rsidRPr="006A34CC" w:rsidRDefault="006A34CC" w:rsidP="00824107">
      <w:pPr>
        <w:tabs>
          <w:tab w:val="left" w:pos="2174"/>
        </w:tabs>
        <w:spacing w:beforeLines="40" w:before="96" w:afterLines="20" w:after="48"/>
      </w:pPr>
      <w:r w:rsidRPr="006A34CC">
        <w:t>Ahora calculamos la probabilidad de que a un amigo le guste la fresa, dado que le gusta el chocolate</w:t>
      </w:r>
    </w:p>
    <w:p w14:paraId="42BAF072" w14:textId="77777777" w:rsidR="00AD100D" w:rsidRPr="006A34CC" w:rsidRDefault="00E5341C" w:rsidP="00824107">
      <w:pPr>
        <w:tabs>
          <w:tab w:val="left" w:pos="2174"/>
        </w:tabs>
        <w:spacing w:beforeLines="40" w:before="96" w:afterLines="20" w:after="48"/>
      </w:pPr>
      <w:r w:rsidRPr="006A34CC">
        <w:rPr>
          <w:noProof/>
        </w:rPr>
        <w:drawing>
          <wp:anchor distT="0" distB="0" distL="114300" distR="114300" simplePos="0" relativeHeight="251682816" behindDoc="1" locked="0" layoutInCell="1" allowOverlap="1" wp14:anchorId="27E37E06" wp14:editId="5D66808C">
            <wp:simplePos x="0" y="0"/>
            <wp:positionH relativeFrom="margin">
              <wp:posOffset>18708</wp:posOffset>
            </wp:positionH>
            <wp:positionV relativeFrom="paragraph">
              <wp:posOffset>32091</wp:posOffset>
            </wp:positionV>
            <wp:extent cx="2988945" cy="843915"/>
            <wp:effectExtent l="0" t="0" r="1905" b="0"/>
            <wp:wrapTight wrapText="bothSides">
              <wp:wrapPolygon edited="0">
                <wp:start x="0" y="0"/>
                <wp:lineTo x="0" y="20966"/>
                <wp:lineTo x="21476" y="20966"/>
                <wp:lineTo x="21476"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988945" cy="843915"/>
                    </a:xfrm>
                    <a:prstGeom prst="rect">
                      <a:avLst/>
                    </a:prstGeom>
                  </pic:spPr>
                </pic:pic>
              </a:graphicData>
            </a:graphic>
            <wp14:sizeRelH relativeFrom="page">
              <wp14:pctWidth>0</wp14:pctWidth>
            </wp14:sizeRelH>
            <wp14:sizeRelV relativeFrom="page">
              <wp14:pctHeight>0</wp14:pctHeight>
            </wp14:sizeRelV>
          </wp:anchor>
        </w:drawing>
      </w:r>
    </w:p>
    <w:p w14:paraId="18A71DFB" w14:textId="77777777" w:rsidR="00AD100D" w:rsidRPr="006A34CC" w:rsidRDefault="00AD100D" w:rsidP="00824107">
      <w:pPr>
        <w:tabs>
          <w:tab w:val="left" w:pos="2174"/>
        </w:tabs>
        <w:spacing w:beforeLines="40" w:before="96" w:afterLines="20" w:after="48"/>
      </w:pPr>
    </w:p>
    <w:p w14:paraId="5E35F47B" w14:textId="77777777" w:rsidR="00AD100D" w:rsidRPr="006A34CC" w:rsidRDefault="00AD100D" w:rsidP="00824107">
      <w:pPr>
        <w:tabs>
          <w:tab w:val="left" w:pos="2174"/>
        </w:tabs>
        <w:spacing w:beforeLines="40" w:before="96" w:afterLines="20" w:after="48"/>
      </w:pPr>
    </w:p>
    <w:p w14:paraId="56F10BC4" w14:textId="77777777" w:rsidR="00AD100D" w:rsidRPr="006A34CC" w:rsidRDefault="00AD100D" w:rsidP="00824107">
      <w:pPr>
        <w:tabs>
          <w:tab w:val="left" w:pos="2174"/>
        </w:tabs>
        <w:spacing w:beforeLines="40" w:before="96" w:afterLines="20" w:after="48"/>
      </w:pPr>
    </w:p>
    <w:p w14:paraId="785D4C6B" w14:textId="77777777" w:rsidR="00AD100D" w:rsidRDefault="00E5341C" w:rsidP="00824107">
      <w:pPr>
        <w:tabs>
          <w:tab w:val="left" w:pos="2174"/>
        </w:tabs>
        <w:spacing w:beforeLines="40" w:before="96" w:afterLines="20" w:after="48"/>
      </w:pPr>
      <w:r w:rsidRPr="00E5341C">
        <w:t>La probabilidad de que a un amigo le guste la fresa dado que le gusta el chocolate es del 41,67 %.</w:t>
      </w:r>
    </w:p>
    <w:p w14:paraId="2E49AC7E" w14:textId="05E762F9" w:rsidR="00E5341C" w:rsidRDefault="00E5341C" w:rsidP="00824107">
      <w:pPr>
        <w:tabs>
          <w:tab w:val="left" w:pos="2174"/>
        </w:tabs>
        <w:spacing w:beforeLines="40" w:before="96" w:afterLines="20" w:after="48"/>
      </w:pPr>
    </w:p>
    <w:p w14:paraId="18CC95C5" w14:textId="7B9A5997" w:rsidR="004024AF" w:rsidRDefault="004024AF" w:rsidP="00824107">
      <w:pPr>
        <w:tabs>
          <w:tab w:val="left" w:pos="2174"/>
        </w:tabs>
        <w:spacing w:beforeLines="40" w:before="96" w:afterLines="20" w:after="48"/>
      </w:pPr>
    </w:p>
    <w:p w14:paraId="6B6BEA71" w14:textId="77777777" w:rsidR="004024AF" w:rsidRDefault="004024AF" w:rsidP="00824107">
      <w:pPr>
        <w:tabs>
          <w:tab w:val="left" w:pos="2174"/>
        </w:tabs>
        <w:spacing w:beforeLines="40" w:before="96" w:afterLines="20" w:after="48"/>
      </w:pPr>
    </w:p>
    <w:p w14:paraId="5B6B2EEB" w14:textId="77777777" w:rsidR="00AB2DF6" w:rsidRDefault="00554C04" w:rsidP="00824107">
      <w:pPr>
        <w:pStyle w:val="Ttulo2"/>
        <w:spacing w:beforeLines="40" w:before="96" w:afterLines="20" w:after="48"/>
      </w:pPr>
      <w:bookmarkStart w:id="24" w:name="_Toc55016542"/>
      <w:r>
        <w:lastRenderedPageBreak/>
        <w:t>Teorema de Bayes</w:t>
      </w:r>
      <w:bookmarkEnd w:id="24"/>
    </w:p>
    <w:p w14:paraId="39F3E2B6" w14:textId="77777777" w:rsidR="00AB2DF6" w:rsidRDefault="00AB2DF6" w:rsidP="00824107">
      <w:pPr>
        <w:tabs>
          <w:tab w:val="left" w:pos="3075"/>
        </w:tabs>
        <w:spacing w:beforeLines="40" w:before="96" w:afterLines="20" w:after="48"/>
      </w:pPr>
      <w:r>
        <w:t>.</w:t>
      </w:r>
    </w:p>
    <w:p w14:paraId="5C4D24D3" w14:textId="77777777" w:rsidR="00925DEF" w:rsidRDefault="00925DEF" w:rsidP="00824107">
      <w:pPr>
        <w:spacing w:beforeLines="40" w:before="96" w:afterLines="20" w:after="48"/>
        <w:rPr>
          <w:b/>
          <w:bCs/>
        </w:rPr>
      </w:pPr>
      <w:r w:rsidRPr="00925DEF">
        <w:t>El teorema de Bayes es un método que se usa en probabilidad el cual </w:t>
      </w:r>
      <w:r w:rsidRPr="00925DEF">
        <w:rPr>
          <w:b/>
          <w:bCs/>
        </w:rPr>
        <w:t>es útil para encontrar una probabilidad condicionada, esto quiere decir que se calcula la probabilidad de un suceso cuando ya ha ocurrido otro suceso que afecta la probabilidad del primer suceso.</w:t>
      </w:r>
    </w:p>
    <w:p w14:paraId="168AA226" w14:textId="77777777" w:rsidR="00925DEF" w:rsidRPr="00925DEF" w:rsidRDefault="00925DEF" w:rsidP="00824107">
      <w:pPr>
        <w:spacing w:beforeLines="40" w:before="96" w:afterLines="20" w:after="48"/>
      </w:pPr>
    </w:p>
    <w:p w14:paraId="5F7B4A12" w14:textId="6EBCE24D" w:rsidR="00925DEF" w:rsidRPr="00925DEF" w:rsidRDefault="00925DEF" w:rsidP="00824107">
      <w:pPr>
        <w:spacing w:beforeLines="40" w:before="96" w:afterLines="20" w:after="48"/>
      </w:pPr>
      <w:r w:rsidRPr="00925DEF">
        <w:t>Cómo el teorema de Bayes se usa cuando hay múltiples sucesos que están relacionados, </w:t>
      </w:r>
      <w:r w:rsidRPr="00925DEF">
        <w:rPr>
          <w:b/>
          <w:bCs/>
        </w:rPr>
        <w:t>una herramienta que se usa para poder entender mejor las relaciones que hay entre sucesos son los diagramas de árbol</w:t>
      </w:r>
      <w:r w:rsidR="00795B92">
        <w:t>.</w:t>
      </w:r>
    </w:p>
    <w:p w14:paraId="17D56C35" w14:textId="77777777" w:rsidR="00AB2DF6" w:rsidRDefault="00925DEF" w:rsidP="00824107">
      <w:pPr>
        <w:spacing w:beforeLines="40" w:before="96" w:afterLines="20" w:after="48"/>
      </w:pPr>
      <w:r w:rsidRPr="00925DEF">
        <w:rPr>
          <w:noProof/>
        </w:rPr>
        <w:drawing>
          <wp:anchor distT="0" distB="0" distL="114300" distR="114300" simplePos="0" relativeHeight="251683840" behindDoc="1" locked="0" layoutInCell="1" allowOverlap="1" wp14:anchorId="1F867E32" wp14:editId="05A3FA91">
            <wp:simplePos x="0" y="0"/>
            <wp:positionH relativeFrom="column">
              <wp:posOffset>152426</wp:posOffset>
            </wp:positionH>
            <wp:positionV relativeFrom="paragraph">
              <wp:posOffset>167054</wp:posOffset>
            </wp:positionV>
            <wp:extent cx="5134268" cy="1230528"/>
            <wp:effectExtent l="0" t="0" r="0" b="8255"/>
            <wp:wrapTight wrapText="bothSides">
              <wp:wrapPolygon edited="0">
                <wp:start x="0" y="0"/>
                <wp:lineTo x="0" y="21410"/>
                <wp:lineTo x="21480" y="21410"/>
                <wp:lineTo x="21480"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l="2629" t="39041" r="1421" b="14638"/>
                    <a:stretch/>
                  </pic:blipFill>
                  <pic:spPr bwMode="auto">
                    <a:xfrm>
                      <a:off x="0" y="0"/>
                      <a:ext cx="5134268" cy="12305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A4F4A8" w14:textId="77777777" w:rsidR="00925DEF" w:rsidRDefault="00925DEF" w:rsidP="00824107">
      <w:pPr>
        <w:spacing w:beforeLines="40" w:before="96" w:afterLines="20" w:after="48"/>
      </w:pPr>
    </w:p>
    <w:p w14:paraId="604AD534" w14:textId="77777777" w:rsidR="00925DEF" w:rsidRDefault="00925DEF" w:rsidP="00824107">
      <w:pPr>
        <w:spacing w:beforeLines="40" w:before="96" w:afterLines="20" w:after="48"/>
      </w:pPr>
    </w:p>
    <w:p w14:paraId="31E2159E" w14:textId="77777777" w:rsidR="00925DEF" w:rsidRDefault="00925DEF" w:rsidP="00824107">
      <w:pPr>
        <w:spacing w:beforeLines="40" w:before="96" w:afterLines="20" w:after="48"/>
      </w:pPr>
    </w:p>
    <w:p w14:paraId="49640D30" w14:textId="77777777" w:rsidR="00925DEF" w:rsidRDefault="00925DEF" w:rsidP="00824107">
      <w:pPr>
        <w:spacing w:beforeLines="40" w:before="96" w:afterLines="20" w:after="48"/>
      </w:pPr>
    </w:p>
    <w:p w14:paraId="1E5ACC85" w14:textId="77777777" w:rsidR="00914024" w:rsidRDefault="00914024" w:rsidP="00914024">
      <w:pPr>
        <w:spacing w:beforeLines="40" w:before="96" w:afterLines="20" w:after="48"/>
      </w:pPr>
      <w:r w:rsidRPr="00914024">
        <w:t>Para comprender mejor en que situaciones o en qué tipo de problemas se hace uso del teorema de Bayes se pondrá el siguiente ejemplo: Se hizo una encuesta a un grupo grande de personas donde se les preguntaba el género y si ellos practicaban algún deporte o hacían ejercicio en general, los resultados de la encuesta fueron los siguientes: el 40% por ciento de los encuestados eran hombres y el 60% eran mujeres, de los cuales el 80% de los hombres y el 50% de las mujeres hacían ejercicios.</w:t>
      </w:r>
    </w:p>
    <w:p w14:paraId="1C64DB3E" w14:textId="77777777" w:rsidR="00914024" w:rsidRPr="00914024" w:rsidRDefault="00914024" w:rsidP="00914024">
      <w:pPr>
        <w:spacing w:beforeLines="40" w:before="96" w:afterLines="20" w:after="48"/>
      </w:pPr>
    </w:p>
    <w:p w14:paraId="643B9397" w14:textId="77777777" w:rsidR="00914024" w:rsidRDefault="00914024" w:rsidP="00914024">
      <w:pPr>
        <w:spacing w:beforeLines="40" w:before="96" w:afterLines="20" w:after="48"/>
      </w:pPr>
      <w:r w:rsidRPr="00914024">
        <w:t>Tomando como referencia el supuesto anterior, las preguntas que se hacen normalmente en problemas son del tipo: ¿Cuál es la probabilidad de que al seleccionar a una persona al azar esta sea hombre y a la vez haga ejercicio?, que en este caso se buscaría p(</w:t>
      </w:r>
      <w:proofErr w:type="spellStart"/>
      <w:r w:rsidRPr="00914024">
        <w:t>HnE</w:t>
      </w:r>
      <w:proofErr w:type="spellEnd"/>
      <w:r w:rsidRPr="00914024">
        <w:t xml:space="preserve">) siendo H la probabilidad que sea un hombre y E la </w:t>
      </w:r>
      <w:r w:rsidRPr="00914024">
        <w:lastRenderedPageBreak/>
        <w:t>probabilidad que haga ejercicio, esto se hace simplemente multiplicando las probabilidades y se obtiene el resultado: p(</w:t>
      </w:r>
      <w:proofErr w:type="spellStart"/>
      <w:r w:rsidRPr="00914024">
        <w:t>HnE</w:t>
      </w:r>
      <w:proofErr w:type="spellEnd"/>
      <w:r w:rsidRPr="00914024">
        <w:t>)0.4*0.8=0.32.</w:t>
      </w:r>
    </w:p>
    <w:p w14:paraId="5C99FF4A" w14:textId="77777777" w:rsidR="00914024" w:rsidRPr="00914024" w:rsidRDefault="00914024" w:rsidP="00914024">
      <w:pPr>
        <w:spacing w:beforeLines="40" w:before="96" w:afterLines="20" w:after="48"/>
      </w:pPr>
    </w:p>
    <w:p w14:paraId="1AE3A841" w14:textId="73971DCF" w:rsidR="00914024" w:rsidRPr="00914024" w:rsidRDefault="00914024" w:rsidP="00914024">
      <w:pPr>
        <w:spacing w:beforeLines="40" w:before="96" w:afterLines="20" w:after="48"/>
      </w:pPr>
      <w:r w:rsidRPr="00914024">
        <w:t>Pero </w:t>
      </w:r>
      <w:r w:rsidRPr="00914024">
        <w:rPr>
          <w:b/>
          <w:bCs/>
        </w:rPr>
        <w:t>el teorema de Bayes se usaría si la pregunta se hace al revés</w:t>
      </w:r>
      <w:r w:rsidRPr="00914024">
        <w:t>, es decir:¿Cuál es la probabilidad que si se selecciona a alguien que haga ejercicios, esta sea hombre?, en este planteamiento lo que se busca es lo contrario a lo que se tiene, porque lo que se da en el enunciado es el porcentaje de los géneros y que porcentaje de cada genero hace ejercicio, pero no se tienen los porcentajes generales de las personas que hacen ejercicio o no, sino que las probabilidades están repartidas entre cada género, y es en estos casos que se usa el teorema de Bayes.</w:t>
      </w:r>
    </w:p>
    <w:p w14:paraId="2ABA8E72" w14:textId="075F7F1F" w:rsidR="00925DEF" w:rsidRDefault="006E7550" w:rsidP="00824107">
      <w:pPr>
        <w:spacing w:beforeLines="40" w:before="96" w:afterLines="20" w:after="48"/>
      </w:pPr>
      <w:r w:rsidRPr="00ED3E0E">
        <w:rPr>
          <w:noProof/>
        </w:rPr>
        <w:drawing>
          <wp:anchor distT="0" distB="0" distL="114300" distR="114300" simplePos="0" relativeHeight="251684864" behindDoc="1" locked="0" layoutInCell="1" allowOverlap="1" wp14:anchorId="189D8B68" wp14:editId="374E1920">
            <wp:simplePos x="0" y="0"/>
            <wp:positionH relativeFrom="column">
              <wp:posOffset>3579783</wp:posOffset>
            </wp:positionH>
            <wp:positionV relativeFrom="paragraph">
              <wp:posOffset>191721</wp:posOffset>
            </wp:positionV>
            <wp:extent cx="1969135" cy="2657228"/>
            <wp:effectExtent l="0" t="0" r="0" b="0"/>
            <wp:wrapTight wrapText="bothSides">
              <wp:wrapPolygon edited="0">
                <wp:start x="0" y="0"/>
                <wp:lineTo x="0" y="21373"/>
                <wp:lineTo x="21314" y="21373"/>
                <wp:lineTo x="21314" y="0"/>
                <wp:lineTo x="0"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l="32032" r="31180"/>
                    <a:stretch/>
                  </pic:blipFill>
                  <pic:spPr bwMode="auto">
                    <a:xfrm>
                      <a:off x="0" y="0"/>
                      <a:ext cx="1969135" cy="26572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F7742B" w14:textId="77777777" w:rsidR="00925DEF" w:rsidRDefault="00ED3E0E" w:rsidP="00824107">
      <w:pPr>
        <w:spacing w:beforeLines="40" w:before="96" w:afterLines="20" w:after="48"/>
      </w:pPr>
      <w:r w:rsidRPr="00ED3E0E">
        <w:t>Viéndolo desde un diagrama se puede observar que en la probabilidad normal se encuentran las ramas de derecha a izquierda (como puede ser p(D|A), es decir la probabilidad del suceso D habiendo ocurrido el suceso A ), pero con el teorema de Bayes se es capaz de encontrar las ramas de izquierda a derecha (como podría ser p(A|D), es decir la probabilidad que ocurra el suceso A habiendo antes ocurrido el suceso D ).</w:t>
      </w:r>
    </w:p>
    <w:p w14:paraId="1D307DC6" w14:textId="77777777" w:rsidR="00925DEF" w:rsidRDefault="00925DEF" w:rsidP="00824107">
      <w:pPr>
        <w:spacing w:beforeLines="40" w:before="96" w:afterLines="20" w:after="48"/>
      </w:pPr>
    </w:p>
    <w:p w14:paraId="6855DAD6" w14:textId="77777777" w:rsidR="00ED3E0E" w:rsidRDefault="00ED3E0E" w:rsidP="00ED3E0E">
      <w:pPr>
        <w:spacing w:beforeLines="40" w:before="96" w:afterLines="20" w:after="48"/>
      </w:pPr>
      <w:r>
        <w:t>Fórmula del teorema del Bayes</w:t>
      </w:r>
    </w:p>
    <w:p w14:paraId="40B92FA4" w14:textId="77777777" w:rsidR="00925DEF" w:rsidRPr="00A16940" w:rsidRDefault="00ED3E0E" w:rsidP="00ED3E0E">
      <w:pPr>
        <w:spacing w:beforeLines="40" w:before="96" w:afterLines="20" w:after="48"/>
        <w:rPr>
          <w:lang w:val="en-US"/>
        </w:rPr>
      </w:pPr>
      <w:proofErr w:type="gramStart"/>
      <w:r w:rsidRPr="00A16940">
        <w:rPr>
          <w:lang w:val="en-US"/>
        </w:rPr>
        <w:t>p(</w:t>
      </w:r>
      <w:proofErr w:type="gramEnd"/>
      <w:r w:rsidRPr="00A16940">
        <w:rPr>
          <w:lang w:val="en-US"/>
        </w:rPr>
        <w:t>a | b) = p( b | a) * p(a)</w:t>
      </w:r>
      <w:r w:rsidR="00A16940">
        <w:rPr>
          <w:lang w:val="en-US"/>
        </w:rPr>
        <w:t xml:space="preserve"> / </w:t>
      </w:r>
      <w:r w:rsidRPr="00A16940">
        <w:rPr>
          <w:lang w:val="en-US"/>
        </w:rPr>
        <w:t>p (b)</w:t>
      </w:r>
    </w:p>
    <w:p w14:paraId="1B656FA3" w14:textId="77777777" w:rsidR="00925DEF" w:rsidRPr="00A16940" w:rsidRDefault="00925DEF" w:rsidP="00824107">
      <w:pPr>
        <w:spacing w:beforeLines="40" w:before="96" w:afterLines="20" w:after="48"/>
        <w:rPr>
          <w:lang w:val="en-US"/>
        </w:rPr>
      </w:pPr>
    </w:p>
    <w:p w14:paraId="1D787784" w14:textId="77777777" w:rsidR="00925DEF" w:rsidRDefault="00A16940" w:rsidP="00824107">
      <w:pPr>
        <w:spacing w:beforeLines="40" w:before="96" w:afterLines="20" w:after="48"/>
      </w:pPr>
      <w:r w:rsidRPr="00A16940">
        <w:t xml:space="preserve">Ejercicio 1: Se resolverá el ejemplo que se planteó anteriormente: Se hizo una encuesta a personas en las que se les preguntaba el género y si hacían ejercicios, los resultados fueron: el 40% hombres y 60% mujeres, y el 80% de los hombres y el 50% de las mujeres dijeron que practicaban algún deporte o hacían ejercicios. </w:t>
      </w:r>
      <w:r w:rsidRPr="00A16940">
        <w:lastRenderedPageBreak/>
        <w:t>Conociendo estos datos, si se selecciona una persona al azar de las que respondió que hacía ejercicios ¿Cuál es la probabilidad que esta persona sea un hombre?</w:t>
      </w:r>
    </w:p>
    <w:p w14:paraId="318DB861" w14:textId="77777777" w:rsidR="00340667" w:rsidRDefault="00340667" w:rsidP="00824107">
      <w:pPr>
        <w:spacing w:beforeLines="40" w:before="96" w:afterLines="20" w:after="48"/>
      </w:pPr>
    </w:p>
    <w:p w14:paraId="24E72846" w14:textId="77777777" w:rsidR="00340667" w:rsidRPr="00A16940" w:rsidRDefault="00340667" w:rsidP="00340667">
      <w:pPr>
        <w:spacing w:beforeLines="40" w:before="96" w:afterLines="20" w:after="48"/>
      </w:pPr>
      <w:r>
        <w:t>p(d) = persona que practica deporte</w:t>
      </w:r>
      <w:r>
        <w:tab/>
      </w:r>
      <w:r>
        <w:tab/>
        <w:t>p(h) = persona que es hombre</w:t>
      </w:r>
    </w:p>
    <w:p w14:paraId="5300C066" w14:textId="77777777" w:rsidR="00A16940" w:rsidRDefault="00A16940" w:rsidP="00824107">
      <w:pPr>
        <w:spacing w:beforeLines="40" w:before="96" w:afterLines="20" w:after="48"/>
      </w:pPr>
    </w:p>
    <w:p w14:paraId="5EE1E105" w14:textId="77777777" w:rsidR="00A16940" w:rsidRDefault="00A16940" w:rsidP="00824107">
      <w:pPr>
        <w:spacing w:beforeLines="40" w:before="96" w:afterLines="20" w:after="48"/>
      </w:pPr>
      <w:r w:rsidRPr="00A16940">
        <w:t>Lo primero que se hará es plantear el diagrama de árbol para tener una visión más clara de los datos</w:t>
      </w:r>
    </w:p>
    <w:p w14:paraId="1A826019" w14:textId="77777777" w:rsidR="00925DEF" w:rsidRPr="00A16940" w:rsidRDefault="00340667" w:rsidP="00824107">
      <w:pPr>
        <w:spacing w:beforeLines="40" w:before="96" w:afterLines="20" w:after="48"/>
      </w:pPr>
      <w:r>
        <w:rPr>
          <w:noProof/>
        </w:rPr>
        <w:drawing>
          <wp:anchor distT="0" distB="0" distL="114300" distR="114300" simplePos="0" relativeHeight="251685888" behindDoc="1" locked="0" layoutInCell="1" allowOverlap="1" wp14:anchorId="278AA143" wp14:editId="0C59453C">
            <wp:simplePos x="0" y="0"/>
            <wp:positionH relativeFrom="column">
              <wp:posOffset>898085</wp:posOffset>
            </wp:positionH>
            <wp:positionV relativeFrom="paragraph">
              <wp:posOffset>36732</wp:posOffset>
            </wp:positionV>
            <wp:extent cx="4140835" cy="2053590"/>
            <wp:effectExtent l="0" t="0" r="0" b="3810"/>
            <wp:wrapTight wrapText="bothSides">
              <wp:wrapPolygon edited="0">
                <wp:start x="0" y="0"/>
                <wp:lineTo x="0" y="21440"/>
                <wp:lineTo x="21464" y="21440"/>
                <wp:lineTo x="21464" y="0"/>
                <wp:lineTo x="0" y="0"/>
              </wp:wrapPolygon>
            </wp:wrapTight>
            <wp:docPr id="40" name="Imagen 40" descr="Ejercicio 1 del teorema de Ba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jercicio 1 del teorema de Baye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40835" cy="2053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AD6C69" w14:textId="77777777" w:rsidR="00925DEF" w:rsidRPr="00A16940" w:rsidRDefault="00925DEF" w:rsidP="00824107">
      <w:pPr>
        <w:spacing w:beforeLines="40" w:before="96" w:afterLines="20" w:after="48"/>
      </w:pPr>
    </w:p>
    <w:p w14:paraId="1624BD02" w14:textId="77777777" w:rsidR="00925DEF" w:rsidRPr="00A16940" w:rsidRDefault="00925DEF" w:rsidP="00824107">
      <w:pPr>
        <w:spacing w:beforeLines="40" w:before="96" w:afterLines="20" w:after="48"/>
      </w:pPr>
    </w:p>
    <w:p w14:paraId="1A73A66F" w14:textId="77777777" w:rsidR="00925DEF" w:rsidRPr="00A16940" w:rsidRDefault="00925DEF" w:rsidP="00824107">
      <w:pPr>
        <w:spacing w:beforeLines="40" w:before="96" w:afterLines="20" w:after="48"/>
      </w:pPr>
    </w:p>
    <w:p w14:paraId="61C4A659" w14:textId="77777777" w:rsidR="00925DEF" w:rsidRPr="00A16940" w:rsidRDefault="00925DEF" w:rsidP="00824107">
      <w:pPr>
        <w:spacing w:beforeLines="40" w:before="96" w:afterLines="20" w:after="48"/>
      </w:pPr>
    </w:p>
    <w:p w14:paraId="502E7CBF" w14:textId="77777777" w:rsidR="00925DEF" w:rsidRPr="00A16940" w:rsidRDefault="00925DEF" w:rsidP="00824107">
      <w:pPr>
        <w:spacing w:beforeLines="40" w:before="96" w:afterLines="20" w:after="48"/>
      </w:pPr>
    </w:p>
    <w:p w14:paraId="2274921E" w14:textId="77777777" w:rsidR="00925DEF" w:rsidRPr="00A16940" w:rsidRDefault="00925DEF" w:rsidP="00824107">
      <w:pPr>
        <w:spacing w:beforeLines="40" w:before="96" w:afterLines="20" w:after="48"/>
      </w:pPr>
    </w:p>
    <w:p w14:paraId="6D163D7F" w14:textId="77777777" w:rsidR="00340667" w:rsidRDefault="00340667" w:rsidP="00340667">
      <w:pPr>
        <w:spacing w:beforeLines="40" w:before="96" w:afterLines="20" w:after="48"/>
      </w:pPr>
      <w:r w:rsidRPr="00340667">
        <w:t xml:space="preserve">Como se puede observar en este diagrama, </w:t>
      </w:r>
      <w:proofErr w:type="gramStart"/>
      <w:r w:rsidRPr="00340667">
        <w:t>p( d</w:t>
      </w:r>
      <w:proofErr w:type="gramEnd"/>
      <w:r w:rsidRPr="00340667">
        <w:t xml:space="preserve"> | h) quiere decir la probabilidad que un hombre haga deporte, y esto ya nos lo da el problema (que es el 80%), por lo que solamente se sustituirá, al igual que el porcentaje de hombres que hay p(h), que como dice en el enunciado es el 40%</w:t>
      </w:r>
    </w:p>
    <w:p w14:paraId="09421E9C" w14:textId="77777777" w:rsidR="00340667" w:rsidRPr="00340667" w:rsidRDefault="00340667" w:rsidP="00340667">
      <w:pPr>
        <w:spacing w:beforeLines="40" w:before="96" w:afterLines="20" w:after="48"/>
      </w:pPr>
    </w:p>
    <w:p w14:paraId="489D08AF" w14:textId="77777777" w:rsidR="00340667" w:rsidRDefault="00340667" w:rsidP="00340667">
      <w:pPr>
        <w:spacing w:beforeLines="40" w:before="96" w:afterLines="20" w:after="48"/>
      </w:pPr>
      <w:r w:rsidRPr="00340667">
        <w:t xml:space="preserve">Algo bien importante que se tiene que calcular es p(d), que es la probabilidad general que alguien practique un deporte sin importar su género, porque esto no se nos da en el problema explícitamente, </w:t>
      </w:r>
      <w:proofErr w:type="spellStart"/>
      <w:r w:rsidRPr="00340667">
        <w:t>asi</w:t>
      </w:r>
      <w:proofErr w:type="spellEnd"/>
      <w:r w:rsidRPr="00340667">
        <w:t xml:space="preserve"> que se tiene que calcular, para calcular esto lo que se hace es realizar la regla de la multiplicación en cada rama, es decir multiplicar el porcentaje de mujeres que hay con el porcentaje de mujeres practican algún deporte, y el porcentaje de hombres por el porcentaje de hombres que practican algún deporte y al final sumar estos resultados, </w:t>
      </w:r>
      <w:proofErr w:type="spellStart"/>
      <w:r w:rsidRPr="00340667">
        <w:t>asi</w:t>
      </w:r>
      <w:proofErr w:type="spellEnd"/>
      <w:r w:rsidRPr="00340667">
        <w:t xml:space="preserve"> como se hace a continuación.</w:t>
      </w:r>
    </w:p>
    <w:p w14:paraId="4B62FC63" w14:textId="77777777" w:rsidR="00340667" w:rsidRPr="00340667" w:rsidRDefault="00340667" w:rsidP="00340667">
      <w:pPr>
        <w:spacing w:beforeLines="40" w:before="96" w:afterLines="20" w:after="48"/>
      </w:pPr>
    </w:p>
    <w:p w14:paraId="2F794180" w14:textId="77777777" w:rsidR="00340667" w:rsidRPr="00340667" w:rsidRDefault="00340667" w:rsidP="00340667">
      <w:pPr>
        <w:numPr>
          <w:ilvl w:val="0"/>
          <w:numId w:val="9"/>
        </w:numPr>
        <w:spacing w:beforeLines="40" w:before="96" w:afterLines="20" w:after="48"/>
      </w:pPr>
      <w:r w:rsidRPr="00340667">
        <w:t>p(d) = (0.8 * 0.4) + (0.6 * 0.5)</w:t>
      </w:r>
    </w:p>
    <w:p w14:paraId="59D295AE" w14:textId="77777777" w:rsidR="00340667" w:rsidRPr="00340667" w:rsidRDefault="00340667" w:rsidP="00340667">
      <w:pPr>
        <w:numPr>
          <w:ilvl w:val="0"/>
          <w:numId w:val="9"/>
        </w:numPr>
        <w:spacing w:beforeLines="40" w:before="96" w:afterLines="20" w:after="48"/>
      </w:pPr>
      <w:r w:rsidRPr="00340667">
        <w:t>p(d) = 0.32 + 0.3</w:t>
      </w:r>
    </w:p>
    <w:p w14:paraId="7EC5074E" w14:textId="77777777" w:rsidR="00340667" w:rsidRDefault="00340667" w:rsidP="00340667">
      <w:pPr>
        <w:numPr>
          <w:ilvl w:val="0"/>
          <w:numId w:val="9"/>
        </w:numPr>
        <w:spacing w:beforeLines="40" w:before="96" w:afterLines="20" w:after="48"/>
        <w:rPr>
          <w:b/>
          <w:bCs/>
        </w:rPr>
      </w:pPr>
      <w:r w:rsidRPr="00340667">
        <w:rPr>
          <w:b/>
          <w:bCs/>
        </w:rPr>
        <w:t>p(d) = 0.62</w:t>
      </w:r>
    </w:p>
    <w:p w14:paraId="67B62608" w14:textId="77777777" w:rsidR="00340667" w:rsidRPr="00340667" w:rsidRDefault="00340667" w:rsidP="00340667">
      <w:pPr>
        <w:spacing w:beforeLines="40" w:before="96" w:afterLines="20" w:after="48"/>
        <w:rPr>
          <w:b/>
          <w:bCs/>
        </w:rPr>
      </w:pPr>
    </w:p>
    <w:p w14:paraId="51DDF3EC" w14:textId="77777777" w:rsidR="00340667" w:rsidRDefault="00340667" w:rsidP="00340667">
      <w:pPr>
        <w:spacing w:beforeLines="40" w:before="96" w:afterLines="20" w:after="48"/>
      </w:pPr>
      <w:r w:rsidRPr="00340667">
        <w:t>Ahora que se tienen todos los elementos que se usan en la fórmula del teorema de Bayes se resuelve el problema.</w:t>
      </w:r>
    </w:p>
    <w:p w14:paraId="4AE3779B" w14:textId="77777777" w:rsidR="00144715" w:rsidRPr="00340667" w:rsidRDefault="00144715" w:rsidP="00340667">
      <w:pPr>
        <w:spacing w:beforeLines="40" w:before="96" w:afterLines="20" w:after="48"/>
      </w:pPr>
    </w:p>
    <w:p w14:paraId="13704B1B" w14:textId="77777777" w:rsidR="00340667" w:rsidRPr="00340667" w:rsidRDefault="00340667" w:rsidP="00340667">
      <w:pPr>
        <w:numPr>
          <w:ilvl w:val="0"/>
          <w:numId w:val="10"/>
        </w:numPr>
        <w:spacing w:beforeLines="40" w:before="96" w:afterLines="20" w:after="48"/>
        <w:rPr>
          <w:b/>
          <w:bCs/>
          <w:i/>
          <w:iCs/>
        </w:rPr>
      </w:pPr>
      <w:r w:rsidRPr="00340667">
        <w:rPr>
          <w:b/>
          <w:bCs/>
          <w:i/>
          <w:iCs/>
        </w:rPr>
        <w:t>h = hombre, d = hace deporte</w:t>
      </w:r>
    </w:p>
    <w:p w14:paraId="55FDFD76" w14:textId="77777777" w:rsidR="00340667" w:rsidRPr="00340667" w:rsidRDefault="00340667" w:rsidP="00340667">
      <w:pPr>
        <w:numPr>
          <w:ilvl w:val="0"/>
          <w:numId w:val="10"/>
        </w:numPr>
        <w:spacing w:beforeLines="40" w:before="96" w:afterLines="20" w:after="48"/>
        <w:rPr>
          <w:lang w:val="en-US"/>
        </w:rPr>
      </w:pPr>
      <w:proofErr w:type="gramStart"/>
      <w:r w:rsidRPr="00340667">
        <w:rPr>
          <w:lang w:val="en-US"/>
        </w:rPr>
        <w:t>p(</w:t>
      </w:r>
      <w:proofErr w:type="gramEnd"/>
      <w:r w:rsidRPr="00340667">
        <w:rPr>
          <w:lang w:val="en-US"/>
        </w:rPr>
        <w:t>h | d) = p( d | h) * p(h)</w:t>
      </w:r>
      <w:r w:rsidR="00144715">
        <w:rPr>
          <w:lang w:val="en-US"/>
        </w:rPr>
        <w:t xml:space="preserve"> /</w:t>
      </w:r>
      <w:r w:rsidR="00B95D17">
        <w:rPr>
          <w:lang w:val="en-US"/>
        </w:rPr>
        <w:t xml:space="preserve"> </w:t>
      </w:r>
      <w:r w:rsidRPr="00340667">
        <w:rPr>
          <w:lang w:val="en-US"/>
        </w:rPr>
        <w:t>p (d)</w:t>
      </w:r>
    </w:p>
    <w:p w14:paraId="0BF1699E" w14:textId="77777777" w:rsidR="00340667" w:rsidRPr="00340667" w:rsidRDefault="00340667" w:rsidP="00340667">
      <w:pPr>
        <w:numPr>
          <w:ilvl w:val="0"/>
          <w:numId w:val="10"/>
        </w:numPr>
        <w:spacing w:beforeLines="40" w:before="96" w:afterLines="20" w:after="48"/>
      </w:pPr>
      <w:proofErr w:type="gramStart"/>
      <w:r w:rsidRPr="00340667">
        <w:t>p(</w:t>
      </w:r>
      <w:proofErr w:type="gramEnd"/>
      <w:r w:rsidRPr="00340667">
        <w:t>h | d) = 0.8 * 0.4</w:t>
      </w:r>
      <w:r w:rsidR="00144715">
        <w:t xml:space="preserve"> </w:t>
      </w:r>
      <w:r w:rsidR="00B95D17">
        <w:t xml:space="preserve">/ </w:t>
      </w:r>
      <w:r w:rsidRPr="00340667">
        <w:t>0.62</w:t>
      </w:r>
    </w:p>
    <w:p w14:paraId="476D8C65" w14:textId="77777777" w:rsidR="00340667" w:rsidRPr="00340667" w:rsidRDefault="00340667" w:rsidP="00340667">
      <w:pPr>
        <w:numPr>
          <w:ilvl w:val="0"/>
          <w:numId w:val="10"/>
        </w:numPr>
        <w:spacing w:beforeLines="40" w:before="96" w:afterLines="20" w:after="48"/>
      </w:pPr>
      <w:proofErr w:type="gramStart"/>
      <w:r w:rsidRPr="00340667">
        <w:t>p(</w:t>
      </w:r>
      <w:proofErr w:type="gramEnd"/>
      <w:r w:rsidRPr="00340667">
        <w:t>h | d) = 0.32</w:t>
      </w:r>
      <w:r w:rsidR="00B95D17">
        <w:t xml:space="preserve"> / </w:t>
      </w:r>
      <w:r w:rsidRPr="00340667">
        <w:t>0.62</w:t>
      </w:r>
    </w:p>
    <w:p w14:paraId="50AFC8CB" w14:textId="77777777" w:rsidR="00340667" w:rsidRPr="00340667" w:rsidRDefault="00340667" w:rsidP="00340667">
      <w:pPr>
        <w:numPr>
          <w:ilvl w:val="0"/>
          <w:numId w:val="10"/>
        </w:numPr>
        <w:spacing w:beforeLines="40" w:before="96" w:afterLines="20" w:after="48"/>
      </w:pPr>
      <w:proofErr w:type="gramStart"/>
      <w:r w:rsidRPr="00340667">
        <w:t>p(</w:t>
      </w:r>
      <w:proofErr w:type="gramEnd"/>
      <w:r w:rsidRPr="00340667">
        <w:t>h | d) = 0.5161 * 100%</w:t>
      </w:r>
    </w:p>
    <w:p w14:paraId="02B7063E" w14:textId="77777777" w:rsidR="00340667" w:rsidRPr="00340667" w:rsidRDefault="00340667" w:rsidP="00340667">
      <w:pPr>
        <w:numPr>
          <w:ilvl w:val="0"/>
          <w:numId w:val="10"/>
        </w:numPr>
        <w:spacing w:beforeLines="40" w:before="96" w:afterLines="20" w:after="48"/>
        <w:rPr>
          <w:b/>
          <w:bCs/>
        </w:rPr>
      </w:pPr>
      <w:proofErr w:type="gramStart"/>
      <w:r w:rsidRPr="00340667">
        <w:rPr>
          <w:b/>
          <w:bCs/>
        </w:rPr>
        <w:t>p(</w:t>
      </w:r>
      <w:proofErr w:type="gramEnd"/>
      <w:r w:rsidRPr="00340667">
        <w:rPr>
          <w:b/>
          <w:bCs/>
        </w:rPr>
        <w:t>h | d) = 51.61%</w:t>
      </w:r>
    </w:p>
    <w:p w14:paraId="42771A9E" w14:textId="2B095E19" w:rsidR="00925DEF" w:rsidRDefault="00925DEF" w:rsidP="00824107">
      <w:pPr>
        <w:spacing w:beforeLines="40" w:before="96" w:afterLines="20" w:after="48"/>
      </w:pPr>
    </w:p>
    <w:p w14:paraId="216BA8BF" w14:textId="77777777" w:rsidR="000478E1" w:rsidRPr="00A16940" w:rsidRDefault="000478E1" w:rsidP="00824107">
      <w:pPr>
        <w:spacing w:beforeLines="40" w:before="96" w:afterLines="20" w:after="48"/>
      </w:pPr>
    </w:p>
    <w:p w14:paraId="6E44EBAD" w14:textId="77777777" w:rsidR="00925DEF" w:rsidRDefault="00B95D17" w:rsidP="00824107">
      <w:pPr>
        <w:spacing w:beforeLines="40" w:before="96" w:afterLines="20" w:after="48"/>
      </w:pPr>
      <w:r w:rsidRPr="00B95D17">
        <w:t>Ejercicio 2: En una fábrica de latas se producen latas de dos tamaños, de 25 ml y de 40 ml, si se sabe que hacen la misma cantidad de ambas latas y que un 1% de las latas de 25ml y un 4% de las latas de 40ml salen defectuosas ¿Cuál es la probabilidad que, al seleccionar una lata de las defectuosas al azar, esta sea de 40ml?</w:t>
      </w:r>
    </w:p>
    <w:p w14:paraId="6512393E" w14:textId="77777777" w:rsidR="00B95D17" w:rsidRDefault="00B95D17" w:rsidP="00824107">
      <w:pPr>
        <w:spacing w:beforeLines="40" w:before="96" w:afterLines="20" w:after="48"/>
      </w:pPr>
    </w:p>
    <w:p w14:paraId="072AE0DC" w14:textId="77777777" w:rsidR="00B95D17" w:rsidRPr="00A16940" w:rsidRDefault="00B95D17" w:rsidP="00824107">
      <w:pPr>
        <w:spacing w:beforeLines="40" w:before="96" w:afterLines="20" w:after="48"/>
      </w:pPr>
      <w:r>
        <w:t>p(40ml)</w:t>
      </w:r>
      <w:r w:rsidR="009B5DAE">
        <w:t xml:space="preserve"> = Lata de 40ml</w:t>
      </w:r>
      <w:r w:rsidR="009B5DAE">
        <w:tab/>
      </w:r>
      <w:r w:rsidR="009B5DAE">
        <w:tab/>
      </w:r>
      <w:r w:rsidR="009B5DAE">
        <w:tab/>
      </w:r>
      <w:r w:rsidR="009B5DAE">
        <w:tab/>
        <w:t>p(d) = Lata defectuosa</w:t>
      </w:r>
    </w:p>
    <w:p w14:paraId="13010987" w14:textId="77777777" w:rsidR="00925DEF" w:rsidRPr="00A16940" w:rsidRDefault="009B5DAE" w:rsidP="00824107">
      <w:pPr>
        <w:spacing w:beforeLines="40" w:before="96" w:afterLines="20" w:after="48"/>
      </w:pPr>
      <w:r w:rsidRPr="00B95D17">
        <w:rPr>
          <w:noProof/>
        </w:rPr>
        <w:lastRenderedPageBreak/>
        <w:drawing>
          <wp:anchor distT="0" distB="0" distL="114300" distR="114300" simplePos="0" relativeHeight="251686912" behindDoc="1" locked="0" layoutInCell="1" allowOverlap="1" wp14:anchorId="096B63DE" wp14:editId="4273AAA7">
            <wp:simplePos x="0" y="0"/>
            <wp:positionH relativeFrom="column">
              <wp:posOffset>854075</wp:posOffset>
            </wp:positionH>
            <wp:positionV relativeFrom="paragraph">
              <wp:posOffset>153328</wp:posOffset>
            </wp:positionV>
            <wp:extent cx="3938905" cy="1955165"/>
            <wp:effectExtent l="0" t="0" r="4445" b="6985"/>
            <wp:wrapTight wrapText="bothSides">
              <wp:wrapPolygon edited="0">
                <wp:start x="0" y="0"/>
                <wp:lineTo x="0" y="21467"/>
                <wp:lineTo x="21520" y="21467"/>
                <wp:lineTo x="21520"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938905" cy="1955165"/>
                    </a:xfrm>
                    <a:prstGeom prst="rect">
                      <a:avLst/>
                    </a:prstGeom>
                  </pic:spPr>
                </pic:pic>
              </a:graphicData>
            </a:graphic>
            <wp14:sizeRelH relativeFrom="page">
              <wp14:pctWidth>0</wp14:pctWidth>
            </wp14:sizeRelH>
            <wp14:sizeRelV relativeFrom="page">
              <wp14:pctHeight>0</wp14:pctHeight>
            </wp14:sizeRelV>
          </wp:anchor>
        </w:drawing>
      </w:r>
    </w:p>
    <w:p w14:paraId="29D73CF6" w14:textId="77777777" w:rsidR="00925DEF" w:rsidRPr="00A16940" w:rsidRDefault="00925DEF" w:rsidP="00824107">
      <w:pPr>
        <w:spacing w:beforeLines="40" w:before="96" w:afterLines="20" w:after="48"/>
      </w:pPr>
    </w:p>
    <w:p w14:paraId="414A76B2" w14:textId="77777777" w:rsidR="00925DEF" w:rsidRPr="00A16940" w:rsidRDefault="00925DEF" w:rsidP="00824107">
      <w:pPr>
        <w:spacing w:beforeLines="40" w:before="96" w:afterLines="20" w:after="48"/>
      </w:pPr>
    </w:p>
    <w:p w14:paraId="60B84F86" w14:textId="77777777" w:rsidR="00925DEF" w:rsidRPr="00A16940" w:rsidRDefault="00925DEF" w:rsidP="00824107">
      <w:pPr>
        <w:spacing w:beforeLines="40" w:before="96" w:afterLines="20" w:after="48"/>
      </w:pPr>
    </w:p>
    <w:p w14:paraId="19CF9EC0" w14:textId="77777777" w:rsidR="00925DEF" w:rsidRPr="00A16940" w:rsidRDefault="00925DEF" w:rsidP="00824107">
      <w:pPr>
        <w:spacing w:beforeLines="40" w:before="96" w:afterLines="20" w:after="48"/>
      </w:pPr>
    </w:p>
    <w:p w14:paraId="4D09E1C6" w14:textId="77777777" w:rsidR="00925DEF" w:rsidRPr="00A16940" w:rsidRDefault="00925DEF" w:rsidP="00824107">
      <w:pPr>
        <w:spacing w:beforeLines="40" w:before="96" w:afterLines="20" w:after="48"/>
      </w:pPr>
    </w:p>
    <w:p w14:paraId="0F274159" w14:textId="77777777" w:rsidR="000A7664" w:rsidRDefault="000A7664" w:rsidP="00816E8D">
      <w:pPr>
        <w:spacing w:beforeLines="40" w:before="96" w:afterLines="20" w:after="48"/>
      </w:pPr>
    </w:p>
    <w:p w14:paraId="7002B3B1" w14:textId="77777777" w:rsidR="00816E8D" w:rsidRDefault="00816E8D" w:rsidP="00816E8D">
      <w:pPr>
        <w:spacing w:beforeLines="40" w:before="96" w:afterLines="20" w:after="48"/>
      </w:pPr>
      <w:r>
        <w:t>Se encuentra la probabilidad que una lata defectuosa sea de 40ml</w:t>
      </w:r>
    </w:p>
    <w:p w14:paraId="32B48EA1" w14:textId="77777777" w:rsidR="00816E8D" w:rsidRPr="00816E8D" w:rsidRDefault="00816E8D" w:rsidP="00816E8D">
      <w:pPr>
        <w:spacing w:beforeLines="40" w:before="96" w:afterLines="20" w:after="48"/>
        <w:rPr>
          <w:lang w:val="en-US"/>
        </w:rPr>
      </w:pPr>
      <w:proofErr w:type="gramStart"/>
      <w:r w:rsidRPr="00816E8D">
        <w:rPr>
          <w:lang w:val="en-US"/>
        </w:rPr>
        <w:t>p(</w:t>
      </w:r>
      <w:proofErr w:type="gramEnd"/>
      <w:r w:rsidRPr="00816E8D">
        <w:rPr>
          <w:lang w:val="en-US"/>
        </w:rPr>
        <w:t>40ml | d) = p(d | 40ml) * p(40ml)</w:t>
      </w:r>
      <w:r>
        <w:rPr>
          <w:lang w:val="en-US"/>
        </w:rPr>
        <w:t xml:space="preserve"> / </w:t>
      </w:r>
      <w:r w:rsidRPr="00816E8D">
        <w:rPr>
          <w:lang w:val="en-US"/>
        </w:rPr>
        <w:t>p(d)</w:t>
      </w:r>
    </w:p>
    <w:p w14:paraId="53D07DBF" w14:textId="77777777" w:rsidR="00816E8D" w:rsidRPr="00816E8D" w:rsidRDefault="00816E8D" w:rsidP="00816E8D">
      <w:pPr>
        <w:spacing w:beforeLines="40" w:before="96" w:afterLines="20" w:after="48"/>
        <w:rPr>
          <w:lang w:val="en-US"/>
        </w:rPr>
      </w:pPr>
      <w:proofErr w:type="gramStart"/>
      <w:r w:rsidRPr="00816E8D">
        <w:rPr>
          <w:lang w:val="en-US"/>
        </w:rPr>
        <w:t>p(</w:t>
      </w:r>
      <w:proofErr w:type="gramEnd"/>
      <w:r w:rsidRPr="00816E8D">
        <w:rPr>
          <w:lang w:val="en-US"/>
        </w:rPr>
        <w:t>40ml | d) = 0.04 * 0.5</w:t>
      </w:r>
      <w:r w:rsidR="00497684">
        <w:rPr>
          <w:lang w:val="en-US"/>
        </w:rPr>
        <w:t xml:space="preserve"> / (</w:t>
      </w:r>
      <w:r w:rsidR="00E27FB7">
        <w:rPr>
          <w:lang w:val="en-US"/>
        </w:rPr>
        <w:t xml:space="preserve"> </w:t>
      </w:r>
      <w:r w:rsidRPr="00816E8D">
        <w:rPr>
          <w:lang w:val="en-US"/>
        </w:rPr>
        <w:t>0.01</w:t>
      </w:r>
      <w:r w:rsidR="00E27FB7">
        <w:rPr>
          <w:lang w:val="en-US"/>
        </w:rPr>
        <w:t xml:space="preserve"> </w:t>
      </w:r>
      <w:r w:rsidRPr="00816E8D">
        <w:rPr>
          <w:lang w:val="en-US"/>
        </w:rPr>
        <w:t>*</w:t>
      </w:r>
      <w:r w:rsidR="00E27FB7">
        <w:rPr>
          <w:lang w:val="en-US"/>
        </w:rPr>
        <w:t xml:space="preserve"> </w:t>
      </w:r>
      <w:r w:rsidRPr="00816E8D">
        <w:rPr>
          <w:lang w:val="en-US"/>
        </w:rPr>
        <w:t>0.5 + 0.04</w:t>
      </w:r>
      <w:r w:rsidR="00E27FB7">
        <w:rPr>
          <w:lang w:val="en-US"/>
        </w:rPr>
        <w:t xml:space="preserve"> </w:t>
      </w:r>
      <w:r w:rsidRPr="00816E8D">
        <w:rPr>
          <w:lang w:val="en-US"/>
        </w:rPr>
        <w:t>*</w:t>
      </w:r>
      <w:r w:rsidR="00E27FB7">
        <w:rPr>
          <w:lang w:val="en-US"/>
        </w:rPr>
        <w:t xml:space="preserve"> </w:t>
      </w:r>
      <w:r w:rsidRPr="00816E8D">
        <w:rPr>
          <w:lang w:val="en-US"/>
        </w:rPr>
        <w:t>0.5</w:t>
      </w:r>
      <w:r w:rsidR="00E27FB7">
        <w:rPr>
          <w:lang w:val="en-US"/>
        </w:rPr>
        <w:t xml:space="preserve"> </w:t>
      </w:r>
      <w:r w:rsidR="00497684">
        <w:rPr>
          <w:lang w:val="en-US"/>
        </w:rPr>
        <w:t>)</w:t>
      </w:r>
    </w:p>
    <w:p w14:paraId="0074D844" w14:textId="77777777" w:rsidR="00816E8D" w:rsidRPr="00497684" w:rsidRDefault="00816E8D" w:rsidP="00816E8D">
      <w:pPr>
        <w:spacing w:beforeLines="40" w:before="96" w:afterLines="20" w:after="48"/>
        <w:rPr>
          <w:lang w:val="en-US"/>
        </w:rPr>
      </w:pPr>
      <w:proofErr w:type="gramStart"/>
      <w:r w:rsidRPr="00816E8D">
        <w:rPr>
          <w:lang w:val="en-US"/>
        </w:rPr>
        <w:t>p(</w:t>
      </w:r>
      <w:proofErr w:type="gramEnd"/>
      <w:r w:rsidRPr="00816E8D">
        <w:rPr>
          <w:lang w:val="en-US"/>
        </w:rPr>
        <w:t xml:space="preserve">40ml | d) = </w:t>
      </w:r>
      <w:r w:rsidRPr="00E27FB7">
        <w:rPr>
          <w:lang w:val="en-US"/>
        </w:rPr>
        <w:t>0.02</w:t>
      </w:r>
      <w:r w:rsidR="00497684">
        <w:rPr>
          <w:lang w:val="en-US"/>
        </w:rPr>
        <w:t xml:space="preserve"> / (</w:t>
      </w:r>
      <w:r w:rsidR="00E27FB7">
        <w:rPr>
          <w:lang w:val="en-US"/>
        </w:rPr>
        <w:t xml:space="preserve"> </w:t>
      </w:r>
      <w:r w:rsidRPr="00E27FB7">
        <w:rPr>
          <w:lang w:val="en-US"/>
        </w:rPr>
        <w:t>0.0005 + 0.02</w:t>
      </w:r>
      <w:r w:rsidR="00E27FB7" w:rsidRPr="00E27FB7">
        <w:rPr>
          <w:lang w:val="en-US"/>
        </w:rPr>
        <w:t xml:space="preserve"> </w:t>
      </w:r>
      <w:r w:rsidR="00497684" w:rsidRPr="00E27FB7">
        <w:rPr>
          <w:lang w:val="en-US"/>
        </w:rPr>
        <w:t>)</w:t>
      </w:r>
    </w:p>
    <w:p w14:paraId="1D994DF2" w14:textId="77777777" w:rsidR="00816E8D" w:rsidRPr="00E27FB7" w:rsidRDefault="00816E8D" w:rsidP="00816E8D">
      <w:pPr>
        <w:spacing w:beforeLines="40" w:before="96" w:afterLines="20" w:after="48"/>
        <w:rPr>
          <w:lang w:val="en-US"/>
        </w:rPr>
      </w:pPr>
      <w:proofErr w:type="gramStart"/>
      <w:r w:rsidRPr="00E27FB7">
        <w:rPr>
          <w:lang w:val="en-US"/>
        </w:rPr>
        <w:t>p(</w:t>
      </w:r>
      <w:proofErr w:type="gramEnd"/>
      <w:r w:rsidRPr="00E27FB7">
        <w:rPr>
          <w:lang w:val="en-US"/>
        </w:rPr>
        <w:t>40ml | d) = 0.02</w:t>
      </w:r>
      <w:r w:rsidR="00E27FB7" w:rsidRPr="00E27FB7">
        <w:rPr>
          <w:lang w:val="en-US"/>
        </w:rPr>
        <w:t xml:space="preserve"> / </w:t>
      </w:r>
      <w:r w:rsidRPr="00E27FB7">
        <w:rPr>
          <w:lang w:val="en-US"/>
        </w:rPr>
        <w:t>0.0205</w:t>
      </w:r>
    </w:p>
    <w:p w14:paraId="1D4FFAF5" w14:textId="77777777" w:rsidR="00816E8D" w:rsidRPr="00B85948" w:rsidRDefault="00816E8D" w:rsidP="00816E8D">
      <w:pPr>
        <w:spacing w:beforeLines="40" w:before="96" w:afterLines="20" w:after="48"/>
        <w:rPr>
          <w:lang w:val="en-US"/>
        </w:rPr>
      </w:pPr>
      <w:proofErr w:type="gramStart"/>
      <w:r w:rsidRPr="00B85948">
        <w:rPr>
          <w:lang w:val="en-US"/>
        </w:rPr>
        <w:t>p(</w:t>
      </w:r>
      <w:proofErr w:type="gramEnd"/>
      <w:r w:rsidRPr="00B85948">
        <w:rPr>
          <w:lang w:val="en-US"/>
        </w:rPr>
        <w:t>40ml | d) = 0.9756 * 100%</w:t>
      </w:r>
    </w:p>
    <w:p w14:paraId="205B5745" w14:textId="77777777" w:rsidR="00925DEF" w:rsidRPr="00B85948" w:rsidRDefault="00816E8D" w:rsidP="00816E8D">
      <w:pPr>
        <w:spacing w:beforeLines="40" w:before="96" w:afterLines="20" w:after="48"/>
        <w:rPr>
          <w:b/>
          <w:bCs/>
          <w:lang w:val="en-US"/>
        </w:rPr>
      </w:pPr>
      <w:proofErr w:type="gramStart"/>
      <w:r w:rsidRPr="00B85948">
        <w:rPr>
          <w:b/>
          <w:bCs/>
          <w:lang w:val="en-US"/>
        </w:rPr>
        <w:t>p(</w:t>
      </w:r>
      <w:proofErr w:type="gramEnd"/>
      <w:r w:rsidRPr="00B85948">
        <w:rPr>
          <w:b/>
          <w:bCs/>
          <w:lang w:val="en-US"/>
        </w:rPr>
        <w:t>40ml | d) = 97.56%</w:t>
      </w:r>
    </w:p>
    <w:p w14:paraId="6B2FAE1E" w14:textId="77777777" w:rsidR="00925DEF" w:rsidRPr="00B85948" w:rsidRDefault="00925DEF" w:rsidP="00824107">
      <w:pPr>
        <w:spacing w:beforeLines="40" w:before="96" w:afterLines="20" w:after="48"/>
        <w:rPr>
          <w:lang w:val="en-US"/>
        </w:rPr>
      </w:pPr>
    </w:p>
    <w:bookmarkEnd w:id="16"/>
    <w:p w14:paraId="1F37B85D" w14:textId="77777777" w:rsidR="00DA5146" w:rsidRPr="00B85948" w:rsidRDefault="00DA5146" w:rsidP="00824107">
      <w:pPr>
        <w:spacing w:beforeLines="40" w:before="96" w:afterLines="20" w:after="48"/>
        <w:rPr>
          <w:lang w:val="en-US"/>
        </w:rPr>
      </w:pPr>
    </w:p>
    <w:p w14:paraId="37A8829B" w14:textId="4AB01256" w:rsidR="00DA5146" w:rsidRDefault="00DA5146" w:rsidP="00824107">
      <w:pPr>
        <w:spacing w:beforeLines="40" w:before="96" w:afterLines="20" w:after="48"/>
        <w:rPr>
          <w:lang w:val="en-US"/>
        </w:rPr>
      </w:pPr>
    </w:p>
    <w:p w14:paraId="5FBC3DCA" w14:textId="45BB2DDE" w:rsidR="004024AF" w:rsidRDefault="004024AF" w:rsidP="00824107">
      <w:pPr>
        <w:spacing w:beforeLines="40" w:before="96" w:afterLines="20" w:after="48"/>
        <w:rPr>
          <w:lang w:val="en-US"/>
        </w:rPr>
      </w:pPr>
    </w:p>
    <w:p w14:paraId="38DB7816" w14:textId="569AC70C" w:rsidR="004024AF" w:rsidRDefault="004024AF" w:rsidP="00824107">
      <w:pPr>
        <w:spacing w:beforeLines="40" w:before="96" w:afterLines="20" w:after="48"/>
        <w:rPr>
          <w:lang w:val="en-US"/>
        </w:rPr>
      </w:pPr>
    </w:p>
    <w:p w14:paraId="0AD2F626" w14:textId="5A39BAAA" w:rsidR="004024AF" w:rsidRDefault="004024AF" w:rsidP="00824107">
      <w:pPr>
        <w:spacing w:beforeLines="40" w:before="96" w:afterLines="20" w:after="48"/>
        <w:rPr>
          <w:lang w:val="en-US"/>
        </w:rPr>
      </w:pPr>
    </w:p>
    <w:p w14:paraId="73BAE1B3" w14:textId="637176FA" w:rsidR="004024AF" w:rsidRDefault="004024AF" w:rsidP="00824107">
      <w:pPr>
        <w:spacing w:beforeLines="40" w:before="96" w:afterLines="20" w:after="48"/>
        <w:rPr>
          <w:lang w:val="en-US"/>
        </w:rPr>
      </w:pPr>
    </w:p>
    <w:p w14:paraId="12EE44D7" w14:textId="77777777" w:rsidR="004024AF" w:rsidRPr="00B85948" w:rsidRDefault="004024AF" w:rsidP="00824107">
      <w:pPr>
        <w:spacing w:beforeLines="40" w:before="96" w:afterLines="20" w:after="48"/>
        <w:rPr>
          <w:lang w:val="en-US"/>
        </w:rPr>
      </w:pPr>
    </w:p>
    <w:p w14:paraId="56A73E56" w14:textId="77777777" w:rsidR="00DA5146" w:rsidRPr="00B85948" w:rsidRDefault="00DA5146" w:rsidP="00824107">
      <w:pPr>
        <w:spacing w:beforeLines="40" w:before="96" w:afterLines="20" w:after="48"/>
        <w:rPr>
          <w:lang w:val="en-US"/>
        </w:rPr>
      </w:pPr>
    </w:p>
    <w:p w14:paraId="690F54C3" w14:textId="77777777" w:rsidR="00DA5146" w:rsidRPr="00B85948" w:rsidRDefault="00DA5146" w:rsidP="00824107">
      <w:pPr>
        <w:spacing w:beforeLines="40" w:before="96" w:afterLines="20" w:after="48"/>
        <w:rPr>
          <w:lang w:val="en-US"/>
        </w:rPr>
      </w:pPr>
    </w:p>
    <w:p w14:paraId="0C33AFC9" w14:textId="77777777" w:rsidR="00AB2DF6" w:rsidRPr="00B85948" w:rsidRDefault="00212908" w:rsidP="00824107">
      <w:pPr>
        <w:spacing w:beforeLines="40" w:before="96" w:afterLines="20" w:after="48"/>
        <w:jc w:val="left"/>
        <w:rPr>
          <w:lang w:val="en-US"/>
        </w:rPr>
      </w:pPr>
      <w:r>
        <w:rPr>
          <w:noProof/>
          <w:lang w:eastAsia="es-NI"/>
        </w:rPr>
        <w:lastRenderedPageBreak/>
        <mc:AlternateContent>
          <mc:Choice Requires="wpg">
            <w:drawing>
              <wp:anchor distT="0" distB="0" distL="114300" distR="114300" simplePos="0" relativeHeight="251664384" behindDoc="0" locked="0" layoutInCell="1" allowOverlap="1" wp14:anchorId="7ED03B34" wp14:editId="157C3261">
                <wp:simplePos x="0" y="0"/>
                <wp:positionH relativeFrom="column">
                  <wp:posOffset>-536330</wp:posOffset>
                </wp:positionH>
                <wp:positionV relativeFrom="paragraph">
                  <wp:posOffset>131689</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3F4E9" w14:textId="77777777" w:rsidR="00B85948" w:rsidRPr="00A32AB9" w:rsidRDefault="00B85948" w:rsidP="00DA1351">
                              <w:pPr>
                                <w:pStyle w:val="Ttulo1"/>
                              </w:pPr>
                              <w:bookmarkStart w:id="25" w:name="_Toc46999616"/>
                              <w:bookmarkStart w:id="26" w:name="_Toc51942773"/>
                              <w:bookmarkStart w:id="27" w:name="_Toc55016543"/>
                              <w:r w:rsidRPr="00A32AB9">
                                <w:t>Bibliografía y Webgrafía</w:t>
                              </w:r>
                              <w:bookmarkEnd w:id="25"/>
                              <w:bookmarkEnd w:id="26"/>
                              <w:bookmarkEnd w:id="27"/>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ED03B34" id="Grupo 20" o:spid="_x0000_s1037" style="position:absolute;margin-left:-42.25pt;margin-top:10.3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0783F4E9" w14:textId="77777777" w:rsidR="00B85948" w:rsidRPr="00A32AB9" w:rsidRDefault="00B85948" w:rsidP="00DA1351">
                        <w:pPr>
                          <w:pStyle w:val="Ttulo1"/>
                        </w:pPr>
                        <w:bookmarkStart w:id="28" w:name="_Toc46999616"/>
                        <w:bookmarkStart w:id="29" w:name="_Toc51942773"/>
                        <w:bookmarkStart w:id="30" w:name="_Toc55016543"/>
                        <w:r w:rsidRPr="00A32AB9">
                          <w:t>Bibliografía y Webgrafía</w:t>
                        </w:r>
                        <w:bookmarkEnd w:id="28"/>
                        <w:bookmarkEnd w:id="29"/>
                        <w:bookmarkEnd w:id="30"/>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35EB578F" w14:textId="77777777" w:rsidR="00AB2DF6" w:rsidRPr="00B85948" w:rsidRDefault="00AB2DF6" w:rsidP="00824107">
      <w:pPr>
        <w:spacing w:beforeLines="40" w:before="96" w:afterLines="20" w:after="48"/>
        <w:jc w:val="left"/>
        <w:rPr>
          <w:lang w:val="en-US"/>
        </w:rPr>
      </w:pPr>
    </w:p>
    <w:p w14:paraId="208AE2DE" w14:textId="77777777" w:rsidR="00AB2DF6" w:rsidRPr="00B85948" w:rsidRDefault="00AB2DF6" w:rsidP="00824107">
      <w:pPr>
        <w:spacing w:beforeLines="40" w:before="96" w:afterLines="20" w:after="48"/>
        <w:jc w:val="left"/>
        <w:rPr>
          <w:lang w:val="en-US"/>
        </w:rPr>
      </w:pPr>
    </w:p>
    <w:p w14:paraId="0B2E10EE" w14:textId="77777777" w:rsidR="008667AF" w:rsidRPr="00B85948" w:rsidRDefault="00B85948" w:rsidP="00824107">
      <w:pPr>
        <w:spacing w:beforeLines="40" w:before="96" w:afterLines="20" w:after="48"/>
        <w:jc w:val="left"/>
        <w:rPr>
          <w:bCs/>
          <w:lang w:val="en-US"/>
        </w:rPr>
      </w:pPr>
      <w:hyperlink r:id="rId32" w:history="1">
        <w:r w:rsidR="008667AF" w:rsidRPr="00B85948">
          <w:rPr>
            <w:rStyle w:val="Hipervnculo"/>
            <w:bCs/>
            <w:lang w:val="en-US"/>
          </w:rPr>
          <w:t>https://matemovil.com/probabilidades-ejercicios-resueltos/</w:t>
        </w:r>
      </w:hyperlink>
    </w:p>
    <w:p w14:paraId="014C295F" w14:textId="77777777" w:rsidR="008667AF" w:rsidRPr="00B85948" w:rsidRDefault="00B85948" w:rsidP="00824107">
      <w:pPr>
        <w:spacing w:beforeLines="40" w:before="96" w:afterLines="20" w:after="48"/>
        <w:jc w:val="left"/>
        <w:rPr>
          <w:b/>
          <w:lang w:val="en-US"/>
        </w:rPr>
      </w:pPr>
      <w:hyperlink r:id="rId33" w:anchor=":~:text=Enviado%20por%20Ing.,%2BLic.&amp;text=El%20origen%20de%20las%20probabilidades,quien%20era%20noble%20e%20ilustrado" w:history="1">
        <w:r w:rsidR="008667AF" w:rsidRPr="00B85948">
          <w:rPr>
            <w:rStyle w:val="Hipervnculo"/>
            <w:bCs/>
            <w:lang w:val="en-US"/>
          </w:rPr>
          <w:t>https://www.monografias.com/trabajos102/origen-e-importancia-probabilidades/origen-e-importancia-probabilidades.shtml#:~:text=Enviado%20por%20Ing.,%2BLic.&amp;text=El%20origen%20de%20las%20probabilidades,quien%20era%20noble%20e%20ilustrado</w:t>
        </w:r>
      </w:hyperlink>
      <w:r w:rsidR="008667AF" w:rsidRPr="00B85948">
        <w:rPr>
          <w:b/>
          <w:lang w:val="en-US"/>
        </w:rPr>
        <w:t>.</w:t>
      </w:r>
    </w:p>
    <w:p w14:paraId="61DBC9BF" w14:textId="77777777" w:rsidR="00AB2DF6" w:rsidRPr="00B85948" w:rsidRDefault="00AB2DF6" w:rsidP="00824107">
      <w:pPr>
        <w:spacing w:beforeLines="40" w:before="96" w:afterLines="20" w:after="48"/>
        <w:jc w:val="left"/>
        <w:rPr>
          <w:lang w:val="en-US"/>
        </w:rPr>
      </w:pPr>
    </w:p>
    <w:p w14:paraId="47D792FB" w14:textId="77777777" w:rsidR="00AB2DF6" w:rsidRPr="00B85948" w:rsidRDefault="00B85948" w:rsidP="00824107">
      <w:pPr>
        <w:spacing w:beforeLines="40" w:before="96" w:afterLines="20" w:after="48"/>
        <w:jc w:val="left"/>
        <w:rPr>
          <w:lang w:val="en-US"/>
        </w:rPr>
      </w:pPr>
      <w:hyperlink r:id="rId34" w:history="1">
        <w:r w:rsidR="00895CA1" w:rsidRPr="00B85948">
          <w:rPr>
            <w:rStyle w:val="Hipervnculo"/>
            <w:lang w:val="en-US"/>
          </w:rPr>
          <w:t>https://www.fhybea.com/probabilidad_empirica.html</w:t>
        </w:r>
      </w:hyperlink>
    </w:p>
    <w:p w14:paraId="342E9062" w14:textId="77777777" w:rsidR="00895CA1" w:rsidRPr="00B85948" w:rsidRDefault="00895CA1" w:rsidP="00824107">
      <w:pPr>
        <w:spacing w:beforeLines="40" w:before="96" w:afterLines="20" w:after="48"/>
        <w:jc w:val="left"/>
        <w:rPr>
          <w:lang w:val="en-US"/>
        </w:rPr>
      </w:pPr>
    </w:p>
    <w:p w14:paraId="7965DA56" w14:textId="77777777" w:rsidR="00AB2DF6" w:rsidRPr="00B85948" w:rsidRDefault="007E0CD4" w:rsidP="00824107">
      <w:pPr>
        <w:spacing w:beforeLines="40" w:before="96" w:afterLines="20" w:after="48"/>
        <w:jc w:val="left"/>
        <w:rPr>
          <w:b/>
          <w:lang w:val="en-US"/>
        </w:rPr>
      </w:pPr>
      <w:r w:rsidRPr="00B85948">
        <w:rPr>
          <w:b/>
          <w:lang w:val="en-US"/>
        </w:rPr>
        <w:t>https://www.fhybea.com/probabilidad_subjetiva.html</w:t>
      </w:r>
    </w:p>
    <w:p w14:paraId="5376142B" w14:textId="77777777" w:rsidR="00AB2DF6" w:rsidRPr="00B85948" w:rsidRDefault="00AB2DF6" w:rsidP="00824107">
      <w:pPr>
        <w:tabs>
          <w:tab w:val="left" w:pos="1305"/>
        </w:tabs>
        <w:spacing w:beforeLines="40" w:before="96" w:afterLines="20" w:after="48"/>
        <w:rPr>
          <w:lang w:val="en-US"/>
        </w:rPr>
      </w:pPr>
    </w:p>
    <w:p w14:paraId="73F0AA6E" w14:textId="77777777" w:rsidR="00AB2DF6" w:rsidRPr="00B85948" w:rsidRDefault="00B85948" w:rsidP="00824107">
      <w:pPr>
        <w:tabs>
          <w:tab w:val="left" w:pos="1305"/>
        </w:tabs>
        <w:spacing w:beforeLines="40" w:before="96" w:afterLines="20" w:after="48"/>
        <w:rPr>
          <w:lang w:val="en-US"/>
        </w:rPr>
      </w:pPr>
      <w:hyperlink r:id="rId35" w:history="1">
        <w:r w:rsidR="002E7174" w:rsidRPr="00B85948">
          <w:rPr>
            <w:rStyle w:val="Hipervnculo"/>
            <w:lang w:val="en-US"/>
          </w:rPr>
          <w:t>https://www.fhybea.com/regla-de-la-multiplicacion-ejemplos.html</w:t>
        </w:r>
      </w:hyperlink>
    </w:p>
    <w:p w14:paraId="72C744FB" w14:textId="77777777" w:rsidR="000A7664" w:rsidRPr="00B85948" w:rsidRDefault="000A7664" w:rsidP="00824107">
      <w:pPr>
        <w:tabs>
          <w:tab w:val="left" w:pos="1305"/>
        </w:tabs>
        <w:spacing w:beforeLines="40" w:before="96" w:afterLines="20" w:after="48"/>
        <w:rPr>
          <w:lang w:val="en-US"/>
        </w:rPr>
      </w:pPr>
    </w:p>
    <w:p w14:paraId="61AE374F" w14:textId="77777777" w:rsidR="000A7664" w:rsidRPr="00B85948" w:rsidRDefault="000A7664" w:rsidP="00824107">
      <w:pPr>
        <w:tabs>
          <w:tab w:val="left" w:pos="1305"/>
        </w:tabs>
        <w:spacing w:beforeLines="40" w:before="96" w:afterLines="20" w:after="48"/>
        <w:rPr>
          <w:lang w:val="en-US"/>
        </w:rPr>
      </w:pPr>
      <w:r w:rsidRPr="00B85948">
        <w:rPr>
          <w:lang w:val="en-US"/>
        </w:rPr>
        <w:t>https://www.fhybea.com/teorema-bayes-ejercicios.html</w:t>
      </w:r>
    </w:p>
    <w:p w14:paraId="738CC1B7" w14:textId="77777777" w:rsidR="002E7174" w:rsidRPr="00B85948" w:rsidRDefault="002E7174" w:rsidP="00824107">
      <w:pPr>
        <w:tabs>
          <w:tab w:val="left" w:pos="1305"/>
        </w:tabs>
        <w:spacing w:beforeLines="40" w:before="96" w:afterLines="20" w:after="48"/>
        <w:rPr>
          <w:lang w:val="en-US"/>
        </w:rPr>
      </w:pPr>
    </w:p>
    <w:p w14:paraId="79F07885" w14:textId="77777777" w:rsidR="004B5D5A" w:rsidRPr="00B85948" w:rsidRDefault="004B5D5A" w:rsidP="00824107">
      <w:pPr>
        <w:tabs>
          <w:tab w:val="left" w:pos="1305"/>
        </w:tabs>
        <w:spacing w:beforeLines="40" w:before="96" w:afterLines="20" w:after="48"/>
        <w:rPr>
          <w:lang w:val="en-US"/>
        </w:rPr>
      </w:pPr>
    </w:p>
    <w:p w14:paraId="194C8E04" w14:textId="77777777" w:rsidR="004B5D5A" w:rsidRPr="00B85948" w:rsidRDefault="004B5D5A" w:rsidP="00824107">
      <w:pPr>
        <w:tabs>
          <w:tab w:val="left" w:pos="1305"/>
        </w:tabs>
        <w:spacing w:beforeLines="40" w:before="96" w:afterLines="20" w:after="48"/>
        <w:rPr>
          <w:lang w:val="en-US"/>
        </w:rPr>
      </w:pPr>
    </w:p>
    <w:p w14:paraId="28F0E122" w14:textId="77777777" w:rsidR="004B5D5A" w:rsidRPr="00B85948" w:rsidRDefault="004B5D5A" w:rsidP="00824107">
      <w:pPr>
        <w:tabs>
          <w:tab w:val="left" w:pos="1305"/>
        </w:tabs>
        <w:spacing w:beforeLines="40" w:before="96" w:afterLines="20" w:after="48"/>
        <w:rPr>
          <w:lang w:val="en-US"/>
        </w:rPr>
      </w:pPr>
    </w:p>
    <w:p w14:paraId="3BF9993D" w14:textId="77777777" w:rsidR="004B5D5A" w:rsidRPr="00B85948" w:rsidRDefault="004B5D5A" w:rsidP="00824107">
      <w:pPr>
        <w:tabs>
          <w:tab w:val="left" w:pos="1305"/>
        </w:tabs>
        <w:spacing w:beforeLines="40" w:before="96" w:afterLines="20" w:after="48"/>
        <w:rPr>
          <w:lang w:val="en-US"/>
        </w:rPr>
      </w:pPr>
    </w:p>
    <w:p w14:paraId="7178825D" w14:textId="77777777" w:rsidR="004B5D5A" w:rsidRPr="00B85948" w:rsidRDefault="004B5D5A" w:rsidP="00824107">
      <w:pPr>
        <w:tabs>
          <w:tab w:val="left" w:pos="1305"/>
        </w:tabs>
        <w:spacing w:beforeLines="40" w:before="96" w:afterLines="20" w:after="48"/>
        <w:rPr>
          <w:lang w:val="en-US"/>
        </w:rPr>
      </w:pPr>
    </w:p>
    <w:p w14:paraId="372E1562" w14:textId="59D3B4C9" w:rsidR="004B5D5A" w:rsidRDefault="004B5D5A" w:rsidP="00824107">
      <w:pPr>
        <w:tabs>
          <w:tab w:val="left" w:pos="1305"/>
        </w:tabs>
        <w:spacing w:beforeLines="40" w:before="96" w:afterLines="20" w:after="48"/>
        <w:rPr>
          <w:lang w:val="en-US"/>
        </w:rPr>
      </w:pPr>
    </w:p>
    <w:p w14:paraId="29CB6434" w14:textId="77777777" w:rsidR="004024AF" w:rsidRPr="00B85948" w:rsidRDefault="004024AF" w:rsidP="00824107">
      <w:pPr>
        <w:tabs>
          <w:tab w:val="left" w:pos="1305"/>
        </w:tabs>
        <w:spacing w:beforeLines="40" w:before="96" w:afterLines="20" w:after="48"/>
        <w:rPr>
          <w:lang w:val="en-US"/>
        </w:rPr>
      </w:pPr>
    </w:p>
    <w:p w14:paraId="7DF72425" w14:textId="77777777" w:rsidR="004B5D5A" w:rsidRPr="00B85948" w:rsidRDefault="004B5D5A" w:rsidP="00824107">
      <w:pPr>
        <w:tabs>
          <w:tab w:val="left" w:pos="1305"/>
        </w:tabs>
        <w:spacing w:beforeLines="40" w:before="96" w:afterLines="20" w:after="48"/>
        <w:rPr>
          <w:lang w:val="en-US"/>
        </w:rPr>
      </w:pPr>
    </w:p>
    <w:p w14:paraId="0D328D97" w14:textId="77777777" w:rsidR="00AB2DF6" w:rsidRPr="00B85948" w:rsidRDefault="00212908" w:rsidP="00824107">
      <w:pPr>
        <w:tabs>
          <w:tab w:val="left" w:pos="1305"/>
        </w:tabs>
        <w:spacing w:beforeLines="40" w:before="96" w:afterLines="20" w:after="48"/>
        <w:rPr>
          <w:lang w:val="en-US"/>
        </w:rPr>
      </w:pPr>
      <w:r>
        <w:rPr>
          <w:noProof/>
          <w:lang w:eastAsia="es-NI"/>
        </w:rPr>
        <w:lastRenderedPageBreak/>
        <mc:AlternateContent>
          <mc:Choice Requires="wpg">
            <w:drawing>
              <wp:anchor distT="0" distB="0" distL="114300" distR="114300" simplePos="0" relativeHeight="251667456" behindDoc="0" locked="0" layoutInCell="1" allowOverlap="1" wp14:anchorId="58A569B6" wp14:editId="5CD546FA">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319533" w14:textId="77777777" w:rsidR="00B85948" w:rsidRPr="00A32AB9" w:rsidRDefault="00B85948" w:rsidP="00DA1351">
                              <w:pPr>
                                <w:pStyle w:val="Ttulo1"/>
                              </w:pPr>
                              <w:bookmarkStart w:id="31" w:name="_Toc46999617"/>
                              <w:bookmarkStart w:id="32" w:name="_Toc51942774"/>
                              <w:bookmarkStart w:id="33" w:name="_Toc55016544"/>
                              <w:r w:rsidRPr="00A32AB9">
                                <w:t>Glosario</w:t>
                              </w:r>
                              <w:bookmarkEnd w:id="31"/>
                              <w:bookmarkEnd w:id="32"/>
                              <w:bookmarkEnd w:id="33"/>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8A569B6"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QmzjgMAADk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6A319533" w14:textId="77777777" w:rsidR="00B85948" w:rsidRPr="00A32AB9" w:rsidRDefault="00B85948" w:rsidP="00DA1351">
                        <w:pPr>
                          <w:pStyle w:val="Ttulo1"/>
                        </w:pPr>
                        <w:bookmarkStart w:id="34" w:name="_Toc46999617"/>
                        <w:bookmarkStart w:id="35" w:name="_Toc51942774"/>
                        <w:bookmarkStart w:id="36" w:name="_Toc55016544"/>
                        <w:r w:rsidRPr="00A32AB9">
                          <w:t>Glosario</w:t>
                        </w:r>
                        <w:bookmarkEnd w:id="34"/>
                        <w:bookmarkEnd w:id="35"/>
                        <w:bookmarkEnd w:id="36"/>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676E8DEE" w14:textId="77777777" w:rsidR="00AB2DF6" w:rsidRPr="00B85948" w:rsidRDefault="00AB2DF6" w:rsidP="00824107">
      <w:pPr>
        <w:tabs>
          <w:tab w:val="left" w:pos="1305"/>
        </w:tabs>
        <w:spacing w:beforeLines="40" w:before="96" w:afterLines="20" w:after="48"/>
        <w:rPr>
          <w:lang w:val="en-US"/>
        </w:rPr>
      </w:pPr>
    </w:p>
    <w:p w14:paraId="1747C685" w14:textId="77777777" w:rsidR="00EB67C9" w:rsidRPr="00B85948" w:rsidRDefault="00EB67C9" w:rsidP="004B5D5A">
      <w:pPr>
        <w:tabs>
          <w:tab w:val="left" w:pos="1305"/>
        </w:tabs>
        <w:spacing w:beforeLines="40" w:before="96" w:afterLines="20" w:after="48"/>
        <w:jc w:val="left"/>
        <w:rPr>
          <w:lang w:val="en-US"/>
        </w:rPr>
      </w:pPr>
    </w:p>
    <w:p w14:paraId="379794BD" w14:textId="77777777" w:rsidR="00EB67C9" w:rsidRDefault="00EB67C9" w:rsidP="004B5D5A">
      <w:pPr>
        <w:tabs>
          <w:tab w:val="left" w:pos="1305"/>
        </w:tabs>
        <w:spacing w:beforeLines="40" w:before="96" w:afterLines="20" w:after="48"/>
        <w:jc w:val="left"/>
      </w:pPr>
      <w:r w:rsidRPr="004B5D5A">
        <w:rPr>
          <w:b/>
          <w:bCs/>
        </w:rPr>
        <w:t>Espacio muestral</w:t>
      </w:r>
      <w:r>
        <w:t>: Es el conjunto de todos los resultados posibles de un experimento aleatorio.</w:t>
      </w:r>
    </w:p>
    <w:p w14:paraId="4D31E7E2" w14:textId="77777777" w:rsidR="00EB67C9" w:rsidRDefault="00EB67C9" w:rsidP="004B5D5A">
      <w:pPr>
        <w:tabs>
          <w:tab w:val="left" w:pos="1305"/>
        </w:tabs>
        <w:spacing w:beforeLines="40" w:before="96" w:afterLines="20" w:after="48"/>
        <w:jc w:val="left"/>
      </w:pPr>
      <w:r w:rsidRPr="004B5D5A">
        <w:rPr>
          <w:b/>
          <w:bCs/>
        </w:rPr>
        <w:t>Evento</w:t>
      </w:r>
      <w:r>
        <w:t>: Conjunto de uno o más resultados del experimento aleatorio.</w:t>
      </w:r>
    </w:p>
    <w:p w14:paraId="0E999F0C" w14:textId="77777777" w:rsidR="00EB67C9" w:rsidRDefault="00EB67C9" w:rsidP="004B5D5A">
      <w:pPr>
        <w:tabs>
          <w:tab w:val="left" w:pos="1305"/>
        </w:tabs>
        <w:spacing w:beforeLines="40" w:before="96" w:afterLines="20" w:after="48"/>
        <w:jc w:val="left"/>
      </w:pPr>
      <w:r w:rsidRPr="004B5D5A">
        <w:rPr>
          <w:b/>
          <w:bCs/>
        </w:rPr>
        <w:t>Experimento</w:t>
      </w:r>
      <w:r>
        <w:t>: Conjunto de uno o más resultados del experimento aleatorio.</w:t>
      </w:r>
    </w:p>
    <w:p w14:paraId="36774FF3" w14:textId="77777777" w:rsidR="00EB67C9" w:rsidRDefault="00EB67C9" w:rsidP="004B5D5A">
      <w:pPr>
        <w:tabs>
          <w:tab w:val="left" w:pos="1305"/>
        </w:tabs>
        <w:spacing w:beforeLines="40" w:before="96" w:afterLines="20" w:after="48"/>
        <w:jc w:val="left"/>
      </w:pPr>
      <w:r w:rsidRPr="004B5D5A">
        <w:rPr>
          <w:b/>
          <w:bCs/>
        </w:rPr>
        <w:t>Probabilidad clásica</w:t>
      </w:r>
      <w:r>
        <w:t xml:space="preserve">:  es un valor entre 0 y 1, que indica la posibilidad relativa de que ocurra un evento (Eventos </w:t>
      </w:r>
      <w:proofErr w:type="spellStart"/>
      <w:r>
        <w:t>favorabes</w:t>
      </w:r>
      <w:proofErr w:type="spellEnd"/>
      <w:r>
        <w:t xml:space="preserve"> / eventos totales)</w:t>
      </w:r>
    </w:p>
    <w:p w14:paraId="1A42E6C9" w14:textId="77777777" w:rsidR="00EB67C9" w:rsidRDefault="00EB67C9" w:rsidP="004B5D5A">
      <w:pPr>
        <w:tabs>
          <w:tab w:val="left" w:pos="1305"/>
        </w:tabs>
        <w:spacing w:beforeLines="40" w:before="96" w:afterLines="20" w:after="48"/>
        <w:jc w:val="left"/>
      </w:pPr>
      <w:r w:rsidRPr="004B5D5A">
        <w:rPr>
          <w:b/>
          <w:bCs/>
        </w:rPr>
        <w:t>Probabilidad empírica</w:t>
      </w:r>
      <w:r>
        <w:t>:  se usa para encontrar cuál de los posibles sucesos es más probable de ocurrir, la diferencia con la probabilidad clásica es que la probabilidad empírica se obtiene en base a resultados ya obtenidos de un evento o experimento aleatorio</w:t>
      </w:r>
    </w:p>
    <w:p w14:paraId="139C67C4" w14:textId="77777777" w:rsidR="00EB67C9" w:rsidRDefault="00EB67C9" w:rsidP="004B5D5A">
      <w:pPr>
        <w:tabs>
          <w:tab w:val="left" w:pos="1305"/>
        </w:tabs>
        <w:spacing w:beforeLines="40" w:before="96" w:afterLines="20" w:after="48"/>
        <w:jc w:val="left"/>
      </w:pPr>
      <w:r w:rsidRPr="004B5D5A">
        <w:rPr>
          <w:b/>
          <w:bCs/>
        </w:rPr>
        <w:t>Probabilidad subjetiva</w:t>
      </w:r>
      <w:r>
        <w:t>: está basada en una creencia, presentimiento o en una corazonada de un suceso que no hay nada concreto que asegure que este va a ocurrir</w:t>
      </w:r>
    </w:p>
    <w:p w14:paraId="72458D43" w14:textId="77777777" w:rsidR="00EB67C9" w:rsidRDefault="00EB67C9" w:rsidP="004B5D5A">
      <w:pPr>
        <w:tabs>
          <w:tab w:val="left" w:pos="1305"/>
        </w:tabs>
        <w:spacing w:beforeLines="40" w:before="96" w:afterLines="20" w:after="48"/>
        <w:jc w:val="left"/>
      </w:pPr>
      <w:r w:rsidRPr="004B5D5A">
        <w:rPr>
          <w:b/>
          <w:bCs/>
        </w:rPr>
        <w:t>Regla de la multiplicación</w:t>
      </w:r>
      <w:r>
        <w:t xml:space="preserve">: es un proceso que se ocupa cuando se quiere calcular la probabilidad de que 2 o más sucesos pasen al mismo tiempo. </w:t>
      </w:r>
      <w:proofErr w:type="gramStart"/>
      <w:r>
        <w:t>p(</w:t>
      </w:r>
      <w:proofErr w:type="gramEnd"/>
      <w:r>
        <w:t>a n b) = p(a) * p(b | a)</w:t>
      </w:r>
    </w:p>
    <w:p w14:paraId="714932FB" w14:textId="77777777" w:rsidR="00EB67C9" w:rsidRDefault="00EB67C9" w:rsidP="004B5D5A">
      <w:pPr>
        <w:tabs>
          <w:tab w:val="left" w:pos="1305"/>
        </w:tabs>
        <w:spacing w:beforeLines="40" w:before="96" w:afterLines="20" w:after="48"/>
        <w:jc w:val="left"/>
      </w:pPr>
      <w:r w:rsidRPr="004B5D5A">
        <w:rPr>
          <w:b/>
          <w:bCs/>
        </w:rPr>
        <w:t>Regla de la suma</w:t>
      </w:r>
      <w:r>
        <w:t>: es un método que se usa para poder encontrar una probabilidad compuesta, se considera una probabilidad compuesta cuando se unen 2 sucesos para formar otro suceso, conociendo esto, la regla de la suma se usa cuando se quiere conocer cuál es la probabilidad que sucedan 2 o más eventos, ya sea al mismo tiempo o solamente uno de los 2. P(A</w:t>
      </w:r>
      <w:r>
        <w:rPr>
          <w:rFonts w:ascii="Cambria Math" w:hAnsi="Cambria Math" w:cs="Cambria Math"/>
        </w:rPr>
        <w:t>⋃</w:t>
      </w:r>
      <w:r>
        <w:t xml:space="preserve">B) = P(A) + P(B) </w:t>
      </w:r>
      <w:r>
        <w:rPr>
          <w:rFonts w:cs="Tahoma"/>
        </w:rPr>
        <w:t>−</w:t>
      </w:r>
      <w:r>
        <w:t xml:space="preserve"> P(A</w:t>
      </w:r>
      <w:r>
        <w:rPr>
          <w:rFonts w:ascii="Cambria Math" w:hAnsi="Cambria Math" w:cs="Cambria Math"/>
        </w:rPr>
        <w:t>⋂</w:t>
      </w:r>
      <w:r>
        <w:t>B)</w:t>
      </w:r>
    </w:p>
    <w:p w14:paraId="2035B9E7" w14:textId="77777777" w:rsidR="00EB67C9" w:rsidRDefault="00EB67C9" w:rsidP="004B5D5A">
      <w:pPr>
        <w:tabs>
          <w:tab w:val="left" w:pos="1305"/>
        </w:tabs>
        <w:spacing w:beforeLines="40" w:before="96" w:afterLines="20" w:after="48"/>
        <w:jc w:val="left"/>
      </w:pPr>
      <w:r w:rsidRPr="004B5D5A">
        <w:rPr>
          <w:b/>
          <w:bCs/>
        </w:rPr>
        <w:t>Teorema de Bayes</w:t>
      </w:r>
      <w:r>
        <w:t xml:space="preserve">: es un método que se usa en probabilidad el cual es útil para encontrar una probabilidad condicionada, esto quiere decir que se calcula la </w:t>
      </w:r>
      <w:r>
        <w:lastRenderedPageBreak/>
        <w:t xml:space="preserve">probabilidad de un suceso cuando ya ha ocurrido otro suceso que afecta la probabilidad del primer suceso. </w:t>
      </w:r>
      <w:proofErr w:type="gramStart"/>
      <w:r>
        <w:t>p(</w:t>
      </w:r>
      <w:proofErr w:type="gramEnd"/>
      <w:r>
        <w:t>a | b) = p( b | a) * p(a) / p (b)</w:t>
      </w:r>
    </w:p>
    <w:p w14:paraId="482989FD" w14:textId="77777777" w:rsidR="008667AF" w:rsidRDefault="008667AF" w:rsidP="00824107">
      <w:pPr>
        <w:spacing w:beforeLines="40" w:before="96" w:afterLines="20" w:after="48"/>
        <w:jc w:val="left"/>
        <w:rPr>
          <w:b/>
        </w:rPr>
      </w:pPr>
    </w:p>
    <w:p w14:paraId="7C9F9C27" w14:textId="77777777" w:rsidR="008667AF" w:rsidRDefault="008667AF" w:rsidP="00824107">
      <w:pPr>
        <w:spacing w:beforeLines="40" w:before="96" w:afterLines="20" w:after="48"/>
        <w:jc w:val="left"/>
        <w:rPr>
          <w:b/>
        </w:rPr>
      </w:pPr>
    </w:p>
    <w:p w14:paraId="12367DEE" w14:textId="77777777" w:rsidR="0018493B" w:rsidRDefault="0018493B" w:rsidP="00824107">
      <w:pPr>
        <w:spacing w:beforeLines="40" w:before="96" w:afterLines="20" w:after="48"/>
        <w:jc w:val="left"/>
        <w:rPr>
          <w:b/>
        </w:rPr>
      </w:pPr>
    </w:p>
    <w:p w14:paraId="4F89CD61" w14:textId="77777777" w:rsidR="00AB2DF6" w:rsidRDefault="00AB2DF6" w:rsidP="00824107">
      <w:pPr>
        <w:tabs>
          <w:tab w:val="left" w:pos="1305"/>
        </w:tabs>
        <w:spacing w:beforeLines="40" w:before="96" w:afterLines="20" w:after="48"/>
      </w:pPr>
    </w:p>
    <w:sectPr w:rsidR="00AB2DF6" w:rsidSect="00A66A79">
      <w:headerReference w:type="default" r:id="rId36"/>
      <w:footerReference w:type="default" r:id="rId3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59845F" w14:textId="77777777" w:rsidR="009C3CEF" w:rsidRDefault="009C3CEF" w:rsidP="007F1B53">
      <w:pPr>
        <w:spacing w:before="0" w:after="0" w:line="240" w:lineRule="auto"/>
      </w:pPr>
      <w:r>
        <w:separator/>
      </w:r>
    </w:p>
  </w:endnote>
  <w:endnote w:type="continuationSeparator" w:id="0">
    <w:p w14:paraId="15BBD55B" w14:textId="77777777" w:rsidR="009C3CEF" w:rsidRDefault="009C3CEF"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fhybea">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D12963" w14:textId="77777777" w:rsidR="00B85948" w:rsidRPr="00F3756A" w:rsidRDefault="00B85948" w:rsidP="00F3756A">
    <w:pPr>
      <w:pStyle w:val="Piedepgina"/>
    </w:pPr>
    <w:r>
      <w:rPr>
        <w:noProof/>
      </w:rPr>
      <w:drawing>
        <wp:anchor distT="0" distB="0" distL="114300" distR="114300" simplePos="0" relativeHeight="251670528" behindDoc="1" locked="0" layoutInCell="1" allowOverlap="1" wp14:anchorId="3FA04401" wp14:editId="025DA7EB">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DFF95C5" wp14:editId="312197A3">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7E1669B7" w14:textId="77777777" w:rsidR="00B85948" w:rsidRPr="005B7617" w:rsidRDefault="00B85948"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r>
                            <w:rPr>
                              <w:rFonts w:ascii="Verdana" w:eastAsiaTheme="majorEastAsia" w:hAnsi="Verdana" w:cstheme="majorBidi"/>
                              <w:szCs w:val="24"/>
                            </w:rPr>
                            <w:t xml:space="preserve"> I</w:t>
                          </w:r>
                        </w:p>
                        <w:p w14:paraId="3CE29FFF" w14:textId="77777777" w:rsidR="00B85948" w:rsidRDefault="00B85948"/>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DFF95C5"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7E1669B7" w14:textId="77777777" w:rsidR="00B85948" w:rsidRPr="005B7617" w:rsidRDefault="00B85948"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r>
                      <w:rPr>
                        <w:rFonts w:ascii="Verdana" w:eastAsiaTheme="majorEastAsia" w:hAnsi="Verdana" w:cstheme="majorBidi"/>
                        <w:szCs w:val="24"/>
                      </w:rPr>
                      <w:t xml:space="preserve"> I</w:t>
                    </w:r>
                  </w:p>
                  <w:p w14:paraId="3CE29FFF" w14:textId="77777777" w:rsidR="00B85948" w:rsidRDefault="00B85948"/>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4B8A67" w14:textId="77777777" w:rsidR="009C3CEF" w:rsidRDefault="009C3CEF" w:rsidP="007F1B53">
      <w:pPr>
        <w:spacing w:before="0" w:after="0" w:line="240" w:lineRule="auto"/>
      </w:pPr>
      <w:r>
        <w:separator/>
      </w:r>
    </w:p>
  </w:footnote>
  <w:footnote w:type="continuationSeparator" w:id="0">
    <w:p w14:paraId="24F6AB86" w14:textId="77777777" w:rsidR="009C3CEF" w:rsidRDefault="009C3CEF"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B55D3E" w14:textId="77777777" w:rsidR="00B85948" w:rsidRDefault="00B85948">
    <w:pPr>
      <w:pStyle w:val="Encabezado"/>
    </w:pPr>
    <w:r>
      <w:rPr>
        <w:noProof/>
      </w:rPr>
      <w:drawing>
        <wp:anchor distT="0" distB="0" distL="114300" distR="114300" simplePos="0" relativeHeight="251667456" behindDoc="0" locked="0" layoutInCell="1" allowOverlap="1" wp14:anchorId="7768830B" wp14:editId="7F7827EA">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B84A25"/>
    <w:multiLevelType w:val="multilevel"/>
    <w:tmpl w:val="647A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044B98"/>
    <w:multiLevelType w:val="multilevel"/>
    <w:tmpl w:val="807A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4030A"/>
    <w:multiLevelType w:val="hybridMultilevel"/>
    <w:tmpl w:val="ADBEFF1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3B893487"/>
    <w:multiLevelType w:val="multilevel"/>
    <w:tmpl w:val="A15A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D4E4F"/>
    <w:multiLevelType w:val="hybridMultilevel"/>
    <w:tmpl w:val="D690CA0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4AF73A39"/>
    <w:multiLevelType w:val="hybridMultilevel"/>
    <w:tmpl w:val="989E629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54D81FDD"/>
    <w:multiLevelType w:val="multilevel"/>
    <w:tmpl w:val="338A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1E26E7"/>
    <w:multiLevelType w:val="multilevel"/>
    <w:tmpl w:val="2AAC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5A0701"/>
    <w:multiLevelType w:val="hybridMultilevel"/>
    <w:tmpl w:val="A932655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72602D21"/>
    <w:multiLevelType w:val="hybridMultilevel"/>
    <w:tmpl w:val="05D038E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74EC609B"/>
    <w:multiLevelType w:val="multilevel"/>
    <w:tmpl w:val="D6CE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4"/>
  </w:num>
  <w:num w:numId="5">
    <w:abstractNumId w:val="9"/>
  </w:num>
  <w:num w:numId="6">
    <w:abstractNumId w:val="8"/>
  </w:num>
  <w:num w:numId="7">
    <w:abstractNumId w:val="2"/>
  </w:num>
  <w:num w:numId="8">
    <w:abstractNumId w:val="5"/>
  </w:num>
  <w:num w:numId="9">
    <w:abstractNumId w:val="7"/>
  </w:num>
  <w:num w:numId="10">
    <w:abstractNumId w:val="1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F1D"/>
    <w:rsid w:val="000446AD"/>
    <w:rsid w:val="000478E1"/>
    <w:rsid w:val="00056527"/>
    <w:rsid w:val="000A7664"/>
    <w:rsid w:val="000B5F1D"/>
    <w:rsid w:val="000C58BD"/>
    <w:rsid w:val="001138D5"/>
    <w:rsid w:val="00144715"/>
    <w:rsid w:val="001726BE"/>
    <w:rsid w:val="0018493B"/>
    <w:rsid w:val="001B0A52"/>
    <w:rsid w:val="001B546E"/>
    <w:rsid w:val="001C0309"/>
    <w:rsid w:val="001C5B6B"/>
    <w:rsid w:val="001C720B"/>
    <w:rsid w:val="001D2C89"/>
    <w:rsid w:val="001F6904"/>
    <w:rsid w:val="0020003D"/>
    <w:rsid w:val="002054D4"/>
    <w:rsid w:val="00212908"/>
    <w:rsid w:val="00232293"/>
    <w:rsid w:val="0027776B"/>
    <w:rsid w:val="002874AC"/>
    <w:rsid w:val="002A6BFE"/>
    <w:rsid w:val="002E3A77"/>
    <w:rsid w:val="002E7174"/>
    <w:rsid w:val="002F0A67"/>
    <w:rsid w:val="002F5BBC"/>
    <w:rsid w:val="00312179"/>
    <w:rsid w:val="00312804"/>
    <w:rsid w:val="00313A95"/>
    <w:rsid w:val="00340667"/>
    <w:rsid w:val="00346434"/>
    <w:rsid w:val="00352D55"/>
    <w:rsid w:val="00356B85"/>
    <w:rsid w:val="003717C3"/>
    <w:rsid w:val="003736CB"/>
    <w:rsid w:val="0038494C"/>
    <w:rsid w:val="0039653E"/>
    <w:rsid w:val="003B33A6"/>
    <w:rsid w:val="003C351C"/>
    <w:rsid w:val="003E0D37"/>
    <w:rsid w:val="003E1416"/>
    <w:rsid w:val="003F3A88"/>
    <w:rsid w:val="003F3DCA"/>
    <w:rsid w:val="004024AF"/>
    <w:rsid w:val="00482E4D"/>
    <w:rsid w:val="00497684"/>
    <w:rsid w:val="004A18B8"/>
    <w:rsid w:val="004B5D5A"/>
    <w:rsid w:val="004D0820"/>
    <w:rsid w:val="004D404B"/>
    <w:rsid w:val="00507CCA"/>
    <w:rsid w:val="00526FCA"/>
    <w:rsid w:val="0054053B"/>
    <w:rsid w:val="00547521"/>
    <w:rsid w:val="00554C04"/>
    <w:rsid w:val="00567BC7"/>
    <w:rsid w:val="00573C0C"/>
    <w:rsid w:val="005A4E93"/>
    <w:rsid w:val="005B0B82"/>
    <w:rsid w:val="005B7617"/>
    <w:rsid w:val="005C160D"/>
    <w:rsid w:val="005E27A5"/>
    <w:rsid w:val="00620D2D"/>
    <w:rsid w:val="006233F8"/>
    <w:rsid w:val="0062575C"/>
    <w:rsid w:val="00635F19"/>
    <w:rsid w:val="00636C8A"/>
    <w:rsid w:val="0066151C"/>
    <w:rsid w:val="00680D3C"/>
    <w:rsid w:val="00686701"/>
    <w:rsid w:val="00697E43"/>
    <w:rsid w:val="006A34CC"/>
    <w:rsid w:val="006B6105"/>
    <w:rsid w:val="006E7550"/>
    <w:rsid w:val="006E7E9E"/>
    <w:rsid w:val="00703DDA"/>
    <w:rsid w:val="00720872"/>
    <w:rsid w:val="0072672B"/>
    <w:rsid w:val="00765945"/>
    <w:rsid w:val="00795B92"/>
    <w:rsid w:val="007A5EEA"/>
    <w:rsid w:val="007A784D"/>
    <w:rsid w:val="007B2A93"/>
    <w:rsid w:val="007C3210"/>
    <w:rsid w:val="007E0CD4"/>
    <w:rsid w:val="007F1B53"/>
    <w:rsid w:val="007F1F0F"/>
    <w:rsid w:val="00803BE0"/>
    <w:rsid w:val="00816E8D"/>
    <w:rsid w:val="00824107"/>
    <w:rsid w:val="008269E4"/>
    <w:rsid w:val="00843820"/>
    <w:rsid w:val="00857A4F"/>
    <w:rsid w:val="00862AF6"/>
    <w:rsid w:val="008667AF"/>
    <w:rsid w:val="00880817"/>
    <w:rsid w:val="00881EBE"/>
    <w:rsid w:val="00891D18"/>
    <w:rsid w:val="00895CA1"/>
    <w:rsid w:val="008A341A"/>
    <w:rsid w:val="008A6BA4"/>
    <w:rsid w:val="008B0A58"/>
    <w:rsid w:val="008D0C2C"/>
    <w:rsid w:val="00914024"/>
    <w:rsid w:val="00916D03"/>
    <w:rsid w:val="00925DEF"/>
    <w:rsid w:val="00932E91"/>
    <w:rsid w:val="009805FE"/>
    <w:rsid w:val="00982776"/>
    <w:rsid w:val="00984E87"/>
    <w:rsid w:val="009A48E7"/>
    <w:rsid w:val="009B5DAE"/>
    <w:rsid w:val="009B66AB"/>
    <w:rsid w:val="009C3CEF"/>
    <w:rsid w:val="009E49E5"/>
    <w:rsid w:val="009E4B8C"/>
    <w:rsid w:val="00A16940"/>
    <w:rsid w:val="00A32AB9"/>
    <w:rsid w:val="00A66A79"/>
    <w:rsid w:val="00A67DD5"/>
    <w:rsid w:val="00A73682"/>
    <w:rsid w:val="00A868C8"/>
    <w:rsid w:val="00AB2DF6"/>
    <w:rsid w:val="00AB6FD1"/>
    <w:rsid w:val="00AD100D"/>
    <w:rsid w:val="00AD1B1A"/>
    <w:rsid w:val="00AD7BB7"/>
    <w:rsid w:val="00AF551B"/>
    <w:rsid w:val="00AF6DC0"/>
    <w:rsid w:val="00B0609B"/>
    <w:rsid w:val="00B16D8D"/>
    <w:rsid w:val="00B47A03"/>
    <w:rsid w:val="00B52B7C"/>
    <w:rsid w:val="00B85948"/>
    <w:rsid w:val="00B95D17"/>
    <w:rsid w:val="00BC01BC"/>
    <w:rsid w:val="00BC0B3B"/>
    <w:rsid w:val="00BC305E"/>
    <w:rsid w:val="00BF0D0E"/>
    <w:rsid w:val="00C05DF4"/>
    <w:rsid w:val="00C14085"/>
    <w:rsid w:val="00C538FF"/>
    <w:rsid w:val="00C739AF"/>
    <w:rsid w:val="00C90754"/>
    <w:rsid w:val="00CC7036"/>
    <w:rsid w:val="00CE3419"/>
    <w:rsid w:val="00D131A2"/>
    <w:rsid w:val="00D2244D"/>
    <w:rsid w:val="00D507D2"/>
    <w:rsid w:val="00D55BEC"/>
    <w:rsid w:val="00D66AC4"/>
    <w:rsid w:val="00DA1351"/>
    <w:rsid w:val="00DA5146"/>
    <w:rsid w:val="00DB5E8C"/>
    <w:rsid w:val="00DC7CAD"/>
    <w:rsid w:val="00DD3A79"/>
    <w:rsid w:val="00DE5F24"/>
    <w:rsid w:val="00E12263"/>
    <w:rsid w:val="00E27FB7"/>
    <w:rsid w:val="00E42177"/>
    <w:rsid w:val="00E5341C"/>
    <w:rsid w:val="00E627F5"/>
    <w:rsid w:val="00EB67C9"/>
    <w:rsid w:val="00EC1FD0"/>
    <w:rsid w:val="00ED3E0E"/>
    <w:rsid w:val="00ED7CCC"/>
    <w:rsid w:val="00EE1423"/>
    <w:rsid w:val="00EF0F2A"/>
    <w:rsid w:val="00F02BF4"/>
    <w:rsid w:val="00F1095D"/>
    <w:rsid w:val="00F3756A"/>
    <w:rsid w:val="00F43320"/>
    <w:rsid w:val="00F47697"/>
    <w:rsid w:val="00F52C1E"/>
    <w:rsid w:val="00F52DFA"/>
    <w:rsid w:val="00F5323C"/>
    <w:rsid w:val="00F601EE"/>
    <w:rsid w:val="00F61F1E"/>
    <w:rsid w:val="00F65696"/>
    <w:rsid w:val="00F9299B"/>
    <w:rsid w:val="00F94CFD"/>
    <w:rsid w:val="00FB107E"/>
    <w:rsid w:val="00FC4845"/>
    <w:rsid w:val="00FE0025"/>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5FDB8F"/>
  <w15:chartTrackingRefBased/>
  <w15:docId w15:val="{26C2B5A0-631C-48F4-B1D1-AD3EF315B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DA1351"/>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C538FF"/>
    <w:pPr>
      <w:keepNext/>
      <w:keepLines/>
      <w:spacing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1351"/>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NormalWeb">
    <w:name w:val="Normal (Web)"/>
    <w:basedOn w:val="Normal"/>
    <w:uiPriority w:val="99"/>
    <w:semiHidden/>
    <w:unhideWhenUsed/>
    <w:rsid w:val="00356B85"/>
    <w:rPr>
      <w:rFonts w:ascii="Times New Roman" w:hAnsi="Times New Roman" w:cs="Times New Roman"/>
      <w:szCs w:val="24"/>
    </w:rPr>
  </w:style>
  <w:style w:type="paragraph" w:styleId="TDC2">
    <w:name w:val="toc 2"/>
    <w:basedOn w:val="Normal"/>
    <w:next w:val="Normal"/>
    <w:autoRedefine/>
    <w:uiPriority w:val="39"/>
    <w:unhideWhenUsed/>
    <w:rsid w:val="00DA1351"/>
    <w:pPr>
      <w:spacing w:after="100"/>
      <w:ind w:left="240"/>
    </w:pPr>
  </w:style>
  <w:style w:type="paragraph" w:styleId="TDC3">
    <w:name w:val="toc 3"/>
    <w:basedOn w:val="Normal"/>
    <w:next w:val="Normal"/>
    <w:autoRedefine/>
    <w:uiPriority w:val="39"/>
    <w:unhideWhenUsed/>
    <w:rsid w:val="00DA1351"/>
    <w:pPr>
      <w:spacing w:after="100"/>
      <w:ind w:left="480"/>
    </w:pPr>
  </w:style>
  <w:style w:type="character" w:styleId="Mencinsinresolver">
    <w:name w:val="Unresolved Mention"/>
    <w:basedOn w:val="Fuentedeprrafopredeter"/>
    <w:uiPriority w:val="99"/>
    <w:semiHidden/>
    <w:unhideWhenUsed/>
    <w:rsid w:val="0018493B"/>
    <w:rPr>
      <w:color w:val="605E5C"/>
      <w:shd w:val="clear" w:color="auto" w:fill="E1DFDD"/>
    </w:rPr>
  </w:style>
  <w:style w:type="character" w:customStyle="1" w:styleId="Ttulo4Car">
    <w:name w:val="Título 4 Car"/>
    <w:basedOn w:val="Fuentedeprrafopredeter"/>
    <w:link w:val="Ttulo4"/>
    <w:uiPriority w:val="9"/>
    <w:rsid w:val="00C538FF"/>
    <w:rPr>
      <w:rFonts w:asciiTheme="majorHAnsi" w:eastAsiaTheme="majorEastAsia" w:hAnsiTheme="majorHAnsi" w:cstheme="majorBidi"/>
      <w:i/>
      <w:iCs/>
      <w:color w:val="2F5496" w:themeColor="accent1" w:themeShade="BF"/>
      <w:sz w:val="24"/>
    </w:rPr>
  </w:style>
  <w:style w:type="paragraph" w:styleId="Prrafodelista">
    <w:name w:val="List Paragraph"/>
    <w:basedOn w:val="Normal"/>
    <w:uiPriority w:val="34"/>
    <w:qFormat/>
    <w:rsid w:val="00A868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631398">
      <w:bodyDiv w:val="1"/>
      <w:marLeft w:val="0"/>
      <w:marRight w:val="0"/>
      <w:marTop w:val="0"/>
      <w:marBottom w:val="0"/>
      <w:divBdr>
        <w:top w:val="none" w:sz="0" w:space="0" w:color="auto"/>
        <w:left w:val="none" w:sz="0" w:space="0" w:color="auto"/>
        <w:bottom w:val="none" w:sz="0" w:space="0" w:color="auto"/>
        <w:right w:val="none" w:sz="0" w:space="0" w:color="auto"/>
      </w:divBdr>
      <w:divsChild>
        <w:div w:id="2024016713">
          <w:marLeft w:val="0"/>
          <w:marRight w:val="0"/>
          <w:marTop w:val="600"/>
          <w:marBottom w:val="600"/>
          <w:divBdr>
            <w:top w:val="none" w:sz="0" w:space="0" w:color="auto"/>
            <w:left w:val="none" w:sz="0" w:space="0" w:color="auto"/>
            <w:bottom w:val="none" w:sz="0" w:space="0" w:color="auto"/>
            <w:right w:val="none" w:sz="0" w:space="0" w:color="auto"/>
          </w:divBdr>
        </w:div>
      </w:divsChild>
    </w:div>
    <w:div w:id="134840070">
      <w:bodyDiv w:val="1"/>
      <w:marLeft w:val="0"/>
      <w:marRight w:val="0"/>
      <w:marTop w:val="0"/>
      <w:marBottom w:val="0"/>
      <w:divBdr>
        <w:top w:val="none" w:sz="0" w:space="0" w:color="auto"/>
        <w:left w:val="none" w:sz="0" w:space="0" w:color="auto"/>
        <w:bottom w:val="none" w:sz="0" w:space="0" w:color="auto"/>
        <w:right w:val="none" w:sz="0" w:space="0" w:color="auto"/>
      </w:divBdr>
    </w:div>
    <w:div w:id="259224079">
      <w:bodyDiv w:val="1"/>
      <w:marLeft w:val="0"/>
      <w:marRight w:val="0"/>
      <w:marTop w:val="0"/>
      <w:marBottom w:val="0"/>
      <w:divBdr>
        <w:top w:val="none" w:sz="0" w:space="0" w:color="auto"/>
        <w:left w:val="none" w:sz="0" w:space="0" w:color="auto"/>
        <w:bottom w:val="none" w:sz="0" w:space="0" w:color="auto"/>
        <w:right w:val="none" w:sz="0" w:space="0" w:color="auto"/>
      </w:divBdr>
    </w:div>
    <w:div w:id="273439357">
      <w:bodyDiv w:val="1"/>
      <w:marLeft w:val="0"/>
      <w:marRight w:val="0"/>
      <w:marTop w:val="0"/>
      <w:marBottom w:val="0"/>
      <w:divBdr>
        <w:top w:val="none" w:sz="0" w:space="0" w:color="auto"/>
        <w:left w:val="none" w:sz="0" w:space="0" w:color="auto"/>
        <w:bottom w:val="none" w:sz="0" w:space="0" w:color="auto"/>
        <w:right w:val="none" w:sz="0" w:space="0" w:color="auto"/>
      </w:divBdr>
    </w:div>
    <w:div w:id="566379878">
      <w:bodyDiv w:val="1"/>
      <w:marLeft w:val="0"/>
      <w:marRight w:val="0"/>
      <w:marTop w:val="0"/>
      <w:marBottom w:val="0"/>
      <w:divBdr>
        <w:top w:val="none" w:sz="0" w:space="0" w:color="auto"/>
        <w:left w:val="none" w:sz="0" w:space="0" w:color="auto"/>
        <w:bottom w:val="none" w:sz="0" w:space="0" w:color="auto"/>
        <w:right w:val="none" w:sz="0" w:space="0" w:color="auto"/>
      </w:divBdr>
    </w:div>
    <w:div w:id="857699754">
      <w:bodyDiv w:val="1"/>
      <w:marLeft w:val="0"/>
      <w:marRight w:val="0"/>
      <w:marTop w:val="0"/>
      <w:marBottom w:val="0"/>
      <w:divBdr>
        <w:top w:val="none" w:sz="0" w:space="0" w:color="auto"/>
        <w:left w:val="none" w:sz="0" w:space="0" w:color="auto"/>
        <w:bottom w:val="none" w:sz="0" w:space="0" w:color="auto"/>
        <w:right w:val="none" w:sz="0" w:space="0" w:color="auto"/>
      </w:divBdr>
    </w:div>
    <w:div w:id="878931633">
      <w:bodyDiv w:val="1"/>
      <w:marLeft w:val="0"/>
      <w:marRight w:val="0"/>
      <w:marTop w:val="0"/>
      <w:marBottom w:val="0"/>
      <w:divBdr>
        <w:top w:val="none" w:sz="0" w:space="0" w:color="auto"/>
        <w:left w:val="none" w:sz="0" w:space="0" w:color="auto"/>
        <w:bottom w:val="none" w:sz="0" w:space="0" w:color="auto"/>
        <w:right w:val="none" w:sz="0" w:space="0" w:color="auto"/>
      </w:divBdr>
      <w:divsChild>
        <w:div w:id="378554540">
          <w:marLeft w:val="48"/>
          <w:marRight w:val="48"/>
          <w:marTop w:val="0"/>
          <w:marBottom w:val="48"/>
          <w:divBdr>
            <w:top w:val="none" w:sz="0" w:space="0" w:color="auto"/>
            <w:left w:val="none" w:sz="0" w:space="0" w:color="auto"/>
            <w:bottom w:val="none" w:sz="0" w:space="0" w:color="auto"/>
            <w:right w:val="none" w:sz="0" w:space="0" w:color="auto"/>
          </w:divBdr>
        </w:div>
        <w:div w:id="114838279">
          <w:marLeft w:val="48"/>
          <w:marRight w:val="48"/>
          <w:marTop w:val="0"/>
          <w:marBottom w:val="48"/>
          <w:divBdr>
            <w:top w:val="none" w:sz="0" w:space="0" w:color="auto"/>
            <w:left w:val="none" w:sz="0" w:space="0" w:color="auto"/>
            <w:bottom w:val="none" w:sz="0" w:space="0" w:color="auto"/>
            <w:right w:val="none" w:sz="0" w:space="0" w:color="auto"/>
          </w:divBdr>
        </w:div>
        <w:div w:id="1705792759">
          <w:marLeft w:val="48"/>
          <w:marRight w:val="48"/>
          <w:marTop w:val="0"/>
          <w:marBottom w:val="48"/>
          <w:divBdr>
            <w:top w:val="none" w:sz="0" w:space="0" w:color="auto"/>
            <w:left w:val="none" w:sz="0" w:space="0" w:color="auto"/>
            <w:bottom w:val="none" w:sz="0" w:space="0" w:color="auto"/>
            <w:right w:val="none" w:sz="0" w:space="0" w:color="auto"/>
          </w:divBdr>
        </w:div>
      </w:divsChild>
    </w:div>
    <w:div w:id="935331628">
      <w:bodyDiv w:val="1"/>
      <w:marLeft w:val="0"/>
      <w:marRight w:val="0"/>
      <w:marTop w:val="0"/>
      <w:marBottom w:val="0"/>
      <w:divBdr>
        <w:top w:val="none" w:sz="0" w:space="0" w:color="auto"/>
        <w:left w:val="none" w:sz="0" w:space="0" w:color="auto"/>
        <w:bottom w:val="none" w:sz="0" w:space="0" w:color="auto"/>
        <w:right w:val="none" w:sz="0" w:space="0" w:color="auto"/>
      </w:divBdr>
    </w:div>
    <w:div w:id="1039553044">
      <w:bodyDiv w:val="1"/>
      <w:marLeft w:val="0"/>
      <w:marRight w:val="0"/>
      <w:marTop w:val="0"/>
      <w:marBottom w:val="0"/>
      <w:divBdr>
        <w:top w:val="none" w:sz="0" w:space="0" w:color="auto"/>
        <w:left w:val="none" w:sz="0" w:space="0" w:color="auto"/>
        <w:bottom w:val="none" w:sz="0" w:space="0" w:color="auto"/>
        <w:right w:val="none" w:sz="0" w:space="0" w:color="auto"/>
      </w:divBdr>
    </w:div>
    <w:div w:id="1138107123">
      <w:bodyDiv w:val="1"/>
      <w:marLeft w:val="0"/>
      <w:marRight w:val="0"/>
      <w:marTop w:val="0"/>
      <w:marBottom w:val="0"/>
      <w:divBdr>
        <w:top w:val="none" w:sz="0" w:space="0" w:color="auto"/>
        <w:left w:val="none" w:sz="0" w:space="0" w:color="auto"/>
        <w:bottom w:val="none" w:sz="0" w:space="0" w:color="auto"/>
        <w:right w:val="none" w:sz="0" w:space="0" w:color="auto"/>
      </w:divBdr>
    </w:div>
    <w:div w:id="1228956894">
      <w:bodyDiv w:val="1"/>
      <w:marLeft w:val="0"/>
      <w:marRight w:val="0"/>
      <w:marTop w:val="0"/>
      <w:marBottom w:val="0"/>
      <w:divBdr>
        <w:top w:val="none" w:sz="0" w:space="0" w:color="auto"/>
        <w:left w:val="none" w:sz="0" w:space="0" w:color="auto"/>
        <w:bottom w:val="none" w:sz="0" w:space="0" w:color="auto"/>
        <w:right w:val="none" w:sz="0" w:space="0" w:color="auto"/>
      </w:divBdr>
    </w:div>
    <w:div w:id="1265764537">
      <w:bodyDiv w:val="1"/>
      <w:marLeft w:val="0"/>
      <w:marRight w:val="0"/>
      <w:marTop w:val="0"/>
      <w:marBottom w:val="0"/>
      <w:divBdr>
        <w:top w:val="none" w:sz="0" w:space="0" w:color="auto"/>
        <w:left w:val="none" w:sz="0" w:space="0" w:color="auto"/>
        <w:bottom w:val="none" w:sz="0" w:space="0" w:color="auto"/>
        <w:right w:val="none" w:sz="0" w:space="0" w:color="auto"/>
      </w:divBdr>
    </w:div>
    <w:div w:id="1595625393">
      <w:bodyDiv w:val="1"/>
      <w:marLeft w:val="0"/>
      <w:marRight w:val="0"/>
      <w:marTop w:val="0"/>
      <w:marBottom w:val="0"/>
      <w:divBdr>
        <w:top w:val="none" w:sz="0" w:space="0" w:color="auto"/>
        <w:left w:val="none" w:sz="0" w:space="0" w:color="auto"/>
        <w:bottom w:val="none" w:sz="0" w:space="0" w:color="auto"/>
        <w:right w:val="none" w:sz="0" w:space="0" w:color="auto"/>
      </w:divBdr>
      <w:divsChild>
        <w:div w:id="1115056141">
          <w:marLeft w:val="0"/>
          <w:marRight w:val="0"/>
          <w:marTop w:val="600"/>
          <w:marBottom w:val="600"/>
          <w:divBdr>
            <w:top w:val="none" w:sz="0" w:space="0" w:color="auto"/>
            <w:left w:val="none" w:sz="0" w:space="0" w:color="auto"/>
            <w:bottom w:val="none" w:sz="0" w:space="0" w:color="auto"/>
            <w:right w:val="none" w:sz="0" w:space="0" w:color="auto"/>
          </w:divBdr>
        </w:div>
      </w:divsChild>
    </w:div>
    <w:div w:id="1624537637">
      <w:bodyDiv w:val="1"/>
      <w:marLeft w:val="0"/>
      <w:marRight w:val="0"/>
      <w:marTop w:val="0"/>
      <w:marBottom w:val="0"/>
      <w:divBdr>
        <w:top w:val="none" w:sz="0" w:space="0" w:color="auto"/>
        <w:left w:val="none" w:sz="0" w:space="0" w:color="auto"/>
        <w:bottom w:val="none" w:sz="0" w:space="0" w:color="auto"/>
        <w:right w:val="none" w:sz="0" w:space="0" w:color="auto"/>
      </w:divBdr>
    </w:div>
    <w:div w:id="1902977547">
      <w:bodyDiv w:val="1"/>
      <w:marLeft w:val="0"/>
      <w:marRight w:val="0"/>
      <w:marTop w:val="0"/>
      <w:marBottom w:val="0"/>
      <w:divBdr>
        <w:top w:val="none" w:sz="0" w:space="0" w:color="auto"/>
        <w:left w:val="none" w:sz="0" w:space="0" w:color="auto"/>
        <w:bottom w:val="none" w:sz="0" w:space="0" w:color="auto"/>
        <w:right w:val="none" w:sz="0" w:space="0" w:color="auto"/>
      </w:divBdr>
    </w:div>
    <w:div w:id="1910382402">
      <w:bodyDiv w:val="1"/>
      <w:marLeft w:val="0"/>
      <w:marRight w:val="0"/>
      <w:marTop w:val="0"/>
      <w:marBottom w:val="0"/>
      <w:divBdr>
        <w:top w:val="none" w:sz="0" w:space="0" w:color="auto"/>
        <w:left w:val="none" w:sz="0" w:space="0" w:color="auto"/>
        <w:bottom w:val="none" w:sz="0" w:space="0" w:color="auto"/>
        <w:right w:val="none" w:sz="0" w:space="0" w:color="auto"/>
      </w:divBdr>
    </w:div>
    <w:div w:id="2021932025">
      <w:bodyDiv w:val="1"/>
      <w:marLeft w:val="0"/>
      <w:marRight w:val="0"/>
      <w:marTop w:val="0"/>
      <w:marBottom w:val="0"/>
      <w:divBdr>
        <w:top w:val="none" w:sz="0" w:space="0" w:color="auto"/>
        <w:left w:val="none" w:sz="0" w:space="0" w:color="auto"/>
        <w:bottom w:val="none" w:sz="0" w:space="0" w:color="auto"/>
        <w:right w:val="none" w:sz="0" w:space="0" w:color="auto"/>
      </w:divBdr>
    </w:div>
    <w:div w:id="2128888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F:\Documentos\OneDriveUpoli\OneDrive%20-%20UPOLI%20Universidad%20Polit&#233;cnica%20de%20Nicaragua\Clases\Materias\Estad&#237;stica%20II\Unidad%20Did&#225;ctica%20I.docx"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hyperlink" Target="https://www.fhybea.com/probabilidad_empirica.html" TargetMode="External"/><Relationship Id="rId7" Type="http://schemas.openxmlformats.org/officeDocument/2006/relationships/endnotes" Target="endnotes.xml"/><Relationship Id="rId12" Type="http://schemas.openxmlformats.org/officeDocument/2006/relationships/hyperlink" Target="file:///F:\Documentos\OneDriveUpoli\OneDrive%20-%20UPOLI%20Universidad%20Polit&#233;cnica%20de%20Nicaragua\Clases\Materias\Estad&#237;stica%20II\Unidad%20Did&#225;ctica%20I.docx"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monografias.com/trabajos102/origen-e-importancia-probabilidades/origen-e-importancia-probabilidades.shtml"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https://matemovil.com/probabilidades-ejercicios-resueltos/"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file:///F:\Documentos\OneDriveUpoli\OneDrive%20-%20UPOLI%20Universidad%20Polit&#233;cnica%20de%20Nicaragua\Clases\Materias\Estad&#237;stica%20II\Unidad%20Did&#225;ctica%20I.docx"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F:\Documentos\OneDriveUpoli\OneDrive%20-%20UPOLI%20Universidad%20Polit&#233;cnica%20de%20Nicaragua\Clases\Materias\Estad&#237;stica%20II\Unidad%20Did&#225;ctica%20I.docx" TargetMode="External"/><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www.fhybea.com/regla-de-la-multiplicacion-ejemplos.html" TargetMode="Externa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DBE28-EBFD-4EC6-86D8-A917EFDBD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687</TotalTime>
  <Pages>1</Pages>
  <Words>5870</Words>
  <Characters>32289</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9</cp:revision>
  <cp:lastPrinted>2020-11-02T12:50:00Z</cp:lastPrinted>
  <dcterms:created xsi:type="dcterms:W3CDTF">2020-10-31T02:21:00Z</dcterms:created>
  <dcterms:modified xsi:type="dcterms:W3CDTF">2020-11-02T12:50:00Z</dcterms:modified>
</cp:coreProperties>
</file>
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190F4E" w14:textId="77777777" w:rsidR="00707D5A" w:rsidRDefault="0060361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980224" wp14:editId="0F96CA64">
                <wp:simplePos x="0" y="0"/>
                <wp:positionH relativeFrom="margin">
                  <wp:align>center</wp:align>
                </wp:positionH>
                <wp:positionV relativeFrom="paragraph">
                  <wp:posOffset>-492291</wp:posOffset>
                </wp:positionV>
                <wp:extent cx="4293705" cy="1828800"/>
                <wp:effectExtent l="0" t="0" r="0" b="63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70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56AB5E" w14:textId="77777777" w:rsidR="008069A1" w:rsidRPr="009C3BDE" w:rsidRDefault="0060361B" w:rsidP="008069A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ESCUELA DE INGENIERÍA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1980224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0;margin-top:-38.75pt;width:338.1pt;height:2in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" filled="f" stroked="f">
                <v:textbox style="mso-fit-shape-to-text:t">
                  <w:txbxContent>
                    <w:p w14:paraId="3B56AB5E" w14:textId="77777777" w:rsidR="008069A1" w:rsidRPr="009C3BDE" w:rsidRDefault="0060361B" w:rsidP="008069A1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ESCUELA DE INGENIERÍA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0F27">
        <w:rPr>
          <w:noProof/>
        </w:rPr>
        <w:drawing>
          <wp:anchor distT="0" distB="0" distL="114300" distR="114300" simplePos="0" relativeHeight="251658240" behindDoc="0" locked="0" layoutInCell="1" allowOverlap="1" wp14:anchorId="26DF115B" wp14:editId="56A99E48">
            <wp:simplePos x="0" y="0"/>
            <wp:positionH relativeFrom="page">
              <wp:posOffset>-130628</wp:posOffset>
            </wp:positionH>
            <wp:positionV relativeFrom="paragraph">
              <wp:posOffset>-1231886</wp:posOffset>
            </wp:positionV>
            <wp:extent cx="4815740" cy="10718393"/>
            <wp:effectExtent l="0" t="0" r="4445" b="698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815740" cy="10718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6CF130" w14:textId="77777777" w:rsidR="006F70EF" w:rsidRDefault="006F70EF"/>
    <w:p w14:paraId="326D8DB6" w14:textId="77777777" w:rsidR="006F70EF" w:rsidRDefault="006F70EF"/>
    <w:p w14:paraId="2FE25FB3" w14:textId="77777777" w:rsidR="006F70EF" w:rsidRDefault="009C3BD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2A2246" wp14:editId="1F71A369">
                <wp:simplePos x="0" y="0"/>
                <wp:positionH relativeFrom="margin">
                  <wp:posOffset>-152400</wp:posOffset>
                </wp:positionH>
                <wp:positionV relativeFrom="paragraph">
                  <wp:posOffset>118678</wp:posOffset>
                </wp:positionV>
                <wp:extent cx="6736080" cy="182880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608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F183E0" w14:textId="273D6C37" w:rsidR="00A40210" w:rsidRPr="009C3BDE" w:rsidRDefault="00210A18" w:rsidP="00A4021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Ingeniería del Software II</w:t>
                            </w:r>
                            <w:r w:rsidR="0060361B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2A2246" id="Cuadro de texto 4" o:spid="_x0000_s1027" type="#_x0000_t202" style="position:absolute;left:0;text-align:left;margin-left:-12pt;margin-top:9.35pt;width:530.4pt;height:2in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" filled="f" stroked="f">
                <v:textbox style="mso-fit-shape-to-text:t">
                  <w:txbxContent>
                    <w:p w14:paraId="1CF183E0" w14:textId="273D6C37" w:rsidR="00A40210" w:rsidRPr="009C3BDE" w:rsidRDefault="00210A18" w:rsidP="00A40210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Ingeniería del Software II</w:t>
                      </w:r>
                      <w:r w:rsidR="0060361B" w:rsidRPr="009C3BDE"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7E350A" w14:textId="77777777" w:rsidR="006F70EF" w:rsidRDefault="006F70EF"/>
    <w:p w14:paraId="76C58065" w14:textId="77777777" w:rsidR="006F70EF" w:rsidRDefault="0060361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96ADA9" wp14:editId="60912746">
                <wp:simplePos x="0" y="0"/>
                <wp:positionH relativeFrom="margin">
                  <wp:posOffset>-120316</wp:posOffset>
                </wp:positionH>
                <wp:positionV relativeFrom="paragraph">
                  <wp:posOffset>320842</wp:posOffset>
                </wp:positionV>
                <wp:extent cx="6544945" cy="18288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494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E06409" w14:textId="781C7AEB" w:rsidR="00A162C2" w:rsidRPr="009C3BDE" w:rsidRDefault="00A162C2" w:rsidP="00A162C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</w:t>
                            </w:r>
                            <w:r w:rsidR="00247C36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nidad I</w:t>
                            </w:r>
                            <w:r w:rsidR="00795D89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  <w:bookmarkStart w:id="0" w:name="_GoBack"/>
                            <w:bookmarkEnd w:id="0"/>
                            <w:r w:rsidR="00247C36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: </w:t>
                            </w:r>
                            <w:r w:rsidR="00210A18" w:rsidRPr="00210A18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Estrategias de Pruebas Orientadas a Objetos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96ADA9" id="Cuadro de texto 1" o:spid="_x0000_s1028" type="#_x0000_t202" style="position:absolute;left:0;text-align:left;margin-left:-9.45pt;margin-top:25.25pt;width:515.35pt;height:2in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" filled="f" stroked="f">
                <v:textbox style="mso-fit-shape-to-text:t">
                  <w:txbxContent>
                    <w:p w14:paraId="20E06409" w14:textId="781C7AEB" w:rsidR="00A162C2" w:rsidRPr="009C3BDE" w:rsidRDefault="00A162C2" w:rsidP="00A162C2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</w:t>
                      </w:r>
                      <w:r w:rsidR="00247C36"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nidad I</w:t>
                      </w:r>
                      <w:r w:rsidR="00795D89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V</w:t>
                      </w:r>
                      <w:bookmarkStart w:id="1" w:name="_GoBack"/>
                      <w:bookmarkEnd w:id="1"/>
                      <w:r w:rsidR="00247C36"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: </w:t>
                      </w:r>
                      <w:r w:rsidR="00210A18" w:rsidRPr="00210A18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Estrategias de Pruebas Orientadas a Objetos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DB92A3" w14:textId="77777777" w:rsidR="006F70EF" w:rsidRDefault="006F70EF"/>
    <w:p w14:paraId="2F953914" w14:textId="77777777" w:rsidR="006F70EF" w:rsidRDefault="006F70EF">
      <w:bookmarkStart w:id="2" w:name="_Hlk35863936"/>
      <w:bookmarkEnd w:id="2"/>
    </w:p>
    <w:p w14:paraId="0ABB8125" w14:textId="77777777" w:rsidR="006F70EF" w:rsidRDefault="006F70EF"/>
    <w:p w14:paraId="565629DA" w14:textId="77777777" w:rsidR="006F70EF" w:rsidRDefault="006F70EF"/>
    <w:p w14:paraId="42907FFD" w14:textId="77777777" w:rsidR="006F70EF" w:rsidRDefault="009C3BD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9CA470" wp14:editId="035D27C5">
                <wp:simplePos x="0" y="0"/>
                <wp:positionH relativeFrom="margin">
                  <wp:posOffset>-358842</wp:posOffset>
                </wp:positionH>
                <wp:positionV relativeFrom="paragraph">
                  <wp:posOffset>213360</wp:posOffset>
                </wp:positionV>
                <wp:extent cx="5149215" cy="18288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2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44150E" w14:textId="77777777" w:rsidR="008069A1" w:rsidRPr="009C3BDE" w:rsidRDefault="008069A1" w:rsidP="008069A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Facilitador: Ing. Guillermo Aguirre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9CA470" id="Cuadro de texto 6" o:spid="_x0000_s1029" type="#_x0000_t202" style="position:absolute;left:0;text-align:left;margin-left:-28.25pt;margin-top:16.8pt;width:405.45pt;height:2in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" filled="f" stroked="f">
                <v:textbox style="mso-fit-shape-to-text:t">
                  <w:txbxContent>
                    <w:p w14:paraId="2044150E" w14:textId="77777777" w:rsidR="008069A1" w:rsidRPr="009C3BDE" w:rsidRDefault="008069A1" w:rsidP="008069A1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Facilitador: Ing. Guillermo Aguirre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8AE70D" w14:textId="77777777" w:rsidR="006F70EF" w:rsidRDefault="006F70EF"/>
    <w:p w14:paraId="37CEA4E8" w14:textId="77777777" w:rsidR="006F70EF" w:rsidRDefault="00791AE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CB6432" wp14:editId="40CF8B69">
                <wp:simplePos x="0" y="0"/>
                <wp:positionH relativeFrom="margin">
                  <wp:posOffset>-301404</wp:posOffset>
                </wp:positionH>
                <wp:positionV relativeFrom="paragraph">
                  <wp:posOffset>253365</wp:posOffset>
                </wp:positionV>
                <wp:extent cx="5625548" cy="182880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5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4B56A" w14:textId="77777777" w:rsidR="00791AE5" w:rsidRPr="009C3BDE" w:rsidRDefault="00791AE5" w:rsidP="00D07244">
                            <w:pPr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Tercer año de Ingeniería en Sistemas de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CB6432" id="Cuadro de texto 7" o:spid="_x0000_s1030" type="#_x0000_t202" style="position:absolute;left:0;text-align:left;margin-left:-23.75pt;margin-top:19.95pt;width:442.95pt;height:2in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" filled="f" stroked="f">
                <v:textbox style="mso-fit-shape-to-text:t">
                  <w:txbxContent>
                    <w:p w14:paraId="6694B56A" w14:textId="77777777" w:rsidR="00791AE5" w:rsidRPr="009C3BDE" w:rsidRDefault="00791AE5" w:rsidP="00D07244">
                      <w:pPr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Tercer año de Ingeniería en Sistemas de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992131" w14:textId="77777777" w:rsidR="00C76AC3" w:rsidRDefault="00C76AC3"/>
    <w:p w14:paraId="469AFE29" w14:textId="77777777" w:rsidR="00C76AC3" w:rsidRDefault="00C76AC3"/>
    <w:p w14:paraId="43154EED" w14:textId="77777777" w:rsidR="00C76AC3" w:rsidRDefault="00C76AC3"/>
    <w:p w14:paraId="2381A062" w14:textId="77777777" w:rsidR="00C76AC3" w:rsidRDefault="00C76AC3"/>
    <w:p w14:paraId="3EF2919D" w14:textId="77777777" w:rsidR="00C76AC3" w:rsidRDefault="00C76AC3"/>
    <w:p w14:paraId="7AC90ED8" w14:textId="77777777" w:rsidR="00C76AC3" w:rsidRDefault="00C76AC3"/>
    <w:p w14:paraId="0E4B7A5E" w14:textId="77777777" w:rsidR="00C76AC3" w:rsidRDefault="00C76AC3"/>
    <w:p w14:paraId="00A23268" w14:textId="77777777" w:rsidR="00C76AC3" w:rsidRDefault="00C76AC3"/>
    <w:p w14:paraId="6974737B" w14:textId="77777777" w:rsidR="00C76AC3" w:rsidRDefault="00C76AC3"/>
    <w:p w14:paraId="337F1C43" w14:textId="77777777" w:rsidR="00C76AC3" w:rsidRDefault="00C76AC3"/>
    <w:p w14:paraId="2E6C0ED5" w14:textId="77777777" w:rsidR="00C76AC3" w:rsidRDefault="00C76AC3"/>
    <w:p w14:paraId="0281C8B7" w14:textId="77777777" w:rsidR="00C76AC3" w:rsidRDefault="00C76AC3"/>
    <w:p w14:paraId="47FDC4F5" w14:textId="77777777" w:rsidR="00C76AC3" w:rsidRDefault="00C76AC3"/>
    <w:p w14:paraId="6D79D8D9" w14:textId="77777777" w:rsidR="00C76AC3" w:rsidRDefault="00C76AC3"/>
    <w:p w14:paraId="7680F89C" w14:textId="77777777" w:rsidR="00E663C7" w:rsidRDefault="00E663C7">
      <w:pPr>
        <w:sectPr w:rsidR="00E663C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CCE7B92" w14:textId="77777777" w:rsidR="00C76AC3" w:rsidRDefault="00C76AC3"/>
    <w:p w14:paraId="28677678" w14:textId="77777777" w:rsidR="00C76AC3" w:rsidRDefault="00C76AC3"/>
    <w:p w14:paraId="243898AF" w14:textId="77777777" w:rsidR="00D8672B" w:rsidRDefault="00D8672B"/>
    <w:p w14:paraId="2A46492B" w14:textId="77777777" w:rsidR="0066361A" w:rsidRDefault="0066361A" w:rsidP="0066361A">
      <w:pPr>
        <w:pStyle w:val="Ttulo1"/>
        <w:rPr>
          <w:color w:val="000000"/>
        </w:rPr>
      </w:pPr>
      <w:r>
        <w:t>Modelos de Pruebas AOO y DOO</w:t>
      </w:r>
    </w:p>
    <w:p w14:paraId="6571B70F" w14:textId="77777777" w:rsidR="0066361A" w:rsidRDefault="0066361A" w:rsidP="00F73999">
      <w:pPr>
        <w:pStyle w:val="Ttulo2"/>
      </w:pPr>
      <w:r>
        <w:t>Corrección de los modelos</w:t>
      </w:r>
    </w:p>
    <w:p w14:paraId="56889C61" w14:textId="77777777" w:rsidR="0066361A" w:rsidRDefault="0066361A" w:rsidP="00F73999">
      <w:pPr>
        <w:pStyle w:val="Ttulo2"/>
      </w:pPr>
      <w:r>
        <w:t>Consistencias de los modelos</w:t>
      </w:r>
    </w:p>
    <w:p w14:paraId="51E41E96" w14:textId="77777777" w:rsidR="0066361A" w:rsidRDefault="0066361A" w:rsidP="0066361A">
      <w:pPr>
        <w:pStyle w:val="Ttulo1"/>
        <w:rPr>
          <w:color w:val="000000"/>
        </w:rPr>
      </w:pPr>
      <w:r>
        <w:t>Estrategias de Pruebas OO</w:t>
      </w:r>
    </w:p>
    <w:p w14:paraId="3776492B" w14:textId="77777777" w:rsidR="0066361A" w:rsidRDefault="0066361A" w:rsidP="00F73999">
      <w:pPr>
        <w:pStyle w:val="Ttulo2"/>
      </w:pPr>
      <w:r>
        <w:t>Prueba de unidad en el contexto OO</w:t>
      </w:r>
    </w:p>
    <w:p w14:paraId="4FE1C6F2" w14:textId="77777777" w:rsidR="0066361A" w:rsidRDefault="0066361A" w:rsidP="00F73999">
      <w:pPr>
        <w:pStyle w:val="Ttulo2"/>
      </w:pPr>
      <w:r>
        <w:t>Prueba de integración en el contexto OO</w:t>
      </w:r>
    </w:p>
    <w:p w14:paraId="239A00F7" w14:textId="77777777" w:rsidR="0066361A" w:rsidRDefault="0066361A" w:rsidP="00F73999">
      <w:pPr>
        <w:pStyle w:val="Ttulo2"/>
      </w:pPr>
      <w:r>
        <w:t>Prueba de validación en un contexto OO</w:t>
      </w:r>
    </w:p>
    <w:p w14:paraId="6623CF68" w14:textId="77777777" w:rsidR="0066361A" w:rsidRDefault="0066361A" w:rsidP="0066361A">
      <w:pPr>
        <w:pStyle w:val="Ttulo1"/>
        <w:rPr>
          <w:color w:val="000000"/>
        </w:rPr>
      </w:pPr>
      <w:r>
        <w:t>Diseño de casos de prueba para software OO</w:t>
      </w:r>
    </w:p>
    <w:p w14:paraId="06D8B428" w14:textId="77777777" w:rsidR="0066361A" w:rsidRDefault="0066361A" w:rsidP="00F73999">
      <w:pPr>
        <w:pStyle w:val="Ttulo2"/>
      </w:pPr>
      <w:r>
        <w:t>Pruebas basadas en fallos</w:t>
      </w:r>
    </w:p>
    <w:p w14:paraId="4284212C" w14:textId="77777777" w:rsidR="0066361A" w:rsidRDefault="0066361A" w:rsidP="00F73999">
      <w:pPr>
        <w:pStyle w:val="Ttulo2"/>
      </w:pPr>
      <w:r>
        <w:t>Casos de pruebas y jerarquía de clases</w:t>
      </w:r>
    </w:p>
    <w:p w14:paraId="61F96921" w14:textId="77777777" w:rsidR="0066361A" w:rsidRDefault="0066361A" w:rsidP="0066361A">
      <w:pPr>
        <w:pStyle w:val="Ttulo1"/>
        <w:rPr>
          <w:color w:val="000000"/>
        </w:rPr>
      </w:pPr>
      <w:r>
        <w:t>Métodos de prueba aplicables al nivel de clase</w:t>
      </w:r>
    </w:p>
    <w:p w14:paraId="3842F027" w14:textId="77777777" w:rsidR="0066361A" w:rsidRDefault="0066361A" w:rsidP="00F73999">
      <w:pPr>
        <w:pStyle w:val="Ttulo2"/>
      </w:pPr>
      <w:r>
        <w:t>Pruebas aleatorias para clases OO</w:t>
      </w:r>
    </w:p>
    <w:p w14:paraId="7B03E7D9" w14:textId="77777777" w:rsidR="0066361A" w:rsidRDefault="0066361A" w:rsidP="00F73999">
      <w:pPr>
        <w:pStyle w:val="Ttulo2"/>
      </w:pPr>
      <w:r>
        <w:t>Pruebas de partición al nivel de clase</w:t>
      </w:r>
    </w:p>
    <w:p w14:paraId="5FE26E4F" w14:textId="77777777" w:rsidR="0066361A" w:rsidRDefault="0066361A" w:rsidP="0066361A">
      <w:pPr>
        <w:pStyle w:val="Ttulo1"/>
        <w:rPr>
          <w:color w:val="000000"/>
        </w:rPr>
      </w:pPr>
      <w:r>
        <w:t>Diseño de casos de prueba interclases</w:t>
      </w:r>
    </w:p>
    <w:p w14:paraId="0CAEBDEB" w14:textId="77777777" w:rsidR="0066361A" w:rsidRDefault="0066361A" w:rsidP="00F73999">
      <w:pPr>
        <w:pStyle w:val="Ttulo2"/>
      </w:pPr>
      <w:r>
        <w:t>Pruebas de clases múltiples</w:t>
      </w:r>
    </w:p>
    <w:p w14:paraId="26B8A575" w14:textId="77777777" w:rsidR="0066361A" w:rsidRDefault="0066361A" w:rsidP="00F73999">
      <w:pPr>
        <w:pStyle w:val="Ttulo2"/>
      </w:pPr>
      <w:r>
        <w:t>Pruebas derivadas de modelo de comportamiento</w:t>
      </w:r>
    </w:p>
    <w:p w14:paraId="14B03F1E" w14:textId="77777777" w:rsidR="00D8672B" w:rsidRDefault="00D8672B"/>
    <w:p w14:paraId="48720B8F" w14:textId="77777777" w:rsidR="00D8672B" w:rsidRDefault="00D8672B" w:rsidP="00D8672B">
      <w:pPr>
        <w:rPr>
          <w:lang w:val="es-NI"/>
        </w:rPr>
      </w:pPr>
    </w:p>
    <w:p w14:paraId="5A32467D" w14:textId="77777777" w:rsidR="00174C9E" w:rsidRDefault="00174C9E" w:rsidP="00D8672B">
      <w:pPr>
        <w:rPr>
          <w:lang w:val="es-NI"/>
        </w:rPr>
      </w:pPr>
    </w:p>
    <w:p w14:paraId="55C70592" w14:textId="77777777" w:rsidR="00174C9E" w:rsidRDefault="00174C9E" w:rsidP="00D8672B">
      <w:pPr>
        <w:rPr>
          <w:lang w:val="es-NI"/>
        </w:rPr>
      </w:pPr>
    </w:p>
    <w:p w14:paraId="4F2D9BEA" w14:textId="77777777" w:rsidR="00174C9E" w:rsidRPr="00D8672B" w:rsidRDefault="00174C9E" w:rsidP="00D8672B">
      <w:pPr>
        <w:rPr>
          <w:lang w:val="es-NI"/>
        </w:rPr>
      </w:pPr>
    </w:p>
    <w:p w14:paraId="23C32CBD" w14:textId="77777777" w:rsidR="00C76AC3" w:rsidRDefault="00C76AC3"/>
    <w:sectPr w:rsidR="00C76AC3" w:rsidSect="00740A89">
      <w:headerReference w:type="default" r:id="rId10"/>
      <w:footerReference w:type="default" r:id="rId11"/>
      <w:pgSz w:w="12240" w:h="15840"/>
      <w:pgMar w:top="1418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EB5B61" w14:textId="77777777" w:rsidR="0066361A" w:rsidRDefault="0066361A" w:rsidP="00D0081F">
      <w:pPr>
        <w:spacing w:after="0"/>
      </w:pPr>
      <w:r>
        <w:separator/>
      </w:r>
    </w:p>
  </w:endnote>
  <w:endnote w:type="continuationSeparator" w:id="0">
    <w:p w14:paraId="6E0D9932" w14:textId="77777777" w:rsidR="0066361A" w:rsidRDefault="0066361A" w:rsidP="00D008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CA834E" w14:textId="77777777" w:rsidR="005746B3" w:rsidRDefault="00A15102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9428343" wp14:editId="57B2673F">
              <wp:simplePos x="0" y="0"/>
              <wp:positionH relativeFrom="margin">
                <wp:align>left</wp:align>
              </wp:positionH>
              <wp:positionV relativeFrom="paragraph">
                <wp:posOffset>-81943</wp:posOffset>
              </wp:positionV>
              <wp:extent cx="2637790" cy="255905"/>
              <wp:effectExtent l="0" t="0" r="0" b="1905"/>
              <wp:wrapNone/>
              <wp:docPr id="14" name="Cuadro de tex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779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E71A84" w14:textId="77777777" w:rsidR="00A15102" w:rsidRPr="00A15102" w:rsidRDefault="00A15102" w:rsidP="00A15102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:lang w:val="es-NI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:lang w:val="es-NI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Facilitador: Ing. Guillermo Aguirre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428343" id="_x0000_t202" coordsize="21600,21600" o:spt="202" path="m,l,21600r21600,l21600,xe">
              <v:stroke joinstyle="miter"/>
              <v:path gradientshapeok="t" o:connecttype="rect"/>
            </v:shapetype>
            <v:shape id="Cuadro de texto 14" o:spid="_x0000_s1032" type="#_x0000_t202" style="position:absolute;left:0;text-align:left;margin-left:0;margin-top:-6.45pt;width:207.7pt;height:20.15pt;z-index:25166745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" filled="f" stroked="f">
              <v:textbox style="mso-fit-shape-to-text:t">
                <w:txbxContent>
                  <w:p w14:paraId="75E71A84" w14:textId="77777777" w:rsidR="00A15102" w:rsidRPr="00A15102" w:rsidRDefault="00A15102" w:rsidP="00A15102">
                    <w:pPr>
                      <w:pStyle w:val="Piedepgina"/>
                      <w:jc w:val="center"/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:lang w:val="es-NI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:lang w:val="es-NI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Facilitador: Ing. Guillermo Aguirre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22FC7C8" wp14:editId="2E103313">
              <wp:simplePos x="0" y="0"/>
              <wp:positionH relativeFrom="column">
                <wp:posOffset>4439616</wp:posOffset>
              </wp:positionH>
              <wp:positionV relativeFrom="paragraph">
                <wp:posOffset>-71451</wp:posOffset>
              </wp:positionV>
              <wp:extent cx="7761605" cy="829310"/>
              <wp:effectExtent l="0" t="0" r="0" b="0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61605" cy="829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D547C3" w14:textId="77777777" w:rsidR="00A15102" w:rsidRPr="00A15102" w:rsidRDefault="00A15102" w:rsidP="00A15102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Página 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PAGE  \* Arabic  \* MERGEFORMAT</w:instrTex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de 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NUMPAGES  \* Arabic  \* MERGEFORMAT</w:instrTex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2FC7C8" id="Cuadro de texto 13" o:spid="_x0000_s1033" type="#_x0000_t202" style="position:absolute;left:0;text-align:left;margin-left:349.6pt;margin-top:-5.65pt;width:611.15pt;height:65.3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" filled="f" stroked="f">
              <v:textbox style="mso-fit-shape-to-text:t">
                <w:txbxContent>
                  <w:p w14:paraId="69D547C3" w14:textId="77777777" w:rsidR="00A15102" w:rsidRPr="00A15102" w:rsidRDefault="00A15102" w:rsidP="00A15102">
                    <w:pPr>
                      <w:pStyle w:val="Piedepgina"/>
                      <w:jc w:val="center"/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Página 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>PAGE  \* Arabic  \* MERGEFORMAT</w:instrTex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1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de 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>NUMPAGES  \* Arabic  \* MERGEFORMAT</w:instrTex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5746B3">
      <w:rPr>
        <w:noProof/>
      </w:rPr>
      <w:drawing>
        <wp:anchor distT="0" distB="0" distL="114300" distR="114300" simplePos="0" relativeHeight="251660288" behindDoc="1" locked="0" layoutInCell="1" allowOverlap="1" wp14:anchorId="3E843DA3" wp14:editId="723D78F8">
          <wp:simplePos x="0" y="0"/>
          <wp:positionH relativeFrom="page">
            <wp:align>right</wp:align>
          </wp:positionH>
          <wp:positionV relativeFrom="paragraph">
            <wp:posOffset>-124460</wp:posOffset>
          </wp:positionV>
          <wp:extent cx="7761605" cy="829310"/>
          <wp:effectExtent l="0" t="0" r="0" b="8890"/>
          <wp:wrapTight wrapText="bothSides">
            <wp:wrapPolygon edited="0">
              <wp:start x="0" y="0"/>
              <wp:lineTo x="0" y="496"/>
              <wp:lineTo x="18396" y="7939"/>
              <wp:lineTo x="0" y="10916"/>
              <wp:lineTo x="0" y="21335"/>
              <wp:lineTo x="21524" y="21335"/>
              <wp:lineTo x="21524" y="0"/>
              <wp:lineTo x="0" y="0"/>
            </wp:wrapPolygon>
          </wp:wrapTight>
          <wp:docPr id="10" name="Imagen 10" descr="Imagen que contiene rojo, tabla, negro, grande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2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761605" cy="829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5DAA09" w14:textId="77777777" w:rsidR="0066361A" w:rsidRDefault="0066361A" w:rsidP="00D0081F">
      <w:pPr>
        <w:spacing w:after="0"/>
      </w:pPr>
      <w:r>
        <w:separator/>
      </w:r>
    </w:p>
  </w:footnote>
  <w:footnote w:type="continuationSeparator" w:id="0">
    <w:p w14:paraId="6987DF7C" w14:textId="77777777" w:rsidR="0066361A" w:rsidRDefault="0066361A" w:rsidP="00D008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AC69F" w14:textId="77777777" w:rsidR="005746B3" w:rsidRDefault="00EE369E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D409937" wp14:editId="4242C15A">
          <wp:simplePos x="0" y="0"/>
          <wp:positionH relativeFrom="page">
            <wp:align>right</wp:align>
          </wp:positionH>
          <wp:positionV relativeFrom="paragraph">
            <wp:posOffset>-430530</wp:posOffset>
          </wp:positionV>
          <wp:extent cx="7771130" cy="1003300"/>
          <wp:effectExtent l="0" t="0" r="1270" b="6350"/>
          <wp:wrapTight wrapText="bothSides">
            <wp:wrapPolygon edited="0">
              <wp:start x="0" y="0"/>
              <wp:lineTo x="0" y="21327"/>
              <wp:lineTo x="21551" y="21327"/>
              <wp:lineTo x="847" y="19686"/>
              <wp:lineTo x="3336" y="13124"/>
              <wp:lineTo x="21551" y="10253"/>
              <wp:lineTo x="21551" y="0"/>
              <wp:lineTo x="0" y="0"/>
            </wp:wrapPolygon>
          </wp:wrapTight>
          <wp:docPr id="9" name="Imagen 9" descr="Imagen que contiene monitor, negro, rojo, grande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2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771130" cy="1003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06287" wp14:editId="27D09DCD">
              <wp:simplePos x="0" y="0"/>
              <wp:positionH relativeFrom="margin">
                <wp:posOffset>773430</wp:posOffset>
              </wp:positionH>
              <wp:positionV relativeFrom="paragraph">
                <wp:posOffset>88486</wp:posOffset>
              </wp:positionV>
              <wp:extent cx="5612130" cy="829310"/>
              <wp:effectExtent l="0" t="0" r="0" b="7620"/>
              <wp:wrapNone/>
              <wp:docPr id="11" name="Cuadro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2130" cy="829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A8F2B8" w14:textId="77777777" w:rsidR="007E6360" w:rsidRPr="003E6920" w:rsidRDefault="007E6360" w:rsidP="007E6360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b/>
                              <w:noProof/>
                              <w:color w:val="FF2626" w:themeColor="text1" w:themeTint="D9"/>
                              <w:sz w:val="28"/>
                              <w:szCs w:val="28"/>
                              <w:lang w:val="es-NI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3E6920">
                            <w:rPr>
                              <w:rFonts w:ascii="Verdana" w:hAnsi="Verdana"/>
                              <w:b/>
                              <w:noProof/>
                              <w:color w:val="FF2626" w:themeColor="text1" w:themeTint="D9"/>
                              <w:sz w:val="28"/>
                              <w:szCs w:val="28"/>
                              <w:lang w:val="es-NI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Elementos Esenciales de un Ordenador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006287"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31" type="#_x0000_t202" style="position:absolute;left:0;text-align:left;margin-left:60.9pt;margin-top:6.95pt;width:441.9pt;height:65.3pt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" filled="f" stroked="f">
              <v:textbox style="mso-fit-shape-to-text:t">
                <w:txbxContent>
                  <w:p w14:paraId="14A8F2B8" w14:textId="77777777" w:rsidR="007E6360" w:rsidRPr="003E6920" w:rsidRDefault="007E6360" w:rsidP="007E6360">
                    <w:pPr>
                      <w:pStyle w:val="Piedepgina"/>
                      <w:jc w:val="center"/>
                      <w:rPr>
                        <w:rFonts w:ascii="Verdana" w:hAnsi="Verdana"/>
                        <w:b/>
                        <w:noProof/>
                        <w:color w:val="FF2626" w:themeColor="text1" w:themeTint="D9"/>
                        <w:sz w:val="28"/>
                        <w:szCs w:val="28"/>
                        <w:lang w:val="es-NI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3E6920">
                      <w:rPr>
                        <w:rFonts w:ascii="Verdana" w:hAnsi="Verdana"/>
                        <w:b/>
                        <w:noProof/>
                        <w:color w:val="FF2626" w:themeColor="text1" w:themeTint="D9"/>
                        <w:sz w:val="28"/>
                        <w:szCs w:val="28"/>
                        <w:lang w:val="es-NI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Elementos Esenciales de un Ordenador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attachedTemplate r:id="rId1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61A"/>
    <w:rsid w:val="00020CF1"/>
    <w:rsid w:val="00174C9E"/>
    <w:rsid w:val="00182B9A"/>
    <w:rsid w:val="00210A18"/>
    <w:rsid w:val="00232293"/>
    <w:rsid w:val="00247C36"/>
    <w:rsid w:val="0034061E"/>
    <w:rsid w:val="003E6920"/>
    <w:rsid w:val="0045346C"/>
    <w:rsid w:val="00500F27"/>
    <w:rsid w:val="005746B3"/>
    <w:rsid w:val="0060361B"/>
    <w:rsid w:val="0066361A"/>
    <w:rsid w:val="006A6883"/>
    <w:rsid w:val="006B6105"/>
    <w:rsid w:val="006F70EF"/>
    <w:rsid w:val="00740A89"/>
    <w:rsid w:val="00791AE5"/>
    <w:rsid w:val="00795D89"/>
    <w:rsid w:val="007E6360"/>
    <w:rsid w:val="0080649A"/>
    <w:rsid w:val="008069A1"/>
    <w:rsid w:val="00891D18"/>
    <w:rsid w:val="008B0A58"/>
    <w:rsid w:val="0093441C"/>
    <w:rsid w:val="009C3BDE"/>
    <w:rsid w:val="00A15102"/>
    <w:rsid w:val="00A162C2"/>
    <w:rsid w:val="00A40210"/>
    <w:rsid w:val="00A732C0"/>
    <w:rsid w:val="00AD41D8"/>
    <w:rsid w:val="00C27E17"/>
    <w:rsid w:val="00C76AC3"/>
    <w:rsid w:val="00D0081F"/>
    <w:rsid w:val="00D07244"/>
    <w:rsid w:val="00D8672B"/>
    <w:rsid w:val="00E61119"/>
    <w:rsid w:val="00E663C7"/>
    <w:rsid w:val="00EE369E"/>
    <w:rsid w:val="00F11392"/>
    <w:rsid w:val="00F7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6266EF0F"/>
  <w15:chartTrackingRefBased/>
  <w15:docId w15:val="{0BC8514E-1A37-4FE4-B426-9D90BEF77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11392"/>
    <w:pPr>
      <w:spacing w:before="60" w:after="60" w:line="240" w:lineRule="auto"/>
      <w:jc w:val="both"/>
    </w:pPr>
    <w:rPr>
      <w:rFonts w:ascii="Arial" w:hAnsi="Arial"/>
      <w:sz w:val="24"/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74C9E"/>
    <w:pPr>
      <w:keepNext/>
      <w:keepLines/>
      <w:spacing w:after="0"/>
      <w:jc w:val="center"/>
      <w:outlineLvl w:val="1"/>
    </w:pPr>
    <w:rPr>
      <w:rFonts w:eastAsiaTheme="majorEastAsia" w:cstheme="majorBidi"/>
      <w:b/>
      <w:szCs w:val="26"/>
      <w:lang w:val="es-NI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1392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74C9E"/>
    <w:rPr>
      <w:rFonts w:ascii="Arial" w:eastAsiaTheme="majorEastAsia" w:hAnsi="Arial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rPr>
      <w:rFonts w:asciiTheme="majorHAnsi" w:hAnsiTheme="majorHAnsi"/>
      <w:i/>
      <w:color w:val="FF6566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FF6566" w:themeColor="accen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D0081F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0081F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0081F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081F"/>
    <w:rPr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1392"/>
    <w:rPr>
      <w:rFonts w:ascii="Arial" w:eastAsiaTheme="majorEastAsia" w:hAnsi="Arial" w:cstheme="majorBidi"/>
      <w:b/>
      <w:sz w:val="24"/>
      <w:szCs w:val="24"/>
      <w:lang w:val="es-ES"/>
    </w:rPr>
  </w:style>
  <w:style w:type="paragraph" w:styleId="Sinespaciado">
    <w:name w:val="No Spacing"/>
    <w:uiPriority w:val="1"/>
    <w:qFormat/>
    <w:rsid w:val="0066361A"/>
    <w:pPr>
      <w:spacing w:after="0" w:line="240" w:lineRule="auto"/>
      <w:jc w:val="both"/>
    </w:pPr>
    <w:rPr>
      <w:rFonts w:ascii="Arial" w:hAnsi="Arial"/>
      <w:sz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upoli%20formato%20documento%20oficial.dotx" TargetMode="External"/></Relationships>
</file>

<file path=word/theme/theme1.xml><?xml version="1.0" encoding="utf-8"?>
<a:theme xmlns:a="http://schemas.openxmlformats.org/drawingml/2006/main" name="Tema de Office">
  <a:themeElements>
    <a:clrScheme name="Upoli">
      <a:dk1>
        <a:srgbClr val="FF0000"/>
      </a:dk1>
      <a:lt1>
        <a:sysClr val="window" lastClr="FFFFFF"/>
      </a:lt1>
      <a:dk2>
        <a:srgbClr val="600000"/>
      </a:dk2>
      <a:lt2>
        <a:srgbClr val="E7E6E6"/>
      </a:lt2>
      <a:accent1>
        <a:srgbClr val="FF6566"/>
      </a:accent1>
      <a:accent2>
        <a:srgbClr val="C00000"/>
      </a:accent2>
      <a:accent3>
        <a:srgbClr val="A5A5A5"/>
      </a:accent3>
      <a:accent4>
        <a:srgbClr val="D8D8D8"/>
      </a:accent4>
      <a:accent5>
        <a:srgbClr val="BFBFBF"/>
      </a:accent5>
      <a:accent6>
        <a:srgbClr val="E50F0F"/>
      </a:accent6>
      <a:hlink>
        <a:srgbClr val="FF6566"/>
      </a:hlink>
      <a:folHlink>
        <a:srgbClr val="E0836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1" ma:contentTypeDescription="Create a new document." ma:contentTypeScope="" ma:versionID="efdc31164da49202608a0dc39f4bb263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b13a574dc0c6a34740c2530eac2eb25d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2E5244-C8B7-475D-8F1D-58BA25B937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0E6D22-84FC-4E78-9A0F-0139E718A7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ABFD30-A9C2-4492-8401-C9D52E75AFDE}">
  <ds:schemaRefs>
    <ds:schemaRef ds:uri="4608b1a4-6008-49c0-85d3-704a55b4f31d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e78cd964-bcde-446a-be9b-a906f90c623a"/>
    <ds:schemaRef ds:uri="http://www.w3.org/XML/1998/namespace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upoli formato documento oficial.dotx</Template>
  <TotalTime>11</TotalTime>
  <Pages>2</Pages>
  <Words>93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AntonioAguirre</cp:lastModifiedBy>
  <cp:revision>4</cp:revision>
  <cp:lastPrinted>2020-03-23T20:25:00Z</cp:lastPrinted>
  <dcterms:created xsi:type="dcterms:W3CDTF">2020-04-27T22:38:00Z</dcterms:created>
  <dcterms:modified xsi:type="dcterms:W3CDTF">2020-04-28T00:06:00Z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
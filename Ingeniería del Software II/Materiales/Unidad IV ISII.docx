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25C2D" w14:textId="77777777" w:rsidR="00F43320" w:rsidRDefault="00B0400E">
      <w:r>
        <w:rPr>
          <w:noProof/>
        </w:rPr>
        <w:drawing>
          <wp:anchor distT="0" distB="0" distL="114300" distR="114300" simplePos="0" relativeHeight="251651072" behindDoc="0" locked="0" layoutInCell="1" allowOverlap="1" wp14:anchorId="7E6C37B4" wp14:editId="18A1DF77">
            <wp:simplePos x="0" y="0"/>
            <wp:positionH relativeFrom="column">
              <wp:posOffset>-99060</wp:posOffset>
            </wp:positionH>
            <wp:positionV relativeFrom="paragraph">
              <wp:posOffset>271145</wp:posOffset>
            </wp:positionV>
            <wp:extent cx="3581400" cy="1166503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37" cy="116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6D61C" w14:textId="77777777" w:rsidR="00F43320" w:rsidRDefault="00F43320"/>
    <w:p w14:paraId="7400A6A5" w14:textId="77777777" w:rsidR="00F43320" w:rsidRDefault="00F43320"/>
    <w:p w14:paraId="5805FACE" w14:textId="77777777" w:rsidR="00F43320" w:rsidRDefault="00F43320"/>
    <w:p w14:paraId="78739C34" w14:textId="77777777" w:rsidR="00F43320" w:rsidRDefault="00F43320"/>
    <w:p w14:paraId="063C8243" w14:textId="77777777" w:rsidR="00F43320" w:rsidRDefault="00F43320"/>
    <w:p w14:paraId="5A5DF21F" w14:textId="77777777" w:rsidR="00F43320" w:rsidRDefault="00F43320"/>
    <w:p w14:paraId="611E686D" w14:textId="77777777" w:rsidR="00F43320" w:rsidRDefault="00F43320"/>
    <w:p w14:paraId="6698FD47" w14:textId="77777777" w:rsidR="00F43320" w:rsidRDefault="00F43320"/>
    <w:p w14:paraId="16398B46" w14:textId="77777777" w:rsidR="00F43320" w:rsidRDefault="006D7C25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1506A170" wp14:editId="3A6C0AEC">
                <wp:simplePos x="0" y="0"/>
                <wp:positionH relativeFrom="column">
                  <wp:posOffset>1991995</wp:posOffset>
                </wp:positionH>
                <wp:positionV relativeFrom="paragraph">
                  <wp:posOffset>39370</wp:posOffset>
                </wp:positionV>
                <wp:extent cx="357124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7124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8529A9" w14:textId="77777777" w:rsidR="000446AD" w:rsidRPr="0028133E" w:rsidRDefault="000446AD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 w:rsidRPr="0028133E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06A170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156.85pt;margin-top:3.1pt;width:281.2pt;height:4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" filled="f" stroked="f">
                <v:stroke joinstyle="round"/>
                <o:lock v:ext="edit" shapetype="t"/>
                <v:textbox style="mso-fit-shape-to-text:t">
                  <w:txbxContent>
                    <w:p w14:paraId="248529A9" w14:textId="77777777" w:rsidR="000446AD" w:rsidRPr="0028133E" w:rsidRDefault="000446AD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 w:rsidRPr="0028133E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8A0C749" w14:textId="77777777" w:rsidR="00F43320" w:rsidRDefault="00F43320"/>
    <w:p w14:paraId="0B0A009B" w14:textId="77777777" w:rsidR="00F43320" w:rsidRDefault="00F43320"/>
    <w:p w14:paraId="19C5FFEB" w14:textId="77777777" w:rsidR="00F43320" w:rsidRDefault="003E0D37">
      <w:r w:rsidRPr="0070212E">
        <w:rPr>
          <w:noProof/>
          <w:color w:val="0000FF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DEBD347" wp14:editId="3B1538F0">
                <wp:simplePos x="0" y="0"/>
                <wp:positionH relativeFrom="column">
                  <wp:posOffset>2039620</wp:posOffset>
                </wp:positionH>
                <wp:positionV relativeFrom="paragraph">
                  <wp:posOffset>167640</wp:posOffset>
                </wp:positionV>
                <wp:extent cx="3528000" cy="198000"/>
                <wp:effectExtent l="0" t="0" r="0" b="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28000" cy="198000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30C9B3" id="Grupo 3" o:spid="_x0000_s1026" style="position:absolute;margin-left:160.6pt;margin-top:13.2pt;width:277.8pt;height:15.6pt;z-index:251653120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8nGwwAAANoAAAAPAAAAZHJzL2Rvd25yZXYueG1sRI9Pi8Iw&#10;FMTvC36H8AQvy5oqIt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wefJxsMAAADaAAAADwAA&#10;AAAAAAAAAAAAAAAHAgAAZHJzL2Rvd25yZXYueG1sUEsFBgAAAAADAAMAtwAAAPcCAAAAAA==&#10;" fillcolor="#c00000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" fillcolor="#041c7b" stroked="f"/>
              </v:group>
            </w:pict>
          </mc:Fallback>
        </mc:AlternateContent>
      </w:r>
    </w:p>
    <w:p w14:paraId="5BF7AA65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836297A" wp14:editId="03693193">
                <wp:simplePos x="0" y="0"/>
                <wp:positionH relativeFrom="column">
                  <wp:posOffset>164678</wp:posOffset>
                </wp:positionH>
                <wp:positionV relativeFrom="paragraph">
                  <wp:posOffset>95021</wp:posOffset>
                </wp:positionV>
                <wp:extent cx="5344625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4625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B8A19" w14:textId="0C7404E9" w:rsidR="00F43320" w:rsidRPr="005E6C17" w:rsidRDefault="001F39C8" w:rsidP="00EF5DC0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1F39C8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Gestión de Proyectos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, Unidad </w:t>
                            </w:r>
                            <w:r w:rsidR="00412863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BB6A18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542DA318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36297A" id="Cuadro de texto 7" o:spid="_x0000_s1027" type="#_x0000_t202" style="position:absolute;left:0;text-align:left;margin-left:12.95pt;margin-top:7.5pt;width:420.85pt;height:81.9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" filled="f" stroked="f">
                <v:textbox>
                  <w:txbxContent>
                    <w:p w14:paraId="313B8A19" w14:textId="0C7404E9" w:rsidR="00F43320" w:rsidRPr="005E6C17" w:rsidRDefault="001F39C8" w:rsidP="00EF5DC0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1F39C8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Gestión de Proyectos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, Unidad </w:t>
                      </w:r>
                      <w:r w:rsidR="00412863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BB6A18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542DA318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4750BE3B" w14:textId="77777777" w:rsidR="00F43320" w:rsidRDefault="00F43320"/>
    <w:p w14:paraId="7F9EB998" w14:textId="77777777" w:rsidR="005B0B82" w:rsidRDefault="005B0B82"/>
    <w:p w14:paraId="0742E619" w14:textId="77777777" w:rsidR="005B0B82" w:rsidRDefault="005B0B82"/>
    <w:p w14:paraId="2C81F386" w14:textId="77777777" w:rsidR="005B0B82" w:rsidRDefault="005B0B82"/>
    <w:p w14:paraId="10681621" w14:textId="77777777" w:rsidR="005B0B82" w:rsidRDefault="005B0B82"/>
    <w:p w14:paraId="0425972E" w14:textId="77777777" w:rsidR="005B0B82" w:rsidRDefault="005B0B82"/>
    <w:p w14:paraId="3125731D" w14:textId="77777777" w:rsidR="005B0B82" w:rsidRDefault="005B0B82"/>
    <w:p w14:paraId="04BDEA3E" w14:textId="77777777" w:rsidR="005B0B82" w:rsidRDefault="005B0B82"/>
    <w:p w14:paraId="04D003AD" w14:textId="77777777" w:rsidR="005B0B82" w:rsidRDefault="005B0B82"/>
    <w:p w14:paraId="3B29AB56" w14:textId="77777777" w:rsidR="005B0B82" w:rsidRDefault="005B0B82"/>
    <w:p w14:paraId="489ED184" w14:textId="77777777" w:rsidR="005B0B82" w:rsidRDefault="005B0B82"/>
    <w:p w14:paraId="0FD8958A" w14:textId="77777777" w:rsidR="005B0B82" w:rsidRDefault="005B0B82"/>
    <w:p w14:paraId="02ED87C8" w14:textId="77777777" w:rsidR="00636C8A" w:rsidRDefault="00636C8A"/>
    <w:p w14:paraId="6D7EC36B" w14:textId="77777777" w:rsidR="00A66A79" w:rsidRDefault="00A66A79">
      <w:pPr>
        <w:sectPr w:rsidR="00A66A79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331BCFD1" w14:textId="77777777" w:rsidR="00A66A79" w:rsidRDefault="006D7C2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8469B7" wp14:editId="77D861F3">
                <wp:simplePos x="0" y="0"/>
                <wp:positionH relativeFrom="column">
                  <wp:posOffset>-280035</wp:posOffset>
                </wp:positionH>
                <wp:positionV relativeFrom="paragraph">
                  <wp:posOffset>-62230</wp:posOffset>
                </wp:positionV>
                <wp:extent cx="6572100" cy="333375"/>
                <wp:effectExtent l="0" t="0" r="635" b="9525"/>
                <wp:wrapNone/>
                <wp:docPr id="43" name="Grupo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100" cy="333375"/>
                          <a:chOff x="0" y="0"/>
                          <a:chExt cx="6572100" cy="333375"/>
                        </a:xfrm>
                      </wpg:grpSpPr>
                      <wps:wsp>
                        <wps:cNvPr id="1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26695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5902F1" w14:textId="77777777" w:rsidR="0070212E" w:rsidRPr="00D904A7" w:rsidRDefault="0070212E" w:rsidP="0070212E">
                              <w:pPr>
                                <w:pStyle w:val="Ttulo1"/>
                              </w:pPr>
                              <w:bookmarkStart w:id="0" w:name="_Toc160547533"/>
                              <w:bookmarkStart w:id="1" w:name="_Toc174302863"/>
                              <w:r w:rsidRPr="0070212E">
                                <w:t>Índice de Contenido</w:t>
                              </w:r>
                              <w:bookmarkEnd w:id="0"/>
                              <w:bookmarkEnd w:id="1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" name="Grupo 13"/>
                        <wpg:cNvGrpSpPr/>
                        <wpg:grpSpPr>
                          <a:xfrm>
                            <a:off x="2324100" y="57150"/>
                            <a:ext cx="4248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9" name="Rectángulo 29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Rectángulo 3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8469B7" id="Grupo 43" o:spid="_x0000_s1028" style="position:absolute;left:0;text-align:left;margin-left:-22.05pt;margin-top:-4.9pt;width:517.5pt;height:26.25pt;z-index:251659264" coordsize="65721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">
                <v:shape id="_x0000_s1029" type="#_x0000_t202" style="position:absolute;width:22669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475902F1" w14:textId="77777777" w:rsidR="0070212E" w:rsidRPr="00D904A7" w:rsidRDefault="0070212E" w:rsidP="0070212E">
                        <w:pPr>
                          <w:pStyle w:val="Ttulo1"/>
                        </w:pPr>
                        <w:bookmarkStart w:id="2" w:name="_Toc160547533"/>
                        <w:bookmarkStart w:id="3" w:name="_Toc174302863"/>
                        <w:r w:rsidRPr="0070212E">
                          <w:t>Índice de Contenido</w:t>
                        </w:r>
                        <w:bookmarkEnd w:id="2"/>
                        <w:bookmarkEnd w:id="3"/>
                      </w:p>
                    </w:txbxContent>
                  </v:textbox>
                </v:shape>
                <v:group id="Grupo 13" o:spid="_x0000_s1030" style="position:absolute;left:23241;top:571;width:4248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ángulo 29" o:spid="_x0000_s1031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" fillcolor="#041c7b" stroked="f" strokeweight="1pt"/>
                  <v:rect id="Rectángulo 30" o:spid="_x0000_s1032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XIF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la&#10;n76kHyDXLwAAAP//AwBQSwECLQAUAAYACAAAACEA2+H2y+4AAACFAQAAEwAAAAAAAAAAAAAAAAAA&#10;AAAAW0NvbnRlbnRfVHlwZXNdLnhtbFBLAQItABQABgAIAAAAIQBa9CxbvwAAABUBAAALAAAAAAAA&#10;AAAAAAAAAB8BAABfcmVscy8ucmVsc1BLAQItABQABgAIAAAAIQB9dXIF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4D005DB7" w14:textId="77777777" w:rsidR="00A66A79" w:rsidRDefault="00A66A79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1818B0" w14:textId="77777777" w:rsidR="00843820" w:rsidRPr="001138D5" w:rsidRDefault="00843820" w:rsidP="00635F19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lang w:val="es-ES"/>
            </w:rPr>
          </w:pPr>
          <w:r w:rsidRPr="001138D5">
            <w:rPr>
              <w:rFonts w:ascii="Tahoma" w:hAnsi="Tahoma" w:cs="Tahoma"/>
              <w:b/>
              <w:bCs/>
              <w:color w:val="auto"/>
              <w:lang w:val="es-ES"/>
            </w:rPr>
            <w:t>Contenido</w:t>
          </w:r>
        </w:p>
        <w:p w14:paraId="1177DE4C" w14:textId="77777777" w:rsidR="00843820" w:rsidRPr="004A18B8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02CE71BD" w14:textId="093D4770" w:rsidR="00F536E8" w:rsidRDefault="0084382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4A18B8">
            <w:rPr>
              <w:rFonts w:cs="Tahoma"/>
              <w:szCs w:val="24"/>
            </w:rPr>
            <w:fldChar w:fldCharType="begin"/>
          </w:r>
          <w:r w:rsidRPr="004A18B8">
            <w:rPr>
              <w:rFonts w:cs="Tahoma"/>
              <w:szCs w:val="24"/>
            </w:rPr>
            <w:instrText xml:space="preserve"> TOC \o "1-3" \h \z \u </w:instrText>
          </w:r>
          <w:r w:rsidRPr="004A18B8">
            <w:rPr>
              <w:rFonts w:cs="Tahoma"/>
              <w:szCs w:val="24"/>
            </w:rPr>
            <w:fldChar w:fldCharType="separate"/>
          </w:r>
          <w:hyperlink w:anchor="_Toc174302863" w:history="1">
            <w:r w:rsidR="00F536E8" w:rsidRPr="00597286">
              <w:rPr>
                <w:rStyle w:val="Hipervnculo"/>
                <w:noProof/>
              </w:rPr>
              <w:t>Índice de Contenido</w:t>
            </w:r>
            <w:r w:rsidR="00F536E8">
              <w:rPr>
                <w:noProof/>
                <w:webHidden/>
              </w:rPr>
              <w:tab/>
            </w:r>
            <w:r w:rsidR="00F536E8">
              <w:rPr>
                <w:noProof/>
                <w:webHidden/>
              </w:rPr>
              <w:fldChar w:fldCharType="begin"/>
            </w:r>
            <w:r w:rsidR="00F536E8">
              <w:rPr>
                <w:noProof/>
                <w:webHidden/>
              </w:rPr>
              <w:instrText xml:space="preserve"> PAGEREF _Toc174302863 \h </w:instrText>
            </w:r>
            <w:r w:rsidR="00F536E8">
              <w:rPr>
                <w:noProof/>
                <w:webHidden/>
              </w:rPr>
            </w:r>
            <w:r w:rsidR="00F536E8"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2</w:t>
            </w:r>
            <w:r w:rsidR="00F536E8">
              <w:rPr>
                <w:noProof/>
                <w:webHidden/>
              </w:rPr>
              <w:fldChar w:fldCharType="end"/>
            </w:r>
          </w:hyperlink>
        </w:p>
        <w:p w14:paraId="44EE1CBA" w14:textId="443D53B3" w:rsidR="00F536E8" w:rsidRDefault="00F536E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64" w:history="1">
            <w:r w:rsidRPr="00597286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E6D5" w14:textId="20C99D23" w:rsidR="00F536E8" w:rsidRDefault="00F536E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65" w:history="1">
            <w:r w:rsidRPr="00597286">
              <w:rPr>
                <w:rStyle w:val="Hipervnculo"/>
                <w:noProof/>
              </w:rPr>
              <w:t>Desarrollo de Contenidos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4735D" w14:textId="571BBD0E" w:rsidR="00F536E8" w:rsidRDefault="00F536E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66" w:history="1">
            <w:r w:rsidRPr="00597286">
              <w:rPr>
                <w:rStyle w:val="Hipervnculo"/>
                <w:noProof/>
              </w:rPr>
              <w:t>Espectro administrativo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A8589" w14:textId="0B1C964A" w:rsidR="00F536E8" w:rsidRDefault="00F536E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67" w:history="1">
            <w:r w:rsidRPr="00597286">
              <w:rPr>
                <w:rStyle w:val="Hipervnculo"/>
                <w:noProof/>
              </w:rPr>
              <w:t>Personal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1AEEF" w14:textId="38AB85F1" w:rsidR="00F536E8" w:rsidRDefault="00F536E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68" w:history="1">
            <w:r w:rsidRPr="00597286">
              <w:rPr>
                <w:rStyle w:val="Hipervnculo"/>
                <w:noProof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102AF" w14:textId="17B1A0F0" w:rsidR="00F536E8" w:rsidRDefault="00F536E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69" w:history="1">
            <w:r w:rsidRPr="00597286">
              <w:rPr>
                <w:rStyle w:val="Hipervnculo"/>
                <w:noProof/>
              </w:rPr>
              <w:t>Proceso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0B0CB" w14:textId="5666C23C" w:rsidR="00F536E8" w:rsidRDefault="00F536E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70" w:history="1">
            <w:r w:rsidRPr="00597286">
              <w:rPr>
                <w:rStyle w:val="Hipervnculo"/>
                <w:noProof/>
              </w:rPr>
              <w:t>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B1E96" w14:textId="2287A4A6" w:rsidR="00F536E8" w:rsidRDefault="00F536E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71" w:history="1">
            <w:r w:rsidRPr="00597286">
              <w:rPr>
                <w:rStyle w:val="Hipervnculo"/>
                <w:noProof/>
              </w:rPr>
              <w:t>Bibliografía y Webgrafía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114DE" w14:textId="280EB724" w:rsidR="00F536E8" w:rsidRDefault="00F536E8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174302872" w:history="1">
            <w:r w:rsidRPr="00597286">
              <w:rPr>
                <w:rStyle w:val="Hipervnculo"/>
                <w:noProof/>
              </w:rPr>
              <w:t>Glosario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_Toc174302872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B50AB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2C86" w14:textId="1E7A6138" w:rsidR="00843820" w:rsidRDefault="00843820">
          <w:r w:rsidRPr="004A18B8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78154920" w14:textId="77777777" w:rsidR="00B0609B" w:rsidRPr="008D04CA" w:rsidRDefault="00B0609B" w:rsidP="008D04CA">
      <w:pPr>
        <w:spacing w:line="276" w:lineRule="auto"/>
        <w:rPr>
          <w:bCs/>
        </w:rPr>
      </w:pPr>
    </w:p>
    <w:p w14:paraId="3417B342" w14:textId="77777777" w:rsidR="00B0609B" w:rsidRDefault="00B0609B" w:rsidP="00EF3FB6">
      <w:pPr>
        <w:spacing w:line="276" w:lineRule="auto"/>
        <w:rPr>
          <w:b/>
        </w:rPr>
      </w:pPr>
    </w:p>
    <w:p w14:paraId="62D7597A" w14:textId="77777777" w:rsidR="00F536E8" w:rsidRDefault="00F536E8" w:rsidP="00EF3FB6">
      <w:pPr>
        <w:spacing w:line="276" w:lineRule="auto"/>
        <w:rPr>
          <w:b/>
        </w:rPr>
      </w:pPr>
    </w:p>
    <w:p w14:paraId="2E0343BC" w14:textId="77777777" w:rsidR="00F536E8" w:rsidRDefault="00F536E8" w:rsidP="00EF3FB6">
      <w:pPr>
        <w:spacing w:line="276" w:lineRule="auto"/>
        <w:rPr>
          <w:b/>
        </w:rPr>
      </w:pPr>
    </w:p>
    <w:p w14:paraId="11912B2E" w14:textId="77777777" w:rsidR="00F536E8" w:rsidRDefault="00F536E8" w:rsidP="00EF3FB6">
      <w:pPr>
        <w:spacing w:line="276" w:lineRule="auto"/>
        <w:rPr>
          <w:b/>
        </w:rPr>
      </w:pPr>
    </w:p>
    <w:p w14:paraId="6878C737" w14:textId="77777777" w:rsidR="00F536E8" w:rsidRDefault="00F536E8" w:rsidP="00EF3FB6">
      <w:pPr>
        <w:spacing w:line="276" w:lineRule="auto"/>
        <w:rPr>
          <w:b/>
        </w:rPr>
      </w:pPr>
    </w:p>
    <w:p w14:paraId="4399436D" w14:textId="77777777" w:rsidR="00F536E8" w:rsidRDefault="00F536E8" w:rsidP="00EF3FB6">
      <w:pPr>
        <w:spacing w:line="276" w:lineRule="auto"/>
        <w:rPr>
          <w:b/>
        </w:rPr>
      </w:pPr>
    </w:p>
    <w:p w14:paraId="02B76EC2" w14:textId="77777777" w:rsidR="00F536E8" w:rsidRDefault="00F536E8" w:rsidP="00EF3FB6">
      <w:pPr>
        <w:spacing w:line="276" w:lineRule="auto"/>
        <w:rPr>
          <w:b/>
        </w:rPr>
      </w:pPr>
    </w:p>
    <w:p w14:paraId="4B3963F0" w14:textId="77777777" w:rsidR="00F536E8" w:rsidRDefault="00F536E8" w:rsidP="00EF3FB6">
      <w:pPr>
        <w:spacing w:line="276" w:lineRule="auto"/>
        <w:rPr>
          <w:b/>
        </w:rPr>
      </w:pPr>
    </w:p>
    <w:p w14:paraId="0648E278" w14:textId="77777777" w:rsidR="00F536E8" w:rsidRDefault="00F536E8" w:rsidP="00EF3FB6">
      <w:pPr>
        <w:spacing w:line="276" w:lineRule="auto"/>
        <w:rPr>
          <w:b/>
        </w:rPr>
      </w:pPr>
    </w:p>
    <w:p w14:paraId="5E8A917C" w14:textId="77777777" w:rsidR="00F536E8" w:rsidRDefault="00F536E8" w:rsidP="00EF3FB6">
      <w:pPr>
        <w:spacing w:line="276" w:lineRule="auto"/>
        <w:rPr>
          <w:b/>
        </w:rPr>
      </w:pPr>
    </w:p>
    <w:p w14:paraId="5BBD2BF9" w14:textId="77777777" w:rsidR="00F536E8" w:rsidRDefault="00F536E8" w:rsidP="00EF3FB6">
      <w:pPr>
        <w:spacing w:line="276" w:lineRule="auto"/>
        <w:rPr>
          <w:b/>
        </w:rPr>
      </w:pPr>
    </w:p>
    <w:p w14:paraId="36BE98A8" w14:textId="77777777" w:rsidR="00F536E8" w:rsidRDefault="00F536E8" w:rsidP="00EF3FB6">
      <w:pPr>
        <w:spacing w:line="276" w:lineRule="auto"/>
        <w:rPr>
          <w:b/>
        </w:rPr>
      </w:pPr>
    </w:p>
    <w:p w14:paraId="0C44B755" w14:textId="77777777" w:rsidR="00B0609B" w:rsidRPr="00A76AA1" w:rsidRDefault="00B0609B" w:rsidP="00A76AA1">
      <w:pPr>
        <w:contextualSpacing/>
        <w:rPr>
          <w:bCs/>
        </w:rPr>
      </w:pPr>
    </w:p>
    <w:p w14:paraId="4339EEE0" w14:textId="77777777" w:rsidR="00B0609B" w:rsidRPr="00A76AA1" w:rsidRDefault="008D04CA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32AAA0" wp14:editId="09C8A601">
                <wp:simplePos x="0" y="0"/>
                <wp:positionH relativeFrom="column">
                  <wp:posOffset>-296545</wp:posOffset>
                </wp:positionH>
                <wp:positionV relativeFrom="paragraph">
                  <wp:posOffset>-145415</wp:posOffset>
                </wp:positionV>
                <wp:extent cx="6420000" cy="333375"/>
                <wp:effectExtent l="0" t="0" r="0" b="9525"/>
                <wp:wrapNone/>
                <wp:docPr id="37" name="Grupo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0000" cy="333375"/>
                          <a:chOff x="0" y="0"/>
                          <a:chExt cx="6420000" cy="333375"/>
                        </a:xfrm>
                      </wpg:grpSpPr>
                      <wps:wsp>
                        <wps:cNvPr id="3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2400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9635E6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4" w:name="_Toc160547534"/>
                              <w:bookmarkStart w:id="5" w:name="_Toc174302864"/>
                              <w:r w:rsidRPr="008D04CA">
                                <w:t>Introducción</w:t>
                              </w:r>
                              <w:bookmarkEnd w:id="4"/>
                              <w:bookmarkEnd w:id="5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4" name="Grupo 34"/>
                        <wpg:cNvGrpSpPr/>
                        <wpg:grpSpPr>
                          <a:xfrm>
                            <a:off x="1524000" y="57150"/>
                            <a:ext cx="4896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Rectángulo 3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332AAA0" id="Grupo 37" o:spid="_x0000_s1033" style="position:absolute;left:0;text-align:left;margin-left:-23.35pt;margin-top:-11.45pt;width:505.5pt;height:26.25pt;z-index:251662336" coordsize="64200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">
                <v:shape id="_x0000_s1034" type="#_x0000_t202" style="position:absolute;width:1524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fu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l/X+IPkNkvAAAA//8DAFBLAQItABQABgAIAAAAIQDb4fbL7gAAAIUBAAATAAAAAAAAAAAA&#10;AAAAAAAAAABbQ29udGVudF9UeXBlc10ueG1sUEsBAi0AFAAGAAgAAAAhAFr0LFu/AAAAFQEAAAsA&#10;AAAAAAAAAAAAAAAAHwEAAF9yZWxzLy5yZWxzUEsBAi0AFAAGAAgAAAAhAOfnF+7EAAAA2wAAAA8A&#10;AAAAAAAAAAAAAAAABwIAAGRycy9kb3ducmV2LnhtbFBLBQYAAAAAAwADALcAAAD4AgAAAAA=&#10;" filled="f" stroked="f">
                  <v:textbox>
                    <w:txbxContent>
                      <w:p w14:paraId="779635E6" w14:textId="77777777" w:rsidR="008D04CA" w:rsidRPr="00D904A7" w:rsidRDefault="008D04CA" w:rsidP="008D04CA">
                        <w:pPr>
                          <w:pStyle w:val="Ttulo1"/>
                        </w:pPr>
                        <w:bookmarkStart w:id="6" w:name="_Toc160547534"/>
                        <w:bookmarkStart w:id="7" w:name="_Toc174302864"/>
                        <w:r w:rsidRPr="008D04CA">
                          <w:t>Introducción</w:t>
                        </w:r>
                        <w:bookmarkEnd w:id="6"/>
                        <w:bookmarkEnd w:id="7"/>
                      </w:p>
                    </w:txbxContent>
                  </v:textbox>
                </v:shape>
                <v:group id="Grupo 34" o:spid="_x0000_s1035" style="position:absolute;left:15240;top:571;width:4896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ángulo 35" o:spid="_x0000_s1036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6" o:spid="_x0000_s1037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208DEDA8" w14:textId="77777777" w:rsidR="00987BEE" w:rsidRDefault="00987BEE" w:rsidP="00C5601D">
      <w:pPr>
        <w:contextualSpacing/>
        <w:rPr>
          <w:bCs/>
          <w:noProof/>
        </w:rPr>
      </w:pPr>
    </w:p>
    <w:p w14:paraId="3028E088" w14:textId="782B43FC" w:rsidR="005F53CE" w:rsidRDefault="005F53CE" w:rsidP="005F53CE">
      <w:pPr>
        <w:contextualSpacing/>
        <w:rPr>
          <w:bCs/>
          <w:noProof/>
        </w:rPr>
      </w:pPr>
      <w:r w:rsidRPr="005F53CE">
        <w:rPr>
          <w:bCs/>
          <w:noProof/>
        </w:rPr>
        <w:t xml:space="preserve">La Unidad </w:t>
      </w:r>
      <w:r w:rsidR="002063EB">
        <w:rPr>
          <w:bCs/>
          <w:noProof/>
        </w:rPr>
        <w:t>I</w:t>
      </w:r>
      <w:r w:rsidRPr="005F53CE">
        <w:rPr>
          <w:bCs/>
          <w:noProof/>
        </w:rPr>
        <w:t xml:space="preserve">V integra y eleva los aprendizajes previos del curso: mientras que las unidades anteriores te proporcionaron marcos metodológicos, prácticas ágiles (SCRUM) y técnicas de verificación (pruebas), esta unidad se centra en la </w:t>
      </w:r>
      <w:r w:rsidRPr="005F53CE">
        <w:rPr>
          <w:b/>
          <w:bCs/>
          <w:noProof/>
        </w:rPr>
        <w:t>gestión y gobernanza</w:t>
      </w:r>
      <w:r w:rsidRPr="005F53CE">
        <w:rPr>
          <w:bCs/>
          <w:noProof/>
        </w:rPr>
        <w:t xml:space="preserve"> del desarrollo de software. Aquí aprenderás a articular la planificación estratégica, la organización del equipo, la definición y evolución del producto, la formalización de procesos y la dirección de proyectos de manera coherente y medible, de modo que el esfuerzo técnico se traduzca en resultados sostenibles y de valor para los usuarios y la institución.</w:t>
      </w:r>
    </w:p>
    <w:p w14:paraId="1C467B69" w14:textId="77777777" w:rsidR="005F53CE" w:rsidRPr="005F53CE" w:rsidRDefault="005F53CE" w:rsidP="005F53CE">
      <w:pPr>
        <w:contextualSpacing/>
        <w:rPr>
          <w:bCs/>
          <w:noProof/>
        </w:rPr>
      </w:pPr>
    </w:p>
    <w:p w14:paraId="2B3A8B70" w14:textId="77777777" w:rsidR="005F53CE" w:rsidRDefault="005F53CE" w:rsidP="005F53CE">
      <w:pPr>
        <w:contextualSpacing/>
        <w:rPr>
          <w:bCs/>
          <w:noProof/>
        </w:rPr>
      </w:pPr>
      <w:r w:rsidRPr="005F53CE">
        <w:rPr>
          <w:bCs/>
          <w:noProof/>
        </w:rPr>
        <w:t>A lo largo de la unidad se prioriza el pensamiento crítico y la toma de decisiones basada en evidencia: definirás objetivos claros, seleccionarás indicadores relevantes (KPIs), evaluarás riesgos y aplicarás mecanismos de control que permitan responder a la incertidumbre sin perder la agilidad. El objetivo práctico es que al finalizar los estudiantes sepan diseñar y gestionar un proyecto de software completo —desde el charter hasta el cierre—, entregando un producto que cumpla requisitos técnicos, normativos y, sobre todo, necesidades reales de los usuarios.</w:t>
      </w:r>
    </w:p>
    <w:p w14:paraId="32C73581" w14:textId="77777777" w:rsidR="005F53CE" w:rsidRPr="005F53CE" w:rsidRDefault="005F53CE" w:rsidP="005F53CE">
      <w:pPr>
        <w:contextualSpacing/>
        <w:rPr>
          <w:bCs/>
          <w:noProof/>
        </w:rPr>
      </w:pPr>
    </w:p>
    <w:p w14:paraId="00040CDA" w14:textId="3CD39CB0" w:rsidR="005F53CE" w:rsidRPr="005F53CE" w:rsidRDefault="005F53CE" w:rsidP="005F53CE">
      <w:pPr>
        <w:contextualSpacing/>
        <w:rPr>
          <w:bCs/>
          <w:noProof/>
        </w:rPr>
      </w:pPr>
      <w:r w:rsidRPr="005F53CE">
        <w:rPr>
          <w:bCs/>
          <w:noProof/>
        </w:rPr>
        <w:t xml:space="preserve">Esta unidad adopta un enfoque aplicado y contextualizado: los conceptos se trabajarán con ejemplos y actividades prácticas (pilotos, backlogs priorizados, plantillas de gestión y métricas reales) que faciliten su transferencia a escenarios locales como los CUR de la Universidad </w:t>
      </w:r>
      <w:r>
        <w:rPr>
          <w:bCs/>
          <w:noProof/>
        </w:rPr>
        <w:t xml:space="preserve">Nacional </w:t>
      </w:r>
      <w:r w:rsidRPr="005F53CE">
        <w:rPr>
          <w:bCs/>
          <w:noProof/>
        </w:rPr>
        <w:t>Politécnica</w:t>
      </w:r>
      <w:r>
        <w:rPr>
          <w:bCs/>
          <w:noProof/>
        </w:rPr>
        <w:t xml:space="preserve"> </w:t>
      </w:r>
      <w:r w:rsidRPr="005F53CE">
        <w:rPr>
          <w:bCs/>
          <w:noProof/>
        </w:rPr>
        <w:t>o empresas tecnológicas de la región.</w:t>
      </w:r>
    </w:p>
    <w:p w14:paraId="7FE2F72E" w14:textId="77777777" w:rsidR="00C5601D" w:rsidRDefault="00C5601D" w:rsidP="00C5601D">
      <w:pPr>
        <w:contextualSpacing/>
        <w:rPr>
          <w:bCs/>
          <w:noProof/>
        </w:rPr>
      </w:pPr>
    </w:p>
    <w:p w14:paraId="28B69B69" w14:textId="77777777" w:rsidR="00C5601D" w:rsidRDefault="00C5601D" w:rsidP="00C5601D">
      <w:pPr>
        <w:contextualSpacing/>
        <w:rPr>
          <w:bCs/>
          <w:noProof/>
        </w:rPr>
      </w:pPr>
    </w:p>
    <w:p w14:paraId="0074D4BA" w14:textId="77777777" w:rsidR="00C5601D" w:rsidRDefault="00C5601D" w:rsidP="00C5601D">
      <w:pPr>
        <w:contextualSpacing/>
        <w:rPr>
          <w:bCs/>
        </w:rPr>
      </w:pPr>
    </w:p>
    <w:p w14:paraId="1D11A549" w14:textId="77777777" w:rsidR="00C5601D" w:rsidRDefault="00C5601D" w:rsidP="00C5601D">
      <w:pPr>
        <w:contextualSpacing/>
        <w:rPr>
          <w:bCs/>
        </w:rPr>
      </w:pPr>
    </w:p>
    <w:p w14:paraId="48FEA076" w14:textId="77777777" w:rsidR="00987BEE" w:rsidRDefault="00987BEE" w:rsidP="00A76AA1">
      <w:pPr>
        <w:contextualSpacing/>
        <w:rPr>
          <w:bCs/>
        </w:rPr>
      </w:pPr>
    </w:p>
    <w:p w14:paraId="6B5EA405" w14:textId="77777777" w:rsidR="00987BEE" w:rsidRPr="00A76AA1" w:rsidRDefault="00987BEE" w:rsidP="00A76AA1">
      <w:pPr>
        <w:contextualSpacing/>
        <w:rPr>
          <w:bCs/>
        </w:rPr>
      </w:pPr>
    </w:p>
    <w:p w14:paraId="28C7518C" w14:textId="79B3CBD2" w:rsidR="00AB2DF6" w:rsidRPr="002117E6" w:rsidRDefault="005F53CE" w:rsidP="00A76AA1">
      <w:pPr>
        <w:contextualSpacing/>
        <w:rPr>
          <w:bCs/>
        </w:rPr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951AB9" wp14:editId="07F8DEC9">
                <wp:simplePos x="0" y="0"/>
                <wp:positionH relativeFrom="column">
                  <wp:posOffset>-244475</wp:posOffset>
                </wp:positionH>
                <wp:positionV relativeFrom="paragraph">
                  <wp:posOffset>-97790</wp:posOffset>
                </wp:positionV>
                <wp:extent cx="6478270" cy="333375"/>
                <wp:effectExtent l="0" t="0" r="0" b="9525"/>
                <wp:wrapNone/>
                <wp:docPr id="50" name="Grupo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8270" cy="333375"/>
                          <a:chOff x="0" y="0"/>
                          <a:chExt cx="6478650" cy="333375"/>
                        </a:xfrm>
                      </wpg:grpSpPr>
                      <wps:wsp>
                        <wps:cNvPr id="39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851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4BA874" w14:textId="77777777" w:rsidR="008D04CA" w:rsidRPr="00D904A7" w:rsidRDefault="008D04CA" w:rsidP="008D04CA">
                              <w:pPr>
                                <w:pStyle w:val="Ttulo1"/>
                              </w:pPr>
                              <w:bookmarkStart w:id="8" w:name="_Toc160547535"/>
                              <w:bookmarkStart w:id="9" w:name="_Toc174302865"/>
                              <w:r w:rsidRPr="008D04CA">
                                <w:t>Desarrollo de Contenidos</w:t>
                              </w:r>
                              <w:bookmarkEnd w:id="8"/>
                              <w:bookmarkEnd w:id="9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0" name="Grupo 40"/>
                        <wpg:cNvGrpSpPr/>
                        <wpg:grpSpPr>
                          <a:xfrm>
                            <a:off x="2914650" y="57150"/>
                            <a:ext cx="3564000" cy="197485"/>
                            <a:chOff x="-810353" y="515"/>
                            <a:chExt cx="4852670" cy="198000"/>
                          </a:xfrm>
                        </wpg:grpSpPr>
                        <wps:wsp>
                          <wps:cNvPr id="41" name="Rectángulo 41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Rectángulo 42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951AB9" id="Grupo 50" o:spid="_x0000_s1038" style="position:absolute;left:0;text-align:left;margin-left:-19.25pt;margin-top:-7.7pt;width:510.1pt;height:26.25pt;z-index:251665408" coordsize="64786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">
                <v:shape id="_x0000_s1039" type="#_x0000_t202" style="position:absolute;width:27851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584BA874" w14:textId="77777777" w:rsidR="008D04CA" w:rsidRPr="00D904A7" w:rsidRDefault="008D04CA" w:rsidP="008D04CA">
                        <w:pPr>
                          <w:pStyle w:val="Ttulo1"/>
                        </w:pPr>
                        <w:bookmarkStart w:id="10" w:name="_Toc160547535"/>
                        <w:bookmarkStart w:id="11" w:name="_Toc174302865"/>
                        <w:r w:rsidRPr="008D04CA">
                          <w:t>Desarrollo de Contenidos</w:t>
                        </w:r>
                        <w:bookmarkEnd w:id="10"/>
                        <w:bookmarkEnd w:id="11"/>
                      </w:p>
                    </w:txbxContent>
                  </v:textbox>
                </v:shape>
                <v:group id="Grupo 40" o:spid="_x0000_s1040" style="position:absolute;left:29146;top:571;width:35640;height:1975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rect id="Rectángulo 41" o:spid="_x0000_s104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" fillcolor="#041c7b" stroked="f" strokeweight="1pt"/>
                  <v:rect id="Rectángulo 42" o:spid="_x0000_s104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TqU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8Co8v6QfIzR0AAP//AwBQSwECLQAUAAYACAAAACEA2+H2y+4AAACFAQAAEwAAAAAAAAAAAAAA&#10;AAAAAAAAW0NvbnRlbnRfVHlwZXNdLnhtbFBLAQItABQABgAIAAAAIQBa9CxbvwAAABUBAAALAAAA&#10;AAAAAAAAAAAAAB8BAABfcmVscy8ucmVsc1BLAQItABQABgAIAAAAIQC67TqU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62B4101F" w14:textId="77777777" w:rsidR="005B7C93" w:rsidRDefault="005B7C93" w:rsidP="00A76AA1">
      <w:pPr>
        <w:contextualSpacing/>
      </w:pPr>
    </w:p>
    <w:p w14:paraId="2DA97B63" w14:textId="494F4DED" w:rsidR="00EA66F4" w:rsidRDefault="00EA66F4" w:rsidP="00F536E8">
      <w:pPr>
        <w:pStyle w:val="Ttulo2"/>
      </w:pPr>
      <w:bookmarkStart w:id="12" w:name="_Toc174302866"/>
      <w:r>
        <w:t>Espectro administrativo</w:t>
      </w:r>
      <w:bookmarkEnd w:id="12"/>
    </w:p>
    <w:p w14:paraId="47365E62" w14:textId="77777777" w:rsidR="00852969" w:rsidRDefault="00852969" w:rsidP="00852969"/>
    <w:p w14:paraId="5E90082E" w14:textId="77777777" w:rsidR="00852969" w:rsidRDefault="00852969" w:rsidP="00852969">
      <w:r w:rsidRPr="00852969">
        <w:t xml:space="preserve">El </w:t>
      </w:r>
      <w:r w:rsidRPr="00852969">
        <w:rPr>
          <w:b/>
          <w:bCs/>
        </w:rPr>
        <w:t>espectro administrativo</w:t>
      </w:r>
      <w:r w:rsidRPr="00852969">
        <w:t xml:space="preserve"> en ingeniería del software representa el </w:t>
      </w:r>
      <w:r w:rsidRPr="00852969">
        <w:rPr>
          <w:b/>
          <w:bCs/>
        </w:rPr>
        <w:t>conjunto de prácticas gerenciales</w:t>
      </w:r>
      <w:r w:rsidRPr="00852969">
        <w:t xml:space="preserve"> que permiten planificar, organizar, dirigir, coordinar y controlar los recursos humanos, técnicos y financieros involucrados en la creación de un sistema de información o aplicación informática.</w:t>
      </w:r>
    </w:p>
    <w:p w14:paraId="6EF4982F" w14:textId="77777777" w:rsidR="00C073A4" w:rsidRPr="00852969" w:rsidRDefault="00C073A4" w:rsidP="00852969"/>
    <w:p w14:paraId="5696ABDE" w14:textId="77777777" w:rsidR="00852969" w:rsidRDefault="00852969" w:rsidP="00852969">
      <w:r w:rsidRPr="00852969">
        <w:t xml:space="preserve">El término “espectro” es pertinente porque abarca </w:t>
      </w:r>
      <w:r w:rsidRPr="00852969">
        <w:rPr>
          <w:b/>
          <w:bCs/>
        </w:rPr>
        <w:t>una gama completa de actividades</w:t>
      </w:r>
      <w:r w:rsidRPr="00852969">
        <w:t xml:space="preserve"> que van desde la visión estratégica (alineación con los objetivos de la organización o cliente) hasta la supervisión operativa diaria (seguimiento de tareas, control de riesgos y métricas de calidad).</w:t>
      </w:r>
    </w:p>
    <w:p w14:paraId="04A0F3FD" w14:textId="77777777" w:rsidR="00C073A4" w:rsidRPr="00852969" w:rsidRDefault="00C073A4" w:rsidP="00852969"/>
    <w:p w14:paraId="6D4C57B6" w14:textId="77777777" w:rsidR="00852969" w:rsidRPr="00852969" w:rsidRDefault="00852969" w:rsidP="00852969">
      <w:r w:rsidRPr="00852969">
        <w:t xml:space="preserve">Desde la perspectiva científica y normativa, el </w:t>
      </w:r>
      <w:r w:rsidRPr="00852969">
        <w:rPr>
          <w:b/>
          <w:bCs/>
        </w:rPr>
        <w:t>espectro administrativo</w:t>
      </w:r>
      <w:r w:rsidRPr="00852969">
        <w:t xml:space="preserve"> se apoya en estándares internacionales como:</w:t>
      </w:r>
    </w:p>
    <w:p w14:paraId="24CDC8D2" w14:textId="77777777" w:rsidR="00852969" w:rsidRPr="00852969" w:rsidRDefault="00852969" w:rsidP="002063EB">
      <w:pPr>
        <w:numPr>
          <w:ilvl w:val="0"/>
          <w:numId w:val="1"/>
        </w:numPr>
      </w:pPr>
      <w:r w:rsidRPr="00852969">
        <w:rPr>
          <w:b/>
          <w:bCs/>
        </w:rPr>
        <w:t>ISO/IEC/IEEE 12207:2017</w:t>
      </w:r>
      <w:r w:rsidRPr="00852969">
        <w:t>, que define los procesos del ciclo de vida del software, incluyendo los procesos de gestión y soporte.</w:t>
      </w:r>
    </w:p>
    <w:p w14:paraId="059DE2C1" w14:textId="77777777" w:rsidR="00852969" w:rsidRPr="00852969" w:rsidRDefault="00852969" w:rsidP="002063EB">
      <w:pPr>
        <w:numPr>
          <w:ilvl w:val="0"/>
          <w:numId w:val="1"/>
        </w:numPr>
      </w:pPr>
      <w:r w:rsidRPr="00852969">
        <w:rPr>
          <w:b/>
          <w:bCs/>
        </w:rPr>
        <w:t xml:space="preserve">PMBOK® (Project Management </w:t>
      </w:r>
      <w:proofErr w:type="spellStart"/>
      <w:r w:rsidRPr="00852969">
        <w:rPr>
          <w:b/>
          <w:bCs/>
        </w:rPr>
        <w:t>Body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of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Knowledge</w:t>
      </w:r>
      <w:proofErr w:type="spellEnd"/>
      <w:r w:rsidRPr="00852969">
        <w:rPr>
          <w:b/>
          <w:bCs/>
        </w:rPr>
        <w:t>, PMI)</w:t>
      </w:r>
      <w:r w:rsidRPr="00852969">
        <w:t xml:space="preserve">, que estructura las áreas de conocimiento en dirección de proyectos (integración, alcance, tiempo, costo, calidad, recursos, comunicaciones, riesgos, adquisiciones y </w:t>
      </w:r>
      <w:proofErr w:type="spellStart"/>
      <w:r w:rsidRPr="00852969">
        <w:t>stakeholders</w:t>
      </w:r>
      <w:proofErr w:type="spellEnd"/>
      <w:r w:rsidRPr="00852969">
        <w:t>).</w:t>
      </w:r>
    </w:p>
    <w:p w14:paraId="1510BE03" w14:textId="77777777" w:rsidR="00852969" w:rsidRPr="00852969" w:rsidRDefault="00852969" w:rsidP="002063EB">
      <w:pPr>
        <w:numPr>
          <w:ilvl w:val="0"/>
          <w:numId w:val="1"/>
        </w:numPr>
      </w:pPr>
      <w:r w:rsidRPr="00852969">
        <w:rPr>
          <w:b/>
          <w:bCs/>
        </w:rPr>
        <w:t>CMMI (</w:t>
      </w:r>
      <w:proofErr w:type="spellStart"/>
      <w:r w:rsidRPr="00852969">
        <w:rPr>
          <w:b/>
          <w:bCs/>
        </w:rPr>
        <w:t>Capability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Maturity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Model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Integration</w:t>
      </w:r>
      <w:proofErr w:type="spellEnd"/>
      <w:r w:rsidRPr="00852969">
        <w:rPr>
          <w:b/>
          <w:bCs/>
        </w:rPr>
        <w:t>)</w:t>
      </w:r>
      <w:r w:rsidRPr="00852969">
        <w:t>, que orienta la madurez organizacional para la gestión de proyectos de software.</w:t>
      </w:r>
    </w:p>
    <w:p w14:paraId="454CFC36" w14:textId="77777777" w:rsidR="00C073A4" w:rsidRDefault="00C073A4" w:rsidP="00852969"/>
    <w:p w14:paraId="3E563FE6" w14:textId="2DBCF698" w:rsidR="00852969" w:rsidRPr="00852969" w:rsidRDefault="00852969" w:rsidP="00852969">
      <w:r w:rsidRPr="00852969">
        <w:t>Cada uno de estos marcos aporta componentes que, combinados, forman un sistema de administración coherente y cuantificable.</w:t>
      </w:r>
    </w:p>
    <w:p w14:paraId="0DDE26FC" w14:textId="35747909" w:rsidR="00852969" w:rsidRPr="00852969" w:rsidRDefault="00852969" w:rsidP="00852969">
      <w:pPr>
        <w:rPr>
          <w:lang w:val="en-US"/>
        </w:rPr>
      </w:pPr>
    </w:p>
    <w:p w14:paraId="1E8A4F84" w14:textId="7CF72B71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lastRenderedPageBreak/>
        <w:t>Dimensiones del espectro administrativo</w:t>
      </w:r>
    </w:p>
    <w:p w14:paraId="3B1936BF" w14:textId="77777777" w:rsidR="00852969" w:rsidRPr="00852969" w:rsidRDefault="00852969" w:rsidP="00852969">
      <w:r w:rsidRPr="00852969">
        <w:t xml:space="preserve">El espectro administrativo puede dividirse en </w:t>
      </w:r>
      <w:r w:rsidRPr="00852969">
        <w:rPr>
          <w:b/>
          <w:bCs/>
        </w:rPr>
        <w:t>cuatro dimensiones esenciales</w:t>
      </w:r>
      <w:r w:rsidRPr="00852969">
        <w:t>:</w:t>
      </w:r>
    </w:p>
    <w:p w14:paraId="51561547" w14:textId="77777777" w:rsidR="00852969" w:rsidRPr="00852969" w:rsidRDefault="00852969" w:rsidP="002063EB">
      <w:pPr>
        <w:numPr>
          <w:ilvl w:val="0"/>
          <w:numId w:val="2"/>
        </w:numPr>
        <w:rPr>
          <w:lang w:val="en-US"/>
        </w:rPr>
      </w:pPr>
      <w:proofErr w:type="spellStart"/>
      <w:r w:rsidRPr="00852969">
        <w:rPr>
          <w:b/>
          <w:bCs/>
          <w:lang w:val="en-US"/>
        </w:rPr>
        <w:t>Planificación</w:t>
      </w:r>
      <w:proofErr w:type="spellEnd"/>
      <w:r w:rsidRPr="00852969">
        <w:rPr>
          <w:b/>
          <w:bCs/>
          <w:lang w:val="en-US"/>
        </w:rPr>
        <w:t xml:space="preserve"> </w:t>
      </w:r>
      <w:proofErr w:type="spellStart"/>
      <w:r w:rsidRPr="00852969">
        <w:rPr>
          <w:b/>
          <w:bCs/>
          <w:lang w:val="en-US"/>
        </w:rPr>
        <w:t>estratégica</w:t>
      </w:r>
      <w:proofErr w:type="spellEnd"/>
    </w:p>
    <w:p w14:paraId="6E7B211A" w14:textId="77777777" w:rsidR="00852969" w:rsidRPr="00852969" w:rsidRDefault="00852969" w:rsidP="002063EB">
      <w:pPr>
        <w:numPr>
          <w:ilvl w:val="0"/>
          <w:numId w:val="2"/>
        </w:numPr>
        <w:rPr>
          <w:lang w:val="en-US"/>
        </w:rPr>
      </w:pPr>
      <w:proofErr w:type="spellStart"/>
      <w:r w:rsidRPr="00852969">
        <w:rPr>
          <w:b/>
          <w:bCs/>
          <w:lang w:val="en-US"/>
        </w:rPr>
        <w:t>Gestión</w:t>
      </w:r>
      <w:proofErr w:type="spellEnd"/>
      <w:r w:rsidRPr="00852969">
        <w:rPr>
          <w:b/>
          <w:bCs/>
          <w:lang w:val="en-US"/>
        </w:rPr>
        <w:t xml:space="preserve"> </w:t>
      </w:r>
      <w:proofErr w:type="spellStart"/>
      <w:r w:rsidRPr="00852969">
        <w:rPr>
          <w:b/>
          <w:bCs/>
          <w:lang w:val="en-US"/>
        </w:rPr>
        <w:t>operativa</w:t>
      </w:r>
      <w:proofErr w:type="spellEnd"/>
    </w:p>
    <w:p w14:paraId="04B1DA42" w14:textId="77777777" w:rsidR="00852969" w:rsidRPr="00852969" w:rsidRDefault="00852969" w:rsidP="002063EB">
      <w:pPr>
        <w:numPr>
          <w:ilvl w:val="0"/>
          <w:numId w:val="2"/>
        </w:numPr>
        <w:rPr>
          <w:lang w:val="en-US"/>
        </w:rPr>
      </w:pPr>
      <w:r w:rsidRPr="00852969">
        <w:rPr>
          <w:b/>
          <w:bCs/>
          <w:lang w:val="en-US"/>
        </w:rPr>
        <w:t xml:space="preserve">Control </w:t>
      </w:r>
      <w:proofErr w:type="gramStart"/>
      <w:r w:rsidRPr="00852969">
        <w:rPr>
          <w:b/>
          <w:bCs/>
          <w:lang w:val="en-US"/>
        </w:rPr>
        <w:t xml:space="preserve">y </w:t>
      </w:r>
      <w:proofErr w:type="spellStart"/>
      <w:r w:rsidRPr="00852969">
        <w:rPr>
          <w:b/>
          <w:bCs/>
          <w:lang w:val="en-US"/>
        </w:rPr>
        <w:t>monitoreo</w:t>
      </w:r>
      <w:proofErr w:type="spellEnd"/>
      <w:proofErr w:type="gramEnd"/>
    </w:p>
    <w:p w14:paraId="360EDA89" w14:textId="77777777" w:rsidR="00852969" w:rsidRPr="00852969" w:rsidRDefault="00852969" w:rsidP="002063EB">
      <w:pPr>
        <w:numPr>
          <w:ilvl w:val="0"/>
          <w:numId w:val="2"/>
        </w:numPr>
        <w:rPr>
          <w:lang w:val="en-US"/>
        </w:rPr>
      </w:pPr>
      <w:proofErr w:type="spellStart"/>
      <w:r w:rsidRPr="00852969">
        <w:rPr>
          <w:b/>
          <w:bCs/>
          <w:lang w:val="en-US"/>
        </w:rPr>
        <w:t>Gestión</w:t>
      </w:r>
      <w:proofErr w:type="spellEnd"/>
      <w:r w:rsidRPr="00852969">
        <w:rPr>
          <w:b/>
          <w:bCs/>
          <w:lang w:val="en-US"/>
        </w:rPr>
        <w:t xml:space="preserve"> de </w:t>
      </w:r>
      <w:proofErr w:type="spellStart"/>
      <w:r w:rsidRPr="00852969">
        <w:rPr>
          <w:b/>
          <w:bCs/>
          <w:lang w:val="en-US"/>
        </w:rPr>
        <w:t>riesgos</w:t>
      </w:r>
      <w:proofErr w:type="spellEnd"/>
    </w:p>
    <w:p w14:paraId="16230FA3" w14:textId="77777777" w:rsidR="00C073A4" w:rsidRDefault="00C073A4" w:rsidP="00852969"/>
    <w:p w14:paraId="72E29B53" w14:textId="314A9AD8" w:rsidR="00852969" w:rsidRPr="00852969" w:rsidRDefault="00852969" w:rsidP="00852969">
      <w:r w:rsidRPr="00852969">
        <w:t xml:space="preserve">Estas no son fases secuenciales, sino </w:t>
      </w:r>
      <w:r w:rsidRPr="00852969">
        <w:rPr>
          <w:b/>
          <w:bCs/>
        </w:rPr>
        <w:t>dimensiones interdependientes y recurrentes</w:t>
      </w:r>
      <w:r w:rsidRPr="00852969">
        <w:t xml:space="preserve"> dentro del ciclo de vida del proyecto.</w:t>
      </w:r>
    </w:p>
    <w:p w14:paraId="7A6DAC05" w14:textId="5A1B9869" w:rsidR="00852969" w:rsidRPr="00852969" w:rsidRDefault="00852969" w:rsidP="00852969">
      <w:pPr>
        <w:rPr>
          <w:lang w:val="en-US"/>
        </w:rPr>
      </w:pPr>
    </w:p>
    <w:p w14:paraId="5C6D392C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1. Planificación estratégica</w:t>
      </w:r>
    </w:p>
    <w:p w14:paraId="6537227A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a) Definición</w:t>
      </w:r>
    </w:p>
    <w:p w14:paraId="0F3285D4" w14:textId="77777777" w:rsidR="00852969" w:rsidRPr="00852969" w:rsidRDefault="00852969" w:rsidP="00852969">
      <w:r w:rsidRPr="00852969">
        <w:t xml:space="preserve">La </w:t>
      </w:r>
      <w:r w:rsidRPr="00852969">
        <w:rPr>
          <w:b/>
          <w:bCs/>
        </w:rPr>
        <w:t>planificación estratégica</w:t>
      </w:r>
      <w:r w:rsidRPr="00852969">
        <w:t xml:space="preserve"> consiste en definir </w:t>
      </w:r>
      <w:r w:rsidRPr="00852969">
        <w:rPr>
          <w:b/>
          <w:bCs/>
        </w:rPr>
        <w:t>qué se va a hacer, por qué, con qué recursos y en qué tiempo</w:t>
      </w:r>
      <w:r w:rsidRPr="00852969">
        <w:t>, estableciendo una alineación directa entre los objetivos del proyecto y los objetivos de la organización.</w:t>
      </w:r>
    </w:p>
    <w:p w14:paraId="2044D1E3" w14:textId="77777777" w:rsidR="00852969" w:rsidRPr="00852969" w:rsidRDefault="00852969" w:rsidP="00852969">
      <w:r w:rsidRPr="00852969">
        <w:t>En ingeniería del software, esto se traduce en:</w:t>
      </w:r>
    </w:p>
    <w:p w14:paraId="0B34A9F7" w14:textId="77777777" w:rsidR="00852969" w:rsidRPr="00852969" w:rsidRDefault="00852969" w:rsidP="002063EB">
      <w:pPr>
        <w:numPr>
          <w:ilvl w:val="0"/>
          <w:numId w:val="3"/>
        </w:numPr>
      </w:pPr>
      <w:r w:rsidRPr="00852969">
        <w:t xml:space="preserve">Definir el </w:t>
      </w:r>
      <w:r w:rsidRPr="00852969">
        <w:rPr>
          <w:b/>
          <w:bCs/>
        </w:rPr>
        <w:t>alcance funcional</w:t>
      </w:r>
      <w:r w:rsidRPr="00852969">
        <w:t xml:space="preserve"> (qué módulos o funcionalidades tendrá el sistema).</w:t>
      </w:r>
    </w:p>
    <w:p w14:paraId="7E691A8E" w14:textId="77777777" w:rsidR="00852969" w:rsidRPr="00852969" w:rsidRDefault="00852969" w:rsidP="002063EB">
      <w:pPr>
        <w:numPr>
          <w:ilvl w:val="0"/>
          <w:numId w:val="3"/>
        </w:numPr>
      </w:pPr>
      <w:r w:rsidRPr="00852969">
        <w:t xml:space="preserve">Determinar los </w:t>
      </w:r>
      <w:r w:rsidRPr="00852969">
        <w:rPr>
          <w:b/>
          <w:bCs/>
        </w:rPr>
        <w:t>objetivos de calidad</w:t>
      </w:r>
      <w:r w:rsidRPr="00852969">
        <w:t xml:space="preserve"> (rendimiento, seguridad, mantenibilidad).</w:t>
      </w:r>
    </w:p>
    <w:p w14:paraId="212CB1C6" w14:textId="77777777" w:rsidR="00852969" w:rsidRPr="00852969" w:rsidRDefault="00852969" w:rsidP="002063EB">
      <w:pPr>
        <w:numPr>
          <w:ilvl w:val="0"/>
          <w:numId w:val="3"/>
        </w:numPr>
      </w:pPr>
      <w:r w:rsidRPr="00852969">
        <w:t xml:space="preserve">Asignar </w:t>
      </w:r>
      <w:r w:rsidRPr="00852969">
        <w:rPr>
          <w:b/>
          <w:bCs/>
        </w:rPr>
        <w:t>recursos humanos y tecnológicos</w:t>
      </w:r>
      <w:r w:rsidRPr="00852969">
        <w:t xml:space="preserve"> (desarrolladores, infraestructura, software de apoyo).</w:t>
      </w:r>
    </w:p>
    <w:p w14:paraId="4AACB9E4" w14:textId="77777777" w:rsidR="00852969" w:rsidRPr="00852969" w:rsidRDefault="00852969" w:rsidP="002063EB">
      <w:pPr>
        <w:numPr>
          <w:ilvl w:val="0"/>
          <w:numId w:val="3"/>
        </w:numPr>
      </w:pPr>
      <w:r w:rsidRPr="00852969">
        <w:t xml:space="preserve">Establecer el </w:t>
      </w:r>
      <w:r w:rsidRPr="00852969">
        <w:rPr>
          <w:b/>
          <w:bCs/>
        </w:rPr>
        <w:t>presupuesto y cronograma</w:t>
      </w:r>
      <w:r w:rsidRPr="00852969">
        <w:t>.</w:t>
      </w:r>
    </w:p>
    <w:p w14:paraId="3AE83EF5" w14:textId="77777777" w:rsidR="00C073A4" w:rsidRDefault="00C073A4" w:rsidP="00852969"/>
    <w:p w14:paraId="5F644C2C" w14:textId="6FB2D6D3" w:rsidR="00852969" w:rsidRPr="00852969" w:rsidRDefault="00852969" w:rsidP="00852969">
      <w:r w:rsidRPr="00852969">
        <w:t xml:space="preserve">“La planificación estratégica en proyectos de software es la traducción de la estrategia organizacional en un conjunto coherente de decisiones técnicas, logísticas y humanas” (Pressman &amp; </w:t>
      </w:r>
      <w:proofErr w:type="spellStart"/>
      <w:r w:rsidRPr="00852969">
        <w:t>Maxim</w:t>
      </w:r>
      <w:proofErr w:type="spellEnd"/>
      <w:r w:rsidRPr="00852969">
        <w:t xml:space="preserve">, </w:t>
      </w:r>
      <w:r w:rsidRPr="00852969">
        <w:rPr>
          <w:i/>
          <w:iCs/>
        </w:rPr>
        <w:t xml:space="preserve">Software </w:t>
      </w:r>
      <w:proofErr w:type="spellStart"/>
      <w:r w:rsidRPr="00852969">
        <w:rPr>
          <w:i/>
          <w:iCs/>
        </w:rPr>
        <w:t>Engineering</w:t>
      </w:r>
      <w:proofErr w:type="spellEnd"/>
      <w:r w:rsidRPr="00852969">
        <w:rPr>
          <w:i/>
          <w:iCs/>
        </w:rPr>
        <w:t xml:space="preserve">: A </w:t>
      </w:r>
      <w:proofErr w:type="spellStart"/>
      <w:r w:rsidRPr="00852969">
        <w:rPr>
          <w:i/>
          <w:iCs/>
        </w:rPr>
        <w:t>Practitioner’s</w:t>
      </w:r>
      <w:proofErr w:type="spellEnd"/>
      <w:r w:rsidRPr="00852969">
        <w:rPr>
          <w:i/>
          <w:iCs/>
        </w:rPr>
        <w:t xml:space="preserve"> </w:t>
      </w:r>
      <w:proofErr w:type="spellStart"/>
      <w:r w:rsidRPr="00852969">
        <w:rPr>
          <w:i/>
          <w:iCs/>
        </w:rPr>
        <w:t>Approach</w:t>
      </w:r>
      <w:proofErr w:type="spellEnd"/>
      <w:r w:rsidRPr="00852969">
        <w:t>, 9th Ed., 2020).</w:t>
      </w:r>
    </w:p>
    <w:p w14:paraId="25CB26DA" w14:textId="77777777" w:rsidR="00852969" w:rsidRPr="00852969" w:rsidRDefault="00852969" w:rsidP="00852969">
      <w:pPr>
        <w:rPr>
          <w:b/>
          <w:bCs/>
          <w:lang w:val="en-US"/>
        </w:rPr>
      </w:pPr>
      <w:r w:rsidRPr="00852969">
        <w:rPr>
          <w:b/>
          <w:bCs/>
          <w:lang w:val="en-US"/>
        </w:rPr>
        <w:lastRenderedPageBreak/>
        <w:t xml:space="preserve">b) </w:t>
      </w:r>
      <w:proofErr w:type="spellStart"/>
      <w:r w:rsidRPr="00852969">
        <w:rPr>
          <w:b/>
          <w:bCs/>
          <w:lang w:val="en-US"/>
        </w:rPr>
        <w:t>Herramientas</w:t>
      </w:r>
      <w:proofErr w:type="spellEnd"/>
      <w:r w:rsidRPr="00852969">
        <w:rPr>
          <w:b/>
          <w:bCs/>
          <w:lang w:val="en-US"/>
        </w:rPr>
        <w:t xml:space="preserve"> y </w:t>
      </w:r>
      <w:proofErr w:type="spellStart"/>
      <w:r w:rsidRPr="00852969">
        <w:rPr>
          <w:b/>
          <w:bCs/>
          <w:lang w:val="en-US"/>
        </w:rPr>
        <w:t>técnicas</w:t>
      </w:r>
      <w:proofErr w:type="spellEnd"/>
    </w:p>
    <w:p w14:paraId="7D9E3E20" w14:textId="77777777" w:rsidR="00852969" w:rsidRPr="00852969" w:rsidRDefault="00852969" w:rsidP="002063EB">
      <w:pPr>
        <w:numPr>
          <w:ilvl w:val="0"/>
          <w:numId w:val="4"/>
        </w:numPr>
      </w:pPr>
      <w:r w:rsidRPr="00852969">
        <w:rPr>
          <w:b/>
          <w:bCs/>
        </w:rPr>
        <w:t xml:space="preserve">Estructura de desglose del trabajo (WBS, </w:t>
      </w:r>
      <w:proofErr w:type="spellStart"/>
      <w:r w:rsidRPr="00852969">
        <w:rPr>
          <w:b/>
          <w:bCs/>
        </w:rPr>
        <w:t>Work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Breakdown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Structure</w:t>
      </w:r>
      <w:proofErr w:type="spellEnd"/>
      <w:r w:rsidRPr="00852969">
        <w:rPr>
          <w:b/>
          <w:bCs/>
        </w:rPr>
        <w:t>)</w:t>
      </w:r>
      <w:r w:rsidRPr="00852969">
        <w:t>: permite dividir el proyecto en entregables más pequeños y manejables.</w:t>
      </w:r>
    </w:p>
    <w:p w14:paraId="3AC25606" w14:textId="77777777" w:rsidR="00852969" w:rsidRPr="00852969" w:rsidRDefault="00852969" w:rsidP="002063EB">
      <w:pPr>
        <w:numPr>
          <w:ilvl w:val="0"/>
          <w:numId w:val="4"/>
        </w:numPr>
      </w:pPr>
      <w:r w:rsidRPr="00852969">
        <w:rPr>
          <w:b/>
          <w:bCs/>
        </w:rPr>
        <w:t>PERT/CPM</w:t>
      </w:r>
      <w:r w:rsidRPr="00852969">
        <w:t>: para estimar tiempos y rutas críticas.</w:t>
      </w:r>
    </w:p>
    <w:p w14:paraId="4C6AFC85" w14:textId="77777777" w:rsidR="00852969" w:rsidRPr="00852969" w:rsidRDefault="00852969" w:rsidP="002063EB">
      <w:pPr>
        <w:numPr>
          <w:ilvl w:val="0"/>
          <w:numId w:val="4"/>
        </w:numPr>
      </w:pPr>
      <w:r w:rsidRPr="00852969">
        <w:rPr>
          <w:b/>
          <w:bCs/>
        </w:rPr>
        <w:t>Análisis de interesados (</w:t>
      </w:r>
      <w:proofErr w:type="spellStart"/>
      <w:r w:rsidRPr="00852969">
        <w:rPr>
          <w:b/>
          <w:bCs/>
        </w:rPr>
        <w:t>Stakeholder</w:t>
      </w:r>
      <w:proofErr w:type="spellEnd"/>
      <w:r w:rsidRPr="00852969">
        <w:rPr>
          <w:b/>
          <w:bCs/>
        </w:rPr>
        <w:t xml:space="preserve"> </w:t>
      </w:r>
      <w:proofErr w:type="spellStart"/>
      <w:r w:rsidRPr="00852969">
        <w:rPr>
          <w:b/>
          <w:bCs/>
        </w:rPr>
        <w:t>Analysis</w:t>
      </w:r>
      <w:proofErr w:type="spellEnd"/>
      <w:r w:rsidRPr="00852969">
        <w:rPr>
          <w:b/>
          <w:bCs/>
        </w:rPr>
        <w:t>)</w:t>
      </w:r>
      <w:r w:rsidRPr="00852969">
        <w:t>: identificar quiénes influyen o son afectados.</w:t>
      </w:r>
    </w:p>
    <w:p w14:paraId="3F665A13" w14:textId="77777777" w:rsidR="00852969" w:rsidRPr="00852969" w:rsidRDefault="00852969" w:rsidP="002063EB">
      <w:pPr>
        <w:numPr>
          <w:ilvl w:val="0"/>
          <w:numId w:val="4"/>
        </w:numPr>
      </w:pPr>
      <w:r w:rsidRPr="00852969">
        <w:rPr>
          <w:b/>
          <w:bCs/>
        </w:rPr>
        <w:t>Matriz de asignación de responsabilidades (RACI)</w:t>
      </w:r>
      <w:r w:rsidRPr="00852969">
        <w:t>: clarifica roles.</w:t>
      </w:r>
    </w:p>
    <w:p w14:paraId="51791973" w14:textId="47AF4BDD" w:rsidR="00C073A4" w:rsidRPr="00C073A4" w:rsidRDefault="00852969" w:rsidP="00852969">
      <w:pPr>
        <w:rPr>
          <w:b/>
          <w:bCs/>
        </w:rPr>
      </w:pPr>
      <w:r w:rsidRPr="00852969">
        <w:rPr>
          <w:b/>
          <w:bCs/>
        </w:rPr>
        <w:t>c) Ejemplo práctico (contexto Nicaragua)</w:t>
      </w:r>
    </w:p>
    <w:p w14:paraId="42E0D5A5" w14:textId="7AC422D4" w:rsidR="00852969" w:rsidRDefault="00852969" w:rsidP="00852969">
      <w:pPr>
        <w:rPr>
          <w:i/>
          <w:iCs/>
        </w:rPr>
      </w:pPr>
      <w:r w:rsidRPr="00852969">
        <w:t xml:space="preserve">Proyecto: </w:t>
      </w:r>
      <w:r w:rsidRPr="00852969">
        <w:rPr>
          <w:i/>
          <w:iCs/>
        </w:rPr>
        <w:t>Sistema de control de asistencia docente para la Universidad Politécnica de Nicaragua.</w:t>
      </w:r>
    </w:p>
    <w:p w14:paraId="73FD6AA9" w14:textId="77777777" w:rsidR="00C073A4" w:rsidRPr="00852969" w:rsidRDefault="00C073A4" w:rsidP="00852969"/>
    <w:p w14:paraId="4670E066" w14:textId="77777777" w:rsidR="00852969" w:rsidRPr="00852969" w:rsidRDefault="00852969" w:rsidP="00852969">
      <w:r w:rsidRPr="00852969">
        <w:t>En la planificación estratégica se definirían:</w:t>
      </w:r>
    </w:p>
    <w:p w14:paraId="735D9180" w14:textId="77777777" w:rsidR="00852969" w:rsidRPr="00852969" w:rsidRDefault="00852969" w:rsidP="002063EB">
      <w:pPr>
        <w:numPr>
          <w:ilvl w:val="0"/>
          <w:numId w:val="5"/>
        </w:numPr>
      </w:pPr>
      <w:r w:rsidRPr="00852969">
        <w:rPr>
          <w:b/>
          <w:bCs/>
        </w:rPr>
        <w:t>Objetivo</w:t>
      </w:r>
      <w:r w:rsidRPr="00852969">
        <w:t>: crear una plataforma que permita registrar, validar y analizar la asistencia docente de todos los CUR en tiempo real.</w:t>
      </w:r>
    </w:p>
    <w:p w14:paraId="67A3E3A5" w14:textId="77777777" w:rsidR="00852969" w:rsidRPr="00852969" w:rsidRDefault="00852969" w:rsidP="002063EB">
      <w:pPr>
        <w:numPr>
          <w:ilvl w:val="0"/>
          <w:numId w:val="5"/>
        </w:numPr>
        <w:rPr>
          <w:lang w:val="en-US"/>
        </w:rPr>
      </w:pPr>
      <w:r w:rsidRPr="00852969">
        <w:rPr>
          <w:b/>
          <w:bCs/>
          <w:lang w:val="en-US"/>
        </w:rPr>
        <w:t xml:space="preserve">KPIs </w:t>
      </w:r>
      <w:proofErr w:type="spellStart"/>
      <w:r w:rsidRPr="00852969">
        <w:rPr>
          <w:b/>
          <w:bCs/>
          <w:lang w:val="en-US"/>
        </w:rPr>
        <w:t>estratégicos</w:t>
      </w:r>
      <w:proofErr w:type="spellEnd"/>
      <w:r w:rsidRPr="00852969">
        <w:rPr>
          <w:lang w:val="en-US"/>
        </w:rPr>
        <w:t>:</w:t>
      </w:r>
    </w:p>
    <w:p w14:paraId="15610C6F" w14:textId="77777777" w:rsidR="00852969" w:rsidRPr="00852969" w:rsidRDefault="00852969" w:rsidP="002063EB">
      <w:pPr>
        <w:numPr>
          <w:ilvl w:val="1"/>
          <w:numId w:val="5"/>
        </w:numPr>
      </w:pPr>
      <w:r w:rsidRPr="00852969">
        <w:t>Reducción del 70% del tiempo invertido en consolidar reportes.</w:t>
      </w:r>
    </w:p>
    <w:p w14:paraId="4726A97C" w14:textId="77777777" w:rsidR="00852969" w:rsidRPr="00852969" w:rsidRDefault="00852969" w:rsidP="002063EB">
      <w:pPr>
        <w:numPr>
          <w:ilvl w:val="1"/>
          <w:numId w:val="5"/>
        </w:numPr>
      </w:pPr>
      <w:r w:rsidRPr="00852969">
        <w:t>Error en datos de asistencia &lt; 1%.</w:t>
      </w:r>
    </w:p>
    <w:p w14:paraId="3140C580" w14:textId="77777777" w:rsidR="00852969" w:rsidRPr="00852969" w:rsidRDefault="00852969" w:rsidP="002063EB">
      <w:pPr>
        <w:numPr>
          <w:ilvl w:val="0"/>
          <w:numId w:val="5"/>
        </w:numPr>
        <w:rPr>
          <w:lang w:val="en-US"/>
        </w:rPr>
      </w:pPr>
      <w:proofErr w:type="spellStart"/>
      <w:r w:rsidRPr="00852969">
        <w:rPr>
          <w:b/>
          <w:bCs/>
          <w:lang w:val="en-US"/>
        </w:rPr>
        <w:t>Presupuesto</w:t>
      </w:r>
      <w:proofErr w:type="spellEnd"/>
      <w:r w:rsidRPr="00852969">
        <w:rPr>
          <w:b/>
          <w:bCs/>
          <w:lang w:val="en-US"/>
        </w:rPr>
        <w:t xml:space="preserve"> </w:t>
      </w:r>
      <w:proofErr w:type="spellStart"/>
      <w:r w:rsidRPr="00852969">
        <w:rPr>
          <w:b/>
          <w:bCs/>
          <w:lang w:val="en-US"/>
        </w:rPr>
        <w:t>estimado</w:t>
      </w:r>
      <w:proofErr w:type="spellEnd"/>
      <w:r w:rsidRPr="00852969">
        <w:rPr>
          <w:lang w:val="en-US"/>
        </w:rPr>
        <w:t>: C$180,000.00.</w:t>
      </w:r>
    </w:p>
    <w:p w14:paraId="1CE595F8" w14:textId="77777777" w:rsidR="00852969" w:rsidRDefault="00852969" w:rsidP="002063EB">
      <w:pPr>
        <w:numPr>
          <w:ilvl w:val="0"/>
          <w:numId w:val="5"/>
        </w:numPr>
      </w:pPr>
      <w:r w:rsidRPr="00852969">
        <w:rPr>
          <w:b/>
          <w:bCs/>
        </w:rPr>
        <w:t>Cronograma global</w:t>
      </w:r>
      <w:r w:rsidRPr="00852969">
        <w:t>: 6 meses con entregas incrementales cada 4 semanas.</w:t>
      </w:r>
    </w:p>
    <w:p w14:paraId="503C5054" w14:textId="77777777" w:rsidR="005F53CE" w:rsidRDefault="005F53CE" w:rsidP="005F53CE"/>
    <w:p w14:paraId="733FF3C0" w14:textId="77777777" w:rsidR="005F53CE" w:rsidRDefault="005F53CE" w:rsidP="005F53CE"/>
    <w:p w14:paraId="2AE5B916" w14:textId="77777777" w:rsidR="005F53CE" w:rsidRDefault="005F53CE" w:rsidP="005F53CE"/>
    <w:p w14:paraId="20092244" w14:textId="77777777" w:rsidR="005F53CE" w:rsidRDefault="005F53CE" w:rsidP="005F53CE"/>
    <w:p w14:paraId="1E8A5978" w14:textId="77777777" w:rsidR="005F53CE" w:rsidRDefault="005F53CE" w:rsidP="005F53CE"/>
    <w:p w14:paraId="086CF940" w14:textId="77777777" w:rsidR="005F53CE" w:rsidRDefault="005F53CE" w:rsidP="005F53CE"/>
    <w:p w14:paraId="18C1DE55" w14:textId="77777777" w:rsidR="005F53CE" w:rsidRDefault="005F53CE" w:rsidP="005F53CE"/>
    <w:p w14:paraId="6F31DA6A" w14:textId="77777777" w:rsidR="005F53CE" w:rsidRPr="00852969" w:rsidRDefault="005F53CE" w:rsidP="005F53CE"/>
    <w:p w14:paraId="40D7901A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lastRenderedPageBreak/>
        <w:t>2. Gestión operativa</w:t>
      </w:r>
    </w:p>
    <w:p w14:paraId="28C0192D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a) Definición</w:t>
      </w:r>
    </w:p>
    <w:p w14:paraId="6C92A41E" w14:textId="77777777" w:rsidR="00852969" w:rsidRPr="00852969" w:rsidRDefault="00852969" w:rsidP="00852969">
      <w:r w:rsidRPr="00852969">
        <w:t xml:space="preserve">La </w:t>
      </w:r>
      <w:r w:rsidRPr="00852969">
        <w:rPr>
          <w:b/>
          <w:bCs/>
        </w:rPr>
        <w:t>gestión operativa</w:t>
      </w:r>
      <w:r w:rsidRPr="00852969">
        <w:t xml:space="preserve"> transforma la planificación en acción. Se ocupa de coordinar los recursos y tareas cotidianas necesarias para cumplir los objetivos definidos en la estrategia.</w:t>
      </w:r>
    </w:p>
    <w:p w14:paraId="50AF0BC2" w14:textId="77777777" w:rsidR="00852969" w:rsidRPr="00852969" w:rsidRDefault="00852969" w:rsidP="00852969">
      <w:r w:rsidRPr="00852969">
        <w:t>En un entorno ágil, esta gestión se realiza a través de:</w:t>
      </w:r>
    </w:p>
    <w:p w14:paraId="6662EADD" w14:textId="77777777" w:rsidR="00852969" w:rsidRPr="00852969" w:rsidRDefault="00852969" w:rsidP="002063EB">
      <w:pPr>
        <w:numPr>
          <w:ilvl w:val="0"/>
          <w:numId w:val="6"/>
        </w:numPr>
        <w:rPr>
          <w:lang w:val="en-US"/>
        </w:rPr>
      </w:pPr>
      <w:r w:rsidRPr="00852969">
        <w:rPr>
          <w:b/>
          <w:bCs/>
          <w:lang w:val="en-US"/>
        </w:rPr>
        <w:t xml:space="preserve">Sprints o </w:t>
      </w:r>
      <w:proofErr w:type="spellStart"/>
      <w:r w:rsidRPr="00852969">
        <w:rPr>
          <w:b/>
          <w:bCs/>
          <w:lang w:val="en-US"/>
        </w:rPr>
        <w:t>iteraciones</w:t>
      </w:r>
      <w:proofErr w:type="spellEnd"/>
      <w:r w:rsidRPr="00852969">
        <w:rPr>
          <w:lang w:val="en-US"/>
        </w:rPr>
        <w:t>.</w:t>
      </w:r>
    </w:p>
    <w:p w14:paraId="7BD914DF" w14:textId="77777777" w:rsidR="00852969" w:rsidRPr="00852969" w:rsidRDefault="00852969" w:rsidP="002063EB">
      <w:pPr>
        <w:numPr>
          <w:ilvl w:val="0"/>
          <w:numId w:val="6"/>
        </w:numPr>
        <w:rPr>
          <w:lang w:val="en-US"/>
        </w:rPr>
      </w:pPr>
      <w:proofErr w:type="spellStart"/>
      <w:r w:rsidRPr="00852969">
        <w:rPr>
          <w:b/>
          <w:bCs/>
          <w:lang w:val="en-US"/>
        </w:rPr>
        <w:t>Tableros</w:t>
      </w:r>
      <w:proofErr w:type="spellEnd"/>
      <w:r w:rsidRPr="00852969">
        <w:rPr>
          <w:b/>
          <w:bCs/>
          <w:lang w:val="en-US"/>
        </w:rPr>
        <w:t xml:space="preserve"> Kanban o Scrum boards</w:t>
      </w:r>
      <w:r w:rsidRPr="00852969">
        <w:rPr>
          <w:lang w:val="en-US"/>
        </w:rPr>
        <w:t>.</w:t>
      </w:r>
    </w:p>
    <w:p w14:paraId="5202A120" w14:textId="77777777" w:rsidR="00852969" w:rsidRPr="00852969" w:rsidRDefault="00852969" w:rsidP="002063EB">
      <w:pPr>
        <w:numPr>
          <w:ilvl w:val="0"/>
          <w:numId w:val="6"/>
        </w:numPr>
        <w:rPr>
          <w:lang w:val="en-US"/>
        </w:rPr>
      </w:pPr>
      <w:proofErr w:type="spellStart"/>
      <w:r w:rsidRPr="00852969">
        <w:rPr>
          <w:b/>
          <w:bCs/>
          <w:lang w:val="en-US"/>
        </w:rPr>
        <w:t>Reuniones</w:t>
      </w:r>
      <w:proofErr w:type="spellEnd"/>
      <w:r w:rsidRPr="00852969">
        <w:rPr>
          <w:b/>
          <w:bCs/>
          <w:lang w:val="en-US"/>
        </w:rPr>
        <w:t xml:space="preserve"> </w:t>
      </w:r>
      <w:proofErr w:type="spellStart"/>
      <w:r w:rsidRPr="00852969">
        <w:rPr>
          <w:b/>
          <w:bCs/>
          <w:lang w:val="en-US"/>
        </w:rPr>
        <w:t>diarias</w:t>
      </w:r>
      <w:proofErr w:type="spellEnd"/>
      <w:r w:rsidRPr="00852969">
        <w:rPr>
          <w:b/>
          <w:bCs/>
          <w:lang w:val="en-US"/>
        </w:rPr>
        <w:t xml:space="preserve"> (daily standups)</w:t>
      </w:r>
      <w:r w:rsidRPr="00852969">
        <w:rPr>
          <w:lang w:val="en-US"/>
        </w:rPr>
        <w:t>.</w:t>
      </w:r>
    </w:p>
    <w:p w14:paraId="49EC3B0A" w14:textId="77777777" w:rsidR="00852969" w:rsidRPr="00852969" w:rsidRDefault="00852969" w:rsidP="002063EB">
      <w:pPr>
        <w:numPr>
          <w:ilvl w:val="0"/>
          <w:numId w:val="6"/>
        </w:numPr>
      </w:pPr>
      <w:r w:rsidRPr="00852969">
        <w:rPr>
          <w:b/>
          <w:bCs/>
        </w:rPr>
        <w:t>Gestión de incidencias y cambios</w:t>
      </w:r>
      <w:r w:rsidRPr="00852969">
        <w:t>.</w:t>
      </w:r>
    </w:p>
    <w:p w14:paraId="06A1D67D" w14:textId="77777777" w:rsidR="00852969" w:rsidRPr="00852969" w:rsidRDefault="00852969" w:rsidP="00852969">
      <w:pPr>
        <w:rPr>
          <w:b/>
          <w:bCs/>
          <w:lang w:val="en-US"/>
        </w:rPr>
      </w:pPr>
      <w:r w:rsidRPr="00852969">
        <w:rPr>
          <w:b/>
          <w:bCs/>
          <w:lang w:val="en-US"/>
        </w:rPr>
        <w:t xml:space="preserve">b) </w:t>
      </w:r>
      <w:proofErr w:type="spellStart"/>
      <w:r w:rsidRPr="00852969">
        <w:rPr>
          <w:b/>
          <w:bCs/>
          <w:lang w:val="en-US"/>
        </w:rPr>
        <w:t>Actividades</w:t>
      </w:r>
      <w:proofErr w:type="spellEnd"/>
      <w:r w:rsidRPr="00852969">
        <w:rPr>
          <w:b/>
          <w:bCs/>
          <w:lang w:val="en-US"/>
        </w:rPr>
        <w:t xml:space="preserve"> clave</w:t>
      </w:r>
    </w:p>
    <w:p w14:paraId="09AE2373" w14:textId="77777777" w:rsidR="00852969" w:rsidRPr="00852969" w:rsidRDefault="00852969" w:rsidP="002063EB">
      <w:pPr>
        <w:numPr>
          <w:ilvl w:val="0"/>
          <w:numId w:val="7"/>
        </w:numPr>
      </w:pPr>
      <w:r w:rsidRPr="00852969">
        <w:rPr>
          <w:b/>
          <w:bCs/>
        </w:rPr>
        <w:t>Asignación de tareas</w:t>
      </w:r>
      <w:r w:rsidRPr="00852969">
        <w:t xml:space="preserve"> según capacidades del personal.</w:t>
      </w:r>
    </w:p>
    <w:p w14:paraId="7892A26E" w14:textId="77777777" w:rsidR="00852969" w:rsidRPr="00852969" w:rsidRDefault="00852969" w:rsidP="002063EB">
      <w:pPr>
        <w:numPr>
          <w:ilvl w:val="0"/>
          <w:numId w:val="7"/>
        </w:numPr>
      </w:pPr>
      <w:r w:rsidRPr="00852969">
        <w:rPr>
          <w:b/>
          <w:bCs/>
        </w:rPr>
        <w:t>Seguimiento del progreso</w:t>
      </w:r>
      <w:r w:rsidRPr="00852969">
        <w:t xml:space="preserve"> mediante herramientas de control (Jira, Trello, Azure </w:t>
      </w:r>
      <w:proofErr w:type="spellStart"/>
      <w:r w:rsidRPr="00852969">
        <w:t>Boards</w:t>
      </w:r>
      <w:proofErr w:type="spellEnd"/>
      <w:r w:rsidRPr="00852969">
        <w:t>).</w:t>
      </w:r>
    </w:p>
    <w:p w14:paraId="2C6E43E2" w14:textId="77777777" w:rsidR="00852969" w:rsidRPr="00852969" w:rsidRDefault="00852969" w:rsidP="002063EB">
      <w:pPr>
        <w:numPr>
          <w:ilvl w:val="0"/>
          <w:numId w:val="7"/>
        </w:numPr>
      </w:pPr>
      <w:r w:rsidRPr="00852969">
        <w:rPr>
          <w:b/>
          <w:bCs/>
        </w:rPr>
        <w:t>Gestión de dependencias y bloqueos</w:t>
      </w:r>
      <w:r w:rsidRPr="00852969">
        <w:t xml:space="preserve"> (</w:t>
      </w:r>
      <w:proofErr w:type="spellStart"/>
      <w:r w:rsidRPr="00852969">
        <w:t>impediments</w:t>
      </w:r>
      <w:proofErr w:type="spellEnd"/>
      <w:r w:rsidRPr="00852969">
        <w:t>).</w:t>
      </w:r>
    </w:p>
    <w:p w14:paraId="1D2EFA90" w14:textId="77777777" w:rsidR="00852969" w:rsidRPr="00852969" w:rsidRDefault="00852969" w:rsidP="002063EB">
      <w:pPr>
        <w:numPr>
          <w:ilvl w:val="0"/>
          <w:numId w:val="7"/>
        </w:numPr>
      </w:pPr>
      <w:r w:rsidRPr="00852969">
        <w:rPr>
          <w:b/>
          <w:bCs/>
        </w:rPr>
        <w:t>Coordinación entre equipos distribuidos</w:t>
      </w:r>
      <w:r w:rsidRPr="00852969">
        <w:t xml:space="preserve"> (por ejemplo, entre los CUR León, Chontales y Managua).</w:t>
      </w:r>
    </w:p>
    <w:p w14:paraId="2E4F2867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c) Ejemplo aplicado</w:t>
      </w:r>
    </w:p>
    <w:p w14:paraId="2DCDB2D6" w14:textId="77777777" w:rsidR="00852969" w:rsidRPr="00852969" w:rsidRDefault="00852969" w:rsidP="00C073A4">
      <w:pPr>
        <w:jc w:val="left"/>
        <w:rPr>
          <w:lang w:val="en-US"/>
        </w:rPr>
      </w:pPr>
      <w:r w:rsidRPr="00852969">
        <w:t>Si el proyecto involucra a varios CUR, la gestión operativa debe sincronizar tareas a través de herramientas colaborativas.</w:t>
      </w:r>
      <w:r w:rsidRPr="00852969">
        <w:br/>
      </w:r>
      <w:r w:rsidRPr="00852969">
        <w:rPr>
          <w:lang w:val="en-US"/>
        </w:rPr>
        <w:t xml:space="preserve">Por </w:t>
      </w:r>
      <w:proofErr w:type="spellStart"/>
      <w:r w:rsidRPr="00852969">
        <w:rPr>
          <w:lang w:val="en-US"/>
        </w:rPr>
        <w:t>ejemplo</w:t>
      </w:r>
      <w:proofErr w:type="spellEnd"/>
      <w:r w:rsidRPr="00852969">
        <w:rPr>
          <w:lang w:val="en-US"/>
        </w:rPr>
        <w:t>:</w:t>
      </w:r>
    </w:p>
    <w:p w14:paraId="47529728" w14:textId="77777777" w:rsidR="00852969" w:rsidRPr="00852969" w:rsidRDefault="00852969" w:rsidP="002063EB">
      <w:pPr>
        <w:numPr>
          <w:ilvl w:val="0"/>
          <w:numId w:val="8"/>
        </w:numPr>
      </w:pPr>
      <w:r w:rsidRPr="00852969">
        <w:t>Trello puede organizar tableros por CUR (“CUR Managua”, “CUR Estelí”).</w:t>
      </w:r>
    </w:p>
    <w:p w14:paraId="467DA416" w14:textId="77777777" w:rsidR="00852969" w:rsidRPr="00852969" w:rsidRDefault="00852969" w:rsidP="002063EB">
      <w:pPr>
        <w:numPr>
          <w:ilvl w:val="0"/>
          <w:numId w:val="8"/>
        </w:numPr>
      </w:pPr>
      <w:r w:rsidRPr="00852969">
        <w:t>Jira centraliza incidencias y tareas globales.</w:t>
      </w:r>
    </w:p>
    <w:p w14:paraId="5D0CAF91" w14:textId="77777777" w:rsidR="00852969" w:rsidRPr="00852969" w:rsidRDefault="00852969" w:rsidP="002063EB">
      <w:pPr>
        <w:numPr>
          <w:ilvl w:val="0"/>
          <w:numId w:val="8"/>
        </w:numPr>
      </w:pPr>
      <w:proofErr w:type="spellStart"/>
      <w:r w:rsidRPr="00852969">
        <w:t>Slack</w:t>
      </w:r>
      <w:proofErr w:type="spellEnd"/>
      <w:r w:rsidRPr="00852969">
        <w:t xml:space="preserve"> o </w:t>
      </w:r>
      <w:proofErr w:type="spellStart"/>
      <w:r w:rsidRPr="00852969">
        <w:t>Teams</w:t>
      </w:r>
      <w:proofErr w:type="spellEnd"/>
      <w:r w:rsidRPr="00852969">
        <w:t xml:space="preserve"> integra la comunicación diaria.</w:t>
      </w:r>
    </w:p>
    <w:p w14:paraId="0A8393F3" w14:textId="77777777" w:rsidR="00C073A4" w:rsidRDefault="00C073A4" w:rsidP="00852969"/>
    <w:p w14:paraId="4AB823C5" w14:textId="456D3B2A" w:rsidR="00852969" w:rsidRPr="00852969" w:rsidRDefault="00852969" w:rsidP="00852969">
      <w:r w:rsidRPr="00852969">
        <w:t xml:space="preserve">Así, el espectro administrativo no solo se limita a documentos, sino que se materializa en </w:t>
      </w:r>
      <w:r w:rsidRPr="00852969">
        <w:rPr>
          <w:b/>
          <w:bCs/>
        </w:rPr>
        <w:t>flujos digitales de trabajo</w:t>
      </w:r>
      <w:r w:rsidRPr="00852969">
        <w:t>.</w:t>
      </w:r>
    </w:p>
    <w:p w14:paraId="15410B18" w14:textId="387DCACE" w:rsidR="00852969" w:rsidRPr="00C073A4" w:rsidRDefault="00852969" w:rsidP="00852969"/>
    <w:p w14:paraId="7B5358FA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lastRenderedPageBreak/>
        <w:t>3. Control y monitoreo</w:t>
      </w:r>
    </w:p>
    <w:p w14:paraId="4789770A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a) Definición</w:t>
      </w:r>
    </w:p>
    <w:p w14:paraId="7FA89D29" w14:textId="77777777" w:rsidR="00852969" w:rsidRPr="00852969" w:rsidRDefault="00852969" w:rsidP="00C073A4">
      <w:pPr>
        <w:jc w:val="left"/>
      </w:pPr>
      <w:r w:rsidRPr="00852969">
        <w:t xml:space="preserve">El </w:t>
      </w:r>
      <w:r w:rsidRPr="00852969">
        <w:rPr>
          <w:b/>
          <w:bCs/>
        </w:rPr>
        <w:t>control y monitoreo</w:t>
      </w:r>
      <w:r w:rsidRPr="00852969">
        <w:t xml:space="preserve"> consiste en medir, comparar y corregir el desempeño del proyecto respecto al plan original.</w:t>
      </w:r>
      <w:r w:rsidRPr="00852969">
        <w:br/>
        <w:t>Se fundamenta en la máxima de Peter Drucker:</w:t>
      </w:r>
    </w:p>
    <w:p w14:paraId="02A228A2" w14:textId="77777777" w:rsidR="00852969" w:rsidRPr="00852969" w:rsidRDefault="00852969" w:rsidP="00852969">
      <w:r w:rsidRPr="00852969">
        <w:t>“Lo que no se mide, no se puede gestionar.”</w:t>
      </w:r>
    </w:p>
    <w:p w14:paraId="21FD7059" w14:textId="77777777" w:rsidR="00852969" w:rsidRPr="00852969" w:rsidRDefault="00852969" w:rsidP="00852969">
      <w:pPr>
        <w:rPr>
          <w:b/>
          <w:bCs/>
          <w:lang w:val="en-US"/>
        </w:rPr>
      </w:pPr>
      <w:r w:rsidRPr="00852969">
        <w:rPr>
          <w:b/>
          <w:bCs/>
          <w:lang w:val="en-US"/>
        </w:rPr>
        <w:t xml:space="preserve">b) </w:t>
      </w:r>
      <w:proofErr w:type="spellStart"/>
      <w:r w:rsidRPr="00852969">
        <w:rPr>
          <w:b/>
          <w:bCs/>
          <w:lang w:val="en-US"/>
        </w:rPr>
        <w:t>Elementos</w:t>
      </w:r>
      <w:proofErr w:type="spellEnd"/>
      <w:r w:rsidRPr="00852969">
        <w:rPr>
          <w:b/>
          <w:bCs/>
          <w:lang w:val="en-US"/>
        </w:rPr>
        <w:t xml:space="preserve"> del control </w:t>
      </w:r>
      <w:proofErr w:type="spellStart"/>
      <w:r w:rsidRPr="00852969">
        <w:rPr>
          <w:b/>
          <w:bCs/>
          <w:lang w:val="en-US"/>
        </w:rPr>
        <w:t>administrativo</w:t>
      </w:r>
      <w:proofErr w:type="spellEnd"/>
    </w:p>
    <w:p w14:paraId="12CBC13B" w14:textId="77777777" w:rsidR="00852969" w:rsidRPr="00852969" w:rsidRDefault="00852969" w:rsidP="002063EB">
      <w:pPr>
        <w:numPr>
          <w:ilvl w:val="0"/>
          <w:numId w:val="9"/>
        </w:numPr>
      </w:pPr>
      <w:r w:rsidRPr="00852969">
        <w:rPr>
          <w:b/>
          <w:bCs/>
        </w:rPr>
        <w:t>Indicadores clave de desempeño (</w:t>
      </w:r>
      <w:proofErr w:type="spellStart"/>
      <w:r w:rsidRPr="00852969">
        <w:rPr>
          <w:b/>
          <w:bCs/>
        </w:rPr>
        <w:t>KPIs</w:t>
      </w:r>
      <w:proofErr w:type="spellEnd"/>
      <w:r w:rsidRPr="00852969">
        <w:rPr>
          <w:b/>
          <w:bCs/>
        </w:rPr>
        <w:t>)</w:t>
      </w:r>
      <w:r w:rsidRPr="00852969">
        <w:t>:</w:t>
      </w:r>
    </w:p>
    <w:p w14:paraId="2DC0B612" w14:textId="77777777" w:rsidR="00852969" w:rsidRPr="00852969" w:rsidRDefault="00852969" w:rsidP="002063EB">
      <w:pPr>
        <w:numPr>
          <w:ilvl w:val="1"/>
          <w:numId w:val="9"/>
        </w:numPr>
        <w:rPr>
          <w:lang w:val="en-US"/>
        </w:rPr>
      </w:pPr>
      <w:proofErr w:type="spellStart"/>
      <w:r w:rsidRPr="00852969">
        <w:rPr>
          <w:i/>
          <w:iCs/>
          <w:lang w:val="en-US"/>
        </w:rPr>
        <w:t>Velocidad</w:t>
      </w:r>
      <w:proofErr w:type="spellEnd"/>
      <w:r w:rsidRPr="00852969">
        <w:rPr>
          <w:i/>
          <w:iCs/>
          <w:lang w:val="en-US"/>
        </w:rPr>
        <w:t xml:space="preserve"> (Velocity)</w:t>
      </w:r>
    </w:p>
    <w:p w14:paraId="5515AEDF" w14:textId="77777777" w:rsidR="00852969" w:rsidRPr="00852969" w:rsidRDefault="00852969" w:rsidP="002063EB">
      <w:pPr>
        <w:numPr>
          <w:ilvl w:val="1"/>
          <w:numId w:val="9"/>
        </w:numPr>
        <w:rPr>
          <w:lang w:val="en-US"/>
        </w:rPr>
      </w:pPr>
      <w:r w:rsidRPr="00852969">
        <w:rPr>
          <w:i/>
          <w:iCs/>
          <w:lang w:val="en-US"/>
        </w:rPr>
        <w:t>Defect Density</w:t>
      </w:r>
    </w:p>
    <w:p w14:paraId="3BE29527" w14:textId="77777777" w:rsidR="00852969" w:rsidRPr="00852969" w:rsidRDefault="00852969" w:rsidP="002063EB">
      <w:pPr>
        <w:numPr>
          <w:ilvl w:val="1"/>
          <w:numId w:val="9"/>
        </w:numPr>
        <w:rPr>
          <w:lang w:val="en-US"/>
        </w:rPr>
      </w:pPr>
      <w:r w:rsidRPr="00852969">
        <w:rPr>
          <w:i/>
          <w:iCs/>
          <w:lang w:val="en-US"/>
        </w:rPr>
        <w:t>Lead Time</w:t>
      </w:r>
    </w:p>
    <w:p w14:paraId="7E80C178" w14:textId="77777777" w:rsidR="00852969" w:rsidRPr="00852969" w:rsidRDefault="00852969" w:rsidP="002063EB">
      <w:pPr>
        <w:numPr>
          <w:ilvl w:val="1"/>
          <w:numId w:val="9"/>
        </w:numPr>
      </w:pPr>
      <w:r w:rsidRPr="00852969">
        <w:rPr>
          <w:i/>
          <w:iCs/>
        </w:rPr>
        <w:t>Cumplimiento del cronograma (% de tareas completadas en plazo)</w:t>
      </w:r>
    </w:p>
    <w:p w14:paraId="2C8B23AA" w14:textId="77777777" w:rsidR="00852969" w:rsidRPr="00852969" w:rsidRDefault="00852969" w:rsidP="002063EB">
      <w:pPr>
        <w:numPr>
          <w:ilvl w:val="1"/>
          <w:numId w:val="9"/>
        </w:numPr>
      </w:pPr>
      <w:r w:rsidRPr="00852969">
        <w:rPr>
          <w:i/>
          <w:iCs/>
        </w:rPr>
        <w:t>Satisfacción del cliente o usuario final</w:t>
      </w:r>
    </w:p>
    <w:p w14:paraId="70E3E907" w14:textId="77777777" w:rsidR="00852969" w:rsidRPr="00852969" w:rsidRDefault="00852969" w:rsidP="002063EB">
      <w:pPr>
        <w:numPr>
          <w:ilvl w:val="0"/>
          <w:numId w:val="9"/>
        </w:numPr>
        <w:rPr>
          <w:lang w:val="en-US"/>
        </w:rPr>
      </w:pPr>
      <w:proofErr w:type="spellStart"/>
      <w:r w:rsidRPr="00852969">
        <w:rPr>
          <w:b/>
          <w:bCs/>
          <w:lang w:val="en-US"/>
        </w:rPr>
        <w:t>Mecanismos</w:t>
      </w:r>
      <w:proofErr w:type="spellEnd"/>
      <w:r w:rsidRPr="00852969">
        <w:rPr>
          <w:b/>
          <w:bCs/>
          <w:lang w:val="en-US"/>
        </w:rPr>
        <w:t xml:space="preserve"> de </w:t>
      </w:r>
      <w:proofErr w:type="spellStart"/>
      <w:r w:rsidRPr="00852969">
        <w:rPr>
          <w:b/>
          <w:bCs/>
          <w:lang w:val="en-US"/>
        </w:rPr>
        <w:t>retroalimentación</w:t>
      </w:r>
      <w:proofErr w:type="spellEnd"/>
      <w:r w:rsidRPr="00852969">
        <w:rPr>
          <w:lang w:val="en-US"/>
        </w:rPr>
        <w:t>:</w:t>
      </w:r>
    </w:p>
    <w:p w14:paraId="726F9B30" w14:textId="77777777" w:rsidR="00852969" w:rsidRPr="00852969" w:rsidRDefault="00852969" w:rsidP="002063EB">
      <w:pPr>
        <w:numPr>
          <w:ilvl w:val="1"/>
          <w:numId w:val="9"/>
        </w:numPr>
      </w:pPr>
      <w:r w:rsidRPr="00852969">
        <w:t>Reuniones de revisión del sprint (</w:t>
      </w:r>
      <w:r w:rsidRPr="00852969">
        <w:rPr>
          <w:i/>
          <w:iCs/>
        </w:rPr>
        <w:t xml:space="preserve">Sprint </w:t>
      </w:r>
      <w:proofErr w:type="spellStart"/>
      <w:r w:rsidRPr="00852969">
        <w:rPr>
          <w:i/>
          <w:iCs/>
        </w:rPr>
        <w:t>Review</w:t>
      </w:r>
      <w:proofErr w:type="spellEnd"/>
      <w:r w:rsidRPr="00852969">
        <w:t>).</w:t>
      </w:r>
    </w:p>
    <w:p w14:paraId="3EA18523" w14:textId="77777777" w:rsidR="00852969" w:rsidRPr="00852969" w:rsidRDefault="00852969" w:rsidP="002063EB">
      <w:pPr>
        <w:numPr>
          <w:ilvl w:val="1"/>
          <w:numId w:val="9"/>
        </w:numPr>
        <w:rPr>
          <w:lang w:val="en-US"/>
        </w:rPr>
      </w:pPr>
      <w:proofErr w:type="spellStart"/>
      <w:r w:rsidRPr="00852969">
        <w:rPr>
          <w:lang w:val="en-US"/>
        </w:rPr>
        <w:t>Auditorías</w:t>
      </w:r>
      <w:proofErr w:type="spellEnd"/>
      <w:r w:rsidRPr="00852969">
        <w:rPr>
          <w:lang w:val="en-US"/>
        </w:rPr>
        <w:t xml:space="preserve"> de </w:t>
      </w:r>
      <w:proofErr w:type="spellStart"/>
      <w:r w:rsidRPr="00852969">
        <w:rPr>
          <w:lang w:val="en-US"/>
        </w:rPr>
        <w:t>calidad</w:t>
      </w:r>
      <w:proofErr w:type="spellEnd"/>
      <w:r w:rsidRPr="00852969">
        <w:rPr>
          <w:lang w:val="en-US"/>
        </w:rPr>
        <w:t xml:space="preserve"> </w:t>
      </w:r>
      <w:proofErr w:type="spellStart"/>
      <w:r w:rsidRPr="00852969">
        <w:rPr>
          <w:lang w:val="en-US"/>
        </w:rPr>
        <w:t>internas</w:t>
      </w:r>
      <w:proofErr w:type="spellEnd"/>
      <w:r w:rsidRPr="00852969">
        <w:rPr>
          <w:lang w:val="en-US"/>
        </w:rPr>
        <w:t>.</w:t>
      </w:r>
    </w:p>
    <w:p w14:paraId="557D5D90" w14:textId="77777777" w:rsidR="00852969" w:rsidRPr="00852969" w:rsidRDefault="00852969" w:rsidP="002063EB">
      <w:pPr>
        <w:numPr>
          <w:ilvl w:val="1"/>
          <w:numId w:val="9"/>
        </w:numPr>
      </w:pPr>
      <w:r w:rsidRPr="00852969">
        <w:t>Revisiones de código (</w:t>
      </w:r>
      <w:proofErr w:type="spellStart"/>
      <w:r w:rsidRPr="00852969">
        <w:rPr>
          <w:i/>
          <w:iCs/>
        </w:rPr>
        <w:t>code</w:t>
      </w:r>
      <w:proofErr w:type="spellEnd"/>
      <w:r w:rsidRPr="00852969">
        <w:rPr>
          <w:i/>
          <w:iCs/>
        </w:rPr>
        <w:t xml:space="preserve"> </w:t>
      </w:r>
      <w:proofErr w:type="spellStart"/>
      <w:r w:rsidRPr="00852969">
        <w:rPr>
          <w:i/>
          <w:iCs/>
        </w:rPr>
        <w:t>reviews</w:t>
      </w:r>
      <w:proofErr w:type="spellEnd"/>
      <w:r w:rsidRPr="00852969">
        <w:t>).</w:t>
      </w:r>
    </w:p>
    <w:p w14:paraId="457B52F3" w14:textId="77777777" w:rsidR="00852969" w:rsidRPr="00852969" w:rsidRDefault="00852969" w:rsidP="002063EB">
      <w:pPr>
        <w:numPr>
          <w:ilvl w:val="1"/>
          <w:numId w:val="9"/>
        </w:numPr>
      </w:pPr>
      <w:r w:rsidRPr="00852969">
        <w:t>Evaluaciones de satisfacción de usuario.</w:t>
      </w:r>
    </w:p>
    <w:p w14:paraId="272A14DD" w14:textId="77777777" w:rsidR="00852969" w:rsidRPr="00852969" w:rsidRDefault="00852969" w:rsidP="00852969">
      <w:pPr>
        <w:rPr>
          <w:b/>
          <w:bCs/>
          <w:lang w:val="en-US"/>
        </w:rPr>
      </w:pPr>
      <w:r w:rsidRPr="00852969">
        <w:rPr>
          <w:b/>
          <w:bCs/>
          <w:lang w:val="en-US"/>
        </w:rPr>
        <w:t xml:space="preserve">c) </w:t>
      </w:r>
      <w:proofErr w:type="spellStart"/>
      <w:r w:rsidRPr="00852969">
        <w:rPr>
          <w:b/>
          <w:bCs/>
          <w:lang w:val="en-US"/>
        </w:rPr>
        <w:t>Herramientas</w:t>
      </w:r>
      <w:proofErr w:type="spellEnd"/>
      <w:r w:rsidRPr="00852969">
        <w:rPr>
          <w:b/>
          <w:bCs/>
          <w:lang w:val="en-US"/>
        </w:rPr>
        <w:t xml:space="preserve"> y </w:t>
      </w:r>
      <w:proofErr w:type="spellStart"/>
      <w:r w:rsidRPr="00852969">
        <w:rPr>
          <w:b/>
          <w:bCs/>
          <w:lang w:val="en-US"/>
        </w:rPr>
        <w:t>reportes</w:t>
      </w:r>
      <w:proofErr w:type="spellEnd"/>
    </w:p>
    <w:p w14:paraId="146F1AEF" w14:textId="77777777" w:rsidR="00852969" w:rsidRPr="00852969" w:rsidRDefault="00852969" w:rsidP="002063EB">
      <w:pPr>
        <w:numPr>
          <w:ilvl w:val="0"/>
          <w:numId w:val="10"/>
        </w:numPr>
      </w:pPr>
      <w:r w:rsidRPr="00852969">
        <w:rPr>
          <w:b/>
          <w:bCs/>
        </w:rPr>
        <w:t>Jira</w:t>
      </w:r>
      <w:r w:rsidRPr="00852969">
        <w:t xml:space="preserve"> genera reportes automáticos de </w:t>
      </w:r>
      <w:proofErr w:type="spellStart"/>
      <w:r w:rsidRPr="00852969">
        <w:t>burndown</w:t>
      </w:r>
      <w:proofErr w:type="spellEnd"/>
      <w:r w:rsidRPr="00852969">
        <w:t xml:space="preserve"> y </w:t>
      </w:r>
      <w:proofErr w:type="spellStart"/>
      <w:r w:rsidRPr="00852969">
        <w:t>velocity</w:t>
      </w:r>
      <w:proofErr w:type="spellEnd"/>
      <w:r w:rsidRPr="00852969">
        <w:t>.</w:t>
      </w:r>
    </w:p>
    <w:p w14:paraId="05690298" w14:textId="77777777" w:rsidR="00852969" w:rsidRPr="00852969" w:rsidRDefault="00852969" w:rsidP="002063EB">
      <w:pPr>
        <w:numPr>
          <w:ilvl w:val="0"/>
          <w:numId w:val="10"/>
        </w:numPr>
        <w:rPr>
          <w:lang w:val="en-US"/>
        </w:rPr>
      </w:pPr>
      <w:r w:rsidRPr="00852969">
        <w:rPr>
          <w:b/>
          <w:bCs/>
          <w:lang w:val="en-US"/>
        </w:rPr>
        <w:t>Microsoft Project</w:t>
      </w:r>
      <w:r w:rsidRPr="00852969">
        <w:rPr>
          <w:lang w:val="en-US"/>
        </w:rPr>
        <w:t xml:space="preserve"> </w:t>
      </w:r>
      <w:proofErr w:type="spellStart"/>
      <w:r w:rsidRPr="00852969">
        <w:rPr>
          <w:lang w:val="en-US"/>
        </w:rPr>
        <w:t>permite</w:t>
      </w:r>
      <w:proofErr w:type="spellEnd"/>
      <w:r w:rsidRPr="00852969">
        <w:rPr>
          <w:lang w:val="en-US"/>
        </w:rPr>
        <w:t xml:space="preserve"> </w:t>
      </w:r>
      <w:proofErr w:type="spellStart"/>
      <w:r w:rsidRPr="00852969">
        <w:rPr>
          <w:lang w:val="en-US"/>
        </w:rPr>
        <w:t>calcular</w:t>
      </w:r>
      <w:proofErr w:type="spellEnd"/>
      <w:r w:rsidRPr="00852969">
        <w:rPr>
          <w:lang w:val="en-US"/>
        </w:rPr>
        <w:t xml:space="preserve"> </w:t>
      </w:r>
      <w:proofErr w:type="spellStart"/>
      <w:r w:rsidRPr="00852969">
        <w:rPr>
          <w:lang w:val="en-US"/>
        </w:rPr>
        <w:t>variaciones</w:t>
      </w:r>
      <w:proofErr w:type="spellEnd"/>
      <w:r w:rsidRPr="00852969">
        <w:rPr>
          <w:lang w:val="en-US"/>
        </w:rPr>
        <w:t xml:space="preserve"> de </w:t>
      </w:r>
      <w:proofErr w:type="spellStart"/>
      <w:r w:rsidRPr="00852969">
        <w:rPr>
          <w:lang w:val="en-US"/>
        </w:rPr>
        <w:t>cronograma</w:t>
      </w:r>
      <w:proofErr w:type="spellEnd"/>
      <w:r w:rsidRPr="00852969">
        <w:rPr>
          <w:lang w:val="en-US"/>
        </w:rPr>
        <w:t xml:space="preserve"> (SV, Schedule Variance) y de </w:t>
      </w:r>
      <w:proofErr w:type="spellStart"/>
      <w:r w:rsidRPr="00852969">
        <w:rPr>
          <w:lang w:val="en-US"/>
        </w:rPr>
        <w:t>costo</w:t>
      </w:r>
      <w:proofErr w:type="spellEnd"/>
      <w:r w:rsidRPr="00852969">
        <w:rPr>
          <w:lang w:val="en-US"/>
        </w:rPr>
        <w:t xml:space="preserve"> (CV, Cost Variance).</w:t>
      </w:r>
    </w:p>
    <w:p w14:paraId="28952470" w14:textId="77777777" w:rsidR="00852969" w:rsidRPr="00852969" w:rsidRDefault="00852969" w:rsidP="002063EB">
      <w:pPr>
        <w:numPr>
          <w:ilvl w:val="0"/>
          <w:numId w:val="10"/>
        </w:numPr>
      </w:pPr>
      <w:proofErr w:type="spellStart"/>
      <w:r w:rsidRPr="00852969">
        <w:rPr>
          <w:b/>
          <w:bCs/>
        </w:rPr>
        <w:t>Power</w:t>
      </w:r>
      <w:proofErr w:type="spellEnd"/>
      <w:r w:rsidRPr="00852969">
        <w:rPr>
          <w:b/>
          <w:bCs/>
        </w:rPr>
        <w:t xml:space="preserve"> BI o </w:t>
      </w:r>
      <w:proofErr w:type="spellStart"/>
      <w:r w:rsidRPr="00852969">
        <w:rPr>
          <w:b/>
          <w:bCs/>
        </w:rPr>
        <w:t>Grafana</w:t>
      </w:r>
      <w:proofErr w:type="spellEnd"/>
      <w:r w:rsidRPr="00852969">
        <w:t xml:space="preserve"> visualizan métricas en tiempo real.</w:t>
      </w:r>
    </w:p>
    <w:p w14:paraId="7CA39E65" w14:textId="77777777" w:rsidR="00852969" w:rsidRPr="00852969" w:rsidRDefault="00852969" w:rsidP="00852969">
      <w:pPr>
        <w:rPr>
          <w:b/>
          <w:bCs/>
          <w:lang w:val="en-US"/>
        </w:rPr>
      </w:pPr>
      <w:r w:rsidRPr="00852969">
        <w:rPr>
          <w:b/>
          <w:bCs/>
          <w:lang w:val="en-US"/>
        </w:rPr>
        <w:t xml:space="preserve">d) </w:t>
      </w:r>
      <w:proofErr w:type="spellStart"/>
      <w:r w:rsidRPr="00852969">
        <w:rPr>
          <w:b/>
          <w:bCs/>
          <w:lang w:val="en-US"/>
        </w:rPr>
        <w:t>Fórmulas</w:t>
      </w:r>
      <w:proofErr w:type="spellEnd"/>
      <w:r w:rsidRPr="00852969">
        <w:rPr>
          <w:b/>
          <w:bCs/>
          <w:lang w:val="en-US"/>
        </w:rPr>
        <w:t xml:space="preserve"> </w:t>
      </w:r>
      <w:proofErr w:type="spellStart"/>
      <w:r w:rsidRPr="00852969">
        <w:rPr>
          <w:b/>
          <w:bCs/>
          <w:lang w:val="en-US"/>
        </w:rPr>
        <w:t>útiles</w:t>
      </w:r>
      <w:proofErr w:type="spellEnd"/>
    </w:p>
    <w:p w14:paraId="2C00945C" w14:textId="77777777" w:rsidR="00852969" w:rsidRPr="00852969" w:rsidRDefault="00852969" w:rsidP="002063EB">
      <w:pPr>
        <w:numPr>
          <w:ilvl w:val="0"/>
          <w:numId w:val="11"/>
        </w:numPr>
        <w:rPr>
          <w:lang w:val="en-US"/>
        </w:rPr>
      </w:pPr>
      <w:r w:rsidRPr="00852969">
        <w:rPr>
          <w:b/>
          <w:bCs/>
          <w:lang w:val="en-US"/>
        </w:rPr>
        <w:t>Schedule Variance (SV)</w:t>
      </w:r>
      <w:r w:rsidRPr="00852969">
        <w:rPr>
          <w:lang w:val="en-US"/>
        </w:rPr>
        <w:t xml:space="preserve"> = </w:t>
      </w:r>
      <w:r w:rsidRPr="00852969">
        <w:rPr>
          <w:i/>
          <w:iCs/>
          <w:lang w:val="en-US"/>
        </w:rPr>
        <w:t>EV – PV</w:t>
      </w:r>
      <w:r w:rsidRPr="00852969">
        <w:rPr>
          <w:lang w:val="en-US"/>
        </w:rPr>
        <w:t xml:space="preserve"> (Earned Value – Planned Value).</w:t>
      </w:r>
    </w:p>
    <w:p w14:paraId="2D485714" w14:textId="77777777" w:rsidR="00852969" w:rsidRPr="00852969" w:rsidRDefault="00852969" w:rsidP="002063EB">
      <w:pPr>
        <w:numPr>
          <w:ilvl w:val="0"/>
          <w:numId w:val="11"/>
        </w:numPr>
        <w:rPr>
          <w:lang w:val="en-US"/>
        </w:rPr>
      </w:pPr>
      <w:r w:rsidRPr="00852969">
        <w:rPr>
          <w:b/>
          <w:bCs/>
          <w:lang w:val="en-US"/>
        </w:rPr>
        <w:t>Cost Variance (CV)</w:t>
      </w:r>
      <w:r w:rsidRPr="00852969">
        <w:rPr>
          <w:lang w:val="en-US"/>
        </w:rPr>
        <w:t xml:space="preserve"> = </w:t>
      </w:r>
      <w:r w:rsidRPr="00852969">
        <w:rPr>
          <w:i/>
          <w:iCs/>
          <w:lang w:val="en-US"/>
        </w:rPr>
        <w:t>EV – AC</w:t>
      </w:r>
      <w:r w:rsidRPr="00852969">
        <w:rPr>
          <w:lang w:val="en-US"/>
        </w:rPr>
        <w:t xml:space="preserve"> (Earned Value – Actual Cost).</w:t>
      </w:r>
    </w:p>
    <w:p w14:paraId="4B4162F2" w14:textId="77777777" w:rsidR="00852969" w:rsidRPr="00852969" w:rsidRDefault="00852969" w:rsidP="002063EB">
      <w:pPr>
        <w:numPr>
          <w:ilvl w:val="0"/>
          <w:numId w:val="11"/>
        </w:numPr>
        <w:rPr>
          <w:lang w:val="en-US"/>
        </w:rPr>
      </w:pPr>
      <w:r w:rsidRPr="00852969">
        <w:rPr>
          <w:b/>
          <w:bCs/>
          <w:lang w:val="en-US"/>
        </w:rPr>
        <w:t>Performance Index (SPI o CPI)</w:t>
      </w:r>
      <w:r w:rsidRPr="00852969">
        <w:rPr>
          <w:lang w:val="en-US"/>
        </w:rPr>
        <w:t xml:space="preserve"> = </w:t>
      </w:r>
      <w:r w:rsidRPr="00852969">
        <w:rPr>
          <w:i/>
          <w:iCs/>
          <w:lang w:val="en-US"/>
        </w:rPr>
        <w:t>EV/PV</w:t>
      </w:r>
      <w:r w:rsidRPr="00852969">
        <w:rPr>
          <w:lang w:val="en-US"/>
        </w:rPr>
        <w:t xml:space="preserve"> o </w:t>
      </w:r>
      <w:r w:rsidRPr="00852969">
        <w:rPr>
          <w:i/>
          <w:iCs/>
          <w:lang w:val="en-US"/>
        </w:rPr>
        <w:t>EV/AC</w:t>
      </w:r>
      <w:r w:rsidRPr="00852969">
        <w:rPr>
          <w:lang w:val="en-US"/>
        </w:rPr>
        <w:t>.</w:t>
      </w:r>
    </w:p>
    <w:p w14:paraId="267DBF19" w14:textId="77777777" w:rsidR="00852969" w:rsidRPr="00852969" w:rsidRDefault="00852969" w:rsidP="002063EB">
      <w:pPr>
        <w:numPr>
          <w:ilvl w:val="1"/>
          <w:numId w:val="11"/>
        </w:numPr>
        <w:rPr>
          <w:lang w:val="en-US"/>
        </w:rPr>
      </w:pPr>
      <w:r w:rsidRPr="00852969">
        <w:rPr>
          <w:lang w:val="en-US"/>
        </w:rPr>
        <w:t xml:space="preserve">Si SPI &lt; 1 </w:t>
      </w:r>
      <w:r w:rsidRPr="00852969">
        <w:rPr>
          <w:rFonts w:ascii="Cambria Math" w:hAnsi="Cambria Math" w:cs="Cambria Math"/>
          <w:lang w:val="en-US"/>
        </w:rPr>
        <w:t>⇒</w:t>
      </w:r>
      <w:r w:rsidRPr="00852969">
        <w:rPr>
          <w:lang w:val="en-US"/>
        </w:rPr>
        <w:t xml:space="preserve"> </w:t>
      </w:r>
      <w:proofErr w:type="spellStart"/>
      <w:r w:rsidRPr="00852969">
        <w:rPr>
          <w:lang w:val="en-US"/>
        </w:rPr>
        <w:t>retraso</w:t>
      </w:r>
      <w:proofErr w:type="spellEnd"/>
      <w:r w:rsidRPr="00852969">
        <w:rPr>
          <w:lang w:val="en-US"/>
        </w:rPr>
        <w:t>.</w:t>
      </w:r>
    </w:p>
    <w:p w14:paraId="4118EC1D" w14:textId="77777777" w:rsidR="00852969" w:rsidRPr="00852969" w:rsidRDefault="00852969" w:rsidP="002063EB">
      <w:pPr>
        <w:numPr>
          <w:ilvl w:val="1"/>
          <w:numId w:val="11"/>
        </w:numPr>
        <w:rPr>
          <w:lang w:val="en-US"/>
        </w:rPr>
      </w:pPr>
      <w:r w:rsidRPr="00852969">
        <w:rPr>
          <w:lang w:val="en-US"/>
        </w:rPr>
        <w:lastRenderedPageBreak/>
        <w:t xml:space="preserve">Si CPI &lt; 1 </w:t>
      </w:r>
      <w:r w:rsidRPr="00852969">
        <w:rPr>
          <w:rFonts w:ascii="Cambria Math" w:hAnsi="Cambria Math" w:cs="Cambria Math"/>
          <w:lang w:val="en-US"/>
        </w:rPr>
        <w:t>⇒</w:t>
      </w:r>
      <w:r w:rsidRPr="00852969">
        <w:rPr>
          <w:lang w:val="en-US"/>
        </w:rPr>
        <w:t xml:space="preserve"> </w:t>
      </w:r>
      <w:proofErr w:type="spellStart"/>
      <w:r w:rsidRPr="00852969">
        <w:rPr>
          <w:lang w:val="en-US"/>
        </w:rPr>
        <w:t>sobrecosto</w:t>
      </w:r>
      <w:proofErr w:type="spellEnd"/>
      <w:r w:rsidRPr="00852969">
        <w:rPr>
          <w:lang w:val="en-US"/>
        </w:rPr>
        <w:t>.</w:t>
      </w:r>
    </w:p>
    <w:p w14:paraId="7426D9B1" w14:textId="77777777" w:rsidR="00852969" w:rsidRPr="00852969" w:rsidRDefault="00852969" w:rsidP="00852969">
      <w:pPr>
        <w:rPr>
          <w:b/>
          <w:bCs/>
          <w:lang w:val="en-US"/>
        </w:rPr>
      </w:pPr>
      <w:r w:rsidRPr="00852969">
        <w:rPr>
          <w:b/>
          <w:bCs/>
          <w:lang w:val="en-US"/>
        </w:rPr>
        <w:t xml:space="preserve">e) </w:t>
      </w:r>
      <w:proofErr w:type="spellStart"/>
      <w:r w:rsidRPr="00852969">
        <w:rPr>
          <w:b/>
          <w:bCs/>
          <w:lang w:val="en-US"/>
        </w:rPr>
        <w:t>Ejemplo</w:t>
      </w:r>
      <w:proofErr w:type="spellEnd"/>
      <w:r w:rsidRPr="00852969">
        <w:rPr>
          <w:b/>
          <w:bCs/>
          <w:lang w:val="en-US"/>
        </w:rPr>
        <w:t xml:space="preserve"> </w:t>
      </w:r>
      <w:proofErr w:type="spellStart"/>
      <w:r w:rsidRPr="00852969">
        <w:rPr>
          <w:b/>
          <w:bCs/>
          <w:lang w:val="en-US"/>
        </w:rPr>
        <w:t>numérico</w:t>
      </w:r>
      <w:proofErr w:type="spellEnd"/>
      <w:r w:rsidRPr="00852969">
        <w:rPr>
          <w:b/>
          <w:bCs/>
          <w:lang w:val="en-US"/>
        </w:rPr>
        <w:t xml:space="preserve"> (breve)</w:t>
      </w:r>
    </w:p>
    <w:p w14:paraId="117A4E3E" w14:textId="77777777" w:rsidR="00852969" w:rsidRPr="00852969" w:rsidRDefault="00852969" w:rsidP="00852969">
      <w:pPr>
        <w:rPr>
          <w:lang w:val="en-US"/>
        </w:rPr>
      </w:pPr>
      <w:proofErr w:type="spellStart"/>
      <w:r w:rsidRPr="00852969">
        <w:rPr>
          <w:lang w:val="en-US"/>
        </w:rPr>
        <w:t>Supón</w:t>
      </w:r>
      <w:proofErr w:type="spellEnd"/>
      <w:r w:rsidRPr="00852969">
        <w:rPr>
          <w:lang w:val="en-US"/>
        </w:rPr>
        <w:t>:</w:t>
      </w:r>
    </w:p>
    <w:p w14:paraId="1C186C94" w14:textId="77777777" w:rsidR="00852969" w:rsidRPr="00852969" w:rsidRDefault="00852969" w:rsidP="002063EB">
      <w:pPr>
        <w:numPr>
          <w:ilvl w:val="0"/>
          <w:numId w:val="12"/>
        </w:numPr>
        <w:rPr>
          <w:lang w:val="en-US"/>
        </w:rPr>
      </w:pPr>
      <w:r w:rsidRPr="00852969">
        <w:rPr>
          <w:lang w:val="en-US"/>
        </w:rPr>
        <w:t xml:space="preserve">Valor </w:t>
      </w:r>
      <w:proofErr w:type="spellStart"/>
      <w:r w:rsidRPr="00852969">
        <w:rPr>
          <w:lang w:val="en-US"/>
        </w:rPr>
        <w:t>planificado</w:t>
      </w:r>
      <w:proofErr w:type="spellEnd"/>
      <w:r w:rsidRPr="00852969">
        <w:rPr>
          <w:lang w:val="en-US"/>
        </w:rPr>
        <w:t xml:space="preserve"> (PV): C$100,000</w:t>
      </w:r>
    </w:p>
    <w:p w14:paraId="700A2B40" w14:textId="77777777" w:rsidR="00852969" w:rsidRPr="00852969" w:rsidRDefault="00852969" w:rsidP="002063EB">
      <w:pPr>
        <w:numPr>
          <w:ilvl w:val="0"/>
          <w:numId w:val="12"/>
        </w:numPr>
        <w:rPr>
          <w:lang w:val="en-US"/>
        </w:rPr>
      </w:pPr>
      <w:r w:rsidRPr="00852969">
        <w:rPr>
          <w:lang w:val="en-US"/>
        </w:rPr>
        <w:t xml:space="preserve">Valor </w:t>
      </w:r>
      <w:proofErr w:type="spellStart"/>
      <w:r w:rsidRPr="00852969">
        <w:rPr>
          <w:lang w:val="en-US"/>
        </w:rPr>
        <w:t>ganado</w:t>
      </w:r>
      <w:proofErr w:type="spellEnd"/>
      <w:r w:rsidRPr="00852969">
        <w:rPr>
          <w:lang w:val="en-US"/>
        </w:rPr>
        <w:t xml:space="preserve"> (EV): C$80,000</w:t>
      </w:r>
    </w:p>
    <w:p w14:paraId="512A2D03" w14:textId="77777777" w:rsidR="00852969" w:rsidRPr="00852969" w:rsidRDefault="00852969" w:rsidP="002063EB">
      <w:pPr>
        <w:numPr>
          <w:ilvl w:val="0"/>
          <w:numId w:val="12"/>
        </w:numPr>
        <w:rPr>
          <w:lang w:val="en-US"/>
        </w:rPr>
      </w:pPr>
      <w:r w:rsidRPr="00852969">
        <w:rPr>
          <w:lang w:val="en-US"/>
        </w:rPr>
        <w:t>Costo real (AC): C$90,000</w:t>
      </w:r>
    </w:p>
    <w:p w14:paraId="5A0DA22E" w14:textId="77777777" w:rsidR="00852969" w:rsidRPr="00852969" w:rsidRDefault="00852969" w:rsidP="00852969">
      <w:pPr>
        <w:rPr>
          <w:lang w:val="en-US"/>
        </w:rPr>
      </w:pPr>
      <w:proofErr w:type="spellStart"/>
      <w:r w:rsidRPr="00852969">
        <w:rPr>
          <w:lang w:val="en-US"/>
        </w:rPr>
        <w:t>Entonces</w:t>
      </w:r>
      <w:proofErr w:type="spellEnd"/>
      <w:r w:rsidRPr="00852969">
        <w:rPr>
          <w:lang w:val="en-US"/>
        </w:rPr>
        <w:t>:</w:t>
      </w:r>
    </w:p>
    <w:p w14:paraId="5813B399" w14:textId="77777777" w:rsidR="00852969" w:rsidRPr="00852969" w:rsidRDefault="00852969" w:rsidP="002063EB">
      <w:pPr>
        <w:numPr>
          <w:ilvl w:val="0"/>
          <w:numId w:val="13"/>
        </w:numPr>
        <w:rPr>
          <w:lang w:val="en-US"/>
        </w:rPr>
      </w:pPr>
      <w:r w:rsidRPr="00852969">
        <w:rPr>
          <w:lang w:val="en-US"/>
        </w:rPr>
        <w:t xml:space="preserve">SV = EV – PV = -20,000 → </w:t>
      </w:r>
      <w:proofErr w:type="spellStart"/>
      <w:r w:rsidRPr="00852969">
        <w:rPr>
          <w:lang w:val="en-US"/>
        </w:rPr>
        <w:t>retraso</w:t>
      </w:r>
      <w:proofErr w:type="spellEnd"/>
      <w:r w:rsidRPr="00852969">
        <w:rPr>
          <w:lang w:val="en-US"/>
        </w:rPr>
        <w:t>.</w:t>
      </w:r>
    </w:p>
    <w:p w14:paraId="06DDDC36" w14:textId="77777777" w:rsidR="00852969" w:rsidRPr="00852969" w:rsidRDefault="00852969" w:rsidP="002063EB">
      <w:pPr>
        <w:numPr>
          <w:ilvl w:val="0"/>
          <w:numId w:val="13"/>
        </w:numPr>
        <w:rPr>
          <w:lang w:val="en-US"/>
        </w:rPr>
      </w:pPr>
      <w:r w:rsidRPr="00852969">
        <w:rPr>
          <w:lang w:val="en-US"/>
        </w:rPr>
        <w:t xml:space="preserve">CV = EV – AC = -10,000 → </w:t>
      </w:r>
      <w:proofErr w:type="spellStart"/>
      <w:r w:rsidRPr="00852969">
        <w:rPr>
          <w:lang w:val="en-US"/>
        </w:rPr>
        <w:t>sobrecosto</w:t>
      </w:r>
      <w:proofErr w:type="spellEnd"/>
      <w:r w:rsidRPr="00852969">
        <w:rPr>
          <w:lang w:val="en-US"/>
        </w:rPr>
        <w:t>.</w:t>
      </w:r>
    </w:p>
    <w:p w14:paraId="0855BF1D" w14:textId="77777777" w:rsidR="00852969" w:rsidRPr="00852969" w:rsidRDefault="00852969" w:rsidP="002063EB">
      <w:pPr>
        <w:numPr>
          <w:ilvl w:val="0"/>
          <w:numId w:val="13"/>
        </w:numPr>
      </w:pPr>
      <w:r w:rsidRPr="00852969">
        <w:t>SPI = 0.8 → 20% de retraso respecto al plan.</w:t>
      </w:r>
    </w:p>
    <w:p w14:paraId="5C91778D" w14:textId="77777777" w:rsidR="00852969" w:rsidRPr="00852969" w:rsidRDefault="00852969" w:rsidP="002063EB">
      <w:pPr>
        <w:numPr>
          <w:ilvl w:val="0"/>
          <w:numId w:val="13"/>
        </w:numPr>
      </w:pPr>
      <w:r w:rsidRPr="00852969">
        <w:t>CPI = 0.89 → eficiencia de costo del 89%.</w:t>
      </w:r>
    </w:p>
    <w:p w14:paraId="53A44905" w14:textId="77777777" w:rsidR="00852969" w:rsidRPr="00852969" w:rsidRDefault="00852969" w:rsidP="00852969">
      <w:r w:rsidRPr="00852969">
        <w:t>Estos indicadores permiten tomar decisiones basadas en evidencia, no en percepciones.</w:t>
      </w:r>
    </w:p>
    <w:p w14:paraId="609214C3" w14:textId="54EB84B0" w:rsidR="00852969" w:rsidRPr="00852969" w:rsidRDefault="00852969" w:rsidP="00852969">
      <w:pPr>
        <w:rPr>
          <w:lang w:val="en-US"/>
        </w:rPr>
      </w:pPr>
    </w:p>
    <w:p w14:paraId="5F3375C6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4. Gestión de riesgos</w:t>
      </w:r>
    </w:p>
    <w:p w14:paraId="543A0D36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a) Definición</w:t>
      </w:r>
    </w:p>
    <w:p w14:paraId="5219BA1E" w14:textId="77777777" w:rsidR="00852969" w:rsidRPr="00852969" w:rsidRDefault="00852969" w:rsidP="00852969">
      <w:r w:rsidRPr="00852969">
        <w:t xml:space="preserve">La </w:t>
      </w:r>
      <w:r w:rsidRPr="00852969">
        <w:rPr>
          <w:b/>
          <w:bCs/>
        </w:rPr>
        <w:t>gestión de riesgos</w:t>
      </w:r>
      <w:r w:rsidRPr="00852969">
        <w:t xml:space="preserve"> identifica, analiza, planifica y supervisa los eventos potenciales que pueden afectar negativamente (o positivamente) el desarrollo del proyecto.</w:t>
      </w:r>
    </w:p>
    <w:p w14:paraId="4005E126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b) Tipos de riesgos comunes en software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904"/>
        <w:gridCol w:w="6191"/>
      </w:tblGrid>
      <w:tr w:rsidR="00852969" w:rsidRPr="00852969" w14:paraId="654D5F56" w14:textId="77777777" w:rsidTr="00136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C9B36E3" w14:textId="77777777" w:rsidR="00852969" w:rsidRPr="00852969" w:rsidRDefault="00852969" w:rsidP="00852969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Categoría</w:t>
            </w:r>
            <w:proofErr w:type="spellEnd"/>
          </w:p>
        </w:tc>
        <w:tc>
          <w:tcPr>
            <w:tcW w:w="0" w:type="auto"/>
            <w:hideMark/>
          </w:tcPr>
          <w:p w14:paraId="29957244" w14:textId="77777777" w:rsidR="00852969" w:rsidRPr="00852969" w:rsidRDefault="00852969" w:rsidP="00852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Ejemplo</w:t>
            </w:r>
            <w:proofErr w:type="spellEnd"/>
          </w:p>
        </w:tc>
      </w:tr>
      <w:tr w:rsidR="00852969" w:rsidRPr="00852969" w14:paraId="40F170EF" w14:textId="77777777" w:rsidTr="0013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F4EC4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r w:rsidRPr="00852969">
              <w:rPr>
                <w:b/>
                <w:bCs/>
                <w:sz w:val="20"/>
                <w:szCs w:val="18"/>
                <w:lang w:val="en-US"/>
              </w:rPr>
              <w:t>Técnico</w:t>
            </w:r>
          </w:p>
        </w:tc>
        <w:tc>
          <w:tcPr>
            <w:tcW w:w="0" w:type="auto"/>
            <w:hideMark/>
          </w:tcPr>
          <w:p w14:paraId="518D9DF4" w14:textId="77777777" w:rsidR="00852969" w:rsidRPr="00852969" w:rsidRDefault="00852969" w:rsidP="00852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52969">
              <w:rPr>
                <w:sz w:val="20"/>
                <w:szCs w:val="18"/>
              </w:rPr>
              <w:t xml:space="preserve">Fallas en la integración de módulos o </w:t>
            </w:r>
            <w:proofErr w:type="spellStart"/>
            <w:r w:rsidRPr="00852969">
              <w:rPr>
                <w:sz w:val="20"/>
                <w:szCs w:val="18"/>
              </w:rPr>
              <w:t>APIs</w:t>
            </w:r>
            <w:proofErr w:type="spellEnd"/>
            <w:r w:rsidRPr="00852969">
              <w:rPr>
                <w:sz w:val="20"/>
                <w:szCs w:val="18"/>
              </w:rPr>
              <w:t xml:space="preserve"> externas.</w:t>
            </w:r>
          </w:p>
        </w:tc>
      </w:tr>
      <w:tr w:rsidR="00852969" w:rsidRPr="00852969" w14:paraId="3F5AEE1C" w14:textId="77777777" w:rsidTr="0013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64BC2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Organizacional</w:t>
            </w:r>
            <w:proofErr w:type="spellEnd"/>
          </w:p>
        </w:tc>
        <w:tc>
          <w:tcPr>
            <w:tcW w:w="0" w:type="auto"/>
            <w:hideMark/>
          </w:tcPr>
          <w:p w14:paraId="0014F72B" w14:textId="77777777" w:rsidR="00852969" w:rsidRPr="00852969" w:rsidRDefault="00852969" w:rsidP="00852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852969">
              <w:rPr>
                <w:sz w:val="20"/>
                <w:szCs w:val="18"/>
                <w:lang w:val="en-US"/>
              </w:rPr>
              <w:t xml:space="preserve">Cambio de </w:t>
            </w:r>
            <w:proofErr w:type="spellStart"/>
            <w:r w:rsidRPr="00852969">
              <w:rPr>
                <w:sz w:val="20"/>
                <w:szCs w:val="18"/>
                <w:lang w:val="en-US"/>
              </w:rPr>
              <w:t>prioridades</w:t>
            </w:r>
            <w:proofErr w:type="spellEnd"/>
            <w:r w:rsidRPr="00852969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52969">
              <w:rPr>
                <w:sz w:val="20"/>
                <w:szCs w:val="18"/>
                <w:lang w:val="en-US"/>
              </w:rPr>
              <w:t>institucionales</w:t>
            </w:r>
            <w:proofErr w:type="spellEnd"/>
            <w:r w:rsidRPr="00852969">
              <w:rPr>
                <w:sz w:val="20"/>
                <w:szCs w:val="18"/>
                <w:lang w:val="en-US"/>
              </w:rPr>
              <w:t>.</w:t>
            </w:r>
          </w:p>
        </w:tc>
      </w:tr>
      <w:tr w:rsidR="00852969" w:rsidRPr="00852969" w14:paraId="5D6BE278" w14:textId="77777777" w:rsidTr="0013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D7893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Recurso</w:t>
            </w:r>
            <w:proofErr w:type="spellEnd"/>
            <w:r w:rsidRPr="00852969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humano</w:t>
            </w:r>
            <w:proofErr w:type="spellEnd"/>
          </w:p>
        </w:tc>
        <w:tc>
          <w:tcPr>
            <w:tcW w:w="0" w:type="auto"/>
            <w:hideMark/>
          </w:tcPr>
          <w:p w14:paraId="68B75CB1" w14:textId="77777777" w:rsidR="00852969" w:rsidRPr="00852969" w:rsidRDefault="00852969" w:rsidP="00852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52969">
              <w:rPr>
                <w:sz w:val="20"/>
                <w:szCs w:val="18"/>
              </w:rPr>
              <w:t>Rotación de personal o falta de competencias.</w:t>
            </w:r>
          </w:p>
        </w:tc>
      </w:tr>
      <w:tr w:rsidR="00852969" w:rsidRPr="00852969" w14:paraId="2945B4BB" w14:textId="77777777" w:rsidTr="0013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BEC37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Externo</w:t>
            </w:r>
            <w:proofErr w:type="spellEnd"/>
          </w:p>
        </w:tc>
        <w:tc>
          <w:tcPr>
            <w:tcW w:w="0" w:type="auto"/>
            <w:hideMark/>
          </w:tcPr>
          <w:p w14:paraId="2601AC8F" w14:textId="77777777" w:rsidR="00852969" w:rsidRPr="00852969" w:rsidRDefault="00852969" w:rsidP="00852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52969">
              <w:rPr>
                <w:sz w:val="20"/>
                <w:szCs w:val="18"/>
              </w:rPr>
              <w:t>Cortes eléctricos, inestabilidad política, problemas con proveedores.</w:t>
            </w:r>
          </w:p>
        </w:tc>
      </w:tr>
      <w:tr w:rsidR="00852969" w:rsidRPr="00852969" w14:paraId="6612E5CA" w14:textId="77777777" w:rsidTr="0013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3280C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Regulatorio</w:t>
            </w:r>
            <w:proofErr w:type="spellEnd"/>
          </w:p>
        </w:tc>
        <w:tc>
          <w:tcPr>
            <w:tcW w:w="0" w:type="auto"/>
            <w:hideMark/>
          </w:tcPr>
          <w:p w14:paraId="2F944474" w14:textId="77777777" w:rsidR="00852969" w:rsidRPr="00852969" w:rsidRDefault="00852969" w:rsidP="00852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52969">
              <w:rPr>
                <w:sz w:val="20"/>
                <w:szCs w:val="18"/>
              </w:rPr>
              <w:t>Cambios en políticas de protección de datos.</w:t>
            </w:r>
          </w:p>
        </w:tc>
      </w:tr>
    </w:tbl>
    <w:p w14:paraId="7E065371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c) Ciclo de gestión de riesgos</w:t>
      </w:r>
    </w:p>
    <w:p w14:paraId="53BC06D1" w14:textId="77777777" w:rsidR="00852969" w:rsidRPr="00852969" w:rsidRDefault="00852969" w:rsidP="002063EB">
      <w:pPr>
        <w:numPr>
          <w:ilvl w:val="0"/>
          <w:numId w:val="14"/>
        </w:numPr>
      </w:pPr>
      <w:r w:rsidRPr="00852969">
        <w:rPr>
          <w:b/>
          <w:bCs/>
        </w:rPr>
        <w:lastRenderedPageBreak/>
        <w:t>Identificación</w:t>
      </w:r>
      <w:r w:rsidRPr="00852969">
        <w:t>: tormenta de ideas, revisión de lecciones aprendidas, entrevistas.</w:t>
      </w:r>
    </w:p>
    <w:p w14:paraId="6F5E6800" w14:textId="77777777" w:rsidR="00852969" w:rsidRPr="00852969" w:rsidRDefault="00852969" w:rsidP="002063EB">
      <w:pPr>
        <w:numPr>
          <w:ilvl w:val="0"/>
          <w:numId w:val="14"/>
        </w:numPr>
      </w:pPr>
      <w:r w:rsidRPr="00852969">
        <w:rPr>
          <w:b/>
          <w:bCs/>
        </w:rPr>
        <w:t>Análisis</w:t>
      </w:r>
      <w:r w:rsidRPr="00852969">
        <w:t>: asignar probabilidad (P) e impacto (I).</w:t>
      </w:r>
    </w:p>
    <w:p w14:paraId="13C8AD4E" w14:textId="77777777" w:rsidR="00852969" w:rsidRPr="00852969" w:rsidRDefault="00852969" w:rsidP="002063EB">
      <w:pPr>
        <w:numPr>
          <w:ilvl w:val="0"/>
          <w:numId w:val="14"/>
        </w:numPr>
      </w:pPr>
      <w:r w:rsidRPr="00852969">
        <w:rPr>
          <w:b/>
          <w:bCs/>
        </w:rPr>
        <w:t>Evaluación</w:t>
      </w:r>
      <w:r w:rsidRPr="00852969">
        <w:t>: calcular la exposición al riesgo (R = P × I).</w:t>
      </w:r>
    </w:p>
    <w:p w14:paraId="14AD52FE" w14:textId="77777777" w:rsidR="00852969" w:rsidRPr="00852969" w:rsidRDefault="00852969" w:rsidP="002063EB">
      <w:pPr>
        <w:numPr>
          <w:ilvl w:val="0"/>
          <w:numId w:val="14"/>
        </w:numPr>
      </w:pPr>
      <w:r w:rsidRPr="00852969">
        <w:rPr>
          <w:b/>
          <w:bCs/>
        </w:rPr>
        <w:t>Tratamiento</w:t>
      </w:r>
      <w:r w:rsidRPr="00852969">
        <w:t>: elegir estrategias (mitigar, transferir, aceptar, evitar).</w:t>
      </w:r>
    </w:p>
    <w:p w14:paraId="5855A2F4" w14:textId="77777777" w:rsidR="00852969" w:rsidRPr="00852969" w:rsidRDefault="00852969" w:rsidP="002063EB">
      <w:pPr>
        <w:numPr>
          <w:ilvl w:val="0"/>
          <w:numId w:val="14"/>
        </w:numPr>
      </w:pPr>
      <w:r w:rsidRPr="00852969">
        <w:rPr>
          <w:b/>
          <w:bCs/>
        </w:rPr>
        <w:t>Monitoreo</w:t>
      </w:r>
      <w:r w:rsidRPr="00852969">
        <w:t>: revisar periódicamente y actualizar el registro.</w:t>
      </w:r>
    </w:p>
    <w:p w14:paraId="68594BD2" w14:textId="77777777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d) Ejemplo</w:t>
      </w:r>
    </w:p>
    <w:p w14:paraId="44BEA7AE" w14:textId="77777777" w:rsidR="00852969" w:rsidRPr="00852969" w:rsidRDefault="00852969" w:rsidP="00852969">
      <w:r w:rsidRPr="00852969">
        <w:t>Riesgo: “Demora en la validación de requisitos por falta de disponibilidad de los docentes.”</w:t>
      </w:r>
    </w:p>
    <w:p w14:paraId="6133A9BB" w14:textId="77777777" w:rsidR="00852969" w:rsidRPr="00852969" w:rsidRDefault="00852969" w:rsidP="002063EB">
      <w:pPr>
        <w:numPr>
          <w:ilvl w:val="0"/>
          <w:numId w:val="15"/>
        </w:numPr>
        <w:rPr>
          <w:lang w:val="en-US"/>
        </w:rPr>
      </w:pPr>
      <w:proofErr w:type="spellStart"/>
      <w:r w:rsidRPr="00852969">
        <w:rPr>
          <w:lang w:val="en-US"/>
        </w:rPr>
        <w:t>Probabilidad</w:t>
      </w:r>
      <w:proofErr w:type="spellEnd"/>
      <w:r w:rsidRPr="00852969">
        <w:rPr>
          <w:lang w:val="en-US"/>
        </w:rPr>
        <w:t>: Alta (0.8)</w:t>
      </w:r>
    </w:p>
    <w:p w14:paraId="16035DE0" w14:textId="77777777" w:rsidR="00852969" w:rsidRPr="00852969" w:rsidRDefault="00852969" w:rsidP="002063EB">
      <w:pPr>
        <w:numPr>
          <w:ilvl w:val="0"/>
          <w:numId w:val="15"/>
        </w:numPr>
      </w:pPr>
      <w:r w:rsidRPr="00852969">
        <w:t>Impacto: Medio (C$20,000 equivalentes en tiempo perdido)</w:t>
      </w:r>
    </w:p>
    <w:p w14:paraId="1A352648" w14:textId="77777777" w:rsidR="00852969" w:rsidRPr="00852969" w:rsidRDefault="00852969" w:rsidP="002063EB">
      <w:pPr>
        <w:numPr>
          <w:ilvl w:val="0"/>
          <w:numId w:val="15"/>
        </w:numPr>
        <w:rPr>
          <w:lang w:val="en-US"/>
        </w:rPr>
      </w:pPr>
      <w:proofErr w:type="spellStart"/>
      <w:r w:rsidRPr="00852969">
        <w:rPr>
          <w:lang w:val="en-US"/>
        </w:rPr>
        <w:t>Exposición</w:t>
      </w:r>
      <w:proofErr w:type="spellEnd"/>
      <w:r w:rsidRPr="00852969">
        <w:rPr>
          <w:lang w:val="en-US"/>
        </w:rPr>
        <w:t>: R = 0.8 × 20,000 = C$16,000</w:t>
      </w:r>
    </w:p>
    <w:p w14:paraId="040A4BB6" w14:textId="77777777" w:rsidR="00852969" w:rsidRPr="00852969" w:rsidRDefault="00852969" w:rsidP="002063EB">
      <w:pPr>
        <w:numPr>
          <w:ilvl w:val="0"/>
          <w:numId w:val="15"/>
        </w:numPr>
      </w:pPr>
      <w:r w:rsidRPr="00852969">
        <w:t>Mitigación: planificar sesiones virtuales y grabarlas para revisión asincrónica.</w:t>
      </w:r>
    </w:p>
    <w:p w14:paraId="1A073766" w14:textId="77777777" w:rsidR="00852969" w:rsidRPr="00852969" w:rsidRDefault="00852969" w:rsidP="00852969">
      <w:pPr>
        <w:rPr>
          <w:b/>
          <w:bCs/>
          <w:lang w:val="en-US"/>
        </w:rPr>
      </w:pPr>
      <w:r w:rsidRPr="00852969">
        <w:rPr>
          <w:b/>
          <w:bCs/>
          <w:lang w:val="en-US"/>
        </w:rPr>
        <w:t xml:space="preserve">e) </w:t>
      </w:r>
      <w:proofErr w:type="spellStart"/>
      <w:r w:rsidRPr="00852969">
        <w:rPr>
          <w:b/>
          <w:bCs/>
          <w:lang w:val="en-US"/>
        </w:rPr>
        <w:t>Herramientas</w:t>
      </w:r>
      <w:proofErr w:type="spellEnd"/>
    </w:p>
    <w:p w14:paraId="21E4F2F6" w14:textId="77777777" w:rsidR="00852969" w:rsidRPr="00852969" w:rsidRDefault="00852969" w:rsidP="002063EB">
      <w:pPr>
        <w:numPr>
          <w:ilvl w:val="0"/>
          <w:numId w:val="16"/>
        </w:numPr>
      </w:pPr>
      <w:r w:rsidRPr="00852969">
        <w:t>Registro de riesgos (hoja Excel o módulo en Jira).</w:t>
      </w:r>
    </w:p>
    <w:p w14:paraId="674995F7" w14:textId="77777777" w:rsidR="00852969" w:rsidRPr="00852969" w:rsidRDefault="00852969" w:rsidP="002063EB">
      <w:pPr>
        <w:numPr>
          <w:ilvl w:val="0"/>
          <w:numId w:val="16"/>
        </w:numPr>
      </w:pPr>
      <w:r w:rsidRPr="00852969">
        <w:t>Matriz de calor (</w:t>
      </w:r>
      <w:proofErr w:type="spellStart"/>
      <w:r w:rsidRPr="00852969">
        <w:t>heat</w:t>
      </w:r>
      <w:proofErr w:type="spellEnd"/>
      <w:r w:rsidRPr="00852969">
        <w:t xml:space="preserve"> </w:t>
      </w:r>
      <w:proofErr w:type="spellStart"/>
      <w:r w:rsidRPr="00852969">
        <w:t>map</w:t>
      </w:r>
      <w:proofErr w:type="spellEnd"/>
      <w:r w:rsidRPr="00852969">
        <w:t>) para priorización visual.</w:t>
      </w:r>
    </w:p>
    <w:p w14:paraId="0D0B1354" w14:textId="77777777" w:rsidR="00852969" w:rsidRPr="00852969" w:rsidRDefault="00852969" w:rsidP="002063EB">
      <w:pPr>
        <w:numPr>
          <w:ilvl w:val="0"/>
          <w:numId w:val="16"/>
        </w:numPr>
      </w:pPr>
      <w:r w:rsidRPr="00852969">
        <w:t>Análisis Monte Carlo (en proyectos grandes) para simular escenarios.</w:t>
      </w:r>
    </w:p>
    <w:p w14:paraId="7CF134E2" w14:textId="4B225D6A" w:rsidR="00852969" w:rsidRDefault="00852969" w:rsidP="00852969">
      <w:pPr>
        <w:rPr>
          <w:lang w:val="en-US"/>
        </w:rPr>
      </w:pPr>
    </w:p>
    <w:p w14:paraId="29B116B8" w14:textId="77777777" w:rsidR="002D5386" w:rsidRDefault="002D5386" w:rsidP="00852969">
      <w:pPr>
        <w:rPr>
          <w:lang w:val="en-US"/>
        </w:rPr>
      </w:pPr>
    </w:p>
    <w:p w14:paraId="5985EB82" w14:textId="77777777" w:rsidR="002D5386" w:rsidRDefault="002D5386" w:rsidP="00852969">
      <w:pPr>
        <w:rPr>
          <w:lang w:val="en-US"/>
        </w:rPr>
      </w:pPr>
    </w:p>
    <w:p w14:paraId="40C8B992" w14:textId="77777777" w:rsidR="002D5386" w:rsidRDefault="002D5386" w:rsidP="00852969">
      <w:pPr>
        <w:rPr>
          <w:lang w:val="en-US"/>
        </w:rPr>
      </w:pPr>
    </w:p>
    <w:p w14:paraId="343D2060" w14:textId="77777777" w:rsidR="002D5386" w:rsidRDefault="002D5386" w:rsidP="00852969">
      <w:pPr>
        <w:rPr>
          <w:lang w:val="en-US"/>
        </w:rPr>
      </w:pPr>
    </w:p>
    <w:p w14:paraId="00FE07E7" w14:textId="77777777" w:rsidR="002D5386" w:rsidRDefault="002D5386" w:rsidP="00852969">
      <w:pPr>
        <w:rPr>
          <w:lang w:val="en-US"/>
        </w:rPr>
      </w:pPr>
    </w:p>
    <w:p w14:paraId="0B30748B" w14:textId="77777777" w:rsidR="002D5386" w:rsidRDefault="002D5386" w:rsidP="00852969">
      <w:pPr>
        <w:rPr>
          <w:lang w:val="en-US"/>
        </w:rPr>
      </w:pPr>
    </w:p>
    <w:p w14:paraId="0B5CCE18" w14:textId="77777777" w:rsidR="002D5386" w:rsidRDefault="002D5386" w:rsidP="00852969">
      <w:pPr>
        <w:rPr>
          <w:lang w:val="en-US"/>
        </w:rPr>
      </w:pPr>
    </w:p>
    <w:p w14:paraId="7D050C4A" w14:textId="77777777" w:rsidR="002D5386" w:rsidRDefault="002D5386" w:rsidP="00852969">
      <w:pPr>
        <w:rPr>
          <w:lang w:val="en-US"/>
        </w:rPr>
      </w:pPr>
    </w:p>
    <w:p w14:paraId="35F3C466" w14:textId="77777777" w:rsidR="002D5386" w:rsidRDefault="002D5386" w:rsidP="00852969">
      <w:pPr>
        <w:rPr>
          <w:lang w:val="en-US"/>
        </w:rPr>
      </w:pPr>
    </w:p>
    <w:p w14:paraId="4CB967BA" w14:textId="391BECFB" w:rsidR="00136163" w:rsidRPr="00136163" w:rsidRDefault="00852969" w:rsidP="00136163">
      <w:pPr>
        <w:rPr>
          <w:b/>
          <w:bCs/>
        </w:rPr>
      </w:pPr>
      <w:r w:rsidRPr="00852969">
        <w:rPr>
          <w:b/>
          <w:bCs/>
        </w:rPr>
        <w:lastRenderedPageBreak/>
        <w:t>Integración del espectro administrativo con metodologías ágiles</w:t>
      </w:r>
    </w:p>
    <w:p w14:paraId="40F2B4DE" w14:textId="3A11821D" w:rsidR="00136163" w:rsidRDefault="00852969" w:rsidP="00136163">
      <w:r w:rsidRPr="00852969">
        <w:t xml:space="preserve">En contextos modernos, </w:t>
      </w:r>
      <w:r w:rsidRPr="00852969">
        <w:rPr>
          <w:b/>
          <w:bCs/>
        </w:rPr>
        <w:t>el espectro administrativo no reemplaza a las metodologías ágiles</w:t>
      </w:r>
      <w:r w:rsidRPr="00852969">
        <w:t>: las complementa.</w:t>
      </w:r>
    </w:p>
    <w:p w14:paraId="6A2F0CC4" w14:textId="424089C9" w:rsidR="00852969" w:rsidRDefault="00852969" w:rsidP="00136163">
      <w:r w:rsidRPr="00852969">
        <w:br/>
        <w:t xml:space="preserve">Mientras </w:t>
      </w:r>
      <w:r w:rsidRPr="00852969">
        <w:rPr>
          <w:b/>
          <w:bCs/>
        </w:rPr>
        <w:t>Scrum</w:t>
      </w:r>
      <w:r w:rsidRPr="00852969">
        <w:t xml:space="preserve"> regula el flujo operativo de trabajo, el espectro administrativo asegura que exista </w:t>
      </w:r>
      <w:r w:rsidRPr="00852969">
        <w:rPr>
          <w:b/>
          <w:bCs/>
        </w:rPr>
        <w:t>gobernanza</w:t>
      </w:r>
      <w:r w:rsidRPr="00852969">
        <w:t xml:space="preserve"> (</w:t>
      </w:r>
      <w:proofErr w:type="spellStart"/>
      <w:r w:rsidRPr="00852969">
        <w:t>KPIs</w:t>
      </w:r>
      <w:proofErr w:type="spellEnd"/>
      <w:r w:rsidRPr="00852969">
        <w:t>, presupuesto, riesgos, control de alcance).</w:t>
      </w:r>
    </w:p>
    <w:p w14:paraId="7F60DF70" w14:textId="77777777" w:rsidR="00136163" w:rsidRPr="00852969" w:rsidRDefault="00136163" w:rsidP="00136163">
      <w:pPr>
        <w:jc w:val="left"/>
      </w:pPr>
    </w:p>
    <w:p w14:paraId="2A09AAD9" w14:textId="77777777" w:rsidR="00852969" w:rsidRPr="00852969" w:rsidRDefault="00852969" w:rsidP="00852969">
      <w:pPr>
        <w:rPr>
          <w:lang w:val="en-US"/>
        </w:rPr>
      </w:pPr>
      <w:r w:rsidRPr="00852969">
        <w:rPr>
          <w:lang w:val="en-US"/>
        </w:rPr>
        <w:t xml:space="preserve">Por </w:t>
      </w:r>
      <w:proofErr w:type="spellStart"/>
      <w:r w:rsidRPr="00852969">
        <w:rPr>
          <w:lang w:val="en-US"/>
        </w:rPr>
        <w:t>ejemplo</w:t>
      </w:r>
      <w:proofErr w:type="spellEnd"/>
      <w:r w:rsidRPr="00852969">
        <w:rPr>
          <w:lang w:val="en-US"/>
        </w:rPr>
        <w:t>:</w:t>
      </w:r>
    </w:p>
    <w:p w14:paraId="4FEC1309" w14:textId="77777777" w:rsidR="00852969" w:rsidRPr="00852969" w:rsidRDefault="00852969" w:rsidP="002063EB">
      <w:pPr>
        <w:numPr>
          <w:ilvl w:val="0"/>
          <w:numId w:val="17"/>
        </w:numPr>
      </w:pPr>
      <w:r w:rsidRPr="00852969">
        <w:t xml:space="preserve">La </w:t>
      </w:r>
      <w:r w:rsidRPr="00852969">
        <w:rPr>
          <w:b/>
          <w:bCs/>
        </w:rPr>
        <w:t>planificación estratégica</w:t>
      </w:r>
      <w:r w:rsidRPr="00852969">
        <w:t xml:space="preserve"> se refleja en el </w:t>
      </w:r>
      <w:proofErr w:type="spellStart"/>
      <w:r w:rsidRPr="00852969">
        <w:rPr>
          <w:i/>
          <w:iCs/>
        </w:rPr>
        <w:t>Product</w:t>
      </w:r>
      <w:proofErr w:type="spellEnd"/>
      <w:r w:rsidRPr="00852969">
        <w:rPr>
          <w:i/>
          <w:iCs/>
        </w:rPr>
        <w:t xml:space="preserve"> </w:t>
      </w:r>
      <w:proofErr w:type="spellStart"/>
      <w:r w:rsidRPr="00852969">
        <w:rPr>
          <w:i/>
          <w:iCs/>
        </w:rPr>
        <w:t>Goal</w:t>
      </w:r>
      <w:proofErr w:type="spellEnd"/>
      <w:r w:rsidRPr="00852969">
        <w:t xml:space="preserve"> de Scrum.</w:t>
      </w:r>
    </w:p>
    <w:p w14:paraId="2EA30FB2" w14:textId="77777777" w:rsidR="00852969" w:rsidRPr="00852969" w:rsidRDefault="00852969" w:rsidP="002063EB">
      <w:pPr>
        <w:numPr>
          <w:ilvl w:val="0"/>
          <w:numId w:val="17"/>
        </w:numPr>
      </w:pPr>
      <w:r w:rsidRPr="00852969">
        <w:t xml:space="preserve">La </w:t>
      </w:r>
      <w:r w:rsidRPr="00852969">
        <w:rPr>
          <w:b/>
          <w:bCs/>
        </w:rPr>
        <w:t>gestión operativa</w:t>
      </w:r>
      <w:r w:rsidRPr="00852969">
        <w:t xml:space="preserve"> se materializa en los </w:t>
      </w:r>
      <w:proofErr w:type="spellStart"/>
      <w:r w:rsidRPr="00852969">
        <w:rPr>
          <w:i/>
          <w:iCs/>
        </w:rPr>
        <w:t>sprints</w:t>
      </w:r>
      <w:proofErr w:type="spellEnd"/>
      <w:r w:rsidRPr="00852969">
        <w:t xml:space="preserve"> y el </w:t>
      </w:r>
      <w:proofErr w:type="spellStart"/>
      <w:r w:rsidRPr="00852969">
        <w:rPr>
          <w:i/>
          <w:iCs/>
        </w:rPr>
        <w:t>Daily</w:t>
      </w:r>
      <w:proofErr w:type="spellEnd"/>
      <w:r w:rsidRPr="00852969">
        <w:rPr>
          <w:i/>
          <w:iCs/>
        </w:rPr>
        <w:t xml:space="preserve"> Scrum</w:t>
      </w:r>
      <w:r w:rsidRPr="00852969">
        <w:t>.</w:t>
      </w:r>
    </w:p>
    <w:p w14:paraId="409DE7D2" w14:textId="77777777" w:rsidR="00852969" w:rsidRPr="00852969" w:rsidRDefault="00852969" w:rsidP="002063EB">
      <w:pPr>
        <w:numPr>
          <w:ilvl w:val="0"/>
          <w:numId w:val="17"/>
        </w:numPr>
      </w:pPr>
      <w:r w:rsidRPr="00852969">
        <w:t xml:space="preserve">El </w:t>
      </w:r>
      <w:r w:rsidRPr="00852969">
        <w:rPr>
          <w:b/>
          <w:bCs/>
        </w:rPr>
        <w:t>control</w:t>
      </w:r>
      <w:r w:rsidRPr="00852969">
        <w:t xml:space="preserve"> se ejerce con el </w:t>
      </w:r>
      <w:r w:rsidRPr="00852969">
        <w:rPr>
          <w:i/>
          <w:iCs/>
        </w:rPr>
        <w:t xml:space="preserve">Sprint </w:t>
      </w:r>
      <w:proofErr w:type="spellStart"/>
      <w:r w:rsidRPr="00852969">
        <w:rPr>
          <w:i/>
          <w:iCs/>
        </w:rPr>
        <w:t>Review</w:t>
      </w:r>
      <w:proofErr w:type="spellEnd"/>
      <w:r w:rsidRPr="00852969">
        <w:t xml:space="preserve"> y el </w:t>
      </w:r>
      <w:proofErr w:type="spellStart"/>
      <w:r w:rsidRPr="00852969">
        <w:rPr>
          <w:i/>
          <w:iCs/>
        </w:rPr>
        <w:t>Burndown</w:t>
      </w:r>
      <w:proofErr w:type="spellEnd"/>
      <w:r w:rsidRPr="00852969">
        <w:rPr>
          <w:i/>
          <w:iCs/>
        </w:rPr>
        <w:t xml:space="preserve"> Chart</w:t>
      </w:r>
      <w:r w:rsidRPr="00852969">
        <w:t>.</w:t>
      </w:r>
    </w:p>
    <w:p w14:paraId="04D33A0F" w14:textId="77777777" w:rsidR="00852969" w:rsidRPr="00852969" w:rsidRDefault="00852969" w:rsidP="002063EB">
      <w:pPr>
        <w:numPr>
          <w:ilvl w:val="0"/>
          <w:numId w:val="17"/>
        </w:numPr>
      </w:pPr>
      <w:r w:rsidRPr="00852969">
        <w:t xml:space="preserve">La </w:t>
      </w:r>
      <w:r w:rsidRPr="00852969">
        <w:rPr>
          <w:b/>
          <w:bCs/>
        </w:rPr>
        <w:t>gestión de riesgos</w:t>
      </w:r>
      <w:r w:rsidRPr="00852969">
        <w:t xml:space="preserve"> se revisa en la </w:t>
      </w:r>
      <w:r w:rsidRPr="00852969">
        <w:rPr>
          <w:i/>
          <w:iCs/>
        </w:rPr>
        <w:t>Retrospective</w:t>
      </w:r>
      <w:r w:rsidRPr="00852969">
        <w:t>.</w:t>
      </w:r>
    </w:p>
    <w:p w14:paraId="49BEB770" w14:textId="77777777" w:rsidR="00136163" w:rsidRDefault="00136163" w:rsidP="00852969"/>
    <w:p w14:paraId="366711F7" w14:textId="4268CE4A" w:rsidR="00852969" w:rsidRPr="00852969" w:rsidRDefault="00852969" w:rsidP="00852969">
      <w:r w:rsidRPr="00852969">
        <w:t xml:space="preserve">El resultado es una combinación poderosa: </w:t>
      </w:r>
      <w:r w:rsidRPr="00852969">
        <w:rPr>
          <w:b/>
          <w:bCs/>
        </w:rPr>
        <w:t>agilidad con disciplina</w:t>
      </w:r>
      <w:r w:rsidRPr="00852969">
        <w:t>, el equilibrio ideal entre adaptabilidad y control.</w:t>
      </w:r>
    </w:p>
    <w:p w14:paraId="2B28F345" w14:textId="34901343" w:rsidR="00852969" w:rsidRPr="00852969" w:rsidRDefault="00852969" w:rsidP="00852969">
      <w:pPr>
        <w:rPr>
          <w:lang w:val="en-US"/>
        </w:rPr>
      </w:pPr>
    </w:p>
    <w:p w14:paraId="5D095CEE" w14:textId="72EBC544" w:rsidR="00852969" w:rsidRPr="00852969" w:rsidRDefault="00852969" w:rsidP="00852969">
      <w:pPr>
        <w:rPr>
          <w:b/>
          <w:bCs/>
        </w:rPr>
      </w:pPr>
      <w:r w:rsidRPr="00852969">
        <w:rPr>
          <w:b/>
          <w:bCs/>
        </w:rPr>
        <w:t>Caso de estudio</w:t>
      </w:r>
    </w:p>
    <w:p w14:paraId="4B3EFF83" w14:textId="77777777" w:rsidR="00852969" w:rsidRDefault="00852969" w:rsidP="00852969">
      <w:r w:rsidRPr="00852969">
        <w:rPr>
          <w:b/>
          <w:bCs/>
        </w:rPr>
        <w:t>Proyecto:</w:t>
      </w:r>
      <w:r w:rsidRPr="00852969">
        <w:t xml:space="preserve"> Plataforma de Gestión de Investigación Académica (PGIA)</w:t>
      </w:r>
      <w:r w:rsidRPr="00852969">
        <w:br/>
      </w:r>
      <w:r w:rsidRPr="00852969">
        <w:rPr>
          <w:b/>
          <w:bCs/>
        </w:rPr>
        <w:t>Institución:</w:t>
      </w:r>
      <w:r w:rsidRPr="00852969">
        <w:t xml:space="preserve"> Universidad Politécnica de Nicaragua</w:t>
      </w:r>
      <w:r w:rsidRPr="00852969">
        <w:br/>
      </w:r>
      <w:r w:rsidRPr="00852969">
        <w:rPr>
          <w:b/>
          <w:bCs/>
        </w:rPr>
        <w:t>Objetivo:</w:t>
      </w:r>
      <w:r w:rsidRPr="00852969">
        <w:t xml:space="preserve"> digitalizar el proceso de registro, aprobación y seguimiento de proyectos de investigación de docentes y estudiantes.</w:t>
      </w:r>
    </w:p>
    <w:p w14:paraId="1C38B9A2" w14:textId="77777777" w:rsidR="002D5386" w:rsidRDefault="002D5386" w:rsidP="00852969"/>
    <w:p w14:paraId="06240B49" w14:textId="77777777" w:rsidR="002D5386" w:rsidRDefault="002D5386" w:rsidP="00852969"/>
    <w:p w14:paraId="171C512F" w14:textId="77777777" w:rsidR="002D5386" w:rsidRDefault="002D5386" w:rsidP="00852969"/>
    <w:p w14:paraId="5D819B43" w14:textId="77777777" w:rsidR="002D5386" w:rsidRDefault="002D5386" w:rsidP="00852969"/>
    <w:p w14:paraId="188510D7" w14:textId="77777777" w:rsidR="002D5386" w:rsidRDefault="002D5386" w:rsidP="00852969"/>
    <w:p w14:paraId="15E48F2B" w14:textId="77777777" w:rsidR="002D5386" w:rsidRDefault="002D5386" w:rsidP="00852969"/>
    <w:p w14:paraId="6BBA7883" w14:textId="77777777" w:rsidR="002D5386" w:rsidRPr="00852969" w:rsidRDefault="002D5386" w:rsidP="00852969"/>
    <w:p w14:paraId="4ADD1164" w14:textId="77777777" w:rsidR="00852969" w:rsidRPr="00852969" w:rsidRDefault="00852969" w:rsidP="00852969">
      <w:pPr>
        <w:rPr>
          <w:lang w:val="en-US"/>
        </w:rPr>
      </w:pPr>
      <w:proofErr w:type="spellStart"/>
      <w:r w:rsidRPr="00852969">
        <w:rPr>
          <w:b/>
          <w:bCs/>
          <w:lang w:val="en-US"/>
        </w:rPr>
        <w:lastRenderedPageBreak/>
        <w:t>Aplicación</w:t>
      </w:r>
      <w:proofErr w:type="spellEnd"/>
      <w:r w:rsidRPr="00852969">
        <w:rPr>
          <w:b/>
          <w:bCs/>
          <w:lang w:val="en-US"/>
        </w:rPr>
        <w:t xml:space="preserve"> del </w:t>
      </w:r>
      <w:proofErr w:type="spellStart"/>
      <w:r w:rsidRPr="00852969">
        <w:rPr>
          <w:b/>
          <w:bCs/>
          <w:lang w:val="en-US"/>
        </w:rPr>
        <w:t>espectro</w:t>
      </w:r>
      <w:proofErr w:type="spellEnd"/>
      <w:r w:rsidRPr="00852969">
        <w:rPr>
          <w:b/>
          <w:bCs/>
          <w:lang w:val="en-US"/>
        </w:rPr>
        <w:t xml:space="preserve"> </w:t>
      </w:r>
      <w:proofErr w:type="spellStart"/>
      <w:r w:rsidRPr="00852969">
        <w:rPr>
          <w:b/>
          <w:bCs/>
          <w:lang w:val="en-US"/>
        </w:rPr>
        <w:t>administrativo</w:t>
      </w:r>
      <w:proofErr w:type="spellEnd"/>
      <w:r w:rsidRPr="00852969">
        <w:rPr>
          <w:b/>
          <w:bCs/>
          <w:lang w:val="en-US"/>
        </w:rPr>
        <w:t>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10"/>
        <w:gridCol w:w="7228"/>
      </w:tblGrid>
      <w:tr w:rsidR="00852969" w:rsidRPr="00852969" w14:paraId="0B104079" w14:textId="77777777" w:rsidTr="001361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DF10A23" w14:textId="77777777" w:rsidR="00852969" w:rsidRPr="00852969" w:rsidRDefault="00852969" w:rsidP="00852969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Dimensión</w:t>
            </w:r>
            <w:proofErr w:type="spellEnd"/>
          </w:p>
        </w:tc>
        <w:tc>
          <w:tcPr>
            <w:tcW w:w="0" w:type="auto"/>
            <w:hideMark/>
          </w:tcPr>
          <w:p w14:paraId="431EAE44" w14:textId="77777777" w:rsidR="00852969" w:rsidRPr="00852969" w:rsidRDefault="00852969" w:rsidP="0085296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Ejemplo</w:t>
            </w:r>
            <w:proofErr w:type="spellEnd"/>
            <w:r w:rsidRPr="00852969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52969">
              <w:rPr>
                <w:b/>
                <w:bCs/>
                <w:sz w:val="20"/>
                <w:szCs w:val="18"/>
                <w:lang w:val="en-US"/>
              </w:rPr>
              <w:t>concreto</w:t>
            </w:r>
            <w:proofErr w:type="spellEnd"/>
          </w:p>
        </w:tc>
      </w:tr>
      <w:tr w:rsidR="00852969" w:rsidRPr="00852969" w14:paraId="732FC61C" w14:textId="77777777" w:rsidTr="0013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6064D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sz w:val="20"/>
                <w:szCs w:val="18"/>
                <w:lang w:val="en-US"/>
              </w:rPr>
              <w:t>Planificación</w:t>
            </w:r>
            <w:proofErr w:type="spellEnd"/>
            <w:r w:rsidRPr="00852969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52969">
              <w:rPr>
                <w:sz w:val="20"/>
                <w:szCs w:val="18"/>
                <w:lang w:val="en-US"/>
              </w:rPr>
              <w:t>estratégica</w:t>
            </w:r>
            <w:proofErr w:type="spellEnd"/>
          </w:p>
        </w:tc>
        <w:tc>
          <w:tcPr>
            <w:tcW w:w="0" w:type="auto"/>
            <w:hideMark/>
          </w:tcPr>
          <w:p w14:paraId="75AC6F1E" w14:textId="77777777" w:rsidR="00852969" w:rsidRPr="00852969" w:rsidRDefault="00852969" w:rsidP="00852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52969">
              <w:rPr>
                <w:sz w:val="20"/>
                <w:szCs w:val="18"/>
              </w:rPr>
              <w:t>Se definen tres objetivos: (1) reducir tiempo de aprobación de proyectos a la mitad; (2) garantizar trazabilidad documental; (3) integrar módulo de reportes PDF automáticos.</w:t>
            </w:r>
          </w:p>
        </w:tc>
      </w:tr>
      <w:tr w:rsidR="00852969" w:rsidRPr="00852969" w14:paraId="3445CF6D" w14:textId="77777777" w:rsidTr="0013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015E3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sz w:val="20"/>
                <w:szCs w:val="18"/>
                <w:lang w:val="en-US"/>
              </w:rPr>
              <w:t>Gestión</w:t>
            </w:r>
            <w:proofErr w:type="spellEnd"/>
            <w:r w:rsidRPr="00852969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852969">
              <w:rPr>
                <w:sz w:val="20"/>
                <w:szCs w:val="18"/>
                <w:lang w:val="en-US"/>
              </w:rPr>
              <w:t>operativa</w:t>
            </w:r>
            <w:proofErr w:type="spellEnd"/>
          </w:p>
        </w:tc>
        <w:tc>
          <w:tcPr>
            <w:tcW w:w="0" w:type="auto"/>
            <w:hideMark/>
          </w:tcPr>
          <w:p w14:paraId="6BE466BA" w14:textId="77777777" w:rsidR="00852969" w:rsidRPr="00852969" w:rsidRDefault="00852969" w:rsidP="00852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52969">
              <w:rPr>
                <w:sz w:val="20"/>
                <w:szCs w:val="18"/>
              </w:rPr>
              <w:t xml:space="preserve">Tres equipos (por facultad) trabajan en módulos distintos bajo coordinación central; Trello y GitHub </w:t>
            </w:r>
            <w:proofErr w:type="spellStart"/>
            <w:r w:rsidRPr="00852969">
              <w:rPr>
                <w:sz w:val="20"/>
                <w:szCs w:val="18"/>
              </w:rPr>
              <w:t>Projects</w:t>
            </w:r>
            <w:proofErr w:type="spellEnd"/>
            <w:r w:rsidRPr="00852969">
              <w:rPr>
                <w:sz w:val="20"/>
                <w:szCs w:val="18"/>
              </w:rPr>
              <w:t xml:space="preserve"> como herramientas.</w:t>
            </w:r>
          </w:p>
        </w:tc>
      </w:tr>
      <w:tr w:rsidR="00852969" w:rsidRPr="00852969" w14:paraId="64518247" w14:textId="77777777" w:rsidTr="001361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36B20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r w:rsidRPr="00852969">
              <w:rPr>
                <w:sz w:val="20"/>
                <w:szCs w:val="18"/>
                <w:lang w:val="en-US"/>
              </w:rPr>
              <w:t xml:space="preserve">Control y </w:t>
            </w:r>
            <w:proofErr w:type="spellStart"/>
            <w:r w:rsidRPr="00852969">
              <w:rPr>
                <w:sz w:val="20"/>
                <w:szCs w:val="18"/>
                <w:lang w:val="en-US"/>
              </w:rPr>
              <w:t>monitoreo</w:t>
            </w:r>
            <w:proofErr w:type="spellEnd"/>
          </w:p>
        </w:tc>
        <w:tc>
          <w:tcPr>
            <w:tcW w:w="0" w:type="auto"/>
            <w:hideMark/>
          </w:tcPr>
          <w:p w14:paraId="50A1A55B" w14:textId="77777777" w:rsidR="00852969" w:rsidRPr="00852969" w:rsidRDefault="00852969" w:rsidP="008529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proofErr w:type="spellStart"/>
            <w:r w:rsidRPr="00852969">
              <w:rPr>
                <w:sz w:val="20"/>
                <w:szCs w:val="18"/>
              </w:rPr>
              <w:t>KPIs</w:t>
            </w:r>
            <w:proofErr w:type="spellEnd"/>
            <w:r w:rsidRPr="00852969">
              <w:rPr>
                <w:sz w:val="20"/>
                <w:szCs w:val="18"/>
              </w:rPr>
              <w:t>: % de avance de entregas, defectos abiertos, tiempo medio de revisión de código, satisfacción del usuario (encuesta).</w:t>
            </w:r>
          </w:p>
        </w:tc>
      </w:tr>
      <w:tr w:rsidR="00852969" w:rsidRPr="00852969" w14:paraId="4747483F" w14:textId="77777777" w:rsidTr="001361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FBF0D" w14:textId="77777777" w:rsidR="00852969" w:rsidRPr="00852969" w:rsidRDefault="00852969" w:rsidP="00852969">
            <w:pPr>
              <w:rPr>
                <w:sz w:val="20"/>
                <w:szCs w:val="18"/>
                <w:lang w:val="en-US"/>
              </w:rPr>
            </w:pPr>
            <w:proofErr w:type="spellStart"/>
            <w:r w:rsidRPr="00852969">
              <w:rPr>
                <w:sz w:val="20"/>
                <w:szCs w:val="18"/>
                <w:lang w:val="en-US"/>
              </w:rPr>
              <w:t>Gestión</w:t>
            </w:r>
            <w:proofErr w:type="spellEnd"/>
            <w:r w:rsidRPr="00852969">
              <w:rPr>
                <w:sz w:val="20"/>
                <w:szCs w:val="18"/>
                <w:lang w:val="en-US"/>
              </w:rPr>
              <w:t xml:space="preserve"> de </w:t>
            </w:r>
            <w:proofErr w:type="spellStart"/>
            <w:r w:rsidRPr="00852969">
              <w:rPr>
                <w:sz w:val="20"/>
                <w:szCs w:val="18"/>
                <w:lang w:val="en-US"/>
              </w:rPr>
              <w:t>riesgos</w:t>
            </w:r>
            <w:proofErr w:type="spellEnd"/>
          </w:p>
        </w:tc>
        <w:tc>
          <w:tcPr>
            <w:tcW w:w="0" w:type="auto"/>
            <w:hideMark/>
          </w:tcPr>
          <w:p w14:paraId="5F5126B8" w14:textId="77777777" w:rsidR="00852969" w:rsidRPr="00852969" w:rsidRDefault="00852969" w:rsidP="008529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852969">
              <w:rPr>
                <w:sz w:val="20"/>
                <w:szCs w:val="18"/>
              </w:rPr>
              <w:t>Riesgos identificados: fallos en servidores, rotación de estudiantes desarrolladores, retrasos por validación académica. Mitigación: respaldo en la nube, documentación robusta y reuniones semanales con directores de facultad.</w:t>
            </w:r>
          </w:p>
        </w:tc>
      </w:tr>
    </w:tbl>
    <w:p w14:paraId="03582B45" w14:textId="77777777" w:rsidR="00136163" w:rsidRDefault="00136163" w:rsidP="00852969"/>
    <w:p w14:paraId="73AFE525" w14:textId="4B93EA42" w:rsidR="00136163" w:rsidRPr="00852969" w:rsidRDefault="00852969" w:rsidP="00852969">
      <w:r w:rsidRPr="00852969">
        <w:t xml:space="preserve">Este caso muestra cómo el espectro administrativo es </w:t>
      </w:r>
      <w:r w:rsidRPr="00852969">
        <w:rPr>
          <w:b/>
          <w:bCs/>
        </w:rPr>
        <w:t>transferible y aplicable</w:t>
      </w:r>
      <w:r w:rsidRPr="00852969">
        <w:t>, incluso en instituciones educativas con recursos limitados.</w:t>
      </w:r>
    </w:p>
    <w:p w14:paraId="55F55DD9" w14:textId="77777777" w:rsidR="00136163" w:rsidRDefault="00852969" w:rsidP="002063EB">
      <w:pPr>
        <w:pStyle w:val="Prrafodelista"/>
        <w:numPr>
          <w:ilvl w:val="0"/>
          <w:numId w:val="18"/>
        </w:numPr>
      </w:pPr>
      <w:r w:rsidRPr="00852969">
        <w:t xml:space="preserve">El </w:t>
      </w:r>
      <w:r w:rsidRPr="00CB395C">
        <w:rPr>
          <w:b/>
          <w:bCs/>
        </w:rPr>
        <w:t>espectro administrativo</w:t>
      </w:r>
      <w:r w:rsidRPr="00852969">
        <w:t xml:space="preserve"> es la arquitectura invisible que sostiene la ingeniería del software profesional.</w:t>
      </w:r>
    </w:p>
    <w:p w14:paraId="3D12C116" w14:textId="52105B76" w:rsidR="00136163" w:rsidRDefault="00852969" w:rsidP="002063EB">
      <w:pPr>
        <w:pStyle w:val="Prrafodelista"/>
        <w:numPr>
          <w:ilvl w:val="0"/>
          <w:numId w:val="18"/>
        </w:numPr>
      </w:pPr>
      <w:r w:rsidRPr="00852969">
        <w:t xml:space="preserve">Sin él, los proyectos se vuelven esfuerzos caóticos: </w:t>
      </w:r>
      <w:proofErr w:type="spellStart"/>
      <w:r w:rsidRPr="00852969">
        <w:t>sprints</w:t>
      </w:r>
      <w:proofErr w:type="spellEnd"/>
      <w:r w:rsidRPr="00852969">
        <w:t xml:space="preserve"> sin dirección, entregas sin control y equipos sin propósito.</w:t>
      </w:r>
    </w:p>
    <w:p w14:paraId="3F2FE65C" w14:textId="5891AEEF" w:rsidR="00852969" w:rsidRDefault="00852969" w:rsidP="002063EB">
      <w:pPr>
        <w:pStyle w:val="Prrafodelista"/>
        <w:numPr>
          <w:ilvl w:val="0"/>
          <w:numId w:val="18"/>
        </w:numPr>
      </w:pPr>
      <w:r w:rsidRPr="00852969">
        <w:t>Con él, cada decisión técnica se alinea a un objetivo estratégico, y cada línea de código se traduce en valor organizacional.</w:t>
      </w:r>
    </w:p>
    <w:p w14:paraId="1F748518" w14:textId="77777777" w:rsidR="00CB395C" w:rsidRPr="00852969" w:rsidRDefault="00CB395C" w:rsidP="00852969"/>
    <w:p w14:paraId="2BA51B15" w14:textId="77777777" w:rsidR="00852969" w:rsidRPr="00852969" w:rsidRDefault="00852969" w:rsidP="00852969">
      <w:pPr>
        <w:rPr>
          <w:lang w:val="en-US"/>
        </w:rPr>
      </w:pPr>
      <w:r w:rsidRPr="00852969">
        <w:rPr>
          <w:lang w:val="en-US"/>
        </w:rPr>
        <w:t xml:space="preserve">Como </w:t>
      </w:r>
      <w:proofErr w:type="spellStart"/>
      <w:r w:rsidRPr="00852969">
        <w:rPr>
          <w:lang w:val="en-US"/>
        </w:rPr>
        <w:t>afirmaba</w:t>
      </w:r>
      <w:proofErr w:type="spellEnd"/>
      <w:r w:rsidRPr="00852969">
        <w:rPr>
          <w:lang w:val="en-US"/>
        </w:rPr>
        <w:t xml:space="preserve"> Frederick Brooks en </w:t>
      </w:r>
      <w:r w:rsidRPr="00852969">
        <w:rPr>
          <w:i/>
          <w:iCs/>
          <w:lang w:val="en-US"/>
        </w:rPr>
        <w:t>The Mythical Man-Month</w:t>
      </w:r>
      <w:r w:rsidRPr="00852969">
        <w:rPr>
          <w:lang w:val="en-US"/>
        </w:rPr>
        <w:t>:</w:t>
      </w:r>
    </w:p>
    <w:p w14:paraId="780CCF4A" w14:textId="77777777" w:rsidR="00852969" w:rsidRDefault="00852969" w:rsidP="00852969">
      <w:r w:rsidRPr="00852969">
        <w:t>“Ninguna cantidad de programación rápida puede compensar una planificación deficiente.”</w:t>
      </w:r>
    </w:p>
    <w:p w14:paraId="531FC8DB" w14:textId="77777777" w:rsidR="00CB395C" w:rsidRPr="00852969" w:rsidRDefault="00CB395C" w:rsidP="00852969"/>
    <w:p w14:paraId="1E7941D8" w14:textId="357798CE" w:rsidR="00852969" w:rsidRPr="00852969" w:rsidRDefault="00852969" w:rsidP="00CB395C">
      <w:pPr>
        <w:jc w:val="left"/>
      </w:pPr>
      <w:r w:rsidRPr="00852969">
        <w:t xml:space="preserve">El buen ingeniero de software no solo codifica, </w:t>
      </w:r>
      <w:r w:rsidRPr="00852969">
        <w:rPr>
          <w:b/>
          <w:bCs/>
        </w:rPr>
        <w:t>administra conocimiento, riesgo y estrategia</w:t>
      </w:r>
      <w:r w:rsidRPr="00852969">
        <w:t>.</w:t>
      </w:r>
      <w:r w:rsidR="00CB395C">
        <w:t xml:space="preserve"> </w:t>
      </w:r>
      <w:r w:rsidRPr="00852969">
        <w:t>Ese es el verdadero sentido del espectro administrativo.</w:t>
      </w:r>
    </w:p>
    <w:p w14:paraId="3C7B71D7" w14:textId="77777777" w:rsidR="00852969" w:rsidRDefault="00852969" w:rsidP="00852969"/>
    <w:p w14:paraId="3D405B69" w14:textId="77777777" w:rsidR="00852969" w:rsidRPr="00852969" w:rsidRDefault="00852969" w:rsidP="00852969"/>
    <w:p w14:paraId="56FDAFBC" w14:textId="0BF6E33B" w:rsidR="00B31B40" w:rsidRDefault="00EA66F4" w:rsidP="00F536E8">
      <w:pPr>
        <w:pStyle w:val="Ttulo2"/>
      </w:pPr>
      <w:bookmarkStart w:id="13" w:name="_Toc174302867"/>
      <w:r>
        <w:lastRenderedPageBreak/>
        <w:t>Personal</w:t>
      </w:r>
      <w:bookmarkEnd w:id="13"/>
      <w:r>
        <w:t xml:space="preserve"> </w:t>
      </w:r>
    </w:p>
    <w:p w14:paraId="7D33F93E" w14:textId="77777777" w:rsidR="00415643" w:rsidRDefault="00415643" w:rsidP="00267D4F">
      <w:pPr>
        <w:jc w:val="right"/>
        <w:rPr>
          <w:i/>
          <w:iCs/>
        </w:rPr>
      </w:pPr>
    </w:p>
    <w:p w14:paraId="19D02DE4" w14:textId="13429AA9" w:rsidR="00267D4F" w:rsidRPr="00267D4F" w:rsidRDefault="00267D4F" w:rsidP="00267D4F">
      <w:pPr>
        <w:jc w:val="right"/>
      </w:pPr>
      <w:r w:rsidRPr="00267D4F">
        <w:rPr>
          <w:i/>
          <w:iCs/>
        </w:rPr>
        <w:t>“Un proyecto de software no fracasa por falta de tecnología, sino por una gestión inefectiva de las personas que la hacen posible.”</w:t>
      </w:r>
      <w:r w:rsidRPr="00267D4F">
        <w:br/>
        <w:t xml:space="preserve">— Barry Boehm, </w:t>
      </w:r>
      <w:r w:rsidRPr="00267D4F">
        <w:rPr>
          <w:i/>
          <w:iCs/>
        </w:rPr>
        <w:t xml:space="preserve">Software </w:t>
      </w:r>
      <w:proofErr w:type="spellStart"/>
      <w:r w:rsidRPr="00267D4F">
        <w:rPr>
          <w:i/>
          <w:iCs/>
        </w:rPr>
        <w:t>Engineering</w:t>
      </w:r>
      <w:proofErr w:type="spellEnd"/>
      <w:r w:rsidRPr="00267D4F">
        <w:rPr>
          <w:i/>
          <w:iCs/>
        </w:rPr>
        <w:t xml:space="preserve"> </w:t>
      </w:r>
      <w:proofErr w:type="spellStart"/>
      <w:r w:rsidRPr="00267D4F">
        <w:rPr>
          <w:i/>
          <w:iCs/>
        </w:rPr>
        <w:t>Economics</w:t>
      </w:r>
      <w:proofErr w:type="spellEnd"/>
      <w:r w:rsidRPr="00267D4F">
        <w:t xml:space="preserve"> (1981)</w:t>
      </w:r>
    </w:p>
    <w:p w14:paraId="0F350C39" w14:textId="77777777" w:rsidR="00415643" w:rsidRDefault="00415643" w:rsidP="00267D4F">
      <w:pPr>
        <w:rPr>
          <w:lang w:val="en-US"/>
        </w:rPr>
      </w:pPr>
    </w:p>
    <w:p w14:paraId="1C00FB4C" w14:textId="77777777" w:rsidR="00267D4F" w:rsidRDefault="00267D4F" w:rsidP="00267D4F">
      <w:r w:rsidRPr="00267D4F">
        <w:t xml:space="preserve">En la ingeniería del software, el </w:t>
      </w:r>
      <w:r w:rsidRPr="00267D4F">
        <w:rPr>
          <w:b/>
          <w:bCs/>
        </w:rPr>
        <w:t>personal</w:t>
      </w:r>
      <w:r w:rsidRPr="00267D4F">
        <w:t xml:space="preserve"> representa el componente más determinante para el éxito de un proyecto. A diferencia de las máquinas o los algoritmos, </w:t>
      </w:r>
      <w:r w:rsidRPr="00267D4F">
        <w:rPr>
          <w:b/>
          <w:bCs/>
        </w:rPr>
        <w:t>las personas son agentes creativos, adaptativos y emocionales</w:t>
      </w:r>
      <w:r w:rsidRPr="00267D4F">
        <w:t xml:space="preserve">, cuya gestión requiere tanto habilidades técnicas como sociales. De hecho, el informe </w:t>
      </w:r>
      <w:r w:rsidRPr="00267D4F">
        <w:rPr>
          <w:i/>
          <w:iCs/>
        </w:rPr>
        <w:t xml:space="preserve">Chaos </w:t>
      </w:r>
      <w:proofErr w:type="spellStart"/>
      <w:r w:rsidRPr="00267D4F">
        <w:rPr>
          <w:i/>
          <w:iCs/>
        </w:rPr>
        <w:t>Report</w:t>
      </w:r>
      <w:proofErr w:type="spellEnd"/>
      <w:r w:rsidRPr="00267D4F">
        <w:t xml:space="preserve"> del </w:t>
      </w:r>
      <w:proofErr w:type="spellStart"/>
      <w:r w:rsidRPr="00267D4F">
        <w:rPr>
          <w:i/>
          <w:iCs/>
        </w:rPr>
        <w:t>Standish</w:t>
      </w:r>
      <w:proofErr w:type="spellEnd"/>
      <w:r w:rsidRPr="00267D4F">
        <w:rPr>
          <w:i/>
          <w:iCs/>
        </w:rPr>
        <w:t xml:space="preserve"> </w:t>
      </w:r>
      <w:proofErr w:type="spellStart"/>
      <w:r w:rsidRPr="00267D4F">
        <w:rPr>
          <w:i/>
          <w:iCs/>
        </w:rPr>
        <w:t>Group</w:t>
      </w:r>
      <w:proofErr w:type="spellEnd"/>
      <w:r w:rsidRPr="00267D4F">
        <w:t xml:space="preserve"> (2020) muestra que </w:t>
      </w:r>
      <w:r w:rsidRPr="00267D4F">
        <w:rPr>
          <w:b/>
          <w:bCs/>
        </w:rPr>
        <w:t>el 75% de los proyectos de software fallidos</w:t>
      </w:r>
      <w:r w:rsidRPr="00267D4F">
        <w:t xml:space="preserve"> tienen su raíz en problemas relacionados con la </w:t>
      </w:r>
      <w:r w:rsidRPr="00267D4F">
        <w:rPr>
          <w:b/>
          <w:bCs/>
        </w:rPr>
        <w:t>comunicación, liderazgo o falta de competencias del equipo</w:t>
      </w:r>
      <w:r w:rsidRPr="00267D4F">
        <w:t>, no con la tecnología.</w:t>
      </w:r>
    </w:p>
    <w:p w14:paraId="0D261726" w14:textId="77777777" w:rsidR="00415643" w:rsidRPr="00267D4F" w:rsidRDefault="00415643" w:rsidP="00267D4F"/>
    <w:p w14:paraId="6CB5512C" w14:textId="77777777" w:rsidR="00267D4F" w:rsidRDefault="00267D4F" w:rsidP="00267D4F">
      <w:r w:rsidRPr="00267D4F">
        <w:t xml:space="preserve">La gestión del personal implica comprender </w:t>
      </w:r>
      <w:r w:rsidRPr="00267D4F">
        <w:rPr>
          <w:b/>
          <w:bCs/>
        </w:rPr>
        <w:t>cómo organizar, motivar, capacitar y liderar</w:t>
      </w:r>
      <w:r w:rsidRPr="00267D4F">
        <w:t xml:space="preserve"> a los miembros del equipo para que trabajen de manera coordinada hacia un mismo objetivo: </w:t>
      </w:r>
      <w:r w:rsidRPr="00267D4F">
        <w:rPr>
          <w:b/>
          <w:bCs/>
        </w:rPr>
        <w:t>entregar software funcional, de calidad y alineado con las necesidades del cliente</w:t>
      </w:r>
      <w:r w:rsidRPr="00267D4F">
        <w:t>.</w:t>
      </w:r>
    </w:p>
    <w:p w14:paraId="46722E38" w14:textId="77777777" w:rsidR="00415643" w:rsidRPr="00267D4F" w:rsidRDefault="00415643" w:rsidP="00267D4F"/>
    <w:p w14:paraId="02F7F887" w14:textId="77777777" w:rsidR="00267D4F" w:rsidRPr="00267D4F" w:rsidRDefault="00267D4F" w:rsidP="00267D4F">
      <w:r w:rsidRPr="00267D4F">
        <w:t xml:space="preserve">En palabras de Tom </w:t>
      </w:r>
      <w:proofErr w:type="spellStart"/>
      <w:r w:rsidRPr="00267D4F">
        <w:t>DeMarco</w:t>
      </w:r>
      <w:proofErr w:type="spellEnd"/>
      <w:r w:rsidRPr="00267D4F">
        <w:t xml:space="preserve"> y Timothy Lister en </w:t>
      </w:r>
      <w:proofErr w:type="spellStart"/>
      <w:r w:rsidRPr="00267D4F">
        <w:rPr>
          <w:i/>
          <w:iCs/>
        </w:rPr>
        <w:t>Peopleware</w:t>
      </w:r>
      <w:proofErr w:type="spellEnd"/>
      <w:r w:rsidRPr="00267D4F">
        <w:t xml:space="preserve"> (1987), </w:t>
      </w:r>
      <w:r w:rsidRPr="00267D4F">
        <w:rPr>
          <w:i/>
          <w:iCs/>
        </w:rPr>
        <w:t>“los proyectos de software exitosos no se construyen con las mejores herramientas, sino con las mejores personas.”</w:t>
      </w:r>
    </w:p>
    <w:p w14:paraId="6611F436" w14:textId="77777777" w:rsidR="002D5386" w:rsidRDefault="002D5386" w:rsidP="00267D4F">
      <w:pPr>
        <w:rPr>
          <w:lang w:val="en-US"/>
        </w:rPr>
      </w:pPr>
    </w:p>
    <w:p w14:paraId="5DDBBDDC" w14:textId="77777777" w:rsidR="00680992" w:rsidRDefault="00680992" w:rsidP="00267D4F">
      <w:pPr>
        <w:rPr>
          <w:b/>
          <w:bCs/>
        </w:rPr>
      </w:pPr>
    </w:p>
    <w:p w14:paraId="3B7FE77D" w14:textId="77777777" w:rsidR="00680992" w:rsidRDefault="00680992" w:rsidP="00267D4F">
      <w:pPr>
        <w:rPr>
          <w:b/>
          <w:bCs/>
        </w:rPr>
      </w:pPr>
    </w:p>
    <w:p w14:paraId="23546C8C" w14:textId="77777777" w:rsidR="00680992" w:rsidRDefault="00680992" w:rsidP="00267D4F">
      <w:pPr>
        <w:rPr>
          <w:b/>
          <w:bCs/>
        </w:rPr>
      </w:pPr>
    </w:p>
    <w:p w14:paraId="1B28F72D" w14:textId="77777777" w:rsidR="00680992" w:rsidRDefault="00680992" w:rsidP="00267D4F">
      <w:pPr>
        <w:rPr>
          <w:b/>
          <w:bCs/>
        </w:rPr>
      </w:pPr>
    </w:p>
    <w:p w14:paraId="48BEE7C8" w14:textId="78D4EA2F" w:rsidR="00267D4F" w:rsidRPr="00267D4F" w:rsidRDefault="00267D4F" w:rsidP="00267D4F">
      <w:pPr>
        <w:rPr>
          <w:b/>
          <w:bCs/>
        </w:rPr>
      </w:pPr>
      <w:r w:rsidRPr="00267D4F">
        <w:rPr>
          <w:b/>
          <w:bCs/>
        </w:rPr>
        <w:lastRenderedPageBreak/>
        <w:t>Roles y responsabilidades en equipos de desarrollo</w:t>
      </w:r>
    </w:p>
    <w:p w14:paraId="5ECECE21" w14:textId="77777777" w:rsidR="00267D4F" w:rsidRDefault="00267D4F" w:rsidP="00267D4F">
      <w:r w:rsidRPr="00267D4F">
        <w:t xml:space="preserve">Cada integrante de un equipo de software cumple un </w:t>
      </w:r>
      <w:r w:rsidRPr="00267D4F">
        <w:rPr>
          <w:b/>
          <w:bCs/>
        </w:rPr>
        <w:t>rol fundamental</w:t>
      </w:r>
      <w:r w:rsidRPr="00267D4F">
        <w:t xml:space="preserve">, el cual debe estar </w:t>
      </w:r>
      <w:r w:rsidRPr="00267D4F">
        <w:rPr>
          <w:b/>
          <w:bCs/>
        </w:rPr>
        <w:t>claramente definido</w:t>
      </w:r>
      <w:r w:rsidRPr="00267D4F">
        <w:t xml:space="preserve"> para evitar conflictos, duplicación de esfuerzos o vacíos de responsabilidad.</w:t>
      </w:r>
    </w:p>
    <w:p w14:paraId="2FB25EE0" w14:textId="77777777" w:rsidR="00680992" w:rsidRPr="00267D4F" w:rsidRDefault="00680992" w:rsidP="00267D4F"/>
    <w:p w14:paraId="3EC6A619" w14:textId="77777777" w:rsidR="00267D4F" w:rsidRPr="00267D4F" w:rsidRDefault="00267D4F" w:rsidP="00267D4F">
      <w:pPr>
        <w:rPr>
          <w:b/>
          <w:bCs/>
        </w:rPr>
      </w:pPr>
      <w:r w:rsidRPr="00267D4F">
        <w:rPr>
          <w:b/>
          <w:bCs/>
        </w:rPr>
        <w:t>a) Roles principales en metodologías ágiles (como SCRUM):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1632"/>
        <w:gridCol w:w="3880"/>
        <w:gridCol w:w="3326"/>
      </w:tblGrid>
      <w:tr w:rsidR="00267D4F" w:rsidRPr="00267D4F" w14:paraId="49EAACCF" w14:textId="77777777" w:rsidTr="009A09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5DEEC50" w14:textId="77777777" w:rsidR="00267D4F" w:rsidRPr="00267D4F" w:rsidRDefault="00267D4F" w:rsidP="00267D4F">
            <w:pPr>
              <w:rPr>
                <w:b/>
                <w:bCs/>
                <w:sz w:val="20"/>
                <w:szCs w:val="18"/>
                <w:lang w:val="en-US"/>
              </w:rPr>
            </w:pPr>
            <w:r w:rsidRPr="00267D4F">
              <w:rPr>
                <w:b/>
                <w:bCs/>
                <w:sz w:val="20"/>
                <w:szCs w:val="18"/>
                <w:lang w:val="en-US"/>
              </w:rPr>
              <w:t>Rol</w:t>
            </w:r>
          </w:p>
        </w:tc>
        <w:tc>
          <w:tcPr>
            <w:tcW w:w="0" w:type="auto"/>
            <w:hideMark/>
          </w:tcPr>
          <w:p w14:paraId="341CB419" w14:textId="77777777" w:rsidR="00267D4F" w:rsidRPr="00267D4F" w:rsidRDefault="00267D4F" w:rsidP="00267D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267D4F">
              <w:rPr>
                <w:b/>
                <w:bCs/>
                <w:sz w:val="20"/>
                <w:szCs w:val="18"/>
                <w:lang w:val="en-US"/>
              </w:rPr>
              <w:t>Responsabilidad</w:t>
            </w:r>
            <w:proofErr w:type="spellEnd"/>
            <w:r w:rsidRPr="00267D4F">
              <w:rPr>
                <w:b/>
                <w:bCs/>
                <w:sz w:val="20"/>
                <w:szCs w:val="18"/>
                <w:lang w:val="en-US"/>
              </w:rPr>
              <w:t xml:space="preserve"> principal</w:t>
            </w:r>
          </w:p>
        </w:tc>
        <w:tc>
          <w:tcPr>
            <w:tcW w:w="0" w:type="auto"/>
            <w:hideMark/>
          </w:tcPr>
          <w:p w14:paraId="4C35E04C" w14:textId="77777777" w:rsidR="00267D4F" w:rsidRPr="00267D4F" w:rsidRDefault="00267D4F" w:rsidP="00267D4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267D4F">
              <w:rPr>
                <w:b/>
                <w:bCs/>
                <w:sz w:val="20"/>
                <w:szCs w:val="18"/>
                <w:lang w:val="en-US"/>
              </w:rPr>
              <w:t>Habilidades</w:t>
            </w:r>
            <w:proofErr w:type="spellEnd"/>
            <w:r w:rsidRPr="00267D4F">
              <w:rPr>
                <w:b/>
                <w:bCs/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267D4F">
              <w:rPr>
                <w:b/>
                <w:bCs/>
                <w:sz w:val="20"/>
                <w:szCs w:val="18"/>
                <w:lang w:val="en-US"/>
              </w:rPr>
              <w:t>requeridas</w:t>
            </w:r>
            <w:proofErr w:type="spellEnd"/>
          </w:p>
        </w:tc>
      </w:tr>
      <w:tr w:rsidR="00267D4F" w:rsidRPr="00267D4F" w14:paraId="5CE4953A" w14:textId="77777777" w:rsidTr="009A0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45BF0" w14:textId="77777777" w:rsidR="00267D4F" w:rsidRPr="00267D4F" w:rsidRDefault="00267D4F" w:rsidP="00267D4F">
            <w:pPr>
              <w:rPr>
                <w:sz w:val="20"/>
                <w:szCs w:val="18"/>
                <w:lang w:val="en-US"/>
              </w:rPr>
            </w:pPr>
            <w:r w:rsidRPr="00267D4F">
              <w:rPr>
                <w:b/>
                <w:bCs/>
                <w:sz w:val="20"/>
                <w:szCs w:val="18"/>
                <w:lang w:val="en-US"/>
              </w:rPr>
              <w:t>Product Owner (PO)</w:t>
            </w:r>
          </w:p>
        </w:tc>
        <w:tc>
          <w:tcPr>
            <w:tcW w:w="0" w:type="auto"/>
            <w:hideMark/>
          </w:tcPr>
          <w:p w14:paraId="1B77DEC1" w14:textId="77777777" w:rsidR="00267D4F" w:rsidRPr="00267D4F" w:rsidRDefault="00267D4F" w:rsidP="00267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67D4F">
              <w:rPr>
                <w:sz w:val="20"/>
                <w:szCs w:val="18"/>
              </w:rPr>
              <w:t xml:space="preserve">Define el valor del producto, gestiona el </w:t>
            </w:r>
            <w:r w:rsidRPr="00267D4F">
              <w:rPr>
                <w:i/>
                <w:iCs/>
                <w:sz w:val="20"/>
                <w:szCs w:val="18"/>
              </w:rPr>
              <w:t>backlog</w:t>
            </w:r>
            <w:r w:rsidRPr="00267D4F">
              <w:rPr>
                <w:sz w:val="20"/>
                <w:szCs w:val="18"/>
              </w:rPr>
              <w:t xml:space="preserve"> y representa al cliente.</w:t>
            </w:r>
          </w:p>
        </w:tc>
        <w:tc>
          <w:tcPr>
            <w:tcW w:w="0" w:type="auto"/>
            <w:hideMark/>
          </w:tcPr>
          <w:p w14:paraId="60A96069" w14:textId="77777777" w:rsidR="00267D4F" w:rsidRPr="00267D4F" w:rsidRDefault="00267D4F" w:rsidP="00267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proofErr w:type="spellStart"/>
            <w:r w:rsidRPr="00267D4F">
              <w:rPr>
                <w:sz w:val="20"/>
                <w:szCs w:val="18"/>
                <w:lang w:val="en-US"/>
              </w:rPr>
              <w:t>Comunicación</w:t>
            </w:r>
            <w:proofErr w:type="spellEnd"/>
            <w:r w:rsidRPr="00267D4F">
              <w:rPr>
                <w:sz w:val="20"/>
                <w:szCs w:val="18"/>
                <w:lang w:val="en-US"/>
              </w:rPr>
              <w:t xml:space="preserve">, </w:t>
            </w:r>
            <w:proofErr w:type="spellStart"/>
            <w:r w:rsidRPr="00267D4F">
              <w:rPr>
                <w:sz w:val="20"/>
                <w:szCs w:val="18"/>
                <w:lang w:val="en-US"/>
              </w:rPr>
              <w:t>visión</w:t>
            </w:r>
            <w:proofErr w:type="spellEnd"/>
            <w:r w:rsidRPr="00267D4F">
              <w:rPr>
                <w:sz w:val="20"/>
                <w:szCs w:val="18"/>
                <w:lang w:val="en-US"/>
              </w:rPr>
              <w:t xml:space="preserve"> </w:t>
            </w:r>
            <w:proofErr w:type="spellStart"/>
            <w:r w:rsidRPr="00267D4F">
              <w:rPr>
                <w:sz w:val="20"/>
                <w:szCs w:val="18"/>
                <w:lang w:val="en-US"/>
              </w:rPr>
              <w:t>estratégica</w:t>
            </w:r>
            <w:proofErr w:type="spellEnd"/>
            <w:r w:rsidRPr="00267D4F">
              <w:rPr>
                <w:sz w:val="20"/>
                <w:szCs w:val="18"/>
                <w:lang w:val="en-US"/>
              </w:rPr>
              <w:t xml:space="preserve">, </w:t>
            </w:r>
            <w:proofErr w:type="spellStart"/>
            <w:r w:rsidRPr="00267D4F">
              <w:rPr>
                <w:sz w:val="20"/>
                <w:szCs w:val="18"/>
                <w:lang w:val="en-US"/>
              </w:rPr>
              <w:t>priorización</w:t>
            </w:r>
            <w:proofErr w:type="spellEnd"/>
            <w:r w:rsidRPr="00267D4F">
              <w:rPr>
                <w:sz w:val="20"/>
                <w:szCs w:val="18"/>
                <w:lang w:val="en-US"/>
              </w:rPr>
              <w:t>.</w:t>
            </w:r>
          </w:p>
        </w:tc>
      </w:tr>
      <w:tr w:rsidR="00267D4F" w:rsidRPr="00267D4F" w14:paraId="0BCFD64F" w14:textId="77777777" w:rsidTr="009A0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DC04A" w14:textId="77777777" w:rsidR="00267D4F" w:rsidRPr="00267D4F" w:rsidRDefault="00267D4F" w:rsidP="00267D4F">
            <w:pPr>
              <w:rPr>
                <w:sz w:val="20"/>
                <w:szCs w:val="18"/>
                <w:lang w:val="en-US"/>
              </w:rPr>
            </w:pPr>
            <w:r w:rsidRPr="00267D4F">
              <w:rPr>
                <w:b/>
                <w:bCs/>
                <w:sz w:val="20"/>
                <w:szCs w:val="18"/>
                <w:lang w:val="en-US"/>
              </w:rPr>
              <w:t>Scrum Master (SM)</w:t>
            </w:r>
          </w:p>
        </w:tc>
        <w:tc>
          <w:tcPr>
            <w:tcW w:w="0" w:type="auto"/>
            <w:hideMark/>
          </w:tcPr>
          <w:p w14:paraId="0406B825" w14:textId="77777777" w:rsidR="00267D4F" w:rsidRPr="00267D4F" w:rsidRDefault="00267D4F" w:rsidP="00267D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67D4F">
              <w:rPr>
                <w:sz w:val="20"/>
                <w:szCs w:val="18"/>
              </w:rPr>
              <w:t>Facilita el proceso Scrum, elimina impedimentos y promueve la mejora continua.</w:t>
            </w:r>
          </w:p>
        </w:tc>
        <w:tc>
          <w:tcPr>
            <w:tcW w:w="0" w:type="auto"/>
            <w:hideMark/>
          </w:tcPr>
          <w:p w14:paraId="10D30E14" w14:textId="77777777" w:rsidR="00267D4F" w:rsidRPr="00267D4F" w:rsidRDefault="00267D4F" w:rsidP="00267D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67D4F">
              <w:rPr>
                <w:sz w:val="20"/>
                <w:szCs w:val="18"/>
              </w:rPr>
              <w:t>Liderazgo servicial, resolución de conflictos, conocimiento de Scrum.</w:t>
            </w:r>
          </w:p>
        </w:tc>
      </w:tr>
      <w:tr w:rsidR="00267D4F" w:rsidRPr="00267D4F" w14:paraId="5533E9AD" w14:textId="77777777" w:rsidTr="009A09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D3B4A" w14:textId="77777777" w:rsidR="00267D4F" w:rsidRPr="00267D4F" w:rsidRDefault="00267D4F" w:rsidP="00267D4F">
            <w:pPr>
              <w:rPr>
                <w:sz w:val="20"/>
                <w:szCs w:val="18"/>
                <w:lang w:val="en-US"/>
              </w:rPr>
            </w:pPr>
            <w:r w:rsidRPr="00267D4F">
              <w:rPr>
                <w:b/>
                <w:bCs/>
                <w:sz w:val="20"/>
                <w:szCs w:val="18"/>
                <w:lang w:val="en-US"/>
              </w:rPr>
              <w:t xml:space="preserve">Equipo de </w:t>
            </w:r>
            <w:proofErr w:type="spellStart"/>
            <w:r w:rsidRPr="00267D4F">
              <w:rPr>
                <w:b/>
                <w:bCs/>
                <w:sz w:val="20"/>
                <w:szCs w:val="18"/>
                <w:lang w:val="en-US"/>
              </w:rPr>
              <w:t>desarrollo</w:t>
            </w:r>
            <w:proofErr w:type="spellEnd"/>
          </w:p>
        </w:tc>
        <w:tc>
          <w:tcPr>
            <w:tcW w:w="0" w:type="auto"/>
            <w:hideMark/>
          </w:tcPr>
          <w:p w14:paraId="76B84E43" w14:textId="77777777" w:rsidR="00267D4F" w:rsidRPr="00267D4F" w:rsidRDefault="00267D4F" w:rsidP="00267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67D4F">
              <w:rPr>
                <w:sz w:val="20"/>
                <w:szCs w:val="18"/>
              </w:rPr>
              <w:t>Diseña, codifica, prueba y entrega incrementos de software funcional.</w:t>
            </w:r>
          </w:p>
        </w:tc>
        <w:tc>
          <w:tcPr>
            <w:tcW w:w="0" w:type="auto"/>
            <w:hideMark/>
          </w:tcPr>
          <w:p w14:paraId="179F4C04" w14:textId="77777777" w:rsidR="00267D4F" w:rsidRPr="00267D4F" w:rsidRDefault="00267D4F" w:rsidP="00267D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67D4F">
              <w:rPr>
                <w:sz w:val="20"/>
                <w:szCs w:val="18"/>
              </w:rPr>
              <w:t>Programación, diseño, pruebas, trabajo colaborativo.</w:t>
            </w:r>
          </w:p>
        </w:tc>
      </w:tr>
      <w:tr w:rsidR="00267D4F" w:rsidRPr="00267D4F" w14:paraId="3975A4B1" w14:textId="77777777" w:rsidTr="009A09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882D7" w14:textId="77777777" w:rsidR="00267D4F" w:rsidRPr="00267D4F" w:rsidRDefault="00267D4F" w:rsidP="00267D4F">
            <w:pPr>
              <w:rPr>
                <w:sz w:val="20"/>
                <w:szCs w:val="18"/>
                <w:lang w:val="en-US"/>
              </w:rPr>
            </w:pPr>
            <w:r w:rsidRPr="00267D4F">
              <w:rPr>
                <w:b/>
                <w:bCs/>
                <w:sz w:val="20"/>
                <w:szCs w:val="18"/>
                <w:lang w:val="en-US"/>
              </w:rPr>
              <w:t>Tester o QA Engineer</w:t>
            </w:r>
          </w:p>
        </w:tc>
        <w:tc>
          <w:tcPr>
            <w:tcW w:w="0" w:type="auto"/>
            <w:hideMark/>
          </w:tcPr>
          <w:p w14:paraId="4CE048A6" w14:textId="77777777" w:rsidR="00267D4F" w:rsidRPr="00267D4F" w:rsidRDefault="00267D4F" w:rsidP="00267D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67D4F">
              <w:rPr>
                <w:sz w:val="20"/>
                <w:szCs w:val="18"/>
              </w:rPr>
              <w:t>Verifica la calidad y cumplimiento de requisitos.</w:t>
            </w:r>
          </w:p>
        </w:tc>
        <w:tc>
          <w:tcPr>
            <w:tcW w:w="0" w:type="auto"/>
            <w:hideMark/>
          </w:tcPr>
          <w:p w14:paraId="534FDA46" w14:textId="77777777" w:rsidR="00267D4F" w:rsidRPr="00267D4F" w:rsidRDefault="00267D4F" w:rsidP="00267D4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</w:rPr>
            </w:pPr>
            <w:r w:rsidRPr="00267D4F">
              <w:rPr>
                <w:sz w:val="20"/>
                <w:szCs w:val="18"/>
              </w:rPr>
              <w:t>Pruebas automatizadas, documentación, pensamiento analítico.</w:t>
            </w:r>
          </w:p>
        </w:tc>
      </w:tr>
    </w:tbl>
    <w:p w14:paraId="6BCB760A" w14:textId="77777777" w:rsidR="009A098F" w:rsidRDefault="009A098F" w:rsidP="00267D4F">
      <w:pPr>
        <w:rPr>
          <w:b/>
          <w:bCs/>
        </w:rPr>
      </w:pPr>
    </w:p>
    <w:p w14:paraId="5FB07C3C" w14:textId="47884A56" w:rsidR="00267D4F" w:rsidRPr="00267D4F" w:rsidRDefault="00267D4F" w:rsidP="00267D4F">
      <w:pPr>
        <w:rPr>
          <w:b/>
          <w:bCs/>
        </w:rPr>
      </w:pPr>
      <w:r w:rsidRPr="00267D4F">
        <w:rPr>
          <w:b/>
          <w:bCs/>
        </w:rPr>
        <w:t>Selección y contratación del personal</w:t>
      </w:r>
    </w:p>
    <w:p w14:paraId="109AEBF5" w14:textId="77777777" w:rsidR="00267D4F" w:rsidRPr="00267D4F" w:rsidRDefault="00267D4F" w:rsidP="00267D4F">
      <w:r w:rsidRPr="00267D4F">
        <w:t xml:space="preserve">El proceso de </w:t>
      </w:r>
      <w:r w:rsidRPr="00267D4F">
        <w:rPr>
          <w:b/>
          <w:bCs/>
        </w:rPr>
        <w:t>selección del talento</w:t>
      </w:r>
      <w:r w:rsidRPr="00267D4F">
        <w:t xml:space="preserve"> es tan crucial como el diseño del software. Se debe buscar un equilibrio entre </w:t>
      </w:r>
      <w:r w:rsidRPr="00267D4F">
        <w:rPr>
          <w:b/>
          <w:bCs/>
        </w:rPr>
        <w:t>competencias técnicas (</w:t>
      </w:r>
      <w:proofErr w:type="spellStart"/>
      <w:r w:rsidRPr="00267D4F">
        <w:rPr>
          <w:b/>
          <w:bCs/>
        </w:rPr>
        <w:t>hard</w:t>
      </w:r>
      <w:proofErr w:type="spellEnd"/>
      <w:r w:rsidRPr="00267D4F">
        <w:rPr>
          <w:b/>
          <w:bCs/>
        </w:rPr>
        <w:t xml:space="preserve"> </w:t>
      </w:r>
      <w:proofErr w:type="spellStart"/>
      <w:r w:rsidRPr="00267D4F">
        <w:rPr>
          <w:b/>
          <w:bCs/>
        </w:rPr>
        <w:t>skills</w:t>
      </w:r>
      <w:proofErr w:type="spellEnd"/>
      <w:r w:rsidRPr="00267D4F">
        <w:rPr>
          <w:b/>
          <w:bCs/>
        </w:rPr>
        <w:t>)</w:t>
      </w:r>
      <w:r w:rsidRPr="00267D4F">
        <w:t xml:space="preserve"> y </w:t>
      </w:r>
      <w:r w:rsidRPr="00267D4F">
        <w:rPr>
          <w:b/>
          <w:bCs/>
        </w:rPr>
        <w:t>competencias blandas (</w:t>
      </w:r>
      <w:proofErr w:type="spellStart"/>
      <w:r w:rsidRPr="00267D4F">
        <w:rPr>
          <w:b/>
          <w:bCs/>
        </w:rPr>
        <w:t>soft</w:t>
      </w:r>
      <w:proofErr w:type="spellEnd"/>
      <w:r w:rsidRPr="00267D4F">
        <w:rPr>
          <w:b/>
          <w:bCs/>
        </w:rPr>
        <w:t xml:space="preserve"> </w:t>
      </w:r>
      <w:proofErr w:type="spellStart"/>
      <w:r w:rsidRPr="00267D4F">
        <w:rPr>
          <w:b/>
          <w:bCs/>
        </w:rPr>
        <w:t>skills</w:t>
      </w:r>
      <w:proofErr w:type="spellEnd"/>
      <w:r w:rsidRPr="00267D4F">
        <w:rPr>
          <w:b/>
          <w:bCs/>
        </w:rPr>
        <w:t>)</w:t>
      </w:r>
      <w:r w:rsidRPr="00267D4F">
        <w:t>.</w:t>
      </w:r>
    </w:p>
    <w:p w14:paraId="225AC789" w14:textId="77777777" w:rsidR="00267D4F" w:rsidRPr="00267D4F" w:rsidRDefault="00267D4F" w:rsidP="00267D4F">
      <w:pPr>
        <w:rPr>
          <w:b/>
          <w:bCs/>
          <w:lang w:val="en-US"/>
        </w:rPr>
      </w:pPr>
      <w:r w:rsidRPr="00267D4F">
        <w:rPr>
          <w:b/>
          <w:bCs/>
          <w:lang w:val="en-US"/>
        </w:rPr>
        <w:t xml:space="preserve">a) </w:t>
      </w:r>
      <w:proofErr w:type="spellStart"/>
      <w:r w:rsidRPr="00267D4F">
        <w:rPr>
          <w:b/>
          <w:bCs/>
          <w:lang w:val="en-US"/>
        </w:rPr>
        <w:t>Competencias</w:t>
      </w:r>
      <w:proofErr w:type="spellEnd"/>
      <w:r w:rsidRPr="00267D4F">
        <w:rPr>
          <w:b/>
          <w:bCs/>
          <w:lang w:val="en-US"/>
        </w:rPr>
        <w:t xml:space="preserve"> </w:t>
      </w:r>
      <w:proofErr w:type="spellStart"/>
      <w:r w:rsidRPr="00267D4F">
        <w:rPr>
          <w:b/>
          <w:bCs/>
          <w:lang w:val="en-US"/>
        </w:rPr>
        <w:t>técnicas</w:t>
      </w:r>
      <w:proofErr w:type="spellEnd"/>
      <w:r w:rsidRPr="00267D4F">
        <w:rPr>
          <w:b/>
          <w:bCs/>
          <w:lang w:val="en-US"/>
        </w:rPr>
        <w:t>:</w:t>
      </w:r>
    </w:p>
    <w:p w14:paraId="0FA588B9" w14:textId="77777777" w:rsidR="00267D4F" w:rsidRPr="00267D4F" w:rsidRDefault="00267D4F" w:rsidP="002063EB">
      <w:pPr>
        <w:numPr>
          <w:ilvl w:val="0"/>
          <w:numId w:val="19"/>
        </w:numPr>
      </w:pPr>
      <w:r w:rsidRPr="00267D4F">
        <w:t>Dominio de lenguajes de programación relevantes (Python, JavaScript, C#, etc.).</w:t>
      </w:r>
    </w:p>
    <w:p w14:paraId="5C7ACC4A" w14:textId="77777777" w:rsidR="00267D4F" w:rsidRPr="00267D4F" w:rsidRDefault="00267D4F" w:rsidP="002063EB">
      <w:pPr>
        <w:numPr>
          <w:ilvl w:val="0"/>
          <w:numId w:val="19"/>
        </w:numPr>
      </w:pPr>
      <w:r w:rsidRPr="00267D4F">
        <w:t>Conocimiento de patrones de diseño, pruebas unitarias, integración continua.</w:t>
      </w:r>
    </w:p>
    <w:p w14:paraId="6DFC1DBA" w14:textId="77777777" w:rsidR="00267D4F" w:rsidRPr="00267D4F" w:rsidRDefault="00267D4F" w:rsidP="002063EB">
      <w:pPr>
        <w:numPr>
          <w:ilvl w:val="0"/>
          <w:numId w:val="19"/>
        </w:numPr>
      </w:pPr>
      <w:r w:rsidRPr="00267D4F">
        <w:t>Capacidad para comprender arquitecturas distribuidas o basadas en microservicios.</w:t>
      </w:r>
    </w:p>
    <w:p w14:paraId="7C0D6985" w14:textId="77777777" w:rsidR="00267D4F" w:rsidRPr="00267D4F" w:rsidRDefault="00267D4F" w:rsidP="00267D4F">
      <w:pPr>
        <w:rPr>
          <w:b/>
          <w:bCs/>
          <w:lang w:val="en-US"/>
        </w:rPr>
      </w:pPr>
      <w:r w:rsidRPr="00267D4F">
        <w:rPr>
          <w:b/>
          <w:bCs/>
          <w:lang w:val="en-US"/>
        </w:rPr>
        <w:t xml:space="preserve">b) </w:t>
      </w:r>
      <w:proofErr w:type="spellStart"/>
      <w:r w:rsidRPr="00267D4F">
        <w:rPr>
          <w:b/>
          <w:bCs/>
          <w:lang w:val="en-US"/>
        </w:rPr>
        <w:t>Competencias</w:t>
      </w:r>
      <w:proofErr w:type="spellEnd"/>
      <w:r w:rsidRPr="00267D4F">
        <w:rPr>
          <w:b/>
          <w:bCs/>
          <w:lang w:val="en-US"/>
        </w:rPr>
        <w:t xml:space="preserve"> </w:t>
      </w:r>
      <w:proofErr w:type="spellStart"/>
      <w:r w:rsidRPr="00267D4F">
        <w:rPr>
          <w:b/>
          <w:bCs/>
          <w:lang w:val="en-US"/>
        </w:rPr>
        <w:t>blandas</w:t>
      </w:r>
      <w:proofErr w:type="spellEnd"/>
      <w:r w:rsidRPr="00267D4F">
        <w:rPr>
          <w:b/>
          <w:bCs/>
          <w:lang w:val="en-US"/>
        </w:rPr>
        <w:t>:</w:t>
      </w:r>
    </w:p>
    <w:p w14:paraId="29960463" w14:textId="77777777" w:rsidR="00267D4F" w:rsidRPr="00267D4F" w:rsidRDefault="00267D4F" w:rsidP="002063EB">
      <w:pPr>
        <w:numPr>
          <w:ilvl w:val="0"/>
          <w:numId w:val="20"/>
        </w:numPr>
        <w:rPr>
          <w:lang w:val="en-US"/>
        </w:rPr>
      </w:pPr>
      <w:proofErr w:type="spellStart"/>
      <w:r w:rsidRPr="00267D4F">
        <w:rPr>
          <w:lang w:val="en-US"/>
        </w:rPr>
        <w:t>Comunicación</w:t>
      </w:r>
      <w:proofErr w:type="spellEnd"/>
      <w:r w:rsidRPr="00267D4F">
        <w:rPr>
          <w:lang w:val="en-US"/>
        </w:rPr>
        <w:t xml:space="preserve"> </w:t>
      </w:r>
      <w:proofErr w:type="spellStart"/>
      <w:r w:rsidRPr="00267D4F">
        <w:rPr>
          <w:lang w:val="en-US"/>
        </w:rPr>
        <w:t>asertiva</w:t>
      </w:r>
      <w:proofErr w:type="spellEnd"/>
      <w:r w:rsidRPr="00267D4F">
        <w:rPr>
          <w:lang w:val="en-US"/>
        </w:rPr>
        <w:t>.</w:t>
      </w:r>
    </w:p>
    <w:p w14:paraId="7B33012F" w14:textId="77777777" w:rsidR="00267D4F" w:rsidRPr="00267D4F" w:rsidRDefault="00267D4F" w:rsidP="002063EB">
      <w:pPr>
        <w:numPr>
          <w:ilvl w:val="0"/>
          <w:numId w:val="20"/>
        </w:numPr>
        <w:rPr>
          <w:lang w:val="en-US"/>
        </w:rPr>
      </w:pPr>
      <w:proofErr w:type="spellStart"/>
      <w:r w:rsidRPr="00267D4F">
        <w:rPr>
          <w:lang w:val="en-US"/>
        </w:rPr>
        <w:lastRenderedPageBreak/>
        <w:t>Resolución</w:t>
      </w:r>
      <w:proofErr w:type="spellEnd"/>
      <w:r w:rsidRPr="00267D4F">
        <w:rPr>
          <w:lang w:val="en-US"/>
        </w:rPr>
        <w:t xml:space="preserve"> de </w:t>
      </w:r>
      <w:proofErr w:type="spellStart"/>
      <w:r w:rsidRPr="00267D4F">
        <w:rPr>
          <w:lang w:val="en-US"/>
        </w:rPr>
        <w:t>problemas</w:t>
      </w:r>
      <w:proofErr w:type="spellEnd"/>
      <w:r w:rsidRPr="00267D4F">
        <w:rPr>
          <w:lang w:val="en-US"/>
        </w:rPr>
        <w:t>.</w:t>
      </w:r>
    </w:p>
    <w:p w14:paraId="6EC16341" w14:textId="77777777" w:rsidR="00267D4F" w:rsidRPr="00267D4F" w:rsidRDefault="00267D4F" w:rsidP="002063EB">
      <w:pPr>
        <w:numPr>
          <w:ilvl w:val="0"/>
          <w:numId w:val="20"/>
        </w:numPr>
        <w:rPr>
          <w:lang w:val="en-US"/>
        </w:rPr>
      </w:pPr>
      <w:proofErr w:type="spellStart"/>
      <w:r w:rsidRPr="00267D4F">
        <w:rPr>
          <w:lang w:val="en-US"/>
        </w:rPr>
        <w:t>Adaptabilidad</w:t>
      </w:r>
      <w:proofErr w:type="spellEnd"/>
      <w:r w:rsidRPr="00267D4F">
        <w:rPr>
          <w:lang w:val="en-US"/>
        </w:rPr>
        <w:t xml:space="preserve"> y </w:t>
      </w:r>
      <w:proofErr w:type="spellStart"/>
      <w:r w:rsidRPr="00267D4F">
        <w:rPr>
          <w:lang w:val="en-US"/>
        </w:rPr>
        <w:t>pensamiento</w:t>
      </w:r>
      <w:proofErr w:type="spellEnd"/>
      <w:r w:rsidRPr="00267D4F">
        <w:rPr>
          <w:lang w:val="en-US"/>
        </w:rPr>
        <w:t xml:space="preserve"> </w:t>
      </w:r>
      <w:proofErr w:type="spellStart"/>
      <w:r w:rsidRPr="00267D4F">
        <w:rPr>
          <w:lang w:val="en-US"/>
        </w:rPr>
        <w:t>crítico</w:t>
      </w:r>
      <w:proofErr w:type="spellEnd"/>
      <w:r w:rsidRPr="00267D4F">
        <w:rPr>
          <w:lang w:val="en-US"/>
        </w:rPr>
        <w:t>.</w:t>
      </w:r>
    </w:p>
    <w:p w14:paraId="0C09A622" w14:textId="77777777" w:rsidR="00267D4F" w:rsidRPr="00267D4F" w:rsidRDefault="00267D4F" w:rsidP="002063EB">
      <w:pPr>
        <w:numPr>
          <w:ilvl w:val="0"/>
          <w:numId w:val="20"/>
        </w:numPr>
        <w:rPr>
          <w:lang w:val="en-US"/>
        </w:rPr>
      </w:pPr>
      <w:proofErr w:type="spellStart"/>
      <w:r w:rsidRPr="00267D4F">
        <w:rPr>
          <w:lang w:val="en-US"/>
        </w:rPr>
        <w:t>Capacidad</w:t>
      </w:r>
      <w:proofErr w:type="spellEnd"/>
      <w:r w:rsidRPr="00267D4F">
        <w:rPr>
          <w:lang w:val="en-US"/>
        </w:rPr>
        <w:t xml:space="preserve"> de </w:t>
      </w:r>
      <w:proofErr w:type="spellStart"/>
      <w:r w:rsidRPr="00267D4F">
        <w:rPr>
          <w:lang w:val="en-US"/>
        </w:rPr>
        <w:t>trabajo</w:t>
      </w:r>
      <w:proofErr w:type="spellEnd"/>
      <w:r w:rsidRPr="00267D4F">
        <w:rPr>
          <w:lang w:val="en-US"/>
        </w:rPr>
        <w:t xml:space="preserve"> </w:t>
      </w:r>
      <w:proofErr w:type="spellStart"/>
      <w:r w:rsidRPr="00267D4F">
        <w:rPr>
          <w:lang w:val="en-US"/>
        </w:rPr>
        <w:t>colaborativo</w:t>
      </w:r>
      <w:proofErr w:type="spellEnd"/>
      <w:r w:rsidRPr="00267D4F">
        <w:rPr>
          <w:lang w:val="en-US"/>
        </w:rPr>
        <w:t>.</w:t>
      </w:r>
    </w:p>
    <w:p w14:paraId="74455484" w14:textId="77777777" w:rsidR="00E0217F" w:rsidRDefault="00E0217F" w:rsidP="00267D4F">
      <w:pPr>
        <w:rPr>
          <w:b/>
          <w:bCs/>
        </w:rPr>
      </w:pPr>
    </w:p>
    <w:p w14:paraId="7694C981" w14:textId="6EBB5C6F" w:rsidR="00E0217F" w:rsidRDefault="00267D4F" w:rsidP="00E0217F">
      <w:pPr>
        <w:jc w:val="left"/>
      </w:pPr>
      <w:r w:rsidRPr="00267D4F">
        <w:rPr>
          <w:b/>
          <w:bCs/>
        </w:rPr>
        <w:t>Ejemplo:</w:t>
      </w:r>
    </w:p>
    <w:p w14:paraId="29759473" w14:textId="69393831" w:rsidR="00E0217F" w:rsidRDefault="00267D4F" w:rsidP="00267D4F">
      <w:r w:rsidRPr="00267D4F">
        <w:t xml:space="preserve">En Nicaragua, muchas empresas tecnológicas como </w:t>
      </w:r>
      <w:r w:rsidRPr="00267D4F">
        <w:rPr>
          <w:i/>
          <w:iCs/>
        </w:rPr>
        <w:t xml:space="preserve">INTEGRA, Xolotlán Software o </w:t>
      </w:r>
      <w:proofErr w:type="spellStart"/>
      <w:r w:rsidRPr="00267D4F">
        <w:rPr>
          <w:i/>
          <w:iCs/>
        </w:rPr>
        <w:t>Comtech</w:t>
      </w:r>
      <w:proofErr w:type="spellEnd"/>
      <w:r w:rsidRPr="00267D4F">
        <w:t xml:space="preserve"> valoran tanto la capacidad técnica como la disposición para </w:t>
      </w:r>
      <w:r w:rsidRPr="00267D4F">
        <w:rPr>
          <w:b/>
          <w:bCs/>
        </w:rPr>
        <w:t>aprender rápidamente</w:t>
      </w:r>
      <w:r w:rsidRPr="00267D4F">
        <w:t xml:space="preserve"> y </w:t>
      </w:r>
      <w:r w:rsidRPr="00267D4F">
        <w:rPr>
          <w:b/>
          <w:bCs/>
        </w:rPr>
        <w:t>trabajar en equipo remoto</w:t>
      </w:r>
      <w:r w:rsidRPr="00267D4F">
        <w:t xml:space="preserve">, especialmente tras la adopción del teletrabajo </w:t>
      </w:r>
      <w:proofErr w:type="spellStart"/>
      <w:proofErr w:type="gramStart"/>
      <w:r w:rsidRPr="00267D4F">
        <w:t>post-pandemia</w:t>
      </w:r>
      <w:proofErr w:type="spellEnd"/>
      <w:proofErr w:type="gramEnd"/>
      <w:r w:rsidRPr="00267D4F">
        <w:t>.</w:t>
      </w:r>
    </w:p>
    <w:p w14:paraId="195BB855" w14:textId="77777777" w:rsidR="00E0217F" w:rsidRPr="00267D4F" w:rsidRDefault="00E0217F" w:rsidP="00267D4F"/>
    <w:p w14:paraId="02FA9F47" w14:textId="77777777" w:rsidR="00267D4F" w:rsidRPr="00267D4F" w:rsidRDefault="00267D4F" w:rsidP="00E0217F">
      <w:r w:rsidRPr="00267D4F">
        <w:t xml:space="preserve">La </w:t>
      </w:r>
      <w:r w:rsidRPr="00267D4F">
        <w:rPr>
          <w:b/>
          <w:bCs/>
        </w:rPr>
        <w:t>entrevista técnica estructurada</w:t>
      </w:r>
      <w:r w:rsidRPr="00267D4F">
        <w:t xml:space="preserve">, las </w:t>
      </w:r>
      <w:r w:rsidRPr="00267D4F">
        <w:rPr>
          <w:b/>
          <w:bCs/>
        </w:rPr>
        <w:t>pruebas de código</w:t>
      </w:r>
      <w:r w:rsidRPr="00267D4F">
        <w:t xml:space="preserve"> y la </w:t>
      </w:r>
      <w:r w:rsidRPr="00267D4F">
        <w:rPr>
          <w:b/>
          <w:bCs/>
        </w:rPr>
        <w:t>evaluación de comportamiento (basada en competencias)</w:t>
      </w:r>
      <w:r w:rsidRPr="00267D4F">
        <w:t xml:space="preserve"> son herramientas recomendadas según Pressman &amp; </w:t>
      </w:r>
      <w:proofErr w:type="spellStart"/>
      <w:r w:rsidRPr="00267D4F">
        <w:t>Maxim</w:t>
      </w:r>
      <w:proofErr w:type="spellEnd"/>
      <w:r w:rsidRPr="00267D4F">
        <w:t xml:space="preserve"> (2020, </w:t>
      </w:r>
      <w:r w:rsidRPr="00267D4F">
        <w:rPr>
          <w:i/>
          <w:iCs/>
        </w:rPr>
        <w:t xml:space="preserve">Software </w:t>
      </w:r>
      <w:proofErr w:type="spellStart"/>
      <w:r w:rsidRPr="00267D4F">
        <w:rPr>
          <w:i/>
          <w:iCs/>
        </w:rPr>
        <w:t>Engineering</w:t>
      </w:r>
      <w:proofErr w:type="spellEnd"/>
      <w:r w:rsidRPr="00267D4F">
        <w:rPr>
          <w:i/>
          <w:iCs/>
        </w:rPr>
        <w:t xml:space="preserve">: A </w:t>
      </w:r>
      <w:proofErr w:type="spellStart"/>
      <w:r w:rsidRPr="00267D4F">
        <w:rPr>
          <w:i/>
          <w:iCs/>
        </w:rPr>
        <w:t>Practitioner’s</w:t>
      </w:r>
      <w:proofErr w:type="spellEnd"/>
      <w:r w:rsidRPr="00267D4F">
        <w:rPr>
          <w:i/>
          <w:iCs/>
        </w:rPr>
        <w:t xml:space="preserve"> </w:t>
      </w:r>
      <w:proofErr w:type="spellStart"/>
      <w:r w:rsidRPr="00267D4F">
        <w:rPr>
          <w:i/>
          <w:iCs/>
        </w:rPr>
        <w:t>Approach</w:t>
      </w:r>
      <w:proofErr w:type="spellEnd"/>
      <w:r w:rsidRPr="00267D4F">
        <w:t>).</w:t>
      </w:r>
    </w:p>
    <w:p w14:paraId="63BD0DD4" w14:textId="1ECCC22B" w:rsidR="00267D4F" w:rsidRPr="00267D4F" w:rsidRDefault="00267D4F" w:rsidP="00267D4F"/>
    <w:p w14:paraId="66C87035" w14:textId="6F109125" w:rsidR="00267D4F" w:rsidRPr="00267D4F" w:rsidRDefault="00267D4F" w:rsidP="00267D4F">
      <w:pPr>
        <w:rPr>
          <w:b/>
          <w:bCs/>
        </w:rPr>
      </w:pPr>
      <w:r w:rsidRPr="00267D4F">
        <w:rPr>
          <w:b/>
          <w:bCs/>
        </w:rPr>
        <w:t>Formación y desarrollo profesional</w:t>
      </w:r>
    </w:p>
    <w:p w14:paraId="32858B34" w14:textId="77777777" w:rsidR="00267D4F" w:rsidRDefault="00267D4F" w:rsidP="00267D4F">
      <w:r w:rsidRPr="00267D4F">
        <w:t xml:space="preserve">El ritmo de evolución tecnológica obliga a las organizaciones a promover una </w:t>
      </w:r>
      <w:r w:rsidRPr="00267D4F">
        <w:rPr>
          <w:b/>
          <w:bCs/>
        </w:rPr>
        <w:t>formación continua</w:t>
      </w:r>
      <w:r w:rsidRPr="00267D4F">
        <w:t xml:space="preserve"> del personal. La obsolescencia tecnológica es un riesgo real: un desarrollador que no se actualiza cada 2 años puede quedar rezagado frente a los estándares del mercado.</w:t>
      </w:r>
    </w:p>
    <w:p w14:paraId="3FE7662C" w14:textId="77777777" w:rsidR="00E0217F" w:rsidRPr="00267D4F" w:rsidRDefault="00E0217F" w:rsidP="00267D4F"/>
    <w:p w14:paraId="483A1D96" w14:textId="77777777" w:rsidR="00267D4F" w:rsidRPr="00267D4F" w:rsidRDefault="00267D4F" w:rsidP="00267D4F">
      <w:pPr>
        <w:rPr>
          <w:b/>
          <w:bCs/>
          <w:lang w:val="en-US"/>
        </w:rPr>
      </w:pPr>
      <w:proofErr w:type="spellStart"/>
      <w:r w:rsidRPr="00267D4F">
        <w:rPr>
          <w:b/>
          <w:bCs/>
          <w:lang w:val="en-US"/>
        </w:rPr>
        <w:t>Estrategias</w:t>
      </w:r>
      <w:proofErr w:type="spellEnd"/>
      <w:r w:rsidRPr="00267D4F">
        <w:rPr>
          <w:b/>
          <w:bCs/>
          <w:lang w:val="en-US"/>
        </w:rPr>
        <w:t xml:space="preserve"> </w:t>
      </w:r>
      <w:proofErr w:type="spellStart"/>
      <w:r w:rsidRPr="00267D4F">
        <w:rPr>
          <w:b/>
          <w:bCs/>
          <w:lang w:val="en-US"/>
        </w:rPr>
        <w:t>efectivas</w:t>
      </w:r>
      <w:proofErr w:type="spellEnd"/>
      <w:r w:rsidRPr="00267D4F">
        <w:rPr>
          <w:b/>
          <w:bCs/>
          <w:lang w:val="en-US"/>
        </w:rPr>
        <w:t>:</w:t>
      </w:r>
    </w:p>
    <w:p w14:paraId="788DD935" w14:textId="77777777" w:rsidR="00267D4F" w:rsidRPr="00267D4F" w:rsidRDefault="00267D4F" w:rsidP="002063EB">
      <w:pPr>
        <w:numPr>
          <w:ilvl w:val="0"/>
          <w:numId w:val="21"/>
        </w:numPr>
      </w:pPr>
      <w:r w:rsidRPr="00267D4F">
        <w:rPr>
          <w:b/>
          <w:bCs/>
        </w:rPr>
        <w:t>Capacitación interna:</w:t>
      </w:r>
      <w:r w:rsidRPr="00267D4F">
        <w:t xml:space="preserve"> talleres de actualización tecnológica, revisiones de código conjuntas, </w:t>
      </w:r>
      <w:proofErr w:type="spellStart"/>
      <w:r w:rsidRPr="00267D4F">
        <w:rPr>
          <w:i/>
          <w:iCs/>
        </w:rPr>
        <w:t>tech</w:t>
      </w:r>
      <w:proofErr w:type="spellEnd"/>
      <w:r w:rsidRPr="00267D4F">
        <w:rPr>
          <w:i/>
          <w:iCs/>
        </w:rPr>
        <w:t xml:space="preserve"> </w:t>
      </w:r>
      <w:proofErr w:type="spellStart"/>
      <w:r w:rsidRPr="00267D4F">
        <w:rPr>
          <w:i/>
          <w:iCs/>
        </w:rPr>
        <w:t>talks</w:t>
      </w:r>
      <w:proofErr w:type="spellEnd"/>
      <w:r w:rsidRPr="00267D4F">
        <w:t>.</w:t>
      </w:r>
    </w:p>
    <w:p w14:paraId="74D2BEA9" w14:textId="77777777" w:rsidR="00267D4F" w:rsidRPr="00267D4F" w:rsidRDefault="00267D4F" w:rsidP="002063EB">
      <w:pPr>
        <w:numPr>
          <w:ilvl w:val="0"/>
          <w:numId w:val="21"/>
        </w:numPr>
        <w:rPr>
          <w:lang w:val="en-US"/>
        </w:rPr>
      </w:pPr>
      <w:r w:rsidRPr="00267D4F">
        <w:rPr>
          <w:b/>
          <w:bCs/>
        </w:rPr>
        <w:t>Educación formal:</w:t>
      </w:r>
      <w:r w:rsidRPr="00267D4F">
        <w:t xml:space="preserve"> diplomados, maestrías o certificaciones (p. ej. </w:t>
      </w:r>
      <w:r w:rsidRPr="00267D4F">
        <w:rPr>
          <w:i/>
          <w:iCs/>
          <w:lang w:val="en-US"/>
        </w:rPr>
        <w:t xml:space="preserve">Scrum </w:t>
      </w:r>
      <w:proofErr w:type="gramStart"/>
      <w:r w:rsidRPr="00267D4F">
        <w:rPr>
          <w:i/>
          <w:iCs/>
          <w:lang w:val="en-US"/>
        </w:rPr>
        <w:t>Master</w:t>
      </w:r>
      <w:proofErr w:type="gramEnd"/>
      <w:r w:rsidRPr="00267D4F">
        <w:rPr>
          <w:i/>
          <w:iCs/>
          <w:lang w:val="en-US"/>
        </w:rPr>
        <w:t xml:space="preserve"> Certified</w:t>
      </w:r>
      <w:r w:rsidRPr="00267D4F">
        <w:rPr>
          <w:lang w:val="en-US"/>
        </w:rPr>
        <w:t xml:space="preserve">, </w:t>
      </w:r>
      <w:r w:rsidRPr="00267D4F">
        <w:rPr>
          <w:i/>
          <w:iCs/>
          <w:lang w:val="en-US"/>
        </w:rPr>
        <w:t>AWS Developer Associate</w:t>
      </w:r>
      <w:r w:rsidRPr="00267D4F">
        <w:rPr>
          <w:lang w:val="en-US"/>
        </w:rPr>
        <w:t>).</w:t>
      </w:r>
    </w:p>
    <w:p w14:paraId="53E955B3" w14:textId="77777777" w:rsidR="00267D4F" w:rsidRPr="00267D4F" w:rsidRDefault="00267D4F" w:rsidP="002063EB">
      <w:pPr>
        <w:numPr>
          <w:ilvl w:val="0"/>
          <w:numId w:val="21"/>
        </w:numPr>
      </w:pPr>
      <w:r w:rsidRPr="00267D4F">
        <w:rPr>
          <w:b/>
          <w:bCs/>
        </w:rPr>
        <w:t>Aprendizaje colaborativo:</w:t>
      </w:r>
      <w:r w:rsidRPr="00267D4F">
        <w:t xml:space="preserve"> mentorías entre compañeros, comunidades de práctica.</w:t>
      </w:r>
    </w:p>
    <w:p w14:paraId="0F9CA2F0" w14:textId="2306887D" w:rsidR="00267D4F" w:rsidRPr="00267D4F" w:rsidRDefault="00267D4F" w:rsidP="00267D4F">
      <w:pPr>
        <w:rPr>
          <w:b/>
          <w:bCs/>
        </w:rPr>
      </w:pPr>
      <w:r w:rsidRPr="00267D4F">
        <w:rPr>
          <w:b/>
          <w:bCs/>
        </w:rPr>
        <w:lastRenderedPageBreak/>
        <w:t>Motivación y liderazgo</w:t>
      </w:r>
    </w:p>
    <w:p w14:paraId="072394B4" w14:textId="77777777" w:rsidR="00267D4F" w:rsidRPr="00267D4F" w:rsidRDefault="00267D4F" w:rsidP="00267D4F">
      <w:pPr>
        <w:rPr>
          <w:lang w:val="en-US"/>
        </w:rPr>
      </w:pPr>
      <w:r w:rsidRPr="00267D4F">
        <w:t xml:space="preserve">Un equipo motivado rinde exponencialmente más que uno desmotivado. </w:t>
      </w:r>
      <w:r w:rsidRPr="00267D4F">
        <w:rPr>
          <w:lang w:val="en-US"/>
        </w:rPr>
        <w:t xml:space="preserve">La </w:t>
      </w:r>
      <w:proofErr w:type="spellStart"/>
      <w:r w:rsidRPr="00267D4F">
        <w:rPr>
          <w:lang w:val="en-US"/>
        </w:rPr>
        <w:t>teoría</w:t>
      </w:r>
      <w:proofErr w:type="spellEnd"/>
      <w:r w:rsidRPr="00267D4F">
        <w:rPr>
          <w:lang w:val="en-US"/>
        </w:rPr>
        <w:t xml:space="preserve"> de </w:t>
      </w:r>
      <w:r w:rsidRPr="00267D4F">
        <w:rPr>
          <w:b/>
          <w:bCs/>
          <w:lang w:val="en-US"/>
        </w:rPr>
        <w:t>Herzberg (1959)</w:t>
      </w:r>
      <w:r w:rsidRPr="00267D4F">
        <w:rPr>
          <w:lang w:val="en-US"/>
        </w:rPr>
        <w:t xml:space="preserve"> distingue entre:</w:t>
      </w:r>
    </w:p>
    <w:p w14:paraId="7B0C63C0" w14:textId="77777777" w:rsidR="00267D4F" w:rsidRPr="00267D4F" w:rsidRDefault="00267D4F" w:rsidP="002063EB">
      <w:pPr>
        <w:numPr>
          <w:ilvl w:val="0"/>
          <w:numId w:val="22"/>
        </w:numPr>
      </w:pPr>
      <w:r w:rsidRPr="00267D4F">
        <w:rPr>
          <w:b/>
          <w:bCs/>
        </w:rPr>
        <w:t>Factores higiénicos:</w:t>
      </w:r>
      <w:r w:rsidRPr="00267D4F">
        <w:t xml:space="preserve"> salario, condiciones laborales, estabilidad.</w:t>
      </w:r>
    </w:p>
    <w:p w14:paraId="255BBCF4" w14:textId="77777777" w:rsidR="00267D4F" w:rsidRPr="00267D4F" w:rsidRDefault="00267D4F" w:rsidP="002063EB">
      <w:pPr>
        <w:numPr>
          <w:ilvl w:val="0"/>
          <w:numId w:val="22"/>
        </w:numPr>
      </w:pPr>
      <w:r w:rsidRPr="00267D4F">
        <w:rPr>
          <w:b/>
          <w:bCs/>
        </w:rPr>
        <w:t>Factores motivadores:</w:t>
      </w:r>
      <w:r w:rsidRPr="00267D4F">
        <w:t xml:space="preserve"> reconocimiento, crecimiento profesional, sentido del logro.</w:t>
      </w:r>
    </w:p>
    <w:p w14:paraId="42B588EF" w14:textId="77777777" w:rsidR="00A54EF6" w:rsidRDefault="00A54EF6" w:rsidP="00267D4F"/>
    <w:p w14:paraId="4B6CAE63" w14:textId="385C299F" w:rsidR="00267D4F" w:rsidRPr="00267D4F" w:rsidRDefault="00267D4F" w:rsidP="00267D4F">
      <w:r w:rsidRPr="00267D4F">
        <w:t xml:space="preserve">El liderazgo efectivo en ingeniería del software se basa en el </w:t>
      </w:r>
      <w:r w:rsidRPr="00267D4F">
        <w:rPr>
          <w:b/>
          <w:bCs/>
        </w:rPr>
        <w:t>liderazgo servicial (</w:t>
      </w:r>
      <w:proofErr w:type="spellStart"/>
      <w:r w:rsidRPr="00267D4F">
        <w:rPr>
          <w:b/>
          <w:bCs/>
        </w:rPr>
        <w:t>servant</w:t>
      </w:r>
      <w:proofErr w:type="spellEnd"/>
      <w:r w:rsidRPr="00267D4F">
        <w:rPr>
          <w:b/>
          <w:bCs/>
        </w:rPr>
        <w:t xml:space="preserve"> </w:t>
      </w:r>
      <w:proofErr w:type="spellStart"/>
      <w:r w:rsidRPr="00267D4F">
        <w:rPr>
          <w:b/>
          <w:bCs/>
        </w:rPr>
        <w:t>leadership</w:t>
      </w:r>
      <w:proofErr w:type="spellEnd"/>
      <w:r w:rsidRPr="00267D4F">
        <w:rPr>
          <w:b/>
          <w:bCs/>
        </w:rPr>
        <w:t>)</w:t>
      </w:r>
      <w:r w:rsidRPr="00267D4F">
        <w:t xml:space="preserve">, donde el líder busca </w:t>
      </w:r>
      <w:r w:rsidRPr="00267D4F">
        <w:rPr>
          <w:b/>
          <w:bCs/>
        </w:rPr>
        <w:t>remover obstáculos y potenciar las capacidades del equipo</w:t>
      </w:r>
      <w:r w:rsidRPr="00267D4F">
        <w:t>, más que imponer autoridad.</w:t>
      </w:r>
    </w:p>
    <w:p w14:paraId="236AEC53" w14:textId="77777777" w:rsidR="00267D4F" w:rsidRPr="00267D4F" w:rsidRDefault="00267D4F" w:rsidP="00267D4F">
      <w:pPr>
        <w:rPr>
          <w:b/>
          <w:bCs/>
          <w:lang w:val="en-US"/>
        </w:rPr>
      </w:pPr>
      <w:proofErr w:type="spellStart"/>
      <w:r w:rsidRPr="00267D4F">
        <w:rPr>
          <w:b/>
          <w:bCs/>
          <w:lang w:val="en-US"/>
        </w:rPr>
        <w:t>Estrategias</w:t>
      </w:r>
      <w:proofErr w:type="spellEnd"/>
      <w:r w:rsidRPr="00267D4F">
        <w:rPr>
          <w:b/>
          <w:bCs/>
          <w:lang w:val="en-US"/>
        </w:rPr>
        <w:t xml:space="preserve"> de </w:t>
      </w:r>
      <w:proofErr w:type="spellStart"/>
      <w:r w:rsidRPr="00267D4F">
        <w:rPr>
          <w:b/>
          <w:bCs/>
          <w:lang w:val="en-US"/>
        </w:rPr>
        <w:t>motivación</w:t>
      </w:r>
      <w:proofErr w:type="spellEnd"/>
      <w:r w:rsidRPr="00267D4F">
        <w:rPr>
          <w:b/>
          <w:bCs/>
          <w:lang w:val="en-US"/>
        </w:rPr>
        <w:t>:</w:t>
      </w:r>
    </w:p>
    <w:p w14:paraId="57F8F641" w14:textId="77777777" w:rsidR="00267D4F" w:rsidRPr="00267D4F" w:rsidRDefault="00267D4F" w:rsidP="002063EB">
      <w:pPr>
        <w:numPr>
          <w:ilvl w:val="0"/>
          <w:numId w:val="23"/>
        </w:numPr>
        <w:rPr>
          <w:lang w:val="en-US"/>
        </w:rPr>
      </w:pPr>
      <w:proofErr w:type="spellStart"/>
      <w:r w:rsidRPr="00267D4F">
        <w:rPr>
          <w:lang w:val="en-US"/>
        </w:rPr>
        <w:t>Retroalimentación</w:t>
      </w:r>
      <w:proofErr w:type="spellEnd"/>
      <w:r w:rsidRPr="00267D4F">
        <w:rPr>
          <w:lang w:val="en-US"/>
        </w:rPr>
        <w:t xml:space="preserve"> </w:t>
      </w:r>
      <w:proofErr w:type="spellStart"/>
      <w:r w:rsidRPr="00267D4F">
        <w:rPr>
          <w:lang w:val="en-US"/>
        </w:rPr>
        <w:t>positiva</w:t>
      </w:r>
      <w:proofErr w:type="spellEnd"/>
      <w:r w:rsidRPr="00267D4F">
        <w:rPr>
          <w:lang w:val="en-US"/>
        </w:rPr>
        <w:t xml:space="preserve"> </w:t>
      </w:r>
      <w:proofErr w:type="spellStart"/>
      <w:r w:rsidRPr="00267D4F">
        <w:rPr>
          <w:lang w:val="en-US"/>
        </w:rPr>
        <w:t>frecuente</w:t>
      </w:r>
      <w:proofErr w:type="spellEnd"/>
      <w:r w:rsidRPr="00267D4F">
        <w:rPr>
          <w:lang w:val="en-US"/>
        </w:rPr>
        <w:t>.</w:t>
      </w:r>
    </w:p>
    <w:p w14:paraId="050C0E1C" w14:textId="77777777" w:rsidR="00267D4F" w:rsidRPr="00267D4F" w:rsidRDefault="00267D4F" w:rsidP="002063EB">
      <w:pPr>
        <w:numPr>
          <w:ilvl w:val="0"/>
          <w:numId w:val="23"/>
        </w:numPr>
      </w:pPr>
      <w:r w:rsidRPr="00267D4F">
        <w:t>Reuniones de reconocimiento (</w:t>
      </w:r>
      <w:r w:rsidRPr="00267D4F">
        <w:rPr>
          <w:i/>
          <w:iCs/>
        </w:rPr>
        <w:t>retrospectivas</w:t>
      </w:r>
      <w:r w:rsidRPr="00267D4F">
        <w:t xml:space="preserve"> en Scrum).</w:t>
      </w:r>
    </w:p>
    <w:p w14:paraId="3A85EA44" w14:textId="77777777" w:rsidR="00267D4F" w:rsidRPr="00267D4F" w:rsidRDefault="00267D4F" w:rsidP="002063EB">
      <w:pPr>
        <w:numPr>
          <w:ilvl w:val="0"/>
          <w:numId w:val="23"/>
        </w:numPr>
        <w:rPr>
          <w:lang w:val="en-US"/>
        </w:rPr>
      </w:pPr>
      <w:proofErr w:type="spellStart"/>
      <w:r w:rsidRPr="00267D4F">
        <w:rPr>
          <w:lang w:val="en-US"/>
        </w:rPr>
        <w:t>Flexibilidad</w:t>
      </w:r>
      <w:proofErr w:type="spellEnd"/>
      <w:r w:rsidRPr="00267D4F">
        <w:rPr>
          <w:lang w:val="en-US"/>
        </w:rPr>
        <w:t xml:space="preserve"> </w:t>
      </w:r>
      <w:proofErr w:type="spellStart"/>
      <w:r w:rsidRPr="00267D4F">
        <w:rPr>
          <w:lang w:val="en-US"/>
        </w:rPr>
        <w:t>laboral</w:t>
      </w:r>
      <w:proofErr w:type="spellEnd"/>
      <w:r w:rsidRPr="00267D4F">
        <w:rPr>
          <w:lang w:val="en-US"/>
        </w:rPr>
        <w:t xml:space="preserve"> y </w:t>
      </w:r>
      <w:proofErr w:type="spellStart"/>
      <w:r w:rsidRPr="00267D4F">
        <w:rPr>
          <w:lang w:val="en-US"/>
        </w:rPr>
        <w:t>autonomía</w:t>
      </w:r>
      <w:proofErr w:type="spellEnd"/>
      <w:r w:rsidRPr="00267D4F">
        <w:rPr>
          <w:lang w:val="en-US"/>
        </w:rPr>
        <w:t>.</w:t>
      </w:r>
    </w:p>
    <w:p w14:paraId="3E78FEFB" w14:textId="77777777" w:rsidR="00267D4F" w:rsidRPr="00267D4F" w:rsidRDefault="00267D4F" w:rsidP="002063EB">
      <w:pPr>
        <w:numPr>
          <w:ilvl w:val="0"/>
          <w:numId w:val="23"/>
        </w:numPr>
        <w:rPr>
          <w:lang w:val="en-US"/>
        </w:rPr>
      </w:pPr>
      <w:proofErr w:type="spellStart"/>
      <w:r w:rsidRPr="00267D4F">
        <w:rPr>
          <w:lang w:val="en-US"/>
        </w:rPr>
        <w:t>Participación</w:t>
      </w:r>
      <w:proofErr w:type="spellEnd"/>
      <w:r w:rsidRPr="00267D4F">
        <w:rPr>
          <w:lang w:val="en-US"/>
        </w:rPr>
        <w:t xml:space="preserve"> en </w:t>
      </w:r>
      <w:proofErr w:type="spellStart"/>
      <w:r w:rsidRPr="00267D4F">
        <w:rPr>
          <w:lang w:val="en-US"/>
        </w:rPr>
        <w:t>decisiones</w:t>
      </w:r>
      <w:proofErr w:type="spellEnd"/>
      <w:r w:rsidRPr="00267D4F">
        <w:rPr>
          <w:lang w:val="en-US"/>
        </w:rPr>
        <w:t xml:space="preserve"> </w:t>
      </w:r>
      <w:proofErr w:type="spellStart"/>
      <w:r w:rsidRPr="00267D4F">
        <w:rPr>
          <w:lang w:val="en-US"/>
        </w:rPr>
        <w:t>técnicas</w:t>
      </w:r>
      <w:proofErr w:type="spellEnd"/>
      <w:r w:rsidRPr="00267D4F">
        <w:rPr>
          <w:lang w:val="en-US"/>
        </w:rPr>
        <w:t>.</w:t>
      </w:r>
    </w:p>
    <w:p w14:paraId="237CC66B" w14:textId="77777777" w:rsidR="00E84AF4" w:rsidRDefault="00E84AF4" w:rsidP="00A54EF6">
      <w:pPr>
        <w:jc w:val="left"/>
        <w:rPr>
          <w:b/>
          <w:bCs/>
        </w:rPr>
      </w:pPr>
    </w:p>
    <w:p w14:paraId="150AFDE5" w14:textId="04D4B058" w:rsidR="00A54EF6" w:rsidRDefault="00267D4F" w:rsidP="00A54EF6">
      <w:pPr>
        <w:jc w:val="left"/>
      </w:pPr>
      <w:r w:rsidRPr="00267D4F">
        <w:rPr>
          <w:b/>
          <w:bCs/>
        </w:rPr>
        <w:t>Ejemplo local:</w:t>
      </w:r>
    </w:p>
    <w:p w14:paraId="42DAB993" w14:textId="4953204D" w:rsidR="00267D4F" w:rsidRPr="00267D4F" w:rsidRDefault="00267D4F" w:rsidP="00A54EF6">
      <w:r w:rsidRPr="00267D4F">
        <w:t xml:space="preserve">En equipos mixtos de universidades y empresas nicaragüenses, la motivación suele fortalecerse cuando los líderes permiten a los estudiantes o desarrolladores </w:t>
      </w:r>
      <w:r w:rsidRPr="00267D4F">
        <w:rPr>
          <w:b/>
          <w:bCs/>
        </w:rPr>
        <w:t>elegir las tecnologías</w:t>
      </w:r>
      <w:r w:rsidRPr="00267D4F">
        <w:t xml:space="preserve"> que se usarán, fomentando un sentido de propiedad y compromiso.</w:t>
      </w:r>
    </w:p>
    <w:p w14:paraId="5C0E26CD" w14:textId="61BAFE73" w:rsidR="00267D4F" w:rsidRDefault="00267D4F" w:rsidP="00267D4F"/>
    <w:p w14:paraId="6DFA1901" w14:textId="77777777" w:rsidR="00E84AF4" w:rsidRDefault="00E84AF4" w:rsidP="00267D4F"/>
    <w:p w14:paraId="04635DD4" w14:textId="77777777" w:rsidR="00E84AF4" w:rsidRDefault="00E84AF4" w:rsidP="00267D4F"/>
    <w:p w14:paraId="434BC163" w14:textId="77777777" w:rsidR="00E84AF4" w:rsidRDefault="00E84AF4" w:rsidP="00267D4F"/>
    <w:p w14:paraId="5387C85E" w14:textId="77777777" w:rsidR="00E84AF4" w:rsidRDefault="00E84AF4" w:rsidP="00267D4F"/>
    <w:p w14:paraId="02E4321E" w14:textId="77777777" w:rsidR="00E84AF4" w:rsidRDefault="00E84AF4" w:rsidP="00267D4F"/>
    <w:p w14:paraId="081B34BA" w14:textId="77777777" w:rsidR="00E84AF4" w:rsidRPr="00267D4F" w:rsidRDefault="00E84AF4" w:rsidP="00267D4F"/>
    <w:p w14:paraId="25F35D9E" w14:textId="05424AB8" w:rsidR="00267D4F" w:rsidRPr="00267D4F" w:rsidRDefault="00267D4F" w:rsidP="00267D4F">
      <w:pPr>
        <w:rPr>
          <w:b/>
          <w:bCs/>
        </w:rPr>
      </w:pPr>
      <w:r w:rsidRPr="00267D4F">
        <w:rPr>
          <w:b/>
          <w:bCs/>
        </w:rPr>
        <w:lastRenderedPageBreak/>
        <w:t>Comunicación efectiva</w:t>
      </w:r>
    </w:p>
    <w:p w14:paraId="045B3365" w14:textId="77777777" w:rsidR="00267D4F" w:rsidRDefault="00267D4F" w:rsidP="00267D4F">
      <w:r w:rsidRPr="00267D4F">
        <w:t xml:space="preserve">La </w:t>
      </w:r>
      <w:r w:rsidRPr="00267D4F">
        <w:rPr>
          <w:b/>
          <w:bCs/>
        </w:rPr>
        <w:t>comunicación es el sistema nervioso del equipo de software</w:t>
      </w:r>
      <w:r w:rsidRPr="00267D4F">
        <w:t>. Los malentendidos técnicos o de expectativas pueden causar retrasos, retrabajo y frustración.</w:t>
      </w:r>
    </w:p>
    <w:p w14:paraId="7F2C96F4" w14:textId="77777777" w:rsidR="00A54EF6" w:rsidRPr="00267D4F" w:rsidRDefault="00A54EF6" w:rsidP="00267D4F"/>
    <w:p w14:paraId="39CF57A0" w14:textId="77777777" w:rsidR="00267D4F" w:rsidRPr="00267D4F" w:rsidRDefault="00267D4F" w:rsidP="00267D4F">
      <w:pPr>
        <w:rPr>
          <w:b/>
          <w:bCs/>
          <w:lang w:val="en-US"/>
        </w:rPr>
      </w:pPr>
      <w:proofErr w:type="spellStart"/>
      <w:r w:rsidRPr="00267D4F">
        <w:rPr>
          <w:b/>
          <w:bCs/>
          <w:lang w:val="en-US"/>
        </w:rPr>
        <w:t>Herramientas</w:t>
      </w:r>
      <w:proofErr w:type="spellEnd"/>
      <w:r w:rsidRPr="00267D4F">
        <w:rPr>
          <w:b/>
          <w:bCs/>
          <w:lang w:val="en-US"/>
        </w:rPr>
        <w:t xml:space="preserve"> y </w:t>
      </w:r>
      <w:proofErr w:type="spellStart"/>
      <w:r w:rsidRPr="00267D4F">
        <w:rPr>
          <w:b/>
          <w:bCs/>
          <w:lang w:val="en-US"/>
        </w:rPr>
        <w:t>prácticas</w:t>
      </w:r>
      <w:proofErr w:type="spellEnd"/>
      <w:r w:rsidRPr="00267D4F">
        <w:rPr>
          <w:b/>
          <w:bCs/>
          <w:lang w:val="en-US"/>
        </w:rPr>
        <w:t xml:space="preserve"> clave:</w:t>
      </w:r>
    </w:p>
    <w:p w14:paraId="626155DC" w14:textId="77777777" w:rsidR="00267D4F" w:rsidRPr="00267D4F" w:rsidRDefault="00267D4F" w:rsidP="002063EB">
      <w:pPr>
        <w:numPr>
          <w:ilvl w:val="0"/>
          <w:numId w:val="24"/>
        </w:numPr>
      </w:pPr>
      <w:r w:rsidRPr="00267D4F">
        <w:rPr>
          <w:b/>
          <w:bCs/>
        </w:rPr>
        <w:t>Reuniones diarias (</w:t>
      </w:r>
      <w:proofErr w:type="spellStart"/>
      <w:r w:rsidRPr="00267D4F">
        <w:rPr>
          <w:b/>
          <w:bCs/>
        </w:rPr>
        <w:t>Daily</w:t>
      </w:r>
      <w:proofErr w:type="spellEnd"/>
      <w:r w:rsidRPr="00267D4F">
        <w:rPr>
          <w:b/>
          <w:bCs/>
        </w:rPr>
        <w:t xml:space="preserve"> Stand-ups):</w:t>
      </w:r>
      <w:r w:rsidRPr="00267D4F">
        <w:t xml:space="preserve"> breves y centradas en el avance.</w:t>
      </w:r>
    </w:p>
    <w:p w14:paraId="4B27D6BA" w14:textId="77777777" w:rsidR="00267D4F" w:rsidRPr="00267D4F" w:rsidRDefault="00267D4F" w:rsidP="002063EB">
      <w:pPr>
        <w:numPr>
          <w:ilvl w:val="0"/>
          <w:numId w:val="24"/>
        </w:numPr>
      </w:pPr>
      <w:r w:rsidRPr="00267D4F">
        <w:rPr>
          <w:b/>
          <w:bCs/>
        </w:rPr>
        <w:t>Documentación compartida:</w:t>
      </w:r>
      <w:r w:rsidRPr="00267D4F">
        <w:t xml:space="preserve"> uso de </w:t>
      </w:r>
      <w:proofErr w:type="spellStart"/>
      <w:r w:rsidRPr="00267D4F">
        <w:t>Notion</w:t>
      </w:r>
      <w:proofErr w:type="spellEnd"/>
      <w:r w:rsidRPr="00267D4F">
        <w:t xml:space="preserve">, </w:t>
      </w:r>
      <w:proofErr w:type="spellStart"/>
      <w:r w:rsidRPr="00267D4F">
        <w:t>Confluence</w:t>
      </w:r>
      <w:proofErr w:type="spellEnd"/>
      <w:r w:rsidRPr="00267D4F">
        <w:t xml:space="preserve"> o Google Docs.</w:t>
      </w:r>
    </w:p>
    <w:p w14:paraId="5265766F" w14:textId="77777777" w:rsidR="00267D4F" w:rsidRPr="00267D4F" w:rsidRDefault="00267D4F" w:rsidP="002063EB">
      <w:pPr>
        <w:numPr>
          <w:ilvl w:val="0"/>
          <w:numId w:val="24"/>
        </w:numPr>
      </w:pPr>
      <w:r w:rsidRPr="00267D4F">
        <w:rPr>
          <w:b/>
          <w:bCs/>
        </w:rPr>
        <w:t>Canales síncronos y asíncronos:</w:t>
      </w:r>
      <w:r w:rsidRPr="00267D4F">
        <w:t xml:space="preserve"> </w:t>
      </w:r>
      <w:proofErr w:type="spellStart"/>
      <w:r w:rsidRPr="00267D4F">
        <w:t>Slack</w:t>
      </w:r>
      <w:proofErr w:type="spellEnd"/>
      <w:r w:rsidRPr="00267D4F">
        <w:t xml:space="preserve">, </w:t>
      </w:r>
      <w:proofErr w:type="spellStart"/>
      <w:r w:rsidRPr="00267D4F">
        <w:t>Discord</w:t>
      </w:r>
      <w:proofErr w:type="spellEnd"/>
      <w:r w:rsidRPr="00267D4F">
        <w:t>, correo electrónico.</w:t>
      </w:r>
    </w:p>
    <w:p w14:paraId="197D6A80" w14:textId="77777777" w:rsidR="00267D4F" w:rsidRPr="00267D4F" w:rsidRDefault="00267D4F" w:rsidP="002063EB">
      <w:pPr>
        <w:numPr>
          <w:ilvl w:val="0"/>
          <w:numId w:val="24"/>
        </w:numPr>
      </w:pPr>
      <w:r w:rsidRPr="00267D4F">
        <w:rPr>
          <w:b/>
          <w:bCs/>
        </w:rPr>
        <w:t>Revisiones de código conjuntas:</w:t>
      </w:r>
      <w:r w:rsidRPr="00267D4F">
        <w:t xml:space="preserve"> promueven aprendizaje y coherencia técnica.</w:t>
      </w:r>
    </w:p>
    <w:p w14:paraId="3A420EA5" w14:textId="77777777" w:rsidR="00A54EF6" w:rsidRDefault="00A54EF6" w:rsidP="00267D4F">
      <w:pPr>
        <w:rPr>
          <w:b/>
          <w:bCs/>
        </w:rPr>
      </w:pPr>
    </w:p>
    <w:p w14:paraId="7B6B72BC" w14:textId="5DC06DD3" w:rsidR="00267D4F" w:rsidRPr="00267D4F" w:rsidRDefault="00267D4F" w:rsidP="00267D4F">
      <w:r w:rsidRPr="00267D4F">
        <w:rPr>
          <w:b/>
          <w:bCs/>
        </w:rPr>
        <w:t>Ejemplo:</w:t>
      </w:r>
      <w:r w:rsidRPr="00267D4F">
        <w:br/>
        <w:t>En un proyecto interuniversitario de desarrollo de software educativo, se detectó que el 60% de los errores en el backlog provenían de malentendidos entre los diseñadores y los programadores. Implementar una reunión semanal de revisión de requerimientos redujo los errores en un 45%.</w:t>
      </w:r>
    </w:p>
    <w:p w14:paraId="641D8603" w14:textId="6CA81B5B" w:rsidR="00267D4F" w:rsidRPr="00267D4F" w:rsidRDefault="00267D4F" w:rsidP="00267D4F">
      <w:pPr>
        <w:rPr>
          <w:lang w:val="en-US"/>
        </w:rPr>
      </w:pPr>
    </w:p>
    <w:p w14:paraId="5BAB1AB2" w14:textId="6B09FF37" w:rsidR="00267D4F" w:rsidRPr="00267D4F" w:rsidRDefault="00267D4F" w:rsidP="00267D4F">
      <w:pPr>
        <w:rPr>
          <w:b/>
          <w:bCs/>
        </w:rPr>
      </w:pPr>
      <w:r w:rsidRPr="00267D4F">
        <w:rPr>
          <w:b/>
          <w:bCs/>
        </w:rPr>
        <w:t>Impacto de la gestión del personal en el éxito del proyecto</w:t>
      </w:r>
    </w:p>
    <w:p w14:paraId="4E2C174C" w14:textId="77777777" w:rsidR="00267D4F" w:rsidRDefault="00267D4F" w:rsidP="00267D4F">
      <w:r w:rsidRPr="00267D4F">
        <w:t xml:space="preserve">La evidencia empírica respalda que </w:t>
      </w:r>
      <w:r w:rsidRPr="00267D4F">
        <w:rPr>
          <w:b/>
          <w:bCs/>
        </w:rPr>
        <w:t>una gestión eficiente del personal reduce los costos y mejora la calidad del software</w:t>
      </w:r>
      <w:r w:rsidRPr="00267D4F">
        <w:t xml:space="preserve">. Según Boehm y Turner (2004), los equipos altamente cohesionados y con liderazgo efectivo pueden reducir </w:t>
      </w:r>
      <w:r w:rsidRPr="00267D4F">
        <w:rPr>
          <w:b/>
          <w:bCs/>
        </w:rPr>
        <w:t xml:space="preserve">hasta en un 30% los defectos </w:t>
      </w:r>
      <w:proofErr w:type="spellStart"/>
      <w:r w:rsidRPr="00267D4F">
        <w:rPr>
          <w:b/>
          <w:bCs/>
        </w:rPr>
        <w:t>post-lanzamiento</w:t>
      </w:r>
      <w:proofErr w:type="spellEnd"/>
      <w:r w:rsidRPr="00267D4F">
        <w:t>.</w:t>
      </w:r>
    </w:p>
    <w:p w14:paraId="75B5E44F" w14:textId="77777777" w:rsidR="00932719" w:rsidRPr="00267D4F" w:rsidRDefault="00932719" w:rsidP="00267D4F"/>
    <w:p w14:paraId="0C86A963" w14:textId="77777777" w:rsidR="00267D4F" w:rsidRPr="00267D4F" w:rsidRDefault="00267D4F" w:rsidP="00267D4F">
      <w:r w:rsidRPr="00267D4F">
        <w:t xml:space="preserve">El modelo </w:t>
      </w:r>
      <w:r w:rsidRPr="00267D4F">
        <w:rPr>
          <w:b/>
          <w:bCs/>
        </w:rPr>
        <w:t>CMMI (</w:t>
      </w:r>
      <w:proofErr w:type="spellStart"/>
      <w:r w:rsidRPr="00267D4F">
        <w:rPr>
          <w:b/>
          <w:bCs/>
        </w:rPr>
        <w:t>Capability</w:t>
      </w:r>
      <w:proofErr w:type="spellEnd"/>
      <w:r w:rsidRPr="00267D4F">
        <w:rPr>
          <w:b/>
          <w:bCs/>
        </w:rPr>
        <w:t xml:space="preserve"> </w:t>
      </w:r>
      <w:proofErr w:type="spellStart"/>
      <w:r w:rsidRPr="00267D4F">
        <w:rPr>
          <w:b/>
          <w:bCs/>
        </w:rPr>
        <w:t>Maturity</w:t>
      </w:r>
      <w:proofErr w:type="spellEnd"/>
      <w:r w:rsidRPr="00267D4F">
        <w:rPr>
          <w:b/>
          <w:bCs/>
        </w:rPr>
        <w:t xml:space="preserve"> </w:t>
      </w:r>
      <w:proofErr w:type="spellStart"/>
      <w:r w:rsidRPr="00267D4F">
        <w:rPr>
          <w:b/>
          <w:bCs/>
        </w:rPr>
        <w:t>Model</w:t>
      </w:r>
      <w:proofErr w:type="spellEnd"/>
      <w:r w:rsidRPr="00267D4F">
        <w:rPr>
          <w:b/>
          <w:bCs/>
        </w:rPr>
        <w:t xml:space="preserve"> </w:t>
      </w:r>
      <w:proofErr w:type="spellStart"/>
      <w:r w:rsidRPr="00267D4F">
        <w:rPr>
          <w:b/>
          <w:bCs/>
        </w:rPr>
        <w:t>Integration</w:t>
      </w:r>
      <w:proofErr w:type="spellEnd"/>
      <w:r w:rsidRPr="00267D4F">
        <w:rPr>
          <w:b/>
          <w:bCs/>
        </w:rPr>
        <w:t>)</w:t>
      </w:r>
      <w:r w:rsidRPr="00267D4F">
        <w:t xml:space="preserve"> incluye el área de proceso “People </w:t>
      </w:r>
      <w:proofErr w:type="spellStart"/>
      <w:r w:rsidRPr="00267D4F">
        <w:t>Capability</w:t>
      </w:r>
      <w:proofErr w:type="spellEnd"/>
      <w:r w:rsidRPr="00267D4F">
        <w:t xml:space="preserve"> </w:t>
      </w:r>
      <w:proofErr w:type="spellStart"/>
      <w:r w:rsidRPr="00267D4F">
        <w:t>Maturity</w:t>
      </w:r>
      <w:proofErr w:type="spellEnd"/>
      <w:r w:rsidRPr="00267D4F">
        <w:t xml:space="preserve"> </w:t>
      </w:r>
      <w:proofErr w:type="spellStart"/>
      <w:r w:rsidRPr="00267D4F">
        <w:t>Model</w:t>
      </w:r>
      <w:proofErr w:type="spellEnd"/>
      <w:r w:rsidRPr="00267D4F">
        <w:t xml:space="preserve"> (P-CMM)”, que formaliza las prácticas para </w:t>
      </w:r>
      <w:r w:rsidRPr="00267D4F">
        <w:rPr>
          <w:b/>
          <w:bCs/>
        </w:rPr>
        <w:t>desarrollar competencias organizacionales basadas en las personas</w:t>
      </w:r>
      <w:r w:rsidRPr="00267D4F">
        <w:t>, lo que demuestra la importancia del recurso humano en la madurez de los procesos.</w:t>
      </w:r>
    </w:p>
    <w:p w14:paraId="251CE839" w14:textId="5E049F36" w:rsidR="00267D4F" w:rsidRPr="00267D4F" w:rsidRDefault="00267D4F" w:rsidP="00267D4F">
      <w:pPr>
        <w:rPr>
          <w:lang w:val="en-US"/>
        </w:rPr>
      </w:pPr>
    </w:p>
    <w:p w14:paraId="349598BF" w14:textId="77777777" w:rsidR="00932719" w:rsidRDefault="00267D4F" w:rsidP="00932719">
      <w:pPr>
        <w:jc w:val="left"/>
      </w:pPr>
      <w:r w:rsidRPr="00267D4F">
        <w:t xml:space="preserve">El personal es </w:t>
      </w:r>
      <w:r w:rsidRPr="00267D4F">
        <w:rPr>
          <w:b/>
          <w:bCs/>
        </w:rPr>
        <w:t>el corazón de la ingeniería del software</w:t>
      </w:r>
      <w:r w:rsidRPr="00267D4F">
        <w:t xml:space="preserve">. Ninguna metodología, herramienta o infraestructura puede compensar la falta de </w:t>
      </w:r>
      <w:r w:rsidRPr="00267D4F">
        <w:rPr>
          <w:b/>
          <w:bCs/>
        </w:rPr>
        <w:t>talento motivado, capacitado y bien gestionado</w:t>
      </w:r>
      <w:r w:rsidRPr="00267D4F">
        <w:t>.</w:t>
      </w:r>
      <w:r w:rsidRPr="00267D4F">
        <w:br/>
      </w:r>
    </w:p>
    <w:p w14:paraId="300FDBAC" w14:textId="6DF39485" w:rsidR="00267D4F" w:rsidRPr="00267D4F" w:rsidRDefault="00267D4F" w:rsidP="00267D4F">
      <w:r w:rsidRPr="00267D4F">
        <w:t xml:space="preserve">Gestionar al personal implica un equilibrio entre ciencia y arte: aplicar técnicas de gestión de proyectos, pero también comprender la naturaleza humana, fomentar el aprendizaje continuo y construir una cultura organizacional donde cada individuo se sienta </w:t>
      </w:r>
      <w:r w:rsidRPr="00267D4F">
        <w:rPr>
          <w:b/>
          <w:bCs/>
        </w:rPr>
        <w:t>parte de algo significativo</w:t>
      </w:r>
      <w:r w:rsidRPr="00267D4F">
        <w:t>.</w:t>
      </w:r>
    </w:p>
    <w:p w14:paraId="3FC97DC8" w14:textId="77777777" w:rsidR="00932719" w:rsidRDefault="00932719" w:rsidP="00267D4F"/>
    <w:p w14:paraId="0F1A9516" w14:textId="09D61FCC" w:rsidR="00932719" w:rsidRDefault="00267D4F" w:rsidP="00932719">
      <w:pPr>
        <w:jc w:val="left"/>
        <w:rPr>
          <w:i/>
          <w:iCs/>
        </w:rPr>
      </w:pPr>
      <w:r w:rsidRPr="00267D4F">
        <w:t xml:space="preserve">Como diría Frederick Brooks en </w:t>
      </w:r>
      <w:proofErr w:type="spellStart"/>
      <w:r w:rsidRPr="00267D4F">
        <w:rPr>
          <w:i/>
          <w:iCs/>
        </w:rPr>
        <w:t>The</w:t>
      </w:r>
      <w:proofErr w:type="spellEnd"/>
      <w:r w:rsidRPr="00267D4F">
        <w:rPr>
          <w:i/>
          <w:iCs/>
        </w:rPr>
        <w:t xml:space="preserve"> </w:t>
      </w:r>
      <w:proofErr w:type="spellStart"/>
      <w:r w:rsidRPr="00267D4F">
        <w:rPr>
          <w:i/>
          <w:iCs/>
        </w:rPr>
        <w:t>Mythical</w:t>
      </w:r>
      <w:proofErr w:type="spellEnd"/>
      <w:r w:rsidRPr="00267D4F">
        <w:rPr>
          <w:i/>
          <w:iCs/>
        </w:rPr>
        <w:t xml:space="preserve"> Man-</w:t>
      </w:r>
      <w:proofErr w:type="spellStart"/>
      <w:r w:rsidRPr="00267D4F">
        <w:rPr>
          <w:i/>
          <w:iCs/>
        </w:rPr>
        <w:t>Month</w:t>
      </w:r>
      <w:proofErr w:type="spellEnd"/>
      <w:r w:rsidRPr="00267D4F">
        <w:t xml:space="preserve"> (1995):</w:t>
      </w:r>
    </w:p>
    <w:p w14:paraId="6FA9798C" w14:textId="768E8E6D" w:rsidR="00932719" w:rsidRDefault="00267D4F" w:rsidP="00932719">
      <w:r w:rsidRPr="00267D4F">
        <w:rPr>
          <w:i/>
          <w:iCs/>
        </w:rPr>
        <w:t>“No se puede acelerar el embarazo de una mujer poniendo a nueve mujeres a trabajar en ello.”</w:t>
      </w:r>
    </w:p>
    <w:p w14:paraId="6B6B2AFA" w14:textId="2FEB4457" w:rsidR="00267D4F" w:rsidRPr="00267D4F" w:rsidRDefault="00267D4F" w:rsidP="00267D4F">
      <w:r w:rsidRPr="00267D4F">
        <w:t>— Un recordatorio ingenioso de que el talento humano no es divisible ni sustituible; requiere tiempo, respeto y dirección.</w:t>
      </w:r>
    </w:p>
    <w:p w14:paraId="16ACEEA2" w14:textId="77777777" w:rsidR="00852969" w:rsidRDefault="00852969" w:rsidP="00852969"/>
    <w:p w14:paraId="02E43861" w14:textId="77777777" w:rsidR="00852969" w:rsidRDefault="00852969" w:rsidP="00852969"/>
    <w:p w14:paraId="765FDE0D" w14:textId="77777777" w:rsidR="00852969" w:rsidRDefault="00852969" w:rsidP="00852969"/>
    <w:p w14:paraId="4222079A" w14:textId="77777777" w:rsidR="00E84AF4" w:rsidRDefault="00E84AF4" w:rsidP="00852969"/>
    <w:p w14:paraId="126DBB81" w14:textId="77777777" w:rsidR="00E84AF4" w:rsidRDefault="00E84AF4" w:rsidP="00852969"/>
    <w:p w14:paraId="71691F4F" w14:textId="77777777" w:rsidR="00E84AF4" w:rsidRDefault="00E84AF4" w:rsidP="00852969"/>
    <w:p w14:paraId="4D451044" w14:textId="77777777" w:rsidR="00E84AF4" w:rsidRDefault="00E84AF4" w:rsidP="00852969"/>
    <w:p w14:paraId="4B343E2C" w14:textId="77777777" w:rsidR="00E84AF4" w:rsidRDefault="00E84AF4" w:rsidP="00852969"/>
    <w:p w14:paraId="61E1AA45" w14:textId="77777777" w:rsidR="00E84AF4" w:rsidRDefault="00E84AF4" w:rsidP="00852969"/>
    <w:p w14:paraId="25F6C66E" w14:textId="77777777" w:rsidR="00E84AF4" w:rsidRDefault="00E84AF4" w:rsidP="00852969"/>
    <w:p w14:paraId="2555E79B" w14:textId="77777777" w:rsidR="00E84AF4" w:rsidRDefault="00E84AF4" w:rsidP="00852969"/>
    <w:p w14:paraId="157E82B6" w14:textId="77777777" w:rsidR="00E84AF4" w:rsidRPr="00852969" w:rsidRDefault="00E84AF4" w:rsidP="00852969"/>
    <w:p w14:paraId="42B921C5" w14:textId="63552A4B" w:rsidR="00343C80" w:rsidRDefault="00EA66F4" w:rsidP="00F536E8">
      <w:pPr>
        <w:pStyle w:val="Ttulo2"/>
      </w:pPr>
      <w:bookmarkStart w:id="14" w:name="_Toc174302868"/>
      <w:r>
        <w:lastRenderedPageBreak/>
        <w:t>Producto</w:t>
      </w:r>
      <w:bookmarkEnd w:id="14"/>
      <w:r>
        <w:t xml:space="preserve"> </w:t>
      </w:r>
    </w:p>
    <w:p w14:paraId="4B2EACA6" w14:textId="77777777" w:rsidR="00B85D72" w:rsidRPr="00B85D72" w:rsidRDefault="00B85D72" w:rsidP="00B85D72"/>
    <w:p w14:paraId="569BC115" w14:textId="451DCDBF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 xml:space="preserve"> ¿Qué entendemos por “producto” en ingeniería de software?</w:t>
      </w:r>
    </w:p>
    <w:p w14:paraId="304B2C94" w14:textId="58A22F2D" w:rsidR="00216640" w:rsidRDefault="00216640" w:rsidP="00216640">
      <w:r w:rsidRPr="00216640">
        <w:rPr>
          <w:b/>
          <w:bCs/>
        </w:rPr>
        <w:t>Producto</w:t>
      </w:r>
      <w:r w:rsidRPr="00216640">
        <w:t xml:space="preserve"> = el sistema, aplicación o servicio entregable que satisface necesidades concretas de usuarios/organizaciones. Incluye código, documentación, datos, interfaces, procesos de despliegue y acuerdos de servicio (SLA/SLO). No es solo “</w:t>
      </w:r>
      <w:proofErr w:type="spellStart"/>
      <w:r w:rsidRPr="00216640">
        <w:t>features</w:t>
      </w:r>
      <w:proofErr w:type="spellEnd"/>
      <w:r w:rsidRPr="00216640">
        <w:t xml:space="preserve">”: incorpora requisitos funcionales y </w:t>
      </w:r>
      <w:r w:rsidRPr="00216640">
        <w:rPr>
          <w:b/>
          <w:bCs/>
        </w:rPr>
        <w:t>no funcionales</w:t>
      </w:r>
      <w:r w:rsidRPr="00216640">
        <w:t xml:space="preserve"> (rendimiento, seguridad, mantenibilidad, usabilidad, compatibilidad, etc.). Esta idea está formalizada en modelos de calidad como </w:t>
      </w:r>
      <w:r w:rsidRPr="00216640">
        <w:rPr>
          <w:b/>
          <w:bCs/>
        </w:rPr>
        <w:t>ISO/IEC 25010</w:t>
      </w:r>
      <w:r w:rsidRPr="00216640">
        <w:t xml:space="preserve">, que enumera las características que definen la calidad de un producto software. </w:t>
      </w:r>
      <w:hyperlink r:id="rId9" w:tgtFrame="_blank" w:history="1"/>
    </w:p>
    <w:p w14:paraId="0479EEA6" w14:textId="77777777" w:rsidR="00B85D72" w:rsidRPr="00216640" w:rsidRDefault="00B85D72" w:rsidP="00216640"/>
    <w:p w14:paraId="4EF9FD76" w14:textId="54C4F70C" w:rsidR="00216640" w:rsidRDefault="00216640" w:rsidP="00216640">
      <w:pPr>
        <w:rPr>
          <w:lang w:val="en-US"/>
        </w:rPr>
      </w:pPr>
      <w:r w:rsidRPr="00216640">
        <w:rPr>
          <w:b/>
          <w:bCs/>
        </w:rPr>
        <w:t>Carga conceptual clave:</w:t>
      </w:r>
      <w:r w:rsidRPr="00216640">
        <w:t xml:space="preserve"> el producto debe pensarse como </w:t>
      </w:r>
      <w:r w:rsidRPr="00216640">
        <w:rPr>
          <w:b/>
          <w:bCs/>
        </w:rPr>
        <w:t>un conjunto de hipótesis de valor</w:t>
      </w:r>
      <w:r w:rsidRPr="00216640">
        <w:t xml:space="preserve"> que deben validarse con usuarios reales (</w:t>
      </w:r>
      <w:proofErr w:type="spellStart"/>
      <w:r w:rsidRPr="00216640">
        <w:t>product-market</w:t>
      </w:r>
      <w:proofErr w:type="spellEnd"/>
      <w:r w:rsidRPr="00216640">
        <w:t xml:space="preserve"> </w:t>
      </w:r>
      <w:proofErr w:type="spellStart"/>
      <w:r w:rsidRPr="00216640">
        <w:t>fit</w:t>
      </w:r>
      <w:proofErr w:type="spellEnd"/>
      <w:r w:rsidRPr="00216640">
        <w:t xml:space="preserve">), no sólo como un catálogo de requerimientos. Esta distinción alimenta prácticas de </w:t>
      </w:r>
      <w:proofErr w:type="spellStart"/>
      <w:r w:rsidRPr="00216640">
        <w:rPr>
          <w:i/>
          <w:iCs/>
        </w:rPr>
        <w:t>product</w:t>
      </w:r>
      <w:proofErr w:type="spellEnd"/>
      <w:r w:rsidRPr="00216640">
        <w:rPr>
          <w:i/>
          <w:iCs/>
        </w:rPr>
        <w:t xml:space="preserve"> </w:t>
      </w:r>
      <w:proofErr w:type="spellStart"/>
      <w:r w:rsidRPr="00216640">
        <w:rPr>
          <w:i/>
          <w:iCs/>
        </w:rPr>
        <w:t>discovery</w:t>
      </w:r>
      <w:proofErr w:type="spellEnd"/>
      <w:r w:rsidRPr="00216640">
        <w:t xml:space="preserve">. </w:t>
      </w:r>
    </w:p>
    <w:p w14:paraId="60367A3D" w14:textId="77777777" w:rsidR="00B85D72" w:rsidRPr="00216640" w:rsidRDefault="00B85D72" w:rsidP="00216640"/>
    <w:p w14:paraId="51E1E58A" w14:textId="1890E4A8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Principios de gestión del producto</w:t>
      </w:r>
    </w:p>
    <w:p w14:paraId="622FB500" w14:textId="768CE1A3" w:rsidR="00216640" w:rsidRPr="00216640" w:rsidRDefault="00216640" w:rsidP="002063EB">
      <w:pPr>
        <w:numPr>
          <w:ilvl w:val="0"/>
          <w:numId w:val="25"/>
        </w:numPr>
        <w:rPr>
          <w:lang w:val="en-US"/>
        </w:rPr>
      </w:pPr>
      <w:r w:rsidRPr="00216640">
        <w:rPr>
          <w:b/>
          <w:bCs/>
        </w:rPr>
        <w:t xml:space="preserve">Propósito y </w:t>
      </w:r>
      <w:proofErr w:type="spellStart"/>
      <w:r w:rsidRPr="00216640">
        <w:rPr>
          <w:b/>
          <w:bCs/>
        </w:rPr>
        <w:t>Product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Goal</w:t>
      </w:r>
      <w:proofErr w:type="spellEnd"/>
      <w:r w:rsidRPr="00216640">
        <w:t xml:space="preserve">: todo backlog, priorización y </w:t>
      </w:r>
      <w:proofErr w:type="spellStart"/>
      <w:r w:rsidRPr="00216640">
        <w:t>release</w:t>
      </w:r>
      <w:proofErr w:type="spellEnd"/>
      <w:r w:rsidRPr="00216640">
        <w:t xml:space="preserve"> debe enlazarse a un </w:t>
      </w:r>
      <w:proofErr w:type="spellStart"/>
      <w:r w:rsidRPr="00216640">
        <w:rPr>
          <w:i/>
          <w:iCs/>
        </w:rPr>
        <w:t>Product</w:t>
      </w:r>
      <w:proofErr w:type="spellEnd"/>
      <w:r w:rsidRPr="00216640">
        <w:rPr>
          <w:i/>
          <w:iCs/>
        </w:rPr>
        <w:t xml:space="preserve"> </w:t>
      </w:r>
      <w:proofErr w:type="spellStart"/>
      <w:r w:rsidRPr="00216640">
        <w:rPr>
          <w:i/>
          <w:iCs/>
        </w:rPr>
        <w:t>Goal</w:t>
      </w:r>
      <w:proofErr w:type="spellEnd"/>
      <w:r w:rsidRPr="00216640">
        <w:t xml:space="preserve"> claro (Scrum lo incorpora explícitamente). El </w:t>
      </w:r>
      <w:proofErr w:type="spellStart"/>
      <w:r w:rsidRPr="00216640">
        <w:t>Product</w:t>
      </w:r>
      <w:proofErr w:type="spellEnd"/>
      <w:r w:rsidRPr="00216640">
        <w:t xml:space="preserve"> </w:t>
      </w:r>
      <w:proofErr w:type="spellStart"/>
      <w:r w:rsidRPr="00216640">
        <w:t>Owner</w:t>
      </w:r>
      <w:proofErr w:type="spellEnd"/>
      <w:r w:rsidRPr="00216640">
        <w:t xml:space="preserve"> es la persona responsable de articularlo y comunicarlo.</w:t>
      </w:r>
    </w:p>
    <w:p w14:paraId="5B3FA0FB" w14:textId="15B9100C" w:rsidR="00216640" w:rsidRPr="00216640" w:rsidRDefault="00216640" w:rsidP="002063EB">
      <w:pPr>
        <w:numPr>
          <w:ilvl w:val="0"/>
          <w:numId w:val="25"/>
        </w:numPr>
      </w:pPr>
      <w:r w:rsidRPr="00216640">
        <w:rPr>
          <w:b/>
          <w:bCs/>
        </w:rPr>
        <w:t>Discovery antes que entrega</w:t>
      </w:r>
      <w:r w:rsidRPr="00216640">
        <w:t xml:space="preserve">: validar problemas y soluciones con usuarios antes de invertir grandes esfuerzos en desarrollo (principios de </w:t>
      </w:r>
      <w:proofErr w:type="spellStart"/>
      <w:r w:rsidRPr="00216640">
        <w:t>Marty</w:t>
      </w:r>
      <w:proofErr w:type="spellEnd"/>
      <w:r w:rsidRPr="00216640">
        <w:t xml:space="preserve"> Cagan / SVPG). </w:t>
      </w:r>
    </w:p>
    <w:p w14:paraId="330FB12C" w14:textId="77A94A23" w:rsidR="00216640" w:rsidRPr="00216640" w:rsidRDefault="00216640" w:rsidP="002063EB">
      <w:pPr>
        <w:numPr>
          <w:ilvl w:val="0"/>
          <w:numId w:val="25"/>
        </w:numPr>
      </w:pPr>
      <w:r w:rsidRPr="00216640">
        <w:rPr>
          <w:b/>
          <w:bCs/>
        </w:rPr>
        <w:t>Medir resultados (</w:t>
      </w:r>
      <w:proofErr w:type="spellStart"/>
      <w:r w:rsidRPr="00216640">
        <w:rPr>
          <w:b/>
          <w:bCs/>
        </w:rPr>
        <w:t>outcomes</w:t>
      </w:r>
      <w:proofErr w:type="spellEnd"/>
      <w:r w:rsidRPr="00216640">
        <w:rPr>
          <w:b/>
          <w:bCs/>
        </w:rPr>
        <w:t>), no solo outputs</w:t>
      </w:r>
      <w:r w:rsidRPr="00216640">
        <w:t xml:space="preserve">: priorizar por impacto real en usuarios/negocio (ej.: reducción de tiempo de proceso, aumento de retención), no por cantidad de historias entregadas. </w:t>
      </w:r>
    </w:p>
    <w:p w14:paraId="7C0CC5B7" w14:textId="348E203E" w:rsidR="00216640" w:rsidRPr="00216640" w:rsidRDefault="00216640" w:rsidP="002063EB">
      <w:pPr>
        <w:numPr>
          <w:ilvl w:val="0"/>
          <w:numId w:val="25"/>
        </w:numPr>
      </w:pPr>
      <w:r w:rsidRPr="00216640">
        <w:rPr>
          <w:b/>
          <w:bCs/>
        </w:rPr>
        <w:t>Calidad desde el diseño</w:t>
      </w:r>
      <w:r w:rsidRPr="00216640">
        <w:t xml:space="preserve">: incorporar atributos de calidad (ISO 25010) desde la especificación. </w:t>
      </w:r>
    </w:p>
    <w:p w14:paraId="1109EA6E" w14:textId="4B77CA5B" w:rsidR="00216640" w:rsidRPr="00216640" w:rsidRDefault="00216640" w:rsidP="00216640">
      <w:pPr>
        <w:rPr>
          <w:lang w:val="en-US"/>
        </w:rPr>
      </w:pPr>
    </w:p>
    <w:p w14:paraId="447335A2" w14:textId="463D97E7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Artefactos y prácticas esenciales</w:t>
      </w:r>
    </w:p>
    <w:p w14:paraId="12DD601F" w14:textId="34D3D10F" w:rsidR="00216640" w:rsidRPr="00216640" w:rsidRDefault="00216640" w:rsidP="00216640">
      <w:pPr>
        <w:rPr>
          <w:b/>
          <w:bCs/>
        </w:rPr>
      </w:pPr>
      <w:proofErr w:type="spellStart"/>
      <w:r w:rsidRPr="00216640">
        <w:rPr>
          <w:b/>
          <w:bCs/>
        </w:rPr>
        <w:t>Product</w:t>
      </w:r>
      <w:proofErr w:type="spellEnd"/>
      <w:r w:rsidRPr="00216640">
        <w:rPr>
          <w:b/>
          <w:bCs/>
        </w:rPr>
        <w:t xml:space="preserve"> Backlog — estructura, ítems y criterios</w:t>
      </w:r>
    </w:p>
    <w:p w14:paraId="51BD37B0" w14:textId="75E0ADD5" w:rsidR="00216640" w:rsidRDefault="00216640" w:rsidP="00216640">
      <w:r w:rsidRPr="00216640">
        <w:rPr>
          <w:b/>
          <w:bCs/>
        </w:rPr>
        <w:t>Definición:</w:t>
      </w:r>
      <w:r w:rsidRPr="00216640">
        <w:t xml:space="preserve"> lista dinámica y priorizada de funcionalidades, mejoras, correcciones y tareas técnicas. El backlog es </w:t>
      </w:r>
      <w:r w:rsidRPr="00216640">
        <w:rPr>
          <w:i/>
          <w:iCs/>
        </w:rPr>
        <w:t>vivo</w:t>
      </w:r>
      <w:r w:rsidRPr="00216640">
        <w:t>: su prioridad cambia según aprendizaje y contexto.</w:t>
      </w:r>
    </w:p>
    <w:p w14:paraId="4737F2EE" w14:textId="77777777" w:rsidR="00E84AF4" w:rsidRPr="00216640" w:rsidRDefault="00E84AF4" w:rsidP="00216640">
      <w:pPr>
        <w:rPr>
          <w:lang w:val="en-US"/>
        </w:rPr>
      </w:pPr>
    </w:p>
    <w:p w14:paraId="630E3E24" w14:textId="77777777" w:rsidR="00216640" w:rsidRPr="00216640" w:rsidRDefault="00216640" w:rsidP="00216640">
      <w:r w:rsidRPr="00216640">
        <w:rPr>
          <w:b/>
          <w:bCs/>
        </w:rPr>
        <w:t>Formato sugerido para cada ítem (</w:t>
      </w:r>
      <w:proofErr w:type="spellStart"/>
      <w:r w:rsidRPr="00216640">
        <w:rPr>
          <w:b/>
          <w:bCs/>
        </w:rPr>
        <w:t>user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story</w:t>
      </w:r>
      <w:proofErr w:type="spellEnd"/>
      <w:r w:rsidRPr="00216640">
        <w:rPr>
          <w:b/>
          <w:bCs/>
        </w:rPr>
        <w:t>):</w:t>
      </w:r>
    </w:p>
    <w:p w14:paraId="3472D7CD" w14:textId="77777777" w:rsidR="00216640" w:rsidRPr="00216640" w:rsidRDefault="00216640" w:rsidP="002063EB">
      <w:pPr>
        <w:numPr>
          <w:ilvl w:val="0"/>
          <w:numId w:val="26"/>
        </w:numPr>
        <w:rPr>
          <w:lang w:val="en-US"/>
        </w:rPr>
      </w:pPr>
      <w:r w:rsidRPr="00216640">
        <w:rPr>
          <w:b/>
          <w:bCs/>
          <w:lang w:val="en-US"/>
        </w:rPr>
        <w:t>ID</w:t>
      </w:r>
      <w:r w:rsidRPr="00216640">
        <w:rPr>
          <w:lang w:val="en-US"/>
        </w:rPr>
        <w:t>: PB-xxx</w:t>
      </w:r>
    </w:p>
    <w:p w14:paraId="34CD9C74" w14:textId="77777777" w:rsidR="00216640" w:rsidRPr="00216640" w:rsidRDefault="00216640" w:rsidP="002063EB">
      <w:pPr>
        <w:numPr>
          <w:ilvl w:val="0"/>
          <w:numId w:val="26"/>
        </w:numPr>
      </w:pPr>
      <w:r w:rsidRPr="00216640">
        <w:rPr>
          <w:b/>
          <w:bCs/>
        </w:rPr>
        <w:t>Título</w:t>
      </w:r>
      <w:r w:rsidRPr="00216640">
        <w:t>: Como &lt;rol&gt;, quiero &lt;acción&gt; para &lt;beneficio&gt;</w:t>
      </w:r>
    </w:p>
    <w:p w14:paraId="4EF7E4D5" w14:textId="77777777" w:rsidR="00216640" w:rsidRPr="00216640" w:rsidRDefault="00216640" w:rsidP="002063EB">
      <w:pPr>
        <w:numPr>
          <w:ilvl w:val="0"/>
          <w:numId w:val="26"/>
        </w:numPr>
        <w:rPr>
          <w:lang w:val="en-US"/>
        </w:rPr>
      </w:pPr>
      <w:proofErr w:type="spellStart"/>
      <w:r w:rsidRPr="00216640">
        <w:rPr>
          <w:b/>
          <w:bCs/>
          <w:lang w:val="en-US"/>
        </w:rPr>
        <w:t>Descripción</w:t>
      </w:r>
      <w:proofErr w:type="spellEnd"/>
      <w:r w:rsidRPr="00216640">
        <w:rPr>
          <w:lang w:val="en-US"/>
        </w:rPr>
        <w:t xml:space="preserve">: 1–3 </w:t>
      </w:r>
      <w:proofErr w:type="spellStart"/>
      <w:r w:rsidRPr="00216640">
        <w:rPr>
          <w:lang w:val="en-US"/>
        </w:rPr>
        <w:t>líneas</w:t>
      </w:r>
      <w:proofErr w:type="spellEnd"/>
      <w:r w:rsidRPr="00216640">
        <w:rPr>
          <w:lang w:val="en-US"/>
        </w:rPr>
        <w:t xml:space="preserve"> (</w:t>
      </w:r>
      <w:proofErr w:type="spellStart"/>
      <w:r w:rsidRPr="00216640">
        <w:rPr>
          <w:lang w:val="en-US"/>
        </w:rPr>
        <w:t>contexto</w:t>
      </w:r>
      <w:proofErr w:type="spellEnd"/>
      <w:r w:rsidRPr="00216640">
        <w:rPr>
          <w:lang w:val="en-US"/>
        </w:rPr>
        <w:t>)</w:t>
      </w:r>
    </w:p>
    <w:p w14:paraId="17129F4A" w14:textId="77777777" w:rsidR="00216640" w:rsidRPr="00216640" w:rsidRDefault="00216640" w:rsidP="002063EB">
      <w:pPr>
        <w:numPr>
          <w:ilvl w:val="0"/>
          <w:numId w:val="26"/>
        </w:numPr>
      </w:pPr>
      <w:r w:rsidRPr="00216640">
        <w:rPr>
          <w:b/>
          <w:bCs/>
        </w:rPr>
        <w:t>Criterios de aceptación</w:t>
      </w:r>
      <w:r w:rsidRPr="00216640">
        <w:t xml:space="preserve"> (mínimo 2–3, preferible en </w:t>
      </w:r>
      <w:proofErr w:type="spellStart"/>
      <w:r w:rsidRPr="00216640">
        <w:t>Gherkin</w:t>
      </w:r>
      <w:proofErr w:type="spellEnd"/>
      <w:r w:rsidRPr="00216640">
        <w:t>)</w:t>
      </w:r>
    </w:p>
    <w:p w14:paraId="4075A08A" w14:textId="77777777" w:rsidR="00216640" w:rsidRPr="00216640" w:rsidRDefault="00216640" w:rsidP="002063EB">
      <w:pPr>
        <w:numPr>
          <w:ilvl w:val="0"/>
          <w:numId w:val="26"/>
        </w:numPr>
        <w:rPr>
          <w:lang w:val="en-US"/>
        </w:rPr>
      </w:pPr>
      <w:proofErr w:type="spellStart"/>
      <w:r w:rsidRPr="00216640">
        <w:rPr>
          <w:b/>
          <w:bCs/>
          <w:lang w:val="en-US"/>
        </w:rPr>
        <w:t>Estimación</w:t>
      </w:r>
      <w:proofErr w:type="spellEnd"/>
      <w:r w:rsidRPr="00216640">
        <w:rPr>
          <w:lang w:val="en-US"/>
        </w:rPr>
        <w:t xml:space="preserve">: story points (p. </w:t>
      </w:r>
      <w:proofErr w:type="spellStart"/>
      <w:r w:rsidRPr="00216640">
        <w:rPr>
          <w:lang w:val="en-US"/>
        </w:rPr>
        <w:t>ej</w:t>
      </w:r>
      <w:proofErr w:type="spellEnd"/>
      <w:r w:rsidRPr="00216640">
        <w:rPr>
          <w:lang w:val="en-US"/>
        </w:rPr>
        <w:t>. Fibonacci)</w:t>
      </w:r>
    </w:p>
    <w:p w14:paraId="7B9CB2FC" w14:textId="77777777" w:rsidR="00216640" w:rsidRPr="00216640" w:rsidRDefault="00216640" w:rsidP="002063EB">
      <w:pPr>
        <w:numPr>
          <w:ilvl w:val="0"/>
          <w:numId w:val="26"/>
        </w:numPr>
      </w:pPr>
      <w:r w:rsidRPr="00216640">
        <w:rPr>
          <w:b/>
          <w:bCs/>
        </w:rPr>
        <w:t>Prioridad</w:t>
      </w:r>
      <w:r w:rsidRPr="00216640">
        <w:t xml:space="preserve">: alta/media/baja o número (WSJF </w:t>
      </w:r>
      <w:proofErr w:type="spellStart"/>
      <w:r w:rsidRPr="00216640">
        <w:t>weight</w:t>
      </w:r>
      <w:proofErr w:type="spellEnd"/>
      <w:r w:rsidRPr="00216640">
        <w:t>)</w:t>
      </w:r>
    </w:p>
    <w:p w14:paraId="458B5A1E" w14:textId="77777777" w:rsidR="00216640" w:rsidRPr="00216640" w:rsidRDefault="00216640" w:rsidP="002063EB">
      <w:pPr>
        <w:numPr>
          <w:ilvl w:val="0"/>
          <w:numId w:val="26"/>
        </w:numPr>
        <w:rPr>
          <w:lang w:val="en-US"/>
        </w:rPr>
      </w:pPr>
      <w:proofErr w:type="spellStart"/>
      <w:r w:rsidRPr="00216640">
        <w:rPr>
          <w:b/>
          <w:bCs/>
          <w:lang w:val="en-US"/>
        </w:rPr>
        <w:t>Dependencias</w:t>
      </w:r>
      <w:proofErr w:type="spellEnd"/>
      <w:r w:rsidRPr="00216640">
        <w:rPr>
          <w:lang w:val="en-US"/>
        </w:rPr>
        <w:t>: PB-</w:t>
      </w:r>
      <w:proofErr w:type="spellStart"/>
      <w:r w:rsidRPr="00216640">
        <w:rPr>
          <w:lang w:val="en-US"/>
        </w:rPr>
        <w:t>yyy</w:t>
      </w:r>
      <w:proofErr w:type="spellEnd"/>
    </w:p>
    <w:p w14:paraId="0E0D1262" w14:textId="77777777" w:rsidR="00216640" w:rsidRPr="00216640" w:rsidRDefault="00216640" w:rsidP="002063EB">
      <w:pPr>
        <w:numPr>
          <w:ilvl w:val="0"/>
          <w:numId w:val="26"/>
        </w:numPr>
      </w:pPr>
      <w:r w:rsidRPr="00216640">
        <w:rPr>
          <w:b/>
          <w:bCs/>
        </w:rPr>
        <w:t>Definición de Done (</w:t>
      </w:r>
      <w:proofErr w:type="spellStart"/>
      <w:r w:rsidRPr="00216640">
        <w:rPr>
          <w:b/>
          <w:bCs/>
        </w:rPr>
        <w:t>DoD</w:t>
      </w:r>
      <w:proofErr w:type="spellEnd"/>
      <w:r w:rsidRPr="00216640">
        <w:rPr>
          <w:b/>
          <w:bCs/>
        </w:rPr>
        <w:t>)</w:t>
      </w:r>
      <w:r w:rsidRPr="00216640">
        <w:t xml:space="preserve">: </w:t>
      </w:r>
      <w:proofErr w:type="spellStart"/>
      <w:r w:rsidRPr="00216640">
        <w:t>tests</w:t>
      </w:r>
      <w:proofErr w:type="spellEnd"/>
      <w:r w:rsidRPr="00216640">
        <w:t xml:space="preserve"> unitarios 80% de cobertura, revisión de código, documentación mínima</w:t>
      </w:r>
    </w:p>
    <w:p w14:paraId="5BDEF9DF" w14:textId="77777777" w:rsidR="002222FC" w:rsidRDefault="002222FC" w:rsidP="00216640">
      <w:pPr>
        <w:rPr>
          <w:b/>
          <w:bCs/>
          <w:lang w:val="en-US"/>
        </w:rPr>
      </w:pPr>
    </w:p>
    <w:p w14:paraId="2686F925" w14:textId="59137E3E" w:rsidR="00216640" w:rsidRPr="00216640" w:rsidRDefault="00216640" w:rsidP="00216640">
      <w:pPr>
        <w:rPr>
          <w:lang w:val="en-US"/>
        </w:rPr>
      </w:pPr>
      <w:proofErr w:type="spellStart"/>
      <w:r w:rsidRPr="00216640">
        <w:rPr>
          <w:b/>
          <w:bCs/>
          <w:lang w:val="en-US"/>
        </w:rPr>
        <w:t>Ejemplo</w:t>
      </w:r>
      <w:proofErr w:type="spellEnd"/>
      <w:r w:rsidRPr="00216640">
        <w:rPr>
          <w:b/>
          <w:bCs/>
          <w:lang w:val="en-US"/>
        </w:rPr>
        <w:t xml:space="preserve"> (U</w:t>
      </w:r>
      <w:r w:rsidR="002222FC">
        <w:rPr>
          <w:b/>
          <w:bCs/>
          <w:lang w:val="en-US"/>
        </w:rPr>
        <w:t>NP</w:t>
      </w:r>
      <w:r w:rsidRPr="00216640">
        <w:rPr>
          <w:b/>
          <w:bCs/>
          <w:lang w:val="en-US"/>
        </w:rPr>
        <w:t xml:space="preserve"> — </w:t>
      </w:r>
      <w:proofErr w:type="spellStart"/>
      <w:r w:rsidRPr="00216640">
        <w:rPr>
          <w:b/>
          <w:bCs/>
          <w:lang w:val="en-US"/>
        </w:rPr>
        <w:t>módulo</w:t>
      </w:r>
      <w:proofErr w:type="spellEnd"/>
      <w:r w:rsidRPr="00216640">
        <w:rPr>
          <w:b/>
          <w:bCs/>
          <w:lang w:val="en-US"/>
        </w:rPr>
        <w:t xml:space="preserve"> </w:t>
      </w:r>
      <w:proofErr w:type="spellStart"/>
      <w:r w:rsidRPr="00216640">
        <w:rPr>
          <w:b/>
          <w:bCs/>
          <w:lang w:val="en-US"/>
        </w:rPr>
        <w:t>inscripción</w:t>
      </w:r>
      <w:proofErr w:type="spellEnd"/>
      <w:r w:rsidRPr="00216640">
        <w:rPr>
          <w:b/>
          <w:bCs/>
          <w:lang w:val="en-US"/>
        </w:rPr>
        <w:t>):</w:t>
      </w:r>
    </w:p>
    <w:p w14:paraId="2310B51E" w14:textId="77777777" w:rsidR="00216640" w:rsidRPr="00216640" w:rsidRDefault="00216640" w:rsidP="002063EB">
      <w:pPr>
        <w:numPr>
          <w:ilvl w:val="0"/>
          <w:numId w:val="27"/>
        </w:numPr>
      </w:pPr>
      <w:r w:rsidRPr="00216640">
        <w:t xml:space="preserve">Título: </w:t>
      </w:r>
      <w:r w:rsidRPr="00216640">
        <w:rPr>
          <w:i/>
          <w:iCs/>
        </w:rPr>
        <w:t>Como estudiante, quiero inscribirme en asignaturas en línea para completar mi matrícula sin filas.</w:t>
      </w:r>
    </w:p>
    <w:p w14:paraId="53010DF9" w14:textId="77777777" w:rsidR="00216640" w:rsidRPr="00216640" w:rsidRDefault="00216640" w:rsidP="002063EB">
      <w:pPr>
        <w:numPr>
          <w:ilvl w:val="0"/>
          <w:numId w:val="27"/>
        </w:numPr>
        <w:rPr>
          <w:lang w:val="en-US"/>
        </w:rPr>
      </w:pPr>
      <w:proofErr w:type="spellStart"/>
      <w:r w:rsidRPr="00216640">
        <w:rPr>
          <w:lang w:val="en-US"/>
        </w:rPr>
        <w:t>Criterios</w:t>
      </w:r>
      <w:proofErr w:type="spellEnd"/>
      <w:r w:rsidRPr="00216640">
        <w:rPr>
          <w:lang w:val="en-US"/>
        </w:rPr>
        <w:t xml:space="preserve"> (Gherkin </w:t>
      </w:r>
      <w:proofErr w:type="spellStart"/>
      <w:r w:rsidRPr="00216640">
        <w:rPr>
          <w:lang w:val="en-US"/>
        </w:rPr>
        <w:t>simplificado</w:t>
      </w:r>
      <w:proofErr w:type="spellEnd"/>
      <w:r w:rsidRPr="00216640">
        <w:rPr>
          <w:lang w:val="en-US"/>
        </w:rPr>
        <w:t>):</w:t>
      </w:r>
    </w:p>
    <w:p w14:paraId="6A81EDA2" w14:textId="77777777" w:rsidR="00216640" w:rsidRPr="00216640" w:rsidRDefault="00216640" w:rsidP="002063EB">
      <w:pPr>
        <w:numPr>
          <w:ilvl w:val="1"/>
          <w:numId w:val="27"/>
        </w:numPr>
      </w:pPr>
      <w:r w:rsidRPr="00216640">
        <w:t>Dado un estudiante autenticado, Cuando selecciona asignaturas disponibles y confirma, Entonces su inscripción queda registrada y se muestra comprobante PDF.</w:t>
      </w:r>
    </w:p>
    <w:p w14:paraId="1866BC9E" w14:textId="77777777" w:rsidR="00E84AF4" w:rsidRDefault="00E84AF4" w:rsidP="00216640">
      <w:pPr>
        <w:rPr>
          <w:b/>
          <w:bCs/>
        </w:rPr>
      </w:pPr>
    </w:p>
    <w:p w14:paraId="257F2381" w14:textId="77777777" w:rsidR="00E84AF4" w:rsidRDefault="00E84AF4" w:rsidP="00216640">
      <w:pPr>
        <w:rPr>
          <w:b/>
          <w:bCs/>
        </w:rPr>
      </w:pPr>
    </w:p>
    <w:p w14:paraId="15865A70" w14:textId="385EBCD6" w:rsidR="00216640" w:rsidRPr="00216640" w:rsidRDefault="00216640" w:rsidP="00216640">
      <w:r w:rsidRPr="00216640">
        <w:rPr>
          <w:b/>
          <w:bCs/>
        </w:rPr>
        <w:lastRenderedPageBreak/>
        <w:t>Práctica de mantenimiento:</w:t>
      </w:r>
      <w:r w:rsidRPr="00216640">
        <w:t xml:space="preserve"> refinamiento semanal o cada dos </w:t>
      </w:r>
      <w:proofErr w:type="spellStart"/>
      <w:r w:rsidRPr="00216640">
        <w:t>sprints</w:t>
      </w:r>
      <w:proofErr w:type="spellEnd"/>
      <w:r w:rsidRPr="00216640">
        <w:t xml:space="preserve"> (backlog grooming) con PO + equipo. </w:t>
      </w:r>
    </w:p>
    <w:p w14:paraId="5095CAE9" w14:textId="77777777" w:rsidR="00627AE9" w:rsidRDefault="00627AE9" w:rsidP="00216640">
      <w:pPr>
        <w:rPr>
          <w:b/>
          <w:bCs/>
        </w:rPr>
      </w:pPr>
    </w:p>
    <w:p w14:paraId="13114812" w14:textId="71226BFD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Priorización — técnicas prácticas y cómo elegir</w:t>
      </w:r>
    </w:p>
    <w:p w14:paraId="19068CAB" w14:textId="77777777" w:rsidR="00216640" w:rsidRPr="00216640" w:rsidRDefault="00216640" w:rsidP="002063EB">
      <w:pPr>
        <w:numPr>
          <w:ilvl w:val="0"/>
          <w:numId w:val="28"/>
        </w:numPr>
        <w:rPr>
          <w:lang w:val="en-US"/>
        </w:rPr>
      </w:pPr>
      <w:proofErr w:type="spellStart"/>
      <w:r w:rsidRPr="00216640">
        <w:rPr>
          <w:b/>
          <w:bCs/>
          <w:lang w:val="en-US"/>
        </w:rPr>
        <w:t>MoSCoW</w:t>
      </w:r>
      <w:proofErr w:type="spellEnd"/>
      <w:r w:rsidRPr="00216640">
        <w:rPr>
          <w:lang w:val="en-US"/>
        </w:rPr>
        <w:t xml:space="preserve"> (Must/Should/Could/Won’t) — simple y </w:t>
      </w:r>
      <w:proofErr w:type="spellStart"/>
      <w:r w:rsidRPr="00216640">
        <w:rPr>
          <w:lang w:val="en-US"/>
        </w:rPr>
        <w:t>pedagógico</w:t>
      </w:r>
      <w:proofErr w:type="spellEnd"/>
      <w:r w:rsidRPr="00216640">
        <w:rPr>
          <w:lang w:val="en-US"/>
        </w:rPr>
        <w:t>.</w:t>
      </w:r>
    </w:p>
    <w:p w14:paraId="2B4F4374" w14:textId="77777777" w:rsidR="00216640" w:rsidRPr="00216640" w:rsidRDefault="00216640" w:rsidP="002063EB">
      <w:pPr>
        <w:numPr>
          <w:ilvl w:val="0"/>
          <w:numId w:val="28"/>
        </w:numPr>
      </w:pPr>
      <w:r w:rsidRPr="00216640">
        <w:rPr>
          <w:b/>
          <w:bCs/>
        </w:rPr>
        <w:t>WSJF (</w:t>
      </w:r>
      <w:proofErr w:type="spellStart"/>
      <w:r w:rsidRPr="00216640">
        <w:rPr>
          <w:b/>
          <w:bCs/>
        </w:rPr>
        <w:t>Weighted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Shortest</w:t>
      </w:r>
      <w:proofErr w:type="spellEnd"/>
      <w:r w:rsidRPr="00216640">
        <w:rPr>
          <w:b/>
          <w:bCs/>
        </w:rPr>
        <w:t xml:space="preserve"> Job </w:t>
      </w:r>
      <w:proofErr w:type="spellStart"/>
      <w:r w:rsidRPr="00216640">
        <w:rPr>
          <w:b/>
          <w:bCs/>
        </w:rPr>
        <w:t>First</w:t>
      </w:r>
      <w:proofErr w:type="spellEnd"/>
      <w:r w:rsidRPr="00216640">
        <w:rPr>
          <w:b/>
          <w:bCs/>
        </w:rPr>
        <w:t>)</w:t>
      </w:r>
      <w:r w:rsidRPr="00216640">
        <w:t xml:space="preserve"> — usado en </w:t>
      </w:r>
      <w:proofErr w:type="spellStart"/>
      <w:r w:rsidRPr="00216640">
        <w:t>SAFe</w:t>
      </w:r>
      <w:proofErr w:type="spellEnd"/>
      <w:r w:rsidRPr="00216640">
        <w:t>; prioriza POR impacto económico/usuario dividido por tamaño/duración.</w:t>
      </w:r>
    </w:p>
    <w:p w14:paraId="1ADB8FFC" w14:textId="77777777" w:rsidR="00216640" w:rsidRPr="00216640" w:rsidRDefault="00216640" w:rsidP="002063EB">
      <w:pPr>
        <w:numPr>
          <w:ilvl w:val="0"/>
          <w:numId w:val="28"/>
        </w:numPr>
        <w:rPr>
          <w:lang w:val="en-US"/>
        </w:rPr>
      </w:pPr>
      <w:r w:rsidRPr="00216640">
        <w:rPr>
          <w:b/>
          <w:bCs/>
          <w:lang w:val="en-US"/>
        </w:rPr>
        <w:t>Value vs Cost / RICE / Kano / Opportunity Scoring</w:t>
      </w:r>
      <w:r w:rsidRPr="00216640">
        <w:rPr>
          <w:lang w:val="en-US"/>
        </w:rPr>
        <w:t xml:space="preserve"> — </w:t>
      </w:r>
      <w:proofErr w:type="spellStart"/>
      <w:r w:rsidRPr="00216640">
        <w:rPr>
          <w:lang w:val="en-US"/>
        </w:rPr>
        <w:t>según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grado</w:t>
      </w:r>
      <w:proofErr w:type="spellEnd"/>
      <w:r w:rsidRPr="00216640">
        <w:rPr>
          <w:lang w:val="en-US"/>
        </w:rPr>
        <w:t xml:space="preserve"> de </w:t>
      </w:r>
      <w:proofErr w:type="spellStart"/>
      <w:r w:rsidRPr="00216640">
        <w:rPr>
          <w:lang w:val="en-US"/>
        </w:rPr>
        <w:t>sofisticación</w:t>
      </w:r>
      <w:proofErr w:type="spellEnd"/>
      <w:r w:rsidRPr="00216640">
        <w:rPr>
          <w:lang w:val="en-US"/>
        </w:rPr>
        <w:t>.</w:t>
      </w:r>
    </w:p>
    <w:p w14:paraId="2529AAE4" w14:textId="77777777" w:rsidR="00627AE9" w:rsidRDefault="00627AE9" w:rsidP="00216640">
      <w:pPr>
        <w:rPr>
          <w:b/>
          <w:bCs/>
          <w:lang w:val="en-US"/>
        </w:rPr>
      </w:pPr>
    </w:p>
    <w:p w14:paraId="742F7E07" w14:textId="1D962C2E" w:rsidR="00216640" w:rsidRPr="00216640" w:rsidRDefault="00216640" w:rsidP="00216640">
      <w:pPr>
        <w:rPr>
          <w:lang w:val="en-US"/>
        </w:rPr>
      </w:pPr>
      <w:r w:rsidRPr="00216640">
        <w:rPr>
          <w:b/>
          <w:bCs/>
          <w:lang w:val="en-US"/>
        </w:rPr>
        <w:t>Plantilla WSJF (</w:t>
      </w:r>
      <w:proofErr w:type="spellStart"/>
      <w:r w:rsidRPr="00216640">
        <w:rPr>
          <w:b/>
          <w:bCs/>
          <w:lang w:val="en-US"/>
        </w:rPr>
        <w:t>simplificada</w:t>
      </w:r>
      <w:proofErr w:type="spellEnd"/>
      <w:r w:rsidRPr="00216640">
        <w:rPr>
          <w:b/>
          <w:bCs/>
          <w:lang w:val="en-US"/>
        </w:rPr>
        <w:t>):</w:t>
      </w:r>
    </w:p>
    <w:p w14:paraId="5D02B752" w14:textId="77777777" w:rsidR="00216640" w:rsidRPr="00216640" w:rsidRDefault="00216640" w:rsidP="002063EB">
      <w:pPr>
        <w:numPr>
          <w:ilvl w:val="0"/>
          <w:numId w:val="29"/>
        </w:numPr>
        <w:rPr>
          <w:lang w:val="en-US"/>
        </w:rPr>
      </w:pPr>
      <w:r w:rsidRPr="00216640">
        <w:rPr>
          <w:i/>
          <w:iCs/>
          <w:lang w:val="en-US"/>
        </w:rPr>
        <w:t xml:space="preserve">Valor de </w:t>
      </w:r>
      <w:proofErr w:type="spellStart"/>
      <w:r w:rsidRPr="00216640">
        <w:rPr>
          <w:i/>
          <w:iCs/>
          <w:lang w:val="en-US"/>
        </w:rPr>
        <w:t>negocio</w:t>
      </w:r>
      <w:proofErr w:type="spellEnd"/>
      <w:r w:rsidRPr="00216640">
        <w:rPr>
          <w:lang w:val="en-US"/>
        </w:rPr>
        <w:t xml:space="preserve"> (0–10)</w:t>
      </w:r>
    </w:p>
    <w:p w14:paraId="4C3FAA77" w14:textId="77777777" w:rsidR="00216640" w:rsidRPr="00216640" w:rsidRDefault="00216640" w:rsidP="002063EB">
      <w:pPr>
        <w:numPr>
          <w:ilvl w:val="0"/>
          <w:numId w:val="29"/>
        </w:numPr>
        <w:rPr>
          <w:lang w:val="en-US"/>
        </w:rPr>
      </w:pPr>
      <w:proofErr w:type="spellStart"/>
      <w:r w:rsidRPr="00216640">
        <w:rPr>
          <w:i/>
          <w:iCs/>
          <w:lang w:val="en-US"/>
        </w:rPr>
        <w:t>Urgencia</w:t>
      </w:r>
      <w:proofErr w:type="spellEnd"/>
      <w:r w:rsidRPr="00216640">
        <w:rPr>
          <w:i/>
          <w:iCs/>
          <w:lang w:val="en-US"/>
        </w:rPr>
        <w:t>/Time criticality</w:t>
      </w:r>
      <w:r w:rsidRPr="00216640">
        <w:rPr>
          <w:lang w:val="en-US"/>
        </w:rPr>
        <w:t xml:space="preserve"> (0–10)</w:t>
      </w:r>
    </w:p>
    <w:p w14:paraId="417B83BA" w14:textId="77777777" w:rsidR="00216640" w:rsidRPr="00216640" w:rsidRDefault="00216640" w:rsidP="002063EB">
      <w:pPr>
        <w:numPr>
          <w:ilvl w:val="0"/>
          <w:numId w:val="29"/>
        </w:numPr>
        <w:rPr>
          <w:lang w:val="en-US"/>
        </w:rPr>
      </w:pPr>
      <w:r w:rsidRPr="00216640">
        <w:rPr>
          <w:i/>
          <w:iCs/>
          <w:lang w:val="en-US"/>
        </w:rPr>
        <w:t>Riesgo/opportunity enablement</w:t>
      </w:r>
      <w:r w:rsidRPr="00216640">
        <w:rPr>
          <w:lang w:val="en-US"/>
        </w:rPr>
        <w:t xml:space="preserve"> (0–10)</w:t>
      </w:r>
    </w:p>
    <w:p w14:paraId="3A795102" w14:textId="77777777" w:rsidR="00216640" w:rsidRPr="00216640" w:rsidRDefault="00216640" w:rsidP="002063EB">
      <w:pPr>
        <w:numPr>
          <w:ilvl w:val="0"/>
          <w:numId w:val="29"/>
        </w:numPr>
        <w:rPr>
          <w:lang w:val="en-US"/>
        </w:rPr>
      </w:pPr>
      <w:r w:rsidRPr="00216640">
        <w:rPr>
          <w:b/>
          <w:bCs/>
          <w:lang w:val="en-US"/>
        </w:rPr>
        <w:t>Job Size</w:t>
      </w:r>
      <w:r w:rsidRPr="00216640">
        <w:rPr>
          <w:lang w:val="en-US"/>
        </w:rPr>
        <w:t xml:space="preserve"> (</w:t>
      </w:r>
      <w:proofErr w:type="spellStart"/>
      <w:r w:rsidRPr="00216640">
        <w:rPr>
          <w:lang w:val="en-US"/>
        </w:rPr>
        <w:t>esfuerzo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estimado</w:t>
      </w:r>
      <w:proofErr w:type="spellEnd"/>
      <w:r w:rsidRPr="00216640">
        <w:rPr>
          <w:lang w:val="en-US"/>
        </w:rPr>
        <w:t>)</w:t>
      </w:r>
    </w:p>
    <w:p w14:paraId="5B259CC8" w14:textId="77777777" w:rsidR="00216640" w:rsidRPr="00216640" w:rsidRDefault="00216640" w:rsidP="002063EB">
      <w:pPr>
        <w:numPr>
          <w:ilvl w:val="0"/>
          <w:numId w:val="29"/>
        </w:numPr>
      </w:pPr>
      <w:r w:rsidRPr="00216640">
        <w:rPr>
          <w:b/>
          <w:bCs/>
        </w:rPr>
        <w:t xml:space="preserve">WSJF = (Valor + Urgencia + Riesgo) / Job </w:t>
      </w:r>
      <w:proofErr w:type="spellStart"/>
      <w:r w:rsidRPr="00216640">
        <w:rPr>
          <w:b/>
          <w:bCs/>
        </w:rPr>
        <w:t>Size</w:t>
      </w:r>
      <w:proofErr w:type="spellEnd"/>
    </w:p>
    <w:p w14:paraId="4CFC8371" w14:textId="4A8DBFEC" w:rsidR="00216640" w:rsidRPr="00216640" w:rsidRDefault="00216640" w:rsidP="00216640">
      <w:pPr>
        <w:rPr>
          <w:lang w:val="en-US"/>
        </w:rPr>
      </w:pPr>
    </w:p>
    <w:p w14:paraId="0E4B5747" w14:textId="5AA1D10B" w:rsidR="00216640" w:rsidRPr="00216640" w:rsidRDefault="00627AE9" w:rsidP="00216640">
      <w:pPr>
        <w:rPr>
          <w:b/>
          <w:bCs/>
        </w:rPr>
      </w:pPr>
      <w:proofErr w:type="spellStart"/>
      <w:r>
        <w:rPr>
          <w:b/>
          <w:bCs/>
        </w:rPr>
        <w:t>P</w:t>
      </w:r>
      <w:r w:rsidR="00216640" w:rsidRPr="00216640">
        <w:rPr>
          <w:b/>
          <w:bCs/>
        </w:rPr>
        <w:t>roduct</w:t>
      </w:r>
      <w:proofErr w:type="spellEnd"/>
      <w:r w:rsidR="00216640" w:rsidRPr="00216640">
        <w:rPr>
          <w:b/>
          <w:bCs/>
        </w:rPr>
        <w:t xml:space="preserve"> Discovery — cómo probar hipótesis rápido y barato</w:t>
      </w:r>
    </w:p>
    <w:p w14:paraId="7B5FEE5F" w14:textId="77777777" w:rsidR="00216640" w:rsidRPr="00216640" w:rsidRDefault="00216640" w:rsidP="00216640">
      <w:pPr>
        <w:rPr>
          <w:lang w:val="en-US"/>
        </w:rPr>
      </w:pPr>
      <w:r w:rsidRPr="00216640">
        <w:rPr>
          <w:b/>
          <w:bCs/>
        </w:rPr>
        <w:t>Objetivo:</w:t>
      </w:r>
      <w:r w:rsidRPr="00216640">
        <w:t xml:space="preserve"> comprobar que el problema y la solución propuesta son reales (usable, </w:t>
      </w:r>
      <w:proofErr w:type="spellStart"/>
      <w:r w:rsidRPr="00216640">
        <w:t>useful</w:t>
      </w:r>
      <w:proofErr w:type="spellEnd"/>
      <w:r w:rsidRPr="00216640">
        <w:t xml:space="preserve">, </w:t>
      </w:r>
      <w:proofErr w:type="spellStart"/>
      <w:r w:rsidRPr="00216640">
        <w:t>feasible</w:t>
      </w:r>
      <w:proofErr w:type="spellEnd"/>
      <w:r w:rsidRPr="00216640">
        <w:t xml:space="preserve">). </w:t>
      </w:r>
      <w:proofErr w:type="spellStart"/>
      <w:r w:rsidRPr="00216640">
        <w:rPr>
          <w:lang w:val="en-US"/>
        </w:rPr>
        <w:t>Técnicas</w:t>
      </w:r>
      <w:proofErr w:type="spellEnd"/>
      <w:r w:rsidRPr="00216640">
        <w:rPr>
          <w:lang w:val="en-US"/>
        </w:rPr>
        <w:t>:</w:t>
      </w:r>
    </w:p>
    <w:p w14:paraId="2A489977" w14:textId="77777777" w:rsidR="00216640" w:rsidRPr="00216640" w:rsidRDefault="00216640" w:rsidP="002063EB">
      <w:pPr>
        <w:numPr>
          <w:ilvl w:val="0"/>
          <w:numId w:val="30"/>
        </w:numPr>
      </w:pPr>
      <w:r w:rsidRPr="00216640">
        <w:rPr>
          <w:b/>
          <w:bCs/>
        </w:rPr>
        <w:t>Entrevistas con usuarios</w:t>
      </w:r>
      <w:r w:rsidRPr="00216640">
        <w:t xml:space="preserve"> (5–10 entrevistas bien dirigidas)</w:t>
      </w:r>
    </w:p>
    <w:p w14:paraId="3E3433E3" w14:textId="77777777" w:rsidR="00216640" w:rsidRPr="00216640" w:rsidRDefault="00216640" w:rsidP="002063EB">
      <w:pPr>
        <w:numPr>
          <w:ilvl w:val="0"/>
          <w:numId w:val="30"/>
        </w:numPr>
      </w:pPr>
      <w:r w:rsidRPr="00216640">
        <w:rPr>
          <w:b/>
          <w:bCs/>
        </w:rPr>
        <w:t>Prototipos de baja fidelidad</w:t>
      </w:r>
      <w:r w:rsidRPr="00216640">
        <w:t xml:space="preserve"> (</w:t>
      </w:r>
      <w:proofErr w:type="spellStart"/>
      <w:r w:rsidRPr="00216640">
        <w:t>paper</w:t>
      </w:r>
      <w:proofErr w:type="spellEnd"/>
      <w:r w:rsidRPr="00216640">
        <w:t xml:space="preserve">, </w:t>
      </w:r>
      <w:proofErr w:type="spellStart"/>
      <w:r w:rsidRPr="00216640">
        <w:t>Figma</w:t>
      </w:r>
      <w:proofErr w:type="spellEnd"/>
      <w:r w:rsidRPr="00216640">
        <w:t xml:space="preserve"> rápido)</w:t>
      </w:r>
    </w:p>
    <w:p w14:paraId="73B75424" w14:textId="77777777" w:rsidR="00216640" w:rsidRPr="00216640" w:rsidRDefault="00216640" w:rsidP="002063EB">
      <w:pPr>
        <w:numPr>
          <w:ilvl w:val="0"/>
          <w:numId w:val="30"/>
        </w:numPr>
      </w:pPr>
      <w:proofErr w:type="spellStart"/>
      <w:r w:rsidRPr="00216640">
        <w:rPr>
          <w:b/>
          <w:bCs/>
        </w:rPr>
        <w:t>Tests</w:t>
      </w:r>
      <w:proofErr w:type="spellEnd"/>
      <w:r w:rsidRPr="00216640">
        <w:rPr>
          <w:b/>
          <w:bCs/>
        </w:rPr>
        <w:t xml:space="preserve"> de usabilidad rápidos</w:t>
      </w:r>
      <w:r w:rsidRPr="00216640">
        <w:t xml:space="preserve"> (hallazgos accionables en 1–2 días)</w:t>
      </w:r>
    </w:p>
    <w:p w14:paraId="5B23F09F" w14:textId="77777777" w:rsidR="00216640" w:rsidRPr="00216640" w:rsidRDefault="00216640" w:rsidP="002063EB">
      <w:pPr>
        <w:numPr>
          <w:ilvl w:val="0"/>
          <w:numId w:val="30"/>
        </w:numPr>
      </w:pPr>
      <w:r w:rsidRPr="00216640">
        <w:rPr>
          <w:b/>
          <w:bCs/>
        </w:rPr>
        <w:t>MVP (</w:t>
      </w:r>
      <w:proofErr w:type="spellStart"/>
      <w:r w:rsidRPr="00216640">
        <w:rPr>
          <w:b/>
          <w:bCs/>
        </w:rPr>
        <w:t>Minimum</w:t>
      </w:r>
      <w:proofErr w:type="spellEnd"/>
      <w:r w:rsidRPr="00216640">
        <w:rPr>
          <w:b/>
          <w:bCs/>
        </w:rPr>
        <w:t xml:space="preserve"> Viable </w:t>
      </w:r>
      <w:proofErr w:type="spellStart"/>
      <w:r w:rsidRPr="00216640">
        <w:rPr>
          <w:b/>
          <w:bCs/>
        </w:rPr>
        <w:t>Product</w:t>
      </w:r>
      <w:proofErr w:type="spellEnd"/>
      <w:r w:rsidRPr="00216640">
        <w:rPr>
          <w:b/>
          <w:bCs/>
        </w:rPr>
        <w:t>)</w:t>
      </w:r>
      <w:r w:rsidRPr="00216640">
        <w:t xml:space="preserve"> y experimentos A/B para medir impacto.</w:t>
      </w:r>
    </w:p>
    <w:p w14:paraId="0CD2F43C" w14:textId="77777777" w:rsidR="00216640" w:rsidRPr="00216640" w:rsidRDefault="00216640" w:rsidP="002063EB">
      <w:pPr>
        <w:numPr>
          <w:ilvl w:val="0"/>
          <w:numId w:val="30"/>
        </w:numPr>
      </w:pPr>
      <w:r w:rsidRPr="00216640">
        <w:rPr>
          <w:b/>
          <w:bCs/>
        </w:rPr>
        <w:t>Métricas de éxito (experimentos)</w:t>
      </w:r>
      <w:r w:rsidRPr="00216640">
        <w:t>: conversión, tiempo a completar tarea, tasa de error.</w:t>
      </w:r>
    </w:p>
    <w:p w14:paraId="26A21409" w14:textId="77777777" w:rsidR="00627AE9" w:rsidRDefault="00627AE9" w:rsidP="00216640"/>
    <w:p w14:paraId="13F04790" w14:textId="72251D9F" w:rsidR="00216640" w:rsidRDefault="00216640" w:rsidP="00216640">
      <w:r w:rsidRPr="00216640">
        <w:lastRenderedPageBreak/>
        <w:t xml:space="preserve">SVPG y </w:t>
      </w:r>
      <w:proofErr w:type="spellStart"/>
      <w:r w:rsidRPr="00216640">
        <w:t>Marty</w:t>
      </w:r>
      <w:proofErr w:type="spellEnd"/>
      <w:r w:rsidRPr="00216640">
        <w:t xml:space="preserve"> Cagan recomiendan empoderar equipos </w:t>
      </w:r>
      <w:proofErr w:type="spellStart"/>
      <w:r w:rsidRPr="00216640">
        <w:t>cross</w:t>
      </w:r>
      <w:proofErr w:type="spellEnd"/>
      <w:r w:rsidRPr="00216640">
        <w:t xml:space="preserve">-funcionales para </w:t>
      </w:r>
      <w:proofErr w:type="spellStart"/>
      <w:r w:rsidRPr="00216640">
        <w:t>discovery</w:t>
      </w:r>
      <w:proofErr w:type="spellEnd"/>
      <w:r w:rsidRPr="00216640">
        <w:t xml:space="preserve"> y </w:t>
      </w:r>
      <w:proofErr w:type="spellStart"/>
      <w:r w:rsidRPr="00216640">
        <w:t>delivery</w:t>
      </w:r>
      <w:proofErr w:type="spellEnd"/>
      <w:r w:rsidRPr="00216640">
        <w:t xml:space="preserve"> continuo.</w:t>
      </w:r>
    </w:p>
    <w:p w14:paraId="14E1DEF7" w14:textId="77777777" w:rsidR="00627AE9" w:rsidRPr="00216640" w:rsidRDefault="00627AE9" w:rsidP="00216640"/>
    <w:p w14:paraId="03F627C6" w14:textId="77777777" w:rsidR="00216640" w:rsidRDefault="00216640" w:rsidP="00216640">
      <w:r w:rsidRPr="00216640">
        <w:rPr>
          <w:b/>
          <w:bCs/>
        </w:rPr>
        <w:t>Ejemplo local:</w:t>
      </w:r>
      <w:r w:rsidRPr="00216640">
        <w:t xml:space="preserve"> antes de desarrollar un módulo integrado con el “Sistema de Información Académica” de una universidad nicaragüense, hacer un prototipo de pantalla y testear con 10 docentes y 20 estudiantes — medir % de tareas completadas sin error y tiempo medio. Si menos del 70% completan la tarea sin asistencia, rediseñar.</w:t>
      </w:r>
    </w:p>
    <w:p w14:paraId="2234572B" w14:textId="77777777" w:rsidR="00E84AF4" w:rsidRPr="00216640" w:rsidRDefault="00E84AF4" w:rsidP="00216640"/>
    <w:p w14:paraId="31A240DD" w14:textId="4BCFA43A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Calidad del producto — modelo y atributos</w:t>
      </w:r>
    </w:p>
    <w:p w14:paraId="20E20A33" w14:textId="77777777" w:rsidR="00E96A0A" w:rsidRDefault="00216640" w:rsidP="00216640">
      <w:r w:rsidRPr="00216640">
        <w:t xml:space="preserve">Usa </w:t>
      </w:r>
      <w:r w:rsidRPr="00216640">
        <w:rPr>
          <w:b/>
          <w:bCs/>
        </w:rPr>
        <w:t>ISO/IEC 25010</w:t>
      </w:r>
      <w:r w:rsidRPr="00216640">
        <w:t xml:space="preserve"> para definir características de calidad y </w:t>
      </w:r>
      <w:proofErr w:type="spellStart"/>
      <w:r w:rsidRPr="00216640">
        <w:t>subcaracterísticas</w:t>
      </w:r>
      <w:proofErr w:type="spellEnd"/>
      <w:r w:rsidRPr="00216640">
        <w:t xml:space="preserve"> que el producto debe cumplir: </w:t>
      </w:r>
      <w:proofErr w:type="spellStart"/>
      <w:r w:rsidRPr="00216640">
        <w:rPr>
          <w:b/>
          <w:bCs/>
        </w:rPr>
        <w:t>Functional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suitability</w:t>
      </w:r>
      <w:proofErr w:type="spellEnd"/>
      <w:r w:rsidRPr="00216640">
        <w:rPr>
          <w:b/>
          <w:bCs/>
        </w:rPr>
        <w:t xml:space="preserve">, </w:t>
      </w:r>
      <w:proofErr w:type="spellStart"/>
      <w:r w:rsidRPr="00216640">
        <w:rPr>
          <w:b/>
          <w:bCs/>
        </w:rPr>
        <w:t>Reliability</w:t>
      </w:r>
      <w:proofErr w:type="spellEnd"/>
      <w:r w:rsidRPr="00216640">
        <w:rPr>
          <w:b/>
          <w:bCs/>
        </w:rPr>
        <w:t xml:space="preserve">, Performance </w:t>
      </w:r>
      <w:proofErr w:type="spellStart"/>
      <w:r w:rsidRPr="00216640">
        <w:rPr>
          <w:b/>
          <w:bCs/>
        </w:rPr>
        <w:t>efficiency</w:t>
      </w:r>
      <w:proofErr w:type="spellEnd"/>
      <w:r w:rsidRPr="00216640">
        <w:rPr>
          <w:b/>
          <w:bCs/>
        </w:rPr>
        <w:t xml:space="preserve">, </w:t>
      </w:r>
      <w:proofErr w:type="spellStart"/>
      <w:r w:rsidRPr="00216640">
        <w:rPr>
          <w:b/>
          <w:bCs/>
        </w:rPr>
        <w:t>Usability</w:t>
      </w:r>
      <w:proofErr w:type="spellEnd"/>
      <w:r w:rsidRPr="00216640">
        <w:rPr>
          <w:b/>
          <w:bCs/>
        </w:rPr>
        <w:t xml:space="preserve">, Security, </w:t>
      </w:r>
      <w:proofErr w:type="spellStart"/>
      <w:r w:rsidRPr="00216640">
        <w:rPr>
          <w:b/>
          <w:bCs/>
        </w:rPr>
        <w:t>Compatibility</w:t>
      </w:r>
      <w:proofErr w:type="spellEnd"/>
      <w:r w:rsidRPr="00216640">
        <w:rPr>
          <w:b/>
          <w:bCs/>
        </w:rPr>
        <w:t xml:space="preserve">, </w:t>
      </w:r>
      <w:proofErr w:type="spellStart"/>
      <w:r w:rsidRPr="00216640">
        <w:rPr>
          <w:b/>
          <w:bCs/>
        </w:rPr>
        <w:t>Maintainability</w:t>
      </w:r>
      <w:proofErr w:type="spellEnd"/>
      <w:r w:rsidRPr="00216640">
        <w:rPr>
          <w:b/>
          <w:bCs/>
        </w:rPr>
        <w:t xml:space="preserve">, </w:t>
      </w:r>
      <w:proofErr w:type="spellStart"/>
      <w:r w:rsidRPr="00216640">
        <w:rPr>
          <w:b/>
          <w:bCs/>
        </w:rPr>
        <w:t>Portability</w:t>
      </w:r>
      <w:proofErr w:type="spellEnd"/>
      <w:r w:rsidRPr="00216640">
        <w:t>. Diseña requisitos no funcionales (</w:t>
      </w:r>
      <w:proofErr w:type="spellStart"/>
      <w:r w:rsidRPr="00216640">
        <w:t>NFRs</w:t>
      </w:r>
      <w:proofErr w:type="spellEnd"/>
      <w:r w:rsidRPr="00216640">
        <w:t xml:space="preserve">) con métricas concretas: p. ej., </w:t>
      </w:r>
      <w:r w:rsidRPr="00216640">
        <w:rPr>
          <w:i/>
          <w:iCs/>
        </w:rPr>
        <w:t>tiempo máximo de respuesta &lt; 2 s en 95% de peticiones</w:t>
      </w:r>
      <w:r w:rsidRPr="00216640">
        <w:t xml:space="preserve">, </w:t>
      </w:r>
      <w:r w:rsidRPr="00216640">
        <w:rPr>
          <w:i/>
          <w:iCs/>
        </w:rPr>
        <w:t>tiempo de recuperación &lt; 30 min</w:t>
      </w:r>
      <w:r w:rsidRPr="00216640">
        <w:t>.</w:t>
      </w:r>
    </w:p>
    <w:p w14:paraId="389F2252" w14:textId="15455BDE" w:rsidR="00216640" w:rsidRPr="00216640" w:rsidRDefault="00E96A0A" w:rsidP="00216640">
      <w:r w:rsidRPr="00E96A0A">
        <w:t xml:space="preserve"> </w:t>
      </w:r>
    </w:p>
    <w:p w14:paraId="4BF47AEE" w14:textId="77777777" w:rsidR="00216640" w:rsidRPr="00216640" w:rsidRDefault="00216640" w:rsidP="00216640">
      <w:proofErr w:type="spellStart"/>
      <w:r w:rsidRPr="00216640">
        <w:rPr>
          <w:b/>
          <w:bCs/>
        </w:rPr>
        <w:t>Checklist</w:t>
      </w:r>
      <w:proofErr w:type="spellEnd"/>
      <w:r w:rsidRPr="00216640">
        <w:rPr>
          <w:b/>
          <w:bCs/>
        </w:rPr>
        <w:t xml:space="preserve"> mínima al especificar </w:t>
      </w:r>
      <w:proofErr w:type="spellStart"/>
      <w:r w:rsidRPr="00216640">
        <w:rPr>
          <w:b/>
          <w:bCs/>
        </w:rPr>
        <w:t>NFRs</w:t>
      </w:r>
      <w:proofErr w:type="spellEnd"/>
      <w:r w:rsidRPr="00216640">
        <w:rPr>
          <w:b/>
          <w:bCs/>
        </w:rPr>
        <w:t>:</w:t>
      </w:r>
    </w:p>
    <w:p w14:paraId="7D1CDFD0" w14:textId="77777777" w:rsidR="00216640" w:rsidRPr="00216640" w:rsidRDefault="00216640" w:rsidP="002063EB">
      <w:pPr>
        <w:numPr>
          <w:ilvl w:val="0"/>
          <w:numId w:val="31"/>
        </w:numPr>
      </w:pPr>
      <w:r w:rsidRPr="00216640">
        <w:t>Métrica claramente definida (qué, cómo medir).</w:t>
      </w:r>
    </w:p>
    <w:p w14:paraId="57C32938" w14:textId="77777777" w:rsidR="00216640" w:rsidRPr="00216640" w:rsidRDefault="00216640" w:rsidP="002063EB">
      <w:pPr>
        <w:numPr>
          <w:ilvl w:val="0"/>
          <w:numId w:val="31"/>
        </w:numPr>
        <w:rPr>
          <w:lang w:val="en-US"/>
        </w:rPr>
      </w:pPr>
      <w:r w:rsidRPr="00216640">
        <w:rPr>
          <w:lang w:val="en-US"/>
        </w:rPr>
        <w:t xml:space="preserve">Umbral </w:t>
      </w:r>
      <w:proofErr w:type="spellStart"/>
      <w:r w:rsidRPr="00216640">
        <w:rPr>
          <w:lang w:val="en-US"/>
        </w:rPr>
        <w:t>objetivo</w:t>
      </w:r>
      <w:proofErr w:type="spellEnd"/>
      <w:r w:rsidRPr="00216640">
        <w:rPr>
          <w:lang w:val="en-US"/>
        </w:rPr>
        <w:t xml:space="preserve"> (SLA/SLO).</w:t>
      </w:r>
    </w:p>
    <w:p w14:paraId="75113084" w14:textId="77777777" w:rsidR="00216640" w:rsidRPr="00216640" w:rsidRDefault="00216640" w:rsidP="002063EB">
      <w:pPr>
        <w:numPr>
          <w:ilvl w:val="0"/>
          <w:numId w:val="31"/>
        </w:numPr>
      </w:pPr>
      <w:r w:rsidRPr="00216640">
        <w:t>Métodos de verificación (</w:t>
      </w:r>
      <w:proofErr w:type="spellStart"/>
      <w:r w:rsidRPr="00216640">
        <w:t>tests</w:t>
      </w:r>
      <w:proofErr w:type="spellEnd"/>
      <w:r w:rsidRPr="00216640">
        <w:t xml:space="preserve"> automatizados, pruebas de carga, revisión de arquitectura).</w:t>
      </w:r>
    </w:p>
    <w:p w14:paraId="20B5BA85" w14:textId="77777777" w:rsidR="00E96A0A" w:rsidRDefault="00E96A0A" w:rsidP="00216640">
      <w:pPr>
        <w:rPr>
          <w:b/>
          <w:bCs/>
        </w:rPr>
      </w:pPr>
    </w:p>
    <w:p w14:paraId="2F7F3CBA" w14:textId="1AAE02FF" w:rsidR="00216640" w:rsidRPr="00216640" w:rsidRDefault="00216640" w:rsidP="00216640">
      <w:r w:rsidRPr="00216640">
        <w:rPr>
          <w:b/>
          <w:bCs/>
        </w:rPr>
        <w:t>Ejemplo técnico (rendimiento):</w:t>
      </w:r>
      <w:r w:rsidRPr="00216640">
        <w:t xml:space="preserve"> meta: 95th </w:t>
      </w:r>
      <w:proofErr w:type="spellStart"/>
      <w:r w:rsidRPr="00216640">
        <w:t>percentile</w:t>
      </w:r>
      <w:proofErr w:type="spellEnd"/>
      <w:r w:rsidRPr="00216640">
        <w:t xml:space="preserve"> response time &lt; 1.5s bajo 500 usuarios concurrentes; plan: pruebas </w:t>
      </w:r>
      <w:proofErr w:type="spellStart"/>
      <w:r w:rsidRPr="00216640">
        <w:t>JMeter</w:t>
      </w:r>
      <w:proofErr w:type="spellEnd"/>
      <w:r w:rsidRPr="00216640">
        <w:t>/</w:t>
      </w:r>
      <w:proofErr w:type="spellStart"/>
      <w:r w:rsidRPr="00216640">
        <w:t>Gatling</w:t>
      </w:r>
      <w:proofErr w:type="spellEnd"/>
      <w:r w:rsidRPr="00216640">
        <w:t xml:space="preserve"> en pipeline CD.</w:t>
      </w:r>
    </w:p>
    <w:p w14:paraId="3F498051" w14:textId="76C13789" w:rsidR="00216640" w:rsidRPr="00216640" w:rsidRDefault="00216640" w:rsidP="00216640">
      <w:pPr>
        <w:rPr>
          <w:lang w:val="en-US"/>
        </w:rPr>
      </w:pPr>
    </w:p>
    <w:p w14:paraId="01CC679D" w14:textId="71A280C7" w:rsidR="00216640" w:rsidRPr="00216640" w:rsidRDefault="00216640" w:rsidP="00216640">
      <w:pPr>
        <w:rPr>
          <w:b/>
          <w:bCs/>
        </w:rPr>
      </w:pPr>
      <w:proofErr w:type="spellStart"/>
      <w:r w:rsidRPr="00216640">
        <w:rPr>
          <w:b/>
          <w:bCs/>
        </w:rPr>
        <w:t>Testing</w:t>
      </w:r>
      <w:proofErr w:type="spellEnd"/>
      <w:r w:rsidRPr="00216640">
        <w:rPr>
          <w:b/>
          <w:bCs/>
        </w:rPr>
        <w:t xml:space="preserve"> y aseguramiento de calidad (QA)</w:t>
      </w:r>
    </w:p>
    <w:p w14:paraId="19AFB0C1" w14:textId="77777777" w:rsidR="00216640" w:rsidRPr="00216640" w:rsidRDefault="00216640" w:rsidP="00216640">
      <w:r w:rsidRPr="00216640">
        <w:t>QA debe integrarse en todo el ciclo (shift-</w:t>
      </w:r>
      <w:proofErr w:type="spellStart"/>
      <w:r w:rsidRPr="00216640">
        <w:t>left</w:t>
      </w:r>
      <w:proofErr w:type="spellEnd"/>
      <w:r w:rsidRPr="00216640">
        <w:t>):</w:t>
      </w:r>
    </w:p>
    <w:p w14:paraId="041C90DE" w14:textId="77777777" w:rsidR="00216640" w:rsidRPr="00216640" w:rsidRDefault="00216640" w:rsidP="002063EB">
      <w:pPr>
        <w:numPr>
          <w:ilvl w:val="0"/>
          <w:numId w:val="32"/>
        </w:numPr>
        <w:rPr>
          <w:lang w:val="en-US"/>
        </w:rPr>
      </w:pPr>
      <w:r w:rsidRPr="00216640">
        <w:rPr>
          <w:b/>
          <w:bCs/>
          <w:lang w:val="en-US"/>
        </w:rPr>
        <w:lastRenderedPageBreak/>
        <w:t>Unit tests</w:t>
      </w:r>
      <w:r w:rsidRPr="00216640">
        <w:rPr>
          <w:lang w:val="en-US"/>
        </w:rPr>
        <w:t xml:space="preserve"> (</w:t>
      </w:r>
      <w:proofErr w:type="spellStart"/>
      <w:r w:rsidRPr="00216640">
        <w:rPr>
          <w:lang w:val="en-US"/>
        </w:rPr>
        <w:t>por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componente</w:t>
      </w:r>
      <w:proofErr w:type="spellEnd"/>
      <w:r w:rsidRPr="00216640">
        <w:rPr>
          <w:lang w:val="en-US"/>
        </w:rPr>
        <w:t>).</w:t>
      </w:r>
    </w:p>
    <w:p w14:paraId="56EE5A55" w14:textId="77777777" w:rsidR="00216640" w:rsidRPr="00216640" w:rsidRDefault="00216640" w:rsidP="002063EB">
      <w:pPr>
        <w:numPr>
          <w:ilvl w:val="0"/>
          <w:numId w:val="32"/>
        </w:numPr>
        <w:rPr>
          <w:lang w:val="en-US"/>
        </w:rPr>
      </w:pPr>
      <w:r w:rsidRPr="00216640">
        <w:rPr>
          <w:b/>
          <w:bCs/>
          <w:lang w:val="en-US"/>
        </w:rPr>
        <w:t>Integration tests</w:t>
      </w:r>
      <w:r w:rsidRPr="00216640">
        <w:rPr>
          <w:lang w:val="en-US"/>
        </w:rPr>
        <w:t xml:space="preserve"> (APIs, bases de </w:t>
      </w:r>
      <w:proofErr w:type="spellStart"/>
      <w:r w:rsidRPr="00216640">
        <w:rPr>
          <w:lang w:val="en-US"/>
        </w:rPr>
        <w:t>datos</w:t>
      </w:r>
      <w:proofErr w:type="spellEnd"/>
      <w:r w:rsidRPr="00216640">
        <w:rPr>
          <w:lang w:val="en-US"/>
        </w:rPr>
        <w:t>).</w:t>
      </w:r>
    </w:p>
    <w:p w14:paraId="110C45E0" w14:textId="77777777" w:rsidR="00216640" w:rsidRPr="00216640" w:rsidRDefault="00216640" w:rsidP="002063EB">
      <w:pPr>
        <w:numPr>
          <w:ilvl w:val="0"/>
          <w:numId w:val="32"/>
        </w:numPr>
        <w:rPr>
          <w:lang w:val="en-US"/>
        </w:rPr>
      </w:pPr>
      <w:r w:rsidRPr="00216640">
        <w:rPr>
          <w:b/>
          <w:bCs/>
          <w:lang w:val="en-US"/>
        </w:rPr>
        <w:t>E2E tests</w:t>
      </w:r>
      <w:r w:rsidRPr="00216640">
        <w:rPr>
          <w:lang w:val="en-US"/>
        </w:rPr>
        <w:t xml:space="preserve"> (Cypress/Selenium).</w:t>
      </w:r>
    </w:p>
    <w:p w14:paraId="1EE1516F" w14:textId="77777777" w:rsidR="00216640" w:rsidRPr="00216640" w:rsidRDefault="00216640" w:rsidP="002063EB">
      <w:pPr>
        <w:numPr>
          <w:ilvl w:val="0"/>
          <w:numId w:val="32"/>
        </w:numPr>
      </w:pPr>
      <w:proofErr w:type="spellStart"/>
      <w:r w:rsidRPr="00216640">
        <w:rPr>
          <w:b/>
          <w:bCs/>
        </w:rPr>
        <w:t>Tests</w:t>
      </w:r>
      <w:proofErr w:type="spellEnd"/>
      <w:r w:rsidRPr="00216640">
        <w:rPr>
          <w:b/>
          <w:bCs/>
        </w:rPr>
        <w:t xml:space="preserve"> de contrato</w:t>
      </w:r>
      <w:r w:rsidRPr="00216640">
        <w:t xml:space="preserve"> si hay microservicios.</w:t>
      </w:r>
    </w:p>
    <w:p w14:paraId="44FDC57F" w14:textId="77777777" w:rsidR="00216640" w:rsidRPr="00216640" w:rsidRDefault="00216640" w:rsidP="002063EB">
      <w:pPr>
        <w:numPr>
          <w:ilvl w:val="0"/>
          <w:numId w:val="32"/>
        </w:numPr>
      </w:pPr>
      <w:r w:rsidRPr="00216640">
        <w:rPr>
          <w:b/>
          <w:bCs/>
        </w:rPr>
        <w:t>Pruebas de performance</w:t>
      </w:r>
      <w:r w:rsidRPr="00216640">
        <w:t xml:space="preserve"> y </w:t>
      </w:r>
      <w:r w:rsidRPr="00216640">
        <w:rPr>
          <w:b/>
          <w:bCs/>
        </w:rPr>
        <w:t>seguridad</w:t>
      </w:r>
      <w:r w:rsidRPr="00216640">
        <w:t xml:space="preserve"> (OWASP Top 10).</w:t>
      </w:r>
    </w:p>
    <w:p w14:paraId="568E7F7D" w14:textId="77777777" w:rsidR="00216640" w:rsidRPr="00216640" w:rsidRDefault="00216640" w:rsidP="002063EB">
      <w:pPr>
        <w:numPr>
          <w:ilvl w:val="0"/>
          <w:numId w:val="32"/>
        </w:numPr>
      </w:pPr>
      <w:r w:rsidRPr="00216640">
        <w:rPr>
          <w:b/>
          <w:bCs/>
        </w:rPr>
        <w:t>Prácticas</w:t>
      </w:r>
      <w:r w:rsidRPr="00216640">
        <w:t xml:space="preserve">: TDD/BDD cuando aplique; </w:t>
      </w:r>
      <w:proofErr w:type="spellStart"/>
      <w:r w:rsidRPr="00216640">
        <w:t>code</w:t>
      </w:r>
      <w:proofErr w:type="spellEnd"/>
      <w:r w:rsidRPr="00216640">
        <w:t xml:space="preserve"> </w:t>
      </w:r>
      <w:proofErr w:type="spellStart"/>
      <w:r w:rsidRPr="00216640">
        <w:t>review</w:t>
      </w:r>
      <w:proofErr w:type="spellEnd"/>
      <w:r w:rsidRPr="00216640">
        <w:t xml:space="preserve"> como control de calidad humano.</w:t>
      </w:r>
    </w:p>
    <w:p w14:paraId="017B774E" w14:textId="77777777" w:rsidR="00E96A0A" w:rsidRDefault="00E96A0A" w:rsidP="00216640">
      <w:pPr>
        <w:rPr>
          <w:b/>
          <w:bCs/>
        </w:rPr>
      </w:pPr>
    </w:p>
    <w:p w14:paraId="33BDBCE5" w14:textId="023334C1" w:rsidR="00216640" w:rsidRPr="00216640" w:rsidRDefault="00216640" w:rsidP="00216640">
      <w:r w:rsidRPr="00216640">
        <w:rPr>
          <w:b/>
          <w:bCs/>
        </w:rPr>
        <w:t>Automatización:</w:t>
      </w:r>
      <w:r w:rsidRPr="00216640">
        <w:t xml:space="preserve"> pipeline CI ejecuta </w:t>
      </w:r>
      <w:proofErr w:type="spellStart"/>
      <w:r w:rsidRPr="00216640">
        <w:t>tests</w:t>
      </w:r>
      <w:proofErr w:type="spellEnd"/>
      <w:r w:rsidRPr="00216640">
        <w:t xml:space="preserve"> unitarios + </w:t>
      </w:r>
      <w:proofErr w:type="spellStart"/>
      <w:r w:rsidRPr="00216640">
        <w:t>linters</w:t>
      </w:r>
      <w:proofErr w:type="spellEnd"/>
      <w:r w:rsidRPr="00216640">
        <w:t xml:space="preserve">; pipeline CD ejecuta pruebas de integración en entornos </w:t>
      </w:r>
      <w:proofErr w:type="spellStart"/>
      <w:r w:rsidRPr="00216640">
        <w:t>staging</w:t>
      </w:r>
      <w:proofErr w:type="spellEnd"/>
      <w:r w:rsidRPr="00216640">
        <w:t xml:space="preserve"> y despliegue controlado a producción.</w:t>
      </w:r>
    </w:p>
    <w:p w14:paraId="110478E8" w14:textId="2B829A5D" w:rsidR="00216640" w:rsidRPr="00216640" w:rsidRDefault="00216640" w:rsidP="00216640">
      <w:pPr>
        <w:rPr>
          <w:lang w:val="en-US"/>
        </w:rPr>
      </w:pPr>
      <w:r w:rsidRPr="00216640">
        <w:rPr>
          <w:b/>
          <w:bCs/>
        </w:rPr>
        <w:t>Referencia práctica:</w:t>
      </w:r>
      <w:r w:rsidRPr="00216640">
        <w:t xml:space="preserve"> DORA y </w:t>
      </w:r>
      <w:proofErr w:type="spellStart"/>
      <w:r w:rsidRPr="00216640">
        <w:t>Four</w:t>
      </w:r>
      <w:proofErr w:type="spellEnd"/>
      <w:r w:rsidRPr="00216640">
        <w:t xml:space="preserve"> </w:t>
      </w:r>
      <w:proofErr w:type="spellStart"/>
      <w:r w:rsidRPr="00216640">
        <w:t>Keys</w:t>
      </w:r>
      <w:proofErr w:type="spellEnd"/>
      <w:r w:rsidRPr="00216640">
        <w:t xml:space="preserve"> recomiendan métricas que conectan calidad con frecuencia de despliegue y estabilidad.</w:t>
      </w:r>
    </w:p>
    <w:p w14:paraId="739F1C58" w14:textId="4C68A332" w:rsidR="00216640" w:rsidRPr="00216640" w:rsidRDefault="00216640" w:rsidP="00216640">
      <w:pPr>
        <w:rPr>
          <w:lang w:val="en-US"/>
        </w:rPr>
      </w:pPr>
    </w:p>
    <w:p w14:paraId="3A0F416C" w14:textId="6549A4F5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 xml:space="preserve">Entregas, </w:t>
      </w:r>
      <w:proofErr w:type="spellStart"/>
      <w:r w:rsidRPr="00216640">
        <w:rPr>
          <w:b/>
          <w:bCs/>
        </w:rPr>
        <w:t>releases</w:t>
      </w:r>
      <w:proofErr w:type="spellEnd"/>
      <w:r w:rsidRPr="00216640">
        <w:rPr>
          <w:b/>
          <w:bCs/>
        </w:rPr>
        <w:t xml:space="preserve"> y estrategia de versiones</w:t>
      </w:r>
    </w:p>
    <w:p w14:paraId="4A77BCAC" w14:textId="77777777" w:rsidR="00E96A0A" w:rsidRDefault="00E96A0A" w:rsidP="00216640">
      <w:pPr>
        <w:rPr>
          <w:b/>
          <w:bCs/>
          <w:lang w:val="en-US"/>
        </w:rPr>
      </w:pPr>
    </w:p>
    <w:p w14:paraId="764DA3F9" w14:textId="7832A884" w:rsidR="00216640" w:rsidRPr="00216640" w:rsidRDefault="00216640" w:rsidP="00216640">
      <w:pPr>
        <w:rPr>
          <w:b/>
          <w:bCs/>
          <w:lang w:val="en-US"/>
        </w:rPr>
      </w:pPr>
      <w:proofErr w:type="spellStart"/>
      <w:r w:rsidRPr="00216640">
        <w:rPr>
          <w:b/>
          <w:bCs/>
          <w:lang w:val="en-US"/>
        </w:rPr>
        <w:t>Estrategias</w:t>
      </w:r>
      <w:proofErr w:type="spellEnd"/>
      <w:r w:rsidRPr="00216640">
        <w:rPr>
          <w:b/>
          <w:bCs/>
          <w:lang w:val="en-US"/>
        </w:rPr>
        <w:t xml:space="preserve"> de release </w:t>
      </w:r>
      <w:proofErr w:type="spellStart"/>
      <w:r w:rsidRPr="00216640">
        <w:rPr>
          <w:b/>
          <w:bCs/>
          <w:lang w:val="en-US"/>
        </w:rPr>
        <w:t>comunes</w:t>
      </w:r>
      <w:proofErr w:type="spellEnd"/>
    </w:p>
    <w:p w14:paraId="1B987C33" w14:textId="77777777" w:rsidR="00216640" w:rsidRPr="00216640" w:rsidRDefault="00216640" w:rsidP="002063EB">
      <w:pPr>
        <w:numPr>
          <w:ilvl w:val="0"/>
          <w:numId w:val="33"/>
        </w:numPr>
      </w:pPr>
      <w:proofErr w:type="spellStart"/>
      <w:r w:rsidRPr="00216640">
        <w:rPr>
          <w:b/>
          <w:bCs/>
        </w:rPr>
        <w:t>Release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cadenciado</w:t>
      </w:r>
      <w:proofErr w:type="spellEnd"/>
      <w:r w:rsidRPr="00216640">
        <w:rPr>
          <w:b/>
          <w:bCs/>
        </w:rPr>
        <w:t xml:space="preserve"> (</w:t>
      </w:r>
      <w:proofErr w:type="spellStart"/>
      <w:r w:rsidRPr="00216640">
        <w:rPr>
          <w:b/>
          <w:bCs/>
        </w:rPr>
        <w:t>timeboxed</w:t>
      </w:r>
      <w:proofErr w:type="spellEnd"/>
      <w:r w:rsidRPr="00216640">
        <w:rPr>
          <w:b/>
          <w:bCs/>
        </w:rPr>
        <w:t>)</w:t>
      </w:r>
      <w:r w:rsidRPr="00216640">
        <w:t xml:space="preserve">: entregas cada X semanas — predecible para </w:t>
      </w:r>
      <w:proofErr w:type="spellStart"/>
      <w:r w:rsidRPr="00216640">
        <w:t>stakeholders</w:t>
      </w:r>
      <w:proofErr w:type="spellEnd"/>
      <w:r w:rsidRPr="00216640">
        <w:t>.</w:t>
      </w:r>
    </w:p>
    <w:p w14:paraId="43E16401" w14:textId="77777777" w:rsidR="00216640" w:rsidRPr="00216640" w:rsidRDefault="00216640" w:rsidP="002063EB">
      <w:pPr>
        <w:numPr>
          <w:ilvl w:val="0"/>
          <w:numId w:val="33"/>
        </w:numPr>
      </w:pPr>
      <w:proofErr w:type="spellStart"/>
      <w:r w:rsidRPr="00216640">
        <w:rPr>
          <w:b/>
          <w:bCs/>
        </w:rPr>
        <w:t>Feature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flags</w:t>
      </w:r>
      <w:proofErr w:type="spellEnd"/>
      <w:r w:rsidRPr="00216640">
        <w:rPr>
          <w:b/>
          <w:bCs/>
        </w:rPr>
        <w:t xml:space="preserve"> / </w:t>
      </w:r>
      <w:proofErr w:type="spellStart"/>
      <w:r w:rsidRPr="00216640">
        <w:rPr>
          <w:b/>
          <w:bCs/>
        </w:rPr>
        <w:t>toggles</w:t>
      </w:r>
      <w:proofErr w:type="spellEnd"/>
      <w:r w:rsidRPr="00216640">
        <w:t>: desplegar código en producción desactivado; activar cuando listo.</w:t>
      </w:r>
    </w:p>
    <w:p w14:paraId="38C64C09" w14:textId="77777777" w:rsidR="00216640" w:rsidRPr="00216640" w:rsidRDefault="00216640" w:rsidP="002063EB">
      <w:pPr>
        <w:numPr>
          <w:ilvl w:val="0"/>
          <w:numId w:val="33"/>
        </w:numPr>
      </w:pPr>
      <w:proofErr w:type="spellStart"/>
      <w:r w:rsidRPr="00216640">
        <w:rPr>
          <w:b/>
          <w:bCs/>
        </w:rPr>
        <w:t>Canary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releases</w:t>
      </w:r>
      <w:proofErr w:type="spellEnd"/>
      <w:r w:rsidRPr="00216640">
        <w:rPr>
          <w:b/>
          <w:bCs/>
        </w:rPr>
        <w:t xml:space="preserve"> / blue-</w:t>
      </w:r>
      <w:proofErr w:type="spellStart"/>
      <w:r w:rsidRPr="00216640">
        <w:rPr>
          <w:b/>
          <w:bCs/>
        </w:rPr>
        <w:t>green</w:t>
      </w:r>
      <w:proofErr w:type="spellEnd"/>
      <w:r w:rsidRPr="00216640">
        <w:t>: minimizar riesgo en despliegues.</w:t>
      </w:r>
    </w:p>
    <w:p w14:paraId="2A5FCEA9" w14:textId="77777777" w:rsidR="00216640" w:rsidRPr="00216640" w:rsidRDefault="00216640" w:rsidP="002063EB">
      <w:pPr>
        <w:numPr>
          <w:ilvl w:val="0"/>
          <w:numId w:val="33"/>
        </w:numPr>
      </w:pPr>
      <w:proofErr w:type="spellStart"/>
      <w:r w:rsidRPr="00216640">
        <w:rPr>
          <w:b/>
          <w:bCs/>
        </w:rPr>
        <w:t>Dark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launches</w:t>
      </w:r>
      <w:proofErr w:type="spellEnd"/>
      <w:r w:rsidRPr="00216640">
        <w:rPr>
          <w:b/>
          <w:bCs/>
        </w:rPr>
        <w:t xml:space="preserve"> / A/B </w:t>
      </w:r>
      <w:proofErr w:type="spellStart"/>
      <w:r w:rsidRPr="00216640">
        <w:rPr>
          <w:b/>
          <w:bCs/>
        </w:rPr>
        <w:t>testing</w:t>
      </w:r>
      <w:proofErr w:type="spellEnd"/>
      <w:r w:rsidRPr="00216640">
        <w:t>: probar cambios con subgrupos.</w:t>
      </w:r>
    </w:p>
    <w:p w14:paraId="58EBD894" w14:textId="77777777" w:rsidR="00E96A0A" w:rsidRDefault="00E96A0A" w:rsidP="00216640">
      <w:pPr>
        <w:rPr>
          <w:b/>
          <w:bCs/>
        </w:rPr>
      </w:pPr>
    </w:p>
    <w:p w14:paraId="3887F79F" w14:textId="6E8E01E6" w:rsidR="00216640" w:rsidRPr="00216640" w:rsidRDefault="00216640" w:rsidP="00216640">
      <w:r w:rsidRPr="00216640">
        <w:rPr>
          <w:b/>
          <w:bCs/>
        </w:rPr>
        <w:t>Recomendación para universidades y entornos con usuarios críticos:</w:t>
      </w:r>
      <w:r w:rsidRPr="00216640">
        <w:t xml:space="preserve"> usar </w:t>
      </w:r>
      <w:proofErr w:type="spellStart"/>
      <w:r w:rsidRPr="00216640">
        <w:rPr>
          <w:i/>
          <w:iCs/>
        </w:rPr>
        <w:t>staging</w:t>
      </w:r>
      <w:proofErr w:type="spellEnd"/>
      <w:r w:rsidRPr="00216640">
        <w:rPr>
          <w:i/>
          <w:iCs/>
        </w:rPr>
        <w:t xml:space="preserve"> → </w:t>
      </w:r>
      <w:proofErr w:type="spellStart"/>
      <w:r w:rsidRPr="00216640">
        <w:rPr>
          <w:i/>
          <w:iCs/>
        </w:rPr>
        <w:t>canary</w:t>
      </w:r>
      <w:proofErr w:type="spellEnd"/>
      <w:r w:rsidRPr="00216640">
        <w:rPr>
          <w:i/>
          <w:iCs/>
        </w:rPr>
        <w:t xml:space="preserve"> → producción</w:t>
      </w:r>
      <w:r w:rsidRPr="00216640">
        <w:t xml:space="preserve"> y </w:t>
      </w:r>
      <w:proofErr w:type="spellStart"/>
      <w:r w:rsidRPr="00216640">
        <w:t>feature</w:t>
      </w:r>
      <w:proofErr w:type="spellEnd"/>
      <w:r w:rsidRPr="00216640">
        <w:t xml:space="preserve"> </w:t>
      </w:r>
      <w:proofErr w:type="spellStart"/>
      <w:r w:rsidRPr="00216640">
        <w:t>flags</w:t>
      </w:r>
      <w:proofErr w:type="spellEnd"/>
      <w:r w:rsidRPr="00216640">
        <w:t xml:space="preserve"> para activar módulos (p. ej. habilitar módulo matrícula por facultad).</w:t>
      </w:r>
    </w:p>
    <w:p w14:paraId="3509DD4A" w14:textId="77777777" w:rsidR="00E96A0A" w:rsidRDefault="00E96A0A" w:rsidP="00216640">
      <w:pPr>
        <w:rPr>
          <w:b/>
          <w:bCs/>
          <w:lang w:val="en-US"/>
        </w:rPr>
      </w:pPr>
    </w:p>
    <w:p w14:paraId="314C2B74" w14:textId="77777777" w:rsidR="00E84AF4" w:rsidRDefault="00E84AF4" w:rsidP="00216640">
      <w:pPr>
        <w:rPr>
          <w:b/>
          <w:bCs/>
          <w:lang w:val="en-US"/>
        </w:rPr>
      </w:pPr>
    </w:p>
    <w:p w14:paraId="53335A83" w14:textId="13F83B5B" w:rsidR="00216640" w:rsidRPr="00216640" w:rsidRDefault="00216640" w:rsidP="00216640">
      <w:pPr>
        <w:rPr>
          <w:b/>
          <w:bCs/>
          <w:lang w:val="en-US"/>
        </w:rPr>
      </w:pPr>
      <w:proofErr w:type="spellStart"/>
      <w:r w:rsidRPr="00216640">
        <w:rPr>
          <w:b/>
          <w:bCs/>
          <w:lang w:val="en-US"/>
        </w:rPr>
        <w:lastRenderedPageBreak/>
        <w:t>Versionado</w:t>
      </w:r>
      <w:proofErr w:type="spellEnd"/>
      <w:r w:rsidRPr="00216640">
        <w:rPr>
          <w:b/>
          <w:bCs/>
          <w:lang w:val="en-US"/>
        </w:rPr>
        <w:t xml:space="preserve"> (Semantic Versioning)</w:t>
      </w:r>
    </w:p>
    <w:p w14:paraId="742445ED" w14:textId="77777777" w:rsidR="00216640" w:rsidRPr="00216640" w:rsidRDefault="00216640" w:rsidP="002063EB">
      <w:pPr>
        <w:numPr>
          <w:ilvl w:val="0"/>
          <w:numId w:val="34"/>
        </w:numPr>
        <w:rPr>
          <w:lang w:val="en-US"/>
        </w:rPr>
      </w:pPr>
      <w:r w:rsidRPr="00216640">
        <w:rPr>
          <w:lang w:val="en-US"/>
        </w:rPr>
        <w:t xml:space="preserve">Formato: </w:t>
      </w:r>
      <w:proofErr w:type="gramStart"/>
      <w:r w:rsidRPr="00216640">
        <w:rPr>
          <w:b/>
          <w:bCs/>
          <w:lang w:val="en-US"/>
        </w:rPr>
        <w:t>MAJOR.MINOR.PATCH</w:t>
      </w:r>
      <w:proofErr w:type="gramEnd"/>
      <w:r w:rsidRPr="00216640">
        <w:rPr>
          <w:lang w:val="en-US"/>
        </w:rPr>
        <w:t xml:space="preserve"> (semver.org).</w:t>
      </w:r>
    </w:p>
    <w:p w14:paraId="2E9B9C58" w14:textId="77777777" w:rsidR="00216640" w:rsidRPr="00216640" w:rsidRDefault="00216640" w:rsidP="002063EB">
      <w:pPr>
        <w:numPr>
          <w:ilvl w:val="1"/>
          <w:numId w:val="34"/>
        </w:numPr>
      </w:pPr>
      <w:r w:rsidRPr="00216640">
        <w:rPr>
          <w:b/>
          <w:bCs/>
        </w:rPr>
        <w:t>MAJOR</w:t>
      </w:r>
      <w:r w:rsidRPr="00216640">
        <w:t>: incompatible con versiones previas.</w:t>
      </w:r>
    </w:p>
    <w:p w14:paraId="22C9B091" w14:textId="77777777" w:rsidR="00216640" w:rsidRPr="00216640" w:rsidRDefault="00216640" w:rsidP="002063EB">
      <w:pPr>
        <w:numPr>
          <w:ilvl w:val="1"/>
          <w:numId w:val="34"/>
        </w:numPr>
        <w:rPr>
          <w:lang w:val="en-US"/>
        </w:rPr>
      </w:pPr>
      <w:r w:rsidRPr="00216640">
        <w:rPr>
          <w:b/>
          <w:bCs/>
          <w:lang w:val="en-US"/>
        </w:rPr>
        <w:t>MINOR</w:t>
      </w:r>
      <w:r w:rsidRPr="00216640">
        <w:rPr>
          <w:lang w:val="en-US"/>
        </w:rPr>
        <w:t xml:space="preserve">: </w:t>
      </w:r>
      <w:proofErr w:type="spellStart"/>
      <w:r w:rsidRPr="00216640">
        <w:rPr>
          <w:lang w:val="en-US"/>
        </w:rPr>
        <w:t>nuevas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funcionalidades</w:t>
      </w:r>
      <w:proofErr w:type="spellEnd"/>
      <w:r w:rsidRPr="00216640">
        <w:rPr>
          <w:lang w:val="en-US"/>
        </w:rPr>
        <w:t xml:space="preserve"> compatibles.</w:t>
      </w:r>
    </w:p>
    <w:p w14:paraId="2E8760ED" w14:textId="77777777" w:rsidR="00216640" w:rsidRPr="00216640" w:rsidRDefault="00216640" w:rsidP="002063EB">
      <w:pPr>
        <w:numPr>
          <w:ilvl w:val="1"/>
          <w:numId w:val="34"/>
        </w:numPr>
        <w:rPr>
          <w:lang w:val="en-US"/>
        </w:rPr>
      </w:pPr>
      <w:r w:rsidRPr="00216640">
        <w:rPr>
          <w:b/>
          <w:bCs/>
          <w:lang w:val="en-US"/>
        </w:rPr>
        <w:t>PATCH</w:t>
      </w:r>
      <w:r w:rsidRPr="00216640">
        <w:rPr>
          <w:lang w:val="en-US"/>
        </w:rPr>
        <w:t xml:space="preserve">: </w:t>
      </w:r>
      <w:proofErr w:type="spellStart"/>
      <w:r w:rsidRPr="00216640">
        <w:rPr>
          <w:lang w:val="en-US"/>
        </w:rPr>
        <w:t>correcciones</w:t>
      </w:r>
      <w:proofErr w:type="spellEnd"/>
      <w:r w:rsidRPr="00216640">
        <w:rPr>
          <w:lang w:val="en-US"/>
        </w:rPr>
        <w:t xml:space="preserve"> de bugs.</w:t>
      </w:r>
    </w:p>
    <w:p w14:paraId="531B6F8D" w14:textId="3C49E105" w:rsidR="00E96A0A" w:rsidRDefault="00216640" w:rsidP="00216640">
      <w:pPr>
        <w:rPr>
          <w:lang w:val="en-US"/>
        </w:rPr>
      </w:pPr>
      <w:proofErr w:type="spellStart"/>
      <w:r w:rsidRPr="00216640">
        <w:rPr>
          <w:b/>
          <w:bCs/>
          <w:lang w:val="en-US"/>
        </w:rPr>
        <w:t>Ejemplo</w:t>
      </w:r>
      <w:proofErr w:type="spellEnd"/>
      <w:r w:rsidRPr="00216640">
        <w:rPr>
          <w:b/>
          <w:bCs/>
          <w:lang w:val="en-US"/>
        </w:rPr>
        <w:t>:</w:t>
      </w:r>
      <w:r w:rsidRPr="00216640">
        <w:rPr>
          <w:lang w:val="en-US"/>
        </w:rPr>
        <w:t xml:space="preserve"> v2.3.1 → major 2, minor 3, patch 1.</w:t>
      </w:r>
    </w:p>
    <w:p w14:paraId="57374A2D" w14:textId="77777777" w:rsidR="00E96A0A" w:rsidRPr="00216640" w:rsidRDefault="00E96A0A" w:rsidP="00216640">
      <w:pPr>
        <w:rPr>
          <w:lang w:val="en-US"/>
        </w:rPr>
      </w:pPr>
    </w:p>
    <w:p w14:paraId="688D21DD" w14:textId="76852591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Mantenimiento y evolución del producto</w:t>
      </w:r>
    </w:p>
    <w:p w14:paraId="0958FE32" w14:textId="77777777" w:rsidR="00216640" w:rsidRPr="00216640" w:rsidRDefault="00216640" w:rsidP="00216640">
      <w:r w:rsidRPr="00216640">
        <w:t>Clásicamente se distinguen cuatro tipos de mantenimiento (IEEE / ingeniería de software):</w:t>
      </w:r>
    </w:p>
    <w:p w14:paraId="361C6EA6" w14:textId="77777777" w:rsidR="00216640" w:rsidRPr="00216640" w:rsidRDefault="00216640" w:rsidP="002063EB">
      <w:pPr>
        <w:numPr>
          <w:ilvl w:val="0"/>
          <w:numId w:val="35"/>
        </w:numPr>
        <w:rPr>
          <w:lang w:val="en-US"/>
        </w:rPr>
      </w:pPr>
      <w:r w:rsidRPr="00216640">
        <w:rPr>
          <w:b/>
          <w:bCs/>
          <w:lang w:val="en-US"/>
        </w:rPr>
        <w:t>Corrective (</w:t>
      </w:r>
      <w:proofErr w:type="spellStart"/>
      <w:r w:rsidRPr="00216640">
        <w:rPr>
          <w:b/>
          <w:bCs/>
          <w:lang w:val="en-US"/>
        </w:rPr>
        <w:t>correctivo</w:t>
      </w:r>
      <w:proofErr w:type="spellEnd"/>
      <w:r w:rsidRPr="00216640">
        <w:rPr>
          <w:b/>
          <w:bCs/>
          <w:lang w:val="en-US"/>
        </w:rPr>
        <w:t>):</w:t>
      </w:r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arreglar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defectos</w:t>
      </w:r>
      <w:proofErr w:type="spellEnd"/>
      <w:r w:rsidRPr="00216640">
        <w:rPr>
          <w:lang w:val="en-US"/>
        </w:rPr>
        <w:t>.</w:t>
      </w:r>
    </w:p>
    <w:p w14:paraId="7BCDAFC4" w14:textId="77777777" w:rsidR="00216640" w:rsidRPr="00216640" w:rsidRDefault="00216640" w:rsidP="002063EB">
      <w:pPr>
        <w:numPr>
          <w:ilvl w:val="0"/>
          <w:numId w:val="35"/>
        </w:numPr>
      </w:pPr>
      <w:r w:rsidRPr="00216640">
        <w:rPr>
          <w:b/>
          <w:bCs/>
        </w:rPr>
        <w:t>Adaptive (adaptativo):</w:t>
      </w:r>
      <w:r w:rsidRPr="00216640">
        <w:t xml:space="preserve"> ajustar por cambios en entorno (p. ej. nueva versión de SGBD, nueva regulación).</w:t>
      </w:r>
    </w:p>
    <w:p w14:paraId="1CDCEDC3" w14:textId="77777777" w:rsidR="00216640" w:rsidRPr="00216640" w:rsidRDefault="00216640" w:rsidP="002063EB">
      <w:pPr>
        <w:numPr>
          <w:ilvl w:val="0"/>
          <w:numId w:val="35"/>
        </w:numPr>
      </w:pPr>
      <w:r w:rsidRPr="00216640">
        <w:rPr>
          <w:b/>
          <w:bCs/>
        </w:rPr>
        <w:t>Perfective (perfectivo):</w:t>
      </w:r>
      <w:r w:rsidRPr="00216640">
        <w:t xml:space="preserve"> mejoras solicitadas por usuarios (optimización, UX).</w:t>
      </w:r>
    </w:p>
    <w:p w14:paraId="629A198B" w14:textId="77777777" w:rsidR="00216640" w:rsidRPr="00216640" w:rsidRDefault="00216640" w:rsidP="002063EB">
      <w:pPr>
        <w:numPr>
          <w:ilvl w:val="0"/>
          <w:numId w:val="35"/>
        </w:numPr>
      </w:pPr>
      <w:r w:rsidRPr="00216640">
        <w:rPr>
          <w:b/>
          <w:bCs/>
        </w:rPr>
        <w:t>Preventive (preventivo):</w:t>
      </w:r>
      <w:r w:rsidRPr="00216640">
        <w:t xml:space="preserve"> reducir deuda técnica, refactorizaciones.</w:t>
      </w:r>
    </w:p>
    <w:p w14:paraId="1559FBDE" w14:textId="77777777" w:rsidR="00E96A0A" w:rsidRDefault="00E96A0A" w:rsidP="00216640">
      <w:pPr>
        <w:rPr>
          <w:b/>
          <w:bCs/>
        </w:rPr>
      </w:pPr>
    </w:p>
    <w:p w14:paraId="4CD2E32E" w14:textId="6CFF3325" w:rsidR="00216640" w:rsidRPr="00216640" w:rsidRDefault="00216640" w:rsidP="00216640">
      <w:r w:rsidRPr="00216640">
        <w:rPr>
          <w:b/>
          <w:bCs/>
        </w:rPr>
        <w:t>Política recomendada:</w:t>
      </w:r>
      <w:r w:rsidRPr="00216640">
        <w:t xml:space="preserve"> reservar un % del sprint (p. ej. 10–20%) para mantenimiento y </w:t>
      </w:r>
      <w:proofErr w:type="spellStart"/>
      <w:r w:rsidRPr="00216640">
        <w:t>tech</w:t>
      </w:r>
      <w:proofErr w:type="spellEnd"/>
      <w:r w:rsidRPr="00216640">
        <w:t xml:space="preserve"> </w:t>
      </w:r>
      <w:proofErr w:type="spellStart"/>
      <w:r w:rsidRPr="00216640">
        <w:t>debt</w:t>
      </w:r>
      <w:proofErr w:type="spellEnd"/>
      <w:r w:rsidRPr="00216640">
        <w:t xml:space="preserve">; en proyectos con estudiantes, reservar sprint “de mantenimiento” cada 4–6 </w:t>
      </w:r>
      <w:proofErr w:type="spellStart"/>
      <w:r w:rsidRPr="00216640">
        <w:t>sprints</w:t>
      </w:r>
      <w:proofErr w:type="spellEnd"/>
      <w:r w:rsidRPr="00216640">
        <w:t xml:space="preserve"> para consolidar calidad.</w:t>
      </w:r>
    </w:p>
    <w:p w14:paraId="516234F3" w14:textId="38203D01" w:rsidR="00216640" w:rsidRPr="00216640" w:rsidRDefault="00216640" w:rsidP="00216640">
      <w:pPr>
        <w:rPr>
          <w:lang w:val="en-US"/>
        </w:rPr>
      </w:pPr>
    </w:p>
    <w:p w14:paraId="3F9634EE" w14:textId="0FCA7A70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Métricas de producto (</w:t>
      </w:r>
      <w:proofErr w:type="spellStart"/>
      <w:r w:rsidRPr="00216640">
        <w:rPr>
          <w:b/>
          <w:bCs/>
        </w:rPr>
        <w:t>KPIs</w:t>
      </w:r>
      <w:proofErr w:type="spellEnd"/>
      <w:r w:rsidRPr="00216640">
        <w:rPr>
          <w:b/>
          <w:bCs/>
        </w:rPr>
        <w:t>) — con fórmulas y ejemplos paso a paso</w:t>
      </w:r>
    </w:p>
    <w:p w14:paraId="00796276" w14:textId="77777777" w:rsidR="00216640" w:rsidRPr="00216640" w:rsidRDefault="00216640" w:rsidP="00216640">
      <w:r w:rsidRPr="00216640">
        <w:t xml:space="preserve">Selecciona 6–8 </w:t>
      </w:r>
      <w:proofErr w:type="spellStart"/>
      <w:r w:rsidRPr="00216640">
        <w:t>KPIs</w:t>
      </w:r>
      <w:proofErr w:type="spellEnd"/>
      <w:r w:rsidRPr="00216640">
        <w:t xml:space="preserve"> que midan valor, uso, calidad y estabilidad. Aquí tienes los más útiles con fórmulas y ejemplos numéricos (cálculos </w:t>
      </w:r>
      <w:proofErr w:type="spellStart"/>
      <w:r w:rsidRPr="00216640">
        <w:t>digit-by-digit</w:t>
      </w:r>
      <w:proofErr w:type="spellEnd"/>
      <w:r w:rsidRPr="00216640">
        <w:t>):</w:t>
      </w:r>
    </w:p>
    <w:p w14:paraId="3A21AA1F" w14:textId="77777777" w:rsidR="00E96A0A" w:rsidRDefault="00E96A0A" w:rsidP="00216640">
      <w:pPr>
        <w:rPr>
          <w:b/>
          <w:bCs/>
          <w:lang w:val="en-US"/>
        </w:rPr>
      </w:pPr>
    </w:p>
    <w:p w14:paraId="342A79DC" w14:textId="77777777" w:rsidR="00E84AF4" w:rsidRDefault="00E84AF4" w:rsidP="00216640">
      <w:pPr>
        <w:rPr>
          <w:b/>
          <w:bCs/>
          <w:lang w:val="en-US"/>
        </w:rPr>
      </w:pPr>
    </w:p>
    <w:p w14:paraId="5D5B1157" w14:textId="77777777" w:rsidR="00E84AF4" w:rsidRDefault="00E84AF4" w:rsidP="00216640">
      <w:pPr>
        <w:rPr>
          <w:b/>
          <w:bCs/>
          <w:lang w:val="en-US"/>
        </w:rPr>
      </w:pPr>
    </w:p>
    <w:p w14:paraId="05CB4E7B" w14:textId="77777777" w:rsidR="00E84AF4" w:rsidRDefault="00E84AF4" w:rsidP="00216640">
      <w:pPr>
        <w:rPr>
          <w:b/>
          <w:bCs/>
          <w:lang w:val="en-US"/>
        </w:rPr>
      </w:pPr>
    </w:p>
    <w:p w14:paraId="4BC2EDBB" w14:textId="1F5C7C85" w:rsidR="00216640" w:rsidRPr="00216640" w:rsidRDefault="00216640" w:rsidP="00216640">
      <w:pPr>
        <w:rPr>
          <w:b/>
          <w:bCs/>
          <w:lang w:val="en-US"/>
        </w:rPr>
      </w:pPr>
      <w:proofErr w:type="spellStart"/>
      <w:r w:rsidRPr="00216640">
        <w:rPr>
          <w:b/>
          <w:bCs/>
          <w:lang w:val="en-US"/>
        </w:rPr>
        <w:lastRenderedPageBreak/>
        <w:t>Métricas</w:t>
      </w:r>
      <w:proofErr w:type="spellEnd"/>
      <w:r w:rsidRPr="00216640">
        <w:rPr>
          <w:b/>
          <w:bCs/>
          <w:lang w:val="en-US"/>
        </w:rPr>
        <w:t xml:space="preserve"> de </w:t>
      </w:r>
      <w:proofErr w:type="spellStart"/>
      <w:r w:rsidRPr="00216640">
        <w:rPr>
          <w:b/>
          <w:bCs/>
          <w:lang w:val="en-US"/>
        </w:rPr>
        <w:t>uso</w:t>
      </w:r>
      <w:proofErr w:type="spellEnd"/>
      <w:r w:rsidRPr="00216640">
        <w:rPr>
          <w:b/>
          <w:bCs/>
          <w:lang w:val="en-US"/>
        </w:rPr>
        <w:t xml:space="preserve"> / </w:t>
      </w:r>
      <w:proofErr w:type="spellStart"/>
      <w:r w:rsidRPr="00216640">
        <w:rPr>
          <w:b/>
          <w:bCs/>
          <w:lang w:val="en-US"/>
        </w:rPr>
        <w:t>producto</w:t>
      </w:r>
      <w:proofErr w:type="spellEnd"/>
    </w:p>
    <w:p w14:paraId="102706DD" w14:textId="77777777" w:rsidR="00216640" w:rsidRPr="00216640" w:rsidRDefault="00216640" w:rsidP="002063EB">
      <w:pPr>
        <w:numPr>
          <w:ilvl w:val="0"/>
          <w:numId w:val="36"/>
        </w:numPr>
      </w:pPr>
      <w:r w:rsidRPr="00216640">
        <w:rPr>
          <w:b/>
          <w:bCs/>
        </w:rPr>
        <w:t>DAU (</w:t>
      </w:r>
      <w:proofErr w:type="spellStart"/>
      <w:r w:rsidRPr="00216640">
        <w:rPr>
          <w:b/>
          <w:bCs/>
        </w:rPr>
        <w:t>Daily</w:t>
      </w:r>
      <w:proofErr w:type="spellEnd"/>
      <w:r w:rsidRPr="00216640">
        <w:rPr>
          <w:b/>
          <w:bCs/>
        </w:rPr>
        <w:t xml:space="preserve"> Active </w:t>
      </w:r>
      <w:proofErr w:type="spellStart"/>
      <w:r w:rsidRPr="00216640">
        <w:rPr>
          <w:b/>
          <w:bCs/>
        </w:rPr>
        <w:t>Users</w:t>
      </w:r>
      <w:proofErr w:type="spellEnd"/>
      <w:r w:rsidRPr="00216640">
        <w:rPr>
          <w:b/>
          <w:bCs/>
        </w:rPr>
        <w:t>)</w:t>
      </w:r>
      <w:r w:rsidRPr="00216640">
        <w:t>: usuarios activos en un día.</w:t>
      </w:r>
    </w:p>
    <w:p w14:paraId="443F08C1" w14:textId="77777777" w:rsidR="00216640" w:rsidRPr="00216640" w:rsidRDefault="00216640" w:rsidP="002063EB">
      <w:pPr>
        <w:numPr>
          <w:ilvl w:val="0"/>
          <w:numId w:val="36"/>
        </w:numPr>
      </w:pPr>
      <w:r w:rsidRPr="00216640">
        <w:rPr>
          <w:b/>
          <w:bCs/>
        </w:rPr>
        <w:t>MAU (</w:t>
      </w:r>
      <w:proofErr w:type="spellStart"/>
      <w:r w:rsidRPr="00216640">
        <w:rPr>
          <w:b/>
          <w:bCs/>
        </w:rPr>
        <w:t>Monthly</w:t>
      </w:r>
      <w:proofErr w:type="spellEnd"/>
      <w:r w:rsidRPr="00216640">
        <w:rPr>
          <w:b/>
          <w:bCs/>
        </w:rPr>
        <w:t xml:space="preserve"> Active </w:t>
      </w:r>
      <w:proofErr w:type="spellStart"/>
      <w:r w:rsidRPr="00216640">
        <w:rPr>
          <w:b/>
          <w:bCs/>
        </w:rPr>
        <w:t>Users</w:t>
      </w:r>
      <w:proofErr w:type="spellEnd"/>
      <w:r w:rsidRPr="00216640">
        <w:rPr>
          <w:b/>
          <w:bCs/>
        </w:rPr>
        <w:t>)</w:t>
      </w:r>
      <w:r w:rsidRPr="00216640">
        <w:t>: usuarios activos en un mes.</w:t>
      </w:r>
    </w:p>
    <w:p w14:paraId="413F9DFE" w14:textId="77777777" w:rsidR="00216640" w:rsidRPr="00216640" w:rsidRDefault="00216640" w:rsidP="002063EB">
      <w:pPr>
        <w:numPr>
          <w:ilvl w:val="0"/>
          <w:numId w:val="36"/>
        </w:numPr>
      </w:pPr>
      <w:r w:rsidRPr="00216640">
        <w:rPr>
          <w:b/>
          <w:bCs/>
        </w:rPr>
        <w:t>DAU/MAU ratio</w:t>
      </w:r>
      <w:r w:rsidRPr="00216640">
        <w:t xml:space="preserve"> = DAU ÷ MAU → medida de “</w:t>
      </w:r>
      <w:proofErr w:type="spellStart"/>
      <w:r w:rsidRPr="00216640">
        <w:t>engagement</w:t>
      </w:r>
      <w:proofErr w:type="spellEnd"/>
      <w:r w:rsidRPr="00216640">
        <w:t>”.</w:t>
      </w:r>
    </w:p>
    <w:p w14:paraId="5D8F9B9E" w14:textId="77777777" w:rsidR="00E96A0A" w:rsidRDefault="00E96A0A" w:rsidP="00216640">
      <w:pPr>
        <w:rPr>
          <w:b/>
          <w:bCs/>
        </w:rPr>
      </w:pPr>
    </w:p>
    <w:p w14:paraId="409CF6DC" w14:textId="38883CC1" w:rsidR="00216640" w:rsidRPr="00216640" w:rsidRDefault="00216640" w:rsidP="00E96A0A">
      <w:pPr>
        <w:jc w:val="left"/>
      </w:pPr>
      <w:r w:rsidRPr="00216640">
        <w:rPr>
          <w:b/>
          <w:bCs/>
        </w:rPr>
        <w:t>Ejemplo:</w:t>
      </w:r>
      <w:r w:rsidRPr="00216640">
        <w:t xml:space="preserve"> DAU = 1,200; MAU = 6,000.</w:t>
      </w:r>
      <w:r w:rsidRPr="00216640">
        <w:br/>
        <w:t>DAU/MAU = 1,200 ÷ 6,000.</w:t>
      </w:r>
      <w:r w:rsidRPr="00216640">
        <w:br/>
        <w:t>Cálculo: 1,200/6,000 = 0.2 → 20% (</w:t>
      </w:r>
      <w:proofErr w:type="gramStart"/>
      <w:r w:rsidRPr="00216640">
        <w:t>ratio típico</w:t>
      </w:r>
      <w:proofErr w:type="gramEnd"/>
      <w:r w:rsidRPr="00216640">
        <w:t xml:space="preserve"> para </w:t>
      </w:r>
      <w:proofErr w:type="gramStart"/>
      <w:r w:rsidRPr="00216640">
        <w:t>apps</w:t>
      </w:r>
      <w:proofErr w:type="gramEnd"/>
      <w:r w:rsidRPr="00216640">
        <w:t xml:space="preserve"> con uso periódico).</w:t>
      </w:r>
    </w:p>
    <w:p w14:paraId="60B72ABD" w14:textId="77777777" w:rsidR="00216640" w:rsidRPr="00216640" w:rsidRDefault="00216640" w:rsidP="002063EB">
      <w:pPr>
        <w:numPr>
          <w:ilvl w:val="0"/>
          <w:numId w:val="37"/>
        </w:numPr>
      </w:pPr>
      <w:proofErr w:type="spellStart"/>
      <w:r w:rsidRPr="00216640">
        <w:rPr>
          <w:b/>
          <w:bCs/>
        </w:rPr>
        <w:t>Churn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rate</w:t>
      </w:r>
      <w:proofErr w:type="spellEnd"/>
      <w:r w:rsidRPr="00216640">
        <w:rPr>
          <w:b/>
          <w:bCs/>
        </w:rPr>
        <w:t xml:space="preserve"> (usuarios que dejan de usar)</w:t>
      </w:r>
      <w:r w:rsidRPr="00216640">
        <w:t xml:space="preserve"> = (Usuarios perdidos en periodo ÷ Usuarios al inicio del periodo) × 100%</w:t>
      </w:r>
    </w:p>
    <w:p w14:paraId="6DEF862D" w14:textId="77777777" w:rsidR="00216640" w:rsidRPr="00216640" w:rsidRDefault="00216640" w:rsidP="00216640">
      <w:r w:rsidRPr="00216640">
        <w:rPr>
          <w:b/>
          <w:bCs/>
        </w:rPr>
        <w:t>Ejemplo:</w:t>
      </w:r>
      <w:r w:rsidRPr="00216640">
        <w:t xml:space="preserve"> inicio mes: 5,000 usuarios; usuarios perdidos: 250.</w:t>
      </w:r>
      <w:r w:rsidRPr="00216640">
        <w:br/>
        <w:t xml:space="preserve">Cálculo: 250 ÷ 5,000 = 0.05 → 0.05 × 100% = 5% </w:t>
      </w:r>
      <w:proofErr w:type="spellStart"/>
      <w:r w:rsidRPr="00216640">
        <w:t>churn</w:t>
      </w:r>
      <w:proofErr w:type="spellEnd"/>
      <w:r w:rsidRPr="00216640">
        <w:t xml:space="preserve"> mensual.</w:t>
      </w:r>
    </w:p>
    <w:p w14:paraId="3EA75D00" w14:textId="77777777" w:rsidR="00E96A0A" w:rsidRDefault="00E96A0A" w:rsidP="00216640">
      <w:pPr>
        <w:rPr>
          <w:b/>
          <w:bCs/>
        </w:rPr>
      </w:pPr>
    </w:p>
    <w:p w14:paraId="18FB4D4F" w14:textId="0DD4FAD4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Métricas de calidad / operación (DORA + producto)</w:t>
      </w:r>
    </w:p>
    <w:p w14:paraId="7BD184F8" w14:textId="638E820C" w:rsidR="00216640" w:rsidRPr="00216640" w:rsidRDefault="00216640" w:rsidP="002063EB">
      <w:pPr>
        <w:numPr>
          <w:ilvl w:val="0"/>
          <w:numId w:val="38"/>
        </w:numPr>
        <w:rPr>
          <w:lang w:val="en-US"/>
        </w:rPr>
      </w:pPr>
      <w:proofErr w:type="spellStart"/>
      <w:r w:rsidRPr="00216640">
        <w:rPr>
          <w:b/>
          <w:bCs/>
        </w:rPr>
        <w:t>Deployment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Frequency</w:t>
      </w:r>
      <w:proofErr w:type="spellEnd"/>
      <w:r w:rsidRPr="00216640">
        <w:t xml:space="preserve">: despliegues a producción por semana/mes. </w:t>
      </w:r>
      <w:r w:rsidRPr="00216640">
        <w:rPr>
          <w:lang w:val="en-US"/>
        </w:rPr>
        <w:t>(</w:t>
      </w:r>
      <w:proofErr w:type="spellStart"/>
      <w:r w:rsidRPr="00216640">
        <w:rPr>
          <w:lang w:val="en-US"/>
        </w:rPr>
        <w:t>mide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velocidad</w:t>
      </w:r>
      <w:proofErr w:type="spellEnd"/>
      <w:r w:rsidRPr="00216640">
        <w:rPr>
          <w:lang w:val="en-US"/>
        </w:rPr>
        <w:t xml:space="preserve">). </w:t>
      </w:r>
    </w:p>
    <w:p w14:paraId="2FE723EB" w14:textId="6D1FFD7E" w:rsidR="00216640" w:rsidRPr="00216640" w:rsidRDefault="00216640" w:rsidP="002063EB">
      <w:pPr>
        <w:numPr>
          <w:ilvl w:val="0"/>
          <w:numId w:val="38"/>
        </w:numPr>
        <w:rPr>
          <w:lang w:val="en-US"/>
        </w:rPr>
      </w:pPr>
      <w:r w:rsidRPr="00216640">
        <w:rPr>
          <w:b/>
          <w:bCs/>
          <w:lang w:val="en-US"/>
        </w:rPr>
        <w:t>Lead Time for Changes</w:t>
      </w:r>
      <w:r w:rsidRPr="00216640">
        <w:rPr>
          <w:lang w:val="en-US"/>
        </w:rPr>
        <w:t xml:space="preserve">: </w:t>
      </w:r>
      <w:proofErr w:type="spellStart"/>
      <w:r w:rsidRPr="00216640">
        <w:rPr>
          <w:lang w:val="en-US"/>
        </w:rPr>
        <w:t>tiempo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desde</w:t>
      </w:r>
      <w:proofErr w:type="spellEnd"/>
      <w:r w:rsidRPr="00216640">
        <w:rPr>
          <w:lang w:val="en-US"/>
        </w:rPr>
        <w:t xml:space="preserve"> commit hasta </w:t>
      </w:r>
      <w:proofErr w:type="spellStart"/>
      <w:r w:rsidRPr="00216640">
        <w:rPr>
          <w:lang w:val="en-US"/>
        </w:rPr>
        <w:t>despliegue</w:t>
      </w:r>
      <w:proofErr w:type="spellEnd"/>
      <w:r w:rsidRPr="00216640">
        <w:rPr>
          <w:lang w:val="en-US"/>
        </w:rPr>
        <w:t>. (</w:t>
      </w:r>
      <w:proofErr w:type="spellStart"/>
      <w:r w:rsidRPr="00216640">
        <w:rPr>
          <w:lang w:val="en-US"/>
        </w:rPr>
        <w:t>mide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eficiencia</w:t>
      </w:r>
      <w:proofErr w:type="spellEnd"/>
      <w:r w:rsidRPr="00216640">
        <w:rPr>
          <w:lang w:val="en-US"/>
        </w:rPr>
        <w:t xml:space="preserve">). </w:t>
      </w:r>
    </w:p>
    <w:p w14:paraId="5159B1BB" w14:textId="7F4CC3A1" w:rsidR="00216640" w:rsidRPr="00216640" w:rsidRDefault="00216640" w:rsidP="002063EB">
      <w:pPr>
        <w:numPr>
          <w:ilvl w:val="0"/>
          <w:numId w:val="38"/>
        </w:numPr>
        <w:rPr>
          <w:lang w:val="en-US"/>
        </w:rPr>
      </w:pPr>
      <w:r w:rsidRPr="00216640">
        <w:rPr>
          <w:b/>
          <w:bCs/>
          <w:lang w:val="en-US"/>
        </w:rPr>
        <w:t>Change Failure Rate</w:t>
      </w:r>
      <w:r w:rsidRPr="00216640">
        <w:rPr>
          <w:lang w:val="en-US"/>
        </w:rPr>
        <w:t xml:space="preserve">: % de </w:t>
      </w:r>
      <w:proofErr w:type="spellStart"/>
      <w:r w:rsidRPr="00216640">
        <w:rPr>
          <w:lang w:val="en-US"/>
        </w:rPr>
        <w:t>despliegues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que</w:t>
      </w:r>
      <w:proofErr w:type="spell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requieren</w:t>
      </w:r>
      <w:proofErr w:type="spellEnd"/>
      <w:r w:rsidRPr="00216640">
        <w:rPr>
          <w:lang w:val="en-US"/>
        </w:rPr>
        <w:t xml:space="preserve"> hotfix/rollback. </w:t>
      </w:r>
    </w:p>
    <w:p w14:paraId="79043815" w14:textId="77777777" w:rsidR="00216640" w:rsidRPr="00216640" w:rsidRDefault="00216640" w:rsidP="002063EB">
      <w:pPr>
        <w:numPr>
          <w:ilvl w:val="0"/>
          <w:numId w:val="38"/>
        </w:numPr>
      </w:pPr>
      <w:r w:rsidRPr="00216640">
        <w:rPr>
          <w:b/>
          <w:bCs/>
        </w:rPr>
        <w:t xml:space="preserve">MTTR (Mean Time </w:t>
      </w:r>
      <w:proofErr w:type="spellStart"/>
      <w:r w:rsidRPr="00216640">
        <w:rPr>
          <w:b/>
          <w:bCs/>
        </w:rPr>
        <w:t>To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Recover</w:t>
      </w:r>
      <w:proofErr w:type="spellEnd"/>
      <w:r w:rsidRPr="00216640">
        <w:rPr>
          <w:b/>
          <w:bCs/>
        </w:rPr>
        <w:t>)</w:t>
      </w:r>
      <w:r w:rsidRPr="00216640">
        <w:t>: promedio de tiempo para restaurar servicio tras incidente.</w:t>
      </w:r>
    </w:p>
    <w:p w14:paraId="01717E99" w14:textId="77777777" w:rsidR="00E96A0A" w:rsidRPr="00E84AF4" w:rsidRDefault="00E96A0A" w:rsidP="00216640">
      <w:pPr>
        <w:rPr>
          <w:b/>
          <w:bCs/>
        </w:rPr>
      </w:pPr>
    </w:p>
    <w:p w14:paraId="31E88613" w14:textId="3341E16A" w:rsidR="00216640" w:rsidRPr="00216640" w:rsidRDefault="00216640" w:rsidP="00216640">
      <w:pPr>
        <w:rPr>
          <w:b/>
          <w:bCs/>
          <w:lang w:val="en-US"/>
        </w:rPr>
      </w:pPr>
      <w:proofErr w:type="spellStart"/>
      <w:r w:rsidRPr="00216640">
        <w:rPr>
          <w:b/>
          <w:bCs/>
          <w:lang w:val="en-US"/>
        </w:rPr>
        <w:t>Métricas</w:t>
      </w:r>
      <w:proofErr w:type="spellEnd"/>
      <w:r w:rsidRPr="00216640">
        <w:rPr>
          <w:b/>
          <w:bCs/>
          <w:lang w:val="en-US"/>
        </w:rPr>
        <w:t xml:space="preserve"> de </w:t>
      </w:r>
      <w:proofErr w:type="spellStart"/>
      <w:r w:rsidRPr="00216640">
        <w:rPr>
          <w:b/>
          <w:bCs/>
          <w:lang w:val="en-US"/>
        </w:rPr>
        <w:t>producto</w:t>
      </w:r>
      <w:proofErr w:type="spellEnd"/>
      <w:r w:rsidRPr="00216640">
        <w:rPr>
          <w:b/>
          <w:bCs/>
          <w:lang w:val="en-US"/>
        </w:rPr>
        <w:t xml:space="preserve"> (valor)</w:t>
      </w:r>
    </w:p>
    <w:p w14:paraId="406C57E6" w14:textId="77777777" w:rsidR="00216640" w:rsidRPr="00216640" w:rsidRDefault="00216640" w:rsidP="002063EB">
      <w:pPr>
        <w:numPr>
          <w:ilvl w:val="0"/>
          <w:numId w:val="39"/>
        </w:numPr>
      </w:pPr>
      <w:proofErr w:type="spellStart"/>
      <w:r w:rsidRPr="00216640">
        <w:rPr>
          <w:b/>
          <w:bCs/>
        </w:rPr>
        <w:t>Conversion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rate</w:t>
      </w:r>
      <w:proofErr w:type="spellEnd"/>
      <w:r w:rsidRPr="00216640">
        <w:t xml:space="preserve"> (ej.: % de estudiantes que completaron matrícula tras iniciar proceso).</w:t>
      </w:r>
    </w:p>
    <w:p w14:paraId="1774F9F5" w14:textId="77777777" w:rsidR="00216640" w:rsidRPr="00216640" w:rsidRDefault="00216640" w:rsidP="002063EB">
      <w:pPr>
        <w:numPr>
          <w:ilvl w:val="1"/>
          <w:numId w:val="39"/>
        </w:numPr>
        <w:rPr>
          <w:lang w:val="en-US"/>
        </w:rPr>
      </w:pPr>
      <w:proofErr w:type="spellStart"/>
      <w:r w:rsidRPr="00216640">
        <w:rPr>
          <w:lang w:val="en-US"/>
        </w:rPr>
        <w:t>Fórmula</w:t>
      </w:r>
      <w:proofErr w:type="spellEnd"/>
      <w:r w:rsidRPr="00216640">
        <w:rPr>
          <w:lang w:val="en-US"/>
        </w:rPr>
        <w:t>: (</w:t>
      </w:r>
      <w:proofErr w:type="spellStart"/>
      <w:r w:rsidRPr="00216640">
        <w:rPr>
          <w:lang w:val="en-US"/>
        </w:rPr>
        <w:t>conversiones</w:t>
      </w:r>
      <w:proofErr w:type="spellEnd"/>
      <w:r w:rsidRPr="00216640">
        <w:rPr>
          <w:lang w:val="en-US"/>
        </w:rPr>
        <w:t xml:space="preserve"> ÷ </w:t>
      </w:r>
      <w:proofErr w:type="spellStart"/>
      <w:r w:rsidRPr="00216640">
        <w:rPr>
          <w:lang w:val="en-US"/>
        </w:rPr>
        <w:t>visitas_iniciales</w:t>
      </w:r>
      <w:proofErr w:type="spellEnd"/>
      <w:r w:rsidRPr="00216640">
        <w:rPr>
          <w:lang w:val="en-US"/>
        </w:rPr>
        <w:t>) × 100%</w:t>
      </w:r>
    </w:p>
    <w:p w14:paraId="7DA5F8F4" w14:textId="77777777" w:rsidR="00216640" w:rsidRPr="00216640" w:rsidRDefault="00216640" w:rsidP="002063EB">
      <w:pPr>
        <w:numPr>
          <w:ilvl w:val="0"/>
          <w:numId w:val="39"/>
        </w:numPr>
        <w:rPr>
          <w:lang w:val="en-US"/>
        </w:rPr>
      </w:pPr>
      <w:r w:rsidRPr="00216640">
        <w:rPr>
          <w:b/>
          <w:bCs/>
          <w:lang w:val="en-US"/>
        </w:rPr>
        <w:t xml:space="preserve">NPS (Net Promoter </w:t>
      </w:r>
      <w:proofErr w:type="gramStart"/>
      <w:r w:rsidRPr="00216640">
        <w:rPr>
          <w:b/>
          <w:bCs/>
          <w:lang w:val="en-US"/>
        </w:rPr>
        <w:t>Score)</w:t>
      </w:r>
      <w:r w:rsidRPr="00216640">
        <w:rPr>
          <w:lang w:val="en-US"/>
        </w:rPr>
        <w:t xml:space="preserve"> —</w:t>
      </w:r>
      <w:proofErr w:type="gramEnd"/>
      <w:r w:rsidRPr="00216640">
        <w:rPr>
          <w:lang w:val="en-US"/>
        </w:rPr>
        <w:t xml:space="preserve"> </w:t>
      </w:r>
      <w:proofErr w:type="spellStart"/>
      <w:r w:rsidRPr="00216640">
        <w:rPr>
          <w:lang w:val="en-US"/>
        </w:rPr>
        <w:t>indicador</w:t>
      </w:r>
      <w:proofErr w:type="spellEnd"/>
      <w:r w:rsidRPr="00216640">
        <w:rPr>
          <w:lang w:val="en-US"/>
        </w:rPr>
        <w:t xml:space="preserve"> de </w:t>
      </w:r>
      <w:proofErr w:type="spellStart"/>
      <w:r w:rsidRPr="00216640">
        <w:rPr>
          <w:lang w:val="en-US"/>
        </w:rPr>
        <w:t>satisfacción</w:t>
      </w:r>
      <w:proofErr w:type="spellEnd"/>
      <w:r w:rsidRPr="00216640">
        <w:rPr>
          <w:lang w:val="en-US"/>
        </w:rPr>
        <w:t>:</w:t>
      </w:r>
    </w:p>
    <w:p w14:paraId="634C9762" w14:textId="77777777" w:rsidR="00216640" w:rsidRPr="00216640" w:rsidRDefault="00216640" w:rsidP="002063EB">
      <w:pPr>
        <w:numPr>
          <w:ilvl w:val="1"/>
          <w:numId w:val="39"/>
        </w:numPr>
        <w:rPr>
          <w:lang w:val="en-US"/>
        </w:rPr>
      </w:pPr>
      <w:r w:rsidRPr="00216640">
        <w:lastRenderedPageBreak/>
        <w:t xml:space="preserve">Encuesta: “¿Qué probabilidad hay de que recomiende el sistema a un colega?” </w:t>
      </w:r>
      <w:r w:rsidRPr="00216640">
        <w:rPr>
          <w:lang w:val="en-US"/>
        </w:rPr>
        <w:t>(0–10)</w:t>
      </w:r>
    </w:p>
    <w:p w14:paraId="0C58766D" w14:textId="77777777" w:rsidR="00216640" w:rsidRPr="00216640" w:rsidRDefault="00216640" w:rsidP="002063EB">
      <w:pPr>
        <w:numPr>
          <w:ilvl w:val="1"/>
          <w:numId w:val="39"/>
        </w:numPr>
        <w:rPr>
          <w:lang w:val="en-US"/>
        </w:rPr>
      </w:pPr>
      <w:proofErr w:type="spellStart"/>
      <w:r w:rsidRPr="00216640">
        <w:rPr>
          <w:b/>
          <w:bCs/>
          <w:lang w:val="en-US"/>
        </w:rPr>
        <w:t>Promotores</w:t>
      </w:r>
      <w:proofErr w:type="spellEnd"/>
      <w:r w:rsidRPr="00216640">
        <w:rPr>
          <w:lang w:val="en-US"/>
        </w:rPr>
        <w:t xml:space="preserve">: 9–10; </w:t>
      </w:r>
      <w:proofErr w:type="spellStart"/>
      <w:r w:rsidRPr="00216640">
        <w:rPr>
          <w:b/>
          <w:bCs/>
          <w:lang w:val="en-US"/>
        </w:rPr>
        <w:t>Pasivos</w:t>
      </w:r>
      <w:proofErr w:type="spellEnd"/>
      <w:r w:rsidRPr="00216640">
        <w:rPr>
          <w:lang w:val="en-US"/>
        </w:rPr>
        <w:t xml:space="preserve">: 7–8; </w:t>
      </w:r>
      <w:proofErr w:type="spellStart"/>
      <w:r w:rsidRPr="00216640">
        <w:rPr>
          <w:b/>
          <w:bCs/>
          <w:lang w:val="en-US"/>
        </w:rPr>
        <w:t>Detractores</w:t>
      </w:r>
      <w:proofErr w:type="spellEnd"/>
      <w:r w:rsidRPr="00216640">
        <w:rPr>
          <w:lang w:val="en-US"/>
        </w:rPr>
        <w:t>: 0–6</w:t>
      </w:r>
    </w:p>
    <w:p w14:paraId="38C3F5AF" w14:textId="77777777" w:rsidR="00216640" w:rsidRPr="00216640" w:rsidRDefault="00216640" w:rsidP="002063EB">
      <w:pPr>
        <w:numPr>
          <w:ilvl w:val="1"/>
          <w:numId w:val="39"/>
        </w:numPr>
        <w:rPr>
          <w:lang w:val="en-US"/>
        </w:rPr>
      </w:pPr>
      <w:r w:rsidRPr="00216640">
        <w:rPr>
          <w:b/>
          <w:bCs/>
          <w:lang w:val="en-US"/>
        </w:rPr>
        <w:t>NPS = %</w:t>
      </w:r>
      <w:proofErr w:type="spellStart"/>
      <w:r w:rsidRPr="00216640">
        <w:rPr>
          <w:b/>
          <w:bCs/>
          <w:lang w:val="en-US"/>
        </w:rPr>
        <w:t>Promotores</w:t>
      </w:r>
      <w:proofErr w:type="spellEnd"/>
      <w:r w:rsidRPr="00216640">
        <w:rPr>
          <w:b/>
          <w:bCs/>
          <w:lang w:val="en-US"/>
        </w:rPr>
        <w:t xml:space="preserve"> − %</w:t>
      </w:r>
      <w:proofErr w:type="spellStart"/>
      <w:r w:rsidRPr="00216640">
        <w:rPr>
          <w:b/>
          <w:bCs/>
          <w:lang w:val="en-US"/>
        </w:rPr>
        <w:t>Detractores</w:t>
      </w:r>
      <w:proofErr w:type="spellEnd"/>
    </w:p>
    <w:p w14:paraId="2C2B7D1A" w14:textId="77777777" w:rsidR="00E96A0A" w:rsidRDefault="00E96A0A" w:rsidP="00216640">
      <w:pPr>
        <w:rPr>
          <w:b/>
          <w:bCs/>
        </w:rPr>
      </w:pPr>
    </w:p>
    <w:p w14:paraId="50B51C5B" w14:textId="7A1253F3" w:rsidR="00216640" w:rsidRPr="00216640" w:rsidRDefault="00216640" w:rsidP="00216640">
      <w:r w:rsidRPr="00216640">
        <w:rPr>
          <w:b/>
          <w:bCs/>
        </w:rPr>
        <w:t>Ejemplo NPS paso a paso:</w:t>
      </w:r>
      <w:r w:rsidRPr="00216640">
        <w:t xml:space="preserve"> 100 respuestas: 60 promotores, 25 pasivos, 15 detractores.</w:t>
      </w:r>
    </w:p>
    <w:p w14:paraId="4F0DAA78" w14:textId="77777777" w:rsidR="00216640" w:rsidRPr="00216640" w:rsidRDefault="00216640" w:rsidP="002063EB">
      <w:pPr>
        <w:numPr>
          <w:ilvl w:val="0"/>
          <w:numId w:val="40"/>
        </w:numPr>
        <w:rPr>
          <w:lang w:val="en-US"/>
        </w:rPr>
      </w:pPr>
      <w:r w:rsidRPr="00216640">
        <w:rPr>
          <w:lang w:val="en-US"/>
        </w:rPr>
        <w:t>%</w:t>
      </w:r>
      <w:proofErr w:type="spellStart"/>
      <w:r w:rsidRPr="00216640">
        <w:rPr>
          <w:lang w:val="en-US"/>
        </w:rPr>
        <w:t>Promotores</w:t>
      </w:r>
      <w:proofErr w:type="spellEnd"/>
      <w:r w:rsidRPr="00216640">
        <w:rPr>
          <w:lang w:val="en-US"/>
        </w:rPr>
        <w:t xml:space="preserve"> = 60 ÷ 100 = 0.60 → 60%</w:t>
      </w:r>
    </w:p>
    <w:p w14:paraId="5A51AE82" w14:textId="77777777" w:rsidR="00216640" w:rsidRPr="00216640" w:rsidRDefault="00216640" w:rsidP="002063EB">
      <w:pPr>
        <w:numPr>
          <w:ilvl w:val="0"/>
          <w:numId w:val="40"/>
        </w:numPr>
        <w:rPr>
          <w:lang w:val="en-US"/>
        </w:rPr>
      </w:pPr>
      <w:r w:rsidRPr="00216640">
        <w:rPr>
          <w:lang w:val="en-US"/>
        </w:rPr>
        <w:t>%</w:t>
      </w:r>
      <w:proofErr w:type="spellStart"/>
      <w:r w:rsidRPr="00216640">
        <w:rPr>
          <w:lang w:val="en-US"/>
        </w:rPr>
        <w:t>Detractores</w:t>
      </w:r>
      <w:proofErr w:type="spellEnd"/>
      <w:r w:rsidRPr="00216640">
        <w:rPr>
          <w:lang w:val="en-US"/>
        </w:rPr>
        <w:t xml:space="preserve"> = 15 ÷ 100 = 0.15 → 15%</w:t>
      </w:r>
    </w:p>
    <w:p w14:paraId="0AA0A72B" w14:textId="77777777" w:rsidR="00216640" w:rsidRPr="00216640" w:rsidRDefault="00216640" w:rsidP="002063EB">
      <w:pPr>
        <w:numPr>
          <w:ilvl w:val="0"/>
          <w:numId w:val="40"/>
        </w:numPr>
      </w:pPr>
      <w:r w:rsidRPr="00216640">
        <w:t>NPS = 60% − 15% = 45 (NPS = 45). Interpretación: excelente (valores &gt; 30 suelen ser muy buenos).</w:t>
      </w:r>
    </w:p>
    <w:p w14:paraId="5039CC5A" w14:textId="1B6B1C26" w:rsidR="00216640" w:rsidRPr="00216640" w:rsidRDefault="00216640" w:rsidP="00216640">
      <w:pPr>
        <w:rPr>
          <w:lang w:val="en-US"/>
        </w:rPr>
      </w:pPr>
    </w:p>
    <w:p w14:paraId="54616738" w14:textId="209E4C41" w:rsidR="00216640" w:rsidRPr="00216640" w:rsidRDefault="00216640" w:rsidP="00216640">
      <w:pPr>
        <w:rPr>
          <w:b/>
          <w:bCs/>
        </w:rPr>
      </w:pPr>
      <w:r w:rsidRPr="00216640">
        <w:rPr>
          <w:b/>
          <w:bCs/>
        </w:rPr>
        <w:t>Seguridad, privacidad y regulaciones (aplicación práctica)</w:t>
      </w:r>
    </w:p>
    <w:p w14:paraId="37C1B6F8" w14:textId="77777777" w:rsidR="00216640" w:rsidRPr="00216640" w:rsidRDefault="00216640" w:rsidP="002063EB">
      <w:pPr>
        <w:numPr>
          <w:ilvl w:val="0"/>
          <w:numId w:val="41"/>
        </w:numPr>
        <w:rPr>
          <w:lang w:val="en-US"/>
        </w:rPr>
      </w:pPr>
      <w:r w:rsidRPr="00216640">
        <w:rPr>
          <w:b/>
          <w:bCs/>
        </w:rPr>
        <w:t>Seguridad</w:t>
      </w:r>
      <w:r w:rsidRPr="00216640">
        <w:t xml:space="preserve">: incorporar análisis de amenazas (STRIDE), pruebas de penetración y pipeline SCA (Software </w:t>
      </w:r>
      <w:proofErr w:type="spellStart"/>
      <w:r w:rsidRPr="00216640">
        <w:t>Composition</w:t>
      </w:r>
      <w:proofErr w:type="spellEnd"/>
      <w:r w:rsidRPr="00216640">
        <w:t xml:space="preserve"> </w:t>
      </w:r>
      <w:proofErr w:type="spellStart"/>
      <w:r w:rsidRPr="00216640">
        <w:t>Analysis</w:t>
      </w:r>
      <w:proofErr w:type="spellEnd"/>
      <w:r w:rsidRPr="00216640">
        <w:t xml:space="preserve">) para dependencias. </w:t>
      </w:r>
      <w:proofErr w:type="spellStart"/>
      <w:r w:rsidRPr="00216640">
        <w:rPr>
          <w:lang w:val="en-US"/>
        </w:rPr>
        <w:t>Integrar</w:t>
      </w:r>
      <w:proofErr w:type="spellEnd"/>
      <w:r w:rsidRPr="00216640">
        <w:rPr>
          <w:lang w:val="en-US"/>
        </w:rPr>
        <w:t xml:space="preserve"> OWASP Top 10 como </w:t>
      </w:r>
      <w:proofErr w:type="spellStart"/>
      <w:r w:rsidRPr="00216640">
        <w:rPr>
          <w:lang w:val="en-US"/>
        </w:rPr>
        <w:t>mínimo</w:t>
      </w:r>
      <w:proofErr w:type="spellEnd"/>
      <w:r w:rsidRPr="00216640">
        <w:rPr>
          <w:lang w:val="en-US"/>
        </w:rPr>
        <w:t xml:space="preserve"> en la </w:t>
      </w:r>
      <w:proofErr w:type="spellStart"/>
      <w:r w:rsidRPr="00216640">
        <w:rPr>
          <w:lang w:val="en-US"/>
        </w:rPr>
        <w:t>verificación</w:t>
      </w:r>
      <w:proofErr w:type="spellEnd"/>
      <w:r w:rsidRPr="00216640">
        <w:rPr>
          <w:lang w:val="en-US"/>
        </w:rPr>
        <w:t>.</w:t>
      </w:r>
    </w:p>
    <w:p w14:paraId="1D9529F4" w14:textId="77777777" w:rsidR="00216640" w:rsidRPr="00216640" w:rsidRDefault="00216640" w:rsidP="002063EB">
      <w:pPr>
        <w:numPr>
          <w:ilvl w:val="0"/>
          <w:numId w:val="41"/>
        </w:numPr>
      </w:pPr>
      <w:r w:rsidRPr="00216640">
        <w:rPr>
          <w:b/>
          <w:bCs/>
        </w:rPr>
        <w:t>Privacidad / protección de datos</w:t>
      </w:r>
      <w:r w:rsidRPr="00216640">
        <w:t>: definir política de datos, cifrado en reposo y tránsito, control de accesos. En contextos universitarios es crítico proteger datos personales de estudiantes y docentes. Recomienda revisar la normativa local (si la hay) y aplicar principios de minimización de datos.</w:t>
      </w:r>
    </w:p>
    <w:p w14:paraId="7953EFA1" w14:textId="77777777" w:rsidR="00E96A0A" w:rsidRDefault="00E96A0A" w:rsidP="00216640"/>
    <w:p w14:paraId="7E7731A8" w14:textId="73E02763" w:rsidR="00216640" w:rsidRPr="00216640" w:rsidRDefault="00216640" w:rsidP="00216640">
      <w:r w:rsidRPr="00216640">
        <w:t>Nota: no hago afirmaciones legales específicas sobre leyes nicaragüenses aquí — pero el producto debe contemplar mecanismos técnicos para proteger datos (encriptación, máscaras, consentimientos) y se debe consultar asesoría legal local para cumplimiento normativo.</w:t>
      </w:r>
    </w:p>
    <w:p w14:paraId="3DB8E6D4" w14:textId="241CFEA2" w:rsidR="00216640" w:rsidRDefault="00216640" w:rsidP="00216640">
      <w:pPr>
        <w:rPr>
          <w:lang w:val="en-US"/>
        </w:rPr>
      </w:pPr>
    </w:p>
    <w:p w14:paraId="168ED3D4" w14:textId="77777777" w:rsidR="00E84AF4" w:rsidRDefault="00E84AF4" w:rsidP="00216640">
      <w:pPr>
        <w:rPr>
          <w:lang w:val="en-US"/>
        </w:rPr>
      </w:pPr>
    </w:p>
    <w:p w14:paraId="27F0E2BC" w14:textId="77777777" w:rsidR="00E84AF4" w:rsidRPr="00216640" w:rsidRDefault="00E84AF4" w:rsidP="00216640">
      <w:pPr>
        <w:rPr>
          <w:lang w:val="en-US"/>
        </w:rPr>
      </w:pPr>
    </w:p>
    <w:p w14:paraId="797C22F6" w14:textId="73AA9D46" w:rsidR="00216640" w:rsidRPr="00216640" w:rsidRDefault="00216640" w:rsidP="00216640">
      <w:pPr>
        <w:rPr>
          <w:b/>
          <w:bCs/>
        </w:rPr>
      </w:pPr>
      <w:proofErr w:type="spellStart"/>
      <w:r w:rsidRPr="00216640">
        <w:rPr>
          <w:b/>
          <w:bCs/>
        </w:rPr>
        <w:lastRenderedPageBreak/>
        <w:t>Tech</w:t>
      </w:r>
      <w:proofErr w:type="spellEnd"/>
      <w:r w:rsidRPr="00216640">
        <w:rPr>
          <w:b/>
          <w:bCs/>
        </w:rPr>
        <w:t xml:space="preserve"> </w:t>
      </w:r>
      <w:proofErr w:type="spellStart"/>
      <w:r w:rsidRPr="00216640">
        <w:rPr>
          <w:b/>
          <w:bCs/>
        </w:rPr>
        <w:t>debt</w:t>
      </w:r>
      <w:proofErr w:type="spellEnd"/>
      <w:r w:rsidRPr="00216640">
        <w:rPr>
          <w:b/>
          <w:bCs/>
        </w:rPr>
        <w:t xml:space="preserve"> y gobernanza del producto</w:t>
      </w:r>
    </w:p>
    <w:p w14:paraId="2A56304E" w14:textId="77777777" w:rsidR="00216640" w:rsidRPr="00216640" w:rsidRDefault="00216640" w:rsidP="002063EB">
      <w:pPr>
        <w:numPr>
          <w:ilvl w:val="0"/>
          <w:numId w:val="42"/>
        </w:numPr>
      </w:pPr>
      <w:r w:rsidRPr="00216640">
        <w:rPr>
          <w:b/>
          <w:bCs/>
        </w:rPr>
        <w:t>Identificación y contabilización</w:t>
      </w:r>
      <w:r w:rsidRPr="00216640">
        <w:t>: registrar deuda técnica con prioridad y costo estimado.</w:t>
      </w:r>
    </w:p>
    <w:p w14:paraId="4787DA68" w14:textId="77777777" w:rsidR="00216640" w:rsidRPr="00216640" w:rsidRDefault="00216640" w:rsidP="002063EB">
      <w:pPr>
        <w:numPr>
          <w:ilvl w:val="0"/>
          <w:numId w:val="42"/>
        </w:numPr>
      </w:pPr>
      <w:r w:rsidRPr="00216640">
        <w:rPr>
          <w:b/>
          <w:bCs/>
        </w:rPr>
        <w:t>Pagos</w:t>
      </w:r>
      <w:r w:rsidRPr="00216640">
        <w:t xml:space="preserve">: plan de amortización (p. ej. 10% del sprint) o </w:t>
      </w:r>
      <w:proofErr w:type="spellStart"/>
      <w:r w:rsidRPr="00216640">
        <w:t>sprints</w:t>
      </w:r>
      <w:proofErr w:type="spellEnd"/>
      <w:r w:rsidRPr="00216640">
        <w:t xml:space="preserve"> dedicados.</w:t>
      </w:r>
    </w:p>
    <w:p w14:paraId="41D298DB" w14:textId="77777777" w:rsidR="00216640" w:rsidRPr="00216640" w:rsidRDefault="00216640" w:rsidP="002063EB">
      <w:pPr>
        <w:numPr>
          <w:ilvl w:val="0"/>
          <w:numId w:val="42"/>
        </w:numPr>
      </w:pPr>
      <w:proofErr w:type="spellStart"/>
      <w:r w:rsidRPr="00216640">
        <w:rPr>
          <w:b/>
          <w:bCs/>
        </w:rPr>
        <w:t>KPIs</w:t>
      </w:r>
      <w:proofErr w:type="spellEnd"/>
      <w:r w:rsidRPr="00216640">
        <w:t xml:space="preserve">: tiempo medio de entrega vs. tiempo planificado, número de </w:t>
      </w:r>
      <w:proofErr w:type="spellStart"/>
      <w:r w:rsidRPr="00216640">
        <w:t>defects</w:t>
      </w:r>
      <w:proofErr w:type="spellEnd"/>
      <w:r w:rsidRPr="00216640">
        <w:t xml:space="preserve"> atribuibles a deuda técnica.</w:t>
      </w:r>
    </w:p>
    <w:p w14:paraId="59D77E10" w14:textId="77777777" w:rsidR="00E96A0A" w:rsidRDefault="00E96A0A" w:rsidP="00216640">
      <w:pPr>
        <w:rPr>
          <w:b/>
          <w:bCs/>
        </w:rPr>
      </w:pPr>
    </w:p>
    <w:p w14:paraId="473ED191" w14:textId="73608B93" w:rsidR="00216640" w:rsidRPr="00216640" w:rsidRDefault="00216640" w:rsidP="00216640">
      <w:r w:rsidRPr="00216640">
        <w:rPr>
          <w:b/>
          <w:bCs/>
        </w:rPr>
        <w:t>Ejemplo educativo:</w:t>
      </w:r>
      <w:r w:rsidRPr="00216640">
        <w:t xml:space="preserve"> en proyectos estudiantiles, exige que cada entrega incluya </w:t>
      </w:r>
      <w:r w:rsidRPr="00216640">
        <w:rPr>
          <w:i/>
          <w:iCs/>
        </w:rPr>
        <w:t>una nota sobre deuda técnica</w:t>
      </w:r>
      <w:r w:rsidRPr="00216640">
        <w:t xml:space="preserve"> y propuesta de </w:t>
      </w:r>
      <w:proofErr w:type="spellStart"/>
      <w:r w:rsidRPr="00216640">
        <w:t>refactor</w:t>
      </w:r>
      <w:proofErr w:type="spellEnd"/>
      <w:r w:rsidRPr="00216640">
        <w:t xml:space="preserve"> (esto enseña disciplina profesional).</w:t>
      </w:r>
    </w:p>
    <w:p w14:paraId="09D8870B" w14:textId="77777777" w:rsidR="00852969" w:rsidRDefault="00852969" w:rsidP="00852969"/>
    <w:p w14:paraId="6309C72B" w14:textId="77777777" w:rsidR="00852969" w:rsidRDefault="00852969" w:rsidP="00852969"/>
    <w:p w14:paraId="2FA8B716" w14:textId="77777777" w:rsidR="00852969" w:rsidRDefault="00852969" w:rsidP="00852969"/>
    <w:p w14:paraId="5C35942F" w14:textId="77777777" w:rsidR="00E84AF4" w:rsidRDefault="00E84AF4" w:rsidP="00852969"/>
    <w:p w14:paraId="46E73B8C" w14:textId="77777777" w:rsidR="00E84AF4" w:rsidRDefault="00E84AF4" w:rsidP="00852969"/>
    <w:p w14:paraId="4738328E" w14:textId="77777777" w:rsidR="00E84AF4" w:rsidRDefault="00E84AF4" w:rsidP="00852969"/>
    <w:p w14:paraId="5C0B367F" w14:textId="77777777" w:rsidR="00E84AF4" w:rsidRDefault="00E84AF4" w:rsidP="00852969"/>
    <w:p w14:paraId="4FC7F73A" w14:textId="77777777" w:rsidR="00E84AF4" w:rsidRDefault="00E84AF4" w:rsidP="00852969"/>
    <w:p w14:paraId="34BA839A" w14:textId="77777777" w:rsidR="00E84AF4" w:rsidRDefault="00E84AF4" w:rsidP="00852969"/>
    <w:p w14:paraId="43E1A12A" w14:textId="77777777" w:rsidR="00E84AF4" w:rsidRDefault="00E84AF4" w:rsidP="00852969"/>
    <w:p w14:paraId="38289B9C" w14:textId="77777777" w:rsidR="00E84AF4" w:rsidRDefault="00E84AF4" w:rsidP="00852969"/>
    <w:p w14:paraId="216A23FE" w14:textId="77777777" w:rsidR="00E84AF4" w:rsidRDefault="00E84AF4" w:rsidP="00852969"/>
    <w:p w14:paraId="61C86B4B" w14:textId="77777777" w:rsidR="00E84AF4" w:rsidRDefault="00E84AF4" w:rsidP="00852969"/>
    <w:p w14:paraId="73C62E99" w14:textId="77777777" w:rsidR="00E84AF4" w:rsidRDefault="00E84AF4" w:rsidP="00852969"/>
    <w:p w14:paraId="60702196" w14:textId="77777777" w:rsidR="00E84AF4" w:rsidRDefault="00E84AF4" w:rsidP="00852969"/>
    <w:p w14:paraId="2ACE5BBD" w14:textId="77777777" w:rsidR="00E84AF4" w:rsidRDefault="00E84AF4" w:rsidP="00852969"/>
    <w:p w14:paraId="5BF21BCC" w14:textId="77777777" w:rsidR="00E84AF4" w:rsidRPr="00852969" w:rsidRDefault="00E84AF4" w:rsidP="00852969"/>
    <w:p w14:paraId="737551E6" w14:textId="7A2D6AAB" w:rsidR="00343C80" w:rsidRDefault="00EA66F4" w:rsidP="00F536E8">
      <w:pPr>
        <w:pStyle w:val="Ttulo2"/>
      </w:pPr>
      <w:bookmarkStart w:id="15" w:name="_Toc174302869"/>
      <w:r>
        <w:lastRenderedPageBreak/>
        <w:t>Proceso</w:t>
      </w:r>
      <w:bookmarkEnd w:id="15"/>
      <w:r>
        <w:t xml:space="preserve"> </w:t>
      </w:r>
    </w:p>
    <w:p w14:paraId="37593E82" w14:textId="77777777" w:rsidR="00F46058" w:rsidRDefault="00F46058" w:rsidP="00884F25"/>
    <w:p w14:paraId="1620F5CB" w14:textId="750371B1" w:rsidR="00884F25" w:rsidRPr="00884F25" w:rsidRDefault="00884F25" w:rsidP="00884F25">
      <w:r w:rsidRPr="00884F25">
        <w:t xml:space="preserve">Un </w:t>
      </w:r>
      <w:r w:rsidRPr="00884F25">
        <w:rPr>
          <w:b/>
          <w:bCs/>
        </w:rPr>
        <w:t>proceso</w:t>
      </w:r>
      <w:r w:rsidRPr="00884F25">
        <w:t xml:space="preserve"> es un conjunto interrelacionado de actividades, roles, entradas, salidas y controles cuyo objetivo es transformar insumos (por ejemplo, requisitos) en productos (software, documentación, servicios). En ingeniería del software, formalizar procesos busca </w:t>
      </w:r>
      <w:proofErr w:type="spellStart"/>
      <w:r w:rsidRPr="00884F25">
        <w:rPr>
          <w:b/>
          <w:bCs/>
        </w:rPr>
        <w:t>predecibilidad</w:t>
      </w:r>
      <w:proofErr w:type="spellEnd"/>
      <w:r w:rsidRPr="00884F25">
        <w:rPr>
          <w:b/>
          <w:bCs/>
        </w:rPr>
        <w:t>, calidad, trazabilidad y capacidad de mejora continua</w:t>
      </w:r>
      <w:r w:rsidRPr="00884F25">
        <w:t xml:space="preserve">. La norma internacional ISO/IEC/IEEE 12207 establece un marco de procesos para todo el ciclo de vida del software, enfatizando que los procesos son </w:t>
      </w:r>
      <w:r w:rsidRPr="00884F25">
        <w:rPr>
          <w:i/>
          <w:iCs/>
        </w:rPr>
        <w:t>reutilizables</w:t>
      </w:r>
      <w:r w:rsidRPr="00884F25">
        <w:t xml:space="preserve"> y </w:t>
      </w:r>
      <w:proofErr w:type="spellStart"/>
      <w:r w:rsidRPr="00884F25">
        <w:rPr>
          <w:i/>
          <w:iCs/>
        </w:rPr>
        <w:t>tailorables</w:t>
      </w:r>
      <w:proofErr w:type="spellEnd"/>
      <w:r w:rsidRPr="00884F25">
        <w:t xml:space="preserve"> según contexto de proyecto u organización. </w:t>
      </w:r>
    </w:p>
    <w:p w14:paraId="5A5E22B4" w14:textId="77777777" w:rsidR="00F46058" w:rsidRDefault="00F46058" w:rsidP="00884F25">
      <w:pPr>
        <w:rPr>
          <w:b/>
          <w:bCs/>
        </w:rPr>
      </w:pPr>
    </w:p>
    <w:p w14:paraId="09823C40" w14:textId="75BFCE66" w:rsidR="00884F25" w:rsidRPr="00884F25" w:rsidRDefault="00884F25" w:rsidP="00884F25">
      <w:r w:rsidRPr="00884F25">
        <w:rPr>
          <w:b/>
          <w:bCs/>
        </w:rPr>
        <w:t>Carga conceptual clave:</w:t>
      </w:r>
      <w:r w:rsidRPr="00884F25">
        <w:t xml:space="preserve"> pensar en procesos como “contratos operativos” — cada proceso define responsabilidades, entradas, salidas, criterios de aceptación y métricas. Si no hay procesos explícitos, la gobernanza se vuelve ad hoc y los resultados erráticos.</w:t>
      </w:r>
    </w:p>
    <w:p w14:paraId="3E8BB43A" w14:textId="77777777" w:rsidR="002D101B" w:rsidRDefault="002D101B" w:rsidP="00884F25">
      <w:pPr>
        <w:rPr>
          <w:b/>
          <w:bCs/>
        </w:rPr>
      </w:pPr>
    </w:p>
    <w:p w14:paraId="212FA1BD" w14:textId="545D53D3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>Marco normativo y modelos de referencia</w:t>
      </w:r>
    </w:p>
    <w:p w14:paraId="3B5C908C" w14:textId="620EB8BD" w:rsidR="00884F25" w:rsidRPr="00884F25" w:rsidRDefault="00884F25" w:rsidP="002063EB">
      <w:pPr>
        <w:numPr>
          <w:ilvl w:val="0"/>
          <w:numId w:val="43"/>
        </w:numPr>
        <w:rPr>
          <w:lang w:val="en-US"/>
        </w:rPr>
      </w:pPr>
      <w:r w:rsidRPr="00884F25">
        <w:rPr>
          <w:b/>
          <w:bCs/>
        </w:rPr>
        <w:t>ISO/IEC/IEEE 12207 (2017):</w:t>
      </w:r>
      <w:r w:rsidRPr="00884F25">
        <w:t xml:space="preserve"> marco de procesos para todo el ciclo de vida; organiza procesos en grupos (acuerdo, habilitadores organizacionales, </w:t>
      </w:r>
      <w:proofErr w:type="gramStart"/>
      <w:r w:rsidRPr="00884F25">
        <w:t>gestión técnica y procesos técnicos</w:t>
      </w:r>
      <w:proofErr w:type="gramEnd"/>
      <w:r w:rsidRPr="00884F25">
        <w:t xml:space="preserve">). Recomienda seleccionar y </w:t>
      </w:r>
      <w:proofErr w:type="spellStart"/>
      <w:r w:rsidRPr="00884F25">
        <w:rPr>
          <w:i/>
          <w:iCs/>
        </w:rPr>
        <w:t>tailorar</w:t>
      </w:r>
      <w:proofErr w:type="spellEnd"/>
      <w:r w:rsidRPr="00884F25">
        <w:t xml:space="preserve"> procesos a la realidad del proyecto u organización. </w:t>
      </w:r>
    </w:p>
    <w:p w14:paraId="6922303C" w14:textId="69D21A14" w:rsidR="00884F25" w:rsidRPr="002D101B" w:rsidRDefault="00884F25" w:rsidP="002063EB">
      <w:pPr>
        <w:numPr>
          <w:ilvl w:val="0"/>
          <w:numId w:val="43"/>
        </w:numPr>
      </w:pPr>
      <w:r w:rsidRPr="00884F25">
        <w:rPr>
          <w:b/>
          <w:bCs/>
        </w:rPr>
        <w:t>CMMI / P-CMM:</w:t>
      </w:r>
      <w:r w:rsidRPr="00884F25">
        <w:t xml:space="preserve"> guías para madurez y mejora continua del proceso organizacional; CMMI define niveles de madurez y prácticas para institucionalizar procesos; el </w:t>
      </w:r>
      <w:r w:rsidRPr="00884F25">
        <w:rPr>
          <w:i/>
          <w:iCs/>
        </w:rPr>
        <w:t>People CMM</w:t>
      </w:r>
      <w:r w:rsidRPr="00884F25">
        <w:t xml:space="preserve"> complementa con gestión de talento. </w:t>
      </w:r>
    </w:p>
    <w:p w14:paraId="63C3B5E2" w14:textId="77777777" w:rsidR="002D101B" w:rsidRPr="00884F25" w:rsidRDefault="002D101B" w:rsidP="002D101B"/>
    <w:p w14:paraId="5FA164C8" w14:textId="77777777" w:rsidR="00884F25" w:rsidRPr="00884F25" w:rsidRDefault="00884F25" w:rsidP="00884F25">
      <w:r w:rsidRPr="00884F25">
        <w:t xml:space="preserve">Importante (decisivo): adoptar normas no significa “burocratizar” — significa </w:t>
      </w:r>
      <w:r w:rsidRPr="00884F25">
        <w:rPr>
          <w:b/>
          <w:bCs/>
        </w:rPr>
        <w:t>documentar, medir y mejorar</w:t>
      </w:r>
      <w:r w:rsidRPr="00884F25">
        <w:t xml:space="preserve"> de forma adaptada. En la práctica se combina: estándares (12207) + prácticas ágiles + mejora continua (CMMI/PDCA).</w:t>
      </w:r>
    </w:p>
    <w:p w14:paraId="4DA43794" w14:textId="66258C7F" w:rsidR="00884F25" w:rsidRPr="00884F25" w:rsidRDefault="00884F25" w:rsidP="00884F25">
      <w:pPr>
        <w:rPr>
          <w:lang w:val="en-US"/>
        </w:rPr>
      </w:pPr>
    </w:p>
    <w:p w14:paraId="2FF50A53" w14:textId="6ABC697C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lastRenderedPageBreak/>
        <w:t>Estructura de procesos según ISO/12207</w:t>
      </w:r>
    </w:p>
    <w:p w14:paraId="6699D8A8" w14:textId="77777777" w:rsidR="00884F25" w:rsidRPr="00884F25" w:rsidRDefault="00884F25" w:rsidP="00884F25">
      <w:r w:rsidRPr="00884F25">
        <w:t>ISO/12207 organiza procesos en 4 grandes grupos; en la práctica conviene mapear esto con tu metodología (Scrum, Kanban o híbrida):</w:t>
      </w:r>
    </w:p>
    <w:p w14:paraId="3719A250" w14:textId="5927A292" w:rsidR="00884F25" w:rsidRPr="00884F25" w:rsidRDefault="00884F25" w:rsidP="002063EB">
      <w:pPr>
        <w:numPr>
          <w:ilvl w:val="0"/>
          <w:numId w:val="44"/>
        </w:numPr>
        <w:rPr>
          <w:lang w:val="en-US"/>
        </w:rPr>
      </w:pPr>
      <w:proofErr w:type="spellStart"/>
      <w:r w:rsidRPr="00884F25">
        <w:rPr>
          <w:b/>
          <w:bCs/>
        </w:rPr>
        <w:t>Agreement</w:t>
      </w:r>
      <w:proofErr w:type="spellEnd"/>
      <w:r w:rsidRPr="00884F25">
        <w:rPr>
          <w:b/>
          <w:bCs/>
        </w:rPr>
        <w:t xml:space="preserve"> (Acuerdo):</w:t>
      </w:r>
      <w:r w:rsidRPr="00884F25">
        <w:t xml:space="preserve"> adquisiciones, suministro — contratos, </w:t>
      </w:r>
      <w:proofErr w:type="spellStart"/>
      <w:r w:rsidRPr="00884F25">
        <w:t>SLAs</w:t>
      </w:r>
      <w:proofErr w:type="spellEnd"/>
      <w:r w:rsidRPr="00884F25">
        <w:t xml:space="preserve">. </w:t>
      </w:r>
    </w:p>
    <w:p w14:paraId="6D74A583" w14:textId="6094A3CA" w:rsidR="00884F25" w:rsidRPr="00884F25" w:rsidRDefault="00884F25" w:rsidP="002063EB">
      <w:pPr>
        <w:numPr>
          <w:ilvl w:val="0"/>
          <w:numId w:val="44"/>
        </w:numPr>
      </w:pPr>
      <w:proofErr w:type="spellStart"/>
      <w:r w:rsidRPr="00884F25">
        <w:rPr>
          <w:b/>
          <w:bCs/>
        </w:rPr>
        <w:t>Organizational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project-enabling</w:t>
      </w:r>
      <w:proofErr w:type="spellEnd"/>
      <w:r w:rsidRPr="00884F25">
        <w:rPr>
          <w:b/>
          <w:bCs/>
        </w:rPr>
        <w:t xml:space="preserve"> (Habilitadores organizacionales):</w:t>
      </w:r>
      <w:r w:rsidRPr="00884F25">
        <w:t xml:space="preserve"> gestión de portafolio, mejora de procesos, infraestructura, capacitación. </w:t>
      </w:r>
    </w:p>
    <w:p w14:paraId="2EFE7340" w14:textId="415C53AD" w:rsidR="00884F25" w:rsidRPr="00884F25" w:rsidRDefault="00884F25" w:rsidP="002063EB">
      <w:pPr>
        <w:numPr>
          <w:ilvl w:val="0"/>
          <w:numId w:val="44"/>
        </w:numPr>
      </w:pPr>
      <w:proofErr w:type="spellStart"/>
      <w:r w:rsidRPr="00884F25">
        <w:rPr>
          <w:b/>
          <w:bCs/>
        </w:rPr>
        <w:t>Technical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management</w:t>
      </w:r>
      <w:proofErr w:type="spellEnd"/>
      <w:r w:rsidRPr="00884F25">
        <w:rPr>
          <w:b/>
          <w:bCs/>
        </w:rPr>
        <w:t xml:space="preserve"> (Gestión técnica):</w:t>
      </w:r>
      <w:r w:rsidRPr="00884F25">
        <w:t xml:space="preserve"> planificación, seguimiento, configuración, garantía de calidad. </w:t>
      </w:r>
    </w:p>
    <w:p w14:paraId="50C44908" w14:textId="343A56AE" w:rsidR="00884F25" w:rsidRDefault="00884F25" w:rsidP="002063EB">
      <w:pPr>
        <w:numPr>
          <w:ilvl w:val="0"/>
          <w:numId w:val="44"/>
        </w:numPr>
        <w:rPr>
          <w:lang w:val="en-US"/>
        </w:rPr>
      </w:pPr>
      <w:proofErr w:type="spellStart"/>
      <w:r w:rsidRPr="00884F25">
        <w:rPr>
          <w:b/>
          <w:bCs/>
        </w:rPr>
        <w:t>Technical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processes</w:t>
      </w:r>
      <w:proofErr w:type="spellEnd"/>
      <w:r w:rsidRPr="00884F25">
        <w:rPr>
          <w:b/>
          <w:bCs/>
        </w:rPr>
        <w:t xml:space="preserve"> (Procesos técnicos):</w:t>
      </w:r>
      <w:r w:rsidRPr="00884F25">
        <w:t xml:space="preserve"> análisis de requisitos, arquitectura, diseño, implementación, integración, verificación, validación, operación y mantenimiento. </w:t>
      </w:r>
    </w:p>
    <w:p w14:paraId="7C396890" w14:textId="77777777" w:rsidR="00370860" w:rsidRPr="00884F25" w:rsidRDefault="00370860" w:rsidP="00370860">
      <w:pPr>
        <w:rPr>
          <w:lang w:val="en-US"/>
        </w:rPr>
      </w:pPr>
    </w:p>
    <w:p w14:paraId="1532A022" w14:textId="70A6E86B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>Diseño y modelado de procesos — técnicas prácticas</w:t>
      </w:r>
    </w:p>
    <w:p w14:paraId="5236053A" w14:textId="176B80AB" w:rsidR="00884F25" w:rsidRPr="00884F25" w:rsidRDefault="00884F25" w:rsidP="00884F25">
      <w:pPr>
        <w:rPr>
          <w:b/>
          <w:bCs/>
          <w:lang w:val="en-US"/>
        </w:rPr>
      </w:pPr>
      <w:r w:rsidRPr="00884F25">
        <w:rPr>
          <w:b/>
          <w:bCs/>
          <w:lang w:val="en-US"/>
        </w:rPr>
        <w:t>¿</w:t>
      </w:r>
      <w:proofErr w:type="spellStart"/>
      <w:r w:rsidRPr="00884F25">
        <w:rPr>
          <w:b/>
          <w:bCs/>
          <w:lang w:val="en-US"/>
        </w:rPr>
        <w:t>Cómo</w:t>
      </w:r>
      <w:proofErr w:type="spellEnd"/>
      <w:r w:rsidRPr="00884F25">
        <w:rPr>
          <w:b/>
          <w:bCs/>
          <w:lang w:val="en-US"/>
        </w:rPr>
        <w:t xml:space="preserve"> </w:t>
      </w:r>
      <w:proofErr w:type="spellStart"/>
      <w:r w:rsidRPr="00884F25">
        <w:rPr>
          <w:b/>
          <w:bCs/>
          <w:lang w:val="en-US"/>
        </w:rPr>
        <w:t>modelar</w:t>
      </w:r>
      <w:proofErr w:type="spellEnd"/>
      <w:r w:rsidRPr="00884F25">
        <w:rPr>
          <w:b/>
          <w:bCs/>
          <w:lang w:val="en-US"/>
        </w:rPr>
        <w:t xml:space="preserve"> un </w:t>
      </w:r>
      <w:proofErr w:type="spellStart"/>
      <w:r w:rsidRPr="00884F25">
        <w:rPr>
          <w:b/>
          <w:bCs/>
          <w:lang w:val="en-US"/>
        </w:rPr>
        <w:t>proceso</w:t>
      </w:r>
      <w:proofErr w:type="spellEnd"/>
      <w:r w:rsidRPr="00884F25">
        <w:rPr>
          <w:b/>
          <w:bCs/>
          <w:lang w:val="en-US"/>
        </w:rPr>
        <w:t>?</w:t>
      </w:r>
    </w:p>
    <w:p w14:paraId="7D7369D8" w14:textId="77777777" w:rsidR="00884F25" w:rsidRPr="00884F25" w:rsidRDefault="00884F25" w:rsidP="002063EB">
      <w:pPr>
        <w:numPr>
          <w:ilvl w:val="0"/>
          <w:numId w:val="45"/>
        </w:numPr>
      </w:pPr>
      <w:r w:rsidRPr="00884F25">
        <w:rPr>
          <w:b/>
          <w:bCs/>
        </w:rPr>
        <w:t xml:space="preserve">BPMN (Business </w:t>
      </w:r>
      <w:proofErr w:type="spellStart"/>
      <w:r w:rsidRPr="00884F25">
        <w:rPr>
          <w:b/>
          <w:bCs/>
        </w:rPr>
        <w:t>Process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Model</w:t>
      </w:r>
      <w:proofErr w:type="spellEnd"/>
      <w:r w:rsidRPr="00884F25">
        <w:rPr>
          <w:b/>
          <w:bCs/>
        </w:rPr>
        <w:t xml:space="preserve"> and </w:t>
      </w:r>
      <w:proofErr w:type="spellStart"/>
      <w:r w:rsidRPr="00884F25">
        <w:rPr>
          <w:b/>
          <w:bCs/>
        </w:rPr>
        <w:t>Notation</w:t>
      </w:r>
      <w:proofErr w:type="spellEnd"/>
      <w:r w:rsidRPr="00884F25">
        <w:rPr>
          <w:b/>
          <w:bCs/>
        </w:rPr>
        <w:t>)</w:t>
      </w:r>
      <w:r w:rsidRPr="00884F25">
        <w:t xml:space="preserve"> para procesos de negocio y flujos que involucran usuarios y sistemas (diagramas legibles para </w:t>
      </w:r>
      <w:proofErr w:type="spellStart"/>
      <w:r w:rsidRPr="00884F25">
        <w:t>stakeholders</w:t>
      </w:r>
      <w:proofErr w:type="spellEnd"/>
      <w:r w:rsidRPr="00884F25">
        <w:t>).</w:t>
      </w:r>
    </w:p>
    <w:p w14:paraId="4FB07343" w14:textId="77777777" w:rsidR="00884F25" w:rsidRPr="00884F25" w:rsidRDefault="00884F25" w:rsidP="002063EB">
      <w:pPr>
        <w:numPr>
          <w:ilvl w:val="0"/>
          <w:numId w:val="45"/>
        </w:numPr>
        <w:rPr>
          <w:lang w:val="en-US"/>
        </w:rPr>
      </w:pPr>
      <w:r w:rsidRPr="00884F25">
        <w:rPr>
          <w:b/>
          <w:bCs/>
          <w:lang w:val="en-US"/>
        </w:rPr>
        <w:t>SIPOC</w:t>
      </w:r>
      <w:r w:rsidRPr="00884F25">
        <w:rPr>
          <w:lang w:val="en-US"/>
        </w:rPr>
        <w:t xml:space="preserve"> (Suppliers, Inputs, Process, Outputs, Customers) para </w:t>
      </w:r>
      <w:proofErr w:type="spellStart"/>
      <w:r w:rsidRPr="00884F25">
        <w:rPr>
          <w:lang w:val="en-US"/>
        </w:rPr>
        <w:t>procesos</w:t>
      </w:r>
      <w:proofErr w:type="spellEnd"/>
      <w:r w:rsidRPr="00884F25">
        <w:rPr>
          <w:lang w:val="en-US"/>
        </w:rPr>
        <w:t xml:space="preserve"> de alto </w:t>
      </w:r>
      <w:proofErr w:type="spellStart"/>
      <w:r w:rsidRPr="00884F25">
        <w:rPr>
          <w:lang w:val="en-US"/>
        </w:rPr>
        <w:t>nivel</w:t>
      </w:r>
      <w:proofErr w:type="spellEnd"/>
      <w:r w:rsidRPr="00884F25">
        <w:rPr>
          <w:lang w:val="en-US"/>
        </w:rPr>
        <w:t>.</w:t>
      </w:r>
    </w:p>
    <w:p w14:paraId="3F42AB7B" w14:textId="77777777" w:rsidR="00884F25" w:rsidRPr="00884F25" w:rsidRDefault="00884F25" w:rsidP="002063EB">
      <w:pPr>
        <w:numPr>
          <w:ilvl w:val="0"/>
          <w:numId w:val="45"/>
        </w:numPr>
      </w:pPr>
      <w:proofErr w:type="spellStart"/>
      <w:r w:rsidRPr="00884F25">
        <w:rPr>
          <w:b/>
          <w:bCs/>
        </w:rPr>
        <w:t>Swimlanes</w:t>
      </w:r>
      <w:proofErr w:type="spellEnd"/>
      <w:r w:rsidRPr="00884F25">
        <w:t xml:space="preserve"> para mostrar responsabilidades por rol (PO, SM, DevOps, QA, Operaciones).</w:t>
      </w:r>
    </w:p>
    <w:p w14:paraId="6C0C8670" w14:textId="77777777" w:rsidR="000E5B7E" w:rsidRDefault="000E5B7E" w:rsidP="00884F25">
      <w:pPr>
        <w:rPr>
          <w:b/>
          <w:bCs/>
        </w:rPr>
      </w:pPr>
    </w:p>
    <w:p w14:paraId="6496947C" w14:textId="77777777" w:rsidR="003F7865" w:rsidRDefault="003F7865" w:rsidP="00884F25">
      <w:pPr>
        <w:rPr>
          <w:b/>
          <w:bCs/>
        </w:rPr>
      </w:pPr>
    </w:p>
    <w:p w14:paraId="57405817" w14:textId="77777777" w:rsidR="003F7865" w:rsidRDefault="003F7865" w:rsidP="00884F25">
      <w:pPr>
        <w:rPr>
          <w:b/>
          <w:bCs/>
        </w:rPr>
      </w:pPr>
    </w:p>
    <w:p w14:paraId="065A7D1D" w14:textId="77777777" w:rsidR="003F7865" w:rsidRDefault="003F7865" w:rsidP="00884F25">
      <w:pPr>
        <w:rPr>
          <w:b/>
          <w:bCs/>
        </w:rPr>
      </w:pPr>
    </w:p>
    <w:p w14:paraId="08ABEB20" w14:textId="77777777" w:rsidR="003F7865" w:rsidRDefault="003F7865" w:rsidP="00884F25">
      <w:pPr>
        <w:rPr>
          <w:b/>
          <w:bCs/>
        </w:rPr>
      </w:pPr>
    </w:p>
    <w:p w14:paraId="18F1666E" w14:textId="77777777" w:rsidR="003F7865" w:rsidRDefault="003F7865" w:rsidP="00884F25">
      <w:pPr>
        <w:rPr>
          <w:b/>
          <w:bCs/>
        </w:rPr>
      </w:pPr>
    </w:p>
    <w:p w14:paraId="35B05382" w14:textId="77777777" w:rsidR="003F7865" w:rsidRDefault="003F7865" w:rsidP="00884F25">
      <w:pPr>
        <w:rPr>
          <w:b/>
          <w:bCs/>
        </w:rPr>
      </w:pPr>
    </w:p>
    <w:p w14:paraId="7BB954DD" w14:textId="1233E608" w:rsidR="00884F25" w:rsidRPr="00884F25" w:rsidRDefault="00884F25" w:rsidP="00884F25">
      <w:r w:rsidRPr="00884F25">
        <w:rPr>
          <w:b/>
          <w:bCs/>
        </w:rPr>
        <w:lastRenderedPageBreak/>
        <w:t>Ejemplo rápido (SIPOC)</w:t>
      </w:r>
      <w:r w:rsidRPr="00884F25">
        <w:t xml:space="preserve"> — proceso </w:t>
      </w:r>
      <w:r w:rsidRPr="00884F25">
        <w:rPr>
          <w:i/>
          <w:iCs/>
        </w:rPr>
        <w:t xml:space="preserve">Despliegue de </w:t>
      </w:r>
      <w:proofErr w:type="spellStart"/>
      <w:r w:rsidRPr="00884F25">
        <w:rPr>
          <w:i/>
          <w:iCs/>
        </w:rPr>
        <w:t>Release</w:t>
      </w:r>
      <w:proofErr w:type="spellEnd"/>
      <w:r w:rsidRPr="00884F25">
        <w:t>:</w:t>
      </w:r>
    </w:p>
    <w:p w14:paraId="0FF9918F" w14:textId="77777777" w:rsidR="00884F25" w:rsidRPr="00884F25" w:rsidRDefault="00884F25" w:rsidP="002063EB">
      <w:pPr>
        <w:numPr>
          <w:ilvl w:val="0"/>
          <w:numId w:val="46"/>
        </w:numPr>
      </w:pPr>
      <w:proofErr w:type="spellStart"/>
      <w:r w:rsidRPr="00884F25">
        <w:rPr>
          <w:b/>
          <w:bCs/>
        </w:rPr>
        <w:t>Suppliers</w:t>
      </w:r>
      <w:proofErr w:type="spellEnd"/>
      <w:r w:rsidRPr="00884F25">
        <w:rPr>
          <w:b/>
          <w:bCs/>
        </w:rPr>
        <w:t>:</w:t>
      </w:r>
      <w:r w:rsidRPr="00884F25">
        <w:t xml:space="preserve"> Equipo de desarrollo, pipeline CI.</w:t>
      </w:r>
    </w:p>
    <w:p w14:paraId="7451C462" w14:textId="77777777" w:rsidR="00884F25" w:rsidRPr="00884F25" w:rsidRDefault="00884F25" w:rsidP="002063EB">
      <w:pPr>
        <w:numPr>
          <w:ilvl w:val="0"/>
          <w:numId w:val="46"/>
        </w:numPr>
        <w:rPr>
          <w:lang w:val="en-US"/>
        </w:rPr>
      </w:pPr>
      <w:r w:rsidRPr="00884F25">
        <w:rPr>
          <w:b/>
          <w:bCs/>
          <w:lang w:val="en-US"/>
        </w:rPr>
        <w:t>Inputs:</w:t>
      </w:r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Artefacto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compilado</w:t>
      </w:r>
      <w:proofErr w:type="spellEnd"/>
      <w:r w:rsidRPr="00884F25">
        <w:rPr>
          <w:lang w:val="en-US"/>
        </w:rPr>
        <w:t xml:space="preserve"> (build), tests </w:t>
      </w:r>
      <w:proofErr w:type="spellStart"/>
      <w:r w:rsidRPr="00884F25">
        <w:rPr>
          <w:lang w:val="en-US"/>
        </w:rPr>
        <w:t>verdes</w:t>
      </w:r>
      <w:proofErr w:type="spellEnd"/>
      <w:r w:rsidRPr="00884F25">
        <w:rPr>
          <w:lang w:val="en-US"/>
        </w:rPr>
        <w:t xml:space="preserve">, change request </w:t>
      </w:r>
      <w:proofErr w:type="spellStart"/>
      <w:r w:rsidRPr="00884F25">
        <w:rPr>
          <w:lang w:val="en-US"/>
        </w:rPr>
        <w:t>aprobado</w:t>
      </w:r>
      <w:proofErr w:type="spellEnd"/>
      <w:r w:rsidRPr="00884F25">
        <w:rPr>
          <w:lang w:val="en-US"/>
        </w:rPr>
        <w:t>.</w:t>
      </w:r>
    </w:p>
    <w:p w14:paraId="7FE7CE98" w14:textId="77777777" w:rsidR="00884F25" w:rsidRPr="00884F25" w:rsidRDefault="00884F25" w:rsidP="002063EB">
      <w:pPr>
        <w:numPr>
          <w:ilvl w:val="0"/>
          <w:numId w:val="46"/>
        </w:numPr>
      </w:pPr>
      <w:proofErr w:type="spellStart"/>
      <w:r w:rsidRPr="00884F25">
        <w:rPr>
          <w:b/>
          <w:bCs/>
        </w:rPr>
        <w:t>Process</w:t>
      </w:r>
      <w:proofErr w:type="spellEnd"/>
      <w:r w:rsidRPr="00884F25">
        <w:rPr>
          <w:b/>
          <w:bCs/>
        </w:rPr>
        <w:t>:</w:t>
      </w:r>
      <w:r w:rsidRPr="00884F25">
        <w:t xml:space="preserve"> empaquetar → pruebas de integración → despliegue </w:t>
      </w:r>
      <w:proofErr w:type="spellStart"/>
      <w:r w:rsidRPr="00884F25">
        <w:t>canary</w:t>
      </w:r>
      <w:proofErr w:type="spellEnd"/>
      <w:r w:rsidRPr="00884F25">
        <w:t xml:space="preserve"> → monitorización.</w:t>
      </w:r>
    </w:p>
    <w:p w14:paraId="7AEDAC1B" w14:textId="77777777" w:rsidR="00884F25" w:rsidRPr="00884F25" w:rsidRDefault="00884F25" w:rsidP="002063EB">
      <w:pPr>
        <w:numPr>
          <w:ilvl w:val="0"/>
          <w:numId w:val="46"/>
        </w:numPr>
      </w:pPr>
      <w:r w:rsidRPr="00884F25">
        <w:rPr>
          <w:b/>
          <w:bCs/>
        </w:rPr>
        <w:t>Outputs:</w:t>
      </w:r>
      <w:r w:rsidRPr="00884F25">
        <w:t xml:space="preserve"> </w:t>
      </w:r>
      <w:proofErr w:type="spellStart"/>
      <w:r w:rsidRPr="00884F25">
        <w:t>release</w:t>
      </w:r>
      <w:proofErr w:type="spellEnd"/>
      <w:r w:rsidRPr="00884F25">
        <w:t xml:space="preserve"> en entorno de producción, nota de versión, </w:t>
      </w:r>
      <w:proofErr w:type="spellStart"/>
      <w:r w:rsidRPr="00884F25">
        <w:t>rollback</w:t>
      </w:r>
      <w:proofErr w:type="spellEnd"/>
      <w:r w:rsidRPr="00884F25">
        <w:t xml:space="preserve"> planeado.</w:t>
      </w:r>
    </w:p>
    <w:p w14:paraId="0AF070A3" w14:textId="77777777" w:rsidR="00884F25" w:rsidRPr="00884F25" w:rsidRDefault="00884F25" w:rsidP="002063EB">
      <w:pPr>
        <w:numPr>
          <w:ilvl w:val="0"/>
          <w:numId w:val="46"/>
        </w:numPr>
        <w:rPr>
          <w:lang w:val="en-US"/>
        </w:rPr>
      </w:pPr>
      <w:r w:rsidRPr="00884F25">
        <w:rPr>
          <w:b/>
          <w:bCs/>
          <w:lang w:val="en-US"/>
        </w:rPr>
        <w:t>Customers:</w:t>
      </w:r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usuarios</w:t>
      </w:r>
      <w:proofErr w:type="spellEnd"/>
      <w:r w:rsidRPr="00884F25">
        <w:rPr>
          <w:lang w:val="en-US"/>
        </w:rPr>
        <w:t xml:space="preserve"> finales, </w:t>
      </w:r>
      <w:proofErr w:type="spellStart"/>
      <w:r w:rsidRPr="00884F25">
        <w:rPr>
          <w:lang w:val="en-US"/>
        </w:rPr>
        <w:t>soporte</w:t>
      </w:r>
      <w:proofErr w:type="spellEnd"/>
      <w:r w:rsidRPr="00884F25">
        <w:rPr>
          <w:lang w:val="en-US"/>
        </w:rPr>
        <w:t>.</w:t>
      </w:r>
    </w:p>
    <w:p w14:paraId="09ACD4BD" w14:textId="77777777" w:rsidR="0018453A" w:rsidRDefault="0018453A" w:rsidP="00884F25">
      <w:pPr>
        <w:rPr>
          <w:b/>
          <w:bCs/>
          <w:lang w:val="en-US"/>
        </w:rPr>
      </w:pPr>
    </w:p>
    <w:p w14:paraId="451DD530" w14:textId="7892A4FA" w:rsidR="00884F25" w:rsidRPr="00884F25" w:rsidRDefault="00884F25" w:rsidP="00884F25">
      <w:pPr>
        <w:rPr>
          <w:b/>
          <w:bCs/>
          <w:lang w:val="en-US"/>
        </w:rPr>
      </w:pPr>
      <w:r w:rsidRPr="00884F25">
        <w:rPr>
          <w:b/>
          <w:bCs/>
          <w:lang w:val="en-US"/>
        </w:rPr>
        <w:t>Tailoring</w:t>
      </w:r>
    </w:p>
    <w:p w14:paraId="24886037" w14:textId="77777777" w:rsidR="00884F25" w:rsidRPr="00884F25" w:rsidRDefault="00884F25" w:rsidP="00884F25">
      <w:r w:rsidRPr="00884F25">
        <w:t xml:space="preserve">ISO/12207 permite </w:t>
      </w:r>
      <w:proofErr w:type="spellStart"/>
      <w:r w:rsidRPr="00884F25">
        <w:rPr>
          <w:i/>
          <w:iCs/>
        </w:rPr>
        <w:t>tailoring</w:t>
      </w:r>
      <w:proofErr w:type="spellEnd"/>
      <w:r w:rsidRPr="00884F25">
        <w:t xml:space="preserve">: documenta qué procesos se usan, qué actividades se omiten y por qué. Para proyectos pequeños (ej. proyecto estudiantil o </w:t>
      </w:r>
      <w:proofErr w:type="spellStart"/>
      <w:r w:rsidRPr="00884F25">
        <w:t>PyME</w:t>
      </w:r>
      <w:proofErr w:type="spellEnd"/>
      <w:r w:rsidRPr="00884F25">
        <w:t xml:space="preserve"> local) define un conjunto mínimo (requisitos, diseño, implementación, QA, </w:t>
      </w:r>
      <w:proofErr w:type="spellStart"/>
      <w:r w:rsidRPr="00884F25">
        <w:t>release</w:t>
      </w:r>
      <w:proofErr w:type="spellEnd"/>
      <w:r w:rsidRPr="00884F25">
        <w:t>, mantenimiento) y registra la justificación del recorte.</w:t>
      </w:r>
    </w:p>
    <w:p w14:paraId="1EDFE64A" w14:textId="2CCFFA17" w:rsidR="00884F25" w:rsidRPr="00884F25" w:rsidRDefault="00884F25" w:rsidP="00884F25">
      <w:pPr>
        <w:rPr>
          <w:lang w:val="en-US"/>
        </w:rPr>
      </w:pPr>
    </w:p>
    <w:p w14:paraId="1A53A8F7" w14:textId="77777777" w:rsidR="0018453A" w:rsidRDefault="00884F25" w:rsidP="00884F25">
      <w:pPr>
        <w:rPr>
          <w:b/>
          <w:bCs/>
        </w:rPr>
      </w:pPr>
      <w:r w:rsidRPr="00884F25">
        <w:rPr>
          <w:b/>
          <w:bCs/>
        </w:rPr>
        <w:t xml:space="preserve">Métricas de proceso — cuáles elegir y cómo medir </w:t>
      </w:r>
    </w:p>
    <w:p w14:paraId="20F56058" w14:textId="7E5191CF" w:rsidR="00884F25" w:rsidRDefault="00884F25" w:rsidP="00884F25">
      <w:r w:rsidRPr="00884F25">
        <w:t xml:space="preserve">Selecciona métricas que midan </w:t>
      </w:r>
      <w:r w:rsidRPr="00884F25">
        <w:rPr>
          <w:b/>
          <w:bCs/>
        </w:rPr>
        <w:t>eficiencia, eficacia y calidad</w:t>
      </w:r>
      <w:r w:rsidRPr="00884F25">
        <w:t xml:space="preserve"> del proceso. No abuses: 6–8 </w:t>
      </w:r>
      <w:proofErr w:type="spellStart"/>
      <w:r w:rsidRPr="00884F25">
        <w:t>KPIs</w:t>
      </w:r>
      <w:proofErr w:type="spellEnd"/>
      <w:r w:rsidRPr="00884F25">
        <w:t xml:space="preserve"> primarios son suficientes.</w:t>
      </w:r>
    </w:p>
    <w:p w14:paraId="23756C65" w14:textId="77777777" w:rsidR="0018453A" w:rsidRPr="00884F25" w:rsidRDefault="0018453A" w:rsidP="00884F25"/>
    <w:p w14:paraId="007DD342" w14:textId="36AB937E" w:rsidR="00884F25" w:rsidRPr="00884F25" w:rsidRDefault="00884F25" w:rsidP="00884F25">
      <w:pPr>
        <w:rPr>
          <w:b/>
          <w:bCs/>
        </w:rPr>
      </w:pPr>
      <w:proofErr w:type="spellStart"/>
      <w:r w:rsidRPr="00884F25">
        <w:rPr>
          <w:b/>
          <w:bCs/>
        </w:rPr>
        <w:t>KPIs</w:t>
      </w:r>
      <w:proofErr w:type="spellEnd"/>
      <w:r w:rsidRPr="00884F25">
        <w:rPr>
          <w:b/>
          <w:bCs/>
        </w:rPr>
        <w:t xml:space="preserve"> esenciales de proceso</w:t>
      </w:r>
    </w:p>
    <w:p w14:paraId="761E42CC" w14:textId="77777777" w:rsidR="00884F25" w:rsidRPr="00884F25" w:rsidRDefault="00884F25" w:rsidP="002063EB">
      <w:pPr>
        <w:numPr>
          <w:ilvl w:val="0"/>
          <w:numId w:val="47"/>
        </w:numPr>
      </w:pPr>
      <w:r w:rsidRPr="00884F25">
        <w:rPr>
          <w:b/>
          <w:bCs/>
        </w:rPr>
        <w:t>Lead Time (LT):</w:t>
      </w:r>
      <w:r w:rsidRPr="00884F25">
        <w:t xml:space="preserve"> tiempo desde que una petición entra al proceso hasta su entrega.</w:t>
      </w:r>
    </w:p>
    <w:p w14:paraId="01F57251" w14:textId="77777777" w:rsidR="00884F25" w:rsidRPr="00884F25" w:rsidRDefault="00884F25" w:rsidP="002063EB">
      <w:pPr>
        <w:numPr>
          <w:ilvl w:val="0"/>
          <w:numId w:val="47"/>
        </w:numPr>
      </w:pPr>
      <w:proofErr w:type="spellStart"/>
      <w:r w:rsidRPr="00884F25">
        <w:rPr>
          <w:b/>
          <w:bCs/>
        </w:rPr>
        <w:t>Cycle</w:t>
      </w:r>
      <w:proofErr w:type="spellEnd"/>
      <w:r w:rsidRPr="00884F25">
        <w:rPr>
          <w:b/>
          <w:bCs/>
        </w:rPr>
        <w:t xml:space="preserve"> Time (CT):</w:t>
      </w:r>
      <w:r w:rsidRPr="00884F25">
        <w:t xml:space="preserve"> tiempo efectivo de trabajo (excluye espera).</w:t>
      </w:r>
    </w:p>
    <w:p w14:paraId="402F4326" w14:textId="77777777" w:rsidR="00884F25" w:rsidRPr="00884F25" w:rsidRDefault="00884F25" w:rsidP="002063EB">
      <w:pPr>
        <w:numPr>
          <w:ilvl w:val="0"/>
          <w:numId w:val="47"/>
        </w:numPr>
      </w:pPr>
      <w:proofErr w:type="spellStart"/>
      <w:r w:rsidRPr="00884F25">
        <w:rPr>
          <w:b/>
          <w:bCs/>
        </w:rPr>
        <w:t>Throughput</w:t>
      </w:r>
      <w:proofErr w:type="spellEnd"/>
      <w:r w:rsidRPr="00884F25">
        <w:rPr>
          <w:b/>
          <w:bCs/>
        </w:rPr>
        <w:t xml:space="preserve"> (TP):</w:t>
      </w:r>
      <w:r w:rsidRPr="00884F25">
        <w:t xml:space="preserve"> número de unidades completadas por periodo (p. ej. historias/sprint).</w:t>
      </w:r>
    </w:p>
    <w:p w14:paraId="702FEBB6" w14:textId="77777777" w:rsidR="00884F25" w:rsidRPr="00884F25" w:rsidRDefault="00884F25" w:rsidP="002063EB">
      <w:pPr>
        <w:numPr>
          <w:ilvl w:val="0"/>
          <w:numId w:val="47"/>
        </w:numPr>
      </w:pPr>
      <w:proofErr w:type="spellStart"/>
      <w:r w:rsidRPr="00884F25">
        <w:rPr>
          <w:b/>
          <w:bCs/>
        </w:rPr>
        <w:t>Work</w:t>
      </w:r>
      <w:proofErr w:type="spellEnd"/>
      <w:r w:rsidRPr="00884F25">
        <w:rPr>
          <w:b/>
          <w:bCs/>
        </w:rPr>
        <w:t xml:space="preserve"> In </w:t>
      </w:r>
      <w:proofErr w:type="spellStart"/>
      <w:r w:rsidRPr="00884F25">
        <w:rPr>
          <w:b/>
          <w:bCs/>
        </w:rPr>
        <w:t>Progress</w:t>
      </w:r>
      <w:proofErr w:type="spellEnd"/>
      <w:r w:rsidRPr="00884F25">
        <w:rPr>
          <w:b/>
          <w:bCs/>
        </w:rPr>
        <w:t xml:space="preserve"> (WIP):</w:t>
      </w:r>
      <w:r w:rsidRPr="00884F25">
        <w:t xml:space="preserve"> número de ítems en curso.</w:t>
      </w:r>
    </w:p>
    <w:p w14:paraId="79728CF7" w14:textId="77777777" w:rsidR="00884F25" w:rsidRPr="00884F25" w:rsidRDefault="00884F25" w:rsidP="002063EB">
      <w:pPr>
        <w:numPr>
          <w:ilvl w:val="0"/>
          <w:numId w:val="47"/>
        </w:numPr>
      </w:pPr>
      <w:proofErr w:type="spellStart"/>
      <w:r w:rsidRPr="00884F25">
        <w:rPr>
          <w:b/>
          <w:bCs/>
        </w:rPr>
        <w:t>Process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Cycle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Efficiency</w:t>
      </w:r>
      <w:proofErr w:type="spellEnd"/>
      <w:r w:rsidRPr="00884F25">
        <w:rPr>
          <w:b/>
          <w:bCs/>
        </w:rPr>
        <w:t xml:space="preserve"> (PCE):</w:t>
      </w:r>
      <w:r w:rsidRPr="00884F25">
        <w:t xml:space="preserve"> proporción de tiempo de valor añadido frente a tiempo total del proceso.</w:t>
      </w:r>
    </w:p>
    <w:p w14:paraId="3A96D6A4" w14:textId="77777777" w:rsidR="00884F25" w:rsidRPr="00884F25" w:rsidRDefault="00884F25" w:rsidP="002063EB">
      <w:pPr>
        <w:numPr>
          <w:ilvl w:val="0"/>
          <w:numId w:val="47"/>
        </w:numPr>
        <w:rPr>
          <w:lang w:val="en-US"/>
        </w:rPr>
      </w:pPr>
      <w:r w:rsidRPr="00884F25">
        <w:rPr>
          <w:b/>
          <w:bCs/>
          <w:lang w:val="en-US"/>
        </w:rPr>
        <w:lastRenderedPageBreak/>
        <w:t>First Pass Yield / Quality Rate:</w:t>
      </w:r>
      <w:r w:rsidRPr="00884F25">
        <w:rPr>
          <w:lang w:val="en-US"/>
        </w:rPr>
        <w:t xml:space="preserve"> % de </w:t>
      </w:r>
      <w:proofErr w:type="spellStart"/>
      <w:r w:rsidRPr="00884F25">
        <w:rPr>
          <w:lang w:val="en-US"/>
        </w:rPr>
        <w:t>ítems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que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pasan</w:t>
      </w:r>
      <w:proofErr w:type="spellEnd"/>
      <w:r w:rsidRPr="00884F25">
        <w:rPr>
          <w:lang w:val="en-US"/>
        </w:rPr>
        <w:t xml:space="preserve"> sin </w:t>
      </w:r>
      <w:proofErr w:type="spellStart"/>
      <w:r w:rsidRPr="00884F25">
        <w:rPr>
          <w:lang w:val="en-US"/>
        </w:rPr>
        <w:t>retrabajo</w:t>
      </w:r>
      <w:proofErr w:type="spellEnd"/>
      <w:r w:rsidRPr="00884F25">
        <w:rPr>
          <w:lang w:val="en-US"/>
        </w:rPr>
        <w:t>.</w:t>
      </w:r>
    </w:p>
    <w:p w14:paraId="47B5359B" w14:textId="77777777" w:rsidR="00884F25" w:rsidRPr="00884F25" w:rsidRDefault="00884F25" w:rsidP="002063EB">
      <w:pPr>
        <w:numPr>
          <w:ilvl w:val="0"/>
          <w:numId w:val="47"/>
        </w:numPr>
        <w:rPr>
          <w:lang w:val="en-US"/>
        </w:rPr>
      </w:pPr>
      <w:r w:rsidRPr="00884F25">
        <w:rPr>
          <w:b/>
          <w:bCs/>
          <w:lang w:val="en-US"/>
        </w:rPr>
        <w:t>Defect Arrival Rate</w:t>
      </w:r>
      <w:r w:rsidRPr="00884F25">
        <w:rPr>
          <w:lang w:val="en-US"/>
        </w:rPr>
        <w:t xml:space="preserve"> </w:t>
      </w:r>
      <w:proofErr w:type="gramStart"/>
      <w:r w:rsidRPr="00884F25">
        <w:rPr>
          <w:lang w:val="en-US"/>
        </w:rPr>
        <w:t>y</w:t>
      </w:r>
      <w:proofErr w:type="gramEnd"/>
      <w:r w:rsidRPr="00884F25">
        <w:rPr>
          <w:lang w:val="en-US"/>
        </w:rPr>
        <w:t xml:space="preserve"> </w:t>
      </w:r>
      <w:r w:rsidRPr="00884F25">
        <w:rPr>
          <w:b/>
          <w:bCs/>
          <w:lang w:val="en-US"/>
        </w:rPr>
        <w:t>Defect Resolution Time</w:t>
      </w:r>
      <w:r w:rsidRPr="00884F25">
        <w:rPr>
          <w:lang w:val="en-US"/>
        </w:rPr>
        <w:t>.</w:t>
      </w:r>
    </w:p>
    <w:p w14:paraId="7DC3B6A6" w14:textId="77777777" w:rsidR="00177EE0" w:rsidRPr="00F535B7" w:rsidRDefault="00177EE0" w:rsidP="00884F25">
      <w:pPr>
        <w:rPr>
          <w:b/>
          <w:bCs/>
          <w:lang w:val="en-US"/>
        </w:rPr>
      </w:pPr>
    </w:p>
    <w:p w14:paraId="0DD667F5" w14:textId="2CB02D39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>Fórmulas y ejemplos</w:t>
      </w:r>
    </w:p>
    <w:p w14:paraId="39F82262" w14:textId="77777777" w:rsidR="0018453A" w:rsidRDefault="0018453A" w:rsidP="00884F25">
      <w:pPr>
        <w:rPr>
          <w:b/>
          <w:bCs/>
        </w:rPr>
      </w:pPr>
    </w:p>
    <w:p w14:paraId="755EE403" w14:textId="7C7BF1CC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 xml:space="preserve">Ejemplo A — Ley de Little (para validar coherencia de WIP, </w:t>
      </w:r>
      <w:proofErr w:type="spellStart"/>
      <w:r w:rsidRPr="00884F25">
        <w:rPr>
          <w:b/>
          <w:bCs/>
        </w:rPr>
        <w:t>Throughput</w:t>
      </w:r>
      <w:proofErr w:type="spellEnd"/>
      <w:r w:rsidRPr="00884F25">
        <w:rPr>
          <w:b/>
          <w:bCs/>
        </w:rPr>
        <w:t xml:space="preserve"> y Lead Time)</w:t>
      </w:r>
    </w:p>
    <w:p w14:paraId="545E4844" w14:textId="77777777" w:rsidR="00884F25" w:rsidRPr="00884F25" w:rsidRDefault="00884F25" w:rsidP="00884F25">
      <w:r w:rsidRPr="00884F25">
        <w:t>Fórmula de Little (aplicable en estado estable):</w:t>
      </w:r>
      <w:r w:rsidRPr="00884F25">
        <w:br/>
        <w:t xml:space="preserve">Lead Time = WIP / </w:t>
      </w:r>
      <w:proofErr w:type="spellStart"/>
      <w:r w:rsidRPr="00884F25">
        <w:t>Throughput</w:t>
      </w:r>
      <w:proofErr w:type="spellEnd"/>
    </w:p>
    <w:p w14:paraId="4007383D" w14:textId="77777777" w:rsidR="00884F25" w:rsidRPr="00884F25" w:rsidRDefault="00884F25" w:rsidP="00884F25">
      <w:r w:rsidRPr="00884F25">
        <w:t>Supongamos un equipo con:</w:t>
      </w:r>
    </w:p>
    <w:p w14:paraId="70054656" w14:textId="77777777" w:rsidR="00884F25" w:rsidRPr="00884F25" w:rsidRDefault="00884F25" w:rsidP="002063EB">
      <w:pPr>
        <w:numPr>
          <w:ilvl w:val="0"/>
          <w:numId w:val="48"/>
        </w:numPr>
      </w:pPr>
      <w:r w:rsidRPr="00884F25">
        <w:t>WIP = 12 ítems (historias en curso)</w:t>
      </w:r>
    </w:p>
    <w:p w14:paraId="15684AB4" w14:textId="77777777" w:rsidR="00884F25" w:rsidRPr="00884F25" w:rsidRDefault="00884F25" w:rsidP="002063EB">
      <w:pPr>
        <w:numPr>
          <w:ilvl w:val="0"/>
          <w:numId w:val="48"/>
        </w:numPr>
      </w:pPr>
      <w:proofErr w:type="spellStart"/>
      <w:r w:rsidRPr="00884F25">
        <w:t>Throughput</w:t>
      </w:r>
      <w:proofErr w:type="spellEnd"/>
      <w:r w:rsidRPr="00884F25">
        <w:t xml:space="preserve"> promedio = 4 historias completadas por semana</w:t>
      </w:r>
    </w:p>
    <w:p w14:paraId="5D069FCC" w14:textId="77777777" w:rsidR="00884F25" w:rsidRPr="00884F25" w:rsidRDefault="00884F25" w:rsidP="00884F25">
      <w:pPr>
        <w:rPr>
          <w:lang w:val="en-US"/>
        </w:rPr>
      </w:pPr>
      <w:proofErr w:type="spellStart"/>
      <w:r w:rsidRPr="00884F25">
        <w:rPr>
          <w:lang w:val="en-US"/>
        </w:rPr>
        <w:t>Calculemos</w:t>
      </w:r>
      <w:proofErr w:type="spellEnd"/>
      <w:r w:rsidRPr="00884F25">
        <w:rPr>
          <w:lang w:val="en-US"/>
        </w:rPr>
        <w:t xml:space="preserve"> Lead Time:</w:t>
      </w:r>
    </w:p>
    <w:p w14:paraId="622D4F17" w14:textId="77777777" w:rsidR="00884F25" w:rsidRPr="00884F25" w:rsidRDefault="00884F25" w:rsidP="002063EB">
      <w:pPr>
        <w:numPr>
          <w:ilvl w:val="0"/>
          <w:numId w:val="49"/>
        </w:numPr>
        <w:rPr>
          <w:lang w:val="en-US"/>
        </w:rPr>
      </w:pPr>
      <w:r w:rsidRPr="00884F25">
        <w:rPr>
          <w:lang w:val="en-US"/>
        </w:rPr>
        <w:t>WIP = 12</w:t>
      </w:r>
    </w:p>
    <w:p w14:paraId="7F401A77" w14:textId="77777777" w:rsidR="00884F25" w:rsidRPr="00884F25" w:rsidRDefault="00884F25" w:rsidP="002063EB">
      <w:pPr>
        <w:numPr>
          <w:ilvl w:val="0"/>
          <w:numId w:val="49"/>
        </w:numPr>
        <w:rPr>
          <w:lang w:val="en-US"/>
        </w:rPr>
      </w:pPr>
      <w:r w:rsidRPr="00884F25">
        <w:rPr>
          <w:lang w:val="en-US"/>
        </w:rPr>
        <w:t xml:space="preserve">Throughput = 4 </w:t>
      </w:r>
      <w:proofErr w:type="spellStart"/>
      <w:r w:rsidRPr="00884F25">
        <w:rPr>
          <w:lang w:val="en-US"/>
        </w:rPr>
        <w:t>historias</w:t>
      </w:r>
      <w:proofErr w:type="spellEnd"/>
      <w:r w:rsidRPr="00884F25">
        <w:rPr>
          <w:lang w:val="en-US"/>
        </w:rPr>
        <w:t>/</w:t>
      </w:r>
      <w:proofErr w:type="spellStart"/>
      <w:r w:rsidRPr="00884F25">
        <w:rPr>
          <w:lang w:val="en-US"/>
        </w:rPr>
        <w:t>semana</w:t>
      </w:r>
      <w:proofErr w:type="spellEnd"/>
    </w:p>
    <w:p w14:paraId="594443C3" w14:textId="77777777" w:rsidR="00884F25" w:rsidRPr="00884F25" w:rsidRDefault="00884F25" w:rsidP="002063EB">
      <w:pPr>
        <w:numPr>
          <w:ilvl w:val="0"/>
          <w:numId w:val="49"/>
        </w:numPr>
        <w:rPr>
          <w:lang w:val="en-US"/>
        </w:rPr>
      </w:pPr>
      <w:r w:rsidRPr="00884F25">
        <w:rPr>
          <w:lang w:val="en-US"/>
        </w:rPr>
        <w:t xml:space="preserve">Lead Time = 12 ÷ 4 = 3 </w:t>
      </w:r>
      <w:proofErr w:type="spellStart"/>
      <w:r w:rsidRPr="00884F25">
        <w:rPr>
          <w:lang w:val="en-US"/>
        </w:rPr>
        <w:t>semanas</w:t>
      </w:r>
      <w:proofErr w:type="spellEnd"/>
    </w:p>
    <w:p w14:paraId="2AE8657C" w14:textId="77777777" w:rsidR="00884F25" w:rsidRPr="00884F25" w:rsidRDefault="00884F25" w:rsidP="00884F25">
      <w:pPr>
        <w:rPr>
          <w:lang w:val="en-US"/>
        </w:rPr>
      </w:pPr>
      <w:proofErr w:type="spellStart"/>
      <w:r w:rsidRPr="00884F25">
        <w:rPr>
          <w:lang w:val="en-US"/>
        </w:rPr>
        <w:t>Cálculo</w:t>
      </w:r>
      <w:proofErr w:type="spellEnd"/>
      <w:r w:rsidRPr="00884F25">
        <w:rPr>
          <w:lang w:val="en-US"/>
        </w:rPr>
        <w:t xml:space="preserve"> paso a paso:</w:t>
      </w:r>
    </w:p>
    <w:p w14:paraId="308A1120" w14:textId="77777777" w:rsidR="00884F25" w:rsidRPr="00884F25" w:rsidRDefault="00884F25" w:rsidP="002063EB">
      <w:pPr>
        <w:numPr>
          <w:ilvl w:val="0"/>
          <w:numId w:val="50"/>
        </w:numPr>
        <w:jc w:val="left"/>
      </w:pPr>
      <w:r w:rsidRPr="00884F25">
        <w:t>12 dividido por 4 = 3.</w:t>
      </w:r>
      <w:r w:rsidRPr="00884F25">
        <w:br/>
        <w:t>Interpretación: en promedio, una historia tarda 3 semanas desde que entra hasta que se entrega.</w:t>
      </w:r>
    </w:p>
    <w:p w14:paraId="1EBA2835" w14:textId="77777777" w:rsidR="0018453A" w:rsidRDefault="0018453A" w:rsidP="00884F25">
      <w:pPr>
        <w:rPr>
          <w:b/>
          <w:bCs/>
          <w:lang w:val="en-US"/>
        </w:rPr>
      </w:pPr>
    </w:p>
    <w:p w14:paraId="3BBFD29D" w14:textId="7F4BEC6E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Ejemplo</w:t>
      </w:r>
      <w:proofErr w:type="spellEnd"/>
      <w:r w:rsidRPr="00884F25">
        <w:rPr>
          <w:b/>
          <w:bCs/>
          <w:lang w:val="en-US"/>
        </w:rPr>
        <w:t xml:space="preserve"> B — Process Cycle Efficiency (PCE)</w:t>
      </w:r>
    </w:p>
    <w:p w14:paraId="48FFB0A5" w14:textId="77777777" w:rsidR="00884F25" w:rsidRPr="00884F25" w:rsidRDefault="00884F25" w:rsidP="00884F25">
      <w:pPr>
        <w:rPr>
          <w:lang w:val="en-US"/>
        </w:rPr>
      </w:pPr>
      <w:r w:rsidRPr="00884F25">
        <w:rPr>
          <w:lang w:val="en-US"/>
        </w:rPr>
        <w:t>PCE = (Value-Added Time ÷ Total Lead Time) × 100%</w:t>
      </w:r>
    </w:p>
    <w:p w14:paraId="14287B17" w14:textId="77777777" w:rsidR="00884F25" w:rsidRPr="00884F25" w:rsidRDefault="00884F25" w:rsidP="00884F25">
      <w:pPr>
        <w:rPr>
          <w:lang w:val="en-US"/>
        </w:rPr>
      </w:pPr>
      <w:r w:rsidRPr="00884F25">
        <w:rPr>
          <w:lang w:val="en-US"/>
        </w:rPr>
        <w:t>Imagina:</w:t>
      </w:r>
    </w:p>
    <w:p w14:paraId="7006F054" w14:textId="77777777" w:rsidR="00884F25" w:rsidRPr="00884F25" w:rsidRDefault="00884F25" w:rsidP="002063EB">
      <w:pPr>
        <w:numPr>
          <w:ilvl w:val="0"/>
          <w:numId w:val="51"/>
        </w:numPr>
        <w:rPr>
          <w:lang w:val="en-US"/>
        </w:rPr>
      </w:pPr>
      <w:r w:rsidRPr="00884F25">
        <w:rPr>
          <w:lang w:val="en-US"/>
        </w:rPr>
        <w:t>Tiempo total (Lead Time) = 15 días</w:t>
      </w:r>
    </w:p>
    <w:p w14:paraId="553EB196" w14:textId="77777777" w:rsidR="00884F25" w:rsidRPr="00884F25" w:rsidRDefault="00884F25" w:rsidP="002063EB">
      <w:pPr>
        <w:numPr>
          <w:ilvl w:val="0"/>
          <w:numId w:val="51"/>
        </w:numPr>
      </w:pPr>
      <w:r w:rsidRPr="00884F25">
        <w:t>Tiempo de valor añadido (tiempo efectivo de desarrollo y test) = 6 días</w:t>
      </w:r>
    </w:p>
    <w:p w14:paraId="612FB70F" w14:textId="77777777" w:rsidR="00884F25" w:rsidRPr="00884F25" w:rsidRDefault="00884F25" w:rsidP="00884F25">
      <w:pPr>
        <w:rPr>
          <w:lang w:val="en-US"/>
        </w:rPr>
      </w:pPr>
      <w:proofErr w:type="spellStart"/>
      <w:r w:rsidRPr="00884F25">
        <w:rPr>
          <w:lang w:val="en-US"/>
        </w:rPr>
        <w:t>Cálculo</w:t>
      </w:r>
      <w:proofErr w:type="spellEnd"/>
      <w:r w:rsidRPr="00884F25">
        <w:rPr>
          <w:lang w:val="en-US"/>
        </w:rPr>
        <w:t>:</w:t>
      </w:r>
    </w:p>
    <w:p w14:paraId="7E8EA60B" w14:textId="77777777" w:rsidR="00884F25" w:rsidRPr="00884F25" w:rsidRDefault="00884F25" w:rsidP="002063EB">
      <w:pPr>
        <w:numPr>
          <w:ilvl w:val="0"/>
          <w:numId w:val="52"/>
        </w:numPr>
        <w:rPr>
          <w:lang w:val="en-US"/>
        </w:rPr>
      </w:pPr>
      <w:r w:rsidRPr="00884F25">
        <w:rPr>
          <w:lang w:val="en-US"/>
        </w:rPr>
        <w:t>Value-Added = 6 días</w:t>
      </w:r>
    </w:p>
    <w:p w14:paraId="4184EDE8" w14:textId="77777777" w:rsidR="00884F25" w:rsidRPr="00884F25" w:rsidRDefault="00884F25" w:rsidP="002063EB">
      <w:pPr>
        <w:numPr>
          <w:ilvl w:val="0"/>
          <w:numId w:val="52"/>
        </w:numPr>
        <w:rPr>
          <w:lang w:val="en-US"/>
        </w:rPr>
      </w:pPr>
      <w:r w:rsidRPr="00884F25">
        <w:rPr>
          <w:lang w:val="en-US"/>
        </w:rPr>
        <w:lastRenderedPageBreak/>
        <w:t>Lead Time = 15 días</w:t>
      </w:r>
    </w:p>
    <w:p w14:paraId="23A7A524" w14:textId="77777777" w:rsidR="00884F25" w:rsidRPr="00884F25" w:rsidRDefault="00884F25" w:rsidP="002063EB">
      <w:pPr>
        <w:numPr>
          <w:ilvl w:val="0"/>
          <w:numId w:val="52"/>
        </w:numPr>
        <w:rPr>
          <w:lang w:val="en-US"/>
        </w:rPr>
      </w:pPr>
      <w:proofErr w:type="spellStart"/>
      <w:r w:rsidRPr="00884F25">
        <w:rPr>
          <w:lang w:val="en-US"/>
        </w:rPr>
        <w:t>Fracción</w:t>
      </w:r>
      <w:proofErr w:type="spellEnd"/>
      <w:r w:rsidRPr="00884F25">
        <w:rPr>
          <w:lang w:val="en-US"/>
        </w:rPr>
        <w:t xml:space="preserve"> = 6 ÷ 15 = 0.4</w:t>
      </w:r>
    </w:p>
    <w:p w14:paraId="717710F8" w14:textId="77777777" w:rsidR="00884F25" w:rsidRPr="00884F25" w:rsidRDefault="00884F25" w:rsidP="002063EB">
      <w:pPr>
        <w:numPr>
          <w:ilvl w:val="0"/>
          <w:numId w:val="52"/>
        </w:numPr>
        <w:rPr>
          <w:lang w:val="en-US"/>
        </w:rPr>
      </w:pPr>
      <w:r w:rsidRPr="00884F25">
        <w:rPr>
          <w:lang w:val="en-US"/>
        </w:rPr>
        <w:t>PCE = 0.4 × 100% = 40%</w:t>
      </w:r>
    </w:p>
    <w:p w14:paraId="7FD2F173" w14:textId="77777777" w:rsidR="00884F25" w:rsidRPr="00884F25" w:rsidRDefault="00884F25" w:rsidP="00884F25">
      <w:r w:rsidRPr="00884F25">
        <w:t>Interpretación: sólo el 40% del tiempo se emplea en actividades productivas; 60% es espera/colas — objetivo de mejora: reducir esperas.</w:t>
      </w:r>
    </w:p>
    <w:p w14:paraId="755F962B" w14:textId="77777777" w:rsidR="000E3F80" w:rsidRDefault="000E3F80" w:rsidP="00884F25"/>
    <w:p w14:paraId="5A85D69E" w14:textId="6575DB01" w:rsidR="00884F25" w:rsidRDefault="00884F25" w:rsidP="00884F25">
      <w:r w:rsidRPr="00884F25">
        <w:t>Regla práctica: PCE &lt; 20% indica proceso con mucho desperdicio; PCE entre 20–50% típico en desarrollos; &gt;50% es excelente (difícil sin automatización/flujo continuo).</w:t>
      </w:r>
    </w:p>
    <w:p w14:paraId="75F5D89B" w14:textId="77777777" w:rsidR="000E3F80" w:rsidRPr="00884F25" w:rsidRDefault="000E3F80" w:rsidP="00884F25"/>
    <w:p w14:paraId="5B873F64" w14:textId="77777777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 xml:space="preserve">Ejemplo C — </w:t>
      </w:r>
      <w:proofErr w:type="spellStart"/>
      <w:r w:rsidRPr="00884F25">
        <w:rPr>
          <w:b/>
          <w:bCs/>
        </w:rPr>
        <w:t>Throughput</w:t>
      </w:r>
      <w:proofErr w:type="spellEnd"/>
      <w:r w:rsidRPr="00884F25">
        <w:rPr>
          <w:b/>
          <w:bCs/>
        </w:rPr>
        <w:t xml:space="preserve"> y mejora esperada</w:t>
      </w:r>
    </w:p>
    <w:p w14:paraId="6E97D0EB" w14:textId="77777777" w:rsidR="00884F25" w:rsidRPr="00884F25" w:rsidRDefault="00884F25" w:rsidP="00884F25">
      <w:pPr>
        <w:rPr>
          <w:lang w:val="en-US"/>
        </w:rPr>
      </w:pPr>
      <w:r w:rsidRPr="00884F25">
        <w:t xml:space="preserve">Si aplicas automatización (CI/CD + </w:t>
      </w:r>
      <w:proofErr w:type="spellStart"/>
      <w:r w:rsidRPr="00884F25">
        <w:t>IaC</w:t>
      </w:r>
      <w:proofErr w:type="spellEnd"/>
      <w:r w:rsidRPr="00884F25">
        <w:t xml:space="preserve">) y reduces el tiempo de despliegue, el </w:t>
      </w:r>
      <w:proofErr w:type="spellStart"/>
      <w:r w:rsidRPr="00884F25">
        <w:t>throughput</w:t>
      </w:r>
      <w:proofErr w:type="spellEnd"/>
      <w:r w:rsidRPr="00884F25">
        <w:t xml:space="preserve"> puede subir. Supón </w:t>
      </w:r>
      <w:proofErr w:type="spellStart"/>
      <w:r w:rsidRPr="00884F25">
        <w:t>throughput</w:t>
      </w:r>
      <w:proofErr w:type="spellEnd"/>
      <w:r w:rsidRPr="00884F25">
        <w:t xml:space="preserve"> actual 4 historias/semana. Tras mejoras se proyecta </w:t>
      </w:r>
      <w:proofErr w:type="spellStart"/>
      <w:r w:rsidRPr="00884F25">
        <w:t>throughput</w:t>
      </w:r>
      <w:proofErr w:type="spellEnd"/>
      <w:r w:rsidRPr="00884F25">
        <w:t xml:space="preserve"> = 6 historias/semana. </w:t>
      </w:r>
      <w:r w:rsidRPr="00884F25">
        <w:rPr>
          <w:lang w:val="en-US"/>
        </w:rPr>
        <w:t xml:space="preserve">Con WIP </w:t>
      </w:r>
      <w:proofErr w:type="spellStart"/>
      <w:r w:rsidRPr="00884F25">
        <w:rPr>
          <w:lang w:val="en-US"/>
        </w:rPr>
        <w:t>constante</w:t>
      </w:r>
      <w:proofErr w:type="spellEnd"/>
      <w:r w:rsidRPr="00884F25">
        <w:rPr>
          <w:lang w:val="en-US"/>
        </w:rPr>
        <w:t xml:space="preserve"> 12:</w:t>
      </w:r>
    </w:p>
    <w:p w14:paraId="5136AF4C" w14:textId="77777777" w:rsidR="00884F25" w:rsidRPr="00884F25" w:rsidRDefault="00884F25" w:rsidP="002063EB">
      <w:pPr>
        <w:numPr>
          <w:ilvl w:val="0"/>
          <w:numId w:val="53"/>
        </w:numPr>
        <w:jc w:val="left"/>
      </w:pPr>
      <w:r w:rsidRPr="00884F25">
        <w:t>Nuevo Lead Time = 12 ÷ 6 = 2 semanas (antes 3 semanas).</w:t>
      </w:r>
      <w:r w:rsidRPr="00884F25">
        <w:br/>
        <w:t>Ahorro: 1 semana por historia en promedio.</w:t>
      </w:r>
    </w:p>
    <w:p w14:paraId="39EFCE0D" w14:textId="7383AA6A" w:rsidR="00884F25" w:rsidRPr="00884F25" w:rsidRDefault="00884F25" w:rsidP="00884F25">
      <w:pPr>
        <w:rPr>
          <w:lang w:val="en-US"/>
        </w:rPr>
      </w:pPr>
    </w:p>
    <w:p w14:paraId="3FC0A197" w14:textId="4B468405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>Automatización y cadena de herramientas (</w:t>
      </w:r>
      <w:proofErr w:type="spellStart"/>
      <w:r w:rsidRPr="00884F25">
        <w:rPr>
          <w:b/>
          <w:bCs/>
        </w:rPr>
        <w:t>toolchain</w:t>
      </w:r>
      <w:proofErr w:type="spellEnd"/>
      <w:r w:rsidRPr="00884F25">
        <w:rPr>
          <w:b/>
          <w:bCs/>
        </w:rPr>
        <w:t xml:space="preserve">): CI/CD, </w:t>
      </w:r>
      <w:proofErr w:type="spellStart"/>
      <w:r w:rsidRPr="00884F25">
        <w:rPr>
          <w:b/>
          <w:bCs/>
        </w:rPr>
        <w:t>IaC</w:t>
      </w:r>
      <w:proofErr w:type="spellEnd"/>
      <w:r w:rsidRPr="00884F25">
        <w:rPr>
          <w:b/>
          <w:bCs/>
        </w:rPr>
        <w:t xml:space="preserve"> y </w:t>
      </w:r>
      <w:proofErr w:type="spellStart"/>
      <w:r w:rsidRPr="00884F25">
        <w:rPr>
          <w:b/>
          <w:bCs/>
        </w:rPr>
        <w:t>GitOps</w:t>
      </w:r>
      <w:proofErr w:type="spellEnd"/>
    </w:p>
    <w:p w14:paraId="5C03E1AA" w14:textId="77777777" w:rsidR="00884F25" w:rsidRPr="00884F25" w:rsidRDefault="00884F25" w:rsidP="00884F25">
      <w:r w:rsidRPr="00884F25">
        <w:t xml:space="preserve">La automatización es el </w:t>
      </w:r>
      <w:r w:rsidRPr="00884F25">
        <w:rPr>
          <w:b/>
          <w:bCs/>
        </w:rPr>
        <w:t>motor</w:t>
      </w:r>
      <w:r w:rsidRPr="00884F25">
        <w:t xml:space="preserve"> para reducir colas, errores humanos y mejorar PCE. Prácticas y recomendaciones:</w:t>
      </w:r>
    </w:p>
    <w:p w14:paraId="5A62BC3C" w14:textId="77777777" w:rsidR="000E3F80" w:rsidRDefault="000E3F80" w:rsidP="00884F25">
      <w:pPr>
        <w:rPr>
          <w:b/>
          <w:bCs/>
        </w:rPr>
      </w:pPr>
    </w:p>
    <w:p w14:paraId="1BF51F5C" w14:textId="07C98E3F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>CI/CD (Integración Continua / Entrega Continua / Despliegue Continuo)</w:t>
      </w:r>
    </w:p>
    <w:p w14:paraId="25C0D5C7" w14:textId="77777777" w:rsidR="00884F25" w:rsidRPr="00884F25" w:rsidRDefault="00884F25" w:rsidP="00884F25">
      <w:pPr>
        <w:rPr>
          <w:lang w:val="en-US"/>
        </w:rPr>
      </w:pPr>
      <w:proofErr w:type="spellStart"/>
      <w:r w:rsidRPr="00884F25">
        <w:rPr>
          <w:lang w:val="en-US"/>
        </w:rPr>
        <w:t>Buenas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prácticas</w:t>
      </w:r>
      <w:proofErr w:type="spellEnd"/>
      <w:r w:rsidRPr="00884F25">
        <w:rPr>
          <w:lang w:val="en-US"/>
        </w:rPr>
        <w:t>:</w:t>
      </w:r>
    </w:p>
    <w:p w14:paraId="71D60676" w14:textId="77777777" w:rsidR="00884F25" w:rsidRPr="00884F25" w:rsidRDefault="00884F25" w:rsidP="002063EB">
      <w:pPr>
        <w:numPr>
          <w:ilvl w:val="0"/>
          <w:numId w:val="54"/>
        </w:numPr>
        <w:rPr>
          <w:lang w:val="en-US"/>
        </w:rPr>
      </w:pPr>
      <w:r w:rsidRPr="00884F25">
        <w:rPr>
          <w:b/>
          <w:bCs/>
          <w:lang w:val="en-US"/>
        </w:rPr>
        <w:t xml:space="preserve">Commit </w:t>
      </w:r>
      <w:proofErr w:type="spellStart"/>
      <w:r w:rsidRPr="00884F25">
        <w:rPr>
          <w:b/>
          <w:bCs/>
          <w:lang w:val="en-US"/>
        </w:rPr>
        <w:t>temprano</w:t>
      </w:r>
      <w:proofErr w:type="spellEnd"/>
      <w:r w:rsidRPr="00884F25">
        <w:rPr>
          <w:b/>
          <w:bCs/>
          <w:lang w:val="en-US"/>
        </w:rPr>
        <w:t xml:space="preserve"> y </w:t>
      </w:r>
      <w:proofErr w:type="spellStart"/>
      <w:r w:rsidRPr="00884F25">
        <w:rPr>
          <w:b/>
          <w:bCs/>
          <w:lang w:val="en-US"/>
        </w:rPr>
        <w:t>frecuente</w:t>
      </w:r>
      <w:proofErr w:type="spellEnd"/>
      <w:r w:rsidRPr="00884F25">
        <w:rPr>
          <w:b/>
          <w:bCs/>
          <w:lang w:val="en-US"/>
        </w:rPr>
        <w:t>.</w:t>
      </w:r>
    </w:p>
    <w:p w14:paraId="3AC2CE89" w14:textId="77777777" w:rsidR="00884F25" w:rsidRPr="00884F25" w:rsidRDefault="00884F25" w:rsidP="002063EB">
      <w:pPr>
        <w:numPr>
          <w:ilvl w:val="0"/>
          <w:numId w:val="54"/>
        </w:numPr>
        <w:rPr>
          <w:lang w:val="en-US"/>
        </w:rPr>
      </w:pPr>
      <w:r w:rsidRPr="00884F25">
        <w:rPr>
          <w:b/>
          <w:bCs/>
          <w:lang w:val="en-US"/>
        </w:rPr>
        <w:t xml:space="preserve">Build </w:t>
      </w:r>
      <w:proofErr w:type="spellStart"/>
      <w:r w:rsidRPr="00884F25">
        <w:rPr>
          <w:b/>
          <w:bCs/>
          <w:lang w:val="en-US"/>
        </w:rPr>
        <w:t>único</w:t>
      </w:r>
      <w:proofErr w:type="spellEnd"/>
      <w:r w:rsidRPr="00884F25">
        <w:rPr>
          <w:b/>
          <w:bCs/>
          <w:lang w:val="en-US"/>
        </w:rPr>
        <w:t xml:space="preserve"> (build once).</w:t>
      </w:r>
    </w:p>
    <w:p w14:paraId="5E7A2660" w14:textId="77777777" w:rsidR="00884F25" w:rsidRPr="00884F25" w:rsidRDefault="00884F25" w:rsidP="002063EB">
      <w:pPr>
        <w:numPr>
          <w:ilvl w:val="0"/>
          <w:numId w:val="54"/>
        </w:numPr>
      </w:pPr>
      <w:r w:rsidRPr="00884F25">
        <w:rPr>
          <w:b/>
          <w:bCs/>
        </w:rPr>
        <w:t>Pipelines como código</w:t>
      </w:r>
      <w:r w:rsidRPr="00884F25">
        <w:t xml:space="preserve"> (versionados junto al repositorio).</w:t>
      </w:r>
    </w:p>
    <w:p w14:paraId="0F1F0B18" w14:textId="77777777" w:rsidR="00884F25" w:rsidRPr="00884F25" w:rsidRDefault="00884F25" w:rsidP="002063EB">
      <w:pPr>
        <w:numPr>
          <w:ilvl w:val="0"/>
          <w:numId w:val="54"/>
        </w:numPr>
      </w:pPr>
      <w:proofErr w:type="spellStart"/>
      <w:r w:rsidRPr="00884F25">
        <w:rPr>
          <w:b/>
          <w:bCs/>
        </w:rPr>
        <w:lastRenderedPageBreak/>
        <w:t>Tests</w:t>
      </w:r>
      <w:proofErr w:type="spellEnd"/>
      <w:r w:rsidRPr="00884F25">
        <w:rPr>
          <w:b/>
          <w:bCs/>
        </w:rPr>
        <w:t xml:space="preserve"> automatizados en </w:t>
      </w:r>
      <w:proofErr w:type="gramStart"/>
      <w:r w:rsidRPr="00884F25">
        <w:rPr>
          <w:b/>
          <w:bCs/>
        </w:rPr>
        <w:t>la pipeline</w:t>
      </w:r>
      <w:proofErr w:type="gramEnd"/>
      <w:r w:rsidRPr="00884F25">
        <w:t xml:space="preserve">: unitarios → integración → e2e en </w:t>
      </w:r>
      <w:proofErr w:type="spellStart"/>
      <w:r w:rsidRPr="00884F25">
        <w:t>staging</w:t>
      </w:r>
      <w:proofErr w:type="spellEnd"/>
      <w:r w:rsidRPr="00884F25">
        <w:t>.</w:t>
      </w:r>
    </w:p>
    <w:p w14:paraId="34F93F82" w14:textId="2396ECFC" w:rsidR="00884F25" w:rsidRPr="00884F25" w:rsidRDefault="00884F25" w:rsidP="002063EB">
      <w:pPr>
        <w:numPr>
          <w:ilvl w:val="0"/>
          <w:numId w:val="54"/>
        </w:numPr>
        <w:rPr>
          <w:lang w:val="en-US"/>
        </w:rPr>
      </w:pPr>
      <w:r w:rsidRPr="00884F25">
        <w:rPr>
          <w:b/>
          <w:bCs/>
        </w:rPr>
        <w:t xml:space="preserve">Security </w:t>
      </w:r>
      <w:proofErr w:type="spellStart"/>
      <w:r w:rsidRPr="00884F25">
        <w:rPr>
          <w:b/>
          <w:bCs/>
        </w:rPr>
        <w:t>scans</w:t>
      </w:r>
      <w:proofErr w:type="spellEnd"/>
      <w:r w:rsidRPr="00884F25">
        <w:t xml:space="preserve"> como pasos automáticos (SCA, SAST). </w:t>
      </w:r>
    </w:p>
    <w:p w14:paraId="2A3A8F44" w14:textId="77777777" w:rsidR="000E3F80" w:rsidRDefault="000E3F80" w:rsidP="00884F25">
      <w:pPr>
        <w:rPr>
          <w:b/>
          <w:bCs/>
          <w:lang w:val="en-US"/>
        </w:rPr>
      </w:pPr>
    </w:p>
    <w:p w14:paraId="59062302" w14:textId="65D151C3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IaC</w:t>
      </w:r>
      <w:proofErr w:type="spellEnd"/>
      <w:r w:rsidRPr="00884F25">
        <w:rPr>
          <w:b/>
          <w:bCs/>
          <w:lang w:val="en-US"/>
        </w:rPr>
        <w:t xml:space="preserve"> (Infrastructure as Code)</w:t>
      </w:r>
    </w:p>
    <w:p w14:paraId="5B79FA30" w14:textId="5E3F65CF" w:rsidR="00884F25" w:rsidRDefault="00884F25" w:rsidP="002063EB">
      <w:pPr>
        <w:numPr>
          <w:ilvl w:val="0"/>
          <w:numId w:val="55"/>
        </w:numPr>
        <w:rPr>
          <w:lang w:val="en-US"/>
        </w:rPr>
      </w:pPr>
      <w:r w:rsidRPr="00884F25">
        <w:t xml:space="preserve">Declarar infraestructura en </w:t>
      </w:r>
      <w:proofErr w:type="spellStart"/>
      <w:r w:rsidRPr="00884F25">
        <w:t>Terraform</w:t>
      </w:r>
      <w:proofErr w:type="spellEnd"/>
      <w:r w:rsidRPr="00884F25">
        <w:t xml:space="preserve">, Ansible, </w:t>
      </w:r>
      <w:proofErr w:type="spellStart"/>
      <w:r w:rsidRPr="00884F25">
        <w:t>CloudFormation</w:t>
      </w:r>
      <w:proofErr w:type="spellEnd"/>
      <w:r w:rsidRPr="00884F25">
        <w:t xml:space="preserve">, etc. Permite reproducibilidad y </w:t>
      </w:r>
      <w:proofErr w:type="spellStart"/>
      <w:r w:rsidRPr="00884F25">
        <w:t>rollback</w:t>
      </w:r>
      <w:proofErr w:type="spellEnd"/>
      <w:r w:rsidRPr="00884F25">
        <w:t xml:space="preserve">. Recomendación: </w:t>
      </w:r>
      <w:r w:rsidRPr="00884F25">
        <w:rPr>
          <w:b/>
          <w:bCs/>
        </w:rPr>
        <w:t xml:space="preserve">versionar los artefactos </w:t>
      </w:r>
      <w:proofErr w:type="spellStart"/>
      <w:r w:rsidRPr="00884F25">
        <w:rPr>
          <w:b/>
          <w:bCs/>
        </w:rPr>
        <w:t>IaC</w:t>
      </w:r>
      <w:proofErr w:type="spellEnd"/>
      <w:r w:rsidRPr="00884F25">
        <w:rPr>
          <w:b/>
          <w:bCs/>
        </w:rPr>
        <w:t xml:space="preserve"> y probar en CI.</w:t>
      </w:r>
      <w:r w:rsidRPr="00884F25">
        <w:t xml:space="preserve"> </w:t>
      </w:r>
    </w:p>
    <w:p w14:paraId="280A834E" w14:textId="77777777" w:rsidR="00857158" w:rsidRPr="00884F25" w:rsidRDefault="00857158" w:rsidP="00857158">
      <w:pPr>
        <w:rPr>
          <w:lang w:val="en-US"/>
        </w:rPr>
      </w:pPr>
    </w:p>
    <w:p w14:paraId="717FE3F1" w14:textId="2B7E4890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GitOps</w:t>
      </w:r>
      <w:proofErr w:type="spellEnd"/>
    </w:p>
    <w:p w14:paraId="525892F4" w14:textId="61A4DBC6" w:rsidR="00884F25" w:rsidRPr="00884F25" w:rsidRDefault="00884F25" w:rsidP="002063EB">
      <w:pPr>
        <w:numPr>
          <w:ilvl w:val="0"/>
          <w:numId w:val="56"/>
        </w:numPr>
      </w:pPr>
      <w:r w:rsidRPr="00884F25">
        <w:t xml:space="preserve">Extiende </w:t>
      </w:r>
      <w:proofErr w:type="spellStart"/>
      <w:r w:rsidRPr="00884F25">
        <w:t>IaC</w:t>
      </w:r>
      <w:proofErr w:type="spellEnd"/>
      <w:r w:rsidRPr="00884F25">
        <w:t xml:space="preserve">: Git como </w:t>
      </w:r>
      <w:proofErr w:type="gramStart"/>
      <w:r w:rsidRPr="00884F25">
        <w:rPr>
          <w:i/>
          <w:iCs/>
        </w:rPr>
        <w:t>single</w:t>
      </w:r>
      <w:proofErr w:type="gramEnd"/>
      <w:r w:rsidRPr="00884F25">
        <w:rPr>
          <w:i/>
          <w:iCs/>
        </w:rPr>
        <w:t xml:space="preserve"> </w:t>
      </w:r>
      <w:proofErr w:type="spellStart"/>
      <w:r w:rsidRPr="00884F25">
        <w:rPr>
          <w:i/>
          <w:iCs/>
        </w:rPr>
        <w:t>source</w:t>
      </w:r>
      <w:proofErr w:type="spellEnd"/>
      <w:r w:rsidRPr="00884F25">
        <w:rPr>
          <w:i/>
          <w:iCs/>
        </w:rPr>
        <w:t xml:space="preserve"> </w:t>
      </w:r>
      <w:proofErr w:type="spellStart"/>
      <w:r w:rsidRPr="00884F25">
        <w:rPr>
          <w:i/>
          <w:iCs/>
        </w:rPr>
        <w:t>of</w:t>
      </w:r>
      <w:proofErr w:type="spellEnd"/>
      <w:r w:rsidRPr="00884F25">
        <w:rPr>
          <w:i/>
          <w:iCs/>
        </w:rPr>
        <w:t xml:space="preserve"> </w:t>
      </w:r>
      <w:proofErr w:type="spellStart"/>
      <w:r w:rsidRPr="00884F25">
        <w:rPr>
          <w:i/>
          <w:iCs/>
        </w:rPr>
        <w:t>truth</w:t>
      </w:r>
      <w:proofErr w:type="spellEnd"/>
      <w:r w:rsidRPr="00884F25">
        <w:t xml:space="preserve"> para estado de clúster y despliegue; operaciones se ejecutan detectando cambios en repositorio. Útil para </w:t>
      </w:r>
      <w:proofErr w:type="spellStart"/>
      <w:r w:rsidRPr="00884F25">
        <w:t>Kubernetes</w:t>
      </w:r>
      <w:proofErr w:type="spellEnd"/>
      <w:r w:rsidRPr="00884F25">
        <w:t xml:space="preserve"> y despliegues declarativos. </w:t>
      </w:r>
    </w:p>
    <w:p w14:paraId="1EB6B0AF" w14:textId="77777777" w:rsidR="00857158" w:rsidRDefault="00857158" w:rsidP="00884F25">
      <w:pPr>
        <w:rPr>
          <w:b/>
          <w:bCs/>
          <w:lang w:val="en-US"/>
        </w:rPr>
      </w:pPr>
    </w:p>
    <w:p w14:paraId="2B0A84F7" w14:textId="4B0BCCA5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Arquitectura</w:t>
      </w:r>
      <w:proofErr w:type="spellEnd"/>
      <w:r w:rsidRPr="00884F25">
        <w:rPr>
          <w:b/>
          <w:bCs/>
          <w:lang w:val="en-US"/>
        </w:rPr>
        <w:t xml:space="preserve"> del pipeline (</w:t>
      </w:r>
      <w:proofErr w:type="spellStart"/>
      <w:r w:rsidRPr="00884F25">
        <w:rPr>
          <w:b/>
          <w:bCs/>
          <w:lang w:val="en-US"/>
        </w:rPr>
        <w:t>práctica</w:t>
      </w:r>
      <w:proofErr w:type="spellEnd"/>
      <w:r w:rsidRPr="00884F25">
        <w:rPr>
          <w:b/>
          <w:bCs/>
          <w:lang w:val="en-US"/>
        </w:rPr>
        <w:t>)</w:t>
      </w:r>
    </w:p>
    <w:p w14:paraId="4D9BC7E7" w14:textId="77777777" w:rsidR="00884F25" w:rsidRPr="00884F25" w:rsidRDefault="00884F25" w:rsidP="002063EB">
      <w:pPr>
        <w:numPr>
          <w:ilvl w:val="0"/>
          <w:numId w:val="57"/>
        </w:numPr>
        <w:rPr>
          <w:lang w:val="en-US"/>
        </w:rPr>
      </w:pPr>
      <w:r w:rsidRPr="00884F25">
        <w:rPr>
          <w:b/>
          <w:bCs/>
          <w:lang w:val="en-US"/>
        </w:rPr>
        <w:t>Stage 1:</w:t>
      </w:r>
      <w:r w:rsidRPr="00884F25">
        <w:rPr>
          <w:lang w:val="en-US"/>
        </w:rPr>
        <w:t xml:space="preserve"> build (</w:t>
      </w:r>
      <w:proofErr w:type="spellStart"/>
      <w:r w:rsidRPr="00884F25">
        <w:rPr>
          <w:lang w:val="en-US"/>
        </w:rPr>
        <w:t>compilación</w:t>
      </w:r>
      <w:proofErr w:type="spellEnd"/>
      <w:r w:rsidRPr="00884F25">
        <w:rPr>
          <w:lang w:val="en-US"/>
        </w:rPr>
        <w:t>, linters)</w:t>
      </w:r>
    </w:p>
    <w:p w14:paraId="6C50D064" w14:textId="77777777" w:rsidR="00884F25" w:rsidRPr="00884F25" w:rsidRDefault="00884F25" w:rsidP="002063EB">
      <w:pPr>
        <w:numPr>
          <w:ilvl w:val="0"/>
          <w:numId w:val="57"/>
        </w:numPr>
        <w:rPr>
          <w:lang w:val="en-US"/>
        </w:rPr>
      </w:pPr>
      <w:r w:rsidRPr="00884F25">
        <w:rPr>
          <w:b/>
          <w:bCs/>
          <w:lang w:val="en-US"/>
        </w:rPr>
        <w:t>Stage 2:</w:t>
      </w:r>
      <w:r w:rsidRPr="00884F25">
        <w:rPr>
          <w:lang w:val="en-US"/>
        </w:rPr>
        <w:t xml:space="preserve"> test </w:t>
      </w:r>
      <w:proofErr w:type="spellStart"/>
      <w:r w:rsidRPr="00884F25">
        <w:rPr>
          <w:lang w:val="en-US"/>
        </w:rPr>
        <w:t>unitarios</w:t>
      </w:r>
      <w:proofErr w:type="spellEnd"/>
      <w:r w:rsidRPr="00884F25">
        <w:rPr>
          <w:lang w:val="en-US"/>
        </w:rPr>
        <w:t xml:space="preserve"> (fast)</w:t>
      </w:r>
    </w:p>
    <w:p w14:paraId="7357869C" w14:textId="77777777" w:rsidR="00884F25" w:rsidRPr="00884F25" w:rsidRDefault="00884F25" w:rsidP="002063EB">
      <w:pPr>
        <w:numPr>
          <w:ilvl w:val="0"/>
          <w:numId w:val="57"/>
        </w:numPr>
      </w:pPr>
      <w:proofErr w:type="spellStart"/>
      <w:r w:rsidRPr="00884F25">
        <w:rPr>
          <w:b/>
          <w:bCs/>
        </w:rPr>
        <w:t>Stage</w:t>
      </w:r>
      <w:proofErr w:type="spellEnd"/>
      <w:r w:rsidRPr="00884F25">
        <w:rPr>
          <w:b/>
          <w:bCs/>
        </w:rPr>
        <w:t xml:space="preserve"> 3:</w:t>
      </w:r>
      <w:r w:rsidRPr="00884F25">
        <w:t xml:space="preserve"> integración (DB, servicios simulados)</w:t>
      </w:r>
    </w:p>
    <w:p w14:paraId="7FD3F94B" w14:textId="77777777" w:rsidR="00884F25" w:rsidRPr="00884F25" w:rsidRDefault="00884F25" w:rsidP="002063EB">
      <w:pPr>
        <w:numPr>
          <w:ilvl w:val="0"/>
          <w:numId w:val="57"/>
        </w:numPr>
      </w:pPr>
      <w:proofErr w:type="spellStart"/>
      <w:r w:rsidRPr="00884F25">
        <w:rPr>
          <w:b/>
          <w:bCs/>
        </w:rPr>
        <w:t>Stage</w:t>
      </w:r>
      <w:proofErr w:type="spellEnd"/>
      <w:r w:rsidRPr="00884F25">
        <w:rPr>
          <w:b/>
          <w:bCs/>
        </w:rPr>
        <w:t xml:space="preserve"> 4:</w:t>
      </w:r>
      <w:r w:rsidRPr="00884F25">
        <w:t xml:space="preserve"> e2e en </w:t>
      </w:r>
      <w:proofErr w:type="spellStart"/>
      <w:r w:rsidRPr="00884F25">
        <w:t>staging</w:t>
      </w:r>
      <w:proofErr w:type="spellEnd"/>
      <w:r w:rsidRPr="00884F25">
        <w:t xml:space="preserve"> + pruebas de performance (si aplica)</w:t>
      </w:r>
    </w:p>
    <w:p w14:paraId="020F9E5F" w14:textId="77777777" w:rsidR="00884F25" w:rsidRPr="00884F25" w:rsidRDefault="00884F25" w:rsidP="002063EB">
      <w:pPr>
        <w:numPr>
          <w:ilvl w:val="0"/>
          <w:numId w:val="57"/>
        </w:numPr>
      </w:pPr>
      <w:proofErr w:type="spellStart"/>
      <w:r w:rsidRPr="00884F25">
        <w:rPr>
          <w:b/>
          <w:bCs/>
        </w:rPr>
        <w:t>Stage</w:t>
      </w:r>
      <w:proofErr w:type="spellEnd"/>
      <w:r w:rsidRPr="00884F25">
        <w:rPr>
          <w:b/>
          <w:bCs/>
        </w:rPr>
        <w:t xml:space="preserve"> 5:</w:t>
      </w:r>
      <w:r w:rsidRPr="00884F25">
        <w:t xml:space="preserve"> despliegue </w:t>
      </w:r>
      <w:proofErr w:type="spellStart"/>
      <w:r w:rsidRPr="00884F25">
        <w:t>canary</w:t>
      </w:r>
      <w:proofErr w:type="spellEnd"/>
      <w:r w:rsidRPr="00884F25">
        <w:t xml:space="preserve"> / blue-</w:t>
      </w:r>
      <w:proofErr w:type="spellStart"/>
      <w:r w:rsidRPr="00884F25">
        <w:t>green</w:t>
      </w:r>
      <w:proofErr w:type="spellEnd"/>
      <w:r w:rsidRPr="00884F25">
        <w:t xml:space="preserve"> (producción) con monitorización y </w:t>
      </w:r>
      <w:proofErr w:type="spellStart"/>
      <w:r w:rsidRPr="00884F25">
        <w:t>rollback</w:t>
      </w:r>
      <w:proofErr w:type="spellEnd"/>
      <w:r w:rsidRPr="00884F25">
        <w:t xml:space="preserve"> automático.</w:t>
      </w:r>
    </w:p>
    <w:p w14:paraId="0B9043D5" w14:textId="77777777" w:rsidR="00CF150D" w:rsidRDefault="00CF150D" w:rsidP="00884F25"/>
    <w:p w14:paraId="2C3B5A2F" w14:textId="4EA0D821" w:rsidR="00884F25" w:rsidRPr="00884F25" w:rsidRDefault="00884F25" w:rsidP="00884F25">
      <w:r w:rsidRPr="00884F25">
        <w:t xml:space="preserve">Herramientas comunes: GitHub </w:t>
      </w:r>
      <w:proofErr w:type="spellStart"/>
      <w:r w:rsidRPr="00884F25">
        <w:t>Actions</w:t>
      </w:r>
      <w:proofErr w:type="spellEnd"/>
      <w:r w:rsidRPr="00884F25">
        <w:t xml:space="preserve">, </w:t>
      </w:r>
      <w:proofErr w:type="spellStart"/>
      <w:r w:rsidRPr="00884F25">
        <w:t>GitLab</w:t>
      </w:r>
      <w:proofErr w:type="spellEnd"/>
      <w:r w:rsidRPr="00884F25">
        <w:t xml:space="preserve"> CI, Azure Pipelines, Jenkins, </w:t>
      </w:r>
      <w:proofErr w:type="spellStart"/>
      <w:r w:rsidRPr="00884F25">
        <w:t>ArgoCD</w:t>
      </w:r>
      <w:proofErr w:type="spellEnd"/>
      <w:r w:rsidRPr="00884F25">
        <w:t xml:space="preserve"> (</w:t>
      </w:r>
      <w:proofErr w:type="spellStart"/>
      <w:r w:rsidRPr="00884F25">
        <w:t>GitOps</w:t>
      </w:r>
      <w:proofErr w:type="spellEnd"/>
      <w:r w:rsidRPr="00884F25">
        <w:t xml:space="preserve">), </w:t>
      </w:r>
      <w:proofErr w:type="spellStart"/>
      <w:r w:rsidRPr="00884F25">
        <w:t>Terraform</w:t>
      </w:r>
      <w:proofErr w:type="spellEnd"/>
      <w:r w:rsidRPr="00884F25">
        <w:t xml:space="preserve">, Ansible. Documenta la política de despliegue y cuándo se hace </w:t>
      </w:r>
      <w:proofErr w:type="spellStart"/>
      <w:r w:rsidRPr="00884F25">
        <w:t>rollback</w:t>
      </w:r>
      <w:proofErr w:type="spellEnd"/>
      <w:r w:rsidRPr="00884F25">
        <w:t xml:space="preserve"> automático.</w:t>
      </w:r>
    </w:p>
    <w:p w14:paraId="2DB72CA0" w14:textId="77777777" w:rsidR="00CF150D" w:rsidRDefault="00CF150D" w:rsidP="00884F25">
      <w:pPr>
        <w:rPr>
          <w:lang w:val="en-US"/>
        </w:rPr>
      </w:pPr>
    </w:p>
    <w:p w14:paraId="1D9AAE02" w14:textId="77777777" w:rsidR="00177EE0" w:rsidRDefault="00177EE0" w:rsidP="00884F25">
      <w:pPr>
        <w:rPr>
          <w:lang w:val="en-US"/>
        </w:rPr>
      </w:pPr>
    </w:p>
    <w:p w14:paraId="20A4CFD5" w14:textId="77777777" w:rsidR="00177EE0" w:rsidRDefault="00177EE0" w:rsidP="00884F25">
      <w:pPr>
        <w:rPr>
          <w:lang w:val="en-US"/>
        </w:rPr>
      </w:pPr>
    </w:p>
    <w:p w14:paraId="17111A67" w14:textId="2FB429DF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lastRenderedPageBreak/>
        <w:t>Mejora de procesos (SPI) — modelos y prácticas</w:t>
      </w:r>
    </w:p>
    <w:p w14:paraId="597AEB72" w14:textId="77777777" w:rsidR="00177EE0" w:rsidRDefault="00177EE0" w:rsidP="00884F25">
      <w:pPr>
        <w:rPr>
          <w:b/>
          <w:bCs/>
          <w:lang w:val="en-US"/>
        </w:rPr>
      </w:pPr>
    </w:p>
    <w:p w14:paraId="062E9533" w14:textId="6DC5D4A0" w:rsidR="00884F25" w:rsidRPr="00884F25" w:rsidRDefault="00884F25" w:rsidP="00884F25">
      <w:pPr>
        <w:rPr>
          <w:b/>
          <w:bCs/>
          <w:lang w:val="en-US"/>
        </w:rPr>
      </w:pPr>
      <w:r w:rsidRPr="00884F25">
        <w:rPr>
          <w:b/>
          <w:bCs/>
          <w:lang w:val="en-US"/>
        </w:rPr>
        <w:t>PDCA / Kaizen</w:t>
      </w:r>
    </w:p>
    <w:p w14:paraId="441E6659" w14:textId="77777777" w:rsidR="00884F25" w:rsidRPr="00884F25" w:rsidRDefault="00884F25" w:rsidP="00884F25">
      <w:proofErr w:type="spellStart"/>
      <w:r w:rsidRPr="00884F25">
        <w:rPr>
          <w:lang w:val="en-US"/>
        </w:rPr>
        <w:t>Ciclo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clásico</w:t>
      </w:r>
      <w:proofErr w:type="spellEnd"/>
      <w:r w:rsidRPr="00884F25">
        <w:rPr>
          <w:lang w:val="en-US"/>
        </w:rPr>
        <w:t xml:space="preserve">: </w:t>
      </w:r>
      <w:r w:rsidRPr="00884F25">
        <w:rPr>
          <w:b/>
          <w:bCs/>
          <w:lang w:val="en-US"/>
        </w:rPr>
        <w:t>Plan → Do → Check → Act</w:t>
      </w:r>
      <w:r w:rsidRPr="00884F25">
        <w:rPr>
          <w:lang w:val="en-US"/>
        </w:rPr>
        <w:t xml:space="preserve">. </w:t>
      </w:r>
      <w:r w:rsidRPr="00884F25">
        <w:t xml:space="preserve">Es la base de la mejora continua y debe integrarse en </w:t>
      </w:r>
      <w:proofErr w:type="spellStart"/>
      <w:r w:rsidRPr="00884F25">
        <w:t>retros</w:t>
      </w:r>
      <w:proofErr w:type="spellEnd"/>
      <w:r w:rsidRPr="00884F25">
        <w:t xml:space="preserve">, revisiones de proceso y </w:t>
      </w:r>
      <w:proofErr w:type="spellStart"/>
      <w:r w:rsidRPr="00884F25">
        <w:t>boards</w:t>
      </w:r>
      <w:proofErr w:type="spellEnd"/>
      <w:r w:rsidRPr="00884F25">
        <w:t xml:space="preserve"> de mejora.</w:t>
      </w:r>
    </w:p>
    <w:p w14:paraId="5D492D3C" w14:textId="31C8FCCA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 xml:space="preserve">CMMI y </w:t>
      </w:r>
      <w:proofErr w:type="spellStart"/>
      <w:r w:rsidRPr="00884F25">
        <w:rPr>
          <w:b/>
          <w:bCs/>
        </w:rPr>
        <w:t>appraisals</w:t>
      </w:r>
      <w:proofErr w:type="spellEnd"/>
    </w:p>
    <w:p w14:paraId="5B594CE2" w14:textId="18E0EC76" w:rsidR="00884F25" w:rsidRDefault="00884F25" w:rsidP="00884F25">
      <w:pPr>
        <w:rPr>
          <w:lang w:val="en-US"/>
        </w:rPr>
      </w:pPr>
      <w:r w:rsidRPr="00884F25">
        <w:t xml:space="preserve">CMMI ofrece un camino estructurado para institucionalizar prácticas: desde procesos ad-hoc (nivel 1) hasta procesos optimizados (nivel 5). La estrategia práctica: identificar gap </w:t>
      </w:r>
      <w:proofErr w:type="spellStart"/>
      <w:r w:rsidRPr="00884F25">
        <w:t>analysis</w:t>
      </w:r>
      <w:proofErr w:type="spellEnd"/>
      <w:r w:rsidRPr="00884F25">
        <w:t xml:space="preserve"> → priorizar áreas (gestión de requisitos, verificación, configuración) → plan de mejora incremental. </w:t>
      </w:r>
    </w:p>
    <w:p w14:paraId="21D58F88" w14:textId="77777777" w:rsidR="00CF150D" w:rsidRPr="00884F25" w:rsidRDefault="00CF150D" w:rsidP="00884F25">
      <w:pPr>
        <w:rPr>
          <w:lang w:val="en-US"/>
        </w:rPr>
      </w:pPr>
    </w:p>
    <w:p w14:paraId="0BE75E22" w14:textId="5668CA18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>Métricas de diagnóstico</w:t>
      </w:r>
    </w:p>
    <w:p w14:paraId="461304A2" w14:textId="77777777" w:rsidR="00884F25" w:rsidRPr="00884F25" w:rsidRDefault="00884F25" w:rsidP="002063EB">
      <w:pPr>
        <w:numPr>
          <w:ilvl w:val="0"/>
          <w:numId w:val="58"/>
        </w:numPr>
      </w:pPr>
      <w:r w:rsidRPr="00884F25">
        <w:rPr>
          <w:b/>
          <w:bCs/>
        </w:rPr>
        <w:t>Estabilidad del proceso:</w:t>
      </w:r>
      <w:r w:rsidRPr="00884F25">
        <w:t xml:space="preserve"> % de cambios de alcance por periodo.</w:t>
      </w:r>
    </w:p>
    <w:p w14:paraId="62A5A33A" w14:textId="77777777" w:rsidR="00884F25" w:rsidRPr="00884F25" w:rsidRDefault="00884F25" w:rsidP="002063EB">
      <w:pPr>
        <w:numPr>
          <w:ilvl w:val="0"/>
          <w:numId w:val="58"/>
        </w:numPr>
      </w:pPr>
      <w:r w:rsidRPr="00884F25">
        <w:rPr>
          <w:b/>
          <w:bCs/>
        </w:rPr>
        <w:t>Predictibilidad:</w:t>
      </w:r>
      <w:r w:rsidRPr="00884F25">
        <w:t xml:space="preserve"> comparación entre estimado y real (</w:t>
      </w:r>
      <w:proofErr w:type="spellStart"/>
      <w:r w:rsidRPr="00884F25">
        <w:t>accuracy</w:t>
      </w:r>
      <w:proofErr w:type="spellEnd"/>
      <w:r w:rsidRPr="00884F25">
        <w:t xml:space="preserve"> de estimaciones).</w:t>
      </w:r>
    </w:p>
    <w:p w14:paraId="0773C2E3" w14:textId="77777777" w:rsidR="00884F25" w:rsidRPr="00884F25" w:rsidRDefault="00884F25" w:rsidP="002063EB">
      <w:pPr>
        <w:numPr>
          <w:ilvl w:val="0"/>
          <w:numId w:val="58"/>
        </w:numPr>
        <w:rPr>
          <w:lang w:val="en-US"/>
        </w:rPr>
      </w:pPr>
      <w:proofErr w:type="spellStart"/>
      <w:r w:rsidRPr="00884F25">
        <w:rPr>
          <w:b/>
          <w:bCs/>
          <w:lang w:val="en-US"/>
        </w:rPr>
        <w:t>Eficiencia</w:t>
      </w:r>
      <w:proofErr w:type="spellEnd"/>
      <w:r w:rsidRPr="00884F25">
        <w:rPr>
          <w:b/>
          <w:bCs/>
          <w:lang w:val="en-US"/>
        </w:rPr>
        <w:t xml:space="preserve"> </w:t>
      </w:r>
      <w:proofErr w:type="spellStart"/>
      <w:r w:rsidRPr="00884F25">
        <w:rPr>
          <w:b/>
          <w:bCs/>
          <w:lang w:val="en-US"/>
        </w:rPr>
        <w:t>operativa</w:t>
      </w:r>
      <w:proofErr w:type="spellEnd"/>
      <w:r w:rsidRPr="00884F25">
        <w:rPr>
          <w:b/>
          <w:bCs/>
          <w:lang w:val="en-US"/>
        </w:rPr>
        <w:t>:</w:t>
      </w:r>
      <w:r w:rsidRPr="00884F25">
        <w:rPr>
          <w:lang w:val="en-US"/>
        </w:rPr>
        <w:t xml:space="preserve"> PCE, Lead Time.</w:t>
      </w:r>
    </w:p>
    <w:p w14:paraId="7F0837A2" w14:textId="77777777" w:rsidR="00884F25" w:rsidRPr="00884F25" w:rsidRDefault="00884F25" w:rsidP="002063EB">
      <w:pPr>
        <w:numPr>
          <w:ilvl w:val="0"/>
          <w:numId w:val="58"/>
        </w:numPr>
      </w:pPr>
      <w:r w:rsidRPr="00884F25">
        <w:rPr>
          <w:b/>
          <w:bCs/>
        </w:rPr>
        <w:t>Calidad:</w:t>
      </w:r>
      <w:r w:rsidRPr="00884F25">
        <w:t xml:space="preserve"> </w:t>
      </w:r>
      <w:proofErr w:type="spellStart"/>
      <w:r w:rsidRPr="00884F25">
        <w:t>defect</w:t>
      </w:r>
      <w:proofErr w:type="spellEnd"/>
      <w:r w:rsidRPr="00884F25">
        <w:t xml:space="preserve"> </w:t>
      </w:r>
      <w:proofErr w:type="spellStart"/>
      <w:r w:rsidRPr="00884F25">
        <w:t>density</w:t>
      </w:r>
      <w:proofErr w:type="spellEnd"/>
      <w:r w:rsidRPr="00884F25">
        <w:t xml:space="preserve">, escape </w:t>
      </w:r>
      <w:proofErr w:type="spellStart"/>
      <w:r w:rsidRPr="00884F25">
        <w:t>defects</w:t>
      </w:r>
      <w:proofErr w:type="spellEnd"/>
      <w:r w:rsidRPr="00884F25">
        <w:t xml:space="preserve"> (defectos en producción).</w:t>
      </w:r>
    </w:p>
    <w:p w14:paraId="4BFD48CB" w14:textId="77777777" w:rsidR="005735E0" w:rsidRDefault="005735E0" w:rsidP="00884F25"/>
    <w:p w14:paraId="794B3264" w14:textId="0D1DD190" w:rsidR="00884F25" w:rsidRPr="00884F25" w:rsidRDefault="00884F25" w:rsidP="00884F25">
      <w:r w:rsidRPr="00884F25">
        <w:t xml:space="preserve">Implementa </w:t>
      </w:r>
      <w:proofErr w:type="spellStart"/>
      <w:r w:rsidRPr="00884F25">
        <w:rPr>
          <w:i/>
          <w:iCs/>
        </w:rPr>
        <w:t>value-stream</w:t>
      </w:r>
      <w:proofErr w:type="spellEnd"/>
      <w:r w:rsidRPr="00884F25">
        <w:rPr>
          <w:i/>
          <w:iCs/>
        </w:rPr>
        <w:t xml:space="preserve"> </w:t>
      </w:r>
      <w:proofErr w:type="spellStart"/>
      <w:r w:rsidRPr="00884F25">
        <w:rPr>
          <w:i/>
          <w:iCs/>
        </w:rPr>
        <w:t>mapping</w:t>
      </w:r>
      <w:proofErr w:type="spellEnd"/>
      <w:r w:rsidRPr="00884F25">
        <w:t xml:space="preserve"> para identificar cuellos de botella y pasos sin valor.</w:t>
      </w:r>
    </w:p>
    <w:p w14:paraId="54D91FF0" w14:textId="4EDE7886" w:rsidR="00884F25" w:rsidRDefault="00884F25" w:rsidP="00884F25">
      <w:pPr>
        <w:rPr>
          <w:lang w:val="en-US"/>
        </w:rPr>
      </w:pPr>
    </w:p>
    <w:p w14:paraId="3C88E440" w14:textId="77777777" w:rsidR="00177EE0" w:rsidRDefault="00177EE0" w:rsidP="00884F25">
      <w:pPr>
        <w:rPr>
          <w:lang w:val="en-US"/>
        </w:rPr>
      </w:pPr>
    </w:p>
    <w:p w14:paraId="7B8A0C7D" w14:textId="77777777" w:rsidR="00177EE0" w:rsidRDefault="00177EE0" w:rsidP="00884F25">
      <w:pPr>
        <w:rPr>
          <w:lang w:val="en-US"/>
        </w:rPr>
      </w:pPr>
    </w:p>
    <w:p w14:paraId="09173A83" w14:textId="77777777" w:rsidR="00177EE0" w:rsidRDefault="00177EE0" w:rsidP="00884F25">
      <w:pPr>
        <w:rPr>
          <w:lang w:val="en-US"/>
        </w:rPr>
      </w:pPr>
    </w:p>
    <w:p w14:paraId="501658E2" w14:textId="77777777" w:rsidR="00177EE0" w:rsidRDefault="00177EE0" w:rsidP="00884F25">
      <w:pPr>
        <w:rPr>
          <w:lang w:val="en-US"/>
        </w:rPr>
      </w:pPr>
    </w:p>
    <w:p w14:paraId="749CADC9" w14:textId="77777777" w:rsidR="00177EE0" w:rsidRDefault="00177EE0" w:rsidP="00884F25">
      <w:pPr>
        <w:rPr>
          <w:lang w:val="en-US"/>
        </w:rPr>
      </w:pPr>
    </w:p>
    <w:p w14:paraId="2E2D736C" w14:textId="77777777" w:rsidR="00177EE0" w:rsidRDefault="00177EE0" w:rsidP="00884F25">
      <w:pPr>
        <w:rPr>
          <w:lang w:val="en-US"/>
        </w:rPr>
      </w:pPr>
    </w:p>
    <w:p w14:paraId="5C91883A" w14:textId="77777777" w:rsidR="00177EE0" w:rsidRPr="00884F25" w:rsidRDefault="00177EE0" w:rsidP="00884F25">
      <w:pPr>
        <w:rPr>
          <w:lang w:val="en-US"/>
        </w:rPr>
      </w:pPr>
    </w:p>
    <w:p w14:paraId="28AB0C89" w14:textId="624A4D22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lastRenderedPageBreak/>
        <w:t>Gobernanza de procesos: roles, artefactos y políticas</w:t>
      </w:r>
    </w:p>
    <w:p w14:paraId="3BA38C65" w14:textId="77777777" w:rsidR="00177EE0" w:rsidRDefault="00177EE0" w:rsidP="00884F25">
      <w:pPr>
        <w:rPr>
          <w:b/>
          <w:bCs/>
          <w:lang w:val="en-US"/>
        </w:rPr>
      </w:pPr>
    </w:p>
    <w:p w14:paraId="450CAF26" w14:textId="5623EF63" w:rsidR="00884F25" w:rsidRPr="00884F25" w:rsidRDefault="00884F25" w:rsidP="00884F25">
      <w:pPr>
        <w:rPr>
          <w:b/>
          <w:bCs/>
          <w:lang w:val="en-US"/>
        </w:rPr>
      </w:pPr>
      <w:proofErr w:type="gramStart"/>
      <w:r w:rsidRPr="00884F25">
        <w:rPr>
          <w:b/>
          <w:bCs/>
          <w:lang w:val="en-US"/>
        </w:rPr>
        <w:t>Roles</w:t>
      </w:r>
      <w:proofErr w:type="gramEnd"/>
      <w:r w:rsidRPr="00884F25">
        <w:rPr>
          <w:b/>
          <w:bCs/>
          <w:lang w:val="en-US"/>
        </w:rPr>
        <w:t xml:space="preserve"> clave</w:t>
      </w:r>
    </w:p>
    <w:p w14:paraId="12A8144F" w14:textId="77777777" w:rsidR="00884F25" w:rsidRPr="00884F25" w:rsidRDefault="00884F25" w:rsidP="002063EB">
      <w:pPr>
        <w:numPr>
          <w:ilvl w:val="0"/>
          <w:numId w:val="59"/>
        </w:numPr>
      </w:pPr>
      <w:proofErr w:type="spellStart"/>
      <w:r w:rsidRPr="00884F25">
        <w:rPr>
          <w:b/>
          <w:bCs/>
        </w:rPr>
        <w:t>Process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Owner</w:t>
      </w:r>
      <w:proofErr w:type="spellEnd"/>
      <w:r w:rsidRPr="00884F25">
        <w:rPr>
          <w:b/>
          <w:bCs/>
        </w:rPr>
        <w:t>:</w:t>
      </w:r>
      <w:r w:rsidRPr="00884F25">
        <w:t xml:space="preserve"> responsable del proceso (definición, </w:t>
      </w:r>
      <w:proofErr w:type="spellStart"/>
      <w:r w:rsidRPr="00884F25">
        <w:t>KPIs</w:t>
      </w:r>
      <w:proofErr w:type="spellEnd"/>
      <w:r w:rsidRPr="00884F25">
        <w:t>, cambios).</w:t>
      </w:r>
    </w:p>
    <w:p w14:paraId="551FC376" w14:textId="77777777" w:rsidR="00884F25" w:rsidRPr="00884F25" w:rsidRDefault="00884F25" w:rsidP="002063EB">
      <w:pPr>
        <w:numPr>
          <w:ilvl w:val="0"/>
          <w:numId w:val="59"/>
        </w:numPr>
      </w:pPr>
      <w:proofErr w:type="spellStart"/>
      <w:r w:rsidRPr="00884F25">
        <w:rPr>
          <w:b/>
          <w:bCs/>
        </w:rPr>
        <w:t>Process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Engineer</w:t>
      </w:r>
      <w:proofErr w:type="spellEnd"/>
      <w:r w:rsidRPr="00884F25">
        <w:rPr>
          <w:b/>
          <w:bCs/>
        </w:rPr>
        <w:t xml:space="preserve"> / Coach:</w:t>
      </w:r>
      <w:r w:rsidRPr="00884F25">
        <w:t xml:space="preserve"> implementa, entrena y mantiene herramientas.</w:t>
      </w:r>
    </w:p>
    <w:p w14:paraId="3E9A5883" w14:textId="77777777" w:rsidR="00884F25" w:rsidRPr="00884F25" w:rsidRDefault="00884F25" w:rsidP="002063EB">
      <w:pPr>
        <w:numPr>
          <w:ilvl w:val="0"/>
          <w:numId w:val="59"/>
        </w:numPr>
        <w:rPr>
          <w:lang w:val="en-US"/>
        </w:rPr>
      </w:pPr>
      <w:r w:rsidRPr="00884F25">
        <w:rPr>
          <w:b/>
          <w:bCs/>
          <w:lang w:val="en-US"/>
        </w:rPr>
        <w:t>Project Manager / Scrum Master:</w:t>
      </w:r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garantiza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cumplimiento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operacional</w:t>
      </w:r>
      <w:proofErr w:type="spellEnd"/>
      <w:r w:rsidRPr="00884F25">
        <w:rPr>
          <w:lang w:val="en-US"/>
        </w:rPr>
        <w:t>.</w:t>
      </w:r>
    </w:p>
    <w:p w14:paraId="424280D7" w14:textId="77777777" w:rsidR="00884F25" w:rsidRPr="00884F25" w:rsidRDefault="00884F25" w:rsidP="002063EB">
      <w:pPr>
        <w:numPr>
          <w:ilvl w:val="0"/>
          <w:numId w:val="59"/>
        </w:numPr>
        <w:rPr>
          <w:lang w:val="en-US"/>
        </w:rPr>
      </w:pPr>
      <w:r w:rsidRPr="00884F25">
        <w:rPr>
          <w:b/>
          <w:bCs/>
          <w:lang w:val="en-US"/>
        </w:rPr>
        <w:t>Security/Compliance Officer:</w:t>
      </w:r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valida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controles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regulatorios</w:t>
      </w:r>
      <w:proofErr w:type="spellEnd"/>
      <w:r w:rsidRPr="00884F25">
        <w:rPr>
          <w:lang w:val="en-US"/>
        </w:rPr>
        <w:t>.</w:t>
      </w:r>
    </w:p>
    <w:p w14:paraId="01178455" w14:textId="77777777" w:rsidR="005735E0" w:rsidRDefault="005735E0" w:rsidP="00884F25"/>
    <w:p w14:paraId="0C559D7D" w14:textId="5C854E3E" w:rsidR="00884F25" w:rsidRPr="00884F25" w:rsidRDefault="00884F25" w:rsidP="00884F25">
      <w:r w:rsidRPr="00884F25">
        <w:t>Documenta RACI para cada proceso.</w:t>
      </w:r>
    </w:p>
    <w:p w14:paraId="64D108FC" w14:textId="77777777" w:rsidR="005735E0" w:rsidRDefault="005735E0" w:rsidP="00884F25">
      <w:pPr>
        <w:rPr>
          <w:b/>
          <w:bCs/>
          <w:lang w:val="en-US"/>
        </w:rPr>
      </w:pPr>
    </w:p>
    <w:p w14:paraId="4B876EAB" w14:textId="59A9DEB1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Artefactos</w:t>
      </w:r>
      <w:proofErr w:type="spellEnd"/>
      <w:r w:rsidRPr="00884F25">
        <w:rPr>
          <w:b/>
          <w:bCs/>
          <w:lang w:val="en-US"/>
        </w:rPr>
        <w:t xml:space="preserve"> </w:t>
      </w:r>
      <w:proofErr w:type="spellStart"/>
      <w:r w:rsidRPr="00884F25">
        <w:rPr>
          <w:b/>
          <w:bCs/>
          <w:lang w:val="en-US"/>
        </w:rPr>
        <w:t>mínimos</w:t>
      </w:r>
      <w:proofErr w:type="spellEnd"/>
    </w:p>
    <w:p w14:paraId="25AD810C" w14:textId="77777777" w:rsidR="00884F25" w:rsidRPr="00884F25" w:rsidRDefault="00884F25" w:rsidP="002063EB">
      <w:pPr>
        <w:numPr>
          <w:ilvl w:val="0"/>
          <w:numId w:val="60"/>
        </w:numPr>
      </w:pPr>
      <w:proofErr w:type="spellStart"/>
      <w:r w:rsidRPr="00884F25">
        <w:rPr>
          <w:b/>
          <w:bCs/>
        </w:rPr>
        <w:t>Process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Definition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Document</w:t>
      </w:r>
      <w:proofErr w:type="spellEnd"/>
      <w:r w:rsidRPr="00884F25">
        <w:rPr>
          <w:b/>
          <w:bCs/>
        </w:rPr>
        <w:t xml:space="preserve"> (PDD):</w:t>
      </w:r>
      <w:r w:rsidRPr="00884F25">
        <w:t xml:space="preserve"> objetivo, entradas, salidas, roles, flujos, métricas, </w:t>
      </w:r>
      <w:proofErr w:type="spellStart"/>
      <w:r w:rsidRPr="00884F25">
        <w:t>SLAs</w:t>
      </w:r>
      <w:proofErr w:type="spellEnd"/>
      <w:r w:rsidRPr="00884F25">
        <w:t>.</w:t>
      </w:r>
    </w:p>
    <w:p w14:paraId="0C3C648E" w14:textId="77777777" w:rsidR="00884F25" w:rsidRPr="00884F25" w:rsidRDefault="00884F25" w:rsidP="002063EB">
      <w:pPr>
        <w:numPr>
          <w:ilvl w:val="0"/>
          <w:numId w:val="60"/>
        </w:numPr>
        <w:rPr>
          <w:lang w:val="en-US"/>
        </w:rPr>
      </w:pPr>
      <w:r w:rsidRPr="00884F25">
        <w:rPr>
          <w:b/>
          <w:bCs/>
          <w:lang w:val="en-US"/>
        </w:rPr>
        <w:t>Work Instructions / Checklists:</w:t>
      </w:r>
      <w:r w:rsidRPr="00884F25">
        <w:rPr>
          <w:lang w:val="en-US"/>
        </w:rPr>
        <w:t xml:space="preserve"> pasos </w:t>
      </w:r>
      <w:proofErr w:type="spellStart"/>
      <w:r w:rsidRPr="00884F25">
        <w:rPr>
          <w:lang w:val="en-US"/>
        </w:rPr>
        <w:t>ejecutables</w:t>
      </w:r>
      <w:proofErr w:type="spellEnd"/>
      <w:r w:rsidRPr="00884F25">
        <w:rPr>
          <w:lang w:val="en-US"/>
        </w:rPr>
        <w:t>.</w:t>
      </w:r>
    </w:p>
    <w:p w14:paraId="03EA6219" w14:textId="77777777" w:rsidR="00884F25" w:rsidRPr="00884F25" w:rsidRDefault="00884F25" w:rsidP="002063EB">
      <w:pPr>
        <w:numPr>
          <w:ilvl w:val="0"/>
          <w:numId w:val="60"/>
        </w:numPr>
      </w:pPr>
      <w:r w:rsidRPr="00884F25">
        <w:rPr>
          <w:b/>
          <w:bCs/>
        </w:rPr>
        <w:t>Registro de cambios del proceso:</w:t>
      </w:r>
      <w:r w:rsidRPr="00884F25">
        <w:t xml:space="preserve"> versionado y justificación.</w:t>
      </w:r>
    </w:p>
    <w:p w14:paraId="51C209A3" w14:textId="42529FD6" w:rsidR="00884F25" w:rsidRPr="00884F25" w:rsidRDefault="00884F25" w:rsidP="00884F25">
      <w:pPr>
        <w:rPr>
          <w:lang w:val="en-US"/>
        </w:rPr>
      </w:pPr>
    </w:p>
    <w:p w14:paraId="1BF880AB" w14:textId="5B8F3B69" w:rsidR="00884F25" w:rsidRPr="00884F25" w:rsidRDefault="00884F25" w:rsidP="00884F25">
      <w:pPr>
        <w:rPr>
          <w:b/>
          <w:bCs/>
        </w:rPr>
      </w:pPr>
      <w:proofErr w:type="spellStart"/>
      <w:r w:rsidRPr="00884F25">
        <w:rPr>
          <w:b/>
          <w:bCs/>
        </w:rPr>
        <w:t>Roadmap</w:t>
      </w:r>
      <w:proofErr w:type="spellEnd"/>
      <w:r w:rsidRPr="00884F25">
        <w:rPr>
          <w:b/>
          <w:bCs/>
        </w:rPr>
        <w:t xml:space="preserve"> de implementación de procesos</w:t>
      </w:r>
    </w:p>
    <w:p w14:paraId="276CDA6B" w14:textId="77777777" w:rsidR="00884F25" w:rsidRPr="00884F25" w:rsidRDefault="00884F25" w:rsidP="00884F25">
      <w:pPr>
        <w:rPr>
          <w:lang w:val="en-US"/>
        </w:rPr>
      </w:pPr>
      <w:r w:rsidRPr="00884F25">
        <w:rPr>
          <w:b/>
          <w:bCs/>
          <w:lang w:val="en-US"/>
        </w:rPr>
        <w:t xml:space="preserve">Fase 0 — </w:t>
      </w:r>
      <w:proofErr w:type="spellStart"/>
      <w:r w:rsidRPr="00884F25">
        <w:rPr>
          <w:b/>
          <w:bCs/>
          <w:lang w:val="en-US"/>
        </w:rPr>
        <w:t>Diagnóstico</w:t>
      </w:r>
      <w:proofErr w:type="spellEnd"/>
      <w:r w:rsidRPr="00884F25">
        <w:rPr>
          <w:b/>
          <w:bCs/>
          <w:lang w:val="en-US"/>
        </w:rPr>
        <w:t xml:space="preserve"> (2–4 </w:t>
      </w:r>
      <w:proofErr w:type="spellStart"/>
      <w:r w:rsidRPr="00884F25">
        <w:rPr>
          <w:b/>
          <w:bCs/>
          <w:lang w:val="en-US"/>
        </w:rPr>
        <w:t>semanas</w:t>
      </w:r>
      <w:proofErr w:type="spellEnd"/>
      <w:r w:rsidRPr="00884F25">
        <w:rPr>
          <w:b/>
          <w:bCs/>
          <w:lang w:val="en-US"/>
        </w:rPr>
        <w:t>)</w:t>
      </w:r>
    </w:p>
    <w:p w14:paraId="1603FA7D" w14:textId="77777777" w:rsidR="00884F25" w:rsidRPr="00884F25" w:rsidRDefault="00884F25" w:rsidP="002063EB">
      <w:pPr>
        <w:numPr>
          <w:ilvl w:val="0"/>
          <w:numId w:val="61"/>
        </w:numPr>
      </w:pPr>
      <w:r w:rsidRPr="00884F25">
        <w:t>Inventario de prácticas actuales, herramientas y personas.</w:t>
      </w:r>
    </w:p>
    <w:p w14:paraId="31AD490E" w14:textId="77777777" w:rsidR="00884F25" w:rsidRPr="00884F25" w:rsidRDefault="00884F25" w:rsidP="002063EB">
      <w:pPr>
        <w:numPr>
          <w:ilvl w:val="0"/>
          <w:numId w:val="61"/>
        </w:numPr>
      </w:pPr>
      <w:r w:rsidRPr="00884F25">
        <w:t>Entregable: informe de estado y backlog de procesos a mejorar.</w:t>
      </w:r>
    </w:p>
    <w:p w14:paraId="5FD8680A" w14:textId="77777777" w:rsidR="00884F25" w:rsidRPr="00884F25" w:rsidRDefault="00884F25" w:rsidP="00884F25">
      <w:r w:rsidRPr="00884F25">
        <w:rPr>
          <w:b/>
          <w:bCs/>
        </w:rPr>
        <w:t>Fase 1 — Definición y priorización (4 semanas)</w:t>
      </w:r>
    </w:p>
    <w:p w14:paraId="0C1C2C31" w14:textId="77777777" w:rsidR="00884F25" w:rsidRPr="00884F25" w:rsidRDefault="00884F25" w:rsidP="002063EB">
      <w:pPr>
        <w:numPr>
          <w:ilvl w:val="0"/>
          <w:numId w:val="62"/>
        </w:numPr>
      </w:pPr>
      <w:r w:rsidRPr="00884F25">
        <w:t xml:space="preserve">Seleccionar procesos mínimos (p. ej. control de versiones, CI, </w:t>
      </w:r>
      <w:proofErr w:type="spellStart"/>
      <w:r w:rsidRPr="00884F25">
        <w:t>release</w:t>
      </w:r>
      <w:proofErr w:type="spellEnd"/>
      <w:r w:rsidRPr="00884F25">
        <w:t>).</w:t>
      </w:r>
    </w:p>
    <w:p w14:paraId="2FD7FE23" w14:textId="77777777" w:rsidR="00884F25" w:rsidRPr="00884F25" w:rsidRDefault="00884F25" w:rsidP="002063EB">
      <w:pPr>
        <w:numPr>
          <w:ilvl w:val="0"/>
          <w:numId w:val="62"/>
        </w:numPr>
        <w:rPr>
          <w:lang w:val="en-US"/>
        </w:rPr>
      </w:pPr>
      <w:r w:rsidRPr="00884F25">
        <w:rPr>
          <w:lang w:val="en-US"/>
        </w:rPr>
        <w:t>Crear PDDs y RACI.</w:t>
      </w:r>
    </w:p>
    <w:p w14:paraId="0C3D503F" w14:textId="77777777" w:rsidR="00884F25" w:rsidRPr="00884F25" w:rsidRDefault="00884F25" w:rsidP="002063EB">
      <w:pPr>
        <w:numPr>
          <w:ilvl w:val="0"/>
          <w:numId w:val="62"/>
        </w:numPr>
      </w:pPr>
      <w:r w:rsidRPr="00884F25">
        <w:t>Entregable: catálogo de procesos mínimo viable.</w:t>
      </w:r>
    </w:p>
    <w:p w14:paraId="273C37F6" w14:textId="77777777" w:rsidR="00884F25" w:rsidRPr="00884F25" w:rsidRDefault="00884F25" w:rsidP="00884F25">
      <w:r w:rsidRPr="00884F25">
        <w:rPr>
          <w:b/>
          <w:bCs/>
        </w:rPr>
        <w:t>Fase 2 — Pilotaje y automatización (8–12 semanas)</w:t>
      </w:r>
    </w:p>
    <w:p w14:paraId="4C3B9F40" w14:textId="77777777" w:rsidR="00884F25" w:rsidRPr="00884F25" w:rsidRDefault="00884F25" w:rsidP="002063EB">
      <w:pPr>
        <w:numPr>
          <w:ilvl w:val="0"/>
          <w:numId w:val="63"/>
        </w:numPr>
      </w:pPr>
      <w:r w:rsidRPr="00884F25">
        <w:t>Construir pipelines CI/CD para 1–2 servicios críticos.</w:t>
      </w:r>
    </w:p>
    <w:p w14:paraId="26592DA6" w14:textId="77777777" w:rsidR="00884F25" w:rsidRPr="00884F25" w:rsidRDefault="00884F25" w:rsidP="002063EB">
      <w:pPr>
        <w:numPr>
          <w:ilvl w:val="0"/>
          <w:numId w:val="63"/>
        </w:numPr>
      </w:pPr>
      <w:r w:rsidRPr="00884F25">
        <w:t xml:space="preserve">Implementar </w:t>
      </w:r>
      <w:proofErr w:type="spellStart"/>
      <w:r w:rsidRPr="00884F25">
        <w:t>IaC</w:t>
      </w:r>
      <w:proofErr w:type="spellEnd"/>
      <w:r w:rsidRPr="00884F25">
        <w:t xml:space="preserve"> para entornos </w:t>
      </w:r>
      <w:proofErr w:type="spellStart"/>
      <w:r w:rsidRPr="00884F25">
        <w:t>dev</w:t>
      </w:r>
      <w:proofErr w:type="spellEnd"/>
      <w:r w:rsidRPr="00884F25">
        <w:t>/</w:t>
      </w:r>
      <w:proofErr w:type="spellStart"/>
      <w:r w:rsidRPr="00884F25">
        <w:t>staging</w:t>
      </w:r>
      <w:proofErr w:type="spellEnd"/>
      <w:r w:rsidRPr="00884F25">
        <w:t>.</w:t>
      </w:r>
    </w:p>
    <w:p w14:paraId="4638F326" w14:textId="77777777" w:rsidR="00884F25" w:rsidRPr="00884F25" w:rsidRDefault="00884F25" w:rsidP="002063EB">
      <w:pPr>
        <w:numPr>
          <w:ilvl w:val="0"/>
          <w:numId w:val="63"/>
        </w:numPr>
      </w:pPr>
      <w:r w:rsidRPr="00884F25">
        <w:lastRenderedPageBreak/>
        <w:t xml:space="preserve">Entregable: pipelines reproducibles y primera </w:t>
      </w:r>
      <w:proofErr w:type="spellStart"/>
      <w:r w:rsidRPr="00884F25">
        <w:t>release</w:t>
      </w:r>
      <w:proofErr w:type="spellEnd"/>
      <w:r w:rsidRPr="00884F25">
        <w:t xml:space="preserve"> automatizada.</w:t>
      </w:r>
    </w:p>
    <w:p w14:paraId="11D4DB57" w14:textId="77777777" w:rsidR="00884F25" w:rsidRPr="00884F25" w:rsidRDefault="00884F25" w:rsidP="00884F25">
      <w:r w:rsidRPr="00884F25">
        <w:rPr>
          <w:b/>
          <w:bCs/>
        </w:rPr>
        <w:t>Fase 3 — Medición y ajuste (8 semanas, iterativo)</w:t>
      </w:r>
    </w:p>
    <w:p w14:paraId="2DEF469D" w14:textId="77777777" w:rsidR="00884F25" w:rsidRPr="00884F25" w:rsidRDefault="00884F25" w:rsidP="002063EB">
      <w:pPr>
        <w:numPr>
          <w:ilvl w:val="0"/>
          <w:numId w:val="64"/>
        </w:numPr>
        <w:rPr>
          <w:lang w:val="en-US"/>
        </w:rPr>
      </w:pPr>
      <w:proofErr w:type="spellStart"/>
      <w:r w:rsidRPr="00884F25">
        <w:rPr>
          <w:lang w:val="en-US"/>
        </w:rPr>
        <w:t>Instrumentar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métricas</w:t>
      </w:r>
      <w:proofErr w:type="spellEnd"/>
      <w:r w:rsidRPr="00884F25">
        <w:rPr>
          <w:lang w:val="en-US"/>
        </w:rPr>
        <w:t xml:space="preserve"> (Lead Time, Throughput, PCE).</w:t>
      </w:r>
    </w:p>
    <w:p w14:paraId="4F74BCBE" w14:textId="77777777" w:rsidR="00884F25" w:rsidRPr="00884F25" w:rsidRDefault="00884F25" w:rsidP="002063EB">
      <w:pPr>
        <w:numPr>
          <w:ilvl w:val="0"/>
          <w:numId w:val="64"/>
        </w:numPr>
        <w:rPr>
          <w:lang w:val="en-US"/>
        </w:rPr>
      </w:pPr>
      <w:proofErr w:type="spellStart"/>
      <w:r w:rsidRPr="00884F25">
        <w:rPr>
          <w:lang w:val="en-US"/>
        </w:rPr>
        <w:t>Ejecutar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mejoras</w:t>
      </w:r>
      <w:proofErr w:type="spellEnd"/>
      <w:r w:rsidRPr="00884F25">
        <w:rPr>
          <w:lang w:val="en-US"/>
        </w:rPr>
        <w:t xml:space="preserve"> con PDCA.</w:t>
      </w:r>
    </w:p>
    <w:p w14:paraId="4C799858" w14:textId="77777777" w:rsidR="00884F25" w:rsidRPr="00884F25" w:rsidRDefault="00884F25" w:rsidP="002063EB">
      <w:pPr>
        <w:numPr>
          <w:ilvl w:val="0"/>
          <w:numId w:val="64"/>
        </w:numPr>
      </w:pPr>
      <w:r w:rsidRPr="00884F25">
        <w:t xml:space="preserve">Entregable: </w:t>
      </w:r>
      <w:proofErr w:type="spellStart"/>
      <w:r w:rsidRPr="00884F25">
        <w:t>dashboard</w:t>
      </w:r>
      <w:proofErr w:type="spellEnd"/>
      <w:r w:rsidRPr="00884F25">
        <w:t xml:space="preserve"> de </w:t>
      </w:r>
      <w:proofErr w:type="spellStart"/>
      <w:r w:rsidRPr="00884F25">
        <w:t>KPIs</w:t>
      </w:r>
      <w:proofErr w:type="spellEnd"/>
      <w:r w:rsidRPr="00884F25">
        <w:t xml:space="preserve"> y plan de mejora.</w:t>
      </w:r>
    </w:p>
    <w:p w14:paraId="6FD64135" w14:textId="77777777" w:rsidR="00884F25" w:rsidRPr="00884F25" w:rsidRDefault="00884F25" w:rsidP="00884F25">
      <w:r w:rsidRPr="00884F25">
        <w:rPr>
          <w:b/>
          <w:bCs/>
        </w:rPr>
        <w:t>Fase 4 — Escalado y gobernanza (continuo)</w:t>
      </w:r>
    </w:p>
    <w:p w14:paraId="099074E9" w14:textId="77777777" w:rsidR="00884F25" w:rsidRPr="00884F25" w:rsidRDefault="00884F25" w:rsidP="002063EB">
      <w:pPr>
        <w:numPr>
          <w:ilvl w:val="0"/>
          <w:numId w:val="65"/>
        </w:numPr>
      </w:pPr>
      <w:r w:rsidRPr="00884F25">
        <w:t xml:space="preserve">Extender pipeline a más equipos, formalizar roles, aspirar a </w:t>
      </w:r>
      <w:proofErr w:type="spellStart"/>
      <w:r w:rsidRPr="00884F25">
        <w:t>appraisal</w:t>
      </w:r>
      <w:proofErr w:type="spellEnd"/>
      <w:r w:rsidRPr="00884F25">
        <w:t xml:space="preserve"> CMMI si es objetivo estratégico.</w:t>
      </w:r>
    </w:p>
    <w:p w14:paraId="05E1BC6E" w14:textId="77777777" w:rsidR="00884F25" w:rsidRPr="00884F25" w:rsidRDefault="00884F25" w:rsidP="002063EB">
      <w:pPr>
        <w:numPr>
          <w:ilvl w:val="0"/>
          <w:numId w:val="65"/>
        </w:numPr>
      </w:pPr>
      <w:r w:rsidRPr="00884F25">
        <w:t>Entregable: manual de gobernanza y plan de formación.</w:t>
      </w:r>
    </w:p>
    <w:p w14:paraId="40067AC3" w14:textId="20E715D8" w:rsidR="00884F25" w:rsidRPr="00884F25" w:rsidRDefault="00884F25" w:rsidP="00884F25">
      <w:pPr>
        <w:rPr>
          <w:lang w:val="en-US"/>
        </w:rPr>
      </w:pPr>
    </w:p>
    <w:p w14:paraId="53A06A86" w14:textId="2A346151" w:rsidR="00884F25" w:rsidRPr="00884F25" w:rsidRDefault="00884F25" w:rsidP="00884F25">
      <w:pPr>
        <w:rPr>
          <w:b/>
          <w:bCs/>
        </w:rPr>
      </w:pPr>
      <w:r w:rsidRPr="00884F25">
        <w:rPr>
          <w:b/>
          <w:bCs/>
        </w:rPr>
        <w:t xml:space="preserve">Caso aplicado a Nicaragua — universidad / </w:t>
      </w:r>
      <w:proofErr w:type="spellStart"/>
      <w:r w:rsidRPr="00884F25">
        <w:rPr>
          <w:b/>
          <w:bCs/>
        </w:rPr>
        <w:t>PyME</w:t>
      </w:r>
      <w:proofErr w:type="spellEnd"/>
    </w:p>
    <w:p w14:paraId="4C236ECC" w14:textId="77777777" w:rsidR="00884F25" w:rsidRDefault="00884F25" w:rsidP="00884F25">
      <w:r w:rsidRPr="00884F25">
        <w:rPr>
          <w:b/>
          <w:bCs/>
        </w:rPr>
        <w:t>Contexto:</w:t>
      </w:r>
      <w:r w:rsidRPr="00884F25">
        <w:t xml:space="preserve"> equipo de desarrollo en la Universidad Politécnica de Nicaragua crea un </w:t>
      </w:r>
      <w:r w:rsidRPr="00884F25">
        <w:rPr>
          <w:i/>
          <w:iCs/>
        </w:rPr>
        <w:t>Portal de Prácticas Profesionales</w:t>
      </w:r>
      <w:r w:rsidRPr="00884F25">
        <w:t xml:space="preserve"> para estudiantes y empresas locales.</w:t>
      </w:r>
    </w:p>
    <w:p w14:paraId="543FCDDA" w14:textId="77777777" w:rsidR="005735E0" w:rsidRPr="00884F25" w:rsidRDefault="005735E0" w:rsidP="00884F25"/>
    <w:p w14:paraId="065E52F7" w14:textId="4CA7DA33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Diagnóstico</w:t>
      </w:r>
      <w:proofErr w:type="spellEnd"/>
      <w:r w:rsidRPr="00884F25">
        <w:rPr>
          <w:b/>
          <w:bCs/>
          <w:lang w:val="en-US"/>
        </w:rPr>
        <w:t xml:space="preserve"> </w:t>
      </w:r>
      <w:proofErr w:type="spellStart"/>
      <w:r w:rsidRPr="00884F25">
        <w:rPr>
          <w:b/>
          <w:bCs/>
          <w:lang w:val="en-US"/>
        </w:rPr>
        <w:t>inicial</w:t>
      </w:r>
      <w:proofErr w:type="spellEnd"/>
    </w:p>
    <w:p w14:paraId="6BA192D0" w14:textId="77777777" w:rsidR="00884F25" w:rsidRPr="00884F25" w:rsidRDefault="00884F25" w:rsidP="002063EB">
      <w:pPr>
        <w:numPr>
          <w:ilvl w:val="0"/>
          <w:numId w:val="66"/>
        </w:numPr>
      </w:pPr>
      <w:r w:rsidRPr="00884F25">
        <w:t>Sin CI/CD; despliegues manuales en servidor universitario.</w:t>
      </w:r>
    </w:p>
    <w:p w14:paraId="308A2189" w14:textId="77777777" w:rsidR="00884F25" w:rsidRPr="00884F25" w:rsidRDefault="00884F25" w:rsidP="002063EB">
      <w:pPr>
        <w:numPr>
          <w:ilvl w:val="0"/>
          <w:numId w:val="66"/>
        </w:numPr>
        <w:rPr>
          <w:lang w:val="en-US"/>
        </w:rPr>
      </w:pPr>
      <w:r w:rsidRPr="00884F25">
        <w:rPr>
          <w:lang w:val="en-US"/>
        </w:rPr>
        <w:t xml:space="preserve">WIP alto (10–15 tickets), throughput ≈ 3 </w:t>
      </w:r>
      <w:proofErr w:type="spellStart"/>
      <w:r w:rsidRPr="00884F25">
        <w:rPr>
          <w:lang w:val="en-US"/>
        </w:rPr>
        <w:t>historias</w:t>
      </w:r>
      <w:proofErr w:type="spellEnd"/>
      <w:r w:rsidRPr="00884F25">
        <w:rPr>
          <w:lang w:val="en-US"/>
        </w:rPr>
        <w:t>/</w:t>
      </w:r>
      <w:proofErr w:type="spellStart"/>
      <w:r w:rsidRPr="00884F25">
        <w:rPr>
          <w:lang w:val="en-US"/>
        </w:rPr>
        <w:t>semana</w:t>
      </w:r>
      <w:proofErr w:type="spellEnd"/>
      <w:r w:rsidRPr="00884F25">
        <w:rPr>
          <w:lang w:val="en-US"/>
        </w:rPr>
        <w:t xml:space="preserve">, Lead Time ≈ 4 </w:t>
      </w:r>
      <w:proofErr w:type="spellStart"/>
      <w:r w:rsidRPr="00884F25">
        <w:rPr>
          <w:lang w:val="en-US"/>
        </w:rPr>
        <w:t>semanas</w:t>
      </w:r>
      <w:proofErr w:type="spellEnd"/>
      <w:r w:rsidRPr="00884F25">
        <w:rPr>
          <w:lang w:val="en-US"/>
        </w:rPr>
        <w:t>. (</w:t>
      </w:r>
      <w:proofErr w:type="spellStart"/>
      <w:r w:rsidRPr="00884F25">
        <w:rPr>
          <w:lang w:val="en-US"/>
        </w:rPr>
        <w:t>mediciones</w:t>
      </w:r>
      <w:proofErr w:type="spellEnd"/>
      <w:r w:rsidRPr="00884F25">
        <w:rPr>
          <w:lang w:val="en-US"/>
        </w:rPr>
        <w:t xml:space="preserve"> </w:t>
      </w:r>
      <w:proofErr w:type="spellStart"/>
      <w:r w:rsidRPr="00884F25">
        <w:rPr>
          <w:lang w:val="en-US"/>
        </w:rPr>
        <w:t>iniciales</w:t>
      </w:r>
      <w:proofErr w:type="spellEnd"/>
      <w:r w:rsidRPr="00884F25">
        <w:rPr>
          <w:lang w:val="en-US"/>
        </w:rPr>
        <w:t>).</w:t>
      </w:r>
    </w:p>
    <w:p w14:paraId="3E3554DE" w14:textId="0E80B7FD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Objetivos</w:t>
      </w:r>
      <w:proofErr w:type="spellEnd"/>
      <w:r w:rsidRPr="00884F25">
        <w:rPr>
          <w:b/>
          <w:bCs/>
          <w:lang w:val="en-US"/>
        </w:rPr>
        <w:t xml:space="preserve"> del </w:t>
      </w:r>
      <w:proofErr w:type="spellStart"/>
      <w:r w:rsidRPr="00884F25">
        <w:rPr>
          <w:b/>
          <w:bCs/>
          <w:lang w:val="en-US"/>
        </w:rPr>
        <w:t>proceso</w:t>
      </w:r>
      <w:proofErr w:type="spellEnd"/>
    </w:p>
    <w:p w14:paraId="1F05A929" w14:textId="77777777" w:rsidR="00884F25" w:rsidRPr="00884F25" w:rsidRDefault="00884F25" w:rsidP="002063EB">
      <w:pPr>
        <w:numPr>
          <w:ilvl w:val="0"/>
          <w:numId w:val="67"/>
        </w:numPr>
        <w:rPr>
          <w:lang w:val="en-US"/>
        </w:rPr>
      </w:pPr>
      <w:proofErr w:type="spellStart"/>
      <w:r w:rsidRPr="00884F25">
        <w:rPr>
          <w:lang w:val="en-US"/>
        </w:rPr>
        <w:t>Reducir</w:t>
      </w:r>
      <w:proofErr w:type="spellEnd"/>
      <w:r w:rsidRPr="00884F25">
        <w:rPr>
          <w:lang w:val="en-US"/>
        </w:rPr>
        <w:t xml:space="preserve"> Lead Time a ≤ 2 </w:t>
      </w:r>
      <w:proofErr w:type="spellStart"/>
      <w:r w:rsidRPr="00884F25">
        <w:rPr>
          <w:lang w:val="en-US"/>
        </w:rPr>
        <w:t>semanas</w:t>
      </w:r>
      <w:proofErr w:type="spellEnd"/>
      <w:r w:rsidRPr="00884F25">
        <w:rPr>
          <w:lang w:val="en-US"/>
        </w:rPr>
        <w:t>.</w:t>
      </w:r>
    </w:p>
    <w:p w14:paraId="37373B93" w14:textId="77777777" w:rsidR="00884F25" w:rsidRPr="00884F25" w:rsidRDefault="00884F25" w:rsidP="002063EB">
      <w:pPr>
        <w:numPr>
          <w:ilvl w:val="0"/>
          <w:numId w:val="67"/>
        </w:numPr>
      </w:pPr>
      <w:r w:rsidRPr="00884F25">
        <w:t>Implementar CI/CD básico para despliegues repetibles.</w:t>
      </w:r>
    </w:p>
    <w:p w14:paraId="5CF53A49" w14:textId="77777777" w:rsidR="00884F25" w:rsidRPr="00884F25" w:rsidRDefault="00884F25" w:rsidP="002063EB">
      <w:pPr>
        <w:numPr>
          <w:ilvl w:val="0"/>
          <w:numId w:val="67"/>
        </w:numPr>
      </w:pPr>
      <w:r w:rsidRPr="00884F25">
        <w:t>Mejorar PCE del 25% → 45% en 3 meses.</w:t>
      </w:r>
    </w:p>
    <w:p w14:paraId="46C9F216" w14:textId="1AF2B481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Intervenciones</w:t>
      </w:r>
      <w:proofErr w:type="spellEnd"/>
      <w:r w:rsidRPr="00884F25">
        <w:rPr>
          <w:b/>
          <w:bCs/>
          <w:lang w:val="en-US"/>
        </w:rPr>
        <w:t xml:space="preserve"> </w:t>
      </w:r>
      <w:proofErr w:type="spellStart"/>
      <w:r w:rsidRPr="00884F25">
        <w:rPr>
          <w:b/>
          <w:bCs/>
          <w:lang w:val="en-US"/>
        </w:rPr>
        <w:t>concretas</w:t>
      </w:r>
      <w:proofErr w:type="spellEnd"/>
    </w:p>
    <w:p w14:paraId="4C592197" w14:textId="77777777" w:rsidR="00884F25" w:rsidRPr="00884F25" w:rsidRDefault="00884F25" w:rsidP="002063EB">
      <w:pPr>
        <w:numPr>
          <w:ilvl w:val="0"/>
          <w:numId w:val="68"/>
        </w:numPr>
      </w:pPr>
      <w:r w:rsidRPr="00884F25">
        <w:rPr>
          <w:b/>
          <w:bCs/>
        </w:rPr>
        <w:t>Establecer repositorio Git con ramas protegidas.</w:t>
      </w:r>
    </w:p>
    <w:p w14:paraId="126A7167" w14:textId="77777777" w:rsidR="00884F25" w:rsidRPr="00884F25" w:rsidRDefault="00884F25" w:rsidP="002063EB">
      <w:pPr>
        <w:numPr>
          <w:ilvl w:val="0"/>
          <w:numId w:val="68"/>
        </w:numPr>
        <w:rPr>
          <w:lang w:val="en-US"/>
        </w:rPr>
      </w:pPr>
      <w:r w:rsidRPr="00884F25">
        <w:rPr>
          <w:b/>
          <w:bCs/>
          <w:lang w:val="en-US"/>
        </w:rPr>
        <w:t xml:space="preserve">Crear pipeline CI (build + tests </w:t>
      </w:r>
      <w:proofErr w:type="spellStart"/>
      <w:r w:rsidRPr="00884F25">
        <w:rPr>
          <w:b/>
          <w:bCs/>
          <w:lang w:val="en-US"/>
        </w:rPr>
        <w:t>unitarios</w:t>
      </w:r>
      <w:proofErr w:type="spellEnd"/>
      <w:r w:rsidRPr="00884F25">
        <w:rPr>
          <w:b/>
          <w:bCs/>
          <w:lang w:val="en-US"/>
        </w:rPr>
        <w:t>).</w:t>
      </w:r>
    </w:p>
    <w:p w14:paraId="188D4434" w14:textId="77777777" w:rsidR="00884F25" w:rsidRPr="00884F25" w:rsidRDefault="00884F25" w:rsidP="002063EB">
      <w:pPr>
        <w:numPr>
          <w:ilvl w:val="0"/>
          <w:numId w:val="68"/>
        </w:numPr>
      </w:pPr>
      <w:r w:rsidRPr="00884F25">
        <w:rPr>
          <w:b/>
          <w:bCs/>
        </w:rPr>
        <w:t xml:space="preserve">Configurar </w:t>
      </w:r>
      <w:proofErr w:type="spellStart"/>
      <w:r w:rsidRPr="00884F25">
        <w:rPr>
          <w:b/>
          <w:bCs/>
        </w:rPr>
        <w:t>IaC</w:t>
      </w:r>
      <w:proofErr w:type="spellEnd"/>
      <w:r w:rsidRPr="00884F25">
        <w:rPr>
          <w:b/>
          <w:bCs/>
        </w:rPr>
        <w:t xml:space="preserve"> para entorno </w:t>
      </w:r>
      <w:proofErr w:type="spellStart"/>
      <w:r w:rsidRPr="00884F25">
        <w:rPr>
          <w:b/>
          <w:bCs/>
        </w:rPr>
        <w:t>staging</w:t>
      </w:r>
      <w:proofErr w:type="spellEnd"/>
      <w:r w:rsidRPr="00884F25">
        <w:rPr>
          <w:b/>
          <w:bCs/>
        </w:rPr>
        <w:t xml:space="preserve"> (</w:t>
      </w:r>
      <w:proofErr w:type="spellStart"/>
      <w:r w:rsidRPr="00884F25">
        <w:rPr>
          <w:b/>
          <w:bCs/>
        </w:rPr>
        <w:t>terraform</w:t>
      </w:r>
      <w:proofErr w:type="spellEnd"/>
      <w:r w:rsidRPr="00884F25">
        <w:rPr>
          <w:b/>
          <w:bCs/>
        </w:rPr>
        <w:t xml:space="preserve"> básico).</w:t>
      </w:r>
    </w:p>
    <w:p w14:paraId="7E7E32D0" w14:textId="77777777" w:rsidR="00884F25" w:rsidRPr="00884F25" w:rsidRDefault="00884F25" w:rsidP="002063EB">
      <w:pPr>
        <w:numPr>
          <w:ilvl w:val="0"/>
          <w:numId w:val="68"/>
        </w:numPr>
      </w:pPr>
      <w:r w:rsidRPr="00884F25">
        <w:rPr>
          <w:b/>
          <w:bCs/>
        </w:rPr>
        <w:t xml:space="preserve">Implementar proceso de </w:t>
      </w:r>
      <w:proofErr w:type="spellStart"/>
      <w:r w:rsidRPr="00884F25">
        <w:rPr>
          <w:b/>
          <w:bCs/>
        </w:rPr>
        <w:t>release</w:t>
      </w:r>
      <w:proofErr w:type="spellEnd"/>
      <w:r w:rsidRPr="00884F25">
        <w:rPr>
          <w:b/>
          <w:bCs/>
        </w:rPr>
        <w:t xml:space="preserve"> </w:t>
      </w:r>
      <w:proofErr w:type="spellStart"/>
      <w:r w:rsidRPr="00884F25">
        <w:rPr>
          <w:b/>
          <w:bCs/>
        </w:rPr>
        <w:t>canary</w:t>
      </w:r>
      <w:proofErr w:type="spellEnd"/>
      <w:r w:rsidRPr="00884F25">
        <w:rPr>
          <w:b/>
          <w:bCs/>
        </w:rPr>
        <w:t xml:space="preserve"> para el portal.</w:t>
      </w:r>
    </w:p>
    <w:p w14:paraId="4A70510B" w14:textId="77777777" w:rsidR="00884F25" w:rsidRPr="00884F25" w:rsidRDefault="00884F25" w:rsidP="002063EB">
      <w:pPr>
        <w:numPr>
          <w:ilvl w:val="0"/>
          <w:numId w:val="68"/>
        </w:numPr>
      </w:pPr>
      <w:r w:rsidRPr="00884F25">
        <w:rPr>
          <w:b/>
          <w:bCs/>
        </w:rPr>
        <w:t xml:space="preserve">Instrumentar métricas en </w:t>
      </w:r>
      <w:proofErr w:type="spellStart"/>
      <w:r w:rsidRPr="00884F25">
        <w:rPr>
          <w:b/>
          <w:bCs/>
        </w:rPr>
        <w:t>dashboard</w:t>
      </w:r>
      <w:proofErr w:type="spellEnd"/>
      <w:r w:rsidRPr="00884F25">
        <w:rPr>
          <w:b/>
          <w:bCs/>
        </w:rPr>
        <w:t xml:space="preserve"> (</w:t>
      </w:r>
      <w:proofErr w:type="spellStart"/>
      <w:r w:rsidRPr="00884F25">
        <w:rPr>
          <w:b/>
          <w:bCs/>
        </w:rPr>
        <w:t>Grafana</w:t>
      </w:r>
      <w:proofErr w:type="spellEnd"/>
      <w:r w:rsidRPr="00884F25">
        <w:rPr>
          <w:b/>
          <w:bCs/>
        </w:rPr>
        <w:t>/</w:t>
      </w:r>
      <w:proofErr w:type="spellStart"/>
      <w:r w:rsidRPr="00884F25">
        <w:rPr>
          <w:b/>
          <w:bCs/>
        </w:rPr>
        <w:t>Power</w:t>
      </w:r>
      <w:proofErr w:type="spellEnd"/>
      <w:r w:rsidRPr="00884F25">
        <w:rPr>
          <w:b/>
          <w:bCs/>
        </w:rPr>
        <w:t xml:space="preserve"> BI).</w:t>
      </w:r>
    </w:p>
    <w:p w14:paraId="51E1FA06" w14:textId="732299FF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lastRenderedPageBreak/>
        <w:t>Resultados</w:t>
      </w:r>
      <w:proofErr w:type="spellEnd"/>
      <w:r w:rsidRPr="00884F25">
        <w:rPr>
          <w:b/>
          <w:bCs/>
          <w:lang w:val="en-US"/>
        </w:rPr>
        <w:t xml:space="preserve"> </w:t>
      </w:r>
      <w:proofErr w:type="spellStart"/>
      <w:r w:rsidRPr="00884F25">
        <w:rPr>
          <w:b/>
          <w:bCs/>
          <w:lang w:val="en-US"/>
        </w:rPr>
        <w:t>esperados</w:t>
      </w:r>
      <w:proofErr w:type="spellEnd"/>
      <w:r w:rsidRPr="00884F25">
        <w:rPr>
          <w:b/>
          <w:bCs/>
          <w:lang w:val="en-US"/>
        </w:rPr>
        <w:t xml:space="preserve"> (</w:t>
      </w:r>
      <w:proofErr w:type="spellStart"/>
      <w:r w:rsidRPr="00884F25">
        <w:rPr>
          <w:b/>
          <w:bCs/>
          <w:lang w:val="en-US"/>
        </w:rPr>
        <w:t>simulados</w:t>
      </w:r>
      <w:proofErr w:type="spellEnd"/>
      <w:r w:rsidRPr="00884F25">
        <w:rPr>
          <w:b/>
          <w:bCs/>
          <w:lang w:val="en-US"/>
        </w:rPr>
        <w:t>)</w:t>
      </w:r>
    </w:p>
    <w:p w14:paraId="654188A7" w14:textId="77777777" w:rsidR="00884F25" w:rsidRPr="00884F25" w:rsidRDefault="00884F25" w:rsidP="002063EB">
      <w:pPr>
        <w:numPr>
          <w:ilvl w:val="0"/>
          <w:numId w:val="69"/>
        </w:numPr>
      </w:pPr>
      <w:r w:rsidRPr="00884F25">
        <w:t xml:space="preserve">WIP se reduce de 12 → 8; </w:t>
      </w:r>
      <w:proofErr w:type="spellStart"/>
      <w:r w:rsidRPr="00884F25">
        <w:t>throughput</w:t>
      </w:r>
      <w:proofErr w:type="spellEnd"/>
      <w:r w:rsidRPr="00884F25">
        <w:t xml:space="preserve"> sube de 3 → 5 historias/semana.</w:t>
      </w:r>
    </w:p>
    <w:p w14:paraId="1E244BA8" w14:textId="77777777" w:rsidR="00884F25" w:rsidRPr="00884F25" w:rsidRDefault="00884F25" w:rsidP="002063EB">
      <w:pPr>
        <w:numPr>
          <w:ilvl w:val="0"/>
          <w:numId w:val="69"/>
        </w:numPr>
        <w:rPr>
          <w:lang w:val="en-US"/>
        </w:rPr>
      </w:pPr>
      <w:r w:rsidRPr="00884F25">
        <w:rPr>
          <w:lang w:val="en-US"/>
        </w:rPr>
        <w:t xml:space="preserve">Con WIP=8 y Throughput=5 → Lead Time = 8 ÷ 5 = 1.6 </w:t>
      </w:r>
      <w:proofErr w:type="spellStart"/>
      <w:r w:rsidRPr="00884F25">
        <w:rPr>
          <w:lang w:val="en-US"/>
        </w:rPr>
        <w:t>semanas</w:t>
      </w:r>
      <w:proofErr w:type="spellEnd"/>
      <w:r w:rsidRPr="00884F25">
        <w:rPr>
          <w:lang w:val="en-US"/>
        </w:rPr>
        <w:t xml:space="preserve"> (≈ 8 días). </w:t>
      </w:r>
      <w:proofErr w:type="spellStart"/>
      <w:r w:rsidRPr="00884F25">
        <w:rPr>
          <w:lang w:val="en-US"/>
        </w:rPr>
        <w:t>Cálculo</w:t>
      </w:r>
      <w:proofErr w:type="spellEnd"/>
      <w:r w:rsidRPr="00884F25">
        <w:rPr>
          <w:lang w:val="en-US"/>
        </w:rPr>
        <w:t>: 8 ÷ 5 = 1.6.</w:t>
      </w:r>
    </w:p>
    <w:p w14:paraId="71772F77" w14:textId="77777777" w:rsidR="00884F25" w:rsidRPr="00884F25" w:rsidRDefault="00884F25" w:rsidP="002063EB">
      <w:pPr>
        <w:numPr>
          <w:ilvl w:val="0"/>
          <w:numId w:val="69"/>
        </w:numPr>
      </w:pPr>
      <w:r w:rsidRPr="00884F25">
        <w:t>PCE mejora por reducción de esperas y despliegue automatizado; de 30% → 48% (medible).</w:t>
      </w:r>
    </w:p>
    <w:p w14:paraId="0464D45B" w14:textId="244483E7" w:rsidR="00884F25" w:rsidRPr="00884F25" w:rsidRDefault="00884F25" w:rsidP="00884F25">
      <w:pPr>
        <w:rPr>
          <w:b/>
          <w:bCs/>
          <w:lang w:val="en-US"/>
        </w:rPr>
      </w:pPr>
      <w:proofErr w:type="spellStart"/>
      <w:r w:rsidRPr="00884F25">
        <w:rPr>
          <w:b/>
          <w:bCs/>
          <w:lang w:val="en-US"/>
        </w:rPr>
        <w:t>Riesgos</w:t>
      </w:r>
      <w:proofErr w:type="spellEnd"/>
      <w:r w:rsidRPr="00884F25">
        <w:rPr>
          <w:b/>
          <w:bCs/>
          <w:lang w:val="en-US"/>
        </w:rPr>
        <w:t xml:space="preserve"> locales y </w:t>
      </w:r>
      <w:proofErr w:type="spellStart"/>
      <w:r w:rsidRPr="00884F25">
        <w:rPr>
          <w:b/>
          <w:bCs/>
          <w:lang w:val="en-US"/>
        </w:rPr>
        <w:t>mitigación</w:t>
      </w:r>
      <w:proofErr w:type="spellEnd"/>
    </w:p>
    <w:p w14:paraId="2B335EBB" w14:textId="77777777" w:rsidR="00884F25" w:rsidRPr="00884F25" w:rsidRDefault="00884F25" w:rsidP="002063EB">
      <w:pPr>
        <w:numPr>
          <w:ilvl w:val="0"/>
          <w:numId w:val="70"/>
        </w:numPr>
      </w:pPr>
      <w:r w:rsidRPr="00884F25">
        <w:rPr>
          <w:b/>
          <w:bCs/>
        </w:rPr>
        <w:t>Infraestructura limitada / cortes eléctricos:</w:t>
      </w:r>
      <w:r w:rsidRPr="00884F25">
        <w:t xml:space="preserve"> usar nube pública con </w:t>
      </w:r>
      <w:proofErr w:type="spellStart"/>
      <w:r w:rsidRPr="00884F25">
        <w:t>backup</w:t>
      </w:r>
      <w:proofErr w:type="spellEnd"/>
      <w:r w:rsidRPr="00884F25">
        <w:t xml:space="preserve"> y CI en GitHub/</w:t>
      </w:r>
      <w:proofErr w:type="spellStart"/>
      <w:r w:rsidRPr="00884F25">
        <w:t>GitLab</w:t>
      </w:r>
      <w:proofErr w:type="spellEnd"/>
      <w:r w:rsidRPr="00884F25">
        <w:t xml:space="preserve"> para evitar dependencia local.</w:t>
      </w:r>
    </w:p>
    <w:p w14:paraId="6CC60432" w14:textId="77777777" w:rsidR="00884F25" w:rsidRPr="00884F25" w:rsidRDefault="00884F25" w:rsidP="002063EB">
      <w:pPr>
        <w:numPr>
          <w:ilvl w:val="0"/>
          <w:numId w:val="70"/>
        </w:numPr>
      </w:pPr>
      <w:r w:rsidRPr="00884F25">
        <w:rPr>
          <w:b/>
          <w:bCs/>
        </w:rPr>
        <w:t>Baja cultura de automatización:</w:t>
      </w:r>
      <w:r w:rsidRPr="00884F25">
        <w:t xml:space="preserve"> formación práctica obligatoria (workshops).</w:t>
      </w:r>
    </w:p>
    <w:p w14:paraId="16C84B80" w14:textId="77777777" w:rsidR="00177EE0" w:rsidRDefault="00884F25" w:rsidP="002063EB">
      <w:pPr>
        <w:numPr>
          <w:ilvl w:val="0"/>
          <w:numId w:val="70"/>
        </w:numPr>
        <w:jc w:val="left"/>
      </w:pPr>
      <w:r w:rsidRPr="00884F25">
        <w:rPr>
          <w:b/>
          <w:bCs/>
        </w:rPr>
        <w:t>Restricciones presupuestarias:</w:t>
      </w:r>
      <w:r w:rsidRPr="00884F25">
        <w:t xml:space="preserve"> usar herramientas open-</w:t>
      </w:r>
      <w:proofErr w:type="spellStart"/>
      <w:r w:rsidRPr="00884F25">
        <w:t>source</w:t>
      </w:r>
      <w:proofErr w:type="spellEnd"/>
      <w:r w:rsidRPr="00884F25">
        <w:t xml:space="preserve"> (</w:t>
      </w:r>
      <w:proofErr w:type="spellStart"/>
      <w:r w:rsidRPr="00884F25">
        <w:t>GitLab</w:t>
      </w:r>
      <w:proofErr w:type="spellEnd"/>
      <w:r w:rsidRPr="00884F25">
        <w:t xml:space="preserve"> CE, Jenkins, </w:t>
      </w:r>
      <w:proofErr w:type="spellStart"/>
      <w:r w:rsidRPr="00884F25">
        <w:t>Terraform</w:t>
      </w:r>
      <w:proofErr w:type="spellEnd"/>
      <w:r w:rsidRPr="00884F25">
        <w:t>).</w:t>
      </w:r>
    </w:p>
    <w:p w14:paraId="58794AAD" w14:textId="4B534301" w:rsidR="00852969" w:rsidRDefault="00852969" w:rsidP="00177EE0">
      <w:pPr>
        <w:ind w:left="720"/>
        <w:jc w:val="left"/>
      </w:pPr>
    </w:p>
    <w:p w14:paraId="21AF48A0" w14:textId="77777777" w:rsidR="00177EE0" w:rsidRDefault="00177EE0" w:rsidP="00852969"/>
    <w:p w14:paraId="7B9EAA1B" w14:textId="77777777" w:rsidR="00177EE0" w:rsidRDefault="00177EE0" w:rsidP="00852969"/>
    <w:p w14:paraId="0078424A" w14:textId="77777777" w:rsidR="00177EE0" w:rsidRDefault="00177EE0" w:rsidP="00852969"/>
    <w:p w14:paraId="5CDB91E2" w14:textId="77777777" w:rsidR="00177EE0" w:rsidRDefault="00177EE0" w:rsidP="00852969"/>
    <w:p w14:paraId="1CD4E6F7" w14:textId="77777777" w:rsidR="00177EE0" w:rsidRDefault="00177EE0" w:rsidP="00852969"/>
    <w:p w14:paraId="4C94A244" w14:textId="77777777" w:rsidR="00177EE0" w:rsidRDefault="00177EE0" w:rsidP="00852969"/>
    <w:p w14:paraId="7B74E6EB" w14:textId="77777777" w:rsidR="00852969" w:rsidRDefault="00852969" w:rsidP="00852969"/>
    <w:p w14:paraId="79A694E6" w14:textId="77777777" w:rsidR="00177EE0" w:rsidRDefault="00177EE0" w:rsidP="00852969"/>
    <w:p w14:paraId="73458607" w14:textId="77777777" w:rsidR="00177EE0" w:rsidRDefault="00177EE0" w:rsidP="00852969"/>
    <w:p w14:paraId="11FC10B2" w14:textId="77777777" w:rsidR="00177EE0" w:rsidRDefault="00177EE0" w:rsidP="00852969"/>
    <w:p w14:paraId="1755356F" w14:textId="77777777" w:rsidR="00177EE0" w:rsidRDefault="00177EE0" w:rsidP="00852969"/>
    <w:p w14:paraId="769E87E3" w14:textId="77777777" w:rsidR="00177EE0" w:rsidRDefault="00177EE0" w:rsidP="00852969"/>
    <w:p w14:paraId="7ABC8B72" w14:textId="77777777" w:rsidR="00177EE0" w:rsidRPr="00852969" w:rsidRDefault="00177EE0" w:rsidP="00852969"/>
    <w:p w14:paraId="3CF9AF1F" w14:textId="5FE9DE4D" w:rsidR="00BB6A18" w:rsidRDefault="00EA66F4" w:rsidP="00F536E8">
      <w:pPr>
        <w:pStyle w:val="Ttulo2"/>
      </w:pPr>
      <w:bookmarkStart w:id="16" w:name="_Toc174302870"/>
      <w:r>
        <w:lastRenderedPageBreak/>
        <w:t>Proyecto</w:t>
      </w:r>
      <w:bookmarkEnd w:id="16"/>
    </w:p>
    <w:p w14:paraId="53D6A5C1" w14:textId="77777777" w:rsidR="00942E96" w:rsidRDefault="00942E96" w:rsidP="00D90987">
      <w:pPr>
        <w:rPr>
          <w:b/>
          <w:bCs/>
        </w:rPr>
      </w:pPr>
    </w:p>
    <w:p w14:paraId="12B54329" w14:textId="77777777" w:rsidR="00942E96" w:rsidRDefault="00D90987" w:rsidP="00D90987">
      <w:r w:rsidRPr="00D90987">
        <w:rPr>
          <w:b/>
          <w:bCs/>
        </w:rPr>
        <w:t>Proyecto</w:t>
      </w:r>
      <w:r w:rsidRPr="00D90987">
        <w:t>: un esfuerzo temporal, con inicio y fin definidos, destinado a crear un producto, servicio o resultado único. En ingeniería de software un proyecto produce un sistema o conjunto de entregables (software, documentación, formación, infra).</w:t>
      </w:r>
    </w:p>
    <w:p w14:paraId="0EC9F1DA" w14:textId="6CA1B54D" w:rsidR="00D90987" w:rsidRPr="00D90987" w:rsidRDefault="00D90987" w:rsidP="00D90987">
      <w:pPr>
        <w:rPr>
          <w:lang w:val="en-US"/>
        </w:rPr>
      </w:pPr>
      <w:r w:rsidRPr="00D90987">
        <w:br/>
      </w:r>
      <w:proofErr w:type="spellStart"/>
      <w:r w:rsidRPr="00D90987">
        <w:rPr>
          <w:b/>
          <w:bCs/>
          <w:lang w:val="en-US"/>
        </w:rPr>
        <w:t>Características</w:t>
      </w:r>
      <w:proofErr w:type="spellEnd"/>
      <w:r w:rsidRPr="00D90987">
        <w:rPr>
          <w:b/>
          <w:bCs/>
          <w:lang w:val="en-US"/>
        </w:rPr>
        <w:t xml:space="preserve"> clave</w:t>
      </w:r>
      <w:r w:rsidRPr="00D90987">
        <w:rPr>
          <w:lang w:val="en-US"/>
        </w:rPr>
        <w:t>:</w:t>
      </w:r>
    </w:p>
    <w:p w14:paraId="744FE2AD" w14:textId="77777777" w:rsidR="00D90987" w:rsidRPr="00D90987" w:rsidRDefault="00D90987" w:rsidP="002063EB">
      <w:pPr>
        <w:numPr>
          <w:ilvl w:val="0"/>
          <w:numId w:val="71"/>
        </w:numPr>
        <w:rPr>
          <w:lang w:val="en-US"/>
        </w:rPr>
      </w:pPr>
      <w:proofErr w:type="spellStart"/>
      <w:r w:rsidRPr="00D90987">
        <w:rPr>
          <w:lang w:val="en-US"/>
        </w:rPr>
        <w:t>Temporalidad</w:t>
      </w:r>
      <w:proofErr w:type="spellEnd"/>
      <w:r w:rsidRPr="00D90987">
        <w:rPr>
          <w:lang w:val="en-US"/>
        </w:rPr>
        <w:t xml:space="preserve"> (</w:t>
      </w:r>
      <w:proofErr w:type="spellStart"/>
      <w:r w:rsidRPr="00D90987">
        <w:rPr>
          <w:lang w:val="en-US"/>
        </w:rPr>
        <w:t>inicio</w:t>
      </w:r>
      <w:proofErr w:type="spellEnd"/>
      <w:r w:rsidRPr="00D90987">
        <w:rPr>
          <w:lang w:val="en-US"/>
        </w:rPr>
        <w:t>-fin)</w:t>
      </w:r>
    </w:p>
    <w:p w14:paraId="37B806AD" w14:textId="77777777" w:rsidR="00D90987" w:rsidRPr="00D90987" w:rsidRDefault="00D90987" w:rsidP="002063EB">
      <w:pPr>
        <w:numPr>
          <w:ilvl w:val="0"/>
          <w:numId w:val="71"/>
        </w:numPr>
        <w:rPr>
          <w:lang w:val="en-US"/>
        </w:rPr>
      </w:pPr>
      <w:proofErr w:type="spellStart"/>
      <w:r w:rsidRPr="00D90987">
        <w:rPr>
          <w:lang w:val="en-US"/>
        </w:rPr>
        <w:t>Resultado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único</w:t>
      </w:r>
      <w:proofErr w:type="spellEnd"/>
      <w:r w:rsidRPr="00D90987">
        <w:rPr>
          <w:lang w:val="en-US"/>
        </w:rPr>
        <w:t xml:space="preserve"> (no </w:t>
      </w:r>
      <w:proofErr w:type="spellStart"/>
      <w:r w:rsidRPr="00D90987">
        <w:rPr>
          <w:lang w:val="en-US"/>
        </w:rPr>
        <w:t>rutinario</w:t>
      </w:r>
      <w:proofErr w:type="spellEnd"/>
      <w:r w:rsidRPr="00D90987">
        <w:rPr>
          <w:lang w:val="en-US"/>
        </w:rPr>
        <w:t>)</w:t>
      </w:r>
    </w:p>
    <w:p w14:paraId="29E4F031" w14:textId="77777777" w:rsidR="00D90987" w:rsidRPr="00D90987" w:rsidRDefault="00D90987" w:rsidP="002063EB">
      <w:pPr>
        <w:numPr>
          <w:ilvl w:val="0"/>
          <w:numId w:val="71"/>
        </w:numPr>
        <w:rPr>
          <w:lang w:val="en-US"/>
        </w:rPr>
      </w:pPr>
      <w:proofErr w:type="spellStart"/>
      <w:r w:rsidRPr="00D90987">
        <w:rPr>
          <w:lang w:val="en-US"/>
        </w:rPr>
        <w:t>Restricciones</w:t>
      </w:r>
      <w:proofErr w:type="spellEnd"/>
      <w:r w:rsidRPr="00D90987">
        <w:rPr>
          <w:lang w:val="en-US"/>
        </w:rPr>
        <w:t xml:space="preserve"> (</w:t>
      </w:r>
      <w:proofErr w:type="spellStart"/>
      <w:r w:rsidRPr="00D90987">
        <w:rPr>
          <w:lang w:val="en-US"/>
        </w:rPr>
        <w:t>alcance</w:t>
      </w:r>
      <w:proofErr w:type="spellEnd"/>
      <w:r w:rsidRPr="00D90987">
        <w:rPr>
          <w:lang w:val="en-US"/>
        </w:rPr>
        <w:t xml:space="preserve">, </w:t>
      </w:r>
      <w:proofErr w:type="spellStart"/>
      <w:r w:rsidRPr="00D90987">
        <w:rPr>
          <w:lang w:val="en-US"/>
        </w:rPr>
        <w:t>tiempo</w:t>
      </w:r>
      <w:proofErr w:type="spellEnd"/>
      <w:r w:rsidRPr="00D90987">
        <w:rPr>
          <w:lang w:val="en-US"/>
        </w:rPr>
        <w:t xml:space="preserve">, </w:t>
      </w:r>
      <w:proofErr w:type="spellStart"/>
      <w:r w:rsidRPr="00D90987">
        <w:rPr>
          <w:lang w:val="en-US"/>
        </w:rPr>
        <w:t>costo</w:t>
      </w:r>
      <w:proofErr w:type="spellEnd"/>
      <w:r w:rsidRPr="00D90987">
        <w:rPr>
          <w:lang w:val="en-US"/>
        </w:rPr>
        <w:t>)</w:t>
      </w:r>
    </w:p>
    <w:p w14:paraId="4EDF5D5E" w14:textId="77777777" w:rsidR="00D90987" w:rsidRPr="00D90987" w:rsidRDefault="00D90987" w:rsidP="002063EB">
      <w:pPr>
        <w:numPr>
          <w:ilvl w:val="0"/>
          <w:numId w:val="71"/>
        </w:numPr>
        <w:rPr>
          <w:lang w:val="en-US"/>
        </w:rPr>
      </w:pPr>
      <w:proofErr w:type="spellStart"/>
      <w:r w:rsidRPr="00D90987">
        <w:rPr>
          <w:lang w:val="en-US"/>
        </w:rPr>
        <w:t>Incertidumbre</w:t>
      </w:r>
      <w:proofErr w:type="spellEnd"/>
      <w:r w:rsidRPr="00D90987">
        <w:rPr>
          <w:lang w:val="en-US"/>
        </w:rPr>
        <w:t xml:space="preserve"> (</w:t>
      </w:r>
      <w:proofErr w:type="spellStart"/>
      <w:r w:rsidRPr="00D90987">
        <w:rPr>
          <w:lang w:val="en-US"/>
        </w:rPr>
        <w:t>tecnológica</w:t>
      </w:r>
      <w:proofErr w:type="spellEnd"/>
      <w:r w:rsidRPr="00D90987">
        <w:rPr>
          <w:lang w:val="en-US"/>
        </w:rPr>
        <w:t xml:space="preserve">, de </w:t>
      </w:r>
      <w:proofErr w:type="spellStart"/>
      <w:r w:rsidRPr="00D90987">
        <w:rPr>
          <w:lang w:val="en-US"/>
        </w:rPr>
        <w:t>requisitos</w:t>
      </w:r>
      <w:proofErr w:type="spellEnd"/>
      <w:r w:rsidRPr="00D90987">
        <w:rPr>
          <w:lang w:val="en-US"/>
        </w:rPr>
        <w:t>)</w:t>
      </w:r>
    </w:p>
    <w:p w14:paraId="6A0DC99F" w14:textId="77777777" w:rsidR="00D90987" w:rsidRPr="00D90987" w:rsidRDefault="00D90987" w:rsidP="002063EB">
      <w:pPr>
        <w:numPr>
          <w:ilvl w:val="0"/>
          <w:numId w:val="71"/>
        </w:numPr>
        <w:rPr>
          <w:lang w:val="en-US"/>
        </w:rPr>
      </w:pPr>
      <w:proofErr w:type="spellStart"/>
      <w:r w:rsidRPr="00D90987">
        <w:rPr>
          <w:lang w:val="en-US"/>
        </w:rPr>
        <w:t>Necesidad</w:t>
      </w:r>
      <w:proofErr w:type="spellEnd"/>
      <w:r w:rsidRPr="00D90987">
        <w:rPr>
          <w:lang w:val="en-US"/>
        </w:rPr>
        <w:t xml:space="preserve"> de </w:t>
      </w:r>
      <w:proofErr w:type="spellStart"/>
      <w:r w:rsidRPr="00D90987">
        <w:rPr>
          <w:lang w:val="en-US"/>
        </w:rPr>
        <w:t>coordinación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multidisciplinaria</w:t>
      </w:r>
      <w:proofErr w:type="spellEnd"/>
    </w:p>
    <w:p w14:paraId="2DFCB6E0" w14:textId="07BCE891" w:rsidR="00D90987" w:rsidRPr="00D90987" w:rsidRDefault="00D90987" w:rsidP="00D90987">
      <w:pPr>
        <w:rPr>
          <w:lang w:val="en-US"/>
        </w:rPr>
      </w:pPr>
    </w:p>
    <w:p w14:paraId="5300683F" w14:textId="784EBCE5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Fases del proyecto</w:t>
      </w:r>
    </w:p>
    <w:p w14:paraId="51AC0D8E" w14:textId="77777777" w:rsidR="00D90987" w:rsidRPr="00D90987" w:rsidRDefault="00D90987" w:rsidP="00D90987">
      <w:r w:rsidRPr="00D90987">
        <w:t>Presento un ciclo de vida pragmático (alineado con PMBOK / ISO 21500 adaptado a software):</w:t>
      </w:r>
    </w:p>
    <w:p w14:paraId="5090E42A" w14:textId="77777777" w:rsidR="00D90987" w:rsidRPr="00D90987" w:rsidRDefault="00D90987" w:rsidP="002063EB">
      <w:pPr>
        <w:numPr>
          <w:ilvl w:val="0"/>
          <w:numId w:val="72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Inicio</w:t>
      </w:r>
      <w:proofErr w:type="spellEnd"/>
      <w:r w:rsidRPr="00D90987">
        <w:rPr>
          <w:b/>
          <w:bCs/>
          <w:lang w:val="en-US"/>
        </w:rPr>
        <w:t xml:space="preserve"> (Initiation)</w:t>
      </w:r>
    </w:p>
    <w:p w14:paraId="618E0875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t xml:space="preserve">Activos: Project </w:t>
      </w:r>
      <w:proofErr w:type="spellStart"/>
      <w:r w:rsidRPr="00D90987">
        <w:t>Charter</w:t>
      </w:r>
      <w:proofErr w:type="spellEnd"/>
      <w:r w:rsidRPr="00D90987">
        <w:t xml:space="preserve">, identificación de </w:t>
      </w:r>
      <w:proofErr w:type="spellStart"/>
      <w:r w:rsidRPr="00D90987">
        <w:t>stakeholders</w:t>
      </w:r>
      <w:proofErr w:type="spellEnd"/>
      <w:r w:rsidRPr="00D90987">
        <w:t>, análisis de viabilidad básica.</w:t>
      </w:r>
    </w:p>
    <w:p w14:paraId="20E74B3F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t xml:space="preserve">Entregable clave: </w:t>
      </w:r>
      <w:r w:rsidRPr="00D90987">
        <w:rPr>
          <w:i/>
          <w:iCs/>
        </w:rPr>
        <w:t xml:space="preserve">Project </w:t>
      </w:r>
      <w:proofErr w:type="spellStart"/>
      <w:r w:rsidRPr="00D90987">
        <w:rPr>
          <w:i/>
          <w:iCs/>
        </w:rPr>
        <w:t>Charter</w:t>
      </w:r>
      <w:proofErr w:type="spellEnd"/>
      <w:r w:rsidRPr="00D90987">
        <w:t xml:space="preserve"> aprobado y </w:t>
      </w:r>
      <w:proofErr w:type="gramStart"/>
      <w:r w:rsidRPr="00D90987">
        <w:t>sponsor</w:t>
      </w:r>
      <w:proofErr w:type="gramEnd"/>
      <w:r w:rsidRPr="00D90987">
        <w:t xml:space="preserve"> identificado.</w:t>
      </w:r>
    </w:p>
    <w:p w14:paraId="643E6216" w14:textId="77777777" w:rsidR="00D90987" w:rsidRPr="00D90987" w:rsidRDefault="00D90987" w:rsidP="002063EB">
      <w:pPr>
        <w:numPr>
          <w:ilvl w:val="0"/>
          <w:numId w:val="72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Planificación</w:t>
      </w:r>
      <w:proofErr w:type="spellEnd"/>
      <w:r w:rsidRPr="00D90987">
        <w:rPr>
          <w:b/>
          <w:bCs/>
          <w:lang w:val="en-US"/>
        </w:rPr>
        <w:t xml:space="preserve"> (Planning)</w:t>
      </w:r>
    </w:p>
    <w:p w14:paraId="4845DAA8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t>Actividades: definición de alcance, WBS, estimaciones, cronograma, presupuesto, plan de calidad, plan de comunicaciones, plan de riesgos, plan de adquisiciones y RACI.</w:t>
      </w:r>
    </w:p>
    <w:p w14:paraId="3AE231C1" w14:textId="77777777" w:rsidR="00D90987" w:rsidRPr="00D90987" w:rsidRDefault="00D90987" w:rsidP="002063EB">
      <w:pPr>
        <w:numPr>
          <w:ilvl w:val="1"/>
          <w:numId w:val="72"/>
        </w:numPr>
        <w:rPr>
          <w:lang w:val="en-US"/>
        </w:rPr>
      </w:pPr>
      <w:proofErr w:type="spellStart"/>
      <w:r w:rsidRPr="00D90987">
        <w:rPr>
          <w:lang w:val="en-US"/>
        </w:rPr>
        <w:t>Entregable</w:t>
      </w:r>
      <w:proofErr w:type="spellEnd"/>
      <w:r w:rsidRPr="00D90987">
        <w:rPr>
          <w:lang w:val="en-US"/>
        </w:rPr>
        <w:t xml:space="preserve"> clave: </w:t>
      </w:r>
      <w:r w:rsidRPr="00D90987">
        <w:rPr>
          <w:i/>
          <w:iCs/>
          <w:lang w:val="en-US"/>
        </w:rPr>
        <w:t>Project Management Plan</w:t>
      </w:r>
      <w:r w:rsidRPr="00D90987">
        <w:rPr>
          <w:lang w:val="en-US"/>
        </w:rPr>
        <w:t xml:space="preserve"> (con </w:t>
      </w:r>
      <w:proofErr w:type="spellStart"/>
      <w:r w:rsidRPr="00D90987">
        <w:rPr>
          <w:lang w:val="en-US"/>
        </w:rPr>
        <w:t>todos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los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subplanes</w:t>
      </w:r>
      <w:proofErr w:type="spellEnd"/>
      <w:r w:rsidRPr="00D90987">
        <w:rPr>
          <w:lang w:val="en-US"/>
        </w:rPr>
        <w:t>).</w:t>
      </w:r>
    </w:p>
    <w:p w14:paraId="129B80F9" w14:textId="77777777" w:rsidR="00D90987" w:rsidRPr="00D90987" w:rsidRDefault="00D90987" w:rsidP="002063EB">
      <w:pPr>
        <w:numPr>
          <w:ilvl w:val="0"/>
          <w:numId w:val="72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Ejecución</w:t>
      </w:r>
      <w:proofErr w:type="spellEnd"/>
      <w:r w:rsidRPr="00D90987">
        <w:rPr>
          <w:b/>
          <w:bCs/>
          <w:lang w:val="en-US"/>
        </w:rPr>
        <w:t xml:space="preserve"> (Execution)</w:t>
      </w:r>
    </w:p>
    <w:p w14:paraId="72AF8B59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t xml:space="preserve">Desarrollo del producto: </w:t>
      </w:r>
      <w:proofErr w:type="spellStart"/>
      <w:r w:rsidRPr="00D90987">
        <w:t>sprints</w:t>
      </w:r>
      <w:proofErr w:type="spellEnd"/>
      <w:r w:rsidRPr="00D90987">
        <w:t xml:space="preserve">/iteraciones, control de calidad, gestión de </w:t>
      </w:r>
      <w:proofErr w:type="spellStart"/>
      <w:r w:rsidRPr="00D90987">
        <w:t>stakeholders</w:t>
      </w:r>
      <w:proofErr w:type="spellEnd"/>
      <w:r w:rsidRPr="00D90987">
        <w:t>, adquisiciones.</w:t>
      </w:r>
    </w:p>
    <w:p w14:paraId="5381CCB1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lastRenderedPageBreak/>
        <w:t>Entregable clave: incrementos de producto y reportes de avance.</w:t>
      </w:r>
    </w:p>
    <w:p w14:paraId="359689C7" w14:textId="77777777" w:rsidR="00D90987" w:rsidRPr="00D90987" w:rsidRDefault="00D90987" w:rsidP="002063EB">
      <w:pPr>
        <w:numPr>
          <w:ilvl w:val="0"/>
          <w:numId w:val="72"/>
        </w:numPr>
      </w:pPr>
      <w:r w:rsidRPr="00D90987">
        <w:rPr>
          <w:b/>
          <w:bCs/>
        </w:rPr>
        <w:t>Seguimiento y control (</w:t>
      </w:r>
      <w:proofErr w:type="spellStart"/>
      <w:r w:rsidRPr="00D90987">
        <w:rPr>
          <w:b/>
          <w:bCs/>
        </w:rPr>
        <w:t>Monitoring</w:t>
      </w:r>
      <w:proofErr w:type="spellEnd"/>
      <w:r w:rsidRPr="00D90987">
        <w:rPr>
          <w:b/>
          <w:bCs/>
        </w:rPr>
        <w:t xml:space="preserve"> &amp; </w:t>
      </w:r>
      <w:proofErr w:type="spellStart"/>
      <w:r w:rsidRPr="00D90987">
        <w:rPr>
          <w:b/>
          <w:bCs/>
        </w:rPr>
        <w:t>Controlling</w:t>
      </w:r>
      <w:proofErr w:type="spellEnd"/>
      <w:r w:rsidRPr="00D90987">
        <w:rPr>
          <w:b/>
          <w:bCs/>
        </w:rPr>
        <w:t>)</w:t>
      </w:r>
    </w:p>
    <w:p w14:paraId="6B306B36" w14:textId="77777777" w:rsidR="00D90987" w:rsidRPr="00D90987" w:rsidRDefault="00D90987" w:rsidP="002063EB">
      <w:pPr>
        <w:numPr>
          <w:ilvl w:val="1"/>
          <w:numId w:val="72"/>
        </w:numPr>
        <w:rPr>
          <w:lang w:val="en-US"/>
        </w:rPr>
      </w:pPr>
      <w:proofErr w:type="spellStart"/>
      <w:r w:rsidRPr="00D90987">
        <w:rPr>
          <w:lang w:val="en-US"/>
        </w:rPr>
        <w:t>Comparar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progreso</w:t>
      </w:r>
      <w:proofErr w:type="spellEnd"/>
      <w:r w:rsidRPr="00D90987">
        <w:rPr>
          <w:lang w:val="en-US"/>
        </w:rPr>
        <w:t xml:space="preserve"> vs plan (Earned Value, KPIs), </w:t>
      </w:r>
      <w:proofErr w:type="spellStart"/>
      <w:r w:rsidRPr="00D90987">
        <w:rPr>
          <w:lang w:val="en-US"/>
        </w:rPr>
        <w:t>gestionar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cambios</w:t>
      </w:r>
      <w:proofErr w:type="spellEnd"/>
      <w:r w:rsidRPr="00D90987">
        <w:rPr>
          <w:lang w:val="en-US"/>
        </w:rPr>
        <w:t xml:space="preserve"> (Change Control Board), </w:t>
      </w:r>
      <w:proofErr w:type="spellStart"/>
      <w:r w:rsidRPr="00D90987">
        <w:rPr>
          <w:lang w:val="en-US"/>
        </w:rPr>
        <w:t>controlar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riesgos</w:t>
      </w:r>
      <w:proofErr w:type="spellEnd"/>
      <w:r w:rsidRPr="00D90987">
        <w:rPr>
          <w:lang w:val="en-US"/>
        </w:rPr>
        <w:t xml:space="preserve"> y </w:t>
      </w:r>
      <w:proofErr w:type="spellStart"/>
      <w:r w:rsidRPr="00D90987">
        <w:rPr>
          <w:lang w:val="en-US"/>
        </w:rPr>
        <w:t>calidad</w:t>
      </w:r>
      <w:proofErr w:type="spellEnd"/>
      <w:r w:rsidRPr="00D90987">
        <w:rPr>
          <w:lang w:val="en-US"/>
        </w:rPr>
        <w:t>.</w:t>
      </w:r>
    </w:p>
    <w:p w14:paraId="3B8DE13E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t>Entregable clave: reportes periódicos, solicitudes de cambio aprobadas/rechazadas.</w:t>
      </w:r>
    </w:p>
    <w:p w14:paraId="4D06CD48" w14:textId="77777777" w:rsidR="00D90987" w:rsidRPr="00D90987" w:rsidRDefault="00D90987" w:rsidP="002063EB">
      <w:pPr>
        <w:numPr>
          <w:ilvl w:val="0"/>
          <w:numId w:val="72"/>
        </w:numPr>
        <w:rPr>
          <w:lang w:val="en-US"/>
        </w:rPr>
      </w:pPr>
      <w:r w:rsidRPr="00D90987">
        <w:rPr>
          <w:b/>
          <w:bCs/>
          <w:lang w:val="en-US"/>
        </w:rPr>
        <w:t>Cierre (Closure)</w:t>
      </w:r>
    </w:p>
    <w:p w14:paraId="18FE211E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t>Aceptación formal del producto, entrega de documentación, transferencia operativa, lecciones aprendidas y cierre administrativo/financiero.</w:t>
      </w:r>
    </w:p>
    <w:p w14:paraId="68494D32" w14:textId="77777777" w:rsidR="00D90987" w:rsidRPr="00D90987" w:rsidRDefault="00D90987" w:rsidP="002063EB">
      <w:pPr>
        <w:numPr>
          <w:ilvl w:val="1"/>
          <w:numId w:val="72"/>
        </w:numPr>
      </w:pPr>
      <w:r w:rsidRPr="00D90987">
        <w:t>Entregable clave: acta de cierre, lecciones aprendidas.</w:t>
      </w:r>
    </w:p>
    <w:p w14:paraId="5F235413" w14:textId="7FB191DA" w:rsidR="00D90987" w:rsidRPr="00D90987" w:rsidRDefault="00D90987" w:rsidP="00D90987">
      <w:pPr>
        <w:rPr>
          <w:lang w:val="en-US"/>
        </w:rPr>
      </w:pPr>
    </w:p>
    <w:p w14:paraId="695D3FBB" w14:textId="003C411D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Documentos esenciales (plantillas resumidas)</w:t>
      </w:r>
    </w:p>
    <w:p w14:paraId="3962D92D" w14:textId="7A1207FB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 xml:space="preserve">3.1 Project </w:t>
      </w:r>
      <w:proofErr w:type="spellStart"/>
      <w:r w:rsidRPr="00D90987">
        <w:rPr>
          <w:b/>
          <w:bCs/>
        </w:rPr>
        <w:t>Charter</w:t>
      </w:r>
      <w:proofErr w:type="spellEnd"/>
    </w:p>
    <w:p w14:paraId="203270EF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r w:rsidRPr="00D90987">
        <w:rPr>
          <w:b/>
          <w:bCs/>
          <w:lang w:val="en-US"/>
        </w:rPr>
        <w:t xml:space="preserve">Nombre del </w:t>
      </w:r>
      <w:proofErr w:type="spellStart"/>
      <w:r w:rsidRPr="00D90987">
        <w:rPr>
          <w:b/>
          <w:bCs/>
          <w:lang w:val="en-US"/>
        </w:rPr>
        <w:t>proyecto</w:t>
      </w:r>
      <w:proofErr w:type="spellEnd"/>
    </w:p>
    <w:p w14:paraId="4A2355A5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r w:rsidRPr="00D90987">
        <w:rPr>
          <w:b/>
          <w:bCs/>
          <w:lang w:val="en-US"/>
        </w:rPr>
        <w:t xml:space="preserve">Sponsor </w:t>
      </w:r>
      <w:proofErr w:type="gramStart"/>
      <w:r w:rsidRPr="00D90987">
        <w:rPr>
          <w:b/>
          <w:bCs/>
          <w:lang w:val="en-US"/>
        </w:rPr>
        <w:t xml:space="preserve">o </w:t>
      </w:r>
      <w:proofErr w:type="spellStart"/>
      <w:r w:rsidRPr="00D90987">
        <w:rPr>
          <w:b/>
          <w:bCs/>
          <w:lang w:val="en-US"/>
        </w:rPr>
        <w:t>patrocinador</w:t>
      </w:r>
      <w:proofErr w:type="spellEnd"/>
      <w:proofErr w:type="gramEnd"/>
    </w:p>
    <w:p w14:paraId="48996618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r w:rsidRPr="00D90987">
        <w:rPr>
          <w:b/>
          <w:bCs/>
          <w:lang w:val="en-US"/>
        </w:rPr>
        <w:t xml:space="preserve">Jefe de </w:t>
      </w:r>
      <w:proofErr w:type="spellStart"/>
      <w:r w:rsidRPr="00D90987">
        <w:rPr>
          <w:b/>
          <w:bCs/>
          <w:lang w:val="en-US"/>
        </w:rPr>
        <w:t>proyecto</w:t>
      </w:r>
      <w:proofErr w:type="spellEnd"/>
      <w:r w:rsidRPr="00D90987">
        <w:rPr>
          <w:b/>
          <w:bCs/>
          <w:lang w:val="en-US"/>
        </w:rPr>
        <w:t xml:space="preserve"> / PM</w:t>
      </w:r>
    </w:p>
    <w:p w14:paraId="3FEE87AD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Fecha</w:t>
      </w:r>
      <w:proofErr w:type="spellEnd"/>
      <w:r w:rsidRPr="00D90987">
        <w:rPr>
          <w:b/>
          <w:bCs/>
          <w:lang w:val="en-US"/>
        </w:rPr>
        <w:t xml:space="preserve"> de </w:t>
      </w:r>
      <w:proofErr w:type="spellStart"/>
      <w:r w:rsidRPr="00D90987">
        <w:rPr>
          <w:b/>
          <w:bCs/>
          <w:lang w:val="en-US"/>
        </w:rPr>
        <w:t>inicio</w:t>
      </w:r>
      <w:proofErr w:type="spellEnd"/>
      <w:r w:rsidRPr="00D90987">
        <w:rPr>
          <w:b/>
          <w:bCs/>
          <w:lang w:val="en-US"/>
        </w:rPr>
        <w:t xml:space="preserve"> </w:t>
      </w:r>
      <w:proofErr w:type="spellStart"/>
      <w:r w:rsidRPr="00D90987">
        <w:rPr>
          <w:b/>
          <w:bCs/>
          <w:lang w:val="en-US"/>
        </w:rPr>
        <w:t>estimada</w:t>
      </w:r>
      <w:proofErr w:type="spellEnd"/>
    </w:p>
    <w:p w14:paraId="3CD7D356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Fecha</w:t>
      </w:r>
      <w:proofErr w:type="spellEnd"/>
      <w:r w:rsidRPr="00D90987">
        <w:rPr>
          <w:b/>
          <w:bCs/>
          <w:lang w:val="en-US"/>
        </w:rPr>
        <w:t xml:space="preserve"> de </w:t>
      </w:r>
      <w:proofErr w:type="spellStart"/>
      <w:r w:rsidRPr="00D90987">
        <w:rPr>
          <w:b/>
          <w:bCs/>
          <w:lang w:val="en-US"/>
        </w:rPr>
        <w:t>finalización</w:t>
      </w:r>
      <w:proofErr w:type="spellEnd"/>
      <w:r w:rsidRPr="00D90987">
        <w:rPr>
          <w:b/>
          <w:bCs/>
          <w:lang w:val="en-US"/>
        </w:rPr>
        <w:t xml:space="preserve"> </w:t>
      </w:r>
      <w:proofErr w:type="spellStart"/>
      <w:r w:rsidRPr="00D90987">
        <w:rPr>
          <w:b/>
          <w:bCs/>
          <w:lang w:val="en-US"/>
        </w:rPr>
        <w:t>objetivo</w:t>
      </w:r>
      <w:proofErr w:type="spellEnd"/>
    </w:p>
    <w:p w14:paraId="3ED35BC4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Objetivo</w:t>
      </w:r>
      <w:proofErr w:type="spellEnd"/>
      <w:r w:rsidRPr="00D90987">
        <w:rPr>
          <w:b/>
          <w:bCs/>
          <w:lang w:val="en-US"/>
        </w:rPr>
        <w:t xml:space="preserve"> del </w:t>
      </w:r>
      <w:proofErr w:type="spellStart"/>
      <w:r w:rsidRPr="00D90987">
        <w:rPr>
          <w:b/>
          <w:bCs/>
          <w:lang w:val="en-US"/>
        </w:rPr>
        <w:t>proyecto</w:t>
      </w:r>
      <w:proofErr w:type="spellEnd"/>
      <w:r w:rsidRPr="00D90987">
        <w:rPr>
          <w:lang w:val="en-US"/>
        </w:rPr>
        <w:t xml:space="preserve"> (SMART)</w:t>
      </w:r>
    </w:p>
    <w:p w14:paraId="4D7439A8" w14:textId="77777777" w:rsidR="00D90987" w:rsidRPr="00D90987" w:rsidRDefault="00D90987" w:rsidP="002063EB">
      <w:pPr>
        <w:numPr>
          <w:ilvl w:val="0"/>
          <w:numId w:val="73"/>
        </w:numPr>
      </w:pPr>
      <w:r w:rsidRPr="00D90987">
        <w:rPr>
          <w:b/>
          <w:bCs/>
        </w:rPr>
        <w:t>Alcance de alto nivel</w:t>
      </w:r>
      <w:r w:rsidRPr="00D90987">
        <w:t xml:space="preserve"> (qué incluye / excluye)</w:t>
      </w:r>
    </w:p>
    <w:p w14:paraId="7ED4B87F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Beneficios</w:t>
      </w:r>
      <w:proofErr w:type="spellEnd"/>
      <w:r w:rsidRPr="00D90987">
        <w:rPr>
          <w:b/>
          <w:bCs/>
          <w:lang w:val="en-US"/>
        </w:rPr>
        <w:t xml:space="preserve"> </w:t>
      </w:r>
      <w:proofErr w:type="spellStart"/>
      <w:r w:rsidRPr="00D90987">
        <w:rPr>
          <w:b/>
          <w:bCs/>
          <w:lang w:val="en-US"/>
        </w:rPr>
        <w:t>esperados</w:t>
      </w:r>
      <w:proofErr w:type="spellEnd"/>
      <w:r w:rsidRPr="00D90987">
        <w:rPr>
          <w:lang w:val="en-US"/>
        </w:rPr>
        <w:t xml:space="preserve"> (KPIs </w:t>
      </w:r>
      <w:proofErr w:type="spellStart"/>
      <w:r w:rsidRPr="00D90987">
        <w:rPr>
          <w:lang w:val="en-US"/>
        </w:rPr>
        <w:t>estratégicos</w:t>
      </w:r>
      <w:proofErr w:type="spellEnd"/>
      <w:r w:rsidRPr="00D90987">
        <w:rPr>
          <w:lang w:val="en-US"/>
        </w:rPr>
        <w:t>)</w:t>
      </w:r>
    </w:p>
    <w:p w14:paraId="41B6D181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Presupuesto</w:t>
      </w:r>
      <w:proofErr w:type="spellEnd"/>
      <w:r w:rsidRPr="00D90987">
        <w:rPr>
          <w:b/>
          <w:bCs/>
          <w:lang w:val="en-US"/>
        </w:rPr>
        <w:t xml:space="preserve"> </w:t>
      </w:r>
      <w:proofErr w:type="spellStart"/>
      <w:r w:rsidRPr="00D90987">
        <w:rPr>
          <w:b/>
          <w:bCs/>
          <w:lang w:val="en-US"/>
        </w:rPr>
        <w:t>estimado</w:t>
      </w:r>
      <w:proofErr w:type="spellEnd"/>
    </w:p>
    <w:p w14:paraId="1D9014F6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Principales</w:t>
      </w:r>
      <w:proofErr w:type="spellEnd"/>
      <w:r w:rsidRPr="00D90987">
        <w:rPr>
          <w:b/>
          <w:bCs/>
          <w:lang w:val="en-US"/>
        </w:rPr>
        <w:t xml:space="preserve"> stakeholders</w:t>
      </w:r>
    </w:p>
    <w:p w14:paraId="3B80E5B4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Riesgos</w:t>
      </w:r>
      <w:proofErr w:type="spellEnd"/>
      <w:r w:rsidRPr="00D90987">
        <w:rPr>
          <w:b/>
          <w:bCs/>
          <w:lang w:val="en-US"/>
        </w:rPr>
        <w:t xml:space="preserve"> </w:t>
      </w:r>
      <w:proofErr w:type="spellStart"/>
      <w:r w:rsidRPr="00D90987">
        <w:rPr>
          <w:b/>
          <w:bCs/>
          <w:lang w:val="en-US"/>
        </w:rPr>
        <w:t>iniciales</w:t>
      </w:r>
      <w:proofErr w:type="spellEnd"/>
      <w:r w:rsidRPr="00D90987">
        <w:rPr>
          <w:b/>
          <w:bCs/>
          <w:lang w:val="en-US"/>
        </w:rPr>
        <w:t xml:space="preserve"> (Top 3)</w:t>
      </w:r>
    </w:p>
    <w:p w14:paraId="5AF8F70A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Criterios</w:t>
      </w:r>
      <w:proofErr w:type="spellEnd"/>
      <w:r w:rsidRPr="00D90987">
        <w:rPr>
          <w:b/>
          <w:bCs/>
          <w:lang w:val="en-US"/>
        </w:rPr>
        <w:t xml:space="preserve"> de </w:t>
      </w:r>
      <w:proofErr w:type="spellStart"/>
      <w:r w:rsidRPr="00D90987">
        <w:rPr>
          <w:b/>
          <w:bCs/>
          <w:lang w:val="en-US"/>
        </w:rPr>
        <w:t>éxito</w:t>
      </w:r>
      <w:proofErr w:type="spellEnd"/>
      <w:r w:rsidRPr="00D90987">
        <w:rPr>
          <w:b/>
          <w:bCs/>
          <w:lang w:val="en-US"/>
        </w:rPr>
        <w:t xml:space="preserve"> / </w:t>
      </w:r>
      <w:proofErr w:type="spellStart"/>
      <w:r w:rsidRPr="00D90987">
        <w:rPr>
          <w:b/>
          <w:bCs/>
          <w:lang w:val="en-US"/>
        </w:rPr>
        <w:t>aceptación</w:t>
      </w:r>
      <w:proofErr w:type="spellEnd"/>
    </w:p>
    <w:p w14:paraId="1C2A33DF" w14:textId="77777777" w:rsidR="00D90987" w:rsidRPr="00D90987" w:rsidRDefault="00D90987" w:rsidP="002063EB">
      <w:pPr>
        <w:numPr>
          <w:ilvl w:val="0"/>
          <w:numId w:val="7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Aprobación</w:t>
      </w:r>
      <w:proofErr w:type="spellEnd"/>
      <w:r w:rsidRPr="00D90987">
        <w:rPr>
          <w:b/>
          <w:bCs/>
          <w:lang w:val="en-US"/>
        </w:rPr>
        <w:t xml:space="preserve"> (</w:t>
      </w:r>
      <w:proofErr w:type="spellStart"/>
      <w:r w:rsidRPr="00D90987">
        <w:rPr>
          <w:b/>
          <w:bCs/>
          <w:lang w:val="en-US"/>
        </w:rPr>
        <w:t>firma</w:t>
      </w:r>
      <w:proofErr w:type="spellEnd"/>
      <w:r w:rsidRPr="00D90987">
        <w:rPr>
          <w:b/>
          <w:bCs/>
          <w:lang w:val="en-US"/>
        </w:rPr>
        <w:t xml:space="preserve"> del sponsor)</w:t>
      </w:r>
    </w:p>
    <w:p w14:paraId="6D89B342" w14:textId="77777777" w:rsidR="00177EE0" w:rsidRDefault="00177EE0" w:rsidP="00D90987">
      <w:pPr>
        <w:rPr>
          <w:b/>
          <w:bCs/>
          <w:lang w:val="en-US"/>
        </w:rPr>
      </w:pPr>
    </w:p>
    <w:p w14:paraId="1A14A172" w14:textId="56AEE3FC" w:rsidR="00D90987" w:rsidRPr="00D90987" w:rsidRDefault="00D90987" w:rsidP="00D90987">
      <w:pPr>
        <w:rPr>
          <w:b/>
          <w:bCs/>
          <w:lang w:val="en-US"/>
        </w:rPr>
      </w:pPr>
      <w:r w:rsidRPr="00D90987">
        <w:rPr>
          <w:b/>
          <w:bCs/>
          <w:lang w:val="en-US"/>
        </w:rPr>
        <w:lastRenderedPageBreak/>
        <w:t xml:space="preserve">Project Management Plan — </w:t>
      </w:r>
      <w:proofErr w:type="spellStart"/>
      <w:r w:rsidRPr="00D90987">
        <w:rPr>
          <w:b/>
          <w:bCs/>
          <w:lang w:val="en-US"/>
        </w:rPr>
        <w:t>secciones</w:t>
      </w:r>
      <w:proofErr w:type="spellEnd"/>
      <w:r w:rsidRPr="00D90987">
        <w:rPr>
          <w:b/>
          <w:bCs/>
          <w:lang w:val="en-US"/>
        </w:rPr>
        <w:t xml:space="preserve"> </w:t>
      </w:r>
      <w:proofErr w:type="spellStart"/>
      <w:r w:rsidRPr="00D90987">
        <w:rPr>
          <w:b/>
          <w:bCs/>
          <w:lang w:val="en-US"/>
        </w:rPr>
        <w:t>principales</w:t>
      </w:r>
      <w:proofErr w:type="spellEnd"/>
    </w:p>
    <w:p w14:paraId="24824511" w14:textId="77777777" w:rsidR="00D90987" w:rsidRPr="00D90987" w:rsidRDefault="00D90987" w:rsidP="002063EB">
      <w:pPr>
        <w:numPr>
          <w:ilvl w:val="0"/>
          <w:numId w:val="74"/>
        </w:numPr>
        <w:rPr>
          <w:lang w:val="en-US"/>
        </w:rPr>
      </w:pPr>
      <w:proofErr w:type="spellStart"/>
      <w:r w:rsidRPr="00D90987">
        <w:rPr>
          <w:lang w:val="en-US"/>
        </w:rPr>
        <w:t>Alcance</w:t>
      </w:r>
      <w:proofErr w:type="spellEnd"/>
      <w:r w:rsidRPr="00D90987">
        <w:rPr>
          <w:lang w:val="en-US"/>
        </w:rPr>
        <w:t xml:space="preserve"> y WBS</w:t>
      </w:r>
    </w:p>
    <w:p w14:paraId="34A06EEC" w14:textId="77777777" w:rsidR="00D90987" w:rsidRPr="00D90987" w:rsidRDefault="00D90987" w:rsidP="002063EB">
      <w:pPr>
        <w:numPr>
          <w:ilvl w:val="0"/>
          <w:numId w:val="74"/>
        </w:numPr>
        <w:rPr>
          <w:lang w:val="en-US"/>
        </w:rPr>
      </w:pPr>
      <w:proofErr w:type="spellStart"/>
      <w:r w:rsidRPr="00D90987">
        <w:rPr>
          <w:lang w:val="en-US"/>
        </w:rPr>
        <w:t>Cronograma</w:t>
      </w:r>
      <w:proofErr w:type="spellEnd"/>
      <w:r w:rsidRPr="00D90987">
        <w:rPr>
          <w:lang w:val="en-US"/>
        </w:rPr>
        <w:t xml:space="preserve"> y </w:t>
      </w:r>
      <w:proofErr w:type="spellStart"/>
      <w:r w:rsidRPr="00D90987">
        <w:rPr>
          <w:lang w:val="en-US"/>
        </w:rPr>
        <w:t>hitos</w:t>
      </w:r>
      <w:proofErr w:type="spellEnd"/>
      <w:r w:rsidRPr="00D90987">
        <w:rPr>
          <w:lang w:val="en-US"/>
        </w:rPr>
        <w:t xml:space="preserve"> (Gantt)</w:t>
      </w:r>
    </w:p>
    <w:p w14:paraId="09CC3419" w14:textId="77777777" w:rsidR="00D90987" w:rsidRPr="00D90987" w:rsidRDefault="00D90987" w:rsidP="002063EB">
      <w:pPr>
        <w:numPr>
          <w:ilvl w:val="0"/>
          <w:numId w:val="74"/>
        </w:numPr>
      </w:pPr>
      <w:r w:rsidRPr="00D90987">
        <w:t>Estimaciones y presupuesto (</w:t>
      </w:r>
      <w:proofErr w:type="spellStart"/>
      <w:r w:rsidRPr="00D90987">
        <w:t>cost</w:t>
      </w:r>
      <w:proofErr w:type="spellEnd"/>
      <w:r w:rsidRPr="00D90987">
        <w:t xml:space="preserve"> </w:t>
      </w:r>
      <w:proofErr w:type="spellStart"/>
      <w:r w:rsidRPr="00D90987">
        <w:t>baseline</w:t>
      </w:r>
      <w:proofErr w:type="spellEnd"/>
      <w:r w:rsidRPr="00D90987">
        <w:t>)</w:t>
      </w:r>
    </w:p>
    <w:p w14:paraId="79F746D2" w14:textId="77777777" w:rsidR="00D90987" w:rsidRPr="00D90987" w:rsidRDefault="00D90987" w:rsidP="002063EB">
      <w:pPr>
        <w:numPr>
          <w:ilvl w:val="0"/>
          <w:numId w:val="74"/>
        </w:numPr>
        <w:rPr>
          <w:lang w:val="en-US"/>
        </w:rPr>
      </w:pPr>
      <w:proofErr w:type="spellStart"/>
      <w:r w:rsidRPr="00D90987">
        <w:rPr>
          <w:lang w:val="en-US"/>
        </w:rPr>
        <w:t>Gestión</w:t>
      </w:r>
      <w:proofErr w:type="spellEnd"/>
      <w:r w:rsidRPr="00D90987">
        <w:rPr>
          <w:lang w:val="en-US"/>
        </w:rPr>
        <w:t xml:space="preserve"> de </w:t>
      </w:r>
      <w:proofErr w:type="spellStart"/>
      <w:r w:rsidRPr="00D90987">
        <w:rPr>
          <w:lang w:val="en-US"/>
        </w:rPr>
        <w:t>calidad</w:t>
      </w:r>
      <w:proofErr w:type="spellEnd"/>
    </w:p>
    <w:p w14:paraId="1E64D8C8" w14:textId="77777777" w:rsidR="00D90987" w:rsidRPr="00D90987" w:rsidRDefault="00D90987" w:rsidP="002063EB">
      <w:pPr>
        <w:numPr>
          <w:ilvl w:val="0"/>
          <w:numId w:val="74"/>
        </w:numPr>
        <w:rPr>
          <w:lang w:val="en-US"/>
        </w:rPr>
      </w:pPr>
      <w:proofErr w:type="spellStart"/>
      <w:r w:rsidRPr="00D90987">
        <w:rPr>
          <w:lang w:val="en-US"/>
        </w:rPr>
        <w:t>Gestión</w:t>
      </w:r>
      <w:proofErr w:type="spellEnd"/>
      <w:r w:rsidRPr="00D90987">
        <w:rPr>
          <w:lang w:val="en-US"/>
        </w:rPr>
        <w:t xml:space="preserve"> de </w:t>
      </w:r>
      <w:proofErr w:type="spellStart"/>
      <w:r w:rsidRPr="00D90987">
        <w:rPr>
          <w:lang w:val="en-US"/>
        </w:rPr>
        <w:t>riesgos</w:t>
      </w:r>
      <w:proofErr w:type="spellEnd"/>
    </w:p>
    <w:p w14:paraId="1DDD391D" w14:textId="77777777" w:rsidR="00D90987" w:rsidRPr="00D90987" w:rsidRDefault="00D90987" w:rsidP="002063EB">
      <w:pPr>
        <w:numPr>
          <w:ilvl w:val="0"/>
          <w:numId w:val="74"/>
        </w:numPr>
        <w:rPr>
          <w:lang w:val="en-US"/>
        </w:rPr>
      </w:pPr>
      <w:r w:rsidRPr="00D90987">
        <w:rPr>
          <w:lang w:val="en-US"/>
        </w:rPr>
        <w:t>Comunicaciones</w:t>
      </w:r>
    </w:p>
    <w:p w14:paraId="4AE4D9D0" w14:textId="77777777" w:rsidR="00D90987" w:rsidRPr="00D90987" w:rsidRDefault="00D90987" w:rsidP="002063EB">
      <w:pPr>
        <w:numPr>
          <w:ilvl w:val="0"/>
          <w:numId w:val="74"/>
        </w:numPr>
      </w:pPr>
      <w:r w:rsidRPr="00D90987">
        <w:t>Plan de recursos humanos y RACI</w:t>
      </w:r>
    </w:p>
    <w:p w14:paraId="4884D6F4" w14:textId="77777777" w:rsidR="00D90987" w:rsidRPr="00D90987" w:rsidRDefault="00D90987" w:rsidP="002063EB">
      <w:pPr>
        <w:numPr>
          <w:ilvl w:val="0"/>
          <w:numId w:val="74"/>
        </w:numPr>
        <w:rPr>
          <w:lang w:val="en-US"/>
        </w:rPr>
      </w:pPr>
      <w:r w:rsidRPr="00D90987">
        <w:rPr>
          <w:lang w:val="en-US"/>
        </w:rPr>
        <w:t xml:space="preserve">Control de </w:t>
      </w:r>
      <w:proofErr w:type="spellStart"/>
      <w:r w:rsidRPr="00D90987">
        <w:rPr>
          <w:lang w:val="en-US"/>
        </w:rPr>
        <w:t>cambios</w:t>
      </w:r>
      <w:proofErr w:type="spellEnd"/>
    </w:p>
    <w:p w14:paraId="2B37390A" w14:textId="77777777" w:rsidR="00D90987" w:rsidRPr="00D90987" w:rsidRDefault="00D90987" w:rsidP="002063EB">
      <w:pPr>
        <w:numPr>
          <w:ilvl w:val="0"/>
          <w:numId w:val="74"/>
        </w:numPr>
        <w:rPr>
          <w:lang w:val="en-US"/>
        </w:rPr>
      </w:pPr>
      <w:r w:rsidRPr="00D90987">
        <w:rPr>
          <w:lang w:val="en-US"/>
        </w:rPr>
        <w:t xml:space="preserve">Plan de </w:t>
      </w:r>
      <w:proofErr w:type="spellStart"/>
      <w:r w:rsidRPr="00D90987">
        <w:rPr>
          <w:lang w:val="en-US"/>
        </w:rPr>
        <w:t>cierre</w:t>
      </w:r>
      <w:proofErr w:type="spellEnd"/>
      <w:r w:rsidRPr="00D90987">
        <w:rPr>
          <w:lang w:val="en-US"/>
        </w:rPr>
        <w:t xml:space="preserve"> y </w:t>
      </w:r>
      <w:proofErr w:type="spellStart"/>
      <w:r w:rsidRPr="00D90987">
        <w:rPr>
          <w:lang w:val="en-US"/>
        </w:rPr>
        <w:t>transferencia</w:t>
      </w:r>
      <w:proofErr w:type="spellEnd"/>
    </w:p>
    <w:p w14:paraId="00940BC7" w14:textId="419F5C7B" w:rsidR="00D90987" w:rsidRPr="00D90987" w:rsidRDefault="00D90987" w:rsidP="00D90987">
      <w:pPr>
        <w:rPr>
          <w:lang w:val="en-US"/>
        </w:rPr>
      </w:pPr>
    </w:p>
    <w:p w14:paraId="4A948E49" w14:textId="647A244A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Estimación y planificación detallada</w:t>
      </w:r>
    </w:p>
    <w:p w14:paraId="40235AD1" w14:textId="0C5E2FD1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Técnicas de estimación</w:t>
      </w:r>
    </w:p>
    <w:p w14:paraId="275FD021" w14:textId="77777777" w:rsidR="00D90987" w:rsidRPr="00D90987" w:rsidRDefault="00D90987" w:rsidP="002063EB">
      <w:pPr>
        <w:numPr>
          <w:ilvl w:val="0"/>
          <w:numId w:val="75"/>
        </w:numPr>
      </w:pPr>
      <w:proofErr w:type="spellStart"/>
      <w:r w:rsidRPr="00D90987">
        <w:rPr>
          <w:b/>
          <w:bCs/>
        </w:rPr>
        <w:t>Analogous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Estimating</w:t>
      </w:r>
      <w:proofErr w:type="spellEnd"/>
      <w:r w:rsidRPr="00D90987">
        <w:t xml:space="preserve"> (comparación con proyectos previos)</w:t>
      </w:r>
    </w:p>
    <w:p w14:paraId="21C0516A" w14:textId="77777777" w:rsidR="00D90987" w:rsidRPr="00D90987" w:rsidRDefault="00D90987" w:rsidP="002063EB">
      <w:pPr>
        <w:numPr>
          <w:ilvl w:val="0"/>
          <w:numId w:val="75"/>
        </w:numPr>
      </w:pPr>
      <w:proofErr w:type="spellStart"/>
      <w:r w:rsidRPr="00D90987">
        <w:rPr>
          <w:b/>
          <w:bCs/>
        </w:rPr>
        <w:t>Parametric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Estimating</w:t>
      </w:r>
      <w:proofErr w:type="spellEnd"/>
      <w:r w:rsidRPr="00D90987">
        <w:t xml:space="preserve"> (p. ej. coste por FP, coste por historia)</w:t>
      </w:r>
    </w:p>
    <w:p w14:paraId="6A0017A9" w14:textId="77777777" w:rsidR="00D90987" w:rsidRPr="00D90987" w:rsidRDefault="00D90987" w:rsidP="002063EB">
      <w:pPr>
        <w:numPr>
          <w:ilvl w:val="0"/>
          <w:numId w:val="75"/>
        </w:numPr>
        <w:rPr>
          <w:lang w:val="en-US"/>
        </w:rPr>
      </w:pPr>
      <w:r w:rsidRPr="00D90987">
        <w:rPr>
          <w:b/>
          <w:bCs/>
          <w:lang w:val="en-US"/>
        </w:rPr>
        <w:t>Bottom-up Estimating</w:t>
      </w:r>
      <w:r w:rsidRPr="00D90987">
        <w:rPr>
          <w:lang w:val="en-US"/>
        </w:rPr>
        <w:t xml:space="preserve"> (</w:t>
      </w:r>
      <w:proofErr w:type="spellStart"/>
      <w:r w:rsidRPr="00D90987">
        <w:rPr>
          <w:lang w:val="en-US"/>
        </w:rPr>
        <w:t>descomponer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tareas</w:t>
      </w:r>
      <w:proofErr w:type="spellEnd"/>
      <w:r w:rsidRPr="00D90987">
        <w:rPr>
          <w:lang w:val="en-US"/>
        </w:rPr>
        <w:t xml:space="preserve"> y </w:t>
      </w:r>
      <w:proofErr w:type="spellStart"/>
      <w:r w:rsidRPr="00D90987">
        <w:rPr>
          <w:lang w:val="en-US"/>
        </w:rPr>
        <w:t>estimar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individualmente</w:t>
      </w:r>
      <w:proofErr w:type="spellEnd"/>
      <w:r w:rsidRPr="00D90987">
        <w:rPr>
          <w:lang w:val="en-US"/>
        </w:rPr>
        <w:t>)</w:t>
      </w:r>
    </w:p>
    <w:p w14:paraId="2098AB87" w14:textId="77777777" w:rsidR="00D90987" w:rsidRPr="00D90987" w:rsidRDefault="00D90987" w:rsidP="002063EB">
      <w:pPr>
        <w:numPr>
          <w:ilvl w:val="0"/>
          <w:numId w:val="75"/>
        </w:numPr>
        <w:rPr>
          <w:lang w:val="en-US"/>
        </w:rPr>
      </w:pPr>
      <w:r w:rsidRPr="00D90987">
        <w:rPr>
          <w:b/>
          <w:bCs/>
          <w:lang w:val="en-US"/>
        </w:rPr>
        <w:t>Planning Poker / Story Points</w:t>
      </w:r>
      <w:r w:rsidRPr="00D90987">
        <w:rPr>
          <w:lang w:val="en-US"/>
        </w:rPr>
        <w:t xml:space="preserve"> (para </w:t>
      </w:r>
      <w:proofErr w:type="spellStart"/>
      <w:r w:rsidRPr="00D90987">
        <w:rPr>
          <w:lang w:val="en-US"/>
        </w:rPr>
        <w:t>equipos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ágiles</w:t>
      </w:r>
      <w:proofErr w:type="spellEnd"/>
      <w:r w:rsidRPr="00D90987">
        <w:rPr>
          <w:lang w:val="en-US"/>
        </w:rPr>
        <w:t>)</w:t>
      </w:r>
    </w:p>
    <w:p w14:paraId="1BF91A8F" w14:textId="77777777" w:rsidR="00D90987" w:rsidRPr="00D90987" w:rsidRDefault="00D90987" w:rsidP="002063EB">
      <w:pPr>
        <w:numPr>
          <w:ilvl w:val="0"/>
          <w:numId w:val="75"/>
        </w:numPr>
      </w:pPr>
      <w:proofErr w:type="spellStart"/>
      <w:r w:rsidRPr="00D90987">
        <w:rPr>
          <w:b/>
          <w:bCs/>
        </w:rPr>
        <w:t>Function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Points</w:t>
      </w:r>
      <w:proofErr w:type="spellEnd"/>
      <w:r w:rsidRPr="00D90987">
        <w:rPr>
          <w:b/>
          <w:bCs/>
        </w:rPr>
        <w:t xml:space="preserve"> / COSMIC</w:t>
      </w:r>
      <w:r w:rsidRPr="00D90987">
        <w:t xml:space="preserve"> (medición funcional; útil para contratos)</w:t>
      </w:r>
    </w:p>
    <w:p w14:paraId="3E7CA27C" w14:textId="77777777" w:rsidR="00D90987" w:rsidRPr="00D90987" w:rsidRDefault="00D90987" w:rsidP="002063EB">
      <w:pPr>
        <w:numPr>
          <w:ilvl w:val="0"/>
          <w:numId w:val="75"/>
        </w:numPr>
      </w:pPr>
      <w:r w:rsidRPr="00D90987">
        <w:rPr>
          <w:b/>
          <w:bCs/>
        </w:rPr>
        <w:t>COCOMO II</w:t>
      </w:r>
      <w:r w:rsidRPr="00D90987">
        <w:t xml:space="preserve"> (modelo paramétrico para estimación de esfuerzo; más formal)</w:t>
      </w:r>
    </w:p>
    <w:p w14:paraId="7302E8B8" w14:textId="77777777" w:rsidR="000B69A7" w:rsidRDefault="000B69A7" w:rsidP="00D90987">
      <w:pPr>
        <w:rPr>
          <w:b/>
          <w:bCs/>
        </w:rPr>
      </w:pPr>
    </w:p>
    <w:p w14:paraId="4E725446" w14:textId="7B1BC289" w:rsidR="00D90987" w:rsidRDefault="00D90987" w:rsidP="00D90987">
      <w:r w:rsidRPr="00D90987">
        <w:rPr>
          <w:b/>
          <w:bCs/>
        </w:rPr>
        <w:t>Recomendación práctica para cursos</w:t>
      </w:r>
      <w:r w:rsidRPr="00D90987">
        <w:t xml:space="preserve">: usar combinación — </w:t>
      </w:r>
      <w:proofErr w:type="spellStart"/>
      <w:r w:rsidRPr="00D90987">
        <w:rPr>
          <w:i/>
          <w:iCs/>
        </w:rPr>
        <w:t>story</w:t>
      </w:r>
      <w:proofErr w:type="spellEnd"/>
      <w:r w:rsidRPr="00D90987">
        <w:rPr>
          <w:i/>
          <w:iCs/>
        </w:rPr>
        <w:t xml:space="preserve"> </w:t>
      </w:r>
      <w:proofErr w:type="spellStart"/>
      <w:r w:rsidRPr="00D90987">
        <w:rPr>
          <w:i/>
          <w:iCs/>
        </w:rPr>
        <w:t>points</w:t>
      </w:r>
      <w:proofErr w:type="spellEnd"/>
      <w:r w:rsidRPr="00D90987">
        <w:t xml:space="preserve"> para </w:t>
      </w:r>
      <w:proofErr w:type="spellStart"/>
      <w:r w:rsidRPr="00D90987">
        <w:t>sprints</w:t>
      </w:r>
      <w:proofErr w:type="spellEnd"/>
      <w:r w:rsidRPr="00D90987">
        <w:t xml:space="preserve"> + </w:t>
      </w:r>
      <w:r w:rsidRPr="00D90987">
        <w:rPr>
          <w:i/>
          <w:iCs/>
        </w:rPr>
        <w:t>bottom-up</w:t>
      </w:r>
      <w:r w:rsidRPr="00D90987">
        <w:t xml:space="preserve"> para hitos de integración y entregables críticos; presentar una estimación paramétrica simple para justificar presupuesto.</w:t>
      </w:r>
    </w:p>
    <w:p w14:paraId="06C1490B" w14:textId="77777777" w:rsidR="000B69A7" w:rsidRDefault="000B69A7" w:rsidP="00D90987"/>
    <w:p w14:paraId="0A57A0EE" w14:textId="77777777" w:rsidR="000B69A7" w:rsidRDefault="000B69A7" w:rsidP="00D90987"/>
    <w:p w14:paraId="5C31F2B1" w14:textId="77777777" w:rsidR="000B69A7" w:rsidRDefault="000B69A7" w:rsidP="00D90987"/>
    <w:p w14:paraId="2213B228" w14:textId="77777777" w:rsidR="000B69A7" w:rsidRPr="00D90987" w:rsidRDefault="000B69A7" w:rsidP="00D90987"/>
    <w:p w14:paraId="1317EA7B" w14:textId="1223B438" w:rsidR="00D90987" w:rsidRPr="00D90987" w:rsidRDefault="00D90987" w:rsidP="00D90987">
      <w:pPr>
        <w:rPr>
          <w:b/>
          <w:bCs/>
          <w:lang w:val="en-US"/>
        </w:rPr>
      </w:pPr>
      <w:r w:rsidRPr="00D90987">
        <w:rPr>
          <w:b/>
          <w:bCs/>
          <w:lang w:val="en-US"/>
        </w:rPr>
        <w:lastRenderedPageBreak/>
        <w:t>WBS (Work Breakdown Structure)</w:t>
      </w:r>
    </w:p>
    <w:p w14:paraId="178B3D7D" w14:textId="77777777" w:rsidR="00D90987" w:rsidRPr="00D90987" w:rsidRDefault="00D90987" w:rsidP="002063EB">
      <w:pPr>
        <w:numPr>
          <w:ilvl w:val="0"/>
          <w:numId w:val="76"/>
        </w:numPr>
      </w:pPr>
      <w:r w:rsidRPr="00D90987">
        <w:t>Descomposición jerárquica: 1.0 Proyecto → 1.1 Requisitos → 1.2 Diseño → 1.3 Implementación → 1.4 Pruebas → 1.5 Implementación y Soporte.</w:t>
      </w:r>
    </w:p>
    <w:p w14:paraId="53C29EDA" w14:textId="77777777" w:rsidR="00D90987" w:rsidRPr="00D90987" w:rsidRDefault="00D90987" w:rsidP="002063EB">
      <w:pPr>
        <w:numPr>
          <w:ilvl w:val="0"/>
          <w:numId w:val="76"/>
        </w:numPr>
      </w:pPr>
      <w:r w:rsidRPr="00D90987">
        <w:t>Elementos: cada paquete de trabajo debe tener responsable, estimación en horas/días, entregable y criterios de aceptación.</w:t>
      </w:r>
    </w:p>
    <w:p w14:paraId="6C55051B" w14:textId="574CB415" w:rsidR="00D90987" w:rsidRPr="00D90987" w:rsidRDefault="00D90987" w:rsidP="00D90987">
      <w:pPr>
        <w:rPr>
          <w:b/>
          <w:bCs/>
          <w:lang w:val="en-US"/>
        </w:rPr>
      </w:pPr>
      <w:proofErr w:type="spellStart"/>
      <w:r w:rsidRPr="00D90987">
        <w:rPr>
          <w:b/>
          <w:bCs/>
          <w:lang w:val="en-US"/>
        </w:rPr>
        <w:t>Programación</w:t>
      </w:r>
      <w:proofErr w:type="spellEnd"/>
      <w:r w:rsidRPr="00D90987">
        <w:rPr>
          <w:b/>
          <w:bCs/>
          <w:lang w:val="en-US"/>
        </w:rPr>
        <w:t xml:space="preserve"> (CPM / PERT)</w:t>
      </w:r>
    </w:p>
    <w:p w14:paraId="14B1DCF0" w14:textId="77777777" w:rsidR="00D90987" w:rsidRPr="00D90987" w:rsidRDefault="00D90987" w:rsidP="002063EB">
      <w:pPr>
        <w:numPr>
          <w:ilvl w:val="0"/>
          <w:numId w:val="77"/>
        </w:numPr>
      </w:pPr>
      <w:r w:rsidRPr="00D90987">
        <w:rPr>
          <w:b/>
          <w:bCs/>
        </w:rPr>
        <w:t>CPM (</w:t>
      </w:r>
      <w:proofErr w:type="spellStart"/>
      <w:r w:rsidRPr="00D90987">
        <w:rPr>
          <w:b/>
          <w:bCs/>
        </w:rPr>
        <w:t>Critical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Path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Method</w:t>
      </w:r>
      <w:proofErr w:type="spellEnd"/>
      <w:r w:rsidRPr="00D90987">
        <w:rPr>
          <w:b/>
          <w:bCs/>
        </w:rPr>
        <w:t>)</w:t>
      </w:r>
      <w:r w:rsidRPr="00D90987">
        <w:t>: identifica ruta crítica (actividades con holgura cero).</w:t>
      </w:r>
    </w:p>
    <w:p w14:paraId="0675AE0B" w14:textId="77777777" w:rsidR="00D90987" w:rsidRPr="00D90987" w:rsidRDefault="00D90987" w:rsidP="002063EB">
      <w:pPr>
        <w:numPr>
          <w:ilvl w:val="0"/>
          <w:numId w:val="77"/>
        </w:numPr>
      </w:pPr>
      <w:r w:rsidRPr="00D90987">
        <w:rPr>
          <w:b/>
          <w:bCs/>
        </w:rPr>
        <w:t>PERT (</w:t>
      </w:r>
      <w:proofErr w:type="spellStart"/>
      <w:r w:rsidRPr="00D90987">
        <w:rPr>
          <w:b/>
          <w:bCs/>
        </w:rPr>
        <w:t>Program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Evaluation</w:t>
      </w:r>
      <w:proofErr w:type="spellEnd"/>
      <w:r w:rsidRPr="00D90987">
        <w:rPr>
          <w:b/>
          <w:bCs/>
        </w:rPr>
        <w:t xml:space="preserve"> &amp; </w:t>
      </w:r>
      <w:proofErr w:type="spellStart"/>
      <w:r w:rsidRPr="00D90987">
        <w:rPr>
          <w:b/>
          <w:bCs/>
        </w:rPr>
        <w:t>Review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Technique</w:t>
      </w:r>
      <w:proofErr w:type="spellEnd"/>
      <w:r w:rsidRPr="00D90987">
        <w:rPr>
          <w:b/>
          <w:bCs/>
        </w:rPr>
        <w:t>)</w:t>
      </w:r>
      <w:r w:rsidRPr="00D90987">
        <w:t>: uso de estimaciones optimista (O), más probable (M) y pesimista (P) para calcular duración esperada:</w:t>
      </w:r>
    </w:p>
    <w:p w14:paraId="6BA2A114" w14:textId="77777777" w:rsidR="00D90987" w:rsidRPr="00D90987" w:rsidRDefault="00D90987" w:rsidP="002063EB">
      <w:pPr>
        <w:numPr>
          <w:ilvl w:val="1"/>
          <w:numId w:val="77"/>
        </w:numPr>
      </w:pPr>
      <w:r w:rsidRPr="00D90987">
        <w:t>TE = (O + 4M + P) / 6 (estimación ponderada).</w:t>
      </w:r>
    </w:p>
    <w:p w14:paraId="590A683C" w14:textId="77777777" w:rsidR="00D90987" w:rsidRPr="00D90987" w:rsidRDefault="00D90987" w:rsidP="002063EB">
      <w:pPr>
        <w:numPr>
          <w:ilvl w:val="0"/>
          <w:numId w:val="77"/>
        </w:numPr>
      </w:pPr>
      <w:r w:rsidRPr="00D90987">
        <w:rPr>
          <w:b/>
          <w:bCs/>
        </w:rPr>
        <w:t>Monte Carlo</w:t>
      </w:r>
      <w:r w:rsidRPr="00D90987">
        <w:t xml:space="preserve"> para análisis probabilístico (en proyectos grandes).</w:t>
      </w:r>
    </w:p>
    <w:p w14:paraId="7F4DBC41" w14:textId="34A57E71" w:rsidR="00D90987" w:rsidRPr="00D90987" w:rsidRDefault="00D90987" w:rsidP="00D90987">
      <w:pPr>
        <w:rPr>
          <w:lang w:val="en-US"/>
        </w:rPr>
      </w:pPr>
    </w:p>
    <w:p w14:paraId="643C107B" w14:textId="5256B5F0" w:rsidR="00D90987" w:rsidRPr="00D90987" w:rsidRDefault="00D90987" w:rsidP="00D90987">
      <w:pPr>
        <w:rPr>
          <w:b/>
          <w:bCs/>
          <w:lang w:val="en-US"/>
        </w:rPr>
      </w:pPr>
      <w:r w:rsidRPr="00D90987">
        <w:rPr>
          <w:b/>
          <w:bCs/>
          <w:lang w:val="en-US"/>
        </w:rPr>
        <w:t xml:space="preserve">Control del </w:t>
      </w:r>
      <w:proofErr w:type="spellStart"/>
      <w:r w:rsidRPr="00D90987">
        <w:rPr>
          <w:b/>
          <w:bCs/>
          <w:lang w:val="en-US"/>
        </w:rPr>
        <w:t>proyecto</w:t>
      </w:r>
      <w:proofErr w:type="spellEnd"/>
      <w:r w:rsidRPr="00D90987">
        <w:rPr>
          <w:b/>
          <w:bCs/>
          <w:lang w:val="en-US"/>
        </w:rPr>
        <w:t>: Earned Value Management (EVM)</w:t>
      </w:r>
    </w:p>
    <w:p w14:paraId="6F513D16" w14:textId="77777777" w:rsidR="00D90987" w:rsidRPr="00D90987" w:rsidRDefault="00D90987" w:rsidP="00D90987">
      <w:r w:rsidRPr="00D90987">
        <w:t>EVM integra alcance, tiempo y coste en métricas cuantitativas. Es imprescindible para control objetivo.</w:t>
      </w:r>
    </w:p>
    <w:p w14:paraId="72E3416A" w14:textId="77777777" w:rsidR="002925AC" w:rsidRDefault="002925AC" w:rsidP="00D90987">
      <w:pPr>
        <w:rPr>
          <w:b/>
          <w:bCs/>
          <w:lang w:val="en-US"/>
        </w:rPr>
      </w:pPr>
    </w:p>
    <w:p w14:paraId="1AA15F3E" w14:textId="09751B50" w:rsidR="00D90987" w:rsidRPr="00D90987" w:rsidRDefault="00D90987" w:rsidP="00D90987">
      <w:pPr>
        <w:rPr>
          <w:b/>
          <w:bCs/>
          <w:lang w:val="en-US"/>
        </w:rPr>
      </w:pPr>
      <w:r w:rsidRPr="00D90987">
        <w:rPr>
          <w:b/>
          <w:bCs/>
          <w:lang w:val="en-US"/>
        </w:rPr>
        <w:t xml:space="preserve">Variables y </w:t>
      </w:r>
      <w:proofErr w:type="spellStart"/>
      <w:r w:rsidRPr="00D90987">
        <w:rPr>
          <w:b/>
          <w:bCs/>
          <w:lang w:val="en-US"/>
        </w:rPr>
        <w:t>fórmulas</w:t>
      </w:r>
      <w:proofErr w:type="spellEnd"/>
      <w:r w:rsidRPr="00D90987">
        <w:rPr>
          <w:b/>
          <w:bCs/>
          <w:lang w:val="en-US"/>
        </w:rPr>
        <w:t xml:space="preserve"> </w:t>
      </w:r>
      <w:proofErr w:type="spellStart"/>
      <w:r w:rsidRPr="00D90987">
        <w:rPr>
          <w:b/>
          <w:bCs/>
          <w:lang w:val="en-US"/>
        </w:rPr>
        <w:t>básicas</w:t>
      </w:r>
      <w:proofErr w:type="spellEnd"/>
    </w:p>
    <w:p w14:paraId="3BCF96E1" w14:textId="77777777" w:rsidR="00D90987" w:rsidRPr="00D90987" w:rsidRDefault="00D90987" w:rsidP="002063EB">
      <w:pPr>
        <w:numPr>
          <w:ilvl w:val="0"/>
          <w:numId w:val="78"/>
        </w:numPr>
      </w:pPr>
      <w:r w:rsidRPr="00D90987">
        <w:rPr>
          <w:b/>
          <w:bCs/>
        </w:rPr>
        <w:t>PV (</w:t>
      </w:r>
      <w:proofErr w:type="spellStart"/>
      <w:r w:rsidRPr="00D90987">
        <w:rPr>
          <w:b/>
          <w:bCs/>
        </w:rPr>
        <w:t>Planned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Value</w:t>
      </w:r>
      <w:proofErr w:type="spellEnd"/>
      <w:r w:rsidRPr="00D90987">
        <w:rPr>
          <w:b/>
          <w:bCs/>
        </w:rPr>
        <w:t>)</w:t>
      </w:r>
      <w:r w:rsidRPr="00D90987">
        <w:t xml:space="preserve"> = valor planeado del trabajo programado (también </w:t>
      </w:r>
      <w:r w:rsidRPr="00D90987">
        <w:rPr>
          <w:i/>
          <w:iCs/>
        </w:rPr>
        <w:t>BCWS</w:t>
      </w:r>
      <w:r w:rsidRPr="00D90987">
        <w:t>).</w:t>
      </w:r>
    </w:p>
    <w:p w14:paraId="25DC08E9" w14:textId="77777777" w:rsidR="00D90987" w:rsidRPr="00D90987" w:rsidRDefault="00D90987" w:rsidP="002063EB">
      <w:pPr>
        <w:numPr>
          <w:ilvl w:val="0"/>
          <w:numId w:val="78"/>
        </w:numPr>
      </w:pPr>
      <w:r w:rsidRPr="00D90987">
        <w:rPr>
          <w:b/>
          <w:bCs/>
        </w:rPr>
        <w:t>EV (</w:t>
      </w:r>
      <w:proofErr w:type="spellStart"/>
      <w:r w:rsidRPr="00D90987">
        <w:rPr>
          <w:b/>
          <w:bCs/>
        </w:rPr>
        <w:t>Earned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Value</w:t>
      </w:r>
      <w:proofErr w:type="spellEnd"/>
      <w:r w:rsidRPr="00D90987">
        <w:rPr>
          <w:b/>
          <w:bCs/>
        </w:rPr>
        <w:t>)</w:t>
      </w:r>
      <w:r w:rsidRPr="00D90987">
        <w:t xml:space="preserve"> = valor del trabajo realmente realizado (también </w:t>
      </w:r>
      <w:r w:rsidRPr="00D90987">
        <w:rPr>
          <w:i/>
          <w:iCs/>
        </w:rPr>
        <w:t>BCWP</w:t>
      </w:r>
      <w:r w:rsidRPr="00D90987">
        <w:t>).</w:t>
      </w:r>
    </w:p>
    <w:p w14:paraId="054E9DF4" w14:textId="77777777" w:rsidR="00D90987" w:rsidRPr="00D90987" w:rsidRDefault="00D90987" w:rsidP="002063EB">
      <w:pPr>
        <w:numPr>
          <w:ilvl w:val="0"/>
          <w:numId w:val="78"/>
        </w:numPr>
      </w:pPr>
      <w:r w:rsidRPr="00D90987">
        <w:rPr>
          <w:b/>
          <w:bCs/>
        </w:rPr>
        <w:t xml:space="preserve">AC (Actual </w:t>
      </w:r>
      <w:proofErr w:type="spellStart"/>
      <w:r w:rsidRPr="00D90987">
        <w:rPr>
          <w:b/>
          <w:bCs/>
        </w:rPr>
        <w:t>Cost</w:t>
      </w:r>
      <w:proofErr w:type="spellEnd"/>
      <w:r w:rsidRPr="00D90987">
        <w:rPr>
          <w:b/>
          <w:bCs/>
        </w:rPr>
        <w:t>)</w:t>
      </w:r>
      <w:r w:rsidRPr="00D90987">
        <w:t xml:space="preserve"> = costo actual incurrido (también </w:t>
      </w:r>
      <w:r w:rsidRPr="00D90987">
        <w:rPr>
          <w:i/>
          <w:iCs/>
        </w:rPr>
        <w:t>ACWP</w:t>
      </w:r>
      <w:r w:rsidRPr="00D90987">
        <w:t>).</w:t>
      </w:r>
    </w:p>
    <w:p w14:paraId="340E3BCF" w14:textId="77777777" w:rsidR="00D90987" w:rsidRPr="00D90987" w:rsidRDefault="00D90987" w:rsidP="002063EB">
      <w:pPr>
        <w:numPr>
          <w:ilvl w:val="0"/>
          <w:numId w:val="78"/>
        </w:numPr>
        <w:rPr>
          <w:lang w:val="en-US"/>
        </w:rPr>
      </w:pPr>
      <w:r w:rsidRPr="00D90987">
        <w:rPr>
          <w:b/>
          <w:bCs/>
          <w:lang w:val="en-US"/>
        </w:rPr>
        <w:t>SV (Schedule Variance)</w:t>
      </w:r>
      <w:r w:rsidRPr="00D90987">
        <w:rPr>
          <w:lang w:val="en-US"/>
        </w:rPr>
        <w:t xml:space="preserve"> = EV − PV. (</w:t>
      </w:r>
      <w:proofErr w:type="spellStart"/>
      <w:r w:rsidRPr="00D90987">
        <w:rPr>
          <w:lang w:val="en-US"/>
        </w:rPr>
        <w:t>positivo</w:t>
      </w:r>
      <w:proofErr w:type="spellEnd"/>
      <w:r w:rsidRPr="00D90987">
        <w:rPr>
          <w:lang w:val="en-US"/>
        </w:rPr>
        <w:t xml:space="preserve"> = adelantado)</w:t>
      </w:r>
    </w:p>
    <w:p w14:paraId="21194772" w14:textId="77777777" w:rsidR="00D90987" w:rsidRPr="00D90987" w:rsidRDefault="00D90987" w:rsidP="002063EB">
      <w:pPr>
        <w:numPr>
          <w:ilvl w:val="0"/>
          <w:numId w:val="78"/>
        </w:numPr>
        <w:rPr>
          <w:lang w:val="en-US"/>
        </w:rPr>
      </w:pPr>
      <w:r w:rsidRPr="00D90987">
        <w:rPr>
          <w:b/>
          <w:bCs/>
          <w:lang w:val="en-US"/>
        </w:rPr>
        <w:t>CV (Cost Variance)</w:t>
      </w:r>
      <w:r w:rsidRPr="00D90987">
        <w:rPr>
          <w:lang w:val="en-US"/>
        </w:rPr>
        <w:t xml:space="preserve"> = EV − AC. (</w:t>
      </w:r>
      <w:proofErr w:type="spellStart"/>
      <w:r w:rsidRPr="00D90987">
        <w:rPr>
          <w:lang w:val="en-US"/>
        </w:rPr>
        <w:t>positivo</w:t>
      </w:r>
      <w:proofErr w:type="spellEnd"/>
      <w:r w:rsidRPr="00D90987">
        <w:rPr>
          <w:lang w:val="en-US"/>
        </w:rPr>
        <w:t xml:space="preserve"> = bajo </w:t>
      </w:r>
      <w:proofErr w:type="spellStart"/>
      <w:r w:rsidRPr="00D90987">
        <w:rPr>
          <w:lang w:val="en-US"/>
        </w:rPr>
        <w:t>coste</w:t>
      </w:r>
      <w:proofErr w:type="spellEnd"/>
      <w:r w:rsidRPr="00D90987">
        <w:rPr>
          <w:lang w:val="en-US"/>
        </w:rPr>
        <w:t>)</w:t>
      </w:r>
    </w:p>
    <w:p w14:paraId="61D6B2AF" w14:textId="77777777" w:rsidR="00D90987" w:rsidRPr="00D90987" w:rsidRDefault="00D90987" w:rsidP="002063EB">
      <w:pPr>
        <w:numPr>
          <w:ilvl w:val="0"/>
          <w:numId w:val="78"/>
        </w:numPr>
        <w:rPr>
          <w:lang w:val="en-US"/>
        </w:rPr>
      </w:pPr>
      <w:r w:rsidRPr="00D90987">
        <w:rPr>
          <w:b/>
          <w:bCs/>
          <w:lang w:val="en-US"/>
        </w:rPr>
        <w:t>SPI (Schedule Performance Index)</w:t>
      </w:r>
      <w:r w:rsidRPr="00D90987">
        <w:rPr>
          <w:lang w:val="en-US"/>
        </w:rPr>
        <w:t xml:space="preserve"> = EV / PV. </w:t>
      </w:r>
      <w:proofErr w:type="gramStart"/>
      <w:r w:rsidRPr="00D90987">
        <w:rPr>
          <w:lang w:val="en-US"/>
        </w:rPr>
        <w:t>( &gt;</w:t>
      </w:r>
      <w:proofErr w:type="gramEnd"/>
      <w:r w:rsidRPr="00D90987">
        <w:rPr>
          <w:lang w:val="en-US"/>
        </w:rPr>
        <w:t xml:space="preserve">1 = </w:t>
      </w:r>
      <w:proofErr w:type="spellStart"/>
      <w:r w:rsidRPr="00D90987">
        <w:rPr>
          <w:lang w:val="en-US"/>
        </w:rPr>
        <w:t>rendimiento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mejor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que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planeado</w:t>
      </w:r>
      <w:proofErr w:type="spellEnd"/>
      <w:r w:rsidRPr="00D90987">
        <w:rPr>
          <w:lang w:val="en-US"/>
        </w:rPr>
        <w:t>)</w:t>
      </w:r>
    </w:p>
    <w:p w14:paraId="0491CE5A" w14:textId="77777777" w:rsidR="00D90987" w:rsidRPr="00D90987" w:rsidRDefault="00D90987" w:rsidP="002063EB">
      <w:pPr>
        <w:numPr>
          <w:ilvl w:val="0"/>
          <w:numId w:val="78"/>
        </w:numPr>
        <w:rPr>
          <w:lang w:val="en-US"/>
        </w:rPr>
      </w:pPr>
      <w:r w:rsidRPr="00D90987">
        <w:rPr>
          <w:b/>
          <w:bCs/>
          <w:lang w:val="en-US"/>
        </w:rPr>
        <w:t>CPI (Cost Performance Index)</w:t>
      </w:r>
      <w:r w:rsidRPr="00D90987">
        <w:rPr>
          <w:lang w:val="en-US"/>
        </w:rPr>
        <w:t xml:space="preserve"> = EV / AC. </w:t>
      </w:r>
      <w:proofErr w:type="gramStart"/>
      <w:r w:rsidRPr="00D90987">
        <w:rPr>
          <w:lang w:val="en-US"/>
        </w:rPr>
        <w:t>( &gt;</w:t>
      </w:r>
      <w:proofErr w:type="gramEnd"/>
      <w:r w:rsidRPr="00D90987">
        <w:rPr>
          <w:lang w:val="en-US"/>
        </w:rPr>
        <w:t xml:space="preserve">1 = </w:t>
      </w:r>
      <w:proofErr w:type="spellStart"/>
      <w:r w:rsidRPr="00D90987">
        <w:rPr>
          <w:lang w:val="en-US"/>
        </w:rPr>
        <w:t>coste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por</w:t>
      </w:r>
      <w:proofErr w:type="spellEnd"/>
      <w:r w:rsidRPr="00D90987">
        <w:rPr>
          <w:lang w:val="en-US"/>
        </w:rPr>
        <w:t xml:space="preserve"> valor </w:t>
      </w:r>
      <w:proofErr w:type="spellStart"/>
      <w:r w:rsidRPr="00D90987">
        <w:rPr>
          <w:lang w:val="en-US"/>
        </w:rPr>
        <w:t>eficiente</w:t>
      </w:r>
      <w:proofErr w:type="spellEnd"/>
      <w:r w:rsidRPr="00D90987">
        <w:rPr>
          <w:lang w:val="en-US"/>
        </w:rPr>
        <w:t>)</w:t>
      </w:r>
    </w:p>
    <w:p w14:paraId="68A5FFF3" w14:textId="77777777" w:rsidR="00D90987" w:rsidRPr="00D90987" w:rsidRDefault="00D90987" w:rsidP="002063EB">
      <w:pPr>
        <w:numPr>
          <w:ilvl w:val="0"/>
          <w:numId w:val="78"/>
        </w:numPr>
        <w:rPr>
          <w:lang w:val="en-US"/>
        </w:rPr>
      </w:pPr>
      <w:r w:rsidRPr="00D90987">
        <w:rPr>
          <w:b/>
          <w:bCs/>
          <w:lang w:val="en-US"/>
        </w:rPr>
        <w:lastRenderedPageBreak/>
        <w:t>EAC (Estimate at Completion)</w:t>
      </w:r>
      <w:r w:rsidRPr="00D90987">
        <w:rPr>
          <w:lang w:val="en-US"/>
        </w:rPr>
        <w:t xml:space="preserve"> (</w:t>
      </w:r>
      <w:proofErr w:type="spellStart"/>
      <w:r w:rsidRPr="00D90987">
        <w:rPr>
          <w:lang w:val="en-US"/>
        </w:rPr>
        <w:t>varias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fórmulas</w:t>
      </w:r>
      <w:proofErr w:type="spellEnd"/>
      <w:r w:rsidRPr="00D90987">
        <w:rPr>
          <w:lang w:val="en-US"/>
        </w:rPr>
        <w:t xml:space="preserve">; </w:t>
      </w:r>
      <w:proofErr w:type="spellStart"/>
      <w:r w:rsidRPr="00D90987">
        <w:rPr>
          <w:lang w:val="en-US"/>
        </w:rPr>
        <w:t>común</w:t>
      </w:r>
      <w:proofErr w:type="spellEnd"/>
      <w:r w:rsidRPr="00D90987">
        <w:rPr>
          <w:lang w:val="en-US"/>
        </w:rPr>
        <w:t>): EAC = BAC / CPI (BAC = Budget at Completion)</w:t>
      </w:r>
    </w:p>
    <w:p w14:paraId="1CAC17A8" w14:textId="77777777" w:rsidR="002925AC" w:rsidRDefault="002925AC" w:rsidP="00D90987">
      <w:pPr>
        <w:rPr>
          <w:b/>
          <w:bCs/>
        </w:rPr>
      </w:pPr>
    </w:p>
    <w:p w14:paraId="43590264" w14:textId="5A4B7A9F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Ejemplo práctico — cálculo paso a paso (</w:t>
      </w:r>
      <w:proofErr w:type="spellStart"/>
      <w:r w:rsidRPr="00D90987">
        <w:rPr>
          <w:b/>
          <w:bCs/>
        </w:rPr>
        <w:t>digit-by-digit</w:t>
      </w:r>
      <w:proofErr w:type="spellEnd"/>
      <w:r w:rsidRPr="00D90987">
        <w:rPr>
          <w:b/>
          <w:bCs/>
        </w:rPr>
        <w:t>)</w:t>
      </w:r>
    </w:p>
    <w:p w14:paraId="48BD8C7F" w14:textId="4BD81AB2" w:rsidR="00D90987" w:rsidRPr="00D90987" w:rsidRDefault="00D90987" w:rsidP="00D90987">
      <w:r w:rsidRPr="00D90987">
        <w:rPr>
          <w:b/>
          <w:bCs/>
        </w:rPr>
        <w:t>Contexto</w:t>
      </w:r>
      <w:r w:rsidRPr="00D90987">
        <w:t xml:space="preserve">: Proyecto: </w:t>
      </w:r>
      <w:r w:rsidRPr="00D90987">
        <w:rPr>
          <w:i/>
          <w:iCs/>
        </w:rPr>
        <w:t>Portal de Matrícula CUR (U</w:t>
      </w:r>
      <w:r w:rsidR="002925AC">
        <w:rPr>
          <w:i/>
          <w:iCs/>
        </w:rPr>
        <w:t>NP</w:t>
      </w:r>
      <w:r w:rsidRPr="00D90987">
        <w:rPr>
          <w:i/>
          <w:iCs/>
        </w:rPr>
        <w:t>)</w:t>
      </w:r>
      <w:r w:rsidRPr="00D90987">
        <w:t>.</w:t>
      </w:r>
    </w:p>
    <w:p w14:paraId="2AC3B9A2" w14:textId="77777777" w:rsidR="00D90987" w:rsidRPr="00D90987" w:rsidRDefault="00D90987" w:rsidP="002063EB">
      <w:pPr>
        <w:numPr>
          <w:ilvl w:val="0"/>
          <w:numId w:val="79"/>
        </w:numPr>
        <w:rPr>
          <w:lang w:val="en-US"/>
        </w:rPr>
      </w:pPr>
      <w:r w:rsidRPr="00D90987">
        <w:rPr>
          <w:b/>
          <w:bCs/>
          <w:lang w:val="en-US"/>
        </w:rPr>
        <w:t>BAC (Budget at Completion)</w:t>
      </w:r>
      <w:r w:rsidRPr="00D90987">
        <w:rPr>
          <w:lang w:val="en-US"/>
        </w:rPr>
        <w:t xml:space="preserve"> = C$180,000 (</w:t>
      </w:r>
      <w:proofErr w:type="spellStart"/>
      <w:r w:rsidRPr="00D90987">
        <w:rPr>
          <w:lang w:val="en-US"/>
        </w:rPr>
        <w:t>presupuesto</w:t>
      </w:r>
      <w:proofErr w:type="spellEnd"/>
      <w:r w:rsidRPr="00D90987">
        <w:rPr>
          <w:lang w:val="en-US"/>
        </w:rPr>
        <w:t xml:space="preserve"> total).</w:t>
      </w:r>
    </w:p>
    <w:p w14:paraId="31B538FF" w14:textId="77777777" w:rsidR="00D90987" w:rsidRPr="00D90987" w:rsidRDefault="00D90987" w:rsidP="002063EB">
      <w:pPr>
        <w:numPr>
          <w:ilvl w:val="0"/>
          <w:numId w:val="79"/>
        </w:numPr>
      </w:pPr>
      <w:r w:rsidRPr="00D90987">
        <w:t xml:space="preserve">A la semana 12 (mitad del plan de 24 semanas) la planificación esperaba haber completado 60% del trabajo → </w:t>
      </w:r>
      <w:r w:rsidRPr="00D90987">
        <w:rPr>
          <w:b/>
          <w:bCs/>
        </w:rPr>
        <w:t>PV</w:t>
      </w:r>
      <w:r w:rsidRPr="00D90987">
        <w:t xml:space="preserve"> = 60% de BAC = 0.60 × 180,000.</w:t>
      </w:r>
    </w:p>
    <w:p w14:paraId="10584A82" w14:textId="77777777" w:rsidR="00D90987" w:rsidRPr="00D90987" w:rsidRDefault="00D90987" w:rsidP="00D90987">
      <w:pPr>
        <w:rPr>
          <w:lang w:val="en-US"/>
        </w:rPr>
      </w:pPr>
      <w:proofErr w:type="spellStart"/>
      <w:r w:rsidRPr="00D90987">
        <w:rPr>
          <w:lang w:val="en-US"/>
        </w:rPr>
        <w:t>Calculamos</w:t>
      </w:r>
      <w:proofErr w:type="spellEnd"/>
      <w:r w:rsidRPr="00D90987">
        <w:rPr>
          <w:lang w:val="en-US"/>
        </w:rPr>
        <w:t xml:space="preserve"> paso a paso:</w:t>
      </w:r>
    </w:p>
    <w:p w14:paraId="262F15B9" w14:textId="77777777" w:rsidR="00D90987" w:rsidRPr="00D90987" w:rsidRDefault="00D90987" w:rsidP="002063EB">
      <w:pPr>
        <w:numPr>
          <w:ilvl w:val="0"/>
          <w:numId w:val="80"/>
        </w:numPr>
        <w:rPr>
          <w:lang w:val="en-US"/>
        </w:rPr>
      </w:pPr>
      <w:r w:rsidRPr="00D90987">
        <w:rPr>
          <w:lang w:val="en-US"/>
        </w:rPr>
        <w:t>PV = 0.60 × 180,000</w:t>
      </w:r>
    </w:p>
    <w:p w14:paraId="77613265" w14:textId="77777777" w:rsidR="00D90987" w:rsidRPr="00D90987" w:rsidRDefault="00D90987" w:rsidP="002063EB">
      <w:pPr>
        <w:numPr>
          <w:ilvl w:val="1"/>
          <w:numId w:val="80"/>
        </w:numPr>
        <w:rPr>
          <w:lang w:val="en-US"/>
        </w:rPr>
      </w:pPr>
      <w:r w:rsidRPr="00D90987">
        <w:rPr>
          <w:lang w:val="en-US"/>
        </w:rPr>
        <w:t>180,000 × 0.6 = 108,000.</w:t>
      </w:r>
    </w:p>
    <w:p w14:paraId="66D744E0" w14:textId="77777777" w:rsidR="00D90987" w:rsidRPr="00D90987" w:rsidRDefault="00D90987" w:rsidP="002063EB">
      <w:pPr>
        <w:numPr>
          <w:ilvl w:val="1"/>
          <w:numId w:val="80"/>
        </w:numPr>
        <w:rPr>
          <w:lang w:val="en-US"/>
        </w:rPr>
      </w:pPr>
      <w:r w:rsidRPr="00D90987">
        <w:rPr>
          <w:lang w:val="en-US"/>
        </w:rPr>
        <w:t>PV = C$108,000.</w:t>
      </w:r>
    </w:p>
    <w:p w14:paraId="6B7A2CB3" w14:textId="77777777" w:rsidR="00D90987" w:rsidRPr="00D90987" w:rsidRDefault="00D90987" w:rsidP="002063EB">
      <w:pPr>
        <w:numPr>
          <w:ilvl w:val="0"/>
          <w:numId w:val="80"/>
        </w:numPr>
      </w:pPr>
      <w:r w:rsidRPr="00D90987">
        <w:t>Supongamos que el equipo calcula EV (valor ganado) = 48% del trabajo realmente completado → EV = 0.48 × BAC.</w:t>
      </w:r>
    </w:p>
    <w:p w14:paraId="4911BB60" w14:textId="77777777" w:rsidR="00D90987" w:rsidRPr="00D90987" w:rsidRDefault="00D90987" w:rsidP="002063EB">
      <w:pPr>
        <w:numPr>
          <w:ilvl w:val="1"/>
          <w:numId w:val="80"/>
        </w:numPr>
        <w:rPr>
          <w:lang w:val="en-US"/>
        </w:rPr>
      </w:pPr>
      <w:r w:rsidRPr="00D90987">
        <w:rPr>
          <w:lang w:val="en-US"/>
        </w:rPr>
        <w:t>EV = 0.48 × 180,000.</w:t>
      </w:r>
    </w:p>
    <w:p w14:paraId="484E1E87" w14:textId="77777777" w:rsidR="00D90987" w:rsidRPr="00D90987" w:rsidRDefault="00D90987" w:rsidP="002063EB">
      <w:pPr>
        <w:numPr>
          <w:ilvl w:val="1"/>
          <w:numId w:val="80"/>
        </w:numPr>
        <w:rPr>
          <w:lang w:val="en-US"/>
        </w:rPr>
      </w:pPr>
      <w:r w:rsidRPr="00D90987">
        <w:rPr>
          <w:lang w:val="en-US"/>
        </w:rPr>
        <w:t>180,000 × 0.48 = (180,000 × 0.5) − (180,000 × 0.02)</w:t>
      </w:r>
    </w:p>
    <w:p w14:paraId="77F5F3E9" w14:textId="77777777" w:rsidR="00D90987" w:rsidRPr="00D90987" w:rsidRDefault="00D90987" w:rsidP="002063EB">
      <w:pPr>
        <w:numPr>
          <w:ilvl w:val="2"/>
          <w:numId w:val="80"/>
        </w:numPr>
        <w:rPr>
          <w:lang w:val="en-US"/>
        </w:rPr>
      </w:pPr>
      <w:r w:rsidRPr="00D90987">
        <w:rPr>
          <w:lang w:val="en-US"/>
        </w:rPr>
        <w:t>180,000 × 0.5 = 90,000</w:t>
      </w:r>
    </w:p>
    <w:p w14:paraId="319B2DCD" w14:textId="77777777" w:rsidR="00D90987" w:rsidRPr="00D90987" w:rsidRDefault="00D90987" w:rsidP="002063EB">
      <w:pPr>
        <w:numPr>
          <w:ilvl w:val="2"/>
          <w:numId w:val="80"/>
        </w:numPr>
        <w:rPr>
          <w:lang w:val="en-US"/>
        </w:rPr>
      </w:pPr>
      <w:r w:rsidRPr="00D90987">
        <w:rPr>
          <w:lang w:val="en-US"/>
        </w:rPr>
        <w:t>180,000 × 0.02 = 3,600</w:t>
      </w:r>
    </w:p>
    <w:p w14:paraId="2938EA90" w14:textId="77777777" w:rsidR="00D90987" w:rsidRPr="00D90987" w:rsidRDefault="00D90987" w:rsidP="002063EB">
      <w:pPr>
        <w:numPr>
          <w:ilvl w:val="2"/>
          <w:numId w:val="80"/>
        </w:numPr>
        <w:rPr>
          <w:lang w:val="en-US"/>
        </w:rPr>
      </w:pPr>
      <w:r w:rsidRPr="00D90987">
        <w:rPr>
          <w:lang w:val="en-US"/>
        </w:rPr>
        <w:t>90,000 − 3,600 = 86,400</w:t>
      </w:r>
    </w:p>
    <w:p w14:paraId="078B6F08" w14:textId="77777777" w:rsidR="00D90987" w:rsidRPr="00D90987" w:rsidRDefault="00D90987" w:rsidP="002063EB">
      <w:pPr>
        <w:numPr>
          <w:ilvl w:val="1"/>
          <w:numId w:val="80"/>
        </w:numPr>
        <w:rPr>
          <w:lang w:val="en-US"/>
        </w:rPr>
      </w:pPr>
      <w:r w:rsidRPr="00D90987">
        <w:rPr>
          <w:lang w:val="en-US"/>
        </w:rPr>
        <w:t>EV = C$86,400.</w:t>
      </w:r>
    </w:p>
    <w:p w14:paraId="0B2F3BC9" w14:textId="77777777" w:rsidR="00D90987" w:rsidRPr="00D90987" w:rsidRDefault="00D90987" w:rsidP="002063EB">
      <w:pPr>
        <w:numPr>
          <w:ilvl w:val="0"/>
          <w:numId w:val="80"/>
        </w:numPr>
      </w:pPr>
      <w:r w:rsidRPr="00D90987">
        <w:t>Coste real incurrido (AC) hasta la semana 12: supongamos AC = C$95,000.</w:t>
      </w:r>
    </w:p>
    <w:p w14:paraId="2E153223" w14:textId="77777777" w:rsidR="00D90987" w:rsidRPr="00D90987" w:rsidRDefault="00D90987" w:rsidP="00D90987">
      <w:pPr>
        <w:rPr>
          <w:lang w:val="en-US"/>
        </w:rPr>
      </w:pPr>
      <w:proofErr w:type="spellStart"/>
      <w:r w:rsidRPr="00D90987">
        <w:rPr>
          <w:lang w:val="en-US"/>
        </w:rPr>
        <w:t>Ahora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calculamos</w:t>
      </w:r>
      <w:proofErr w:type="spellEnd"/>
      <w:r w:rsidRPr="00D90987">
        <w:rPr>
          <w:lang w:val="en-US"/>
        </w:rPr>
        <w:t xml:space="preserve"> </w:t>
      </w:r>
      <w:proofErr w:type="spellStart"/>
      <w:r w:rsidRPr="00D90987">
        <w:rPr>
          <w:lang w:val="en-US"/>
        </w:rPr>
        <w:t>indicadores</w:t>
      </w:r>
      <w:proofErr w:type="spellEnd"/>
      <w:r w:rsidRPr="00D90987">
        <w:rPr>
          <w:lang w:val="en-US"/>
        </w:rPr>
        <w:t>:</w:t>
      </w:r>
    </w:p>
    <w:p w14:paraId="7E313151" w14:textId="77777777" w:rsidR="00D90987" w:rsidRPr="00D90987" w:rsidRDefault="00D90987" w:rsidP="002063EB">
      <w:pPr>
        <w:numPr>
          <w:ilvl w:val="0"/>
          <w:numId w:val="81"/>
        </w:numPr>
        <w:rPr>
          <w:lang w:val="en-US"/>
        </w:rPr>
      </w:pPr>
      <w:r w:rsidRPr="00D90987">
        <w:rPr>
          <w:b/>
          <w:bCs/>
          <w:lang w:val="en-US"/>
        </w:rPr>
        <w:t>SV = EV − PV = 86,400 − 108,000</w:t>
      </w:r>
    </w:p>
    <w:p w14:paraId="403DF101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lang w:val="en-US"/>
        </w:rPr>
        <w:t>86,400 − 108,000 = −21,600.</w:t>
      </w:r>
    </w:p>
    <w:p w14:paraId="23538184" w14:textId="77777777" w:rsidR="00D90987" w:rsidRPr="00D90987" w:rsidRDefault="00D90987" w:rsidP="002063EB">
      <w:pPr>
        <w:numPr>
          <w:ilvl w:val="1"/>
          <w:numId w:val="81"/>
        </w:numPr>
      </w:pPr>
      <w:r w:rsidRPr="00D90987">
        <w:rPr>
          <w:b/>
          <w:bCs/>
        </w:rPr>
        <w:t>SV = −C$21,600</w:t>
      </w:r>
      <w:r w:rsidRPr="00D90987">
        <w:t xml:space="preserve"> (negativo → retraso en valor).</w:t>
      </w:r>
    </w:p>
    <w:p w14:paraId="559C69BC" w14:textId="77777777" w:rsidR="00D90987" w:rsidRPr="00D90987" w:rsidRDefault="00D90987" w:rsidP="002063EB">
      <w:pPr>
        <w:numPr>
          <w:ilvl w:val="0"/>
          <w:numId w:val="81"/>
        </w:numPr>
        <w:rPr>
          <w:lang w:val="en-US"/>
        </w:rPr>
      </w:pPr>
      <w:r w:rsidRPr="00D90987">
        <w:rPr>
          <w:b/>
          <w:bCs/>
          <w:lang w:val="en-US"/>
        </w:rPr>
        <w:t>CV = EV − AC = 86,400 − 95,000</w:t>
      </w:r>
    </w:p>
    <w:p w14:paraId="6C9147C2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lang w:val="en-US"/>
        </w:rPr>
        <w:t>86,400 − 95,000 = −8,600.</w:t>
      </w:r>
    </w:p>
    <w:p w14:paraId="1C7ABDFD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b/>
          <w:bCs/>
          <w:lang w:val="en-US"/>
        </w:rPr>
        <w:t>CV = −C$8,600</w:t>
      </w:r>
      <w:r w:rsidRPr="00D90987">
        <w:rPr>
          <w:lang w:val="en-US"/>
        </w:rPr>
        <w:t xml:space="preserve"> (</w:t>
      </w:r>
      <w:proofErr w:type="spellStart"/>
      <w:r w:rsidRPr="00D90987">
        <w:rPr>
          <w:lang w:val="en-US"/>
        </w:rPr>
        <w:t>negativo</w:t>
      </w:r>
      <w:proofErr w:type="spellEnd"/>
      <w:r w:rsidRPr="00D90987">
        <w:rPr>
          <w:lang w:val="en-US"/>
        </w:rPr>
        <w:t xml:space="preserve"> → </w:t>
      </w:r>
      <w:proofErr w:type="spellStart"/>
      <w:r w:rsidRPr="00D90987">
        <w:rPr>
          <w:lang w:val="en-US"/>
        </w:rPr>
        <w:t>sobrecoste</w:t>
      </w:r>
      <w:proofErr w:type="spellEnd"/>
      <w:r w:rsidRPr="00D90987">
        <w:rPr>
          <w:lang w:val="en-US"/>
        </w:rPr>
        <w:t>).</w:t>
      </w:r>
    </w:p>
    <w:p w14:paraId="2BD74497" w14:textId="77777777" w:rsidR="00D90987" w:rsidRPr="00D90987" w:rsidRDefault="00D90987" w:rsidP="002063EB">
      <w:pPr>
        <w:numPr>
          <w:ilvl w:val="0"/>
          <w:numId w:val="81"/>
        </w:numPr>
        <w:rPr>
          <w:lang w:val="en-US"/>
        </w:rPr>
      </w:pPr>
      <w:r w:rsidRPr="00D90987">
        <w:rPr>
          <w:b/>
          <w:bCs/>
          <w:lang w:val="en-US"/>
        </w:rPr>
        <w:lastRenderedPageBreak/>
        <w:t>SPI = EV / PV = 86,400 ÷ 108,000</w:t>
      </w:r>
    </w:p>
    <w:p w14:paraId="7C6F18BD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lang w:val="en-US"/>
        </w:rPr>
        <w:t>86,400 ÷ 108,000 = reduce zeros: 864 ÷ 1080 = 0.8 (porque 864/1080 = 0.8)</w:t>
      </w:r>
    </w:p>
    <w:p w14:paraId="4D14FA3A" w14:textId="77777777" w:rsidR="00D90987" w:rsidRPr="00D90987" w:rsidRDefault="00D90987" w:rsidP="002063EB">
      <w:pPr>
        <w:numPr>
          <w:ilvl w:val="1"/>
          <w:numId w:val="81"/>
        </w:numPr>
      </w:pPr>
      <w:r w:rsidRPr="00D90987">
        <w:rPr>
          <w:b/>
          <w:bCs/>
        </w:rPr>
        <w:t>SPI = 0.8</w:t>
      </w:r>
      <w:r w:rsidRPr="00D90987">
        <w:t xml:space="preserve"> → el proyecto avanza al 80% de la velocidad planificada (20% por debajo).</w:t>
      </w:r>
    </w:p>
    <w:p w14:paraId="38D06EBE" w14:textId="77777777" w:rsidR="00D90987" w:rsidRPr="00D90987" w:rsidRDefault="00D90987" w:rsidP="002063EB">
      <w:pPr>
        <w:numPr>
          <w:ilvl w:val="0"/>
          <w:numId w:val="81"/>
        </w:numPr>
        <w:rPr>
          <w:lang w:val="en-US"/>
        </w:rPr>
      </w:pPr>
      <w:r w:rsidRPr="00D90987">
        <w:rPr>
          <w:b/>
          <w:bCs/>
          <w:lang w:val="en-US"/>
        </w:rPr>
        <w:t>CPI = EV / AC = 86,400 ÷ 95,000</w:t>
      </w:r>
    </w:p>
    <w:p w14:paraId="2F35498A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lang w:val="en-US"/>
        </w:rPr>
        <w:t>86,400 ÷ 95,000 ≈ 0.909473...</w:t>
      </w:r>
    </w:p>
    <w:p w14:paraId="2A52F6CB" w14:textId="77777777" w:rsidR="00D90987" w:rsidRPr="00D90987" w:rsidRDefault="00D90987" w:rsidP="002063EB">
      <w:pPr>
        <w:numPr>
          <w:ilvl w:val="1"/>
          <w:numId w:val="81"/>
        </w:numPr>
      </w:pPr>
      <w:proofErr w:type="spellStart"/>
      <w:r w:rsidRPr="00D90987">
        <w:t>Calculo</w:t>
      </w:r>
      <w:proofErr w:type="spellEnd"/>
      <w:r w:rsidRPr="00D90987">
        <w:t xml:space="preserve"> aproximado paso: 95,000 × 0.9 = 85,500; resta 900 → cociente ~0.909.</w:t>
      </w:r>
    </w:p>
    <w:p w14:paraId="4BD2A469" w14:textId="77777777" w:rsidR="00D90987" w:rsidRPr="00D90987" w:rsidRDefault="00D90987" w:rsidP="002063EB">
      <w:pPr>
        <w:numPr>
          <w:ilvl w:val="1"/>
          <w:numId w:val="81"/>
        </w:numPr>
      </w:pPr>
      <w:r w:rsidRPr="00D90987">
        <w:rPr>
          <w:b/>
          <w:bCs/>
        </w:rPr>
        <w:t>CPI ≈ 0.909</w:t>
      </w:r>
      <w:r w:rsidRPr="00D90987">
        <w:t xml:space="preserve"> → 90.9% eficiencia de coste (por cada 1 córdoba gastada, se obtiene C$0.909 de valor ganado).</w:t>
      </w:r>
    </w:p>
    <w:p w14:paraId="6AFA21BD" w14:textId="77777777" w:rsidR="00D90987" w:rsidRPr="00D90987" w:rsidRDefault="00D90987" w:rsidP="002063EB">
      <w:pPr>
        <w:numPr>
          <w:ilvl w:val="0"/>
          <w:numId w:val="81"/>
        </w:numPr>
      </w:pPr>
      <w:r w:rsidRPr="00D90987">
        <w:rPr>
          <w:b/>
          <w:bCs/>
        </w:rPr>
        <w:t>EAC (estimación al finalizar)</w:t>
      </w:r>
      <w:r w:rsidRPr="00D90987">
        <w:t xml:space="preserve"> usando EAC = BAC / CPI</w:t>
      </w:r>
    </w:p>
    <w:p w14:paraId="18ED4873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lang w:val="en-US"/>
        </w:rPr>
        <w:t>BAC = 180,000.</w:t>
      </w:r>
    </w:p>
    <w:p w14:paraId="62010FC2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lang w:val="en-US"/>
        </w:rPr>
        <w:t>CPI ≈ 0.909.</w:t>
      </w:r>
    </w:p>
    <w:p w14:paraId="5DC67737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r w:rsidRPr="00D90987">
        <w:rPr>
          <w:lang w:val="en-US"/>
        </w:rPr>
        <w:t>EAC = 180,000 ÷ 0.909 ≈ 198,000 (</w:t>
      </w:r>
      <w:proofErr w:type="spellStart"/>
      <w:r w:rsidRPr="00D90987">
        <w:rPr>
          <w:lang w:val="en-US"/>
        </w:rPr>
        <w:t>aprox</w:t>
      </w:r>
      <w:proofErr w:type="spellEnd"/>
      <w:r w:rsidRPr="00D90987">
        <w:rPr>
          <w:lang w:val="en-US"/>
        </w:rPr>
        <w:t>).</w:t>
      </w:r>
    </w:p>
    <w:p w14:paraId="21D86ED8" w14:textId="77777777" w:rsidR="00D90987" w:rsidRPr="00D90987" w:rsidRDefault="00D90987" w:rsidP="002063EB">
      <w:pPr>
        <w:numPr>
          <w:ilvl w:val="1"/>
          <w:numId w:val="81"/>
        </w:numPr>
        <w:rPr>
          <w:lang w:val="en-US"/>
        </w:rPr>
      </w:pPr>
      <w:proofErr w:type="spellStart"/>
      <w:r w:rsidRPr="00D90987">
        <w:rPr>
          <w:lang w:val="en-US"/>
        </w:rPr>
        <w:t>Calculo</w:t>
      </w:r>
      <w:proofErr w:type="spellEnd"/>
      <w:r w:rsidRPr="00D90987">
        <w:rPr>
          <w:lang w:val="en-US"/>
        </w:rPr>
        <w:t>: 0.909 × 198,000 ≈ 180,000. (</w:t>
      </w:r>
      <w:proofErr w:type="spellStart"/>
      <w:r w:rsidRPr="00D90987">
        <w:rPr>
          <w:lang w:val="en-US"/>
        </w:rPr>
        <w:t>comprobación</w:t>
      </w:r>
      <w:proofErr w:type="spellEnd"/>
      <w:r w:rsidRPr="00D90987">
        <w:rPr>
          <w:lang w:val="en-US"/>
        </w:rPr>
        <w:t>)</w:t>
      </w:r>
    </w:p>
    <w:p w14:paraId="07212399" w14:textId="77777777" w:rsidR="00D90987" w:rsidRPr="00D90987" w:rsidRDefault="00D90987" w:rsidP="002063EB">
      <w:pPr>
        <w:numPr>
          <w:ilvl w:val="1"/>
          <w:numId w:val="81"/>
        </w:numPr>
      </w:pPr>
      <w:r w:rsidRPr="00D90987">
        <w:rPr>
          <w:b/>
          <w:bCs/>
        </w:rPr>
        <w:t>EAC ≈ C$198,000</w:t>
      </w:r>
      <w:r w:rsidRPr="00D90987">
        <w:t xml:space="preserve"> → sobrecoste proyectado de ~C$18,000.</w:t>
      </w:r>
    </w:p>
    <w:p w14:paraId="202D080B" w14:textId="77777777" w:rsidR="00ED03A0" w:rsidRDefault="00ED03A0" w:rsidP="00D90987">
      <w:pPr>
        <w:rPr>
          <w:b/>
          <w:bCs/>
        </w:rPr>
      </w:pPr>
    </w:p>
    <w:p w14:paraId="1D5F50DE" w14:textId="3B755AE6" w:rsidR="00D90987" w:rsidRPr="00D90987" w:rsidRDefault="00D90987" w:rsidP="00D90987">
      <w:r w:rsidRPr="00D90987">
        <w:rPr>
          <w:b/>
          <w:bCs/>
        </w:rPr>
        <w:t>Interpretación</w:t>
      </w:r>
      <w:r w:rsidRPr="00D90987">
        <w:t>: El proyecto está retrasado y gastando más de lo previsto; se proyecta un sobrecoste si no se actúa. Acciones: revisar causas (retrabajo, baja productividad), aplicar medidas correctivas, replanificar alcance o negociar presupuesto.</w:t>
      </w:r>
    </w:p>
    <w:p w14:paraId="6CAE1589" w14:textId="7A9A4357" w:rsidR="00D90987" w:rsidRDefault="00D90987" w:rsidP="00D90987">
      <w:pPr>
        <w:rPr>
          <w:lang w:val="en-US"/>
        </w:rPr>
      </w:pPr>
    </w:p>
    <w:p w14:paraId="5412DFA5" w14:textId="77777777" w:rsidR="000B69A7" w:rsidRDefault="000B69A7" w:rsidP="00D90987">
      <w:pPr>
        <w:rPr>
          <w:lang w:val="en-US"/>
        </w:rPr>
      </w:pPr>
    </w:p>
    <w:p w14:paraId="623358FE" w14:textId="77777777" w:rsidR="000B69A7" w:rsidRDefault="000B69A7" w:rsidP="00D90987">
      <w:pPr>
        <w:rPr>
          <w:lang w:val="en-US"/>
        </w:rPr>
      </w:pPr>
    </w:p>
    <w:p w14:paraId="397117B8" w14:textId="77777777" w:rsidR="000B69A7" w:rsidRDefault="000B69A7" w:rsidP="00D90987">
      <w:pPr>
        <w:rPr>
          <w:lang w:val="en-US"/>
        </w:rPr>
      </w:pPr>
    </w:p>
    <w:p w14:paraId="39D813EB" w14:textId="77777777" w:rsidR="000B69A7" w:rsidRDefault="000B69A7" w:rsidP="00D90987">
      <w:pPr>
        <w:rPr>
          <w:lang w:val="en-US"/>
        </w:rPr>
      </w:pPr>
    </w:p>
    <w:p w14:paraId="3C0F7DAB" w14:textId="77777777" w:rsidR="000B69A7" w:rsidRPr="00D90987" w:rsidRDefault="000B69A7" w:rsidP="00D90987">
      <w:pPr>
        <w:rPr>
          <w:lang w:val="en-US"/>
        </w:rPr>
      </w:pPr>
    </w:p>
    <w:p w14:paraId="6D7D0E25" w14:textId="3388BFE8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lastRenderedPageBreak/>
        <w:t xml:space="preserve">Gestión de </w:t>
      </w:r>
      <w:proofErr w:type="spellStart"/>
      <w:r w:rsidRPr="00D90987">
        <w:rPr>
          <w:b/>
          <w:bCs/>
        </w:rPr>
        <w:t>stakeholders</w:t>
      </w:r>
      <w:proofErr w:type="spellEnd"/>
      <w:r w:rsidRPr="00D90987">
        <w:rPr>
          <w:b/>
          <w:bCs/>
        </w:rPr>
        <w:t xml:space="preserve"> y comunicaciones</w:t>
      </w:r>
    </w:p>
    <w:p w14:paraId="71949880" w14:textId="43D2A9CC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 xml:space="preserve">Identificación y análisis de </w:t>
      </w:r>
      <w:proofErr w:type="spellStart"/>
      <w:r w:rsidRPr="00D90987">
        <w:rPr>
          <w:b/>
          <w:bCs/>
        </w:rPr>
        <w:t>stakeholders</w:t>
      </w:r>
      <w:proofErr w:type="spellEnd"/>
    </w:p>
    <w:p w14:paraId="6CAB5877" w14:textId="77777777" w:rsidR="00D90987" w:rsidRPr="00D90987" w:rsidRDefault="00D90987" w:rsidP="002063EB">
      <w:pPr>
        <w:numPr>
          <w:ilvl w:val="0"/>
          <w:numId w:val="82"/>
        </w:numPr>
      </w:pPr>
      <w:r w:rsidRPr="00D90987">
        <w:rPr>
          <w:b/>
          <w:bCs/>
        </w:rPr>
        <w:t>Mapeo</w:t>
      </w:r>
      <w:r w:rsidRPr="00D90987">
        <w:t xml:space="preserve">: listar </w:t>
      </w:r>
      <w:proofErr w:type="spellStart"/>
      <w:r w:rsidRPr="00D90987">
        <w:t>stakeholders</w:t>
      </w:r>
      <w:proofErr w:type="spellEnd"/>
      <w:r w:rsidRPr="00D90987">
        <w:t>, interés (bajo/alto), influencia (baja/alta).</w:t>
      </w:r>
    </w:p>
    <w:p w14:paraId="046DB1B7" w14:textId="77777777" w:rsidR="00D90987" w:rsidRPr="00D90987" w:rsidRDefault="00D90987" w:rsidP="002063EB">
      <w:pPr>
        <w:numPr>
          <w:ilvl w:val="0"/>
          <w:numId w:val="82"/>
        </w:numPr>
      </w:pPr>
      <w:r w:rsidRPr="00D90987">
        <w:rPr>
          <w:b/>
          <w:bCs/>
        </w:rPr>
        <w:t>Matriz poder/interés</w:t>
      </w:r>
      <w:r w:rsidRPr="00D90987">
        <w:t>: grupos — gestionar/monitorear/satisfacer/informar.</w:t>
      </w:r>
    </w:p>
    <w:p w14:paraId="7F475CEB" w14:textId="14EBE377" w:rsidR="00D90987" w:rsidRPr="00D90987" w:rsidRDefault="00D90987" w:rsidP="00D90987">
      <w:pPr>
        <w:rPr>
          <w:b/>
          <w:bCs/>
          <w:lang w:val="en-US"/>
        </w:rPr>
      </w:pPr>
      <w:r w:rsidRPr="00D90987">
        <w:rPr>
          <w:b/>
          <w:bCs/>
          <w:lang w:val="en-US"/>
        </w:rPr>
        <w:t xml:space="preserve">Plan de </w:t>
      </w:r>
      <w:proofErr w:type="spellStart"/>
      <w:r w:rsidRPr="00D90987">
        <w:rPr>
          <w:b/>
          <w:bCs/>
          <w:lang w:val="en-US"/>
        </w:rPr>
        <w:t>comunicaciones</w:t>
      </w:r>
      <w:proofErr w:type="spellEnd"/>
      <w:r w:rsidRPr="00D90987">
        <w:rPr>
          <w:b/>
          <w:bCs/>
          <w:lang w:val="en-US"/>
        </w:rPr>
        <w:t xml:space="preserve"> (</w:t>
      </w:r>
      <w:proofErr w:type="spellStart"/>
      <w:r w:rsidRPr="00D90987">
        <w:rPr>
          <w:b/>
          <w:bCs/>
          <w:lang w:val="en-US"/>
        </w:rPr>
        <w:t>plantilla</w:t>
      </w:r>
      <w:proofErr w:type="spellEnd"/>
      <w:r w:rsidRPr="00D90987">
        <w:rPr>
          <w:b/>
          <w:bCs/>
          <w:lang w:val="en-US"/>
        </w:rPr>
        <w:t>)</w:t>
      </w:r>
    </w:p>
    <w:p w14:paraId="6FC4A059" w14:textId="77777777" w:rsidR="00D90987" w:rsidRPr="00D90987" w:rsidRDefault="00D90987" w:rsidP="002063EB">
      <w:pPr>
        <w:numPr>
          <w:ilvl w:val="0"/>
          <w:numId w:val="83"/>
        </w:numPr>
      </w:pPr>
      <w:r w:rsidRPr="00D90987">
        <w:rPr>
          <w:b/>
          <w:bCs/>
        </w:rPr>
        <w:t>Información</w:t>
      </w:r>
      <w:r w:rsidRPr="00D90987">
        <w:t>: qué reportes (estado, riesgos, decisiones)</w:t>
      </w:r>
    </w:p>
    <w:p w14:paraId="654875A2" w14:textId="77777777" w:rsidR="00D90987" w:rsidRPr="00D90987" w:rsidRDefault="00D90987" w:rsidP="002063EB">
      <w:pPr>
        <w:numPr>
          <w:ilvl w:val="0"/>
          <w:numId w:val="83"/>
        </w:numPr>
      </w:pPr>
      <w:r w:rsidRPr="00D90987">
        <w:rPr>
          <w:b/>
          <w:bCs/>
        </w:rPr>
        <w:t>Formato</w:t>
      </w:r>
      <w:r w:rsidRPr="00D90987">
        <w:t>: tablero, informe ejecutivo, actas, demos</w:t>
      </w:r>
    </w:p>
    <w:p w14:paraId="27D5B912" w14:textId="77777777" w:rsidR="00D90987" w:rsidRPr="00D90987" w:rsidRDefault="00D90987" w:rsidP="002063EB">
      <w:pPr>
        <w:numPr>
          <w:ilvl w:val="0"/>
          <w:numId w:val="8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Frecuencia</w:t>
      </w:r>
      <w:proofErr w:type="spellEnd"/>
      <w:r w:rsidRPr="00D90987">
        <w:rPr>
          <w:lang w:val="en-US"/>
        </w:rPr>
        <w:t xml:space="preserve">: </w:t>
      </w:r>
      <w:proofErr w:type="spellStart"/>
      <w:r w:rsidRPr="00D90987">
        <w:rPr>
          <w:lang w:val="en-US"/>
        </w:rPr>
        <w:t>diaria</w:t>
      </w:r>
      <w:proofErr w:type="spellEnd"/>
      <w:r w:rsidRPr="00D90987">
        <w:rPr>
          <w:lang w:val="en-US"/>
        </w:rPr>
        <w:t>/</w:t>
      </w:r>
      <w:proofErr w:type="spellStart"/>
      <w:r w:rsidRPr="00D90987">
        <w:rPr>
          <w:lang w:val="en-US"/>
        </w:rPr>
        <w:t>semana</w:t>
      </w:r>
      <w:proofErr w:type="spellEnd"/>
      <w:r w:rsidRPr="00D90987">
        <w:rPr>
          <w:lang w:val="en-US"/>
        </w:rPr>
        <w:t>/</w:t>
      </w:r>
      <w:proofErr w:type="spellStart"/>
      <w:r w:rsidRPr="00D90987">
        <w:rPr>
          <w:lang w:val="en-US"/>
        </w:rPr>
        <w:t>mensual</w:t>
      </w:r>
      <w:proofErr w:type="spellEnd"/>
    </w:p>
    <w:p w14:paraId="4D29AC9F" w14:textId="77777777" w:rsidR="00D90987" w:rsidRPr="00D90987" w:rsidRDefault="00D90987" w:rsidP="002063EB">
      <w:pPr>
        <w:numPr>
          <w:ilvl w:val="0"/>
          <w:numId w:val="83"/>
        </w:numPr>
        <w:rPr>
          <w:lang w:val="en-US"/>
        </w:rPr>
      </w:pPr>
      <w:proofErr w:type="spellStart"/>
      <w:r w:rsidRPr="00D90987">
        <w:rPr>
          <w:b/>
          <w:bCs/>
          <w:lang w:val="en-US"/>
        </w:rPr>
        <w:t>Responsable</w:t>
      </w:r>
      <w:proofErr w:type="spellEnd"/>
      <w:r w:rsidRPr="00D90987">
        <w:rPr>
          <w:lang w:val="en-US"/>
        </w:rPr>
        <w:t>: PM / SM / PO</w:t>
      </w:r>
    </w:p>
    <w:p w14:paraId="52D03BBC" w14:textId="77777777" w:rsidR="00D90987" w:rsidRPr="00D90987" w:rsidRDefault="00D90987" w:rsidP="002063EB">
      <w:pPr>
        <w:numPr>
          <w:ilvl w:val="0"/>
          <w:numId w:val="83"/>
        </w:numPr>
      </w:pPr>
      <w:r w:rsidRPr="00D90987">
        <w:rPr>
          <w:b/>
          <w:bCs/>
        </w:rPr>
        <w:t>Audiencia</w:t>
      </w:r>
      <w:r w:rsidRPr="00D90987">
        <w:t xml:space="preserve">: </w:t>
      </w:r>
      <w:proofErr w:type="gramStart"/>
      <w:r w:rsidRPr="00D90987">
        <w:t>sponsor</w:t>
      </w:r>
      <w:proofErr w:type="gramEnd"/>
      <w:r w:rsidRPr="00D90987">
        <w:t>, comité directivo, usuarios clave</w:t>
      </w:r>
    </w:p>
    <w:p w14:paraId="19906B53" w14:textId="77777777" w:rsidR="00D90987" w:rsidRPr="00D90987" w:rsidRDefault="00D90987" w:rsidP="00D90987">
      <w:pPr>
        <w:rPr>
          <w:lang w:val="en-US"/>
        </w:rPr>
      </w:pPr>
      <w:proofErr w:type="spellStart"/>
      <w:r w:rsidRPr="00D90987">
        <w:rPr>
          <w:b/>
          <w:bCs/>
          <w:lang w:val="en-US"/>
        </w:rPr>
        <w:t>Ejemplo</w:t>
      </w:r>
      <w:proofErr w:type="spellEnd"/>
      <w:r w:rsidRPr="00D90987">
        <w:rPr>
          <w:lang w:val="en-US"/>
        </w:rPr>
        <w:t xml:space="preserve"> (Portal </w:t>
      </w:r>
      <w:proofErr w:type="spellStart"/>
      <w:r w:rsidRPr="00D90987">
        <w:rPr>
          <w:lang w:val="en-US"/>
        </w:rPr>
        <w:t>Matrícula</w:t>
      </w:r>
      <w:proofErr w:type="spellEnd"/>
      <w:r w:rsidRPr="00D90987">
        <w:rPr>
          <w:lang w:val="en-US"/>
        </w:rPr>
        <w:t xml:space="preserve"> UPOLI):</w:t>
      </w:r>
    </w:p>
    <w:p w14:paraId="54720254" w14:textId="77777777" w:rsidR="00D90987" w:rsidRPr="00D90987" w:rsidRDefault="00D90987" w:rsidP="002063EB">
      <w:pPr>
        <w:numPr>
          <w:ilvl w:val="0"/>
          <w:numId w:val="84"/>
        </w:numPr>
      </w:pPr>
      <w:r w:rsidRPr="00D90987">
        <w:t xml:space="preserve">Reporte semanal técnico (audiencia: equipo </w:t>
      </w:r>
      <w:proofErr w:type="spellStart"/>
      <w:r w:rsidRPr="00D90987">
        <w:t>dev</w:t>
      </w:r>
      <w:proofErr w:type="spellEnd"/>
      <w:r w:rsidRPr="00D90987">
        <w:t>, SM)</w:t>
      </w:r>
    </w:p>
    <w:p w14:paraId="34D02CAE" w14:textId="77777777" w:rsidR="00D90987" w:rsidRPr="00D90987" w:rsidRDefault="00D90987" w:rsidP="002063EB">
      <w:pPr>
        <w:numPr>
          <w:ilvl w:val="0"/>
          <w:numId w:val="84"/>
        </w:numPr>
      </w:pPr>
      <w:r w:rsidRPr="00D90987">
        <w:t xml:space="preserve">Reporte ejecutivo mensual (audiencia: </w:t>
      </w:r>
      <w:proofErr w:type="gramStart"/>
      <w:r w:rsidRPr="00D90987">
        <w:t>Sponsor</w:t>
      </w:r>
      <w:proofErr w:type="gramEnd"/>
      <w:r w:rsidRPr="00D90987">
        <w:t>, Dirección Académica)</w:t>
      </w:r>
    </w:p>
    <w:p w14:paraId="314ED2B9" w14:textId="77777777" w:rsidR="00D90987" w:rsidRPr="00D90987" w:rsidRDefault="00D90987" w:rsidP="002063EB">
      <w:pPr>
        <w:numPr>
          <w:ilvl w:val="0"/>
          <w:numId w:val="84"/>
        </w:numPr>
      </w:pPr>
      <w:r w:rsidRPr="00D90987">
        <w:t>Demo al final de cada iteración (audiencia: PO, usuarios piloto de un CUR)</w:t>
      </w:r>
    </w:p>
    <w:p w14:paraId="37F6CFEF" w14:textId="38820314" w:rsidR="00D90987" w:rsidRPr="00D90987" w:rsidRDefault="00D90987" w:rsidP="00D90987">
      <w:pPr>
        <w:rPr>
          <w:lang w:val="en-US"/>
        </w:rPr>
      </w:pPr>
    </w:p>
    <w:p w14:paraId="1293DDAB" w14:textId="5315BB69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Gestión de cambios (Change Management)</w:t>
      </w:r>
    </w:p>
    <w:p w14:paraId="4DAB946E" w14:textId="77777777" w:rsidR="00D90987" w:rsidRPr="00D90987" w:rsidRDefault="00D90987" w:rsidP="002063EB">
      <w:pPr>
        <w:numPr>
          <w:ilvl w:val="0"/>
          <w:numId w:val="85"/>
        </w:numPr>
      </w:pPr>
      <w:r w:rsidRPr="00D90987">
        <w:rPr>
          <w:b/>
          <w:bCs/>
        </w:rPr>
        <w:t>Control formalizado</w:t>
      </w:r>
      <w:r w:rsidRPr="00D90987">
        <w:t xml:space="preserve">: todas las solicitudes de cambio (RFC) pasan por un </w:t>
      </w:r>
      <w:r w:rsidRPr="00D90987">
        <w:rPr>
          <w:i/>
          <w:iCs/>
        </w:rPr>
        <w:t xml:space="preserve">Change Control </w:t>
      </w:r>
      <w:proofErr w:type="spellStart"/>
      <w:r w:rsidRPr="00D90987">
        <w:rPr>
          <w:i/>
          <w:iCs/>
        </w:rPr>
        <w:t>Board</w:t>
      </w:r>
      <w:proofErr w:type="spellEnd"/>
      <w:r w:rsidRPr="00D90987">
        <w:rPr>
          <w:i/>
          <w:iCs/>
        </w:rPr>
        <w:t xml:space="preserve"> (CCB)</w:t>
      </w:r>
      <w:r w:rsidRPr="00D90987">
        <w:t xml:space="preserve"> o proceso ágil simplificado (PO + PM) para evaluar impacto en tiempo/costo/alcance.</w:t>
      </w:r>
    </w:p>
    <w:p w14:paraId="4A6A195A" w14:textId="77777777" w:rsidR="00D90987" w:rsidRPr="00D90987" w:rsidRDefault="00D90987" w:rsidP="002063EB">
      <w:pPr>
        <w:numPr>
          <w:ilvl w:val="0"/>
          <w:numId w:val="85"/>
        </w:numPr>
      </w:pPr>
      <w:r w:rsidRPr="00D90987">
        <w:rPr>
          <w:b/>
          <w:bCs/>
        </w:rPr>
        <w:t>Evaluación del cambio</w:t>
      </w:r>
      <w:r w:rsidRPr="00D90987">
        <w:t>: actualización de PV, EV, AC y recalculo EVM si corresponde.</w:t>
      </w:r>
    </w:p>
    <w:p w14:paraId="635B5FEB" w14:textId="77777777" w:rsidR="00D90987" w:rsidRPr="00D90987" w:rsidRDefault="00D90987" w:rsidP="002063EB">
      <w:pPr>
        <w:numPr>
          <w:ilvl w:val="0"/>
          <w:numId w:val="85"/>
        </w:numPr>
      </w:pPr>
      <w:r w:rsidRPr="00D90987">
        <w:rPr>
          <w:b/>
          <w:bCs/>
        </w:rPr>
        <w:t>Comunicación y aprobación</w:t>
      </w:r>
      <w:r w:rsidRPr="00D90987">
        <w:t xml:space="preserve">: documentar decisiones y actualizar </w:t>
      </w:r>
      <w:proofErr w:type="spellStart"/>
      <w:r w:rsidRPr="00D90987">
        <w:t>baselines</w:t>
      </w:r>
      <w:proofErr w:type="spellEnd"/>
      <w:r w:rsidRPr="00D90987">
        <w:t xml:space="preserve"> (alcance, cronograma, coste).</w:t>
      </w:r>
    </w:p>
    <w:p w14:paraId="437BAC7D" w14:textId="03C37FD1" w:rsidR="00D90987" w:rsidRDefault="00D90987" w:rsidP="00D90987">
      <w:pPr>
        <w:rPr>
          <w:lang w:val="en-US"/>
        </w:rPr>
      </w:pPr>
    </w:p>
    <w:p w14:paraId="08770A56" w14:textId="77777777" w:rsidR="000B69A7" w:rsidRDefault="000B69A7" w:rsidP="00D90987">
      <w:pPr>
        <w:rPr>
          <w:lang w:val="en-US"/>
        </w:rPr>
      </w:pPr>
    </w:p>
    <w:p w14:paraId="3DECB861" w14:textId="77777777" w:rsidR="000B69A7" w:rsidRDefault="000B69A7" w:rsidP="00D90987">
      <w:pPr>
        <w:rPr>
          <w:lang w:val="en-US"/>
        </w:rPr>
      </w:pPr>
    </w:p>
    <w:p w14:paraId="2CD41DAF" w14:textId="77777777" w:rsidR="000B69A7" w:rsidRDefault="000B69A7" w:rsidP="00D90987">
      <w:pPr>
        <w:rPr>
          <w:lang w:val="en-US"/>
        </w:rPr>
      </w:pPr>
    </w:p>
    <w:p w14:paraId="3253F45B" w14:textId="77777777" w:rsidR="000B69A7" w:rsidRPr="00D90987" w:rsidRDefault="000B69A7" w:rsidP="00D90987">
      <w:pPr>
        <w:rPr>
          <w:lang w:val="en-US"/>
        </w:rPr>
      </w:pPr>
    </w:p>
    <w:p w14:paraId="7A950362" w14:textId="4ABF19C2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lastRenderedPageBreak/>
        <w:t>Gestión de riesgos</w:t>
      </w:r>
    </w:p>
    <w:p w14:paraId="41AFCDD9" w14:textId="77777777" w:rsidR="00D90987" w:rsidRPr="00D90987" w:rsidRDefault="00D90987" w:rsidP="00D90987">
      <w:r w:rsidRPr="00D90987">
        <w:t>Aunque ya trataste riesgos en espectro administrativo, aquí enfoque operativo:</w:t>
      </w:r>
    </w:p>
    <w:p w14:paraId="1078D26E" w14:textId="0121C6EC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Registro de riesgos (ejemplo campos)</w:t>
      </w:r>
    </w:p>
    <w:p w14:paraId="062D7C36" w14:textId="77777777" w:rsidR="00D90987" w:rsidRPr="00D90987" w:rsidRDefault="00D90987" w:rsidP="002063EB">
      <w:pPr>
        <w:numPr>
          <w:ilvl w:val="0"/>
          <w:numId w:val="86"/>
        </w:numPr>
      </w:pPr>
      <w:r w:rsidRPr="00D90987">
        <w:t>ID, Descripción, Causa, Probabilidad (0–1), Impacto (monetario o tiempo), Severidad (P×I), Estrategia (Mitigar/Transferir/Aceptar/Evitar), Acciones de mitigación, Responsable, Estado.</w:t>
      </w:r>
    </w:p>
    <w:p w14:paraId="1A02EA94" w14:textId="341809ED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 xml:space="preserve">Ejemplo concreto (Portal Matrícula </w:t>
      </w:r>
      <w:r w:rsidR="00ED03A0">
        <w:rPr>
          <w:b/>
          <w:bCs/>
        </w:rPr>
        <w:t>UNP</w:t>
      </w:r>
      <w:r w:rsidRPr="00D90987">
        <w:rPr>
          <w:b/>
          <w:bCs/>
        </w:rPr>
        <w:t>)</w:t>
      </w:r>
    </w:p>
    <w:p w14:paraId="7CEDE3C3" w14:textId="77777777" w:rsidR="00D90987" w:rsidRPr="00D90987" w:rsidRDefault="00D90987" w:rsidP="002063EB">
      <w:pPr>
        <w:numPr>
          <w:ilvl w:val="0"/>
          <w:numId w:val="87"/>
        </w:numPr>
      </w:pPr>
      <w:r w:rsidRPr="00D90987">
        <w:rPr>
          <w:b/>
          <w:bCs/>
        </w:rPr>
        <w:t>R-01</w:t>
      </w:r>
      <w:r w:rsidRPr="00D90987">
        <w:t>: Falta de disponibilidad de docentes para validar requisitos (P = 0.7; Impacto = 10 días de retraso ≈ C$6,000).</w:t>
      </w:r>
    </w:p>
    <w:p w14:paraId="4D47B24A" w14:textId="77777777" w:rsidR="00D90987" w:rsidRPr="00D90987" w:rsidRDefault="00D90987" w:rsidP="002063EB">
      <w:pPr>
        <w:numPr>
          <w:ilvl w:val="1"/>
          <w:numId w:val="87"/>
        </w:numPr>
        <w:rPr>
          <w:lang w:val="en-US"/>
        </w:rPr>
      </w:pPr>
      <w:proofErr w:type="spellStart"/>
      <w:r w:rsidRPr="00D90987">
        <w:rPr>
          <w:lang w:val="en-US"/>
        </w:rPr>
        <w:t>Severidad</w:t>
      </w:r>
      <w:proofErr w:type="spellEnd"/>
      <w:r w:rsidRPr="00D90987">
        <w:rPr>
          <w:lang w:val="en-US"/>
        </w:rPr>
        <w:t xml:space="preserve"> = 0.7 × 6,000 = C$4,200.</w:t>
      </w:r>
    </w:p>
    <w:p w14:paraId="528FA3DD" w14:textId="77777777" w:rsidR="00D90987" w:rsidRPr="00D90987" w:rsidRDefault="00D90987" w:rsidP="002063EB">
      <w:pPr>
        <w:numPr>
          <w:ilvl w:val="1"/>
          <w:numId w:val="87"/>
        </w:numPr>
      </w:pPr>
      <w:r w:rsidRPr="00D90987">
        <w:t>Mitigación: sesiones asincrónicas, incentivos por participación, calendario firmado por Dirección.</w:t>
      </w:r>
    </w:p>
    <w:p w14:paraId="6B8E2D19" w14:textId="77777777" w:rsidR="00D90987" w:rsidRPr="00D90987" w:rsidRDefault="00D90987" w:rsidP="002063EB">
      <w:pPr>
        <w:numPr>
          <w:ilvl w:val="0"/>
          <w:numId w:val="87"/>
        </w:numPr>
      </w:pPr>
      <w:r w:rsidRPr="00D90987">
        <w:rPr>
          <w:b/>
          <w:bCs/>
        </w:rPr>
        <w:t>R-02</w:t>
      </w:r>
      <w:r w:rsidRPr="00D90987">
        <w:t>: Dependencia con SIG universitario externo (P = 0.4; Impacto = 20 días).</w:t>
      </w:r>
    </w:p>
    <w:p w14:paraId="486513CA" w14:textId="77777777" w:rsidR="00D90987" w:rsidRPr="00D90987" w:rsidRDefault="00D90987" w:rsidP="002063EB">
      <w:pPr>
        <w:numPr>
          <w:ilvl w:val="1"/>
          <w:numId w:val="87"/>
        </w:numPr>
      </w:pPr>
      <w:r w:rsidRPr="00D90987">
        <w:t>Mitigación: definir contrato SLA y plan de contingencia (</w:t>
      </w:r>
      <w:proofErr w:type="spellStart"/>
      <w:r w:rsidRPr="00D90987">
        <w:t>integration</w:t>
      </w:r>
      <w:proofErr w:type="spellEnd"/>
      <w:r w:rsidRPr="00D90987">
        <w:t xml:space="preserve"> </w:t>
      </w:r>
      <w:proofErr w:type="spellStart"/>
      <w:r w:rsidRPr="00D90987">
        <w:t>mock</w:t>
      </w:r>
      <w:proofErr w:type="spellEnd"/>
      <w:r w:rsidRPr="00D90987">
        <w:t>).</w:t>
      </w:r>
    </w:p>
    <w:p w14:paraId="68B50206" w14:textId="01DB44D9" w:rsidR="00D90987" w:rsidRPr="00D90987" w:rsidRDefault="00D90987" w:rsidP="00D90987">
      <w:pPr>
        <w:rPr>
          <w:lang w:val="en-US"/>
        </w:rPr>
      </w:pPr>
    </w:p>
    <w:p w14:paraId="031B91A0" w14:textId="4DA44C7D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Calidad y aseguramiento (QA) en el proyecto</w:t>
      </w:r>
    </w:p>
    <w:p w14:paraId="53AE5AC0" w14:textId="77777777" w:rsidR="00D90987" w:rsidRPr="00D90987" w:rsidRDefault="00D90987" w:rsidP="002063EB">
      <w:pPr>
        <w:numPr>
          <w:ilvl w:val="0"/>
          <w:numId w:val="88"/>
        </w:numPr>
      </w:pPr>
      <w:r w:rsidRPr="00D90987">
        <w:rPr>
          <w:b/>
          <w:bCs/>
        </w:rPr>
        <w:t>Plan de calidad</w:t>
      </w:r>
      <w:r w:rsidRPr="00D90987">
        <w:t>: criterios de aceptación, métricas (</w:t>
      </w:r>
      <w:proofErr w:type="spellStart"/>
      <w:r w:rsidRPr="00D90987">
        <w:t>defect</w:t>
      </w:r>
      <w:proofErr w:type="spellEnd"/>
      <w:r w:rsidRPr="00D90987">
        <w:t xml:space="preserve"> </w:t>
      </w:r>
      <w:proofErr w:type="spellStart"/>
      <w:r w:rsidRPr="00D90987">
        <w:t>density</w:t>
      </w:r>
      <w:proofErr w:type="spellEnd"/>
      <w:r w:rsidRPr="00D90987">
        <w:t xml:space="preserve">, escape </w:t>
      </w:r>
      <w:proofErr w:type="spellStart"/>
      <w:r w:rsidRPr="00D90987">
        <w:t>defects</w:t>
      </w:r>
      <w:proofErr w:type="spellEnd"/>
      <w:r w:rsidRPr="00D90987">
        <w:t>), procesos de revisión de código, pruebas automatizadas y criterios de entrada/salida por fase.</w:t>
      </w:r>
    </w:p>
    <w:p w14:paraId="62DC575C" w14:textId="77777777" w:rsidR="00D90987" w:rsidRPr="00D90987" w:rsidRDefault="00D90987" w:rsidP="002063EB">
      <w:pPr>
        <w:numPr>
          <w:ilvl w:val="0"/>
          <w:numId w:val="88"/>
        </w:numPr>
      </w:pPr>
      <w:r w:rsidRPr="00D90987">
        <w:rPr>
          <w:b/>
          <w:bCs/>
        </w:rPr>
        <w:t xml:space="preserve">Gate </w:t>
      </w:r>
      <w:proofErr w:type="spellStart"/>
      <w:r w:rsidRPr="00D90987">
        <w:rPr>
          <w:b/>
          <w:bCs/>
        </w:rPr>
        <w:t>checks</w:t>
      </w:r>
      <w:proofErr w:type="spellEnd"/>
      <w:r w:rsidRPr="00D90987">
        <w:t xml:space="preserve">: antes de cada </w:t>
      </w:r>
      <w:proofErr w:type="spellStart"/>
      <w:r w:rsidRPr="00D90987">
        <w:t>release</w:t>
      </w:r>
      <w:proofErr w:type="spellEnd"/>
      <w:r w:rsidRPr="00D90987">
        <w:t xml:space="preserve">, pasar </w:t>
      </w:r>
      <w:proofErr w:type="spellStart"/>
      <w:r w:rsidRPr="00D90987">
        <w:t>checklist</w:t>
      </w:r>
      <w:proofErr w:type="spellEnd"/>
      <w:r w:rsidRPr="00D90987">
        <w:t xml:space="preserve"> (</w:t>
      </w:r>
      <w:proofErr w:type="spellStart"/>
      <w:r w:rsidRPr="00D90987">
        <w:t>DoD</w:t>
      </w:r>
      <w:proofErr w:type="spellEnd"/>
      <w:r w:rsidRPr="00D90987">
        <w:t xml:space="preserve">) — </w:t>
      </w:r>
      <w:proofErr w:type="spellStart"/>
      <w:r w:rsidRPr="00D90987">
        <w:t>tests</w:t>
      </w:r>
      <w:proofErr w:type="spellEnd"/>
      <w:r w:rsidRPr="00D90987">
        <w:t xml:space="preserve"> automatizados OK, revisión de seguridad, documentación de usuario mínima, plan de </w:t>
      </w:r>
      <w:proofErr w:type="spellStart"/>
      <w:r w:rsidRPr="00D90987">
        <w:t>rollback</w:t>
      </w:r>
      <w:proofErr w:type="spellEnd"/>
      <w:r w:rsidRPr="00D90987">
        <w:t>.</w:t>
      </w:r>
    </w:p>
    <w:p w14:paraId="3A104C93" w14:textId="33174302" w:rsidR="00D90987" w:rsidRDefault="00D90987" w:rsidP="00D90987">
      <w:pPr>
        <w:rPr>
          <w:lang w:val="en-US"/>
        </w:rPr>
      </w:pPr>
    </w:p>
    <w:p w14:paraId="6BCF3A09" w14:textId="77777777" w:rsidR="000B69A7" w:rsidRDefault="000B69A7" w:rsidP="00D90987">
      <w:pPr>
        <w:rPr>
          <w:lang w:val="en-US"/>
        </w:rPr>
      </w:pPr>
    </w:p>
    <w:p w14:paraId="79CCD5CE" w14:textId="77777777" w:rsidR="000B69A7" w:rsidRDefault="000B69A7" w:rsidP="00D90987">
      <w:pPr>
        <w:rPr>
          <w:lang w:val="en-US"/>
        </w:rPr>
      </w:pPr>
    </w:p>
    <w:p w14:paraId="41B9C223" w14:textId="77777777" w:rsidR="000B69A7" w:rsidRPr="00D90987" w:rsidRDefault="000B69A7" w:rsidP="00D90987">
      <w:pPr>
        <w:rPr>
          <w:lang w:val="en-US"/>
        </w:rPr>
      </w:pPr>
    </w:p>
    <w:p w14:paraId="1E566950" w14:textId="15FBA667" w:rsidR="00D90987" w:rsidRPr="00D90987" w:rsidRDefault="00D90987" w:rsidP="00D90987">
      <w:pPr>
        <w:rPr>
          <w:b/>
          <w:bCs/>
          <w:lang w:val="en-US"/>
        </w:rPr>
      </w:pPr>
      <w:r w:rsidRPr="00D90987">
        <w:rPr>
          <w:b/>
          <w:bCs/>
          <w:lang w:val="en-US"/>
        </w:rPr>
        <w:lastRenderedPageBreak/>
        <w:t xml:space="preserve">Procurement / </w:t>
      </w:r>
      <w:proofErr w:type="spellStart"/>
      <w:r w:rsidRPr="00D90987">
        <w:rPr>
          <w:b/>
          <w:bCs/>
          <w:lang w:val="en-US"/>
        </w:rPr>
        <w:t>adquisiciones</w:t>
      </w:r>
      <w:proofErr w:type="spellEnd"/>
    </w:p>
    <w:p w14:paraId="7412E798" w14:textId="77777777" w:rsidR="00D90987" w:rsidRPr="00D90987" w:rsidRDefault="00D90987" w:rsidP="002063EB">
      <w:pPr>
        <w:numPr>
          <w:ilvl w:val="0"/>
          <w:numId w:val="89"/>
        </w:numPr>
      </w:pPr>
      <w:r w:rsidRPr="00D90987">
        <w:t xml:space="preserve">Decidir cuándo externalizar (contratar servicios </w:t>
      </w:r>
      <w:proofErr w:type="spellStart"/>
      <w:r w:rsidRPr="00D90987">
        <w:t>cloud</w:t>
      </w:r>
      <w:proofErr w:type="spellEnd"/>
      <w:r w:rsidRPr="00D90987">
        <w:t>, consultoría, integraciones).</w:t>
      </w:r>
    </w:p>
    <w:p w14:paraId="144BA1A4" w14:textId="77777777" w:rsidR="00D90987" w:rsidRPr="00D90987" w:rsidRDefault="00D90987" w:rsidP="002063EB">
      <w:pPr>
        <w:numPr>
          <w:ilvl w:val="0"/>
          <w:numId w:val="89"/>
        </w:numPr>
      </w:pPr>
      <w:r w:rsidRPr="00D90987">
        <w:t>Contratos: tipo (FP, T&amp;M), cláusulas de cumplimiento, propiedad intelectual y entregables.</w:t>
      </w:r>
    </w:p>
    <w:p w14:paraId="3484C7F3" w14:textId="77777777" w:rsidR="00D90987" w:rsidRPr="00D90987" w:rsidRDefault="00D90987" w:rsidP="002063EB">
      <w:pPr>
        <w:numPr>
          <w:ilvl w:val="0"/>
          <w:numId w:val="89"/>
        </w:numPr>
      </w:pPr>
      <w:r w:rsidRPr="00D90987">
        <w:t>Evaluación de proveedores (criterios técnicos, económicos y de cumplimiento).</w:t>
      </w:r>
    </w:p>
    <w:p w14:paraId="0990BC1B" w14:textId="77777777" w:rsidR="00F3163E" w:rsidRDefault="00F3163E" w:rsidP="00D90987">
      <w:pPr>
        <w:rPr>
          <w:b/>
          <w:bCs/>
        </w:rPr>
      </w:pPr>
    </w:p>
    <w:p w14:paraId="64F79808" w14:textId="722B7E14" w:rsidR="00D90987" w:rsidRPr="00D90987" w:rsidRDefault="00D90987" w:rsidP="00D90987">
      <w:r w:rsidRPr="00D90987">
        <w:rPr>
          <w:b/>
          <w:bCs/>
        </w:rPr>
        <w:t>Consejo práctico</w:t>
      </w:r>
      <w:r w:rsidRPr="00D90987">
        <w:t xml:space="preserve">: en entornos universitarios o </w:t>
      </w:r>
      <w:proofErr w:type="spellStart"/>
      <w:r w:rsidRPr="00D90987">
        <w:t>PyMEs</w:t>
      </w:r>
      <w:proofErr w:type="spellEnd"/>
      <w:r w:rsidRPr="00D90987">
        <w:t xml:space="preserve"> nicaragüenses, favorecer contratos modulares y pilotos para reducir exposición financiera.</w:t>
      </w:r>
    </w:p>
    <w:p w14:paraId="0990542F" w14:textId="108D0E96" w:rsidR="00D90987" w:rsidRPr="00D90987" w:rsidRDefault="00D90987" w:rsidP="00D90987">
      <w:pPr>
        <w:rPr>
          <w:lang w:val="en-US"/>
        </w:rPr>
      </w:pPr>
    </w:p>
    <w:p w14:paraId="00FA4A6C" w14:textId="6C49E887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Recursos humanos y gobernanza (RACI aplicado)</w:t>
      </w:r>
    </w:p>
    <w:p w14:paraId="1D05BF51" w14:textId="65F2F4B8" w:rsidR="00D90987" w:rsidRPr="00D90987" w:rsidRDefault="00D90987" w:rsidP="00D90987">
      <w:pPr>
        <w:rPr>
          <w:b/>
          <w:bCs/>
          <w:lang w:val="en-US"/>
        </w:rPr>
      </w:pPr>
      <w:proofErr w:type="spellStart"/>
      <w:r w:rsidRPr="00D90987">
        <w:rPr>
          <w:b/>
          <w:bCs/>
          <w:lang w:val="en-US"/>
        </w:rPr>
        <w:t>Ejemplo</w:t>
      </w:r>
      <w:proofErr w:type="spellEnd"/>
      <w:r w:rsidRPr="00D90987">
        <w:rPr>
          <w:b/>
          <w:bCs/>
          <w:lang w:val="en-US"/>
        </w:rPr>
        <w:t xml:space="preserve"> RACI (Portal </w:t>
      </w:r>
      <w:proofErr w:type="spellStart"/>
      <w:r w:rsidRPr="00D90987">
        <w:rPr>
          <w:b/>
          <w:bCs/>
          <w:lang w:val="en-US"/>
        </w:rPr>
        <w:t>Matrícula</w:t>
      </w:r>
      <w:proofErr w:type="spellEnd"/>
      <w:r w:rsidRPr="00D90987">
        <w:rPr>
          <w:b/>
          <w:bCs/>
          <w:lang w:val="en-US"/>
        </w:rPr>
        <w:t>)</w:t>
      </w: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2305"/>
        <w:gridCol w:w="1034"/>
        <w:gridCol w:w="527"/>
        <w:gridCol w:w="502"/>
        <w:gridCol w:w="522"/>
        <w:gridCol w:w="602"/>
        <w:gridCol w:w="507"/>
        <w:gridCol w:w="1642"/>
      </w:tblGrid>
      <w:tr w:rsidR="00D90987" w:rsidRPr="00D90987" w14:paraId="5E733D26" w14:textId="77777777" w:rsidTr="00F316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0089551B" w14:textId="77777777" w:rsidR="00D90987" w:rsidRPr="00D90987" w:rsidRDefault="00D90987" w:rsidP="00D90987">
            <w:pPr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D90987">
              <w:rPr>
                <w:b/>
                <w:bCs/>
                <w:sz w:val="20"/>
                <w:szCs w:val="18"/>
                <w:lang w:val="en-US"/>
              </w:rPr>
              <w:t>Actividad</w:t>
            </w:r>
            <w:proofErr w:type="spellEnd"/>
          </w:p>
        </w:tc>
        <w:tc>
          <w:tcPr>
            <w:tcW w:w="0" w:type="auto"/>
            <w:hideMark/>
          </w:tcPr>
          <w:p w14:paraId="2F92A126" w14:textId="77777777" w:rsidR="00D90987" w:rsidRPr="00D90987" w:rsidRDefault="00D90987" w:rsidP="00D90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D90987">
              <w:rPr>
                <w:b/>
                <w:bCs/>
                <w:sz w:val="20"/>
                <w:szCs w:val="18"/>
                <w:lang w:val="en-US"/>
              </w:rPr>
              <w:t>Sponsor</w:t>
            </w:r>
          </w:p>
        </w:tc>
        <w:tc>
          <w:tcPr>
            <w:tcW w:w="0" w:type="auto"/>
            <w:hideMark/>
          </w:tcPr>
          <w:p w14:paraId="273CF0B5" w14:textId="77777777" w:rsidR="00D90987" w:rsidRPr="00D90987" w:rsidRDefault="00D90987" w:rsidP="00D90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D90987">
              <w:rPr>
                <w:b/>
                <w:bCs/>
                <w:sz w:val="20"/>
                <w:szCs w:val="18"/>
                <w:lang w:val="en-US"/>
              </w:rPr>
              <w:t>PM</w:t>
            </w:r>
          </w:p>
        </w:tc>
        <w:tc>
          <w:tcPr>
            <w:tcW w:w="0" w:type="auto"/>
            <w:hideMark/>
          </w:tcPr>
          <w:p w14:paraId="67EB186F" w14:textId="77777777" w:rsidR="00D90987" w:rsidRPr="00D90987" w:rsidRDefault="00D90987" w:rsidP="00D90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D90987">
              <w:rPr>
                <w:b/>
                <w:bCs/>
                <w:sz w:val="20"/>
                <w:szCs w:val="18"/>
                <w:lang w:val="en-US"/>
              </w:rPr>
              <w:t>PO</w:t>
            </w:r>
          </w:p>
        </w:tc>
        <w:tc>
          <w:tcPr>
            <w:tcW w:w="0" w:type="auto"/>
            <w:hideMark/>
          </w:tcPr>
          <w:p w14:paraId="41153B82" w14:textId="77777777" w:rsidR="00D90987" w:rsidRPr="00D90987" w:rsidRDefault="00D90987" w:rsidP="00D90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D90987">
              <w:rPr>
                <w:b/>
                <w:bCs/>
                <w:sz w:val="20"/>
                <w:szCs w:val="18"/>
                <w:lang w:val="en-US"/>
              </w:rPr>
              <w:t>SM</w:t>
            </w:r>
          </w:p>
        </w:tc>
        <w:tc>
          <w:tcPr>
            <w:tcW w:w="0" w:type="auto"/>
            <w:hideMark/>
          </w:tcPr>
          <w:p w14:paraId="6698B441" w14:textId="77777777" w:rsidR="00D90987" w:rsidRPr="00D90987" w:rsidRDefault="00D90987" w:rsidP="00D90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D90987">
              <w:rPr>
                <w:b/>
                <w:bCs/>
                <w:sz w:val="20"/>
                <w:szCs w:val="18"/>
                <w:lang w:val="en-US"/>
              </w:rPr>
              <w:t>Dev</w:t>
            </w:r>
          </w:p>
        </w:tc>
        <w:tc>
          <w:tcPr>
            <w:tcW w:w="0" w:type="auto"/>
            <w:hideMark/>
          </w:tcPr>
          <w:p w14:paraId="0B480D24" w14:textId="77777777" w:rsidR="00D90987" w:rsidRPr="00D90987" w:rsidRDefault="00D90987" w:rsidP="00D90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r w:rsidRPr="00D90987">
              <w:rPr>
                <w:b/>
                <w:bCs/>
                <w:sz w:val="20"/>
                <w:szCs w:val="18"/>
                <w:lang w:val="en-US"/>
              </w:rPr>
              <w:t>QA</w:t>
            </w:r>
          </w:p>
        </w:tc>
        <w:tc>
          <w:tcPr>
            <w:tcW w:w="0" w:type="auto"/>
            <w:hideMark/>
          </w:tcPr>
          <w:p w14:paraId="662CC44A" w14:textId="77777777" w:rsidR="00D90987" w:rsidRPr="00D90987" w:rsidRDefault="00D90987" w:rsidP="00D909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  <w:szCs w:val="18"/>
                <w:lang w:val="en-US"/>
              </w:rPr>
            </w:pPr>
            <w:proofErr w:type="spellStart"/>
            <w:r w:rsidRPr="00D90987">
              <w:rPr>
                <w:b/>
                <w:bCs/>
                <w:sz w:val="20"/>
                <w:szCs w:val="18"/>
                <w:lang w:val="en-US"/>
              </w:rPr>
              <w:t>Dirección</w:t>
            </w:r>
            <w:proofErr w:type="spellEnd"/>
            <w:r w:rsidRPr="00D90987">
              <w:rPr>
                <w:b/>
                <w:bCs/>
                <w:sz w:val="20"/>
                <w:szCs w:val="18"/>
                <w:lang w:val="en-US"/>
              </w:rPr>
              <w:t xml:space="preserve"> CUR</w:t>
            </w:r>
          </w:p>
        </w:tc>
      </w:tr>
      <w:tr w:rsidR="00D90987" w:rsidRPr="00D90987" w14:paraId="22D16DB3" w14:textId="77777777" w:rsidTr="00F31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DB4B9" w14:textId="77777777" w:rsidR="00D90987" w:rsidRPr="00D90987" w:rsidRDefault="00D90987" w:rsidP="00D90987">
            <w:pPr>
              <w:rPr>
                <w:sz w:val="20"/>
                <w:szCs w:val="18"/>
                <w:lang w:val="en-US"/>
              </w:rPr>
            </w:pPr>
            <w:proofErr w:type="spellStart"/>
            <w:r w:rsidRPr="00D90987">
              <w:rPr>
                <w:sz w:val="20"/>
                <w:szCs w:val="18"/>
                <w:lang w:val="en-US"/>
              </w:rPr>
              <w:t>Aprobar</w:t>
            </w:r>
            <w:proofErr w:type="spellEnd"/>
            <w:r w:rsidRPr="00D90987">
              <w:rPr>
                <w:sz w:val="20"/>
                <w:szCs w:val="18"/>
                <w:lang w:val="en-US"/>
              </w:rPr>
              <w:t xml:space="preserve"> Project Charter</w:t>
            </w:r>
          </w:p>
        </w:tc>
        <w:tc>
          <w:tcPr>
            <w:tcW w:w="0" w:type="auto"/>
            <w:hideMark/>
          </w:tcPr>
          <w:p w14:paraId="710ACF7B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46C69D51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4C8DFB2D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7DE9C383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0BFE7473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3BC61CFF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3A532579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C</w:t>
            </w:r>
          </w:p>
        </w:tc>
      </w:tr>
      <w:tr w:rsidR="00D90987" w:rsidRPr="00D90987" w14:paraId="670B2A10" w14:textId="77777777" w:rsidTr="00F31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A1E3A" w14:textId="77777777" w:rsidR="00D90987" w:rsidRPr="00D90987" w:rsidRDefault="00D90987" w:rsidP="00D90987">
            <w:pPr>
              <w:rPr>
                <w:sz w:val="20"/>
                <w:szCs w:val="18"/>
                <w:lang w:val="en-US"/>
              </w:rPr>
            </w:pPr>
            <w:proofErr w:type="spellStart"/>
            <w:r w:rsidRPr="00D90987">
              <w:rPr>
                <w:sz w:val="20"/>
                <w:szCs w:val="18"/>
                <w:lang w:val="en-US"/>
              </w:rPr>
              <w:t>Priorizar</w:t>
            </w:r>
            <w:proofErr w:type="spellEnd"/>
            <w:r w:rsidRPr="00D90987">
              <w:rPr>
                <w:sz w:val="20"/>
                <w:szCs w:val="18"/>
                <w:lang w:val="en-US"/>
              </w:rPr>
              <w:t xml:space="preserve"> backlog</w:t>
            </w:r>
          </w:p>
        </w:tc>
        <w:tc>
          <w:tcPr>
            <w:tcW w:w="0" w:type="auto"/>
            <w:hideMark/>
          </w:tcPr>
          <w:p w14:paraId="1D168BBC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04FB7E06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3F1E4DAC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0896A0BF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15A16A06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6C6D2937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32D3164C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C</w:t>
            </w:r>
          </w:p>
        </w:tc>
      </w:tr>
      <w:tr w:rsidR="00D90987" w:rsidRPr="00D90987" w14:paraId="6B9E21BE" w14:textId="77777777" w:rsidTr="00F316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99A74" w14:textId="77777777" w:rsidR="00D90987" w:rsidRPr="00D90987" w:rsidRDefault="00D90987" w:rsidP="00D90987">
            <w:pPr>
              <w:rPr>
                <w:sz w:val="20"/>
                <w:szCs w:val="18"/>
                <w:lang w:val="en-US"/>
              </w:rPr>
            </w:pPr>
            <w:proofErr w:type="spellStart"/>
            <w:r w:rsidRPr="00D90987">
              <w:rPr>
                <w:sz w:val="20"/>
                <w:szCs w:val="18"/>
                <w:lang w:val="en-US"/>
              </w:rPr>
              <w:t>Entrega</w:t>
            </w:r>
            <w:proofErr w:type="spellEnd"/>
            <w:r w:rsidRPr="00D90987">
              <w:rPr>
                <w:sz w:val="20"/>
                <w:szCs w:val="18"/>
                <w:lang w:val="en-US"/>
              </w:rPr>
              <w:t xml:space="preserve"> de sprint</w:t>
            </w:r>
          </w:p>
        </w:tc>
        <w:tc>
          <w:tcPr>
            <w:tcW w:w="0" w:type="auto"/>
            <w:hideMark/>
          </w:tcPr>
          <w:p w14:paraId="32872A89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06778DCF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3387EEFB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00E7D02E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582A22A4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637FD4AE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C</w:t>
            </w:r>
          </w:p>
        </w:tc>
        <w:tc>
          <w:tcPr>
            <w:tcW w:w="0" w:type="auto"/>
            <w:hideMark/>
          </w:tcPr>
          <w:p w14:paraId="3A0EFA1E" w14:textId="77777777" w:rsidR="00D90987" w:rsidRPr="00D90987" w:rsidRDefault="00D90987" w:rsidP="00D909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</w:tr>
      <w:tr w:rsidR="00D90987" w:rsidRPr="00D90987" w14:paraId="747C7191" w14:textId="77777777" w:rsidTr="00F316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8175DA" w14:textId="77777777" w:rsidR="00D90987" w:rsidRPr="00D90987" w:rsidRDefault="00D90987" w:rsidP="00D90987">
            <w:pPr>
              <w:rPr>
                <w:sz w:val="20"/>
                <w:szCs w:val="18"/>
                <w:lang w:val="en-US"/>
              </w:rPr>
            </w:pPr>
            <w:proofErr w:type="spellStart"/>
            <w:r w:rsidRPr="00D90987">
              <w:rPr>
                <w:sz w:val="20"/>
                <w:szCs w:val="18"/>
                <w:lang w:val="en-US"/>
              </w:rPr>
              <w:t>Aceptación</w:t>
            </w:r>
            <w:proofErr w:type="spellEnd"/>
            <w:r w:rsidRPr="00D90987">
              <w:rPr>
                <w:sz w:val="20"/>
                <w:szCs w:val="18"/>
                <w:lang w:val="en-US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7D930189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A</w:t>
            </w:r>
          </w:p>
        </w:tc>
        <w:tc>
          <w:tcPr>
            <w:tcW w:w="0" w:type="auto"/>
            <w:hideMark/>
          </w:tcPr>
          <w:p w14:paraId="0BAEE0B4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4EEF1DA6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R</w:t>
            </w:r>
          </w:p>
        </w:tc>
        <w:tc>
          <w:tcPr>
            <w:tcW w:w="0" w:type="auto"/>
            <w:hideMark/>
          </w:tcPr>
          <w:p w14:paraId="4651555A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394434B0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08A6195C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I</w:t>
            </w:r>
          </w:p>
        </w:tc>
        <w:tc>
          <w:tcPr>
            <w:tcW w:w="0" w:type="auto"/>
            <w:hideMark/>
          </w:tcPr>
          <w:p w14:paraId="67279498" w14:textId="77777777" w:rsidR="00D90987" w:rsidRPr="00D90987" w:rsidRDefault="00D90987" w:rsidP="00D909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18"/>
                <w:lang w:val="en-US"/>
              </w:rPr>
            </w:pPr>
            <w:r w:rsidRPr="00D90987">
              <w:rPr>
                <w:sz w:val="20"/>
                <w:szCs w:val="18"/>
                <w:lang w:val="en-US"/>
              </w:rPr>
              <w:t>R</w:t>
            </w:r>
          </w:p>
        </w:tc>
      </w:tr>
    </w:tbl>
    <w:p w14:paraId="4CEA23EB" w14:textId="77777777" w:rsidR="00F3163E" w:rsidRDefault="00F3163E" w:rsidP="00D90987">
      <w:pPr>
        <w:rPr>
          <w:lang w:val="en-US"/>
        </w:rPr>
      </w:pPr>
    </w:p>
    <w:p w14:paraId="651DCC86" w14:textId="2F182903" w:rsidR="00D90987" w:rsidRPr="00D90987" w:rsidRDefault="00D90987" w:rsidP="00D90987">
      <w:pPr>
        <w:rPr>
          <w:lang w:val="en-US"/>
        </w:rPr>
      </w:pPr>
      <w:r w:rsidRPr="00D90987">
        <w:rPr>
          <w:lang w:val="en-US"/>
        </w:rPr>
        <w:t>(A = Accountable, R = Responsible, C = Consulted, I = Informed)</w:t>
      </w:r>
    </w:p>
    <w:p w14:paraId="433C0C78" w14:textId="4D70C151" w:rsidR="00D90987" w:rsidRPr="00D90987" w:rsidRDefault="00D90987" w:rsidP="00D90987">
      <w:pPr>
        <w:rPr>
          <w:lang w:val="en-US"/>
        </w:rPr>
      </w:pPr>
    </w:p>
    <w:p w14:paraId="71B71EA0" w14:textId="09EAF6B6" w:rsidR="00D90987" w:rsidRPr="00D90987" w:rsidRDefault="00D90987" w:rsidP="00D90987">
      <w:pPr>
        <w:rPr>
          <w:b/>
          <w:bCs/>
        </w:rPr>
      </w:pPr>
      <w:r w:rsidRPr="00D90987">
        <w:rPr>
          <w:b/>
          <w:bCs/>
        </w:rPr>
        <w:t>Cierre del proyecto (</w:t>
      </w:r>
      <w:proofErr w:type="spellStart"/>
      <w:r w:rsidRPr="00D90987">
        <w:rPr>
          <w:b/>
          <w:bCs/>
        </w:rPr>
        <w:t>Checklist</w:t>
      </w:r>
      <w:proofErr w:type="spellEnd"/>
      <w:r w:rsidRPr="00D90987">
        <w:rPr>
          <w:b/>
          <w:bCs/>
        </w:rPr>
        <w:t xml:space="preserve"> de cierre)</w:t>
      </w:r>
    </w:p>
    <w:p w14:paraId="191EC176" w14:textId="77777777" w:rsidR="00D90987" w:rsidRPr="00D90987" w:rsidRDefault="00D90987" w:rsidP="002063EB">
      <w:pPr>
        <w:numPr>
          <w:ilvl w:val="0"/>
          <w:numId w:val="90"/>
        </w:numPr>
      </w:pPr>
      <w:r w:rsidRPr="00D90987">
        <w:t xml:space="preserve">Aceptación formal del producto por el </w:t>
      </w:r>
      <w:proofErr w:type="gramStart"/>
      <w:r w:rsidRPr="00D90987">
        <w:t>sponsor</w:t>
      </w:r>
      <w:proofErr w:type="gramEnd"/>
      <w:r w:rsidRPr="00D90987">
        <w:t>/cliente.</w:t>
      </w:r>
    </w:p>
    <w:p w14:paraId="4BF07D8B" w14:textId="77777777" w:rsidR="00D90987" w:rsidRPr="00D90987" w:rsidRDefault="00D90987" w:rsidP="002063EB">
      <w:pPr>
        <w:numPr>
          <w:ilvl w:val="0"/>
          <w:numId w:val="90"/>
        </w:numPr>
      </w:pPr>
      <w:r w:rsidRPr="00D90987">
        <w:t xml:space="preserve">Entregables finales entregados y verificados (código fuente, instaladores, documentación, manuales, </w:t>
      </w:r>
      <w:proofErr w:type="spellStart"/>
      <w:r w:rsidRPr="00D90987">
        <w:t>SLAs</w:t>
      </w:r>
      <w:proofErr w:type="spellEnd"/>
      <w:r w:rsidRPr="00D90987">
        <w:t>).</w:t>
      </w:r>
    </w:p>
    <w:p w14:paraId="640D27BE" w14:textId="77777777" w:rsidR="00D90987" w:rsidRPr="00D90987" w:rsidRDefault="00D90987" w:rsidP="002063EB">
      <w:pPr>
        <w:numPr>
          <w:ilvl w:val="0"/>
          <w:numId w:val="90"/>
        </w:numPr>
      </w:pPr>
      <w:r w:rsidRPr="00D90987">
        <w:t>Transferencia de conocimiento: entrenamiento a equipo operativo / soporte.</w:t>
      </w:r>
    </w:p>
    <w:p w14:paraId="67BA9397" w14:textId="77777777" w:rsidR="00D90987" w:rsidRPr="00D90987" w:rsidRDefault="00D90987" w:rsidP="002063EB">
      <w:pPr>
        <w:numPr>
          <w:ilvl w:val="0"/>
          <w:numId w:val="90"/>
        </w:numPr>
      </w:pPr>
      <w:r w:rsidRPr="00D90987">
        <w:t>Liberación de recursos y finanzas (liquidación de contratos, cierre de proveedores).</w:t>
      </w:r>
    </w:p>
    <w:p w14:paraId="7BBCF373" w14:textId="77777777" w:rsidR="00D90987" w:rsidRPr="00D90987" w:rsidRDefault="00D90987" w:rsidP="002063EB">
      <w:pPr>
        <w:numPr>
          <w:ilvl w:val="0"/>
          <w:numId w:val="90"/>
        </w:numPr>
      </w:pPr>
      <w:r w:rsidRPr="00D90987">
        <w:lastRenderedPageBreak/>
        <w:t>Archivado de documentación (repositorio institucional).</w:t>
      </w:r>
    </w:p>
    <w:p w14:paraId="1AD47CB0" w14:textId="77777777" w:rsidR="00D90987" w:rsidRPr="00D90987" w:rsidRDefault="00D90987" w:rsidP="002063EB">
      <w:pPr>
        <w:numPr>
          <w:ilvl w:val="0"/>
          <w:numId w:val="90"/>
        </w:numPr>
      </w:pPr>
      <w:r w:rsidRPr="00D90987">
        <w:t>Retrospectiva de cierre: lecciones aprendidas documentadas y plan de incorporación a procesos futuros.</w:t>
      </w:r>
    </w:p>
    <w:p w14:paraId="64C033CB" w14:textId="77777777" w:rsidR="00D90987" w:rsidRPr="00D90987" w:rsidRDefault="00D90987" w:rsidP="002063EB">
      <w:pPr>
        <w:numPr>
          <w:ilvl w:val="0"/>
          <w:numId w:val="90"/>
        </w:numPr>
      </w:pPr>
      <w:r w:rsidRPr="00D90987">
        <w:t>Celebración y reconocimiento al equipo (motivación, toque humano — importante).</w:t>
      </w:r>
    </w:p>
    <w:p w14:paraId="3C8FD401" w14:textId="1607557F" w:rsidR="00D90987" w:rsidRPr="00D90987" w:rsidRDefault="00D90987" w:rsidP="00D90987">
      <w:pPr>
        <w:rPr>
          <w:lang w:val="en-US"/>
        </w:rPr>
      </w:pPr>
    </w:p>
    <w:p w14:paraId="74C4FB5C" w14:textId="5C9C5B6B" w:rsidR="00D90987" w:rsidRPr="00D90987" w:rsidRDefault="00D90987" w:rsidP="00D90987">
      <w:pPr>
        <w:rPr>
          <w:b/>
          <w:bCs/>
        </w:rPr>
      </w:pPr>
      <w:proofErr w:type="spellStart"/>
      <w:r w:rsidRPr="00D90987">
        <w:rPr>
          <w:b/>
          <w:bCs/>
        </w:rPr>
        <w:t>KPIs</w:t>
      </w:r>
      <w:proofErr w:type="spellEnd"/>
      <w:r w:rsidRPr="00D90987">
        <w:rPr>
          <w:b/>
          <w:bCs/>
        </w:rPr>
        <w:t xml:space="preserve"> recomendados para gestionar proyectos de software </w:t>
      </w:r>
    </w:p>
    <w:p w14:paraId="43EBDFD3" w14:textId="77777777" w:rsidR="00D90987" w:rsidRPr="00D90987" w:rsidRDefault="00D90987" w:rsidP="00D90987">
      <w:r w:rsidRPr="00D90987">
        <w:t>Selecciona 6–8 indicadores primarios (claros y accionables):</w:t>
      </w:r>
    </w:p>
    <w:p w14:paraId="4AF66E9A" w14:textId="77777777" w:rsidR="00D90987" w:rsidRPr="00D90987" w:rsidRDefault="00D90987" w:rsidP="002063EB">
      <w:pPr>
        <w:numPr>
          <w:ilvl w:val="0"/>
          <w:numId w:val="91"/>
        </w:numPr>
      </w:pPr>
      <w:r w:rsidRPr="00D90987">
        <w:rPr>
          <w:b/>
          <w:bCs/>
        </w:rPr>
        <w:t xml:space="preserve">EV </w:t>
      </w:r>
      <w:proofErr w:type="spellStart"/>
      <w:r w:rsidRPr="00D90987">
        <w:rPr>
          <w:b/>
          <w:bCs/>
        </w:rPr>
        <w:t>metrics</w:t>
      </w:r>
      <w:proofErr w:type="spellEnd"/>
      <w:r w:rsidRPr="00D90987">
        <w:t>: SPI, CPI, SV, CV (para control objetivo).</w:t>
      </w:r>
    </w:p>
    <w:p w14:paraId="6AFDF8B0" w14:textId="77777777" w:rsidR="00D90987" w:rsidRPr="00D90987" w:rsidRDefault="00D90987" w:rsidP="002063EB">
      <w:pPr>
        <w:numPr>
          <w:ilvl w:val="0"/>
          <w:numId w:val="91"/>
        </w:numPr>
      </w:pPr>
      <w:proofErr w:type="spellStart"/>
      <w:r w:rsidRPr="00D90987">
        <w:rPr>
          <w:b/>
          <w:bCs/>
        </w:rPr>
        <w:t>On</w:t>
      </w:r>
      <w:proofErr w:type="spellEnd"/>
      <w:r w:rsidRPr="00D90987">
        <w:rPr>
          <w:b/>
          <w:bCs/>
        </w:rPr>
        <w:t xml:space="preserve">-time </w:t>
      </w:r>
      <w:proofErr w:type="spellStart"/>
      <w:r w:rsidRPr="00D90987">
        <w:rPr>
          <w:b/>
          <w:bCs/>
        </w:rPr>
        <w:t>delivery</w:t>
      </w:r>
      <w:proofErr w:type="spellEnd"/>
      <w:r w:rsidRPr="00D90987">
        <w:rPr>
          <w:b/>
          <w:bCs/>
        </w:rPr>
        <w:t xml:space="preserve"> (%)</w:t>
      </w:r>
      <w:r w:rsidRPr="00D90987">
        <w:t>: % de hitos entregados según plan.</w:t>
      </w:r>
    </w:p>
    <w:p w14:paraId="2C3A639C" w14:textId="77777777" w:rsidR="00D90987" w:rsidRPr="00D90987" w:rsidRDefault="00D90987" w:rsidP="002063EB">
      <w:pPr>
        <w:numPr>
          <w:ilvl w:val="0"/>
          <w:numId w:val="91"/>
        </w:numPr>
      </w:pPr>
      <w:proofErr w:type="spellStart"/>
      <w:r w:rsidRPr="00D90987">
        <w:rPr>
          <w:b/>
          <w:bCs/>
        </w:rPr>
        <w:t>Scope</w:t>
      </w:r>
      <w:proofErr w:type="spellEnd"/>
      <w:r w:rsidRPr="00D90987">
        <w:rPr>
          <w:b/>
          <w:bCs/>
        </w:rPr>
        <w:t xml:space="preserve"> Change </w:t>
      </w:r>
      <w:proofErr w:type="spellStart"/>
      <w:r w:rsidRPr="00D90987">
        <w:rPr>
          <w:b/>
          <w:bCs/>
        </w:rPr>
        <w:t>Rate</w:t>
      </w:r>
      <w:proofErr w:type="spellEnd"/>
      <w:r w:rsidRPr="00D90987">
        <w:t>: número de cambios aprobados por periodo.</w:t>
      </w:r>
    </w:p>
    <w:p w14:paraId="570C3242" w14:textId="77777777" w:rsidR="00D90987" w:rsidRPr="00D90987" w:rsidRDefault="00D90987" w:rsidP="002063EB">
      <w:pPr>
        <w:numPr>
          <w:ilvl w:val="0"/>
          <w:numId w:val="91"/>
        </w:numPr>
      </w:pPr>
      <w:proofErr w:type="spellStart"/>
      <w:r w:rsidRPr="00D90987">
        <w:rPr>
          <w:b/>
          <w:bCs/>
        </w:rPr>
        <w:t>Defect</w:t>
      </w:r>
      <w:proofErr w:type="spellEnd"/>
      <w:r w:rsidRPr="00D90987">
        <w:rPr>
          <w:b/>
          <w:bCs/>
        </w:rPr>
        <w:t xml:space="preserve"> Escape </w:t>
      </w:r>
      <w:proofErr w:type="spellStart"/>
      <w:r w:rsidRPr="00D90987">
        <w:rPr>
          <w:b/>
          <w:bCs/>
        </w:rPr>
        <w:t>Rate</w:t>
      </w:r>
      <w:proofErr w:type="spellEnd"/>
      <w:r w:rsidRPr="00D90987">
        <w:t>: defectos detectados en producción / total defectos.</w:t>
      </w:r>
    </w:p>
    <w:p w14:paraId="09F0FEF9" w14:textId="77777777" w:rsidR="00D90987" w:rsidRPr="00D90987" w:rsidRDefault="00D90987" w:rsidP="002063EB">
      <w:pPr>
        <w:numPr>
          <w:ilvl w:val="0"/>
          <w:numId w:val="91"/>
        </w:numPr>
        <w:rPr>
          <w:lang w:val="en-US"/>
        </w:rPr>
      </w:pPr>
      <w:r w:rsidRPr="00D90987">
        <w:rPr>
          <w:b/>
          <w:bCs/>
          <w:lang w:val="en-US"/>
        </w:rPr>
        <w:t>Team Velocity</w:t>
      </w:r>
      <w:r w:rsidRPr="00D90987">
        <w:rPr>
          <w:lang w:val="en-US"/>
        </w:rPr>
        <w:t xml:space="preserve">: story points </w:t>
      </w:r>
      <w:proofErr w:type="spellStart"/>
      <w:r w:rsidRPr="00D90987">
        <w:rPr>
          <w:lang w:val="en-US"/>
        </w:rPr>
        <w:t>por</w:t>
      </w:r>
      <w:proofErr w:type="spellEnd"/>
      <w:r w:rsidRPr="00D90987">
        <w:rPr>
          <w:lang w:val="en-US"/>
        </w:rPr>
        <w:t xml:space="preserve"> sprint (</w:t>
      </w:r>
      <w:proofErr w:type="spellStart"/>
      <w:r w:rsidRPr="00D90987">
        <w:rPr>
          <w:lang w:val="en-US"/>
        </w:rPr>
        <w:t>si</w:t>
      </w:r>
      <w:proofErr w:type="spellEnd"/>
      <w:r w:rsidRPr="00D90987">
        <w:rPr>
          <w:lang w:val="en-US"/>
        </w:rPr>
        <w:t xml:space="preserve"> se </w:t>
      </w:r>
      <w:proofErr w:type="spellStart"/>
      <w:r w:rsidRPr="00D90987">
        <w:rPr>
          <w:lang w:val="en-US"/>
        </w:rPr>
        <w:t>usa</w:t>
      </w:r>
      <w:proofErr w:type="spellEnd"/>
      <w:r w:rsidRPr="00D90987">
        <w:rPr>
          <w:lang w:val="en-US"/>
        </w:rPr>
        <w:t xml:space="preserve"> Scrum).</w:t>
      </w:r>
    </w:p>
    <w:p w14:paraId="7D7246A2" w14:textId="77777777" w:rsidR="00D90987" w:rsidRPr="00D90987" w:rsidRDefault="00D90987" w:rsidP="002063EB">
      <w:pPr>
        <w:numPr>
          <w:ilvl w:val="0"/>
          <w:numId w:val="91"/>
        </w:numPr>
      </w:pPr>
      <w:proofErr w:type="spellStart"/>
      <w:r w:rsidRPr="00D90987">
        <w:rPr>
          <w:b/>
          <w:bCs/>
        </w:rPr>
        <w:t>Resource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Utilization</w:t>
      </w:r>
      <w:proofErr w:type="spellEnd"/>
      <w:r w:rsidRPr="00D90987">
        <w:rPr>
          <w:b/>
          <w:bCs/>
        </w:rPr>
        <w:t xml:space="preserve"> (%)</w:t>
      </w:r>
      <w:r w:rsidRPr="00D90987">
        <w:t>: horas programadas vs horas reales.</w:t>
      </w:r>
    </w:p>
    <w:p w14:paraId="240CAD30" w14:textId="77777777" w:rsidR="00D90987" w:rsidRPr="00D90987" w:rsidRDefault="00D90987" w:rsidP="002063EB">
      <w:pPr>
        <w:numPr>
          <w:ilvl w:val="0"/>
          <w:numId w:val="91"/>
        </w:numPr>
      </w:pPr>
      <w:proofErr w:type="spellStart"/>
      <w:r w:rsidRPr="00D90987">
        <w:rPr>
          <w:b/>
          <w:bCs/>
        </w:rPr>
        <w:t>Stakeholder</w:t>
      </w:r>
      <w:proofErr w:type="spellEnd"/>
      <w:r w:rsidRPr="00D90987">
        <w:rPr>
          <w:b/>
          <w:bCs/>
        </w:rPr>
        <w:t xml:space="preserve"> </w:t>
      </w:r>
      <w:proofErr w:type="spellStart"/>
      <w:r w:rsidRPr="00D90987">
        <w:rPr>
          <w:b/>
          <w:bCs/>
        </w:rPr>
        <w:t>Satisfaction</w:t>
      </w:r>
      <w:proofErr w:type="spellEnd"/>
      <w:r w:rsidRPr="00D90987">
        <w:t>: encuesta periódica (NPS o similar).</w:t>
      </w:r>
    </w:p>
    <w:p w14:paraId="155CD97D" w14:textId="77777777" w:rsidR="00D90987" w:rsidRPr="00D90987" w:rsidRDefault="00D90987" w:rsidP="002063EB">
      <w:pPr>
        <w:numPr>
          <w:ilvl w:val="0"/>
          <w:numId w:val="91"/>
        </w:numPr>
      </w:pPr>
      <w:proofErr w:type="spellStart"/>
      <w:r w:rsidRPr="00D90987">
        <w:rPr>
          <w:b/>
          <w:bCs/>
        </w:rPr>
        <w:t>Forecasted</w:t>
      </w:r>
      <w:proofErr w:type="spellEnd"/>
      <w:r w:rsidRPr="00D90987">
        <w:rPr>
          <w:b/>
          <w:bCs/>
        </w:rPr>
        <w:t xml:space="preserve"> EAC vs BAC</w:t>
      </w:r>
      <w:r w:rsidRPr="00D90987">
        <w:t>: proyección de sobrecoste/ahorro.</w:t>
      </w:r>
    </w:p>
    <w:p w14:paraId="721E22D3" w14:textId="77777777" w:rsidR="00852969" w:rsidRDefault="00852969" w:rsidP="00852969"/>
    <w:p w14:paraId="177FACC7" w14:textId="77777777" w:rsidR="00942E96" w:rsidRDefault="00942E96" w:rsidP="00852969"/>
    <w:p w14:paraId="504EFEAB" w14:textId="77777777" w:rsidR="00852969" w:rsidRDefault="00852969" w:rsidP="00852969"/>
    <w:p w14:paraId="0F767480" w14:textId="77777777" w:rsidR="00852969" w:rsidRPr="00852969" w:rsidRDefault="00852969" w:rsidP="00852969"/>
    <w:p w14:paraId="5058230E" w14:textId="77777777" w:rsidR="00BB6A18" w:rsidRDefault="00BB6A18" w:rsidP="00A76AA1">
      <w:pPr>
        <w:contextualSpacing/>
      </w:pPr>
    </w:p>
    <w:p w14:paraId="6D759091" w14:textId="77777777" w:rsidR="005B7C93" w:rsidRDefault="005B7C93" w:rsidP="00A76AA1">
      <w:pPr>
        <w:contextualSpacing/>
      </w:pPr>
    </w:p>
    <w:p w14:paraId="25B1757B" w14:textId="77777777" w:rsidR="00C5601D" w:rsidRDefault="00C5601D" w:rsidP="00A76AA1">
      <w:pPr>
        <w:contextualSpacing/>
      </w:pPr>
    </w:p>
    <w:p w14:paraId="23F4B5E5" w14:textId="77777777" w:rsidR="00C5601D" w:rsidRDefault="00C5601D" w:rsidP="00A76AA1">
      <w:pPr>
        <w:contextualSpacing/>
      </w:pPr>
    </w:p>
    <w:p w14:paraId="1E8BB56C" w14:textId="77777777" w:rsidR="000B69A7" w:rsidRDefault="000B69A7" w:rsidP="00A76AA1">
      <w:pPr>
        <w:contextualSpacing/>
      </w:pPr>
    </w:p>
    <w:p w14:paraId="6C5B8E11" w14:textId="77777777" w:rsidR="000B69A7" w:rsidRDefault="000B69A7" w:rsidP="00A76AA1">
      <w:pPr>
        <w:contextualSpacing/>
      </w:pPr>
    </w:p>
    <w:p w14:paraId="5B2DC166" w14:textId="77777777" w:rsidR="000B69A7" w:rsidRDefault="000B69A7" w:rsidP="00A76AA1">
      <w:pPr>
        <w:contextualSpacing/>
      </w:pPr>
    </w:p>
    <w:p w14:paraId="7DF2CD3B" w14:textId="77777777" w:rsidR="00C5601D" w:rsidRDefault="00C5601D" w:rsidP="00A76AA1">
      <w:pPr>
        <w:contextualSpacing/>
      </w:pPr>
    </w:p>
    <w:p w14:paraId="66B855BB" w14:textId="77777777" w:rsidR="002117E6" w:rsidRDefault="006D7C25" w:rsidP="00A76AA1">
      <w:pPr>
        <w:contextualSpacing/>
      </w:pPr>
      <w:r>
        <w:rPr>
          <w:b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CA12CE5" wp14:editId="3E440730">
                <wp:simplePos x="0" y="0"/>
                <wp:positionH relativeFrom="column">
                  <wp:posOffset>-314960</wp:posOffset>
                </wp:positionH>
                <wp:positionV relativeFrom="paragraph">
                  <wp:posOffset>-3175</wp:posOffset>
                </wp:positionV>
                <wp:extent cx="6479540" cy="333375"/>
                <wp:effectExtent l="0" t="0" r="0" b="9525"/>
                <wp:wrapNone/>
                <wp:docPr id="51" name="Grupo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333375"/>
                          <a:chOff x="0" y="0"/>
                          <a:chExt cx="6479775" cy="333375"/>
                        </a:xfrm>
                      </wpg:grpSpPr>
                      <wps:wsp>
                        <wps:cNvPr id="4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74701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D7ABEE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17" w:name="_Toc160547542"/>
                              <w:bookmarkStart w:id="18" w:name="_Toc174302871"/>
                              <w:r w:rsidRPr="006D7C25">
                                <w:t>Bibliografía y Webgrafía</w:t>
                              </w:r>
                              <w:bookmarkEnd w:id="17"/>
                              <w:bookmarkEnd w:id="18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7" name="Grupo 47"/>
                        <wpg:cNvGrpSpPr/>
                        <wpg:grpSpPr>
                          <a:xfrm>
                            <a:off x="2771775" y="57150"/>
                            <a:ext cx="3708000" cy="197485"/>
                            <a:chOff x="-1005960" y="515"/>
                            <a:chExt cx="4852671" cy="198000"/>
                          </a:xfrm>
                        </wpg:grpSpPr>
                        <wps:wsp>
                          <wps:cNvPr id="48" name="Rectángulo 48"/>
                          <wps:cNvSpPr/>
                          <wps:spPr>
                            <a:xfrm>
                              <a:off x="498991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Rectángulo 49"/>
                          <wps:cNvSpPr/>
                          <wps:spPr>
                            <a:xfrm>
                              <a:off x="-1005960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CA12CE5" id="Grupo 51" o:spid="_x0000_s1043" style="position:absolute;left:0;text-align:left;margin-left:-24.8pt;margin-top:-.25pt;width:510.2pt;height:26.25pt;z-index:251673600" coordsize="64797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">
                <v:shape id="_x0000_s1044" type="#_x0000_t202" style="position:absolute;width:2747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77D7ABEE" w14:textId="77777777" w:rsidR="006D7C25" w:rsidRPr="00D904A7" w:rsidRDefault="006D7C25" w:rsidP="006D7C25">
                        <w:pPr>
                          <w:pStyle w:val="Ttulo1"/>
                        </w:pPr>
                        <w:bookmarkStart w:id="19" w:name="_Toc160547542"/>
                        <w:bookmarkStart w:id="20" w:name="_Toc174302871"/>
                        <w:r w:rsidRPr="006D7C25">
                          <w:t>Bibliografía y Webgrafía</w:t>
                        </w:r>
                        <w:bookmarkEnd w:id="19"/>
                        <w:bookmarkEnd w:id="20"/>
                      </w:p>
                    </w:txbxContent>
                  </v:textbox>
                </v:shape>
                <v:group id="Grupo 47" o:spid="_x0000_s1045" style="position:absolute;left:27717;top:571;width:37080;height:1975" coordorigin="-10059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rect id="Rectángulo 48" o:spid="_x0000_s1046" style="position:absolute;left:4989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" fillcolor="#041c7b" stroked="f" strokeweight="1pt"/>
                  <v:rect id="Rectángulo 49" o:spid="_x0000_s1047" style="position:absolute;left:-10059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48BDC62B" w14:textId="77777777" w:rsidR="002117E6" w:rsidRDefault="002117E6" w:rsidP="00A76AA1">
      <w:pPr>
        <w:contextualSpacing/>
      </w:pPr>
    </w:p>
    <w:p w14:paraId="3C866452" w14:textId="72DFDAAC" w:rsidR="00727DD6" w:rsidRPr="00464DF3" w:rsidRDefault="00727DD6" w:rsidP="002063EB">
      <w:pPr>
        <w:pStyle w:val="Prrafodelista"/>
        <w:numPr>
          <w:ilvl w:val="0"/>
          <w:numId w:val="92"/>
        </w:numPr>
        <w:rPr>
          <w:i/>
          <w:iCs/>
          <w:lang w:val="en-US"/>
        </w:rPr>
      </w:pPr>
      <w:r w:rsidRPr="00464DF3">
        <w:rPr>
          <w:i/>
          <w:iCs/>
        </w:rPr>
        <w:t xml:space="preserve">Sommerville, I. (2012). Ingeniería del software (9.ª ed.). </w:t>
      </w:r>
      <w:r w:rsidRPr="00464DF3">
        <w:rPr>
          <w:i/>
          <w:iCs/>
          <w:lang w:val="en-US"/>
        </w:rPr>
        <w:t xml:space="preserve">Pearson / UNAM. </w:t>
      </w:r>
    </w:p>
    <w:p w14:paraId="0AC37A7B" w14:textId="03EB3F16" w:rsidR="00727DD6" w:rsidRPr="00464DF3" w:rsidRDefault="00727DD6" w:rsidP="002063EB">
      <w:pPr>
        <w:pStyle w:val="Prrafodelista"/>
        <w:numPr>
          <w:ilvl w:val="0"/>
          <w:numId w:val="92"/>
        </w:numPr>
        <w:rPr>
          <w:i/>
          <w:iCs/>
        </w:rPr>
      </w:pPr>
      <w:r w:rsidRPr="00464DF3">
        <w:rPr>
          <w:i/>
          <w:iCs/>
          <w:lang w:val="en-US"/>
        </w:rPr>
        <w:t xml:space="preserve">Pressman, R. S., &amp; Maxim, B. R. (2021). </w:t>
      </w:r>
      <w:r w:rsidRPr="00464DF3">
        <w:rPr>
          <w:i/>
          <w:iCs/>
        </w:rPr>
        <w:t xml:space="preserve">Ingeniería del software: Un enfoque práctico (9.ª ed.). McGraw-Hill Interamericana. </w:t>
      </w:r>
    </w:p>
    <w:p w14:paraId="083E6840" w14:textId="1F8D1F01" w:rsidR="00727DD6" w:rsidRPr="00464DF3" w:rsidRDefault="00727DD6" w:rsidP="002063EB">
      <w:pPr>
        <w:pStyle w:val="Prrafodelista"/>
        <w:numPr>
          <w:ilvl w:val="0"/>
          <w:numId w:val="92"/>
        </w:numPr>
        <w:rPr>
          <w:i/>
          <w:iCs/>
        </w:rPr>
      </w:pPr>
      <w:r w:rsidRPr="00464DF3">
        <w:rPr>
          <w:i/>
          <w:iCs/>
        </w:rPr>
        <w:t xml:space="preserve">Brooks, F. P., Jr. (1995). El mítico hombre-mes: Ensayos sobre ingeniería del software (ed. 20.º aniversario). Addison-Wesley / Editorial técnica (edición en español). </w:t>
      </w:r>
    </w:p>
    <w:p w14:paraId="5D320F21" w14:textId="5D3A459A" w:rsidR="00727DD6" w:rsidRPr="00464DF3" w:rsidRDefault="00727DD6" w:rsidP="002063EB">
      <w:pPr>
        <w:pStyle w:val="Prrafodelista"/>
        <w:numPr>
          <w:ilvl w:val="0"/>
          <w:numId w:val="92"/>
        </w:numPr>
        <w:rPr>
          <w:i/>
          <w:iCs/>
        </w:rPr>
      </w:pPr>
      <w:r w:rsidRPr="00464DF3">
        <w:rPr>
          <w:i/>
          <w:iCs/>
        </w:rPr>
        <w:t xml:space="preserve">Ries, E. (2012). El método Lean </w:t>
      </w:r>
      <w:proofErr w:type="gramStart"/>
      <w:r w:rsidRPr="00464DF3">
        <w:rPr>
          <w:i/>
          <w:iCs/>
        </w:rPr>
        <w:t>Startup</w:t>
      </w:r>
      <w:proofErr w:type="gramEnd"/>
      <w:r w:rsidRPr="00464DF3">
        <w:rPr>
          <w:i/>
          <w:iCs/>
        </w:rPr>
        <w:t xml:space="preserve">: Cómo crear empresas de éxito utilizando la innovación continua. Deusto. </w:t>
      </w:r>
    </w:p>
    <w:p w14:paraId="647B4173" w14:textId="0430BFC9" w:rsidR="00727DD6" w:rsidRPr="00464DF3" w:rsidRDefault="00727DD6" w:rsidP="002063EB">
      <w:pPr>
        <w:pStyle w:val="Prrafodelista"/>
        <w:numPr>
          <w:ilvl w:val="0"/>
          <w:numId w:val="92"/>
        </w:numPr>
        <w:rPr>
          <w:i/>
          <w:iCs/>
        </w:rPr>
      </w:pPr>
      <w:r w:rsidRPr="00464DF3">
        <w:rPr>
          <w:i/>
          <w:iCs/>
        </w:rPr>
        <w:t xml:space="preserve">Cagan, M. (2023). Inspirado: Cómo crear productos tecnológicos que fascinen a los clientes (2.ª ed.). Valor </w:t>
      </w:r>
      <w:proofErr w:type="spellStart"/>
      <w:r w:rsidRPr="00464DF3">
        <w:rPr>
          <w:i/>
          <w:iCs/>
        </w:rPr>
        <w:t>Editions</w:t>
      </w:r>
      <w:proofErr w:type="spellEnd"/>
      <w:r w:rsidRPr="00464DF3">
        <w:rPr>
          <w:i/>
          <w:iCs/>
        </w:rPr>
        <w:t xml:space="preserve"> de España. </w:t>
      </w:r>
    </w:p>
    <w:p w14:paraId="678AB829" w14:textId="59C20B1A" w:rsidR="00727DD6" w:rsidRPr="00464DF3" w:rsidRDefault="00727DD6" w:rsidP="002063EB">
      <w:pPr>
        <w:pStyle w:val="Prrafodelista"/>
        <w:numPr>
          <w:ilvl w:val="0"/>
          <w:numId w:val="92"/>
        </w:numPr>
        <w:rPr>
          <w:i/>
          <w:iCs/>
        </w:rPr>
      </w:pPr>
      <w:r w:rsidRPr="00464DF3">
        <w:rPr>
          <w:i/>
          <w:iCs/>
        </w:rPr>
        <w:t xml:space="preserve">Project Management </w:t>
      </w:r>
      <w:proofErr w:type="spellStart"/>
      <w:r w:rsidRPr="00464DF3">
        <w:rPr>
          <w:i/>
          <w:iCs/>
        </w:rPr>
        <w:t>Institute</w:t>
      </w:r>
      <w:proofErr w:type="spellEnd"/>
      <w:r w:rsidRPr="00464DF3">
        <w:rPr>
          <w:i/>
          <w:iCs/>
        </w:rPr>
        <w:t xml:space="preserve">. (2017). Guía de los fundamentos para la dirección de proyectos (Guía PMBOK®) (6.ª ed.). Project Management </w:t>
      </w:r>
      <w:proofErr w:type="spellStart"/>
      <w:r w:rsidRPr="00464DF3">
        <w:rPr>
          <w:i/>
          <w:iCs/>
        </w:rPr>
        <w:t>Institute</w:t>
      </w:r>
      <w:proofErr w:type="spellEnd"/>
      <w:r w:rsidRPr="00464DF3">
        <w:rPr>
          <w:i/>
          <w:iCs/>
        </w:rPr>
        <w:t xml:space="preserve"> (ed. en español). </w:t>
      </w:r>
    </w:p>
    <w:p w14:paraId="4FC7DF80" w14:textId="2BF4648C" w:rsidR="00727DD6" w:rsidRPr="00464DF3" w:rsidRDefault="00727DD6" w:rsidP="002063EB">
      <w:pPr>
        <w:pStyle w:val="Prrafodelista"/>
        <w:numPr>
          <w:ilvl w:val="0"/>
          <w:numId w:val="92"/>
        </w:numPr>
        <w:rPr>
          <w:i/>
          <w:iCs/>
          <w:lang w:val="en-US"/>
        </w:rPr>
      </w:pPr>
      <w:r w:rsidRPr="00464DF3">
        <w:rPr>
          <w:i/>
          <w:iCs/>
        </w:rPr>
        <w:t xml:space="preserve">Sutherland, J. J. (2016). Scrum: El arte de hacer el doble de trabajo en la mitad de tiempo (ed. en español). </w:t>
      </w:r>
      <w:r w:rsidRPr="00464DF3">
        <w:rPr>
          <w:i/>
          <w:iCs/>
          <w:lang w:val="en-US"/>
        </w:rPr>
        <w:t>Océano / Editorial (</w:t>
      </w:r>
      <w:proofErr w:type="spellStart"/>
      <w:r w:rsidRPr="00464DF3">
        <w:rPr>
          <w:i/>
          <w:iCs/>
          <w:lang w:val="en-US"/>
        </w:rPr>
        <w:t>edición</w:t>
      </w:r>
      <w:proofErr w:type="spellEnd"/>
      <w:r w:rsidRPr="00464DF3">
        <w:rPr>
          <w:i/>
          <w:iCs/>
          <w:lang w:val="en-US"/>
        </w:rPr>
        <w:t xml:space="preserve"> en </w:t>
      </w:r>
      <w:proofErr w:type="spellStart"/>
      <w:r w:rsidRPr="00464DF3">
        <w:rPr>
          <w:i/>
          <w:iCs/>
          <w:lang w:val="en-US"/>
        </w:rPr>
        <w:t>español</w:t>
      </w:r>
      <w:proofErr w:type="spellEnd"/>
      <w:r w:rsidRPr="00464DF3">
        <w:rPr>
          <w:i/>
          <w:iCs/>
          <w:lang w:val="en-US"/>
        </w:rPr>
        <w:t>)</w:t>
      </w:r>
    </w:p>
    <w:p w14:paraId="3368344B" w14:textId="77777777" w:rsidR="00AB2DF6" w:rsidRDefault="00AB2DF6" w:rsidP="00A76AA1">
      <w:pPr>
        <w:contextualSpacing/>
        <w:rPr>
          <w:i/>
          <w:iCs/>
        </w:rPr>
      </w:pPr>
    </w:p>
    <w:p w14:paraId="3FAADE76" w14:textId="77777777" w:rsidR="00C5601D" w:rsidRDefault="00C5601D" w:rsidP="00A76AA1">
      <w:pPr>
        <w:contextualSpacing/>
        <w:rPr>
          <w:i/>
          <w:iCs/>
        </w:rPr>
      </w:pPr>
    </w:p>
    <w:p w14:paraId="19253E12" w14:textId="77777777" w:rsidR="00C5601D" w:rsidRDefault="00C5601D" w:rsidP="00A76AA1">
      <w:pPr>
        <w:contextualSpacing/>
        <w:rPr>
          <w:i/>
          <w:iCs/>
        </w:rPr>
      </w:pPr>
    </w:p>
    <w:p w14:paraId="44CAECEA" w14:textId="77777777" w:rsidR="00C5601D" w:rsidRDefault="00C5601D" w:rsidP="00A76AA1">
      <w:pPr>
        <w:contextualSpacing/>
        <w:rPr>
          <w:i/>
          <w:iCs/>
        </w:rPr>
      </w:pPr>
    </w:p>
    <w:p w14:paraId="37EFA593" w14:textId="77777777" w:rsidR="00C5601D" w:rsidRDefault="00C5601D" w:rsidP="00A76AA1">
      <w:pPr>
        <w:contextualSpacing/>
        <w:rPr>
          <w:i/>
          <w:iCs/>
        </w:rPr>
      </w:pPr>
    </w:p>
    <w:p w14:paraId="7FAFC6B3" w14:textId="77777777" w:rsidR="00C5601D" w:rsidRDefault="00C5601D" w:rsidP="00A76AA1">
      <w:pPr>
        <w:contextualSpacing/>
        <w:rPr>
          <w:i/>
          <w:iCs/>
        </w:rPr>
      </w:pPr>
    </w:p>
    <w:p w14:paraId="1566BA1D" w14:textId="77777777" w:rsidR="00C5601D" w:rsidRPr="00C5601D" w:rsidRDefault="00C5601D" w:rsidP="00A76AA1">
      <w:pPr>
        <w:contextualSpacing/>
      </w:pPr>
    </w:p>
    <w:p w14:paraId="20FEB265" w14:textId="77777777" w:rsidR="00AB2DF6" w:rsidRDefault="00AB2DF6" w:rsidP="00A76AA1">
      <w:pPr>
        <w:contextualSpacing/>
      </w:pPr>
    </w:p>
    <w:p w14:paraId="660E8795" w14:textId="77777777" w:rsidR="00AB2DF6" w:rsidRDefault="00AB2DF6" w:rsidP="00A76AA1">
      <w:pPr>
        <w:contextualSpacing/>
      </w:pPr>
    </w:p>
    <w:p w14:paraId="5674567D" w14:textId="77777777" w:rsidR="003F146E" w:rsidRDefault="003F146E" w:rsidP="00A76AA1">
      <w:pPr>
        <w:contextualSpacing/>
      </w:pPr>
    </w:p>
    <w:p w14:paraId="4826E0D0" w14:textId="77777777" w:rsidR="003F146E" w:rsidRDefault="003F146E" w:rsidP="00A76AA1">
      <w:pPr>
        <w:contextualSpacing/>
      </w:pPr>
    </w:p>
    <w:p w14:paraId="168B5884" w14:textId="77777777" w:rsidR="003F146E" w:rsidRDefault="003F146E" w:rsidP="00A76AA1">
      <w:pPr>
        <w:contextualSpacing/>
      </w:pPr>
    </w:p>
    <w:p w14:paraId="35B1D4F1" w14:textId="77777777" w:rsidR="003F146E" w:rsidRDefault="003F146E" w:rsidP="00A76AA1">
      <w:pPr>
        <w:contextualSpacing/>
      </w:pPr>
    </w:p>
    <w:p w14:paraId="0242F09B" w14:textId="77777777" w:rsidR="00AB2DF6" w:rsidRPr="002117E6" w:rsidRDefault="006D7C25" w:rsidP="00A76AA1">
      <w:pPr>
        <w:contextualSpacing/>
        <w:rPr>
          <w:bCs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2D494ED" wp14:editId="406235CB">
                <wp:simplePos x="0" y="0"/>
                <wp:positionH relativeFrom="column">
                  <wp:posOffset>-295275</wp:posOffset>
                </wp:positionH>
                <wp:positionV relativeFrom="paragraph">
                  <wp:posOffset>-1905</wp:posOffset>
                </wp:positionV>
                <wp:extent cx="6530250" cy="333375"/>
                <wp:effectExtent l="0" t="0" r="4445" b="9525"/>
                <wp:wrapNone/>
                <wp:docPr id="57" name="Grupo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0250" cy="333375"/>
                          <a:chOff x="0" y="0"/>
                          <a:chExt cx="6530250" cy="333375"/>
                        </a:xfrm>
                      </wpg:grpSpPr>
                      <wps:wsp>
                        <wps:cNvPr id="53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82040" cy="333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AEE20" w14:textId="77777777" w:rsidR="006D7C25" w:rsidRPr="00D904A7" w:rsidRDefault="006D7C25" w:rsidP="006D7C25">
                              <w:pPr>
                                <w:pStyle w:val="Ttulo1"/>
                              </w:pPr>
                              <w:bookmarkStart w:id="21" w:name="_Toc160547543"/>
                              <w:bookmarkStart w:id="22" w:name="_Toc174302872"/>
                              <w:r w:rsidRPr="006D7C25">
                                <w:t>Glosario</w:t>
                              </w:r>
                              <w:bookmarkEnd w:id="21"/>
                              <w:bookmarkEnd w:id="22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4" name="Grupo 54"/>
                        <wpg:cNvGrpSpPr/>
                        <wpg:grpSpPr>
                          <a:xfrm>
                            <a:off x="1238250" y="57150"/>
                            <a:ext cx="5292000" cy="198000"/>
                            <a:chOff x="-810353" y="515"/>
                            <a:chExt cx="4852670" cy="198000"/>
                          </a:xfrm>
                        </wpg:grpSpPr>
                        <wps:wsp>
                          <wps:cNvPr id="55" name="Rectángulo 55"/>
                          <wps:cNvSpPr/>
                          <wps:spPr>
                            <a:xfrm>
                              <a:off x="694597" y="1030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" name="Rectángulo 56"/>
                          <wps:cNvSpPr/>
                          <wps:spPr>
                            <a:xfrm>
                              <a:off x="-810353" y="515"/>
                              <a:ext cx="1404001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2D494ED" id="Grupo 57" o:spid="_x0000_s1048" style="position:absolute;left:0;text-align:left;margin-left:-23.25pt;margin-top:-.15pt;width:514.2pt;height:26.25pt;z-index:251678720" coordsize="65302,33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">
                <v:shape id="_x0000_s1049" type="#_x0000_t202" style="position:absolute;width:10820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PJO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qmE7h/iT9ALm8AAAD//wMAUEsBAi0AFAAGAAgAAAAhANvh9svuAAAAhQEAABMAAAAAAAAAAAAA&#10;AAAAAAAAAFtDb250ZW50X1R5cGVzXS54bWxQSwECLQAUAAYACAAAACEAWvQsW78AAAAVAQAACwAA&#10;AAAAAAAAAAAAAAAfAQAAX3JlbHMvLnJlbHNQSwECLQAUAAYACAAAACEAOjjyTsMAAADbAAAADwAA&#10;AAAAAAAAAAAAAAAHAgAAZHJzL2Rvd25yZXYueG1sUEsFBgAAAAADAAMAtwAAAPcCAAAAAA==&#10;" filled="f" stroked="f">
                  <v:textbox>
                    <w:txbxContent>
                      <w:p w14:paraId="1BDAEE20" w14:textId="77777777" w:rsidR="006D7C25" w:rsidRPr="00D904A7" w:rsidRDefault="006D7C25" w:rsidP="006D7C25">
                        <w:pPr>
                          <w:pStyle w:val="Ttulo1"/>
                        </w:pPr>
                        <w:bookmarkStart w:id="23" w:name="_Toc160547543"/>
                        <w:bookmarkStart w:id="24" w:name="_Toc174302872"/>
                        <w:r w:rsidRPr="006D7C25">
                          <w:t>Glosario</w:t>
                        </w:r>
                        <w:bookmarkEnd w:id="23"/>
                        <w:bookmarkEnd w:id="24"/>
                      </w:p>
                    </w:txbxContent>
                  </v:textbox>
                </v:shape>
                <v:group id="Grupo 54" o:spid="_x0000_s1050" style="position:absolute;left:12382;top:571;width:52920;height:1980" coordorigin="-8103,5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ángulo 55" o:spid="_x0000_s1051" style="position:absolute;left:6945;top:10;width:33478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" fillcolor="#041c7b" stroked="f" strokeweight="1pt"/>
                  <v:rect id="Rectángulo 56" o:spid="_x0000_s1052" style="position:absolute;left:-8103;top:5;width:14039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D150F9F" w14:textId="77777777" w:rsidR="00AB2DF6" w:rsidRDefault="00AB2DF6" w:rsidP="00A76AA1">
      <w:pPr>
        <w:tabs>
          <w:tab w:val="left" w:pos="1305"/>
        </w:tabs>
        <w:contextualSpacing/>
      </w:pPr>
    </w:p>
    <w:p w14:paraId="0C053224" w14:textId="77777777" w:rsidR="00AB2DF6" w:rsidRDefault="00AB2DF6" w:rsidP="00A76AA1">
      <w:pPr>
        <w:tabs>
          <w:tab w:val="left" w:pos="1305"/>
        </w:tabs>
        <w:contextualSpacing/>
      </w:pPr>
    </w:p>
    <w:p w14:paraId="3D55057E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Alcance:</w:t>
      </w:r>
      <w:r w:rsidRPr="003A390D">
        <w:t xml:space="preserve"> Delimitación precisa de los objetivos, entregables y límites de un proyecto de software. Define qué se incluirá y qué no se abordará durante su desarrollo, evitando desviaciones y garantizando una planificación realista.</w:t>
      </w:r>
    </w:p>
    <w:p w14:paraId="01C092FC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Calidad del software:</w:t>
      </w:r>
      <w:r w:rsidRPr="003A390D">
        <w:t xml:space="preserve"> Conjunto de atributos que determinan el grado en que un producto de software cumple con los requisitos funcionales y no funcionales, tales como fiabilidad, mantenibilidad, eficiencia y usabilidad.</w:t>
      </w:r>
    </w:p>
    <w:p w14:paraId="53D389B7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Ciclo de vida del software:</w:t>
      </w:r>
      <w:r w:rsidRPr="003A390D">
        <w:t xml:space="preserve"> Secuencia estructurada de fases que atraviesa un producto de software desde su concepción hasta su retiro. Incluye actividades como planificación, análisis, diseño, implementación, pruebas, despliegue y mantenimiento.</w:t>
      </w:r>
    </w:p>
    <w:p w14:paraId="755705D9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Gestión de proyectos:</w:t>
      </w:r>
      <w:r w:rsidRPr="003A390D">
        <w:t xml:space="preserve"> Disciplina que integra planificación, organización, dirección y control de los recursos humanos, técnicos y financieros de un proyecto con el propósito de alcanzar los objetivos definidos dentro de las restricciones de tiempo, costo y calidad.</w:t>
      </w:r>
    </w:p>
    <w:p w14:paraId="26885AE8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Indicador de desempeño (KPI):</w:t>
      </w:r>
      <w:r w:rsidRPr="003A390D">
        <w:t xml:space="preserve"> Métrica cuantificable utilizada para evaluar el grado de cumplimiento de los objetivos establecidos en un proyecto o proceso. Los KPI permiten medir eficiencia, eficacia y progreso.</w:t>
      </w:r>
    </w:p>
    <w:p w14:paraId="58144089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Ingeniería del software:</w:t>
      </w:r>
      <w:r w:rsidRPr="003A390D">
        <w:t xml:space="preserve"> Rama de la ingeniería que aplica principios científicos, matemáticos y de gestión al diseño, desarrollo, mantenimiento y evaluación de sistemas de software de alta calidad y fiabilidad.</w:t>
      </w:r>
    </w:p>
    <w:p w14:paraId="1BFCA1D6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Línea base:</w:t>
      </w:r>
      <w:r w:rsidRPr="003A390D">
        <w:t xml:space="preserve"> Versión aprobada de un producto o documento que sirve como punto de referencia para futuras actividades de desarrollo o control de cambios.</w:t>
      </w:r>
    </w:p>
    <w:p w14:paraId="45D94EF5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Planificación:</w:t>
      </w:r>
      <w:r w:rsidRPr="003A390D">
        <w:t xml:space="preserve"> Proceso de definir objetivos, estrategias, recursos, cronogramas y responsabilidades necesarias para la ejecución de un proyecto o fase del ciclo de vida del software.</w:t>
      </w:r>
    </w:p>
    <w:p w14:paraId="3CB6DA08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lastRenderedPageBreak/>
        <w:t>Proceso de desarrollo:</w:t>
      </w:r>
      <w:r w:rsidRPr="003A390D">
        <w:t xml:space="preserve"> Conjunto estructurado de actividades, métodos, prácticas y herramientas empleadas para crear y mantener un producto de software, asegurando coherencia, trazabilidad y calidad.</w:t>
      </w:r>
    </w:p>
    <w:p w14:paraId="4DD73441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Producto de software:</w:t>
      </w:r>
      <w:r w:rsidRPr="003A390D">
        <w:t xml:space="preserve"> Resultado tangible del proceso de desarrollo, compuesto por programas, documentación, datos y configuraciones asociadas, que proporcionan soluciones a necesidades específicas de los usuarios.</w:t>
      </w:r>
    </w:p>
    <w:p w14:paraId="53FC892A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Riesgo:</w:t>
      </w:r>
      <w:r w:rsidRPr="003A390D">
        <w:t xml:space="preserve"> Posibilidad de que ocurra un evento o condición incierta que afecte negativamente el logro de los objetivos del proyecto. La gestión de riesgos implica su identificación, análisis, planificación de respuesta y seguimiento.</w:t>
      </w:r>
    </w:p>
    <w:p w14:paraId="1A26EB26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Scrum:</w:t>
      </w:r>
      <w:r w:rsidRPr="003A390D">
        <w:t xml:space="preserve"> Marco ágil para la gestión de proyectos que enfatiza la colaboración, la entrega incremental de valor y la adaptabilidad mediante ciclos cortos llamados </w:t>
      </w:r>
      <w:proofErr w:type="spellStart"/>
      <w:r w:rsidRPr="003A390D">
        <w:t>sprints</w:t>
      </w:r>
      <w:proofErr w:type="spellEnd"/>
      <w:r w:rsidRPr="003A390D">
        <w:t>.</w:t>
      </w:r>
    </w:p>
    <w:p w14:paraId="6217D0F1" w14:textId="77777777" w:rsidR="003A390D" w:rsidRPr="003A390D" w:rsidRDefault="003A390D" w:rsidP="003A390D">
      <w:pPr>
        <w:tabs>
          <w:tab w:val="left" w:pos="1305"/>
        </w:tabs>
        <w:contextualSpacing/>
      </w:pPr>
      <w:proofErr w:type="spellStart"/>
      <w:r w:rsidRPr="003A390D">
        <w:rPr>
          <w:b/>
          <w:bCs/>
        </w:rPr>
        <w:t>Stakeholder</w:t>
      </w:r>
      <w:proofErr w:type="spellEnd"/>
      <w:r w:rsidRPr="003A390D">
        <w:rPr>
          <w:b/>
          <w:bCs/>
        </w:rPr>
        <w:t xml:space="preserve"> (interesado):</w:t>
      </w:r>
      <w:r w:rsidRPr="003A390D">
        <w:t xml:space="preserve"> Persona, grupo u organización que tiene interés o puede influir directa o indirectamente en el éxito o fracaso de un proyecto de software.</w:t>
      </w:r>
    </w:p>
    <w:p w14:paraId="46B799F9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Trazabilidad:</w:t>
      </w:r>
      <w:r w:rsidRPr="003A390D">
        <w:t xml:space="preserve"> Capacidad de vincular cada requerimiento con su origen, implementación, pruebas y resultados, garantizando la coherencia entre las fases del ciclo de vida.</w:t>
      </w:r>
    </w:p>
    <w:p w14:paraId="0C9AB8EE" w14:textId="77777777" w:rsidR="003A390D" w:rsidRPr="003A390D" w:rsidRDefault="003A390D" w:rsidP="003A390D">
      <w:pPr>
        <w:tabs>
          <w:tab w:val="left" w:pos="1305"/>
        </w:tabs>
        <w:contextualSpacing/>
      </w:pPr>
      <w:r w:rsidRPr="003A390D">
        <w:rPr>
          <w:b/>
          <w:bCs/>
        </w:rPr>
        <w:t>Valor entregado:</w:t>
      </w:r>
      <w:r w:rsidRPr="003A390D">
        <w:t xml:space="preserve"> Medida del beneficio real que obtiene el cliente o usuario final tras la entrega de un producto o incremento de software, en relación con sus expectativas y necesidades iniciales.</w:t>
      </w:r>
    </w:p>
    <w:p w14:paraId="3E613E5C" w14:textId="77777777" w:rsidR="00C5601D" w:rsidRDefault="00C5601D" w:rsidP="00A76AA1">
      <w:pPr>
        <w:tabs>
          <w:tab w:val="left" w:pos="1305"/>
        </w:tabs>
        <w:contextualSpacing/>
      </w:pPr>
    </w:p>
    <w:p w14:paraId="33A21A80" w14:textId="77777777" w:rsidR="00C5601D" w:rsidRDefault="00C5601D" w:rsidP="00A76AA1">
      <w:pPr>
        <w:tabs>
          <w:tab w:val="left" w:pos="1305"/>
        </w:tabs>
        <w:contextualSpacing/>
      </w:pPr>
    </w:p>
    <w:p w14:paraId="6CDF7A7D" w14:textId="77777777" w:rsidR="00C5601D" w:rsidRDefault="00C5601D" w:rsidP="00A76AA1">
      <w:pPr>
        <w:tabs>
          <w:tab w:val="left" w:pos="1305"/>
        </w:tabs>
        <w:contextualSpacing/>
      </w:pPr>
    </w:p>
    <w:p w14:paraId="546AED05" w14:textId="77777777" w:rsidR="00C5601D" w:rsidRDefault="00C5601D" w:rsidP="00A76AA1">
      <w:pPr>
        <w:tabs>
          <w:tab w:val="left" w:pos="1305"/>
        </w:tabs>
        <w:contextualSpacing/>
      </w:pPr>
    </w:p>
    <w:p w14:paraId="2513A9F7" w14:textId="77777777" w:rsidR="00C5601D" w:rsidRDefault="00C5601D" w:rsidP="00A76AA1">
      <w:pPr>
        <w:tabs>
          <w:tab w:val="left" w:pos="1305"/>
        </w:tabs>
        <w:contextualSpacing/>
      </w:pPr>
    </w:p>
    <w:sectPr w:rsidR="00C5601D" w:rsidSect="00A66A79">
      <w:headerReference w:type="default" r:id="rId10"/>
      <w:foot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2797" w14:textId="77777777" w:rsidR="0032535F" w:rsidRDefault="0032535F" w:rsidP="007F1B53">
      <w:pPr>
        <w:spacing w:before="0" w:after="0" w:line="240" w:lineRule="auto"/>
      </w:pPr>
      <w:r>
        <w:separator/>
      </w:r>
    </w:p>
  </w:endnote>
  <w:endnote w:type="continuationSeparator" w:id="0">
    <w:p w14:paraId="09543EA8" w14:textId="77777777" w:rsidR="0032535F" w:rsidRDefault="0032535F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07D0C" w14:textId="77777777" w:rsidR="00A67DD5" w:rsidRPr="00F3756A" w:rsidRDefault="00A67DD5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55A3024C" wp14:editId="699BF7BF">
          <wp:simplePos x="0" y="0"/>
          <wp:positionH relativeFrom="column">
            <wp:posOffset>-1077595</wp:posOffset>
          </wp:positionH>
          <wp:positionV relativeFrom="paragraph">
            <wp:posOffset>-112395</wp:posOffset>
          </wp:positionV>
          <wp:extent cx="7789545" cy="822325"/>
          <wp:effectExtent l="0" t="0" r="1905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F7C47EF" wp14:editId="7DE064BA">
              <wp:simplePos x="0" y="0"/>
              <wp:positionH relativeFrom="column">
                <wp:posOffset>4145729</wp:posOffset>
              </wp:positionH>
              <wp:positionV relativeFrom="paragraph">
                <wp:posOffset>-99097</wp:posOffset>
              </wp:positionV>
              <wp:extent cx="2360930" cy="327660"/>
              <wp:effectExtent l="0" t="0" r="0" b="0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4BFF4E8" w14:textId="77777777" w:rsidR="00A67DD5" w:rsidRPr="005B7617" w:rsidRDefault="00A67DD5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Unidad Didáctica</w:t>
                          </w:r>
                        </w:p>
                        <w:p w14:paraId="2323255A" w14:textId="77777777" w:rsidR="00A67DD5" w:rsidRDefault="00A67DD5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7C47E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53" type="#_x0000_t202" style="position:absolute;left:0;text-align:left;margin-left:326.45pt;margin-top:-7.8pt;width:185.9pt;height:25.8pt;z-index:25166950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" filled="f" stroked="f">
              <v:textbox>
                <w:txbxContent>
                  <w:p w14:paraId="14BFF4E8" w14:textId="77777777" w:rsidR="00A67DD5" w:rsidRPr="005B7617" w:rsidRDefault="00A67DD5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Unidad Didáctica</w:t>
                    </w:r>
                  </w:p>
                  <w:p w14:paraId="2323255A" w14:textId="77777777" w:rsidR="00A67DD5" w:rsidRDefault="00A67DD5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8B06F" w14:textId="77777777" w:rsidR="0032535F" w:rsidRDefault="0032535F" w:rsidP="007F1B53">
      <w:pPr>
        <w:spacing w:before="0" w:after="0" w:line="240" w:lineRule="auto"/>
      </w:pPr>
      <w:r>
        <w:separator/>
      </w:r>
    </w:p>
  </w:footnote>
  <w:footnote w:type="continuationSeparator" w:id="0">
    <w:p w14:paraId="2644C3AA" w14:textId="77777777" w:rsidR="0032535F" w:rsidRDefault="0032535F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3943" w14:textId="77777777" w:rsidR="00A66A79" w:rsidRDefault="00A66A79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2DAD190" wp14:editId="6FA63097">
          <wp:simplePos x="0" y="0"/>
          <wp:positionH relativeFrom="column">
            <wp:posOffset>-1133848</wp:posOffset>
          </wp:positionH>
          <wp:positionV relativeFrom="paragraph">
            <wp:posOffset>-439196</wp:posOffset>
          </wp:positionV>
          <wp:extent cx="7795895" cy="997585"/>
          <wp:effectExtent l="0" t="0" r="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2D7"/>
    <w:multiLevelType w:val="multilevel"/>
    <w:tmpl w:val="5F46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854"/>
    <w:multiLevelType w:val="multilevel"/>
    <w:tmpl w:val="798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70E2E"/>
    <w:multiLevelType w:val="multilevel"/>
    <w:tmpl w:val="7A849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D7311A"/>
    <w:multiLevelType w:val="multilevel"/>
    <w:tmpl w:val="BFAE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65572"/>
    <w:multiLevelType w:val="multilevel"/>
    <w:tmpl w:val="5714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25B04"/>
    <w:multiLevelType w:val="multilevel"/>
    <w:tmpl w:val="CE7A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46ED3"/>
    <w:multiLevelType w:val="multilevel"/>
    <w:tmpl w:val="BFC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196B7A"/>
    <w:multiLevelType w:val="multilevel"/>
    <w:tmpl w:val="EB24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DD1FA0"/>
    <w:multiLevelType w:val="multilevel"/>
    <w:tmpl w:val="07FC9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847E93"/>
    <w:multiLevelType w:val="multilevel"/>
    <w:tmpl w:val="3B94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5B34F4"/>
    <w:multiLevelType w:val="multilevel"/>
    <w:tmpl w:val="63F4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A4F13"/>
    <w:multiLevelType w:val="multilevel"/>
    <w:tmpl w:val="A7E8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75040"/>
    <w:multiLevelType w:val="multilevel"/>
    <w:tmpl w:val="C33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4654A5"/>
    <w:multiLevelType w:val="multilevel"/>
    <w:tmpl w:val="0D9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D2784"/>
    <w:multiLevelType w:val="multilevel"/>
    <w:tmpl w:val="53A8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D6787"/>
    <w:multiLevelType w:val="multilevel"/>
    <w:tmpl w:val="E74A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2140C"/>
    <w:multiLevelType w:val="multilevel"/>
    <w:tmpl w:val="7182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01A6B"/>
    <w:multiLevelType w:val="multilevel"/>
    <w:tmpl w:val="766C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511729"/>
    <w:multiLevelType w:val="multilevel"/>
    <w:tmpl w:val="4DA6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F1456"/>
    <w:multiLevelType w:val="multilevel"/>
    <w:tmpl w:val="C136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5942C5"/>
    <w:multiLevelType w:val="multilevel"/>
    <w:tmpl w:val="7D8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C3745"/>
    <w:multiLevelType w:val="multilevel"/>
    <w:tmpl w:val="4542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71285"/>
    <w:multiLevelType w:val="multilevel"/>
    <w:tmpl w:val="56B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D659CC"/>
    <w:multiLevelType w:val="multilevel"/>
    <w:tmpl w:val="63CC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0F40AB"/>
    <w:multiLevelType w:val="multilevel"/>
    <w:tmpl w:val="4B0E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57FFB"/>
    <w:multiLevelType w:val="multilevel"/>
    <w:tmpl w:val="039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C81E70"/>
    <w:multiLevelType w:val="multilevel"/>
    <w:tmpl w:val="D66A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CC2BBD"/>
    <w:multiLevelType w:val="multilevel"/>
    <w:tmpl w:val="40C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6C1E35"/>
    <w:multiLevelType w:val="multilevel"/>
    <w:tmpl w:val="3B4E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876A6"/>
    <w:multiLevelType w:val="multilevel"/>
    <w:tmpl w:val="FCE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32835"/>
    <w:multiLevelType w:val="multilevel"/>
    <w:tmpl w:val="5C80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001E6F"/>
    <w:multiLevelType w:val="multilevel"/>
    <w:tmpl w:val="7EDE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025C9"/>
    <w:multiLevelType w:val="multilevel"/>
    <w:tmpl w:val="B600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DA4BBD"/>
    <w:multiLevelType w:val="multilevel"/>
    <w:tmpl w:val="8D4E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C6413"/>
    <w:multiLevelType w:val="multilevel"/>
    <w:tmpl w:val="F03A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F2B3084"/>
    <w:multiLevelType w:val="multilevel"/>
    <w:tmpl w:val="078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710A4"/>
    <w:multiLevelType w:val="multilevel"/>
    <w:tmpl w:val="09BE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697318"/>
    <w:multiLevelType w:val="multilevel"/>
    <w:tmpl w:val="7408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E64B84"/>
    <w:multiLevelType w:val="multilevel"/>
    <w:tmpl w:val="A0D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EB7D20"/>
    <w:multiLevelType w:val="multilevel"/>
    <w:tmpl w:val="F5AC9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4722B52"/>
    <w:multiLevelType w:val="multilevel"/>
    <w:tmpl w:val="64A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B6646D"/>
    <w:multiLevelType w:val="multilevel"/>
    <w:tmpl w:val="F308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C0474E"/>
    <w:multiLevelType w:val="multilevel"/>
    <w:tmpl w:val="A042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7CC4CCC"/>
    <w:multiLevelType w:val="multilevel"/>
    <w:tmpl w:val="DC26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81E1C74"/>
    <w:multiLevelType w:val="multilevel"/>
    <w:tmpl w:val="A12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2B5A20"/>
    <w:multiLevelType w:val="multilevel"/>
    <w:tmpl w:val="680AB9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9A53245"/>
    <w:multiLevelType w:val="multilevel"/>
    <w:tmpl w:val="9592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E36C3C"/>
    <w:multiLevelType w:val="multilevel"/>
    <w:tmpl w:val="0622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082FF1"/>
    <w:multiLevelType w:val="multilevel"/>
    <w:tmpl w:val="F47A8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203036"/>
    <w:multiLevelType w:val="multilevel"/>
    <w:tmpl w:val="73DE8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84603B"/>
    <w:multiLevelType w:val="multilevel"/>
    <w:tmpl w:val="FA7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577A25"/>
    <w:multiLevelType w:val="multilevel"/>
    <w:tmpl w:val="7452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C86045"/>
    <w:multiLevelType w:val="multilevel"/>
    <w:tmpl w:val="2A1A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B034E4"/>
    <w:multiLevelType w:val="multilevel"/>
    <w:tmpl w:val="967E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5B2270"/>
    <w:multiLevelType w:val="multilevel"/>
    <w:tmpl w:val="A41C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58008A"/>
    <w:multiLevelType w:val="hybridMultilevel"/>
    <w:tmpl w:val="B28E6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DAE4347"/>
    <w:multiLevelType w:val="multilevel"/>
    <w:tmpl w:val="8ED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0950DC"/>
    <w:multiLevelType w:val="multilevel"/>
    <w:tmpl w:val="993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2158C4"/>
    <w:multiLevelType w:val="multilevel"/>
    <w:tmpl w:val="4ED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21839A5"/>
    <w:multiLevelType w:val="multilevel"/>
    <w:tmpl w:val="53F2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6332BD"/>
    <w:multiLevelType w:val="multilevel"/>
    <w:tmpl w:val="91BE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CD26DA"/>
    <w:multiLevelType w:val="multilevel"/>
    <w:tmpl w:val="7C2E7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4922DFB"/>
    <w:multiLevelType w:val="multilevel"/>
    <w:tmpl w:val="879A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795C6A"/>
    <w:multiLevelType w:val="multilevel"/>
    <w:tmpl w:val="43125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A407EE"/>
    <w:multiLevelType w:val="multilevel"/>
    <w:tmpl w:val="AE5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5405A7"/>
    <w:multiLevelType w:val="multilevel"/>
    <w:tmpl w:val="22AA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D85885"/>
    <w:multiLevelType w:val="multilevel"/>
    <w:tmpl w:val="59D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23587E"/>
    <w:multiLevelType w:val="multilevel"/>
    <w:tmpl w:val="60C8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2437EB"/>
    <w:multiLevelType w:val="multilevel"/>
    <w:tmpl w:val="00D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D5417F"/>
    <w:multiLevelType w:val="multilevel"/>
    <w:tmpl w:val="C92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304DB3"/>
    <w:multiLevelType w:val="multilevel"/>
    <w:tmpl w:val="30D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ED077F"/>
    <w:multiLevelType w:val="multilevel"/>
    <w:tmpl w:val="9B8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86272D"/>
    <w:multiLevelType w:val="multilevel"/>
    <w:tmpl w:val="3860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EA1EAF"/>
    <w:multiLevelType w:val="multilevel"/>
    <w:tmpl w:val="901E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5643B4"/>
    <w:multiLevelType w:val="multilevel"/>
    <w:tmpl w:val="16EA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1839FE"/>
    <w:multiLevelType w:val="multilevel"/>
    <w:tmpl w:val="F82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6F4CBD"/>
    <w:multiLevelType w:val="multilevel"/>
    <w:tmpl w:val="49B0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9D6E10"/>
    <w:multiLevelType w:val="multilevel"/>
    <w:tmpl w:val="4F9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E2495D"/>
    <w:multiLevelType w:val="multilevel"/>
    <w:tmpl w:val="79BA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317682"/>
    <w:multiLevelType w:val="multilevel"/>
    <w:tmpl w:val="72D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E204E1"/>
    <w:multiLevelType w:val="multilevel"/>
    <w:tmpl w:val="D8CA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217E11"/>
    <w:multiLevelType w:val="multilevel"/>
    <w:tmpl w:val="641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801EB2"/>
    <w:multiLevelType w:val="hybridMultilevel"/>
    <w:tmpl w:val="8C44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4A244B4"/>
    <w:multiLevelType w:val="multilevel"/>
    <w:tmpl w:val="E1DA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C6D25"/>
    <w:multiLevelType w:val="multilevel"/>
    <w:tmpl w:val="00F0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8996684"/>
    <w:multiLevelType w:val="multilevel"/>
    <w:tmpl w:val="68E8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968645A"/>
    <w:multiLevelType w:val="multilevel"/>
    <w:tmpl w:val="5E6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D0B6304"/>
    <w:multiLevelType w:val="multilevel"/>
    <w:tmpl w:val="A00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2B27E1"/>
    <w:multiLevelType w:val="multilevel"/>
    <w:tmpl w:val="3866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A27B00"/>
    <w:multiLevelType w:val="multilevel"/>
    <w:tmpl w:val="FCD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2756B4"/>
    <w:multiLevelType w:val="multilevel"/>
    <w:tmpl w:val="1DC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F343AAD"/>
    <w:multiLevelType w:val="multilevel"/>
    <w:tmpl w:val="8E90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108395">
    <w:abstractNumId w:val="91"/>
  </w:num>
  <w:num w:numId="2" w16cid:durableId="1364476362">
    <w:abstractNumId w:val="23"/>
  </w:num>
  <w:num w:numId="3" w16cid:durableId="249240052">
    <w:abstractNumId w:val="37"/>
  </w:num>
  <w:num w:numId="4" w16cid:durableId="2078672489">
    <w:abstractNumId w:val="56"/>
  </w:num>
  <w:num w:numId="5" w16cid:durableId="362218551">
    <w:abstractNumId w:val="13"/>
  </w:num>
  <w:num w:numId="6" w16cid:durableId="500892811">
    <w:abstractNumId w:val="80"/>
  </w:num>
  <w:num w:numId="7" w16cid:durableId="327636900">
    <w:abstractNumId w:val="7"/>
  </w:num>
  <w:num w:numId="8" w16cid:durableId="320886759">
    <w:abstractNumId w:val="70"/>
  </w:num>
  <w:num w:numId="9" w16cid:durableId="815031381">
    <w:abstractNumId w:val="1"/>
  </w:num>
  <w:num w:numId="10" w16cid:durableId="812874601">
    <w:abstractNumId w:val="67"/>
  </w:num>
  <w:num w:numId="11" w16cid:durableId="848954755">
    <w:abstractNumId w:val="46"/>
  </w:num>
  <w:num w:numId="12" w16cid:durableId="1060011978">
    <w:abstractNumId w:val="10"/>
  </w:num>
  <w:num w:numId="13" w16cid:durableId="867135989">
    <w:abstractNumId w:val="42"/>
  </w:num>
  <w:num w:numId="14" w16cid:durableId="276252764">
    <w:abstractNumId w:val="39"/>
  </w:num>
  <w:num w:numId="15" w16cid:durableId="1906183230">
    <w:abstractNumId w:val="51"/>
  </w:num>
  <w:num w:numId="16" w16cid:durableId="1597250834">
    <w:abstractNumId w:val="50"/>
  </w:num>
  <w:num w:numId="17" w16cid:durableId="1373112188">
    <w:abstractNumId w:val="0"/>
  </w:num>
  <w:num w:numId="18" w16cid:durableId="1294872136">
    <w:abstractNumId w:val="55"/>
  </w:num>
  <w:num w:numId="19" w16cid:durableId="217516875">
    <w:abstractNumId w:val="48"/>
  </w:num>
  <w:num w:numId="20" w16cid:durableId="15278024">
    <w:abstractNumId w:val="78"/>
  </w:num>
  <w:num w:numId="21" w16cid:durableId="1702704301">
    <w:abstractNumId w:val="68"/>
  </w:num>
  <w:num w:numId="22" w16cid:durableId="306402045">
    <w:abstractNumId w:val="5"/>
  </w:num>
  <w:num w:numId="23" w16cid:durableId="655379622">
    <w:abstractNumId w:val="84"/>
  </w:num>
  <w:num w:numId="24" w16cid:durableId="1659655319">
    <w:abstractNumId w:val="36"/>
  </w:num>
  <w:num w:numId="25" w16cid:durableId="1981109080">
    <w:abstractNumId w:val="2"/>
  </w:num>
  <w:num w:numId="26" w16cid:durableId="2082485555">
    <w:abstractNumId w:val="12"/>
  </w:num>
  <w:num w:numId="27" w16cid:durableId="1827360378">
    <w:abstractNumId w:val="18"/>
  </w:num>
  <w:num w:numId="28" w16cid:durableId="1860659020">
    <w:abstractNumId w:val="60"/>
  </w:num>
  <w:num w:numId="29" w16cid:durableId="84808900">
    <w:abstractNumId w:val="17"/>
  </w:num>
  <w:num w:numId="30" w16cid:durableId="2059817788">
    <w:abstractNumId w:val="73"/>
  </w:num>
  <w:num w:numId="31" w16cid:durableId="1108894616">
    <w:abstractNumId w:val="86"/>
  </w:num>
  <w:num w:numId="32" w16cid:durableId="1863399846">
    <w:abstractNumId w:val="9"/>
  </w:num>
  <w:num w:numId="33" w16cid:durableId="309097407">
    <w:abstractNumId w:val="71"/>
  </w:num>
  <w:num w:numId="34" w16cid:durableId="648216779">
    <w:abstractNumId w:val="38"/>
  </w:num>
  <w:num w:numId="35" w16cid:durableId="1950701980">
    <w:abstractNumId w:val="19"/>
  </w:num>
  <w:num w:numId="36" w16cid:durableId="2084597541">
    <w:abstractNumId w:val="85"/>
  </w:num>
  <w:num w:numId="37" w16cid:durableId="781413021">
    <w:abstractNumId w:val="24"/>
  </w:num>
  <w:num w:numId="38" w16cid:durableId="1382903270">
    <w:abstractNumId w:val="74"/>
  </w:num>
  <w:num w:numId="39" w16cid:durableId="1098478468">
    <w:abstractNumId w:val="69"/>
  </w:num>
  <w:num w:numId="40" w16cid:durableId="726297299">
    <w:abstractNumId w:val="66"/>
  </w:num>
  <w:num w:numId="41" w16cid:durableId="1008797904">
    <w:abstractNumId w:val="90"/>
  </w:num>
  <w:num w:numId="42" w16cid:durableId="1026710567">
    <w:abstractNumId w:val="58"/>
  </w:num>
  <w:num w:numId="43" w16cid:durableId="2085369782">
    <w:abstractNumId w:val="6"/>
  </w:num>
  <w:num w:numId="44" w16cid:durableId="1634293446">
    <w:abstractNumId w:val="8"/>
  </w:num>
  <w:num w:numId="45" w16cid:durableId="630597560">
    <w:abstractNumId w:val="28"/>
  </w:num>
  <w:num w:numId="46" w16cid:durableId="1690906424">
    <w:abstractNumId w:val="3"/>
  </w:num>
  <w:num w:numId="47" w16cid:durableId="1743092938">
    <w:abstractNumId w:val="27"/>
  </w:num>
  <w:num w:numId="48" w16cid:durableId="386539493">
    <w:abstractNumId w:val="43"/>
  </w:num>
  <w:num w:numId="49" w16cid:durableId="465321487">
    <w:abstractNumId w:val="63"/>
  </w:num>
  <w:num w:numId="50" w16cid:durableId="610429897">
    <w:abstractNumId w:val="87"/>
  </w:num>
  <w:num w:numId="51" w16cid:durableId="290136264">
    <w:abstractNumId w:val="53"/>
  </w:num>
  <w:num w:numId="52" w16cid:durableId="2023051278">
    <w:abstractNumId w:val="61"/>
  </w:num>
  <w:num w:numId="53" w16cid:durableId="1894585811">
    <w:abstractNumId w:val="83"/>
  </w:num>
  <w:num w:numId="54" w16cid:durableId="989211176">
    <w:abstractNumId w:val="77"/>
  </w:num>
  <w:num w:numId="55" w16cid:durableId="1503465997">
    <w:abstractNumId w:val="79"/>
  </w:num>
  <w:num w:numId="56" w16cid:durableId="2008707548">
    <w:abstractNumId w:val="31"/>
  </w:num>
  <w:num w:numId="57" w16cid:durableId="2021808995">
    <w:abstractNumId w:val="52"/>
  </w:num>
  <w:num w:numId="58" w16cid:durableId="1818107853">
    <w:abstractNumId w:val="29"/>
  </w:num>
  <w:num w:numId="59" w16cid:durableId="593779665">
    <w:abstractNumId w:val="25"/>
  </w:num>
  <w:num w:numId="60" w16cid:durableId="1342200168">
    <w:abstractNumId w:val="44"/>
  </w:num>
  <w:num w:numId="61" w16cid:durableId="681857779">
    <w:abstractNumId w:val="32"/>
  </w:num>
  <w:num w:numId="62" w16cid:durableId="476804495">
    <w:abstractNumId w:val="75"/>
  </w:num>
  <w:num w:numId="63" w16cid:durableId="761295777">
    <w:abstractNumId w:val="33"/>
  </w:num>
  <w:num w:numId="64" w16cid:durableId="48116543">
    <w:abstractNumId w:val="54"/>
  </w:num>
  <w:num w:numId="65" w16cid:durableId="203059854">
    <w:abstractNumId w:val="40"/>
  </w:num>
  <w:num w:numId="66" w16cid:durableId="2038963240">
    <w:abstractNumId w:val="81"/>
  </w:num>
  <w:num w:numId="67" w16cid:durableId="82266071">
    <w:abstractNumId w:val="57"/>
  </w:num>
  <w:num w:numId="68" w16cid:durableId="1554733946">
    <w:abstractNumId w:val="47"/>
  </w:num>
  <w:num w:numId="69" w16cid:durableId="1745293645">
    <w:abstractNumId w:val="30"/>
  </w:num>
  <w:num w:numId="70" w16cid:durableId="1993945154">
    <w:abstractNumId w:val="72"/>
  </w:num>
  <w:num w:numId="71" w16cid:durableId="645205324">
    <w:abstractNumId w:val="11"/>
  </w:num>
  <w:num w:numId="72" w16cid:durableId="2140107171">
    <w:abstractNumId w:val="49"/>
  </w:num>
  <w:num w:numId="73" w16cid:durableId="281543107">
    <w:abstractNumId w:val="62"/>
  </w:num>
  <w:num w:numId="74" w16cid:durableId="1317682796">
    <w:abstractNumId w:val="59"/>
  </w:num>
  <w:num w:numId="75" w16cid:durableId="286667546">
    <w:abstractNumId w:val="88"/>
  </w:num>
  <w:num w:numId="76" w16cid:durableId="212278382">
    <w:abstractNumId w:val="35"/>
  </w:num>
  <w:num w:numId="77" w16cid:durableId="685714665">
    <w:abstractNumId w:val="64"/>
  </w:num>
  <w:num w:numId="78" w16cid:durableId="1591356532">
    <w:abstractNumId w:val="21"/>
  </w:num>
  <w:num w:numId="79" w16cid:durableId="369189496">
    <w:abstractNumId w:val="15"/>
  </w:num>
  <w:num w:numId="80" w16cid:durableId="944192887">
    <w:abstractNumId w:val="76"/>
  </w:num>
  <w:num w:numId="81" w16cid:durableId="1014262828">
    <w:abstractNumId w:val="45"/>
  </w:num>
  <w:num w:numId="82" w16cid:durableId="2021463211">
    <w:abstractNumId w:val="41"/>
  </w:num>
  <w:num w:numId="83" w16cid:durableId="486747292">
    <w:abstractNumId w:val="20"/>
  </w:num>
  <w:num w:numId="84" w16cid:durableId="1399866055">
    <w:abstractNumId w:val="22"/>
  </w:num>
  <w:num w:numId="85" w16cid:durableId="487522974">
    <w:abstractNumId w:val="14"/>
  </w:num>
  <w:num w:numId="86" w16cid:durableId="915237809">
    <w:abstractNumId w:val="4"/>
  </w:num>
  <w:num w:numId="87" w16cid:durableId="859395500">
    <w:abstractNumId w:val="26"/>
  </w:num>
  <w:num w:numId="88" w16cid:durableId="1851411676">
    <w:abstractNumId w:val="89"/>
  </w:num>
  <w:num w:numId="89" w16cid:durableId="128521739">
    <w:abstractNumId w:val="65"/>
  </w:num>
  <w:num w:numId="90" w16cid:durableId="1101991280">
    <w:abstractNumId w:val="16"/>
  </w:num>
  <w:num w:numId="91" w16cid:durableId="1824273314">
    <w:abstractNumId w:val="34"/>
  </w:num>
  <w:num w:numId="92" w16cid:durableId="1740908118">
    <w:abstractNumId w:val="82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32A"/>
    <w:rsid w:val="00037500"/>
    <w:rsid w:val="000446AD"/>
    <w:rsid w:val="00072E55"/>
    <w:rsid w:val="000B69A7"/>
    <w:rsid w:val="000D6DCE"/>
    <w:rsid w:val="000E3F80"/>
    <w:rsid w:val="000E5B7E"/>
    <w:rsid w:val="000F5D07"/>
    <w:rsid w:val="000F757F"/>
    <w:rsid w:val="001138D5"/>
    <w:rsid w:val="00136163"/>
    <w:rsid w:val="00143117"/>
    <w:rsid w:val="00147F2C"/>
    <w:rsid w:val="001726BE"/>
    <w:rsid w:val="00175EDB"/>
    <w:rsid w:val="00177EE0"/>
    <w:rsid w:val="0018373F"/>
    <w:rsid w:val="0018453A"/>
    <w:rsid w:val="001B425D"/>
    <w:rsid w:val="001C3BD9"/>
    <w:rsid w:val="001C720B"/>
    <w:rsid w:val="001F02B0"/>
    <w:rsid w:val="001F39C8"/>
    <w:rsid w:val="001F5D15"/>
    <w:rsid w:val="0020003D"/>
    <w:rsid w:val="002013D7"/>
    <w:rsid w:val="002063EB"/>
    <w:rsid w:val="002117E6"/>
    <w:rsid w:val="00212908"/>
    <w:rsid w:val="00216640"/>
    <w:rsid w:val="002222FC"/>
    <w:rsid w:val="00232293"/>
    <w:rsid w:val="0023277E"/>
    <w:rsid w:val="0023318A"/>
    <w:rsid w:val="00253E40"/>
    <w:rsid w:val="00260C54"/>
    <w:rsid w:val="00267D4F"/>
    <w:rsid w:val="0028133E"/>
    <w:rsid w:val="002925AC"/>
    <w:rsid w:val="002A6BFE"/>
    <w:rsid w:val="002D101B"/>
    <w:rsid w:val="002D5386"/>
    <w:rsid w:val="002E3A77"/>
    <w:rsid w:val="002F0A67"/>
    <w:rsid w:val="0032535F"/>
    <w:rsid w:val="00343C80"/>
    <w:rsid w:val="00346434"/>
    <w:rsid w:val="00370860"/>
    <w:rsid w:val="003717C3"/>
    <w:rsid w:val="00373028"/>
    <w:rsid w:val="00396726"/>
    <w:rsid w:val="00397220"/>
    <w:rsid w:val="003A390D"/>
    <w:rsid w:val="003A5786"/>
    <w:rsid w:val="003D256F"/>
    <w:rsid w:val="003E0D37"/>
    <w:rsid w:val="003F0076"/>
    <w:rsid w:val="003F146E"/>
    <w:rsid w:val="003F3A88"/>
    <w:rsid w:val="003F7865"/>
    <w:rsid w:val="00412863"/>
    <w:rsid w:val="00415643"/>
    <w:rsid w:val="00425FFE"/>
    <w:rsid w:val="00433BE9"/>
    <w:rsid w:val="004521EE"/>
    <w:rsid w:val="00456ECB"/>
    <w:rsid w:val="00464DF3"/>
    <w:rsid w:val="00475041"/>
    <w:rsid w:val="004A18B8"/>
    <w:rsid w:val="004A2D3C"/>
    <w:rsid w:val="004A3A84"/>
    <w:rsid w:val="004D057D"/>
    <w:rsid w:val="004F2545"/>
    <w:rsid w:val="00507CCA"/>
    <w:rsid w:val="00515B7F"/>
    <w:rsid w:val="00526FCA"/>
    <w:rsid w:val="0054053B"/>
    <w:rsid w:val="00547521"/>
    <w:rsid w:val="0056571D"/>
    <w:rsid w:val="005735E0"/>
    <w:rsid w:val="00583F3D"/>
    <w:rsid w:val="00592F6E"/>
    <w:rsid w:val="005B09DF"/>
    <w:rsid w:val="005B0B82"/>
    <w:rsid w:val="005B7617"/>
    <w:rsid w:val="005B7C93"/>
    <w:rsid w:val="005E27A5"/>
    <w:rsid w:val="005F53CE"/>
    <w:rsid w:val="006233F8"/>
    <w:rsid w:val="00627AE9"/>
    <w:rsid w:val="00635F19"/>
    <w:rsid w:val="00636C8A"/>
    <w:rsid w:val="0066360A"/>
    <w:rsid w:val="006748B1"/>
    <w:rsid w:val="00680992"/>
    <w:rsid w:val="00680D3C"/>
    <w:rsid w:val="00686701"/>
    <w:rsid w:val="006B078B"/>
    <w:rsid w:val="006B6105"/>
    <w:rsid w:val="006D7C25"/>
    <w:rsid w:val="006E2AEC"/>
    <w:rsid w:val="0070212E"/>
    <w:rsid w:val="00723E5B"/>
    <w:rsid w:val="00727DD6"/>
    <w:rsid w:val="007E065C"/>
    <w:rsid w:val="007F1B53"/>
    <w:rsid w:val="00804ECF"/>
    <w:rsid w:val="00826587"/>
    <w:rsid w:val="008269E4"/>
    <w:rsid w:val="0083075B"/>
    <w:rsid w:val="00843820"/>
    <w:rsid w:val="00852969"/>
    <w:rsid w:val="00857158"/>
    <w:rsid w:val="00857A4F"/>
    <w:rsid w:val="00880817"/>
    <w:rsid w:val="00881EBE"/>
    <w:rsid w:val="00884F25"/>
    <w:rsid w:val="00891D18"/>
    <w:rsid w:val="008B0A58"/>
    <w:rsid w:val="008D04CA"/>
    <w:rsid w:val="00932719"/>
    <w:rsid w:val="00941B70"/>
    <w:rsid w:val="00942E96"/>
    <w:rsid w:val="00943FB3"/>
    <w:rsid w:val="0096185C"/>
    <w:rsid w:val="00984E87"/>
    <w:rsid w:val="00987BEE"/>
    <w:rsid w:val="009A098F"/>
    <w:rsid w:val="009E39A3"/>
    <w:rsid w:val="00A163E5"/>
    <w:rsid w:val="00A24F3A"/>
    <w:rsid w:val="00A308C8"/>
    <w:rsid w:val="00A32AB9"/>
    <w:rsid w:val="00A54EF6"/>
    <w:rsid w:val="00A66A79"/>
    <w:rsid w:val="00A67DD5"/>
    <w:rsid w:val="00A76AA1"/>
    <w:rsid w:val="00A83687"/>
    <w:rsid w:val="00AB23E0"/>
    <w:rsid w:val="00AB2DF6"/>
    <w:rsid w:val="00AE578A"/>
    <w:rsid w:val="00AF01AE"/>
    <w:rsid w:val="00AF551B"/>
    <w:rsid w:val="00B01852"/>
    <w:rsid w:val="00B0400E"/>
    <w:rsid w:val="00B0609B"/>
    <w:rsid w:val="00B31B40"/>
    <w:rsid w:val="00B47A03"/>
    <w:rsid w:val="00B85D72"/>
    <w:rsid w:val="00BB5E97"/>
    <w:rsid w:val="00BB6A18"/>
    <w:rsid w:val="00BC01BC"/>
    <w:rsid w:val="00C05DF4"/>
    <w:rsid w:val="00C073A4"/>
    <w:rsid w:val="00C32F37"/>
    <w:rsid w:val="00C512B9"/>
    <w:rsid w:val="00C5601D"/>
    <w:rsid w:val="00C64150"/>
    <w:rsid w:val="00C739AF"/>
    <w:rsid w:val="00C96ABB"/>
    <w:rsid w:val="00CA20C9"/>
    <w:rsid w:val="00CA2631"/>
    <w:rsid w:val="00CB395C"/>
    <w:rsid w:val="00CB50AB"/>
    <w:rsid w:val="00CC79B4"/>
    <w:rsid w:val="00CF150D"/>
    <w:rsid w:val="00D1428E"/>
    <w:rsid w:val="00D14D49"/>
    <w:rsid w:val="00D1743A"/>
    <w:rsid w:val="00D5587C"/>
    <w:rsid w:val="00D55BEC"/>
    <w:rsid w:val="00D84A67"/>
    <w:rsid w:val="00D90987"/>
    <w:rsid w:val="00DE5F24"/>
    <w:rsid w:val="00E0217F"/>
    <w:rsid w:val="00E42177"/>
    <w:rsid w:val="00E51384"/>
    <w:rsid w:val="00E61311"/>
    <w:rsid w:val="00E63284"/>
    <w:rsid w:val="00E83F65"/>
    <w:rsid w:val="00E84AF4"/>
    <w:rsid w:val="00E90215"/>
    <w:rsid w:val="00E96A0A"/>
    <w:rsid w:val="00EA1403"/>
    <w:rsid w:val="00EA66F4"/>
    <w:rsid w:val="00ED03A0"/>
    <w:rsid w:val="00EE1423"/>
    <w:rsid w:val="00EE2D7A"/>
    <w:rsid w:val="00EF3FB6"/>
    <w:rsid w:val="00EF5DC0"/>
    <w:rsid w:val="00F02BF4"/>
    <w:rsid w:val="00F1545E"/>
    <w:rsid w:val="00F224BA"/>
    <w:rsid w:val="00F3163E"/>
    <w:rsid w:val="00F3756A"/>
    <w:rsid w:val="00F43320"/>
    <w:rsid w:val="00F46058"/>
    <w:rsid w:val="00F47697"/>
    <w:rsid w:val="00F52DFA"/>
    <w:rsid w:val="00F535B7"/>
    <w:rsid w:val="00F536E8"/>
    <w:rsid w:val="00F65696"/>
    <w:rsid w:val="00F97D31"/>
    <w:rsid w:val="00FA0BAF"/>
    <w:rsid w:val="00FD0E8A"/>
    <w:rsid w:val="00FD1DB9"/>
    <w:rsid w:val="00FD25F7"/>
    <w:rsid w:val="00FF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9D4B550"/>
  <w15:chartTrackingRefBased/>
  <w15:docId w15:val="{9FF7E90A-2DDE-4FC7-8016-83D55C27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20B"/>
    <w:pPr>
      <w:spacing w:before="40" w:after="2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32AB9"/>
    <w:pPr>
      <w:keepNext/>
      <w:keepLines/>
      <w:spacing w:before="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512B9"/>
    <w:pPr>
      <w:keepNext/>
      <w:keepLines/>
      <w:spacing w:after="0"/>
      <w:jc w:val="center"/>
      <w:outlineLvl w:val="1"/>
    </w:pPr>
    <w:rPr>
      <w:rFonts w:eastAsia="Calibri" w:cs="Tahoma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75EDB"/>
    <w:pPr>
      <w:keepNext/>
      <w:keepLines/>
      <w:spacing w:after="0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AB9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C512B9"/>
    <w:rPr>
      <w:rFonts w:ascii="Tahoma" w:eastAsia="Calibri" w:hAnsi="Tahoma" w:cs="Tahoma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E51384"/>
    <w:pPr>
      <w:spacing w:before="0" w:after="160" w:line="240" w:lineRule="auto"/>
      <w:contextualSpacing/>
      <w:jc w:val="left"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E5138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75EDB"/>
    <w:rPr>
      <w:rFonts w:ascii="Tahoma" w:eastAsiaTheme="majorEastAsia" w:hAnsi="Tahoma" w:cstheme="majorBidi"/>
      <w:iCs/>
      <w:sz w:val="24"/>
      <w:u w:val="single"/>
    </w:rPr>
  </w:style>
  <w:style w:type="paragraph" w:styleId="Sinespaciado">
    <w:name w:val="No Spacing"/>
    <w:uiPriority w:val="1"/>
    <w:qFormat/>
    <w:rsid w:val="00AE578A"/>
    <w:pPr>
      <w:spacing w:after="0" w:line="240" w:lineRule="auto"/>
      <w:contextualSpacing/>
      <w:jc w:val="both"/>
    </w:pPr>
    <w:rPr>
      <w:rFonts w:ascii="Tahoma" w:hAnsi="Tahoma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C32F37"/>
    <w:pPr>
      <w:spacing w:after="100"/>
      <w:ind w:left="240"/>
    </w:pPr>
  </w:style>
  <w:style w:type="paragraph" w:styleId="Prrafodelista">
    <w:name w:val="List Paragraph"/>
    <w:basedOn w:val="Normal"/>
    <w:uiPriority w:val="34"/>
    <w:qFormat/>
    <w:rsid w:val="004A3A84"/>
    <w:pPr>
      <w:ind w:left="720"/>
      <w:contextualSpacing/>
    </w:pPr>
  </w:style>
  <w:style w:type="table" w:styleId="Tablanormal5">
    <w:name w:val="Plain Table 5"/>
    <w:basedOn w:val="Tablanormal"/>
    <w:uiPriority w:val="45"/>
    <w:rsid w:val="001361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216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iso.org/standard/35733.html?utm_source=chatgpt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ocal\Documentos\Plantillas%20personalizadas%20de%20Office\Unidad%20Did&#225;ctf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AFC4D-CA1A-4243-B928-D3CE92E4B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Unidad Didáctfica.dotx</Template>
  <TotalTime>92</TotalTime>
  <Pages>50</Pages>
  <Words>7734</Words>
  <Characters>46883</Characters>
  <Application>Microsoft Office Word</Application>
  <DocSecurity>0</DocSecurity>
  <Lines>1464</Lines>
  <Paragraphs>737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56</cp:revision>
  <cp:lastPrinted>2025-10-28T04:14:00Z</cp:lastPrinted>
  <dcterms:created xsi:type="dcterms:W3CDTF">2024-08-12T03:05:00Z</dcterms:created>
  <dcterms:modified xsi:type="dcterms:W3CDTF">2025-11-01T13:51:00Z</dcterms:modified>
</cp:coreProperties>
</file>
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25C2D" w14:textId="77777777" w:rsidR="00F43320" w:rsidRDefault="00B0400E">
      <w:r>
        <w:rPr>
          <w:noProof/>
        </w:rPr>
        <w:drawing>
          <wp:anchor distT="0" distB="0" distL="114300" distR="114300" simplePos="0" relativeHeight="251637760" behindDoc="0" locked="0" layoutInCell="1" allowOverlap="1" wp14:anchorId="7E6C37B4" wp14:editId="18A1DF77">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76D61C" w14:textId="77777777" w:rsidR="00F43320" w:rsidRDefault="00F43320"/>
    <w:p w14:paraId="7400A6A5" w14:textId="77777777" w:rsidR="00F43320" w:rsidRDefault="00F43320"/>
    <w:p w14:paraId="5805FACE" w14:textId="77777777" w:rsidR="00F43320" w:rsidRDefault="00F43320"/>
    <w:p w14:paraId="78739C34" w14:textId="77777777" w:rsidR="00F43320" w:rsidRDefault="00F43320"/>
    <w:p w14:paraId="063C8243" w14:textId="77777777" w:rsidR="00F43320" w:rsidRDefault="00F43320"/>
    <w:p w14:paraId="5A5DF21F" w14:textId="77777777" w:rsidR="00F43320" w:rsidRDefault="00F43320"/>
    <w:p w14:paraId="611E686D" w14:textId="77777777" w:rsidR="00F43320" w:rsidRDefault="00F43320"/>
    <w:p w14:paraId="6698FD47" w14:textId="77777777" w:rsidR="00F43320" w:rsidRDefault="00F43320"/>
    <w:p w14:paraId="16398B46" w14:textId="77777777" w:rsidR="00F43320" w:rsidRDefault="006D7C25">
      <w:r>
        <w:rPr>
          <w:noProof/>
        </w:rPr>
        <mc:AlternateContent>
          <mc:Choice Requires="wps">
            <w:drawing>
              <wp:anchor distT="0" distB="0" distL="114300" distR="114300" simplePos="0" relativeHeight="251639808" behindDoc="1" locked="0" layoutInCell="1" allowOverlap="1" wp14:anchorId="1506A170" wp14:editId="3A6C0AE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48529A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06A170"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248529A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8A0C749" w14:textId="77777777" w:rsidR="00F43320" w:rsidRDefault="00F43320"/>
    <w:p w14:paraId="0B0A009B" w14:textId="77777777" w:rsidR="00F43320" w:rsidRDefault="00F43320"/>
    <w:p w14:paraId="19C5FFEB"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DEBD347" wp14:editId="3B1538F0">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2F201C"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5BF7AA65" w14:textId="77777777" w:rsidR="00F43320" w:rsidRDefault="003E0D37">
      <w:r>
        <w:rPr>
          <w:noProof/>
        </w:rPr>
        <mc:AlternateContent>
          <mc:Choice Requires="wps">
            <w:drawing>
              <wp:anchor distT="0" distB="0" distL="114300" distR="114300" simplePos="0" relativeHeight="251640832" behindDoc="0" locked="0" layoutInCell="1" allowOverlap="1" wp14:anchorId="3836297A" wp14:editId="5C721764">
                <wp:simplePos x="0" y="0"/>
                <wp:positionH relativeFrom="column">
                  <wp:posOffset>448988</wp:posOffset>
                </wp:positionH>
                <wp:positionV relativeFrom="paragraph">
                  <wp:posOffset>95021</wp:posOffset>
                </wp:positionV>
                <wp:extent cx="506032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32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B8A19" w14:textId="6AA67127" w:rsidR="00F43320" w:rsidRPr="005E6C17" w:rsidRDefault="006748B1" w:rsidP="00EF5DC0">
                            <w:pPr>
                              <w:jc w:val="right"/>
                              <w:rPr>
                                <w:rFonts w:ascii="EleganTech™" w:hAnsi="EleganTech™"/>
                                <w:b/>
                                <w:color w:val="404040"/>
                                <w:sz w:val="54"/>
                                <w:szCs w:val="56"/>
                              </w:rPr>
                            </w:pPr>
                            <w:r w:rsidRPr="006748B1">
                              <w:rPr>
                                <w:rFonts w:cs="Calibri"/>
                                <w:b/>
                                <w:color w:val="000000"/>
                                <w:sz w:val="48"/>
                                <w:szCs w:val="52"/>
                                <w:lang w:eastAsia="es-NI"/>
                              </w:rPr>
                              <w:t>SCRUM</w:t>
                            </w:r>
                            <w:r w:rsidR="00F43320">
                              <w:rPr>
                                <w:rFonts w:cs="Calibri"/>
                                <w:b/>
                                <w:color w:val="000000"/>
                                <w:sz w:val="48"/>
                                <w:szCs w:val="52"/>
                                <w:lang w:eastAsia="es-NI"/>
                              </w:rPr>
                              <w:t xml:space="preserve">, Unidad </w:t>
                            </w:r>
                            <w:r w:rsidR="00E65B18">
                              <w:rPr>
                                <w:rFonts w:cs="Calibri"/>
                                <w:b/>
                                <w:color w:val="000000"/>
                                <w:sz w:val="48"/>
                                <w:szCs w:val="52"/>
                                <w:lang w:eastAsia="es-NI"/>
                              </w:rPr>
                              <w:t>I</w:t>
                            </w:r>
                            <w:r w:rsidR="007E065C">
                              <w:rPr>
                                <w:rFonts w:cs="Calibri"/>
                                <w:b/>
                                <w:color w:val="000000"/>
                                <w:sz w:val="48"/>
                                <w:szCs w:val="52"/>
                                <w:lang w:eastAsia="es-NI"/>
                              </w:rPr>
                              <w:t>I</w:t>
                            </w:r>
                          </w:p>
                          <w:p w14:paraId="542DA318"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36297A" id="Cuadro de texto 7" o:spid="_x0000_s1027" type="#_x0000_t202" style="position:absolute;left:0;text-align:left;margin-left:35.35pt;margin-top:7.5pt;width:398.4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" filled="f" stroked="f">
                <v:textbox>
                  <w:txbxContent>
                    <w:p w14:paraId="313B8A19" w14:textId="6AA67127" w:rsidR="00F43320" w:rsidRPr="005E6C17" w:rsidRDefault="006748B1" w:rsidP="00EF5DC0">
                      <w:pPr>
                        <w:jc w:val="right"/>
                        <w:rPr>
                          <w:rFonts w:ascii="EleganTech™" w:hAnsi="EleganTech™"/>
                          <w:b/>
                          <w:color w:val="404040"/>
                          <w:sz w:val="54"/>
                          <w:szCs w:val="56"/>
                        </w:rPr>
                      </w:pPr>
                      <w:r w:rsidRPr="006748B1">
                        <w:rPr>
                          <w:rFonts w:cs="Calibri"/>
                          <w:b/>
                          <w:color w:val="000000"/>
                          <w:sz w:val="48"/>
                          <w:szCs w:val="52"/>
                          <w:lang w:eastAsia="es-NI"/>
                        </w:rPr>
                        <w:t>SCRUM</w:t>
                      </w:r>
                      <w:r w:rsidR="00F43320">
                        <w:rPr>
                          <w:rFonts w:cs="Calibri"/>
                          <w:b/>
                          <w:color w:val="000000"/>
                          <w:sz w:val="48"/>
                          <w:szCs w:val="52"/>
                          <w:lang w:eastAsia="es-NI"/>
                        </w:rPr>
                        <w:t xml:space="preserve">, Unidad </w:t>
                      </w:r>
                      <w:r w:rsidR="00E65B18">
                        <w:rPr>
                          <w:rFonts w:cs="Calibri"/>
                          <w:b/>
                          <w:color w:val="000000"/>
                          <w:sz w:val="48"/>
                          <w:szCs w:val="52"/>
                          <w:lang w:eastAsia="es-NI"/>
                        </w:rPr>
                        <w:t>I</w:t>
                      </w:r>
                      <w:r w:rsidR="007E065C">
                        <w:rPr>
                          <w:rFonts w:cs="Calibri"/>
                          <w:b/>
                          <w:color w:val="000000"/>
                          <w:sz w:val="48"/>
                          <w:szCs w:val="52"/>
                          <w:lang w:eastAsia="es-NI"/>
                        </w:rPr>
                        <w:t>I</w:t>
                      </w:r>
                    </w:p>
                    <w:p w14:paraId="542DA318" w14:textId="77777777" w:rsidR="00F43320" w:rsidRDefault="00F43320" w:rsidP="00F43320">
                      <w:pPr>
                        <w:jc w:val="right"/>
                      </w:pPr>
                    </w:p>
                  </w:txbxContent>
                </v:textbox>
              </v:shape>
            </w:pict>
          </mc:Fallback>
        </mc:AlternateContent>
      </w:r>
    </w:p>
    <w:p w14:paraId="4750BE3B" w14:textId="77777777" w:rsidR="00F43320" w:rsidRDefault="00F43320"/>
    <w:p w14:paraId="7F9EB998" w14:textId="77777777" w:rsidR="005B0B82" w:rsidRDefault="005B0B82"/>
    <w:p w14:paraId="0742E619" w14:textId="77777777" w:rsidR="005B0B82" w:rsidRDefault="005B0B82"/>
    <w:p w14:paraId="2C81F386" w14:textId="77777777" w:rsidR="005B0B82" w:rsidRDefault="005B0B82"/>
    <w:p w14:paraId="10681621" w14:textId="77777777" w:rsidR="005B0B82" w:rsidRDefault="005B0B82"/>
    <w:p w14:paraId="0425972E" w14:textId="77777777" w:rsidR="005B0B82" w:rsidRDefault="005B0B82"/>
    <w:p w14:paraId="3125731D" w14:textId="77777777" w:rsidR="005B0B82" w:rsidRDefault="005B0B82"/>
    <w:p w14:paraId="04BDEA3E" w14:textId="77777777" w:rsidR="005B0B82" w:rsidRDefault="005B0B82"/>
    <w:p w14:paraId="04D003AD" w14:textId="77777777" w:rsidR="005B0B82" w:rsidRDefault="005B0B82"/>
    <w:p w14:paraId="3B29AB56" w14:textId="77777777" w:rsidR="005B0B82" w:rsidRDefault="005B0B82"/>
    <w:p w14:paraId="489ED184" w14:textId="77777777" w:rsidR="005B0B82" w:rsidRDefault="005B0B82"/>
    <w:p w14:paraId="0FD8958A" w14:textId="77777777" w:rsidR="005B0B82" w:rsidRDefault="005B0B82"/>
    <w:p w14:paraId="02ED87C8" w14:textId="77777777" w:rsidR="00636C8A" w:rsidRDefault="00636C8A"/>
    <w:p w14:paraId="6D7EC36B" w14:textId="77777777" w:rsidR="00A66A79" w:rsidRDefault="00A66A79">
      <w:pPr>
        <w:sectPr w:rsidR="00A66A79" w:rsidSect="00636C8A">
          <w:pgSz w:w="12240" w:h="15840"/>
          <w:pgMar w:top="1418" w:right="1701" w:bottom="1418" w:left="1701" w:header="709" w:footer="709" w:gutter="0"/>
          <w:cols w:space="708"/>
          <w:docGrid w:linePitch="360"/>
        </w:sectPr>
      </w:pPr>
    </w:p>
    <w:p w14:paraId="331BCFD1"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98469B7" wp14:editId="77D861F3">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902F1" w14:textId="77777777" w:rsidR="0070212E" w:rsidRPr="00D904A7" w:rsidRDefault="0070212E" w:rsidP="0070212E">
                              <w:pPr>
                                <w:pStyle w:val="Ttulo1"/>
                              </w:pPr>
                              <w:bookmarkStart w:id="0" w:name="_Toc160547533"/>
                              <w:bookmarkStart w:id="1" w:name="_Toc208332154"/>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98469B7"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75902F1" w14:textId="77777777" w:rsidR="0070212E" w:rsidRPr="00D904A7" w:rsidRDefault="0070212E" w:rsidP="0070212E">
                        <w:pPr>
                          <w:pStyle w:val="Ttulo1"/>
                        </w:pPr>
                        <w:bookmarkStart w:id="2" w:name="_Toc160547533"/>
                        <w:bookmarkStart w:id="3" w:name="_Toc208332154"/>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4D005DB7"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21818B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1177DE4C" w14:textId="77777777" w:rsidR="00843820" w:rsidRPr="004A18B8" w:rsidRDefault="00843820" w:rsidP="00843820">
          <w:pPr>
            <w:rPr>
              <w:rFonts w:cs="Tahoma"/>
              <w:szCs w:val="24"/>
              <w:lang w:val="es-ES" w:eastAsia="es-NI"/>
            </w:rPr>
          </w:pPr>
        </w:p>
        <w:p w14:paraId="01592144" w14:textId="4CB6F8F3" w:rsidR="00D70D0E"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208332154" w:history="1">
            <w:r w:rsidR="00D70D0E" w:rsidRPr="002C1BE2">
              <w:rPr>
                <w:rStyle w:val="Hipervnculo"/>
                <w:noProof/>
              </w:rPr>
              <w:t>Índice de Contenido</w:t>
            </w:r>
            <w:r w:rsidR="00D70D0E">
              <w:rPr>
                <w:noProof/>
                <w:webHidden/>
              </w:rPr>
              <w:tab/>
            </w:r>
            <w:r w:rsidR="00D70D0E">
              <w:rPr>
                <w:noProof/>
                <w:webHidden/>
              </w:rPr>
              <w:fldChar w:fldCharType="begin"/>
            </w:r>
            <w:r w:rsidR="00D70D0E">
              <w:rPr>
                <w:noProof/>
                <w:webHidden/>
              </w:rPr>
              <w:instrText xml:space="preserve"> PAGEREF _Toc208332154 \h </w:instrText>
            </w:r>
            <w:r w:rsidR="00D70D0E">
              <w:rPr>
                <w:noProof/>
                <w:webHidden/>
              </w:rPr>
            </w:r>
            <w:r w:rsidR="00D70D0E">
              <w:rPr>
                <w:noProof/>
                <w:webHidden/>
              </w:rPr>
              <w:fldChar w:fldCharType="separate"/>
            </w:r>
            <w:r w:rsidR="00C8682B">
              <w:rPr>
                <w:noProof/>
                <w:webHidden/>
              </w:rPr>
              <w:t>2</w:t>
            </w:r>
            <w:r w:rsidR="00D70D0E">
              <w:rPr>
                <w:noProof/>
                <w:webHidden/>
              </w:rPr>
              <w:fldChar w:fldCharType="end"/>
            </w:r>
          </w:hyperlink>
        </w:p>
        <w:p w14:paraId="535DCE25" w14:textId="72171BB3" w:rsidR="00D70D0E" w:rsidRDefault="00D70D0E">
          <w:pPr>
            <w:pStyle w:val="TDC1"/>
            <w:tabs>
              <w:tab w:val="right" w:leader="dot" w:pos="8828"/>
            </w:tabs>
            <w:rPr>
              <w:rFonts w:asciiTheme="minorHAnsi" w:eastAsiaTheme="minorEastAsia" w:hAnsiTheme="minorHAnsi"/>
              <w:noProof/>
              <w:kern w:val="2"/>
              <w:szCs w:val="24"/>
              <w:lang w:val="en-US"/>
              <w14:ligatures w14:val="standardContextual"/>
            </w:rPr>
          </w:pPr>
          <w:hyperlink w:anchor="_Toc208332155" w:history="1">
            <w:r w:rsidRPr="002C1BE2">
              <w:rPr>
                <w:rStyle w:val="Hipervnculo"/>
                <w:noProof/>
              </w:rPr>
              <w:t>Introducción</w:t>
            </w:r>
            <w:r>
              <w:rPr>
                <w:noProof/>
                <w:webHidden/>
              </w:rPr>
              <w:tab/>
            </w:r>
            <w:r>
              <w:rPr>
                <w:noProof/>
                <w:webHidden/>
              </w:rPr>
              <w:fldChar w:fldCharType="begin"/>
            </w:r>
            <w:r>
              <w:rPr>
                <w:noProof/>
                <w:webHidden/>
              </w:rPr>
              <w:instrText xml:space="preserve"> PAGEREF _Toc208332155 \h </w:instrText>
            </w:r>
            <w:r>
              <w:rPr>
                <w:noProof/>
                <w:webHidden/>
              </w:rPr>
            </w:r>
            <w:r>
              <w:rPr>
                <w:noProof/>
                <w:webHidden/>
              </w:rPr>
              <w:fldChar w:fldCharType="separate"/>
            </w:r>
            <w:r w:rsidR="00C8682B">
              <w:rPr>
                <w:noProof/>
                <w:webHidden/>
              </w:rPr>
              <w:t>3</w:t>
            </w:r>
            <w:r>
              <w:rPr>
                <w:noProof/>
                <w:webHidden/>
              </w:rPr>
              <w:fldChar w:fldCharType="end"/>
            </w:r>
          </w:hyperlink>
        </w:p>
        <w:p w14:paraId="50BA543B" w14:textId="291DD84B" w:rsidR="00D70D0E" w:rsidRDefault="00D70D0E">
          <w:pPr>
            <w:pStyle w:val="TDC1"/>
            <w:tabs>
              <w:tab w:val="right" w:leader="dot" w:pos="8828"/>
            </w:tabs>
            <w:rPr>
              <w:rFonts w:asciiTheme="minorHAnsi" w:eastAsiaTheme="minorEastAsia" w:hAnsiTheme="minorHAnsi"/>
              <w:noProof/>
              <w:kern w:val="2"/>
              <w:szCs w:val="24"/>
              <w:lang w:val="en-US"/>
              <w14:ligatures w14:val="standardContextual"/>
            </w:rPr>
          </w:pPr>
          <w:hyperlink w:anchor="_Toc208332156" w:history="1">
            <w:r w:rsidRPr="002C1BE2">
              <w:rPr>
                <w:rStyle w:val="Hipervnculo"/>
                <w:noProof/>
              </w:rPr>
              <w:t>Desarrollo de Contenidos</w:t>
            </w:r>
            <w:r>
              <w:rPr>
                <w:noProof/>
                <w:webHidden/>
              </w:rPr>
              <w:tab/>
            </w:r>
            <w:r>
              <w:rPr>
                <w:noProof/>
                <w:webHidden/>
              </w:rPr>
              <w:fldChar w:fldCharType="begin"/>
            </w:r>
            <w:r>
              <w:rPr>
                <w:noProof/>
                <w:webHidden/>
              </w:rPr>
              <w:instrText xml:space="preserve"> PAGEREF _Toc208332156 \h </w:instrText>
            </w:r>
            <w:r>
              <w:rPr>
                <w:noProof/>
                <w:webHidden/>
              </w:rPr>
            </w:r>
            <w:r>
              <w:rPr>
                <w:noProof/>
                <w:webHidden/>
              </w:rPr>
              <w:fldChar w:fldCharType="separate"/>
            </w:r>
            <w:r w:rsidR="00C8682B">
              <w:rPr>
                <w:noProof/>
                <w:webHidden/>
              </w:rPr>
              <w:t>4</w:t>
            </w:r>
            <w:r>
              <w:rPr>
                <w:noProof/>
                <w:webHidden/>
              </w:rPr>
              <w:fldChar w:fldCharType="end"/>
            </w:r>
          </w:hyperlink>
        </w:p>
        <w:p w14:paraId="173E4B3B" w14:textId="79EB4CAB" w:rsidR="00D70D0E" w:rsidRDefault="00D70D0E">
          <w:pPr>
            <w:pStyle w:val="TDC2"/>
            <w:tabs>
              <w:tab w:val="right" w:leader="dot" w:pos="8828"/>
            </w:tabs>
            <w:rPr>
              <w:rFonts w:asciiTheme="minorHAnsi" w:eastAsiaTheme="minorEastAsia" w:hAnsiTheme="minorHAnsi"/>
              <w:noProof/>
              <w:kern w:val="2"/>
              <w:szCs w:val="24"/>
              <w:lang w:val="en-US"/>
              <w14:ligatures w14:val="standardContextual"/>
            </w:rPr>
          </w:pPr>
          <w:hyperlink w:anchor="_Toc208332157" w:history="1">
            <w:r w:rsidRPr="002C1BE2">
              <w:rPr>
                <w:rStyle w:val="Hipervnculo"/>
                <w:noProof/>
              </w:rPr>
              <w:t>Principios</w:t>
            </w:r>
            <w:r>
              <w:rPr>
                <w:noProof/>
                <w:webHidden/>
              </w:rPr>
              <w:tab/>
            </w:r>
            <w:r>
              <w:rPr>
                <w:noProof/>
                <w:webHidden/>
              </w:rPr>
              <w:fldChar w:fldCharType="begin"/>
            </w:r>
            <w:r>
              <w:rPr>
                <w:noProof/>
                <w:webHidden/>
              </w:rPr>
              <w:instrText xml:space="preserve"> PAGEREF _Toc208332157 \h </w:instrText>
            </w:r>
            <w:r>
              <w:rPr>
                <w:noProof/>
                <w:webHidden/>
              </w:rPr>
            </w:r>
            <w:r>
              <w:rPr>
                <w:noProof/>
                <w:webHidden/>
              </w:rPr>
              <w:fldChar w:fldCharType="separate"/>
            </w:r>
            <w:r w:rsidR="00C8682B">
              <w:rPr>
                <w:noProof/>
                <w:webHidden/>
              </w:rPr>
              <w:t>4</w:t>
            </w:r>
            <w:r>
              <w:rPr>
                <w:noProof/>
                <w:webHidden/>
              </w:rPr>
              <w:fldChar w:fldCharType="end"/>
            </w:r>
          </w:hyperlink>
        </w:p>
        <w:p w14:paraId="4BD8CA35" w14:textId="57CA98C3" w:rsidR="00D70D0E" w:rsidRDefault="00D70D0E">
          <w:pPr>
            <w:pStyle w:val="TDC2"/>
            <w:tabs>
              <w:tab w:val="right" w:leader="dot" w:pos="8828"/>
            </w:tabs>
            <w:rPr>
              <w:rFonts w:asciiTheme="minorHAnsi" w:eastAsiaTheme="minorEastAsia" w:hAnsiTheme="minorHAnsi"/>
              <w:noProof/>
              <w:kern w:val="2"/>
              <w:szCs w:val="24"/>
              <w:lang w:val="en-US"/>
              <w14:ligatures w14:val="standardContextual"/>
            </w:rPr>
          </w:pPr>
          <w:hyperlink w:anchor="_Toc208332158" w:history="1">
            <w:r w:rsidRPr="002C1BE2">
              <w:rPr>
                <w:rStyle w:val="Hipervnculo"/>
                <w:noProof/>
              </w:rPr>
              <w:t>Organización</w:t>
            </w:r>
            <w:r>
              <w:rPr>
                <w:noProof/>
                <w:webHidden/>
              </w:rPr>
              <w:tab/>
            </w:r>
            <w:r>
              <w:rPr>
                <w:noProof/>
                <w:webHidden/>
              </w:rPr>
              <w:fldChar w:fldCharType="begin"/>
            </w:r>
            <w:r>
              <w:rPr>
                <w:noProof/>
                <w:webHidden/>
              </w:rPr>
              <w:instrText xml:space="preserve"> PAGEREF _Toc208332158 \h </w:instrText>
            </w:r>
            <w:r>
              <w:rPr>
                <w:noProof/>
                <w:webHidden/>
              </w:rPr>
            </w:r>
            <w:r>
              <w:rPr>
                <w:noProof/>
                <w:webHidden/>
              </w:rPr>
              <w:fldChar w:fldCharType="separate"/>
            </w:r>
            <w:r w:rsidR="00C8682B">
              <w:rPr>
                <w:noProof/>
                <w:webHidden/>
              </w:rPr>
              <w:t>12</w:t>
            </w:r>
            <w:r>
              <w:rPr>
                <w:noProof/>
                <w:webHidden/>
              </w:rPr>
              <w:fldChar w:fldCharType="end"/>
            </w:r>
          </w:hyperlink>
        </w:p>
        <w:p w14:paraId="56D240CC" w14:textId="21815A15" w:rsidR="00D70D0E" w:rsidRDefault="00D70D0E">
          <w:pPr>
            <w:pStyle w:val="TDC2"/>
            <w:tabs>
              <w:tab w:val="right" w:leader="dot" w:pos="8828"/>
            </w:tabs>
            <w:rPr>
              <w:rFonts w:asciiTheme="minorHAnsi" w:eastAsiaTheme="minorEastAsia" w:hAnsiTheme="minorHAnsi"/>
              <w:noProof/>
              <w:kern w:val="2"/>
              <w:szCs w:val="24"/>
              <w:lang w:val="en-US"/>
              <w14:ligatures w14:val="standardContextual"/>
            </w:rPr>
          </w:pPr>
          <w:hyperlink w:anchor="_Toc208332159" w:history="1">
            <w:r w:rsidRPr="002C1BE2">
              <w:rPr>
                <w:rStyle w:val="Hipervnculo"/>
                <w:noProof/>
              </w:rPr>
              <w:t>Justificación del negocio</w:t>
            </w:r>
            <w:r>
              <w:rPr>
                <w:noProof/>
                <w:webHidden/>
              </w:rPr>
              <w:tab/>
            </w:r>
            <w:r>
              <w:rPr>
                <w:noProof/>
                <w:webHidden/>
              </w:rPr>
              <w:fldChar w:fldCharType="begin"/>
            </w:r>
            <w:r>
              <w:rPr>
                <w:noProof/>
                <w:webHidden/>
              </w:rPr>
              <w:instrText xml:space="preserve"> PAGEREF _Toc208332159 \h </w:instrText>
            </w:r>
            <w:r>
              <w:rPr>
                <w:noProof/>
                <w:webHidden/>
              </w:rPr>
            </w:r>
            <w:r>
              <w:rPr>
                <w:noProof/>
                <w:webHidden/>
              </w:rPr>
              <w:fldChar w:fldCharType="separate"/>
            </w:r>
            <w:r w:rsidR="00C8682B">
              <w:rPr>
                <w:noProof/>
                <w:webHidden/>
              </w:rPr>
              <w:t>23</w:t>
            </w:r>
            <w:r>
              <w:rPr>
                <w:noProof/>
                <w:webHidden/>
              </w:rPr>
              <w:fldChar w:fldCharType="end"/>
            </w:r>
          </w:hyperlink>
        </w:p>
        <w:p w14:paraId="5B0CC160" w14:textId="4012A513" w:rsidR="00D70D0E" w:rsidRDefault="00D70D0E">
          <w:pPr>
            <w:pStyle w:val="TDC2"/>
            <w:tabs>
              <w:tab w:val="right" w:leader="dot" w:pos="8828"/>
            </w:tabs>
            <w:rPr>
              <w:rFonts w:asciiTheme="minorHAnsi" w:eastAsiaTheme="minorEastAsia" w:hAnsiTheme="minorHAnsi"/>
              <w:noProof/>
              <w:kern w:val="2"/>
              <w:szCs w:val="24"/>
              <w:lang w:val="en-US"/>
              <w14:ligatures w14:val="standardContextual"/>
            </w:rPr>
          </w:pPr>
          <w:hyperlink w:anchor="_Toc208332160" w:history="1">
            <w:r w:rsidRPr="002C1BE2">
              <w:rPr>
                <w:rStyle w:val="Hipervnculo"/>
                <w:noProof/>
              </w:rPr>
              <w:t>Calidad</w:t>
            </w:r>
            <w:r>
              <w:rPr>
                <w:noProof/>
                <w:webHidden/>
              </w:rPr>
              <w:tab/>
            </w:r>
            <w:r>
              <w:rPr>
                <w:noProof/>
                <w:webHidden/>
              </w:rPr>
              <w:fldChar w:fldCharType="begin"/>
            </w:r>
            <w:r>
              <w:rPr>
                <w:noProof/>
                <w:webHidden/>
              </w:rPr>
              <w:instrText xml:space="preserve"> PAGEREF _Toc208332160 \h </w:instrText>
            </w:r>
            <w:r>
              <w:rPr>
                <w:noProof/>
                <w:webHidden/>
              </w:rPr>
            </w:r>
            <w:r>
              <w:rPr>
                <w:noProof/>
                <w:webHidden/>
              </w:rPr>
              <w:fldChar w:fldCharType="separate"/>
            </w:r>
            <w:r w:rsidR="00C8682B">
              <w:rPr>
                <w:noProof/>
                <w:webHidden/>
              </w:rPr>
              <w:t>32</w:t>
            </w:r>
            <w:r>
              <w:rPr>
                <w:noProof/>
                <w:webHidden/>
              </w:rPr>
              <w:fldChar w:fldCharType="end"/>
            </w:r>
          </w:hyperlink>
        </w:p>
        <w:p w14:paraId="136375F7" w14:textId="6F229FB2" w:rsidR="00D70D0E" w:rsidRDefault="00D70D0E">
          <w:pPr>
            <w:pStyle w:val="TDC2"/>
            <w:tabs>
              <w:tab w:val="right" w:leader="dot" w:pos="8828"/>
            </w:tabs>
            <w:rPr>
              <w:rFonts w:asciiTheme="minorHAnsi" w:eastAsiaTheme="minorEastAsia" w:hAnsiTheme="minorHAnsi"/>
              <w:noProof/>
              <w:kern w:val="2"/>
              <w:szCs w:val="24"/>
              <w:lang w:val="en-US"/>
              <w14:ligatures w14:val="standardContextual"/>
            </w:rPr>
          </w:pPr>
          <w:hyperlink w:anchor="_Toc208332161" w:history="1">
            <w:r w:rsidRPr="002C1BE2">
              <w:rPr>
                <w:rStyle w:val="Hipervnculo"/>
                <w:noProof/>
              </w:rPr>
              <w:t>Cambio</w:t>
            </w:r>
            <w:r>
              <w:rPr>
                <w:noProof/>
                <w:webHidden/>
              </w:rPr>
              <w:tab/>
            </w:r>
            <w:r>
              <w:rPr>
                <w:noProof/>
                <w:webHidden/>
              </w:rPr>
              <w:fldChar w:fldCharType="begin"/>
            </w:r>
            <w:r>
              <w:rPr>
                <w:noProof/>
                <w:webHidden/>
              </w:rPr>
              <w:instrText xml:space="preserve"> PAGEREF _Toc208332161 \h </w:instrText>
            </w:r>
            <w:r>
              <w:rPr>
                <w:noProof/>
                <w:webHidden/>
              </w:rPr>
            </w:r>
            <w:r>
              <w:rPr>
                <w:noProof/>
                <w:webHidden/>
              </w:rPr>
              <w:fldChar w:fldCharType="separate"/>
            </w:r>
            <w:r w:rsidR="00C8682B">
              <w:rPr>
                <w:noProof/>
                <w:webHidden/>
              </w:rPr>
              <w:t>43</w:t>
            </w:r>
            <w:r>
              <w:rPr>
                <w:noProof/>
                <w:webHidden/>
              </w:rPr>
              <w:fldChar w:fldCharType="end"/>
            </w:r>
          </w:hyperlink>
        </w:p>
        <w:p w14:paraId="69B14265" w14:textId="4E2D2F58" w:rsidR="00D70D0E" w:rsidRDefault="00D70D0E">
          <w:pPr>
            <w:pStyle w:val="TDC2"/>
            <w:tabs>
              <w:tab w:val="right" w:leader="dot" w:pos="8828"/>
            </w:tabs>
            <w:rPr>
              <w:rFonts w:asciiTheme="minorHAnsi" w:eastAsiaTheme="minorEastAsia" w:hAnsiTheme="minorHAnsi"/>
              <w:noProof/>
              <w:kern w:val="2"/>
              <w:szCs w:val="24"/>
              <w:lang w:val="en-US"/>
              <w14:ligatures w14:val="standardContextual"/>
            </w:rPr>
          </w:pPr>
          <w:hyperlink w:anchor="_Toc208332162" w:history="1">
            <w:r w:rsidRPr="002C1BE2">
              <w:rPr>
                <w:rStyle w:val="Hipervnculo"/>
                <w:noProof/>
              </w:rPr>
              <w:t>Riesgo</w:t>
            </w:r>
            <w:r>
              <w:rPr>
                <w:noProof/>
                <w:webHidden/>
              </w:rPr>
              <w:tab/>
            </w:r>
            <w:r>
              <w:rPr>
                <w:noProof/>
                <w:webHidden/>
              </w:rPr>
              <w:fldChar w:fldCharType="begin"/>
            </w:r>
            <w:r>
              <w:rPr>
                <w:noProof/>
                <w:webHidden/>
              </w:rPr>
              <w:instrText xml:space="preserve"> PAGEREF _Toc208332162 \h </w:instrText>
            </w:r>
            <w:r>
              <w:rPr>
                <w:noProof/>
                <w:webHidden/>
              </w:rPr>
            </w:r>
            <w:r>
              <w:rPr>
                <w:noProof/>
                <w:webHidden/>
              </w:rPr>
              <w:fldChar w:fldCharType="separate"/>
            </w:r>
            <w:r w:rsidR="00C8682B">
              <w:rPr>
                <w:noProof/>
                <w:webHidden/>
              </w:rPr>
              <w:t>51</w:t>
            </w:r>
            <w:r>
              <w:rPr>
                <w:noProof/>
                <w:webHidden/>
              </w:rPr>
              <w:fldChar w:fldCharType="end"/>
            </w:r>
          </w:hyperlink>
        </w:p>
        <w:p w14:paraId="504D0956" w14:textId="1FC7DB80" w:rsidR="00D70D0E" w:rsidRDefault="00D70D0E">
          <w:pPr>
            <w:pStyle w:val="TDC2"/>
            <w:tabs>
              <w:tab w:val="right" w:leader="dot" w:pos="8828"/>
            </w:tabs>
            <w:rPr>
              <w:rFonts w:asciiTheme="minorHAnsi" w:eastAsiaTheme="minorEastAsia" w:hAnsiTheme="minorHAnsi"/>
              <w:noProof/>
              <w:kern w:val="2"/>
              <w:szCs w:val="24"/>
              <w:lang w:val="en-US"/>
              <w14:ligatures w14:val="standardContextual"/>
            </w:rPr>
          </w:pPr>
          <w:hyperlink w:anchor="_Toc208332163" w:history="1">
            <w:r w:rsidRPr="002C1BE2">
              <w:rPr>
                <w:rStyle w:val="Hipervnculo"/>
                <w:noProof/>
              </w:rPr>
              <w:t>Inicio</w:t>
            </w:r>
            <w:r>
              <w:rPr>
                <w:noProof/>
                <w:webHidden/>
              </w:rPr>
              <w:tab/>
            </w:r>
            <w:r>
              <w:rPr>
                <w:noProof/>
                <w:webHidden/>
              </w:rPr>
              <w:fldChar w:fldCharType="begin"/>
            </w:r>
            <w:r>
              <w:rPr>
                <w:noProof/>
                <w:webHidden/>
              </w:rPr>
              <w:instrText xml:space="preserve"> PAGEREF _Toc208332163 \h </w:instrText>
            </w:r>
            <w:r>
              <w:rPr>
                <w:noProof/>
                <w:webHidden/>
              </w:rPr>
            </w:r>
            <w:r>
              <w:rPr>
                <w:noProof/>
                <w:webHidden/>
              </w:rPr>
              <w:fldChar w:fldCharType="separate"/>
            </w:r>
            <w:r w:rsidR="00C8682B">
              <w:rPr>
                <w:noProof/>
                <w:webHidden/>
              </w:rPr>
              <w:t>63</w:t>
            </w:r>
            <w:r>
              <w:rPr>
                <w:noProof/>
                <w:webHidden/>
              </w:rPr>
              <w:fldChar w:fldCharType="end"/>
            </w:r>
          </w:hyperlink>
        </w:p>
        <w:p w14:paraId="366C109E" w14:textId="1BC05F34" w:rsidR="00D70D0E" w:rsidRDefault="00D70D0E">
          <w:pPr>
            <w:pStyle w:val="TDC2"/>
            <w:tabs>
              <w:tab w:val="right" w:leader="dot" w:pos="8828"/>
            </w:tabs>
            <w:rPr>
              <w:rFonts w:asciiTheme="minorHAnsi" w:eastAsiaTheme="minorEastAsia" w:hAnsiTheme="minorHAnsi"/>
              <w:noProof/>
              <w:kern w:val="2"/>
              <w:szCs w:val="24"/>
              <w:lang w:val="en-US"/>
              <w14:ligatures w14:val="standardContextual"/>
            </w:rPr>
          </w:pPr>
          <w:hyperlink w:anchor="_Toc208332164" w:history="1">
            <w:r w:rsidRPr="002C1BE2">
              <w:rPr>
                <w:rStyle w:val="Hipervnculo"/>
                <w:noProof/>
              </w:rPr>
              <w:t>Planificación y estimación</w:t>
            </w:r>
            <w:r>
              <w:rPr>
                <w:noProof/>
                <w:webHidden/>
              </w:rPr>
              <w:tab/>
            </w:r>
            <w:r>
              <w:rPr>
                <w:noProof/>
                <w:webHidden/>
              </w:rPr>
              <w:fldChar w:fldCharType="begin"/>
            </w:r>
            <w:r>
              <w:rPr>
                <w:noProof/>
                <w:webHidden/>
              </w:rPr>
              <w:instrText xml:space="preserve"> PAGEREF _Toc208332164 \h </w:instrText>
            </w:r>
            <w:r>
              <w:rPr>
                <w:noProof/>
                <w:webHidden/>
              </w:rPr>
            </w:r>
            <w:r>
              <w:rPr>
                <w:noProof/>
                <w:webHidden/>
              </w:rPr>
              <w:fldChar w:fldCharType="separate"/>
            </w:r>
            <w:r w:rsidR="00C8682B">
              <w:rPr>
                <w:noProof/>
                <w:webHidden/>
              </w:rPr>
              <w:t>70</w:t>
            </w:r>
            <w:r>
              <w:rPr>
                <w:noProof/>
                <w:webHidden/>
              </w:rPr>
              <w:fldChar w:fldCharType="end"/>
            </w:r>
          </w:hyperlink>
        </w:p>
        <w:p w14:paraId="6AC65836" w14:textId="2FBB8A4F" w:rsidR="00D70D0E" w:rsidRDefault="00D70D0E">
          <w:pPr>
            <w:pStyle w:val="TDC2"/>
            <w:tabs>
              <w:tab w:val="right" w:leader="dot" w:pos="8828"/>
            </w:tabs>
            <w:rPr>
              <w:rFonts w:asciiTheme="minorHAnsi" w:eastAsiaTheme="minorEastAsia" w:hAnsiTheme="minorHAnsi"/>
              <w:noProof/>
              <w:kern w:val="2"/>
              <w:szCs w:val="24"/>
              <w:lang w:val="en-US"/>
              <w14:ligatures w14:val="standardContextual"/>
            </w:rPr>
          </w:pPr>
          <w:hyperlink w:anchor="_Toc208332165" w:history="1">
            <w:r w:rsidRPr="002C1BE2">
              <w:rPr>
                <w:rStyle w:val="Hipervnculo"/>
                <w:noProof/>
              </w:rPr>
              <w:t>Implementación</w:t>
            </w:r>
            <w:r>
              <w:rPr>
                <w:noProof/>
                <w:webHidden/>
              </w:rPr>
              <w:tab/>
            </w:r>
            <w:r>
              <w:rPr>
                <w:noProof/>
                <w:webHidden/>
              </w:rPr>
              <w:fldChar w:fldCharType="begin"/>
            </w:r>
            <w:r>
              <w:rPr>
                <w:noProof/>
                <w:webHidden/>
              </w:rPr>
              <w:instrText xml:space="preserve"> PAGEREF _Toc208332165 \h </w:instrText>
            </w:r>
            <w:r>
              <w:rPr>
                <w:noProof/>
                <w:webHidden/>
              </w:rPr>
            </w:r>
            <w:r>
              <w:rPr>
                <w:noProof/>
                <w:webHidden/>
              </w:rPr>
              <w:fldChar w:fldCharType="separate"/>
            </w:r>
            <w:r w:rsidR="00C8682B">
              <w:rPr>
                <w:noProof/>
                <w:webHidden/>
              </w:rPr>
              <w:t>81</w:t>
            </w:r>
            <w:r>
              <w:rPr>
                <w:noProof/>
                <w:webHidden/>
              </w:rPr>
              <w:fldChar w:fldCharType="end"/>
            </w:r>
          </w:hyperlink>
        </w:p>
        <w:p w14:paraId="5632EF26" w14:textId="0229EC02" w:rsidR="00D70D0E" w:rsidRDefault="00D70D0E">
          <w:pPr>
            <w:pStyle w:val="TDC2"/>
            <w:tabs>
              <w:tab w:val="right" w:leader="dot" w:pos="8828"/>
            </w:tabs>
            <w:rPr>
              <w:rFonts w:asciiTheme="minorHAnsi" w:eastAsiaTheme="minorEastAsia" w:hAnsiTheme="minorHAnsi"/>
              <w:noProof/>
              <w:kern w:val="2"/>
              <w:szCs w:val="24"/>
              <w:lang w:val="en-US"/>
              <w14:ligatures w14:val="standardContextual"/>
            </w:rPr>
          </w:pPr>
          <w:hyperlink w:anchor="_Toc208332166" w:history="1">
            <w:r w:rsidRPr="002C1BE2">
              <w:rPr>
                <w:rStyle w:val="Hipervnculo"/>
                <w:noProof/>
              </w:rPr>
              <w:t>Revisión y retrospectiva</w:t>
            </w:r>
            <w:r>
              <w:rPr>
                <w:noProof/>
                <w:webHidden/>
              </w:rPr>
              <w:tab/>
            </w:r>
            <w:r>
              <w:rPr>
                <w:noProof/>
                <w:webHidden/>
              </w:rPr>
              <w:fldChar w:fldCharType="begin"/>
            </w:r>
            <w:r>
              <w:rPr>
                <w:noProof/>
                <w:webHidden/>
              </w:rPr>
              <w:instrText xml:space="preserve"> PAGEREF _Toc208332166 \h </w:instrText>
            </w:r>
            <w:r>
              <w:rPr>
                <w:noProof/>
                <w:webHidden/>
              </w:rPr>
            </w:r>
            <w:r>
              <w:rPr>
                <w:noProof/>
                <w:webHidden/>
              </w:rPr>
              <w:fldChar w:fldCharType="separate"/>
            </w:r>
            <w:r w:rsidR="00C8682B">
              <w:rPr>
                <w:noProof/>
                <w:webHidden/>
              </w:rPr>
              <w:t>87</w:t>
            </w:r>
            <w:r>
              <w:rPr>
                <w:noProof/>
                <w:webHidden/>
              </w:rPr>
              <w:fldChar w:fldCharType="end"/>
            </w:r>
          </w:hyperlink>
        </w:p>
        <w:p w14:paraId="7B0D756B" w14:textId="15E2D4DB" w:rsidR="00D70D0E" w:rsidRDefault="00D70D0E">
          <w:pPr>
            <w:pStyle w:val="TDC2"/>
            <w:tabs>
              <w:tab w:val="right" w:leader="dot" w:pos="8828"/>
            </w:tabs>
            <w:rPr>
              <w:rFonts w:asciiTheme="minorHAnsi" w:eastAsiaTheme="minorEastAsia" w:hAnsiTheme="minorHAnsi"/>
              <w:noProof/>
              <w:kern w:val="2"/>
              <w:szCs w:val="24"/>
              <w:lang w:val="en-US"/>
              <w14:ligatures w14:val="standardContextual"/>
            </w:rPr>
          </w:pPr>
          <w:hyperlink w:anchor="_Toc208332167" w:history="1">
            <w:r w:rsidRPr="002C1BE2">
              <w:rPr>
                <w:rStyle w:val="Hipervnculo"/>
                <w:noProof/>
              </w:rPr>
              <w:t>Lanzamiento</w:t>
            </w:r>
            <w:r>
              <w:rPr>
                <w:noProof/>
                <w:webHidden/>
              </w:rPr>
              <w:tab/>
            </w:r>
            <w:r>
              <w:rPr>
                <w:noProof/>
                <w:webHidden/>
              </w:rPr>
              <w:fldChar w:fldCharType="begin"/>
            </w:r>
            <w:r>
              <w:rPr>
                <w:noProof/>
                <w:webHidden/>
              </w:rPr>
              <w:instrText xml:space="preserve"> PAGEREF _Toc208332167 \h </w:instrText>
            </w:r>
            <w:r>
              <w:rPr>
                <w:noProof/>
                <w:webHidden/>
              </w:rPr>
            </w:r>
            <w:r>
              <w:rPr>
                <w:noProof/>
                <w:webHidden/>
              </w:rPr>
              <w:fldChar w:fldCharType="separate"/>
            </w:r>
            <w:r w:rsidR="00C8682B">
              <w:rPr>
                <w:noProof/>
                <w:webHidden/>
              </w:rPr>
              <w:t>97</w:t>
            </w:r>
            <w:r>
              <w:rPr>
                <w:noProof/>
                <w:webHidden/>
              </w:rPr>
              <w:fldChar w:fldCharType="end"/>
            </w:r>
          </w:hyperlink>
        </w:p>
        <w:p w14:paraId="4E5E8A4C" w14:textId="0CC13DA7" w:rsidR="00D70D0E" w:rsidRDefault="00D70D0E">
          <w:pPr>
            <w:pStyle w:val="TDC1"/>
            <w:tabs>
              <w:tab w:val="right" w:leader="dot" w:pos="8828"/>
            </w:tabs>
            <w:rPr>
              <w:rFonts w:asciiTheme="minorHAnsi" w:eastAsiaTheme="minorEastAsia" w:hAnsiTheme="minorHAnsi"/>
              <w:noProof/>
              <w:kern w:val="2"/>
              <w:szCs w:val="24"/>
              <w:lang w:val="en-US"/>
              <w14:ligatures w14:val="standardContextual"/>
            </w:rPr>
          </w:pPr>
          <w:hyperlink w:anchor="_Toc208332168" w:history="1">
            <w:r w:rsidRPr="002C1BE2">
              <w:rPr>
                <w:rStyle w:val="Hipervnculo"/>
                <w:noProof/>
              </w:rPr>
              <w:t>Bibliografía y Webgrafía</w:t>
            </w:r>
            <w:r>
              <w:rPr>
                <w:noProof/>
                <w:webHidden/>
              </w:rPr>
              <w:tab/>
            </w:r>
            <w:r>
              <w:rPr>
                <w:noProof/>
                <w:webHidden/>
              </w:rPr>
              <w:fldChar w:fldCharType="begin"/>
            </w:r>
            <w:r>
              <w:rPr>
                <w:noProof/>
                <w:webHidden/>
              </w:rPr>
              <w:instrText xml:space="preserve"> PAGEREF _Toc208332168 \h </w:instrText>
            </w:r>
            <w:r>
              <w:rPr>
                <w:noProof/>
                <w:webHidden/>
              </w:rPr>
            </w:r>
            <w:r>
              <w:rPr>
                <w:noProof/>
                <w:webHidden/>
              </w:rPr>
              <w:fldChar w:fldCharType="separate"/>
            </w:r>
            <w:r w:rsidR="00C8682B">
              <w:rPr>
                <w:noProof/>
                <w:webHidden/>
              </w:rPr>
              <w:t>111</w:t>
            </w:r>
            <w:r>
              <w:rPr>
                <w:noProof/>
                <w:webHidden/>
              </w:rPr>
              <w:fldChar w:fldCharType="end"/>
            </w:r>
          </w:hyperlink>
        </w:p>
        <w:p w14:paraId="1BEC6C57" w14:textId="444CBB48" w:rsidR="00D70D0E" w:rsidRDefault="00D70D0E">
          <w:pPr>
            <w:pStyle w:val="TDC1"/>
            <w:tabs>
              <w:tab w:val="right" w:leader="dot" w:pos="8828"/>
            </w:tabs>
            <w:rPr>
              <w:rFonts w:asciiTheme="minorHAnsi" w:eastAsiaTheme="minorEastAsia" w:hAnsiTheme="minorHAnsi"/>
              <w:noProof/>
              <w:kern w:val="2"/>
              <w:szCs w:val="24"/>
              <w:lang w:val="en-US"/>
              <w14:ligatures w14:val="standardContextual"/>
            </w:rPr>
          </w:pPr>
          <w:hyperlink w:anchor="_Toc208332169" w:history="1">
            <w:r w:rsidRPr="002C1BE2">
              <w:rPr>
                <w:rStyle w:val="Hipervnculo"/>
                <w:noProof/>
              </w:rPr>
              <w:t>Glosario</w:t>
            </w:r>
            <w:r>
              <w:rPr>
                <w:noProof/>
                <w:webHidden/>
              </w:rPr>
              <w:tab/>
            </w:r>
            <w:r>
              <w:rPr>
                <w:noProof/>
                <w:webHidden/>
              </w:rPr>
              <w:fldChar w:fldCharType="begin"/>
            </w:r>
            <w:r>
              <w:rPr>
                <w:noProof/>
                <w:webHidden/>
              </w:rPr>
              <w:instrText xml:space="preserve"> PAGEREF _Toc208332169 \h </w:instrText>
            </w:r>
            <w:r>
              <w:rPr>
                <w:noProof/>
                <w:webHidden/>
              </w:rPr>
            </w:r>
            <w:r>
              <w:rPr>
                <w:noProof/>
                <w:webHidden/>
              </w:rPr>
              <w:fldChar w:fldCharType="separate"/>
            </w:r>
            <w:r w:rsidR="00C8682B">
              <w:rPr>
                <w:noProof/>
                <w:webHidden/>
              </w:rPr>
              <w:t>112</w:t>
            </w:r>
            <w:r>
              <w:rPr>
                <w:noProof/>
                <w:webHidden/>
              </w:rPr>
              <w:fldChar w:fldCharType="end"/>
            </w:r>
          </w:hyperlink>
        </w:p>
        <w:p w14:paraId="044B2C86" w14:textId="5804FA34" w:rsidR="00843820" w:rsidRDefault="00843820">
          <w:r w:rsidRPr="004A18B8">
            <w:rPr>
              <w:rFonts w:cs="Tahoma"/>
              <w:szCs w:val="24"/>
              <w:lang w:val="es-ES"/>
            </w:rPr>
            <w:fldChar w:fldCharType="end"/>
          </w:r>
        </w:p>
      </w:sdtContent>
    </w:sdt>
    <w:p w14:paraId="52F7CBCC" w14:textId="77777777" w:rsidR="00B0609B" w:rsidRPr="008D04CA" w:rsidRDefault="00B0609B" w:rsidP="008D04CA">
      <w:pPr>
        <w:spacing w:line="276" w:lineRule="auto"/>
        <w:rPr>
          <w:bCs/>
        </w:rPr>
      </w:pPr>
    </w:p>
    <w:p w14:paraId="07523704" w14:textId="77777777" w:rsidR="00B0609B" w:rsidRPr="008D04CA" w:rsidRDefault="00B0609B" w:rsidP="008D04CA">
      <w:pPr>
        <w:spacing w:line="276" w:lineRule="auto"/>
        <w:rPr>
          <w:bCs/>
        </w:rPr>
      </w:pPr>
    </w:p>
    <w:p w14:paraId="78154920" w14:textId="77777777" w:rsidR="00B0609B" w:rsidRPr="008D04CA" w:rsidRDefault="00B0609B" w:rsidP="008D04CA">
      <w:pPr>
        <w:spacing w:line="276" w:lineRule="auto"/>
        <w:rPr>
          <w:bCs/>
        </w:rPr>
      </w:pPr>
    </w:p>
    <w:p w14:paraId="3417B342" w14:textId="77777777" w:rsidR="00B0609B" w:rsidRDefault="00B0609B" w:rsidP="00EF3FB6">
      <w:pPr>
        <w:spacing w:line="276" w:lineRule="auto"/>
        <w:rPr>
          <w:b/>
        </w:rPr>
      </w:pPr>
    </w:p>
    <w:p w14:paraId="0C44B755" w14:textId="77777777" w:rsidR="00B0609B" w:rsidRPr="00A76AA1" w:rsidRDefault="00B0609B" w:rsidP="00A76AA1">
      <w:pPr>
        <w:contextualSpacing/>
        <w:rPr>
          <w:bCs/>
        </w:rPr>
      </w:pPr>
    </w:p>
    <w:p w14:paraId="4339EEE0"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4332AAA0" wp14:editId="09C8A601">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635E6" w14:textId="77777777" w:rsidR="008D04CA" w:rsidRPr="00D904A7" w:rsidRDefault="008D04CA" w:rsidP="008D04CA">
                              <w:pPr>
                                <w:pStyle w:val="Ttulo1"/>
                              </w:pPr>
                              <w:bookmarkStart w:id="4" w:name="_Toc160547534"/>
                              <w:bookmarkStart w:id="5" w:name="_Toc208332155"/>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332AAA0"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79635E6" w14:textId="77777777" w:rsidR="008D04CA" w:rsidRPr="00D904A7" w:rsidRDefault="008D04CA" w:rsidP="008D04CA">
                        <w:pPr>
                          <w:pStyle w:val="Ttulo1"/>
                        </w:pPr>
                        <w:bookmarkStart w:id="6" w:name="_Toc160547534"/>
                        <w:bookmarkStart w:id="7" w:name="_Toc208332155"/>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208DEDA8" w14:textId="77777777" w:rsidR="00987BEE" w:rsidRDefault="00987BEE" w:rsidP="00C5601D">
      <w:pPr>
        <w:contextualSpacing/>
        <w:rPr>
          <w:bCs/>
          <w:noProof/>
        </w:rPr>
      </w:pPr>
    </w:p>
    <w:p w14:paraId="785999E5" w14:textId="77777777" w:rsidR="00B84197" w:rsidRPr="00B84197" w:rsidRDefault="00B84197" w:rsidP="00B84197">
      <w:pPr>
        <w:contextualSpacing/>
        <w:rPr>
          <w:bCs/>
          <w:noProof/>
        </w:rPr>
      </w:pPr>
      <w:r w:rsidRPr="00B84197">
        <w:rPr>
          <w:bCs/>
          <w:noProof/>
        </w:rPr>
        <w:t>Scrum es un marco de trabajo ágil ampliamente utilizado en el desarrollo de software y la gestión de proyectos de ingeniería de sistemas. Surgió como una respuesta a la necesidad de adaptación rápida a cambios en los requisitos, la entrega incremental de valor y la mejora continua de los procesos (Schwaber &amp; Sutherland, 2020). En el contexto de la Ingeniería en Sistemas de Información, Scrum permite gestionar proyectos complejos mediante iteraciones cortas llamadas sprints, fomentando la colaboración, la transparencia y la adaptabilidad.</w:t>
      </w:r>
    </w:p>
    <w:p w14:paraId="2071E588" w14:textId="77777777" w:rsidR="00B84197" w:rsidRPr="00B84197" w:rsidRDefault="00B84197" w:rsidP="00B84197">
      <w:pPr>
        <w:contextualSpacing/>
        <w:rPr>
          <w:bCs/>
          <w:noProof/>
        </w:rPr>
      </w:pPr>
    </w:p>
    <w:p w14:paraId="7FE2F72E" w14:textId="4C7F45E2" w:rsidR="00C5601D" w:rsidRDefault="00B84197" w:rsidP="00B84197">
      <w:pPr>
        <w:contextualSpacing/>
        <w:rPr>
          <w:bCs/>
          <w:noProof/>
        </w:rPr>
      </w:pPr>
      <w:r w:rsidRPr="00B84197">
        <w:rPr>
          <w:bCs/>
          <w:noProof/>
        </w:rPr>
        <w:t>Esta unidad didáctica tiene como objetivo profundizar en los principios, roles, artefactos y eventos de Scrum, así como en su aplicación práctica en proyectos de desarrollo de software. Se incluyen ejemplos concretos, ejercicios y autoevaluaciones para facilitar el aprendizaje y la reflexión crítica.</w:t>
      </w:r>
    </w:p>
    <w:p w14:paraId="28B69B69" w14:textId="77777777" w:rsidR="00C5601D" w:rsidRDefault="00C5601D" w:rsidP="00C5601D">
      <w:pPr>
        <w:contextualSpacing/>
        <w:rPr>
          <w:bCs/>
          <w:noProof/>
        </w:rPr>
      </w:pPr>
    </w:p>
    <w:p w14:paraId="0074D4BA" w14:textId="77777777" w:rsidR="00C5601D" w:rsidRDefault="00C5601D" w:rsidP="00C5601D">
      <w:pPr>
        <w:contextualSpacing/>
        <w:rPr>
          <w:bCs/>
        </w:rPr>
      </w:pPr>
    </w:p>
    <w:p w14:paraId="1D11A549" w14:textId="77777777" w:rsidR="00C5601D" w:rsidRDefault="00C5601D" w:rsidP="00C5601D">
      <w:pPr>
        <w:contextualSpacing/>
        <w:rPr>
          <w:bCs/>
        </w:rPr>
      </w:pPr>
    </w:p>
    <w:p w14:paraId="48FEA076" w14:textId="77777777" w:rsidR="00987BEE" w:rsidRDefault="00987BEE" w:rsidP="00A76AA1">
      <w:pPr>
        <w:contextualSpacing/>
        <w:rPr>
          <w:bCs/>
        </w:rPr>
      </w:pPr>
    </w:p>
    <w:p w14:paraId="6B5EA405" w14:textId="77777777" w:rsidR="00987BEE" w:rsidRDefault="00987BEE" w:rsidP="00A76AA1">
      <w:pPr>
        <w:contextualSpacing/>
        <w:rPr>
          <w:bCs/>
        </w:rPr>
      </w:pPr>
    </w:p>
    <w:p w14:paraId="783810D5" w14:textId="77777777" w:rsidR="00B84197" w:rsidRDefault="00B84197" w:rsidP="00A76AA1">
      <w:pPr>
        <w:contextualSpacing/>
        <w:rPr>
          <w:bCs/>
        </w:rPr>
      </w:pPr>
    </w:p>
    <w:p w14:paraId="5C9B5B57" w14:textId="77777777" w:rsidR="00B84197" w:rsidRDefault="00B84197" w:rsidP="00A76AA1">
      <w:pPr>
        <w:contextualSpacing/>
        <w:rPr>
          <w:bCs/>
        </w:rPr>
      </w:pPr>
    </w:p>
    <w:p w14:paraId="1B7D0D44" w14:textId="77777777" w:rsidR="00B84197" w:rsidRDefault="00B84197" w:rsidP="00A76AA1">
      <w:pPr>
        <w:contextualSpacing/>
        <w:rPr>
          <w:bCs/>
        </w:rPr>
      </w:pPr>
    </w:p>
    <w:p w14:paraId="745ACFFD" w14:textId="77777777" w:rsidR="00B84197" w:rsidRDefault="00B84197" w:rsidP="00A76AA1">
      <w:pPr>
        <w:contextualSpacing/>
        <w:rPr>
          <w:bCs/>
        </w:rPr>
      </w:pPr>
    </w:p>
    <w:p w14:paraId="639985A0" w14:textId="77777777" w:rsidR="00B84197" w:rsidRDefault="00B84197" w:rsidP="00A76AA1">
      <w:pPr>
        <w:contextualSpacing/>
        <w:rPr>
          <w:bCs/>
        </w:rPr>
      </w:pPr>
    </w:p>
    <w:p w14:paraId="38B25A75" w14:textId="77777777" w:rsidR="00B84197" w:rsidRDefault="00B84197" w:rsidP="00A76AA1">
      <w:pPr>
        <w:contextualSpacing/>
        <w:rPr>
          <w:bCs/>
        </w:rPr>
      </w:pPr>
    </w:p>
    <w:p w14:paraId="4E21A607" w14:textId="77777777" w:rsidR="00B84197" w:rsidRDefault="00B84197" w:rsidP="00A76AA1">
      <w:pPr>
        <w:contextualSpacing/>
        <w:rPr>
          <w:bCs/>
        </w:rPr>
      </w:pPr>
    </w:p>
    <w:p w14:paraId="0B0E70B7" w14:textId="77777777" w:rsidR="00B84197" w:rsidRDefault="00B84197" w:rsidP="00A76AA1">
      <w:pPr>
        <w:contextualSpacing/>
        <w:rPr>
          <w:bCs/>
        </w:rPr>
      </w:pPr>
    </w:p>
    <w:p w14:paraId="53E081A0" w14:textId="77777777" w:rsidR="00B84197" w:rsidRDefault="00B84197" w:rsidP="00A76AA1">
      <w:pPr>
        <w:contextualSpacing/>
        <w:rPr>
          <w:bCs/>
        </w:rPr>
      </w:pPr>
    </w:p>
    <w:p w14:paraId="47FF4A0F" w14:textId="77777777" w:rsidR="00B84197" w:rsidRPr="00A76AA1" w:rsidRDefault="00B84197" w:rsidP="00A76AA1">
      <w:pPr>
        <w:contextualSpacing/>
        <w:rPr>
          <w:bCs/>
        </w:rPr>
      </w:pPr>
    </w:p>
    <w:p w14:paraId="28C7518C" w14:textId="77777777" w:rsidR="00AB2DF6" w:rsidRPr="002117E6" w:rsidRDefault="00AB2DF6" w:rsidP="00A76AA1">
      <w:pPr>
        <w:contextualSpacing/>
        <w:rPr>
          <w:bCs/>
        </w:rPr>
      </w:pPr>
    </w:p>
    <w:p w14:paraId="019039E9"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71951AB9" wp14:editId="002F2B6A">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BA874" w14:textId="77777777" w:rsidR="008D04CA" w:rsidRPr="00D904A7" w:rsidRDefault="008D04CA" w:rsidP="008D04CA">
                              <w:pPr>
                                <w:pStyle w:val="Ttulo1"/>
                              </w:pPr>
                              <w:bookmarkStart w:id="8" w:name="_Toc160547535"/>
                              <w:bookmarkStart w:id="9" w:name="_Toc208332156"/>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1951AB9"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584BA874" w14:textId="77777777" w:rsidR="008D04CA" w:rsidRPr="00D904A7" w:rsidRDefault="008D04CA" w:rsidP="008D04CA">
                        <w:pPr>
                          <w:pStyle w:val="Ttulo1"/>
                        </w:pPr>
                        <w:bookmarkStart w:id="10" w:name="_Toc160547535"/>
                        <w:bookmarkStart w:id="11" w:name="_Toc208332156"/>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150A4F27" w14:textId="77777777" w:rsidR="00AB2DF6" w:rsidRDefault="00AB2DF6" w:rsidP="00A76AA1">
      <w:pPr>
        <w:tabs>
          <w:tab w:val="left" w:pos="3075"/>
        </w:tabs>
        <w:contextualSpacing/>
      </w:pPr>
    </w:p>
    <w:p w14:paraId="62C759FA" w14:textId="09DBAB5B" w:rsidR="003F0076" w:rsidRDefault="003F0076" w:rsidP="000F757F">
      <w:pPr>
        <w:pStyle w:val="Ttulo2"/>
      </w:pPr>
      <w:bookmarkStart w:id="12" w:name="_Toc208332157"/>
      <w:r>
        <w:t>Principios</w:t>
      </w:r>
      <w:bookmarkEnd w:id="12"/>
    </w:p>
    <w:p w14:paraId="19FA4151" w14:textId="77777777" w:rsidR="00662C41" w:rsidRDefault="00662C41" w:rsidP="002679F4"/>
    <w:p w14:paraId="750B3B33" w14:textId="75FA2F6C" w:rsidR="002679F4" w:rsidRPr="002679F4" w:rsidRDefault="002679F4" w:rsidP="002679F4">
      <w:r w:rsidRPr="002679F4">
        <w:t xml:space="preserve">Scrum se articula sobre un </w:t>
      </w:r>
      <w:r w:rsidRPr="002679F4">
        <w:rPr>
          <w:b/>
          <w:bCs/>
        </w:rPr>
        <w:t>modelo empírico de control</w:t>
      </w:r>
      <w:r w:rsidRPr="002679F4">
        <w:t>: las decisiones se basan en la observación directa del trabajo realizado y los resultados obtenidos (empirismo). Los tres pilares que sostienen este enfoque son:</w:t>
      </w:r>
    </w:p>
    <w:p w14:paraId="4AEB1467" w14:textId="77777777" w:rsidR="002679F4" w:rsidRPr="002679F4" w:rsidRDefault="002679F4" w:rsidP="008161D7">
      <w:pPr>
        <w:numPr>
          <w:ilvl w:val="0"/>
          <w:numId w:val="1"/>
        </w:numPr>
        <w:rPr>
          <w:lang w:val="en-US"/>
        </w:rPr>
      </w:pPr>
      <w:r w:rsidRPr="002679F4">
        <w:rPr>
          <w:b/>
          <w:bCs/>
        </w:rPr>
        <w:t>Transparencia</w:t>
      </w:r>
      <w:r w:rsidRPr="002679F4">
        <w:t xml:space="preserve">: la información crítica del proceso y del producto (objetivos, estado del backlog, impedimentos, criterios de aceptación) debe ser accesible y comprensible para todos los interesados que toman decisiones. </w:t>
      </w:r>
      <w:r w:rsidRPr="002679F4">
        <w:rPr>
          <w:lang w:val="en-US"/>
        </w:rPr>
        <w:t>Sin transparencia, la inspección pierde eficacia.</w:t>
      </w:r>
    </w:p>
    <w:p w14:paraId="377A9D71" w14:textId="77777777" w:rsidR="002679F4" w:rsidRPr="002679F4" w:rsidRDefault="002679F4" w:rsidP="008161D7">
      <w:pPr>
        <w:numPr>
          <w:ilvl w:val="0"/>
          <w:numId w:val="1"/>
        </w:numPr>
      </w:pPr>
      <w:r w:rsidRPr="002679F4">
        <w:rPr>
          <w:b/>
          <w:bCs/>
        </w:rPr>
        <w:t>Inspección</w:t>
      </w:r>
      <w:r w:rsidRPr="002679F4">
        <w:t>: revisiones frecuentes y formales (eventos, artefactos, métricas) permiten detectar desviaciones, errores o supuestos inválidos. La inspección debe ser realizada por personas que entiendan el contexto y con frecuencia suficiente para intervenir antes de que los problemas sean demasiado costosos.</w:t>
      </w:r>
    </w:p>
    <w:p w14:paraId="75F6D2B6" w14:textId="77777777" w:rsidR="002679F4" w:rsidRPr="002679F4" w:rsidRDefault="002679F4" w:rsidP="008161D7">
      <w:pPr>
        <w:numPr>
          <w:ilvl w:val="0"/>
          <w:numId w:val="1"/>
        </w:numPr>
      </w:pPr>
      <w:r w:rsidRPr="002679F4">
        <w:rPr>
          <w:b/>
          <w:bCs/>
        </w:rPr>
        <w:t>Adaptación</w:t>
      </w:r>
      <w:r w:rsidRPr="002679F4">
        <w:t>: ante hallazgos significativos en la inspección, el equipo y los stakeholders deben ajustar los planes, prioridades o prácticas para corregir el rumbo. La adaptación efectiva exige autoridad, información y un compromiso explícito con la mejora.</w:t>
      </w:r>
    </w:p>
    <w:p w14:paraId="49CF3273" w14:textId="77777777" w:rsidR="00662C41" w:rsidRDefault="00662C41" w:rsidP="002679F4"/>
    <w:p w14:paraId="18FE8815" w14:textId="30A8764D" w:rsidR="002679F4" w:rsidRPr="002679F4" w:rsidRDefault="002679F4" w:rsidP="002679F4">
      <w:r w:rsidRPr="002679F4">
        <w:t xml:space="preserve">Desde la ingeniería de software, el empirismo reduce incertidumbre porque transforma supuestos en datos observables —por ejemplo, transformar una hipótesis sobre rendimiento de una funcionalidad en una métrica observada tras un incremento— lo cual está asociado a reducciones de defectos detectados tardíamente y a mejora en alineación con el cliente cuando se apoya con prácticas técnicas básicas (control de versiones, pruebas automatizadas, CI). </w:t>
      </w:r>
    </w:p>
    <w:p w14:paraId="77B739C2" w14:textId="0DEA73C1" w:rsidR="002679F4" w:rsidRPr="00CD0BA4" w:rsidRDefault="002679F4" w:rsidP="002679F4"/>
    <w:p w14:paraId="4B2FC727" w14:textId="2CCF54BF" w:rsidR="002679F4" w:rsidRPr="00CD0BA4" w:rsidRDefault="002679F4" w:rsidP="002679F4"/>
    <w:p w14:paraId="02F810CB" w14:textId="63A5F88D" w:rsidR="002679F4" w:rsidRPr="002679F4" w:rsidRDefault="002679F4" w:rsidP="002679F4">
      <w:pPr>
        <w:rPr>
          <w:b/>
          <w:bCs/>
        </w:rPr>
      </w:pPr>
      <w:r w:rsidRPr="002679F4">
        <w:rPr>
          <w:b/>
          <w:bCs/>
        </w:rPr>
        <w:lastRenderedPageBreak/>
        <w:t>De</w:t>
      </w:r>
      <w:r w:rsidR="00DC1299">
        <w:rPr>
          <w:b/>
          <w:bCs/>
        </w:rPr>
        <w:t>scripción</w:t>
      </w:r>
      <w:r w:rsidRPr="002679F4">
        <w:rPr>
          <w:b/>
          <w:bCs/>
        </w:rPr>
        <w:t xml:space="preserve"> detallad</w:t>
      </w:r>
      <w:r w:rsidR="00DC1299">
        <w:rPr>
          <w:b/>
          <w:bCs/>
        </w:rPr>
        <w:t>a</w:t>
      </w:r>
      <w:r w:rsidRPr="002679F4">
        <w:rPr>
          <w:b/>
          <w:bCs/>
        </w:rPr>
        <w:t xml:space="preserve"> de cada pilar</w:t>
      </w:r>
    </w:p>
    <w:p w14:paraId="01A8E543" w14:textId="77777777" w:rsidR="002679F4" w:rsidRPr="002679F4" w:rsidRDefault="002679F4" w:rsidP="002679F4">
      <w:pPr>
        <w:rPr>
          <w:b/>
          <w:bCs/>
        </w:rPr>
      </w:pPr>
      <w:r w:rsidRPr="002679F4">
        <w:rPr>
          <w:b/>
          <w:bCs/>
        </w:rPr>
        <w:t>1) Transparencia — ¿qué debemos garantizar y cómo medirlo?</w:t>
      </w:r>
    </w:p>
    <w:p w14:paraId="476FE095" w14:textId="77777777" w:rsidR="002679F4" w:rsidRPr="002679F4" w:rsidRDefault="002679F4" w:rsidP="002679F4">
      <w:pPr>
        <w:rPr>
          <w:lang w:val="en-US"/>
        </w:rPr>
      </w:pPr>
      <w:r w:rsidRPr="002679F4">
        <w:rPr>
          <w:b/>
          <w:bCs/>
          <w:lang w:val="en-US"/>
        </w:rPr>
        <w:t>Qué incluir como mínimo</w:t>
      </w:r>
      <w:r w:rsidRPr="002679F4">
        <w:rPr>
          <w:lang w:val="en-US"/>
        </w:rPr>
        <w:t>:</w:t>
      </w:r>
    </w:p>
    <w:p w14:paraId="2A07892B" w14:textId="77777777" w:rsidR="002679F4" w:rsidRPr="002679F4" w:rsidRDefault="002679F4" w:rsidP="008161D7">
      <w:pPr>
        <w:numPr>
          <w:ilvl w:val="0"/>
          <w:numId w:val="2"/>
        </w:numPr>
      </w:pPr>
      <w:r w:rsidRPr="002679F4">
        <w:t>Estado visible y actualizado del Product Backlog (prioridades, estimaciones, criterios de aceptación).</w:t>
      </w:r>
    </w:p>
    <w:p w14:paraId="7E260392" w14:textId="77777777" w:rsidR="002679F4" w:rsidRPr="002679F4" w:rsidRDefault="002679F4" w:rsidP="008161D7">
      <w:pPr>
        <w:numPr>
          <w:ilvl w:val="0"/>
          <w:numId w:val="2"/>
        </w:numPr>
      </w:pPr>
      <w:r w:rsidRPr="002679F4">
        <w:t>Sprint Backlog con tareas y responsables (o dueño de la tarea) accesible.</w:t>
      </w:r>
    </w:p>
    <w:p w14:paraId="1363E6C9" w14:textId="77777777" w:rsidR="002679F4" w:rsidRPr="002679F4" w:rsidRDefault="002679F4" w:rsidP="008161D7">
      <w:pPr>
        <w:numPr>
          <w:ilvl w:val="0"/>
          <w:numId w:val="2"/>
        </w:numPr>
        <w:rPr>
          <w:lang w:val="en-US"/>
        </w:rPr>
      </w:pPr>
      <w:r w:rsidRPr="002679F4">
        <w:rPr>
          <w:lang w:val="en-US"/>
        </w:rPr>
        <w:t>Definition of Done explícita y pública.</w:t>
      </w:r>
    </w:p>
    <w:p w14:paraId="7A99727A" w14:textId="77777777" w:rsidR="002679F4" w:rsidRPr="002679F4" w:rsidRDefault="002679F4" w:rsidP="008161D7">
      <w:pPr>
        <w:numPr>
          <w:ilvl w:val="0"/>
          <w:numId w:val="2"/>
        </w:numPr>
      </w:pPr>
      <w:r w:rsidRPr="002679F4">
        <w:t>Registro claro de impedimentos y decisiones (log de impedimentos/action items).</w:t>
      </w:r>
    </w:p>
    <w:p w14:paraId="6BC99AC5" w14:textId="77777777" w:rsidR="002679F4" w:rsidRPr="002679F4" w:rsidRDefault="002679F4" w:rsidP="002679F4">
      <w:r w:rsidRPr="002679F4">
        <w:rPr>
          <w:b/>
          <w:bCs/>
        </w:rPr>
        <w:t>Indicadores de transparencia</w:t>
      </w:r>
      <w:r w:rsidRPr="002679F4">
        <w:t xml:space="preserve"> (ejemplos medibles):</w:t>
      </w:r>
    </w:p>
    <w:p w14:paraId="30435980" w14:textId="77777777" w:rsidR="002679F4" w:rsidRPr="002679F4" w:rsidRDefault="002679F4" w:rsidP="008161D7">
      <w:pPr>
        <w:numPr>
          <w:ilvl w:val="0"/>
          <w:numId w:val="3"/>
        </w:numPr>
      </w:pPr>
      <w:r w:rsidRPr="002679F4">
        <w:t>% de historias en backlog con criterios de aceptación claros (objetivo: ≥ 90%).</w:t>
      </w:r>
    </w:p>
    <w:p w14:paraId="22CD4690" w14:textId="77777777" w:rsidR="002679F4" w:rsidRPr="002679F4" w:rsidRDefault="002679F4" w:rsidP="008161D7">
      <w:pPr>
        <w:numPr>
          <w:ilvl w:val="0"/>
          <w:numId w:val="3"/>
        </w:numPr>
      </w:pPr>
      <w:r w:rsidRPr="002679F4">
        <w:t>Tiempo medio de actualización del Sprint Board tras cambios (objetivo: &lt; 24 h).</w:t>
      </w:r>
    </w:p>
    <w:p w14:paraId="3818CB98" w14:textId="77777777" w:rsidR="002679F4" w:rsidRPr="002679F4" w:rsidRDefault="002679F4" w:rsidP="008161D7">
      <w:pPr>
        <w:numPr>
          <w:ilvl w:val="0"/>
          <w:numId w:val="3"/>
        </w:numPr>
      </w:pPr>
      <w:r w:rsidRPr="002679F4">
        <w:t>Proporción de items del backlog con evidencia mínima (mockups, aceptación, documentación): objetivo ≥ 80%.</w:t>
      </w:r>
    </w:p>
    <w:p w14:paraId="548EBF3E" w14:textId="77777777" w:rsidR="00DC1299" w:rsidRDefault="00DC1299" w:rsidP="002679F4">
      <w:pPr>
        <w:rPr>
          <w:b/>
          <w:bCs/>
        </w:rPr>
      </w:pPr>
    </w:p>
    <w:p w14:paraId="2A47526C" w14:textId="713D37B3" w:rsidR="002679F4" w:rsidRPr="002679F4" w:rsidRDefault="002679F4" w:rsidP="002679F4">
      <w:r w:rsidRPr="002679F4">
        <w:rPr>
          <w:b/>
          <w:bCs/>
        </w:rPr>
        <w:t>Riesgos si falla la transparencia</w:t>
      </w:r>
      <w:r w:rsidRPr="002679F4">
        <w:t>: inspecciones inválidas (datos erróneos), decisiones mal orientadas, duplicación de trabajo.</w:t>
      </w:r>
    </w:p>
    <w:p w14:paraId="063B2DF1" w14:textId="77777777" w:rsidR="00DC1299" w:rsidRDefault="00DC1299" w:rsidP="002679F4">
      <w:pPr>
        <w:rPr>
          <w:b/>
          <w:bCs/>
        </w:rPr>
      </w:pPr>
    </w:p>
    <w:p w14:paraId="0D31C8A9" w14:textId="69F0F298" w:rsidR="002679F4" w:rsidRPr="002679F4" w:rsidRDefault="002679F4" w:rsidP="002679F4">
      <w:r w:rsidRPr="002679F4">
        <w:rPr>
          <w:b/>
          <w:bCs/>
        </w:rPr>
        <w:t>Ejemplo</w:t>
      </w:r>
      <w:r w:rsidRPr="002679F4">
        <w:t>: En digitalización de expediente estudiantil para la Universidad Politécnica, la transparencia exige que el Product Owner tenga visibilidad de todas las solicitudes de stakeholders (Secretaría Académica, Dirección, usuarios) en un backlog organizado; si una facultad solicita un campo extra para carreras técnicas, la falta de transparencia puede llevar a que se implemente sin consensuar la estructura de datos, provocando retrabajo.</w:t>
      </w:r>
    </w:p>
    <w:p w14:paraId="49EBC38D" w14:textId="5B97A8BA" w:rsidR="002679F4" w:rsidRPr="00CD0BA4" w:rsidRDefault="002679F4" w:rsidP="002679F4"/>
    <w:p w14:paraId="41979B5B" w14:textId="77777777" w:rsidR="00C830FC" w:rsidRPr="00CD0BA4" w:rsidRDefault="00C830FC" w:rsidP="002679F4"/>
    <w:p w14:paraId="74B9CEFD" w14:textId="77777777" w:rsidR="002679F4" w:rsidRPr="002679F4" w:rsidRDefault="002679F4" w:rsidP="002679F4">
      <w:pPr>
        <w:rPr>
          <w:b/>
          <w:bCs/>
        </w:rPr>
      </w:pPr>
      <w:r w:rsidRPr="002679F4">
        <w:rPr>
          <w:b/>
          <w:bCs/>
        </w:rPr>
        <w:lastRenderedPageBreak/>
        <w:t>2) Inspección — frecuencia, foco y técnica</w:t>
      </w:r>
    </w:p>
    <w:p w14:paraId="1746A6CA" w14:textId="77777777" w:rsidR="002679F4" w:rsidRPr="002679F4" w:rsidRDefault="002679F4" w:rsidP="002679F4">
      <w:r w:rsidRPr="002679F4">
        <w:rPr>
          <w:b/>
          <w:bCs/>
        </w:rPr>
        <w:t>Qué inspeccionar</w:t>
      </w:r>
      <w:r w:rsidRPr="002679F4">
        <w:t>:</w:t>
      </w:r>
    </w:p>
    <w:p w14:paraId="0C7955FF" w14:textId="77777777" w:rsidR="002679F4" w:rsidRPr="002679F4" w:rsidRDefault="002679F4" w:rsidP="008161D7">
      <w:pPr>
        <w:numPr>
          <w:ilvl w:val="0"/>
          <w:numId w:val="4"/>
        </w:numPr>
      </w:pPr>
      <w:r w:rsidRPr="002679F4">
        <w:t>El Increment (funcionalidad entregada): ¿cumple criterios de aceptación?, ¿está desplegable?</w:t>
      </w:r>
    </w:p>
    <w:p w14:paraId="25E4DD79" w14:textId="77777777" w:rsidR="002679F4" w:rsidRPr="002679F4" w:rsidRDefault="002679F4" w:rsidP="008161D7">
      <w:pPr>
        <w:numPr>
          <w:ilvl w:val="0"/>
          <w:numId w:val="4"/>
        </w:numPr>
      </w:pPr>
      <w:r w:rsidRPr="002679F4">
        <w:t>El proceso (cómo se trabaja en el sprint): ¿se respetaron las daily?, ¿hubo blockers no resueltos?</w:t>
      </w:r>
    </w:p>
    <w:p w14:paraId="58112985" w14:textId="77777777" w:rsidR="002679F4" w:rsidRPr="002679F4" w:rsidRDefault="002679F4" w:rsidP="008161D7">
      <w:pPr>
        <w:numPr>
          <w:ilvl w:val="0"/>
          <w:numId w:val="4"/>
        </w:numPr>
      </w:pPr>
      <w:r w:rsidRPr="002679F4">
        <w:t>Las métricas (velocity, lead time, defect density): ¿muestran tendencias preocupantes?</w:t>
      </w:r>
    </w:p>
    <w:p w14:paraId="2572C6DC" w14:textId="77777777" w:rsidR="002679F4" w:rsidRPr="002679F4" w:rsidRDefault="002679F4" w:rsidP="002679F4">
      <w:pPr>
        <w:rPr>
          <w:lang w:val="en-US"/>
        </w:rPr>
      </w:pPr>
      <w:r w:rsidRPr="002679F4">
        <w:rPr>
          <w:b/>
          <w:bCs/>
          <w:lang w:val="en-US"/>
        </w:rPr>
        <w:t>Frecuencia recomendada</w:t>
      </w:r>
      <w:r w:rsidRPr="002679F4">
        <w:rPr>
          <w:lang w:val="en-US"/>
        </w:rPr>
        <w:t>:</w:t>
      </w:r>
    </w:p>
    <w:p w14:paraId="3F439CD8" w14:textId="77777777" w:rsidR="002679F4" w:rsidRPr="002679F4" w:rsidRDefault="002679F4" w:rsidP="008161D7">
      <w:pPr>
        <w:numPr>
          <w:ilvl w:val="0"/>
          <w:numId w:val="5"/>
        </w:numPr>
      </w:pPr>
      <w:r w:rsidRPr="002679F4">
        <w:t>Daily: inspección operativa breve (máx. 15 min).</w:t>
      </w:r>
    </w:p>
    <w:p w14:paraId="1FE4E9C8" w14:textId="77777777" w:rsidR="002679F4" w:rsidRPr="002679F4" w:rsidRDefault="002679F4" w:rsidP="008161D7">
      <w:pPr>
        <w:numPr>
          <w:ilvl w:val="0"/>
          <w:numId w:val="5"/>
        </w:numPr>
        <w:rPr>
          <w:lang w:val="en-US"/>
        </w:rPr>
      </w:pPr>
      <w:r w:rsidRPr="002679F4">
        <w:rPr>
          <w:lang w:val="en-US"/>
        </w:rPr>
        <w:t>Sprint Review: inspección del Increment por stakeholders.</w:t>
      </w:r>
    </w:p>
    <w:p w14:paraId="2BE952EF" w14:textId="77777777" w:rsidR="002679F4" w:rsidRPr="002679F4" w:rsidRDefault="002679F4" w:rsidP="008161D7">
      <w:pPr>
        <w:numPr>
          <w:ilvl w:val="0"/>
          <w:numId w:val="5"/>
        </w:numPr>
      </w:pPr>
      <w:r w:rsidRPr="002679F4">
        <w:t>Retrospective: inspección del proceso y prácticas.</w:t>
      </w:r>
    </w:p>
    <w:p w14:paraId="311F53EC" w14:textId="77777777" w:rsidR="002679F4" w:rsidRPr="002679F4" w:rsidRDefault="002679F4" w:rsidP="002679F4">
      <w:pPr>
        <w:rPr>
          <w:lang w:val="en-US"/>
        </w:rPr>
      </w:pPr>
      <w:r w:rsidRPr="002679F4">
        <w:rPr>
          <w:b/>
          <w:bCs/>
          <w:lang w:val="en-US"/>
        </w:rPr>
        <w:t>Técnicas efectivas</w:t>
      </w:r>
      <w:r w:rsidRPr="002679F4">
        <w:rPr>
          <w:lang w:val="en-US"/>
        </w:rPr>
        <w:t>:</w:t>
      </w:r>
    </w:p>
    <w:p w14:paraId="19E347F3" w14:textId="77777777" w:rsidR="002679F4" w:rsidRPr="002679F4" w:rsidRDefault="002679F4" w:rsidP="008161D7">
      <w:pPr>
        <w:numPr>
          <w:ilvl w:val="0"/>
          <w:numId w:val="6"/>
        </w:numPr>
      </w:pPr>
      <w:r w:rsidRPr="002679F4">
        <w:t>Revisiones de aceptación con checklist.</w:t>
      </w:r>
    </w:p>
    <w:p w14:paraId="3F4BE622" w14:textId="77777777" w:rsidR="002679F4" w:rsidRPr="002679F4" w:rsidRDefault="002679F4" w:rsidP="008161D7">
      <w:pPr>
        <w:numPr>
          <w:ilvl w:val="0"/>
          <w:numId w:val="6"/>
        </w:numPr>
      </w:pPr>
      <w:r w:rsidRPr="002679F4">
        <w:t>Demos con usuarios reales o representantes (mínimo 2 stakeholders externos por sprint).</w:t>
      </w:r>
    </w:p>
    <w:p w14:paraId="5DC86A4F" w14:textId="77777777" w:rsidR="002679F4" w:rsidRPr="002679F4" w:rsidRDefault="002679F4" w:rsidP="008161D7">
      <w:pPr>
        <w:numPr>
          <w:ilvl w:val="0"/>
          <w:numId w:val="6"/>
        </w:numPr>
      </w:pPr>
      <w:r w:rsidRPr="002679F4">
        <w:t>Revisión de logs y métricas automatizadas (builds, tests, deploys).</w:t>
      </w:r>
    </w:p>
    <w:p w14:paraId="6B6055EB" w14:textId="77777777" w:rsidR="00942E83" w:rsidRDefault="00942E83" w:rsidP="002679F4">
      <w:pPr>
        <w:rPr>
          <w:b/>
          <w:bCs/>
        </w:rPr>
      </w:pPr>
    </w:p>
    <w:p w14:paraId="6CA34F3C" w14:textId="69CD19D8" w:rsidR="002679F4" w:rsidRPr="002679F4" w:rsidRDefault="002679F4" w:rsidP="002679F4">
      <w:r w:rsidRPr="002679F4">
        <w:rPr>
          <w:b/>
          <w:bCs/>
        </w:rPr>
        <w:t>Ejemplo</w:t>
      </w:r>
      <w:r w:rsidRPr="002679F4">
        <w:t xml:space="preserve">: En una </w:t>
      </w:r>
      <w:proofErr w:type="gramStart"/>
      <w:r w:rsidRPr="002679F4">
        <w:t>app</w:t>
      </w:r>
      <w:proofErr w:type="gramEnd"/>
      <w:r w:rsidRPr="002679F4">
        <w:t xml:space="preserve"> de facturación para una pyme exportadora de café, la inspección debe incluir la comprobación de que la factura electrónica cumple con requisitos del DGI; una demo con el contador de la empresa permite detectar incompatibilidades regulatorias en tiempo para adaptarlas.</w:t>
      </w:r>
    </w:p>
    <w:p w14:paraId="50239846" w14:textId="2088EE70" w:rsidR="002679F4" w:rsidRDefault="002679F4" w:rsidP="002679F4"/>
    <w:p w14:paraId="0CB18CAE" w14:textId="77777777" w:rsidR="00942E83" w:rsidRDefault="00942E83" w:rsidP="002679F4"/>
    <w:p w14:paraId="3A6F5F95" w14:textId="77777777" w:rsidR="00942E83" w:rsidRDefault="00942E83" w:rsidP="002679F4"/>
    <w:p w14:paraId="2B390BE6" w14:textId="77777777" w:rsidR="00942E83" w:rsidRDefault="00942E83" w:rsidP="002679F4"/>
    <w:p w14:paraId="3E08203E" w14:textId="77777777" w:rsidR="00942E83" w:rsidRDefault="00942E83" w:rsidP="002679F4"/>
    <w:p w14:paraId="4DE9A7B1" w14:textId="77777777" w:rsidR="00942E83" w:rsidRPr="002679F4" w:rsidRDefault="00942E83" w:rsidP="002679F4"/>
    <w:p w14:paraId="0095896E" w14:textId="77777777" w:rsidR="002679F4" w:rsidRPr="002679F4" w:rsidRDefault="002679F4" w:rsidP="002679F4">
      <w:pPr>
        <w:rPr>
          <w:b/>
          <w:bCs/>
        </w:rPr>
      </w:pPr>
      <w:r w:rsidRPr="002679F4">
        <w:rPr>
          <w:b/>
          <w:bCs/>
        </w:rPr>
        <w:lastRenderedPageBreak/>
        <w:t>3) Adaptación — tomar acciones con evidencia y prioridad</w:t>
      </w:r>
    </w:p>
    <w:p w14:paraId="03C5E5D4" w14:textId="77777777" w:rsidR="002679F4" w:rsidRPr="002679F4" w:rsidRDefault="002679F4" w:rsidP="002679F4">
      <w:pPr>
        <w:rPr>
          <w:lang w:val="en-US"/>
        </w:rPr>
      </w:pPr>
      <w:r w:rsidRPr="002679F4">
        <w:rPr>
          <w:b/>
          <w:bCs/>
          <w:lang w:val="en-US"/>
        </w:rPr>
        <w:t>Buenas prácticas para adaptar</w:t>
      </w:r>
      <w:r w:rsidRPr="002679F4">
        <w:rPr>
          <w:lang w:val="en-US"/>
        </w:rPr>
        <w:t>:</w:t>
      </w:r>
    </w:p>
    <w:p w14:paraId="5A0EB794" w14:textId="77777777" w:rsidR="002679F4" w:rsidRPr="002679F4" w:rsidRDefault="002679F4" w:rsidP="008161D7">
      <w:pPr>
        <w:numPr>
          <w:ilvl w:val="0"/>
          <w:numId w:val="7"/>
        </w:numPr>
      </w:pPr>
      <w:r w:rsidRPr="002679F4">
        <w:t>Registrar la causa raíz del hallazgo en la retrospectiva.</w:t>
      </w:r>
    </w:p>
    <w:p w14:paraId="01A58BA2" w14:textId="77777777" w:rsidR="002679F4" w:rsidRPr="002679F4" w:rsidRDefault="002679F4" w:rsidP="008161D7">
      <w:pPr>
        <w:numPr>
          <w:ilvl w:val="0"/>
          <w:numId w:val="7"/>
        </w:numPr>
      </w:pPr>
      <w:r w:rsidRPr="002679F4">
        <w:t>Priorizar acciones que reduzcan el riesgo o incrementen valor (coste-beneficio).</w:t>
      </w:r>
    </w:p>
    <w:p w14:paraId="46EA786E" w14:textId="77777777" w:rsidR="002679F4" w:rsidRPr="002679F4" w:rsidRDefault="002679F4" w:rsidP="008161D7">
      <w:pPr>
        <w:numPr>
          <w:ilvl w:val="0"/>
          <w:numId w:val="7"/>
        </w:numPr>
      </w:pPr>
      <w:r w:rsidRPr="002679F4">
        <w:t>Implementar la acción en el siguiente Sprint Planning como backlog item con dueño y definición de éxito.</w:t>
      </w:r>
    </w:p>
    <w:p w14:paraId="2C1ADEBE" w14:textId="77777777" w:rsidR="002679F4" w:rsidRPr="002679F4" w:rsidRDefault="002679F4" w:rsidP="002679F4">
      <w:pPr>
        <w:rPr>
          <w:lang w:val="en-US"/>
        </w:rPr>
      </w:pPr>
      <w:r w:rsidRPr="002679F4">
        <w:rPr>
          <w:b/>
          <w:bCs/>
          <w:lang w:val="en-US"/>
        </w:rPr>
        <w:t>Tipos de adaptaciones</w:t>
      </w:r>
      <w:r w:rsidRPr="002679F4">
        <w:rPr>
          <w:lang w:val="en-US"/>
        </w:rPr>
        <w:t>:</w:t>
      </w:r>
    </w:p>
    <w:p w14:paraId="1DDFE89B" w14:textId="77777777" w:rsidR="002679F4" w:rsidRPr="002679F4" w:rsidRDefault="002679F4" w:rsidP="008161D7">
      <w:pPr>
        <w:numPr>
          <w:ilvl w:val="0"/>
          <w:numId w:val="8"/>
        </w:numPr>
      </w:pPr>
      <w:r w:rsidRPr="002679F4">
        <w:t>Cambios en prioridades (re-priorización del backlog).</w:t>
      </w:r>
    </w:p>
    <w:p w14:paraId="31EB4406" w14:textId="77777777" w:rsidR="002679F4" w:rsidRPr="002679F4" w:rsidRDefault="002679F4" w:rsidP="008161D7">
      <w:pPr>
        <w:numPr>
          <w:ilvl w:val="0"/>
          <w:numId w:val="8"/>
        </w:numPr>
      </w:pPr>
      <w:r w:rsidRPr="002679F4">
        <w:t>Ajustes procesales (modificar duración de daily, cambiar definición de Done).</w:t>
      </w:r>
    </w:p>
    <w:p w14:paraId="299D591F" w14:textId="77777777" w:rsidR="002679F4" w:rsidRPr="002679F4" w:rsidRDefault="002679F4" w:rsidP="008161D7">
      <w:pPr>
        <w:numPr>
          <w:ilvl w:val="0"/>
          <w:numId w:val="8"/>
        </w:numPr>
      </w:pPr>
      <w:r w:rsidRPr="002679F4">
        <w:t>Refuerzo técnico (dedicar partes del sprint a deuda técnica o a CI).</w:t>
      </w:r>
    </w:p>
    <w:p w14:paraId="17258CD4" w14:textId="77777777" w:rsidR="00942E83" w:rsidRDefault="00942E83" w:rsidP="002679F4">
      <w:pPr>
        <w:rPr>
          <w:b/>
          <w:bCs/>
        </w:rPr>
      </w:pPr>
    </w:p>
    <w:p w14:paraId="1470C3EB" w14:textId="39BEEBCD" w:rsidR="002679F4" w:rsidRPr="002679F4" w:rsidRDefault="002679F4" w:rsidP="002679F4">
      <w:r w:rsidRPr="002679F4">
        <w:rPr>
          <w:b/>
          <w:bCs/>
        </w:rPr>
        <w:t>Ejemplo</w:t>
      </w:r>
      <w:r w:rsidRPr="002679F4">
        <w:t>: Si en una cooperativa de Matagalpa se detecta que los tablets usados en campo no pueden sincronizar fotos por baja cobertura, la adaptación puede ser: implementar sincronización asíncrona y compresión de imágenes y priorizar esa tarea en el siguiente sprint.</w:t>
      </w:r>
    </w:p>
    <w:p w14:paraId="4518D70D" w14:textId="01C6E636" w:rsidR="002679F4" w:rsidRPr="00CD0BA4" w:rsidRDefault="002679F4" w:rsidP="002679F4"/>
    <w:p w14:paraId="7F361ABA" w14:textId="77777777" w:rsidR="00796102" w:rsidRPr="00CD0BA4" w:rsidRDefault="00796102" w:rsidP="002679F4"/>
    <w:p w14:paraId="425F8F89" w14:textId="77777777" w:rsidR="00796102" w:rsidRPr="00CD0BA4" w:rsidRDefault="00796102" w:rsidP="002679F4"/>
    <w:p w14:paraId="4724C0BF" w14:textId="77777777" w:rsidR="00796102" w:rsidRPr="00CD0BA4" w:rsidRDefault="00796102" w:rsidP="002679F4"/>
    <w:p w14:paraId="5EFF1482" w14:textId="77777777" w:rsidR="00796102" w:rsidRPr="00CD0BA4" w:rsidRDefault="00796102" w:rsidP="002679F4"/>
    <w:p w14:paraId="18347ECE" w14:textId="77777777" w:rsidR="00796102" w:rsidRPr="00CD0BA4" w:rsidRDefault="00796102" w:rsidP="002679F4"/>
    <w:p w14:paraId="37C9F03C" w14:textId="77777777" w:rsidR="00796102" w:rsidRPr="00CD0BA4" w:rsidRDefault="00796102" w:rsidP="002679F4"/>
    <w:p w14:paraId="1FB0F872" w14:textId="77777777" w:rsidR="00796102" w:rsidRPr="00CD0BA4" w:rsidRDefault="00796102" w:rsidP="002679F4"/>
    <w:p w14:paraId="7586F0C9" w14:textId="77777777" w:rsidR="00796102" w:rsidRPr="00CD0BA4" w:rsidRDefault="00796102" w:rsidP="002679F4"/>
    <w:p w14:paraId="54A4A4AA" w14:textId="77777777" w:rsidR="00796102" w:rsidRPr="00CD0BA4" w:rsidRDefault="00796102" w:rsidP="002679F4"/>
    <w:p w14:paraId="0581585B" w14:textId="77777777" w:rsidR="00796102" w:rsidRPr="00CD0BA4" w:rsidRDefault="00796102" w:rsidP="002679F4"/>
    <w:p w14:paraId="64FEEEE7" w14:textId="77777777" w:rsidR="002679F4" w:rsidRPr="002679F4" w:rsidRDefault="002679F4" w:rsidP="002679F4">
      <w:pPr>
        <w:rPr>
          <w:b/>
          <w:bCs/>
        </w:rPr>
      </w:pPr>
      <w:r w:rsidRPr="002679F4">
        <w:rPr>
          <w:b/>
          <w:bCs/>
        </w:rPr>
        <w:lastRenderedPageBreak/>
        <w:t>Actividad práctica (para aula o taller) — “Diagnóstico empírico en 1 sprint simulado”</w:t>
      </w:r>
    </w:p>
    <w:p w14:paraId="23200450" w14:textId="77777777" w:rsidR="002679F4" w:rsidRPr="002679F4" w:rsidRDefault="002679F4" w:rsidP="002679F4">
      <w:r w:rsidRPr="002679F4">
        <w:rPr>
          <w:b/>
          <w:bCs/>
        </w:rPr>
        <w:t>Duración</w:t>
      </w:r>
      <w:r w:rsidRPr="002679F4">
        <w:t>: 90–120 minutos (mini-sprint) o simulado en 1 día.</w:t>
      </w:r>
      <w:r w:rsidRPr="002679F4">
        <w:br/>
      </w:r>
      <w:r w:rsidRPr="002679F4">
        <w:rPr>
          <w:b/>
          <w:bCs/>
        </w:rPr>
        <w:t>Objetivo</w:t>
      </w:r>
      <w:r w:rsidRPr="002679F4">
        <w:t>: aplicar transparencia, inspección y adaptación en un mini-proyecto local (p. ej., módulo de registro de cosechas para una cooperativa).</w:t>
      </w:r>
    </w:p>
    <w:p w14:paraId="1E523639" w14:textId="77777777" w:rsidR="002679F4" w:rsidRPr="002679F4" w:rsidRDefault="002679F4" w:rsidP="002679F4">
      <w:pPr>
        <w:rPr>
          <w:lang w:val="en-US"/>
        </w:rPr>
      </w:pPr>
      <w:r w:rsidRPr="002679F4">
        <w:rPr>
          <w:b/>
          <w:bCs/>
          <w:lang w:val="en-US"/>
        </w:rPr>
        <w:t>Pasos</w:t>
      </w:r>
      <w:r w:rsidRPr="002679F4">
        <w:rPr>
          <w:lang w:val="en-US"/>
        </w:rPr>
        <w:t>:</w:t>
      </w:r>
    </w:p>
    <w:p w14:paraId="52F6F548" w14:textId="77777777" w:rsidR="002679F4" w:rsidRPr="002679F4" w:rsidRDefault="002679F4" w:rsidP="008161D7">
      <w:pPr>
        <w:numPr>
          <w:ilvl w:val="0"/>
          <w:numId w:val="9"/>
        </w:numPr>
      </w:pPr>
      <w:r w:rsidRPr="002679F4">
        <w:rPr>
          <w:i/>
          <w:iCs/>
        </w:rPr>
        <w:t>Preparación (15 min)</w:t>
      </w:r>
      <w:r w:rsidRPr="002679F4">
        <w:t>: se entrega un backlog mínimo (3–5 user stories) y roles asignados (PO, SM, Dev Team de 4–6 personas).</w:t>
      </w:r>
    </w:p>
    <w:p w14:paraId="672CBD6B" w14:textId="77777777" w:rsidR="002679F4" w:rsidRPr="002679F4" w:rsidRDefault="002679F4" w:rsidP="008161D7">
      <w:pPr>
        <w:numPr>
          <w:ilvl w:val="0"/>
          <w:numId w:val="9"/>
        </w:numPr>
        <w:rPr>
          <w:lang w:val="en-US"/>
        </w:rPr>
      </w:pPr>
      <w:r w:rsidRPr="002679F4">
        <w:rPr>
          <w:i/>
          <w:iCs/>
          <w:lang w:val="en-US"/>
        </w:rPr>
        <w:t>Sprint Planning corto (15 min)</w:t>
      </w:r>
      <w:r w:rsidRPr="002679F4">
        <w:rPr>
          <w:lang w:val="en-US"/>
        </w:rPr>
        <w:t>: seleccionar 1–2 historias para el mini-sprint; acordar Definition of Done reducida.</w:t>
      </w:r>
    </w:p>
    <w:p w14:paraId="3A6BB226" w14:textId="77777777" w:rsidR="002679F4" w:rsidRPr="002679F4" w:rsidRDefault="002679F4" w:rsidP="008161D7">
      <w:pPr>
        <w:numPr>
          <w:ilvl w:val="0"/>
          <w:numId w:val="9"/>
        </w:numPr>
      </w:pPr>
      <w:r w:rsidRPr="002679F4">
        <w:rPr>
          <w:i/>
          <w:iCs/>
        </w:rPr>
        <w:t>Ejecución &amp; Daily</w:t>
      </w:r>
      <w:r w:rsidRPr="002679F4">
        <w:t xml:space="preserve"> (30–40 min): simulación con 2–3 ciclos de trabajo (cada ciclo 10–15 min) y daily de 5–7 min donde se registran impedimentos.</w:t>
      </w:r>
    </w:p>
    <w:p w14:paraId="509E3472" w14:textId="77777777" w:rsidR="002679F4" w:rsidRPr="002679F4" w:rsidRDefault="002679F4" w:rsidP="008161D7">
      <w:pPr>
        <w:numPr>
          <w:ilvl w:val="0"/>
          <w:numId w:val="9"/>
        </w:numPr>
      </w:pPr>
      <w:r w:rsidRPr="002679F4">
        <w:rPr>
          <w:i/>
          <w:iCs/>
        </w:rPr>
        <w:t>Sprint Review (10–15 min)</w:t>
      </w:r>
      <w:r w:rsidRPr="002679F4">
        <w:t>: demo de lo entregado ante un stakeholder (puede ser docente u otro grupo).</w:t>
      </w:r>
    </w:p>
    <w:p w14:paraId="604ECEAE" w14:textId="77777777" w:rsidR="002679F4" w:rsidRPr="002679F4" w:rsidRDefault="002679F4" w:rsidP="008161D7">
      <w:pPr>
        <w:numPr>
          <w:ilvl w:val="0"/>
          <w:numId w:val="9"/>
        </w:numPr>
      </w:pPr>
      <w:r w:rsidRPr="002679F4">
        <w:rPr>
          <w:i/>
          <w:iCs/>
        </w:rPr>
        <w:t>Retrospective (10–15 min)</w:t>
      </w:r>
      <w:r w:rsidRPr="002679F4">
        <w:t>: usar la rúbrica para diagnosticar la aplicación de principios y proponer 3 acciones de adaptación.</w:t>
      </w:r>
    </w:p>
    <w:p w14:paraId="4A5BDE2C" w14:textId="77777777" w:rsidR="002679F4" w:rsidRPr="002679F4" w:rsidRDefault="002679F4" w:rsidP="008161D7">
      <w:pPr>
        <w:numPr>
          <w:ilvl w:val="0"/>
          <w:numId w:val="9"/>
        </w:numPr>
      </w:pPr>
      <w:r w:rsidRPr="002679F4">
        <w:rPr>
          <w:i/>
          <w:iCs/>
        </w:rPr>
        <w:t>Entrega</w:t>
      </w:r>
      <w:r w:rsidRPr="002679F4">
        <w:t>: registro breve (máx. 1 página) con evidencias y acciones priorizadas.</w:t>
      </w:r>
    </w:p>
    <w:p w14:paraId="533F237C" w14:textId="77777777" w:rsidR="00796102" w:rsidRDefault="00796102" w:rsidP="002679F4">
      <w:pPr>
        <w:rPr>
          <w:b/>
          <w:bCs/>
        </w:rPr>
      </w:pPr>
    </w:p>
    <w:p w14:paraId="41672C94" w14:textId="4E2742EB" w:rsidR="002679F4" w:rsidRPr="002679F4" w:rsidRDefault="002679F4" w:rsidP="002679F4">
      <w:r w:rsidRPr="002679F4">
        <w:rPr>
          <w:b/>
          <w:bCs/>
        </w:rPr>
        <w:t>Entregable esperado</w:t>
      </w:r>
      <w:r w:rsidRPr="002679F4">
        <w:t>: rúbrica completada + 3 acciones priorizadas (con dueño y criterio de éxito).</w:t>
      </w:r>
    </w:p>
    <w:p w14:paraId="2E260781" w14:textId="38413E63" w:rsidR="002679F4" w:rsidRPr="00CD0BA4" w:rsidRDefault="002679F4" w:rsidP="002679F4"/>
    <w:p w14:paraId="2942255A" w14:textId="77777777" w:rsidR="00796102" w:rsidRPr="00CD0BA4" w:rsidRDefault="00796102" w:rsidP="002679F4"/>
    <w:p w14:paraId="3115ABAF" w14:textId="77777777" w:rsidR="00796102" w:rsidRPr="00CD0BA4" w:rsidRDefault="00796102" w:rsidP="002679F4"/>
    <w:p w14:paraId="63689DEB" w14:textId="77777777" w:rsidR="00796102" w:rsidRPr="00CD0BA4" w:rsidRDefault="00796102" w:rsidP="002679F4"/>
    <w:p w14:paraId="0E8FA814" w14:textId="77777777" w:rsidR="00796102" w:rsidRPr="00CD0BA4" w:rsidRDefault="00796102" w:rsidP="002679F4"/>
    <w:p w14:paraId="1CB0FEF4" w14:textId="77777777" w:rsidR="00796102" w:rsidRPr="00CD0BA4" w:rsidRDefault="00796102" w:rsidP="002679F4"/>
    <w:p w14:paraId="022A5FF4" w14:textId="77777777" w:rsidR="00796102" w:rsidRPr="00CD0BA4" w:rsidRDefault="00796102" w:rsidP="002679F4"/>
    <w:p w14:paraId="7102F59A" w14:textId="77777777" w:rsidR="00796102" w:rsidRPr="00CD0BA4" w:rsidRDefault="00796102" w:rsidP="002679F4"/>
    <w:p w14:paraId="03FA9C42" w14:textId="77777777" w:rsidR="002679F4" w:rsidRPr="002679F4" w:rsidRDefault="002679F4" w:rsidP="002679F4">
      <w:pPr>
        <w:rPr>
          <w:b/>
          <w:bCs/>
        </w:rPr>
      </w:pPr>
      <w:r w:rsidRPr="002679F4">
        <w:rPr>
          <w:b/>
          <w:bCs/>
        </w:rPr>
        <w:lastRenderedPageBreak/>
        <w:t>Rúbrica: evaluación de la aplicación de los principios (para la actividad)</w:t>
      </w:r>
    </w:p>
    <w:p w14:paraId="404952E3" w14:textId="77777777" w:rsidR="002679F4" w:rsidRPr="002679F4" w:rsidRDefault="002679F4" w:rsidP="002679F4">
      <w:r w:rsidRPr="002679F4">
        <w:t>Puntuación sobre 12 puntos (dividida por pilar).</w:t>
      </w:r>
    </w:p>
    <w:p w14:paraId="57FDB02C" w14:textId="77777777" w:rsidR="002679F4" w:rsidRPr="002679F4" w:rsidRDefault="002679F4" w:rsidP="002679F4">
      <w:pPr>
        <w:rPr>
          <w:lang w:val="en-US"/>
        </w:rPr>
      </w:pPr>
      <w:r w:rsidRPr="002679F4">
        <w:rPr>
          <w:b/>
          <w:bCs/>
          <w:lang w:val="en-US"/>
        </w:rPr>
        <w:t>Transparencia (0–4 pts)</w:t>
      </w:r>
    </w:p>
    <w:p w14:paraId="3A5C5C6E" w14:textId="77777777" w:rsidR="002679F4" w:rsidRPr="002679F4" w:rsidRDefault="002679F4" w:rsidP="008161D7">
      <w:pPr>
        <w:numPr>
          <w:ilvl w:val="0"/>
          <w:numId w:val="10"/>
        </w:numPr>
      </w:pPr>
      <w:r w:rsidRPr="002679F4">
        <w:t>0–1: Backlog y board ausentes o incomprensibles.</w:t>
      </w:r>
    </w:p>
    <w:p w14:paraId="0452B6A4" w14:textId="77777777" w:rsidR="002679F4" w:rsidRPr="002679F4" w:rsidRDefault="002679F4" w:rsidP="008161D7">
      <w:pPr>
        <w:numPr>
          <w:ilvl w:val="0"/>
          <w:numId w:val="10"/>
        </w:numPr>
      </w:pPr>
      <w:r w:rsidRPr="002679F4">
        <w:t xml:space="preserve">2: Backlog </w:t>
      </w:r>
      <w:proofErr w:type="gramStart"/>
      <w:r w:rsidRPr="002679F4">
        <w:t>presente</w:t>
      </w:r>
      <w:proofErr w:type="gramEnd"/>
      <w:r w:rsidRPr="002679F4">
        <w:t xml:space="preserve"> pero sin criterios de aceptación claros para la mayoría.</w:t>
      </w:r>
    </w:p>
    <w:p w14:paraId="74355A69" w14:textId="77777777" w:rsidR="002679F4" w:rsidRPr="002679F4" w:rsidRDefault="002679F4" w:rsidP="008161D7">
      <w:pPr>
        <w:numPr>
          <w:ilvl w:val="0"/>
          <w:numId w:val="10"/>
        </w:numPr>
        <w:rPr>
          <w:lang w:val="en-US"/>
        </w:rPr>
      </w:pPr>
      <w:r w:rsidRPr="002679F4">
        <w:rPr>
          <w:lang w:val="en-US"/>
        </w:rPr>
        <w:t>3: Backlog y Sprint Board claros; Definition of Done parcial.</w:t>
      </w:r>
    </w:p>
    <w:p w14:paraId="3DDA6E1F" w14:textId="77777777" w:rsidR="002679F4" w:rsidRPr="002679F4" w:rsidRDefault="002679F4" w:rsidP="008161D7">
      <w:pPr>
        <w:numPr>
          <w:ilvl w:val="0"/>
          <w:numId w:val="10"/>
        </w:numPr>
      </w:pPr>
      <w:r w:rsidRPr="002679F4">
        <w:t>4: Backlog completo con criterios, board actualizado y Definition of Done explícita y respetada.</w:t>
      </w:r>
    </w:p>
    <w:p w14:paraId="7FBF7E63" w14:textId="77777777" w:rsidR="002679F4" w:rsidRPr="002679F4" w:rsidRDefault="002679F4" w:rsidP="002679F4">
      <w:pPr>
        <w:rPr>
          <w:lang w:val="en-US"/>
        </w:rPr>
      </w:pPr>
      <w:r w:rsidRPr="002679F4">
        <w:rPr>
          <w:b/>
          <w:bCs/>
          <w:lang w:val="en-US"/>
        </w:rPr>
        <w:t>Inspección (0–4 pts)</w:t>
      </w:r>
    </w:p>
    <w:p w14:paraId="7060A814" w14:textId="77777777" w:rsidR="002679F4" w:rsidRPr="002679F4" w:rsidRDefault="002679F4" w:rsidP="008161D7">
      <w:pPr>
        <w:numPr>
          <w:ilvl w:val="0"/>
          <w:numId w:val="11"/>
        </w:numPr>
      </w:pPr>
      <w:r w:rsidRPr="002679F4">
        <w:t>0–1: No hubo inspecciones regulares ni evidencia de revisión.</w:t>
      </w:r>
    </w:p>
    <w:p w14:paraId="471CFAE1" w14:textId="77777777" w:rsidR="002679F4" w:rsidRPr="002679F4" w:rsidRDefault="002679F4" w:rsidP="008161D7">
      <w:pPr>
        <w:numPr>
          <w:ilvl w:val="0"/>
          <w:numId w:val="11"/>
        </w:numPr>
      </w:pPr>
      <w:r w:rsidRPr="002679F4">
        <w:t xml:space="preserve">2: Inspecciones superficiales (dailies </w:t>
      </w:r>
      <w:proofErr w:type="gramStart"/>
      <w:r w:rsidRPr="002679F4">
        <w:t>formales</w:t>
      </w:r>
      <w:proofErr w:type="gramEnd"/>
      <w:r w:rsidRPr="002679F4">
        <w:t xml:space="preserve"> pero sin contenido útil).</w:t>
      </w:r>
    </w:p>
    <w:p w14:paraId="3DD16E11" w14:textId="77777777" w:rsidR="002679F4" w:rsidRPr="002679F4" w:rsidRDefault="002679F4" w:rsidP="008161D7">
      <w:pPr>
        <w:numPr>
          <w:ilvl w:val="0"/>
          <w:numId w:val="11"/>
        </w:numPr>
      </w:pPr>
      <w:r w:rsidRPr="002679F4">
        <w:t>3: Revisión del Increment con stakeholders, métricas básicas revisadas.</w:t>
      </w:r>
    </w:p>
    <w:p w14:paraId="26786455" w14:textId="77777777" w:rsidR="002679F4" w:rsidRPr="002679F4" w:rsidRDefault="002679F4" w:rsidP="008161D7">
      <w:pPr>
        <w:numPr>
          <w:ilvl w:val="0"/>
          <w:numId w:val="11"/>
        </w:numPr>
      </w:pPr>
      <w:r w:rsidRPr="002679F4">
        <w:t>4: Inspecciones con evidencia, métricas validadas y feedback documentado.</w:t>
      </w:r>
    </w:p>
    <w:p w14:paraId="73ADE8C4" w14:textId="77777777" w:rsidR="002679F4" w:rsidRPr="002679F4" w:rsidRDefault="002679F4" w:rsidP="002679F4">
      <w:pPr>
        <w:rPr>
          <w:lang w:val="en-US"/>
        </w:rPr>
      </w:pPr>
      <w:r w:rsidRPr="002679F4">
        <w:rPr>
          <w:b/>
          <w:bCs/>
          <w:lang w:val="en-US"/>
        </w:rPr>
        <w:t>Adaptación (0–4 pts)</w:t>
      </w:r>
    </w:p>
    <w:p w14:paraId="71C7A9E0" w14:textId="77777777" w:rsidR="002679F4" w:rsidRPr="002679F4" w:rsidRDefault="002679F4" w:rsidP="008161D7">
      <w:pPr>
        <w:numPr>
          <w:ilvl w:val="0"/>
          <w:numId w:val="12"/>
        </w:numPr>
      </w:pPr>
      <w:r w:rsidRPr="002679F4">
        <w:t>0–1: No se propusieron adaptaciones o las propuestas son vagas.</w:t>
      </w:r>
    </w:p>
    <w:p w14:paraId="13CCEE30" w14:textId="77777777" w:rsidR="002679F4" w:rsidRPr="002679F4" w:rsidRDefault="002679F4" w:rsidP="008161D7">
      <w:pPr>
        <w:numPr>
          <w:ilvl w:val="0"/>
          <w:numId w:val="12"/>
        </w:numPr>
      </w:pPr>
      <w:r w:rsidRPr="002679F4">
        <w:t xml:space="preserve">2: Se propusieron </w:t>
      </w:r>
      <w:proofErr w:type="gramStart"/>
      <w:r w:rsidRPr="002679F4">
        <w:t>adaptaciones</w:t>
      </w:r>
      <w:proofErr w:type="gramEnd"/>
      <w:r w:rsidRPr="002679F4">
        <w:t xml:space="preserve"> pero sin prioridad ni dueño.</w:t>
      </w:r>
    </w:p>
    <w:p w14:paraId="37DA6BFF" w14:textId="77777777" w:rsidR="002679F4" w:rsidRPr="002679F4" w:rsidRDefault="002679F4" w:rsidP="008161D7">
      <w:pPr>
        <w:numPr>
          <w:ilvl w:val="0"/>
          <w:numId w:val="12"/>
        </w:numPr>
      </w:pPr>
      <w:r w:rsidRPr="002679F4">
        <w:t>3: Acciones con prioridad y dueño definidas; plan de seguimiento.</w:t>
      </w:r>
    </w:p>
    <w:p w14:paraId="516DF731" w14:textId="77777777" w:rsidR="002679F4" w:rsidRPr="002679F4" w:rsidRDefault="002679F4" w:rsidP="008161D7">
      <w:pPr>
        <w:numPr>
          <w:ilvl w:val="0"/>
          <w:numId w:val="12"/>
        </w:numPr>
      </w:pPr>
      <w:r w:rsidRPr="002679F4">
        <w:t>4: Acciones priorizadas, con dueño y criterios de éxito; una o más ya implementadas o planificadas con fechas.</w:t>
      </w:r>
    </w:p>
    <w:p w14:paraId="02B0FFAD" w14:textId="77777777" w:rsidR="002679F4" w:rsidRPr="002679F4" w:rsidRDefault="002679F4" w:rsidP="002679F4">
      <w:r w:rsidRPr="002679F4">
        <w:rPr>
          <w:b/>
          <w:bCs/>
        </w:rPr>
        <w:t>Interpretación</w:t>
      </w:r>
      <w:r w:rsidRPr="002679F4">
        <w:t>: ≥ 9/12 = aplicación sólida; 6–8 = aceptable con puntos a mejorar; &lt;6 = necesita intervención enfocada en el próximo sprint.</w:t>
      </w:r>
    </w:p>
    <w:p w14:paraId="5B4D4066" w14:textId="041A9AF8" w:rsidR="002679F4" w:rsidRPr="00CD0BA4" w:rsidRDefault="002679F4" w:rsidP="002679F4"/>
    <w:p w14:paraId="244CD51A" w14:textId="77777777" w:rsidR="00796102" w:rsidRPr="00CD0BA4" w:rsidRDefault="00796102" w:rsidP="002679F4"/>
    <w:p w14:paraId="0FCB1153" w14:textId="77777777" w:rsidR="00796102" w:rsidRPr="00CD0BA4" w:rsidRDefault="00796102" w:rsidP="002679F4"/>
    <w:p w14:paraId="32A93D4E" w14:textId="77777777" w:rsidR="00796102" w:rsidRPr="00CD0BA4" w:rsidRDefault="00796102" w:rsidP="002679F4"/>
    <w:p w14:paraId="4FCBC067" w14:textId="77777777" w:rsidR="00796102" w:rsidRPr="00CD0BA4" w:rsidRDefault="00796102" w:rsidP="002679F4"/>
    <w:p w14:paraId="7D03A297" w14:textId="77777777" w:rsidR="00796102" w:rsidRPr="00CD0BA4" w:rsidRDefault="00796102" w:rsidP="002679F4"/>
    <w:p w14:paraId="75663FAD" w14:textId="77777777" w:rsidR="00796102" w:rsidRPr="00CD0BA4" w:rsidRDefault="00796102" w:rsidP="002679F4"/>
    <w:p w14:paraId="3DAC7DDF" w14:textId="77777777" w:rsidR="002679F4" w:rsidRPr="002679F4" w:rsidRDefault="002679F4" w:rsidP="002679F4">
      <w:pPr>
        <w:rPr>
          <w:b/>
          <w:bCs/>
        </w:rPr>
      </w:pPr>
      <w:r w:rsidRPr="002679F4">
        <w:rPr>
          <w:b/>
          <w:bCs/>
        </w:rPr>
        <w:lastRenderedPageBreak/>
        <w:t>Checklist/Plantilla práctica (para equipos) — “Verificación rápida de los principios”</w:t>
      </w:r>
    </w:p>
    <w:p w14:paraId="1D65A550" w14:textId="77777777" w:rsidR="002679F4" w:rsidRPr="002679F4" w:rsidRDefault="002679F4" w:rsidP="002679F4">
      <w:r w:rsidRPr="002679F4">
        <w:t>(Pegar en el tablero físico o digital)</w:t>
      </w:r>
    </w:p>
    <w:p w14:paraId="5F83A49C" w14:textId="77777777" w:rsidR="002679F4" w:rsidRPr="002679F4" w:rsidRDefault="002679F4" w:rsidP="002679F4">
      <w:pPr>
        <w:rPr>
          <w:lang w:val="en-US"/>
        </w:rPr>
      </w:pPr>
      <w:r w:rsidRPr="002679F4">
        <w:rPr>
          <w:b/>
          <w:bCs/>
          <w:lang w:val="en-US"/>
        </w:rPr>
        <w:t>Transparencia</w:t>
      </w:r>
    </w:p>
    <w:p w14:paraId="584ED780" w14:textId="77777777" w:rsidR="002679F4" w:rsidRPr="002679F4" w:rsidRDefault="002679F4" w:rsidP="008161D7">
      <w:pPr>
        <w:numPr>
          <w:ilvl w:val="0"/>
          <w:numId w:val="13"/>
        </w:numPr>
        <w:rPr>
          <w:lang w:val="en-US"/>
        </w:rPr>
      </w:pPr>
      <w:r w:rsidRPr="002679F4">
        <w:rPr>
          <w:lang w:val="en-US"/>
        </w:rPr>
        <w:t>Product Backlog visible y actualizado.</w:t>
      </w:r>
    </w:p>
    <w:p w14:paraId="63AE39BE" w14:textId="77777777" w:rsidR="002679F4" w:rsidRPr="002679F4" w:rsidRDefault="002679F4" w:rsidP="008161D7">
      <w:pPr>
        <w:numPr>
          <w:ilvl w:val="0"/>
          <w:numId w:val="13"/>
        </w:numPr>
      </w:pPr>
      <w:r w:rsidRPr="002679F4">
        <w:t>Cada historia tiene criterio de aceptación mínimo.</w:t>
      </w:r>
    </w:p>
    <w:p w14:paraId="2DEA0B9C" w14:textId="77777777" w:rsidR="002679F4" w:rsidRPr="002679F4" w:rsidRDefault="002679F4" w:rsidP="008161D7">
      <w:pPr>
        <w:numPr>
          <w:ilvl w:val="0"/>
          <w:numId w:val="13"/>
        </w:numPr>
      </w:pPr>
      <w:r w:rsidRPr="002679F4">
        <w:t>Definition of Done visible y entendida por el equipo.</w:t>
      </w:r>
    </w:p>
    <w:p w14:paraId="06CC347F" w14:textId="77777777" w:rsidR="002679F4" w:rsidRPr="002679F4" w:rsidRDefault="002679F4" w:rsidP="008161D7">
      <w:pPr>
        <w:numPr>
          <w:ilvl w:val="0"/>
          <w:numId w:val="13"/>
        </w:numPr>
      </w:pPr>
      <w:r w:rsidRPr="002679F4">
        <w:t>Impedimentos registrados y responsables asignados.</w:t>
      </w:r>
    </w:p>
    <w:p w14:paraId="630690ED" w14:textId="77777777" w:rsidR="002679F4" w:rsidRPr="002679F4" w:rsidRDefault="002679F4" w:rsidP="002679F4">
      <w:pPr>
        <w:rPr>
          <w:lang w:val="en-US"/>
        </w:rPr>
      </w:pPr>
      <w:r w:rsidRPr="002679F4">
        <w:rPr>
          <w:b/>
          <w:bCs/>
          <w:lang w:val="en-US"/>
        </w:rPr>
        <w:t>Inspección</w:t>
      </w:r>
    </w:p>
    <w:p w14:paraId="0DF2B50F" w14:textId="77777777" w:rsidR="002679F4" w:rsidRPr="002679F4" w:rsidRDefault="002679F4" w:rsidP="008161D7">
      <w:pPr>
        <w:numPr>
          <w:ilvl w:val="0"/>
          <w:numId w:val="14"/>
        </w:numPr>
      </w:pPr>
      <w:r w:rsidRPr="002679F4">
        <w:t>Daily programada y realizada (evidencia: nota de impedimentos).</w:t>
      </w:r>
    </w:p>
    <w:p w14:paraId="3318B593" w14:textId="77777777" w:rsidR="002679F4" w:rsidRPr="002679F4" w:rsidRDefault="002679F4" w:rsidP="008161D7">
      <w:pPr>
        <w:numPr>
          <w:ilvl w:val="0"/>
          <w:numId w:val="14"/>
        </w:numPr>
        <w:rPr>
          <w:lang w:val="en-US"/>
        </w:rPr>
      </w:pPr>
      <w:r w:rsidRPr="002679F4">
        <w:rPr>
          <w:lang w:val="en-US"/>
        </w:rPr>
        <w:t>Sprint Review con al menos 1 stakeholder externo.</w:t>
      </w:r>
    </w:p>
    <w:p w14:paraId="55FA99EC" w14:textId="77777777" w:rsidR="002679F4" w:rsidRPr="002679F4" w:rsidRDefault="002679F4" w:rsidP="008161D7">
      <w:pPr>
        <w:numPr>
          <w:ilvl w:val="0"/>
          <w:numId w:val="14"/>
        </w:numPr>
      </w:pPr>
      <w:r w:rsidRPr="002679F4">
        <w:t>Métrica básica actualizada (velocity o burn-down).</w:t>
      </w:r>
    </w:p>
    <w:p w14:paraId="09EFE48E" w14:textId="77777777" w:rsidR="002679F4" w:rsidRPr="002679F4" w:rsidRDefault="002679F4" w:rsidP="008161D7">
      <w:pPr>
        <w:numPr>
          <w:ilvl w:val="0"/>
          <w:numId w:val="14"/>
        </w:numPr>
      </w:pPr>
      <w:r w:rsidRPr="002679F4">
        <w:t xml:space="preserve">Artefactos </w:t>
      </w:r>
      <w:proofErr w:type="gramStart"/>
      <w:r w:rsidRPr="002679F4">
        <w:t>del sprint disponibles</w:t>
      </w:r>
      <w:proofErr w:type="gramEnd"/>
      <w:r w:rsidRPr="002679F4">
        <w:t xml:space="preserve"> para inspección (demo, logs, pruebas).</w:t>
      </w:r>
    </w:p>
    <w:p w14:paraId="531FCBB0" w14:textId="77777777" w:rsidR="002679F4" w:rsidRPr="002679F4" w:rsidRDefault="002679F4" w:rsidP="002679F4">
      <w:pPr>
        <w:rPr>
          <w:lang w:val="en-US"/>
        </w:rPr>
      </w:pPr>
      <w:r w:rsidRPr="002679F4">
        <w:rPr>
          <w:b/>
          <w:bCs/>
          <w:lang w:val="en-US"/>
        </w:rPr>
        <w:t>Adaptación</w:t>
      </w:r>
    </w:p>
    <w:p w14:paraId="05D6104F" w14:textId="77777777" w:rsidR="002679F4" w:rsidRPr="002679F4" w:rsidRDefault="002679F4" w:rsidP="008161D7">
      <w:pPr>
        <w:numPr>
          <w:ilvl w:val="0"/>
          <w:numId w:val="15"/>
        </w:numPr>
      </w:pPr>
      <w:r w:rsidRPr="002679F4">
        <w:t>Retrospective realizada y acciones registradas.</w:t>
      </w:r>
    </w:p>
    <w:p w14:paraId="003C535C" w14:textId="77777777" w:rsidR="002679F4" w:rsidRPr="002679F4" w:rsidRDefault="002679F4" w:rsidP="008161D7">
      <w:pPr>
        <w:numPr>
          <w:ilvl w:val="0"/>
          <w:numId w:val="15"/>
        </w:numPr>
      </w:pPr>
      <w:r w:rsidRPr="002679F4">
        <w:t>1–3 acciones priorizadas para el siguiente sprint con dueño.</w:t>
      </w:r>
    </w:p>
    <w:p w14:paraId="2556ADCA" w14:textId="77777777" w:rsidR="002679F4" w:rsidRPr="002679F4" w:rsidRDefault="002679F4" w:rsidP="008161D7">
      <w:pPr>
        <w:numPr>
          <w:ilvl w:val="0"/>
          <w:numId w:val="15"/>
        </w:numPr>
      </w:pPr>
      <w:r w:rsidRPr="002679F4">
        <w:t>Ajustes procesales documentados (si aplicaron).</w:t>
      </w:r>
    </w:p>
    <w:p w14:paraId="0955EF29" w14:textId="77777777" w:rsidR="002679F4" w:rsidRPr="002679F4" w:rsidRDefault="002679F4" w:rsidP="008161D7">
      <w:pPr>
        <w:numPr>
          <w:ilvl w:val="0"/>
          <w:numId w:val="15"/>
        </w:numPr>
      </w:pPr>
      <w:r w:rsidRPr="002679F4">
        <w:t>Si hubo impedimentos recurrentes, se asignó acción raíz (root cause).</w:t>
      </w:r>
    </w:p>
    <w:p w14:paraId="40C4B26A" w14:textId="6EA5C615" w:rsidR="002679F4" w:rsidRPr="00CD0BA4" w:rsidRDefault="002679F4" w:rsidP="002679F4"/>
    <w:p w14:paraId="50C23C70" w14:textId="77777777" w:rsidR="00796102" w:rsidRPr="00CD0BA4" w:rsidRDefault="00796102" w:rsidP="002679F4"/>
    <w:p w14:paraId="6FD78A87" w14:textId="77777777" w:rsidR="00796102" w:rsidRPr="00CD0BA4" w:rsidRDefault="00796102" w:rsidP="002679F4"/>
    <w:p w14:paraId="4B757227" w14:textId="77777777" w:rsidR="00796102" w:rsidRPr="00CD0BA4" w:rsidRDefault="00796102" w:rsidP="002679F4"/>
    <w:p w14:paraId="3C534B7D" w14:textId="77777777" w:rsidR="00796102" w:rsidRPr="00CD0BA4" w:rsidRDefault="00796102" w:rsidP="002679F4"/>
    <w:p w14:paraId="784417F8" w14:textId="77777777" w:rsidR="00796102" w:rsidRPr="00CD0BA4" w:rsidRDefault="00796102" w:rsidP="002679F4"/>
    <w:p w14:paraId="479D21C6" w14:textId="77777777" w:rsidR="00796102" w:rsidRPr="00CD0BA4" w:rsidRDefault="00796102" w:rsidP="002679F4"/>
    <w:p w14:paraId="23C334FE" w14:textId="77777777" w:rsidR="00796102" w:rsidRPr="00CD0BA4" w:rsidRDefault="00796102" w:rsidP="002679F4"/>
    <w:p w14:paraId="03CF7B71" w14:textId="77777777" w:rsidR="00796102" w:rsidRPr="00CD0BA4" w:rsidRDefault="00796102" w:rsidP="002679F4"/>
    <w:p w14:paraId="54FD6107" w14:textId="77777777" w:rsidR="002679F4" w:rsidRPr="002679F4" w:rsidRDefault="002679F4" w:rsidP="002679F4">
      <w:pPr>
        <w:rPr>
          <w:b/>
          <w:bCs/>
        </w:rPr>
      </w:pPr>
      <w:r w:rsidRPr="002679F4">
        <w:rPr>
          <w:b/>
          <w:bCs/>
        </w:rPr>
        <w:lastRenderedPageBreak/>
        <w:t>Consideraciones prácticas y adaptación al contexto nicaragüense</w:t>
      </w:r>
    </w:p>
    <w:p w14:paraId="17801F30" w14:textId="77777777" w:rsidR="002679F4" w:rsidRPr="002679F4" w:rsidRDefault="002679F4" w:rsidP="008161D7">
      <w:pPr>
        <w:numPr>
          <w:ilvl w:val="0"/>
          <w:numId w:val="16"/>
        </w:numPr>
      </w:pPr>
      <w:r w:rsidRPr="002679F4">
        <w:rPr>
          <w:b/>
          <w:bCs/>
        </w:rPr>
        <w:t>Baja conectividad</w:t>
      </w:r>
      <w:r w:rsidRPr="002679F4">
        <w:t>: use tableros físicos + fotos del tablero para sincronizar cuando la conexión sea intermitente; registre evidencias en hojas de campo digitalizadas al llegar a conexión.</w:t>
      </w:r>
    </w:p>
    <w:p w14:paraId="29393F84" w14:textId="77777777" w:rsidR="002679F4" w:rsidRPr="002679F4" w:rsidRDefault="002679F4" w:rsidP="008161D7">
      <w:pPr>
        <w:numPr>
          <w:ilvl w:val="0"/>
          <w:numId w:val="16"/>
        </w:numPr>
      </w:pPr>
      <w:r w:rsidRPr="002679F4">
        <w:rPr>
          <w:b/>
          <w:bCs/>
        </w:rPr>
        <w:t>Stakeholders dispersos</w:t>
      </w:r>
      <w:r w:rsidRPr="002679F4">
        <w:t>: en entornos con stakeholders gubernamentales o institucionales, planifique Sprint Reviews presenciales semanales o haga demos grabadas para asegurar visibilidad.</w:t>
      </w:r>
    </w:p>
    <w:p w14:paraId="144684F2" w14:textId="77777777" w:rsidR="002679F4" w:rsidRPr="002679F4" w:rsidRDefault="002679F4" w:rsidP="008161D7">
      <w:pPr>
        <w:numPr>
          <w:ilvl w:val="0"/>
          <w:numId w:val="16"/>
        </w:numPr>
      </w:pPr>
      <w:r w:rsidRPr="002679F4">
        <w:rPr>
          <w:b/>
          <w:bCs/>
        </w:rPr>
        <w:t>Limitaciones de recursos</w:t>
      </w:r>
      <w:r w:rsidRPr="002679F4">
        <w:t>: priorizar en el backlog las funcionalidades que entregan mayor valor mínimo viable; usar sprints más cortos para validar hipótesis de negocio con la menor inversión posible.</w:t>
      </w:r>
    </w:p>
    <w:p w14:paraId="7066F128" w14:textId="77777777" w:rsidR="002679F4" w:rsidRPr="002679F4" w:rsidRDefault="002679F4" w:rsidP="008161D7">
      <w:pPr>
        <w:numPr>
          <w:ilvl w:val="0"/>
          <w:numId w:val="16"/>
        </w:numPr>
      </w:pPr>
      <w:r w:rsidRPr="002679F4">
        <w:rPr>
          <w:b/>
          <w:bCs/>
        </w:rPr>
        <w:t>Cumplimiento regulatorio</w:t>
      </w:r>
      <w:r w:rsidRPr="002679F4">
        <w:t>: en proyectos que interactúan con regulaciones (DGI, MINSA, etc.), incorpore checkpoints de inspección específicos que incluyan revisión por el representante legal o contador.</w:t>
      </w:r>
    </w:p>
    <w:p w14:paraId="7FADB9B9" w14:textId="77777777" w:rsidR="002679F4" w:rsidRPr="002679F4" w:rsidRDefault="002679F4" w:rsidP="002679F4">
      <w:pPr>
        <w:rPr>
          <w:vanish/>
        </w:rPr>
      </w:pPr>
      <w:r w:rsidRPr="002679F4">
        <w:rPr>
          <w:vanish/>
        </w:rPr>
        <w:t>Principio del formulario</w:t>
      </w:r>
    </w:p>
    <w:p w14:paraId="46BAE498" w14:textId="77777777" w:rsidR="002679F4" w:rsidRPr="002679F4" w:rsidRDefault="002679F4" w:rsidP="002679F4"/>
    <w:p w14:paraId="0AE074C3" w14:textId="414ECD37" w:rsidR="002679F4" w:rsidRPr="00CD0BA4" w:rsidRDefault="002679F4" w:rsidP="002679F4"/>
    <w:p w14:paraId="5FEC12A3" w14:textId="77777777" w:rsidR="002679F4" w:rsidRPr="00CD0BA4" w:rsidRDefault="002679F4" w:rsidP="002679F4">
      <w:pPr>
        <w:rPr>
          <w:vanish/>
        </w:rPr>
      </w:pPr>
      <w:r w:rsidRPr="00CD0BA4">
        <w:rPr>
          <w:vanish/>
        </w:rPr>
        <w:t>Final del formulario</w:t>
      </w:r>
    </w:p>
    <w:p w14:paraId="6388611F" w14:textId="77777777" w:rsidR="00B84197" w:rsidRDefault="00B84197" w:rsidP="00B84197"/>
    <w:p w14:paraId="435AC50A" w14:textId="77777777" w:rsidR="00B84197" w:rsidRDefault="00B84197" w:rsidP="00B84197"/>
    <w:p w14:paraId="1F051FBA" w14:textId="77777777" w:rsidR="00B84197" w:rsidRDefault="00B84197" w:rsidP="00B84197"/>
    <w:p w14:paraId="5EF5EA74" w14:textId="77777777" w:rsidR="00796102" w:rsidRDefault="00796102" w:rsidP="00B84197"/>
    <w:p w14:paraId="2795FC50" w14:textId="77777777" w:rsidR="00796102" w:rsidRDefault="00796102" w:rsidP="00B84197"/>
    <w:p w14:paraId="57E803F7" w14:textId="77777777" w:rsidR="00796102" w:rsidRDefault="00796102" w:rsidP="00B84197"/>
    <w:p w14:paraId="2C6BA480" w14:textId="77777777" w:rsidR="00796102" w:rsidRDefault="00796102" w:rsidP="00B84197"/>
    <w:p w14:paraId="40BFA49C" w14:textId="77777777" w:rsidR="00796102" w:rsidRDefault="00796102" w:rsidP="00B84197"/>
    <w:p w14:paraId="50F66272" w14:textId="77777777" w:rsidR="00796102" w:rsidRDefault="00796102" w:rsidP="00B84197"/>
    <w:p w14:paraId="227A49D5" w14:textId="77777777" w:rsidR="00796102" w:rsidRDefault="00796102" w:rsidP="00B84197"/>
    <w:p w14:paraId="19A0D255" w14:textId="77777777" w:rsidR="00796102" w:rsidRDefault="00796102" w:rsidP="00B84197"/>
    <w:p w14:paraId="750E55B7" w14:textId="77777777" w:rsidR="00796102" w:rsidRPr="00B84197" w:rsidRDefault="00796102" w:rsidP="00B84197"/>
    <w:p w14:paraId="14D3B28D" w14:textId="79025EAF" w:rsidR="003F0076" w:rsidRDefault="003F0076" w:rsidP="000F757F">
      <w:pPr>
        <w:pStyle w:val="Ttulo2"/>
      </w:pPr>
      <w:bookmarkStart w:id="13" w:name="_Toc208332158"/>
      <w:r>
        <w:lastRenderedPageBreak/>
        <w:t>Organización</w:t>
      </w:r>
      <w:bookmarkEnd w:id="13"/>
    </w:p>
    <w:p w14:paraId="2B7BDA02" w14:textId="77777777" w:rsidR="00CA1428" w:rsidRDefault="00CA1428" w:rsidP="00A5647C"/>
    <w:p w14:paraId="0ED01118" w14:textId="52B95843" w:rsidR="00A5647C" w:rsidRDefault="00A5647C" w:rsidP="00A5647C">
      <w:r w:rsidRPr="00A5647C">
        <w:t xml:space="preserve">La </w:t>
      </w:r>
      <w:r w:rsidRPr="00A5647C">
        <w:rPr>
          <w:b/>
          <w:bCs/>
        </w:rPr>
        <w:t>organización</w:t>
      </w:r>
      <w:r w:rsidRPr="00A5647C">
        <w:t xml:space="preserve"> en el contexto de Scrum se refiere a la estructura de personas, roles, responsabilidades y mecanismos de interacción necesarios para que el marco produzca valor de manera sostenida. Scrum define explícitamente </w:t>
      </w:r>
      <w:r w:rsidRPr="00A5647C">
        <w:rPr>
          <w:b/>
          <w:bCs/>
        </w:rPr>
        <w:t>tres roles empíricos</w:t>
      </w:r>
      <w:r w:rsidRPr="00A5647C">
        <w:t xml:space="preserve"> con límites y responsabilidades claros: Product Owner (PO), Scrum </w:t>
      </w:r>
      <w:proofErr w:type="gramStart"/>
      <w:r w:rsidRPr="00A5647C">
        <w:t>Master</w:t>
      </w:r>
      <w:proofErr w:type="gramEnd"/>
      <w:r w:rsidRPr="00A5647C">
        <w:t xml:space="preserve"> (SM) y Development Team (DT). Esta simplificación deliberada busca evitar ambigüedades de responsabilidad y favorecer la inspección y adaptación rápida.</w:t>
      </w:r>
    </w:p>
    <w:p w14:paraId="19FA642A" w14:textId="77777777" w:rsidR="00CA1428" w:rsidRPr="00A5647C" w:rsidRDefault="00CA1428" w:rsidP="00A5647C"/>
    <w:p w14:paraId="5F2C8ABA" w14:textId="77777777" w:rsidR="00A5647C" w:rsidRPr="00A5647C" w:rsidRDefault="00A5647C" w:rsidP="00A5647C">
      <w:r w:rsidRPr="00A5647C">
        <w:rPr>
          <w:b/>
          <w:bCs/>
        </w:rPr>
        <w:t>Principio clave</w:t>
      </w:r>
      <w:r w:rsidRPr="00A5647C">
        <w:t xml:space="preserve">: separación de </w:t>
      </w:r>
      <w:r w:rsidRPr="00A5647C">
        <w:rPr>
          <w:i/>
          <w:iCs/>
        </w:rPr>
        <w:t>responsabilidad por valor</w:t>
      </w:r>
      <w:r w:rsidRPr="00A5647C">
        <w:t xml:space="preserve"> (PO) y </w:t>
      </w:r>
      <w:r w:rsidRPr="00A5647C">
        <w:rPr>
          <w:i/>
          <w:iCs/>
        </w:rPr>
        <w:t>responsabilidad por proceso</w:t>
      </w:r>
      <w:r w:rsidRPr="00A5647C">
        <w:t xml:space="preserve"> (SM) vs </w:t>
      </w:r>
      <w:r w:rsidRPr="00A5647C">
        <w:rPr>
          <w:i/>
          <w:iCs/>
        </w:rPr>
        <w:t>responsabilidad por entrega</w:t>
      </w:r>
      <w:r w:rsidRPr="00A5647C">
        <w:t xml:space="preserve"> (DT). Esta separación reduce fricciones y clarifica decisiones en cada sprint.</w:t>
      </w:r>
    </w:p>
    <w:p w14:paraId="4AD2E693" w14:textId="51DDC2BB" w:rsidR="00A5647C" w:rsidRPr="00CD0BA4" w:rsidRDefault="00A5647C" w:rsidP="00A5647C"/>
    <w:p w14:paraId="17E4698D" w14:textId="6721B2BA" w:rsidR="00A5647C" w:rsidRPr="00A5647C" w:rsidRDefault="00A5647C" w:rsidP="00A5647C">
      <w:pPr>
        <w:rPr>
          <w:b/>
          <w:bCs/>
        </w:rPr>
      </w:pPr>
      <w:r w:rsidRPr="00A5647C">
        <w:rPr>
          <w:b/>
          <w:bCs/>
        </w:rPr>
        <w:t xml:space="preserve">Roles y responsabilidades </w:t>
      </w:r>
    </w:p>
    <w:p w14:paraId="30B1F906" w14:textId="77777777" w:rsidR="00A5647C" w:rsidRPr="00A5647C" w:rsidRDefault="00A5647C" w:rsidP="00A5647C">
      <w:pPr>
        <w:rPr>
          <w:b/>
          <w:bCs/>
        </w:rPr>
      </w:pPr>
      <w:r w:rsidRPr="00A5647C">
        <w:rPr>
          <w:b/>
          <w:bCs/>
        </w:rPr>
        <w:t>Product Owner (PO)</w:t>
      </w:r>
    </w:p>
    <w:p w14:paraId="2FA37DA2" w14:textId="77777777" w:rsidR="002D1254" w:rsidRPr="00CD0BA4" w:rsidRDefault="00A5647C" w:rsidP="002D1254">
      <w:pPr>
        <w:jc w:val="left"/>
        <w:rPr>
          <w:b/>
          <w:bCs/>
        </w:rPr>
      </w:pPr>
      <w:r w:rsidRPr="00A5647C">
        <w:rPr>
          <w:b/>
          <w:bCs/>
        </w:rPr>
        <w:t>Responsabilidad esencial:</w:t>
      </w:r>
      <w:r w:rsidRPr="00A5647C">
        <w:t xml:space="preserve"> maximizar el valor del producto resultante del trabajo del equipo.</w:t>
      </w:r>
      <w:r w:rsidRPr="00A5647C">
        <w:br/>
      </w:r>
    </w:p>
    <w:p w14:paraId="36AB3ADD" w14:textId="12D27A1E" w:rsidR="00A5647C" w:rsidRPr="00A5647C" w:rsidRDefault="00A5647C" w:rsidP="00A5647C">
      <w:pPr>
        <w:rPr>
          <w:lang w:val="en-US"/>
        </w:rPr>
      </w:pPr>
      <w:r w:rsidRPr="00A5647C">
        <w:rPr>
          <w:b/>
          <w:bCs/>
          <w:lang w:val="en-US"/>
        </w:rPr>
        <w:t>Funciones concretas:</w:t>
      </w:r>
    </w:p>
    <w:p w14:paraId="61FE0866" w14:textId="77777777" w:rsidR="00A5647C" w:rsidRPr="00A5647C" w:rsidRDefault="00A5647C" w:rsidP="008161D7">
      <w:pPr>
        <w:numPr>
          <w:ilvl w:val="0"/>
          <w:numId w:val="17"/>
        </w:numPr>
      </w:pPr>
      <w:r w:rsidRPr="00A5647C">
        <w:t>Mantener y ordenar el Product Backlog (priorización basada en valor y riesgos).</w:t>
      </w:r>
    </w:p>
    <w:p w14:paraId="69952245" w14:textId="77777777" w:rsidR="00A5647C" w:rsidRPr="00A5647C" w:rsidRDefault="00A5647C" w:rsidP="008161D7">
      <w:pPr>
        <w:numPr>
          <w:ilvl w:val="0"/>
          <w:numId w:val="17"/>
        </w:numPr>
      </w:pPr>
      <w:r w:rsidRPr="00A5647C">
        <w:t>Definir criterios de aceptación claros para cada user story.</w:t>
      </w:r>
    </w:p>
    <w:p w14:paraId="19509C84" w14:textId="77777777" w:rsidR="00A5647C" w:rsidRPr="00A5647C" w:rsidRDefault="00A5647C" w:rsidP="008161D7">
      <w:pPr>
        <w:numPr>
          <w:ilvl w:val="0"/>
          <w:numId w:val="17"/>
        </w:numPr>
      </w:pPr>
      <w:r w:rsidRPr="00A5647C">
        <w:t>Ser el punto único de decisión respecto al contenido y prioridad del Product Backlog (aunque puede delegar tareas, la responsabilidad es suya).</w:t>
      </w:r>
    </w:p>
    <w:p w14:paraId="44913990" w14:textId="77777777" w:rsidR="00A5647C" w:rsidRPr="00A5647C" w:rsidRDefault="00A5647C" w:rsidP="008161D7">
      <w:pPr>
        <w:numPr>
          <w:ilvl w:val="0"/>
          <w:numId w:val="17"/>
        </w:numPr>
      </w:pPr>
      <w:r w:rsidRPr="00A5647C">
        <w:t>Representar a stakeholders clave (clientes, usuarios, reguladores) y negociar trade-offs entre alcance, tiempo y coste.</w:t>
      </w:r>
    </w:p>
    <w:p w14:paraId="54D12217" w14:textId="77777777" w:rsidR="002D1254" w:rsidRDefault="002D1254" w:rsidP="00A5647C">
      <w:pPr>
        <w:rPr>
          <w:b/>
          <w:bCs/>
        </w:rPr>
      </w:pPr>
    </w:p>
    <w:p w14:paraId="125A1957" w14:textId="2E177430" w:rsidR="00A5647C" w:rsidRDefault="00A5647C" w:rsidP="00A5647C">
      <w:r w:rsidRPr="00A5647C">
        <w:rPr>
          <w:b/>
          <w:bCs/>
        </w:rPr>
        <w:lastRenderedPageBreak/>
        <w:t>Capacidades recomendadas:</w:t>
      </w:r>
      <w:r w:rsidRPr="00A5647C">
        <w:t xml:space="preserve"> conocimiento del dominio, visión de producto, habilidades de negociación y toma de decisiones. En contextos nicaragüenses, suele requerir habilidad para gestionar relaciones con autoridades locales o representantes de cooperativas/empresas.</w:t>
      </w:r>
    </w:p>
    <w:p w14:paraId="368A49DD" w14:textId="77777777" w:rsidR="002D1254" w:rsidRPr="00A5647C" w:rsidRDefault="002D1254" w:rsidP="00A5647C"/>
    <w:p w14:paraId="258AD1C9" w14:textId="77777777" w:rsidR="00A5647C" w:rsidRPr="00A5647C" w:rsidRDefault="00A5647C" w:rsidP="00A5647C">
      <w:r w:rsidRPr="00A5647C">
        <w:rPr>
          <w:b/>
          <w:bCs/>
        </w:rPr>
        <w:t>Límites:</w:t>
      </w:r>
      <w:r w:rsidRPr="00A5647C">
        <w:t xml:space="preserve"> no debe dirigir técnicamente al equipo ni micro-gestionar tareas; estas decisiones corresponden al equipo de desarrollo.</w:t>
      </w:r>
    </w:p>
    <w:p w14:paraId="599EC1D1" w14:textId="72407C5F" w:rsidR="00A5647C" w:rsidRPr="00CD0BA4" w:rsidRDefault="00A5647C" w:rsidP="00A5647C"/>
    <w:p w14:paraId="3A7E58CD" w14:textId="77777777" w:rsidR="00A5647C" w:rsidRPr="00A5647C" w:rsidRDefault="00A5647C" w:rsidP="00A5647C">
      <w:pPr>
        <w:rPr>
          <w:b/>
          <w:bCs/>
        </w:rPr>
      </w:pPr>
      <w:r w:rsidRPr="00A5647C">
        <w:rPr>
          <w:b/>
          <w:bCs/>
        </w:rPr>
        <w:t xml:space="preserve">Scrum </w:t>
      </w:r>
      <w:proofErr w:type="gramStart"/>
      <w:r w:rsidRPr="00A5647C">
        <w:rPr>
          <w:b/>
          <w:bCs/>
        </w:rPr>
        <w:t>Master</w:t>
      </w:r>
      <w:proofErr w:type="gramEnd"/>
      <w:r w:rsidRPr="00A5647C">
        <w:rPr>
          <w:b/>
          <w:bCs/>
        </w:rPr>
        <w:t xml:space="preserve"> (SM)</w:t>
      </w:r>
    </w:p>
    <w:p w14:paraId="52F74817" w14:textId="77777777" w:rsidR="002D1254" w:rsidRPr="00CD0BA4" w:rsidRDefault="00A5647C" w:rsidP="00016AAD">
      <w:pPr>
        <w:jc w:val="left"/>
        <w:rPr>
          <w:b/>
          <w:bCs/>
        </w:rPr>
      </w:pPr>
      <w:r w:rsidRPr="00A5647C">
        <w:rPr>
          <w:b/>
          <w:bCs/>
        </w:rPr>
        <w:t>Responsabilidad esencial:</w:t>
      </w:r>
      <w:r w:rsidRPr="00A5647C">
        <w:t xml:space="preserve"> asegurar que Scrum se entienda y se aplique; facilitar la eliminación de impedimentos y proteger al equipo.</w:t>
      </w:r>
      <w:r w:rsidRPr="00A5647C">
        <w:br/>
      </w:r>
    </w:p>
    <w:p w14:paraId="1C217D34" w14:textId="2EF04797" w:rsidR="00A5647C" w:rsidRPr="00A5647C" w:rsidRDefault="00A5647C" w:rsidP="00A5647C">
      <w:pPr>
        <w:rPr>
          <w:lang w:val="en-US"/>
        </w:rPr>
      </w:pPr>
      <w:r w:rsidRPr="00A5647C">
        <w:rPr>
          <w:b/>
          <w:bCs/>
          <w:lang w:val="en-US"/>
        </w:rPr>
        <w:t>Funciones concretas:</w:t>
      </w:r>
    </w:p>
    <w:p w14:paraId="4BCCE75E" w14:textId="77777777" w:rsidR="00A5647C" w:rsidRPr="00A5647C" w:rsidRDefault="00A5647C" w:rsidP="008161D7">
      <w:pPr>
        <w:numPr>
          <w:ilvl w:val="0"/>
          <w:numId w:val="18"/>
        </w:numPr>
      </w:pPr>
      <w:r w:rsidRPr="00A5647C">
        <w:t>Facilitar eventos Scrum y ayudar al equipo a aprender prácticas ágiles efectivas.</w:t>
      </w:r>
    </w:p>
    <w:p w14:paraId="0ED4D2D3" w14:textId="77777777" w:rsidR="00A5647C" w:rsidRPr="00A5647C" w:rsidRDefault="00A5647C" w:rsidP="008161D7">
      <w:pPr>
        <w:numPr>
          <w:ilvl w:val="0"/>
          <w:numId w:val="18"/>
        </w:numPr>
      </w:pPr>
      <w:r w:rsidRPr="00A5647C">
        <w:t>Trabajar con la organización para remover impedimentos y barreras organizacionales (p. ej., políticas de aprobación, procesos de contratación).</w:t>
      </w:r>
    </w:p>
    <w:p w14:paraId="15A89BAE" w14:textId="77777777" w:rsidR="00A5647C" w:rsidRPr="00A5647C" w:rsidRDefault="00A5647C" w:rsidP="008161D7">
      <w:pPr>
        <w:numPr>
          <w:ilvl w:val="0"/>
          <w:numId w:val="18"/>
        </w:numPr>
      </w:pPr>
      <w:r w:rsidRPr="00A5647C">
        <w:t>Promover autoorganización y mejora continua (coaching, facilitación de retrospectivas).</w:t>
      </w:r>
    </w:p>
    <w:p w14:paraId="00693071" w14:textId="77777777" w:rsidR="00A5647C" w:rsidRPr="00A5647C" w:rsidRDefault="00A5647C" w:rsidP="008161D7">
      <w:pPr>
        <w:numPr>
          <w:ilvl w:val="0"/>
          <w:numId w:val="18"/>
        </w:numPr>
      </w:pPr>
      <w:r w:rsidRPr="00A5647C">
        <w:t>Colaborar con PO para maximizar el valor y entender impedimentos de negocio.</w:t>
      </w:r>
    </w:p>
    <w:p w14:paraId="23902F24" w14:textId="77777777" w:rsidR="00016AAD" w:rsidRDefault="00016AAD" w:rsidP="00A5647C">
      <w:pPr>
        <w:rPr>
          <w:b/>
          <w:bCs/>
        </w:rPr>
      </w:pPr>
    </w:p>
    <w:p w14:paraId="5E740470" w14:textId="2F95DEC6" w:rsidR="00A5647C" w:rsidRDefault="00A5647C" w:rsidP="00A5647C">
      <w:r w:rsidRPr="00A5647C">
        <w:rPr>
          <w:b/>
          <w:bCs/>
        </w:rPr>
        <w:t>Capacidades recomendadas:</w:t>
      </w:r>
      <w:r w:rsidRPr="00A5647C">
        <w:t xml:space="preserve"> facilitación, coaching, conocimiento de ingeniería de software y habilidades de negociación con la gerencia. En organizaciones pequeñas puede ejercer además tareas de Agile Coach.</w:t>
      </w:r>
    </w:p>
    <w:p w14:paraId="15B2F8A2" w14:textId="77777777" w:rsidR="00016AAD" w:rsidRPr="00A5647C" w:rsidRDefault="00016AAD" w:rsidP="00A5647C"/>
    <w:p w14:paraId="23DB2F08" w14:textId="77777777" w:rsidR="00A5647C" w:rsidRPr="00A5647C" w:rsidRDefault="00A5647C" w:rsidP="00A5647C">
      <w:r w:rsidRPr="00A5647C">
        <w:rPr>
          <w:b/>
          <w:bCs/>
        </w:rPr>
        <w:t>Límites:</w:t>
      </w:r>
      <w:r w:rsidRPr="00A5647C">
        <w:t xml:space="preserve"> no es jefe del equipo; no asigna tareas a desarrolladores.</w:t>
      </w:r>
    </w:p>
    <w:p w14:paraId="2AA80ED0" w14:textId="0DF917BA" w:rsidR="00A5647C" w:rsidRPr="00CD0BA4" w:rsidRDefault="00A5647C" w:rsidP="00A5647C"/>
    <w:p w14:paraId="0C4D114A" w14:textId="77777777" w:rsidR="00A5647C" w:rsidRPr="00A5647C" w:rsidRDefault="00A5647C" w:rsidP="00A5647C">
      <w:pPr>
        <w:rPr>
          <w:b/>
          <w:bCs/>
        </w:rPr>
      </w:pPr>
      <w:r w:rsidRPr="00A5647C">
        <w:rPr>
          <w:b/>
          <w:bCs/>
        </w:rPr>
        <w:lastRenderedPageBreak/>
        <w:t>Equipo de Desarrollo (Development Team)</w:t>
      </w:r>
    </w:p>
    <w:p w14:paraId="0565BCF5" w14:textId="77777777" w:rsidR="00016AAD" w:rsidRPr="00CD0BA4" w:rsidRDefault="00A5647C" w:rsidP="00016AAD">
      <w:pPr>
        <w:jc w:val="left"/>
        <w:rPr>
          <w:b/>
          <w:bCs/>
        </w:rPr>
      </w:pPr>
      <w:r w:rsidRPr="00A5647C">
        <w:rPr>
          <w:b/>
          <w:bCs/>
        </w:rPr>
        <w:t>Responsabilidad esencial:</w:t>
      </w:r>
      <w:r w:rsidRPr="00A5647C">
        <w:t xml:space="preserve"> entregar incrementos de producto potencialmente liberables que cumplan la Definition of Done.</w:t>
      </w:r>
      <w:r w:rsidRPr="00A5647C">
        <w:br/>
      </w:r>
    </w:p>
    <w:p w14:paraId="039D018E" w14:textId="280FE8E1" w:rsidR="00A5647C" w:rsidRPr="00A5647C" w:rsidRDefault="00A5647C" w:rsidP="00A5647C">
      <w:pPr>
        <w:rPr>
          <w:lang w:val="en-US"/>
        </w:rPr>
      </w:pPr>
      <w:r w:rsidRPr="00A5647C">
        <w:rPr>
          <w:b/>
          <w:bCs/>
          <w:lang w:val="en-US"/>
        </w:rPr>
        <w:t>Características clave:</w:t>
      </w:r>
    </w:p>
    <w:p w14:paraId="39514482" w14:textId="77777777" w:rsidR="00A5647C" w:rsidRPr="00A5647C" w:rsidRDefault="00A5647C" w:rsidP="008161D7">
      <w:pPr>
        <w:numPr>
          <w:ilvl w:val="0"/>
          <w:numId w:val="19"/>
        </w:numPr>
      </w:pPr>
      <w:r w:rsidRPr="00A5647C">
        <w:rPr>
          <w:b/>
          <w:bCs/>
        </w:rPr>
        <w:t>Multifuncional:</w:t>
      </w:r>
      <w:r w:rsidRPr="00A5647C">
        <w:t xml:space="preserve"> contiene todas las habilidades necesarias (análisis, diseño, programación, pruebas, despliegue) para entregar el incremento sin depender de unidades externas.</w:t>
      </w:r>
    </w:p>
    <w:p w14:paraId="7DBDF13C" w14:textId="77777777" w:rsidR="00A5647C" w:rsidRPr="00A5647C" w:rsidRDefault="00A5647C" w:rsidP="008161D7">
      <w:pPr>
        <w:numPr>
          <w:ilvl w:val="0"/>
          <w:numId w:val="19"/>
        </w:numPr>
      </w:pPr>
      <w:r w:rsidRPr="00A5647C">
        <w:rPr>
          <w:b/>
          <w:bCs/>
        </w:rPr>
        <w:t>Autoorganizado:</w:t>
      </w:r>
      <w:r w:rsidRPr="00A5647C">
        <w:t xml:space="preserve"> decide internamente cómo convertir items del Sprint Backlog en incrementos.</w:t>
      </w:r>
    </w:p>
    <w:p w14:paraId="7ADC8BF8" w14:textId="77777777" w:rsidR="00A5647C" w:rsidRPr="00A5647C" w:rsidRDefault="00A5647C" w:rsidP="008161D7">
      <w:pPr>
        <w:numPr>
          <w:ilvl w:val="0"/>
          <w:numId w:val="19"/>
        </w:numPr>
      </w:pPr>
      <w:r w:rsidRPr="00A5647C">
        <w:rPr>
          <w:b/>
          <w:bCs/>
        </w:rPr>
        <w:t>Tamaño recomendado:</w:t>
      </w:r>
      <w:r w:rsidRPr="00A5647C">
        <w:t xml:space="preserve"> 3–9 personas (ideal 5–7). Menor a 3 puede carecer de capacidades, mayor a 9 dificulta la comunicación.</w:t>
      </w:r>
    </w:p>
    <w:p w14:paraId="70C8A3D7" w14:textId="77777777" w:rsidR="00016AAD" w:rsidRDefault="00016AAD" w:rsidP="00A5647C">
      <w:pPr>
        <w:rPr>
          <w:b/>
          <w:bCs/>
        </w:rPr>
      </w:pPr>
    </w:p>
    <w:p w14:paraId="79F2AEFD" w14:textId="2B0EC5D7" w:rsidR="00A5647C" w:rsidRPr="00A5647C" w:rsidRDefault="00A5647C" w:rsidP="00A5647C">
      <w:r w:rsidRPr="00A5647C">
        <w:rPr>
          <w:b/>
          <w:bCs/>
        </w:rPr>
        <w:t>Competencias:</w:t>
      </w:r>
      <w:r w:rsidRPr="00A5647C">
        <w:t xml:space="preserve"> se recomienda perfiles T-shaped (profundidad en una disciplina, amplitud en otras), para facilitar flexibilidad en equipos pequeños típicos de PYMEs o proyectos universitarios en Nicaragua.</w:t>
      </w:r>
    </w:p>
    <w:p w14:paraId="6E301086" w14:textId="5C426E08" w:rsidR="00A5647C" w:rsidRPr="00CD0BA4" w:rsidRDefault="00A5647C" w:rsidP="00A5647C"/>
    <w:p w14:paraId="44F6E52F" w14:textId="77777777" w:rsidR="00A5647C" w:rsidRPr="00A5647C" w:rsidRDefault="00A5647C" w:rsidP="00A5647C">
      <w:pPr>
        <w:rPr>
          <w:b/>
          <w:bCs/>
        </w:rPr>
      </w:pPr>
      <w:r w:rsidRPr="00A5647C">
        <w:rPr>
          <w:b/>
          <w:bCs/>
        </w:rPr>
        <w:t>Interacciones y límites entre roles (gobierno y decisiones)</w:t>
      </w:r>
    </w:p>
    <w:p w14:paraId="4EC30355" w14:textId="77777777" w:rsidR="00A5647C" w:rsidRPr="00A5647C" w:rsidRDefault="00A5647C" w:rsidP="008161D7">
      <w:pPr>
        <w:numPr>
          <w:ilvl w:val="0"/>
          <w:numId w:val="20"/>
        </w:numPr>
      </w:pPr>
      <w:r w:rsidRPr="00A5647C">
        <w:rPr>
          <w:b/>
          <w:bCs/>
        </w:rPr>
        <w:t>PO</w:t>
      </w:r>
      <w:r w:rsidRPr="00A5647C">
        <w:t xml:space="preserve"> decide </w:t>
      </w:r>
      <w:r w:rsidRPr="00A5647C">
        <w:rPr>
          <w:i/>
          <w:iCs/>
        </w:rPr>
        <w:t>qué</w:t>
      </w:r>
      <w:r w:rsidRPr="00A5647C">
        <w:t xml:space="preserve"> y </w:t>
      </w:r>
      <w:r w:rsidRPr="00A5647C">
        <w:rPr>
          <w:i/>
          <w:iCs/>
        </w:rPr>
        <w:t>en qué orden</w:t>
      </w:r>
      <w:r w:rsidRPr="00A5647C">
        <w:t xml:space="preserve"> se hace.</w:t>
      </w:r>
    </w:p>
    <w:p w14:paraId="2A63A3C1" w14:textId="77777777" w:rsidR="00A5647C" w:rsidRPr="00A5647C" w:rsidRDefault="00A5647C" w:rsidP="008161D7">
      <w:pPr>
        <w:numPr>
          <w:ilvl w:val="0"/>
          <w:numId w:val="20"/>
        </w:numPr>
      </w:pPr>
      <w:r w:rsidRPr="00A5647C">
        <w:rPr>
          <w:b/>
          <w:bCs/>
        </w:rPr>
        <w:t>DT</w:t>
      </w:r>
      <w:r w:rsidRPr="00A5647C">
        <w:t xml:space="preserve"> decide </w:t>
      </w:r>
      <w:r w:rsidRPr="00A5647C">
        <w:rPr>
          <w:i/>
          <w:iCs/>
        </w:rPr>
        <w:t>cómo</w:t>
      </w:r>
      <w:r w:rsidRPr="00A5647C">
        <w:t xml:space="preserve"> se realiza el trabajo para cumplir con lo comprometido.</w:t>
      </w:r>
    </w:p>
    <w:p w14:paraId="4B8DEEB7" w14:textId="77777777" w:rsidR="00A5647C" w:rsidRPr="00A5647C" w:rsidRDefault="00A5647C" w:rsidP="008161D7">
      <w:pPr>
        <w:numPr>
          <w:ilvl w:val="0"/>
          <w:numId w:val="20"/>
        </w:numPr>
      </w:pPr>
      <w:r w:rsidRPr="00A5647C">
        <w:rPr>
          <w:b/>
          <w:bCs/>
        </w:rPr>
        <w:t>SM</w:t>
      </w:r>
      <w:r w:rsidRPr="00A5647C">
        <w:t xml:space="preserve"> facilita la economía del proceso y actúa como puente con la organización.</w:t>
      </w:r>
    </w:p>
    <w:p w14:paraId="1674FC81" w14:textId="77777777" w:rsidR="00016AAD" w:rsidRDefault="00016AAD" w:rsidP="00A5647C">
      <w:pPr>
        <w:rPr>
          <w:b/>
          <w:bCs/>
        </w:rPr>
      </w:pPr>
    </w:p>
    <w:p w14:paraId="1F0BC6E3" w14:textId="7B841DB7" w:rsidR="00A5647C" w:rsidRPr="00A5647C" w:rsidRDefault="00A5647C" w:rsidP="00A5647C">
      <w:r w:rsidRPr="00A5647C">
        <w:rPr>
          <w:b/>
          <w:bCs/>
        </w:rPr>
        <w:t>Reglas prácticas de interacción</w:t>
      </w:r>
      <w:r w:rsidRPr="00A5647C">
        <w:t xml:space="preserve"> (sugeridas):</w:t>
      </w:r>
    </w:p>
    <w:p w14:paraId="21D9B53A" w14:textId="77777777" w:rsidR="00A5647C" w:rsidRPr="00A5647C" w:rsidRDefault="00A5647C" w:rsidP="008161D7">
      <w:pPr>
        <w:numPr>
          <w:ilvl w:val="0"/>
          <w:numId w:val="21"/>
        </w:numPr>
      </w:pPr>
      <w:r w:rsidRPr="00A5647C">
        <w:t>El PO está disponible al menos 3 veces por semana para aclaraciones durante el sprint (o designar representante).</w:t>
      </w:r>
    </w:p>
    <w:p w14:paraId="380A45D7" w14:textId="77777777" w:rsidR="00A5647C" w:rsidRPr="00A5647C" w:rsidRDefault="00A5647C" w:rsidP="008161D7">
      <w:pPr>
        <w:numPr>
          <w:ilvl w:val="0"/>
          <w:numId w:val="21"/>
        </w:numPr>
      </w:pPr>
      <w:r w:rsidRPr="00A5647C">
        <w:t>El SM tiene autoridad informal para iniciar mejoras procesales y escalamiento formal para remover impedimentos estructurales.</w:t>
      </w:r>
    </w:p>
    <w:p w14:paraId="7D2625CA" w14:textId="77777777" w:rsidR="00A5647C" w:rsidRPr="00A5647C" w:rsidRDefault="00A5647C" w:rsidP="008161D7">
      <w:pPr>
        <w:numPr>
          <w:ilvl w:val="0"/>
          <w:numId w:val="21"/>
        </w:numPr>
      </w:pPr>
      <w:r w:rsidRPr="00A5647C">
        <w:lastRenderedPageBreak/>
        <w:t>El DT mantiene autonomía en la asignación de tareas; la microgestión por parte de gerencia debe evitarse.</w:t>
      </w:r>
    </w:p>
    <w:p w14:paraId="3B84AAAC" w14:textId="2107A0A1" w:rsidR="00A5647C" w:rsidRPr="00CD0BA4" w:rsidRDefault="00A5647C" w:rsidP="00A5647C"/>
    <w:p w14:paraId="6B945EB9" w14:textId="455B6890" w:rsidR="00A5647C" w:rsidRPr="00A5647C" w:rsidRDefault="00A5647C" w:rsidP="00A5647C">
      <w:pPr>
        <w:rPr>
          <w:b/>
          <w:bCs/>
        </w:rPr>
      </w:pPr>
      <w:r w:rsidRPr="00A5647C">
        <w:rPr>
          <w:b/>
          <w:bCs/>
        </w:rPr>
        <w:t>Organización en contextos reales</w:t>
      </w:r>
    </w:p>
    <w:p w14:paraId="3602E208" w14:textId="77777777" w:rsidR="00A5647C" w:rsidRPr="00A5647C" w:rsidRDefault="00A5647C" w:rsidP="00A5647C">
      <w:pPr>
        <w:rPr>
          <w:b/>
          <w:bCs/>
        </w:rPr>
      </w:pPr>
      <w:r w:rsidRPr="00A5647C">
        <w:rPr>
          <w:b/>
          <w:bCs/>
        </w:rPr>
        <w:t>1. PYME de software en Managua (ejemplo práctico)</w:t>
      </w:r>
    </w:p>
    <w:p w14:paraId="27A62C71" w14:textId="77777777" w:rsidR="00A5647C" w:rsidRPr="00A5647C" w:rsidRDefault="00A5647C" w:rsidP="00016AAD">
      <w:pPr>
        <w:jc w:val="left"/>
        <w:rPr>
          <w:lang w:val="en-US"/>
        </w:rPr>
      </w:pPr>
      <w:r w:rsidRPr="00A5647C">
        <w:rPr>
          <w:b/>
          <w:bCs/>
        </w:rPr>
        <w:t>Escenario:</w:t>
      </w:r>
      <w:r w:rsidRPr="00A5647C">
        <w:t xml:space="preserve"> empresa de 8 desarrolladores que construye software administrativo para PYMEs.</w:t>
      </w:r>
      <w:r w:rsidRPr="00A5647C">
        <w:br/>
      </w:r>
      <w:r w:rsidRPr="00A5647C">
        <w:rPr>
          <w:b/>
          <w:bCs/>
          <w:lang w:val="en-US"/>
        </w:rPr>
        <w:t>Propuesta de organización:</w:t>
      </w:r>
    </w:p>
    <w:p w14:paraId="2D03B53B" w14:textId="77777777" w:rsidR="00A5647C" w:rsidRPr="00A5647C" w:rsidRDefault="00A5647C" w:rsidP="008161D7">
      <w:pPr>
        <w:numPr>
          <w:ilvl w:val="0"/>
          <w:numId w:val="22"/>
        </w:numPr>
      </w:pPr>
      <w:r w:rsidRPr="00A5647C">
        <w:t>PO: dueño de producto (o gerente de producto) con contacto directo a 2–3 clientes clave.</w:t>
      </w:r>
    </w:p>
    <w:p w14:paraId="024C6B88" w14:textId="77777777" w:rsidR="00A5647C" w:rsidRPr="00A5647C" w:rsidRDefault="00A5647C" w:rsidP="008161D7">
      <w:pPr>
        <w:numPr>
          <w:ilvl w:val="0"/>
          <w:numId w:val="22"/>
        </w:numPr>
      </w:pPr>
      <w:r w:rsidRPr="00A5647C">
        <w:t>SM: rol compartido (1 SM para 2 equipos) si recursos limitados; preferible SM dedicado cuando equipos &gt; 1.</w:t>
      </w:r>
    </w:p>
    <w:p w14:paraId="48C604BE" w14:textId="77777777" w:rsidR="00A5647C" w:rsidRPr="00A5647C" w:rsidRDefault="00A5647C" w:rsidP="008161D7">
      <w:pPr>
        <w:numPr>
          <w:ilvl w:val="0"/>
          <w:numId w:val="22"/>
        </w:numPr>
      </w:pPr>
      <w:r w:rsidRPr="00A5647C">
        <w:t>DT: dos equipos de 4 personas (backend, frontend, QA combinado) o un equipo de 6 según la distribución de habilidades.</w:t>
      </w:r>
      <w:r w:rsidRPr="00A5647C">
        <w:br/>
      </w:r>
      <w:r w:rsidRPr="00A5647C">
        <w:rPr>
          <w:b/>
          <w:bCs/>
        </w:rPr>
        <w:t>Mecanismos:</w:t>
      </w:r>
      <w:r w:rsidRPr="00A5647C">
        <w:t xml:space="preserve"> reunión de coordinación semanal entre PO y gerentes; revisión de impedimentos críticos escalada al directorio trimestralmente.</w:t>
      </w:r>
    </w:p>
    <w:p w14:paraId="6FB0B9AD" w14:textId="77777777" w:rsidR="00A5647C" w:rsidRPr="00A5647C" w:rsidRDefault="00A5647C" w:rsidP="00A5647C">
      <w:pPr>
        <w:rPr>
          <w:b/>
          <w:bCs/>
        </w:rPr>
      </w:pPr>
      <w:r w:rsidRPr="00A5647C">
        <w:rPr>
          <w:b/>
          <w:bCs/>
        </w:rPr>
        <w:t>2. Proyecto en una cooperativa cafetalera (zona rural)</w:t>
      </w:r>
    </w:p>
    <w:p w14:paraId="69D00BB8" w14:textId="77777777" w:rsidR="00A5647C" w:rsidRPr="00A5647C" w:rsidRDefault="00A5647C" w:rsidP="00016AAD">
      <w:pPr>
        <w:jc w:val="left"/>
        <w:rPr>
          <w:lang w:val="en-US"/>
        </w:rPr>
      </w:pPr>
      <w:r w:rsidRPr="00A5647C">
        <w:rPr>
          <w:b/>
          <w:bCs/>
        </w:rPr>
        <w:t>Escenario:</w:t>
      </w:r>
      <w:r w:rsidRPr="00A5647C">
        <w:t xml:space="preserve"> equipo mixto (desarrolladores, representante técnico de la cooperativa, operador de campo).</w:t>
      </w:r>
      <w:r w:rsidRPr="00A5647C">
        <w:br/>
      </w:r>
      <w:r w:rsidRPr="00A5647C">
        <w:rPr>
          <w:b/>
          <w:bCs/>
          <w:lang w:val="en-US"/>
        </w:rPr>
        <w:t>Adaptaciones sugeridas:</w:t>
      </w:r>
    </w:p>
    <w:p w14:paraId="6D5E8502" w14:textId="77777777" w:rsidR="00A5647C" w:rsidRPr="00A5647C" w:rsidRDefault="00A5647C" w:rsidP="008161D7">
      <w:pPr>
        <w:numPr>
          <w:ilvl w:val="0"/>
          <w:numId w:val="23"/>
        </w:numPr>
      </w:pPr>
      <w:r w:rsidRPr="00A5647C">
        <w:t>PO: representante de la cooperativa + consultor técnico (co-PO) si hay complejidad regulatoria o contable.</w:t>
      </w:r>
    </w:p>
    <w:p w14:paraId="5E217E88" w14:textId="77777777" w:rsidR="00A5647C" w:rsidRPr="00A5647C" w:rsidRDefault="00A5647C" w:rsidP="008161D7">
      <w:pPr>
        <w:numPr>
          <w:ilvl w:val="0"/>
          <w:numId w:val="23"/>
        </w:numPr>
      </w:pPr>
      <w:r w:rsidRPr="00A5647C">
        <w:t>DT: incorporar un “champion” local (operador con habilidades técnicas básicas) para pruebas de campo.</w:t>
      </w:r>
    </w:p>
    <w:p w14:paraId="46001B52" w14:textId="77777777" w:rsidR="00A5647C" w:rsidRPr="00A5647C" w:rsidRDefault="00A5647C" w:rsidP="008161D7">
      <w:pPr>
        <w:numPr>
          <w:ilvl w:val="0"/>
          <w:numId w:val="23"/>
        </w:numPr>
      </w:pPr>
      <w:r w:rsidRPr="00A5647C">
        <w:t>Consideraciones: sprints más cortos para validar en campo, meetups presenciales trimestrales si la conectividad es pobre.</w:t>
      </w:r>
    </w:p>
    <w:p w14:paraId="0D24F28E" w14:textId="77777777" w:rsidR="00A5647C" w:rsidRPr="00A5647C" w:rsidRDefault="00A5647C" w:rsidP="00A5647C">
      <w:pPr>
        <w:rPr>
          <w:b/>
          <w:bCs/>
        </w:rPr>
      </w:pPr>
      <w:r w:rsidRPr="00A5647C">
        <w:rPr>
          <w:b/>
          <w:bCs/>
        </w:rPr>
        <w:t>3. Implementación en una dependencia pública o universidad</w:t>
      </w:r>
    </w:p>
    <w:p w14:paraId="5D79FC4A" w14:textId="77777777" w:rsidR="00A5647C" w:rsidRPr="00A5647C" w:rsidRDefault="00A5647C" w:rsidP="009F1BE4">
      <w:pPr>
        <w:jc w:val="left"/>
        <w:rPr>
          <w:lang w:val="en-US"/>
        </w:rPr>
      </w:pPr>
      <w:r w:rsidRPr="00A5647C">
        <w:rPr>
          <w:b/>
          <w:bCs/>
        </w:rPr>
        <w:lastRenderedPageBreak/>
        <w:t>Desafíos típicos:</w:t>
      </w:r>
      <w:r w:rsidRPr="00A5647C">
        <w:t xml:space="preserve"> jerarquías rígidas, procesos de compra lentos, contratos fijos con entregables definidos.</w:t>
      </w:r>
      <w:r w:rsidRPr="00A5647C">
        <w:br/>
      </w:r>
      <w:r w:rsidRPr="00A5647C">
        <w:rPr>
          <w:b/>
          <w:bCs/>
          <w:lang w:val="en-US"/>
        </w:rPr>
        <w:t>Sugerencias prácticas:</w:t>
      </w:r>
    </w:p>
    <w:p w14:paraId="2BD08065" w14:textId="77777777" w:rsidR="00A5647C" w:rsidRPr="00A5647C" w:rsidRDefault="00A5647C" w:rsidP="008161D7">
      <w:pPr>
        <w:numPr>
          <w:ilvl w:val="0"/>
          <w:numId w:val="24"/>
        </w:numPr>
      </w:pPr>
      <w:r w:rsidRPr="00A5647C">
        <w:t xml:space="preserve">Acordar desde el inicio una </w:t>
      </w:r>
      <w:r w:rsidRPr="00A5647C">
        <w:rPr>
          <w:i/>
          <w:iCs/>
        </w:rPr>
        <w:t>forma híbrida</w:t>
      </w:r>
      <w:r w:rsidRPr="00A5647C">
        <w:t xml:space="preserve"> contractual que permita entregas iterativas (ej.: entregables por sprint y criterios de aceptación claros).</w:t>
      </w:r>
    </w:p>
    <w:p w14:paraId="78DA708A" w14:textId="77777777" w:rsidR="00A5647C" w:rsidRPr="00A5647C" w:rsidRDefault="00A5647C" w:rsidP="008161D7">
      <w:pPr>
        <w:numPr>
          <w:ilvl w:val="0"/>
          <w:numId w:val="24"/>
        </w:numPr>
      </w:pPr>
      <w:r w:rsidRPr="00A5647C">
        <w:t>Crear un comité de gobernanza con representación de la gerencia para decisiones de prioridad.</w:t>
      </w:r>
    </w:p>
    <w:p w14:paraId="6F1C53C5" w14:textId="77777777" w:rsidR="00A5647C" w:rsidRPr="00A5647C" w:rsidRDefault="00A5647C" w:rsidP="008161D7">
      <w:pPr>
        <w:numPr>
          <w:ilvl w:val="0"/>
          <w:numId w:val="24"/>
        </w:numPr>
      </w:pPr>
      <w:r w:rsidRPr="00A5647C">
        <w:t>El SM debe tener mandato explícito para remover impedimentos operativos (p. ej., acceso a servidores, aprobación de gasto menor).</w:t>
      </w:r>
    </w:p>
    <w:p w14:paraId="2CC68D4D" w14:textId="35D23C18" w:rsidR="00A5647C" w:rsidRPr="00CD0BA4" w:rsidRDefault="00A5647C" w:rsidP="00A5647C"/>
    <w:p w14:paraId="582789A1" w14:textId="77777777" w:rsidR="00A5647C" w:rsidRPr="00A5647C" w:rsidRDefault="00A5647C" w:rsidP="00A5647C">
      <w:pPr>
        <w:rPr>
          <w:b/>
          <w:bCs/>
        </w:rPr>
      </w:pPr>
      <w:r w:rsidRPr="00A5647C">
        <w:rPr>
          <w:b/>
          <w:bCs/>
        </w:rPr>
        <w:t>Escalamiento de Scrum (breve guía práctica)</w:t>
      </w:r>
    </w:p>
    <w:p w14:paraId="7FD7CA57" w14:textId="77777777" w:rsidR="00A5647C" w:rsidRPr="00A5647C" w:rsidRDefault="00A5647C" w:rsidP="00A5647C">
      <w:r w:rsidRPr="00A5647C">
        <w:t>Si el proyecto supera la capacidad de un equipo (por ejemplo, más de 9 desarrolladores), considerar modelos de escalado simples antes que frameworks complejos:</w:t>
      </w:r>
    </w:p>
    <w:p w14:paraId="147A582E" w14:textId="77777777" w:rsidR="00A5647C" w:rsidRPr="00A5647C" w:rsidRDefault="00A5647C" w:rsidP="008161D7">
      <w:pPr>
        <w:numPr>
          <w:ilvl w:val="0"/>
          <w:numId w:val="25"/>
        </w:numPr>
        <w:rPr>
          <w:lang w:val="en-US"/>
        </w:rPr>
      </w:pPr>
      <w:r w:rsidRPr="00A5647C">
        <w:rPr>
          <w:b/>
          <w:bCs/>
        </w:rPr>
        <w:t>Scrum of Scrums (SoS):</w:t>
      </w:r>
      <w:r w:rsidRPr="00A5647C">
        <w:t xml:space="preserve"> equipos independientes mantienen backlog común de producto, delegan coordinación a una reunión representativa (representante de cada equipo). </w:t>
      </w:r>
      <w:r w:rsidRPr="00A5647C">
        <w:rPr>
          <w:lang w:val="en-US"/>
        </w:rPr>
        <w:t>Útil cuando hay ~2–5 equipos.</w:t>
      </w:r>
    </w:p>
    <w:p w14:paraId="349597D5" w14:textId="77777777" w:rsidR="00A5647C" w:rsidRPr="00A5647C" w:rsidRDefault="00A5647C" w:rsidP="008161D7">
      <w:pPr>
        <w:numPr>
          <w:ilvl w:val="0"/>
          <w:numId w:val="25"/>
        </w:numPr>
      </w:pPr>
      <w:r w:rsidRPr="00A5647C">
        <w:rPr>
          <w:b/>
          <w:bCs/>
        </w:rPr>
        <w:t>Nexus (o equivalente ligero):</w:t>
      </w:r>
      <w:r w:rsidRPr="00A5647C">
        <w:t xml:space="preserve"> enfoque para integrar trabajo entre múltiples equipos con responsabilidades claras sobre integración y resolución de dependencias.</w:t>
      </w:r>
    </w:p>
    <w:p w14:paraId="69EE85EA" w14:textId="77777777" w:rsidR="00A5647C" w:rsidRPr="00A5647C" w:rsidRDefault="00A5647C" w:rsidP="008161D7">
      <w:pPr>
        <w:numPr>
          <w:ilvl w:val="0"/>
          <w:numId w:val="25"/>
        </w:numPr>
      </w:pPr>
      <w:r w:rsidRPr="00A5647C">
        <w:rPr>
          <w:b/>
          <w:bCs/>
        </w:rPr>
        <w:t>Consejo de Arquitectura / Integración:</w:t>
      </w:r>
      <w:r w:rsidRPr="00A5647C">
        <w:t xml:space="preserve"> grupo pequeño que vela por coherencia técnica, reduce dependencia entre equipos.</w:t>
      </w:r>
    </w:p>
    <w:p w14:paraId="195CD40D" w14:textId="77777777" w:rsidR="009F1BE4" w:rsidRDefault="009F1BE4" w:rsidP="00A5647C">
      <w:pPr>
        <w:rPr>
          <w:b/>
          <w:bCs/>
        </w:rPr>
      </w:pPr>
    </w:p>
    <w:p w14:paraId="7E946368" w14:textId="5D5823A8" w:rsidR="00A5647C" w:rsidRPr="00A5647C" w:rsidRDefault="00A5647C" w:rsidP="00A5647C">
      <w:r w:rsidRPr="00A5647C">
        <w:rPr>
          <w:b/>
          <w:bCs/>
        </w:rPr>
        <w:t>Regla práctica:</w:t>
      </w:r>
      <w:r w:rsidRPr="00A5647C">
        <w:t xml:space="preserve"> escalar sólo cuando sea necesario y mantener la comunicación y Definition of Done compartida.</w:t>
      </w:r>
    </w:p>
    <w:p w14:paraId="1DB68139" w14:textId="193FBF68" w:rsidR="00A5647C" w:rsidRPr="00CD0BA4" w:rsidRDefault="00A5647C" w:rsidP="00A5647C"/>
    <w:p w14:paraId="0C5CE4FA" w14:textId="77777777" w:rsidR="009F1BE4" w:rsidRPr="00CD0BA4" w:rsidRDefault="009F1BE4" w:rsidP="00A5647C"/>
    <w:p w14:paraId="5676DCC2" w14:textId="77777777" w:rsidR="009F1BE4" w:rsidRPr="00CD0BA4" w:rsidRDefault="009F1BE4" w:rsidP="00A5647C"/>
    <w:p w14:paraId="7D8825AB" w14:textId="77777777" w:rsidR="00A5647C" w:rsidRPr="00A5647C" w:rsidRDefault="00A5647C" w:rsidP="00A5647C">
      <w:pPr>
        <w:rPr>
          <w:b/>
          <w:bCs/>
        </w:rPr>
      </w:pPr>
      <w:r w:rsidRPr="00A5647C">
        <w:rPr>
          <w:b/>
          <w:bCs/>
        </w:rPr>
        <w:lastRenderedPageBreak/>
        <w:t>Indicadores organizacionales de salud (qué medir)</w:t>
      </w:r>
    </w:p>
    <w:p w14:paraId="6B1A19A3" w14:textId="77777777" w:rsidR="00A5647C" w:rsidRPr="00A5647C" w:rsidRDefault="00A5647C" w:rsidP="008161D7">
      <w:pPr>
        <w:numPr>
          <w:ilvl w:val="0"/>
          <w:numId w:val="26"/>
        </w:numPr>
      </w:pPr>
      <w:r w:rsidRPr="00A5647C">
        <w:rPr>
          <w:b/>
          <w:bCs/>
        </w:rPr>
        <w:t>Lead time medio</w:t>
      </w:r>
      <w:r w:rsidRPr="00A5647C">
        <w:t xml:space="preserve"> desde la aceptación en backlog hasta entrega.</w:t>
      </w:r>
    </w:p>
    <w:p w14:paraId="6356809E" w14:textId="77777777" w:rsidR="00A5647C" w:rsidRPr="00A5647C" w:rsidRDefault="00A5647C" w:rsidP="008161D7">
      <w:pPr>
        <w:numPr>
          <w:ilvl w:val="0"/>
          <w:numId w:val="26"/>
        </w:numPr>
      </w:pPr>
      <w:r w:rsidRPr="00A5647C">
        <w:rPr>
          <w:b/>
          <w:bCs/>
        </w:rPr>
        <w:t>Porcentaje de historias entregadas que cumplen DoD</w:t>
      </w:r>
      <w:r w:rsidRPr="00A5647C">
        <w:t xml:space="preserve"> en el primer intento.</w:t>
      </w:r>
    </w:p>
    <w:p w14:paraId="089117BA" w14:textId="77777777" w:rsidR="00A5647C" w:rsidRPr="00A5647C" w:rsidRDefault="00A5647C" w:rsidP="008161D7">
      <w:pPr>
        <w:numPr>
          <w:ilvl w:val="0"/>
          <w:numId w:val="26"/>
        </w:numPr>
      </w:pPr>
      <w:r w:rsidRPr="00A5647C">
        <w:rPr>
          <w:b/>
          <w:bCs/>
        </w:rPr>
        <w:t>Número de impedimentos escalados por sprint</w:t>
      </w:r>
      <w:r w:rsidRPr="00A5647C">
        <w:t xml:space="preserve"> y tiempo medio de resolución.</w:t>
      </w:r>
    </w:p>
    <w:p w14:paraId="4147E461" w14:textId="77777777" w:rsidR="00A5647C" w:rsidRPr="00A5647C" w:rsidRDefault="00A5647C" w:rsidP="008161D7">
      <w:pPr>
        <w:numPr>
          <w:ilvl w:val="0"/>
          <w:numId w:val="26"/>
        </w:numPr>
      </w:pPr>
      <w:r w:rsidRPr="00A5647C">
        <w:rPr>
          <w:b/>
          <w:bCs/>
        </w:rPr>
        <w:t>Velocidad y su variación</w:t>
      </w:r>
      <w:r w:rsidRPr="00A5647C">
        <w:t xml:space="preserve"> (desviación estándar) para detectar inestabilidad.</w:t>
      </w:r>
    </w:p>
    <w:p w14:paraId="7E1144B6" w14:textId="77777777" w:rsidR="00A5647C" w:rsidRPr="00A5647C" w:rsidRDefault="00A5647C" w:rsidP="008161D7">
      <w:pPr>
        <w:numPr>
          <w:ilvl w:val="0"/>
          <w:numId w:val="26"/>
        </w:numPr>
        <w:rPr>
          <w:lang w:val="en-US"/>
        </w:rPr>
      </w:pPr>
      <w:r w:rsidRPr="00A5647C">
        <w:rPr>
          <w:b/>
          <w:bCs/>
          <w:lang w:val="en-US"/>
        </w:rPr>
        <w:t>Satisfacción del stakeholder</w:t>
      </w:r>
      <w:r w:rsidRPr="00A5647C">
        <w:rPr>
          <w:lang w:val="en-US"/>
        </w:rPr>
        <w:t xml:space="preserve"> (survey post-review, escala 1–5).</w:t>
      </w:r>
    </w:p>
    <w:p w14:paraId="7DC382EF" w14:textId="77777777" w:rsidR="009F1BE4" w:rsidRPr="00CD0BA4" w:rsidRDefault="009F1BE4" w:rsidP="00A5647C">
      <w:pPr>
        <w:rPr>
          <w:lang w:val="en-US"/>
        </w:rPr>
      </w:pPr>
    </w:p>
    <w:p w14:paraId="7785F466" w14:textId="28FFF0BE" w:rsidR="00A5647C" w:rsidRPr="00A5647C" w:rsidRDefault="00A5647C" w:rsidP="00A5647C">
      <w:r w:rsidRPr="00A5647C">
        <w:t>Interpretar métricas en conjunto; evitarlas como objetivo primario (lo que se mide se optimiza—y no siempre saludablemente).</w:t>
      </w:r>
    </w:p>
    <w:p w14:paraId="68FDD7AD" w14:textId="508309D4" w:rsidR="00A5647C" w:rsidRPr="00CD0BA4" w:rsidRDefault="00A5647C" w:rsidP="00A5647C"/>
    <w:p w14:paraId="44B1A1FD" w14:textId="77777777" w:rsidR="009F1BE4" w:rsidRPr="00CD0BA4" w:rsidRDefault="009F1BE4" w:rsidP="00A5647C"/>
    <w:p w14:paraId="3A5EFAB6" w14:textId="77777777" w:rsidR="009F1BE4" w:rsidRPr="00CD0BA4" w:rsidRDefault="009F1BE4" w:rsidP="00A5647C"/>
    <w:p w14:paraId="67520C5D" w14:textId="77777777" w:rsidR="009F1BE4" w:rsidRPr="00CD0BA4" w:rsidRDefault="009F1BE4" w:rsidP="00A5647C"/>
    <w:p w14:paraId="1572EBFD" w14:textId="77777777" w:rsidR="009F1BE4" w:rsidRPr="00CD0BA4" w:rsidRDefault="009F1BE4" w:rsidP="00A5647C"/>
    <w:p w14:paraId="03A8B217" w14:textId="77777777" w:rsidR="009F1BE4" w:rsidRPr="00CD0BA4" w:rsidRDefault="009F1BE4" w:rsidP="00A5647C"/>
    <w:p w14:paraId="0CB103B6" w14:textId="77777777" w:rsidR="009F1BE4" w:rsidRPr="00CD0BA4" w:rsidRDefault="009F1BE4" w:rsidP="00A5647C"/>
    <w:p w14:paraId="4CA8D3AE" w14:textId="77777777" w:rsidR="009F1BE4" w:rsidRPr="00CD0BA4" w:rsidRDefault="009F1BE4" w:rsidP="00A5647C"/>
    <w:p w14:paraId="02DD6F91" w14:textId="77777777" w:rsidR="009F1BE4" w:rsidRPr="00CD0BA4" w:rsidRDefault="009F1BE4" w:rsidP="00A5647C"/>
    <w:p w14:paraId="20CE6ECA" w14:textId="77777777" w:rsidR="009F1BE4" w:rsidRPr="00CD0BA4" w:rsidRDefault="009F1BE4" w:rsidP="00A5647C"/>
    <w:p w14:paraId="1961DB67" w14:textId="77777777" w:rsidR="009F1BE4" w:rsidRPr="00CD0BA4" w:rsidRDefault="009F1BE4" w:rsidP="00A5647C"/>
    <w:p w14:paraId="33A2782B" w14:textId="77777777" w:rsidR="009F1BE4" w:rsidRPr="00CD0BA4" w:rsidRDefault="009F1BE4" w:rsidP="00A5647C"/>
    <w:p w14:paraId="53F7D134" w14:textId="77777777" w:rsidR="009F1BE4" w:rsidRPr="00CD0BA4" w:rsidRDefault="009F1BE4" w:rsidP="00A5647C"/>
    <w:p w14:paraId="524E16B6" w14:textId="77777777" w:rsidR="009F1BE4" w:rsidRPr="00CD0BA4" w:rsidRDefault="009F1BE4" w:rsidP="00A5647C"/>
    <w:p w14:paraId="1D144FDE" w14:textId="77777777" w:rsidR="009F1BE4" w:rsidRPr="00CD0BA4" w:rsidRDefault="009F1BE4" w:rsidP="00A5647C"/>
    <w:p w14:paraId="14A29C3A" w14:textId="77777777" w:rsidR="009F1BE4" w:rsidRPr="00CD0BA4" w:rsidRDefault="009F1BE4" w:rsidP="00A5647C"/>
    <w:p w14:paraId="6D47F3F7" w14:textId="77777777" w:rsidR="00A5647C" w:rsidRPr="00A5647C" w:rsidRDefault="00A5647C" w:rsidP="00A5647C">
      <w:pPr>
        <w:rPr>
          <w:b/>
          <w:bCs/>
        </w:rPr>
      </w:pPr>
      <w:r w:rsidRPr="00A5647C">
        <w:rPr>
          <w:b/>
          <w:bCs/>
        </w:rPr>
        <w:lastRenderedPageBreak/>
        <w:t>Actividad práctica (para clase/taller) — “Diseña la organización Scrum para un proyecto real en Nicaragua”</w:t>
      </w:r>
    </w:p>
    <w:p w14:paraId="7C674F0D" w14:textId="77777777" w:rsidR="00A5647C" w:rsidRPr="00A5647C" w:rsidRDefault="00A5647C" w:rsidP="00A5647C">
      <w:r w:rsidRPr="00A5647C">
        <w:rPr>
          <w:b/>
          <w:bCs/>
        </w:rPr>
        <w:t>Duración:</w:t>
      </w:r>
      <w:r w:rsidRPr="00A5647C">
        <w:t xml:space="preserve"> 90–120 minutos.</w:t>
      </w:r>
    </w:p>
    <w:p w14:paraId="22509D89" w14:textId="77777777" w:rsidR="00A5647C" w:rsidRPr="00A5647C" w:rsidRDefault="00A5647C" w:rsidP="00A5647C">
      <w:r w:rsidRPr="00A5647C">
        <w:rPr>
          <w:b/>
          <w:bCs/>
        </w:rPr>
        <w:t>Objetivo:</w:t>
      </w:r>
      <w:r w:rsidRPr="00A5647C">
        <w:t xml:space="preserve"> aplicar criterios de organización, roles y adaptaciones en un contexto real.</w:t>
      </w:r>
    </w:p>
    <w:p w14:paraId="09B85555" w14:textId="77777777" w:rsidR="00A5647C" w:rsidRPr="00A5647C" w:rsidRDefault="00A5647C" w:rsidP="00A5647C">
      <w:r w:rsidRPr="00A5647C">
        <w:rPr>
          <w:b/>
          <w:bCs/>
        </w:rPr>
        <w:t>Materiales:</w:t>
      </w:r>
      <w:r w:rsidRPr="00A5647C">
        <w:t xml:space="preserve"> plantilla de organigrama, backlog mínimo (5–8 historias), contexto de caso (PYME, cooperativa o dependencia pública).</w:t>
      </w:r>
    </w:p>
    <w:p w14:paraId="7FAE5912" w14:textId="77777777" w:rsidR="00A5647C" w:rsidRPr="00A5647C" w:rsidRDefault="00A5647C" w:rsidP="00A5647C">
      <w:pPr>
        <w:rPr>
          <w:lang w:val="en-US"/>
        </w:rPr>
      </w:pPr>
      <w:r w:rsidRPr="00A5647C">
        <w:rPr>
          <w:b/>
          <w:bCs/>
          <w:lang w:val="en-US"/>
        </w:rPr>
        <w:t>Pasos:</w:t>
      </w:r>
    </w:p>
    <w:p w14:paraId="5E9BF469" w14:textId="77777777" w:rsidR="00A5647C" w:rsidRPr="00A5647C" w:rsidRDefault="00A5647C" w:rsidP="008161D7">
      <w:pPr>
        <w:numPr>
          <w:ilvl w:val="0"/>
          <w:numId w:val="27"/>
        </w:numPr>
        <w:rPr>
          <w:lang w:val="en-US"/>
        </w:rPr>
      </w:pPr>
      <w:r w:rsidRPr="00A5647C">
        <w:rPr>
          <w:i/>
          <w:iCs/>
          <w:lang w:val="en-US"/>
        </w:rPr>
        <w:t>Lectura del caso</w:t>
      </w:r>
      <w:r w:rsidRPr="00A5647C">
        <w:rPr>
          <w:lang w:val="en-US"/>
        </w:rPr>
        <w:t xml:space="preserve"> (10 min).</w:t>
      </w:r>
    </w:p>
    <w:p w14:paraId="1FFC3723" w14:textId="77777777" w:rsidR="00A5647C" w:rsidRPr="00A5647C" w:rsidRDefault="00A5647C" w:rsidP="008161D7">
      <w:pPr>
        <w:numPr>
          <w:ilvl w:val="0"/>
          <w:numId w:val="27"/>
        </w:numPr>
      </w:pPr>
      <w:r w:rsidRPr="00A5647C">
        <w:rPr>
          <w:i/>
          <w:iCs/>
        </w:rPr>
        <w:t>Diseño del equipo</w:t>
      </w:r>
      <w:r w:rsidRPr="00A5647C">
        <w:t xml:space="preserve"> (20–30 min): asignar roles, tamaño del equipo, competencias necesarias. Crear organigrama y reglas de interacción (p. ej., disponibilidad del PO, canales de comunicación).</w:t>
      </w:r>
    </w:p>
    <w:p w14:paraId="29DC0F23" w14:textId="77777777" w:rsidR="00A5647C" w:rsidRPr="00A5647C" w:rsidRDefault="00A5647C" w:rsidP="008161D7">
      <w:pPr>
        <w:numPr>
          <w:ilvl w:val="0"/>
          <w:numId w:val="27"/>
        </w:numPr>
      </w:pPr>
      <w:r w:rsidRPr="00A5647C">
        <w:rPr>
          <w:i/>
          <w:iCs/>
        </w:rPr>
        <w:t>Plan de gobernanza</w:t>
      </w:r>
      <w:r w:rsidRPr="00A5647C">
        <w:t xml:space="preserve"> (20 min): establecer cadencia de revisiones con stakeholders, criterios de escalamiento de impedimentos, métricas a trackear.</w:t>
      </w:r>
    </w:p>
    <w:p w14:paraId="7A3D67E3" w14:textId="77777777" w:rsidR="00A5647C" w:rsidRPr="00A5647C" w:rsidRDefault="00A5647C" w:rsidP="008161D7">
      <w:pPr>
        <w:numPr>
          <w:ilvl w:val="0"/>
          <w:numId w:val="27"/>
        </w:numPr>
      </w:pPr>
      <w:r w:rsidRPr="00A5647C">
        <w:rPr>
          <w:i/>
          <w:iCs/>
        </w:rPr>
        <w:t>Presentación y defensa</w:t>
      </w:r>
      <w:r w:rsidRPr="00A5647C">
        <w:t xml:space="preserve"> (20–30 min): cada grupo presenta diseño (5–7 min) y recibe preguntas.</w:t>
      </w:r>
    </w:p>
    <w:p w14:paraId="20C755D2" w14:textId="77777777" w:rsidR="00A5647C" w:rsidRPr="00A5647C" w:rsidRDefault="00A5647C" w:rsidP="008161D7">
      <w:pPr>
        <w:numPr>
          <w:ilvl w:val="0"/>
          <w:numId w:val="27"/>
        </w:numPr>
      </w:pPr>
      <w:r w:rsidRPr="00A5647C">
        <w:rPr>
          <w:i/>
          <w:iCs/>
        </w:rPr>
        <w:t>Retro breve</w:t>
      </w:r>
      <w:r w:rsidRPr="00A5647C">
        <w:t xml:space="preserve"> (10 min): qué funcionó en el diseño y qué ajustarían según feedback.</w:t>
      </w:r>
    </w:p>
    <w:p w14:paraId="45974583" w14:textId="77777777" w:rsidR="009F1BE4" w:rsidRDefault="009F1BE4" w:rsidP="00A5647C">
      <w:pPr>
        <w:rPr>
          <w:b/>
          <w:bCs/>
        </w:rPr>
      </w:pPr>
    </w:p>
    <w:p w14:paraId="1A341190" w14:textId="3D501DE2" w:rsidR="00A5647C" w:rsidRPr="00A5647C" w:rsidRDefault="00A5647C" w:rsidP="00A5647C">
      <w:r w:rsidRPr="00A5647C">
        <w:rPr>
          <w:b/>
          <w:bCs/>
        </w:rPr>
        <w:t>Entregable:</w:t>
      </w:r>
      <w:r w:rsidRPr="00A5647C">
        <w:t xml:space="preserve"> organigrama + 5 reglas operativas + plan de gobernanza (máx. 1 página).</w:t>
      </w:r>
    </w:p>
    <w:p w14:paraId="5A928499" w14:textId="57528755" w:rsidR="00A5647C" w:rsidRPr="00CD0BA4" w:rsidRDefault="00A5647C" w:rsidP="00A5647C"/>
    <w:p w14:paraId="78AFE4AC" w14:textId="77777777" w:rsidR="009F1BE4" w:rsidRPr="00CD0BA4" w:rsidRDefault="009F1BE4" w:rsidP="00A5647C"/>
    <w:p w14:paraId="73400168" w14:textId="77777777" w:rsidR="009F1BE4" w:rsidRPr="00CD0BA4" w:rsidRDefault="009F1BE4" w:rsidP="00A5647C"/>
    <w:p w14:paraId="309F14A3" w14:textId="77777777" w:rsidR="009F1BE4" w:rsidRPr="00CD0BA4" w:rsidRDefault="009F1BE4" w:rsidP="00A5647C"/>
    <w:p w14:paraId="07928F02" w14:textId="77777777" w:rsidR="009F1BE4" w:rsidRPr="00CD0BA4" w:rsidRDefault="009F1BE4" w:rsidP="00A5647C"/>
    <w:p w14:paraId="3305A87A" w14:textId="77777777" w:rsidR="009F1BE4" w:rsidRPr="00CD0BA4" w:rsidRDefault="009F1BE4" w:rsidP="00A5647C"/>
    <w:p w14:paraId="294EB3EA" w14:textId="77777777" w:rsidR="009F1BE4" w:rsidRPr="00CD0BA4" w:rsidRDefault="009F1BE4" w:rsidP="00A5647C"/>
    <w:p w14:paraId="41F5BFC4" w14:textId="77777777" w:rsidR="00A5647C" w:rsidRPr="00A5647C" w:rsidRDefault="00A5647C" w:rsidP="00A5647C">
      <w:pPr>
        <w:rPr>
          <w:b/>
          <w:bCs/>
        </w:rPr>
      </w:pPr>
      <w:r w:rsidRPr="00A5647C">
        <w:rPr>
          <w:b/>
          <w:bCs/>
        </w:rPr>
        <w:lastRenderedPageBreak/>
        <w:t>Rúbrica para evaluar la organización propuesta</w:t>
      </w:r>
    </w:p>
    <w:p w14:paraId="0BCAA869" w14:textId="77777777" w:rsidR="00A5647C" w:rsidRPr="00A5647C" w:rsidRDefault="00A5647C" w:rsidP="00A5647C">
      <w:r w:rsidRPr="00A5647C">
        <w:t>Puntuación total: 12 puntos.</w:t>
      </w:r>
    </w:p>
    <w:p w14:paraId="78AB6E53" w14:textId="77777777" w:rsidR="00A5647C" w:rsidRPr="00A5647C" w:rsidRDefault="00A5647C" w:rsidP="00A5647C">
      <w:r w:rsidRPr="00A5647C">
        <w:rPr>
          <w:b/>
          <w:bCs/>
        </w:rPr>
        <w:t>1. Claridad de roles y responsabilidades (0–4)</w:t>
      </w:r>
    </w:p>
    <w:p w14:paraId="63B47078" w14:textId="77777777" w:rsidR="00A5647C" w:rsidRPr="00A5647C" w:rsidRDefault="00A5647C" w:rsidP="008161D7">
      <w:pPr>
        <w:numPr>
          <w:ilvl w:val="0"/>
          <w:numId w:val="28"/>
        </w:numPr>
      </w:pPr>
      <w:r w:rsidRPr="00A5647C">
        <w:t>0–1: roles mal definidos o contradictorios.</w:t>
      </w:r>
    </w:p>
    <w:p w14:paraId="1C4B916C" w14:textId="77777777" w:rsidR="00A5647C" w:rsidRPr="00A5647C" w:rsidRDefault="00A5647C" w:rsidP="008161D7">
      <w:pPr>
        <w:numPr>
          <w:ilvl w:val="0"/>
          <w:numId w:val="28"/>
        </w:numPr>
      </w:pPr>
      <w:r w:rsidRPr="00A5647C">
        <w:t xml:space="preserve">2: roles </w:t>
      </w:r>
      <w:proofErr w:type="gramStart"/>
      <w:r w:rsidRPr="00A5647C">
        <w:t>definidos</w:t>
      </w:r>
      <w:proofErr w:type="gramEnd"/>
      <w:r w:rsidRPr="00A5647C">
        <w:t xml:space="preserve"> pero con solapamientos significativos.</w:t>
      </w:r>
    </w:p>
    <w:p w14:paraId="1A16B04E" w14:textId="77777777" w:rsidR="00A5647C" w:rsidRPr="00A5647C" w:rsidRDefault="00A5647C" w:rsidP="008161D7">
      <w:pPr>
        <w:numPr>
          <w:ilvl w:val="0"/>
          <w:numId w:val="28"/>
        </w:numPr>
      </w:pPr>
      <w:r w:rsidRPr="00A5647C">
        <w:t>3: roles definidos, límites claros, pequeñas ambigüedades.</w:t>
      </w:r>
    </w:p>
    <w:p w14:paraId="73767288" w14:textId="77777777" w:rsidR="00A5647C" w:rsidRPr="00A5647C" w:rsidRDefault="00A5647C" w:rsidP="008161D7">
      <w:pPr>
        <w:numPr>
          <w:ilvl w:val="0"/>
          <w:numId w:val="28"/>
        </w:numPr>
      </w:pPr>
      <w:r w:rsidRPr="00A5647C">
        <w:t>4: roles y límites claramente establecidos; responsabilidades y entregables alineados.</w:t>
      </w:r>
    </w:p>
    <w:p w14:paraId="2214AF36" w14:textId="77777777" w:rsidR="00A5647C" w:rsidRPr="00A5647C" w:rsidRDefault="00A5647C" w:rsidP="00A5647C">
      <w:pPr>
        <w:rPr>
          <w:lang w:val="en-US"/>
        </w:rPr>
      </w:pPr>
      <w:r w:rsidRPr="00A5647C">
        <w:rPr>
          <w:b/>
          <w:bCs/>
          <w:lang w:val="en-US"/>
        </w:rPr>
        <w:t>2. Ajuste al contexto (0–4)</w:t>
      </w:r>
    </w:p>
    <w:p w14:paraId="0E92825D" w14:textId="77777777" w:rsidR="00A5647C" w:rsidRPr="00A5647C" w:rsidRDefault="00A5647C" w:rsidP="008161D7">
      <w:pPr>
        <w:numPr>
          <w:ilvl w:val="0"/>
          <w:numId w:val="29"/>
        </w:numPr>
      </w:pPr>
      <w:r w:rsidRPr="00A5647C">
        <w:t>0–1: diseño genérico sin considerar el contexto del caso.</w:t>
      </w:r>
    </w:p>
    <w:p w14:paraId="259FD1CC" w14:textId="77777777" w:rsidR="00A5647C" w:rsidRPr="00A5647C" w:rsidRDefault="00A5647C" w:rsidP="008161D7">
      <w:pPr>
        <w:numPr>
          <w:ilvl w:val="0"/>
          <w:numId w:val="29"/>
        </w:numPr>
      </w:pPr>
      <w:r w:rsidRPr="00A5647C">
        <w:t xml:space="preserve">2: consideraciones superficiales (ej.: menciona </w:t>
      </w:r>
      <w:proofErr w:type="gramStart"/>
      <w:r w:rsidRPr="00A5647C">
        <w:t>conectividad</w:t>
      </w:r>
      <w:proofErr w:type="gramEnd"/>
      <w:r w:rsidRPr="00A5647C">
        <w:t xml:space="preserve"> pero sin medidas).</w:t>
      </w:r>
    </w:p>
    <w:p w14:paraId="7F4058CC" w14:textId="77777777" w:rsidR="00A5647C" w:rsidRPr="00A5647C" w:rsidRDefault="00A5647C" w:rsidP="008161D7">
      <w:pPr>
        <w:numPr>
          <w:ilvl w:val="0"/>
          <w:numId w:val="29"/>
        </w:numPr>
      </w:pPr>
      <w:r w:rsidRPr="00A5647C">
        <w:t>3: adaptación pertinente con medidas concretas.</w:t>
      </w:r>
    </w:p>
    <w:p w14:paraId="629B7435" w14:textId="77777777" w:rsidR="00A5647C" w:rsidRPr="00A5647C" w:rsidRDefault="00A5647C" w:rsidP="008161D7">
      <w:pPr>
        <w:numPr>
          <w:ilvl w:val="0"/>
          <w:numId w:val="29"/>
        </w:numPr>
      </w:pPr>
      <w:r w:rsidRPr="00A5647C">
        <w:t>4: diseño muy bien adaptado (p. ej., propuestas concretas para baja conectividad o marco regulatorio).</w:t>
      </w:r>
    </w:p>
    <w:p w14:paraId="00C5F6E4" w14:textId="77777777" w:rsidR="00A5647C" w:rsidRPr="00A5647C" w:rsidRDefault="00A5647C" w:rsidP="00A5647C">
      <w:r w:rsidRPr="00A5647C">
        <w:rPr>
          <w:b/>
          <w:bCs/>
        </w:rPr>
        <w:t>3. Gobernanza y mecanismos de escalamiento (0–4)</w:t>
      </w:r>
    </w:p>
    <w:p w14:paraId="459D2FF1" w14:textId="77777777" w:rsidR="00A5647C" w:rsidRPr="00A5647C" w:rsidRDefault="00A5647C" w:rsidP="008161D7">
      <w:pPr>
        <w:numPr>
          <w:ilvl w:val="0"/>
          <w:numId w:val="30"/>
        </w:numPr>
      </w:pPr>
      <w:r w:rsidRPr="00A5647C">
        <w:t>0–1: sin gobernanza ni plan de escalamiento.</w:t>
      </w:r>
    </w:p>
    <w:p w14:paraId="3A450359" w14:textId="77777777" w:rsidR="00A5647C" w:rsidRPr="00A5647C" w:rsidRDefault="00A5647C" w:rsidP="008161D7">
      <w:pPr>
        <w:numPr>
          <w:ilvl w:val="0"/>
          <w:numId w:val="30"/>
        </w:numPr>
        <w:rPr>
          <w:lang w:val="en-US"/>
        </w:rPr>
      </w:pPr>
      <w:r w:rsidRPr="00A5647C">
        <w:rPr>
          <w:lang w:val="en-US"/>
        </w:rPr>
        <w:t>2: gobernanza presente pero incompleta.</w:t>
      </w:r>
    </w:p>
    <w:p w14:paraId="049E47A0" w14:textId="77777777" w:rsidR="00A5647C" w:rsidRPr="00A5647C" w:rsidRDefault="00A5647C" w:rsidP="008161D7">
      <w:pPr>
        <w:numPr>
          <w:ilvl w:val="0"/>
          <w:numId w:val="30"/>
        </w:numPr>
      </w:pPr>
      <w:r w:rsidRPr="00A5647C">
        <w:t>3: plan de gobernanza y escalamiento claro; falta detalle en métricas.</w:t>
      </w:r>
    </w:p>
    <w:p w14:paraId="472E73E1" w14:textId="77777777" w:rsidR="00A5647C" w:rsidRPr="00A5647C" w:rsidRDefault="00A5647C" w:rsidP="008161D7">
      <w:pPr>
        <w:numPr>
          <w:ilvl w:val="0"/>
          <w:numId w:val="30"/>
        </w:numPr>
      </w:pPr>
      <w:r w:rsidRPr="00A5647C">
        <w:t>4: gobernanza, escalamiento y métricas bien definidas; roles empoderados para actuar.</w:t>
      </w:r>
    </w:p>
    <w:p w14:paraId="5C2065C3" w14:textId="77777777" w:rsidR="00A5647C" w:rsidRPr="00A5647C" w:rsidRDefault="00A5647C" w:rsidP="00A5647C">
      <w:r w:rsidRPr="00A5647C">
        <w:rPr>
          <w:b/>
          <w:bCs/>
        </w:rPr>
        <w:t>Interpretación:</w:t>
      </w:r>
      <w:r w:rsidRPr="00A5647C">
        <w:t xml:space="preserve"> ≥ 10 = diseño listo para piloto; 7–9 = viable con ajustes; &lt;7 = replantear con foco en roles y contexto.</w:t>
      </w:r>
    </w:p>
    <w:p w14:paraId="61ECE0AD" w14:textId="4B58D047" w:rsidR="00A5647C" w:rsidRPr="00CD0BA4" w:rsidRDefault="00A5647C" w:rsidP="00A5647C"/>
    <w:p w14:paraId="5BE5563C" w14:textId="77777777" w:rsidR="009F1BE4" w:rsidRPr="00CD0BA4" w:rsidRDefault="009F1BE4" w:rsidP="00A5647C"/>
    <w:p w14:paraId="53672A8C" w14:textId="77777777" w:rsidR="009F1BE4" w:rsidRPr="00CD0BA4" w:rsidRDefault="009F1BE4" w:rsidP="00A5647C"/>
    <w:p w14:paraId="796FB13D" w14:textId="77777777" w:rsidR="009F1BE4" w:rsidRPr="00CD0BA4" w:rsidRDefault="009F1BE4" w:rsidP="00A5647C"/>
    <w:p w14:paraId="15E8D079" w14:textId="77777777" w:rsidR="009F1BE4" w:rsidRPr="00CD0BA4" w:rsidRDefault="009F1BE4" w:rsidP="00A5647C"/>
    <w:p w14:paraId="577429D5" w14:textId="77777777" w:rsidR="00A5647C" w:rsidRPr="00A5647C" w:rsidRDefault="00A5647C" w:rsidP="00A5647C">
      <w:pPr>
        <w:rPr>
          <w:b/>
          <w:bCs/>
        </w:rPr>
      </w:pPr>
      <w:r w:rsidRPr="00A5647C">
        <w:rPr>
          <w:b/>
          <w:bCs/>
        </w:rPr>
        <w:lastRenderedPageBreak/>
        <w:t>Checklist / Plantilla práctica (para usar al iniciar un equipo)</w:t>
      </w:r>
    </w:p>
    <w:p w14:paraId="1E75BA2E" w14:textId="77777777" w:rsidR="00A5647C" w:rsidRPr="00A5647C" w:rsidRDefault="00A5647C" w:rsidP="00A5647C">
      <w:r w:rsidRPr="00A5647C">
        <w:t>(Puedes pegar esto en el board del equipo o enviarlo por correo en la fase de kickoff)</w:t>
      </w:r>
    </w:p>
    <w:p w14:paraId="25743C79" w14:textId="77777777" w:rsidR="00A5647C" w:rsidRPr="00A5647C" w:rsidRDefault="00A5647C" w:rsidP="00A5647C">
      <w:pPr>
        <w:rPr>
          <w:lang w:val="en-US"/>
        </w:rPr>
      </w:pPr>
      <w:r w:rsidRPr="00A5647C">
        <w:rPr>
          <w:b/>
          <w:bCs/>
          <w:lang w:val="en-US"/>
        </w:rPr>
        <w:t>Antes del kickoff</w:t>
      </w:r>
    </w:p>
    <w:p w14:paraId="7740A58D" w14:textId="77777777" w:rsidR="00A5647C" w:rsidRPr="00A5647C" w:rsidRDefault="00A5647C" w:rsidP="008161D7">
      <w:pPr>
        <w:numPr>
          <w:ilvl w:val="0"/>
          <w:numId w:val="31"/>
        </w:numPr>
      </w:pPr>
      <w:r w:rsidRPr="00A5647C">
        <w:t>Identificado el Product Owner con autoridad para priorizar.</w:t>
      </w:r>
    </w:p>
    <w:p w14:paraId="061C09E3" w14:textId="77777777" w:rsidR="00A5647C" w:rsidRPr="00A5647C" w:rsidRDefault="00A5647C" w:rsidP="008161D7">
      <w:pPr>
        <w:numPr>
          <w:ilvl w:val="0"/>
          <w:numId w:val="31"/>
        </w:numPr>
      </w:pPr>
      <w:r w:rsidRPr="00A5647C">
        <w:t xml:space="preserve">Nombrado un Scrum </w:t>
      </w:r>
      <w:proofErr w:type="gramStart"/>
      <w:r w:rsidRPr="00A5647C">
        <w:t>Master</w:t>
      </w:r>
      <w:proofErr w:type="gramEnd"/>
      <w:r w:rsidRPr="00A5647C">
        <w:t xml:space="preserve"> con mandato para remover impedimentos.</w:t>
      </w:r>
    </w:p>
    <w:p w14:paraId="7CB40016" w14:textId="77777777" w:rsidR="00A5647C" w:rsidRPr="00A5647C" w:rsidRDefault="00A5647C" w:rsidP="008161D7">
      <w:pPr>
        <w:numPr>
          <w:ilvl w:val="0"/>
          <w:numId w:val="31"/>
        </w:numPr>
      </w:pPr>
      <w:r w:rsidRPr="00A5647C">
        <w:t>Equipo de Desarrollo formado con habilidades mínimas (dev, QA, ops) y tamaño 3–9.</w:t>
      </w:r>
    </w:p>
    <w:p w14:paraId="207435CB" w14:textId="77777777" w:rsidR="00A5647C" w:rsidRPr="00A5647C" w:rsidRDefault="00A5647C" w:rsidP="008161D7">
      <w:pPr>
        <w:numPr>
          <w:ilvl w:val="0"/>
          <w:numId w:val="31"/>
        </w:numPr>
      </w:pPr>
      <w:r w:rsidRPr="00A5647C">
        <w:t>Backlog inicial con al menos 8 historias y criterios de aceptación.</w:t>
      </w:r>
    </w:p>
    <w:p w14:paraId="25407282" w14:textId="77777777" w:rsidR="00A5647C" w:rsidRPr="00A5647C" w:rsidRDefault="00A5647C" w:rsidP="00A5647C">
      <w:pPr>
        <w:rPr>
          <w:lang w:val="en-US"/>
        </w:rPr>
      </w:pPr>
      <w:r w:rsidRPr="00A5647C">
        <w:rPr>
          <w:b/>
          <w:bCs/>
          <w:lang w:val="en-US"/>
        </w:rPr>
        <w:t>Durante el kickoff</w:t>
      </w:r>
    </w:p>
    <w:p w14:paraId="34759CD3" w14:textId="77777777" w:rsidR="00A5647C" w:rsidRPr="00A5647C" w:rsidRDefault="00A5647C" w:rsidP="008161D7">
      <w:pPr>
        <w:numPr>
          <w:ilvl w:val="0"/>
          <w:numId w:val="32"/>
        </w:numPr>
      </w:pPr>
      <w:r w:rsidRPr="00A5647C">
        <w:t>Aprobadas reglas de interacción (PO disponible X horas/semana).</w:t>
      </w:r>
    </w:p>
    <w:p w14:paraId="1F0E1BF4" w14:textId="77777777" w:rsidR="00A5647C" w:rsidRPr="00A5647C" w:rsidRDefault="00A5647C" w:rsidP="008161D7">
      <w:pPr>
        <w:numPr>
          <w:ilvl w:val="0"/>
          <w:numId w:val="32"/>
        </w:numPr>
      </w:pPr>
      <w:r w:rsidRPr="00A5647C">
        <w:t>Definida la Definition of Done mínima.</w:t>
      </w:r>
    </w:p>
    <w:p w14:paraId="7B53162F" w14:textId="77777777" w:rsidR="00A5647C" w:rsidRPr="00A5647C" w:rsidRDefault="00A5647C" w:rsidP="008161D7">
      <w:pPr>
        <w:numPr>
          <w:ilvl w:val="0"/>
          <w:numId w:val="32"/>
        </w:numPr>
      </w:pPr>
      <w:r w:rsidRPr="00A5647C">
        <w:t>Establecidos canales de comunicación (Slack/WhatsApp + tablero físico/virtual).</w:t>
      </w:r>
    </w:p>
    <w:p w14:paraId="3D871245" w14:textId="77777777" w:rsidR="00A5647C" w:rsidRPr="00A5647C" w:rsidRDefault="00A5647C" w:rsidP="008161D7">
      <w:pPr>
        <w:numPr>
          <w:ilvl w:val="0"/>
          <w:numId w:val="32"/>
        </w:numPr>
      </w:pPr>
      <w:r w:rsidRPr="00A5647C">
        <w:t>Acordada cadencia de eventos (sprint length, dailies, reviews, retros).</w:t>
      </w:r>
    </w:p>
    <w:p w14:paraId="01D4AB06" w14:textId="77777777" w:rsidR="00A5647C" w:rsidRPr="00A5647C" w:rsidRDefault="00A5647C" w:rsidP="00A5647C">
      <w:pPr>
        <w:rPr>
          <w:lang w:val="en-US"/>
        </w:rPr>
      </w:pPr>
      <w:r w:rsidRPr="00A5647C">
        <w:rPr>
          <w:b/>
          <w:bCs/>
          <w:lang w:val="en-US"/>
        </w:rPr>
        <w:t>Gobernanza y escalamiento</w:t>
      </w:r>
    </w:p>
    <w:p w14:paraId="56B1C35E" w14:textId="77777777" w:rsidR="00A5647C" w:rsidRPr="00A5647C" w:rsidRDefault="00A5647C" w:rsidP="008161D7">
      <w:pPr>
        <w:numPr>
          <w:ilvl w:val="0"/>
          <w:numId w:val="33"/>
        </w:numPr>
      </w:pPr>
      <w:r w:rsidRPr="00A5647C">
        <w:t>Procedimiento documentado para escalamiento de impedimentos.</w:t>
      </w:r>
    </w:p>
    <w:p w14:paraId="7CA0E435" w14:textId="77777777" w:rsidR="00A5647C" w:rsidRPr="00A5647C" w:rsidRDefault="00A5647C" w:rsidP="008161D7">
      <w:pPr>
        <w:numPr>
          <w:ilvl w:val="0"/>
          <w:numId w:val="33"/>
        </w:numPr>
      </w:pPr>
      <w:r w:rsidRPr="00A5647C">
        <w:t>Frecuencia de reporte a mandos (weekly/biweekly).</w:t>
      </w:r>
    </w:p>
    <w:p w14:paraId="435FCE26" w14:textId="77777777" w:rsidR="00A5647C" w:rsidRPr="00A5647C" w:rsidRDefault="00A5647C" w:rsidP="008161D7">
      <w:pPr>
        <w:numPr>
          <w:ilvl w:val="0"/>
          <w:numId w:val="33"/>
        </w:numPr>
      </w:pPr>
      <w:r w:rsidRPr="00A5647C">
        <w:t>Métricas a trackear y responsables.</w:t>
      </w:r>
    </w:p>
    <w:p w14:paraId="4D745C40" w14:textId="1F926EA7" w:rsidR="00A5647C" w:rsidRPr="00CD0BA4" w:rsidRDefault="00A5647C" w:rsidP="00A5647C"/>
    <w:p w14:paraId="094F0495" w14:textId="77777777" w:rsidR="009F1BE4" w:rsidRPr="00CD0BA4" w:rsidRDefault="009F1BE4" w:rsidP="00A5647C"/>
    <w:p w14:paraId="4A5041B4" w14:textId="77777777" w:rsidR="009F1BE4" w:rsidRPr="00CD0BA4" w:rsidRDefault="009F1BE4" w:rsidP="00A5647C"/>
    <w:p w14:paraId="7D2C7315" w14:textId="77777777" w:rsidR="009F1BE4" w:rsidRPr="00CD0BA4" w:rsidRDefault="009F1BE4" w:rsidP="00A5647C"/>
    <w:p w14:paraId="37EBA071" w14:textId="77777777" w:rsidR="009F1BE4" w:rsidRPr="00CD0BA4" w:rsidRDefault="009F1BE4" w:rsidP="00A5647C"/>
    <w:p w14:paraId="1CD17003" w14:textId="77777777" w:rsidR="009F1BE4" w:rsidRPr="00CD0BA4" w:rsidRDefault="009F1BE4" w:rsidP="00A5647C"/>
    <w:p w14:paraId="35D60602" w14:textId="77777777" w:rsidR="009F1BE4" w:rsidRPr="00CD0BA4" w:rsidRDefault="009F1BE4" w:rsidP="00A5647C"/>
    <w:p w14:paraId="22E3BD69" w14:textId="77777777" w:rsidR="009F1BE4" w:rsidRPr="00CD0BA4" w:rsidRDefault="009F1BE4" w:rsidP="00A5647C"/>
    <w:p w14:paraId="3C1F65D3" w14:textId="77777777" w:rsidR="009F1BE4" w:rsidRPr="00CD0BA4" w:rsidRDefault="009F1BE4" w:rsidP="00A5647C"/>
    <w:p w14:paraId="0403D1EE" w14:textId="77777777" w:rsidR="00A5647C" w:rsidRPr="00A5647C" w:rsidRDefault="00A5647C" w:rsidP="00A5647C">
      <w:pPr>
        <w:rPr>
          <w:b/>
          <w:bCs/>
        </w:rPr>
      </w:pPr>
      <w:r w:rsidRPr="00A5647C">
        <w:rPr>
          <w:b/>
          <w:bCs/>
        </w:rPr>
        <w:lastRenderedPageBreak/>
        <w:t>Consideraciones prácticas y recomendaciones para implementación</w:t>
      </w:r>
    </w:p>
    <w:p w14:paraId="2199404D" w14:textId="77777777" w:rsidR="00A5647C" w:rsidRPr="00A5647C" w:rsidRDefault="00A5647C" w:rsidP="008161D7">
      <w:pPr>
        <w:numPr>
          <w:ilvl w:val="0"/>
          <w:numId w:val="34"/>
        </w:numPr>
      </w:pPr>
      <w:r w:rsidRPr="00A5647C">
        <w:rPr>
          <w:b/>
          <w:bCs/>
        </w:rPr>
        <w:t>Formación inicial:</w:t>
      </w:r>
      <w:r w:rsidRPr="00A5647C">
        <w:t xml:space="preserve"> invertir en formación breve (workshop de 1–2 días) para PO, SM y DT; idealmente con un sprint de práctica.</w:t>
      </w:r>
    </w:p>
    <w:p w14:paraId="0F447D3A" w14:textId="77777777" w:rsidR="00A5647C" w:rsidRPr="00A5647C" w:rsidRDefault="00A5647C" w:rsidP="008161D7">
      <w:pPr>
        <w:numPr>
          <w:ilvl w:val="0"/>
          <w:numId w:val="34"/>
        </w:numPr>
      </w:pPr>
      <w:r w:rsidRPr="00A5647C">
        <w:rPr>
          <w:b/>
          <w:bCs/>
        </w:rPr>
        <w:t>Mandato organizacional:</w:t>
      </w:r>
      <w:r w:rsidRPr="00A5647C">
        <w:t xml:space="preserve"> el SM necesita respaldo explícito de la gerencia para remover impedimentos que requieran cambios organizativos.</w:t>
      </w:r>
    </w:p>
    <w:p w14:paraId="5184D6D6" w14:textId="77777777" w:rsidR="00A5647C" w:rsidRPr="00A5647C" w:rsidRDefault="00A5647C" w:rsidP="008161D7">
      <w:pPr>
        <w:numPr>
          <w:ilvl w:val="0"/>
          <w:numId w:val="34"/>
        </w:numPr>
      </w:pPr>
      <w:r w:rsidRPr="00A5647C">
        <w:rPr>
          <w:b/>
          <w:bCs/>
        </w:rPr>
        <w:t>Contratación/roles híbridos:</w:t>
      </w:r>
      <w:r w:rsidRPr="00A5647C">
        <w:t xml:space="preserve"> en organizaciones pequeñas, un rol puede asumir responsabilidades adicionales (p. ej., PO que además actúe como </w:t>
      </w:r>
      <w:proofErr w:type="gramStart"/>
      <w:r w:rsidRPr="00A5647C">
        <w:t>sponsor</w:t>
      </w:r>
      <w:proofErr w:type="gramEnd"/>
      <w:r w:rsidRPr="00A5647C">
        <w:t>), pero documentar límites y evitar conflicto de intereses.</w:t>
      </w:r>
    </w:p>
    <w:p w14:paraId="7032B57E" w14:textId="77777777" w:rsidR="00A5647C" w:rsidRPr="00A5647C" w:rsidRDefault="00A5647C" w:rsidP="008161D7">
      <w:pPr>
        <w:numPr>
          <w:ilvl w:val="0"/>
          <w:numId w:val="34"/>
        </w:numPr>
      </w:pPr>
      <w:r w:rsidRPr="00A5647C">
        <w:rPr>
          <w:b/>
          <w:bCs/>
        </w:rPr>
        <w:t>Part-time / estudiantes:</w:t>
      </w:r>
      <w:r w:rsidRPr="00A5647C">
        <w:t xml:space="preserve"> si el equipo incluye estudiantes o personas part-time, ajustar la capacidad del sprint y priorizar mínima entrega viable para mantener ritmo.</w:t>
      </w:r>
    </w:p>
    <w:p w14:paraId="6469963C" w14:textId="77777777" w:rsidR="00A5647C" w:rsidRPr="00A5647C" w:rsidRDefault="00A5647C" w:rsidP="008161D7">
      <w:pPr>
        <w:numPr>
          <w:ilvl w:val="0"/>
          <w:numId w:val="34"/>
        </w:numPr>
      </w:pPr>
      <w:r w:rsidRPr="00A5647C">
        <w:rPr>
          <w:b/>
          <w:bCs/>
        </w:rPr>
        <w:t>Gestión de conflictos:</w:t>
      </w:r>
      <w:r w:rsidRPr="00A5647C">
        <w:t xml:space="preserve"> establecer reglas claras para resolución de conflictos (decisión final del PO respecto al alcance, mediación por SM en conflictos de proceso).</w:t>
      </w:r>
    </w:p>
    <w:p w14:paraId="41B5788D" w14:textId="77777777" w:rsidR="00A5647C" w:rsidRPr="00A5647C" w:rsidRDefault="00A5647C" w:rsidP="008161D7">
      <w:pPr>
        <w:numPr>
          <w:ilvl w:val="0"/>
          <w:numId w:val="34"/>
        </w:numPr>
      </w:pPr>
      <w:r w:rsidRPr="00A5647C">
        <w:rPr>
          <w:b/>
          <w:bCs/>
        </w:rPr>
        <w:t>Legal y contratos:</w:t>
      </w:r>
      <w:r w:rsidRPr="00A5647C">
        <w:t xml:space="preserve"> para contratos con la administración pública, negociar cláusulas que permitan entregas por iteraciones y criterios de aceptación por sprint o release.</w:t>
      </w:r>
    </w:p>
    <w:p w14:paraId="69DEA39E" w14:textId="1B9221B4" w:rsidR="00A5647C" w:rsidRPr="00CD0BA4" w:rsidRDefault="00A5647C" w:rsidP="00A5647C"/>
    <w:p w14:paraId="02A0222E" w14:textId="77777777" w:rsidR="009F1BE4" w:rsidRPr="00CD0BA4" w:rsidRDefault="009F1BE4" w:rsidP="00A5647C"/>
    <w:p w14:paraId="7EC26230" w14:textId="77777777" w:rsidR="009F1BE4" w:rsidRPr="00CD0BA4" w:rsidRDefault="009F1BE4" w:rsidP="00A5647C"/>
    <w:p w14:paraId="1849DDDD" w14:textId="77777777" w:rsidR="009F1BE4" w:rsidRPr="00CD0BA4" w:rsidRDefault="009F1BE4" w:rsidP="00A5647C"/>
    <w:p w14:paraId="43D480D6" w14:textId="77777777" w:rsidR="009F1BE4" w:rsidRPr="00CD0BA4" w:rsidRDefault="009F1BE4" w:rsidP="00A5647C"/>
    <w:p w14:paraId="48A0D0F5" w14:textId="77777777" w:rsidR="009F1BE4" w:rsidRPr="00CD0BA4" w:rsidRDefault="009F1BE4" w:rsidP="00A5647C"/>
    <w:p w14:paraId="47E04A73" w14:textId="77777777" w:rsidR="009F1BE4" w:rsidRPr="00CD0BA4" w:rsidRDefault="009F1BE4" w:rsidP="00A5647C"/>
    <w:p w14:paraId="296D68BE" w14:textId="77777777" w:rsidR="009F1BE4" w:rsidRPr="00CD0BA4" w:rsidRDefault="009F1BE4" w:rsidP="00A5647C"/>
    <w:p w14:paraId="7DB593DB" w14:textId="77777777" w:rsidR="009F1BE4" w:rsidRPr="00CD0BA4" w:rsidRDefault="009F1BE4" w:rsidP="00A5647C"/>
    <w:p w14:paraId="36793C2D" w14:textId="77777777" w:rsidR="009F1BE4" w:rsidRPr="00CD0BA4" w:rsidRDefault="009F1BE4" w:rsidP="00A5647C"/>
    <w:p w14:paraId="4B1A83F2" w14:textId="77777777" w:rsidR="009F1BE4" w:rsidRPr="00CD0BA4" w:rsidRDefault="009F1BE4" w:rsidP="00A5647C"/>
    <w:p w14:paraId="1D37E1E8" w14:textId="77777777" w:rsidR="00A5647C" w:rsidRPr="00A5647C" w:rsidRDefault="00A5647C" w:rsidP="00A5647C">
      <w:pPr>
        <w:rPr>
          <w:b/>
          <w:bCs/>
        </w:rPr>
      </w:pPr>
      <w:r w:rsidRPr="00A5647C">
        <w:rPr>
          <w:b/>
          <w:bCs/>
        </w:rPr>
        <w:lastRenderedPageBreak/>
        <w:t>Medios de verificación y métricas de éxito (piloto inicial)</w:t>
      </w:r>
    </w:p>
    <w:p w14:paraId="03E23E47" w14:textId="77777777" w:rsidR="00A5647C" w:rsidRPr="00A5647C" w:rsidRDefault="00A5647C" w:rsidP="008161D7">
      <w:pPr>
        <w:numPr>
          <w:ilvl w:val="0"/>
          <w:numId w:val="35"/>
        </w:numPr>
      </w:pPr>
      <w:r w:rsidRPr="00A5647C">
        <w:t>Resultado del primer piloto (3 sprints): porcentaje de historias entregadas que cumplen DoD ≥ 70%.</w:t>
      </w:r>
    </w:p>
    <w:p w14:paraId="197BD7BA" w14:textId="77777777" w:rsidR="00A5647C" w:rsidRPr="00A5647C" w:rsidRDefault="00A5647C" w:rsidP="008161D7">
      <w:pPr>
        <w:numPr>
          <w:ilvl w:val="0"/>
          <w:numId w:val="35"/>
        </w:numPr>
      </w:pPr>
      <w:r w:rsidRPr="00A5647C">
        <w:t>Tiempo medio de resolución de impedimentos ≤ 3 días para problemas operativos; ≤ 14 días para impedimentos estructurales (requieren escalamiento).</w:t>
      </w:r>
    </w:p>
    <w:p w14:paraId="3F0FBB4F" w14:textId="77777777" w:rsidR="00A5647C" w:rsidRPr="00A5647C" w:rsidRDefault="00A5647C" w:rsidP="008161D7">
      <w:pPr>
        <w:numPr>
          <w:ilvl w:val="0"/>
          <w:numId w:val="35"/>
        </w:numPr>
        <w:rPr>
          <w:lang w:val="en-US"/>
        </w:rPr>
      </w:pPr>
      <w:r w:rsidRPr="00A5647C">
        <w:rPr>
          <w:lang w:val="en-US"/>
        </w:rPr>
        <w:t>Satisfacción de stakeholders (post-review): promedio ≥ 4/5.</w:t>
      </w:r>
    </w:p>
    <w:p w14:paraId="59919D24" w14:textId="77777777" w:rsidR="00A5647C" w:rsidRPr="00A5647C" w:rsidRDefault="00A5647C" w:rsidP="008161D7">
      <w:pPr>
        <w:numPr>
          <w:ilvl w:val="0"/>
          <w:numId w:val="35"/>
        </w:numPr>
      </w:pPr>
      <w:r w:rsidRPr="00A5647C">
        <w:t>Retrospectivas documentadas y con al menos 1–2 acciones concretas implementadas por sprint a partir del segundo sprint.</w:t>
      </w:r>
    </w:p>
    <w:p w14:paraId="77FC568A" w14:textId="77777777" w:rsidR="00796102" w:rsidRDefault="00796102" w:rsidP="00796102"/>
    <w:p w14:paraId="1F37E2E5" w14:textId="77777777" w:rsidR="00796102" w:rsidRDefault="00796102" w:rsidP="00796102"/>
    <w:p w14:paraId="250EC497" w14:textId="77777777" w:rsidR="00796102" w:rsidRDefault="00796102" w:rsidP="00796102"/>
    <w:p w14:paraId="77BEF72F" w14:textId="77777777" w:rsidR="009F1BE4" w:rsidRDefault="009F1BE4" w:rsidP="00796102"/>
    <w:p w14:paraId="32BA213B" w14:textId="77777777" w:rsidR="009F1BE4" w:rsidRDefault="009F1BE4" w:rsidP="00796102"/>
    <w:p w14:paraId="3E4BD96D" w14:textId="77777777" w:rsidR="009F1BE4" w:rsidRDefault="009F1BE4" w:rsidP="00796102"/>
    <w:p w14:paraId="72E752C8" w14:textId="77777777" w:rsidR="009F1BE4" w:rsidRDefault="009F1BE4" w:rsidP="00796102"/>
    <w:p w14:paraId="7D4D912A" w14:textId="77777777" w:rsidR="009F1BE4" w:rsidRDefault="009F1BE4" w:rsidP="00796102"/>
    <w:p w14:paraId="3AB50D14" w14:textId="77777777" w:rsidR="009F1BE4" w:rsidRDefault="009F1BE4" w:rsidP="00796102"/>
    <w:p w14:paraId="25965B38" w14:textId="77777777" w:rsidR="009F1BE4" w:rsidRDefault="009F1BE4" w:rsidP="00796102"/>
    <w:p w14:paraId="67A12CA6" w14:textId="77777777" w:rsidR="009F1BE4" w:rsidRDefault="009F1BE4" w:rsidP="00796102"/>
    <w:p w14:paraId="45CE3D09" w14:textId="77777777" w:rsidR="009F1BE4" w:rsidRDefault="009F1BE4" w:rsidP="00796102"/>
    <w:p w14:paraId="223513A7" w14:textId="77777777" w:rsidR="009F1BE4" w:rsidRDefault="009F1BE4" w:rsidP="00796102"/>
    <w:p w14:paraId="4C5D345A" w14:textId="77777777" w:rsidR="009F1BE4" w:rsidRDefault="009F1BE4" w:rsidP="00796102"/>
    <w:p w14:paraId="6ADAC487" w14:textId="77777777" w:rsidR="009F1BE4" w:rsidRDefault="009F1BE4" w:rsidP="00796102"/>
    <w:p w14:paraId="0865A105" w14:textId="77777777" w:rsidR="009F1BE4" w:rsidRDefault="009F1BE4" w:rsidP="00796102"/>
    <w:p w14:paraId="3F84B192" w14:textId="77777777" w:rsidR="009F1BE4" w:rsidRPr="00796102" w:rsidRDefault="009F1BE4" w:rsidP="00796102"/>
    <w:p w14:paraId="18757FD3" w14:textId="1EACB890" w:rsidR="003F0076" w:rsidRDefault="003F0076" w:rsidP="000F757F">
      <w:pPr>
        <w:pStyle w:val="Ttulo2"/>
      </w:pPr>
      <w:bookmarkStart w:id="14" w:name="_Toc208332159"/>
      <w:r>
        <w:lastRenderedPageBreak/>
        <w:t>Justificación del negocio</w:t>
      </w:r>
      <w:bookmarkEnd w:id="14"/>
    </w:p>
    <w:p w14:paraId="5C9B1799" w14:textId="77777777" w:rsidR="009F1BE4" w:rsidRDefault="009F1BE4" w:rsidP="009F1BE4"/>
    <w:p w14:paraId="3A94E16C" w14:textId="77777777" w:rsidR="003D1974" w:rsidRPr="003D1974" w:rsidRDefault="003D1974" w:rsidP="003D1974">
      <w:r w:rsidRPr="003D1974">
        <w:t xml:space="preserve">La </w:t>
      </w:r>
      <w:r w:rsidRPr="003D1974">
        <w:rPr>
          <w:b/>
          <w:bCs/>
        </w:rPr>
        <w:t>justificación del negocio</w:t>
      </w:r>
      <w:r w:rsidRPr="003D1974">
        <w:t xml:space="preserve"> es el argumento (técnico, económico y estratégico) que demuestra que un proyecto merece la inversión de recursos. No es sólo “hacer bonito en la presentación”; su objetivo real es:</w:t>
      </w:r>
    </w:p>
    <w:p w14:paraId="7C98CBFD" w14:textId="77777777" w:rsidR="003D1974" w:rsidRPr="003D1974" w:rsidRDefault="003D1974" w:rsidP="008161D7">
      <w:pPr>
        <w:numPr>
          <w:ilvl w:val="0"/>
          <w:numId w:val="36"/>
        </w:numPr>
      </w:pPr>
      <w:r w:rsidRPr="003D1974">
        <w:t>Probar que los beneficios esperados superan (con margen razonable) los costos y riesgos.</w:t>
      </w:r>
    </w:p>
    <w:p w14:paraId="0CD6AE5C" w14:textId="77777777" w:rsidR="003D1974" w:rsidRPr="003D1974" w:rsidRDefault="003D1974" w:rsidP="008161D7">
      <w:pPr>
        <w:numPr>
          <w:ilvl w:val="0"/>
          <w:numId w:val="36"/>
        </w:numPr>
      </w:pPr>
      <w:r w:rsidRPr="003D1974">
        <w:t>Priorizar iniciativas cuando recursos son limitados.</w:t>
      </w:r>
    </w:p>
    <w:p w14:paraId="22EBC63B" w14:textId="77777777" w:rsidR="003D1974" w:rsidRPr="003D1974" w:rsidRDefault="003D1974" w:rsidP="008161D7">
      <w:pPr>
        <w:numPr>
          <w:ilvl w:val="0"/>
          <w:numId w:val="36"/>
        </w:numPr>
      </w:pPr>
      <w:r w:rsidRPr="003D1974">
        <w:t>Alinear el proyecto con objetivos organizacionales y regulaciones locales.</w:t>
      </w:r>
    </w:p>
    <w:p w14:paraId="4A2091DC" w14:textId="77777777" w:rsidR="003D1974" w:rsidRPr="003D1974" w:rsidRDefault="003D1974" w:rsidP="008161D7">
      <w:pPr>
        <w:numPr>
          <w:ilvl w:val="0"/>
          <w:numId w:val="36"/>
        </w:numPr>
      </w:pPr>
      <w:r w:rsidRPr="003D1974">
        <w:t>Proveer métricas para tomar decisiones durante el ciclo de vida del proyecto (empirismo aplicado al negocio).</w:t>
      </w:r>
    </w:p>
    <w:p w14:paraId="09F4166B" w14:textId="77777777" w:rsidR="00CA5BB2" w:rsidRDefault="00CA5BB2" w:rsidP="003D1974"/>
    <w:p w14:paraId="5E888940" w14:textId="762BD0BF" w:rsidR="003D1974" w:rsidRPr="003D1974" w:rsidRDefault="003D1974" w:rsidP="003D1974">
      <w:r w:rsidRPr="003D1974">
        <w:t>En contextos nicaragüenses —PYMEs, cooperativas agrícolas, universidades públicas— la justificación debe incluir además impactos sociales (empleo local, capacitación), restricciones operativas (conectividad), y requerimientos regulatorios (p. ej., facturación electrónica con DGI).</w:t>
      </w:r>
    </w:p>
    <w:p w14:paraId="37063E68" w14:textId="740CB10E" w:rsidR="003D1974" w:rsidRPr="00CD0BA4" w:rsidRDefault="003D1974" w:rsidP="003D1974"/>
    <w:p w14:paraId="34B24776" w14:textId="77777777" w:rsidR="00CA5BB2" w:rsidRPr="00CD0BA4" w:rsidRDefault="00CA5BB2" w:rsidP="003D1974"/>
    <w:p w14:paraId="73F6C262" w14:textId="77777777" w:rsidR="00CA5BB2" w:rsidRPr="00CD0BA4" w:rsidRDefault="00CA5BB2" w:rsidP="003D1974"/>
    <w:p w14:paraId="03EB2687" w14:textId="77777777" w:rsidR="00CA5BB2" w:rsidRPr="00CD0BA4" w:rsidRDefault="00CA5BB2" w:rsidP="003D1974"/>
    <w:p w14:paraId="60623FC6" w14:textId="77777777" w:rsidR="00CA5BB2" w:rsidRPr="00CD0BA4" w:rsidRDefault="00CA5BB2" w:rsidP="003D1974"/>
    <w:p w14:paraId="0273C30D" w14:textId="77777777" w:rsidR="00CA5BB2" w:rsidRPr="00CD0BA4" w:rsidRDefault="00CA5BB2" w:rsidP="003D1974"/>
    <w:p w14:paraId="7A6D7BA6" w14:textId="77777777" w:rsidR="00CA5BB2" w:rsidRPr="00CD0BA4" w:rsidRDefault="00CA5BB2" w:rsidP="003D1974"/>
    <w:p w14:paraId="512C1149" w14:textId="77777777" w:rsidR="00CA5BB2" w:rsidRPr="00CD0BA4" w:rsidRDefault="00CA5BB2" w:rsidP="003D1974"/>
    <w:p w14:paraId="6D04000D" w14:textId="77777777" w:rsidR="00CA5BB2" w:rsidRPr="00CD0BA4" w:rsidRDefault="00CA5BB2" w:rsidP="003D1974"/>
    <w:p w14:paraId="2F6CD0C9" w14:textId="77777777" w:rsidR="00CA5BB2" w:rsidRPr="00CD0BA4" w:rsidRDefault="00CA5BB2" w:rsidP="003D1974"/>
    <w:p w14:paraId="1AE16562" w14:textId="77777777" w:rsidR="00CA5BB2" w:rsidRPr="00CD0BA4" w:rsidRDefault="00CA5BB2" w:rsidP="003D1974"/>
    <w:p w14:paraId="64B0B8BE" w14:textId="77777777" w:rsidR="00CA5BB2" w:rsidRPr="00CD0BA4" w:rsidRDefault="00CA5BB2" w:rsidP="003D1974"/>
    <w:p w14:paraId="0594F3AD" w14:textId="24C573D3" w:rsidR="003D1974" w:rsidRPr="003D1974" w:rsidRDefault="003D1974" w:rsidP="003D1974">
      <w:pPr>
        <w:rPr>
          <w:b/>
          <w:bCs/>
        </w:rPr>
      </w:pPr>
      <w:r w:rsidRPr="003D1974">
        <w:rPr>
          <w:b/>
          <w:bCs/>
        </w:rPr>
        <w:lastRenderedPageBreak/>
        <w:t>Metodología práctica para elaborar la justificación</w:t>
      </w:r>
    </w:p>
    <w:p w14:paraId="3E54E9CC" w14:textId="77777777" w:rsidR="003D1974" w:rsidRPr="003D1974" w:rsidRDefault="003D1974" w:rsidP="003D1974">
      <w:pPr>
        <w:rPr>
          <w:b/>
          <w:bCs/>
        </w:rPr>
      </w:pPr>
      <w:r w:rsidRPr="003D1974">
        <w:rPr>
          <w:b/>
          <w:bCs/>
        </w:rPr>
        <w:t>Paso 1 — Diagnóstico del problema y alcance</w:t>
      </w:r>
    </w:p>
    <w:p w14:paraId="5A9A088E" w14:textId="77777777" w:rsidR="003D1974" w:rsidRPr="003D1974" w:rsidRDefault="003D1974" w:rsidP="008161D7">
      <w:pPr>
        <w:numPr>
          <w:ilvl w:val="0"/>
          <w:numId w:val="37"/>
        </w:numPr>
      </w:pPr>
      <w:r w:rsidRPr="003D1974">
        <w:t>Describe la situación actual: procesos manuales, errores frecuentes, tiempos de respuesta, cuellos de botella.</w:t>
      </w:r>
    </w:p>
    <w:p w14:paraId="62471A6F" w14:textId="77777777" w:rsidR="003D1974" w:rsidRPr="003D1974" w:rsidRDefault="003D1974" w:rsidP="008161D7">
      <w:pPr>
        <w:numPr>
          <w:ilvl w:val="0"/>
          <w:numId w:val="37"/>
        </w:numPr>
      </w:pPr>
      <w:r w:rsidRPr="003D1974">
        <w:t>Define el alcance del proyecto: entregables principales, límites, stakeholders.</w:t>
      </w:r>
    </w:p>
    <w:p w14:paraId="5CCDEEE9" w14:textId="77777777" w:rsidR="003D1974" w:rsidRPr="003D1974" w:rsidRDefault="003D1974" w:rsidP="003D1974">
      <w:pPr>
        <w:rPr>
          <w:b/>
          <w:bCs/>
          <w:lang w:val="en-US"/>
        </w:rPr>
      </w:pPr>
      <w:r w:rsidRPr="003D1974">
        <w:rPr>
          <w:b/>
          <w:bCs/>
          <w:lang w:val="en-US"/>
        </w:rPr>
        <w:t>Paso 2 — Identificar y cuantificar beneficios</w:t>
      </w:r>
    </w:p>
    <w:p w14:paraId="635351A2" w14:textId="77777777" w:rsidR="003D1974" w:rsidRPr="003D1974" w:rsidRDefault="003D1974" w:rsidP="008161D7">
      <w:pPr>
        <w:numPr>
          <w:ilvl w:val="0"/>
          <w:numId w:val="38"/>
        </w:numPr>
      </w:pPr>
      <w:r w:rsidRPr="003D1974">
        <w:rPr>
          <w:b/>
          <w:bCs/>
        </w:rPr>
        <w:t>Beneficios directos</w:t>
      </w:r>
      <w:r w:rsidRPr="003D1974">
        <w:t xml:space="preserve"> (ahorro en horas de trabajo, reducción de errores, ingresos adicionales).</w:t>
      </w:r>
    </w:p>
    <w:p w14:paraId="0E6FB0C3" w14:textId="77777777" w:rsidR="003D1974" w:rsidRPr="003D1974" w:rsidRDefault="003D1974" w:rsidP="008161D7">
      <w:pPr>
        <w:numPr>
          <w:ilvl w:val="0"/>
          <w:numId w:val="38"/>
        </w:numPr>
      </w:pPr>
      <w:r w:rsidRPr="003D1974">
        <w:rPr>
          <w:b/>
          <w:bCs/>
        </w:rPr>
        <w:t>Beneficios indirectos</w:t>
      </w:r>
      <w:r w:rsidRPr="003D1974">
        <w:t xml:space="preserve"> (mejor toma de decisiones, mejora en satisfacción del cliente, cumplimiento regulatorio que evita multas).</w:t>
      </w:r>
    </w:p>
    <w:p w14:paraId="6DDCD472" w14:textId="77777777" w:rsidR="003D1974" w:rsidRPr="003D1974" w:rsidRDefault="003D1974" w:rsidP="008161D7">
      <w:pPr>
        <w:numPr>
          <w:ilvl w:val="0"/>
          <w:numId w:val="38"/>
        </w:numPr>
      </w:pPr>
      <w:r w:rsidRPr="003D1974">
        <w:t xml:space="preserve">Cuantificar en unidades monetarias cuando sea posible (USD o </w:t>
      </w:r>
      <w:proofErr w:type="gramStart"/>
      <w:r w:rsidRPr="003D1974">
        <w:t>Córdobas</w:t>
      </w:r>
      <w:proofErr w:type="gramEnd"/>
      <w:r w:rsidRPr="003D1974">
        <w:t>), o bien en indicadores que luego se monetizan (horas hombre * costo por hora).</w:t>
      </w:r>
    </w:p>
    <w:p w14:paraId="4BCF0EAD" w14:textId="77777777" w:rsidR="003D1974" w:rsidRPr="003D1974" w:rsidRDefault="003D1974" w:rsidP="003D1974">
      <w:pPr>
        <w:rPr>
          <w:b/>
          <w:bCs/>
          <w:lang w:val="en-US"/>
        </w:rPr>
      </w:pPr>
      <w:r w:rsidRPr="003D1974">
        <w:rPr>
          <w:b/>
          <w:bCs/>
          <w:lang w:val="en-US"/>
        </w:rPr>
        <w:t>Paso 3 — Estimar costos</w:t>
      </w:r>
    </w:p>
    <w:p w14:paraId="6172E706" w14:textId="77777777" w:rsidR="003D1974" w:rsidRPr="003D1974" w:rsidRDefault="003D1974" w:rsidP="008161D7">
      <w:pPr>
        <w:numPr>
          <w:ilvl w:val="0"/>
          <w:numId w:val="39"/>
        </w:numPr>
      </w:pPr>
      <w:r w:rsidRPr="003D1974">
        <w:rPr>
          <w:b/>
          <w:bCs/>
        </w:rPr>
        <w:t>Costos de capital (one-time)</w:t>
      </w:r>
      <w:r w:rsidRPr="003D1974">
        <w:t>: desarrollo, licencias, hardware.</w:t>
      </w:r>
    </w:p>
    <w:p w14:paraId="1015CBC4" w14:textId="77777777" w:rsidR="003D1974" w:rsidRPr="003D1974" w:rsidRDefault="003D1974" w:rsidP="008161D7">
      <w:pPr>
        <w:numPr>
          <w:ilvl w:val="0"/>
          <w:numId w:val="39"/>
        </w:numPr>
      </w:pPr>
      <w:r w:rsidRPr="003D1974">
        <w:rPr>
          <w:b/>
          <w:bCs/>
        </w:rPr>
        <w:t>Costos operativos anuales</w:t>
      </w:r>
      <w:r w:rsidRPr="003D1974">
        <w:t>: mantenimiento, hosting, soporte, actualizaciones.</w:t>
      </w:r>
    </w:p>
    <w:p w14:paraId="2F36D7F9" w14:textId="77777777" w:rsidR="003D1974" w:rsidRPr="003D1974" w:rsidRDefault="003D1974" w:rsidP="008161D7">
      <w:pPr>
        <w:numPr>
          <w:ilvl w:val="0"/>
          <w:numId w:val="39"/>
        </w:numPr>
      </w:pPr>
      <w:r w:rsidRPr="003D1974">
        <w:rPr>
          <w:b/>
          <w:bCs/>
        </w:rPr>
        <w:t>Costos de transición</w:t>
      </w:r>
      <w:r w:rsidRPr="003D1974">
        <w:t>: capacitación, migración de datos, gestión del cambio.</w:t>
      </w:r>
    </w:p>
    <w:p w14:paraId="66084704" w14:textId="77777777" w:rsidR="003D1974" w:rsidRPr="003D1974" w:rsidRDefault="003D1974" w:rsidP="003D1974">
      <w:pPr>
        <w:rPr>
          <w:b/>
          <w:bCs/>
          <w:lang w:val="en-US"/>
        </w:rPr>
      </w:pPr>
      <w:r w:rsidRPr="003D1974">
        <w:rPr>
          <w:b/>
          <w:bCs/>
          <w:lang w:val="en-US"/>
        </w:rPr>
        <w:t>Paso 4 — Calcular métricas financieras simples</w:t>
      </w:r>
    </w:p>
    <w:p w14:paraId="6699634E" w14:textId="77777777" w:rsidR="003D1974" w:rsidRPr="003D1974" w:rsidRDefault="003D1974" w:rsidP="008161D7">
      <w:pPr>
        <w:numPr>
          <w:ilvl w:val="0"/>
          <w:numId w:val="40"/>
        </w:numPr>
      </w:pPr>
      <w:r w:rsidRPr="003D1974">
        <w:rPr>
          <w:b/>
          <w:bCs/>
        </w:rPr>
        <w:t>Beneficio anual bruto (B_a)</w:t>
      </w:r>
      <w:r w:rsidRPr="003D1974">
        <w:t xml:space="preserve"> = suma de beneficios monetizados por año.</w:t>
      </w:r>
    </w:p>
    <w:p w14:paraId="25839508" w14:textId="77777777" w:rsidR="003D1974" w:rsidRPr="003D1974" w:rsidRDefault="003D1974" w:rsidP="008161D7">
      <w:pPr>
        <w:numPr>
          <w:ilvl w:val="0"/>
          <w:numId w:val="40"/>
        </w:numPr>
      </w:pPr>
      <w:r w:rsidRPr="003D1974">
        <w:rPr>
          <w:b/>
          <w:bCs/>
        </w:rPr>
        <w:t>Costo anual neto (C_a)</w:t>
      </w:r>
      <w:r w:rsidRPr="003D1974">
        <w:t xml:space="preserve"> = costos operativos anuales.</w:t>
      </w:r>
    </w:p>
    <w:p w14:paraId="43F92AC0" w14:textId="77777777" w:rsidR="003D1974" w:rsidRPr="003D1974" w:rsidRDefault="003D1974" w:rsidP="008161D7">
      <w:pPr>
        <w:numPr>
          <w:ilvl w:val="0"/>
          <w:numId w:val="40"/>
        </w:numPr>
      </w:pPr>
      <w:r w:rsidRPr="003D1974">
        <w:rPr>
          <w:b/>
          <w:bCs/>
        </w:rPr>
        <w:t>Beneficio neto anual (BN_a)</w:t>
      </w:r>
      <w:r w:rsidRPr="003D1974">
        <w:t xml:space="preserve"> = B_a − C_a.</w:t>
      </w:r>
    </w:p>
    <w:p w14:paraId="48E9CF3B" w14:textId="77777777" w:rsidR="003D1974" w:rsidRPr="003D1974" w:rsidRDefault="003D1974" w:rsidP="008161D7">
      <w:pPr>
        <w:numPr>
          <w:ilvl w:val="0"/>
          <w:numId w:val="40"/>
        </w:numPr>
      </w:pPr>
      <w:r w:rsidRPr="003D1974">
        <w:rPr>
          <w:b/>
          <w:bCs/>
        </w:rPr>
        <w:t>Período de recuperación (payback)</w:t>
      </w:r>
      <w:r w:rsidRPr="003D1974">
        <w:t xml:space="preserve"> = C_capital / BN_a (si BN_a &gt; 0).</w:t>
      </w:r>
    </w:p>
    <w:p w14:paraId="4CBFEF36" w14:textId="77777777" w:rsidR="003D1974" w:rsidRPr="003D1974" w:rsidRDefault="003D1974" w:rsidP="008161D7">
      <w:pPr>
        <w:numPr>
          <w:ilvl w:val="0"/>
          <w:numId w:val="40"/>
        </w:numPr>
      </w:pPr>
      <w:r w:rsidRPr="003D1974">
        <w:rPr>
          <w:b/>
          <w:bCs/>
        </w:rPr>
        <w:t>ROI simple anual (primer año)</w:t>
      </w:r>
      <w:r w:rsidRPr="003D1974">
        <w:t xml:space="preserve"> = (B_a − C_capital − C_a) / C_capital.</w:t>
      </w:r>
    </w:p>
    <w:p w14:paraId="7A48D037" w14:textId="77777777" w:rsidR="003D1974" w:rsidRPr="003D1974" w:rsidRDefault="003D1974" w:rsidP="008161D7">
      <w:pPr>
        <w:numPr>
          <w:ilvl w:val="0"/>
          <w:numId w:val="40"/>
        </w:numPr>
      </w:pPr>
      <w:r w:rsidRPr="003D1974">
        <w:rPr>
          <w:b/>
          <w:bCs/>
        </w:rPr>
        <w:t>ROI acumulado N años</w:t>
      </w:r>
      <w:r w:rsidRPr="003D1974">
        <w:t xml:space="preserve"> = (</w:t>
      </w:r>
      <w:proofErr w:type="gramStart"/>
      <w:r w:rsidRPr="003D1974">
        <w:t>Sum</w:t>
      </w:r>
      <w:proofErr w:type="gramEnd"/>
      <w:r w:rsidRPr="003D1974">
        <w:t>_{t=</w:t>
      </w:r>
      <w:proofErr w:type="gramStart"/>
      <w:r w:rsidRPr="003D1974">
        <w:t>1..</w:t>
      </w:r>
      <w:proofErr w:type="gramEnd"/>
      <w:r w:rsidRPr="003D1974">
        <w:t>N} BN_a − C_capital) / C_capital.</w:t>
      </w:r>
    </w:p>
    <w:p w14:paraId="5668D9DF" w14:textId="77777777" w:rsidR="003D1974" w:rsidRPr="003D1974" w:rsidRDefault="003D1974" w:rsidP="003D1974">
      <w:r w:rsidRPr="003D1974">
        <w:t>(En el ejemplo abajo muestro los cálculos paso a paso con números concretos).</w:t>
      </w:r>
    </w:p>
    <w:p w14:paraId="0F7B1EA6" w14:textId="77777777" w:rsidR="003D1974" w:rsidRPr="003D1974" w:rsidRDefault="003D1974" w:rsidP="003D1974">
      <w:pPr>
        <w:rPr>
          <w:b/>
          <w:bCs/>
          <w:lang w:val="en-US"/>
        </w:rPr>
      </w:pPr>
      <w:r w:rsidRPr="003D1974">
        <w:rPr>
          <w:b/>
          <w:bCs/>
          <w:lang w:val="en-US"/>
        </w:rPr>
        <w:t>Paso 5 — Análisis de sensibilidad</w:t>
      </w:r>
    </w:p>
    <w:p w14:paraId="01538998" w14:textId="77777777" w:rsidR="003D1974" w:rsidRPr="003D1974" w:rsidRDefault="003D1974" w:rsidP="008161D7">
      <w:pPr>
        <w:numPr>
          <w:ilvl w:val="0"/>
          <w:numId w:val="41"/>
        </w:numPr>
      </w:pPr>
      <w:r w:rsidRPr="003D1974">
        <w:t xml:space="preserve">Construir al menos 2 escenarios: </w:t>
      </w:r>
      <w:r w:rsidRPr="003D1974">
        <w:rPr>
          <w:i/>
          <w:iCs/>
        </w:rPr>
        <w:t>Base</w:t>
      </w:r>
      <w:r w:rsidRPr="003D1974">
        <w:t xml:space="preserve"> (estimaciones prudentes), </w:t>
      </w:r>
      <w:r w:rsidRPr="003D1974">
        <w:rPr>
          <w:i/>
          <w:iCs/>
        </w:rPr>
        <w:t>Optimista</w:t>
      </w:r>
      <w:r w:rsidRPr="003D1974">
        <w:t xml:space="preserve"> (mejoras posibles), y opcional </w:t>
      </w:r>
      <w:r w:rsidRPr="003D1974">
        <w:rPr>
          <w:i/>
          <w:iCs/>
        </w:rPr>
        <w:t>Pesimista</w:t>
      </w:r>
      <w:r w:rsidRPr="003D1974">
        <w:t>.</w:t>
      </w:r>
    </w:p>
    <w:p w14:paraId="7CD24409" w14:textId="77777777" w:rsidR="003D1974" w:rsidRPr="003D1974" w:rsidRDefault="003D1974" w:rsidP="008161D7">
      <w:pPr>
        <w:numPr>
          <w:ilvl w:val="0"/>
          <w:numId w:val="41"/>
        </w:numPr>
      </w:pPr>
      <w:r w:rsidRPr="003D1974">
        <w:lastRenderedPageBreak/>
        <w:t>Evaluar cómo varía payback y ROI según cambios razonables en horas ahorradas, costo de desarrollo o mantenimiento.</w:t>
      </w:r>
    </w:p>
    <w:p w14:paraId="298919D6" w14:textId="77777777" w:rsidR="003D1974" w:rsidRPr="003D1974" w:rsidRDefault="003D1974" w:rsidP="003D1974">
      <w:pPr>
        <w:rPr>
          <w:b/>
          <w:bCs/>
          <w:lang w:val="en-US"/>
        </w:rPr>
      </w:pPr>
      <w:r w:rsidRPr="003D1974">
        <w:rPr>
          <w:b/>
          <w:bCs/>
          <w:lang w:val="en-US"/>
        </w:rPr>
        <w:t>Paso 6 — Evaluación cualitativa y decisión</w:t>
      </w:r>
    </w:p>
    <w:p w14:paraId="0BB102D5" w14:textId="77777777" w:rsidR="003D1974" w:rsidRPr="003D1974" w:rsidRDefault="003D1974" w:rsidP="008161D7">
      <w:pPr>
        <w:numPr>
          <w:ilvl w:val="0"/>
          <w:numId w:val="42"/>
        </w:numPr>
      </w:pPr>
      <w:r w:rsidRPr="003D1974">
        <w:t>Razonar aspectos no monetizados: cumplimiento legal, reputación, riesgos reputacionales, impacto social.</w:t>
      </w:r>
    </w:p>
    <w:p w14:paraId="20C661EC" w14:textId="77777777" w:rsidR="003D1974" w:rsidRPr="003D1974" w:rsidRDefault="003D1974" w:rsidP="008161D7">
      <w:pPr>
        <w:numPr>
          <w:ilvl w:val="0"/>
          <w:numId w:val="42"/>
        </w:numPr>
      </w:pPr>
      <w:r w:rsidRPr="003D1974">
        <w:t>Recomendar: aprobar (si indicadores financieros y no financieros favorables), aprobar con condiciones (p. ej., pilotar 1 sprint), o rechazar.</w:t>
      </w:r>
    </w:p>
    <w:p w14:paraId="75A76B94" w14:textId="6C1A3523" w:rsidR="003D1974" w:rsidRPr="00CD0BA4" w:rsidRDefault="003D1974" w:rsidP="003D1974"/>
    <w:p w14:paraId="67803128" w14:textId="77777777" w:rsidR="009E5C1C" w:rsidRPr="00CD0BA4" w:rsidRDefault="009E5C1C" w:rsidP="003D1974"/>
    <w:p w14:paraId="388B68FF" w14:textId="77777777" w:rsidR="009E5C1C" w:rsidRPr="00CD0BA4" w:rsidRDefault="009E5C1C" w:rsidP="003D1974"/>
    <w:p w14:paraId="7A28F369" w14:textId="77777777" w:rsidR="009E5C1C" w:rsidRPr="00CD0BA4" w:rsidRDefault="009E5C1C" w:rsidP="003D1974"/>
    <w:p w14:paraId="2BFA53E7" w14:textId="77777777" w:rsidR="009E5C1C" w:rsidRPr="00CD0BA4" w:rsidRDefault="009E5C1C" w:rsidP="003D1974"/>
    <w:p w14:paraId="4AECE9C3" w14:textId="77777777" w:rsidR="009E5C1C" w:rsidRPr="00CD0BA4" w:rsidRDefault="009E5C1C" w:rsidP="003D1974"/>
    <w:p w14:paraId="4937D5FF" w14:textId="77777777" w:rsidR="009E5C1C" w:rsidRPr="00CD0BA4" w:rsidRDefault="009E5C1C" w:rsidP="003D1974"/>
    <w:p w14:paraId="33340F33" w14:textId="77777777" w:rsidR="009E5C1C" w:rsidRPr="00CD0BA4" w:rsidRDefault="009E5C1C" w:rsidP="003D1974"/>
    <w:p w14:paraId="4BC12808" w14:textId="77777777" w:rsidR="009E5C1C" w:rsidRPr="00CD0BA4" w:rsidRDefault="009E5C1C" w:rsidP="003D1974"/>
    <w:p w14:paraId="754A11E1" w14:textId="77777777" w:rsidR="009E5C1C" w:rsidRPr="00CD0BA4" w:rsidRDefault="009E5C1C" w:rsidP="003D1974"/>
    <w:p w14:paraId="5DB4928E" w14:textId="77777777" w:rsidR="009E5C1C" w:rsidRPr="00CD0BA4" w:rsidRDefault="009E5C1C" w:rsidP="003D1974"/>
    <w:p w14:paraId="5CD66E45" w14:textId="77777777" w:rsidR="009E5C1C" w:rsidRPr="00CD0BA4" w:rsidRDefault="009E5C1C" w:rsidP="003D1974"/>
    <w:p w14:paraId="2C0BC466" w14:textId="77777777" w:rsidR="009E5C1C" w:rsidRPr="00CD0BA4" w:rsidRDefault="009E5C1C" w:rsidP="003D1974"/>
    <w:p w14:paraId="211CAF9C" w14:textId="77777777" w:rsidR="009E5C1C" w:rsidRPr="00CD0BA4" w:rsidRDefault="009E5C1C" w:rsidP="003D1974"/>
    <w:p w14:paraId="11371EF6" w14:textId="77777777" w:rsidR="009E5C1C" w:rsidRPr="00CD0BA4" w:rsidRDefault="009E5C1C" w:rsidP="003D1974"/>
    <w:p w14:paraId="6F8AC7AC" w14:textId="77777777" w:rsidR="009E5C1C" w:rsidRPr="00CD0BA4" w:rsidRDefault="009E5C1C" w:rsidP="003D1974"/>
    <w:p w14:paraId="394EF808" w14:textId="77777777" w:rsidR="009E5C1C" w:rsidRPr="00CD0BA4" w:rsidRDefault="009E5C1C" w:rsidP="003D1974"/>
    <w:p w14:paraId="5A6F162F" w14:textId="77777777" w:rsidR="009E5C1C" w:rsidRPr="00CD0BA4" w:rsidRDefault="009E5C1C" w:rsidP="003D1974"/>
    <w:p w14:paraId="575E32A6" w14:textId="77777777" w:rsidR="009E5C1C" w:rsidRPr="00CD0BA4" w:rsidRDefault="009E5C1C" w:rsidP="003D1974"/>
    <w:p w14:paraId="03B52BF2" w14:textId="77777777" w:rsidR="009E5C1C" w:rsidRPr="00CD0BA4" w:rsidRDefault="009E5C1C" w:rsidP="003D1974"/>
    <w:p w14:paraId="32D70C98" w14:textId="77777777" w:rsidR="003D1974" w:rsidRPr="003D1974" w:rsidRDefault="003D1974" w:rsidP="003D1974">
      <w:pPr>
        <w:rPr>
          <w:b/>
          <w:bCs/>
        </w:rPr>
      </w:pPr>
      <w:r w:rsidRPr="003D1974">
        <w:rPr>
          <w:b/>
          <w:bCs/>
        </w:rPr>
        <w:lastRenderedPageBreak/>
        <w:t xml:space="preserve">Ejemplo práctico y completo — </w:t>
      </w:r>
      <w:r w:rsidRPr="003D1974">
        <w:rPr>
          <w:b/>
          <w:bCs/>
          <w:i/>
          <w:iCs/>
        </w:rPr>
        <w:t>Digitalización de inventario</w:t>
      </w:r>
      <w:r w:rsidRPr="003D1974">
        <w:rPr>
          <w:b/>
          <w:bCs/>
        </w:rPr>
        <w:t xml:space="preserve"> para una cooperativa en Matagalpa</w:t>
      </w:r>
    </w:p>
    <w:p w14:paraId="7F0AF88F" w14:textId="77777777" w:rsidR="003D1974" w:rsidRPr="003D1974" w:rsidRDefault="003D1974" w:rsidP="003D1974">
      <w:pPr>
        <w:rPr>
          <w:b/>
          <w:bCs/>
        </w:rPr>
      </w:pPr>
      <w:r w:rsidRPr="003D1974">
        <w:rPr>
          <w:b/>
          <w:bCs/>
        </w:rPr>
        <w:t>Contexto resumido</w:t>
      </w:r>
    </w:p>
    <w:p w14:paraId="62EE81E1" w14:textId="77777777" w:rsidR="003D1974" w:rsidRPr="003D1974" w:rsidRDefault="003D1974" w:rsidP="003D1974">
      <w:r w:rsidRPr="003D1974">
        <w:t>La cooperativa X en Matagalpa gestiona inventario de sacos de café de forma manual: dos personas registran entradas y salidas en cuadernos y hojas de cálculo; hay errores y retrasos en la información que afectan ventas y trazabilidad. Se propone desarrollar un sistema móvil+servidor que permita captura en campo, sincronización asíncrona y generación de reportes y códigos QR para identificar lotes.</w:t>
      </w:r>
    </w:p>
    <w:p w14:paraId="72F97F5C" w14:textId="58638A8D" w:rsidR="003D1974" w:rsidRPr="00CD0BA4" w:rsidRDefault="003D1974" w:rsidP="003D1974"/>
    <w:p w14:paraId="6897D877" w14:textId="77777777" w:rsidR="003D1974" w:rsidRPr="003D1974" w:rsidRDefault="003D1974" w:rsidP="003D1974">
      <w:pPr>
        <w:rPr>
          <w:b/>
          <w:bCs/>
          <w:lang w:val="en-US"/>
        </w:rPr>
      </w:pPr>
      <w:r w:rsidRPr="003D1974">
        <w:rPr>
          <w:b/>
          <w:bCs/>
          <w:lang w:val="en-US"/>
        </w:rPr>
        <w:t>Supuestos (escenario base)</w:t>
      </w:r>
    </w:p>
    <w:p w14:paraId="24584ABD" w14:textId="77777777" w:rsidR="003D1974" w:rsidRPr="003D1974" w:rsidRDefault="003D1974" w:rsidP="008161D7">
      <w:pPr>
        <w:numPr>
          <w:ilvl w:val="0"/>
          <w:numId w:val="43"/>
        </w:numPr>
      </w:pPr>
      <w:r w:rsidRPr="003D1974">
        <w:rPr>
          <w:b/>
          <w:bCs/>
        </w:rPr>
        <w:t>Costos de capital (desarrollo)</w:t>
      </w:r>
      <w:r w:rsidRPr="003D1974">
        <w:t xml:space="preserve">: USD </w:t>
      </w:r>
      <w:r w:rsidRPr="003D1974">
        <w:rPr>
          <w:b/>
          <w:bCs/>
        </w:rPr>
        <w:t>10 000</w:t>
      </w:r>
      <w:r w:rsidRPr="003D1974">
        <w:t xml:space="preserve"> (one-time).</w:t>
      </w:r>
    </w:p>
    <w:p w14:paraId="6A37F1A6" w14:textId="77777777" w:rsidR="003D1974" w:rsidRPr="003D1974" w:rsidRDefault="003D1974" w:rsidP="008161D7">
      <w:pPr>
        <w:numPr>
          <w:ilvl w:val="0"/>
          <w:numId w:val="43"/>
        </w:numPr>
      </w:pPr>
      <w:r w:rsidRPr="003D1974">
        <w:rPr>
          <w:b/>
          <w:bCs/>
        </w:rPr>
        <w:t>Costos operativos anuales (hosting, soporte, actualizaciones)</w:t>
      </w:r>
      <w:r w:rsidRPr="003D1974">
        <w:t xml:space="preserve">: USD </w:t>
      </w:r>
      <w:r w:rsidRPr="003D1974">
        <w:rPr>
          <w:b/>
          <w:bCs/>
        </w:rPr>
        <w:t>1 200 / año</w:t>
      </w:r>
      <w:r w:rsidRPr="003D1974">
        <w:t>.</w:t>
      </w:r>
    </w:p>
    <w:p w14:paraId="7F3E67F5" w14:textId="77777777" w:rsidR="003D1974" w:rsidRPr="003D1974" w:rsidRDefault="003D1974" w:rsidP="008161D7">
      <w:pPr>
        <w:numPr>
          <w:ilvl w:val="0"/>
          <w:numId w:val="43"/>
        </w:numPr>
      </w:pPr>
      <w:r w:rsidRPr="003D1974">
        <w:rPr>
          <w:b/>
          <w:bCs/>
        </w:rPr>
        <w:t>Personal actual dedicado a inventario</w:t>
      </w:r>
      <w:r w:rsidRPr="003D1974">
        <w:t>: 2 personas.</w:t>
      </w:r>
    </w:p>
    <w:p w14:paraId="18272F79" w14:textId="77777777" w:rsidR="003D1974" w:rsidRPr="003D1974" w:rsidRDefault="003D1974" w:rsidP="008161D7">
      <w:pPr>
        <w:numPr>
          <w:ilvl w:val="1"/>
          <w:numId w:val="43"/>
        </w:numPr>
      </w:pPr>
      <w:r w:rsidRPr="003D1974">
        <w:t xml:space="preserve">Salario promedio estimado por persona: USD </w:t>
      </w:r>
      <w:r w:rsidRPr="003D1974">
        <w:rPr>
          <w:b/>
          <w:bCs/>
        </w:rPr>
        <w:t>350 / mes</w:t>
      </w:r>
      <w:r w:rsidRPr="003D1974">
        <w:t xml:space="preserve"> → </w:t>
      </w:r>
      <w:r w:rsidRPr="003D1974">
        <w:rPr>
          <w:b/>
          <w:bCs/>
        </w:rPr>
        <w:t>4 200 / año</w:t>
      </w:r>
      <w:r w:rsidRPr="003D1974">
        <w:t xml:space="preserve"> por persona.</w:t>
      </w:r>
    </w:p>
    <w:p w14:paraId="3254E609" w14:textId="77777777" w:rsidR="003D1974" w:rsidRPr="003D1974" w:rsidRDefault="003D1974" w:rsidP="008161D7">
      <w:pPr>
        <w:numPr>
          <w:ilvl w:val="1"/>
          <w:numId w:val="43"/>
        </w:numPr>
      </w:pPr>
      <w:r w:rsidRPr="003D1974">
        <w:t xml:space="preserve">Proporción de tiempo dedicada a tareas de inventario: </w:t>
      </w:r>
      <w:r w:rsidRPr="003D1974">
        <w:rPr>
          <w:b/>
          <w:bCs/>
        </w:rPr>
        <w:t>50%</w:t>
      </w:r>
      <w:r w:rsidRPr="003D1974">
        <w:t>.</w:t>
      </w:r>
    </w:p>
    <w:p w14:paraId="7E09C022" w14:textId="77777777" w:rsidR="003D1974" w:rsidRPr="003D1974" w:rsidRDefault="003D1974" w:rsidP="008161D7">
      <w:pPr>
        <w:numPr>
          <w:ilvl w:val="1"/>
          <w:numId w:val="43"/>
        </w:numPr>
      </w:pPr>
      <w:r w:rsidRPr="003D1974">
        <w:t xml:space="preserve">Coste anual atribuible a inventario = 2 * 4 200 * 0.5 = </w:t>
      </w:r>
      <w:r w:rsidRPr="003D1974">
        <w:rPr>
          <w:b/>
          <w:bCs/>
        </w:rPr>
        <w:t>USD 4 200</w:t>
      </w:r>
      <w:r w:rsidRPr="003D1974">
        <w:t>.</w:t>
      </w:r>
    </w:p>
    <w:p w14:paraId="571CC286" w14:textId="77777777" w:rsidR="003D1974" w:rsidRPr="003D1974" w:rsidRDefault="003D1974" w:rsidP="008161D7">
      <w:pPr>
        <w:numPr>
          <w:ilvl w:val="0"/>
          <w:numId w:val="43"/>
        </w:numPr>
      </w:pPr>
      <w:r w:rsidRPr="003D1974">
        <w:rPr>
          <w:b/>
          <w:bCs/>
        </w:rPr>
        <w:t>Reducción estimada de carga laboral por automatización</w:t>
      </w:r>
      <w:r w:rsidRPr="003D1974">
        <w:t xml:space="preserve">: </w:t>
      </w:r>
      <w:r w:rsidRPr="003D1974">
        <w:rPr>
          <w:b/>
          <w:bCs/>
        </w:rPr>
        <w:t>70%</w:t>
      </w:r>
      <w:r w:rsidRPr="003D1974">
        <w:t xml:space="preserve"> (con proceso digitalizado).</w:t>
      </w:r>
    </w:p>
    <w:p w14:paraId="055F775C" w14:textId="77777777" w:rsidR="003D1974" w:rsidRPr="003D1974" w:rsidRDefault="003D1974" w:rsidP="008161D7">
      <w:pPr>
        <w:numPr>
          <w:ilvl w:val="1"/>
          <w:numId w:val="43"/>
        </w:numPr>
      </w:pPr>
      <w:r w:rsidRPr="003D1974">
        <w:t xml:space="preserve">Ahorro anual en mano de obra = 4 200 * 0.70 = </w:t>
      </w:r>
      <w:r w:rsidRPr="003D1974">
        <w:rPr>
          <w:b/>
          <w:bCs/>
        </w:rPr>
        <w:t>USD 2 940</w:t>
      </w:r>
      <w:r w:rsidRPr="003D1974">
        <w:t>.</w:t>
      </w:r>
    </w:p>
    <w:p w14:paraId="3A72AE62" w14:textId="77777777" w:rsidR="003D1974" w:rsidRPr="003D1974" w:rsidRDefault="003D1974" w:rsidP="008161D7">
      <w:pPr>
        <w:numPr>
          <w:ilvl w:val="0"/>
          <w:numId w:val="43"/>
        </w:numPr>
      </w:pPr>
      <w:r w:rsidRPr="003D1974">
        <w:rPr>
          <w:b/>
          <w:bCs/>
        </w:rPr>
        <w:t>Reducción de pérdidas/errores (valor recuperado)</w:t>
      </w:r>
      <w:r w:rsidRPr="003D1974">
        <w:t xml:space="preserve">: </w:t>
      </w:r>
      <w:r w:rsidRPr="003D1974">
        <w:rPr>
          <w:b/>
          <w:bCs/>
        </w:rPr>
        <w:t>USD 1 000 / año</w:t>
      </w:r>
      <w:r w:rsidRPr="003D1974">
        <w:t xml:space="preserve"> (menos devoluciones, menos inventario errado).</w:t>
      </w:r>
    </w:p>
    <w:p w14:paraId="1A926C62" w14:textId="77777777" w:rsidR="00CD0BA4" w:rsidRDefault="00CD0BA4" w:rsidP="003D1974"/>
    <w:p w14:paraId="12B4ADEB" w14:textId="77777777" w:rsidR="00CD0BA4" w:rsidRDefault="00CD0BA4" w:rsidP="003D1974"/>
    <w:p w14:paraId="413C129B" w14:textId="77777777" w:rsidR="00CD0BA4" w:rsidRDefault="00CD0BA4" w:rsidP="003D1974"/>
    <w:p w14:paraId="4F8EC103" w14:textId="77777777" w:rsidR="00CD0BA4" w:rsidRDefault="00CD0BA4" w:rsidP="003D1974"/>
    <w:p w14:paraId="45F8FD70" w14:textId="77777777" w:rsidR="00CD0BA4" w:rsidRDefault="00CD0BA4" w:rsidP="003D1974"/>
    <w:p w14:paraId="5C98B4A6" w14:textId="328F7E9C" w:rsidR="003D1974" w:rsidRPr="003D1974" w:rsidRDefault="003D1974" w:rsidP="003D1974">
      <w:r w:rsidRPr="003D1974">
        <w:lastRenderedPageBreak/>
        <w:t>Con estos supuestos calculamos:</w:t>
      </w:r>
    </w:p>
    <w:p w14:paraId="69573658" w14:textId="77777777" w:rsidR="003D1974" w:rsidRPr="003D1974" w:rsidRDefault="003D1974" w:rsidP="003D1974">
      <w:r w:rsidRPr="003D1974">
        <w:rPr>
          <w:b/>
          <w:bCs/>
        </w:rPr>
        <w:t>Beneficio anual bruto (B_a)</w:t>
      </w:r>
      <w:r w:rsidRPr="003D1974">
        <w:t xml:space="preserve"> = ahorro en mano de obra + reducción de errores</w:t>
      </w:r>
      <w:r w:rsidRPr="003D1974">
        <w:br/>
        <w:t xml:space="preserve">= 2 940 + 1 000 = </w:t>
      </w:r>
      <w:r w:rsidRPr="003D1974">
        <w:rPr>
          <w:b/>
          <w:bCs/>
        </w:rPr>
        <w:t>USD 3 940 / año</w:t>
      </w:r>
      <w:r w:rsidRPr="003D1974">
        <w:t>.</w:t>
      </w:r>
    </w:p>
    <w:p w14:paraId="51CCB957" w14:textId="77777777" w:rsidR="003D1974" w:rsidRPr="003D1974" w:rsidRDefault="003D1974" w:rsidP="003D1974">
      <w:r w:rsidRPr="003D1974">
        <w:rPr>
          <w:b/>
          <w:bCs/>
        </w:rPr>
        <w:t>Beneficio neto anual (BN_a)</w:t>
      </w:r>
      <w:r w:rsidRPr="003D1974">
        <w:t xml:space="preserve"> = B_a − costos operativos anuales</w:t>
      </w:r>
      <w:r w:rsidRPr="003D1974">
        <w:br/>
        <w:t xml:space="preserve">= 3 940 − 1 200 = </w:t>
      </w:r>
      <w:r w:rsidRPr="003D1974">
        <w:rPr>
          <w:b/>
          <w:bCs/>
        </w:rPr>
        <w:t>USD 2 740 / año</w:t>
      </w:r>
      <w:r w:rsidRPr="003D1974">
        <w:t>.</w:t>
      </w:r>
    </w:p>
    <w:p w14:paraId="35EF239C" w14:textId="77777777" w:rsidR="003D1974" w:rsidRPr="003D1974" w:rsidRDefault="003D1974" w:rsidP="003D1974">
      <w:r w:rsidRPr="003D1974">
        <w:rPr>
          <w:b/>
          <w:bCs/>
        </w:rPr>
        <w:t>Período de recuperación (payback)</w:t>
      </w:r>
      <w:r w:rsidRPr="003D1974">
        <w:t xml:space="preserve"> = Coste de capital / BN_a</w:t>
      </w:r>
      <w:r w:rsidRPr="003D1974">
        <w:br/>
        <w:t xml:space="preserve">= 10 000 / 2 740 ≈ </w:t>
      </w:r>
      <w:r w:rsidRPr="003D1974">
        <w:rPr>
          <w:b/>
          <w:bCs/>
        </w:rPr>
        <w:t>3,65 años</w:t>
      </w:r>
      <w:r w:rsidRPr="003D1974">
        <w:t>.</w:t>
      </w:r>
    </w:p>
    <w:p w14:paraId="3235EBD1" w14:textId="77777777" w:rsidR="003D1974" w:rsidRPr="003D1974" w:rsidRDefault="003D1974" w:rsidP="003D1974">
      <w:r w:rsidRPr="003D1974">
        <w:rPr>
          <w:b/>
          <w:bCs/>
        </w:rPr>
        <w:t>Cálculo 3-años (ROI simple acumulado)</w:t>
      </w:r>
      <w:r w:rsidRPr="003D1974">
        <w:t>:</w:t>
      </w:r>
    </w:p>
    <w:p w14:paraId="59A48A17" w14:textId="77777777" w:rsidR="003D1974" w:rsidRPr="003D1974" w:rsidRDefault="003D1974" w:rsidP="008161D7">
      <w:pPr>
        <w:numPr>
          <w:ilvl w:val="0"/>
          <w:numId w:val="44"/>
        </w:numPr>
      </w:pPr>
      <w:r w:rsidRPr="003D1974">
        <w:t xml:space="preserve">Beneficios acumulados en 3 años (brutos) = 3 940 * 3 = </w:t>
      </w:r>
      <w:r w:rsidRPr="003D1974">
        <w:rPr>
          <w:b/>
          <w:bCs/>
        </w:rPr>
        <w:t>11 820</w:t>
      </w:r>
      <w:r w:rsidRPr="003D1974">
        <w:t>.</w:t>
      </w:r>
    </w:p>
    <w:p w14:paraId="1852740B" w14:textId="77777777" w:rsidR="003D1974" w:rsidRPr="003D1974" w:rsidRDefault="003D1974" w:rsidP="008161D7">
      <w:pPr>
        <w:numPr>
          <w:ilvl w:val="0"/>
          <w:numId w:val="44"/>
        </w:numPr>
        <w:rPr>
          <w:lang w:val="en-US"/>
        </w:rPr>
      </w:pPr>
      <w:r w:rsidRPr="003D1974">
        <w:rPr>
          <w:lang w:val="en-US"/>
        </w:rPr>
        <w:t xml:space="preserve">Costos operativos 3 años = 1 200 * 3 = </w:t>
      </w:r>
      <w:r w:rsidRPr="003D1974">
        <w:rPr>
          <w:b/>
          <w:bCs/>
          <w:lang w:val="en-US"/>
        </w:rPr>
        <w:t>3 600</w:t>
      </w:r>
      <w:r w:rsidRPr="003D1974">
        <w:rPr>
          <w:lang w:val="en-US"/>
        </w:rPr>
        <w:t>.</w:t>
      </w:r>
    </w:p>
    <w:p w14:paraId="2E3A7BC0" w14:textId="77777777" w:rsidR="003D1974" w:rsidRPr="003D1974" w:rsidRDefault="003D1974" w:rsidP="008161D7">
      <w:pPr>
        <w:numPr>
          <w:ilvl w:val="0"/>
          <w:numId w:val="44"/>
        </w:numPr>
        <w:rPr>
          <w:lang w:val="en-US"/>
        </w:rPr>
      </w:pPr>
      <w:r w:rsidRPr="003D1974">
        <w:rPr>
          <w:lang w:val="en-US"/>
        </w:rPr>
        <w:t xml:space="preserve">Beneficio neto acumulado 3 años = 11 820 − 3 600 = </w:t>
      </w:r>
      <w:r w:rsidRPr="003D1974">
        <w:rPr>
          <w:b/>
          <w:bCs/>
          <w:lang w:val="en-US"/>
        </w:rPr>
        <w:t>8 220</w:t>
      </w:r>
      <w:r w:rsidRPr="003D1974">
        <w:rPr>
          <w:lang w:val="en-US"/>
        </w:rPr>
        <w:t>.</w:t>
      </w:r>
    </w:p>
    <w:p w14:paraId="14AA3F9B" w14:textId="77777777" w:rsidR="003D1974" w:rsidRPr="003D1974" w:rsidRDefault="003D1974" w:rsidP="008161D7">
      <w:pPr>
        <w:numPr>
          <w:ilvl w:val="0"/>
          <w:numId w:val="44"/>
        </w:numPr>
      </w:pPr>
      <w:r w:rsidRPr="003D1974">
        <w:t xml:space="preserve">ROI 3 años = (Beneficio neto acumulado − Coste capital) / Coste capital = (8 220 − 10 000) / 10 000 = </w:t>
      </w:r>
      <w:r w:rsidRPr="003D1974">
        <w:rPr>
          <w:b/>
          <w:bCs/>
        </w:rPr>
        <w:t>−0,178 = −17,8%</w:t>
      </w:r>
      <w:r w:rsidRPr="003D1974">
        <w:t>.</w:t>
      </w:r>
    </w:p>
    <w:p w14:paraId="5B341AAA" w14:textId="77777777" w:rsidR="009E5C1C" w:rsidRDefault="009E5C1C" w:rsidP="003D1974"/>
    <w:p w14:paraId="6256E264" w14:textId="7DC7206E" w:rsidR="003D1974" w:rsidRPr="003D1974" w:rsidRDefault="003D1974" w:rsidP="003D1974">
      <w:r w:rsidRPr="003D1974">
        <w:t xml:space="preserve">Interpretación: bajo estos parámetros, </w:t>
      </w:r>
      <w:r w:rsidRPr="003D1974">
        <w:rPr>
          <w:b/>
          <w:bCs/>
        </w:rPr>
        <w:t>el proyecto se recupera en ~3,7 años</w:t>
      </w:r>
      <w:r w:rsidRPr="003D1974">
        <w:t xml:space="preserve"> y el ROI acumulado a 3 años sería negativo (−17,8%) porque la inversión inicial todavía no se ha cubierto completamente por beneficios netos en ese horizonte — aunque la operación es rentable a largo plazo (&gt;3.65 años). Esto es típico en proyectos con inversiones de capital moderadas y beneficios anuales modestos.</w:t>
      </w:r>
    </w:p>
    <w:p w14:paraId="3A38024D" w14:textId="78EFCB97" w:rsidR="003D1974" w:rsidRDefault="003D1974" w:rsidP="003D1974"/>
    <w:p w14:paraId="632CB536" w14:textId="77777777" w:rsidR="00CD0BA4" w:rsidRDefault="00CD0BA4" w:rsidP="003D1974"/>
    <w:p w14:paraId="79EFF084" w14:textId="77777777" w:rsidR="00CD0BA4" w:rsidRDefault="00CD0BA4" w:rsidP="003D1974"/>
    <w:p w14:paraId="434ABEC8" w14:textId="77777777" w:rsidR="00CD0BA4" w:rsidRDefault="00CD0BA4" w:rsidP="003D1974"/>
    <w:p w14:paraId="1A033AFE" w14:textId="77777777" w:rsidR="00CD0BA4" w:rsidRDefault="00CD0BA4" w:rsidP="003D1974"/>
    <w:p w14:paraId="1D706FB0" w14:textId="77777777" w:rsidR="00CD0BA4" w:rsidRDefault="00CD0BA4" w:rsidP="003D1974"/>
    <w:p w14:paraId="36381839" w14:textId="77777777" w:rsidR="00CD0BA4" w:rsidRDefault="00CD0BA4" w:rsidP="003D1974"/>
    <w:p w14:paraId="00E40B29" w14:textId="77777777" w:rsidR="00CD0BA4" w:rsidRDefault="00CD0BA4" w:rsidP="003D1974"/>
    <w:p w14:paraId="7E100D22" w14:textId="77777777" w:rsidR="00CD0BA4" w:rsidRPr="00CD0BA4" w:rsidRDefault="00CD0BA4" w:rsidP="003D1974"/>
    <w:p w14:paraId="11BD1400" w14:textId="77777777" w:rsidR="003D1974" w:rsidRPr="003D1974" w:rsidRDefault="003D1974" w:rsidP="003D1974">
      <w:pPr>
        <w:rPr>
          <w:b/>
          <w:bCs/>
        </w:rPr>
      </w:pPr>
      <w:r w:rsidRPr="003D1974">
        <w:rPr>
          <w:b/>
          <w:bCs/>
        </w:rPr>
        <w:lastRenderedPageBreak/>
        <w:t>Análisis de sensibilidad (escenario optimista)</w:t>
      </w:r>
    </w:p>
    <w:p w14:paraId="1DB4F72E" w14:textId="77777777" w:rsidR="003D1974" w:rsidRPr="003D1974" w:rsidRDefault="003D1974" w:rsidP="003D1974">
      <w:r w:rsidRPr="003D1974">
        <w:t>Suponiendo mejoras (mejor tasa de ahorro y mayor reducción de errores):</w:t>
      </w:r>
    </w:p>
    <w:p w14:paraId="427B5582" w14:textId="77777777" w:rsidR="003D1974" w:rsidRPr="003D1974" w:rsidRDefault="003D1974" w:rsidP="003D1974">
      <w:pPr>
        <w:rPr>
          <w:lang w:val="en-US"/>
        </w:rPr>
      </w:pPr>
      <w:r w:rsidRPr="003D1974">
        <w:rPr>
          <w:lang w:val="en-US"/>
        </w:rPr>
        <w:t>Supuestos optimistas:</w:t>
      </w:r>
    </w:p>
    <w:p w14:paraId="108C461A" w14:textId="77777777" w:rsidR="003D1974" w:rsidRPr="003D1974" w:rsidRDefault="003D1974" w:rsidP="008161D7">
      <w:pPr>
        <w:numPr>
          <w:ilvl w:val="0"/>
          <w:numId w:val="45"/>
        </w:numPr>
      </w:pPr>
      <w:r w:rsidRPr="003D1974">
        <w:t xml:space="preserve">Ahorro laboral anual = </w:t>
      </w:r>
      <w:r w:rsidRPr="003D1974">
        <w:rPr>
          <w:b/>
          <w:bCs/>
        </w:rPr>
        <w:t>USD 4 200</w:t>
      </w:r>
      <w:r w:rsidRPr="003D1974">
        <w:t xml:space="preserve"> (por </w:t>
      </w:r>
      <w:proofErr w:type="gramStart"/>
      <w:r w:rsidRPr="003D1974">
        <w:t>ejemplo</w:t>
      </w:r>
      <w:proofErr w:type="gramEnd"/>
      <w:r w:rsidRPr="003D1974">
        <w:t xml:space="preserve"> por mayor eficiencia o salario mayor evitado).</w:t>
      </w:r>
    </w:p>
    <w:p w14:paraId="706A202B" w14:textId="77777777" w:rsidR="003D1974" w:rsidRPr="003D1974" w:rsidRDefault="003D1974" w:rsidP="008161D7">
      <w:pPr>
        <w:numPr>
          <w:ilvl w:val="0"/>
          <w:numId w:val="45"/>
        </w:numPr>
      </w:pPr>
      <w:r w:rsidRPr="003D1974">
        <w:t xml:space="preserve">Reducción de errores = </w:t>
      </w:r>
      <w:r w:rsidRPr="003D1974">
        <w:rPr>
          <w:b/>
          <w:bCs/>
        </w:rPr>
        <w:t>USD 1 500 / año</w:t>
      </w:r>
      <w:r w:rsidRPr="003D1974">
        <w:t>.</w:t>
      </w:r>
    </w:p>
    <w:p w14:paraId="326111D3" w14:textId="77777777" w:rsidR="003D1974" w:rsidRPr="003D1974" w:rsidRDefault="003D1974" w:rsidP="00CD0BA4">
      <w:pPr>
        <w:jc w:val="left"/>
      </w:pPr>
      <w:r w:rsidRPr="003D1974">
        <w:rPr>
          <w:b/>
          <w:bCs/>
        </w:rPr>
        <w:t>B_a (óptimo)</w:t>
      </w:r>
      <w:r w:rsidRPr="003D1974">
        <w:t xml:space="preserve"> = 4 200 + 1 500 = </w:t>
      </w:r>
      <w:r w:rsidRPr="003D1974">
        <w:rPr>
          <w:b/>
          <w:bCs/>
        </w:rPr>
        <w:t>USD 5 700</w:t>
      </w:r>
      <w:r w:rsidRPr="003D1974">
        <w:t>.</w:t>
      </w:r>
      <w:r w:rsidRPr="003D1974">
        <w:br/>
      </w:r>
      <w:r w:rsidRPr="003D1974">
        <w:rPr>
          <w:b/>
          <w:bCs/>
        </w:rPr>
        <w:t>BN_a (óptimo)</w:t>
      </w:r>
      <w:r w:rsidRPr="003D1974">
        <w:t xml:space="preserve"> = 5 700 − 1 200 = </w:t>
      </w:r>
      <w:r w:rsidRPr="003D1974">
        <w:rPr>
          <w:b/>
          <w:bCs/>
        </w:rPr>
        <w:t>USD 4 500</w:t>
      </w:r>
      <w:r w:rsidRPr="003D1974">
        <w:t>.</w:t>
      </w:r>
      <w:r w:rsidRPr="003D1974">
        <w:br/>
      </w:r>
      <w:r w:rsidRPr="003D1974">
        <w:rPr>
          <w:b/>
          <w:bCs/>
        </w:rPr>
        <w:t>Payback (óptimo)</w:t>
      </w:r>
      <w:r w:rsidRPr="003D1974">
        <w:t xml:space="preserve"> = 10 000 / 4 500 ≈ </w:t>
      </w:r>
      <w:r w:rsidRPr="003D1974">
        <w:rPr>
          <w:b/>
          <w:bCs/>
        </w:rPr>
        <w:t>2,22 años</w:t>
      </w:r>
      <w:r w:rsidRPr="003D1974">
        <w:t>.</w:t>
      </w:r>
      <w:r w:rsidRPr="003D1974">
        <w:br/>
      </w:r>
      <w:r w:rsidRPr="003D1974">
        <w:rPr>
          <w:b/>
          <w:bCs/>
        </w:rPr>
        <w:t>ROI 3 años (óptimo)</w:t>
      </w:r>
      <w:r w:rsidRPr="003D1974">
        <w:t xml:space="preserve"> = </w:t>
      </w:r>
      <w:proofErr w:type="gramStart"/>
      <w:r w:rsidRPr="003D1974">
        <w:t>( (</w:t>
      </w:r>
      <w:proofErr w:type="gramEnd"/>
      <w:r w:rsidRPr="003D1974">
        <w:t>5 700</w:t>
      </w:r>
      <w:r w:rsidRPr="003D1974">
        <w:rPr>
          <w:i/>
          <w:iCs/>
        </w:rPr>
        <w:t>3 − 1 200</w:t>
      </w:r>
      <w:r w:rsidRPr="003D1974">
        <w:t xml:space="preserve">3) − 10 </w:t>
      </w:r>
      <w:proofErr w:type="gramStart"/>
      <w:r w:rsidRPr="003D1974">
        <w:t>000 )</w:t>
      </w:r>
      <w:proofErr w:type="gramEnd"/>
      <w:r w:rsidRPr="003D1974">
        <w:t xml:space="preserve"> / 10 000 = </w:t>
      </w:r>
      <w:r w:rsidRPr="003D1974">
        <w:rPr>
          <w:b/>
          <w:bCs/>
        </w:rPr>
        <w:t>0,35 = 35%</w:t>
      </w:r>
      <w:r w:rsidRPr="003D1974">
        <w:t>.</w:t>
      </w:r>
    </w:p>
    <w:p w14:paraId="48D8CB0B" w14:textId="77777777" w:rsidR="008161D7" w:rsidRDefault="008161D7" w:rsidP="003D1974"/>
    <w:p w14:paraId="50F59D66" w14:textId="501821E2" w:rsidR="003D1974" w:rsidRPr="003D1974" w:rsidRDefault="003D1974" w:rsidP="003D1974">
      <w:r w:rsidRPr="003D1974">
        <w:t>Interpretación: en un escenario plausible pero más favorable, el payback baja a ~2,2 años y el ROI acumulado a 3 años es +35%—un resultado claramente atractivo.</w:t>
      </w:r>
    </w:p>
    <w:p w14:paraId="2B2ED69D" w14:textId="77777777" w:rsidR="003D1974" w:rsidRPr="003D1974" w:rsidRDefault="003D1974" w:rsidP="003D1974">
      <w:pPr>
        <w:rPr>
          <w:b/>
          <w:bCs/>
          <w:lang w:val="en-US"/>
        </w:rPr>
      </w:pPr>
      <w:r w:rsidRPr="003D1974">
        <w:rPr>
          <w:b/>
          <w:bCs/>
          <w:lang w:val="en-US"/>
        </w:rPr>
        <w:t>Conclusiones del ejemplo</w:t>
      </w:r>
    </w:p>
    <w:p w14:paraId="3EEC113D" w14:textId="77777777" w:rsidR="003D1974" w:rsidRPr="003D1974" w:rsidRDefault="003D1974" w:rsidP="008161D7">
      <w:pPr>
        <w:numPr>
          <w:ilvl w:val="0"/>
          <w:numId w:val="46"/>
        </w:numPr>
      </w:pPr>
      <w:r w:rsidRPr="003D1974">
        <w:t xml:space="preserve">El proyecto </w:t>
      </w:r>
      <w:r w:rsidRPr="003D1974">
        <w:rPr>
          <w:b/>
          <w:bCs/>
        </w:rPr>
        <w:t>es financieramente viable</w:t>
      </w:r>
      <w:r w:rsidRPr="003D1974">
        <w:t xml:space="preserve"> en el mediano plazo; la decisión depende del horizonte requerido por la cooperativa y de la disponibilidad de financiación.</w:t>
      </w:r>
    </w:p>
    <w:p w14:paraId="015E2097" w14:textId="77777777" w:rsidR="003D1974" w:rsidRPr="003D1974" w:rsidRDefault="003D1974" w:rsidP="008161D7">
      <w:pPr>
        <w:numPr>
          <w:ilvl w:val="0"/>
          <w:numId w:val="46"/>
        </w:numPr>
      </w:pPr>
      <w:r w:rsidRPr="003D1974">
        <w:t>Si la organización exige payback &lt; 2 años, el proyecto debería re-dimensionarse (reducir coste de desarrollo, aumentar alcance de beneficios, o buscar subvención).</w:t>
      </w:r>
    </w:p>
    <w:p w14:paraId="1314E2A7" w14:textId="77777777" w:rsidR="003D1974" w:rsidRPr="003D1974" w:rsidRDefault="003D1974" w:rsidP="008161D7">
      <w:pPr>
        <w:numPr>
          <w:ilvl w:val="0"/>
          <w:numId w:val="46"/>
        </w:numPr>
      </w:pPr>
      <w:r w:rsidRPr="003D1974">
        <w:t>El análisis de sensibilidad muestra que pequeñas mejoras en la operacionalización (p.ej., mayor % de reducción de tiempo o inclusión de ganancias por mayor volumen de ventas) mejoran notablemente la viabilidad.</w:t>
      </w:r>
    </w:p>
    <w:p w14:paraId="2347D113" w14:textId="1C052C4F" w:rsidR="003D1974" w:rsidRDefault="003D1974" w:rsidP="003D1974"/>
    <w:p w14:paraId="54EB2D18" w14:textId="77777777" w:rsidR="00F36DDA" w:rsidRDefault="00F36DDA" w:rsidP="003D1974"/>
    <w:p w14:paraId="420391D1" w14:textId="77777777" w:rsidR="00F36DDA" w:rsidRDefault="00F36DDA" w:rsidP="003D1974"/>
    <w:p w14:paraId="3079F178" w14:textId="77777777" w:rsidR="00F36DDA" w:rsidRPr="00CD0BA4" w:rsidRDefault="00F36DDA" w:rsidP="003D1974"/>
    <w:p w14:paraId="152C91EC" w14:textId="77777777" w:rsidR="003D1974" w:rsidRPr="003D1974" w:rsidRDefault="003D1974" w:rsidP="003D1974">
      <w:pPr>
        <w:rPr>
          <w:b/>
          <w:bCs/>
        </w:rPr>
      </w:pPr>
      <w:r w:rsidRPr="003D1974">
        <w:rPr>
          <w:b/>
          <w:bCs/>
        </w:rPr>
        <w:lastRenderedPageBreak/>
        <w:t>KPI y métricas recomendadas para la justificación y el seguimiento</w:t>
      </w:r>
    </w:p>
    <w:p w14:paraId="69E6B58E" w14:textId="77777777" w:rsidR="003D1974" w:rsidRPr="003D1974" w:rsidRDefault="003D1974" w:rsidP="008161D7">
      <w:pPr>
        <w:numPr>
          <w:ilvl w:val="0"/>
          <w:numId w:val="47"/>
        </w:numPr>
      </w:pPr>
      <w:r w:rsidRPr="003D1974">
        <w:rPr>
          <w:b/>
          <w:bCs/>
        </w:rPr>
        <w:t>Beneficio neto anual (USD/año)</w:t>
      </w:r>
      <w:r w:rsidRPr="003D1974">
        <w:t xml:space="preserve"> — para evaluar la salud financiera recurrente.</w:t>
      </w:r>
    </w:p>
    <w:p w14:paraId="52CFEE3A" w14:textId="77777777" w:rsidR="003D1974" w:rsidRPr="003D1974" w:rsidRDefault="003D1974" w:rsidP="008161D7">
      <w:pPr>
        <w:numPr>
          <w:ilvl w:val="0"/>
          <w:numId w:val="47"/>
        </w:numPr>
      </w:pPr>
      <w:r w:rsidRPr="003D1974">
        <w:rPr>
          <w:b/>
          <w:bCs/>
        </w:rPr>
        <w:t>Período de recuperación (años)</w:t>
      </w:r>
      <w:r w:rsidRPr="003D1974">
        <w:t xml:space="preserve"> — para decisiones de inversión.</w:t>
      </w:r>
    </w:p>
    <w:p w14:paraId="0DF2FCF1" w14:textId="77777777" w:rsidR="003D1974" w:rsidRPr="003D1974" w:rsidRDefault="003D1974" w:rsidP="008161D7">
      <w:pPr>
        <w:numPr>
          <w:ilvl w:val="0"/>
          <w:numId w:val="47"/>
        </w:numPr>
      </w:pPr>
      <w:r w:rsidRPr="003D1974">
        <w:rPr>
          <w:b/>
          <w:bCs/>
        </w:rPr>
        <w:t>% reducción de horas hombre dedicadas a la tarea</w:t>
      </w:r>
      <w:r w:rsidRPr="003D1974">
        <w:t xml:space="preserve"> — valida supuestos de ahorro.</w:t>
      </w:r>
    </w:p>
    <w:p w14:paraId="3DDE632C" w14:textId="77777777" w:rsidR="003D1974" w:rsidRPr="003D1974" w:rsidRDefault="003D1974" w:rsidP="008161D7">
      <w:pPr>
        <w:numPr>
          <w:ilvl w:val="0"/>
          <w:numId w:val="47"/>
        </w:numPr>
      </w:pPr>
      <w:r w:rsidRPr="003D1974">
        <w:rPr>
          <w:b/>
          <w:bCs/>
        </w:rPr>
        <w:t>% reducción de errores/incidencias</w:t>
      </w:r>
      <w:r w:rsidRPr="003D1974">
        <w:t xml:space="preserve"> y </w:t>
      </w:r>
      <w:r w:rsidRPr="003D1974">
        <w:rPr>
          <w:b/>
          <w:bCs/>
        </w:rPr>
        <w:t>valor recuperado</w:t>
      </w:r>
      <w:r w:rsidRPr="003D1974">
        <w:t>.</w:t>
      </w:r>
    </w:p>
    <w:p w14:paraId="178F5C9D" w14:textId="77777777" w:rsidR="003D1974" w:rsidRPr="003D1974" w:rsidRDefault="003D1974" w:rsidP="008161D7">
      <w:pPr>
        <w:numPr>
          <w:ilvl w:val="0"/>
          <w:numId w:val="47"/>
        </w:numPr>
      </w:pPr>
      <w:r w:rsidRPr="003D1974">
        <w:rPr>
          <w:b/>
          <w:bCs/>
        </w:rPr>
        <w:t>% de historias entregadas que cumplen DoD</w:t>
      </w:r>
      <w:r w:rsidRPr="003D1974">
        <w:t xml:space="preserve"> (calidad técnica).</w:t>
      </w:r>
    </w:p>
    <w:p w14:paraId="71E0AD67" w14:textId="77777777" w:rsidR="003D1974" w:rsidRPr="003D1974" w:rsidRDefault="003D1974" w:rsidP="008161D7">
      <w:pPr>
        <w:numPr>
          <w:ilvl w:val="0"/>
          <w:numId w:val="47"/>
        </w:numPr>
        <w:rPr>
          <w:lang w:val="en-US"/>
        </w:rPr>
      </w:pPr>
      <w:r w:rsidRPr="003D1974">
        <w:rPr>
          <w:b/>
          <w:bCs/>
          <w:lang w:val="en-US"/>
        </w:rPr>
        <w:t>Satisfacción del stakeholder</w:t>
      </w:r>
      <w:r w:rsidRPr="003D1974">
        <w:rPr>
          <w:lang w:val="en-US"/>
        </w:rPr>
        <w:t xml:space="preserve"> (post-review) escala 1–5.</w:t>
      </w:r>
    </w:p>
    <w:p w14:paraId="5369355D" w14:textId="77777777" w:rsidR="003D1974" w:rsidRPr="003D1974" w:rsidRDefault="003D1974" w:rsidP="008161D7">
      <w:pPr>
        <w:numPr>
          <w:ilvl w:val="0"/>
          <w:numId w:val="47"/>
        </w:numPr>
      </w:pPr>
      <w:r w:rsidRPr="003D1974">
        <w:rPr>
          <w:b/>
          <w:bCs/>
        </w:rPr>
        <w:t>Tasa de adopción en usuarios claves</w:t>
      </w:r>
      <w:r w:rsidRPr="003D1974">
        <w:t xml:space="preserve"> (p. ej. % de operarios que usan la solución tras 3 meses).</w:t>
      </w:r>
    </w:p>
    <w:p w14:paraId="3082FCC4" w14:textId="77777777" w:rsidR="008161D7" w:rsidRPr="00CD0BA4" w:rsidRDefault="008161D7" w:rsidP="003D1974"/>
    <w:p w14:paraId="2312668F" w14:textId="77777777" w:rsidR="003D1974" w:rsidRPr="003D1974" w:rsidRDefault="003D1974" w:rsidP="003D1974">
      <w:pPr>
        <w:rPr>
          <w:b/>
          <w:bCs/>
        </w:rPr>
      </w:pPr>
      <w:r w:rsidRPr="003D1974">
        <w:rPr>
          <w:b/>
          <w:bCs/>
        </w:rPr>
        <w:t>Matriz de riesgos (resumen) y medidas de mitigación</w:t>
      </w:r>
    </w:p>
    <w:p w14:paraId="13F52E61" w14:textId="77777777" w:rsidR="003D1974" w:rsidRPr="003D1974" w:rsidRDefault="003D1974" w:rsidP="008161D7">
      <w:pPr>
        <w:numPr>
          <w:ilvl w:val="0"/>
          <w:numId w:val="48"/>
        </w:numPr>
      </w:pPr>
      <w:r w:rsidRPr="003D1974">
        <w:rPr>
          <w:b/>
          <w:bCs/>
        </w:rPr>
        <w:t>Riesgo: Subestimación de costos de desarrollo</w:t>
      </w:r>
    </w:p>
    <w:p w14:paraId="4000FC15" w14:textId="77777777" w:rsidR="003D1974" w:rsidRPr="003D1974" w:rsidRDefault="003D1974" w:rsidP="008161D7">
      <w:pPr>
        <w:numPr>
          <w:ilvl w:val="1"/>
          <w:numId w:val="48"/>
        </w:numPr>
      </w:pPr>
      <w:r w:rsidRPr="003D1974">
        <w:rPr>
          <w:b/>
          <w:bCs/>
        </w:rPr>
        <w:t>Impacto:</w:t>
      </w:r>
      <w:r w:rsidRPr="003D1974">
        <w:t xml:space="preserve"> Alto. </w:t>
      </w:r>
      <w:r w:rsidRPr="003D1974">
        <w:rPr>
          <w:b/>
          <w:bCs/>
        </w:rPr>
        <w:t>Mitigación:</w:t>
      </w:r>
      <w:r w:rsidRPr="003D1974">
        <w:t xml:space="preserve"> incluir 15–25% de contingencia; contratar alcance mínimo viable (MVP) y fases.</w:t>
      </w:r>
    </w:p>
    <w:p w14:paraId="00D377FE" w14:textId="77777777" w:rsidR="003D1974" w:rsidRPr="003D1974" w:rsidRDefault="003D1974" w:rsidP="008161D7">
      <w:pPr>
        <w:numPr>
          <w:ilvl w:val="0"/>
          <w:numId w:val="48"/>
        </w:numPr>
      </w:pPr>
      <w:r w:rsidRPr="003D1974">
        <w:rPr>
          <w:b/>
          <w:bCs/>
        </w:rPr>
        <w:t>Riesgo: No se alcanzan los ahorros estimados (menor adopción)</w:t>
      </w:r>
    </w:p>
    <w:p w14:paraId="4BAEEDE4" w14:textId="77777777" w:rsidR="003D1974" w:rsidRPr="003D1974" w:rsidRDefault="003D1974" w:rsidP="008161D7">
      <w:pPr>
        <w:numPr>
          <w:ilvl w:val="1"/>
          <w:numId w:val="48"/>
        </w:numPr>
      </w:pPr>
      <w:r w:rsidRPr="003D1974">
        <w:rPr>
          <w:b/>
          <w:bCs/>
        </w:rPr>
        <w:t>Impacto:</w:t>
      </w:r>
      <w:r w:rsidRPr="003D1974">
        <w:t xml:space="preserve"> Alto. </w:t>
      </w:r>
      <w:r w:rsidRPr="003D1974">
        <w:rPr>
          <w:b/>
          <w:bCs/>
        </w:rPr>
        <w:t>Mitigación:</w:t>
      </w:r>
      <w:r w:rsidRPr="003D1974">
        <w:t xml:space="preserve"> plan de gestión del cambio, capacitación, involucrar “champions” locales.</w:t>
      </w:r>
    </w:p>
    <w:p w14:paraId="10E91A86" w14:textId="77777777" w:rsidR="003D1974" w:rsidRPr="003D1974" w:rsidRDefault="003D1974" w:rsidP="008161D7">
      <w:pPr>
        <w:numPr>
          <w:ilvl w:val="0"/>
          <w:numId w:val="48"/>
        </w:numPr>
      </w:pPr>
      <w:r w:rsidRPr="003D1974">
        <w:rPr>
          <w:b/>
          <w:bCs/>
        </w:rPr>
        <w:t>Riesgo: Problemas de conectividad en campo</w:t>
      </w:r>
    </w:p>
    <w:p w14:paraId="59AB4BB0" w14:textId="77777777" w:rsidR="003D1974" w:rsidRPr="003D1974" w:rsidRDefault="003D1974" w:rsidP="008161D7">
      <w:pPr>
        <w:numPr>
          <w:ilvl w:val="1"/>
          <w:numId w:val="48"/>
        </w:numPr>
      </w:pPr>
      <w:r w:rsidRPr="003D1974">
        <w:rPr>
          <w:b/>
          <w:bCs/>
        </w:rPr>
        <w:t>Impacto:</w:t>
      </w:r>
      <w:r w:rsidRPr="003D1974">
        <w:t xml:space="preserve"> Medio-Alto. </w:t>
      </w:r>
      <w:r w:rsidRPr="003D1974">
        <w:rPr>
          <w:b/>
          <w:bCs/>
        </w:rPr>
        <w:t>Mitigación:</w:t>
      </w:r>
      <w:r w:rsidRPr="003D1974">
        <w:t xml:space="preserve"> desarrollo offline-first con sincronización asíncrona; pruebas en condiciones reales.</w:t>
      </w:r>
    </w:p>
    <w:p w14:paraId="1B8383F2" w14:textId="77777777" w:rsidR="003D1974" w:rsidRPr="003D1974" w:rsidRDefault="003D1974" w:rsidP="008161D7">
      <w:pPr>
        <w:numPr>
          <w:ilvl w:val="0"/>
          <w:numId w:val="48"/>
        </w:numPr>
      </w:pPr>
      <w:r w:rsidRPr="003D1974">
        <w:rPr>
          <w:b/>
          <w:bCs/>
        </w:rPr>
        <w:t>Riesgo: Riesgos regulatorios o de cumplimiento</w:t>
      </w:r>
    </w:p>
    <w:p w14:paraId="1F6988B3" w14:textId="77777777" w:rsidR="003D1974" w:rsidRPr="003D1974" w:rsidRDefault="003D1974" w:rsidP="008161D7">
      <w:pPr>
        <w:numPr>
          <w:ilvl w:val="1"/>
          <w:numId w:val="48"/>
        </w:numPr>
      </w:pPr>
      <w:r w:rsidRPr="003D1974">
        <w:rPr>
          <w:b/>
          <w:bCs/>
        </w:rPr>
        <w:t>Impacto:</w:t>
      </w:r>
      <w:r w:rsidRPr="003D1974">
        <w:t xml:space="preserve"> Medio. </w:t>
      </w:r>
      <w:r w:rsidRPr="003D1974">
        <w:rPr>
          <w:b/>
          <w:bCs/>
        </w:rPr>
        <w:t>Mitigación:</w:t>
      </w:r>
      <w:r w:rsidRPr="003D1974">
        <w:t xml:space="preserve"> incluir revisión legal/contador desde requisitos (especialmente si hay facturación electrónica).</w:t>
      </w:r>
    </w:p>
    <w:p w14:paraId="2EADEDD5" w14:textId="77777777" w:rsidR="003D1974" w:rsidRPr="003D1974" w:rsidRDefault="003D1974" w:rsidP="008161D7">
      <w:pPr>
        <w:numPr>
          <w:ilvl w:val="0"/>
          <w:numId w:val="48"/>
        </w:numPr>
        <w:rPr>
          <w:lang w:val="en-US"/>
        </w:rPr>
      </w:pPr>
      <w:r w:rsidRPr="003D1974">
        <w:rPr>
          <w:b/>
          <w:bCs/>
          <w:lang w:val="en-US"/>
        </w:rPr>
        <w:t>Riesgo: Soporte y mantenimiento insuficiente</w:t>
      </w:r>
    </w:p>
    <w:p w14:paraId="244D31FA" w14:textId="1A938CC3" w:rsidR="008161D7" w:rsidRPr="00CD0BA4" w:rsidRDefault="003D1974" w:rsidP="003D1974">
      <w:pPr>
        <w:numPr>
          <w:ilvl w:val="1"/>
          <w:numId w:val="48"/>
        </w:numPr>
      </w:pPr>
      <w:r w:rsidRPr="003D1974">
        <w:rPr>
          <w:b/>
          <w:bCs/>
        </w:rPr>
        <w:t>Impacto:</w:t>
      </w:r>
      <w:r w:rsidRPr="003D1974">
        <w:t xml:space="preserve"> Medio. </w:t>
      </w:r>
      <w:r w:rsidRPr="003D1974">
        <w:rPr>
          <w:b/>
          <w:bCs/>
        </w:rPr>
        <w:t>Mitigación:</w:t>
      </w:r>
      <w:r w:rsidRPr="003D1974">
        <w:t xml:space="preserve"> contrato de mantenimiento, transferencia de conocimiento y documentación.</w:t>
      </w:r>
    </w:p>
    <w:p w14:paraId="248BDA4C" w14:textId="77777777" w:rsidR="003D1974" w:rsidRPr="003D1974" w:rsidRDefault="003D1974" w:rsidP="003D1974">
      <w:pPr>
        <w:rPr>
          <w:b/>
          <w:bCs/>
        </w:rPr>
      </w:pPr>
      <w:r w:rsidRPr="003D1974">
        <w:rPr>
          <w:b/>
          <w:bCs/>
        </w:rPr>
        <w:lastRenderedPageBreak/>
        <w:t>Aspectos no financieros que fortalecerán la justificación (muy relevantes en Nicaragua)</w:t>
      </w:r>
    </w:p>
    <w:p w14:paraId="24425AC5" w14:textId="77777777" w:rsidR="003D1974" w:rsidRPr="003D1974" w:rsidRDefault="003D1974" w:rsidP="008161D7">
      <w:pPr>
        <w:numPr>
          <w:ilvl w:val="0"/>
          <w:numId w:val="49"/>
        </w:numPr>
      </w:pPr>
      <w:r w:rsidRPr="003D1974">
        <w:rPr>
          <w:b/>
          <w:bCs/>
        </w:rPr>
        <w:t>Impacto social y comunitario</w:t>
      </w:r>
      <w:r w:rsidRPr="003D1974">
        <w:t>: capacitación y empleo local, fortalecimiento de capacidades en cooperativas.</w:t>
      </w:r>
    </w:p>
    <w:p w14:paraId="20A10425" w14:textId="77777777" w:rsidR="003D1974" w:rsidRPr="003D1974" w:rsidRDefault="003D1974" w:rsidP="008161D7">
      <w:pPr>
        <w:numPr>
          <w:ilvl w:val="0"/>
          <w:numId w:val="49"/>
        </w:numPr>
      </w:pPr>
      <w:r w:rsidRPr="003D1974">
        <w:rPr>
          <w:b/>
          <w:bCs/>
        </w:rPr>
        <w:t>Resiliencia operativa</w:t>
      </w:r>
      <w:r w:rsidRPr="003D1974">
        <w:t>: menos dependencia de personas clave (documentación y procesos).</w:t>
      </w:r>
    </w:p>
    <w:p w14:paraId="5C28CB58" w14:textId="77777777" w:rsidR="003D1974" w:rsidRPr="003D1974" w:rsidRDefault="003D1974" w:rsidP="008161D7">
      <w:pPr>
        <w:numPr>
          <w:ilvl w:val="0"/>
          <w:numId w:val="49"/>
        </w:numPr>
      </w:pPr>
      <w:r w:rsidRPr="003D1974">
        <w:rPr>
          <w:b/>
          <w:bCs/>
        </w:rPr>
        <w:t>Cumplimiento y trazabilidad</w:t>
      </w:r>
      <w:r w:rsidRPr="003D1974">
        <w:t>: mejoras en cumplimiento con regulaciones (DGI, trazabilidad de café, certificaciones).</w:t>
      </w:r>
    </w:p>
    <w:p w14:paraId="240DC8E2" w14:textId="77777777" w:rsidR="003D1974" w:rsidRPr="003D1974" w:rsidRDefault="003D1974" w:rsidP="008161D7">
      <w:pPr>
        <w:numPr>
          <w:ilvl w:val="0"/>
          <w:numId w:val="49"/>
        </w:numPr>
      </w:pPr>
      <w:r w:rsidRPr="003D1974">
        <w:rPr>
          <w:b/>
          <w:bCs/>
        </w:rPr>
        <w:t>Competitividad</w:t>
      </w:r>
      <w:r w:rsidRPr="003D1974">
        <w:t>: capacidad de responder más rápido a compradores y exportadores.</w:t>
      </w:r>
    </w:p>
    <w:p w14:paraId="3FE05EBE" w14:textId="77777777" w:rsidR="003D1974" w:rsidRPr="003D1974" w:rsidRDefault="003D1974" w:rsidP="003D1974">
      <w:r w:rsidRPr="003D1974">
        <w:t>Estos factores suelen inclinar la decisión cuando los indicadores financieros por sí solos son marginales.</w:t>
      </w:r>
    </w:p>
    <w:p w14:paraId="1D9F744B" w14:textId="40830EC0" w:rsidR="003D1974" w:rsidRPr="00CD0BA4" w:rsidRDefault="003D1974" w:rsidP="003D1974"/>
    <w:p w14:paraId="093D2FD9" w14:textId="77777777" w:rsidR="003D1974" w:rsidRPr="003D1974" w:rsidRDefault="003D1974" w:rsidP="003D1974">
      <w:pPr>
        <w:rPr>
          <w:b/>
          <w:bCs/>
        </w:rPr>
      </w:pPr>
      <w:r w:rsidRPr="003D1974">
        <w:rPr>
          <w:b/>
          <w:bCs/>
        </w:rPr>
        <w:t>Plantilla práctica: esquema de justificativo (copiar y completar)</w:t>
      </w:r>
    </w:p>
    <w:p w14:paraId="0B616011" w14:textId="77777777" w:rsidR="003D1974" w:rsidRPr="003D1974" w:rsidRDefault="003D1974" w:rsidP="008161D7">
      <w:pPr>
        <w:numPr>
          <w:ilvl w:val="0"/>
          <w:numId w:val="50"/>
        </w:numPr>
        <w:rPr>
          <w:lang w:val="en-US"/>
        </w:rPr>
      </w:pPr>
      <w:r w:rsidRPr="003D1974">
        <w:rPr>
          <w:b/>
          <w:bCs/>
          <w:lang w:val="en-US"/>
        </w:rPr>
        <w:t>Título del proyecto</w:t>
      </w:r>
    </w:p>
    <w:p w14:paraId="31AF238D" w14:textId="77777777" w:rsidR="003D1974" w:rsidRPr="003D1974" w:rsidRDefault="003D1974" w:rsidP="008161D7">
      <w:pPr>
        <w:numPr>
          <w:ilvl w:val="0"/>
          <w:numId w:val="50"/>
        </w:numPr>
      </w:pPr>
      <w:r w:rsidRPr="003D1974">
        <w:rPr>
          <w:b/>
          <w:bCs/>
        </w:rPr>
        <w:t>Resumen ejecutivo (máx. 200–300 palabras)</w:t>
      </w:r>
      <w:r w:rsidRPr="003D1974">
        <w:t>: qué se propone y por qué.</w:t>
      </w:r>
    </w:p>
    <w:p w14:paraId="26F3949E" w14:textId="77777777" w:rsidR="003D1974" w:rsidRPr="003D1974" w:rsidRDefault="003D1974" w:rsidP="008161D7">
      <w:pPr>
        <w:numPr>
          <w:ilvl w:val="0"/>
          <w:numId w:val="50"/>
        </w:numPr>
      </w:pPr>
      <w:r w:rsidRPr="003D1974">
        <w:rPr>
          <w:b/>
          <w:bCs/>
        </w:rPr>
        <w:t>Problema / oportunidad</w:t>
      </w:r>
      <w:r w:rsidRPr="003D1974">
        <w:t>: descripción cuantitativa y cualitativa.</w:t>
      </w:r>
    </w:p>
    <w:p w14:paraId="6999344F" w14:textId="77777777" w:rsidR="003D1974" w:rsidRPr="003D1974" w:rsidRDefault="003D1974" w:rsidP="008161D7">
      <w:pPr>
        <w:numPr>
          <w:ilvl w:val="0"/>
          <w:numId w:val="50"/>
        </w:numPr>
      </w:pPr>
      <w:r w:rsidRPr="003D1974">
        <w:rPr>
          <w:b/>
          <w:bCs/>
        </w:rPr>
        <w:t>Alcance del proyecto</w:t>
      </w:r>
      <w:r w:rsidRPr="003D1974">
        <w:t>: entregables, límites.</w:t>
      </w:r>
    </w:p>
    <w:p w14:paraId="35789C68" w14:textId="77777777" w:rsidR="003D1974" w:rsidRPr="003D1974" w:rsidRDefault="003D1974" w:rsidP="008161D7">
      <w:pPr>
        <w:numPr>
          <w:ilvl w:val="0"/>
          <w:numId w:val="50"/>
        </w:numPr>
        <w:rPr>
          <w:lang w:val="en-US"/>
        </w:rPr>
      </w:pPr>
      <w:r w:rsidRPr="003D1974">
        <w:rPr>
          <w:b/>
          <w:bCs/>
          <w:lang w:val="en-US"/>
        </w:rPr>
        <w:t>Stakeholders principales</w:t>
      </w:r>
      <w:r w:rsidRPr="003D1974">
        <w:rPr>
          <w:lang w:val="en-US"/>
        </w:rPr>
        <w:t>.</w:t>
      </w:r>
    </w:p>
    <w:p w14:paraId="6F151639" w14:textId="77777777" w:rsidR="003D1974" w:rsidRPr="003D1974" w:rsidRDefault="003D1974" w:rsidP="008161D7">
      <w:pPr>
        <w:numPr>
          <w:ilvl w:val="0"/>
          <w:numId w:val="50"/>
        </w:numPr>
        <w:rPr>
          <w:lang w:val="en-US"/>
        </w:rPr>
      </w:pPr>
      <w:r w:rsidRPr="003D1974">
        <w:rPr>
          <w:b/>
          <w:bCs/>
          <w:lang w:val="en-US"/>
        </w:rPr>
        <w:t>Supuestos clave</w:t>
      </w:r>
      <w:r w:rsidRPr="003D1974">
        <w:rPr>
          <w:lang w:val="en-US"/>
        </w:rPr>
        <w:t xml:space="preserve"> (listar).</w:t>
      </w:r>
    </w:p>
    <w:p w14:paraId="17027DBF" w14:textId="77777777" w:rsidR="003D1974" w:rsidRPr="003D1974" w:rsidRDefault="003D1974" w:rsidP="008161D7">
      <w:pPr>
        <w:numPr>
          <w:ilvl w:val="0"/>
          <w:numId w:val="50"/>
        </w:numPr>
        <w:rPr>
          <w:lang w:val="en-US"/>
        </w:rPr>
      </w:pPr>
      <w:r w:rsidRPr="003D1974">
        <w:rPr>
          <w:b/>
          <w:bCs/>
          <w:lang w:val="en-US"/>
        </w:rPr>
        <w:t>Costos estimados</w:t>
      </w:r>
      <w:r w:rsidRPr="003D1974">
        <w:rPr>
          <w:lang w:val="en-US"/>
        </w:rPr>
        <w:t>:</w:t>
      </w:r>
    </w:p>
    <w:p w14:paraId="559ED7BC" w14:textId="77777777" w:rsidR="003D1974" w:rsidRPr="003D1974" w:rsidRDefault="003D1974" w:rsidP="008161D7">
      <w:pPr>
        <w:numPr>
          <w:ilvl w:val="1"/>
          <w:numId w:val="50"/>
        </w:numPr>
        <w:rPr>
          <w:lang w:val="en-US"/>
        </w:rPr>
      </w:pPr>
      <w:r w:rsidRPr="003D1974">
        <w:rPr>
          <w:lang w:val="en-US"/>
        </w:rPr>
        <w:t>Costos one-time (USD) = Desarrollo: __</w:t>
      </w:r>
      <w:proofErr w:type="gramStart"/>
      <w:r w:rsidRPr="003D1974">
        <w:rPr>
          <w:lang w:val="en-US"/>
        </w:rPr>
        <w:t>_ ;</w:t>
      </w:r>
      <w:proofErr w:type="gramEnd"/>
      <w:r w:rsidRPr="003D1974">
        <w:rPr>
          <w:lang w:val="en-US"/>
        </w:rPr>
        <w:t xml:space="preserve"> Hardware: __</w:t>
      </w:r>
      <w:proofErr w:type="gramStart"/>
      <w:r w:rsidRPr="003D1974">
        <w:rPr>
          <w:lang w:val="en-US"/>
        </w:rPr>
        <w:t>_ ;</w:t>
      </w:r>
      <w:proofErr w:type="gramEnd"/>
      <w:r w:rsidRPr="003D1974">
        <w:rPr>
          <w:lang w:val="en-US"/>
        </w:rPr>
        <w:t xml:space="preserve"> Licencias: __</w:t>
      </w:r>
      <w:proofErr w:type="gramStart"/>
      <w:r w:rsidRPr="003D1974">
        <w:rPr>
          <w:lang w:val="en-US"/>
        </w:rPr>
        <w:t>_ ;</w:t>
      </w:r>
      <w:proofErr w:type="gramEnd"/>
      <w:r w:rsidRPr="003D1974">
        <w:rPr>
          <w:lang w:val="en-US"/>
        </w:rPr>
        <w:t xml:space="preserve"> Total: ___.</w:t>
      </w:r>
    </w:p>
    <w:p w14:paraId="49C72ED9" w14:textId="77777777" w:rsidR="003D1974" w:rsidRPr="003D1974" w:rsidRDefault="003D1974" w:rsidP="008161D7">
      <w:pPr>
        <w:numPr>
          <w:ilvl w:val="1"/>
          <w:numId w:val="50"/>
        </w:numPr>
        <w:rPr>
          <w:lang w:val="en-US"/>
        </w:rPr>
      </w:pPr>
      <w:r w:rsidRPr="003D1974">
        <w:rPr>
          <w:lang w:val="en-US"/>
        </w:rPr>
        <w:t>Costos anuales (USD) = Hosting: __</w:t>
      </w:r>
      <w:proofErr w:type="gramStart"/>
      <w:r w:rsidRPr="003D1974">
        <w:rPr>
          <w:lang w:val="en-US"/>
        </w:rPr>
        <w:t>_ ;</w:t>
      </w:r>
      <w:proofErr w:type="gramEnd"/>
      <w:r w:rsidRPr="003D1974">
        <w:rPr>
          <w:lang w:val="en-US"/>
        </w:rPr>
        <w:t xml:space="preserve"> Soporte: __</w:t>
      </w:r>
      <w:proofErr w:type="gramStart"/>
      <w:r w:rsidRPr="003D1974">
        <w:rPr>
          <w:lang w:val="en-US"/>
        </w:rPr>
        <w:t>_ ;</w:t>
      </w:r>
      <w:proofErr w:type="gramEnd"/>
      <w:r w:rsidRPr="003D1974">
        <w:rPr>
          <w:lang w:val="en-US"/>
        </w:rPr>
        <w:t xml:space="preserve"> Total anual: ___.</w:t>
      </w:r>
    </w:p>
    <w:p w14:paraId="795D15B8" w14:textId="77777777" w:rsidR="003D1974" w:rsidRPr="003D1974" w:rsidRDefault="003D1974" w:rsidP="008161D7">
      <w:pPr>
        <w:numPr>
          <w:ilvl w:val="0"/>
          <w:numId w:val="50"/>
        </w:numPr>
        <w:rPr>
          <w:lang w:val="en-US"/>
        </w:rPr>
      </w:pPr>
      <w:r w:rsidRPr="003D1974">
        <w:rPr>
          <w:b/>
          <w:bCs/>
          <w:lang w:val="en-US"/>
        </w:rPr>
        <w:t>Beneficios estimados (USD/año)</w:t>
      </w:r>
      <w:r w:rsidRPr="003D1974">
        <w:rPr>
          <w:lang w:val="en-US"/>
        </w:rPr>
        <w:t>:</w:t>
      </w:r>
    </w:p>
    <w:p w14:paraId="03171A5A" w14:textId="77777777" w:rsidR="003D1974" w:rsidRPr="003D1974" w:rsidRDefault="003D1974" w:rsidP="008161D7">
      <w:pPr>
        <w:numPr>
          <w:ilvl w:val="1"/>
          <w:numId w:val="50"/>
        </w:numPr>
      </w:pPr>
      <w:r w:rsidRPr="003D1974">
        <w:lastRenderedPageBreak/>
        <w:t>Ahorro en horas hombre: __</w:t>
      </w:r>
      <w:proofErr w:type="gramStart"/>
      <w:r w:rsidRPr="003D1974">
        <w:t>_ ;</w:t>
      </w:r>
      <w:proofErr w:type="gramEnd"/>
      <w:r w:rsidRPr="003D1974">
        <w:t xml:space="preserve"> Valor reducción errores: __</w:t>
      </w:r>
      <w:proofErr w:type="gramStart"/>
      <w:r w:rsidRPr="003D1974">
        <w:t>_ ;</w:t>
      </w:r>
      <w:proofErr w:type="gramEnd"/>
      <w:r w:rsidRPr="003D1974">
        <w:t xml:space="preserve"> Otros: ___.</w:t>
      </w:r>
    </w:p>
    <w:p w14:paraId="285A8E64" w14:textId="77777777" w:rsidR="003D1974" w:rsidRPr="003D1974" w:rsidRDefault="003D1974" w:rsidP="008161D7">
      <w:pPr>
        <w:numPr>
          <w:ilvl w:val="1"/>
          <w:numId w:val="50"/>
        </w:numPr>
        <w:rPr>
          <w:lang w:val="en-US"/>
        </w:rPr>
      </w:pPr>
      <w:r w:rsidRPr="003D1974">
        <w:rPr>
          <w:lang w:val="en-US"/>
        </w:rPr>
        <w:t>Beneficio anual bruto = __</w:t>
      </w:r>
      <w:proofErr w:type="gramStart"/>
      <w:r w:rsidRPr="003D1974">
        <w:rPr>
          <w:lang w:val="en-US"/>
        </w:rPr>
        <w:t>_ .</w:t>
      </w:r>
      <w:proofErr w:type="gramEnd"/>
    </w:p>
    <w:p w14:paraId="351565CD" w14:textId="77777777" w:rsidR="003D1974" w:rsidRPr="003D1974" w:rsidRDefault="003D1974" w:rsidP="008161D7">
      <w:pPr>
        <w:numPr>
          <w:ilvl w:val="1"/>
          <w:numId w:val="50"/>
        </w:numPr>
      </w:pPr>
      <w:r w:rsidRPr="003D1974">
        <w:t>Beneficio neto anual = Beneficio anual bruto − Costos anuales = __</w:t>
      </w:r>
      <w:proofErr w:type="gramStart"/>
      <w:r w:rsidRPr="003D1974">
        <w:t>_ .</w:t>
      </w:r>
      <w:proofErr w:type="gramEnd"/>
    </w:p>
    <w:p w14:paraId="10EF414B" w14:textId="77777777" w:rsidR="003D1974" w:rsidRPr="003D1974" w:rsidRDefault="003D1974" w:rsidP="008161D7">
      <w:pPr>
        <w:numPr>
          <w:ilvl w:val="0"/>
          <w:numId w:val="50"/>
        </w:numPr>
        <w:rPr>
          <w:lang w:val="en-US"/>
        </w:rPr>
      </w:pPr>
      <w:r w:rsidRPr="003D1974">
        <w:rPr>
          <w:b/>
          <w:bCs/>
        </w:rPr>
        <w:t>Métricas calculadas</w:t>
      </w:r>
      <w:r w:rsidRPr="003D1974">
        <w:t xml:space="preserve">: Payback = Costos one-time / Beneficio neto anual = __ años. ROI 1er año = (Beneficio anual bruto − Costos one-time − Costos anuales) / Costos one-time = __%. </w:t>
      </w:r>
      <w:r w:rsidRPr="003D1974">
        <w:rPr>
          <w:lang w:val="en-US"/>
        </w:rPr>
        <w:t>ROI N años = __%.</w:t>
      </w:r>
    </w:p>
    <w:p w14:paraId="45A8893A" w14:textId="77777777" w:rsidR="003D1974" w:rsidRPr="003D1974" w:rsidRDefault="003D1974" w:rsidP="008161D7">
      <w:pPr>
        <w:numPr>
          <w:ilvl w:val="0"/>
          <w:numId w:val="50"/>
        </w:numPr>
        <w:rPr>
          <w:lang w:val="en-US"/>
        </w:rPr>
      </w:pPr>
      <w:r w:rsidRPr="003D1974">
        <w:rPr>
          <w:b/>
          <w:bCs/>
        </w:rPr>
        <w:t>Análisis de sensibilidad</w:t>
      </w:r>
      <w:r w:rsidRPr="003D1974">
        <w:t xml:space="preserve">: escenario base / optimista / pesimista. </w:t>
      </w:r>
      <w:r w:rsidRPr="003D1974">
        <w:rPr>
          <w:lang w:val="en-US"/>
        </w:rPr>
        <w:t>(tabla con 3 columnas).</w:t>
      </w:r>
    </w:p>
    <w:p w14:paraId="6DA54BA3" w14:textId="77777777" w:rsidR="003D1974" w:rsidRPr="003D1974" w:rsidRDefault="003D1974" w:rsidP="008161D7">
      <w:pPr>
        <w:numPr>
          <w:ilvl w:val="0"/>
          <w:numId w:val="50"/>
        </w:numPr>
        <w:rPr>
          <w:lang w:val="en-US"/>
        </w:rPr>
      </w:pPr>
      <w:r w:rsidRPr="003D1974">
        <w:rPr>
          <w:b/>
          <w:bCs/>
          <w:lang w:val="en-US"/>
        </w:rPr>
        <w:t>Riesgos principales y mitigaciones</w:t>
      </w:r>
      <w:r w:rsidRPr="003D1974">
        <w:rPr>
          <w:lang w:val="en-US"/>
        </w:rPr>
        <w:t>.</w:t>
      </w:r>
    </w:p>
    <w:p w14:paraId="795396AF" w14:textId="77777777" w:rsidR="003D1974" w:rsidRPr="003D1974" w:rsidRDefault="003D1974" w:rsidP="008161D7">
      <w:pPr>
        <w:numPr>
          <w:ilvl w:val="0"/>
          <w:numId w:val="50"/>
        </w:numPr>
      </w:pPr>
      <w:r w:rsidRPr="003D1974">
        <w:rPr>
          <w:b/>
          <w:bCs/>
        </w:rPr>
        <w:t>Recomendación</w:t>
      </w:r>
      <w:r w:rsidRPr="003D1974">
        <w:t>: aprobar / pilotar / rechazar + condiciones.</w:t>
      </w:r>
    </w:p>
    <w:p w14:paraId="16C8BC20" w14:textId="77777777" w:rsidR="003D1974" w:rsidRPr="003D1974" w:rsidRDefault="003D1974" w:rsidP="008161D7">
      <w:pPr>
        <w:numPr>
          <w:ilvl w:val="0"/>
          <w:numId w:val="50"/>
        </w:numPr>
      </w:pPr>
      <w:r w:rsidRPr="003D1974">
        <w:rPr>
          <w:b/>
          <w:bCs/>
        </w:rPr>
        <w:t>Plan de seguimiento</w:t>
      </w:r>
      <w:r w:rsidRPr="003D1974">
        <w:t>: KPIs, responsables, frecuencia de reporte.</w:t>
      </w:r>
    </w:p>
    <w:p w14:paraId="6AA0FDC6" w14:textId="17BF3200" w:rsidR="003D1974" w:rsidRPr="00CD0BA4" w:rsidRDefault="003D1974" w:rsidP="003D1974"/>
    <w:p w14:paraId="200E874B" w14:textId="0143C374" w:rsidR="003D1974" w:rsidRPr="003D1974" w:rsidRDefault="003D1974" w:rsidP="003D1974">
      <w:r w:rsidRPr="003D1974">
        <w:t xml:space="preserve">La </w:t>
      </w:r>
      <w:r w:rsidRPr="003D1974">
        <w:rPr>
          <w:b/>
          <w:bCs/>
        </w:rPr>
        <w:t>justificación del negocio</w:t>
      </w:r>
      <w:r w:rsidRPr="003D1974">
        <w:t xml:space="preserve"> es tanto una exigencia técnica como un acto de comunicación: no sólo demuestra que el proyecto “cuadra” numéricamente, sino que transmite confianza a los tomadores de decisión. En contexto nicaragüense, donde los recursos y la conectividad pueden ser limitaciones importantes, una justificación sólida que combine </w:t>
      </w:r>
      <w:r w:rsidRPr="003D1974">
        <w:rPr>
          <w:b/>
          <w:bCs/>
        </w:rPr>
        <w:t>números claros</w:t>
      </w:r>
      <w:r w:rsidRPr="003D1974">
        <w:t xml:space="preserve">, </w:t>
      </w:r>
      <w:r w:rsidRPr="003D1974">
        <w:rPr>
          <w:b/>
          <w:bCs/>
        </w:rPr>
        <w:t>analisis de sensibilidad</w:t>
      </w:r>
      <w:r w:rsidRPr="003D1974">
        <w:t xml:space="preserve">, </w:t>
      </w:r>
      <w:r w:rsidRPr="003D1974">
        <w:rPr>
          <w:b/>
          <w:bCs/>
        </w:rPr>
        <w:t>plan de mitigación de riesgos</w:t>
      </w:r>
      <w:r w:rsidRPr="003D1974">
        <w:t xml:space="preserve"> y </w:t>
      </w:r>
      <w:r w:rsidRPr="003D1974">
        <w:rPr>
          <w:b/>
          <w:bCs/>
        </w:rPr>
        <w:t>beneficios sociales</w:t>
      </w:r>
      <w:r w:rsidRPr="003D1974">
        <w:t xml:space="preserve"> suele ser la fórmula ganadora. </w:t>
      </w:r>
    </w:p>
    <w:p w14:paraId="6868FD85" w14:textId="77777777" w:rsidR="003D1974" w:rsidRPr="003D1974" w:rsidRDefault="003D1974" w:rsidP="003D1974">
      <w:pPr>
        <w:rPr>
          <w:vanish/>
        </w:rPr>
      </w:pPr>
      <w:r w:rsidRPr="003D1974">
        <w:rPr>
          <w:vanish/>
        </w:rPr>
        <w:t>Principio del formulario</w:t>
      </w:r>
    </w:p>
    <w:p w14:paraId="1ED2B6C7" w14:textId="77777777" w:rsidR="003D1974" w:rsidRPr="003D1974" w:rsidRDefault="003D1974" w:rsidP="003D1974"/>
    <w:p w14:paraId="14BAB382" w14:textId="025EFB94" w:rsidR="003D1974" w:rsidRPr="003D1974" w:rsidRDefault="003D1974" w:rsidP="003D1974"/>
    <w:p w14:paraId="59853314" w14:textId="77777777" w:rsidR="003D1974" w:rsidRDefault="003D1974" w:rsidP="003D1974">
      <w:r w:rsidRPr="003D1974">
        <w:rPr>
          <w:vanish/>
        </w:rPr>
        <w:t>Final del formulario</w:t>
      </w:r>
    </w:p>
    <w:p w14:paraId="3061B3D7" w14:textId="77777777" w:rsidR="007851A4" w:rsidRDefault="007851A4" w:rsidP="003D1974"/>
    <w:p w14:paraId="77287FDF" w14:textId="77777777" w:rsidR="007851A4" w:rsidRDefault="007851A4" w:rsidP="003D1974"/>
    <w:p w14:paraId="10CACF1D" w14:textId="77777777" w:rsidR="007851A4" w:rsidRPr="003D1974" w:rsidRDefault="007851A4" w:rsidP="003D1974">
      <w:pPr>
        <w:rPr>
          <w:vanish/>
        </w:rPr>
      </w:pPr>
    </w:p>
    <w:p w14:paraId="29AD89A2" w14:textId="77777777" w:rsidR="009F1BE4" w:rsidRDefault="009F1BE4" w:rsidP="009F1BE4"/>
    <w:p w14:paraId="44C7ECA1" w14:textId="77777777" w:rsidR="009F1BE4" w:rsidRPr="009F1BE4" w:rsidRDefault="009F1BE4" w:rsidP="009F1BE4"/>
    <w:p w14:paraId="63018B81" w14:textId="689632CE" w:rsidR="003F0076" w:rsidRDefault="003F0076" w:rsidP="000F757F">
      <w:pPr>
        <w:pStyle w:val="Ttulo2"/>
      </w:pPr>
      <w:bookmarkStart w:id="15" w:name="_Toc208332160"/>
      <w:r>
        <w:lastRenderedPageBreak/>
        <w:t>Calidad</w:t>
      </w:r>
      <w:bookmarkEnd w:id="15"/>
      <w:r>
        <w:t xml:space="preserve"> </w:t>
      </w:r>
    </w:p>
    <w:p w14:paraId="5A1EA080" w14:textId="77777777" w:rsidR="00DB644A" w:rsidRDefault="00DB644A" w:rsidP="008D216E"/>
    <w:p w14:paraId="2F8C0D3C" w14:textId="2BD9B5C2" w:rsidR="008D216E" w:rsidRPr="008D216E" w:rsidRDefault="008D216E" w:rsidP="008D216E">
      <w:r w:rsidRPr="008D216E">
        <w:t>La calidad de software se divide habitualmente en dos dimensiones complementarias:</w:t>
      </w:r>
    </w:p>
    <w:p w14:paraId="2AE48FD0" w14:textId="77777777" w:rsidR="008D216E" w:rsidRPr="008D216E" w:rsidRDefault="008D216E" w:rsidP="008D216E">
      <w:pPr>
        <w:numPr>
          <w:ilvl w:val="0"/>
          <w:numId w:val="51"/>
        </w:numPr>
      </w:pPr>
      <w:r w:rsidRPr="008D216E">
        <w:rPr>
          <w:b/>
          <w:bCs/>
        </w:rPr>
        <w:t>Calidad del producto (qué se entrega):</w:t>
      </w:r>
      <w:r w:rsidRPr="008D216E">
        <w:t xml:space="preserve"> funcionalidad correcta, fiabilidad, rendimiento, seguridad, usabilidad, mantenibilidad.</w:t>
      </w:r>
    </w:p>
    <w:p w14:paraId="1D6DF050" w14:textId="77777777" w:rsidR="008D216E" w:rsidRPr="008D216E" w:rsidRDefault="008D216E" w:rsidP="008D216E">
      <w:pPr>
        <w:numPr>
          <w:ilvl w:val="0"/>
          <w:numId w:val="51"/>
        </w:numPr>
      </w:pPr>
      <w:r w:rsidRPr="008D216E">
        <w:rPr>
          <w:b/>
          <w:bCs/>
        </w:rPr>
        <w:t>Calidad del proceso (cómo se entrega):</w:t>
      </w:r>
      <w:r w:rsidRPr="008D216E">
        <w:t xml:space="preserve"> prácticas repetibles y controladas que reducen la variabilidad (TDD, CI/CD, code review, automatización de pruebas).</w:t>
      </w:r>
    </w:p>
    <w:p w14:paraId="7945B32A" w14:textId="77777777" w:rsidR="00DB644A" w:rsidRDefault="00DB644A" w:rsidP="008D216E"/>
    <w:p w14:paraId="73B4F48D" w14:textId="3AB64EB0" w:rsidR="008D216E" w:rsidRPr="008D216E" w:rsidRDefault="008D216E" w:rsidP="008D216E">
      <w:r w:rsidRPr="008D216E">
        <w:t xml:space="preserve">Desde la ingeniería de software, la evidencia empírica muestra que combinar prácticas de aseguramiento (detección precoz de defectos mediante pruebas automatizadas y revisiones) con procesos iterativos (Sprints cortos, Definition of Done) disminuye el coste de corrección de errores y mejora la predictibilidad del equipo. La aproximación recomendada es integrar la calidad </w:t>
      </w:r>
      <w:r w:rsidRPr="008D216E">
        <w:rPr>
          <w:i/>
          <w:iCs/>
        </w:rPr>
        <w:t>en el flujo de trabajo</w:t>
      </w:r>
      <w:r w:rsidRPr="008D216E">
        <w:t xml:space="preserve"> (shift-left), no dejarla como una fase final (shift-right únicamente). </w:t>
      </w:r>
    </w:p>
    <w:p w14:paraId="0016B7B8" w14:textId="7EF58F8C" w:rsidR="008D216E" w:rsidRPr="00CD0BA4" w:rsidRDefault="008D216E" w:rsidP="008D216E"/>
    <w:p w14:paraId="0292AFF1" w14:textId="77777777" w:rsidR="008D216E" w:rsidRPr="008D216E" w:rsidRDefault="008D216E" w:rsidP="008D216E">
      <w:pPr>
        <w:rPr>
          <w:b/>
          <w:bCs/>
        </w:rPr>
      </w:pPr>
      <w:r w:rsidRPr="008D216E">
        <w:rPr>
          <w:b/>
          <w:bCs/>
        </w:rPr>
        <w:t>Componentes prácticos de un plan de calidad (Quality Plan)</w:t>
      </w:r>
    </w:p>
    <w:p w14:paraId="50745677" w14:textId="77777777" w:rsidR="008D216E" w:rsidRPr="008D216E" w:rsidRDefault="008D216E" w:rsidP="008D216E">
      <w:pPr>
        <w:numPr>
          <w:ilvl w:val="0"/>
          <w:numId w:val="52"/>
        </w:numPr>
      </w:pPr>
      <w:r w:rsidRPr="008D216E">
        <w:rPr>
          <w:b/>
          <w:bCs/>
        </w:rPr>
        <w:t>Definition of Done (DoD)</w:t>
      </w:r>
      <w:r w:rsidRPr="008D216E">
        <w:t xml:space="preserve"> — lista mínima que debe cumplirse para que un incremento sea considerado “hecho”.</w:t>
      </w:r>
    </w:p>
    <w:p w14:paraId="1A25F748" w14:textId="77777777" w:rsidR="008D216E" w:rsidRPr="008D216E" w:rsidRDefault="008D216E" w:rsidP="008D216E">
      <w:pPr>
        <w:numPr>
          <w:ilvl w:val="0"/>
          <w:numId w:val="52"/>
        </w:numPr>
      </w:pPr>
      <w:r w:rsidRPr="008D216E">
        <w:rPr>
          <w:b/>
          <w:bCs/>
        </w:rPr>
        <w:t>Estrategia de pruebas</w:t>
      </w:r>
      <w:r w:rsidRPr="008D216E">
        <w:t xml:space="preserve"> — qué tipos de pruebas, responsabilidades y criterios de aceptación.</w:t>
      </w:r>
    </w:p>
    <w:p w14:paraId="3D8C4392" w14:textId="77777777" w:rsidR="008D216E" w:rsidRPr="008D216E" w:rsidRDefault="008D216E" w:rsidP="008D216E">
      <w:pPr>
        <w:numPr>
          <w:ilvl w:val="0"/>
          <w:numId w:val="52"/>
        </w:numPr>
      </w:pPr>
      <w:r w:rsidRPr="008D216E">
        <w:rPr>
          <w:b/>
          <w:bCs/>
        </w:rPr>
        <w:t>Pipelines de CI/CD y quality gates</w:t>
      </w:r>
      <w:r w:rsidRPr="008D216E">
        <w:t xml:space="preserve"> — pasos automatizados que validan builds antes de permitir merges/despliegues.</w:t>
      </w:r>
    </w:p>
    <w:p w14:paraId="49091DA4" w14:textId="77777777" w:rsidR="008D216E" w:rsidRPr="008D216E" w:rsidRDefault="008D216E" w:rsidP="008D216E">
      <w:pPr>
        <w:numPr>
          <w:ilvl w:val="0"/>
          <w:numId w:val="52"/>
        </w:numPr>
      </w:pPr>
      <w:r w:rsidRPr="008D216E">
        <w:rPr>
          <w:b/>
          <w:bCs/>
        </w:rPr>
        <w:t>Prácticas de ingeniería</w:t>
      </w:r>
      <w:r w:rsidRPr="008D216E">
        <w:t xml:space="preserve"> — TDD/BDD, pair programming, code review, análisis estático, gestión de deuda técnica.</w:t>
      </w:r>
    </w:p>
    <w:p w14:paraId="7DC3021A" w14:textId="77777777" w:rsidR="008D216E" w:rsidRPr="008D216E" w:rsidRDefault="008D216E" w:rsidP="008D216E">
      <w:pPr>
        <w:numPr>
          <w:ilvl w:val="0"/>
          <w:numId w:val="52"/>
        </w:numPr>
      </w:pPr>
      <w:r w:rsidRPr="008D216E">
        <w:rPr>
          <w:b/>
          <w:bCs/>
        </w:rPr>
        <w:t>Métricas y KPIs</w:t>
      </w:r>
      <w:r w:rsidRPr="008D216E">
        <w:t xml:space="preserve"> — conjunto acotado de indicadores para evaluar calidad objetiva y rendimiento del proceso.</w:t>
      </w:r>
    </w:p>
    <w:p w14:paraId="3D34A45E" w14:textId="77777777" w:rsidR="008D216E" w:rsidRPr="008D216E" w:rsidRDefault="008D216E" w:rsidP="008D216E">
      <w:pPr>
        <w:numPr>
          <w:ilvl w:val="0"/>
          <w:numId w:val="52"/>
        </w:numPr>
      </w:pPr>
      <w:r w:rsidRPr="008D216E">
        <w:rPr>
          <w:b/>
          <w:bCs/>
        </w:rPr>
        <w:lastRenderedPageBreak/>
        <w:t>Riesgos de calidad y mitigaciones</w:t>
      </w:r>
      <w:r w:rsidRPr="008D216E">
        <w:t xml:space="preserve"> — matriz de riesgos con acciones concretas.</w:t>
      </w:r>
    </w:p>
    <w:p w14:paraId="27928CFB" w14:textId="77777777" w:rsidR="008D216E" w:rsidRPr="008D216E" w:rsidRDefault="008D216E" w:rsidP="008D216E">
      <w:pPr>
        <w:numPr>
          <w:ilvl w:val="0"/>
          <w:numId w:val="52"/>
        </w:numPr>
      </w:pPr>
      <w:r w:rsidRPr="008D216E">
        <w:rPr>
          <w:b/>
          <w:bCs/>
        </w:rPr>
        <w:t>Governance</w:t>
      </w:r>
      <w:r w:rsidRPr="008D216E">
        <w:t xml:space="preserve"> — roles y responsabilidades (quién valida, quién corrige, escalamiento).</w:t>
      </w:r>
    </w:p>
    <w:p w14:paraId="2D6E1D86" w14:textId="77777777" w:rsidR="00DB644A" w:rsidRDefault="00DB644A" w:rsidP="008D216E"/>
    <w:p w14:paraId="3C374310" w14:textId="3B661BDF" w:rsidR="008D216E" w:rsidRPr="008D216E" w:rsidRDefault="008D216E" w:rsidP="008D216E">
      <w:r w:rsidRPr="008D216E">
        <w:t xml:space="preserve">A </w:t>
      </w:r>
      <w:proofErr w:type="gramStart"/>
      <w:r w:rsidRPr="008D216E">
        <w:t>continuación</w:t>
      </w:r>
      <w:proofErr w:type="gramEnd"/>
      <w:r w:rsidRPr="008D216E">
        <w:t xml:space="preserve"> </w:t>
      </w:r>
      <w:r w:rsidR="00DB644A">
        <w:t>se presenta cada componente con plantillas y ejemplos</w:t>
      </w:r>
    </w:p>
    <w:p w14:paraId="2F149A66" w14:textId="57481413" w:rsidR="008D216E" w:rsidRPr="00CD0BA4" w:rsidRDefault="008D216E" w:rsidP="008D216E"/>
    <w:p w14:paraId="44740FE0" w14:textId="77777777" w:rsidR="008D216E" w:rsidRPr="008D216E" w:rsidRDefault="008D216E" w:rsidP="008D216E">
      <w:pPr>
        <w:rPr>
          <w:b/>
          <w:bCs/>
        </w:rPr>
      </w:pPr>
      <w:r w:rsidRPr="008D216E">
        <w:rPr>
          <w:b/>
          <w:bCs/>
        </w:rPr>
        <w:t>1) Definition of Done (plantilla y ejemplo)</w:t>
      </w:r>
    </w:p>
    <w:p w14:paraId="3391CF87" w14:textId="77777777" w:rsidR="008D216E" w:rsidRPr="008D216E" w:rsidRDefault="008D216E" w:rsidP="008D216E">
      <w:r w:rsidRPr="008D216E">
        <w:rPr>
          <w:b/>
          <w:bCs/>
        </w:rPr>
        <w:t>Plantilla DO D (ejemplo mínimo para sistemas de información):</w:t>
      </w:r>
    </w:p>
    <w:p w14:paraId="7BD34EFF" w14:textId="77777777" w:rsidR="008D216E" w:rsidRPr="008D216E" w:rsidRDefault="008D216E" w:rsidP="008D216E">
      <w:pPr>
        <w:numPr>
          <w:ilvl w:val="0"/>
          <w:numId w:val="53"/>
        </w:numPr>
        <w:rPr>
          <w:lang w:val="en-US"/>
        </w:rPr>
      </w:pPr>
      <w:r w:rsidRPr="008D216E">
        <w:rPr>
          <w:lang w:val="en-US"/>
        </w:rPr>
        <w:t>Código compilado sin errores.</w:t>
      </w:r>
    </w:p>
    <w:p w14:paraId="748A8E7C" w14:textId="77777777" w:rsidR="008D216E" w:rsidRPr="008D216E" w:rsidRDefault="008D216E" w:rsidP="008D216E">
      <w:pPr>
        <w:numPr>
          <w:ilvl w:val="0"/>
          <w:numId w:val="53"/>
        </w:numPr>
      </w:pPr>
      <w:r w:rsidRPr="008D216E">
        <w:t xml:space="preserve">Tests unitarios automáticos ejecutados y </w:t>
      </w:r>
      <w:r w:rsidRPr="008D216E">
        <w:rPr>
          <w:i/>
          <w:iCs/>
        </w:rPr>
        <w:t>todos</w:t>
      </w:r>
      <w:r w:rsidRPr="008D216E">
        <w:t xml:space="preserve"> pasan.</w:t>
      </w:r>
    </w:p>
    <w:p w14:paraId="02892303" w14:textId="77777777" w:rsidR="008D216E" w:rsidRPr="008D216E" w:rsidRDefault="008D216E" w:rsidP="008D216E">
      <w:pPr>
        <w:numPr>
          <w:ilvl w:val="0"/>
          <w:numId w:val="53"/>
        </w:numPr>
      </w:pPr>
      <w:r w:rsidRPr="008D216E">
        <w:t xml:space="preserve">Cobertura mínima de pruebas unitarias: </w:t>
      </w:r>
      <w:r w:rsidRPr="008D216E">
        <w:rPr>
          <w:b/>
          <w:bCs/>
        </w:rPr>
        <w:t>≥ 70%</w:t>
      </w:r>
      <w:r w:rsidRPr="008D216E">
        <w:t xml:space="preserve"> (ver nota sobre interpretación).</w:t>
      </w:r>
    </w:p>
    <w:p w14:paraId="6210D639" w14:textId="77777777" w:rsidR="008D216E" w:rsidRPr="008D216E" w:rsidRDefault="008D216E" w:rsidP="008D216E">
      <w:pPr>
        <w:numPr>
          <w:ilvl w:val="0"/>
          <w:numId w:val="53"/>
        </w:numPr>
      </w:pPr>
      <w:r w:rsidRPr="008D216E">
        <w:t>Tests de integración automatizados ejecutados y pasan (si aplica).</w:t>
      </w:r>
    </w:p>
    <w:p w14:paraId="3AF72206" w14:textId="77777777" w:rsidR="008D216E" w:rsidRPr="008D216E" w:rsidRDefault="008D216E" w:rsidP="008D216E">
      <w:pPr>
        <w:numPr>
          <w:ilvl w:val="0"/>
          <w:numId w:val="53"/>
        </w:numPr>
      </w:pPr>
      <w:r w:rsidRPr="008D216E">
        <w:t>Código revisado por al menos 1 par mediante Pull Request y aprobado.</w:t>
      </w:r>
    </w:p>
    <w:p w14:paraId="35E11E71" w14:textId="77777777" w:rsidR="008D216E" w:rsidRPr="008D216E" w:rsidRDefault="008D216E" w:rsidP="008D216E">
      <w:pPr>
        <w:numPr>
          <w:ilvl w:val="0"/>
          <w:numId w:val="53"/>
        </w:numPr>
      </w:pPr>
      <w:r w:rsidRPr="008D216E">
        <w:t>Análisis estático de código pasa sin nuevos bloqueadores (por ejemplo, SonarQube: no new critical issues).</w:t>
      </w:r>
    </w:p>
    <w:p w14:paraId="18599BDC" w14:textId="77777777" w:rsidR="008D216E" w:rsidRPr="008D216E" w:rsidRDefault="008D216E" w:rsidP="008D216E">
      <w:pPr>
        <w:numPr>
          <w:ilvl w:val="0"/>
          <w:numId w:val="53"/>
        </w:numPr>
      </w:pPr>
      <w:r w:rsidRPr="008D216E">
        <w:t>Documentación mínima actualizada (README, API contract, steps de despliegue).</w:t>
      </w:r>
    </w:p>
    <w:p w14:paraId="40BD1359" w14:textId="77777777" w:rsidR="008D216E" w:rsidRPr="008D216E" w:rsidRDefault="008D216E" w:rsidP="008D216E">
      <w:pPr>
        <w:numPr>
          <w:ilvl w:val="0"/>
          <w:numId w:val="53"/>
        </w:numPr>
      </w:pPr>
      <w:r w:rsidRPr="008D216E">
        <w:t>Instrucciones para despliegue y rollback documentadas.</w:t>
      </w:r>
    </w:p>
    <w:p w14:paraId="309C21AA" w14:textId="77777777" w:rsidR="008D216E" w:rsidRPr="008D216E" w:rsidRDefault="008D216E" w:rsidP="008D216E">
      <w:pPr>
        <w:numPr>
          <w:ilvl w:val="0"/>
          <w:numId w:val="53"/>
        </w:numPr>
      </w:pPr>
      <w:r w:rsidRPr="008D216E">
        <w:t>Build exitoso en pipeline de CI y deploy a entorno de staging.</w:t>
      </w:r>
    </w:p>
    <w:p w14:paraId="70C4328C" w14:textId="77777777" w:rsidR="008D216E" w:rsidRPr="008D216E" w:rsidRDefault="008D216E" w:rsidP="008D216E">
      <w:pPr>
        <w:numPr>
          <w:ilvl w:val="0"/>
          <w:numId w:val="53"/>
        </w:numPr>
      </w:pPr>
      <w:r w:rsidRPr="008D216E">
        <w:t>Acceptance tests / criterios de aceptación validados y sign-off del Product Owner.</w:t>
      </w:r>
    </w:p>
    <w:p w14:paraId="31D4231D" w14:textId="77777777" w:rsidR="008D216E" w:rsidRPr="008D216E" w:rsidRDefault="008D216E" w:rsidP="008D216E">
      <w:pPr>
        <w:numPr>
          <w:ilvl w:val="0"/>
          <w:numId w:val="53"/>
        </w:numPr>
      </w:pPr>
      <w:r w:rsidRPr="008D216E">
        <w:t>Seguridad básica: escaneo SAST sin vulnerabilidades críticas.</w:t>
      </w:r>
    </w:p>
    <w:p w14:paraId="3253EBEC" w14:textId="77777777" w:rsidR="008D216E" w:rsidRPr="008D216E" w:rsidRDefault="008D216E" w:rsidP="008D216E">
      <w:pPr>
        <w:numPr>
          <w:ilvl w:val="0"/>
          <w:numId w:val="53"/>
        </w:numPr>
      </w:pPr>
      <w:r w:rsidRPr="008D216E">
        <w:t>Migraciones de datos probadas (si aplica).</w:t>
      </w:r>
    </w:p>
    <w:p w14:paraId="708D52B5" w14:textId="77777777" w:rsidR="00DB644A" w:rsidRDefault="00DB644A" w:rsidP="008D216E">
      <w:pPr>
        <w:rPr>
          <w:b/>
          <w:bCs/>
        </w:rPr>
      </w:pPr>
    </w:p>
    <w:p w14:paraId="4E4BD6C9" w14:textId="77777777" w:rsidR="00DB644A" w:rsidRDefault="00DB644A" w:rsidP="008D216E">
      <w:pPr>
        <w:rPr>
          <w:b/>
          <w:bCs/>
        </w:rPr>
      </w:pPr>
    </w:p>
    <w:p w14:paraId="588E9526" w14:textId="78AADF77" w:rsidR="008D216E" w:rsidRDefault="008D216E" w:rsidP="008D216E">
      <w:r w:rsidRPr="008D216E">
        <w:rPr>
          <w:b/>
          <w:bCs/>
        </w:rPr>
        <w:lastRenderedPageBreak/>
        <w:t>Ejemplo aplicado (sistema de gestión estudiantil en UPN):</w:t>
      </w:r>
      <w:r w:rsidRPr="008D216E">
        <w:t xml:space="preserve"> además de los items anteriores, añadir: auditoría de cambios activada (registro de quién modificó notas), export/import de actas testeado, verificación de integridad referencial en base de datos y pruebas de carga simulando pico de matrícula (p. ej., 500 concurrentes).</w:t>
      </w:r>
    </w:p>
    <w:p w14:paraId="79F2354D" w14:textId="77777777" w:rsidR="00DB644A" w:rsidRPr="008D216E" w:rsidRDefault="00DB644A" w:rsidP="008D216E"/>
    <w:p w14:paraId="70FCB987" w14:textId="77777777" w:rsidR="008D216E" w:rsidRPr="008D216E" w:rsidRDefault="008D216E" w:rsidP="008D216E">
      <w:r w:rsidRPr="008D216E">
        <w:rPr>
          <w:i/>
          <w:iCs/>
        </w:rPr>
        <w:t>Nota sobre cobertura:</w:t>
      </w:r>
      <w:r w:rsidRPr="008D216E">
        <w:t xml:space="preserve"> fijar un % arbitrario de cobertura no garantiza calidad funcional. Use cobertura como indicador de que hay pruebas, pero combínelo con revisiones de pruebas (calidad de pruebas) y pruebas de integración/aceptación. Considerar métricas complementarias (mutation testing) para evaluar la eficacia de las pruebas.</w:t>
      </w:r>
    </w:p>
    <w:p w14:paraId="2A66715F" w14:textId="5BF3B332" w:rsidR="008D216E" w:rsidRPr="00CD0BA4" w:rsidRDefault="008D216E" w:rsidP="008D216E"/>
    <w:p w14:paraId="371810C5" w14:textId="77777777" w:rsidR="008D216E" w:rsidRPr="008D216E" w:rsidRDefault="008D216E" w:rsidP="008D216E">
      <w:pPr>
        <w:rPr>
          <w:b/>
          <w:bCs/>
        </w:rPr>
      </w:pPr>
      <w:r w:rsidRPr="008D216E">
        <w:rPr>
          <w:b/>
          <w:bCs/>
        </w:rPr>
        <w:t>2) Estrategia de pruebas (testing pyramid y prácticas)</w:t>
      </w:r>
    </w:p>
    <w:p w14:paraId="31482571" w14:textId="77777777" w:rsidR="008D216E" w:rsidRPr="008D216E" w:rsidRDefault="008D216E" w:rsidP="008D216E">
      <w:r w:rsidRPr="008D216E">
        <w:rPr>
          <w:b/>
          <w:bCs/>
        </w:rPr>
        <w:t>Testing Pyramid (prioridad y por qué):</w:t>
      </w:r>
    </w:p>
    <w:p w14:paraId="37D12BA7" w14:textId="77777777" w:rsidR="008D216E" w:rsidRPr="008D216E" w:rsidRDefault="008D216E" w:rsidP="008D216E">
      <w:pPr>
        <w:numPr>
          <w:ilvl w:val="0"/>
          <w:numId w:val="54"/>
        </w:numPr>
        <w:rPr>
          <w:lang w:val="en-US"/>
        </w:rPr>
      </w:pPr>
      <w:r w:rsidRPr="008D216E">
        <w:rPr>
          <w:b/>
          <w:bCs/>
        </w:rPr>
        <w:t>Base: Tests unitarios</w:t>
      </w:r>
      <w:r w:rsidRPr="008D216E">
        <w:t xml:space="preserve"> — rápidos, aislados, cubren lógica. </w:t>
      </w:r>
      <w:r w:rsidRPr="008D216E">
        <w:rPr>
          <w:lang w:val="en-US"/>
        </w:rPr>
        <w:t>Objetivo: detectar regresiones locales.</w:t>
      </w:r>
    </w:p>
    <w:p w14:paraId="6E848A12" w14:textId="77777777" w:rsidR="008D216E" w:rsidRPr="008D216E" w:rsidRDefault="008D216E" w:rsidP="008D216E">
      <w:pPr>
        <w:numPr>
          <w:ilvl w:val="0"/>
          <w:numId w:val="54"/>
        </w:numPr>
      </w:pPr>
      <w:r w:rsidRPr="008D216E">
        <w:rPr>
          <w:b/>
          <w:bCs/>
        </w:rPr>
        <w:t>Medio: Tests de integración</w:t>
      </w:r>
      <w:r w:rsidRPr="008D216E">
        <w:t xml:space="preserve"> — prueban interacción entre componentes (BD, servicios).</w:t>
      </w:r>
    </w:p>
    <w:p w14:paraId="6DB1BDA9" w14:textId="77777777" w:rsidR="008D216E" w:rsidRPr="008D216E" w:rsidRDefault="008D216E" w:rsidP="008D216E">
      <w:pPr>
        <w:numPr>
          <w:ilvl w:val="0"/>
          <w:numId w:val="54"/>
        </w:numPr>
      </w:pPr>
      <w:r w:rsidRPr="008D216E">
        <w:rPr>
          <w:b/>
          <w:bCs/>
        </w:rPr>
        <w:t>Cima: Tests end-to-end / acceptance</w:t>
      </w:r>
      <w:r w:rsidRPr="008D216E">
        <w:t xml:space="preserve"> — simulan escenarios reales; más lentos, costosos y frágiles; deben ser pocos y representativos.</w:t>
      </w:r>
    </w:p>
    <w:p w14:paraId="56C5F69A" w14:textId="77777777" w:rsidR="008D216E" w:rsidRPr="008D216E" w:rsidRDefault="008D216E" w:rsidP="008D216E">
      <w:pPr>
        <w:rPr>
          <w:lang w:val="en-US"/>
        </w:rPr>
      </w:pPr>
      <w:r w:rsidRPr="008D216E">
        <w:rPr>
          <w:b/>
          <w:bCs/>
          <w:lang w:val="en-US"/>
        </w:rPr>
        <w:t>Prácticas recomendadas:</w:t>
      </w:r>
    </w:p>
    <w:p w14:paraId="039255AE" w14:textId="77777777" w:rsidR="008D216E" w:rsidRPr="008D216E" w:rsidRDefault="008D216E" w:rsidP="008D216E">
      <w:pPr>
        <w:numPr>
          <w:ilvl w:val="0"/>
          <w:numId w:val="55"/>
        </w:numPr>
      </w:pPr>
      <w:r w:rsidRPr="008D216E">
        <w:t xml:space="preserve">Adoptar </w:t>
      </w:r>
      <w:r w:rsidRPr="008D216E">
        <w:rPr>
          <w:b/>
          <w:bCs/>
        </w:rPr>
        <w:t>TDD</w:t>
      </w:r>
      <w:r w:rsidRPr="008D216E">
        <w:t xml:space="preserve"> (Test-Driven Development) donde sea factible: escribir tests unitarios antes del código para guiar diseño y asegurar cobertura.</w:t>
      </w:r>
    </w:p>
    <w:p w14:paraId="1FED9E9F" w14:textId="77777777" w:rsidR="008D216E" w:rsidRPr="008D216E" w:rsidRDefault="008D216E" w:rsidP="008D216E">
      <w:pPr>
        <w:numPr>
          <w:ilvl w:val="0"/>
          <w:numId w:val="55"/>
        </w:numPr>
      </w:pPr>
      <w:r w:rsidRPr="008D216E">
        <w:t xml:space="preserve">Utilizar </w:t>
      </w:r>
      <w:r w:rsidRPr="008D216E">
        <w:rPr>
          <w:b/>
          <w:bCs/>
        </w:rPr>
        <w:t>BDD</w:t>
      </w:r>
      <w:r w:rsidRPr="008D216E">
        <w:t xml:space="preserve"> (Behavior Driven Development) para historias críticas o de negocio (ej., escenarios de facturación electrónica) con herramientas tipo Cucumber/Gherkin para facilitar comunicación PO–Dev–QA.</w:t>
      </w:r>
    </w:p>
    <w:p w14:paraId="79EB0C41" w14:textId="77777777" w:rsidR="008D216E" w:rsidRPr="008D216E" w:rsidRDefault="008D216E" w:rsidP="008D216E">
      <w:pPr>
        <w:numPr>
          <w:ilvl w:val="0"/>
          <w:numId w:val="55"/>
        </w:numPr>
      </w:pPr>
      <w:r w:rsidRPr="008D216E">
        <w:t>Automatizar pruebas en CI: los builds deben ejecutar tests unitarios e integración; sólo si resultan OK avanzar a quality gates.</w:t>
      </w:r>
    </w:p>
    <w:p w14:paraId="4942194A" w14:textId="77777777" w:rsidR="008D216E" w:rsidRPr="008D216E" w:rsidRDefault="008D216E" w:rsidP="008D216E">
      <w:pPr>
        <w:numPr>
          <w:ilvl w:val="0"/>
          <w:numId w:val="55"/>
        </w:numPr>
      </w:pPr>
      <w:r w:rsidRPr="008D216E">
        <w:lastRenderedPageBreak/>
        <w:t xml:space="preserve">Mantener </w:t>
      </w:r>
      <w:r w:rsidRPr="008D216E">
        <w:rPr>
          <w:b/>
          <w:bCs/>
        </w:rPr>
        <w:t>suites rápidas</w:t>
      </w:r>
      <w:r w:rsidRPr="008D216E">
        <w:t xml:space="preserve"> (tests unitarios) que se ejecutan en cada commit y </w:t>
      </w:r>
      <w:r w:rsidRPr="008D216E">
        <w:rPr>
          <w:b/>
          <w:bCs/>
        </w:rPr>
        <w:t>suites lentas</w:t>
      </w:r>
      <w:r w:rsidRPr="008D216E">
        <w:t xml:space="preserve"> (e2e, performance) que se ejecutan en nightly o en pipelines específicos.</w:t>
      </w:r>
    </w:p>
    <w:p w14:paraId="07D11982" w14:textId="77777777" w:rsidR="008D216E" w:rsidRPr="008D216E" w:rsidRDefault="008D216E" w:rsidP="008D216E">
      <w:pPr>
        <w:numPr>
          <w:ilvl w:val="0"/>
          <w:numId w:val="55"/>
        </w:numPr>
      </w:pPr>
      <w:r w:rsidRPr="008D216E">
        <w:t xml:space="preserve">Implementar </w:t>
      </w:r>
      <w:r w:rsidRPr="008D216E">
        <w:rPr>
          <w:b/>
          <w:bCs/>
        </w:rPr>
        <w:t>test data management</w:t>
      </w:r>
      <w:r w:rsidRPr="008D216E">
        <w:t xml:space="preserve">: scripts para poblar entornos </w:t>
      </w:r>
      <w:proofErr w:type="gramStart"/>
      <w:r w:rsidRPr="008D216E">
        <w:t>de test</w:t>
      </w:r>
      <w:proofErr w:type="gramEnd"/>
      <w:r w:rsidRPr="008D216E">
        <w:t xml:space="preserve"> reproducibles y control de datos sensibles (anonimización).</w:t>
      </w:r>
    </w:p>
    <w:p w14:paraId="7BCC39BC" w14:textId="77777777" w:rsidR="008D216E" w:rsidRPr="008D216E" w:rsidRDefault="008D216E" w:rsidP="008D216E">
      <w:pPr>
        <w:numPr>
          <w:ilvl w:val="0"/>
          <w:numId w:val="55"/>
        </w:numPr>
      </w:pPr>
      <w:r w:rsidRPr="008D216E">
        <w:t xml:space="preserve">Incorporar </w:t>
      </w:r>
      <w:r w:rsidRPr="008D216E">
        <w:rPr>
          <w:b/>
          <w:bCs/>
        </w:rPr>
        <w:t>pruebas de seguridad</w:t>
      </w:r>
      <w:r w:rsidRPr="008D216E">
        <w:t xml:space="preserve"> (SAST, DAST) y análisis de vulnerabilidades en pipeline.</w:t>
      </w:r>
    </w:p>
    <w:p w14:paraId="24D0CF11" w14:textId="77777777" w:rsidR="00DB644A" w:rsidRDefault="00DB644A" w:rsidP="008D216E">
      <w:pPr>
        <w:rPr>
          <w:b/>
          <w:bCs/>
        </w:rPr>
      </w:pPr>
    </w:p>
    <w:p w14:paraId="64CFD343" w14:textId="79A4847B" w:rsidR="008D216E" w:rsidRPr="008D216E" w:rsidRDefault="008D216E" w:rsidP="008D216E">
      <w:r w:rsidRPr="008D216E">
        <w:rPr>
          <w:b/>
          <w:bCs/>
        </w:rPr>
        <w:t>Ejemplo:</w:t>
      </w:r>
      <w:r w:rsidRPr="008D216E">
        <w:t xml:space="preserve"> en una </w:t>
      </w:r>
      <w:proofErr w:type="gramStart"/>
      <w:r w:rsidRPr="008D216E">
        <w:t>app</w:t>
      </w:r>
      <w:proofErr w:type="gramEnd"/>
      <w:r w:rsidRPr="008D216E">
        <w:t xml:space="preserve"> de facturación para PYMEs, modelar BDD scenarios que incluyan reglas del DGI (por ejemplo: formato de timbrado) y ejecutar pruebas de aceptación automáticas que verifiquen cumplimiento normativo crítico antes de desplegar a producción.</w:t>
      </w:r>
    </w:p>
    <w:p w14:paraId="13E895D2" w14:textId="377B6390" w:rsidR="008D216E" w:rsidRPr="00CD0BA4" w:rsidRDefault="008D216E" w:rsidP="008D216E"/>
    <w:p w14:paraId="5CC86304" w14:textId="77777777" w:rsidR="008D216E" w:rsidRPr="008D216E" w:rsidRDefault="008D216E" w:rsidP="008D216E">
      <w:pPr>
        <w:rPr>
          <w:b/>
          <w:bCs/>
        </w:rPr>
      </w:pPr>
      <w:r w:rsidRPr="008D216E">
        <w:rPr>
          <w:b/>
          <w:bCs/>
        </w:rPr>
        <w:t>3) Pipelines de CI/CD y quality gates (pipeline ejemplar)</w:t>
      </w:r>
    </w:p>
    <w:p w14:paraId="0E8B8678" w14:textId="77777777" w:rsidR="008D216E" w:rsidRPr="008D216E" w:rsidRDefault="008D216E" w:rsidP="008D216E">
      <w:pPr>
        <w:rPr>
          <w:lang w:val="en-US"/>
        </w:rPr>
      </w:pPr>
      <w:r w:rsidRPr="008D216E">
        <w:rPr>
          <w:b/>
          <w:bCs/>
          <w:lang w:val="en-US"/>
        </w:rPr>
        <w:t>Pipeline mínimo recomendado:</w:t>
      </w:r>
    </w:p>
    <w:p w14:paraId="19B2604B" w14:textId="77777777" w:rsidR="008D216E" w:rsidRPr="008D216E" w:rsidRDefault="008D216E" w:rsidP="008D216E">
      <w:pPr>
        <w:numPr>
          <w:ilvl w:val="0"/>
          <w:numId w:val="56"/>
        </w:numPr>
        <w:rPr>
          <w:lang w:val="en-US"/>
        </w:rPr>
      </w:pPr>
      <w:proofErr w:type="gramStart"/>
      <w:r w:rsidRPr="008D216E">
        <w:rPr>
          <w:b/>
          <w:bCs/>
          <w:lang w:val="en-US"/>
        </w:rPr>
        <w:t>Commit</w:t>
      </w:r>
      <w:proofErr w:type="gramEnd"/>
      <w:r w:rsidRPr="008D216E">
        <w:rPr>
          <w:b/>
          <w:bCs/>
          <w:lang w:val="en-US"/>
        </w:rPr>
        <w:t xml:space="preserve"> / PR trigger</w:t>
      </w:r>
    </w:p>
    <w:p w14:paraId="6B24E7A6" w14:textId="77777777" w:rsidR="008D216E" w:rsidRPr="008D216E" w:rsidRDefault="008D216E" w:rsidP="008D216E">
      <w:pPr>
        <w:numPr>
          <w:ilvl w:val="1"/>
          <w:numId w:val="56"/>
        </w:numPr>
        <w:rPr>
          <w:lang w:val="en-US"/>
        </w:rPr>
      </w:pPr>
      <w:r w:rsidRPr="008D216E">
        <w:rPr>
          <w:lang w:val="en-US"/>
        </w:rPr>
        <w:t>Linting + format checks.</w:t>
      </w:r>
    </w:p>
    <w:p w14:paraId="01D7B34F" w14:textId="77777777" w:rsidR="008D216E" w:rsidRPr="008D216E" w:rsidRDefault="008D216E" w:rsidP="008D216E">
      <w:pPr>
        <w:numPr>
          <w:ilvl w:val="1"/>
          <w:numId w:val="56"/>
        </w:numPr>
        <w:rPr>
          <w:lang w:val="en-US"/>
        </w:rPr>
      </w:pPr>
      <w:r w:rsidRPr="008D216E">
        <w:rPr>
          <w:lang w:val="en-US"/>
        </w:rPr>
        <w:t>Tests unitarios rápidos.</w:t>
      </w:r>
    </w:p>
    <w:p w14:paraId="4B0695AC" w14:textId="77777777" w:rsidR="008D216E" w:rsidRPr="008D216E" w:rsidRDefault="008D216E" w:rsidP="008D216E">
      <w:pPr>
        <w:numPr>
          <w:ilvl w:val="1"/>
          <w:numId w:val="56"/>
        </w:numPr>
        <w:rPr>
          <w:lang w:val="en-US"/>
        </w:rPr>
      </w:pPr>
      <w:r w:rsidRPr="008D216E">
        <w:rPr>
          <w:lang w:val="en-US"/>
        </w:rPr>
        <w:t>Análisis estático (SAST) básico.</w:t>
      </w:r>
    </w:p>
    <w:p w14:paraId="56A8B543" w14:textId="77777777" w:rsidR="008D216E" w:rsidRPr="008D216E" w:rsidRDefault="008D216E" w:rsidP="008D216E">
      <w:pPr>
        <w:numPr>
          <w:ilvl w:val="1"/>
          <w:numId w:val="56"/>
        </w:numPr>
        <w:rPr>
          <w:lang w:val="en-US"/>
        </w:rPr>
      </w:pPr>
      <w:r w:rsidRPr="008D216E">
        <w:rPr>
          <w:lang w:val="en-US"/>
        </w:rPr>
        <w:t xml:space="preserve">Resultado: build </w:t>
      </w:r>
      <w:r w:rsidRPr="008D216E">
        <w:rPr>
          <w:i/>
          <w:iCs/>
          <w:lang w:val="en-US"/>
        </w:rPr>
        <w:t>failed</w:t>
      </w:r>
      <w:r w:rsidRPr="008D216E">
        <w:rPr>
          <w:lang w:val="en-US"/>
        </w:rPr>
        <w:t xml:space="preserve"> si tests o SAST crítico falla.</w:t>
      </w:r>
    </w:p>
    <w:p w14:paraId="213EAAA7" w14:textId="77777777" w:rsidR="008D216E" w:rsidRPr="008D216E" w:rsidRDefault="008D216E" w:rsidP="008D216E">
      <w:pPr>
        <w:numPr>
          <w:ilvl w:val="0"/>
          <w:numId w:val="56"/>
        </w:numPr>
        <w:rPr>
          <w:lang w:val="en-US"/>
        </w:rPr>
      </w:pPr>
      <w:r w:rsidRPr="008D216E">
        <w:rPr>
          <w:b/>
          <w:bCs/>
          <w:lang w:val="en-US"/>
        </w:rPr>
        <w:t>Merge to develop</w:t>
      </w:r>
    </w:p>
    <w:p w14:paraId="7C257DF0" w14:textId="77777777" w:rsidR="008D216E" w:rsidRPr="008D216E" w:rsidRDefault="008D216E" w:rsidP="008D216E">
      <w:pPr>
        <w:numPr>
          <w:ilvl w:val="1"/>
          <w:numId w:val="56"/>
        </w:numPr>
      </w:pPr>
      <w:r w:rsidRPr="008D216E">
        <w:t>Tests unitarios + tests de integración.</w:t>
      </w:r>
    </w:p>
    <w:p w14:paraId="455D6602" w14:textId="77777777" w:rsidR="008D216E" w:rsidRPr="008D216E" w:rsidRDefault="008D216E" w:rsidP="008D216E">
      <w:pPr>
        <w:numPr>
          <w:ilvl w:val="1"/>
          <w:numId w:val="56"/>
        </w:numPr>
        <w:rPr>
          <w:lang w:val="en-US"/>
        </w:rPr>
      </w:pPr>
      <w:r w:rsidRPr="008D216E">
        <w:rPr>
          <w:lang w:val="en-US"/>
        </w:rPr>
        <w:t>Ejecutar análisis de cobertura.</w:t>
      </w:r>
    </w:p>
    <w:p w14:paraId="2B1F4474" w14:textId="77777777" w:rsidR="008D216E" w:rsidRPr="008D216E" w:rsidRDefault="008D216E" w:rsidP="008D216E">
      <w:pPr>
        <w:numPr>
          <w:ilvl w:val="1"/>
          <w:numId w:val="56"/>
        </w:numPr>
        <w:rPr>
          <w:lang w:val="en-US"/>
        </w:rPr>
      </w:pPr>
      <w:r w:rsidRPr="008D216E">
        <w:rPr>
          <w:lang w:val="en-US"/>
        </w:rPr>
        <w:t>Ejecutar security scan (dependabot, scanning de dependencias).</w:t>
      </w:r>
    </w:p>
    <w:p w14:paraId="6991D4EE" w14:textId="77777777" w:rsidR="008D216E" w:rsidRPr="008D216E" w:rsidRDefault="008D216E" w:rsidP="008D216E">
      <w:pPr>
        <w:numPr>
          <w:ilvl w:val="1"/>
          <w:numId w:val="56"/>
        </w:numPr>
      </w:pPr>
      <w:r w:rsidRPr="008D216E">
        <w:t>Generar artefacto y desplegar a staging si pasa quality gate.</w:t>
      </w:r>
    </w:p>
    <w:p w14:paraId="1AA2908B" w14:textId="77777777" w:rsidR="008D216E" w:rsidRPr="008D216E" w:rsidRDefault="008D216E" w:rsidP="008D216E">
      <w:pPr>
        <w:numPr>
          <w:ilvl w:val="0"/>
          <w:numId w:val="56"/>
        </w:numPr>
        <w:rPr>
          <w:lang w:val="en-US"/>
        </w:rPr>
      </w:pPr>
      <w:r w:rsidRPr="008D216E">
        <w:rPr>
          <w:b/>
          <w:bCs/>
          <w:lang w:val="en-US"/>
        </w:rPr>
        <w:t>Staging / Pre-release</w:t>
      </w:r>
    </w:p>
    <w:p w14:paraId="698FF56B" w14:textId="77777777" w:rsidR="008D216E" w:rsidRPr="008D216E" w:rsidRDefault="008D216E" w:rsidP="008D216E">
      <w:pPr>
        <w:numPr>
          <w:ilvl w:val="1"/>
          <w:numId w:val="56"/>
        </w:numPr>
      </w:pPr>
      <w:r w:rsidRPr="008D216E">
        <w:t>Tests e2e en entorno controlado (smoke tests).</w:t>
      </w:r>
    </w:p>
    <w:p w14:paraId="52C6EA4E" w14:textId="77777777" w:rsidR="008D216E" w:rsidRPr="008D216E" w:rsidRDefault="008D216E" w:rsidP="008D216E">
      <w:pPr>
        <w:numPr>
          <w:ilvl w:val="1"/>
          <w:numId w:val="56"/>
        </w:numPr>
        <w:rPr>
          <w:lang w:val="en-US"/>
        </w:rPr>
      </w:pPr>
      <w:r w:rsidRPr="008D216E">
        <w:rPr>
          <w:lang w:val="en-US"/>
        </w:rPr>
        <w:t>Performance/Load tests (si aplica) en night runs.</w:t>
      </w:r>
    </w:p>
    <w:p w14:paraId="34178369" w14:textId="77777777" w:rsidR="008D216E" w:rsidRPr="008D216E" w:rsidRDefault="008D216E" w:rsidP="008D216E">
      <w:pPr>
        <w:numPr>
          <w:ilvl w:val="1"/>
          <w:numId w:val="56"/>
        </w:numPr>
        <w:rPr>
          <w:lang w:val="en-US"/>
        </w:rPr>
      </w:pPr>
      <w:r w:rsidRPr="008D216E">
        <w:rPr>
          <w:lang w:val="en-US"/>
        </w:rPr>
        <w:lastRenderedPageBreak/>
        <w:t>DAST / pentest scripts (automatizados) en nightly.</w:t>
      </w:r>
    </w:p>
    <w:p w14:paraId="05191B28" w14:textId="77777777" w:rsidR="008D216E" w:rsidRPr="008D216E" w:rsidRDefault="008D216E" w:rsidP="008D216E">
      <w:pPr>
        <w:numPr>
          <w:ilvl w:val="0"/>
          <w:numId w:val="56"/>
        </w:numPr>
        <w:rPr>
          <w:lang w:val="en-US"/>
        </w:rPr>
      </w:pPr>
      <w:r w:rsidRPr="008D216E">
        <w:rPr>
          <w:b/>
          <w:bCs/>
          <w:lang w:val="en-US"/>
        </w:rPr>
        <w:t>Release / Production</w:t>
      </w:r>
    </w:p>
    <w:p w14:paraId="2F337000" w14:textId="77777777" w:rsidR="008D216E" w:rsidRPr="008D216E" w:rsidRDefault="008D216E" w:rsidP="008D216E">
      <w:pPr>
        <w:numPr>
          <w:ilvl w:val="1"/>
          <w:numId w:val="56"/>
        </w:numPr>
        <w:rPr>
          <w:lang w:val="en-US"/>
        </w:rPr>
      </w:pPr>
      <w:r w:rsidRPr="008D216E">
        <w:rPr>
          <w:lang w:val="en-US"/>
        </w:rPr>
        <w:t>Despliegue automatizado con rollback.</w:t>
      </w:r>
    </w:p>
    <w:p w14:paraId="635C78C1" w14:textId="77777777" w:rsidR="008D216E" w:rsidRPr="008D216E" w:rsidRDefault="008D216E" w:rsidP="008D216E">
      <w:pPr>
        <w:numPr>
          <w:ilvl w:val="1"/>
          <w:numId w:val="56"/>
        </w:numPr>
        <w:rPr>
          <w:lang w:val="en-US"/>
        </w:rPr>
      </w:pPr>
      <w:r w:rsidRPr="008D216E">
        <w:rPr>
          <w:lang w:val="en-US"/>
        </w:rPr>
        <w:t>Monitoreo post-deploy y canary/gradual rollout si es posible.</w:t>
      </w:r>
    </w:p>
    <w:p w14:paraId="6D916C43" w14:textId="77777777" w:rsidR="008D216E" w:rsidRPr="008D216E" w:rsidRDefault="008D216E" w:rsidP="008D216E">
      <w:r w:rsidRPr="008D216E">
        <w:rPr>
          <w:b/>
          <w:bCs/>
        </w:rPr>
        <w:t>Quality gates (condiciones para permitir merge/despliegue):</w:t>
      </w:r>
    </w:p>
    <w:p w14:paraId="7EF3329C" w14:textId="77777777" w:rsidR="008D216E" w:rsidRPr="008D216E" w:rsidRDefault="008D216E" w:rsidP="008D216E">
      <w:pPr>
        <w:numPr>
          <w:ilvl w:val="0"/>
          <w:numId w:val="57"/>
        </w:numPr>
      </w:pPr>
      <w:r w:rsidRPr="008D216E">
        <w:t>Tests unitarios OK; coverage mínimo mantenido.</w:t>
      </w:r>
    </w:p>
    <w:p w14:paraId="52E976A5" w14:textId="77777777" w:rsidR="008D216E" w:rsidRPr="008D216E" w:rsidRDefault="008D216E" w:rsidP="008D216E">
      <w:pPr>
        <w:numPr>
          <w:ilvl w:val="0"/>
          <w:numId w:val="57"/>
        </w:numPr>
      </w:pPr>
      <w:r w:rsidRPr="008D216E">
        <w:t>No vulnerabilidades críticas por SAST/DAST.</w:t>
      </w:r>
    </w:p>
    <w:p w14:paraId="6179680A" w14:textId="77777777" w:rsidR="008D216E" w:rsidRPr="008D216E" w:rsidRDefault="008D216E" w:rsidP="008D216E">
      <w:pPr>
        <w:numPr>
          <w:ilvl w:val="0"/>
          <w:numId w:val="57"/>
        </w:numPr>
        <w:rPr>
          <w:lang w:val="en-US"/>
        </w:rPr>
      </w:pPr>
      <w:r w:rsidRPr="008D216E">
        <w:rPr>
          <w:lang w:val="en-US"/>
        </w:rPr>
        <w:t>Code review aprobado.</w:t>
      </w:r>
    </w:p>
    <w:p w14:paraId="09992825" w14:textId="77777777" w:rsidR="008D216E" w:rsidRPr="008D216E" w:rsidRDefault="008D216E" w:rsidP="008D216E">
      <w:pPr>
        <w:numPr>
          <w:ilvl w:val="0"/>
          <w:numId w:val="57"/>
        </w:numPr>
        <w:rPr>
          <w:lang w:val="en-US"/>
        </w:rPr>
      </w:pPr>
      <w:r w:rsidRPr="008D216E">
        <w:rPr>
          <w:lang w:val="en-US"/>
        </w:rPr>
        <w:t>Build estable (no flakey failures).</w:t>
      </w:r>
    </w:p>
    <w:p w14:paraId="53A5C51E" w14:textId="77777777" w:rsidR="008D216E" w:rsidRPr="008D216E" w:rsidRDefault="008D216E" w:rsidP="008D216E">
      <w:pPr>
        <w:numPr>
          <w:ilvl w:val="0"/>
          <w:numId w:val="57"/>
        </w:numPr>
        <w:rPr>
          <w:lang w:val="en-US"/>
        </w:rPr>
      </w:pPr>
      <w:r w:rsidRPr="008D216E">
        <w:rPr>
          <w:lang w:val="en-US"/>
        </w:rPr>
        <w:t>Resultado de smoke tests en staging OK.</w:t>
      </w:r>
    </w:p>
    <w:p w14:paraId="148D8120" w14:textId="77777777" w:rsidR="00DB644A" w:rsidRDefault="00DB644A" w:rsidP="008D216E">
      <w:pPr>
        <w:rPr>
          <w:b/>
          <w:bCs/>
          <w:lang w:val="en-US"/>
        </w:rPr>
      </w:pPr>
    </w:p>
    <w:p w14:paraId="1987FA26" w14:textId="13A74EFA" w:rsidR="008D216E" w:rsidRPr="008D216E" w:rsidRDefault="008D216E" w:rsidP="008D216E">
      <w:r w:rsidRPr="008D216E">
        <w:rPr>
          <w:b/>
          <w:bCs/>
          <w:lang w:val="en-US"/>
        </w:rPr>
        <w:t>Herramientas sugeridas</w:t>
      </w:r>
      <w:r w:rsidRPr="008D216E">
        <w:rPr>
          <w:lang w:val="en-US"/>
        </w:rPr>
        <w:t xml:space="preserve"> (ejemplos): GitHub Actions / GitLab CI / Jenkins + SonarQube (estático), OWASP Dependency-Check, Snyk, JUnit/PyTest/Mocha, Selenium/Playwright (e2e), JMeter/k6 (performance). </w:t>
      </w:r>
      <w:r w:rsidRPr="008D216E">
        <w:t>En entornos con recursos limitados, usar runners compartidos y pipelines optimizados por caché.</w:t>
      </w:r>
    </w:p>
    <w:p w14:paraId="10944D03" w14:textId="139F53DD" w:rsidR="008D216E" w:rsidRPr="00CD0BA4" w:rsidRDefault="008D216E" w:rsidP="008D216E"/>
    <w:p w14:paraId="245B3153" w14:textId="77777777" w:rsidR="008D216E" w:rsidRPr="008D216E" w:rsidRDefault="008D216E" w:rsidP="008D216E">
      <w:pPr>
        <w:rPr>
          <w:b/>
          <w:bCs/>
        </w:rPr>
      </w:pPr>
      <w:r w:rsidRPr="008D216E">
        <w:rPr>
          <w:b/>
          <w:bCs/>
        </w:rPr>
        <w:t>4) Prácticas de ingeniería y control de deuda técnica</w:t>
      </w:r>
    </w:p>
    <w:p w14:paraId="598010B2" w14:textId="77777777" w:rsidR="008D216E" w:rsidRPr="008D216E" w:rsidRDefault="008D216E" w:rsidP="008D216E">
      <w:pPr>
        <w:rPr>
          <w:lang w:val="en-US"/>
        </w:rPr>
      </w:pPr>
      <w:r w:rsidRPr="008D216E">
        <w:rPr>
          <w:b/>
          <w:bCs/>
          <w:lang w:val="en-US"/>
        </w:rPr>
        <w:t>Prácticas clave:</w:t>
      </w:r>
    </w:p>
    <w:p w14:paraId="210D6AD0" w14:textId="77777777" w:rsidR="008D216E" w:rsidRPr="008D216E" w:rsidRDefault="008D216E" w:rsidP="008D216E">
      <w:pPr>
        <w:numPr>
          <w:ilvl w:val="0"/>
          <w:numId w:val="58"/>
        </w:numPr>
      </w:pPr>
      <w:r w:rsidRPr="008D216E">
        <w:rPr>
          <w:b/>
          <w:bCs/>
        </w:rPr>
        <w:t>Code review</w:t>
      </w:r>
      <w:r w:rsidRPr="008D216E">
        <w:t xml:space="preserve"> con checklist (ver más abajo).</w:t>
      </w:r>
    </w:p>
    <w:p w14:paraId="1AC7617E" w14:textId="77777777" w:rsidR="008D216E" w:rsidRPr="008D216E" w:rsidRDefault="008D216E" w:rsidP="008D216E">
      <w:pPr>
        <w:numPr>
          <w:ilvl w:val="0"/>
          <w:numId w:val="58"/>
        </w:numPr>
      </w:pPr>
      <w:r w:rsidRPr="008D216E">
        <w:rPr>
          <w:b/>
          <w:bCs/>
        </w:rPr>
        <w:t>Pair programming</w:t>
      </w:r>
      <w:r w:rsidRPr="008D216E">
        <w:t xml:space="preserve"> en tareas complejas o críticas.</w:t>
      </w:r>
    </w:p>
    <w:p w14:paraId="6DF3CD87" w14:textId="77777777" w:rsidR="008D216E" w:rsidRPr="008D216E" w:rsidRDefault="008D216E" w:rsidP="008D216E">
      <w:pPr>
        <w:numPr>
          <w:ilvl w:val="0"/>
          <w:numId w:val="58"/>
        </w:numPr>
      </w:pPr>
      <w:r w:rsidRPr="008D216E">
        <w:rPr>
          <w:b/>
          <w:bCs/>
        </w:rPr>
        <w:t>Refactoring continuo</w:t>
      </w:r>
      <w:r w:rsidRPr="008D216E">
        <w:t xml:space="preserve"> y políticas de deuda técnica (limites de deuda, sprint dedicado si excede umbral).</w:t>
      </w:r>
    </w:p>
    <w:p w14:paraId="3D209B12" w14:textId="77777777" w:rsidR="008D216E" w:rsidRPr="008D216E" w:rsidRDefault="008D216E" w:rsidP="008D216E">
      <w:pPr>
        <w:numPr>
          <w:ilvl w:val="0"/>
          <w:numId w:val="58"/>
        </w:numPr>
      </w:pPr>
      <w:r w:rsidRPr="008D216E">
        <w:rPr>
          <w:b/>
          <w:bCs/>
        </w:rPr>
        <w:t>Documentación mínima obligatoria</w:t>
      </w:r>
      <w:r w:rsidRPr="008D216E">
        <w:t xml:space="preserve"> para APIs y esquemas de datos.</w:t>
      </w:r>
    </w:p>
    <w:p w14:paraId="26E9D217" w14:textId="77777777" w:rsidR="008D216E" w:rsidRPr="008D216E" w:rsidRDefault="008D216E" w:rsidP="008D216E">
      <w:pPr>
        <w:numPr>
          <w:ilvl w:val="0"/>
          <w:numId w:val="58"/>
        </w:numPr>
      </w:pPr>
      <w:r w:rsidRPr="008D216E">
        <w:rPr>
          <w:b/>
          <w:bCs/>
        </w:rPr>
        <w:t>Versionamiento semántico</w:t>
      </w:r>
      <w:r w:rsidRPr="008D216E">
        <w:t xml:space="preserve"> y releases etiquetadas.</w:t>
      </w:r>
    </w:p>
    <w:p w14:paraId="732D79F2" w14:textId="77777777" w:rsidR="008D216E" w:rsidRPr="008D216E" w:rsidRDefault="008D216E" w:rsidP="008D216E">
      <w:pPr>
        <w:numPr>
          <w:ilvl w:val="0"/>
          <w:numId w:val="58"/>
        </w:numPr>
      </w:pPr>
      <w:r w:rsidRPr="008D216E">
        <w:rPr>
          <w:b/>
          <w:bCs/>
        </w:rPr>
        <w:t>Feature toggles</w:t>
      </w:r>
      <w:r w:rsidRPr="008D216E">
        <w:t xml:space="preserve"> para despliegues de características experimentales sin afectar usuarios.</w:t>
      </w:r>
    </w:p>
    <w:p w14:paraId="32AC1E98" w14:textId="77777777" w:rsidR="008D216E" w:rsidRPr="008D216E" w:rsidRDefault="008D216E" w:rsidP="008D216E">
      <w:r w:rsidRPr="008D216E">
        <w:rPr>
          <w:b/>
          <w:bCs/>
        </w:rPr>
        <w:lastRenderedPageBreak/>
        <w:t>Gestión de deuda técnica:</w:t>
      </w:r>
      <w:r w:rsidRPr="008D216E">
        <w:t xml:space="preserve"> medir deuda (p. ej., issues críticos en SonarQube), priorizar por impacto y coste de corrección, reservar cada sprint un % de capacidad (ej. 10–20%) para deuda técnica en equipos estables.</w:t>
      </w:r>
    </w:p>
    <w:p w14:paraId="101E736E" w14:textId="6260F157" w:rsidR="008D216E" w:rsidRPr="00CD0BA4" w:rsidRDefault="008D216E" w:rsidP="008D216E"/>
    <w:p w14:paraId="7B3EFE00" w14:textId="77777777" w:rsidR="008D216E" w:rsidRPr="008D216E" w:rsidRDefault="008D216E" w:rsidP="008D216E">
      <w:pPr>
        <w:rPr>
          <w:b/>
          <w:bCs/>
        </w:rPr>
      </w:pPr>
      <w:r w:rsidRPr="008D216E">
        <w:rPr>
          <w:b/>
          <w:bCs/>
        </w:rPr>
        <w:t>5) Métricas y KPIs de calidad (definiciones, fórmulas y umbrales sugeridos)</w:t>
      </w:r>
    </w:p>
    <w:p w14:paraId="3AA34B4C" w14:textId="77777777" w:rsidR="008D216E" w:rsidRPr="008D216E" w:rsidRDefault="008D216E" w:rsidP="008D216E">
      <w:r w:rsidRPr="008D216E">
        <w:t xml:space="preserve">A </w:t>
      </w:r>
      <w:proofErr w:type="gramStart"/>
      <w:r w:rsidRPr="008D216E">
        <w:t>continuación</w:t>
      </w:r>
      <w:proofErr w:type="gramEnd"/>
      <w:r w:rsidRPr="008D216E">
        <w:t xml:space="preserve"> un conjunto acotado de indicadores que proveen visión equilibrada entre producto y proceso:</w:t>
      </w:r>
    </w:p>
    <w:p w14:paraId="258C81D8" w14:textId="77777777" w:rsidR="008D216E" w:rsidRPr="008D216E" w:rsidRDefault="008D216E" w:rsidP="008D216E">
      <w:pPr>
        <w:numPr>
          <w:ilvl w:val="0"/>
          <w:numId w:val="59"/>
        </w:numPr>
      </w:pPr>
      <w:r w:rsidRPr="008D216E">
        <w:rPr>
          <w:b/>
          <w:bCs/>
        </w:rPr>
        <w:t>Defect Density</w:t>
      </w:r>
      <w:r w:rsidRPr="008D216E">
        <w:t xml:space="preserve"> (defectos por KLOC)</w:t>
      </w:r>
    </w:p>
    <w:p w14:paraId="1A5E1024" w14:textId="77777777" w:rsidR="008D216E" w:rsidRPr="008D216E" w:rsidRDefault="008D216E" w:rsidP="008D216E">
      <w:pPr>
        <w:numPr>
          <w:ilvl w:val="1"/>
          <w:numId w:val="59"/>
        </w:numPr>
      </w:pPr>
      <w:r w:rsidRPr="008D216E">
        <w:t>Fórmula: Defect Density = (Número de defectos encontrados) / (KLOC)</w:t>
      </w:r>
    </w:p>
    <w:p w14:paraId="259DF24C" w14:textId="77777777" w:rsidR="008D216E" w:rsidRPr="008D216E" w:rsidRDefault="008D216E" w:rsidP="008D216E">
      <w:pPr>
        <w:numPr>
          <w:ilvl w:val="1"/>
          <w:numId w:val="59"/>
        </w:numPr>
      </w:pPr>
      <w:r w:rsidRPr="008D216E">
        <w:t>Interpretación: compara por tamaño de código.</w:t>
      </w:r>
    </w:p>
    <w:p w14:paraId="37651072" w14:textId="77777777" w:rsidR="008D216E" w:rsidRPr="008D216E" w:rsidRDefault="008D216E" w:rsidP="008D216E">
      <w:pPr>
        <w:numPr>
          <w:ilvl w:val="1"/>
          <w:numId w:val="59"/>
        </w:numPr>
      </w:pPr>
      <w:r w:rsidRPr="008D216E">
        <w:t>Umbral sugerido: depende del dominio; comparar con líneas base históricas.</w:t>
      </w:r>
    </w:p>
    <w:p w14:paraId="3B34C027" w14:textId="77777777" w:rsidR="008D216E" w:rsidRPr="008D216E" w:rsidRDefault="008D216E" w:rsidP="008D216E">
      <w:pPr>
        <w:numPr>
          <w:ilvl w:val="1"/>
          <w:numId w:val="59"/>
        </w:numPr>
        <w:rPr>
          <w:lang w:val="en-US"/>
        </w:rPr>
      </w:pPr>
      <w:r w:rsidRPr="008D216E">
        <w:t xml:space="preserve">Ejemplo numérico (cálculo paso a paso): si en un módulo se encontraron 3 defectos y el módulo tiene 15 KLOC, entonces Defect Density = 3 / 15 = 0.2 defectos por KLOC. </w:t>
      </w:r>
      <w:r w:rsidRPr="008D216E">
        <w:rPr>
          <w:lang w:val="en-US"/>
        </w:rPr>
        <w:t>(Nota: multiplicar por 1000 es opción para expresar por 1000 LOC.)</w:t>
      </w:r>
    </w:p>
    <w:p w14:paraId="71BC70BB" w14:textId="77777777" w:rsidR="008D216E" w:rsidRPr="008D216E" w:rsidRDefault="008D216E" w:rsidP="008D216E">
      <w:pPr>
        <w:numPr>
          <w:ilvl w:val="0"/>
          <w:numId w:val="59"/>
        </w:numPr>
      </w:pPr>
      <w:r w:rsidRPr="008D216E">
        <w:rPr>
          <w:b/>
          <w:bCs/>
        </w:rPr>
        <w:t>Escaped Defects (defectos escapados a producción)</w:t>
      </w:r>
    </w:p>
    <w:p w14:paraId="653DAA98" w14:textId="77777777" w:rsidR="008D216E" w:rsidRPr="008D216E" w:rsidRDefault="008D216E" w:rsidP="008D216E">
      <w:pPr>
        <w:numPr>
          <w:ilvl w:val="1"/>
          <w:numId w:val="59"/>
        </w:numPr>
      </w:pPr>
      <w:r w:rsidRPr="008D216E">
        <w:t>Fórmula: Escaped Defects Rate = (Defectos detectados en producción) / (Total defectos detectados en el periodo)</w:t>
      </w:r>
    </w:p>
    <w:p w14:paraId="09C68262" w14:textId="77777777" w:rsidR="008D216E" w:rsidRPr="008D216E" w:rsidRDefault="008D216E" w:rsidP="008D216E">
      <w:pPr>
        <w:numPr>
          <w:ilvl w:val="1"/>
          <w:numId w:val="59"/>
        </w:numPr>
      </w:pPr>
      <w:r w:rsidRPr="008D216E">
        <w:t>Objetivo: disminuir. Umbral inicial: &lt; 10% idealmente.</w:t>
      </w:r>
    </w:p>
    <w:p w14:paraId="1F849211" w14:textId="77777777" w:rsidR="008D216E" w:rsidRPr="008D216E" w:rsidRDefault="008D216E" w:rsidP="008D216E">
      <w:pPr>
        <w:numPr>
          <w:ilvl w:val="1"/>
          <w:numId w:val="59"/>
        </w:numPr>
      </w:pPr>
      <w:r w:rsidRPr="008D216E">
        <w:t>Ejemplo: si 2 defects en producción y 18 defectos totales → 2/18 = 11.1%.</w:t>
      </w:r>
    </w:p>
    <w:p w14:paraId="3BE44CF3" w14:textId="77777777" w:rsidR="008D216E" w:rsidRPr="008D216E" w:rsidRDefault="008D216E" w:rsidP="008D216E">
      <w:pPr>
        <w:numPr>
          <w:ilvl w:val="0"/>
          <w:numId w:val="59"/>
        </w:numPr>
        <w:rPr>
          <w:lang w:val="en-US"/>
        </w:rPr>
      </w:pPr>
      <w:r w:rsidRPr="008D216E">
        <w:rPr>
          <w:b/>
          <w:bCs/>
          <w:lang w:val="en-US"/>
        </w:rPr>
        <w:t xml:space="preserve">MTTR — Mean Time </w:t>
      </w:r>
      <w:proofErr w:type="gramStart"/>
      <w:r w:rsidRPr="008D216E">
        <w:rPr>
          <w:b/>
          <w:bCs/>
          <w:lang w:val="en-US"/>
        </w:rPr>
        <w:t>To</w:t>
      </w:r>
      <w:proofErr w:type="gramEnd"/>
      <w:r w:rsidRPr="008D216E">
        <w:rPr>
          <w:b/>
          <w:bCs/>
          <w:lang w:val="en-US"/>
        </w:rPr>
        <w:t xml:space="preserve"> Recover / Repair</w:t>
      </w:r>
    </w:p>
    <w:p w14:paraId="4068D7A6" w14:textId="77777777" w:rsidR="008D216E" w:rsidRPr="008D216E" w:rsidRDefault="008D216E" w:rsidP="008D216E">
      <w:pPr>
        <w:numPr>
          <w:ilvl w:val="1"/>
          <w:numId w:val="59"/>
        </w:numPr>
      </w:pPr>
      <w:r w:rsidRPr="008D216E">
        <w:t xml:space="preserve">Fórmula: MTTR = </w:t>
      </w:r>
      <w:r w:rsidRPr="008D216E">
        <w:rPr>
          <w:lang w:val="en-US"/>
        </w:rPr>
        <w:t>Σ</w:t>
      </w:r>
      <w:r w:rsidRPr="008D216E">
        <w:t xml:space="preserve"> (Tiempo para resolver cada incidente) / Nº incidentes</w:t>
      </w:r>
    </w:p>
    <w:p w14:paraId="1125DF30" w14:textId="77777777" w:rsidR="008D216E" w:rsidRPr="008D216E" w:rsidRDefault="008D216E" w:rsidP="008D216E">
      <w:pPr>
        <w:numPr>
          <w:ilvl w:val="1"/>
          <w:numId w:val="59"/>
        </w:numPr>
      </w:pPr>
      <w:r w:rsidRPr="008D216E">
        <w:t>Objetivo: mantener bajo (p. ej., &lt; 24 h para incidentes críticos).</w:t>
      </w:r>
    </w:p>
    <w:p w14:paraId="74EFECC8" w14:textId="77777777" w:rsidR="008D216E" w:rsidRPr="008D216E" w:rsidRDefault="008D216E" w:rsidP="008D216E">
      <w:pPr>
        <w:numPr>
          <w:ilvl w:val="1"/>
          <w:numId w:val="59"/>
        </w:numPr>
      </w:pPr>
      <w:r w:rsidRPr="008D216E">
        <w:lastRenderedPageBreak/>
        <w:t>Ejemplo: 3 incidentes resueltos en 2 h, 6 h y 10 h → MTTR = (2+6+</w:t>
      </w:r>
      <w:proofErr w:type="gramStart"/>
      <w:r w:rsidRPr="008D216E">
        <w:t>10)/</w:t>
      </w:r>
      <w:proofErr w:type="gramEnd"/>
      <w:r w:rsidRPr="008D216E">
        <w:t>3 = 18/3 = 6 h.</w:t>
      </w:r>
    </w:p>
    <w:p w14:paraId="335BA546" w14:textId="77777777" w:rsidR="008D216E" w:rsidRPr="008D216E" w:rsidRDefault="008D216E" w:rsidP="008D216E">
      <w:pPr>
        <w:numPr>
          <w:ilvl w:val="0"/>
          <w:numId w:val="59"/>
        </w:numPr>
        <w:rPr>
          <w:lang w:val="en-US"/>
        </w:rPr>
      </w:pPr>
      <w:r w:rsidRPr="008D216E">
        <w:rPr>
          <w:b/>
          <w:bCs/>
          <w:lang w:val="en-US"/>
        </w:rPr>
        <w:t>Coverage (cobertura de tests)</w:t>
      </w:r>
    </w:p>
    <w:p w14:paraId="5DE04891" w14:textId="77777777" w:rsidR="008D216E" w:rsidRPr="008D216E" w:rsidRDefault="008D216E" w:rsidP="008D216E">
      <w:pPr>
        <w:numPr>
          <w:ilvl w:val="1"/>
          <w:numId w:val="59"/>
        </w:numPr>
      </w:pPr>
      <w:r w:rsidRPr="008D216E">
        <w:t>Métrica: % de líneas/branches/funciones cubiertas por pruebas.</w:t>
      </w:r>
    </w:p>
    <w:p w14:paraId="004CD03A" w14:textId="77777777" w:rsidR="008D216E" w:rsidRPr="008D216E" w:rsidRDefault="008D216E" w:rsidP="008D216E">
      <w:pPr>
        <w:numPr>
          <w:ilvl w:val="1"/>
          <w:numId w:val="59"/>
        </w:numPr>
      </w:pPr>
      <w:r w:rsidRPr="008D216E">
        <w:t xml:space="preserve">Umbral sugerido: </w:t>
      </w:r>
      <w:r w:rsidRPr="008D216E">
        <w:rPr>
          <w:i/>
          <w:iCs/>
        </w:rPr>
        <w:t>línea</w:t>
      </w:r>
      <w:r w:rsidRPr="008D216E">
        <w:t xml:space="preserve"> ≥ 70%; </w:t>
      </w:r>
      <w:r w:rsidRPr="008D216E">
        <w:rPr>
          <w:i/>
          <w:iCs/>
        </w:rPr>
        <w:t>branch</w:t>
      </w:r>
      <w:r w:rsidRPr="008D216E">
        <w:t xml:space="preserve"> ≥ 60% para proyectos nuevos, ajustable según criticidad.</w:t>
      </w:r>
    </w:p>
    <w:p w14:paraId="1DDCE39D" w14:textId="77777777" w:rsidR="008D216E" w:rsidRPr="008D216E" w:rsidRDefault="008D216E" w:rsidP="008D216E">
      <w:pPr>
        <w:numPr>
          <w:ilvl w:val="0"/>
          <w:numId w:val="59"/>
        </w:numPr>
        <w:rPr>
          <w:lang w:val="en-US"/>
        </w:rPr>
      </w:pPr>
      <w:r w:rsidRPr="008D216E">
        <w:rPr>
          <w:b/>
          <w:bCs/>
          <w:lang w:val="en-US"/>
        </w:rPr>
        <w:t>Build Success Rate / Flakiness</w:t>
      </w:r>
    </w:p>
    <w:p w14:paraId="3E14CDC3" w14:textId="77777777" w:rsidR="008D216E" w:rsidRPr="008D216E" w:rsidRDefault="008D216E" w:rsidP="008D216E">
      <w:pPr>
        <w:numPr>
          <w:ilvl w:val="1"/>
          <w:numId w:val="59"/>
        </w:numPr>
        <w:rPr>
          <w:lang w:val="en-US"/>
        </w:rPr>
      </w:pPr>
      <w:r w:rsidRPr="008D216E">
        <w:rPr>
          <w:lang w:val="en-US"/>
        </w:rPr>
        <w:t>Fórmula: Build Success Rate = (Nº builds exitosos) / (Nº builds total)</w:t>
      </w:r>
    </w:p>
    <w:p w14:paraId="3F267DE4" w14:textId="77777777" w:rsidR="008D216E" w:rsidRPr="008D216E" w:rsidRDefault="008D216E" w:rsidP="008D216E">
      <w:pPr>
        <w:numPr>
          <w:ilvl w:val="1"/>
          <w:numId w:val="59"/>
        </w:numPr>
      </w:pPr>
      <w:r w:rsidRPr="008D216E">
        <w:t>Objetivo: alta (&gt; 95%). Si baja, investigar flakiness tests.</w:t>
      </w:r>
    </w:p>
    <w:p w14:paraId="42B87BAE" w14:textId="77777777" w:rsidR="008D216E" w:rsidRPr="008D216E" w:rsidRDefault="008D216E" w:rsidP="008D216E">
      <w:pPr>
        <w:numPr>
          <w:ilvl w:val="0"/>
          <w:numId w:val="59"/>
        </w:numPr>
        <w:rPr>
          <w:lang w:val="en-US"/>
        </w:rPr>
      </w:pPr>
      <w:r w:rsidRPr="008D216E">
        <w:rPr>
          <w:b/>
          <w:bCs/>
          <w:lang w:val="en-US"/>
        </w:rPr>
        <w:t>Time to Merge / Lead Time for Changes</w:t>
      </w:r>
    </w:p>
    <w:p w14:paraId="3A6D929C" w14:textId="77777777" w:rsidR="008D216E" w:rsidRPr="008D216E" w:rsidRDefault="008D216E" w:rsidP="008D216E">
      <w:pPr>
        <w:numPr>
          <w:ilvl w:val="1"/>
          <w:numId w:val="59"/>
        </w:numPr>
      </w:pPr>
      <w:r w:rsidRPr="008D216E">
        <w:t>Mide agilidad operativa; medir tiempo desde PR abierto hasta merge en main.</w:t>
      </w:r>
    </w:p>
    <w:p w14:paraId="189E40B1" w14:textId="77777777" w:rsidR="008D216E" w:rsidRPr="008D216E" w:rsidRDefault="008D216E" w:rsidP="008D216E">
      <w:pPr>
        <w:numPr>
          <w:ilvl w:val="0"/>
          <w:numId w:val="59"/>
        </w:numPr>
      </w:pPr>
      <w:r w:rsidRPr="008D216E">
        <w:rPr>
          <w:b/>
          <w:bCs/>
        </w:rPr>
        <w:t>SLA de disponibilidad (para sistemas críticos)</w:t>
      </w:r>
    </w:p>
    <w:p w14:paraId="0A248DDC" w14:textId="77777777" w:rsidR="008D216E" w:rsidRPr="008D216E" w:rsidRDefault="008D216E" w:rsidP="008D216E">
      <w:pPr>
        <w:numPr>
          <w:ilvl w:val="1"/>
          <w:numId w:val="59"/>
        </w:numPr>
        <w:rPr>
          <w:lang w:val="en-US"/>
        </w:rPr>
      </w:pPr>
      <w:r w:rsidRPr="008D216E">
        <w:rPr>
          <w:lang w:val="en-US"/>
        </w:rPr>
        <w:t>Ejemplo: 99.9% uptime anual.</w:t>
      </w:r>
    </w:p>
    <w:p w14:paraId="3762F64E" w14:textId="77777777" w:rsidR="008D216E" w:rsidRPr="008D216E" w:rsidRDefault="008D216E" w:rsidP="008D216E">
      <w:pPr>
        <w:numPr>
          <w:ilvl w:val="0"/>
          <w:numId w:val="59"/>
        </w:numPr>
        <w:rPr>
          <w:lang w:val="en-US"/>
        </w:rPr>
      </w:pPr>
      <w:r w:rsidRPr="008D216E">
        <w:rPr>
          <w:b/>
          <w:bCs/>
          <w:lang w:val="en-US"/>
        </w:rPr>
        <w:t>Satisfacción del stakeholder / NPS interno</w:t>
      </w:r>
    </w:p>
    <w:p w14:paraId="6A8FEFD1" w14:textId="77777777" w:rsidR="008D216E" w:rsidRPr="008D216E" w:rsidRDefault="008D216E" w:rsidP="008D216E">
      <w:pPr>
        <w:numPr>
          <w:ilvl w:val="1"/>
          <w:numId w:val="59"/>
        </w:numPr>
        <w:rPr>
          <w:lang w:val="en-US"/>
        </w:rPr>
      </w:pPr>
      <w:r w:rsidRPr="008D216E">
        <w:rPr>
          <w:lang w:val="en-US"/>
        </w:rPr>
        <w:t>Encuestas post-review 1–5.</w:t>
      </w:r>
    </w:p>
    <w:p w14:paraId="2EF00AD4" w14:textId="77777777" w:rsidR="008D216E" w:rsidRPr="008D216E" w:rsidRDefault="008D216E" w:rsidP="008D216E">
      <w:r w:rsidRPr="008D216E">
        <w:rPr>
          <w:b/>
          <w:bCs/>
        </w:rPr>
        <w:t>Recomendación:</w:t>
      </w:r>
      <w:r w:rsidRPr="008D216E">
        <w:t xml:space="preserve"> elegir 4–6 KPIs que el equipo pueda medir sin alta carga administrativa y revisarlos en la Sprint Retrospective.</w:t>
      </w:r>
    </w:p>
    <w:p w14:paraId="49DC420E" w14:textId="311E1780" w:rsidR="008D216E" w:rsidRPr="00CD0BA4" w:rsidRDefault="008D216E" w:rsidP="008D216E"/>
    <w:p w14:paraId="22FBA6A8" w14:textId="77777777" w:rsidR="001650B3" w:rsidRPr="00CD0BA4" w:rsidRDefault="001650B3" w:rsidP="008D216E"/>
    <w:p w14:paraId="351D422E" w14:textId="77777777" w:rsidR="001650B3" w:rsidRPr="00CD0BA4" w:rsidRDefault="001650B3" w:rsidP="008D216E"/>
    <w:p w14:paraId="6A1DF770" w14:textId="77777777" w:rsidR="001650B3" w:rsidRPr="00CD0BA4" w:rsidRDefault="001650B3" w:rsidP="008D216E"/>
    <w:p w14:paraId="172B9AB0" w14:textId="77777777" w:rsidR="001650B3" w:rsidRPr="00CD0BA4" w:rsidRDefault="001650B3" w:rsidP="008D216E"/>
    <w:p w14:paraId="1025019E" w14:textId="77777777" w:rsidR="001650B3" w:rsidRPr="00CD0BA4" w:rsidRDefault="001650B3" w:rsidP="008D216E"/>
    <w:p w14:paraId="1E052E4E" w14:textId="77777777" w:rsidR="001650B3" w:rsidRPr="00CD0BA4" w:rsidRDefault="001650B3" w:rsidP="008D216E"/>
    <w:p w14:paraId="4A5EFF9C" w14:textId="77777777" w:rsidR="001650B3" w:rsidRPr="00CD0BA4" w:rsidRDefault="001650B3" w:rsidP="008D216E"/>
    <w:p w14:paraId="22BB59DD" w14:textId="77777777" w:rsidR="001650B3" w:rsidRPr="00CD0BA4" w:rsidRDefault="001650B3" w:rsidP="008D216E"/>
    <w:p w14:paraId="47043D18" w14:textId="77777777" w:rsidR="001650B3" w:rsidRPr="00CD0BA4" w:rsidRDefault="001650B3" w:rsidP="008D216E"/>
    <w:p w14:paraId="21DEE12A" w14:textId="77777777" w:rsidR="008D216E" w:rsidRPr="008D216E" w:rsidRDefault="008D216E" w:rsidP="008D216E">
      <w:pPr>
        <w:rPr>
          <w:b/>
          <w:bCs/>
        </w:rPr>
      </w:pPr>
      <w:r w:rsidRPr="008D216E">
        <w:rPr>
          <w:b/>
          <w:bCs/>
        </w:rPr>
        <w:lastRenderedPageBreak/>
        <w:t>6) Checklists y plantillas prácticas</w:t>
      </w:r>
    </w:p>
    <w:p w14:paraId="7E70C612" w14:textId="77777777" w:rsidR="008D216E" w:rsidRPr="008D216E" w:rsidRDefault="008D216E" w:rsidP="008D216E">
      <w:pPr>
        <w:rPr>
          <w:b/>
          <w:bCs/>
        </w:rPr>
      </w:pPr>
      <w:r w:rsidRPr="008D216E">
        <w:rPr>
          <w:b/>
          <w:bCs/>
        </w:rPr>
        <w:t>Checklist rápida de control de calidad por historia (para pegar en PR)</w:t>
      </w:r>
    </w:p>
    <w:p w14:paraId="476B9B1F" w14:textId="77777777" w:rsidR="008D216E" w:rsidRPr="008D216E" w:rsidRDefault="008D216E" w:rsidP="008D216E">
      <w:pPr>
        <w:numPr>
          <w:ilvl w:val="0"/>
          <w:numId w:val="60"/>
        </w:numPr>
      </w:pPr>
      <w:r w:rsidRPr="008D216E">
        <w:t>Historia con criterios de aceptación claros.</w:t>
      </w:r>
    </w:p>
    <w:p w14:paraId="062AD466" w14:textId="77777777" w:rsidR="008D216E" w:rsidRPr="008D216E" w:rsidRDefault="008D216E" w:rsidP="008D216E">
      <w:pPr>
        <w:numPr>
          <w:ilvl w:val="0"/>
          <w:numId w:val="60"/>
        </w:numPr>
      </w:pPr>
      <w:r w:rsidRPr="008D216E">
        <w:t>Tests unitarios que cubren los casos nuevos y edge-cases.</w:t>
      </w:r>
    </w:p>
    <w:p w14:paraId="34230241" w14:textId="77777777" w:rsidR="008D216E" w:rsidRPr="008D216E" w:rsidRDefault="008D216E" w:rsidP="008D216E">
      <w:pPr>
        <w:numPr>
          <w:ilvl w:val="0"/>
          <w:numId w:val="60"/>
        </w:numPr>
      </w:pPr>
      <w:r w:rsidRPr="008D216E">
        <w:t>Tests de integración para dependencias externas.</w:t>
      </w:r>
    </w:p>
    <w:p w14:paraId="3E1A501B" w14:textId="77777777" w:rsidR="008D216E" w:rsidRPr="008D216E" w:rsidRDefault="008D216E" w:rsidP="008D216E">
      <w:pPr>
        <w:numPr>
          <w:ilvl w:val="0"/>
          <w:numId w:val="60"/>
        </w:numPr>
      </w:pPr>
      <w:r w:rsidRPr="008D216E">
        <w:t>Coverage no disminuye respecto al main branch más de X% (configurable).</w:t>
      </w:r>
    </w:p>
    <w:p w14:paraId="127FE325" w14:textId="77777777" w:rsidR="008D216E" w:rsidRPr="008D216E" w:rsidRDefault="008D216E" w:rsidP="008D216E">
      <w:pPr>
        <w:numPr>
          <w:ilvl w:val="0"/>
          <w:numId w:val="60"/>
        </w:numPr>
      </w:pPr>
      <w:r w:rsidRPr="008D216E">
        <w:t>Code review aprobado por al menos 1 desarrollador distinto del autor.</w:t>
      </w:r>
    </w:p>
    <w:p w14:paraId="4F39B2EB" w14:textId="77777777" w:rsidR="008D216E" w:rsidRPr="008D216E" w:rsidRDefault="008D216E" w:rsidP="008D216E">
      <w:pPr>
        <w:numPr>
          <w:ilvl w:val="0"/>
          <w:numId w:val="60"/>
        </w:numPr>
        <w:rPr>
          <w:lang w:val="en-US"/>
        </w:rPr>
      </w:pPr>
      <w:r w:rsidRPr="008D216E">
        <w:rPr>
          <w:lang w:val="en-US"/>
        </w:rPr>
        <w:t>Linting y formateo OK.</w:t>
      </w:r>
    </w:p>
    <w:p w14:paraId="7391CF37" w14:textId="77777777" w:rsidR="008D216E" w:rsidRPr="008D216E" w:rsidRDefault="008D216E" w:rsidP="008D216E">
      <w:pPr>
        <w:numPr>
          <w:ilvl w:val="0"/>
          <w:numId w:val="60"/>
        </w:numPr>
      </w:pPr>
      <w:r w:rsidRPr="008D216E">
        <w:t>No hay vulnerabilidades nuevas en dependencias (report).</w:t>
      </w:r>
    </w:p>
    <w:p w14:paraId="3BC755C2" w14:textId="77777777" w:rsidR="008D216E" w:rsidRPr="008D216E" w:rsidRDefault="008D216E" w:rsidP="008D216E">
      <w:pPr>
        <w:numPr>
          <w:ilvl w:val="0"/>
          <w:numId w:val="60"/>
        </w:numPr>
        <w:rPr>
          <w:lang w:val="en-US"/>
        </w:rPr>
      </w:pPr>
      <w:r w:rsidRPr="008D216E">
        <w:rPr>
          <w:lang w:val="en-US"/>
        </w:rPr>
        <w:t>Documentación actualizada (endpoints, migraciones).</w:t>
      </w:r>
    </w:p>
    <w:p w14:paraId="6931D927" w14:textId="77777777" w:rsidR="008D216E" w:rsidRPr="008D216E" w:rsidRDefault="008D216E" w:rsidP="008D216E">
      <w:pPr>
        <w:numPr>
          <w:ilvl w:val="0"/>
          <w:numId w:val="60"/>
        </w:numPr>
        <w:rPr>
          <w:lang w:val="en-US"/>
        </w:rPr>
      </w:pPr>
      <w:r w:rsidRPr="008D216E">
        <w:rPr>
          <w:lang w:val="en-US"/>
        </w:rPr>
        <w:t>DoD completo.</w:t>
      </w:r>
    </w:p>
    <w:p w14:paraId="386499AA" w14:textId="77777777" w:rsidR="008D216E" w:rsidRPr="008D216E" w:rsidRDefault="008D216E" w:rsidP="008D216E">
      <w:pPr>
        <w:rPr>
          <w:b/>
          <w:bCs/>
          <w:lang w:val="en-US"/>
        </w:rPr>
      </w:pPr>
      <w:r w:rsidRPr="008D216E">
        <w:rPr>
          <w:b/>
          <w:bCs/>
          <w:lang w:val="en-US"/>
        </w:rPr>
        <w:t>Checklist para quality gate en CI</w:t>
      </w:r>
    </w:p>
    <w:p w14:paraId="0667E933" w14:textId="77777777" w:rsidR="008D216E" w:rsidRPr="008D216E" w:rsidRDefault="008D216E" w:rsidP="008D216E">
      <w:pPr>
        <w:numPr>
          <w:ilvl w:val="0"/>
          <w:numId w:val="61"/>
        </w:numPr>
        <w:rPr>
          <w:lang w:val="en-US"/>
        </w:rPr>
      </w:pPr>
      <w:r w:rsidRPr="008D216E">
        <w:rPr>
          <w:lang w:val="en-US"/>
        </w:rPr>
        <w:t>Tests unitarios: pasar.</w:t>
      </w:r>
    </w:p>
    <w:p w14:paraId="5B6A0638" w14:textId="77777777" w:rsidR="008D216E" w:rsidRPr="008D216E" w:rsidRDefault="008D216E" w:rsidP="008D216E">
      <w:pPr>
        <w:numPr>
          <w:ilvl w:val="0"/>
          <w:numId w:val="61"/>
        </w:numPr>
      </w:pPr>
      <w:r w:rsidRPr="008D216E">
        <w:t>Análisis estático: sin issues críticos.</w:t>
      </w:r>
    </w:p>
    <w:p w14:paraId="0D7D7122" w14:textId="77777777" w:rsidR="008D216E" w:rsidRPr="008D216E" w:rsidRDefault="008D216E" w:rsidP="008D216E">
      <w:pPr>
        <w:numPr>
          <w:ilvl w:val="0"/>
          <w:numId w:val="61"/>
        </w:numPr>
        <w:rPr>
          <w:lang w:val="en-US"/>
        </w:rPr>
      </w:pPr>
      <w:r w:rsidRPr="008D216E">
        <w:rPr>
          <w:lang w:val="en-US"/>
        </w:rPr>
        <w:t>Security scan: no vulnerabilities critical/high.</w:t>
      </w:r>
    </w:p>
    <w:p w14:paraId="2069D036" w14:textId="77777777" w:rsidR="008D216E" w:rsidRPr="008D216E" w:rsidRDefault="008D216E" w:rsidP="008D216E">
      <w:pPr>
        <w:numPr>
          <w:ilvl w:val="0"/>
          <w:numId w:val="61"/>
        </w:numPr>
        <w:rPr>
          <w:lang w:val="en-US"/>
        </w:rPr>
      </w:pPr>
      <w:r w:rsidRPr="008D216E">
        <w:rPr>
          <w:lang w:val="en-US"/>
        </w:rPr>
        <w:t>Coverage threshold: cumplido.</w:t>
      </w:r>
    </w:p>
    <w:p w14:paraId="16657D90" w14:textId="77777777" w:rsidR="008D216E" w:rsidRPr="008D216E" w:rsidRDefault="008D216E" w:rsidP="008D216E">
      <w:pPr>
        <w:numPr>
          <w:ilvl w:val="0"/>
          <w:numId w:val="61"/>
        </w:numPr>
        <w:rPr>
          <w:lang w:val="en-US"/>
        </w:rPr>
      </w:pPr>
      <w:r w:rsidRPr="008D216E">
        <w:rPr>
          <w:lang w:val="en-US"/>
        </w:rPr>
        <w:t>PR reviews: aprobados.</w:t>
      </w:r>
    </w:p>
    <w:p w14:paraId="4E8EBDE6" w14:textId="77777777" w:rsidR="008D216E" w:rsidRPr="008D216E" w:rsidRDefault="008D216E" w:rsidP="008D216E">
      <w:pPr>
        <w:numPr>
          <w:ilvl w:val="0"/>
          <w:numId w:val="61"/>
        </w:numPr>
        <w:rPr>
          <w:lang w:val="en-US"/>
        </w:rPr>
      </w:pPr>
      <w:r w:rsidRPr="008D216E">
        <w:rPr>
          <w:lang w:val="en-US"/>
        </w:rPr>
        <w:t>Artefacto creado: yes.</w:t>
      </w:r>
    </w:p>
    <w:p w14:paraId="5518106C" w14:textId="08A8A3CE" w:rsidR="008D216E" w:rsidRPr="008D216E" w:rsidRDefault="008D216E" w:rsidP="008D216E">
      <w:pPr>
        <w:rPr>
          <w:lang w:val="en-US"/>
        </w:rPr>
      </w:pPr>
    </w:p>
    <w:p w14:paraId="173AE058" w14:textId="77777777" w:rsidR="008D216E" w:rsidRPr="008D216E" w:rsidRDefault="008D216E" w:rsidP="008D216E">
      <w:pPr>
        <w:rPr>
          <w:b/>
          <w:bCs/>
          <w:lang w:val="en-US"/>
        </w:rPr>
      </w:pPr>
      <w:r w:rsidRPr="008D216E">
        <w:rPr>
          <w:b/>
          <w:bCs/>
          <w:lang w:val="en-US"/>
        </w:rPr>
        <w:t>7) Code review — checklist (con criterios concretos)</w:t>
      </w:r>
    </w:p>
    <w:p w14:paraId="48BD5308" w14:textId="77777777" w:rsidR="008D216E" w:rsidRPr="008D216E" w:rsidRDefault="008D216E" w:rsidP="008D216E">
      <w:pPr>
        <w:numPr>
          <w:ilvl w:val="0"/>
          <w:numId w:val="62"/>
        </w:numPr>
      </w:pPr>
      <w:r w:rsidRPr="008D216E">
        <w:rPr>
          <w:b/>
          <w:bCs/>
        </w:rPr>
        <w:t>Funcionalidad:</w:t>
      </w:r>
      <w:r w:rsidRPr="008D216E">
        <w:t xml:space="preserve"> el cambio implementa la historia y pasa criterios de aceptación.</w:t>
      </w:r>
    </w:p>
    <w:p w14:paraId="22272330" w14:textId="77777777" w:rsidR="008D216E" w:rsidRPr="008D216E" w:rsidRDefault="008D216E" w:rsidP="008D216E">
      <w:pPr>
        <w:numPr>
          <w:ilvl w:val="0"/>
          <w:numId w:val="62"/>
        </w:numPr>
      </w:pPr>
      <w:r w:rsidRPr="008D216E">
        <w:rPr>
          <w:b/>
          <w:bCs/>
        </w:rPr>
        <w:t>Claridad:</w:t>
      </w:r>
      <w:r w:rsidRPr="008D216E">
        <w:t xml:space="preserve"> código legible; nombres descriptivos.</w:t>
      </w:r>
    </w:p>
    <w:p w14:paraId="527DB4A4" w14:textId="77777777" w:rsidR="008D216E" w:rsidRPr="008D216E" w:rsidRDefault="008D216E" w:rsidP="008D216E">
      <w:pPr>
        <w:numPr>
          <w:ilvl w:val="0"/>
          <w:numId w:val="62"/>
        </w:numPr>
      </w:pPr>
      <w:r w:rsidRPr="008D216E">
        <w:rPr>
          <w:b/>
          <w:bCs/>
        </w:rPr>
        <w:t>Complejidad:</w:t>
      </w:r>
      <w:r w:rsidRPr="008D216E">
        <w:t xml:space="preserve"> evitar funciones/métodos &gt; 150 líneas; sugerir refactor si complejo.</w:t>
      </w:r>
    </w:p>
    <w:p w14:paraId="3B87C701" w14:textId="77777777" w:rsidR="008D216E" w:rsidRPr="008D216E" w:rsidRDefault="008D216E" w:rsidP="008D216E">
      <w:pPr>
        <w:numPr>
          <w:ilvl w:val="0"/>
          <w:numId w:val="62"/>
        </w:numPr>
      </w:pPr>
      <w:r w:rsidRPr="008D216E">
        <w:rPr>
          <w:b/>
          <w:bCs/>
        </w:rPr>
        <w:t>Pruebas:</w:t>
      </w:r>
      <w:r w:rsidRPr="008D216E">
        <w:t xml:space="preserve"> existen tests; cubren casos límites.</w:t>
      </w:r>
    </w:p>
    <w:p w14:paraId="62EA3984" w14:textId="77777777" w:rsidR="008D216E" w:rsidRPr="008D216E" w:rsidRDefault="008D216E" w:rsidP="008D216E">
      <w:pPr>
        <w:numPr>
          <w:ilvl w:val="0"/>
          <w:numId w:val="62"/>
        </w:numPr>
      </w:pPr>
      <w:r w:rsidRPr="008D216E">
        <w:rPr>
          <w:b/>
          <w:bCs/>
        </w:rPr>
        <w:t>Documentación:</w:t>
      </w:r>
      <w:r w:rsidRPr="008D216E">
        <w:t xml:space="preserve"> comments cuando la lógica no es trivially understandable; actualizar README si modifica interfaces.</w:t>
      </w:r>
    </w:p>
    <w:p w14:paraId="4EAD7A15" w14:textId="77777777" w:rsidR="008D216E" w:rsidRPr="008D216E" w:rsidRDefault="008D216E" w:rsidP="008D216E">
      <w:pPr>
        <w:numPr>
          <w:ilvl w:val="0"/>
          <w:numId w:val="62"/>
        </w:numPr>
      </w:pPr>
      <w:r w:rsidRPr="008D216E">
        <w:rPr>
          <w:b/>
          <w:bCs/>
        </w:rPr>
        <w:lastRenderedPageBreak/>
        <w:t>Seguridad:</w:t>
      </w:r>
      <w:r w:rsidRPr="008D216E">
        <w:t xml:space="preserve"> evitar sanitización insuficiente; revisar entradas externas.</w:t>
      </w:r>
    </w:p>
    <w:p w14:paraId="70315E81" w14:textId="77777777" w:rsidR="008D216E" w:rsidRPr="008D216E" w:rsidRDefault="008D216E" w:rsidP="008D216E">
      <w:pPr>
        <w:numPr>
          <w:ilvl w:val="0"/>
          <w:numId w:val="62"/>
        </w:numPr>
      </w:pPr>
      <w:r w:rsidRPr="008D216E">
        <w:rPr>
          <w:b/>
          <w:bCs/>
        </w:rPr>
        <w:t>Performance:</w:t>
      </w:r>
      <w:r w:rsidRPr="008D216E">
        <w:t xml:space="preserve"> identificar operaciones costosas en bucles críticos.</w:t>
      </w:r>
    </w:p>
    <w:p w14:paraId="310363C4" w14:textId="77777777" w:rsidR="008D216E" w:rsidRPr="008D216E" w:rsidRDefault="008D216E" w:rsidP="008D216E">
      <w:pPr>
        <w:numPr>
          <w:ilvl w:val="0"/>
          <w:numId w:val="62"/>
        </w:numPr>
      </w:pPr>
      <w:r w:rsidRPr="008D216E">
        <w:rPr>
          <w:b/>
          <w:bCs/>
        </w:rPr>
        <w:t>Compatibilidad:</w:t>
      </w:r>
      <w:r w:rsidRPr="008D216E">
        <w:t xml:space="preserve"> no romper contrato público (APIs).</w:t>
      </w:r>
    </w:p>
    <w:p w14:paraId="6A171511" w14:textId="48A0C065" w:rsidR="008D216E" w:rsidRPr="00CD0BA4" w:rsidRDefault="008D216E" w:rsidP="008D216E"/>
    <w:p w14:paraId="1290163A" w14:textId="77777777" w:rsidR="008D216E" w:rsidRPr="008D216E" w:rsidRDefault="008D216E" w:rsidP="008D216E">
      <w:pPr>
        <w:rPr>
          <w:b/>
          <w:bCs/>
        </w:rPr>
      </w:pPr>
      <w:r w:rsidRPr="008D216E">
        <w:rPr>
          <w:b/>
          <w:bCs/>
        </w:rPr>
        <w:t>8) Matriz de riesgos de calidad y mitigaciones (ejemplo)</w:t>
      </w:r>
    </w:p>
    <w:tbl>
      <w:tblPr>
        <w:tblStyle w:val="Tablanormal5"/>
        <w:tblW w:w="0" w:type="auto"/>
        <w:tblLook w:val="04A0" w:firstRow="1" w:lastRow="0" w:firstColumn="1" w:lastColumn="0" w:noHBand="0" w:noVBand="1"/>
      </w:tblPr>
      <w:tblGrid>
        <w:gridCol w:w="3077"/>
        <w:gridCol w:w="1102"/>
        <w:gridCol w:w="1483"/>
        <w:gridCol w:w="3176"/>
      </w:tblGrid>
      <w:tr w:rsidR="008D216E" w:rsidRPr="008D216E" w14:paraId="03AB5197" w14:textId="77777777" w:rsidTr="001650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CB17BDF" w14:textId="77777777" w:rsidR="008D216E" w:rsidRPr="008D216E" w:rsidRDefault="008D216E" w:rsidP="008D216E">
            <w:pPr>
              <w:rPr>
                <w:b/>
                <w:bCs/>
                <w:sz w:val="20"/>
                <w:szCs w:val="20"/>
                <w:lang w:val="en-US"/>
              </w:rPr>
            </w:pPr>
            <w:r w:rsidRPr="008D216E">
              <w:rPr>
                <w:b/>
                <w:bCs/>
                <w:sz w:val="20"/>
                <w:szCs w:val="20"/>
                <w:lang w:val="en-US"/>
              </w:rPr>
              <w:t>Riesgo</w:t>
            </w:r>
          </w:p>
        </w:tc>
        <w:tc>
          <w:tcPr>
            <w:tcW w:w="0" w:type="auto"/>
            <w:hideMark/>
          </w:tcPr>
          <w:p w14:paraId="7FE9FAD1" w14:textId="77777777" w:rsidR="008D216E" w:rsidRPr="008D216E" w:rsidRDefault="008D216E" w:rsidP="008D216E">
            <w:pPr>
              <w:cnfStyle w:val="100000000000" w:firstRow="1" w:lastRow="0" w:firstColumn="0" w:lastColumn="0" w:oddVBand="0" w:evenVBand="0" w:oddHBand="0" w:evenHBand="0" w:firstRowFirstColumn="0" w:firstRowLastColumn="0" w:lastRowFirstColumn="0" w:lastRowLastColumn="0"/>
              <w:rPr>
                <w:b/>
                <w:bCs/>
                <w:sz w:val="20"/>
                <w:szCs w:val="20"/>
                <w:lang w:val="en-US"/>
              </w:rPr>
            </w:pPr>
            <w:r w:rsidRPr="008D216E">
              <w:rPr>
                <w:b/>
                <w:bCs/>
                <w:sz w:val="20"/>
                <w:szCs w:val="20"/>
                <w:lang w:val="en-US"/>
              </w:rPr>
              <w:t>Impacto</w:t>
            </w:r>
          </w:p>
        </w:tc>
        <w:tc>
          <w:tcPr>
            <w:tcW w:w="0" w:type="auto"/>
            <w:hideMark/>
          </w:tcPr>
          <w:p w14:paraId="4E4817D7" w14:textId="77777777" w:rsidR="008D216E" w:rsidRPr="008D216E" w:rsidRDefault="008D216E" w:rsidP="008D216E">
            <w:pPr>
              <w:cnfStyle w:val="100000000000" w:firstRow="1" w:lastRow="0" w:firstColumn="0" w:lastColumn="0" w:oddVBand="0" w:evenVBand="0" w:oddHBand="0" w:evenHBand="0" w:firstRowFirstColumn="0" w:firstRowLastColumn="0" w:lastRowFirstColumn="0" w:lastRowLastColumn="0"/>
              <w:rPr>
                <w:b/>
                <w:bCs/>
                <w:sz w:val="20"/>
                <w:szCs w:val="20"/>
                <w:lang w:val="en-US"/>
              </w:rPr>
            </w:pPr>
            <w:r w:rsidRPr="008D216E">
              <w:rPr>
                <w:b/>
                <w:bCs/>
                <w:sz w:val="20"/>
                <w:szCs w:val="20"/>
                <w:lang w:val="en-US"/>
              </w:rPr>
              <w:t>Probabilidad</w:t>
            </w:r>
          </w:p>
        </w:tc>
        <w:tc>
          <w:tcPr>
            <w:tcW w:w="0" w:type="auto"/>
            <w:hideMark/>
          </w:tcPr>
          <w:p w14:paraId="3EC76CF2" w14:textId="77777777" w:rsidR="008D216E" w:rsidRPr="008D216E" w:rsidRDefault="008D216E" w:rsidP="008D216E">
            <w:pPr>
              <w:cnfStyle w:val="100000000000" w:firstRow="1" w:lastRow="0" w:firstColumn="0" w:lastColumn="0" w:oddVBand="0" w:evenVBand="0" w:oddHBand="0" w:evenHBand="0" w:firstRowFirstColumn="0" w:firstRowLastColumn="0" w:lastRowFirstColumn="0" w:lastRowLastColumn="0"/>
              <w:rPr>
                <w:b/>
                <w:bCs/>
                <w:sz w:val="20"/>
                <w:szCs w:val="20"/>
                <w:lang w:val="en-US"/>
              </w:rPr>
            </w:pPr>
            <w:r w:rsidRPr="008D216E">
              <w:rPr>
                <w:b/>
                <w:bCs/>
                <w:sz w:val="20"/>
                <w:szCs w:val="20"/>
                <w:lang w:val="en-US"/>
              </w:rPr>
              <w:t>Mitigación</w:t>
            </w:r>
          </w:p>
        </w:tc>
      </w:tr>
      <w:tr w:rsidR="008D216E" w:rsidRPr="008D216E" w14:paraId="478B5758" w14:textId="77777777" w:rsidTr="00165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5C0E1" w14:textId="77777777" w:rsidR="008D216E" w:rsidRPr="008D216E" w:rsidRDefault="008D216E" w:rsidP="008D216E">
            <w:pPr>
              <w:rPr>
                <w:sz w:val="20"/>
                <w:szCs w:val="20"/>
              </w:rPr>
            </w:pPr>
            <w:r w:rsidRPr="008D216E">
              <w:rPr>
                <w:sz w:val="20"/>
                <w:szCs w:val="20"/>
              </w:rPr>
              <w:t>Falta de adopción de pruebas automatizadas</w:t>
            </w:r>
          </w:p>
        </w:tc>
        <w:tc>
          <w:tcPr>
            <w:tcW w:w="0" w:type="auto"/>
            <w:hideMark/>
          </w:tcPr>
          <w:p w14:paraId="00A56C55" w14:textId="77777777" w:rsidR="008D216E" w:rsidRPr="008D216E" w:rsidRDefault="008D216E" w:rsidP="008D216E">
            <w:pPr>
              <w:cnfStyle w:val="000000100000" w:firstRow="0" w:lastRow="0" w:firstColumn="0" w:lastColumn="0" w:oddVBand="0" w:evenVBand="0" w:oddHBand="1" w:evenHBand="0" w:firstRowFirstColumn="0" w:firstRowLastColumn="0" w:lastRowFirstColumn="0" w:lastRowLastColumn="0"/>
              <w:rPr>
                <w:sz w:val="20"/>
                <w:szCs w:val="20"/>
                <w:lang w:val="en-US"/>
              </w:rPr>
            </w:pPr>
            <w:r w:rsidRPr="008D216E">
              <w:rPr>
                <w:sz w:val="20"/>
                <w:szCs w:val="20"/>
                <w:lang w:val="en-US"/>
              </w:rPr>
              <w:t>Alto</w:t>
            </w:r>
          </w:p>
        </w:tc>
        <w:tc>
          <w:tcPr>
            <w:tcW w:w="0" w:type="auto"/>
            <w:hideMark/>
          </w:tcPr>
          <w:p w14:paraId="65399E44" w14:textId="77777777" w:rsidR="008D216E" w:rsidRPr="008D216E" w:rsidRDefault="008D216E" w:rsidP="008D216E">
            <w:pPr>
              <w:cnfStyle w:val="000000100000" w:firstRow="0" w:lastRow="0" w:firstColumn="0" w:lastColumn="0" w:oddVBand="0" w:evenVBand="0" w:oddHBand="1" w:evenHBand="0" w:firstRowFirstColumn="0" w:firstRowLastColumn="0" w:lastRowFirstColumn="0" w:lastRowLastColumn="0"/>
              <w:rPr>
                <w:sz w:val="20"/>
                <w:szCs w:val="20"/>
                <w:lang w:val="en-US"/>
              </w:rPr>
            </w:pPr>
            <w:r w:rsidRPr="008D216E">
              <w:rPr>
                <w:sz w:val="20"/>
                <w:szCs w:val="20"/>
                <w:lang w:val="en-US"/>
              </w:rPr>
              <w:t>Media</w:t>
            </w:r>
          </w:p>
        </w:tc>
        <w:tc>
          <w:tcPr>
            <w:tcW w:w="0" w:type="auto"/>
            <w:hideMark/>
          </w:tcPr>
          <w:p w14:paraId="6E79890B" w14:textId="77777777" w:rsidR="008D216E" w:rsidRPr="008D216E" w:rsidRDefault="008D216E" w:rsidP="008D216E">
            <w:pPr>
              <w:cnfStyle w:val="000000100000" w:firstRow="0" w:lastRow="0" w:firstColumn="0" w:lastColumn="0" w:oddVBand="0" w:evenVBand="0" w:oddHBand="1" w:evenHBand="0" w:firstRowFirstColumn="0" w:firstRowLastColumn="0" w:lastRowFirstColumn="0" w:lastRowLastColumn="0"/>
              <w:rPr>
                <w:sz w:val="20"/>
                <w:szCs w:val="20"/>
              </w:rPr>
            </w:pPr>
            <w:r w:rsidRPr="008D216E">
              <w:rPr>
                <w:sz w:val="20"/>
                <w:szCs w:val="20"/>
              </w:rPr>
              <w:t>Capacitación TDD; incluir tests como requisito de DoD</w:t>
            </w:r>
          </w:p>
        </w:tc>
      </w:tr>
      <w:tr w:rsidR="008D216E" w:rsidRPr="008D216E" w14:paraId="673813C0" w14:textId="77777777" w:rsidTr="001650B3">
        <w:tc>
          <w:tcPr>
            <w:cnfStyle w:val="001000000000" w:firstRow="0" w:lastRow="0" w:firstColumn="1" w:lastColumn="0" w:oddVBand="0" w:evenVBand="0" w:oddHBand="0" w:evenHBand="0" w:firstRowFirstColumn="0" w:firstRowLastColumn="0" w:lastRowFirstColumn="0" w:lastRowLastColumn="0"/>
            <w:tcW w:w="0" w:type="auto"/>
            <w:hideMark/>
          </w:tcPr>
          <w:p w14:paraId="47A2979F" w14:textId="77777777" w:rsidR="008D216E" w:rsidRPr="008D216E" w:rsidRDefault="008D216E" w:rsidP="008D216E">
            <w:pPr>
              <w:rPr>
                <w:sz w:val="20"/>
                <w:szCs w:val="20"/>
              </w:rPr>
            </w:pPr>
            <w:r w:rsidRPr="008D216E">
              <w:rPr>
                <w:sz w:val="20"/>
                <w:szCs w:val="20"/>
              </w:rPr>
              <w:t>Flaky tests que bloquean CI</w:t>
            </w:r>
          </w:p>
        </w:tc>
        <w:tc>
          <w:tcPr>
            <w:tcW w:w="0" w:type="auto"/>
            <w:hideMark/>
          </w:tcPr>
          <w:p w14:paraId="439F81A2" w14:textId="77777777" w:rsidR="008D216E" w:rsidRPr="008D216E" w:rsidRDefault="008D216E" w:rsidP="008D216E">
            <w:pPr>
              <w:cnfStyle w:val="000000000000" w:firstRow="0" w:lastRow="0" w:firstColumn="0" w:lastColumn="0" w:oddVBand="0" w:evenVBand="0" w:oddHBand="0" w:evenHBand="0" w:firstRowFirstColumn="0" w:firstRowLastColumn="0" w:lastRowFirstColumn="0" w:lastRowLastColumn="0"/>
              <w:rPr>
                <w:sz w:val="20"/>
                <w:szCs w:val="20"/>
                <w:lang w:val="en-US"/>
              </w:rPr>
            </w:pPr>
            <w:r w:rsidRPr="008D216E">
              <w:rPr>
                <w:sz w:val="20"/>
                <w:szCs w:val="20"/>
                <w:lang w:val="en-US"/>
              </w:rPr>
              <w:t>Medio</w:t>
            </w:r>
          </w:p>
        </w:tc>
        <w:tc>
          <w:tcPr>
            <w:tcW w:w="0" w:type="auto"/>
            <w:hideMark/>
          </w:tcPr>
          <w:p w14:paraId="593CF9A5" w14:textId="77777777" w:rsidR="008D216E" w:rsidRPr="008D216E" w:rsidRDefault="008D216E" w:rsidP="008D216E">
            <w:pPr>
              <w:cnfStyle w:val="000000000000" w:firstRow="0" w:lastRow="0" w:firstColumn="0" w:lastColumn="0" w:oddVBand="0" w:evenVBand="0" w:oddHBand="0" w:evenHBand="0" w:firstRowFirstColumn="0" w:firstRowLastColumn="0" w:lastRowFirstColumn="0" w:lastRowLastColumn="0"/>
              <w:rPr>
                <w:sz w:val="20"/>
                <w:szCs w:val="20"/>
                <w:lang w:val="en-US"/>
              </w:rPr>
            </w:pPr>
            <w:r w:rsidRPr="008D216E">
              <w:rPr>
                <w:sz w:val="20"/>
                <w:szCs w:val="20"/>
                <w:lang w:val="en-US"/>
              </w:rPr>
              <w:t>Alta</w:t>
            </w:r>
          </w:p>
        </w:tc>
        <w:tc>
          <w:tcPr>
            <w:tcW w:w="0" w:type="auto"/>
            <w:hideMark/>
          </w:tcPr>
          <w:p w14:paraId="134207F6" w14:textId="77777777" w:rsidR="008D216E" w:rsidRPr="008D216E" w:rsidRDefault="008D216E" w:rsidP="008D216E">
            <w:pPr>
              <w:cnfStyle w:val="000000000000" w:firstRow="0" w:lastRow="0" w:firstColumn="0" w:lastColumn="0" w:oddVBand="0" w:evenVBand="0" w:oddHBand="0" w:evenHBand="0" w:firstRowFirstColumn="0" w:firstRowLastColumn="0" w:lastRowFirstColumn="0" w:lastRowLastColumn="0"/>
              <w:rPr>
                <w:sz w:val="20"/>
                <w:szCs w:val="20"/>
              </w:rPr>
            </w:pPr>
            <w:r w:rsidRPr="008D216E">
              <w:rPr>
                <w:sz w:val="20"/>
                <w:szCs w:val="20"/>
              </w:rPr>
              <w:t>Clasificar y aislar tests inestables; separar en suite nightly</w:t>
            </w:r>
          </w:p>
        </w:tc>
      </w:tr>
      <w:tr w:rsidR="008D216E" w:rsidRPr="008D216E" w14:paraId="48B28BF8" w14:textId="77777777" w:rsidTr="00165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A8D1B" w14:textId="77777777" w:rsidR="008D216E" w:rsidRPr="008D216E" w:rsidRDefault="008D216E" w:rsidP="008D216E">
            <w:pPr>
              <w:rPr>
                <w:sz w:val="20"/>
                <w:szCs w:val="20"/>
                <w:lang w:val="en-US"/>
              </w:rPr>
            </w:pPr>
            <w:r w:rsidRPr="008D216E">
              <w:rPr>
                <w:sz w:val="20"/>
                <w:szCs w:val="20"/>
                <w:lang w:val="en-US"/>
              </w:rPr>
              <w:t>Vulnerabilidades en dependencias</w:t>
            </w:r>
          </w:p>
        </w:tc>
        <w:tc>
          <w:tcPr>
            <w:tcW w:w="0" w:type="auto"/>
            <w:hideMark/>
          </w:tcPr>
          <w:p w14:paraId="45E43547" w14:textId="77777777" w:rsidR="008D216E" w:rsidRPr="008D216E" w:rsidRDefault="008D216E" w:rsidP="008D216E">
            <w:pPr>
              <w:cnfStyle w:val="000000100000" w:firstRow="0" w:lastRow="0" w:firstColumn="0" w:lastColumn="0" w:oddVBand="0" w:evenVBand="0" w:oddHBand="1" w:evenHBand="0" w:firstRowFirstColumn="0" w:firstRowLastColumn="0" w:lastRowFirstColumn="0" w:lastRowLastColumn="0"/>
              <w:rPr>
                <w:sz w:val="20"/>
                <w:szCs w:val="20"/>
                <w:lang w:val="en-US"/>
              </w:rPr>
            </w:pPr>
            <w:r w:rsidRPr="008D216E">
              <w:rPr>
                <w:sz w:val="20"/>
                <w:szCs w:val="20"/>
                <w:lang w:val="en-US"/>
              </w:rPr>
              <w:t>Alto</w:t>
            </w:r>
          </w:p>
        </w:tc>
        <w:tc>
          <w:tcPr>
            <w:tcW w:w="0" w:type="auto"/>
            <w:hideMark/>
          </w:tcPr>
          <w:p w14:paraId="5EDCB0FE" w14:textId="77777777" w:rsidR="008D216E" w:rsidRPr="008D216E" w:rsidRDefault="008D216E" w:rsidP="008D216E">
            <w:pPr>
              <w:cnfStyle w:val="000000100000" w:firstRow="0" w:lastRow="0" w:firstColumn="0" w:lastColumn="0" w:oddVBand="0" w:evenVBand="0" w:oddHBand="1" w:evenHBand="0" w:firstRowFirstColumn="0" w:firstRowLastColumn="0" w:lastRowFirstColumn="0" w:lastRowLastColumn="0"/>
              <w:rPr>
                <w:sz w:val="20"/>
                <w:szCs w:val="20"/>
                <w:lang w:val="en-US"/>
              </w:rPr>
            </w:pPr>
            <w:r w:rsidRPr="008D216E">
              <w:rPr>
                <w:sz w:val="20"/>
                <w:szCs w:val="20"/>
                <w:lang w:val="en-US"/>
              </w:rPr>
              <w:t>Media</w:t>
            </w:r>
          </w:p>
        </w:tc>
        <w:tc>
          <w:tcPr>
            <w:tcW w:w="0" w:type="auto"/>
            <w:hideMark/>
          </w:tcPr>
          <w:p w14:paraId="537EF60F" w14:textId="77777777" w:rsidR="008D216E" w:rsidRPr="008D216E" w:rsidRDefault="008D216E" w:rsidP="008D216E">
            <w:pPr>
              <w:cnfStyle w:val="000000100000" w:firstRow="0" w:lastRow="0" w:firstColumn="0" w:lastColumn="0" w:oddVBand="0" w:evenVBand="0" w:oddHBand="1" w:evenHBand="0" w:firstRowFirstColumn="0" w:firstRowLastColumn="0" w:lastRowFirstColumn="0" w:lastRowLastColumn="0"/>
              <w:rPr>
                <w:sz w:val="20"/>
                <w:szCs w:val="20"/>
              </w:rPr>
            </w:pPr>
            <w:r w:rsidRPr="008D216E">
              <w:rPr>
                <w:sz w:val="20"/>
                <w:szCs w:val="20"/>
              </w:rPr>
              <w:t>Escaneo automático; política de actualización semestral</w:t>
            </w:r>
          </w:p>
        </w:tc>
      </w:tr>
      <w:tr w:rsidR="008D216E" w:rsidRPr="008D216E" w14:paraId="26BAF5B0" w14:textId="77777777" w:rsidTr="001650B3">
        <w:tc>
          <w:tcPr>
            <w:cnfStyle w:val="001000000000" w:firstRow="0" w:lastRow="0" w:firstColumn="1" w:lastColumn="0" w:oddVBand="0" w:evenVBand="0" w:oddHBand="0" w:evenHBand="0" w:firstRowFirstColumn="0" w:firstRowLastColumn="0" w:lastRowFirstColumn="0" w:lastRowLastColumn="0"/>
            <w:tcW w:w="0" w:type="auto"/>
            <w:hideMark/>
          </w:tcPr>
          <w:p w14:paraId="04B07FDD" w14:textId="77777777" w:rsidR="008D216E" w:rsidRPr="008D216E" w:rsidRDefault="008D216E" w:rsidP="008D216E">
            <w:pPr>
              <w:rPr>
                <w:sz w:val="20"/>
                <w:szCs w:val="20"/>
              </w:rPr>
            </w:pPr>
            <w:r w:rsidRPr="008D216E">
              <w:rPr>
                <w:sz w:val="20"/>
                <w:szCs w:val="20"/>
              </w:rPr>
              <w:t>Falta de capacidad para soporte post-release</w:t>
            </w:r>
          </w:p>
        </w:tc>
        <w:tc>
          <w:tcPr>
            <w:tcW w:w="0" w:type="auto"/>
            <w:hideMark/>
          </w:tcPr>
          <w:p w14:paraId="022601CD" w14:textId="77777777" w:rsidR="008D216E" w:rsidRPr="008D216E" w:rsidRDefault="008D216E" w:rsidP="008D216E">
            <w:pPr>
              <w:cnfStyle w:val="000000000000" w:firstRow="0" w:lastRow="0" w:firstColumn="0" w:lastColumn="0" w:oddVBand="0" w:evenVBand="0" w:oddHBand="0" w:evenHBand="0" w:firstRowFirstColumn="0" w:firstRowLastColumn="0" w:lastRowFirstColumn="0" w:lastRowLastColumn="0"/>
              <w:rPr>
                <w:sz w:val="20"/>
                <w:szCs w:val="20"/>
                <w:lang w:val="en-US"/>
              </w:rPr>
            </w:pPr>
            <w:r w:rsidRPr="008D216E">
              <w:rPr>
                <w:sz w:val="20"/>
                <w:szCs w:val="20"/>
                <w:lang w:val="en-US"/>
              </w:rPr>
              <w:t>Alto</w:t>
            </w:r>
          </w:p>
        </w:tc>
        <w:tc>
          <w:tcPr>
            <w:tcW w:w="0" w:type="auto"/>
            <w:hideMark/>
          </w:tcPr>
          <w:p w14:paraId="071FD803" w14:textId="77777777" w:rsidR="008D216E" w:rsidRPr="008D216E" w:rsidRDefault="008D216E" w:rsidP="008D216E">
            <w:pPr>
              <w:cnfStyle w:val="000000000000" w:firstRow="0" w:lastRow="0" w:firstColumn="0" w:lastColumn="0" w:oddVBand="0" w:evenVBand="0" w:oddHBand="0" w:evenHBand="0" w:firstRowFirstColumn="0" w:firstRowLastColumn="0" w:lastRowFirstColumn="0" w:lastRowLastColumn="0"/>
              <w:rPr>
                <w:sz w:val="20"/>
                <w:szCs w:val="20"/>
                <w:lang w:val="en-US"/>
              </w:rPr>
            </w:pPr>
            <w:r w:rsidRPr="008D216E">
              <w:rPr>
                <w:sz w:val="20"/>
                <w:szCs w:val="20"/>
                <w:lang w:val="en-US"/>
              </w:rPr>
              <w:t>Baja-Media</w:t>
            </w:r>
          </w:p>
        </w:tc>
        <w:tc>
          <w:tcPr>
            <w:tcW w:w="0" w:type="auto"/>
            <w:hideMark/>
          </w:tcPr>
          <w:p w14:paraId="6BAEA9F4" w14:textId="77777777" w:rsidR="008D216E" w:rsidRPr="008D216E" w:rsidRDefault="008D216E" w:rsidP="008D216E">
            <w:pPr>
              <w:cnfStyle w:val="000000000000" w:firstRow="0" w:lastRow="0" w:firstColumn="0" w:lastColumn="0" w:oddVBand="0" w:evenVBand="0" w:oddHBand="0" w:evenHBand="0" w:firstRowFirstColumn="0" w:firstRowLastColumn="0" w:lastRowFirstColumn="0" w:lastRowLastColumn="0"/>
              <w:rPr>
                <w:sz w:val="20"/>
                <w:szCs w:val="20"/>
              </w:rPr>
            </w:pPr>
            <w:r w:rsidRPr="008D216E">
              <w:rPr>
                <w:sz w:val="20"/>
                <w:szCs w:val="20"/>
              </w:rPr>
              <w:t>Plan de soporte y SLA con proveedor; rotación de on-call</w:t>
            </w:r>
          </w:p>
        </w:tc>
      </w:tr>
      <w:tr w:rsidR="008D216E" w:rsidRPr="008D216E" w14:paraId="201A4647" w14:textId="77777777" w:rsidTr="00165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01576" w14:textId="77777777" w:rsidR="008D216E" w:rsidRPr="008D216E" w:rsidRDefault="008D216E" w:rsidP="008D216E">
            <w:pPr>
              <w:rPr>
                <w:sz w:val="20"/>
                <w:szCs w:val="20"/>
              </w:rPr>
            </w:pPr>
            <w:r w:rsidRPr="008D216E">
              <w:rPr>
                <w:sz w:val="20"/>
                <w:szCs w:val="20"/>
              </w:rPr>
              <w:t>Problemas de rendimiento en horarios de matrícula</w:t>
            </w:r>
          </w:p>
        </w:tc>
        <w:tc>
          <w:tcPr>
            <w:tcW w:w="0" w:type="auto"/>
            <w:hideMark/>
          </w:tcPr>
          <w:p w14:paraId="7FF4365E" w14:textId="77777777" w:rsidR="008D216E" w:rsidRPr="008D216E" w:rsidRDefault="008D216E" w:rsidP="008D216E">
            <w:pPr>
              <w:cnfStyle w:val="000000100000" w:firstRow="0" w:lastRow="0" w:firstColumn="0" w:lastColumn="0" w:oddVBand="0" w:evenVBand="0" w:oddHBand="1" w:evenHBand="0" w:firstRowFirstColumn="0" w:firstRowLastColumn="0" w:lastRowFirstColumn="0" w:lastRowLastColumn="0"/>
              <w:rPr>
                <w:sz w:val="20"/>
                <w:szCs w:val="20"/>
                <w:lang w:val="en-US"/>
              </w:rPr>
            </w:pPr>
            <w:r w:rsidRPr="008D216E">
              <w:rPr>
                <w:sz w:val="20"/>
                <w:szCs w:val="20"/>
                <w:lang w:val="en-US"/>
              </w:rPr>
              <w:t>Alto (UPN)</w:t>
            </w:r>
          </w:p>
        </w:tc>
        <w:tc>
          <w:tcPr>
            <w:tcW w:w="0" w:type="auto"/>
            <w:hideMark/>
          </w:tcPr>
          <w:p w14:paraId="56D6A092" w14:textId="77777777" w:rsidR="008D216E" w:rsidRPr="008D216E" w:rsidRDefault="008D216E" w:rsidP="008D216E">
            <w:pPr>
              <w:cnfStyle w:val="000000100000" w:firstRow="0" w:lastRow="0" w:firstColumn="0" w:lastColumn="0" w:oddVBand="0" w:evenVBand="0" w:oddHBand="1" w:evenHBand="0" w:firstRowFirstColumn="0" w:firstRowLastColumn="0" w:lastRowFirstColumn="0" w:lastRowLastColumn="0"/>
              <w:rPr>
                <w:sz w:val="20"/>
                <w:szCs w:val="20"/>
                <w:lang w:val="en-US"/>
              </w:rPr>
            </w:pPr>
            <w:r w:rsidRPr="008D216E">
              <w:rPr>
                <w:sz w:val="20"/>
                <w:szCs w:val="20"/>
                <w:lang w:val="en-US"/>
              </w:rPr>
              <w:t>Media</w:t>
            </w:r>
          </w:p>
        </w:tc>
        <w:tc>
          <w:tcPr>
            <w:tcW w:w="0" w:type="auto"/>
            <w:hideMark/>
          </w:tcPr>
          <w:p w14:paraId="02DAD497" w14:textId="77777777" w:rsidR="008D216E" w:rsidRPr="008D216E" w:rsidRDefault="008D216E" w:rsidP="008D216E">
            <w:pPr>
              <w:cnfStyle w:val="000000100000" w:firstRow="0" w:lastRow="0" w:firstColumn="0" w:lastColumn="0" w:oddVBand="0" w:evenVBand="0" w:oddHBand="1" w:evenHBand="0" w:firstRowFirstColumn="0" w:firstRowLastColumn="0" w:lastRowFirstColumn="0" w:lastRowLastColumn="0"/>
              <w:rPr>
                <w:sz w:val="20"/>
                <w:szCs w:val="20"/>
                <w:lang w:val="en-US"/>
              </w:rPr>
            </w:pPr>
            <w:r w:rsidRPr="008D216E">
              <w:rPr>
                <w:sz w:val="20"/>
                <w:szCs w:val="20"/>
                <w:lang w:val="en-US"/>
              </w:rPr>
              <w:t>Performance tests en staging; escalado automático</w:t>
            </w:r>
          </w:p>
        </w:tc>
      </w:tr>
    </w:tbl>
    <w:p w14:paraId="2B06C5B9" w14:textId="54CC026A" w:rsidR="008D216E" w:rsidRPr="008D216E" w:rsidRDefault="008D216E" w:rsidP="008D216E">
      <w:pPr>
        <w:rPr>
          <w:lang w:val="en-US"/>
        </w:rPr>
      </w:pPr>
    </w:p>
    <w:p w14:paraId="3DDC0FF7" w14:textId="77777777" w:rsidR="008D216E" w:rsidRPr="008D216E" w:rsidRDefault="008D216E" w:rsidP="008D216E">
      <w:pPr>
        <w:rPr>
          <w:b/>
          <w:bCs/>
        </w:rPr>
      </w:pPr>
      <w:r w:rsidRPr="008D216E">
        <w:rPr>
          <w:b/>
          <w:bCs/>
        </w:rPr>
        <w:t>9) Actividad práctica (taller) — “Construye el Quality Plan y ejecútalo en 1 sprint”</w:t>
      </w:r>
    </w:p>
    <w:p w14:paraId="3E5D54B1" w14:textId="77777777" w:rsidR="008D216E" w:rsidRPr="008D216E" w:rsidRDefault="008D216E" w:rsidP="008D216E">
      <w:r w:rsidRPr="008D216E">
        <w:rPr>
          <w:b/>
          <w:bCs/>
        </w:rPr>
        <w:t>Duración sugerida:</w:t>
      </w:r>
      <w:r w:rsidRPr="008D216E">
        <w:t xml:space="preserve"> 1–2 sesiones (4–6 horas en total).</w:t>
      </w:r>
    </w:p>
    <w:p w14:paraId="1D86DB9A" w14:textId="77777777" w:rsidR="008D216E" w:rsidRPr="008D216E" w:rsidRDefault="008D216E" w:rsidP="008D216E">
      <w:r w:rsidRPr="008D216E">
        <w:rPr>
          <w:b/>
          <w:bCs/>
        </w:rPr>
        <w:t>Objetivos:</w:t>
      </w:r>
      <w:r w:rsidRPr="008D216E">
        <w:t xml:space="preserve"> diseñar Definition of Done, configurar pipeline mínimo (o simularlo), ejecutar tests y producir un informe de calidad.</w:t>
      </w:r>
    </w:p>
    <w:p w14:paraId="59A3597E" w14:textId="77777777" w:rsidR="008D216E" w:rsidRPr="008D216E" w:rsidRDefault="008D216E" w:rsidP="008D216E">
      <w:pPr>
        <w:rPr>
          <w:lang w:val="en-US"/>
        </w:rPr>
      </w:pPr>
      <w:r w:rsidRPr="008D216E">
        <w:rPr>
          <w:b/>
          <w:bCs/>
          <w:lang w:val="en-US"/>
        </w:rPr>
        <w:t>Pasos:</w:t>
      </w:r>
    </w:p>
    <w:p w14:paraId="6AAD199A" w14:textId="77777777" w:rsidR="008D216E" w:rsidRPr="008D216E" w:rsidRDefault="008D216E" w:rsidP="008D216E">
      <w:pPr>
        <w:numPr>
          <w:ilvl w:val="0"/>
          <w:numId w:val="63"/>
        </w:numPr>
        <w:rPr>
          <w:lang w:val="en-US"/>
        </w:rPr>
      </w:pPr>
      <w:r w:rsidRPr="008D216E">
        <w:rPr>
          <w:i/>
          <w:iCs/>
          <w:lang w:val="en-US"/>
        </w:rPr>
        <w:t>Diseño del Quality Plan</w:t>
      </w:r>
      <w:r w:rsidRPr="008D216E">
        <w:rPr>
          <w:lang w:val="en-US"/>
        </w:rPr>
        <w:t xml:space="preserve"> (60–90 min): equipo define DoD, KPIs, strategy tests, quality gates.</w:t>
      </w:r>
    </w:p>
    <w:p w14:paraId="0DBC1931" w14:textId="77777777" w:rsidR="008D216E" w:rsidRPr="008D216E" w:rsidRDefault="008D216E" w:rsidP="008D216E">
      <w:pPr>
        <w:numPr>
          <w:ilvl w:val="0"/>
          <w:numId w:val="63"/>
        </w:numPr>
        <w:rPr>
          <w:lang w:val="en-US"/>
        </w:rPr>
      </w:pPr>
      <w:r w:rsidRPr="008D216E">
        <w:rPr>
          <w:i/>
          <w:iCs/>
        </w:rPr>
        <w:t>Configuración/Simulación de pipeline</w:t>
      </w:r>
      <w:r w:rsidRPr="008D216E">
        <w:t xml:space="preserve"> (60–90 min): crear scripts de tests unitarios y un job simple de CI (GitHub Actions/GitLab). </w:t>
      </w:r>
      <w:r w:rsidRPr="008D216E">
        <w:rPr>
          <w:lang w:val="en-US"/>
        </w:rPr>
        <w:t>Si no es posible, simular pasos manualmente y documentar.</w:t>
      </w:r>
    </w:p>
    <w:p w14:paraId="041F2407" w14:textId="77777777" w:rsidR="008D216E" w:rsidRPr="008D216E" w:rsidRDefault="008D216E" w:rsidP="008D216E">
      <w:pPr>
        <w:numPr>
          <w:ilvl w:val="0"/>
          <w:numId w:val="63"/>
        </w:numPr>
      </w:pPr>
      <w:r w:rsidRPr="008D216E">
        <w:rPr>
          <w:i/>
          <w:iCs/>
        </w:rPr>
        <w:t>Ejecución y evidencia</w:t>
      </w:r>
      <w:r w:rsidRPr="008D216E">
        <w:t xml:space="preserve"> (60–90 min): ejecutar suite de tests, generar reportes (coverage, pruebas, SAST).</w:t>
      </w:r>
    </w:p>
    <w:p w14:paraId="39B5CF00" w14:textId="77777777" w:rsidR="008D216E" w:rsidRPr="008D216E" w:rsidRDefault="008D216E" w:rsidP="008D216E">
      <w:pPr>
        <w:numPr>
          <w:ilvl w:val="0"/>
          <w:numId w:val="63"/>
        </w:numPr>
      </w:pPr>
      <w:r w:rsidRPr="008D216E">
        <w:rPr>
          <w:i/>
          <w:iCs/>
        </w:rPr>
        <w:lastRenderedPageBreak/>
        <w:t>Análisis</w:t>
      </w:r>
      <w:r w:rsidRPr="008D216E">
        <w:t xml:space="preserve"> (45–60 min): calcular KPIs y proponer 3 acciones de mejora priorizadas.</w:t>
      </w:r>
    </w:p>
    <w:p w14:paraId="0ED2FE28" w14:textId="77777777" w:rsidR="008D216E" w:rsidRPr="008D216E" w:rsidRDefault="008D216E" w:rsidP="008D216E">
      <w:pPr>
        <w:numPr>
          <w:ilvl w:val="0"/>
          <w:numId w:val="63"/>
        </w:numPr>
      </w:pPr>
      <w:r w:rsidRPr="008D216E">
        <w:rPr>
          <w:i/>
          <w:iCs/>
        </w:rPr>
        <w:t>Entrega:</w:t>
      </w:r>
      <w:r w:rsidRPr="008D216E">
        <w:t xml:space="preserve"> Quality Plan + reportes + 3 acciones concretas.</w:t>
      </w:r>
    </w:p>
    <w:p w14:paraId="672B70BC" w14:textId="77777777" w:rsidR="001650B3" w:rsidRDefault="001650B3" w:rsidP="008D216E">
      <w:pPr>
        <w:rPr>
          <w:b/>
          <w:bCs/>
        </w:rPr>
      </w:pPr>
    </w:p>
    <w:p w14:paraId="4F6CFF20" w14:textId="31857021" w:rsidR="008D216E" w:rsidRPr="008D216E" w:rsidRDefault="008D216E" w:rsidP="008D216E">
      <w:r w:rsidRPr="008D216E">
        <w:rPr>
          <w:b/>
          <w:bCs/>
        </w:rPr>
        <w:t>Entregable esperado:</w:t>
      </w:r>
      <w:r w:rsidRPr="008D216E">
        <w:t xml:space="preserve"> Quality Plan (2–4 páginas) + pipeline minimal (o scripts) + informe de métricas y propuestas.</w:t>
      </w:r>
    </w:p>
    <w:p w14:paraId="23844A1D" w14:textId="0890D8D5" w:rsidR="008D216E" w:rsidRPr="00CD0BA4" w:rsidRDefault="008D216E" w:rsidP="008D216E"/>
    <w:p w14:paraId="251C0C0F" w14:textId="77777777" w:rsidR="008D216E" w:rsidRPr="008D216E" w:rsidRDefault="008D216E" w:rsidP="008D216E">
      <w:pPr>
        <w:rPr>
          <w:b/>
          <w:bCs/>
        </w:rPr>
      </w:pPr>
      <w:r w:rsidRPr="008D216E">
        <w:rPr>
          <w:b/>
          <w:bCs/>
        </w:rPr>
        <w:t>10) Ejemplo numérico breve (cálculo de MTTR y Escaped Defects)</w:t>
      </w:r>
    </w:p>
    <w:p w14:paraId="400766E7" w14:textId="77777777" w:rsidR="008D216E" w:rsidRPr="008D216E" w:rsidRDefault="008D216E" w:rsidP="008D216E">
      <w:r w:rsidRPr="008D216E">
        <w:t>Supón que en el último mes:</w:t>
      </w:r>
    </w:p>
    <w:p w14:paraId="77038262" w14:textId="77777777" w:rsidR="008D216E" w:rsidRPr="008D216E" w:rsidRDefault="008D216E" w:rsidP="008D216E">
      <w:pPr>
        <w:numPr>
          <w:ilvl w:val="0"/>
          <w:numId w:val="64"/>
        </w:numPr>
      </w:pPr>
      <w:r w:rsidRPr="008D216E">
        <w:t>Incidentes en producción: 4 (duraciones: 2 h, 8 h, 5 h, 1 h).</w:t>
      </w:r>
    </w:p>
    <w:p w14:paraId="5CADDAF7" w14:textId="77777777" w:rsidR="008D216E" w:rsidRPr="008D216E" w:rsidRDefault="008D216E" w:rsidP="008D216E">
      <w:pPr>
        <w:numPr>
          <w:ilvl w:val="0"/>
          <w:numId w:val="64"/>
        </w:numPr>
      </w:pPr>
      <w:r w:rsidRPr="008D216E">
        <w:t>Defectos detectados en total (incluido testing y producción): 20, de los cuales 4 en producción.</w:t>
      </w:r>
    </w:p>
    <w:p w14:paraId="14B62F31" w14:textId="77777777" w:rsidR="008D216E" w:rsidRPr="008D216E" w:rsidRDefault="008D216E" w:rsidP="008D216E">
      <w:pPr>
        <w:rPr>
          <w:lang w:val="en-US"/>
        </w:rPr>
      </w:pPr>
      <w:r w:rsidRPr="008D216E">
        <w:rPr>
          <w:b/>
          <w:bCs/>
          <w:lang w:val="en-US"/>
        </w:rPr>
        <w:t>MTTR</w:t>
      </w:r>
      <w:r w:rsidRPr="008D216E">
        <w:rPr>
          <w:lang w:val="en-US"/>
        </w:rPr>
        <w:t xml:space="preserve"> = (2 + 8 + 5 + 1) / 4 = 16 / 4 = 4 horas.</w:t>
      </w:r>
      <w:r w:rsidRPr="008D216E">
        <w:rPr>
          <w:lang w:val="en-US"/>
        </w:rPr>
        <w:br/>
      </w:r>
      <w:r w:rsidRPr="008D216E">
        <w:rPr>
          <w:b/>
          <w:bCs/>
          <w:lang w:val="en-US"/>
        </w:rPr>
        <w:t>Escaped Defects Rate</w:t>
      </w:r>
      <w:r w:rsidRPr="008D216E">
        <w:rPr>
          <w:lang w:val="en-US"/>
        </w:rPr>
        <w:t xml:space="preserve"> = 4 / 20 = 0.2 = 20%.</w:t>
      </w:r>
    </w:p>
    <w:p w14:paraId="39CD30C8" w14:textId="77777777" w:rsidR="00C73FD8" w:rsidRPr="00CD0BA4" w:rsidRDefault="00C73FD8" w:rsidP="008D216E">
      <w:pPr>
        <w:rPr>
          <w:lang w:val="en-US"/>
        </w:rPr>
      </w:pPr>
    </w:p>
    <w:p w14:paraId="42461E5E" w14:textId="08DD2B43" w:rsidR="008D216E" w:rsidRPr="008D216E" w:rsidRDefault="008D216E" w:rsidP="008D216E">
      <w:r w:rsidRPr="008D216E">
        <w:t>Interpretación: MTTR = 4 h (aceptable si SLA para incidentes críticos ≤ 8 h); escaped defects 20% → implicaría investigar cómo mejorar pipeline de pruebas y revisiones, apuntar a &lt; 10% como meta</w:t>
      </w:r>
    </w:p>
    <w:p w14:paraId="1707CF06" w14:textId="27D15194" w:rsidR="008D216E" w:rsidRPr="00CD0BA4" w:rsidRDefault="008D216E" w:rsidP="008D216E"/>
    <w:p w14:paraId="219DC89D" w14:textId="77777777" w:rsidR="008D216E" w:rsidRPr="008D216E" w:rsidRDefault="008D216E" w:rsidP="008D216E">
      <w:pPr>
        <w:rPr>
          <w:b/>
          <w:bCs/>
        </w:rPr>
      </w:pPr>
      <w:r w:rsidRPr="008D216E">
        <w:rPr>
          <w:b/>
          <w:bCs/>
        </w:rPr>
        <w:t>11) Consideraciones especiales para Nicaragua (aplicación práctica)</w:t>
      </w:r>
    </w:p>
    <w:p w14:paraId="3D25E1B0" w14:textId="77777777" w:rsidR="008D216E" w:rsidRPr="008D216E" w:rsidRDefault="008D216E" w:rsidP="008D216E">
      <w:pPr>
        <w:numPr>
          <w:ilvl w:val="0"/>
          <w:numId w:val="65"/>
        </w:numPr>
      </w:pPr>
      <w:r w:rsidRPr="008D216E">
        <w:rPr>
          <w:b/>
          <w:bCs/>
        </w:rPr>
        <w:t>Limitaciones de infraestructura:</w:t>
      </w:r>
      <w:r w:rsidRPr="008D216E">
        <w:t xml:space="preserve"> en proyectos con conectividad limitada (zonas rurales), garantizar pruebas offline-first y validación en campo; automatización nocturna cuando haya conectividad.</w:t>
      </w:r>
    </w:p>
    <w:p w14:paraId="714FEEAE" w14:textId="77777777" w:rsidR="008D216E" w:rsidRPr="008D216E" w:rsidRDefault="008D216E" w:rsidP="008D216E">
      <w:pPr>
        <w:numPr>
          <w:ilvl w:val="0"/>
          <w:numId w:val="65"/>
        </w:numPr>
      </w:pPr>
      <w:r w:rsidRPr="008D216E">
        <w:rPr>
          <w:b/>
          <w:bCs/>
        </w:rPr>
        <w:t>Capacitación y cultura:</w:t>
      </w:r>
      <w:r w:rsidRPr="008D216E">
        <w:t xml:space="preserve"> invertir en capacitación práctica (TDD, code review) para equipos pequeños y mezclados (desarrolladores + operadores locales).</w:t>
      </w:r>
    </w:p>
    <w:p w14:paraId="22848FEF" w14:textId="77777777" w:rsidR="008D216E" w:rsidRPr="008D216E" w:rsidRDefault="008D216E" w:rsidP="008D216E">
      <w:pPr>
        <w:numPr>
          <w:ilvl w:val="0"/>
          <w:numId w:val="65"/>
        </w:numPr>
      </w:pPr>
      <w:r w:rsidRPr="008D216E">
        <w:rPr>
          <w:b/>
          <w:bCs/>
        </w:rPr>
        <w:lastRenderedPageBreak/>
        <w:t>Regulaciones:</w:t>
      </w:r>
      <w:r w:rsidRPr="008D216E">
        <w:t xml:space="preserve"> en sistemas que impactan facturación o datos personales, integrar pruebas de cumplimiento normativo desde inicio (p.ej., formatos DGI, protección de datos).</w:t>
      </w:r>
    </w:p>
    <w:p w14:paraId="52928E14" w14:textId="77777777" w:rsidR="008D216E" w:rsidRPr="008D216E" w:rsidRDefault="008D216E" w:rsidP="008D216E">
      <w:pPr>
        <w:numPr>
          <w:ilvl w:val="0"/>
          <w:numId w:val="65"/>
        </w:numPr>
      </w:pPr>
      <w:r w:rsidRPr="008D216E">
        <w:rPr>
          <w:b/>
          <w:bCs/>
        </w:rPr>
        <w:t>Recursos humanos:</w:t>
      </w:r>
      <w:r w:rsidRPr="008D216E">
        <w:t xml:space="preserve"> equipos pequeños requieren perfiles T-shaped; priorizar pair programming y revisiones cruzadas para mantener calidad sin personal especializado para cada función.</w:t>
      </w:r>
    </w:p>
    <w:p w14:paraId="5B616F54" w14:textId="77777777" w:rsidR="008D216E" w:rsidRPr="008D216E" w:rsidRDefault="008D216E" w:rsidP="008D216E">
      <w:pPr>
        <w:numPr>
          <w:ilvl w:val="0"/>
          <w:numId w:val="65"/>
        </w:numPr>
      </w:pPr>
      <w:r w:rsidRPr="008D216E">
        <w:rPr>
          <w:b/>
          <w:bCs/>
        </w:rPr>
        <w:t>Sostenibilidad:</w:t>
      </w:r>
      <w:r w:rsidRPr="008D216E">
        <w:t xml:space="preserve"> diseñar procesos de soporte local (capacitación a “champions” en cooperativas/universidad) para resolver incidentes sin depender siempre del proveedor externo.</w:t>
      </w:r>
    </w:p>
    <w:p w14:paraId="43F8D018" w14:textId="24336300" w:rsidR="008D216E" w:rsidRPr="00CD0BA4" w:rsidRDefault="008D216E" w:rsidP="008D216E"/>
    <w:p w14:paraId="3B53F5BF" w14:textId="77777777" w:rsidR="008D216E" w:rsidRPr="008D216E" w:rsidRDefault="008D216E" w:rsidP="008D216E">
      <w:pPr>
        <w:rPr>
          <w:b/>
          <w:bCs/>
        </w:rPr>
      </w:pPr>
      <w:r w:rsidRPr="008D216E">
        <w:rPr>
          <w:b/>
          <w:bCs/>
        </w:rPr>
        <w:t>12) Recomendaciones finales y hoja de ruta práctica</w:t>
      </w:r>
    </w:p>
    <w:p w14:paraId="1F076FBD" w14:textId="77777777" w:rsidR="008D216E" w:rsidRPr="008D216E" w:rsidRDefault="008D216E" w:rsidP="008D216E">
      <w:pPr>
        <w:numPr>
          <w:ilvl w:val="0"/>
          <w:numId w:val="66"/>
        </w:numPr>
      </w:pPr>
      <w:r w:rsidRPr="008D216E">
        <w:rPr>
          <w:b/>
          <w:bCs/>
        </w:rPr>
        <w:t>Adoptar un Quality Plan mínimo</w:t>
      </w:r>
      <w:r w:rsidRPr="008D216E">
        <w:t xml:space="preserve"> desde el primer sprint (DoD + pipeline simple).</w:t>
      </w:r>
    </w:p>
    <w:p w14:paraId="7B5666D8" w14:textId="77777777" w:rsidR="008D216E" w:rsidRPr="008D216E" w:rsidRDefault="008D216E" w:rsidP="008D216E">
      <w:pPr>
        <w:numPr>
          <w:ilvl w:val="0"/>
          <w:numId w:val="66"/>
        </w:numPr>
      </w:pPr>
      <w:r w:rsidRPr="008D216E">
        <w:rPr>
          <w:b/>
          <w:bCs/>
        </w:rPr>
        <w:t>Shift-left:</w:t>
      </w:r>
      <w:r w:rsidRPr="008D216E">
        <w:t xml:space="preserve"> incorporar pruebas y revisiones desde la primera línea de código.</w:t>
      </w:r>
    </w:p>
    <w:p w14:paraId="3CB46DB8" w14:textId="77777777" w:rsidR="008D216E" w:rsidRPr="008D216E" w:rsidRDefault="008D216E" w:rsidP="008D216E">
      <w:pPr>
        <w:numPr>
          <w:ilvl w:val="0"/>
          <w:numId w:val="66"/>
        </w:numPr>
      </w:pPr>
      <w:r w:rsidRPr="008D216E">
        <w:rPr>
          <w:b/>
          <w:bCs/>
        </w:rPr>
        <w:t>Automatizar lo crítico:</w:t>
      </w:r>
      <w:r w:rsidRPr="008D216E">
        <w:t xml:space="preserve"> unit tests y análisis estático en cada commit; tests de integración en merge; e2e y performance en nightly.</w:t>
      </w:r>
    </w:p>
    <w:p w14:paraId="70E2126B" w14:textId="77777777" w:rsidR="008D216E" w:rsidRPr="008D216E" w:rsidRDefault="008D216E" w:rsidP="008D216E">
      <w:pPr>
        <w:numPr>
          <w:ilvl w:val="0"/>
          <w:numId w:val="66"/>
        </w:numPr>
      </w:pPr>
      <w:r w:rsidRPr="008D216E">
        <w:rPr>
          <w:b/>
          <w:bCs/>
        </w:rPr>
        <w:t>Medir poco y relevante:</w:t>
      </w:r>
      <w:r w:rsidRPr="008D216E">
        <w:t xml:space="preserve"> 4–6 KPIs útiles y revisarlos en retrospectives.</w:t>
      </w:r>
    </w:p>
    <w:p w14:paraId="2BE98643" w14:textId="77777777" w:rsidR="008D216E" w:rsidRPr="008D216E" w:rsidRDefault="008D216E" w:rsidP="008D216E">
      <w:pPr>
        <w:numPr>
          <w:ilvl w:val="0"/>
          <w:numId w:val="66"/>
        </w:numPr>
      </w:pPr>
      <w:r w:rsidRPr="008D216E">
        <w:rPr>
          <w:b/>
          <w:bCs/>
        </w:rPr>
        <w:t>Plan de deuda técnica:</w:t>
      </w:r>
      <w:r w:rsidRPr="008D216E">
        <w:t xml:space="preserve"> reservar capacidad en cada sprint (10–20%) para deuda técnica.</w:t>
      </w:r>
    </w:p>
    <w:p w14:paraId="38D087B1" w14:textId="77777777" w:rsidR="008D216E" w:rsidRPr="008D216E" w:rsidRDefault="008D216E" w:rsidP="008D216E">
      <w:pPr>
        <w:numPr>
          <w:ilvl w:val="0"/>
          <w:numId w:val="66"/>
        </w:numPr>
      </w:pPr>
      <w:r w:rsidRPr="008D216E">
        <w:rPr>
          <w:b/>
          <w:bCs/>
        </w:rPr>
        <w:t>Piloto:</w:t>
      </w:r>
      <w:r w:rsidRPr="008D216E">
        <w:t xml:space="preserve"> ejecutar un piloto de 3 sprints para validar métricas y ajustar thresholds (p. ej., cobertura, MTTR).</w:t>
      </w:r>
    </w:p>
    <w:p w14:paraId="32F2527D" w14:textId="77777777" w:rsidR="008D216E" w:rsidRPr="008D216E" w:rsidRDefault="008D216E" w:rsidP="008D216E">
      <w:pPr>
        <w:numPr>
          <w:ilvl w:val="0"/>
          <w:numId w:val="66"/>
        </w:numPr>
      </w:pPr>
      <w:r w:rsidRPr="008D216E">
        <w:rPr>
          <w:b/>
          <w:bCs/>
        </w:rPr>
        <w:t>Formación continua:</w:t>
      </w:r>
      <w:r w:rsidRPr="008D216E">
        <w:t xml:space="preserve"> talleres prácticos (TDD, code reviews, seguridad básica) para PO/SM/Dev.</w:t>
      </w:r>
    </w:p>
    <w:p w14:paraId="6D8C2BCC" w14:textId="77777777" w:rsidR="008D216E" w:rsidRPr="00CD0BA4" w:rsidRDefault="008D216E" w:rsidP="008D216E">
      <w:pPr>
        <w:rPr>
          <w:vanish/>
        </w:rPr>
      </w:pPr>
      <w:r w:rsidRPr="00CD0BA4">
        <w:rPr>
          <w:vanish/>
        </w:rPr>
        <w:t>Principio del formulario</w:t>
      </w:r>
    </w:p>
    <w:p w14:paraId="35792938" w14:textId="77777777" w:rsidR="008D216E" w:rsidRPr="00CD0BA4" w:rsidRDefault="008D216E" w:rsidP="008D216E"/>
    <w:p w14:paraId="042F29C8" w14:textId="2FE3E1FB" w:rsidR="008D216E" w:rsidRPr="00CD0BA4" w:rsidRDefault="008D216E" w:rsidP="008D216E"/>
    <w:p w14:paraId="2062885E" w14:textId="77777777" w:rsidR="008D216E" w:rsidRPr="00CD0BA4" w:rsidRDefault="008D216E" w:rsidP="008D216E">
      <w:pPr>
        <w:rPr>
          <w:vanish/>
        </w:rPr>
      </w:pPr>
      <w:r w:rsidRPr="00CD0BA4">
        <w:rPr>
          <w:vanish/>
        </w:rPr>
        <w:t>Final del formulario</w:t>
      </w:r>
    </w:p>
    <w:p w14:paraId="1FEE801D" w14:textId="77777777" w:rsidR="007851A4" w:rsidRDefault="007851A4" w:rsidP="007851A4"/>
    <w:p w14:paraId="1E676529" w14:textId="77777777" w:rsidR="007851A4" w:rsidRDefault="007851A4" w:rsidP="007851A4"/>
    <w:p w14:paraId="3278305D" w14:textId="77777777" w:rsidR="007851A4" w:rsidRPr="007851A4" w:rsidRDefault="007851A4" w:rsidP="007851A4"/>
    <w:p w14:paraId="032F797A" w14:textId="5080BF2C" w:rsidR="003F0076" w:rsidRDefault="003F0076" w:rsidP="000F757F">
      <w:pPr>
        <w:pStyle w:val="Ttulo2"/>
      </w:pPr>
      <w:bookmarkStart w:id="16" w:name="_Toc208332161"/>
      <w:r>
        <w:lastRenderedPageBreak/>
        <w:t>Cambio</w:t>
      </w:r>
      <w:bookmarkEnd w:id="16"/>
      <w:r>
        <w:t xml:space="preserve"> </w:t>
      </w:r>
    </w:p>
    <w:p w14:paraId="511E9D6F" w14:textId="77777777" w:rsidR="00111F2B" w:rsidRDefault="00111F2B" w:rsidP="005C2841"/>
    <w:p w14:paraId="2C203708" w14:textId="4AC70BDB" w:rsidR="005C2841" w:rsidRPr="005C2841" w:rsidRDefault="005C2841" w:rsidP="005C2841">
      <w:r w:rsidRPr="005C2841">
        <w:t xml:space="preserve">Scrum facilita el cambio (es empírico), pero </w:t>
      </w:r>
      <w:r w:rsidRPr="005C2841">
        <w:rPr>
          <w:b/>
          <w:bCs/>
        </w:rPr>
        <w:t>no significa “aceptar todo” sin control</w:t>
      </w:r>
      <w:r w:rsidRPr="005C2841">
        <w:t>. La gestión del cambio (Change Management) en proyectos ágiles equilibra:</w:t>
      </w:r>
    </w:p>
    <w:p w14:paraId="6AEC0A97" w14:textId="77777777" w:rsidR="005C2841" w:rsidRPr="005C2841" w:rsidRDefault="005C2841" w:rsidP="00A52F77">
      <w:pPr>
        <w:numPr>
          <w:ilvl w:val="0"/>
          <w:numId w:val="67"/>
        </w:numPr>
      </w:pPr>
      <w:r w:rsidRPr="005C2841">
        <w:t xml:space="preserve">la </w:t>
      </w:r>
      <w:r w:rsidRPr="005C2841">
        <w:rPr>
          <w:b/>
          <w:bCs/>
        </w:rPr>
        <w:t>capacidad</w:t>
      </w:r>
      <w:r w:rsidRPr="005C2841">
        <w:t xml:space="preserve"> del equipo (evitar sobrecarga y pérdida de foco),</w:t>
      </w:r>
    </w:p>
    <w:p w14:paraId="7C5F3724" w14:textId="77777777" w:rsidR="005C2841" w:rsidRPr="005C2841" w:rsidRDefault="005C2841" w:rsidP="00A52F77">
      <w:pPr>
        <w:numPr>
          <w:ilvl w:val="0"/>
          <w:numId w:val="67"/>
        </w:numPr>
      </w:pPr>
      <w:r w:rsidRPr="005C2841">
        <w:t xml:space="preserve">la </w:t>
      </w:r>
      <w:r w:rsidRPr="005C2841">
        <w:rPr>
          <w:b/>
          <w:bCs/>
        </w:rPr>
        <w:t>prioridad de valor</w:t>
      </w:r>
      <w:r w:rsidRPr="005C2841">
        <w:t xml:space="preserve"> (que los cambios de alto valor se prioricen), y</w:t>
      </w:r>
    </w:p>
    <w:p w14:paraId="6BD35CAE" w14:textId="77777777" w:rsidR="005C2841" w:rsidRPr="005C2841" w:rsidRDefault="005C2841" w:rsidP="00A52F77">
      <w:pPr>
        <w:numPr>
          <w:ilvl w:val="0"/>
          <w:numId w:val="67"/>
        </w:numPr>
      </w:pPr>
      <w:r w:rsidRPr="005C2841">
        <w:t xml:space="preserve">el </w:t>
      </w:r>
      <w:r w:rsidRPr="005C2841">
        <w:rPr>
          <w:b/>
          <w:bCs/>
        </w:rPr>
        <w:t>riesgo</w:t>
      </w:r>
      <w:r w:rsidRPr="005C2841">
        <w:t xml:space="preserve"> (impacto técnico, regulatorio o de negocio).</w:t>
      </w:r>
    </w:p>
    <w:p w14:paraId="453A15E0" w14:textId="77777777" w:rsidR="00111F2B" w:rsidRDefault="00111F2B" w:rsidP="005C2841"/>
    <w:p w14:paraId="2697821D" w14:textId="1E8A931A" w:rsidR="005C2841" w:rsidRPr="005C2841" w:rsidRDefault="005C2841" w:rsidP="005C2841">
      <w:r w:rsidRPr="005C2841">
        <w:t xml:space="preserve">La falta de un proceso claro conduce a </w:t>
      </w:r>
      <w:r w:rsidRPr="005C2841">
        <w:rPr>
          <w:i/>
          <w:iCs/>
        </w:rPr>
        <w:t>scope creep</w:t>
      </w:r>
      <w:r w:rsidRPr="005C2841">
        <w:t>, pérdida de calidad o frustración del equipo. En entornos como organismos públicos o cooperativas en Nicaragua, donde contratos, presupuesto y cumplimiento regulatorio son rígidos, un proceso formal pero ágil es crítico.</w:t>
      </w:r>
    </w:p>
    <w:p w14:paraId="1D67529A" w14:textId="60660C83" w:rsidR="005C2841" w:rsidRPr="00CD0BA4" w:rsidRDefault="005C2841" w:rsidP="005C2841"/>
    <w:p w14:paraId="1FD89D0A" w14:textId="77777777" w:rsidR="005C2841" w:rsidRPr="005C2841" w:rsidRDefault="005C2841" w:rsidP="005C2841">
      <w:pPr>
        <w:rPr>
          <w:b/>
          <w:bCs/>
        </w:rPr>
      </w:pPr>
      <w:r w:rsidRPr="005C2841">
        <w:rPr>
          <w:b/>
          <w:bCs/>
        </w:rPr>
        <w:t>Principios operativos para la gestión del cambio en Scrum</w:t>
      </w:r>
    </w:p>
    <w:p w14:paraId="540D39DC" w14:textId="77777777" w:rsidR="005C2841" w:rsidRPr="005C2841" w:rsidRDefault="005C2841" w:rsidP="00A52F77">
      <w:pPr>
        <w:numPr>
          <w:ilvl w:val="0"/>
          <w:numId w:val="68"/>
        </w:numPr>
      </w:pPr>
      <w:r w:rsidRPr="005C2841">
        <w:rPr>
          <w:b/>
          <w:bCs/>
        </w:rPr>
        <w:t>Centralizar la iniciativa, descentralizar la decisión</w:t>
      </w:r>
      <w:r w:rsidRPr="005C2841">
        <w:t>: cualquier stakeholder puede proponer un Change Request (CR), pero la decisión final sobre prioridad y tiempo la toma el Product Owner (con criterio técnico y con soporte del equipo).</w:t>
      </w:r>
    </w:p>
    <w:p w14:paraId="1A7193BA" w14:textId="77777777" w:rsidR="005C2841" w:rsidRPr="005C2841" w:rsidRDefault="005C2841" w:rsidP="00A52F77">
      <w:pPr>
        <w:numPr>
          <w:ilvl w:val="0"/>
          <w:numId w:val="68"/>
        </w:numPr>
      </w:pPr>
      <w:r w:rsidRPr="005C2841">
        <w:rPr>
          <w:b/>
          <w:bCs/>
        </w:rPr>
        <w:t>Transparencia completa</w:t>
      </w:r>
      <w:r w:rsidRPr="005C2841">
        <w:t>: todo CR registrado públicamente en el backlog o en un tablero de cambios.</w:t>
      </w:r>
    </w:p>
    <w:p w14:paraId="123D0224" w14:textId="77777777" w:rsidR="005C2841" w:rsidRPr="005C2841" w:rsidRDefault="005C2841" w:rsidP="00A52F77">
      <w:pPr>
        <w:numPr>
          <w:ilvl w:val="0"/>
          <w:numId w:val="68"/>
        </w:numPr>
      </w:pPr>
      <w:r w:rsidRPr="005C2841">
        <w:rPr>
          <w:b/>
          <w:bCs/>
        </w:rPr>
        <w:t>Evaluación rápida y empírica</w:t>
      </w:r>
      <w:r w:rsidRPr="005C2841">
        <w:t>: estimación rápida (t-shirt sizing o story points), análisis de riesgo y propuesta de respuesta (aceptar, posponer, derivar a proyecto paralelo).</w:t>
      </w:r>
    </w:p>
    <w:p w14:paraId="4987E210" w14:textId="77777777" w:rsidR="005C2841" w:rsidRPr="005C2841" w:rsidRDefault="005C2841" w:rsidP="00A52F77">
      <w:pPr>
        <w:numPr>
          <w:ilvl w:val="0"/>
          <w:numId w:val="68"/>
        </w:numPr>
      </w:pPr>
      <w:r w:rsidRPr="005C2841">
        <w:rPr>
          <w:b/>
          <w:bCs/>
        </w:rPr>
        <w:t>Adaptación controlada</w:t>
      </w:r>
      <w:r w:rsidRPr="005C2841">
        <w:t>: si se acepta un cambio, reflejarlo explícitamente en el siguiente Sprint Planning o crear un release backlog con su priorización.</w:t>
      </w:r>
    </w:p>
    <w:p w14:paraId="7CF8687C" w14:textId="77777777" w:rsidR="005C2841" w:rsidRPr="005C2841" w:rsidRDefault="005C2841" w:rsidP="00A52F77">
      <w:pPr>
        <w:numPr>
          <w:ilvl w:val="0"/>
          <w:numId w:val="68"/>
        </w:numPr>
      </w:pPr>
      <w:r w:rsidRPr="005C2841">
        <w:rPr>
          <w:b/>
          <w:bCs/>
        </w:rPr>
        <w:t>Protección del equipo</w:t>
      </w:r>
      <w:r w:rsidRPr="005C2841">
        <w:t>: evitar interrupciones frecuentes; establecer reglas (p. ej., cambios emergentes que justifiquen ruptura de sprint deben pasar por comité de emergencia).</w:t>
      </w:r>
    </w:p>
    <w:p w14:paraId="40122259" w14:textId="77777777" w:rsidR="005C2841" w:rsidRPr="005C2841" w:rsidRDefault="005C2841" w:rsidP="005C2841">
      <w:pPr>
        <w:rPr>
          <w:b/>
          <w:bCs/>
        </w:rPr>
      </w:pPr>
      <w:r w:rsidRPr="005C2841">
        <w:rPr>
          <w:b/>
          <w:bCs/>
        </w:rPr>
        <w:lastRenderedPageBreak/>
        <w:t>Proceso recomendado (flujo) — versión corta y operativa</w:t>
      </w:r>
    </w:p>
    <w:p w14:paraId="12BC7C03" w14:textId="77777777" w:rsidR="005C2841" w:rsidRPr="005C2841" w:rsidRDefault="005C2841" w:rsidP="00A52F77">
      <w:pPr>
        <w:numPr>
          <w:ilvl w:val="0"/>
          <w:numId w:val="69"/>
        </w:numPr>
      </w:pPr>
      <w:r w:rsidRPr="005C2841">
        <w:rPr>
          <w:b/>
          <w:bCs/>
        </w:rPr>
        <w:t>Recepción</w:t>
      </w:r>
      <w:r w:rsidRPr="005C2841">
        <w:t>: cualquier stakeholder llena CR (plantilla).</w:t>
      </w:r>
    </w:p>
    <w:p w14:paraId="63EE4419" w14:textId="77777777" w:rsidR="005C2841" w:rsidRPr="005C2841" w:rsidRDefault="005C2841" w:rsidP="00A52F77">
      <w:pPr>
        <w:numPr>
          <w:ilvl w:val="0"/>
          <w:numId w:val="69"/>
        </w:numPr>
      </w:pPr>
      <w:r w:rsidRPr="005C2841">
        <w:rPr>
          <w:b/>
          <w:bCs/>
        </w:rPr>
        <w:t>Registro</w:t>
      </w:r>
      <w:r w:rsidRPr="005C2841">
        <w:t>: CR registrado en herramienta (Backlog/Issue tracker) con ID.</w:t>
      </w:r>
    </w:p>
    <w:p w14:paraId="46B75816" w14:textId="77777777" w:rsidR="005C2841" w:rsidRPr="005C2841" w:rsidRDefault="005C2841" w:rsidP="00A52F77">
      <w:pPr>
        <w:numPr>
          <w:ilvl w:val="0"/>
          <w:numId w:val="69"/>
        </w:numPr>
      </w:pPr>
      <w:r w:rsidRPr="005C2841">
        <w:rPr>
          <w:b/>
          <w:bCs/>
        </w:rPr>
        <w:t>Triage rápido (48 h)</w:t>
      </w:r>
      <w:r w:rsidRPr="005C2841">
        <w:t>: SM + PO revisan para clasificación (emergente/alto/medio/bajo).</w:t>
      </w:r>
    </w:p>
    <w:p w14:paraId="02BB1824" w14:textId="77777777" w:rsidR="005C2841" w:rsidRPr="005C2841" w:rsidRDefault="005C2841" w:rsidP="00A52F77">
      <w:pPr>
        <w:numPr>
          <w:ilvl w:val="0"/>
          <w:numId w:val="69"/>
        </w:numPr>
      </w:pPr>
      <w:r w:rsidRPr="005C2841">
        <w:rPr>
          <w:b/>
          <w:bCs/>
        </w:rPr>
        <w:t>Estimación preliminar</w:t>
      </w:r>
      <w:r w:rsidRPr="005C2841">
        <w:t>: equipo asigna sizing (T-shirt / story points) en sesión corta (15–30 min).</w:t>
      </w:r>
    </w:p>
    <w:p w14:paraId="5E99CFE1" w14:textId="77777777" w:rsidR="005C2841" w:rsidRPr="005C2841" w:rsidRDefault="005C2841" w:rsidP="00A52F77">
      <w:pPr>
        <w:numPr>
          <w:ilvl w:val="0"/>
          <w:numId w:val="69"/>
        </w:numPr>
      </w:pPr>
      <w:r w:rsidRPr="005C2841">
        <w:rPr>
          <w:b/>
          <w:bCs/>
        </w:rPr>
        <w:t>Análisis de impacto</w:t>
      </w:r>
      <w:r w:rsidRPr="005C2841">
        <w:t>: incluir impacto técnico, legal, financiero y en calidad (DoD).</w:t>
      </w:r>
    </w:p>
    <w:p w14:paraId="4DC8CA6C" w14:textId="77777777" w:rsidR="005C2841" w:rsidRPr="005C2841" w:rsidRDefault="005C2841" w:rsidP="00A52F77">
      <w:pPr>
        <w:numPr>
          <w:ilvl w:val="0"/>
          <w:numId w:val="69"/>
        </w:numPr>
      </w:pPr>
      <w:r w:rsidRPr="005C2841">
        <w:rPr>
          <w:b/>
          <w:bCs/>
        </w:rPr>
        <w:t>Decisión</w:t>
      </w:r>
      <w:r w:rsidRPr="005C2841">
        <w:t>: PO decide (aceptar/posponer/rechazar) y documenta razón y acción (si acepta: dónde entra en backlog).</w:t>
      </w:r>
    </w:p>
    <w:p w14:paraId="2B0A805B" w14:textId="77777777" w:rsidR="005C2841" w:rsidRPr="005C2841" w:rsidRDefault="005C2841" w:rsidP="00A52F77">
      <w:pPr>
        <w:numPr>
          <w:ilvl w:val="0"/>
          <w:numId w:val="69"/>
        </w:numPr>
      </w:pPr>
      <w:r w:rsidRPr="005C2841">
        <w:rPr>
          <w:b/>
          <w:bCs/>
        </w:rPr>
        <w:t>Implementación</w:t>
      </w:r>
      <w:r w:rsidRPr="005C2841">
        <w:t>: si aceptado, incluir en Sprint Planning o crear epic/issue para release futuro.</w:t>
      </w:r>
    </w:p>
    <w:p w14:paraId="4CEAE4D8" w14:textId="77777777" w:rsidR="005C2841" w:rsidRPr="005C2841" w:rsidRDefault="005C2841" w:rsidP="00A52F77">
      <w:pPr>
        <w:numPr>
          <w:ilvl w:val="0"/>
          <w:numId w:val="69"/>
        </w:numPr>
      </w:pPr>
      <w:r w:rsidRPr="005C2841">
        <w:rPr>
          <w:b/>
          <w:bCs/>
        </w:rPr>
        <w:t>Verificación</w:t>
      </w:r>
      <w:r w:rsidRPr="005C2841">
        <w:t>: al entregar, validar criterios de aceptación y DoD; registrar lecciones aprendidas.</w:t>
      </w:r>
    </w:p>
    <w:p w14:paraId="3238CC99" w14:textId="77777777" w:rsidR="00553A54" w:rsidRDefault="00553A54" w:rsidP="005C2841"/>
    <w:p w14:paraId="6A5A1EBD" w14:textId="2817C04B" w:rsidR="005C2841" w:rsidRPr="005C2841" w:rsidRDefault="005C2841" w:rsidP="005C2841">
      <w:r w:rsidRPr="005C2841">
        <w:t xml:space="preserve">Nota práctica: para cambios críticos fuera de sprint (p. ej., cumplimiento legal inminente), crear un “Comité de Emergencia” con representación de PO, SM, líder técnico y </w:t>
      </w:r>
      <w:proofErr w:type="gramStart"/>
      <w:r w:rsidRPr="005C2841">
        <w:t>sponsor</w:t>
      </w:r>
      <w:proofErr w:type="gramEnd"/>
      <w:r w:rsidRPr="005C2841">
        <w:t>, que pueda autorizar excepciones con registro y retroalimentación en la siguiente retrospectiva.</w:t>
      </w:r>
    </w:p>
    <w:p w14:paraId="1E5A248F" w14:textId="480DCAC5" w:rsidR="005C2841" w:rsidRPr="00CD0BA4" w:rsidRDefault="005C2841" w:rsidP="005C2841"/>
    <w:p w14:paraId="3AB8C2A5" w14:textId="77777777" w:rsidR="00553A54" w:rsidRPr="00CD0BA4" w:rsidRDefault="00553A54" w:rsidP="005C2841"/>
    <w:p w14:paraId="48F6A578" w14:textId="77777777" w:rsidR="00553A54" w:rsidRPr="00CD0BA4" w:rsidRDefault="00553A54" w:rsidP="005C2841"/>
    <w:p w14:paraId="07670AFB" w14:textId="77777777" w:rsidR="00553A54" w:rsidRPr="00CD0BA4" w:rsidRDefault="00553A54" w:rsidP="005C2841"/>
    <w:p w14:paraId="4BD297DC" w14:textId="77777777" w:rsidR="00553A54" w:rsidRPr="00CD0BA4" w:rsidRDefault="00553A54" w:rsidP="005C2841"/>
    <w:p w14:paraId="7457B31C" w14:textId="77777777" w:rsidR="00553A54" w:rsidRPr="00CD0BA4" w:rsidRDefault="00553A54" w:rsidP="005C2841"/>
    <w:p w14:paraId="2210F1E7" w14:textId="77777777" w:rsidR="00553A54" w:rsidRPr="00CD0BA4" w:rsidRDefault="00553A54" w:rsidP="005C2841"/>
    <w:p w14:paraId="11CEB764" w14:textId="77777777" w:rsidR="00553A54" w:rsidRPr="00CD0BA4" w:rsidRDefault="00553A54" w:rsidP="005C2841"/>
    <w:p w14:paraId="03394B02" w14:textId="77777777" w:rsidR="005C2841" w:rsidRPr="005C2841" w:rsidRDefault="005C2841" w:rsidP="005C2841">
      <w:pPr>
        <w:rPr>
          <w:b/>
          <w:bCs/>
        </w:rPr>
      </w:pPr>
      <w:r w:rsidRPr="005C2841">
        <w:rPr>
          <w:b/>
          <w:bCs/>
        </w:rPr>
        <w:lastRenderedPageBreak/>
        <w:t>Plantilla: Solicitud de Cambio (Change Request — CR) [texto para copiar]</w:t>
      </w:r>
    </w:p>
    <w:p w14:paraId="47FF4306" w14:textId="77777777" w:rsidR="005C2841" w:rsidRPr="005C2841" w:rsidRDefault="005C2841" w:rsidP="00553A54">
      <w:pPr>
        <w:jc w:val="left"/>
      </w:pPr>
      <w:r w:rsidRPr="005C2841">
        <w:rPr>
          <w:b/>
          <w:bCs/>
        </w:rPr>
        <w:t>CR-ID:</w:t>
      </w:r>
      <w:r w:rsidRPr="005C2841">
        <w:br/>
      </w:r>
      <w:r w:rsidRPr="005C2841">
        <w:rPr>
          <w:b/>
          <w:bCs/>
        </w:rPr>
        <w:t>Fecha:</w:t>
      </w:r>
      <w:r w:rsidRPr="005C2841">
        <w:br/>
      </w:r>
      <w:r w:rsidRPr="005C2841">
        <w:rPr>
          <w:b/>
          <w:bCs/>
        </w:rPr>
        <w:t>Solicitante:</w:t>
      </w:r>
      <w:r w:rsidRPr="005C2841">
        <w:t xml:space="preserve"> (nombre, rol, organización)</w:t>
      </w:r>
      <w:r w:rsidRPr="005C2841">
        <w:br/>
      </w:r>
      <w:r w:rsidRPr="005C2841">
        <w:rPr>
          <w:b/>
          <w:bCs/>
        </w:rPr>
        <w:t>Título breve:</w:t>
      </w:r>
      <w:r w:rsidRPr="005C2841">
        <w:br/>
      </w:r>
      <w:r w:rsidRPr="005C2841">
        <w:rPr>
          <w:b/>
          <w:bCs/>
        </w:rPr>
        <w:t>Descripción del cambio (qué y por qué):</w:t>
      </w:r>
      <w:r w:rsidRPr="005C2841">
        <w:br/>
      </w:r>
      <w:r w:rsidRPr="005C2841">
        <w:rPr>
          <w:b/>
          <w:bCs/>
        </w:rPr>
        <w:t>Valor esperado / beneficio:</w:t>
      </w:r>
      <w:r w:rsidRPr="005C2841">
        <w:t xml:space="preserve"> (cualitativo y cuantitativo si aplica)</w:t>
      </w:r>
      <w:r w:rsidRPr="005C2841">
        <w:br/>
      </w:r>
      <w:r w:rsidRPr="005C2841">
        <w:rPr>
          <w:b/>
          <w:bCs/>
        </w:rPr>
        <w:t>Urgencia / plazo requerido:</w:t>
      </w:r>
      <w:r w:rsidRPr="005C2841">
        <w:br/>
      </w:r>
      <w:r w:rsidRPr="005C2841">
        <w:rPr>
          <w:b/>
          <w:bCs/>
        </w:rPr>
        <w:t>Categoría:</w:t>
      </w:r>
      <w:r w:rsidRPr="005C2841">
        <w:t xml:space="preserve"> (Regulatorio / Negocio / Técnico / Mejora / Bug)</w:t>
      </w:r>
      <w:r w:rsidRPr="005C2841">
        <w:br/>
      </w:r>
      <w:r w:rsidRPr="005C2841">
        <w:rPr>
          <w:b/>
          <w:bCs/>
        </w:rPr>
        <w:t>Estimación preliminar:</w:t>
      </w:r>
      <w:r w:rsidRPr="005C2841">
        <w:t xml:space="preserve"> (T-shirt: S/M/L/XL; o story points)</w:t>
      </w:r>
      <w:r w:rsidRPr="005C2841">
        <w:br/>
      </w:r>
      <w:r w:rsidRPr="005C2841">
        <w:rPr>
          <w:b/>
          <w:bCs/>
        </w:rPr>
        <w:t>Impacto en sprint/release:</w:t>
      </w:r>
      <w:r w:rsidRPr="005C2841">
        <w:t xml:space="preserve"> (ej.: requiere interrupción de sprint? afecta X historias?)</w:t>
      </w:r>
      <w:r w:rsidRPr="005C2841">
        <w:br/>
      </w:r>
      <w:r w:rsidRPr="005C2841">
        <w:rPr>
          <w:b/>
          <w:bCs/>
        </w:rPr>
        <w:t>Impacto técnico:</w:t>
      </w:r>
      <w:r w:rsidRPr="005C2841">
        <w:t xml:space="preserve"> (dependencias, deuda, riesgo)</w:t>
      </w:r>
      <w:r w:rsidRPr="005C2841">
        <w:br/>
      </w:r>
      <w:r w:rsidRPr="005C2841">
        <w:rPr>
          <w:b/>
          <w:bCs/>
        </w:rPr>
        <w:t>Impacto regulatorio o contractual:</w:t>
      </w:r>
      <w:r w:rsidRPr="005C2841">
        <w:br/>
      </w:r>
      <w:r w:rsidRPr="005C2841">
        <w:rPr>
          <w:b/>
          <w:bCs/>
        </w:rPr>
        <w:t>Costos estimados (USD o C$):</w:t>
      </w:r>
      <w:r w:rsidRPr="005C2841">
        <w:t xml:space="preserve"> (desarrollo one-time, operativos)</w:t>
      </w:r>
      <w:r w:rsidRPr="005C2841">
        <w:br/>
      </w:r>
      <w:r w:rsidRPr="005C2841">
        <w:rPr>
          <w:b/>
          <w:bCs/>
        </w:rPr>
        <w:t>Recomendación inicial (PO/SM):</w:t>
      </w:r>
      <w:r w:rsidRPr="005C2841">
        <w:t xml:space="preserve"> (aceptar/posponer/rechazar)</w:t>
      </w:r>
      <w:r w:rsidRPr="005C2841">
        <w:br/>
      </w:r>
      <w:r w:rsidRPr="005C2841">
        <w:rPr>
          <w:b/>
          <w:bCs/>
        </w:rPr>
        <w:t>Decisión (firma PO/Comité):</w:t>
      </w:r>
      <w:r w:rsidRPr="005C2841">
        <w:t xml:space="preserve"> (fecha + motivos)</w:t>
      </w:r>
      <w:r w:rsidRPr="005C2841">
        <w:br/>
      </w:r>
      <w:r w:rsidRPr="005C2841">
        <w:rPr>
          <w:b/>
          <w:bCs/>
        </w:rPr>
        <w:t>Acción tomada:</w:t>
      </w:r>
      <w:r w:rsidRPr="005C2841">
        <w:t xml:space="preserve"> (ej.: añadida a backlog, generada epic, pospuesta)</w:t>
      </w:r>
      <w:r w:rsidRPr="005C2841">
        <w:br/>
      </w:r>
      <w:r w:rsidRPr="005C2841">
        <w:rPr>
          <w:b/>
          <w:bCs/>
        </w:rPr>
        <w:t>Evidencias / notas post-implementación:</w:t>
      </w:r>
      <w:r w:rsidRPr="005C2841">
        <w:t xml:space="preserve"> (resultado del test, aceptación PO)</w:t>
      </w:r>
    </w:p>
    <w:p w14:paraId="26BB18F9" w14:textId="425E3EBC" w:rsidR="005C2841" w:rsidRPr="00CD0BA4" w:rsidRDefault="005C2841" w:rsidP="005C2841"/>
    <w:p w14:paraId="023A4589" w14:textId="77777777" w:rsidR="00553A54" w:rsidRPr="00CD0BA4" w:rsidRDefault="00553A54" w:rsidP="005C2841"/>
    <w:p w14:paraId="264DEB09" w14:textId="77777777" w:rsidR="00553A54" w:rsidRPr="00CD0BA4" w:rsidRDefault="00553A54" w:rsidP="005C2841"/>
    <w:p w14:paraId="75D4B7BE" w14:textId="77777777" w:rsidR="00553A54" w:rsidRPr="00CD0BA4" w:rsidRDefault="00553A54" w:rsidP="005C2841"/>
    <w:p w14:paraId="380A7487" w14:textId="77777777" w:rsidR="00553A54" w:rsidRPr="00CD0BA4" w:rsidRDefault="00553A54" w:rsidP="005C2841"/>
    <w:p w14:paraId="207A6501" w14:textId="77777777" w:rsidR="00553A54" w:rsidRPr="00CD0BA4" w:rsidRDefault="00553A54" w:rsidP="005C2841"/>
    <w:p w14:paraId="103F1A31" w14:textId="77777777" w:rsidR="00553A54" w:rsidRPr="00CD0BA4" w:rsidRDefault="00553A54" w:rsidP="005C2841"/>
    <w:p w14:paraId="2AEC8561" w14:textId="77777777" w:rsidR="00553A54" w:rsidRPr="00CD0BA4" w:rsidRDefault="00553A54" w:rsidP="005C2841"/>
    <w:p w14:paraId="0CB4ED54" w14:textId="77777777" w:rsidR="00553A54" w:rsidRPr="00CD0BA4" w:rsidRDefault="00553A54" w:rsidP="005C2841"/>
    <w:p w14:paraId="133CC796" w14:textId="77777777" w:rsidR="00553A54" w:rsidRPr="00CD0BA4" w:rsidRDefault="00553A54" w:rsidP="005C2841"/>
    <w:p w14:paraId="72B9C020" w14:textId="77777777" w:rsidR="005C2841" w:rsidRPr="005C2841" w:rsidRDefault="005C2841" w:rsidP="005C2841">
      <w:pPr>
        <w:rPr>
          <w:b/>
          <w:bCs/>
        </w:rPr>
      </w:pPr>
      <w:r w:rsidRPr="005C2841">
        <w:rPr>
          <w:b/>
          <w:bCs/>
        </w:rPr>
        <w:lastRenderedPageBreak/>
        <w:t>Criterios de admisibilidad (para que un CR sea considerado)</w:t>
      </w:r>
    </w:p>
    <w:p w14:paraId="5B0C8A41" w14:textId="77777777" w:rsidR="005C2841" w:rsidRPr="005C2841" w:rsidRDefault="005C2841" w:rsidP="00A52F77">
      <w:pPr>
        <w:numPr>
          <w:ilvl w:val="0"/>
          <w:numId w:val="70"/>
        </w:numPr>
      </w:pPr>
      <w:r w:rsidRPr="005C2841">
        <w:t xml:space="preserve">CR tiene </w:t>
      </w:r>
      <w:r w:rsidRPr="005C2841">
        <w:rPr>
          <w:b/>
          <w:bCs/>
        </w:rPr>
        <w:t>propósito claro</w:t>
      </w:r>
      <w:r w:rsidRPr="005C2841">
        <w:t xml:space="preserve"> y beneficio identificado.</w:t>
      </w:r>
    </w:p>
    <w:p w14:paraId="0B20B88F" w14:textId="77777777" w:rsidR="005C2841" w:rsidRPr="005C2841" w:rsidRDefault="005C2841" w:rsidP="00A52F77">
      <w:pPr>
        <w:numPr>
          <w:ilvl w:val="0"/>
          <w:numId w:val="70"/>
        </w:numPr>
      </w:pPr>
      <w:r w:rsidRPr="005C2841">
        <w:t xml:space="preserve">CR viene con </w:t>
      </w:r>
      <w:r w:rsidRPr="005C2841">
        <w:rPr>
          <w:b/>
          <w:bCs/>
        </w:rPr>
        <w:t>estimación preliminar</w:t>
      </w:r>
      <w:r w:rsidRPr="005C2841">
        <w:t xml:space="preserve"> (o compromiso de estimarla en 48 h).</w:t>
      </w:r>
    </w:p>
    <w:p w14:paraId="0154EA5E" w14:textId="77777777" w:rsidR="005C2841" w:rsidRPr="005C2841" w:rsidRDefault="005C2841" w:rsidP="00A52F77">
      <w:pPr>
        <w:numPr>
          <w:ilvl w:val="0"/>
          <w:numId w:val="70"/>
        </w:numPr>
      </w:pPr>
      <w:r w:rsidRPr="005C2841">
        <w:t>CR no vulnera contratos o regulaciones sin plan de mitigación.</w:t>
      </w:r>
    </w:p>
    <w:p w14:paraId="31AFD644" w14:textId="77777777" w:rsidR="005C2841" w:rsidRPr="005C2841" w:rsidRDefault="005C2841" w:rsidP="00A52F77">
      <w:pPr>
        <w:numPr>
          <w:ilvl w:val="0"/>
          <w:numId w:val="70"/>
        </w:numPr>
      </w:pPr>
      <w:r w:rsidRPr="005C2841">
        <w:t>Recursos disponibles o plan de financiación identificable.</w:t>
      </w:r>
    </w:p>
    <w:p w14:paraId="41BBB86F" w14:textId="77777777" w:rsidR="005C2841" w:rsidRPr="005C2841" w:rsidRDefault="005C2841" w:rsidP="00A52F77">
      <w:pPr>
        <w:numPr>
          <w:ilvl w:val="0"/>
          <w:numId w:val="70"/>
        </w:numPr>
      </w:pPr>
      <w:r w:rsidRPr="005C2841">
        <w:t>Para cambios fuera de sprint: justificación de emergencia documentada (p. ej., riesgo legal inmediato).</w:t>
      </w:r>
    </w:p>
    <w:p w14:paraId="599F5579" w14:textId="1DC19225" w:rsidR="005C2841" w:rsidRPr="00CD0BA4" w:rsidRDefault="005C2841" w:rsidP="005C2841"/>
    <w:p w14:paraId="509EEEB4" w14:textId="77777777" w:rsidR="005C2841" w:rsidRPr="005C2841" w:rsidRDefault="005C2841" w:rsidP="005C2841">
      <w:pPr>
        <w:rPr>
          <w:b/>
          <w:bCs/>
        </w:rPr>
      </w:pPr>
      <w:r w:rsidRPr="005C2841">
        <w:rPr>
          <w:b/>
          <w:bCs/>
        </w:rPr>
        <w:t>Cálculo de impacto (ejemplo numérico, paso a paso — evita errores aritméticos)</w:t>
      </w:r>
    </w:p>
    <w:p w14:paraId="7C3850DE" w14:textId="77777777" w:rsidR="005C2841" w:rsidRPr="005C2841" w:rsidRDefault="005C2841" w:rsidP="005C2841">
      <w:r w:rsidRPr="005C2841">
        <w:rPr>
          <w:b/>
          <w:bCs/>
        </w:rPr>
        <w:t>Situación:</w:t>
      </w:r>
      <w:r w:rsidRPr="005C2841">
        <w:t xml:space="preserve"> equipo Scrum con sprint de 2 semanas (10 días laborables). Su </w:t>
      </w:r>
      <w:r w:rsidRPr="005C2841">
        <w:rPr>
          <w:b/>
          <w:bCs/>
        </w:rPr>
        <w:t>velocidad</w:t>
      </w:r>
      <w:r w:rsidRPr="005C2841">
        <w:t xml:space="preserve"> media = </w:t>
      </w:r>
      <w:r w:rsidRPr="005C2841">
        <w:rPr>
          <w:b/>
          <w:bCs/>
        </w:rPr>
        <w:t>30 story points / sprint</w:t>
      </w:r>
      <w:r w:rsidRPr="005C2841">
        <w:t xml:space="preserve">. Llega un CR estimado en </w:t>
      </w:r>
      <w:r w:rsidRPr="005C2841">
        <w:rPr>
          <w:b/>
          <w:bCs/>
        </w:rPr>
        <w:t>5 story points</w:t>
      </w:r>
      <w:r w:rsidRPr="005C2841">
        <w:t>. Queremos calcular el tiempo estimado en días laborables que equivalen esos 5 story points.</w:t>
      </w:r>
    </w:p>
    <w:p w14:paraId="178360EB" w14:textId="77777777" w:rsidR="005C2841" w:rsidRPr="005C2841" w:rsidRDefault="005C2841" w:rsidP="005C2841">
      <w:pPr>
        <w:rPr>
          <w:lang w:val="en-US"/>
        </w:rPr>
      </w:pPr>
      <w:r w:rsidRPr="005C2841">
        <w:rPr>
          <w:b/>
          <w:bCs/>
          <w:lang w:val="en-US"/>
        </w:rPr>
        <w:t>Cálculos (paso a paso):</w:t>
      </w:r>
    </w:p>
    <w:p w14:paraId="2629CC0C" w14:textId="77777777" w:rsidR="005C2841" w:rsidRPr="005C2841" w:rsidRDefault="005C2841" w:rsidP="00A52F77">
      <w:pPr>
        <w:numPr>
          <w:ilvl w:val="0"/>
          <w:numId w:val="71"/>
        </w:numPr>
        <w:rPr>
          <w:lang w:val="en-US"/>
        </w:rPr>
      </w:pPr>
      <w:r w:rsidRPr="005C2841">
        <w:rPr>
          <w:lang w:val="en-US"/>
        </w:rPr>
        <w:t>Sprint length = 10 días.</w:t>
      </w:r>
    </w:p>
    <w:p w14:paraId="2C85B670" w14:textId="77777777" w:rsidR="005C2841" w:rsidRPr="005C2841" w:rsidRDefault="005C2841" w:rsidP="00A52F77">
      <w:pPr>
        <w:numPr>
          <w:ilvl w:val="0"/>
          <w:numId w:val="71"/>
        </w:numPr>
      </w:pPr>
      <w:r w:rsidRPr="005C2841">
        <w:t>Velocidad del equipo = 30 puntos por sprint.</w:t>
      </w:r>
    </w:p>
    <w:p w14:paraId="20B4A481" w14:textId="77777777" w:rsidR="005C2841" w:rsidRPr="005C2841" w:rsidRDefault="005C2841" w:rsidP="00A52F77">
      <w:pPr>
        <w:numPr>
          <w:ilvl w:val="0"/>
          <w:numId w:val="71"/>
        </w:numPr>
      </w:pPr>
      <w:r w:rsidRPr="005C2841">
        <w:t xml:space="preserve">Por tanto, puntos por día = velocidad / sprint_length = 30 / 10 = </w:t>
      </w:r>
      <w:r w:rsidRPr="005C2841">
        <w:rPr>
          <w:b/>
          <w:bCs/>
        </w:rPr>
        <w:t>3 puntos / día</w:t>
      </w:r>
      <w:r w:rsidRPr="005C2841">
        <w:t>.</w:t>
      </w:r>
    </w:p>
    <w:p w14:paraId="4D17BD15" w14:textId="77777777" w:rsidR="005C2841" w:rsidRPr="005C2841" w:rsidRDefault="005C2841" w:rsidP="00A52F77">
      <w:pPr>
        <w:numPr>
          <w:ilvl w:val="0"/>
          <w:numId w:val="71"/>
        </w:numPr>
      </w:pPr>
      <w:r w:rsidRPr="005C2841">
        <w:t xml:space="preserve">Tiempo equivalente de 1 punto = 1 / (puntos por día) = 1 / 3 = </w:t>
      </w:r>
      <w:r w:rsidRPr="005C2841">
        <w:rPr>
          <w:b/>
          <w:bCs/>
        </w:rPr>
        <w:t>0.333333... días</w:t>
      </w:r>
      <w:r w:rsidRPr="005C2841">
        <w:t>.</w:t>
      </w:r>
    </w:p>
    <w:p w14:paraId="22BDAEC4" w14:textId="77777777" w:rsidR="005C2841" w:rsidRPr="005C2841" w:rsidRDefault="005C2841" w:rsidP="00A52F77">
      <w:pPr>
        <w:numPr>
          <w:ilvl w:val="1"/>
          <w:numId w:val="71"/>
        </w:numPr>
        <w:rPr>
          <w:lang w:val="en-US"/>
        </w:rPr>
      </w:pPr>
      <w:r w:rsidRPr="005C2841">
        <w:t xml:space="preserve">Si lo convertimos a horas (asumiendo 8 h/día): 0.333333... </w:t>
      </w:r>
      <w:r w:rsidRPr="005C2841">
        <w:rPr>
          <w:lang w:val="en-US"/>
        </w:rPr>
        <w:t xml:space="preserve">* 8 = </w:t>
      </w:r>
      <w:r w:rsidRPr="005C2841">
        <w:rPr>
          <w:b/>
          <w:bCs/>
          <w:lang w:val="en-US"/>
        </w:rPr>
        <w:t>2.666666... horas por punto</w:t>
      </w:r>
      <w:r w:rsidRPr="005C2841">
        <w:rPr>
          <w:lang w:val="en-US"/>
        </w:rPr>
        <w:t>.</w:t>
      </w:r>
    </w:p>
    <w:p w14:paraId="61E64A67" w14:textId="77777777" w:rsidR="005C2841" w:rsidRPr="005C2841" w:rsidRDefault="005C2841" w:rsidP="00A52F77">
      <w:pPr>
        <w:numPr>
          <w:ilvl w:val="0"/>
          <w:numId w:val="71"/>
        </w:numPr>
        <w:rPr>
          <w:lang w:val="en-US"/>
        </w:rPr>
      </w:pPr>
      <w:r w:rsidRPr="005C2841">
        <w:t xml:space="preserve">Para </w:t>
      </w:r>
      <w:r w:rsidRPr="005C2841">
        <w:rPr>
          <w:b/>
          <w:bCs/>
        </w:rPr>
        <w:t>5 puntos</w:t>
      </w:r>
      <w:r w:rsidRPr="005C2841">
        <w:t xml:space="preserve">: tiempo en días = 5 * 0.333333... </w:t>
      </w:r>
      <w:r w:rsidRPr="005C2841">
        <w:rPr>
          <w:lang w:val="en-US"/>
        </w:rPr>
        <w:t xml:space="preserve">= </w:t>
      </w:r>
      <w:r w:rsidRPr="005C2841">
        <w:rPr>
          <w:b/>
          <w:bCs/>
          <w:lang w:val="en-US"/>
        </w:rPr>
        <w:t>1.666666... días</w:t>
      </w:r>
      <w:r w:rsidRPr="005C2841">
        <w:rPr>
          <w:lang w:val="en-US"/>
        </w:rPr>
        <w:t>.</w:t>
      </w:r>
    </w:p>
    <w:p w14:paraId="5AC129E8" w14:textId="77777777" w:rsidR="005C2841" w:rsidRPr="005C2841" w:rsidRDefault="005C2841" w:rsidP="00A52F77">
      <w:pPr>
        <w:numPr>
          <w:ilvl w:val="0"/>
          <w:numId w:val="71"/>
        </w:numPr>
        <w:rPr>
          <w:lang w:val="en-US"/>
        </w:rPr>
      </w:pPr>
      <w:r w:rsidRPr="005C2841">
        <w:rPr>
          <w:lang w:val="en-US"/>
        </w:rPr>
        <w:t xml:space="preserve">Tiempo en horas = 1.666666... * 8 = </w:t>
      </w:r>
      <w:r w:rsidRPr="005C2841">
        <w:rPr>
          <w:b/>
          <w:bCs/>
          <w:lang w:val="en-US"/>
        </w:rPr>
        <w:t>13.333333... horas</w:t>
      </w:r>
      <w:r w:rsidRPr="005C2841">
        <w:rPr>
          <w:lang w:val="en-US"/>
        </w:rPr>
        <w:t>.</w:t>
      </w:r>
    </w:p>
    <w:p w14:paraId="3F7196FA" w14:textId="77777777" w:rsidR="005C2841" w:rsidRPr="005C2841" w:rsidRDefault="005C2841" w:rsidP="005C2841">
      <w:r w:rsidRPr="005C2841">
        <w:rPr>
          <w:b/>
          <w:bCs/>
        </w:rPr>
        <w:t>Resultado interpretativo:</w:t>
      </w:r>
      <w:r w:rsidRPr="005C2841">
        <w:t xml:space="preserve"> un CR de 5 story points equivale aproximadamente a </w:t>
      </w:r>
      <w:r w:rsidRPr="005C2841">
        <w:rPr>
          <w:b/>
          <w:bCs/>
        </w:rPr>
        <w:t>1.67 días laborables</w:t>
      </w:r>
      <w:r w:rsidRPr="005C2841">
        <w:t xml:space="preserve"> (~13.33 horas) de capacidad del equipo.</w:t>
      </w:r>
    </w:p>
    <w:p w14:paraId="09C7003E" w14:textId="20AAFAAC" w:rsidR="005C2841" w:rsidRPr="005C2841" w:rsidRDefault="005C2841" w:rsidP="00A52F77">
      <w:pPr>
        <w:numPr>
          <w:ilvl w:val="0"/>
          <w:numId w:val="72"/>
        </w:numPr>
      </w:pPr>
      <w:r w:rsidRPr="005C2841">
        <w:lastRenderedPageBreak/>
        <w:t>Si el sprint ya está comprometido en un 90% de su capacidad, incorporar ese CR puede requerir re-priorizar y sacar ~5 puntos del sprint actual o mover el CR al siguiente sprint.</w:t>
      </w:r>
    </w:p>
    <w:p w14:paraId="326108F1" w14:textId="5A5F6F06" w:rsidR="005C2841" w:rsidRPr="00CD0BA4" w:rsidRDefault="005C2841" w:rsidP="005C2841"/>
    <w:p w14:paraId="4FA0C4CA" w14:textId="77777777" w:rsidR="005C2841" w:rsidRPr="005C2841" w:rsidRDefault="005C2841" w:rsidP="005C2841">
      <w:pPr>
        <w:rPr>
          <w:b/>
          <w:bCs/>
        </w:rPr>
      </w:pPr>
      <w:r w:rsidRPr="005C2841">
        <w:rPr>
          <w:b/>
          <w:bCs/>
        </w:rPr>
        <w:t>Opciones de respuesta ante un CR aceptado</w:t>
      </w:r>
    </w:p>
    <w:p w14:paraId="65AA5EE9" w14:textId="77777777" w:rsidR="005C2841" w:rsidRPr="005C2841" w:rsidRDefault="005C2841" w:rsidP="00A52F77">
      <w:pPr>
        <w:numPr>
          <w:ilvl w:val="0"/>
          <w:numId w:val="73"/>
        </w:numPr>
      </w:pPr>
      <w:r w:rsidRPr="005C2841">
        <w:rPr>
          <w:b/>
          <w:bCs/>
        </w:rPr>
        <w:t>Incluir en el próximo Sprint Planning</w:t>
      </w:r>
      <w:r w:rsidRPr="005C2841">
        <w:t xml:space="preserve"> (si no es urgente).</w:t>
      </w:r>
    </w:p>
    <w:p w14:paraId="5407EF34" w14:textId="77777777" w:rsidR="005C2841" w:rsidRPr="005C2841" w:rsidRDefault="005C2841" w:rsidP="00A52F77">
      <w:pPr>
        <w:numPr>
          <w:ilvl w:val="0"/>
          <w:numId w:val="73"/>
        </w:numPr>
      </w:pPr>
      <w:r w:rsidRPr="005C2841">
        <w:rPr>
          <w:b/>
          <w:bCs/>
        </w:rPr>
        <w:t>Re-planificar el Sprint actual</w:t>
      </w:r>
      <w:r w:rsidRPr="005C2841">
        <w:t>: reemplazar ítems por el CR (si PO lo decide y el equipo acepta).</w:t>
      </w:r>
    </w:p>
    <w:p w14:paraId="4F708092" w14:textId="77777777" w:rsidR="005C2841" w:rsidRPr="005C2841" w:rsidRDefault="005C2841" w:rsidP="00A52F77">
      <w:pPr>
        <w:numPr>
          <w:ilvl w:val="0"/>
          <w:numId w:val="73"/>
        </w:numPr>
      </w:pPr>
      <w:r w:rsidRPr="005C2841">
        <w:rPr>
          <w:b/>
          <w:bCs/>
        </w:rPr>
        <w:t>Crear una Hotfix/Release</w:t>
      </w:r>
      <w:r w:rsidRPr="005C2841">
        <w:t>: para cambios críticos que no pueden esperar (ej., cumplimiento).</w:t>
      </w:r>
    </w:p>
    <w:p w14:paraId="2A014359" w14:textId="77777777" w:rsidR="005C2841" w:rsidRPr="005C2841" w:rsidRDefault="005C2841" w:rsidP="00A52F77">
      <w:pPr>
        <w:numPr>
          <w:ilvl w:val="0"/>
          <w:numId w:val="73"/>
        </w:numPr>
      </w:pPr>
      <w:r w:rsidRPr="005C2841">
        <w:rPr>
          <w:b/>
          <w:bCs/>
        </w:rPr>
        <w:t>Derivar a backlog de mantenimiento o epic</w:t>
      </w:r>
      <w:r w:rsidRPr="005C2841">
        <w:t>: si el cambio es grande, convertirlo en epic y planificar releases.</w:t>
      </w:r>
    </w:p>
    <w:p w14:paraId="0D816CCD" w14:textId="77777777" w:rsidR="005C2841" w:rsidRPr="005C2841" w:rsidRDefault="005C2841" w:rsidP="00A52F77">
      <w:pPr>
        <w:numPr>
          <w:ilvl w:val="0"/>
          <w:numId w:val="73"/>
        </w:numPr>
      </w:pPr>
      <w:r w:rsidRPr="005C2841">
        <w:rPr>
          <w:b/>
          <w:bCs/>
        </w:rPr>
        <w:t>Negociar alcance</w:t>
      </w:r>
      <w:r w:rsidRPr="005C2841">
        <w:t>: reducir scope del CR (MVP) para disminuir impacto inmediato.</w:t>
      </w:r>
    </w:p>
    <w:p w14:paraId="3937A22E" w14:textId="1A333184" w:rsidR="005C2841" w:rsidRPr="00CD0BA4" w:rsidRDefault="005C2841" w:rsidP="005C2841"/>
    <w:p w14:paraId="265590E9" w14:textId="77777777" w:rsidR="005C2841" w:rsidRPr="005C2841" w:rsidRDefault="005C2841" w:rsidP="005C2841">
      <w:pPr>
        <w:rPr>
          <w:b/>
          <w:bCs/>
        </w:rPr>
      </w:pPr>
      <w:r w:rsidRPr="005C2841">
        <w:rPr>
          <w:b/>
          <w:bCs/>
        </w:rPr>
        <w:t>Gobernanza y roles en la gestión del cambio</w:t>
      </w:r>
    </w:p>
    <w:p w14:paraId="3BA4F816" w14:textId="77777777" w:rsidR="005C2841" w:rsidRPr="005C2841" w:rsidRDefault="005C2841" w:rsidP="00A52F77">
      <w:pPr>
        <w:numPr>
          <w:ilvl w:val="0"/>
          <w:numId w:val="74"/>
        </w:numPr>
      </w:pPr>
      <w:r w:rsidRPr="005C2841">
        <w:rPr>
          <w:b/>
          <w:bCs/>
        </w:rPr>
        <w:t>Product Owner</w:t>
      </w:r>
      <w:r w:rsidRPr="005C2841">
        <w:t>: decisión final sobre prioridad y trade-offs (valor vs coste).</w:t>
      </w:r>
    </w:p>
    <w:p w14:paraId="42CE3BBC" w14:textId="77777777" w:rsidR="005C2841" w:rsidRPr="005C2841" w:rsidRDefault="005C2841" w:rsidP="00A52F77">
      <w:pPr>
        <w:numPr>
          <w:ilvl w:val="0"/>
          <w:numId w:val="74"/>
        </w:numPr>
      </w:pPr>
      <w:r w:rsidRPr="005C2841">
        <w:rPr>
          <w:b/>
          <w:bCs/>
        </w:rPr>
        <w:t xml:space="preserve">Scrum </w:t>
      </w:r>
      <w:proofErr w:type="gramStart"/>
      <w:r w:rsidRPr="005C2841">
        <w:rPr>
          <w:b/>
          <w:bCs/>
        </w:rPr>
        <w:t>Master</w:t>
      </w:r>
      <w:proofErr w:type="gramEnd"/>
      <w:r w:rsidRPr="005C2841">
        <w:t>: facilita triage, asegura proceso y documenta impedimentos.</w:t>
      </w:r>
    </w:p>
    <w:p w14:paraId="7CD669AB" w14:textId="77777777" w:rsidR="005C2841" w:rsidRPr="005C2841" w:rsidRDefault="005C2841" w:rsidP="00A52F77">
      <w:pPr>
        <w:numPr>
          <w:ilvl w:val="0"/>
          <w:numId w:val="74"/>
        </w:numPr>
      </w:pPr>
      <w:r w:rsidRPr="005C2841">
        <w:rPr>
          <w:b/>
          <w:bCs/>
        </w:rPr>
        <w:t>Equipo de Desarrollo</w:t>
      </w:r>
      <w:r w:rsidRPr="005C2841">
        <w:t>: estima impacto técnico y propone alternativas.</w:t>
      </w:r>
    </w:p>
    <w:p w14:paraId="48A0C52C" w14:textId="77777777" w:rsidR="005C2841" w:rsidRPr="005C2841" w:rsidRDefault="005C2841" w:rsidP="00A52F77">
      <w:pPr>
        <w:numPr>
          <w:ilvl w:val="0"/>
          <w:numId w:val="74"/>
        </w:numPr>
      </w:pPr>
      <w:proofErr w:type="gramStart"/>
      <w:r w:rsidRPr="005C2841">
        <w:rPr>
          <w:b/>
          <w:bCs/>
        </w:rPr>
        <w:t>Sponsor</w:t>
      </w:r>
      <w:proofErr w:type="gramEnd"/>
      <w:r w:rsidRPr="005C2841">
        <w:rPr>
          <w:b/>
          <w:bCs/>
        </w:rPr>
        <w:t xml:space="preserve"> / Comité de Gobernanza</w:t>
      </w:r>
      <w:r w:rsidRPr="005C2841">
        <w:t>: interviene en casos de presupuesto, contratos o cambios de alto impacto.</w:t>
      </w:r>
    </w:p>
    <w:p w14:paraId="5AB91328" w14:textId="77777777" w:rsidR="005C2841" w:rsidRPr="005C2841" w:rsidRDefault="005C2841" w:rsidP="00A52F77">
      <w:pPr>
        <w:numPr>
          <w:ilvl w:val="0"/>
          <w:numId w:val="74"/>
        </w:numPr>
      </w:pPr>
      <w:r w:rsidRPr="005C2841">
        <w:rPr>
          <w:b/>
          <w:bCs/>
        </w:rPr>
        <w:t>Representante legal/contable</w:t>
      </w:r>
      <w:r w:rsidRPr="005C2841">
        <w:t>: revisa cambios con implicaciones regulatorias o financieras.</w:t>
      </w:r>
    </w:p>
    <w:p w14:paraId="0920CE23" w14:textId="38FF63DA" w:rsidR="005C2841" w:rsidRPr="00CD0BA4" w:rsidRDefault="005C2841" w:rsidP="005C2841"/>
    <w:p w14:paraId="4A90B7B5" w14:textId="77777777" w:rsidR="005C2841" w:rsidRPr="005C2841" w:rsidRDefault="005C2841" w:rsidP="005C2841">
      <w:pPr>
        <w:rPr>
          <w:b/>
          <w:bCs/>
        </w:rPr>
      </w:pPr>
      <w:r w:rsidRPr="005C2841">
        <w:rPr>
          <w:b/>
          <w:bCs/>
        </w:rPr>
        <w:t>Indicadores y métricas útiles (KPI) para monitorear cambios</w:t>
      </w:r>
    </w:p>
    <w:p w14:paraId="2CE46DED" w14:textId="77777777" w:rsidR="005C2841" w:rsidRPr="005C2841" w:rsidRDefault="005C2841" w:rsidP="00A52F77">
      <w:pPr>
        <w:numPr>
          <w:ilvl w:val="0"/>
          <w:numId w:val="75"/>
        </w:numPr>
      </w:pPr>
      <w:r w:rsidRPr="005C2841">
        <w:rPr>
          <w:b/>
          <w:bCs/>
        </w:rPr>
        <w:t>Tasa de CR por periodo</w:t>
      </w:r>
      <w:r w:rsidRPr="005C2841">
        <w:t xml:space="preserve"> (CRs / mes).</w:t>
      </w:r>
    </w:p>
    <w:p w14:paraId="5259E866" w14:textId="77777777" w:rsidR="005C2841" w:rsidRPr="005C2841" w:rsidRDefault="005C2841" w:rsidP="00A52F77">
      <w:pPr>
        <w:numPr>
          <w:ilvl w:val="0"/>
          <w:numId w:val="75"/>
        </w:numPr>
      </w:pPr>
      <w:r w:rsidRPr="005C2841">
        <w:rPr>
          <w:b/>
          <w:bCs/>
        </w:rPr>
        <w:t>% de CR aceptados vs propuestos</w:t>
      </w:r>
      <w:r w:rsidRPr="005C2841">
        <w:t>.</w:t>
      </w:r>
    </w:p>
    <w:p w14:paraId="5E357FF2" w14:textId="77777777" w:rsidR="005C2841" w:rsidRPr="005C2841" w:rsidRDefault="005C2841" w:rsidP="00A52F77">
      <w:pPr>
        <w:numPr>
          <w:ilvl w:val="0"/>
          <w:numId w:val="75"/>
        </w:numPr>
      </w:pPr>
      <w:r w:rsidRPr="005C2841">
        <w:rPr>
          <w:b/>
          <w:bCs/>
        </w:rPr>
        <w:t>Churn del backlog</w:t>
      </w:r>
      <w:r w:rsidRPr="005C2841">
        <w:t>: % de historias re-estimadas o cambiadas por sprint.</w:t>
      </w:r>
    </w:p>
    <w:p w14:paraId="457A6086" w14:textId="77777777" w:rsidR="005C2841" w:rsidRPr="005C2841" w:rsidRDefault="005C2841" w:rsidP="00A52F77">
      <w:pPr>
        <w:numPr>
          <w:ilvl w:val="0"/>
          <w:numId w:val="75"/>
        </w:numPr>
      </w:pPr>
      <w:r w:rsidRPr="005C2841">
        <w:rPr>
          <w:b/>
          <w:bCs/>
        </w:rPr>
        <w:lastRenderedPageBreak/>
        <w:t>Tiempo medio de procesamiento de CR</w:t>
      </w:r>
      <w:r w:rsidRPr="005C2841">
        <w:t xml:space="preserve"> (desde registro hasta decisión).</w:t>
      </w:r>
    </w:p>
    <w:p w14:paraId="02D5C6F4" w14:textId="77777777" w:rsidR="005C2841" w:rsidRPr="005C2841" w:rsidRDefault="005C2841" w:rsidP="00A52F77">
      <w:pPr>
        <w:numPr>
          <w:ilvl w:val="0"/>
          <w:numId w:val="75"/>
        </w:numPr>
      </w:pPr>
      <w:r w:rsidRPr="005C2841">
        <w:rPr>
          <w:b/>
          <w:bCs/>
        </w:rPr>
        <w:t>Impacto en velocity</w:t>
      </w:r>
      <w:r w:rsidRPr="005C2841">
        <w:t>: desviación de velocity promedio tras incorporar CRs.</w:t>
      </w:r>
    </w:p>
    <w:p w14:paraId="5E3E430C" w14:textId="77777777" w:rsidR="005C2841" w:rsidRPr="005C2841" w:rsidRDefault="005C2841" w:rsidP="00A52F77">
      <w:pPr>
        <w:numPr>
          <w:ilvl w:val="0"/>
          <w:numId w:val="75"/>
        </w:numPr>
      </w:pPr>
      <w:r w:rsidRPr="005C2841">
        <w:rPr>
          <w:b/>
          <w:bCs/>
        </w:rPr>
        <w:t>% de CR que causan regresiones/defectos</w:t>
      </w:r>
      <w:r w:rsidRPr="005C2841">
        <w:t xml:space="preserve"> (calidad).</w:t>
      </w:r>
    </w:p>
    <w:p w14:paraId="159F1D59" w14:textId="77777777" w:rsidR="005C2841" w:rsidRPr="005C2841" w:rsidRDefault="005C2841" w:rsidP="00A52F77">
      <w:pPr>
        <w:numPr>
          <w:ilvl w:val="0"/>
          <w:numId w:val="75"/>
        </w:numPr>
      </w:pPr>
      <w:r w:rsidRPr="005C2841">
        <w:rPr>
          <w:b/>
          <w:bCs/>
        </w:rPr>
        <w:t>Satisfacción del solicitante</w:t>
      </w:r>
      <w:r w:rsidRPr="005C2841">
        <w:t xml:space="preserve"> (post-entrega, escala 1–5).</w:t>
      </w:r>
    </w:p>
    <w:p w14:paraId="14359EB9" w14:textId="38A6864D" w:rsidR="005C2841" w:rsidRPr="00CD0BA4" w:rsidRDefault="005C2841" w:rsidP="005C2841"/>
    <w:p w14:paraId="6816EC4E" w14:textId="77777777" w:rsidR="005C2841" w:rsidRPr="005C2841" w:rsidRDefault="005C2841" w:rsidP="005C2841">
      <w:pPr>
        <w:rPr>
          <w:b/>
          <w:bCs/>
        </w:rPr>
      </w:pPr>
      <w:r w:rsidRPr="005C2841">
        <w:rPr>
          <w:b/>
          <w:bCs/>
        </w:rPr>
        <w:t>Riesgos comunes y medidas de mitigación</w:t>
      </w:r>
    </w:p>
    <w:tbl>
      <w:tblPr>
        <w:tblStyle w:val="Tablanormal5"/>
        <w:tblW w:w="0" w:type="auto"/>
        <w:tblLook w:val="04A0" w:firstRow="1" w:lastRow="0" w:firstColumn="1" w:lastColumn="0" w:noHBand="0" w:noVBand="1"/>
      </w:tblPr>
      <w:tblGrid>
        <w:gridCol w:w="3540"/>
        <w:gridCol w:w="5298"/>
      </w:tblGrid>
      <w:tr w:rsidR="005C2841" w:rsidRPr="005C2841" w14:paraId="7568365C" w14:textId="77777777" w:rsidTr="00553A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746904" w14:textId="77777777" w:rsidR="005C2841" w:rsidRPr="005C2841" w:rsidRDefault="005C2841" w:rsidP="005C2841">
            <w:pPr>
              <w:rPr>
                <w:b/>
                <w:bCs/>
                <w:sz w:val="20"/>
                <w:szCs w:val="18"/>
                <w:lang w:val="en-US"/>
              </w:rPr>
            </w:pPr>
            <w:r w:rsidRPr="005C2841">
              <w:rPr>
                <w:b/>
                <w:bCs/>
                <w:sz w:val="20"/>
                <w:szCs w:val="18"/>
                <w:lang w:val="en-US"/>
              </w:rPr>
              <w:t>Riesgo</w:t>
            </w:r>
          </w:p>
        </w:tc>
        <w:tc>
          <w:tcPr>
            <w:tcW w:w="0" w:type="auto"/>
            <w:hideMark/>
          </w:tcPr>
          <w:p w14:paraId="56EDA1E2" w14:textId="77777777" w:rsidR="005C2841" w:rsidRPr="005C2841" w:rsidRDefault="005C2841" w:rsidP="005C2841">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C2841">
              <w:rPr>
                <w:b/>
                <w:bCs/>
                <w:sz w:val="20"/>
                <w:szCs w:val="18"/>
                <w:lang w:val="en-US"/>
              </w:rPr>
              <w:t>Medida de mitigación</w:t>
            </w:r>
          </w:p>
        </w:tc>
      </w:tr>
      <w:tr w:rsidR="005C2841" w:rsidRPr="005C2841" w14:paraId="37E26008" w14:textId="77777777" w:rsidTr="00553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A70C4" w14:textId="77777777" w:rsidR="005C2841" w:rsidRPr="005C2841" w:rsidRDefault="005C2841" w:rsidP="005C2841">
            <w:pPr>
              <w:rPr>
                <w:sz w:val="20"/>
                <w:szCs w:val="18"/>
              </w:rPr>
            </w:pPr>
            <w:r w:rsidRPr="005C2841">
              <w:rPr>
                <w:sz w:val="20"/>
                <w:szCs w:val="18"/>
              </w:rPr>
              <w:t>Scope creep / acumulación de pequeños cambios</w:t>
            </w:r>
          </w:p>
        </w:tc>
        <w:tc>
          <w:tcPr>
            <w:tcW w:w="0" w:type="auto"/>
            <w:hideMark/>
          </w:tcPr>
          <w:p w14:paraId="57C4E718" w14:textId="77777777" w:rsidR="005C2841" w:rsidRPr="005C2841" w:rsidRDefault="005C2841" w:rsidP="005C2841">
            <w:pPr>
              <w:cnfStyle w:val="000000100000" w:firstRow="0" w:lastRow="0" w:firstColumn="0" w:lastColumn="0" w:oddVBand="0" w:evenVBand="0" w:oddHBand="1" w:evenHBand="0" w:firstRowFirstColumn="0" w:firstRowLastColumn="0" w:lastRowFirstColumn="0" w:lastRowLastColumn="0"/>
              <w:rPr>
                <w:sz w:val="20"/>
                <w:szCs w:val="18"/>
              </w:rPr>
            </w:pPr>
            <w:r w:rsidRPr="005C2841">
              <w:rPr>
                <w:sz w:val="20"/>
                <w:szCs w:val="18"/>
              </w:rPr>
              <w:t>Limitar CRs por sprint; reglas claras para cambios menores; revisión semanal.</w:t>
            </w:r>
          </w:p>
        </w:tc>
      </w:tr>
      <w:tr w:rsidR="005C2841" w:rsidRPr="005C2841" w14:paraId="04641E17" w14:textId="77777777" w:rsidTr="00553A54">
        <w:tc>
          <w:tcPr>
            <w:cnfStyle w:val="001000000000" w:firstRow="0" w:lastRow="0" w:firstColumn="1" w:lastColumn="0" w:oddVBand="0" w:evenVBand="0" w:oddHBand="0" w:evenHBand="0" w:firstRowFirstColumn="0" w:firstRowLastColumn="0" w:lastRowFirstColumn="0" w:lastRowLastColumn="0"/>
            <w:tcW w:w="0" w:type="auto"/>
            <w:hideMark/>
          </w:tcPr>
          <w:p w14:paraId="028AE45B" w14:textId="77777777" w:rsidR="005C2841" w:rsidRPr="005C2841" w:rsidRDefault="005C2841" w:rsidP="005C2841">
            <w:pPr>
              <w:rPr>
                <w:sz w:val="20"/>
                <w:szCs w:val="18"/>
              </w:rPr>
            </w:pPr>
            <w:r w:rsidRPr="005C2841">
              <w:rPr>
                <w:sz w:val="20"/>
                <w:szCs w:val="18"/>
              </w:rPr>
              <w:t>Interrupciones frecuentes que degradan productividad</w:t>
            </w:r>
          </w:p>
        </w:tc>
        <w:tc>
          <w:tcPr>
            <w:tcW w:w="0" w:type="auto"/>
            <w:hideMark/>
          </w:tcPr>
          <w:p w14:paraId="25673B8C" w14:textId="77777777" w:rsidR="005C2841" w:rsidRPr="005C2841" w:rsidRDefault="005C2841" w:rsidP="005C2841">
            <w:pPr>
              <w:cnfStyle w:val="000000000000" w:firstRow="0" w:lastRow="0" w:firstColumn="0" w:lastColumn="0" w:oddVBand="0" w:evenVBand="0" w:oddHBand="0" w:evenHBand="0" w:firstRowFirstColumn="0" w:firstRowLastColumn="0" w:lastRowFirstColumn="0" w:lastRowLastColumn="0"/>
              <w:rPr>
                <w:sz w:val="20"/>
                <w:szCs w:val="18"/>
              </w:rPr>
            </w:pPr>
            <w:r w:rsidRPr="005C2841">
              <w:rPr>
                <w:sz w:val="20"/>
                <w:szCs w:val="18"/>
              </w:rPr>
              <w:t>Política de emergencia; reservar % de capacidad para cambios (p.ej., 10%).</w:t>
            </w:r>
          </w:p>
        </w:tc>
      </w:tr>
      <w:tr w:rsidR="005C2841" w:rsidRPr="005C2841" w14:paraId="385B1CBE" w14:textId="77777777" w:rsidTr="00553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313A1" w14:textId="77777777" w:rsidR="005C2841" w:rsidRPr="005C2841" w:rsidRDefault="005C2841" w:rsidP="005C2841">
            <w:pPr>
              <w:rPr>
                <w:sz w:val="20"/>
                <w:szCs w:val="18"/>
              </w:rPr>
            </w:pPr>
            <w:r w:rsidRPr="005C2841">
              <w:rPr>
                <w:sz w:val="20"/>
                <w:szCs w:val="18"/>
              </w:rPr>
              <w:t>Cambios regulatorios con poco tiempo</w:t>
            </w:r>
          </w:p>
        </w:tc>
        <w:tc>
          <w:tcPr>
            <w:tcW w:w="0" w:type="auto"/>
            <w:hideMark/>
          </w:tcPr>
          <w:p w14:paraId="1574AE9B" w14:textId="77777777" w:rsidR="005C2841" w:rsidRPr="005C2841" w:rsidRDefault="005C2841" w:rsidP="005C2841">
            <w:pPr>
              <w:cnfStyle w:val="000000100000" w:firstRow="0" w:lastRow="0" w:firstColumn="0" w:lastColumn="0" w:oddVBand="0" w:evenVBand="0" w:oddHBand="1" w:evenHBand="0" w:firstRowFirstColumn="0" w:firstRowLastColumn="0" w:lastRowFirstColumn="0" w:lastRowLastColumn="0"/>
              <w:rPr>
                <w:sz w:val="20"/>
                <w:szCs w:val="18"/>
              </w:rPr>
            </w:pPr>
            <w:r w:rsidRPr="005C2841">
              <w:rPr>
                <w:sz w:val="20"/>
                <w:szCs w:val="18"/>
              </w:rPr>
              <w:t>Plan de contingencia legal y fondo de emergencia; cláusulas contractuales para entregas.</w:t>
            </w:r>
          </w:p>
        </w:tc>
      </w:tr>
      <w:tr w:rsidR="005C2841" w:rsidRPr="005C2841" w14:paraId="588F8377" w14:textId="77777777" w:rsidTr="00553A54">
        <w:tc>
          <w:tcPr>
            <w:cnfStyle w:val="001000000000" w:firstRow="0" w:lastRow="0" w:firstColumn="1" w:lastColumn="0" w:oddVBand="0" w:evenVBand="0" w:oddHBand="0" w:evenHBand="0" w:firstRowFirstColumn="0" w:firstRowLastColumn="0" w:lastRowFirstColumn="0" w:lastRowLastColumn="0"/>
            <w:tcW w:w="0" w:type="auto"/>
            <w:hideMark/>
          </w:tcPr>
          <w:p w14:paraId="1A6A73DA" w14:textId="77777777" w:rsidR="005C2841" w:rsidRPr="005C2841" w:rsidRDefault="005C2841" w:rsidP="005C2841">
            <w:pPr>
              <w:rPr>
                <w:sz w:val="20"/>
                <w:szCs w:val="18"/>
                <w:lang w:val="en-US"/>
              </w:rPr>
            </w:pPr>
            <w:r w:rsidRPr="005C2841">
              <w:rPr>
                <w:sz w:val="20"/>
                <w:szCs w:val="18"/>
                <w:lang w:val="en-US"/>
              </w:rPr>
              <w:t>Decisiones contradictorias entre stakeholders</w:t>
            </w:r>
          </w:p>
        </w:tc>
        <w:tc>
          <w:tcPr>
            <w:tcW w:w="0" w:type="auto"/>
            <w:hideMark/>
          </w:tcPr>
          <w:p w14:paraId="00EB28F9" w14:textId="77777777" w:rsidR="005C2841" w:rsidRPr="005C2841" w:rsidRDefault="005C2841" w:rsidP="005C2841">
            <w:pPr>
              <w:cnfStyle w:val="000000000000" w:firstRow="0" w:lastRow="0" w:firstColumn="0" w:lastColumn="0" w:oddVBand="0" w:evenVBand="0" w:oddHBand="0" w:evenHBand="0" w:firstRowFirstColumn="0" w:firstRowLastColumn="0" w:lastRowFirstColumn="0" w:lastRowLastColumn="0"/>
              <w:rPr>
                <w:sz w:val="20"/>
                <w:szCs w:val="18"/>
              </w:rPr>
            </w:pPr>
            <w:r w:rsidRPr="005C2841">
              <w:rPr>
                <w:sz w:val="20"/>
                <w:szCs w:val="18"/>
              </w:rPr>
              <w:t>Comité de gobernanza con priorización y escalamiento.</w:t>
            </w:r>
          </w:p>
        </w:tc>
      </w:tr>
      <w:tr w:rsidR="005C2841" w:rsidRPr="005C2841" w14:paraId="4D531491" w14:textId="77777777" w:rsidTr="00553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3501D" w14:textId="77777777" w:rsidR="005C2841" w:rsidRPr="005C2841" w:rsidRDefault="005C2841" w:rsidP="005C2841">
            <w:pPr>
              <w:rPr>
                <w:sz w:val="20"/>
                <w:szCs w:val="18"/>
                <w:lang w:val="en-US"/>
              </w:rPr>
            </w:pPr>
            <w:r w:rsidRPr="005C2841">
              <w:rPr>
                <w:sz w:val="20"/>
                <w:szCs w:val="18"/>
                <w:lang w:val="en-US"/>
              </w:rPr>
              <w:t>Falta de trazabilidad</w:t>
            </w:r>
          </w:p>
        </w:tc>
        <w:tc>
          <w:tcPr>
            <w:tcW w:w="0" w:type="auto"/>
            <w:hideMark/>
          </w:tcPr>
          <w:p w14:paraId="3E152C59" w14:textId="77777777" w:rsidR="005C2841" w:rsidRPr="005C2841" w:rsidRDefault="005C2841" w:rsidP="005C2841">
            <w:pPr>
              <w:cnfStyle w:val="000000100000" w:firstRow="0" w:lastRow="0" w:firstColumn="0" w:lastColumn="0" w:oddVBand="0" w:evenVBand="0" w:oddHBand="1" w:evenHBand="0" w:firstRowFirstColumn="0" w:firstRowLastColumn="0" w:lastRowFirstColumn="0" w:lastRowLastColumn="0"/>
              <w:rPr>
                <w:sz w:val="20"/>
                <w:szCs w:val="18"/>
              </w:rPr>
            </w:pPr>
            <w:r w:rsidRPr="005C2841">
              <w:rPr>
                <w:sz w:val="20"/>
                <w:szCs w:val="18"/>
              </w:rPr>
              <w:t>Registro obligatorio de CRs con ID y vínculo con backlog y commits (VCS).</w:t>
            </w:r>
          </w:p>
        </w:tc>
      </w:tr>
    </w:tbl>
    <w:p w14:paraId="0748EE66" w14:textId="04A26DEE" w:rsidR="005C2841" w:rsidRPr="00CD0BA4" w:rsidRDefault="005C2841" w:rsidP="005C2841"/>
    <w:p w14:paraId="13EE6BDD" w14:textId="18AFC581" w:rsidR="005C2841" w:rsidRPr="005C2841" w:rsidRDefault="005C2841" w:rsidP="005C2841">
      <w:pPr>
        <w:rPr>
          <w:b/>
          <w:bCs/>
        </w:rPr>
      </w:pPr>
      <w:r w:rsidRPr="005C2841">
        <w:rPr>
          <w:b/>
          <w:bCs/>
        </w:rPr>
        <w:t>Ejemplo — Cooperativa cafetalera que requiere modificación en flujo de recepción de sacos</w:t>
      </w:r>
    </w:p>
    <w:p w14:paraId="3CACC897" w14:textId="77777777" w:rsidR="005C2841" w:rsidRPr="005C2841" w:rsidRDefault="005C2841" w:rsidP="005C2841">
      <w:pPr>
        <w:rPr>
          <w:lang w:val="en-US"/>
        </w:rPr>
      </w:pPr>
      <w:r w:rsidRPr="005C2841">
        <w:rPr>
          <w:b/>
          <w:bCs/>
        </w:rPr>
        <w:t>Contexto:</w:t>
      </w:r>
      <w:r w:rsidRPr="005C2841">
        <w:t xml:space="preserve"> después de un piloto, la cooperativa solicita que el formulario de registro incluya campo “grado de humedad” y cálculo automático de penalizaciones por humedad. </w:t>
      </w:r>
      <w:r w:rsidRPr="005C2841">
        <w:rPr>
          <w:lang w:val="en-US"/>
        </w:rPr>
        <w:t>CR submitted.</w:t>
      </w:r>
    </w:p>
    <w:p w14:paraId="4B981163" w14:textId="77777777" w:rsidR="005C2841" w:rsidRPr="005C2841" w:rsidRDefault="005C2841" w:rsidP="005C2841">
      <w:pPr>
        <w:rPr>
          <w:lang w:val="en-US"/>
        </w:rPr>
      </w:pPr>
      <w:r w:rsidRPr="005C2841">
        <w:rPr>
          <w:b/>
          <w:bCs/>
          <w:lang w:val="en-US"/>
        </w:rPr>
        <w:t>Proceso sugerido:</w:t>
      </w:r>
    </w:p>
    <w:p w14:paraId="23DFD636" w14:textId="77777777" w:rsidR="005C2841" w:rsidRPr="005C2841" w:rsidRDefault="005C2841" w:rsidP="00A52F77">
      <w:pPr>
        <w:numPr>
          <w:ilvl w:val="0"/>
          <w:numId w:val="76"/>
        </w:numPr>
      </w:pPr>
      <w:r w:rsidRPr="005C2841">
        <w:rPr>
          <w:b/>
          <w:bCs/>
        </w:rPr>
        <w:t>Registro CR</w:t>
      </w:r>
      <w:r w:rsidRPr="005C2841">
        <w:t xml:space="preserve"> con justificación (cumplimiento de norma de exportación y reducción de pérdidas).</w:t>
      </w:r>
    </w:p>
    <w:p w14:paraId="5D29A7E3" w14:textId="77777777" w:rsidR="005C2841" w:rsidRPr="005C2841" w:rsidRDefault="005C2841" w:rsidP="00A52F77">
      <w:pPr>
        <w:numPr>
          <w:ilvl w:val="0"/>
          <w:numId w:val="76"/>
        </w:numPr>
      </w:pPr>
      <w:r w:rsidRPr="005C2841">
        <w:rPr>
          <w:b/>
          <w:bCs/>
        </w:rPr>
        <w:t>Triage en 48 h</w:t>
      </w:r>
      <w:r w:rsidRPr="005C2841">
        <w:t xml:space="preserve">: PO + SM clasifican como </w:t>
      </w:r>
      <w:r w:rsidRPr="005C2841">
        <w:rPr>
          <w:b/>
          <w:bCs/>
        </w:rPr>
        <w:t>Alto</w:t>
      </w:r>
      <w:r w:rsidRPr="005C2841">
        <w:t xml:space="preserve"> (regulatorio/negocio).</w:t>
      </w:r>
    </w:p>
    <w:p w14:paraId="221A9A3D" w14:textId="77777777" w:rsidR="005C2841" w:rsidRPr="005C2841" w:rsidRDefault="005C2841" w:rsidP="00A52F77">
      <w:pPr>
        <w:numPr>
          <w:ilvl w:val="0"/>
          <w:numId w:val="76"/>
        </w:numPr>
      </w:pPr>
      <w:r w:rsidRPr="005C2841">
        <w:rPr>
          <w:b/>
          <w:bCs/>
        </w:rPr>
        <w:t>Estimación preliminar</w:t>
      </w:r>
      <w:r w:rsidRPr="005C2841">
        <w:t>: equipo estima 3 story points (ej.: UI + validaciones + cálculo). Usando ejemplo aritmético anterior, 3 points ≈ 1 día (30/10 =&gt; 3 pts/day → 3 pts = 1 day).</w:t>
      </w:r>
    </w:p>
    <w:p w14:paraId="719BE9C7" w14:textId="77777777" w:rsidR="005C2841" w:rsidRPr="005C2841" w:rsidRDefault="005C2841" w:rsidP="00A52F77">
      <w:pPr>
        <w:numPr>
          <w:ilvl w:val="0"/>
          <w:numId w:val="76"/>
        </w:numPr>
      </w:pPr>
      <w:r w:rsidRPr="005C2841">
        <w:rPr>
          <w:b/>
          <w:bCs/>
        </w:rPr>
        <w:lastRenderedPageBreak/>
        <w:t>Análisis de impacto</w:t>
      </w:r>
      <w:r w:rsidRPr="005C2841">
        <w:t>: requiere validación con contador y pruebas de integración (export report); riesgo medio por dato sensible (humedad).</w:t>
      </w:r>
    </w:p>
    <w:p w14:paraId="05646C69" w14:textId="77777777" w:rsidR="005C2841" w:rsidRPr="005C2841" w:rsidRDefault="005C2841" w:rsidP="00A52F77">
      <w:pPr>
        <w:numPr>
          <w:ilvl w:val="0"/>
          <w:numId w:val="76"/>
        </w:numPr>
      </w:pPr>
      <w:r w:rsidRPr="005C2841">
        <w:rPr>
          <w:b/>
          <w:bCs/>
        </w:rPr>
        <w:t>Decisión</w:t>
      </w:r>
      <w:r w:rsidRPr="005C2841">
        <w:t>: PO acepta, lo incorpora en el próximo sprint y prioriza sobre una historia de baja prioridad.</w:t>
      </w:r>
    </w:p>
    <w:p w14:paraId="789FA805" w14:textId="77777777" w:rsidR="005C2841" w:rsidRPr="005C2841" w:rsidRDefault="005C2841" w:rsidP="00A52F77">
      <w:pPr>
        <w:numPr>
          <w:ilvl w:val="0"/>
          <w:numId w:val="76"/>
        </w:numPr>
      </w:pPr>
      <w:r w:rsidRPr="005C2841">
        <w:rPr>
          <w:b/>
          <w:bCs/>
        </w:rPr>
        <w:t>Implementación &amp; verificación</w:t>
      </w:r>
      <w:r w:rsidRPr="005C2841">
        <w:t>: test de aceptación con muestras reales y sign-off del representante de calidad de la cooperativa.</w:t>
      </w:r>
    </w:p>
    <w:p w14:paraId="1FFDCAA5" w14:textId="77777777" w:rsidR="005C2841" w:rsidRPr="005C2841" w:rsidRDefault="005C2841" w:rsidP="00A52F77">
      <w:pPr>
        <w:numPr>
          <w:ilvl w:val="0"/>
          <w:numId w:val="76"/>
        </w:numPr>
      </w:pPr>
      <w:r w:rsidRPr="005C2841">
        <w:rPr>
          <w:b/>
          <w:bCs/>
        </w:rPr>
        <w:t>Registro de lección aprendida</w:t>
      </w:r>
      <w:r w:rsidRPr="005C2841">
        <w:t>: en retro, documentar que faltó ese requerimiento en el POC y ajustar checklist de validación en campo.</w:t>
      </w:r>
    </w:p>
    <w:p w14:paraId="6653D51C" w14:textId="2A389C1D" w:rsidR="005C2841" w:rsidRPr="00CD0BA4" w:rsidRDefault="005C2841" w:rsidP="005C2841"/>
    <w:p w14:paraId="392383B7" w14:textId="77777777" w:rsidR="005C2841" w:rsidRPr="005C2841" w:rsidRDefault="005C2841" w:rsidP="005C2841">
      <w:pPr>
        <w:rPr>
          <w:b/>
          <w:bCs/>
        </w:rPr>
      </w:pPr>
      <w:r w:rsidRPr="005C2841">
        <w:rPr>
          <w:b/>
          <w:bCs/>
        </w:rPr>
        <w:t>Actividad práctica para aula/taller — “Simulación de gestión de cambios”</w:t>
      </w:r>
    </w:p>
    <w:p w14:paraId="2280D694" w14:textId="77777777" w:rsidR="005C2841" w:rsidRPr="005C2841" w:rsidRDefault="005C2841" w:rsidP="00553A54">
      <w:pPr>
        <w:jc w:val="left"/>
        <w:rPr>
          <w:lang w:val="en-US"/>
        </w:rPr>
      </w:pPr>
      <w:r w:rsidRPr="005C2841">
        <w:rPr>
          <w:b/>
          <w:bCs/>
        </w:rPr>
        <w:t>Duración:</w:t>
      </w:r>
      <w:r w:rsidRPr="005C2841">
        <w:t xml:space="preserve"> 90–120 minutos.</w:t>
      </w:r>
      <w:r w:rsidRPr="005C2841">
        <w:br/>
      </w:r>
      <w:r w:rsidRPr="005C2841">
        <w:rPr>
          <w:b/>
          <w:bCs/>
        </w:rPr>
        <w:t>Objetivo:</w:t>
      </w:r>
      <w:r w:rsidRPr="005C2841">
        <w:t xml:space="preserve"> practicar recepción, triage, estimación y decisión de 3 CRs (uno operativo, uno regulatorio, uno de mejora).</w:t>
      </w:r>
      <w:r w:rsidRPr="005C2841">
        <w:br/>
      </w:r>
      <w:r w:rsidRPr="005C2841">
        <w:rPr>
          <w:b/>
          <w:bCs/>
          <w:lang w:val="en-US"/>
        </w:rPr>
        <w:t>Pasos resumidos:</w:t>
      </w:r>
    </w:p>
    <w:p w14:paraId="43B4B01A" w14:textId="77777777" w:rsidR="005C2841" w:rsidRPr="005C2841" w:rsidRDefault="005C2841" w:rsidP="00A52F77">
      <w:pPr>
        <w:numPr>
          <w:ilvl w:val="0"/>
          <w:numId w:val="77"/>
        </w:numPr>
      </w:pPr>
      <w:r w:rsidRPr="005C2841">
        <w:t>Dividir clase en grupos (PO, SM, Dev team, stakeholders).</w:t>
      </w:r>
    </w:p>
    <w:p w14:paraId="05D4A21A" w14:textId="77777777" w:rsidR="005C2841" w:rsidRPr="005C2841" w:rsidRDefault="005C2841" w:rsidP="00A52F77">
      <w:pPr>
        <w:numPr>
          <w:ilvl w:val="0"/>
          <w:numId w:val="77"/>
        </w:numPr>
      </w:pPr>
      <w:r w:rsidRPr="005C2841">
        <w:t>Cada stakeholder presenta 1 CR (3 min cada uno).</w:t>
      </w:r>
    </w:p>
    <w:p w14:paraId="495B6BF4" w14:textId="77777777" w:rsidR="005C2841" w:rsidRPr="005C2841" w:rsidRDefault="005C2841" w:rsidP="00A52F77">
      <w:pPr>
        <w:numPr>
          <w:ilvl w:val="0"/>
          <w:numId w:val="77"/>
        </w:numPr>
        <w:rPr>
          <w:lang w:val="en-US"/>
        </w:rPr>
      </w:pPr>
      <w:r w:rsidRPr="005C2841">
        <w:rPr>
          <w:lang w:val="en-US"/>
        </w:rPr>
        <w:t>Triage en 20 min: registrar CR, estimar rápido (planning poker light), documentar impacto.</w:t>
      </w:r>
    </w:p>
    <w:p w14:paraId="5349456F" w14:textId="77777777" w:rsidR="005C2841" w:rsidRPr="005C2841" w:rsidRDefault="005C2841" w:rsidP="00A52F77">
      <w:pPr>
        <w:numPr>
          <w:ilvl w:val="0"/>
          <w:numId w:val="77"/>
        </w:numPr>
      </w:pPr>
      <w:r w:rsidRPr="005C2841">
        <w:t>Decisión y planificación: PO decide, equipo acuerda incorporación o posposición.</w:t>
      </w:r>
    </w:p>
    <w:p w14:paraId="3CF98C57" w14:textId="77777777" w:rsidR="005C2841" w:rsidRPr="005C2841" w:rsidRDefault="005C2841" w:rsidP="00A52F77">
      <w:pPr>
        <w:numPr>
          <w:ilvl w:val="0"/>
          <w:numId w:val="77"/>
        </w:numPr>
      </w:pPr>
      <w:r w:rsidRPr="005C2841">
        <w:t>Presentación de resultados y retro de proceso (20 min).</w:t>
      </w:r>
      <w:r w:rsidRPr="005C2841">
        <w:br/>
      </w:r>
      <w:r w:rsidRPr="005C2841">
        <w:rPr>
          <w:b/>
          <w:bCs/>
        </w:rPr>
        <w:t>Entregable:</w:t>
      </w:r>
      <w:r w:rsidRPr="005C2841">
        <w:t xml:space="preserve"> 3 CRs registrados + decisión y justificación (máx. 1 página).</w:t>
      </w:r>
    </w:p>
    <w:p w14:paraId="4C89B75A" w14:textId="0C8E69C0" w:rsidR="005C2841" w:rsidRDefault="005C2841" w:rsidP="005C2841"/>
    <w:p w14:paraId="77F902A9" w14:textId="77777777" w:rsidR="00553A54" w:rsidRPr="00553A54" w:rsidRDefault="00553A54" w:rsidP="005C2841"/>
    <w:p w14:paraId="51DAA061" w14:textId="77777777" w:rsidR="00553A54" w:rsidRDefault="00553A54" w:rsidP="005C2841"/>
    <w:p w14:paraId="10237776" w14:textId="77777777" w:rsidR="00553A54" w:rsidRDefault="00553A54" w:rsidP="005C2841"/>
    <w:p w14:paraId="1AB0D2A9" w14:textId="77777777" w:rsidR="00553A54" w:rsidRPr="005C2841" w:rsidRDefault="00553A54" w:rsidP="005C2841"/>
    <w:p w14:paraId="5A4BD80D" w14:textId="77777777" w:rsidR="005C2841" w:rsidRPr="005C2841" w:rsidRDefault="005C2841" w:rsidP="005C2841">
      <w:pPr>
        <w:rPr>
          <w:b/>
          <w:bCs/>
        </w:rPr>
      </w:pPr>
      <w:r w:rsidRPr="005C2841">
        <w:rPr>
          <w:b/>
          <w:bCs/>
        </w:rPr>
        <w:lastRenderedPageBreak/>
        <w:t>Checklist práctica de gestión de cambios (para pegar en el repositorio / tablero)</w:t>
      </w:r>
    </w:p>
    <w:p w14:paraId="2AAC5B31" w14:textId="77777777" w:rsidR="005C2841" w:rsidRPr="005C2841" w:rsidRDefault="005C2841" w:rsidP="00A52F77">
      <w:pPr>
        <w:numPr>
          <w:ilvl w:val="0"/>
          <w:numId w:val="78"/>
        </w:numPr>
      </w:pPr>
      <w:r w:rsidRPr="005C2841">
        <w:t>CR registrado con ID y datos completos.</w:t>
      </w:r>
    </w:p>
    <w:p w14:paraId="313332EE" w14:textId="77777777" w:rsidR="005C2841" w:rsidRPr="005C2841" w:rsidRDefault="005C2841" w:rsidP="00A52F77">
      <w:pPr>
        <w:numPr>
          <w:ilvl w:val="0"/>
          <w:numId w:val="78"/>
        </w:numPr>
      </w:pPr>
      <w:r w:rsidRPr="005C2841">
        <w:t>Triage realizado (clasificación y estimación preliminar).</w:t>
      </w:r>
    </w:p>
    <w:p w14:paraId="14359CEB" w14:textId="77777777" w:rsidR="005C2841" w:rsidRPr="005C2841" w:rsidRDefault="005C2841" w:rsidP="00A52F77">
      <w:pPr>
        <w:numPr>
          <w:ilvl w:val="0"/>
          <w:numId w:val="78"/>
        </w:numPr>
      </w:pPr>
      <w:r w:rsidRPr="005C2841">
        <w:t>Impacto técnico y regulatorio documentado.</w:t>
      </w:r>
    </w:p>
    <w:p w14:paraId="67D1AFA5" w14:textId="77777777" w:rsidR="005C2841" w:rsidRPr="005C2841" w:rsidRDefault="005C2841" w:rsidP="00A52F77">
      <w:pPr>
        <w:numPr>
          <w:ilvl w:val="0"/>
          <w:numId w:val="78"/>
        </w:numPr>
      </w:pPr>
      <w:r w:rsidRPr="005C2841">
        <w:t>Decisión tomada y registrada por PO/Comité.</w:t>
      </w:r>
    </w:p>
    <w:p w14:paraId="724C49B2" w14:textId="77777777" w:rsidR="005C2841" w:rsidRPr="005C2841" w:rsidRDefault="005C2841" w:rsidP="00A52F77">
      <w:pPr>
        <w:numPr>
          <w:ilvl w:val="0"/>
          <w:numId w:val="78"/>
        </w:numPr>
      </w:pPr>
      <w:r w:rsidRPr="005C2841">
        <w:t>Si aceptado, backlog actualizado (historia/epic creada y estimada).</w:t>
      </w:r>
    </w:p>
    <w:p w14:paraId="73B41C0F" w14:textId="77777777" w:rsidR="005C2841" w:rsidRPr="005C2841" w:rsidRDefault="005C2841" w:rsidP="00A52F77">
      <w:pPr>
        <w:numPr>
          <w:ilvl w:val="0"/>
          <w:numId w:val="78"/>
        </w:numPr>
      </w:pPr>
      <w:r w:rsidRPr="005C2841">
        <w:t>Si afectó sprint en curso, equipo y stakeholders notificados y reasignación documentada.</w:t>
      </w:r>
    </w:p>
    <w:p w14:paraId="5FA568F4" w14:textId="77777777" w:rsidR="005C2841" w:rsidRPr="005C2841" w:rsidRDefault="005C2841" w:rsidP="00A52F77">
      <w:pPr>
        <w:numPr>
          <w:ilvl w:val="0"/>
          <w:numId w:val="78"/>
        </w:numPr>
      </w:pPr>
      <w:r w:rsidRPr="005C2841">
        <w:t>Verificación/QA completada y sign-off por PO.</w:t>
      </w:r>
    </w:p>
    <w:p w14:paraId="67B83C12" w14:textId="77777777" w:rsidR="005C2841" w:rsidRPr="005C2841" w:rsidRDefault="005C2841" w:rsidP="00A52F77">
      <w:pPr>
        <w:numPr>
          <w:ilvl w:val="0"/>
          <w:numId w:val="78"/>
        </w:numPr>
      </w:pPr>
      <w:r w:rsidRPr="005C2841">
        <w:t>Lección aprendida registrada en retrospective.</w:t>
      </w:r>
    </w:p>
    <w:p w14:paraId="21E559CE" w14:textId="26E80B47" w:rsidR="005C2841" w:rsidRPr="00CD0BA4" w:rsidRDefault="005C2841" w:rsidP="005C2841"/>
    <w:p w14:paraId="76B2F073" w14:textId="77777777" w:rsidR="005C2841" w:rsidRPr="005C2841" w:rsidRDefault="005C2841" w:rsidP="005C2841">
      <w:pPr>
        <w:rPr>
          <w:b/>
          <w:bCs/>
        </w:rPr>
      </w:pPr>
      <w:r w:rsidRPr="005C2841">
        <w:rPr>
          <w:b/>
          <w:bCs/>
        </w:rPr>
        <w:t>Recomendaciones prácticas y consideraciones del contexto nicaragüense</w:t>
      </w:r>
    </w:p>
    <w:p w14:paraId="49BF69F5" w14:textId="77777777" w:rsidR="005C2841" w:rsidRPr="005C2841" w:rsidRDefault="005C2841" w:rsidP="00A52F77">
      <w:pPr>
        <w:numPr>
          <w:ilvl w:val="0"/>
          <w:numId w:val="79"/>
        </w:numPr>
      </w:pPr>
      <w:r w:rsidRPr="005C2841">
        <w:rPr>
          <w:b/>
          <w:bCs/>
        </w:rPr>
        <w:t>Contratos y compras públicas:</w:t>
      </w:r>
      <w:r w:rsidRPr="005C2841">
        <w:t xml:space="preserve"> negociar cláusulas contractuales que permitan iteraciones y cambios por sprint; incluir CR como mecanismo formal de ajuste.</w:t>
      </w:r>
    </w:p>
    <w:p w14:paraId="4F50B159" w14:textId="77777777" w:rsidR="005C2841" w:rsidRPr="005C2841" w:rsidRDefault="005C2841" w:rsidP="00A52F77">
      <w:pPr>
        <w:numPr>
          <w:ilvl w:val="0"/>
          <w:numId w:val="79"/>
        </w:numPr>
      </w:pPr>
      <w:r w:rsidRPr="005C2841">
        <w:rPr>
          <w:b/>
          <w:bCs/>
        </w:rPr>
        <w:t>Baja conectividad y validación en campo:</w:t>
      </w:r>
      <w:r w:rsidRPr="005C2841">
        <w:t xml:space="preserve"> para cambios relacionados con trabajo en campo (cooperativas), exigir evidencia empírica (fotos, logs offline) antes de cerrar CR.</w:t>
      </w:r>
    </w:p>
    <w:p w14:paraId="65B078E6" w14:textId="77777777" w:rsidR="005C2841" w:rsidRPr="005C2841" w:rsidRDefault="005C2841" w:rsidP="00A52F77">
      <w:pPr>
        <w:numPr>
          <w:ilvl w:val="0"/>
          <w:numId w:val="79"/>
        </w:numPr>
      </w:pPr>
      <w:r w:rsidRPr="005C2841">
        <w:rPr>
          <w:b/>
          <w:bCs/>
        </w:rPr>
        <w:t>Capacitación local:</w:t>
      </w:r>
      <w:r w:rsidRPr="005C2841">
        <w:t xml:space="preserve"> formar “champions” en campo para identificar cambios reales vs deseos; esto reduce CRs frívolos.</w:t>
      </w:r>
    </w:p>
    <w:p w14:paraId="3E1AFA07" w14:textId="77777777" w:rsidR="005C2841" w:rsidRPr="005C2841" w:rsidRDefault="005C2841" w:rsidP="00A52F77">
      <w:pPr>
        <w:numPr>
          <w:ilvl w:val="0"/>
          <w:numId w:val="79"/>
        </w:numPr>
      </w:pPr>
      <w:r w:rsidRPr="005C2841">
        <w:rPr>
          <w:b/>
          <w:bCs/>
        </w:rPr>
        <w:t>Financiamiento escalonado:</w:t>
      </w:r>
      <w:r w:rsidRPr="005C2841">
        <w:t xml:space="preserve"> si un CR implica coste significativo, proponer financiamiento por hitos o piloto (reduce riesgo para sponsors).</w:t>
      </w:r>
    </w:p>
    <w:p w14:paraId="2BF6BCA8" w14:textId="77777777" w:rsidR="005C2841" w:rsidRPr="005C2841" w:rsidRDefault="005C2841" w:rsidP="00A52F77">
      <w:pPr>
        <w:numPr>
          <w:ilvl w:val="0"/>
          <w:numId w:val="79"/>
        </w:numPr>
      </w:pPr>
      <w:r w:rsidRPr="005C2841">
        <w:rPr>
          <w:b/>
          <w:bCs/>
        </w:rPr>
        <w:t>Marco regulatorio:</w:t>
      </w:r>
      <w:r w:rsidRPr="005C2841">
        <w:t xml:space="preserve"> en proyectos con impacto legal (facturación, salud), involucrar desde el triage a representante legal o contador.</w:t>
      </w:r>
    </w:p>
    <w:p w14:paraId="33B031E7" w14:textId="61671615" w:rsidR="005C2841" w:rsidRPr="00CD0BA4" w:rsidRDefault="005C2841" w:rsidP="005C2841"/>
    <w:p w14:paraId="2BC5FA9A" w14:textId="0F4A1C58" w:rsidR="005C2841" w:rsidRPr="00CD0BA4" w:rsidRDefault="005C2841" w:rsidP="005C2841"/>
    <w:p w14:paraId="652BA6FB" w14:textId="77777777" w:rsidR="005C2841" w:rsidRPr="00CD0BA4" w:rsidRDefault="005C2841" w:rsidP="005C2841">
      <w:pPr>
        <w:rPr>
          <w:vanish/>
        </w:rPr>
      </w:pPr>
      <w:r w:rsidRPr="00CD0BA4">
        <w:rPr>
          <w:vanish/>
        </w:rPr>
        <w:t>Final del formulario</w:t>
      </w:r>
    </w:p>
    <w:p w14:paraId="6340F892" w14:textId="77777777" w:rsidR="00C73FD8" w:rsidRPr="00C73FD8" w:rsidRDefault="00C73FD8" w:rsidP="00C73FD8"/>
    <w:p w14:paraId="0D729A42" w14:textId="06F27138" w:rsidR="000F757F" w:rsidRDefault="003F0076" w:rsidP="000F757F">
      <w:pPr>
        <w:pStyle w:val="Ttulo2"/>
      </w:pPr>
      <w:bookmarkStart w:id="17" w:name="_Toc208332162"/>
      <w:r>
        <w:lastRenderedPageBreak/>
        <w:t>Riesgo</w:t>
      </w:r>
      <w:bookmarkEnd w:id="17"/>
      <w:r>
        <w:t xml:space="preserve"> </w:t>
      </w:r>
    </w:p>
    <w:p w14:paraId="5AFE2167" w14:textId="77777777" w:rsidR="00AF43F8" w:rsidRPr="00AF43F8" w:rsidRDefault="00AF43F8" w:rsidP="00AF43F8">
      <w:pPr>
        <w:rPr>
          <w:lang w:val="en-US"/>
        </w:rPr>
      </w:pPr>
      <w:r w:rsidRPr="00AF43F8">
        <w:t xml:space="preserve">Scrum ayuda a </w:t>
      </w:r>
      <w:r w:rsidRPr="00AF43F8">
        <w:rPr>
          <w:b/>
          <w:bCs/>
        </w:rPr>
        <w:t>reducir</w:t>
      </w:r>
      <w:r w:rsidRPr="00AF43F8">
        <w:t xml:space="preserve"> incertidumbre mediante inspección y adaptación, pero no elimina la necesidad de gestión de riesgos. </w:t>
      </w:r>
      <w:r w:rsidRPr="00AF43F8">
        <w:rPr>
          <w:lang w:val="en-US"/>
        </w:rPr>
        <w:t>La gestión proactiva de riesgos:</w:t>
      </w:r>
    </w:p>
    <w:p w14:paraId="6254632D" w14:textId="77777777" w:rsidR="00AF43F8" w:rsidRPr="00AF43F8" w:rsidRDefault="00AF43F8" w:rsidP="00A52F77">
      <w:pPr>
        <w:numPr>
          <w:ilvl w:val="0"/>
          <w:numId w:val="80"/>
        </w:numPr>
        <w:rPr>
          <w:lang w:val="en-US"/>
        </w:rPr>
      </w:pPr>
      <w:r w:rsidRPr="00AF43F8">
        <w:rPr>
          <w:lang w:val="en-US"/>
        </w:rPr>
        <w:t>minimiza sorpresas costosas,</w:t>
      </w:r>
    </w:p>
    <w:p w14:paraId="5A6DB1BA" w14:textId="77777777" w:rsidR="00AF43F8" w:rsidRPr="00AF43F8" w:rsidRDefault="00AF43F8" w:rsidP="00A52F77">
      <w:pPr>
        <w:numPr>
          <w:ilvl w:val="0"/>
          <w:numId w:val="80"/>
        </w:numPr>
      </w:pPr>
      <w:r w:rsidRPr="00AF43F8">
        <w:t>protege la capacidad del equipo (evita interrupciones frecuentes),</w:t>
      </w:r>
    </w:p>
    <w:p w14:paraId="3D481A7E" w14:textId="77777777" w:rsidR="00AF43F8" w:rsidRPr="00AF43F8" w:rsidRDefault="00AF43F8" w:rsidP="00A52F77">
      <w:pPr>
        <w:numPr>
          <w:ilvl w:val="0"/>
          <w:numId w:val="80"/>
        </w:numPr>
      </w:pPr>
      <w:r w:rsidRPr="00AF43F8">
        <w:t>mejora la toma de decisiones del Product Owner (PO) al priorizar backlog por riesgo/valor, y</w:t>
      </w:r>
    </w:p>
    <w:p w14:paraId="122D1929" w14:textId="77777777" w:rsidR="00AF43F8" w:rsidRPr="00AF43F8" w:rsidRDefault="00AF43F8" w:rsidP="00A52F77">
      <w:pPr>
        <w:numPr>
          <w:ilvl w:val="0"/>
          <w:numId w:val="80"/>
        </w:numPr>
      </w:pPr>
      <w:r w:rsidRPr="00AF43F8">
        <w:t>facilita cumplimiento regulatorio y continuidad operativa en contextos con limitaciones (p. ej., conectividad rural en Nicaragua).</w:t>
      </w:r>
    </w:p>
    <w:p w14:paraId="5AA47907" w14:textId="77777777" w:rsidR="006F2C83" w:rsidRDefault="006F2C83" w:rsidP="00AF43F8"/>
    <w:p w14:paraId="672AF503" w14:textId="068C97B4" w:rsidR="00AF43F8" w:rsidRPr="00AF43F8" w:rsidRDefault="00AF43F8" w:rsidP="00AF43F8">
      <w:r w:rsidRPr="00AF43F8">
        <w:t xml:space="preserve">La gestión de riesgos en entornos ágiles debe ser </w:t>
      </w:r>
      <w:r w:rsidRPr="00AF43F8">
        <w:rPr>
          <w:b/>
          <w:bCs/>
        </w:rPr>
        <w:t>ligera, continua y empírica</w:t>
      </w:r>
      <w:r w:rsidRPr="00AF43F8">
        <w:t>: detectar temprano + responder con acciones pequeñas y medibles.</w:t>
      </w:r>
    </w:p>
    <w:p w14:paraId="760659FD" w14:textId="72C3FAED" w:rsidR="00AF43F8" w:rsidRPr="00CD0BA4" w:rsidRDefault="00AF43F8" w:rsidP="00AF43F8"/>
    <w:p w14:paraId="6CB7404F" w14:textId="77777777" w:rsidR="00AF43F8" w:rsidRPr="00AF43F8" w:rsidRDefault="00AF43F8" w:rsidP="00AF43F8">
      <w:pPr>
        <w:rPr>
          <w:b/>
          <w:bCs/>
        </w:rPr>
      </w:pPr>
      <w:r w:rsidRPr="00AF43F8">
        <w:rPr>
          <w:b/>
          <w:bCs/>
        </w:rPr>
        <w:t>2. Taxonomía de riesgos (clasificación práctica)</w:t>
      </w:r>
    </w:p>
    <w:p w14:paraId="4D2B0B36" w14:textId="77777777" w:rsidR="00AF43F8" w:rsidRPr="00AF43F8" w:rsidRDefault="00AF43F8" w:rsidP="00AF43F8">
      <w:r w:rsidRPr="00AF43F8">
        <w:t>Clasificar ayuda a detectar patrones y a elegir respuestas apropiadas.</w:t>
      </w:r>
    </w:p>
    <w:p w14:paraId="075A01D8" w14:textId="77777777" w:rsidR="00AF43F8" w:rsidRPr="00AF43F8" w:rsidRDefault="00AF43F8" w:rsidP="00AF43F8">
      <w:pPr>
        <w:rPr>
          <w:lang w:val="en-US"/>
        </w:rPr>
      </w:pPr>
      <w:r w:rsidRPr="00AF43F8">
        <w:rPr>
          <w:b/>
          <w:bCs/>
          <w:lang w:val="en-US"/>
        </w:rPr>
        <w:t>A. Técnicos</w:t>
      </w:r>
    </w:p>
    <w:p w14:paraId="23056C2D" w14:textId="77777777" w:rsidR="00AF43F8" w:rsidRPr="00AF43F8" w:rsidRDefault="00AF43F8" w:rsidP="00A52F77">
      <w:pPr>
        <w:numPr>
          <w:ilvl w:val="0"/>
          <w:numId w:val="81"/>
        </w:numPr>
        <w:rPr>
          <w:lang w:val="en-US"/>
        </w:rPr>
      </w:pPr>
      <w:r w:rsidRPr="00AF43F8">
        <w:rPr>
          <w:lang w:val="en-US"/>
        </w:rPr>
        <w:t>Deuda técnica acumulada</w:t>
      </w:r>
    </w:p>
    <w:p w14:paraId="2213B060" w14:textId="77777777" w:rsidR="00AF43F8" w:rsidRPr="00AF43F8" w:rsidRDefault="00AF43F8" w:rsidP="00A52F77">
      <w:pPr>
        <w:numPr>
          <w:ilvl w:val="0"/>
          <w:numId w:val="81"/>
        </w:numPr>
        <w:rPr>
          <w:lang w:val="en-US"/>
        </w:rPr>
      </w:pPr>
      <w:r w:rsidRPr="00AF43F8">
        <w:rPr>
          <w:lang w:val="en-US"/>
        </w:rPr>
        <w:t>Integración fallida / builds rotos</w:t>
      </w:r>
    </w:p>
    <w:p w14:paraId="686204ED" w14:textId="77777777" w:rsidR="00AF43F8" w:rsidRPr="00AF43F8" w:rsidRDefault="00AF43F8" w:rsidP="00A52F77">
      <w:pPr>
        <w:numPr>
          <w:ilvl w:val="0"/>
          <w:numId w:val="81"/>
        </w:numPr>
      </w:pPr>
      <w:r w:rsidRPr="00AF43F8">
        <w:t>Falta de pruebas automatizadas / flakey tests</w:t>
      </w:r>
    </w:p>
    <w:p w14:paraId="1363DED4" w14:textId="77777777" w:rsidR="00AF43F8" w:rsidRPr="00AF43F8" w:rsidRDefault="00AF43F8" w:rsidP="00AF43F8">
      <w:pPr>
        <w:rPr>
          <w:lang w:val="en-US"/>
        </w:rPr>
      </w:pPr>
      <w:r w:rsidRPr="00AF43F8">
        <w:rPr>
          <w:b/>
          <w:bCs/>
          <w:lang w:val="en-US"/>
        </w:rPr>
        <w:t>B. Organizacionales / Humanos</w:t>
      </w:r>
    </w:p>
    <w:p w14:paraId="79681F9D" w14:textId="77777777" w:rsidR="00AF43F8" w:rsidRPr="00AF43F8" w:rsidRDefault="00AF43F8" w:rsidP="00A52F77">
      <w:pPr>
        <w:numPr>
          <w:ilvl w:val="0"/>
          <w:numId w:val="82"/>
        </w:numPr>
      </w:pPr>
      <w:r w:rsidRPr="00AF43F8">
        <w:t>Rotación de personal clave (PO, SM, Dev)</w:t>
      </w:r>
    </w:p>
    <w:p w14:paraId="2A91B782" w14:textId="77777777" w:rsidR="00AF43F8" w:rsidRPr="00AF43F8" w:rsidRDefault="00AF43F8" w:rsidP="00A52F77">
      <w:pPr>
        <w:numPr>
          <w:ilvl w:val="0"/>
          <w:numId w:val="82"/>
        </w:numPr>
        <w:rPr>
          <w:lang w:val="en-US"/>
        </w:rPr>
      </w:pPr>
      <w:r w:rsidRPr="00AF43F8">
        <w:rPr>
          <w:lang w:val="en-US"/>
        </w:rPr>
        <w:t>Falta de disponibilidad del PO</w:t>
      </w:r>
    </w:p>
    <w:p w14:paraId="3339B83D" w14:textId="77777777" w:rsidR="00AF43F8" w:rsidRPr="00AF43F8" w:rsidRDefault="00AF43F8" w:rsidP="00A52F77">
      <w:pPr>
        <w:numPr>
          <w:ilvl w:val="0"/>
          <w:numId w:val="82"/>
        </w:numPr>
      </w:pPr>
      <w:r w:rsidRPr="00AF43F8">
        <w:t>Resistencia al cambio en la organización</w:t>
      </w:r>
    </w:p>
    <w:p w14:paraId="485DD6F9" w14:textId="77777777" w:rsidR="00AF43F8" w:rsidRPr="00AF43F8" w:rsidRDefault="00AF43F8" w:rsidP="00AF43F8">
      <w:pPr>
        <w:rPr>
          <w:lang w:val="en-US"/>
        </w:rPr>
      </w:pPr>
      <w:r w:rsidRPr="00AF43F8">
        <w:rPr>
          <w:b/>
          <w:bCs/>
          <w:lang w:val="en-US"/>
        </w:rPr>
        <w:t>C. De negocio / financieras</w:t>
      </w:r>
    </w:p>
    <w:p w14:paraId="530CEDFD" w14:textId="77777777" w:rsidR="00AF43F8" w:rsidRPr="00AF43F8" w:rsidRDefault="00AF43F8" w:rsidP="00A52F77">
      <w:pPr>
        <w:numPr>
          <w:ilvl w:val="0"/>
          <w:numId w:val="83"/>
        </w:numPr>
        <w:rPr>
          <w:lang w:val="en-US"/>
        </w:rPr>
      </w:pPr>
      <w:r w:rsidRPr="00AF43F8">
        <w:rPr>
          <w:lang w:val="en-US"/>
        </w:rPr>
        <w:t>Presupuesto insuficiente</w:t>
      </w:r>
    </w:p>
    <w:p w14:paraId="3212F374" w14:textId="77777777" w:rsidR="00AF43F8" w:rsidRPr="00AF43F8" w:rsidRDefault="00AF43F8" w:rsidP="00A52F77">
      <w:pPr>
        <w:numPr>
          <w:ilvl w:val="0"/>
          <w:numId w:val="83"/>
        </w:numPr>
      </w:pPr>
      <w:r w:rsidRPr="00AF43F8">
        <w:t>Cambios regulatorios que afectan alcance (ej.: DGI)</w:t>
      </w:r>
    </w:p>
    <w:p w14:paraId="1C127C3D" w14:textId="77777777" w:rsidR="00AF43F8" w:rsidRPr="00AF43F8" w:rsidRDefault="00AF43F8" w:rsidP="00A52F77">
      <w:pPr>
        <w:numPr>
          <w:ilvl w:val="0"/>
          <w:numId w:val="83"/>
        </w:numPr>
      </w:pPr>
      <w:r w:rsidRPr="00AF43F8">
        <w:t>Mercado/cliente que cambia requisitos drásticamente</w:t>
      </w:r>
    </w:p>
    <w:p w14:paraId="0C34F480" w14:textId="77777777" w:rsidR="00AF43F8" w:rsidRPr="00AF43F8" w:rsidRDefault="00AF43F8" w:rsidP="00AF43F8">
      <w:pPr>
        <w:rPr>
          <w:lang w:val="en-US"/>
        </w:rPr>
      </w:pPr>
      <w:r w:rsidRPr="00AF43F8">
        <w:rPr>
          <w:b/>
          <w:bCs/>
          <w:lang w:val="en-US"/>
        </w:rPr>
        <w:lastRenderedPageBreak/>
        <w:t>D. Operativos / Infraestructura</w:t>
      </w:r>
    </w:p>
    <w:p w14:paraId="669478C9" w14:textId="77777777" w:rsidR="00AF43F8" w:rsidRPr="00AF43F8" w:rsidRDefault="00AF43F8" w:rsidP="00A52F77">
      <w:pPr>
        <w:numPr>
          <w:ilvl w:val="0"/>
          <w:numId w:val="84"/>
        </w:numPr>
      </w:pPr>
      <w:r w:rsidRPr="00AF43F8">
        <w:t>Fallas en hosting o proveedor cloud</w:t>
      </w:r>
    </w:p>
    <w:p w14:paraId="68EAB040" w14:textId="77777777" w:rsidR="00AF43F8" w:rsidRPr="00AF43F8" w:rsidRDefault="00AF43F8" w:rsidP="00A52F77">
      <w:pPr>
        <w:numPr>
          <w:ilvl w:val="0"/>
          <w:numId w:val="84"/>
        </w:numPr>
        <w:rPr>
          <w:lang w:val="en-US"/>
        </w:rPr>
      </w:pPr>
      <w:r w:rsidRPr="00AF43F8">
        <w:rPr>
          <w:lang w:val="en-US"/>
        </w:rPr>
        <w:t>Conectividad limitada en zonas rurales</w:t>
      </w:r>
    </w:p>
    <w:p w14:paraId="0E788369" w14:textId="77777777" w:rsidR="00AF43F8" w:rsidRPr="00AF43F8" w:rsidRDefault="00AF43F8" w:rsidP="00A52F77">
      <w:pPr>
        <w:numPr>
          <w:ilvl w:val="0"/>
          <w:numId w:val="84"/>
        </w:numPr>
      </w:pPr>
      <w:r w:rsidRPr="00AF43F8">
        <w:t>Dependencias externas (APIs de terceros)</w:t>
      </w:r>
    </w:p>
    <w:p w14:paraId="405605CC" w14:textId="77777777" w:rsidR="00AF43F8" w:rsidRPr="00AF43F8" w:rsidRDefault="00AF43F8" w:rsidP="00AF43F8">
      <w:pPr>
        <w:rPr>
          <w:lang w:val="en-US"/>
        </w:rPr>
      </w:pPr>
      <w:r w:rsidRPr="00AF43F8">
        <w:rPr>
          <w:b/>
          <w:bCs/>
          <w:lang w:val="en-US"/>
        </w:rPr>
        <w:t>E. Legales / Compliance</w:t>
      </w:r>
    </w:p>
    <w:p w14:paraId="3F2934DB" w14:textId="77777777" w:rsidR="00AF43F8" w:rsidRPr="00AF43F8" w:rsidRDefault="00AF43F8" w:rsidP="00A52F77">
      <w:pPr>
        <w:numPr>
          <w:ilvl w:val="0"/>
          <w:numId w:val="85"/>
        </w:numPr>
      </w:pPr>
      <w:r w:rsidRPr="00AF43F8">
        <w:t>Requisitos legales no cumplidos (facturación, datos personales)</w:t>
      </w:r>
    </w:p>
    <w:p w14:paraId="2ADD95EB" w14:textId="77777777" w:rsidR="00AF43F8" w:rsidRPr="00AF43F8" w:rsidRDefault="00AF43F8" w:rsidP="00A52F77">
      <w:pPr>
        <w:numPr>
          <w:ilvl w:val="0"/>
          <w:numId w:val="85"/>
        </w:numPr>
      </w:pPr>
      <w:r w:rsidRPr="00AF43F8">
        <w:t>Contratos que no permiten entregas iterativas</w:t>
      </w:r>
    </w:p>
    <w:p w14:paraId="11CD227A" w14:textId="77777777" w:rsidR="00AF43F8" w:rsidRPr="00AF43F8" w:rsidRDefault="00AF43F8" w:rsidP="00AF43F8">
      <w:pPr>
        <w:rPr>
          <w:lang w:val="en-US"/>
        </w:rPr>
      </w:pPr>
      <w:r w:rsidRPr="00AF43F8">
        <w:rPr>
          <w:b/>
          <w:bCs/>
          <w:lang w:val="en-US"/>
        </w:rPr>
        <w:t>F. Externos / Naturales</w:t>
      </w:r>
    </w:p>
    <w:p w14:paraId="05B06E74" w14:textId="77777777" w:rsidR="00AF43F8" w:rsidRPr="00AF43F8" w:rsidRDefault="00AF43F8" w:rsidP="00A52F77">
      <w:pPr>
        <w:numPr>
          <w:ilvl w:val="0"/>
          <w:numId w:val="86"/>
        </w:numPr>
        <w:rPr>
          <w:lang w:val="en-US"/>
        </w:rPr>
      </w:pPr>
      <w:r w:rsidRPr="00AF43F8">
        <w:rPr>
          <w:lang w:val="en-US"/>
        </w:rPr>
        <w:t>Eventos climáticos (huracanes), disturbios, pandemias</w:t>
      </w:r>
    </w:p>
    <w:p w14:paraId="5C89FA3B" w14:textId="77777777" w:rsidR="00AF43F8" w:rsidRPr="00AF43F8" w:rsidRDefault="00AF43F8" w:rsidP="00A52F77">
      <w:pPr>
        <w:numPr>
          <w:ilvl w:val="0"/>
          <w:numId w:val="86"/>
        </w:numPr>
      </w:pPr>
      <w:r w:rsidRPr="00AF43F8">
        <w:t>Problemas logísticos (transporte de hardware)</w:t>
      </w:r>
    </w:p>
    <w:p w14:paraId="34519C13" w14:textId="345E9271" w:rsidR="00AF43F8" w:rsidRPr="00CD0BA4" w:rsidRDefault="00AF43F8" w:rsidP="00AF43F8"/>
    <w:p w14:paraId="39DD5B4C" w14:textId="77777777" w:rsidR="00AF43F8" w:rsidRPr="00AF43F8" w:rsidRDefault="00AF43F8" w:rsidP="00AF43F8">
      <w:pPr>
        <w:rPr>
          <w:b/>
          <w:bCs/>
        </w:rPr>
      </w:pPr>
      <w:r w:rsidRPr="00AF43F8">
        <w:rPr>
          <w:b/>
          <w:bCs/>
        </w:rPr>
        <w:t>3. Proceso operativo de gestión de riesgos (adaptado a Scrum)</w:t>
      </w:r>
    </w:p>
    <w:p w14:paraId="7C0436A4" w14:textId="77777777" w:rsidR="00AF43F8" w:rsidRPr="00AF43F8" w:rsidRDefault="00AF43F8" w:rsidP="00AF43F8">
      <w:r w:rsidRPr="00AF43F8">
        <w:t>Este proceso es iterativo y se integra en la cadencia Scrum:</w:t>
      </w:r>
    </w:p>
    <w:p w14:paraId="48B12F15" w14:textId="77777777" w:rsidR="00AF43F8" w:rsidRPr="00AF43F8" w:rsidRDefault="00AF43F8" w:rsidP="00A52F77">
      <w:pPr>
        <w:numPr>
          <w:ilvl w:val="0"/>
          <w:numId w:val="87"/>
        </w:numPr>
        <w:rPr>
          <w:lang w:val="en-US"/>
        </w:rPr>
      </w:pPr>
      <w:r w:rsidRPr="00AF43F8">
        <w:rPr>
          <w:b/>
          <w:bCs/>
          <w:lang w:val="en-US"/>
        </w:rPr>
        <w:t>Identificación continua</w:t>
      </w:r>
      <w:r w:rsidRPr="00AF43F8">
        <w:rPr>
          <w:lang w:val="en-US"/>
        </w:rPr>
        <w:t xml:space="preserve"> (quincenal / ongoing)</w:t>
      </w:r>
    </w:p>
    <w:p w14:paraId="50681C0F" w14:textId="77777777" w:rsidR="00AF43F8" w:rsidRPr="00AF43F8" w:rsidRDefault="00AF43F8" w:rsidP="00A52F77">
      <w:pPr>
        <w:numPr>
          <w:ilvl w:val="1"/>
          <w:numId w:val="87"/>
        </w:numPr>
      </w:pPr>
      <w:r w:rsidRPr="00AF43F8">
        <w:t>Quién: todo el equipo + stakeholders.</w:t>
      </w:r>
    </w:p>
    <w:p w14:paraId="450946B6" w14:textId="77777777" w:rsidR="00AF43F8" w:rsidRPr="00AF43F8" w:rsidRDefault="00AF43F8" w:rsidP="00A52F77">
      <w:pPr>
        <w:numPr>
          <w:ilvl w:val="1"/>
          <w:numId w:val="87"/>
        </w:numPr>
        <w:rPr>
          <w:lang w:val="en-US"/>
        </w:rPr>
      </w:pPr>
      <w:r w:rsidRPr="00AF43F8">
        <w:rPr>
          <w:lang w:val="en-US"/>
        </w:rPr>
        <w:t>Cuándo: backlog refinement, sprint planning, y por triggers ad-hoc.</w:t>
      </w:r>
    </w:p>
    <w:p w14:paraId="0FEA971A" w14:textId="77777777" w:rsidR="00AF43F8" w:rsidRPr="00AF43F8" w:rsidRDefault="00AF43F8" w:rsidP="00A52F77">
      <w:pPr>
        <w:numPr>
          <w:ilvl w:val="1"/>
          <w:numId w:val="87"/>
        </w:numPr>
      </w:pPr>
      <w:r w:rsidRPr="00AF43F8">
        <w:t xml:space="preserve">Artefacto: </w:t>
      </w:r>
      <w:r w:rsidRPr="00AF43F8">
        <w:rPr>
          <w:b/>
          <w:bCs/>
        </w:rPr>
        <w:t>Risk Register</w:t>
      </w:r>
      <w:r w:rsidRPr="00AF43F8">
        <w:t xml:space="preserve"> (ver plantilla abajo).</w:t>
      </w:r>
    </w:p>
    <w:p w14:paraId="35B371E6" w14:textId="77777777" w:rsidR="00AF43F8" w:rsidRPr="00AF43F8" w:rsidRDefault="00AF43F8" w:rsidP="00A52F77">
      <w:pPr>
        <w:numPr>
          <w:ilvl w:val="0"/>
          <w:numId w:val="87"/>
        </w:numPr>
        <w:rPr>
          <w:lang w:val="en-US"/>
        </w:rPr>
      </w:pPr>
      <w:r w:rsidRPr="00AF43F8">
        <w:rPr>
          <w:b/>
          <w:bCs/>
          <w:lang w:val="en-US"/>
        </w:rPr>
        <w:t>Análisis</w:t>
      </w:r>
    </w:p>
    <w:p w14:paraId="402559E6" w14:textId="77777777" w:rsidR="00AF43F8" w:rsidRPr="00AF43F8" w:rsidRDefault="00AF43F8" w:rsidP="00A52F77">
      <w:pPr>
        <w:numPr>
          <w:ilvl w:val="1"/>
          <w:numId w:val="87"/>
        </w:numPr>
      </w:pPr>
      <w:r w:rsidRPr="00AF43F8">
        <w:rPr>
          <w:b/>
          <w:bCs/>
        </w:rPr>
        <w:t>Cualitativo</w:t>
      </w:r>
      <w:r w:rsidRPr="00AF43F8">
        <w:t>: probabilidad (Baja/Media/Alta) × impacto (Bajo/Medio/Alto) → prioridad.</w:t>
      </w:r>
    </w:p>
    <w:p w14:paraId="73F6A21F" w14:textId="77777777" w:rsidR="00AF43F8" w:rsidRPr="00AF43F8" w:rsidRDefault="00AF43F8" w:rsidP="00A52F77">
      <w:pPr>
        <w:numPr>
          <w:ilvl w:val="1"/>
          <w:numId w:val="87"/>
        </w:numPr>
        <w:rPr>
          <w:lang w:val="en-US"/>
        </w:rPr>
      </w:pPr>
      <w:r w:rsidRPr="00AF43F8">
        <w:rPr>
          <w:b/>
          <w:bCs/>
        </w:rPr>
        <w:t>Cuantitativo</w:t>
      </w:r>
      <w:r w:rsidRPr="00AF43F8">
        <w:t xml:space="preserve"> (cuando procede): EMV = Probabilidad × Impacto monetario. </w:t>
      </w:r>
      <w:r w:rsidRPr="00AF43F8">
        <w:rPr>
          <w:lang w:val="en-US"/>
        </w:rPr>
        <w:t>Usar para riesgos con impacto financiero relevante.</w:t>
      </w:r>
    </w:p>
    <w:p w14:paraId="57B669BC" w14:textId="77777777" w:rsidR="00AF43F8" w:rsidRPr="00AF43F8" w:rsidRDefault="00AF43F8" w:rsidP="00A52F77">
      <w:pPr>
        <w:numPr>
          <w:ilvl w:val="1"/>
          <w:numId w:val="87"/>
        </w:numPr>
      </w:pPr>
      <w:r w:rsidRPr="00AF43F8">
        <w:t>Herramientas: matriz de calor, árbol de decisión, análisis de sensibilidad.</w:t>
      </w:r>
    </w:p>
    <w:p w14:paraId="0C032F7C" w14:textId="77777777" w:rsidR="00AF43F8" w:rsidRPr="00AF43F8" w:rsidRDefault="00AF43F8" w:rsidP="00A52F77">
      <w:pPr>
        <w:numPr>
          <w:ilvl w:val="0"/>
          <w:numId w:val="87"/>
        </w:numPr>
        <w:rPr>
          <w:lang w:val="en-US"/>
        </w:rPr>
      </w:pPr>
      <w:r w:rsidRPr="00AF43F8">
        <w:rPr>
          <w:b/>
          <w:bCs/>
          <w:lang w:val="en-US"/>
        </w:rPr>
        <w:t>Respuesta / Tratamiento</w:t>
      </w:r>
    </w:p>
    <w:p w14:paraId="714167E2" w14:textId="77777777" w:rsidR="00AF43F8" w:rsidRPr="00AF43F8" w:rsidRDefault="00AF43F8" w:rsidP="00A52F77">
      <w:pPr>
        <w:numPr>
          <w:ilvl w:val="1"/>
          <w:numId w:val="87"/>
        </w:numPr>
      </w:pPr>
      <w:r w:rsidRPr="00AF43F8">
        <w:t xml:space="preserve">Opciones: </w:t>
      </w:r>
      <w:r w:rsidRPr="00AF43F8">
        <w:rPr>
          <w:b/>
          <w:bCs/>
        </w:rPr>
        <w:t>Evitar</w:t>
      </w:r>
      <w:r w:rsidRPr="00AF43F8">
        <w:t xml:space="preserve">, </w:t>
      </w:r>
      <w:r w:rsidRPr="00AF43F8">
        <w:rPr>
          <w:b/>
          <w:bCs/>
        </w:rPr>
        <w:t>Mitigar</w:t>
      </w:r>
      <w:r w:rsidRPr="00AF43F8">
        <w:t xml:space="preserve">, </w:t>
      </w:r>
      <w:r w:rsidRPr="00AF43F8">
        <w:rPr>
          <w:b/>
          <w:bCs/>
        </w:rPr>
        <w:t>Transferir</w:t>
      </w:r>
      <w:r w:rsidRPr="00AF43F8">
        <w:t xml:space="preserve"> (seguros, contratos), </w:t>
      </w:r>
      <w:r w:rsidRPr="00AF43F8">
        <w:rPr>
          <w:b/>
          <w:bCs/>
        </w:rPr>
        <w:t>Aceptar</w:t>
      </w:r>
      <w:r w:rsidRPr="00AF43F8">
        <w:t xml:space="preserve"> (con contingencia).</w:t>
      </w:r>
    </w:p>
    <w:p w14:paraId="753B4003" w14:textId="77777777" w:rsidR="00AF43F8" w:rsidRPr="00AF43F8" w:rsidRDefault="00AF43F8" w:rsidP="00A52F77">
      <w:pPr>
        <w:numPr>
          <w:ilvl w:val="1"/>
          <w:numId w:val="87"/>
        </w:numPr>
      </w:pPr>
      <w:r w:rsidRPr="00AF43F8">
        <w:lastRenderedPageBreak/>
        <w:t>Definir acciones, responsables, recursos y triggers (umbrales que activan la respuesta).</w:t>
      </w:r>
    </w:p>
    <w:p w14:paraId="7D13971E" w14:textId="77777777" w:rsidR="00AF43F8" w:rsidRPr="00AF43F8" w:rsidRDefault="00AF43F8" w:rsidP="00A52F77">
      <w:pPr>
        <w:numPr>
          <w:ilvl w:val="0"/>
          <w:numId w:val="87"/>
        </w:numPr>
        <w:rPr>
          <w:lang w:val="en-US"/>
        </w:rPr>
      </w:pPr>
      <w:r w:rsidRPr="00AF43F8">
        <w:rPr>
          <w:b/>
          <w:bCs/>
          <w:lang w:val="en-US"/>
        </w:rPr>
        <w:t>Monitoreo y control</w:t>
      </w:r>
    </w:p>
    <w:p w14:paraId="7399469E" w14:textId="77777777" w:rsidR="00AF43F8" w:rsidRPr="00AF43F8" w:rsidRDefault="00AF43F8" w:rsidP="00A52F77">
      <w:pPr>
        <w:numPr>
          <w:ilvl w:val="1"/>
          <w:numId w:val="87"/>
        </w:numPr>
      </w:pPr>
      <w:r w:rsidRPr="00AF43F8">
        <w:t>Revisar riesgos en cada daily/weekly impediments list, incluir en sprint backlog si hay acciones.</w:t>
      </w:r>
    </w:p>
    <w:p w14:paraId="5A370AD1" w14:textId="77777777" w:rsidR="00AF43F8" w:rsidRPr="00AF43F8" w:rsidRDefault="00AF43F8" w:rsidP="00A52F77">
      <w:pPr>
        <w:numPr>
          <w:ilvl w:val="1"/>
          <w:numId w:val="87"/>
        </w:numPr>
      </w:pPr>
      <w:r w:rsidRPr="00AF43F8">
        <w:t>Reporte en Sprint Review y ajustes en Retrospective.</w:t>
      </w:r>
    </w:p>
    <w:p w14:paraId="0CA6D1AA" w14:textId="77777777" w:rsidR="00AF43F8" w:rsidRPr="00AF43F8" w:rsidRDefault="00AF43F8" w:rsidP="00A52F77">
      <w:pPr>
        <w:numPr>
          <w:ilvl w:val="1"/>
          <w:numId w:val="87"/>
        </w:numPr>
      </w:pPr>
      <w:r w:rsidRPr="00AF43F8">
        <w:t>KPIs de seguimiento (ver sección KPIs).</w:t>
      </w:r>
    </w:p>
    <w:p w14:paraId="76C62326" w14:textId="77777777" w:rsidR="00AF43F8" w:rsidRPr="00AF43F8" w:rsidRDefault="00AF43F8" w:rsidP="00A52F77">
      <w:pPr>
        <w:numPr>
          <w:ilvl w:val="0"/>
          <w:numId w:val="87"/>
        </w:numPr>
        <w:rPr>
          <w:lang w:val="en-US"/>
        </w:rPr>
      </w:pPr>
      <w:r w:rsidRPr="00AF43F8">
        <w:rPr>
          <w:b/>
          <w:bCs/>
          <w:lang w:val="en-US"/>
        </w:rPr>
        <w:t>Lecciones aprendidas</w:t>
      </w:r>
    </w:p>
    <w:p w14:paraId="2A3F5215" w14:textId="77777777" w:rsidR="00AF43F8" w:rsidRPr="00AF43F8" w:rsidRDefault="00AF43F8" w:rsidP="00A52F77">
      <w:pPr>
        <w:numPr>
          <w:ilvl w:val="1"/>
          <w:numId w:val="87"/>
        </w:numPr>
      </w:pPr>
      <w:r w:rsidRPr="00AF43F8">
        <w:t>Documentar en retrospective + actualizar el registro y thresholds.</w:t>
      </w:r>
    </w:p>
    <w:p w14:paraId="5A3CAB0C" w14:textId="2B24BAB1" w:rsidR="00AF43F8" w:rsidRPr="00CD0BA4" w:rsidRDefault="00AF43F8" w:rsidP="00AF43F8"/>
    <w:p w14:paraId="647AC6C5" w14:textId="77777777" w:rsidR="00AF43F8" w:rsidRPr="00AF43F8" w:rsidRDefault="00AF43F8" w:rsidP="00AF43F8">
      <w:pPr>
        <w:rPr>
          <w:b/>
          <w:bCs/>
        </w:rPr>
      </w:pPr>
      <w:r w:rsidRPr="00AF43F8">
        <w:rPr>
          <w:b/>
          <w:bCs/>
        </w:rPr>
        <w:t>4. Herramientas y artefactos (plantillas listas para usar)</w:t>
      </w:r>
    </w:p>
    <w:p w14:paraId="5528647B" w14:textId="77777777" w:rsidR="00AF43F8" w:rsidRPr="00AF43F8" w:rsidRDefault="00AF43F8" w:rsidP="00AF43F8">
      <w:pPr>
        <w:rPr>
          <w:b/>
          <w:bCs/>
        </w:rPr>
      </w:pPr>
      <w:r w:rsidRPr="00AF43F8">
        <w:rPr>
          <w:b/>
          <w:bCs/>
        </w:rPr>
        <w:t>Plantilla: Registro de riesgos (Risk Register) — columnas recomendadas</w:t>
      </w:r>
    </w:p>
    <w:p w14:paraId="09A3B8A0" w14:textId="77777777" w:rsidR="00AF43F8" w:rsidRPr="00AF43F8" w:rsidRDefault="00AF43F8" w:rsidP="00A52F77">
      <w:pPr>
        <w:numPr>
          <w:ilvl w:val="0"/>
          <w:numId w:val="88"/>
        </w:numPr>
        <w:rPr>
          <w:lang w:val="en-US"/>
        </w:rPr>
      </w:pPr>
      <w:r w:rsidRPr="00AF43F8">
        <w:rPr>
          <w:b/>
          <w:bCs/>
          <w:lang w:val="en-US"/>
        </w:rPr>
        <w:t>ID</w:t>
      </w:r>
    </w:p>
    <w:p w14:paraId="68EE81DA" w14:textId="77777777" w:rsidR="00AF43F8" w:rsidRPr="00AF43F8" w:rsidRDefault="00AF43F8" w:rsidP="00A52F77">
      <w:pPr>
        <w:numPr>
          <w:ilvl w:val="0"/>
          <w:numId w:val="88"/>
        </w:numPr>
        <w:rPr>
          <w:lang w:val="en-US"/>
        </w:rPr>
      </w:pPr>
      <w:r w:rsidRPr="00AF43F8">
        <w:rPr>
          <w:b/>
          <w:bCs/>
          <w:lang w:val="en-US"/>
        </w:rPr>
        <w:t>Título del riesgo</w:t>
      </w:r>
    </w:p>
    <w:p w14:paraId="20F87D16" w14:textId="77777777" w:rsidR="00AF43F8" w:rsidRPr="00AF43F8" w:rsidRDefault="00AF43F8" w:rsidP="00A52F77">
      <w:pPr>
        <w:numPr>
          <w:ilvl w:val="0"/>
          <w:numId w:val="88"/>
        </w:numPr>
        <w:rPr>
          <w:lang w:val="en-US"/>
        </w:rPr>
      </w:pPr>
      <w:r w:rsidRPr="00AF43F8">
        <w:rPr>
          <w:b/>
          <w:bCs/>
          <w:lang w:val="en-US"/>
        </w:rPr>
        <w:t>Descripción</w:t>
      </w:r>
    </w:p>
    <w:p w14:paraId="77E37640" w14:textId="77777777" w:rsidR="00AF43F8" w:rsidRPr="00AF43F8" w:rsidRDefault="00AF43F8" w:rsidP="00A52F77">
      <w:pPr>
        <w:numPr>
          <w:ilvl w:val="0"/>
          <w:numId w:val="88"/>
        </w:numPr>
      </w:pPr>
      <w:r w:rsidRPr="00AF43F8">
        <w:rPr>
          <w:b/>
          <w:bCs/>
        </w:rPr>
        <w:t>Categoría</w:t>
      </w:r>
      <w:r w:rsidRPr="00AF43F8">
        <w:t xml:space="preserve"> (Técnico/Organizacional/Legal/Externo/Financiero/Operativo)</w:t>
      </w:r>
    </w:p>
    <w:p w14:paraId="6C3C7D78" w14:textId="77777777" w:rsidR="00AF43F8" w:rsidRPr="00AF43F8" w:rsidRDefault="00AF43F8" w:rsidP="00A52F77">
      <w:pPr>
        <w:numPr>
          <w:ilvl w:val="0"/>
          <w:numId w:val="88"/>
        </w:numPr>
      </w:pPr>
      <w:r w:rsidRPr="00AF43F8">
        <w:rPr>
          <w:b/>
          <w:bCs/>
        </w:rPr>
        <w:t>Probabilidad</w:t>
      </w:r>
      <w:r w:rsidRPr="00AF43F8">
        <w:t xml:space="preserve"> (Baja = 10%, Media = 50%, Alta = 90% — o escala 1–5)</w:t>
      </w:r>
    </w:p>
    <w:p w14:paraId="67A6471F" w14:textId="77777777" w:rsidR="00AF43F8" w:rsidRPr="00AF43F8" w:rsidRDefault="00AF43F8" w:rsidP="00A52F77">
      <w:pPr>
        <w:numPr>
          <w:ilvl w:val="0"/>
          <w:numId w:val="88"/>
        </w:numPr>
      </w:pPr>
      <w:r w:rsidRPr="00AF43F8">
        <w:rPr>
          <w:b/>
          <w:bCs/>
        </w:rPr>
        <w:t>Impacto (USD o C$)</w:t>
      </w:r>
      <w:r w:rsidRPr="00AF43F8">
        <w:t xml:space="preserve"> (estimación monetaria directa o costo equivalente)</w:t>
      </w:r>
    </w:p>
    <w:p w14:paraId="71036B11" w14:textId="77777777" w:rsidR="00AF43F8" w:rsidRPr="00AF43F8" w:rsidRDefault="00AF43F8" w:rsidP="00A52F77">
      <w:pPr>
        <w:numPr>
          <w:ilvl w:val="0"/>
          <w:numId w:val="88"/>
        </w:numPr>
      </w:pPr>
      <w:r w:rsidRPr="00AF43F8">
        <w:rPr>
          <w:b/>
          <w:bCs/>
        </w:rPr>
        <w:t>EMV (USD)</w:t>
      </w:r>
      <w:r w:rsidRPr="00AF43F8">
        <w:t xml:space="preserve"> = Probabilidad × Impacto (ver ejemplo numérico)</w:t>
      </w:r>
    </w:p>
    <w:p w14:paraId="2B2F6037" w14:textId="77777777" w:rsidR="00AF43F8" w:rsidRPr="00AF43F8" w:rsidRDefault="00AF43F8" w:rsidP="00A52F77">
      <w:pPr>
        <w:numPr>
          <w:ilvl w:val="0"/>
          <w:numId w:val="88"/>
        </w:numPr>
      </w:pPr>
      <w:r w:rsidRPr="00AF43F8">
        <w:rPr>
          <w:b/>
          <w:bCs/>
        </w:rPr>
        <w:t>Prioridad</w:t>
      </w:r>
      <w:r w:rsidRPr="00AF43F8">
        <w:t xml:space="preserve"> (alto/medio/bajo) — derivada de matriz probabilidad×impacto o EMV</w:t>
      </w:r>
    </w:p>
    <w:p w14:paraId="538AED54" w14:textId="77777777" w:rsidR="00AF43F8" w:rsidRPr="00AF43F8" w:rsidRDefault="00AF43F8" w:rsidP="00A52F77">
      <w:pPr>
        <w:numPr>
          <w:ilvl w:val="0"/>
          <w:numId w:val="88"/>
        </w:numPr>
      </w:pPr>
      <w:r w:rsidRPr="00AF43F8">
        <w:rPr>
          <w:b/>
          <w:bCs/>
        </w:rPr>
        <w:t>Respuesta propuesta</w:t>
      </w:r>
      <w:r w:rsidRPr="00AF43F8">
        <w:t xml:space="preserve"> (Evitar/Mitigar/Transferir/Aceptar)</w:t>
      </w:r>
    </w:p>
    <w:p w14:paraId="13BF9712" w14:textId="77777777" w:rsidR="00AF43F8" w:rsidRPr="00AF43F8" w:rsidRDefault="00AF43F8" w:rsidP="00A52F77">
      <w:pPr>
        <w:numPr>
          <w:ilvl w:val="0"/>
          <w:numId w:val="88"/>
        </w:numPr>
      </w:pPr>
      <w:r w:rsidRPr="00AF43F8">
        <w:rPr>
          <w:b/>
          <w:bCs/>
        </w:rPr>
        <w:t>Acciones específicas</w:t>
      </w:r>
      <w:r w:rsidRPr="00AF43F8">
        <w:t xml:space="preserve"> (qué se hará)</w:t>
      </w:r>
    </w:p>
    <w:p w14:paraId="38134211" w14:textId="77777777" w:rsidR="00AF43F8" w:rsidRPr="00AF43F8" w:rsidRDefault="00AF43F8" w:rsidP="00A52F77">
      <w:pPr>
        <w:numPr>
          <w:ilvl w:val="0"/>
          <w:numId w:val="88"/>
        </w:numPr>
        <w:rPr>
          <w:lang w:val="en-US"/>
        </w:rPr>
      </w:pPr>
      <w:r w:rsidRPr="00AF43F8">
        <w:rPr>
          <w:b/>
          <w:bCs/>
          <w:lang w:val="en-US"/>
        </w:rPr>
        <w:t>Responsable</w:t>
      </w:r>
    </w:p>
    <w:p w14:paraId="55DA4650" w14:textId="77777777" w:rsidR="00AF43F8" w:rsidRPr="00AF43F8" w:rsidRDefault="00AF43F8" w:rsidP="00A52F77">
      <w:pPr>
        <w:numPr>
          <w:ilvl w:val="0"/>
          <w:numId w:val="88"/>
        </w:numPr>
      </w:pPr>
      <w:r w:rsidRPr="00AF43F8">
        <w:rPr>
          <w:b/>
          <w:bCs/>
        </w:rPr>
        <w:t>Trigger / Umbral</w:t>
      </w:r>
      <w:r w:rsidRPr="00AF43F8">
        <w:t xml:space="preserve"> (qué activa la acción)</w:t>
      </w:r>
    </w:p>
    <w:p w14:paraId="31C8577C" w14:textId="77777777" w:rsidR="00AF43F8" w:rsidRPr="00AF43F8" w:rsidRDefault="00AF43F8" w:rsidP="00A52F77">
      <w:pPr>
        <w:numPr>
          <w:ilvl w:val="0"/>
          <w:numId w:val="88"/>
        </w:numPr>
      </w:pPr>
      <w:r w:rsidRPr="00AF43F8">
        <w:rPr>
          <w:b/>
          <w:bCs/>
        </w:rPr>
        <w:t>Estado</w:t>
      </w:r>
      <w:r w:rsidRPr="00AF43F8">
        <w:t xml:space="preserve"> (abierto/en progreso/mitigado/cerrado)</w:t>
      </w:r>
    </w:p>
    <w:p w14:paraId="6DD10384" w14:textId="77777777" w:rsidR="00AF43F8" w:rsidRPr="00AF43F8" w:rsidRDefault="00AF43F8" w:rsidP="00A52F77">
      <w:pPr>
        <w:numPr>
          <w:ilvl w:val="0"/>
          <w:numId w:val="88"/>
        </w:numPr>
        <w:rPr>
          <w:lang w:val="en-US"/>
        </w:rPr>
      </w:pPr>
      <w:r w:rsidRPr="00AF43F8">
        <w:rPr>
          <w:b/>
          <w:bCs/>
          <w:lang w:val="en-US"/>
        </w:rPr>
        <w:t>Fecha de revisión</w:t>
      </w:r>
    </w:p>
    <w:p w14:paraId="0680C622" w14:textId="77777777" w:rsidR="00AF43F8" w:rsidRPr="00AF43F8" w:rsidRDefault="00AF43F8" w:rsidP="00A52F77">
      <w:pPr>
        <w:numPr>
          <w:ilvl w:val="0"/>
          <w:numId w:val="88"/>
        </w:numPr>
        <w:rPr>
          <w:lang w:val="en-US"/>
        </w:rPr>
      </w:pPr>
      <w:r w:rsidRPr="00AF43F8">
        <w:rPr>
          <w:b/>
          <w:bCs/>
          <w:lang w:val="en-US"/>
        </w:rPr>
        <w:t>Notas / Evidencias</w:t>
      </w:r>
    </w:p>
    <w:p w14:paraId="153DBE7A" w14:textId="77777777" w:rsidR="00AF43F8" w:rsidRPr="00AF43F8" w:rsidRDefault="00AF43F8" w:rsidP="00AF43F8">
      <w:r w:rsidRPr="00AF43F8">
        <w:lastRenderedPageBreak/>
        <w:t>Puedes implementar esto como hoja de cálculo (Google Sheets / Excel) o como issue type en Jira/Redmine.</w:t>
      </w:r>
    </w:p>
    <w:p w14:paraId="7CC103AA" w14:textId="3B1AD046" w:rsidR="00AF43F8" w:rsidRPr="00CD0BA4" w:rsidRDefault="00AF43F8" w:rsidP="00AF43F8"/>
    <w:p w14:paraId="13B69D8D" w14:textId="77777777" w:rsidR="00AF43F8" w:rsidRPr="00AF43F8" w:rsidRDefault="00AF43F8" w:rsidP="00AF43F8">
      <w:pPr>
        <w:rPr>
          <w:b/>
          <w:bCs/>
        </w:rPr>
      </w:pPr>
      <w:r w:rsidRPr="00AF43F8">
        <w:rPr>
          <w:b/>
          <w:bCs/>
        </w:rPr>
        <w:t>5. Análisis cuantitativo: Expected Monetary Value (EMV) — ejemplo paso a paso</w:t>
      </w:r>
    </w:p>
    <w:p w14:paraId="5FC6E963" w14:textId="77777777" w:rsidR="00AF43F8" w:rsidRPr="00AF43F8" w:rsidRDefault="00AF43F8" w:rsidP="00AF43F8">
      <w:r w:rsidRPr="00AF43F8">
        <w:t xml:space="preserve">El </w:t>
      </w:r>
      <w:r w:rsidRPr="00AF43F8">
        <w:rPr>
          <w:b/>
          <w:bCs/>
        </w:rPr>
        <w:t>EMV</w:t>
      </w:r>
      <w:r w:rsidRPr="00AF43F8">
        <w:t xml:space="preserve"> ayuda a priorizar riesgos por exposición monetaria. Presento un ejemplo típico y su cálculo digitado paso a paso (siguiendo la regla de revisar aritmética):</w:t>
      </w:r>
    </w:p>
    <w:p w14:paraId="6CF45986" w14:textId="77777777" w:rsidR="00AF43F8" w:rsidRPr="00AF43F8" w:rsidRDefault="00AF43F8" w:rsidP="00AF43F8">
      <w:r w:rsidRPr="00AF43F8">
        <w:rPr>
          <w:b/>
          <w:bCs/>
        </w:rPr>
        <w:t>Riesgo A:</w:t>
      </w:r>
      <w:r w:rsidRPr="00AF43F8">
        <w:t xml:space="preserve"> Robo de hardware en operaciones en campo.</w:t>
      </w:r>
    </w:p>
    <w:p w14:paraId="751B4C5B" w14:textId="77777777" w:rsidR="00AF43F8" w:rsidRPr="00AF43F8" w:rsidRDefault="00AF43F8" w:rsidP="00A52F77">
      <w:pPr>
        <w:numPr>
          <w:ilvl w:val="0"/>
          <w:numId w:val="89"/>
        </w:numPr>
      </w:pPr>
      <w:r w:rsidRPr="00AF43F8">
        <w:t xml:space="preserve">Probabilidad estimada anual: </w:t>
      </w:r>
      <w:r w:rsidRPr="00AF43F8">
        <w:rPr>
          <w:b/>
          <w:bCs/>
        </w:rPr>
        <w:t>10%</w:t>
      </w:r>
      <w:r w:rsidRPr="00AF43F8">
        <w:t xml:space="preserve"> → como decimal = </w:t>
      </w:r>
      <w:r w:rsidRPr="00AF43F8">
        <w:rPr>
          <w:b/>
          <w:bCs/>
        </w:rPr>
        <w:t>0.10</w:t>
      </w:r>
      <w:r w:rsidRPr="00AF43F8">
        <w:t>.</w:t>
      </w:r>
    </w:p>
    <w:p w14:paraId="334D47CE" w14:textId="77777777" w:rsidR="00AF43F8" w:rsidRPr="00AF43F8" w:rsidRDefault="00AF43F8" w:rsidP="00A52F77">
      <w:pPr>
        <w:numPr>
          <w:ilvl w:val="0"/>
          <w:numId w:val="89"/>
        </w:numPr>
      </w:pPr>
      <w:r w:rsidRPr="00AF43F8">
        <w:t xml:space="preserve">Impacto directo estimado (reemplazo hardware + pérdida de datos y horas de trabajo): </w:t>
      </w:r>
      <w:r w:rsidRPr="00AF43F8">
        <w:rPr>
          <w:b/>
          <w:bCs/>
        </w:rPr>
        <w:t>USD 2,400</w:t>
      </w:r>
      <w:r w:rsidRPr="00AF43F8">
        <w:t>.</w:t>
      </w:r>
    </w:p>
    <w:p w14:paraId="36C87058" w14:textId="77777777" w:rsidR="00AF43F8" w:rsidRPr="00AF43F8" w:rsidRDefault="00AF43F8" w:rsidP="00AF43F8">
      <w:r w:rsidRPr="00AF43F8">
        <w:rPr>
          <w:b/>
          <w:bCs/>
        </w:rPr>
        <w:t>Cálculo EMV (paso a paso):</w:t>
      </w:r>
    </w:p>
    <w:p w14:paraId="428AB6E3" w14:textId="77777777" w:rsidR="00AF43F8" w:rsidRPr="00AF43F8" w:rsidRDefault="00AF43F8" w:rsidP="00A52F77">
      <w:pPr>
        <w:numPr>
          <w:ilvl w:val="0"/>
          <w:numId w:val="90"/>
        </w:numPr>
        <w:rPr>
          <w:lang w:val="en-US"/>
        </w:rPr>
      </w:pPr>
      <w:r w:rsidRPr="00AF43F8">
        <w:rPr>
          <w:lang w:val="en-US"/>
        </w:rPr>
        <w:t>Probabilidad en decimal = 10% = 0.10.</w:t>
      </w:r>
    </w:p>
    <w:p w14:paraId="5E96F0EA" w14:textId="77777777" w:rsidR="00AF43F8" w:rsidRPr="00AF43F8" w:rsidRDefault="00AF43F8" w:rsidP="00A52F77">
      <w:pPr>
        <w:numPr>
          <w:ilvl w:val="0"/>
          <w:numId w:val="90"/>
        </w:numPr>
        <w:rPr>
          <w:lang w:val="en-US"/>
        </w:rPr>
      </w:pPr>
      <w:r w:rsidRPr="00AF43F8">
        <w:rPr>
          <w:lang w:val="en-US"/>
        </w:rPr>
        <w:t>Impacto = 2,400 USD.</w:t>
      </w:r>
    </w:p>
    <w:p w14:paraId="5FA521AA" w14:textId="77777777" w:rsidR="00AF43F8" w:rsidRPr="00AF43F8" w:rsidRDefault="00AF43F8" w:rsidP="00A52F77">
      <w:pPr>
        <w:numPr>
          <w:ilvl w:val="0"/>
          <w:numId w:val="90"/>
        </w:numPr>
        <w:rPr>
          <w:lang w:val="en-US"/>
        </w:rPr>
      </w:pPr>
      <w:r w:rsidRPr="00AF43F8">
        <w:rPr>
          <w:lang w:val="en-US"/>
        </w:rPr>
        <w:t>EMV = Probabilidad × Impacto = 0.10 × 2,400.</w:t>
      </w:r>
    </w:p>
    <w:p w14:paraId="5D095CBC" w14:textId="77777777" w:rsidR="00AF43F8" w:rsidRPr="00AF43F8" w:rsidRDefault="00AF43F8" w:rsidP="00AF43F8">
      <w:pPr>
        <w:rPr>
          <w:lang w:val="en-US"/>
        </w:rPr>
      </w:pPr>
      <w:r w:rsidRPr="00AF43F8">
        <w:rPr>
          <w:lang w:val="en-US"/>
        </w:rPr>
        <w:t>Ahora multiplicamos con cuidado:</w:t>
      </w:r>
    </w:p>
    <w:p w14:paraId="4B377A4D" w14:textId="77777777" w:rsidR="00AF43F8" w:rsidRPr="00AF43F8" w:rsidRDefault="00AF43F8" w:rsidP="00A52F77">
      <w:pPr>
        <w:numPr>
          <w:ilvl w:val="0"/>
          <w:numId w:val="91"/>
        </w:numPr>
        <w:rPr>
          <w:lang w:val="en-US"/>
        </w:rPr>
      </w:pPr>
      <w:r w:rsidRPr="00AF43F8">
        <w:rPr>
          <w:lang w:val="en-US"/>
        </w:rPr>
        <w:t>2,400 × 0.10 = (2,400 × 10) / 100 = 24,000 / 100.</w:t>
      </w:r>
    </w:p>
    <w:p w14:paraId="2A5BCC4B" w14:textId="77777777" w:rsidR="00AF43F8" w:rsidRPr="00AF43F8" w:rsidRDefault="00AF43F8" w:rsidP="00A52F77">
      <w:pPr>
        <w:numPr>
          <w:ilvl w:val="0"/>
          <w:numId w:val="91"/>
        </w:numPr>
        <w:rPr>
          <w:lang w:val="en-US"/>
        </w:rPr>
      </w:pPr>
      <w:r w:rsidRPr="00AF43F8">
        <w:rPr>
          <w:lang w:val="en-US"/>
        </w:rPr>
        <w:t>24,000 / 100 = 240.</w:t>
      </w:r>
    </w:p>
    <w:p w14:paraId="1EB91770" w14:textId="77777777" w:rsidR="00AF43F8" w:rsidRPr="00AF43F8" w:rsidRDefault="00AF43F8" w:rsidP="00AF43F8">
      <w:pPr>
        <w:rPr>
          <w:lang w:val="en-US"/>
        </w:rPr>
      </w:pPr>
      <w:r w:rsidRPr="00AF43F8">
        <w:rPr>
          <w:b/>
          <w:bCs/>
          <w:lang w:val="en-US"/>
        </w:rPr>
        <w:t>Resultado:</w:t>
      </w:r>
      <w:r w:rsidRPr="00AF43F8">
        <w:rPr>
          <w:lang w:val="en-US"/>
        </w:rPr>
        <w:t xml:space="preserve"> EMV = </w:t>
      </w:r>
      <w:r w:rsidRPr="00AF43F8">
        <w:rPr>
          <w:b/>
          <w:bCs/>
          <w:lang w:val="en-US"/>
        </w:rPr>
        <w:t>USD 240</w:t>
      </w:r>
      <w:r w:rsidRPr="00AF43F8">
        <w:rPr>
          <w:lang w:val="en-US"/>
        </w:rPr>
        <w:t>.</w:t>
      </w:r>
    </w:p>
    <w:p w14:paraId="3DC4F463" w14:textId="77777777" w:rsidR="00AF43F8" w:rsidRPr="00AF43F8" w:rsidRDefault="00AF43F8" w:rsidP="00AF43F8">
      <w:r w:rsidRPr="00AF43F8">
        <w:t>Interpretación: el “coste esperado anual” de ese riesgo es USD 240; si multiplicas por varios riesgos obtendrás la exposición anual esperada.</w:t>
      </w:r>
    </w:p>
    <w:p w14:paraId="47E0457E" w14:textId="0EB4DB35" w:rsidR="00AF43F8" w:rsidRPr="00CD0BA4" w:rsidRDefault="00AF43F8" w:rsidP="00AF43F8"/>
    <w:p w14:paraId="7BCE7AA6" w14:textId="77777777" w:rsidR="00C30FDD" w:rsidRPr="00CD0BA4" w:rsidRDefault="00C30FDD" w:rsidP="00AF43F8"/>
    <w:p w14:paraId="430A6EB2" w14:textId="77777777" w:rsidR="00C30FDD" w:rsidRPr="00CD0BA4" w:rsidRDefault="00C30FDD" w:rsidP="00AF43F8"/>
    <w:p w14:paraId="40783F02" w14:textId="77777777" w:rsidR="00C30FDD" w:rsidRPr="00CD0BA4" w:rsidRDefault="00C30FDD" w:rsidP="00AF43F8"/>
    <w:p w14:paraId="4723D7BE" w14:textId="77777777" w:rsidR="00C30FDD" w:rsidRPr="00CD0BA4" w:rsidRDefault="00C30FDD" w:rsidP="00AF43F8"/>
    <w:p w14:paraId="528F67BC" w14:textId="77777777" w:rsidR="00C30FDD" w:rsidRPr="00CD0BA4" w:rsidRDefault="00C30FDD" w:rsidP="00AF43F8"/>
    <w:p w14:paraId="1DB078A9" w14:textId="77777777" w:rsidR="00C30FDD" w:rsidRPr="00CD0BA4" w:rsidRDefault="00C30FDD" w:rsidP="00AF43F8"/>
    <w:p w14:paraId="01D6D037" w14:textId="77777777" w:rsidR="00AF43F8" w:rsidRPr="00AF43F8" w:rsidRDefault="00AF43F8" w:rsidP="00AF43F8">
      <w:pPr>
        <w:rPr>
          <w:b/>
          <w:bCs/>
        </w:rPr>
      </w:pPr>
      <w:r w:rsidRPr="00AF43F8">
        <w:rPr>
          <w:b/>
          <w:bCs/>
        </w:rPr>
        <w:lastRenderedPageBreak/>
        <w:t>Ejemplo con varios riesgos (sumario EMV)</w:t>
      </w:r>
    </w:p>
    <w:p w14:paraId="28FE6E80" w14:textId="77777777" w:rsidR="00AF43F8" w:rsidRPr="00AF43F8" w:rsidRDefault="00AF43F8" w:rsidP="00AF43F8">
      <w:r w:rsidRPr="00AF43F8">
        <w:t>Supón tres riesgos para una cooperativa:</w:t>
      </w:r>
    </w:p>
    <w:p w14:paraId="43E1F7E6" w14:textId="77777777" w:rsidR="00AF43F8" w:rsidRPr="00AF43F8" w:rsidRDefault="00AF43F8" w:rsidP="00A52F77">
      <w:pPr>
        <w:numPr>
          <w:ilvl w:val="0"/>
          <w:numId w:val="92"/>
        </w:numPr>
      </w:pPr>
      <w:r w:rsidRPr="00AF43F8">
        <w:rPr>
          <w:b/>
          <w:bCs/>
        </w:rPr>
        <w:t>R1 — Robo de hardware</w:t>
      </w:r>
      <w:r w:rsidRPr="00AF43F8">
        <w:t>: Prob = 10% (0.10); Impacto = USD 2,400 → EMV = USD 240 (como calculado).</w:t>
      </w:r>
    </w:p>
    <w:p w14:paraId="4EF00367" w14:textId="77777777" w:rsidR="00AF43F8" w:rsidRPr="00AF43F8" w:rsidRDefault="00AF43F8" w:rsidP="00A52F77">
      <w:pPr>
        <w:numPr>
          <w:ilvl w:val="0"/>
          <w:numId w:val="92"/>
        </w:numPr>
      </w:pPr>
      <w:r w:rsidRPr="00AF43F8">
        <w:rPr>
          <w:b/>
          <w:bCs/>
        </w:rPr>
        <w:t>R2 — Pérdida de conectividad durante cosecha (impacto operativo)</w:t>
      </w:r>
      <w:r w:rsidRPr="00AF43F8">
        <w:t>: Prob = 30% → 0.30; Impacto estimado (pérdida de ventas/eficiencia) = USD 1,500.</w:t>
      </w:r>
    </w:p>
    <w:p w14:paraId="68BF5FE1" w14:textId="77777777" w:rsidR="00AF43F8" w:rsidRPr="00AF43F8" w:rsidRDefault="00AF43F8" w:rsidP="00A52F77">
      <w:pPr>
        <w:numPr>
          <w:ilvl w:val="1"/>
          <w:numId w:val="92"/>
        </w:numPr>
        <w:rPr>
          <w:lang w:val="en-US"/>
        </w:rPr>
      </w:pPr>
      <w:r w:rsidRPr="00AF43F8">
        <w:rPr>
          <w:lang w:val="en-US"/>
        </w:rPr>
        <w:t>EMV = 0.30 × 1,500.</w:t>
      </w:r>
    </w:p>
    <w:p w14:paraId="10CE364C" w14:textId="77777777" w:rsidR="00AF43F8" w:rsidRPr="00AF43F8" w:rsidRDefault="00AF43F8" w:rsidP="00A52F77">
      <w:pPr>
        <w:numPr>
          <w:ilvl w:val="1"/>
          <w:numId w:val="92"/>
        </w:numPr>
        <w:rPr>
          <w:lang w:val="en-US"/>
        </w:rPr>
      </w:pPr>
      <w:r w:rsidRPr="00AF43F8">
        <w:rPr>
          <w:lang w:val="en-US"/>
        </w:rPr>
        <w:t>1,500 × 0.30 = (1,500 × 30) / 100 = 45,000 / 100 = 450.</w:t>
      </w:r>
    </w:p>
    <w:p w14:paraId="5205C93D" w14:textId="77777777" w:rsidR="00AF43F8" w:rsidRPr="00AF43F8" w:rsidRDefault="00AF43F8" w:rsidP="00A52F77">
      <w:pPr>
        <w:numPr>
          <w:ilvl w:val="1"/>
          <w:numId w:val="92"/>
        </w:numPr>
        <w:rPr>
          <w:lang w:val="en-US"/>
        </w:rPr>
      </w:pPr>
      <w:r w:rsidRPr="00AF43F8">
        <w:rPr>
          <w:lang w:val="en-US"/>
        </w:rPr>
        <w:t xml:space="preserve">EMV = </w:t>
      </w:r>
      <w:r w:rsidRPr="00AF43F8">
        <w:rPr>
          <w:b/>
          <w:bCs/>
          <w:lang w:val="en-US"/>
        </w:rPr>
        <w:t>USD 450</w:t>
      </w:r>
      <w:r w:rsidRPr="00AF43F8">
        <w:rPr>
          <w:lang w:val="en-US"/>
        </w:rPr>
        <w:t>.</w:t>
      </w:r>
    </w:p>
    <w:p w14:paraId="43061BE0" w14:textId="77777777" w:rsidR="00AF43F8" w:rsidRPr="00AF43F8" w:rsidRDefault="00AF43F8" w:rsidP="00A52F77">
      <w:pPr>
        <w:numPr>
          <w:ilvl w:val="0"/>
          <w:numId w:val="92"/>
        </w:numPr>
      </w:pPr>
      <w:r w:rsidRPr="00AF43F8">
        <w:rPr>
          <w:b/>
          <w:bCs/>
        </w:rPr>
        <w:t>R3 — Cambio regulatorio (DGI) obligando a rework</w:t>
      </w:r>
      <w:r w:rsidRPr="00AF43F8">
        <w:t>: Prob = 5% → 0.05; Impacto = USD 6,000.</w:t>
      </w:r>
    </w:p>
    <w:p w14:paraId="5C683DBC" w14:textId="77777777" w:rsidR="00AF43F8" w:rsidRPr="00AF43F8" w:rsidRDefault="00AF43F8" w:rsidP="00A52F77">
      <w:pPr>
        <w:numPr>
          <w:ilvl w:val="1"/>
          <w:numId w:val="92"/>
        </w:numPr>
        <w:rPr>
          <w:lang w:val="en-US"/>
        </w:rPr>
      </w:pPr>
      <w:r w:rsidRPr="00AF43F8">
        <w:rPr>
          <w:lang w:val="en-US"/>
        </w:rPr>
        <w:t>EMV = 0.05 × 6,000.</w:t>
      </w:r>
    </w:p>
    <w:p w14:paraId="26153B93" w14:textId="77777777" w:rsidR="00AF43F8" w:rsidRPr="00AF43F8" w:rsidRDefault="00AF43F8" w:rsidP="00A52F77">
      <w:pPr>
        <w:numPr>
          <w:ilvl w:val="1"/>
          <w:numId w:val="92"/>
        </w:numPr>
        <w:rPr>
          <w:lang w:val="en-US"/>
        </w:rPr>
      </w:pPr>
      <w:r w:rsidRPr="00AF43F8">
        <w:rPr>
          <w:lang w:val="en-US"/>
        </w:rPr>
        <w:t>6,000 × 0.05 = (6,000 × 5) / 100 = 30,000 / 100 = 300.</w:t>
      </w:r>
    </w:p>
    <w:p w14:paraId="179B4DEC" w14:textId="77777777" w:rsidR="00AF43F8" w:rsidRPr="00AF43F8" w:rsidRDefault="00AF43F8" w:rsidP="00A52F77">
      <w:pPr>
        <w:numPr>
          <w:ilvl w:val="1"/>
          <w:numId w:val="92"/>
        </w:numPr>
        <w:rPr>
          <w:lang w:val="en-US"/>
        </w:rPr>
      </w:pPr>
      <w:r w:rsidRPr="00AF43F8">
        <w:rPr>
          <w:lang w:val="en-US"/>
        </w:rPr>
        <w:t xml:space="preserve">EMV = </w:t>
      </w:r>
      <w:r w:rsidRPr="00AF43F8">
        <w:rPr>
          <w:b/>
          <w:bCs/>
          <w:lang w:val="en-US"/>
        </w:rPr>
        <w:t>USD 300</w:t>
      </w:r>
      <w:r w:rsidRPr="00AF43F8">
        <w:rPr>
          <w:lang w:val="en-US"/>
        </w:rPr>
        <w:t>.</w:t>
      </w:r>
    </w:p>
    <w:p w14:paraId="19C59FD7" w14:textId="77777777" w:rsidR="00C30FDD" w:rsidRDefault="00C30FDD" w:rsidP="00AF43F8">
      <w:pPr>
        <w:rPr>
          <w:b/>
          <w:bCs/>
        </w:rPr>
      </w:pPr>
    </w:p>
    <w:p w14:paraId="3C091034" w14:textId="06FFAE12" w:rsidR="00AF43F8" w:rsidRPr="00AF43F8" w:rsidRDefault="00AF43F8" w:rsidP="00AF43F8">
      <w:r w:rsidRPr="00AF43F8">
        <w:rPr>
          <w:b/>
          <w:bCs/>
        </w:rPr>
        <w:t>Exposición anual total (suma de EMV)</w:t>
      </w:r>
      <w:r w:rsidRPr="00AF43F8">
        <w:t xml:space="preserve"> = 240 + 450 + 300 = </w:t>
      </w:r>
      <w:r w:rsidRPr="00AF43F8">
        <w:rPr>
          <w:b/>
          <w:bCs/>
        </w:rPr>
        <w:t>USD 990</w:t>
      </w:r>
      <w:r w:rsidRPr="00AF43F8">
        <w:t>.</w:t>
      </w:r>
      <w:r w:rsidRPr="00AF43F8">
        <w:br/>
        <w:t>(Operación paso a paso: 240 + 450 = 690; 690 + 300 = 990.)</w:t>
      </w:r>
    </w:p>
    <w:p w14:paraId="3FCBC2DF" w14:textId="77777777" w:rsidR="00C30FDD" w:rsidRDefault="00C30FDD" w:rsidP="00AF43F8">
      <w:pPr>
        <w:rPr>
          <w:b/>
          <w:bCs/>
        </w:rPr>
      </w:pPr>
    </w:p>
    <w:p w14:paraId="42BF80F1" w14:textId="1611B14E" w:rsidR="00AF43F8" w:rsidRPr="00AF43F8" w:rsidRDefault="00AF43F8" w:rsidP="00AF43F8">
      <w:r w:rsidRPr="00AF43F8">
        <w:rPr>
          <w:b/>
          <w:bCs/>
        </w:rPr>
        <w:t>Interpretación práctica:</w:t>
      </w:r>
      <w:r w:rsidRPr="00AF43F8">
        <w:t xml:space="preserve"> la cooperativa puede pensar en un fondo anual de mitigación o seguro aproximado a USD 990 (o priorizar mitigación para los riesgos con mayor EMV, en este caso R2).</w:t>
      </w:r>
    </w:p>
    <w:p w14:paraId="47C28686" w14:textId="4D91B087" w:rsidR="00AF43F8" w:rsidRPr="00CD0BA4" w:rsidRDefault="00AF43F8" w:rsidP="00AF43F8"/>
    <w:p w14:paraId="286C6205" w14:textId="77777777" w:rsidR="00C30FDD" w:rsidRPr="00CD0BA4" w:rsidRDefault="00C30FDD" w:rsidP="00AF43F8"/>
    <w:p w14:paraId="52F7A8EF" w14:textId="77777777" w:rsidR="00C30FDD" w:rsidRPr="00CD0BA4" w:rsidRDefault="00C30FDD" w:rsidP="00AF43F8"/>
    <w:p w14:paraId="0C6AA8D1" w14:textId="77777777" w:rsidR="00C30FDD" w:rsidRPr="00CD0BA4" w:rsidRDefault="00C30FDD" w:rsidP="00AF43F8"/>
    <w:p w14:paraId="5833B5DE" w14:textId="77777777" w:rsidR="00C30FDD" w:rsidRPr="00CD0BA4" w:rsidRDefault="00C30FDD" w:rsidP="00AF43F8"/>
    <w:p w14:paraId="4D773A19" w14:textId="77777777" w:rsidR="00C30FDD" w:rsidRPr="00CD0BA4" w:rsidRDefault="00C30FDD" w:rsidP="00AF43F8"/>
    <w:p w14:paraId="0CAFAEE1" w14:textId="77777777" w:rsidR="00AF43F8" w:rsidRPr="00AF43F8" w:rsidRDefault="00AF43F8" w:rsidP="00AF43F8">
      <w:pPr>
        <w:rPr>
          <w:b/>
          <w:bCs/>
        </w:rPr>
      </w:pPr>
      <w:r w:rsidRPr="00AF43F8">
        <w:rPr>
          <w:b/>
          <w:bCs/>
        </w:rPr>
        <w:lastRenderedPageBreak/>
        <w:t>6. Matriz de calor (heatmap) y umbrales sugeridos</w:t>
      </w:r>
    </w:p>
    <w:p w14:paraId="4AD4AC4E" w14:textId="77777777" w:rsidR="00AF43F8" w:rsidRPr="00AF43F8" w:rsidRDefault="00AF43F8" w:rsidP="00AF43F8">
      <w:pPr>
        <w:rPr>
          <w:lang w:val="en-US"/>
        </w:rPr>
      </w:pPr>
      <w:r w:rsidRPr="00AF43F8">
        <w:t xml:space="preserve">Se construye cruzando </w:t>
      </w:r>
      <w:r w:rsidRPr="00AF43F8">
        <w:rPr>
          <w:b/>
          <w:bCs/>
        </w:rPr>
        <w:t>probabilidad</w:t>
      </w:r>
      <w:r w:rsidRPr="00AF43F8">
        <w:t xml:space="preserve"> (Baja/Media/Alta) con </w:t>
      </w:r>
      <w:r w:rsidRPr="00AF43F8">
        <w:rPr>
          <w:b/>
          <w:bCs/>
        </w:rPr>
        <w:t>impacto</w:t>
      </w:r>
      <w:r w:rsidRPr="00AF43F8">
        <w:t xml:space="preserve"> (Bajo/Medio/Alto). </w:t>
      </w:r>
      <w:r w:rsidRPr="00AF43F8">
        <w:rPr>
          <w:lang w:val="en-US"/>
        </w:rPr>
        <w:t>Ejemplo de umbrales:</w:t>
      </w:r>
    </w:p>
    <w:p w14:paraId="5BE2F983" w14:textId="77777777" w:rsidR="00AF43F8" w:rsidRPr="00AF43F8" w:rsidRDefault="00AF43F8" w:rsidP="00A52F77">
      <w:pPr>
        <w:numPr>
          <w:ilvl w:val="0"/>
          <w:numId w:val="93"/>
        </w:numPr>
      </w:pPr>
      <w:r w:rsidRPr="00AF43F8">
        <w:rPr>
          <w:b/>
          <w:bCs/>
        </w:rPr>
        <w:t>Rojo (Alto)</w:t>
      </w:r>
      <w:r w:rsidRPr="00AF43F8">
        <w:t>: Probabilidad Alta × Impacto Alto — requiere acción inmediata (evitar/transferir/mitigar).</w:t>
      </w:r>
    </w:p>
    <w:p w14:paraId="2D8AF3E1" w14:textId="77777777" w:rsidR="00AF43F8" w:rsidRPr="00AF43F8" w:rsidRDefault="00AF43F8" w:rsidP="00A52F77">
      <w:pPr>
        <w:numPr>
          <w:ilvl w:val="0"/>
          <w:numId w:val="93"/>
        </w:numPr>
      </w:pPr>
      <w:r w:rsidRPr="00AF43F8">
        <w:rPr>
          <w:b/>
          <w:bCs/>
        </w:rPr>
        <w:t>Naranja (Medio-Alto)</w:t>
      </w:r>
      <w:r w:rsidRPr="00AF43F8">
        <w:t>: combina Alta×Medio o Media×Alto — plan de mitigación y contingencia.</w:t>
      </w:r>
    </w:p>
    <w:p w14:paraId="46BAB7AF" w14:textId="77777777" w:rsidR="00AF43F8" w:rsidRPr="00AF43F8" w:rsidRDefault="00AF43F8" w:rsidP="00A52F77">
      <w:pPr>
        <w:numPr>
          <w:ilvl w:val="0"/>
          <w:numId w:val="93"/>
        </w:numPr>
      </w:pPr>
      <w:r w:rsidRPr="00AF43F8">
        <w:rPr>
          <w:b/>
          <w:bCs/>
        </w:rPr>
        <w:t>Amarillo (Medio)</w:t>
      </w:r>
      <w:r w:rsidRPr="00AF43F8">
        <w:t>: Media×Medio o Baja×Alto — monitor y medidas de mitigación moderadas.</w:t>
      </w:r>
    </w:p>
    <w:p w14:paraId="04259037" w14:textId="77777777" w:rsidR="00AF43F8" w:rsidRPr="00AF43F8" w:rsidRDefault="00AF43F8" w:rsidP="00A52F77">
      <w:pPr>
        <w:numPr>
          <w:ilvl w:val="0"/>
          <w:numId w:val="93"/>
        </w:numPr>
      </w:pPr>
      <w:r w:rsidRPr="00AF43F8">
        <w:rPr>
          <w:b/>
          <w:bCs/>
        </w:rPr>
        <w:t>Verde (Bajo)</w:t>
      </w:r>
      <w:r w:rsidRPr="00AF43F8">
        <w:t>: Baja×Bajo, Baja×Medio — aceptar con monitoreo.</w:t>
      </w:r>
    </w:p>
    <w:p w14:paraId="03A38384" w14:textId="77777777" w:rsidR="00C30FDD" w:rsidRDefault="00C30FDD" w:rsidP="00AF43F8">
      <w:pPr>
        <w:rPr>
          <w:b/>
          <w:bCs/>
        </w:rPr>
      </w:pPr>
    </w:p>
    <w:p w14:paraId="301A4714" w14:textId="71FCA06E" w:rsidR="00AF43F8" w:rsidRPr="00AF43F8" w:rsidRDefault="00AF43F8" w:rsidP="00AF43F8">
      <w:r w:rsidRPr="00AF43F8">
        <w:rPr>
          <w:b/>
          <w:bCs/>
        </w:rPr>
        <w:t>Recomendación de umbrales numéricos (ejemplo que puedes usar):</w:t>
      </w:r>
    </w:p>
    <w:p w14:paraId="7B258D79" w14:textId="77777777" w:rsidR="00AF43F8" w:rsidRPr="00AF43F8" w:rsidRDefault="00AF43F8" w:rsidP="00A52F77">
      <w:pPr>
        <w:numPr>
          <w:ilvl w:val="0"/>
          <w:numId w:val="94"/>
        </w:numPr>
        <w:rPr>
          <w:lang w:val="en-US"/>
        </w:rPr>
      </w:pPr>
      <w:r w:rsidRPr="00AF43F8">
        <w:rPr>
          <w:lang w:val="en-US"/>
        </w:rPr>
        <w:t>Baja = 10% (0.10)</w:t>
      </w:r>
    </w:p>
    <w:p w14:paraId="6AB15889" w14:textId="77777777" w:rsidR="00AF43F8" w:rsidRPr="00AF43F8" w:rsidRDefault="00AF43F8" w:rsidP="00A52F77">
      <w:pPr>
        <w:numPr>
          <w:ilvl w:val="0"/>
          <w:numId w:val="94"/>
        </w:numPr>
        <w:rPr>
          <w:lang w:val="en-US"/>
        </w:rPr>
      </w:pPr>
      <w:r w:rsidRPr="00AF43F8">
        <w:rPr>
          <w:lang w:val="en-US"/>
        </w:rPr>
        <w:t>Media = 30% (0.30)</w:t>
      </w:r>
    </w:p>
    <w:p w14:paraId="309E6A18" w14:textId="77777777" w:rsidR="00AF43F8" w:rsidRPr="00AF43F8" w:rsidRDefault="00AF43F8" w:rsidP="00A52F77">
      <w:pPr>
        <w:numPr>
          <w:ilvl w:val="0"/>
          <w:numId w:val="94"/>
        </w:numPr>
        <w:rPr>
          <w:lang w:val="en-US"/>
        </w:rPr>
      </w:pPr>
      <w:r w:rsidRPr="00AF43F8">
        <w:rPr>
          <w:lang w:val="en-US"/>
        </w:rPr>
        <w:t>Alta = 60% (0.60)</w:t>
      </w:r>
    </w:p>
    <w:p w14:paraId="4858EAE4" w14:textId="77777777" w:rsidR="00AF43F8" w:rsidRPr="00AF43F8" w:rsidRDefault="00AF43F8" w:rsidP="00AF43F8">
      <w:pPr>
        <w:rPr>
          <w:lang w:val="en-US"/>
        </w:rPr>
      </w:pPr>
      <w:r w:rsidRPr="00AF43F8">
        <w:rPr>
          <w:lang w:val="en-US"/>
        </w:rPr>
        <w:t>Impacto monetario (umbral):</w:t>
      </w:r>
    </w:p>
    <w:p w14:paraId="1638144F" w14:textId="77777777" w:rsidR="00AF43F8" w:rsidRPr="00AF43F8" w:rsidRDefault="00AF43F8" w:rsidP="00A52F77">
      <w:pPr>
        <w:numPr>
          <w:ilvl w:val="0"/>
          <w:numId w:val="95"/>
        </w:numPr>
        <w:rPr>
          <w:lang w:val="en-US"/>
        </w:rPr>
      </w:pPr>
      <w:r w:rsidRPr="00AF43F8">
        <w:rPr>
          <w:lang w:val="en-US"/>
        </w:rPr>
        <w:t>Bajo &lt; USD 1,000</w:t>
      </w:r>
    </w:p>
    <w:p w14:paraId="006FC843" w14:textId="77777777" w:rsidR="00AF43F8" w:rsidRPr="00AF43F8" w:rsidRDefault="00AF43F8" w:rsidP="00A52F77">
      <w:pPr>
        <w:numPr>
          <w:ilvl w:val="0"/>
          <w:numId w:val="95"/>
        </w:numPr>
        <w:rPr>
          <w:lang w:val="en-US"/>
        </w:rPr>
      </w:pPr>
      <w:r w:rsidRPr="00AF43F8">
        <w:rPr>
          <w:lang w:val="en-US"/>
        </w:rPr>
        <w:t>Medio = USD 1,000–5,000</w:t>
      </w:r>
    </w:p>
    <w:p w14:paraId="5B62503C" w14:textId="77777777" w:rsidR="00AF43F8" w:rsidRPr="00AF43F8" w:rsidRDefault="00AF43F8" w:rsidP="00A52F77">
      <w:pPr>
        <w:numPr>
          <w:ilvl w:val="0"/>
          <w:numId w:val="95"/>
        </w:numPr>
        <w:rPr>
          <w:lang w:val="en-US"/>
        </w:rPr>
      </w:pPr>
      <w:r w:rsidRPr="00AF43F8">
        <w:rPr>
          <w:lang w:val="en-US"/>
        </w:rPr>
        <w:t>Alto &gt; USD 5,000</w:t>
      </w:r>
    </w:p>
    <w:p w14:paraId="65ACF9D8" w14:textId="77777777" w:rsidR="00AF43F8" w:rsidRPr="00AF43F8" w:rsidRDefault="00AF43F8" w:rsidP="00AF43F8">
      <w:r w:rsidRPr="00AF43F8">
        <w:t>Estos valores deben adaptarse al tamaño del proyecto/organización.</w:t>
      </w:r>
    </w:p>
    <w:p w14:paraId="37F9B5ED" w14:textId="32F913A1" w:rsidR="00AF43F8" w:rsidRPr="00CD0BA4" w:rsidRDefault="00AF43F8" w:rsidP="00AF43F8"/>
    <w:p w14:paraId="0877D97F" w14:textId="77777777" w:rsidR="00C30FDD" w:rsidRPr="00CD0BA4" w:rsidRDefault="00C30FDD" w:rsidP="00AF43F8"/>
    <w:p w14:paraId="32E41268" w14:textId="77777777" w:rsidR="00C30FDD" w:rsidRPr="00CD0BA4" w:rsidRDefault="00C30FDD" w:rsidP="00AF43F8"/>
    <w:p w14:paraId="71941754" w14:textId="77777777" w:rsidR="00C30FDD" w:rsidRPr="00CD0BA4" w:rsidRDefault="00C30FDD" w:rsidP="00AF43F8"/>
    <w:p w14:paraId="679A9863" w14:textId="77777777" w:rsidR="00C30FDD" w:rsidRPr="00CD0BA4" w:rsidRDefault="00C30FDD" w:rsidP="00AF43F8"/>
    <w:p w14:paraId="75152140" w14:textId="77777777" w:rsidR="00C30FDD" w:rsidRPr="00CD0BA4" w:rsidRDefault="00C30FDD" w:rsidP="00AF43F8"/>
    <w:p w14:paraId="73BC4BC8" w14:textId="77777777" w:rsidR="00C30FDD" w:rsidRPr="00CD0BA4" w:rsidRDefault="00C30FDD" w:rsidP="00AF43F8"/>
    <w:p w14:paraId="31CCE4E0" w14:textId="77777777" w:rsidR="00C30FDD" w:rsidRPr="00CD0BA4" w:rsidRDefault="00C30FDD" w:rsidP="00AF43F8"/>
    <w:p w14:paraId="01C51281" w14:textId="77777777" w:rsidR="00AF43F8" w:rsidRPr="00AF43F8" w:rsidRDefault="00AF43F8" w:rsidP="00AF43F8">
      <w:pPr>
        <w:rPr>
          <w:b/>
          <w:bCs/>
        </w:rPr>
      </w:pPr>
      <w:r w:rsidRPr="00AF43F8">
        <w:rPr>
          <w:b/>
          <w:bCs/>
        </w:rPr>
        <w:lastRenderedPageBreak/>
        <w:t>7. Estrategias de respuesta (con ejemplos prácticos)</w:t>
      </w:r>
    </w:p>
    <w:p w14:paraId="00638455" w14:textId="77777777" w:rsidR="00AF43F8" w:rsidRPr="00AF43F8" w:rsidRDefault="00AF43F8" w:rsidP="00A52F77">
      <w:pPr>
        <w:numPr>
          <w:ilvl w:val="0"/>
          <w:numId w:val="96"/>
        </w:numPr>
      </w:pPr>
      <w:r w:rsidRPr="00AF43F8">
        <w:rPr>
          <w:b/>
          <w:bCs/>
        </w:rPr>
        <w:t>Evitar</w:t>
      </w:r>
      <w:r w:rsidRPr="00AF43F8">
        <w:t>: eliminar la actividad que genera riesgo (ej.: no depender de un proveedor único para pagos; usar dos proveedores).</w:t>
      </w:r>
    </w:p>
    <w:p w14:paraId="04D85D78" w14:textId="77777777" w:rsidR="00AF43F8" w:rsidRPr="00AF43F8" w:rsidRDefault="00AF43F8" w:rsidP="00A52F77">
      <w:pPr>
        <w:numPr>
          <w:ilvl w:val="0"/>
          <w:numId w:val="96"/>
        </w:numPr>
      </w:pPr>
      <w:r w:rsidRPr="00AF43F8">
        <w:rPr>
          <w:b/>
          <w:bCs/>
        </w:rPr>
        <w:t>Mitigar</w:t>
      </w:r>
      <w:r w:rsidRPr="00AF43F8">
        <w:t>: reducir probabilidad o impacto (ej.: cifrado de datos, backups, offline-first design, formación).</w:t>
      </w:r>
    </w:p>
    <w:p w14:paraId="7B866B9F" w14:textId="77777777" w:rsidR="00AF43F8" w:rsidRPr="00AF43F8" w:rsidRDefault="00AF43F8" w:rsidP="00A52F77">
      <w:pPr>
        <w:numPr>
          <w:ilvl w:val="0"/>
          <w:numId w:val="96"/>
        </w:numPr>
      </w:pPr>
      <w:r w:rsidRPr="00AF43F8">
        <w:rPr>
          <w:b/>
          <w:bCs/>
        </w:rPr>
        <w:t>Transferir</w:t>
      </w:r>
      <w:r w:rsidRPr="00AF43F8">
        <w:t>: pasar impacto a tercero (seguro, SLA con proveedor).</w:t>
      </w:r>
    </w:p>
    <w:p w14:paraId="6EDBBB10" w14:textId="77777777" w:rsidR="00AF43F8" w:rsidRPr="00AF43F8" w:rsidRDefault="00AF43F8" w:rsidP="00A52F77">
      <w:pPr>
        <w:numPr>
          <w:ilvl w:val="0"/>
          <w:numId w:val="96"/>
        </w:numPr>
      </w:pPr>
      <w:r w:rsidRPr="00AF43F8">
        <w:rPr>
          <w:b/>
          <w:bCs/>
        </w:rPr>
        <w:t>Aceptar</w:t>
      </w:r>
      <w:r w:rsidRPr="00AF43F8">
        <w:t>: decidir no tomar acción activa; establecer contingencia y fondos.</w:t>
      </w:r>
    </w:p>
    <w:p w14:paraId="55EAB679" w14:textId="77777777" w:rsidR="00C30FDD" w:rsidRPr="00CD0BA4" w:rsidRDefault="00C30FDD" w:rsidP="00AF43F8">
      <w:pPr>
        <w:rPr>
          <w:b/>
          <w:bCs/>
        </w:rPr>
      </w:pPr>
    </w:p>
    <w:p w14:paraId="7EA44D85" w14:textId="28673658" w:rsidR="00AF43F8" w:rsidRPr="00AF43F8" w:rsidRDefault="00AF43F8" w:rsidP="00AF43F8">
      <w:pPr>
        <w:rPr>
          <w:lang w:val="en-US"/>
        </w:rPr>
      </w:pPr>
      <w:r w:rsidRPr="00AF43F8">
        <w:rPr>
          <w:b/>
          <w:bCs/>
          <w:lang w:val="en-US"/>
        </w:rPr>
        <w:t>Ejemplo por estrategia:</w:t>
      </w:r>
    </w:p>
    <w:p w14:paraId="003ED923" w14:textId="77777777" w:rsidR="00AF43F8" w:rsidRPr="00AF43F8" w:rsidRDefault="00AF43F8" w:rsidP="00A52F77">
      <w:pPr>
        <w:numPr>
          <w:ilvl w:val="0"/>
          <w:numId w:val="97"/>
        </w:numPr>
      </w:pPr>
      <w:r w:rsidRPr="00AF43F8">
        <w:rPr>
          <w:b/>
          <w:bCs/>
        </w:rPr>
        <w:t>Mitigar</w:t>
      </w:r>
      <w:r w:rsidRPr="00AF43F8">
        <w:t xml:space="preserve"> riesgo de conectividad: diseño </w:t>
      </w:r>
      <w:r w:rsidRPr="00AF43F8">
        <w:rPr>
          <w:i/>
          <w:iCs/>
        </w:rPr>
        <w:t>offline-first</w:t>
      </w:r>
      <w:r w:rsidRPr="00AF43F8">
        <w:t xml:space="preserve"> + compresión de imágenes + sincronización diferida; resultado: reduce probabilidad efectiva de fallo operativo del 30% a 10% (do the math if needed).</w:t>
      </w:r>
    </w:p>
    <w:p w14:paraId="061CC3E6" w14:textId="77777777" w:rsidR="00AF43F8" w:rsidRPr="00AF43F8" w:rsidRDefault="00AF43F8" w:rsidP="00A52F77">
      <w:pPr>
        <w:numPr>
          <w:ilvl w:val="0"/>
          <w:numId w:val="97"/>
        </w:numPr>
      </w:pPr>
      <w:r w:rsidRPr="00AF43F8">
        <w:rPr>
          <w:b/>
          <w:bCs/>
        </w:rPr>
        <w:t>Transferir</w:t>
      </w:r>
      <w:r w:rsidRPr="00AF43F8">
        <w:t xml:space="preserve"> riesgo de robo: contratar seguro contra robo para hardware en campo; costo anual del seguro debe compararse con EMV.</w:t>
      </w:r>
    </w:p>
    <w:p w14:paraId="1893FA2B" w14:textId="77777777" w:rsidR="00AF43F8" w:rsidRPr="00AF43F8" w:rsidRDefault="00AF43F8" w:rsidP="00A52F77">
      <w:pPr>
        <w:numPr>
          <w:ilvl w:val="0"/>
          <w:numId w:val="97"/>
        </w:numPr>
      </w:pPr>
      <w:r w:rsidRPr="00AF43F8">
        <w:rPr>
          <w:b/>
          <w:bCs/>
        </w:rPr>
        <w:t>Evitar</w:t>
      </w:r>
      <w:r w:rsidRPr="00AF43F8">
        <w:t xml:space="preserve"> riesgo regulatorio: consultar contador/legal antes de release crítico y establecer checklist de cumplimiento para historias que toquen facturación.</w:t>
      </w:r>
    </w:p>
    <w:p w14:paraId="7FF0FA87" w14:textId="1A9CA783" w:rsidR="00AF43F8" w:rsidRPr="00CD0BA4" w:rsidRDefault="00AF43F8" w:rsidP="00AF43F8"/>
    <w:p w14:paraId="5AC7FBD3" w14:textId="77777777" w:rsidR="00AF43F8" w:rsidRPr="00AF43F8" w:rsidRDefault="00AF43F8" w:rsidP="00AF43F8">
      <w:pPr>
        <w:rPr>
          <w:b/>
          <w:bCs/>
        </w:rPr>
      </w:pPr>
      <w:r w:rsidRPr="00AF43F8">
        <w:rPr>
          <w:b/>
          <w:bCs/>
        </w:rPr>
        <w:t>8. Integración operativa con Scrum (¿dónde viven los riesgos?)</w:t>
      </w:r>
    </w:p>
    <w:p w14:paraId="4514A9BD" w14:textId="77777777" w:rsidR="00AF43F8" w:rsidRPr="00AF43F8" w:rsidRDefault="00AF43F8" w:rsidP="00A52F77">
      <w:pPr>
        <w:numPr>
          <w:ilvl w:val="0"/>
          <w:numId w:val="98"/>
        </w:numPr>
      </w:pPr>
      <w:r w:rsidRPr="00AF43F8">
        <w:rPr>
          <w:b/>
          <w:bCs/>
        </w:rPr>
        <w:t>Backlog Refinement:</w:t>
      </w:r>
      <w:r w:rsidRPr="00AF43F8">
        <w:t xml:space="preserve"> registrar riesgos detectados como </w:t>
      </w:r>
      <w:r w:rsidRPr="00AF43F8">
        <w:rPr>
          <w:b/>
          <w:bCs/>
        </w:rPr>
        <w:t>issues</w:t>
      </w:r>
      <w:r w:rsidRPr="00AF43F8">
        <w:t xml:space="preserve"> o </w:t>
      </w:r>
      <w:r w:rsidRPr="00AF43F8">
        <w:rPr>
          <w:b/>
          <w:bCs/>
        </w:rPr>
        <w:t>spikes</w:t>
      </w:r>
      <w:r w:rsidRPr="00AF43F8">
        <w:t xml:space="preserve"> para estimación técnica y mitigación (p. ej., spike para evaluar alternativas de sincronización offline).</w:t>
      </w:r>
    </w:p>
    <w:p w14:paraId="44C09A91" w14:textId="77777777" w:rsidR="00AF43F8" w:rsidRPr="00AF43F8" w:rsidRDefault="00AF43F8" w:rsidP="00A52F77">
      <w:pPr>
        <w:numPr>
          <w:ilvl w:val="0"/>
          <w:numId w:val="98"/>
        </w:numPr>
      </w:pPr>
      <w:r w:rsidRPr="00AF43F8">
        <w:rPr>
          <w:b/>
          <w:bCs/>
        </w:rPr>
        <w:t>Sprint Planning:</w:t>
      </w:r>
      <w:r w:rsidRPr="00AF43F8">
        <w:t xml:space="preserve"> considerar capacidad para acciones de mitigación; reservar porcentaje de sprint para mitigación si hay riesgos activos.</w:t>
      </w:r>
    </w:p>
    <w:p w14:paraId="2BF67D86" w14:textId="77777777" w:rsidR="00AF43F8" w:rsidRPr="00AF43F8" w:rsidRDefault="00AF43F8" w:rsidP="00A52F77">
      <w:pPr>
        <w:numPr>
          <w:ilvl w:val="0"/>
          <w:numId w:val="98"/>
        </w:numPr>
      </w:pPr>
      <w:r w:rsidRPr="00AF43F8">
        <w:rPr>
          <w:b/>
          <w:bCs/>
        </w:rPr>
        <w:t>Daily Scrum:</w:t>
      </w:r>
      <w:r w:rsidRPr="00AF43F8">
        <w:t xml:space="preserve"> reportar indicadores de riesgo y triggers (p. ej., “se detectó subida de errores en integración” → activar plan).</w:t>
      </w:r>
    </w:p>
    <w:p w14:paraId="2A3A5725" w14:textId="77777777" w:rsidR="00AF43F8" w:rsidRPr="00AF43F8" w:rsidRDefault="00AF43F8" w:rsidP="00A52F77">
      <w:pPr>
        <w:numPr>
          <w:ilvl w:val="0"/>
          <w:numId w:val="98"/>
        </w:numPr>
      </w:pPr>
      <w:r w:rsidRPr="00AF43F8">
        <w:rPr>
          <w:b/>
          <w:bCs/>
        </w:rPr>
        <w:t>Sprint Review:</w:t>
      </w:r>
      <w:r w:rsidRPr="00AF43F8">
        <w:t xml:space="preserve"> revisar riesgos materializados y ajustar prioridades con stakeholders.</w:t>
      </w:r>
    </w:p>
    <w:p w14:paraId="1B2DFBA3" w14:textId="77777777" w:rsidR="00AF43F8" w:rsidRPr="00AF43F8" w:rsidRDefault="00AF43F8" w:rsidP="00A52F77">
      <w:pPr>
        <w:numPr>
          <w:ilvl w:val="0"/>
          <w:numId w:val="98"/>
        </w:numPr>
      </w:pPr>
      <w:r w:rsidRPr="00AF43F8">
        <w:rPr>
          <w:b/>
          <w:bCs/>
        </w:rPr>
        <w:lastRenderedPageBreak/>
        <w:t>Retrospective:</w:t>
      </w:r>
      <w:r w:rsidRPr="00AF43F8">
        <w:t xml:space="preserve"> evaluar efectividad de las respuestas y ajustar thresholds/acciones.</w:t>
      </w:r>
    </w:p>
    <w:p w14:paraId="680F79D6" w14:textId="77777777" w:rsidR="00C30FDD" w:rsidRDefault="00C30FDD" w:rsidP="00AF43F8">
      <w:pPr>
        <w:rPr>
          <w:b/>
          <w:bCs/>
        </w:rPr>
      </w:pPr>
    </w:p>
    <w:p w14:paraId="4E1B63D9" w14:textId="06D30264" w:rsidR="00AF43F8" w:rsidRPr="00AF43F8" w:rsidRDefault="00AF43F8" w:rsidP="00AF43F8">
      <w:r w:rsidRPr="00AF43F8">
        <w:rPr>
          <w:b/>
          <w:bCs/>
        </w:rPr>
        <w:t>Buenas prácticas:</w:t>
      </w:r>
      <w:r w:rsidRPr="00AF43F8">
        <w:t xml:space="preserve"> establecer un “Risk Backlog” o etiquetar riesgos en el Product Backlog; el PO prioriza mitigaciones por valor mitigado (EMV reducido).</w:t>
      </w:r>
    </w:p>
    <w:p w14:paraId="0BD24830" w14:textId="34C1F9D5" w:rsidR="00AF43F8" w:rsidRPr="00CD0BA4" w:rsidRDefault="00AF43F8" w:rsidP="00AF43F8"/>
    <w:p w14:paraId="1D281070" w14:textId="77777777" w:rsidR="00AF43F8" w:rsidRPr="00AF43F8" w:rsidRDefault="00AF43F8" w:rsidP="00AF43F8">
      <w:pPr>
        <w:rPr>
          <w:b/>
          <w:bCs/>
          <w:lang w:val="en-US"/>
        </w:rPr>
      </w:pPr>
      <w:r w:rsidRPr="00AF43F8">
        <w:rPr>
          <w:b/>
          <w:bCs/>
          <w:lang w:val="en-US"/>
        </w:rPr>
        <w:t>9. Roles y responsabilidades</w:t>
      </w:r>
    </w:p>
    <w:p w14:paraId="250B589A" w14:textId="77777777" w:rsidR="00AF43F8" w:rsidRPr="00AF43F8" w:rsidRDefault="00AF43F8" w:rsidP="00A52F77">
      <w:pPr>
        <w:numPr>
          <w:ilvl w:val="0"/>
          <w:numId w:val="99"/>
        </w:numPr>
      </w:pPr>
      <w:r w:rsidRPr="00AF43F8">
        <w:rPr>
          <w:b/>
          <w:bCs/>
        </w:rPr>
        <w:t>Product Owner</w:t>
      </w:r>
      <w:r w:rsidRPr="00AF43F8">
        <w:t>: priorizar mitigaciones en backlog, decidir transferencias/aceptaciones por valor.</w:t>
      </w:r>
    </w:p>
    <w:p w14:paraId="3F52E376" w14:textId="77777777" w:rsidR="00AF43F8" w:rsidRPr="00AF43F8" w:rsidRDefault="00AF43F8" w:rsidP="00A52F77">
      <w:pPr>
        <w:numPr>
          <w:ilvl w:val="0"/>
          <w:numId w:val="99"/>
        </w:numPr>
      </w:pPr>
      <w:r w:rsidRPr="00AF43F8">
        <w:rPr>
          <w:b/>
          <w:bCs/>
        </w:rPr>
        <w:t xml:space="preserve">Scrum </w:t>
      </w:r>
      <w:proofErr w:type="gramStart"/>
      <w:r w:rsidRPr="00AF43F8">
        <w:rPr>
          <w:b/>
          <w:bCs/>
        </w:rPr>
        <w:t>Master</w:t>
      </w:r>
      <w:proofErr w:type="gramEnd"/>
      <w:r w:rsidRPr="00AF43F8">
        <w:t xml:space="preserve">: facilitar identificación y escalamiento, </w:t>
      </w:r>
      <w:proofErr w:type="gramStart"/>
      <w:r w:rsidRPr="00AF43F8">
        <w:t>asegurar</w:t>
      </w:r>
      <w:proofErr w:type="gramEnd"/>
      <w:r w:rsidRPr="00AF43F8">
        <w:t xml:space="preserve"> que mitigaciones no se conviertan en impedimentos prolongados.</w:t>
      </w:r>
    </w:p>
    <w:p w14:paraId="69ED05B3" w14:textId="77777777" w:rsidR="00AF43F8" w:rsidRPr="00AF43F8" w:rsidRDefault="00AF43F8" w:rsidP="00A52F77">
      <w:pPr>
        <w:numPr>
          <w:ilvl w:val="0"/>
          <w:numId w:val="99"/>
        </w:numPr>
      </w:pPr>
      <w:r w:rsidRPr="00AF43F8">
        <w:rPr>
          <w:b/>
          <w:bCs/>
        </w:rPr>
        <w:t>Equipo de Desarrollo</w:t>
      </w:r>
      <w:r w:rsidRPr="00AF43F8">
        <w:t>: estimar e implementar medidas técnicas de mitigación.</w:t>
      </w:r>
    </w:p>
    <w:p w14:paraId="45008A14" w14:textId="77777777" w:rsidR="00AF43F8" w:rsidRPr="00AF43F8" w:rsidRDefault="00AF43F8" w:rsidP="00A52F77">
      <w:pPr>
        <w:numPr>
          <w:ilvl w:val="0"/>
          <w:numId w:val="99"/>
        </w:numPr>
      </w:pPr>
      <w:proofErr w:type="gramStart"/>
      <w:r w:rsidRPr="00AF43F8">
        <w:rPr>
          <w:b/>
          <w:bCs/>
        </w:rPr>
        <w:t>Sponsor</w:t>
      </w:r>
      <w:proofErr w:type="gramEnd"/>
      <w:r w:rsidRPr="00AF43F8">
        <w:rPr>
          <w:b/>
          <w:bCs/>
        </w:rPr>
        <w:t xml:space="preserve"> / Dirección</w:t>
      </w:r>
      <w:r w:rsidRPr="00AF43F8">
        <w:t>: aprobar fondos para transferencias (seguros) o acciones costosas.</w:t>
      </w:r>
    </w:p>
    <w:p w14:paraId="40BE0A3E" w14:textId="77777777" w:rsidR="00AF43F8" w:rsidRPr="00AF43F8" w:rsidRDefault="00AF43F8" w:rsidP="00A52F77">
      <w:pPr>
        <w:numPr>
          <w:ilvl w:val="0"/>
          <w:numId w:val="99"/>
        </w:numPr>
      </w:pPr>
      <w:r w:rsidRPr="00AF43F8">
        <w:rPr>
          <w:b/>
          <w:bCs/>
        </w:rPr>
        <w:t>Responsable de Riesgos (opcional en proyectos grandes)</w:t>
      </w:r>
      <w:r w:rsidRPr="00AF43F8">
        <w:t>: mantener Risk Register y reportar métricas.</w:t>
      </w:r>
    </w:p>
    <w:p w14:paraId="559BB25B" w14:textId="109A3A39" w:rsidR="00AF43F8" w:rsidRPr="00CD0BA4" w:rsidRDefault="00AF43F8" w:rsidP="00AF43F8"/>
    <w:p w14:paraId="511631FC" w14:textId="77777777" w:rsidR="00AF43F8" w:rsidRPr="00AF43F8" w:rsidRDefault="00AF43F8" w:rsidP="00AF43F8">
      <w:pPr>
        <w:rPr>
          <w:b/>
          <w:bCs/>
        </w:rPr>
      </w:pPr>
      <w:r w:rsidRPr="00AF43F8">
        <w:rPr>
          <w:b/>
          <w:bCs/>
        </w:rPr>
        <w:t>10. KPIs y métricas de riesgos (qué medir)</w:t>
      </w:r>
    </w:p>
    <w:p w14:paraId="5B888416" w14:textId="77777777" w:rsidR="00AF43F8" w:rsidRPr="00AF43F8" w:rsidRDefault="00AF43F8" w:rsidP="00AF43F8">
      <w:r w:rsidRPr="00AF43F8">
        <w:t>Escoge 6–8 indicadores prácticos, por ejemplo:</w:t>
      </w:r>
    </w:p>
    <w:p w14:paraId="1F401D48" w14:textId="77777777" w:rsidR="00AF43F8" w:rsidRPr="00AF43F8" w:rsidRDefault="00AF43F8" w:rsidP="00A52F77">
      <w:pPr>
        <w:numPr>
          <w:ilvl w:val="0"/>
          <w:numId w:val="100"/>
        </w:numPr>
      </w:pPr>
      <w:r w:rsidRPr="00AF43F8">
        <w:rPr>
          <w:b/>
          <w:bCs/>
        </w:rPr>
        <w:t>Exposición de riesgo total (sum EMV)</w:t>
      </w:r>
      <w:r w:rsidRPr="00AF43F8">
        <w:t xml:space="preserve"> — USD (revisar trimestralmente).</w:t>
      </w:r>
    </w:p>
    <w:p w14:paraId="79B00C19" w14:textId="77777777" w:rsidR="00AF43F8" w:rsidRPr="00AF43F8" w:rsidRDefault="00AF43F8" w:rsidP="00A52F77">
      <w:pPr>
        <w:numPr>
          <w:ilvl w:val="0"/>
          <w:numId w:val="100"/>
        </w:numPr>
      </w:pPr>
      <w:r w:rsidRPr="00AF43F8">
        <w:rPr>
          <w:b/>
          <w:bCs/>
        </w:rPr>
        <w:t>Número de riesgos en estado crítico (rojo)</w:t>
      </w:r>
      <w:r w:rsidRPr="00AF43F8">
        <w:t xml:space="preserve"> — cuenta.</w:t>
      </w:r>
    </w:p>
    <w:p w14:paraId="71CD1D14" w14:textId="77777777" w:rsidR="00AF43F8" w:rsidRPr="00AF43F8" w:rsidRDefault="00AF43F8" w:rsidP="00A52F77">
      <w:pPr>
        <w:numPr>
          <w:ilvl w:val="0"/>
          <w:numId w:val="100"/>
        </w:numPr>
      </w:pPr>
      <w:r w:rsidRPr="00AF43F8">
        <w:rPr>
          <w:b/>
          <w:bCs/>
        </w:rPr>
        <w:t>Tiempo medio de respuesta a triggers</w:t>
      </w:r>
      <w:r w:rsidRPr="00AF43F8">
        <w:t xml:space="preserve"> — horas/días.</w:t>
      </w:r>
    </w:p>
    <w:p w14:paraId="64E18E29" w14:textId="77777777" w:rsidR="00AF43F8" w:rsidRPr="00AF43F8" w:rsidRDefault="00AF43F8" w:rsidP="00A52F77">
      <w:pPr>
        <w:numPr>
          <w:ilvl w:val="0"/>
          <w:numId w:val="100"/>
        </w:numPr>
      </w:pPr>
      <w:r w:rsidRPr="00AF43F8">
        <w:rPr>
          <w:b/>
          <w:bCs/>
        </w:rPr>
        <w:t>% mitigaciones implementadas en plazo</w:t>
      </w:r>
      <w:r w:rsidRPr="00AF43F8">
        <w:t xml:space="preserve"> — control de ejecución.</w:t>
      </w:r>
    </w:p>
    <w:p w14:paraId="3C17AB83" w14:textId="77777777" w:rsidR="00AF43F8" w:rsidRPr="00AF43F8" w:rsidRDefault="00AF43F8" w:rsidP="00A52F77">
      <w:pPr>
        <w:numPr>
          <w:ilvl w:val="0"/>
          <w:numId w:val="100"/>
        </w:numPr>
      </w:pPr>
      <w:r w:rsidRPr="00AF43F8">
        <w:rPr>
          <w:b/>
          <w:bCs/>
        </w:rPr>
        <w:t>% de CR que derivaron en incidentes</w:t>
      </w:r>
      <w:r w:rsidRPr="00AF43F8">
        <w:t xml:space="preserve"> — vinculación riesgo→evento.</w:t>
      </w:r>
    </w:p>
    <w:p w14:paraId="731B9AA7" w14:textId="77777777" w:rsidR="00AF43F8" w:rsidRPr="00AF43F8" w:rsidRDefault="00AF43F8" w:rsidP="00A52F77">
      <w:pPr>
        <w:numPr>
          <w:ilvl w:val="0"/>
          <w:numId w:val="100"/>
        </w:numPr>
      </w:pPr>
      <w:r w:rsidRPr="00AF43F8">
        <w:rPr>
          <w:b/>
          <w:bCs/>
        </w:rPr>
        <w:t>Costo real vs EMV estimado</w:t>
      </w:r>
      <w:r w:rsidRPr="00AF43F8">
        <w:t xml:space="preserve"> — comparar expectativas vs realidad (aprendizaje).</w:t>
      </w:r>
    </w:p>
    <w:p w14:paraId="0508DF40" w14:textId="77777777" w:rsidR="00AF43F8" w:rsidRPr="00AF43F8" w:rsidRDefault="00AF43F8" w:rsidP="00A52F77">
      <w:pPr>
        <w:numPr>
          <w:ilvl w:val="0"/>
          <w:numId w:val="100"/>
        </w:numPr>
      </w:pPr>
      <w:r w:rsidRPr="00AF43F8">
        <w:rPr>
          <w:b/>
          <w:bCs/>
        </w:rPr>
        <w:t>SLA de incidentes críticos (MTTR)</w:t>
      </w:r>
      <w:r w:rsidRPr="00AF43F8">
        <w:t xml:space="preserve"> — horas.</w:t>
      </w:r>
    </w:p>
    <w:p w14:paraId="406940FD" w14:textId="77777777" w:rsidR="00AF43F8" w:rsidRPr="00AF43F8" w:rsidRDefault="00AF43F8" w:rsidP="00A52F77">
      <w:pPr>
        <w:numPr>
          <w:ilvl w:val="0"/>
          <w:numId w:val="100"/>
        </w:numPr>
      </w:pPr>
      <w:r w:rsidRPr="00AF43F8">
        <w:rPr>
          <w:b/>
          <w:bCs/>
        </w:rPr>
        <w:lastRenderedPageBreak/>
        <w:t>% de sprints con mitigaciones planificadas</w:t>
      </w:r>
      <w:r w:rsidRPr="00AF43F8">
        <w:t xml:space="preserve"> — control de capacidad dedicada a riesgos.</w:t>
      </w:r>
    </w:p>
    <w:p w14:paraId="20EF003B" w14:textId="07B84805" w:rsidR="00AF43F8" w:rsidRPr="00CD0BA4" w:rsidRDefault="00AF43F8" w:rsidP="00AF43F8"/>
    <w:p w14:paraId="0BE89481" w14:textId="77777777" w:rsidR="00AF43F8" w:rsidRPr="00AF43F8" w:rsidRDefault="00AF43F8" w:rsidP="00AF43F8">
      <w:pPr>
        <w:rPr>
          <w:b/>
          <w:bCs/>
        </w:rPr>
      </w:pPr>
      <w:r w:rsidRPr="00AF43F8">
        <w:rPr>
          <w:b/>
          <w:bCs/>
        </w:rPr>
        <w:t>11. Ejemplo completo — Caso: “Digitalización de inventario” para cooperativa en Matagalpa</w:t>
      </w:r>
    </w:p>
    <w:p w14:paraId="7495CDC3" w14:textId="77777777" w:rsidR="00AF43F8" w:rsidRPr="00AF43F8" w:rsidRDefault="00AF43F8" w:rsidP="00AF43F8">
      <w:r w:rsidRPr="00AF43F8">
        <w:t>Presento un conjunto de riesgos, análisis EMV, respuesta y plan de contingencia (resumen operativo).</w:t>
      </w:r>
    </w:p>
    <w:p w14:paraId="320394D2" w14:textId="77777777" w:rsidR="00AF43F8" w:rsidRPr="00AF43F8" w:rsidRDefault="00AF43F8" w:rsidP="00AF43F8">
      <w:pPr>
        <w:rPr>
          <w:b/>
          <w:bCs/>
          <w:lang w:val="en-US"/>
        </w:rPr>
      </w:pPr>
      <w:r w:rsidRPr="00AF43F8">
        <w:rPr>
          <w:b/>
          <w:bCs/>
          <w:lang w:val="en-US"/>
        </w:rPr>
        <w:t>RIESGOS (seleccionados)</w:t>
      </w:r>
    </w:p>
    <w:p w14:paraId="4E71142E" w14:textId="77777777" w:rsidR="00AF43F8" w:rsidRPr="00AF43F8" w:rsidRDefault="00AF43F8" w:rsidP="00A52F77">
      <w:pPr>
        <w:numPr>
          <w:ilvl w:val="0"/>
          <w:numId w:val="101"/>
        </w:numPr>
        <w:rPr>
          <w:lang w:val="en-US"/>
        </w:rPr>
      </w:pPr>
      <w:r w:rsidRPr="00AF43F8">
        <w:rPr>
          <w:b/>
          <w:bCs/>
          <w:lang w:val="en-US"/>
        </w:rPr>
        <w:t>R1 — Baja conectividad en campo</w:t>
      </w:r>
    </w:p>
    <w:p w14:paraId="63200505" w14:textId="77777777" w:rsidR="00AF43F8" w:rsidRPr="00AF43F8" w:rsidRDefault="00AF43F8" w:rsidP="00A52F77">
      <w:pPr>
        <w:numPr>
          <w:ilvl w:val="1"/>
          <w:numId w:val="101"/>
        </w:numPr>
        <w:rPr>
          <w:lang w:val="en-US"/>
        </w:rPr>
      </w:pPr>
      <w:r w:rsidRPr="00AF43F8">
        <w:rPr>
          <w:lang w:val="en-US"/>
        </w:rPr>
        <w:t>Prob: 30% (</w:t>
      </w:r>
      <w:proofErr w:type="gramStart"/>
      <w:r w:rsidRPr="00AF43F8">
        <w:rPr>
          <w:lang w:val="en-US"/>
        </w:rPr>
        <w:t>0.30) —</w:t>
      </w:r>
      <w:proofErr w:type="gramEnd"/>
      <w:r w:rsidRPr="00AF43F8">
        <w:rPr>
          <w:lang w:val="en-US"/>
        </w:rPr>
        <w:t xml:space="preserve"> Media.</w:t>
      </w:r>
    </w:p>
    <w:p w14:paraId="5E6D88A0" w14:textId="77777777" w:rsidR="00AF43F8" w:rsidRPr="00AF43F8" w:rsidRDefault="00AF43F8" w:rsidP="00A52F77">
      <w:pPr>
        <w:numPr>
          <w:ilvl w:val="1"/>
          <w:numId w:val="101"/>
        </w:numPr>
      </w:pPr>
      <w:r w:rsidRPr="00AF43F8">
        <w:t>Impacto estimado: USD 1,500 (eficiencia perdida, retrasos).</w:t>
      </w:r>
    </w:p>
    <w:p w14:paraId="2B1F4CF9" w14:textId="77777777" w:rsidR="00AF43F8" w:rsidRPr="00AF43F8" w:rsidRDefault="00AF43F8" w:rsidP="00A52F77">
      <w:pPr>
        <w:numPr>
          <w:ilvl w:val="1"/>
          <w:numId w:val="101"/>
        </w:numPr>
        <w:rPr>
          <w:lang w:val="en-US"/>
        </w:rPr>
      </w:pPr>
      <w:r w:rsidRPr="00AF43F8">
        <w:rPr>
          <w:lang w:val="en-US"/>
        </w:rPr>
        <w:t>EMV = 0.30 × 1,500 = 450 USD (cálculo: 1,500×0.30 = 45,000/100 = 450).</w:t>
      </w:r>
    </w:p>
    <w:p w14:paraId="6AD8C70B" w14:textId="77777777" w:rsidR="00AF43F8" w:rsidRPr="00AF43F8" w:rsidRDefault="00AF43F8" w:rsidP="00A52F77">
      <w:pPr>
        <w:numPr>
          <w:ilvl w:val="1"/>
          <w:numId w:val="101"/>
        </w:numPr>
      </w:pPr>
      <w:r w:rsidRPr="00AF43F8">
        <w:t>Respuesta: Mitigar → desarrollo offline-first + compresión + retries; responsable: equipo Dev; trigger: &gt;3 reportes de sincronización fallida en 1 semana.</w:t>
      </w:r>
    </w:p>
    <w:p w14:paraId="1958E1FE" w14:textId="77777777" w:rsidR="00AF43F8" w:rsidRPr="00AF43F8" w:rsidRDefault="00AF43F8" w:rsidP="00A52F77">
      <w:pPr>
        <w:numPr>
          <w:ilvl w:val="1"/>
          <w:numId w:val="101"/>
        </w:numPr>
      </w:pPr>
      <w:r w:rsidRPr="00AF43F8">
        <w:t>Contingencia: proveer tablets con SIM/plan de datos para puntos críticos; presupuesto alterno.</w:t>
      </w:r>
    </w:p>
    <w:p w14:paraId="01E27D75" w14:textId="77777777" w:rsidR="00AF43F8" w:rsidRPr="00AF43F8" w:rsidRDefault="00AF43F8" w:rsidP="00A52F77">
      <w:pPr>
        <w:numPr>
          <w:ilvl w:val="0"/>
          <w:numId w:val="101"/>
        </w:numPr>
        <w:rPr>
          <w:lang w:val="en-US"/>
        </w:rPr>
      </w:pPr>
      <w:r w:rsidRPr="00AF43F8">
        <w:rPr>
          <w:b/>
          <w:bCs/>
          <w:lang w:val="en-US"/>
        </w:rPr>
        <w:t>R2 — Robo/daño de tablets</w:t>
      </w:r>
    </w:p>
    <w:p w14:paraId="68F39D1C" w14:textId="77777777" w:rsidR="00AF43F8" w:rsidRPr="00AF43F8" w:rsidRDefault="00AF43F8" w:rsidP="00A52F77">
      <w:pPr>
        <w:numPr>
          <w:ilvl w:val="1"/>
          <w:numId w:val="101"/>
        </w:numPr>
        <w:rPr>
          <w:lang w:val="en-US"/>
        </w:rPr>
      </w:pPr>
      <w:r w:rsidRPr="00AF43F8">
        <w:rPr>
          <w:lang w:val="en-US"/>
        </w:rPr>
        <w:t>Prob: 10% (0.10). Impacto: USD 2,400 (replacement + data recovery). EMV = 240 USD.</w:t>
      </w:r>
    </w:p>
    <w:p w14:paraId="64DF306F" w14:textId="77777777" w:rsidR="00AF43F8" w:rsidRPr="00AF43F8" w:rsidRDefault="00AF43F8" w:rsidP="00A52F77">
      <w:pPr>
        <w:numPr>
          <w:ilvl w:val="1"/>
          <w:numId w:val="101"/>
        </w:numPr>
      </w:pPr>
      <w:r w:rsidRPr="00AF43F8">
        <w:t>Respuesta: Transferir → seguro de equipo; Mitigar → gestión física (cierres, inventario) y cifrado; trigger: 1 incidente de robo en 6 meses.</w:t>
      </w:r>
    </w:p>
    <w:p w14:paraId="61520D6E" w14:textId="77777777" w:rsidR="00AF43F8" w:rsidRPr="00AF43F8" w:rsidRDefault="00AF43F8" w:rsidP="00A52F77">
      <w:pPr>
        <w:numPr>
          <w:ilvl w:val="0"/>
          <w:numId w:val="101"/>
        </w:numPr>
      </w:pPr>
      <w:r w:rsidRPr="00AF43F8">
        <w:rPr>
          <w:b/>
          <w:bCs/>
        </w:rPr>
        <w:t>R3 — Requisito regulatorio de exportación cambia (humedad/etiquetado)</w:t>
      </w:r>
    </w:p>
    <w:p w14:paraId="23DA1F83" w14:textId="77777777" w:rsidR="00AF43F8" w:rsidRPr="00AF43F8" w:rsidRDefault="00AF43F8" w:rsidP="00A52F77">
      <w:pPr>
        <w:numPr>
          <w:ilvl w:val="1"/>
          <w:numId w:val="101"/>
        </w:numPr>
        <w:rPr>
          <w:lang w:val="en-US"/>
        </w:rPr>
      </w:pPr>
      <w:r w:rsidRPr="00AF43F8">
        <w:t xml:space="preserve">Prob: 5% (0.05). Impacto: USD 6,000 (rework + re-certificación). </w:t>
      </w:r>
      <w:r w:rsidRPr="00AF43F8">
        <w:rPr>
          <w:lang w:val="en-US"/>
        </w:rPr>
        <w:t>EMV = 300 USD.</w:t>
      </w:r>
    </w:p>
    <w:p w14:paraId="01F7A34F" w14:textId="77777777" w:rsidR="00AF43F8" w:rsidRPr="00AF43F8" w:rsidRDefault="00AF43F8" w:rsidP="00A52F77">
      <w:pPr>
        <w:numPr>
          <w:ilvl w:val="1"/>
          <w:numId w:val="101"/>
        </w:numPr>
      </w:pPr>
      <w:r w:rsidRPr="00AF43F8">
        <w:lastRenderedPageBreak/>
        <w:t>Respuesta: Mitigar/evitar → incluir validaciones y consulta legal; contingency: plan de rework priorizado como epic.</w:t>
      </w:r>
    </w:p>
    <w:p w14:paraId="1440C274" w14:textId="77777777" w:rsidR="00AF43F8" w:rsidRPr="00AF43F8" w:rsidRDefault="00AF43F8" w:rsidP="00A52F77">
      <w:pPr>
        <w:numPr>
          <w:ilvl w:val="0"/>
          <w:numId w:val="101"/>
        </w:numPr>
      </w:pPr>
      <w:r w:rsidRPr="00AF43F8">
        <w:rPr>
          <w:b/>
          <w:bCs/>
        </w:rPr>
        <w:t>R4 — Rotación de personal clave (operador de campo)</w:t>
      </w:r>
    </w:p>
    <w:p w14:paraId="13708AD4" w14:textId="77777777" w:rsidR="00AF43F8" w:rsidRPr="00AF43F8" w:rsidRDefault="00AF43F8" w:rsidP="00A52F77">
      <w:pPr>
        <w:numPr>
          <w:ilvl w:val="1"/>
          <w:numId w:val="101"/>
        </w:numPr>
        <w:rPr>
          <w:lang w:val="en-US"/>
        </w:rPr>
      </w:pPr>
      <w:r w:rsidRPr="00AF43F8">
        <w:t xml:space="preserve">Prob: 20% (0.20). Impacto: USD 3,000 (costos de capacitación y retrabajo). </w:t>
      </w:r>
      <w:r w:rsidRPr="00AF43F8">
        <w:rPr>
          <w:lang w:val="en-US"/>
        </w:rPr>
        <w:t>EMV = 600 USD (cálculo: 3,000×0.20 = 600).</w:t>
      </w:r>
    </w:p>
    <w:p w14:paraId="5F8A9159" w14:textId="77777777" w:rsidR="00AF43F8" w:rsidRPr="00AF43F8" w:rsidRDefault="00AF43F8" w:rsidP="00A52F77">
      <w:pPr>
        <w:numPr>
          <w:ilvl w:val="1"/>
          <w:numId w:val="101"/>
        </w:numPr>
      </w:pPr>
      <w:r w:rsidRPr="00AF43F8">
        <w:t>Respuesta: Mitigar → capacitar “champions” locales y documentación exhaustiva; trigger: aviso de salida con &lt;30 días.</w:t>
      </w:r>
    </w:p>
    <w:p w14:paraId="42D41EB2" w14:textId="77777777" w:rsidR="00C30FDD" w:rsidRDefault="00C30FDD" w:rsidP="00AF43F8">
      <w:pPr>
        <w:rPr>
          <w:b/>
          <w:bCs/>
        </w:rPr>
      </w:pPr>
    </w:p>
    <w:p w14:paraId="61F6F539" w14:textId="43AF9AD8" w:rsidR="00AF43F8" w:rsidRPr="00AF43F8" w:rsidRDefault="00AF43F8" w:rsidP="00AF43F8">
      <w:r w:rsidRPr="00AF43F8">
        <w:rPr>
          <w:b/>
          <w:bCs/>
        </w:rPr>
        <w:t>Exposición total (sum EMV):</w:t>
      </w:r>
      <w:r w:rsidRPr="00AF43F8">
        <w:t xml:space="preserve"> 450 + 240 + 300 + 600 = </w:t>
      </w:r>
      <w:r w:rsidRPr="00AF43F8">
        <w:rPr>
          <w:b/>
          <w:bCs/>
        </w:rPr>
        <w:t>USD 1,590</w:t>
      </w:r>
      <w:r w:rsidRPr="00AF43F8">
        <w:t>.</w:t>
      </w:r>
      <w:r w:rsidRPr="00AF43F8">
        <w:br/>
        <w:t>(Cálculo paso a paso: 450 + 240 = 690; 690 + 300 = 990; 990 + 600 = 1,590.)</w:t>
      </w:r>
    </w:p>
    <w:p w14:paraId="5A2A6924" w14:textId="77777777" w:rsidR="00AF43F8" w:rsidRPr="00AF43F8" w:rsidRDefault="00AF43F8" w:rsidP="00AF43F8">
      <w:r w:rsidRPr="00AF43F8">
        <w:rPr>
          <w:b/>
          <w:bCs/>
        </w:rPr>
        <w:t>Priorización:</w:t>
      </w:r>
      <w:r w:rsidRPr="00AF43F8">
        <w:t xml:space="preserve"> R4 (EMV 600) y R1 (450) primero; R3 y R2 después o transferir R2 al seguro.</w:t>
      </w:r>
    </w:p>
    <w:p w14:paraId="28107753" w14:textId="5EAA5E6A" w:rsidR="00AF43F8" w:rsidRPr="00CD0BA4" w:rsidRDefault="00AF43F8" w:rsidP="00AF43F8"/>
    <w:p w14:paraId="1ABE7E8D" w14:textId="77777777" w:rsidR="00AF43F8" w:rsidRPr="00AF43F8" w:rsidRDefault="00AF43F8" w:rsidP="00AF43F8">
      <w:pPr>
        <w:rPr>
          <w:b/>
          <w:bCs/>
        </w:rPr>
      </w:pPr>
      <w:r w:rsidRPr="00AF43F8">
        <w:rPr>
          <w:b/>
          <w:bCs/>
        </w:rPr>
        <w:t>12. Plan de contingencia — ejemplo operativo para R1 (conectividad)</w:t>
      </w:r>
    </w:p>
    <w:p w14:paraId="1909A112" w14:textId="77777777" w:rsidR="00AF43F8" w:rsidRPr="00AF43F8" w:rsidRDefault="00AF43F8" w:rsidP="00A52F77">
      <w:pPr>
        <w:numPr>
          <w:ilvl w:val="0"/>
          <w:numId w:val="102"/>
        </w:numPr>
      </w:pPr>
      <w:r w:rsidRPr="00AF43F8">
        <w:rPr>
          <w:b/>
          <w:bCs/>
        </w:rPr>
        <w:t>Trigger:</w:t>
      </w:r>
      <w:r w:rsidRPr="00AF43F8">
        <w:t xml:space="preserve"> 3 fallos de sincronización reportados por usuarios en 7 días.</w:t>
      </w:r>
    </w:p>
    <w:p w14:paraId="2174EBB5" w14:textId="77777777" w:rsidR="00AF43F8" w:rsidRPr="00AF43F8" w:rsidRDefault="00AF43F8" w:rsidP="00A52F77">
      <w:pPr>
        <w:numPr>
          <w:ilvl w:val="0"/>
          <w:numId w:val="102"/>
        </w:numPr>
      </w:pPr>
      <w:r w:rsidRPr="00AF43F8">
        <w:rPr>
          <w:b/>
          <w:bCs/>
        </w:rPr>
        <w:t>Acción inmediata (0–24 h):</w:t>
      </w:r>
      <w:r w:rsidRPr="00AF43F8">
        <w:t xml:space="preserve"> notificación al SM y al responsable de infraestructura; activar canal alterno (envío de fotos por WhatsApp como evidencia temporal).</w:t>
      </w:r>
    </w:p>
    <w:p w14:paraId="1D835320" w14:textId="77777777" w:rsidR="00AF43F8" w:rsidRPr="00AF43F8" w:rsidRDefault="00AF43F8" w:rsidP="00A52F77">
      <w:pPr>
        <w:numPr>
          <w:ilvl w:val="0"/>
          <w:numId w:val="102"/>
        </w:numPr>
      </w:pPr>
      <w:r w:rsidRPr="00AF43F8">
        <w:rPr>
          <w:b/>
          <w:bCs/>
        </w:rPr>
        <w:t>Acción a corto plazo (1–3 días):</w:t>
      </w:r>
      <w:r w:rsidRPr="00AF43F8">
        <w:t xml:space="preserve"> asignar un desarrollador para desplegar parche que mejore retries y compresión; notificar usuarios.</w:t>
      </w:r>
    </w:p>
    <w:p w14:paraId="5218BA55" w14:textId="77777777" w:rsidR="00AF43F8" w:rsidRPr="00AF43F8" w:rsidRDefault="00AF43F8" w:rsidP="00A52F77">
      <w:pPr>
        <w:numPr>
          <w:ilvl w:val="0"/>
          <w:numId w:val="102"/>
        </w:numPr>
      </w:pPr>
      <w:r w:rsidRPr="00AF43F8">
        <w:rPr>
          <w:b/>
          <w:bCs/>
        </w:rPr>
        <w:t>Acción a mediano plazo (1–4 semanas):</w:t>
      </w:r>
      <w:r w:rsidRPr="00AF43F8">
        <w:t xml:space="preserve"> plan de mejora offline-first + test en campo; priorizar en sprint siguiente.</w:t>
      </w:r>
    </w:p>
    <w:p w14:paraId="19B12234" w14:textId="77777777" w:rsidR="00AF43F8" w:rsidRPr="00AF43F8" w:rsidRDefault="00AF43F8" w:rsidP="00A52F77">
      <w:pPr>
        <w:numPr>
          <w:ilvl w:val="0"/>
          <w:numId w:val="102"/>
        </w:numPr>
      </w:pPr>
      <w:r w:rsidRPr="00AF43F8">
        <w:rPr>
          <w:b/>
          <w:bCs/>
        </w:rPr>
        <w:t>Indicador de éxito:</w:t>
      </w:r>
      <w:r w:rsidRPr="00AF43F8">
        <w:t xml:space="preserve"> reducción de fallos de sincronización a &lt;1 por semana en 2 semanas tras despliegue.</w:t>
      </w:r>
    </w:p>
    <w:p w14:paraId="3B79D7C4" w14:textId="48F4FAD9" w:rsidR="00AF43F8" w:rsidRPr="00CD0BA4" w:rsidRDefault="00AF43F8" w:rsidP="00AF43F8"/>
    <w:p w14:paraId="628E3BFF" w14:textId="77777777" w:rsidR="00C30FDD" w:rsidRPr="00CD0BA4" w:rsidRDefault="00C30FDD" w:rsidP="00AF43F8"/>
    <w:p w14:paraId="7E660204" w14:textId="77777777" w:rsidR="00C30FDD" w:rsidRPr="00CD0BA4" w:rsidRDefault="00C30FDD" w:rsidP="00AF43F8"/>
    <w:p w14:paraId="7F63E584" w14:textId="77777777" w:rsidR="00C30FDD" w:rsidRPr="00CD0BA4" w:rsidRDefault="00C30FDD" w:rsidP="00AF43F8"/>
    <w:p w14:paraId="4C5760DB" w14:textId="77777777" w:rsidR="00AF43F8" w:rsidRPr="00AF43F8" w:rsidRDefault="00AF43F8" w:rsidP="00AF43F8">
      <w:pPr>
        <w:rPr>
          <w:b/>
          <w:bCs/>
        </w:rPr>
      </w:pPr>
      <w:r w:rsidRPr="00AF43F8">
        <w:rPr>
          <w:b/>
          <w:bCs/>
        </w:rPr>
        <w:lastRenderedPageBreak/>
        <w:t>13. Actividad práctica (taller) — “Riesgo en acción”</w:t>
      </w:r>
    </w:p>
    <w:p w14:paraId="4F2B858D" w14:textId="77777777" w:rsidR="00AF43F8" w:rsidRPr="00AF43F8" w:rsidRDefault="00AF43F8" w:rsidP="00AF43F8">
      <w:r w:rsidRPr="00AF43F8">
        <w:rPr>
          <w:b/>
          <w:bCs/>
        </w:rPr>
        <w:t>Objetivo:</w:t>
      </w:r>
      <w:r w:rsidRPr="00AF43F8">
        <w:t xml:space="preserve"> identificar, analizar EMV y definir mitigaciones para 6 riesgos de un caso real.</w:t>
      </w:r>
    </w:p>
    <w:p w14:paraId="53AF63D0" w14:textId="77777777" w:rsidR="00AF43F8" w:rsidRPr="00AF43F8" w:rsidRDefault="00AF43F8" w:rsidP="00AF43F8">
      <w:pPr>
        <w:rPr>
          <w:lang w:val="en-US"/>
        </w:rPr>
      </w:pPr>
      <w:r w:rsidRPr="00AF43F8">
        <w:rPr>
          <w:b/>
          <w:bCs/>
          <w:lang w:val="en-US"/>
        </w:rPr>
        <w:t>Duración:</w:t>
      </w:r>
      <w:r w:rsidRPr="00AF43F8">
        <w:rPr>
          <w:lang w:val="en-US"/>
        </w:rPr>
        <w:t xml:space="preserve"> 120–150 minutos.</w:t>
      </w:r>
    </w:p>
    <w:p w14:paraId="0A950A7E" w14:textId="77777777" w:rsidR="00AF43F8" w:rsidRPr="00AF43F8" w:rsidRDefault="00AF43F8" w:rsidP="00AF43F8">
      <w:pPr>
        <w:rPr>
          <w:lang w:val="en-US"/>
        </w:rPr>
      </w:pPr>
      <w:r w:rsidRPr="00AF43F8">
        <w:rPr>
          <w:b/>
          <w:bCs/>
          <w:lang w:val="en-US"/>
        </w:rPr>
        <w:t>Pasos resumidos:</w:t>
      </w:r>
    </w:p>
    <w:p w14:paraId="12C034C8" w14:textId="77777777" w:rsidR="00AF43F8" w:rsidRPr="00AF43F8" w:rsidRDefault="00AF43F8" w:rsidP="00A52F77">
      <w:pPr>
        <w:numPr>
          <w:ilvl w:val="0"/>
          <w:numId w:val="103"/>
        </w:numPr>
      </w:pPr>
      <w:r w:rsidRPr="00AF43F8">
        <w:t>Dividir grupos y asignar un caso (PYME, cooperativa, dependencia pública).</w:t>
      </w:r>
    </w:p>
    <w:p w14:paraId="72B58830" w14:textId="77777777" w:rsidR="00AF43F8" w:rsidRPr="00AF43F8" w:rsidRDefault="00AF43F8" w:rsidP="00A52F77">
      <w:pPr>
        <w:numPr>
          <w:ilvl w:val="0"/>
          <w:numId w:val="103"/>
        </w:numPr>
      </w:pPr>
      <w:r w:rsidRPr="00AF43F8">
        <w:t>Identificación (20 min): lluvia de riesgos y categorización.</w:t>
      </w:r>
    </w:p>
    <w:p w14:paraId="393687BC" w14:textId="77777777" w:rsidR="00AF43F8" w:rsidRPr="00AF43F8" w:rsidRDefault="00AF43F8" w:rsidP="00A52F77">
      <w:pPr>
        <w:numPr>
          <w:ilvl w:val="0"/>
          <w:numId w:val="103"/>
        </w:numPr>
      </w:pPr>
      <w:r w:rsidRPr="00AF43F8">
        <w:t>Análisis cualitativo y cuantitativo (40 min): estimar prob/impacto y calcular EMV (mostrar cálculos).</w:t>
      </w:r>
    </w:p>
    <w:p w14:paraId="7C01F928" w14:textId="77777777" w:rsidR="00AF43F8" w:rsidRPr="00AF43F8" w:rsidRDefault="00AF43F8" w:rsidP="00A52F77">
      <w:pPr>
        <w:numPr>
          <w:ilvl w:val="0"/>
          <w:numId w:val="103"/>
        </w:numPr>
      </w:pPr>
      <w:r w:rsidRPr="00AF43F8">
        <w:t>Diseñar respuestas y triggers (30 min).</w:t>
      </w:r>
    </w:p>
    <w:p w14:paraId="72C066C5" w14:textId="77777777" w:rsidR="00AF43F8" w:rsidRPr="00AF43F8" w:rsidRDefault="00AF43F8" w:rsidP="00A52F77">
      <w:pPr>
        <w:numPr>
          <w:ilvl w:val="0"/>
          <w:numId w:val="103"/>
        </w:numPr>
        <w:rPr>
          <w:lang w:val="en-US"/>
        </w:rPr>
      </w:pPr>
      <w:r w:rsidRPr="00AF43F8">
        <w:rPr>
          <w:lang w:val="en-US"/>
        </w:rPr>
        <w:t>Presentaciones (20–30 min) + retro.</w:t>
      </w:r>
    </w:p>
    <w:p w14:paraId="5A337B7E" w14:textId="77777777" w:rsidR="00AF43F8" w:rsidRPr="00AF43F8" w:rsidRDefault="00AF43F8" w:rsidP="00AF43F8">
      <w:r w:rsidRPr="00AF43F8">
        <w:rPr>
          <w:b/>
          <w:bCs/>
        </w:rPr>
        <w:t>Entregable:</w:t>
      </w:r>
      <w:r w:rsidRPr="00AF43F8">
        <w:t xml:space="preserve"> Risk Register con ≥6 riesgos, EMV calculado y plan de contingencia para los 3 de mayor EMV.</w:t>
      </w:r>
    </w:p>
    <w:p w14:paraId="04156838" w14:textId="3668F76F" w:rsidR="00AF43F8" w:rsidRPr="00CD0BA4" w:rsidRDefault="00AF43F8" w:rsidP="00AF43F8"/>
    <w:p w14:paraId="444BDED8" w14:textId="77777777" w:rsidR="00AF43F8" w:rsidRPr="00AF43F8" w:rsidRDefault="00AF43F8" w:rsidP="00AF43F8">
      <w:pPr>
        <w:rPr>
          <w:b/>
          <w:bCs/>
        </w:rPr>
      </w:pPr>
      <w:r w:rsidRPr="00AF43F8">
        <w:rPr>
          <w:b/>
          <w:bCs/>
        </w:rPr>
        <w:t>14. Buenas prácticas y recomendaciones finales (acción inmediata)</w:t>
      </w:r>
    </w:p>
    <w:p w14:paraId="2DB0EEA5" w14:textId="77777777" w:rsidR="00AF43F8" w:rsidRPr="00AF43F8" w:rsidRDefault="00AF43F8" w:rsidP="00A52F77">
      <w:pPr>
        <w:numPr>
          <w:ilvl w:val="0"/>
          <w:numId w:val="104"/>
        </w:numPr>
      </w:pPr>
      <w:r w:rsidRPr="00AF43F8">
        <w:rPr>
          <w:b/>
          <w:bCs/>
        </w:rPr>
        <w:t>Empieza pequeño y mejora</w:t>
      </w:r>
      <w:r w:rsidRPr="00AF43F8">
        <w:t>: mantén el Risk Register simple (hoja de cálculo) y evoluciona a herramientas integradas si el proyecto crece.</w:t>
      </w:r>
    </w:p>
    <w:p w14:paraId="77BFF22D" w14:textId="77777777" w:rsidR="00AF43F8" w:rsidRPr="00AF43F8" w:rsidRDefault="00AF43F8" w:rsidP="00A52F77">
      <w:pPr>
        <w:numPr>
          <w:ilvl w:val="0"/>
          <w:numId w:val="104"/>
        </w:numPr>
      </w:pPr>
      <w:r w:rsidRPr="00AF43F8">
        <w:rPr>
          <w:b/>
          <w:bCs/>
        </w:rPr>
        <w:t>EMV para decisiones importantes</w:t>
      </w:r>
      <w:r w:rsidRPr="00AF43F8">
        <w:t>: calcula EMV cuando el impacto económico sea relevante; para riesgos operativos, usa métricas de MTTR y frecuencia.</w:t>
      </w:r>
    </w:p>
    <w:p w14:paraId="19BA9812" w14:textId="77777777" w:rsidR="00AF43F8" w:rsidRPr="00AF43F8" w:rsidRDefault="00AF43F8" w:rsidP="00A52F77">
      <w:pPr>
        <w:numPr>
          <w:ilvl w:val="0"/>
          <w:numId w:val="104"/>
        </w:numPr>
      </w:pPr>
      <w:r w:rsidRPr="00AF43F8">
        <w:rPr>
          <w:b/>
          <w:bCs/>
        </w:rPr>
        <w:t>Vincula riesgos al backlog</w:t>
      </w:r>
      <w:r w:rsidRPr="00AF43F8">
        <w:t>: mitigaciones importantes deben convertirse en historias técnicas o spikes y priorizarse por el PO.</w:t>
      </w:r>
    </w:p>
    <w:p w14:paraId="2668976C" w14:textId="77777777" w:rsidR="00AF43F8" w:rsidRPr="00AF43F8" w:rsidRDefault="00AF43F8" w:rsidP="00A52F77">
      <w:pPr>
        <w:numPr>
          <w:ilvl w:val="0"/>
          <w:numId w:val="104"/>
        </w:numPr>
      </w:pPr>
      <w:r w:rsidRPr="00AF43F8">
        <w:rPr>
          <w:b/>
          <w:bCs/>
        </w:rPr>
        <w:t>Reserva capacidad</w:t>
      </w:r>
      <w:r w:rsidRPr="00AF43F8">
        <w:t>: considera reservar 5–15% de la capacidad del sprint para mitigación si la exposición es alta.</w:t>
      </w:r>
    </w:p>
    <w:p w14:paraId="1585DC82" w14:textId="77777777" w:rsidR="00AF43F8" w:rsidRPr="00AF43F8" w:rsidRDefault="00AF43F8" w:rsidP="00A52F77">
      <w:pPr>
        <w:numPr>
          <w:ilvl w:val="0"/>
          <w:numId w:val="104"/>
        </w:numPr>
      </w:pPr>
      <w:r w:rsidRPr="00AF43F8">
        <w:rPr>
          <w:b/>
          <w:bCs/>
        </w:rPr>
        <w:t>Automatiza la detección</w:t>
      </w:r>
      <w:r w:rsidRPr="00AF43F8">
        <w:t>: logs, alertas y dashboards para triggers críticos (p. ej., tasas de error, fallos de build).</w:t>
      </w:r>
    </w:p>
    <w:p w14:paraId="4B692BA3" w14:textId="77777777" w:rsidR="00AF43F8" w:rsidRPr="00AF43F8" w:rsidRDefault="00AF43F8" w:rsidP="00A52F77">
      <w:pPr>
        <w:numPr>
          <w:ilvl w:val="0"/>
          <w:numId w:val="104"/>
        </w:numPr>
      </w:pPr>
      <w:r w:rsidRPr="00AF43F8">
        <w:rPr>
          <w:b/>
          <w:bCs/>
        </w:rPr>
        <w:t>Revisa regularmente</w:t>
      </w:r>
      <w:r w:rsidRPr="00AF43F8">
        <w:t>: integra revisión de riesgos en Retrospective y Sprint Review.</w:t>
      </w:r>
    </w:p>
    <w:p w14:paraId="1CBBDFD6" w14:textId="77777777" w:rsidR="00AF43F8" w:rsidRPr="00AF43F8" w:rsidRDefault="00AF43F8" w:rsidP="00A52F77">
      <w:pPr>
        <w:numPr>
          <w:ilvl w:val="0"/>
          <w:numId w:val="104"/>
        </w:numPr>
      </w:pPr>
      <w:r w:rsidRPr="00AF43F8">
        <w:rPr>
          <w:b/>
          <w:bCs/>
        </w:rPr>
        <w:lastRenderedPageBreak/>
        <w:t>Documenta lecciones aprendidas</w:t>
      </w:r>
      <w:r w:rsidRPr="00AF43F8">
        <w:t>: actualiza probabilidades/impactos con evidencia real (aprendizaje empírico).</w:t>
      </w:r>
    </w:p>
    <w:p w14:paraId="7C413BD6" w14:textId="33FD7A4B" w:rsidR="00AF43F8" w:rsidRPr="00CD0BA4" w:rsidRDefault="00AF43F8" w:rsidP="006F2C83"/>
    <w:p w14:paraId="6DA17B3F" w14:textId="77777777" w:rsidR="00AF43F8" w:rsidRPr="00CD0BA4" w:rsidRDefault="00AF43F8" w:rsidP="00AF43F8">
      <w:pPr>
        <w:rPr>
          <w:vanish/>
        </w:rPr>
      </w:pPr>
      <w:r w:rsidRPr="00CD0BA4">
        <w:rPr>
          <w:vanish/>
        </w:rPr>
        <w:t>Principio del formulario</w:t>
      </w:r>
    </w:p>
    <w:p w14:paraId="577EE523" w14:textId="7D20B2F2" w:rsidR="00AF43F8" w:rsidRPr="00CD0BA4" w:rsidRDefault="00AF43F8" w:rsidP="00AF43F8"/>
    <w:p w14:paraId="3A294AAE" w14:textId="77777777" w:rsidR="00AF43F8" w:rsidRPr="00CD0BA4" w:rsidRDefault="00AF43F8" w:rsidP="00AF43F8">
      <w:pPr>
        <w:rPr>
          <w:vanish/>
        </w:rPr>
      </w:pPr>
      <w:r w:rsidRPr="00CD0BA4">
        <w:rPr>
          <w:vanish/>
        </w:rPr>
        <w:t>Final del formulario</w:t>
      </w:r>
    </w:p>
    <w:p w14:paraId="06C8D14B" w14:textId="77777777" w:rsidR="00553A54" w:rsidRDefault="00553A54" w:rsidP="00553A54"/>
    <w:p w14:paraId="06066D4A" w14:textId="77777777" w:rsidR="00553A54" w:rsidRDefault="00553A54" w:rsidP="00553A54"/>
    <w:p w14:paraId="32C028EB" w14:textId="77777777" w:rsidR="00CB1829" w:rsidRDefault="00CB1829" w:rsidP="00553A54"/>
    <w:p w14:paraId="2B81496A" w14:textId="77777777" w:rsidR="00CB1829" w:rsidRDefault="00CB1829" w:rsidP="00553A54"/>
    <w:p w14:paraId="46677838" w14:textId="77777777" w:rsidR="00CB1829" w:rsidRDefault="00CB1829" w:rsidP="00553A54"/>
    <w:p w14:paraId="491CFA0B" w14:textId="77777777" w:rsidR="00CB1829" w:rsidRDefault="00CB1829" w:rsidP="00553A54"/>
    <w:p w14:paraId="68865172" w14:textId="77777777" w:rsidR="00CB1829" w:rsidRDefault="00CB1829" w:rsidP="00553A54"/>
    <w:p w14:paraId="159842E7" w14:textId="77777777" w:rsidR="00CB1829" w:rsidRDefault="00CB1829" w:rsidP="00553A54"/>
    <w:p w14:paraId="1D786947" w14:textId="77777777" w:rsidR="00CB1829" w:rsidRDefault="00CB1829" w:rsidP="00553A54"/>
    <w:p w14:paraId="4D0C0C63" w14:textId="77777777" w:rsidR="00CB1829" w:rsidRDefault="00CB1829" w:rsidP="00553A54"/>
    <w:p w14:paraId="6A3D5035" w14:textId="77777777" w:rsidR="00CB1829" w:rsidRDefault="00CB1829" w:rsidP="00553A54"/>
    <w:p w14:paraId="6BA837B1" w14:textId="77777777" w:rsidR="00CB1829" w:rsidRDefault="00CB1829" w:rsidP="00553A54"/>
    <w:p w14:paraId="13B56A27" w14:textId="77777777" w:rsidR="00CB1829" w:rsidRDefault="00CB1829" w:rsidP="00553A54"/>
    <w:p w14:paraId="31419896" w14:textId="77777777" w:rsidR="00CB1829" w:rsidRDefault="00CB1829" w:rsidP="00553A54"/>
    <w:p w14:paraId="371C8AAE" w14:textId="77777777" w:rsidR="00CB1829" w:rsidRDefault="00CB1829" w:rsidP="00553A54"/>
    <w:p w14:paraId="0D381110" w14:textId="77777777" w:rsidR="00CB1829" w:rsidRDefault="00CB1829" w:rsidP="00553A54"/>
    <w:p w14:paraId="204708CB" w14:textId="77777777" w:rsidR="00CB1829" w:rsidRDefault="00CB1829" w:rsidP="00553A54"/>
    <w:p w14:paraId="158A9323" w14:textId="77777777" w:rsidR="00CB1829" w:rsidRDefault="00CB1829" w:rsidP="00553A54"/>
    <w:p w14:paraId="21B8BBCA" w14:textId="77777777" w:rsidR="00CB1829" w:rsidRDefault="00CB1829" w:rsidP="00553A54"/>
    <w:p w14:paraId="40CF99C0" w14:textId="77777777" w:rsidR="00CB1829" w:rsidRDefault="00CB1829" w:rsidP="00553A54"/>
    <w:p w14:paraId="21CD3E75" w14:textId="77777777" w:rsidR="00CB1829" w:rsidRDefault="00CB1829" w:rsidP="00553A54"/>
    <w:p w14:paraId="56FA2C41" w14:textId="77777777" w:rsidR="00553A54" w:rsidRPr="00553A54" w:rsidRDefault="00553A54" w:rsidP="00553A54"/>
    <w:p w14:paraId="5F21C506" w14:textId="04C65991" w:rsidR="000F757F" w:rsidRDefault="003F0076" w:rsidP="000F757F">
      <w:pPr>
        <w:pStyle w:val="Ttulo2"/>
      </w:pPr>
      <w:bookmarkStart w:id="18" w:name="_Toc208332163"/>
      <w:r>
        <w:lastRenderedPageBreak/>
        <w:t>Inicio</w:t>
      </w:r>
      <w:bookmarkEnd w:id="18"/>
      <w:r>
        <w:t xml:space="preserve"> </w:t>
      </w:r>
    </w:p>
    <w:p w14:paraId="3A9B0A4E" w14:textId="77777777" w:rsidR="00204261" w:rsidRDefault="00204261" w:rsidP="00204261"/>
    <w:p w14:paraId="6323DD60" w14:textId="6D1ECB73" w:rsidR="00204261" w:rsidRPr="00204261" w:rsidRDefault="00204261" w:rsidP="00204261">
      <w:r w:rsidRPr="00204261">
        <w:t xml:space="preserve">Aunque Scrum promueve iteraciones rápidas, </w:t>
      </w:r>
      <w:r w:rsidRPr="00204261">
        <w:rPr>
          <w:b/>
          <w:bCs/>
        </w:rPr>
        <w:t>el inicio del proyecto</w:t>
      </w:r>
      <w:r w:rsidRPr="00204261">
        <w:t xml:space="preserve"> (project initiation) es la fase donde se establecen los fundamentos: propósito, alcance mínimo viable, stakeholders clave, estructura del equipo y las reglas básicas de interacción. Un buen inicio no pretende detallar todo, sino reducir incertidumbres críticas para permitir que los Sprints empiecen con prioridades claras y una gobernanza que permita adaptación. El empirismo (inspección → adaptación) opera mejor cuando se inicia con hipótesis explícitas y mecanismos de validación. </w:t>
      </w:r>
    </w:p>
    <w:p w14:paraId="71F09A2B" w14:textId="516FE9BF" w:rsidR="00204261" w:rsidRPr="00CD0BA4" w:rsidRDefault="00204261" w:rsidP="00204261"/>
    <w:p w14:paraId="36574BD9" w14:textId="77777777" w:rsidR="00204261" w:rsidRPr="00204261" w:rsidRDefault="00204261" w:rsidP="00204261">
      <w:pPr>
        <w:rPr>
          <w:b/>
          <w:bCs/>
        </w:rPr>
      </w:pPr>
      <w:r w:rsidRPr="00204261">
        <w:rPr>
          <w:b/>
          <w:bCs/>
        </w:rPr>
        <w:t>Artefactos esenciales del inicio (qué producir como mínimo)</w:t>
      </w:r>
    </w:p>
    <w:p w14:paraId="4E0590C8" w14:textId="77777777" w:rsidR="00204261" w:rsidRPr="00204261" w:rsidRDefault="00204261" w:rsidP="00A52F77">
      <w:pPr>
        <w:numPr>
          <w:ilvl w:val="0"/>
          <w:numId w:val="105"/>
        </w:numPr>
      </w:pPr>
      <w:r w:rsidRPr="00204261">
        <w:rPr>
          <w:b/>
          <w:bCs/>
        </w:rPr>
        <w:t>Project Charter (Carta del Proyecto)</w:t>
      </w:r>
      <w:r w:rsidRPr="00204261">
        <w:t xml:space="preserve"> — documento corto que responde: ¿por qué existe el proyecto?, ¿qué entregará?, ¿quién lo financia?, ¿cuáles son los principales riesgos y supuestos?, ¿qué criterios de </w:t>
      </w:r>
      <w:proofErr w:type="gramStart"/>
      <w:r w:rsidRPr="00204261">
        <w:t>éxito?.</w:t>
      </w:r>
      <w:proofErr w:type="gramEnd"/>
    </w:p>
    <w:p w14:paraId="46903766" w14:textId="77777777" w:rsidR="00204261" w:rsidRPr="00204261" w:rsidRDefault="00204261" w:rsidP="00A52F77">
      <w:pPr>
        <w:numPr>
          <w:ilvl w:val="0"/>
          <w:numId w:val="105"/>
        </w:numPr>
      </w:pPr>
      <w:r w:rsidRPr="00204261">
        <w:rPr>
          <w:b/>
          <w:bCs/>
        </w:rPr>
        <w:t>Stakeholder Register</w:t>
      </w:r>
      <w:r w:rsidRPr="00204261">
        <w:t xml:space="preserve"> — lista priorizada de interesados: rol, influencia, expectativas, canal y frecuencia de comunicación.</w:t>
      </w:r>
    </w:p>
    <w:p w14:paraId="25AA2FBB" w14:textId="77777777" w:rsidR="00204261" w:rsidRPr="00204261" w:rsidRDefault="00204261" w:rsidP="00A52F77">
      <w:pPr>
        <w:numPr>
          <w:ilvl w:val="0"/>
          <w:numId w:val="105"/>
        </w:numPr>
      </w:pPr>
      <w:r w:rsidRPr="00204261">
        <w:rPr>
          <w:b/>
          <w:bCs/>
        </w:rPr>
        <w:t>Equipo y gobernanza</w:t>
      </w:r>
      <w:r w:rsidRPr="00204261">
        <w:t xml:space="preserve"> — organigrama, roles (PO, SM, Development Team), RACI para decisiones clave (priorización, cambios en alcance, aprobaciones presupuestarias).</w:t>
      </w:r>
    </w:p>
    <w:p w14:paraId="0CF5CD16" w14:textId="77777777" w:rsidR="00204261" w:rsidRPr="00204261" w:rsidRDefault="00204261" w:rsidP="00A52F77">
      <w:pPr>
        <w:numPr>
          <w:ilvl w:val="0"/>
          <w:numId w:val="105"/>
        </w:numPr>
      </w:pPr>
      <w:r w:rsidRPr="00204261">
        <w:rPr>
          <w:b/>
          <w:bCs/>
        </w:rPr>
        <w:t>Product Backlog inicial (MVP)</w:t>
      </w:r>
      <w:r w:rsidRPr="00204261">
        <w:t xml:space="preserve"> — backlog mínimo priorizado con 6–12 user stories o epics para arrancar el primer sprint/piloto.</w:t>
      </w:r>
    </w:p>
    <w:p w14:paraId="4CC988A7" w14:textId="77777777" w:rsidR="00204261" w:rsidRPr="00204261" w:rsidRDefault="00204261" w:rsidP="00A52F77">
      <w:pPr>
        <w:numPr>
          <w:ilvl w:val="0"/>
          <w:numId w:val="105"/>
        </w:numPr>
      </w:pPr>
      <w:r w:rsidRPr="00204261">
        <w:rPr>
          <w:b/>
          <w:bCs/>
        </w:rPr>
        <w:t>Definition of Done (DoD) propuesta</w:t>
      </w:r>
      <w:r w:rsidRPr="00204261">
        <w:t xml:space="preserve"> — criterios mínimos para considerar un incremento “hecho”.</w:t>
      </w:r>
    </w:p>
    <w:p w14:paraId="6A8C4954" w14:textId="77777777" w:rsidR="00204261" w:rsidRPr="00204261" w:rsidRDefault="00204261" w:rsidP="00A52F77">
      <w:pPr>
        <w:numPr>
          <w:ilvl w:val="0"/>
          <w:numId w:val="105"/>
        </w:numPr>
      </w:pPr>
      <w:r w:rsidRPr="00204261">
        <w:rPr>
          <w:b/>
          <w:bCs/>
        </w:rPr>
        <w:t>Plan de comunicaciones</w:t>
      </w:r>
      <w:r w:rsidRPr="00204261">
        <w:t xml:space="preserve"> — quién informa a quién, con qué frecuencia y por qué medio (incluye plan de reporting para sponsors).</w:t>
      </w:r>
    </w:p>
    <w:p w14:paraId="22E6137A" w14:textId="77777777" w:rsidR="00204261" w:rsidRPr="00204261" w:rsidRDefault="00204261" w:rsidP="00A52F77">
      <w:pPr>
        <w:numPr>
          <w:ilvl w:val="0"/>
          <w:numId w:val="105"/>
        </w:numPr>
      </w:pPr>
      <w:r w:rsidRPr="00204261">
        <w:rPr>
          <w:b/>
          <w:bCs/>
        </w:rPr>
        <w:t>Registro inicial de riesgos y supuestos</w:t>
      </w:r>
      <w:r w:rsidRPr="00204261">
        <w:t xml:space="preserve"> — 8–12 riesgos o supuestos con prioridad y acciones iniciales.</w:t>
      </w:r>
    </w:p>
    <w:p w14:paraId="6F8601BD" w14:textId="77777777" w:rsidR="00204261" w:rsidRPr="00204261" w:rsidRDefault="00204261" w:rsidP="00A52F77">
      <w:pPr>
        <w:numPr>
          <w:ilvl w:val="0"/>
          <w:numId w:val="105"/>
        </w:numPr>
      </w:pPr>
      <w:r w:rsidRPr="00204261">
        <w:rPr>
          <w:b/>
          <w:bCs/>
        </w:rPr>
        <w:lastRenderedPageBreak/>
        <w:t xml:space="preserve">Kickoff </w:t>
      </w:r>
      <w:proofErr w:type="gramStart"/>
      <w:r w:rsidRPr="00204261">
        <w:rPr>
          <w:b/>
          <w:bCs/>
        </w:rPr>
        <w:t>Meeting</w:t>
      </w:r>
      <w:proofErr w:type="gramEnd"/>
      <w:r w:rsidRPr="00204261">
        <w:rPr>
          <w:b/>
          <w:bCs/>
        </w:rPr>
        <w:t xml:space="preserve"> agenda y acta</w:t>
      </w:r>
      <w:r w:rsidRPr="00204261">
        <w:t xml:space="preserve"> — agenda detallada, asistentes, decisiones y próximos pasos.</w:t>
      </w:r>
    </w:p>
    <w:p w14:paraId="02FDA860" w14:textId="4D671EAD" w:rsidR="00204261" w:rsidRPr="00CD0BA4" w:rsidRDefault="00204261" w:rsidP="00204261"/>
    <w:p w14:paraId="58310FF7" w14:textId="77777777" w:rsidR="00204261" w:rsidRPr="00204261" w:rsidRDefault="00204261" w:rsidP="00204261">
      <w:pPr>
        <w:rPr>
          <w:b/>
          <w:bCs/>
        </w:rPr>
      </w:pPr>
      <w:r w:rsidRPr="00204261">
        <w:rPr>
          <w:b/>
          <w:bCs/>
        </w:rPr>
        <w:t>Plantilla: Project Charter (texto para copiar / completar)</w:t>
      </w:r>
    </w:p>
    <w:p w14:paraId="6D3E4D33" w14:textId="77777777" w:rsidR="00204261" w:rsidRPr="00CD0BA4" w:rsidRDefault="00204261" w:rsidP="00204261">
      <w:pPr>
        <w:jc w:val="left"/>
      </w:pPr>
      <w:r w:rsidRPr="00204261">
        <w:rPr>
          <w:b/>
          <w:bCs/>
        </w:rPr>
        <w:t>Título del proyecto:</w:t>
      </w:r>
      <w:r w:rsidRPr="00204261">
        <w:br/>
      </w:r>
      <w:r w:rsidRPr="00204261">
        <w:rPr>
          <w:b/>
          <w:bCs/>
        </w:rPr>
        <w:t>Sponsor / Financiador:</w:t>
      </w:r>
      <w:r w:rsidRPr="00204261">
        <w:br/>
      </w:r>
      <w:r w:rsidRPr="00204261">
        <w:rPr>
          <w:b/>
          <w:bCs/>
        </w:rPr>
        <w:t>Product Owner (temporal):</w:t>
      </w:r>
      <w:r w:rsidRPr="00204261">
        <w:br/>
      </w:r>
      <w:r w:rsidRPr="00204261">
        <w:rPr>
          <w:b/>
          <w:bCs/>
        </w:rPr>
        <w:t>Scrum Master (temporal):</w:t>
      </w:r>
      <w:r w:rsidRPr="00204261">
        <w:br/>
      </w:r>
      <w:r w:rsidRPr="00204261">
        <w:rPr>
          <w:b/>
          <w:bCs/>
        </w:rPr>
        <w:t>Fecha de inicio propuesta:</w:t>
      </w:r>
      <w:r w:rsidRPr="00204261">
        <w:br/>
      </w:r>
      <w:r w:rsidRPr="00204261">
        <w:rPr>
          <w:b/>
          <w:bCs/>
        </w:rPr>
        <w:t>Visión / Propósito (1–3 frases):</w:t>
      </w:r>
      <w:r w:rsidRPr="00204261">
        <w:t xml:space="preserve"> — ¿qué problema resuelve y para quién?</w:t>
      </w:r>
      <w:r w:rsidRPr="00204261">
        <w:br/>
      </w:r>
      <w:r w:rsidRPr="00204261">
        <w:rPr>
          <w:b/>
          <w:bCs/>
        </w:rPr>
        <w:t>Objetivos SMART del proyecto (máx. 3):</w:t>
      </w:r>
      <w:r w:rsidRPr="00204261">
        <w:t xml:space="preserve"> — ejemplo: “Reducir tiempo de registro de inventario en campo en 70% en 12 meses.”</w:t>
      </w:r>
      <w:r w:rsidRPr="00204261">
        <w:br/>
      </w:r>
      <w:r w:rsidRPr="00204261">
        <w:rPr>
          <w:b/>
          <w:bCs/>
        </w:rPr>
        <w:t>Alcance (lo que entra / lo que no entra):</w:t>
      </w:r>
      <w:r w:rsidRPr="00204261">
        <w:br/>
      </w:r>
      <w:r w:rsidRPr="00204261">
        <w:rPr>
          <w:b/>
          <w:bCs/>
        </w:rPr>
        <w:t>Entregables principales (MVP):</w:t>
      </w:r>
      <w:r w:rsidRPr="00204261">
        <w:t xml:space="preserve"> — lista corta (3–5 ítems).</w:t>
      </w:r>
      <w:r w:rsidRPr="00204261">
        <w:br/>
      </w:r>
      <w:r w:rsidRPr="00204261">
        <w:rPr>
          <w:b/>
          <w:bCs/>
        </w:rPr>
        <w:t>Supuestos críticos:</w:t>
      </w:r>
      <w:r w:rsidRPr="00204261">
        <w:t xml:space="preserve"> — p. ej., disponibilidad del PO 3 días/semana; acceso a datos históricos.</w:t>
      </w:r>
      <w:r w:rsidRPr="00204261">
        <w:br/>
      </w:r>
      <w:r w:rsidRPr="00204261">
        <w:rPr>
          <w:b/>
          <w:bCs/>
        </w:rPr>
        <w:t>Restricciones:</w:t>
      </w:r>
      <w:r w:rsidRPr="00204261">
        <w:t xml:space="preserve"> — presupuesto, regulaciones, conectividad.</w:t>
      </w:r>
      <w:r w:rsidRPr="00204261">
        <w:br/>
      </w:r>
      <w:r w:rsidRPr="00204261">
        <w:rPr>
          <w:b/>
          <w:bCs/>
        </w:rPr>
        <w:t>Criterios de éxito (KPIs iniciales):</w:t>
      </w:r>
      <w:r w:rsidRPr="00204261">
        <w:t xml:space="preserve"> — p. ej., payback estimado, % reducción errores, satisfacción stakeholders.</w:t>
      </w:r>
      <w:r w:rsidRPr="00204261">
        <w:br/>
      </w:r>
      <w:r w:rsidRPr="00204261">
        <w:rPr>
          <w:b/>
          <w:bCs/>
        </w:rPr>
        <w:t>Riesgos críticos iniciales (3–5):</w:t>
      </w:r>
      <w:r w:rsidRPr="00204261">
        <w:t xml:space="preserve"> — enumerar.</w:t>
      </w:r>
      <w:r w:rsidRPr="00204261">
        <w:br/>
      </w:r>
      <w:r w:rsidRPr="00204261">
        <w:rPr>
          <w:b/>
          <w:bCs/>
        </w:rPr>
        <w:t>Presupuesto inicial / financiación (estimación):</w:t>
      </w:r>
      <w:r w:rsidRPr="00204261">
        <w:br/>
      </w:r>
      <w:r w:rsidRPr="00204261">
        <w:rPr>
          <w:b/>
          <w:bCs/>
        </w:rPr>
        <w:t>Cadencia propuesta de trabajo:</w:t>
      </w:r>
      <w:r w:rsidRPr="00204261">
        <w:t xml:space="preserve"> sprint length (p. ej., 2 semanas), revisión con stakeholders (cada sprint).</w:t>
      </w:r>
      <w:r w:rsidRPr="00204261">
        <w:br/>
      </w:r>
      <w:r w:rsidRPr="00CD0BA4">
        <w:rPr>
          <w:b/>
          <w:bCs/>
        </w:rPr>
        <w:t>Firma del sponsor / aceptación:</w:t>
      </w:r>
      <w:r w:rsidRPr="00CD0BA4">
        <w:t xml:space="preserve"> (nombre, fecha)</w:t>
      </w:r>
    </w:p>
    <w:p w14:paraId="0A247F8A" w14:textId="0810A7F8" w:rsidR="00204261" w:rsidRPr="00CD0BA4" w:rsidRDefault="00204261" w:rsidP="00204261"/>
    <w:p w14:paraId="09DBB6EB" w14:textId="77777777" w:rsidR="004D5F17" w:rsidRPr="00CD0BA4" w:rsidRDefault="004D5F17" w:rsidP="00204261"/>
    <w:p w14:paraId="585BDA08" w14:textId="77777777" w:rsidR="004D5F17" w:rsidRPr="00CD0BA4" w:rsidRDefault="004D5F17" w:rsidP="00204261"/>
    <w:p w14:paraId="5F1B4904" w14:textId="77777777" w:rsidR="004D5F17" w:rsidRPr="00CD0BA4" w:rsidRDefault="004D5F17" w:rsidP="00204261"/>
    <w:p w14:paraId="3AA83584" w14:textId="77777777" w:rsidR="004D5F17" w:rsidRPr="00CD0BA4" w:rsidRDefault="004D5F17" w:rsidP="00204261"/>
    <w:p w14:paraId="353D74BA" w14:textId="77777777" w:rsidR="00204261" w:rsidRPr="00204261" w:rsidRDefault="00204261" w:rsidP="00204261">
      <w:pPr>
        <w:rPr>
          <w:b/>
          <w:bCs/>
        </w:rPr>
      </w:pPr>
      <w:r w:rsidRPr="00204261">
        <w:rPr>
          <w:b/>
          <w:bCs/>
        </w:rPr>
        <w:lastRenderedPageBreak/>
        <w:t>Ejemplo práctico (resumido) — Cooperativa cafetalera (inicio del proyecto)</w:t>
      </w:r>
    </w:p>
    <w:p w14:paraId="11B3C1C4" w14:textId="2CE2986F" w:rsidR="00204261" w:rsidRPr="00204261" w:rsidRDefault="00204261" w:rsidP="004D5F17">
      <w:pPr>
        <w:jc w:val="left"/>
      </w:pPr>
      <w:r w:rsidRPr="00204261">
        <w:rPr>
          <w:b/>
          <w:bCs/>
        </w:rPr>
        <w:t>Título:</w:t>
      </w:r>
      <w:r w:rsidRPr="00204261">
        <w:t xml:space="preserve"> Digitalización de inventario de sacos de café — Cooperativa “Cosecha Viva”.</w:t>
      </w:r>
      <w:r w:rsidRPr="00204261">
        <w:br/>
      </w:r>
      <w:r w:rsidRPr="00204261">
        <w:rPr>
          <w:b/>
          <w:bCs/>
        </w:rPr>
        <w:t>Visión:</w:t>
      </w:r>
      <w:r w:rsidRPr="00204261">
        <w:t xml:space="preserve"> Permitir registro y trazabilidad de sacos desde finca hasta bodega, reduciendo</w:t>
      </w:r>
      <w:r w:rsidR="004D5F17">
        <w:t xml:space="preserve"> </w:t>
      </w:r>
      <w:r w:rsidRPr="00204261">
        <w:t>pérdidas.</w:t>
      </w:r>
      <w:r w:rsidRPr="00204261">
        <w:br/>
      </w:r>
      <w:r w:rsidRPr="00204261">
        <w:rPr>
          <w:b/>
          <w:bCs/>
        </w:rPr>
        <w:t>MVP:</w:t>
      </w:r>
      <w:r w:rsidRPr="00204261">
        <w:t xml:space="preserve"> registro móvil de ingreso de sacos con foto y QR; generación de reporte de lotes.</w:t>
      </w:r>
      <w:r w:rsidRPr="00204261">
        <w:br/>
      </w:r>
      <w:r w:rsidRPr="00204261">
        <w:rPr>
          <w:b/>
          <w:bCs/>
        </w:rPr>
        <w:t>Objetivos SMART:</w:t>
      </w:r>
      <w:r w:rsidRPr="00204261">
        <w:t xml:space="preserve"> reducir tiempo de registro en 70% en 6 meses; reducir errores de inventario en 50% en 12 meses.</w:t>
      </w:r>
      <w:r w:rsidRPr="00204261">
        <w:br/>
      </w:r>
      <w:r w:rsidRPr="00204261">
        <w:rPr>
          <w:b/>
          <w:bCs/>
        </w:rPr>
        <w:t>Supuestos críticos:</w:t>
      </w:r>
      <w:r w:rsidRPr="00204261">
        <w:t xml:space="preserve"> tablets proporcionadas por cooperativa; conectividad limitada (offline-first obligatorio).</w:t>
      </w:r>
      <w:r w:rsidRPr="00204261">
        <w:br/>
      </w:r>
      <w:r w:rsidRPr="00204261">
        <w:rPr>
          <w:b/>
          <w:bCs/>
        </w:rPr>
        <w:t>Riesgos iniciales:</w:t>
      </w:r>
      <w:r w:rsidRPr="00204261">
        <w:t xml:space="preserve"> baja conectividad, resistencia a uso de tablets, presupuesto limitado.</w:t>
      </w:r>
      <w:r w:rsidRPr="00204261">
        <w:br/>
      </w:r>
      <w:r w:rsidRPr="00204261">
        <w:rPr>
          <w:b/>
          <w:bCs/>
        </w:rPr>
        <w:t>Criterios de éxito:</w:t>
      </w:r>
      <w:r w:rsidRPr="00204261">
        <w:t xml:space="preserve"> adoption rate 70% de operadores en 3 meses; payback &lt; 4 años (ver supuesto en justificación).</w:t>
      </w:r>
      <w:r w:rsidRPr="00204261">
        <w:br/>
      </w:r>
    </w:p>
    <w:p w14:paraId="515C47A9" w14:textId="77777777" w:rsidR="00204261" w:rsidRPr="00204261" w:rsidRDefault="00204261" w:rsidP="00204261">
      <w:pPr>
        <w:rPr>
          <w:b/>
          <w:bCs/>
          <w:lang w:val="en-US"/>
        </w:rPr>
      </w:pPr>
      <w:r w:rsidRPr="00204261">
        <w:rPr>
          <w:b/>
          <w:bCs/>
          <w:lang w:val="en-US"/>
        </w:rPr>
        <w:t xml:space="preserve">Kickoff Meeting — Agenda modelo (2 </w:t>
      </w:r>
      <w:proofErr w:type="gramStart"/>
      <w:r w:rsidRPr="00204261">
        <w:rPr>
          <w:b/>
          <w:bCs/>
          <w:lang w:val="en-US"/>
        </w:rPr>
        <w:t>horas</w:t>
      </w:r>
      <w:proofErr w:type="gramEnd"/>
      <w:r w:rsidRPr="00204261">
        <w:rPr>
          <w:b/>
          <w:bCs/>
          <w:lang w:val="en-US"/>
        </w:rPr>
        <w:t>)</w:t>
      </w:r>
    </w:p>
    <w:p w14:paraId="5C35FBD4" w14:textId="77777777" w:rsidR="00204261" w:rsidRPr="00204261" w:rsidRDefault="00204261" w:rsidP="00A52F77">
      <w:pPr>
        <w:numPr>
          <w:ilvl w:val="0"/>
          <w:numId w:val="106"/>
        </w:numPr>
      </w:pPr>
      <w:r w:rsidRPr="00204261">
        <w:rPr>
          <w:b/>
          <w:bCs/>
        </w:rPr>
        <w:t>Bienvenida y objetivos del Kickoff</w:t>
      </w:r>
      <w:r w:rsidRPr="00204261">
        <w:t xml:space="preserve"> (10 min) — </w:t>
      </w:r>
      <w:proofErr w:type="gramStart"/>
      <w:r w:rsidRPr="00204261">
        <w:t>sponsor</w:t>
      </w:r>
      <w:proofErr w:type="gramEnd"/>
      <w:r w:rsidRPr="00204261">
        <w:t xml:space="preserve"> / PO.</w:t>
      </w:r>
    </w:p>
    <w:p w14:paraId="1E0AE143" w14:textId="77777777" w:rsidR="00204261" w:rsidRPr="00204261" w:rsidRDefault="00204261" w:rsidP="00A52F77">
      <w:pPr>
        <w:numPr>
          <w:ilvl w:val="0"/>
          <w:numId w:val="106"/>
        </w:numPr>
      </w:pPr>
      <w:r w:rsidRPr="00204261">
        <w:rPr>
          <w:b/>
          <w:bCs/>
        </w:rPr>
        <w:t>Visión del proyecto y alcance (Charter)</w:t>
      </w:r>
      <w:r w:rsidRPr="00204261">
        <w:t xml:space="preserve"> (15 min) — PO.</w:t>
      </w:r>
    </w:p>
    <w:p w14:paraId="22709ABD" w14:textId="77777777" w:rsidR="00204261" w:rsidRPr="00204261" w:rsidRDefault="00204261" w:rsidP="00A52F77">
      <w:pPr>
        <w:numPr>
          <w:ilvl w:val="0"/>
          <w:numId w:val="106"/>
        </w:numPr>
      </w:pPr>
      <w:r w:rsidRPr="00204261">
        <w:rPr>
          <w:b/>
          <w:bCs/>
        </w:rPr>
        <w:t>Stakeholders y beneficios esperados</w:t>
      </w:r>
      <w:r w:rsidRPr="00204261">
        <w:t xml:space="preserve"> (10 min).</w:t>
      </w:r>
    </w:p>
    <w:p w14:paraId="54ECFE81" w14:textId="77777777" w:rsidR="00204261" w:rsidRPr="00204261" w:rsidRDefault="00204261" w:rsidP="00A52F77">
      <w:pPr>
        <w:numPr>
          <w:ilvl w:val="0"/>
          <w:numId w:val="106"/>
        </w:numPr>
      </w:pPr>
      <w:r w:rsidRPr="00204261">
        <w:rPr>
          <w:b/>
          <w:bCs/>
        </w:rPr>
        <w:t>Equipo y gobernanza (roles y RACI)</w:t>
      </w:r>
      <w:r w:rsidRPr="00204261">
        <w:t xml:space="preserve"> (15 min) — SM.</w:t>
      </w:r>
    </w:p>
    <w:p w14:paraId="22EC7D65" w14:textId="77777777" w:rsidR="00204261" w:rsidRPr="00204261" w:rsidRDefault="00204261" w:rsidP="00A52F77">
      <w:pPr>
        <w:numPr>
          <w:ilvl w:val="0"/>
          <w:numId w:val="106"/>
        </w:numPr>
      </w:pPr>
      <w:r w:rsidRPr="00204261">
        <w:rPr>
          <w:b/>
          <w:bCs/>
        </w:rPr>
        <w:t>Product Backlog inicial y MVP</w:t>
      </w:r>
      <w:r w:rsidRPr="00204261">
        <w:t xml:space="preserve"> (20 min) — PO + equipo técnico.</w:t>
      </w:r>
    </w:p>
    <w:p w14:paraId="6593600F" w14:textId="77777777" w:rsidR="00204261" w:rsidRPr="00204261" w:rsidRDefault="00204261" w:rsidP="00A52F77">
      <w:pPr>
        <w:numPr>
          <w:ilvl w:val="0"/>
          <w:numId w:val="106"/>
        </w:numPr>
      </w:pPr>
      <w:r w:rsidRPr="00204261">
        <w:rPr>
          <w:b/>
          <w:bCs/>
        </w:rPr>
        <w:t>Definition of Done y criterios de calidad</w:t>
      </w:r>
      <w:r w:rsidRPr="00204261">
        <w:t xml:space="preserve"> (10 min).</w:t>
      </w:r>
    </w:p>
    <w:p w14:paraId="61D90D84" w14:textId="77777777" w:rsidR="00204261" w:rsidRPr="00204261" w:rsidRDefault="00204261" w:rsidP="00A52F77">
      <w:pPr>
        <w:numPr>
          <w:ilvl w:val="0"/>
          <w:numId w:val="106"/>
        </w:numPr>
      </w:pPr>
      <w:r w:rsidRPr="00204261">
        <w:rPr>
          <w:b/>
          <w:bCs/>
        </w:rPr>
        <w:t>Riesgos y supuestos críticos</w:t>
      </w:r>
      <w:r w:rsidRPr="00204261">
        <w:t xml:space="preserve"> (15 min).</w:t>
      </w:r>
    </w:p>
    <w:p w14:paraId="5EE87AA3" w14:textId="77777777" w:rsidR="00204261" w:rsidRPr="00204261" w:rsidRDefault="00204261" w:rsidP="00A52F77">
      <w:pPr>
        <w:numPr>
          <w:ilvl w:val="0"/>
          <w:numId w:val="106"/>
        </w:numPr>
      </w:pPr>
      <w:r w:rsidRPr="00204261">
        <w:rPr>
          <w:b/>
          <w:bCs/>
        </w:rPr>
        <w:t>Plan de comunicaciones y cadencia</w:t>
      </w:r>
      <w:r w:rsidRPr="00204261">
        <w:t xml:space="preserve"> (10 min).</w:t>
      </w:r>
    </w:p>
    <w:p w14:paraId="17B59875" w14:textId="77777777" w:rsidR="00204261" w:rsidRPr="00204261" w:rsidRDefault="00204261" w:rsidP="00A52F77">
      <w:pPr>
        <w:numPr>
          <w:ilvl w:val="0"/>
          <w:numId w:val="106"/>
        </w:numPr>
      </w:pPr>
      <w:r w:rsidRPr="00204261">
        <w:rPr>
          <w:b/>
          <w:bCs/>
        </w:rPr>
        <w:t>Próximos pasos y asignaciones</w:t>
      </w:r>
      <w:r w:rsidRPr="00204261">
        <w:t xml:space="preserve"> (10 min).</w:t>
      </w:r>
    </w:p>
    <w:p w14:paraId="2CA680CB" w14:textId="77777777" w:rsidR="00204261" w:rsidRPr="00204261" w:rsidRDefault="00204261" w:rsidP="00A52F77">
      <w:pPr>
        <w:numPr>
          <w:ilvl w:val="0"/>
          <w:numId w:val="106"/>
        </w:numPr>
      </w:pPr>
      <w:r w:rsidRPr="00204261">
        <w:rPr>
          <w:b/>
          <w:bCs/>
        </w:rPr>
        <w:t>Preguntas, compromisos y cierre</w:t>
      </w:r>
      <w:r w:rsidRPr="00204261">
        <w:t xml:space="preserve"> (5 min).</w:t>
      </w:r>
    </w:p>
    <w:p w14:paraId="0AA7BFBF" w14:textId="77777777" w:rsidR="00204261" w:rsidRPr="00204261" w:rsidRDefault="00204261" w:rsidP="00204261">
      <w:r w:rsidRPr="00204261">
        <w:rPr>
          <w:b/>
          <w:bCs/>
        </w:rPr>
        <w:lastRenderedPageBreak/>
        <w:t>Acta de Kickoff:</w:t>
      </w:r>
      <w:r w:rsidRPr="00204261">
        <w:t xml:space="preserve"> registrar asistentes, decisiones, acuerdos y próximos pasos (responsable y fecha).</w:t>
      </w:r>
    </w:p>
    <w:p w14:paraId="6073A740" w14:textId="16DD3A76" w:rsidR="00204261" w:rsidRPr="00CD0BA4" w:rsidRDefault="00204261" w:rsidP="00204261"/>
    <w:p w14:paraId="4FE42A2D" w14:textId="77777777" w:rsidR="00204261" w:rsidRPr="00204261" w:rsidRDefault="00204261" w:rsidP="00204261">
      <w:pPr>
        <w:rPr>
          <w:b/>
          <w:bCs/>
          <w:lang w:val="en-US"/>
        </w:rPr>
      </w:pPr>
      <w:r w:rsidRPr="00204261">
        <w:rPr>
          <w:b/>
          <w:bCs/>
          <w:lang w:val="en-US"/>
        </w:rPr>
        <w:t>Stakeholder Register — columnas recomendadas</w:t>
      </w:r>
    </w:p>
    <w:p w14:paraId="7F32D7B6" w14:textId="77777777" w:rsidR="00204261" w:rsidRPr="00204261" w:rsidRDefault="00204261" w:rsidP="00A52F77">
      <w:pPr>
        <w:numPr>
          <w:ilvl w:val="0"/>
          <w:numId w:val="107"/>
        </w:numPr>
        <w:rPr>
          <w:lang w:val="en-US"/>
        </w:rPr>
      </w:pPr>
      <w:r w:rsidRPr="00204261">
        <w:rPr>
          <w:lang w:val="en-US"/>
        </w:rPr>
        <w:t>Nombre / Organización</w:t>
      </w:r>
    </w:p>
    <w:p w14:paraId="5C8A5960" w14:textId="77777777" w:rsidR="00204261" w:rsidRPr="00204261" w:rsidRDefault="00204261" w:rsidP="00A52F77">
      <w:pPr>
        <w:numPr>
          <w:ilvl w:val="0"/>
          <w:numId w:val="107"/>
        </w:numPr>
        <w:rPr>
          <w:lang w:val="en-US"/>
        </w:rPr>
      </w:pPr>
      <w:proofErr w:type="gramStart"/>
      <w:r w:rsidRPr="00204261">
        <w:rPr>
          <w:lang w:val="en-US"/>
        </w:rPr>
        <w:t>Rol</w:t>
      </w:r>
      <w:proofErr w:type="gramEnd"/>
      <w:r w:rsidRPr="00204261">
        <w:rPr>
          <w:lang w:val="en-US"/>
        </w:rPr>
        <w:t xml:space="preserve"> / Interés</w:t>
      </w:r>
    </w:p>
    <w:p w14:paraId="4293A63F" w14:textId="77777777" w:rsidR="00204261" w:rsidRPr="00204261" w:rsidRDefault="00204261" w:rsidP="00A52F77">
      <w:pPr>
        <w:numPr>
          <w:ilvl w:val="0"/>
          <w:numId w:val="107"/>
        </w:numPr>
      </w:pPr>
      <w:r w:rsidRPr="00204261">
        <w:t>Nivel de influencia (Alto/Medio/Bajo)</w:t>
      </w:r>
    </w:p>
    <w:p w14:paraId="355D87B8" w14:textId="77777777" w:rsidR="00204261" w:rsidRPr="00204261" w:rsidRDefault="00204261" w:rsidP="00A52F77">
      <w:pPr>
        <w:numPr>
          <w:ilvl w:val="0"/>
          <w:numId w:val="107"/>
        </w:numPr>
        <w:rPr>
          <w:lang w:val="en-US"/>
        </w:rPr>
      </w:pPr>
      <w:r w:rsidRPr="00204261">
        <w:rPr>
          <w:lang w:val="en-US"/>
        </w:rPr>
        <w:t>Expectativas clave</w:t>
      </w:r>
    </w:p>
    <w:p w14:paraId="602C6699" w14:textId="77777777" w:rsidR="00204261" w:rsidRPr="00204261" w:rsidRDefault="00204261" w:rsidP="00A52F77">
      <w:pPr>
        <w:numPr>
          <w:ilvl w:val="0"/>
          <w:numId w:val="107"/>
        </w:numPr>
      </w:pPr>
      <w:r w:rsidRPr="00204261">
        <w:t>Canal preferido (email, reunión presencial, WhatsApp)</w:t>
      </w:r>
    </w:p>
    <w:p w14:paraId="2268E3BC" w14:textId="77777777" w:rsidR="00204261" w:rsidRPr="00204261" w:rsidRDefault="00204261" w:rsidP="00A52F77">
      <w:pPr>
        <w:numPr>
          <w:ilvl w:val="0"/>
          <w:numId w:val="107"/>
        </w:numPr>
        <w:rPr>
          <w:lang w:val="en-US"/>
        </w:rPr>
      </w:pPr>
      <w:r w:rsidRPr="00204261">
        <w:rPr>
          <w:lang w:val="en-US"/>
        </w:rPr>
        <w:t>Frecuencia de comunicación</w:t>
      </w:r>
    </w:p>
    <w:p w14:paraId="2CF56935" w14:textId="77777777" w:rsidR="00204261" w:rsidRPr="00204261" w:rsidRDefault="00204261" w:rsidP="00A52F77">
      <w:pPr>
        <w:numPr>
          <w:ilvl w:val="0"/>
          <w:numId w:val="107"/>
        </w:numPr>
      </w:pPr>
      <w:r w:rsidRPr="00204261">
        <w:t>Acción de involucramiento (p.ej., demo técnica cada sprint)</w:t>
      </w:r>
    </w:p>
    <w:p w14:paraId="5DD1DBC9" w14:textId="40186C53" w:rsidR="00204261" w:rsidRPr="00CD0BA4" w:rsidRDefault="00204261" w:rsidP="00204261"/>
    <w:p w14:paraId="56E99D70" w14:textId="77777777" w:rsidR="00204261" w:rsidRPr="00204261" w:rsidRDefault="00204261" w:rsidP="00204261">
      <w:pPr>
        <w:rPr>
          <w:b/>
          <w:bCs/>
        </w:rPr>
      </w:pPr>
      <w:r w:rsidRPr="00204261">
        <w:rPr>
          <w:b/>
          <w:bCs/>
        </w:rPr>
        <w:t>Plan de comunicaciones (resumen práctico)</w:t>
      </w:r>
    </w:p>
    <w:p w14:paraId="5B49AF59" w14:textId="77777777" w:rsidR="00204261" w:rsidRPr="00204261" w:rsidRDefault="00204261" w:rsidP="00A52F77">
      <w:pPr>
        <w:numPr>
          <w:ilvl w:val="0"/>
          <w:numId w:val="108"/>
        </w:numPr>
      </w:pPr>
      <w:proofErr w:type="gramStart"/>
      <w:r w:rsidRPr="00204261">
        <w:rPr>
          <w:b/>
          <w:bCs/>
        </w:rPr>
        <w:t>Sponsor</w:t>
      </w:r>
      <w:proofErr w:type="gramEnd"/>
      <w:r w:rsidRPr="00204261">
        <w:rPr>
          <w:b/>
          <w:bCs/>
        </w:rPr>
        <w:t xml:space="preserve"> / Dirección:</w:t>
      </w:r>
      <w:r w:rsidRPr="00204261">
        <w:t xml:space="preserve"> reporte ejecutivo semanal/bimensual por email y reunión mensual.</w:t>
      </w:r>
    </w:p>
    <w:p w14:paraId="34D8C51F" w14:textId="77777777" w:rsidR="00204261" w:rsidRPr="00204261" w:rsidRDefault="00204261" w:rsidP="00A52F77">
      <w:pPr>
        <w:numPr>
          <w:ilvl w:val="0"/>
          <w:numId w:val="108"/>
        </w:numPr>
        <w:rPr>
          <w:lang w:val="en-US"/>
        </w:rPr>
      </w:pPr>
      <w:proofErr w:type="gramStart"/>
      <w:r w:rsidRPr="00204261">
        <w:rPr>
          <w:b/>
          <w:bCs/>
          <w:lang w:val="en-US"/>
        </w:rPr>
        <w:t>Stakeholders</w:t>
      </w:r>
      <w:proofErr w:type="gramEnd"/>
      <w:r w:rsidRPr="00204261">
        <w:rPr>
          <w:b/>
          <w:bCs/>
          <w:lang w:val="en-US"/>
        </w:rPr>
        <w:t xml:space="preserve"> clave (clientes):</w:t>
      </w:r>
      <w:r w:rsidRPr="00204261">
        <w:rPr>
          <w:lang w:val="en-US"/>
        </w:rPr>
        <w:t xml:space="preserve"> demo cada sprint (Sprint Review) + resumen por escrito.</w:t>
      </w:r>
    </w:p>
    <w:p w14:paraId="7B0EFD4A" w14:textId="77777777" w:rsidR="00204261" w:rsidRPr="00204261" w:rsidRDefault="00204261" w:rsidP="00A52F77">
      <w:pPr>
        <w:numPr>
          <w:ilvl w:val="0"/>
          <w:numId w:val="108"/>
        </w:numPr>
      </w:pPr>
      <w:r w:rsidRPr="00204261">
        <w:rPr>
          <w:b/>
          <w:bCs/>
        </w:rPr>
        <w:t>Equipo interno:</w:t>
      </w:r>
      <w:r w:rsidRPr="00204261">
        <w:t xml:space="preserve"> daily scrum (15 min), canal de chat para impedimentos, tablero actualizado diario.</w:t>
      </w:r>
    </w:p>
    <w:p w14:paraId="09180795" w14:textId="77777777" w:rsidR="00204261" w:rsidRPr="00204261" w:rsidRDefault="00204261" w:rsidP="00A52F77">
      <w:pPr>
        <w:numPr>
          <w:ilvl w:val="0"/>
          <w:numId w:val="108"/>
        </w:numPr>
      </w:pPr>
      <w:r w:rsidRPr="00204261">
        <w:rPr>
          <w:b/>
          <w:bCs/>
        </w:rPr>
        <w:t>Usuarios en campo:</w:t>
      </w:r>
      <w:r w:rsidRPr="00204261">
        <w:t xml:space="preserve"> comunicación asíncrona (fotos, logs) + reuniones presenciales trimestrales.</w:t>
      </w:r>
    </w:p>
    <w:p w14:paraId="79E790CE" w14:textId="0400937C" w:rsidR="00204261" w:rsidRPr="00CD0BA4" w:rsidRDefault="00204261" w:rsidP="00204261"/>
    <w:p w14:paraId="552EBB9F" w14:textId="77777777" w:rsidR="00B52A4B" w:rsidRPr="00CD0BA4" w:rsidRDefault="00B52A4B" w:rsidP="00204261"/>
    <w:p w14:paraId="5282537C" w14:textId="77777777" w:rsidR="00B52A4B" w:rsidRPr="00CD0BA4" w:rsidRDefault="00B52A4B" w:rsidP="00204261"/>
    <w:p w14:paraId="0C4E79BA" w14:textId="77777777" w:rsidR="00B52A4B" w:rsidRPr="00CD0BA4" w:rsidRDefault="00B52A4B" w:rsidP="00204261"/>
    <w:p w14:paraId="5F5EFCB8" w14:textId="77777777" w:rsidR="00B52A4B" w:rsidRPr="00CD0BA4" w:rsidRDefault="00B52A4B" w:rsidP="00204261"/>
    <w:p w14:paraId="7FF3D26E" w14:textId="77777777" w:rsidR="00B52A4B" w:rsidRPr="00CD0BA4" w:rsidRDefault="00B52A4B" w:rsidP="00204261"/>
    <w:p w14:paraId="7BCD8973" w14:textId="77777777" w:rsidR="00B52A4B" w:rsidRPr="00CD0BA4" w:rsidRDefault="00B52A4B" w:rsidP="00204261"/>
    <w:p w14:paraId="43AB1916" w14:textId="77777777" w:rsidR="00204261" w:rsidRPr="00204261" w:rsidRDefault="00204261" w:rsidP="00204261">
      <w:pPr>
        <w:rPr>
          <w:b/>
          <w:bCs/>
        </w:rPr>
      </w:pPr>
      <w:r w:rsidRPr="00204261">
        <w:rPr>
          <w:b/>
          <w:bCs/>
        </w:rPr>
        <w:lastRenderedPageBreak/>
        <w:t>Backlog inicial (MVP) — estructura sugerida</w:t>
      </w:r>
    </w:p>
    <w:p w14:paraId="15EE2A5A" w14:textId="77777777" w:rsidR="00204261" w:rsidRPr="00204261" w:rsidRDefault="00204261" w:rsidP="00A52F77">
      <w:pPr>
        <w:numPr>
          <w:ilvl w:val="0"/>
          <w:numId w:val="109"/>
        </w:numPr>
        <w:jc w:val="left"/>
      </w:pPr>
      <w:r w:rsidRPr="00204261">
        <w:t>ID | User Story (INVEST) | Prioridad | Estimación (T-shirt) | Criterios de aceptación | Dependencias</w:t>
      </w:r>
    </w:p>
    <w:p w14:paraId="6CDB6B80" w14:textId="77777777" w:rsidR="00204261" w:rsidRPr="00204261" w:rsidRDefault="00204261" w:rsidP="00B52A4B">
      <w:pPr>
        <w:jc w:val="left"/>
        <w:rPr>
          <w:lang w:val="en-US"/>
        </w:rPr>
      </w:pPr>
      <w:r w:rsidRPr="00204261">
        <w:rPr>
          <w:lang w:val="en-US"/>
        </w:rPr>
        <w:t>Ejemplo (para cooperativa):</w:t>
      </w:r>
    </w:p>
    <w:p w14:paraId="38B7FF2B" w14:textId="77777777" w:rsidR="00204261" w:rsidRPr="00204261" w:rsidRDefault="00204261" w:rsidP="00A52F77">
      <w:pPr>
        <w:numPr>
          <w:ilvl w:val="0"/>
          <w:numId w:val="110"/>
        </w:numPr>
        <w:jc w:val="left"/>
        <w:rPr>
          <w:lang w:val="en-US"/>
        </w:rPr>
      </w:pPr>
      <w:r w:rsidRPr="00204261">
        <w:t xml:space="preserve">US-01 | Como operario quiero registrar entrada de saco con foto para identificar lote. </w:t>
      </w:r>
      <w:r w:rsidRPr="00204261">
        <w:rPr>
          <w:lang w:val="en-US"/>
        </w:rPr>
        <w:t>| Alta | M | CA: foto adjunta, QR generado, registro sincronizado.</w:t>
      </w:r>
    </w:p>
    <w:p w14:paraId="05C4DD3B" w14:textId="77777777" w:rsidR="00204261" w:rsidRPr="00204261" w:rsidRDefault="00204261" w:rsidP="00A52F77">
      <w:pPr>
        <w:numPr>
          <w:ilvl w:val="0"/>
          <w:numId w:val="110"/>
        </w:numPr>
        <w:jc w:val="left"/>
      </w:pPr>
      <w:r w:rsidRPr="00204261">
        <w:t>US-02 | Como administrador quiero generar reporte por lote por fecha. | Alta | M | CA: export CSV, filtros por finca.</w:t>
      </w:r>
      <w:r w:rsidRPr="00204261">
        <w:br/>
        <w:t>(6–12 stories es suficiente para arrancar un piloto).</w:t>
      </w:r>
    </w:p>
    <w:p w14:paraId="6C67D448" w14:textId="171EFC69" w:rsidR="00204261" w:rsidRPr="00CD0BA4" w:rsidRDefault="00204261" w:rsidP="00204261"/>
    <w:p w14:paraId="6647C2AB" w14:textId="5CE0C82F" w:rsidR="00204261" w:rsidRPr="00204261" w:rsidRDefault="00204261" w:rsidP="00204261">
      <w:pPr>
        <w:rPr>
          <w:b/>
          <w:bCs/>
        </w:rPr>
      </w:pPr>
      <w:r w:rsidRPr="00204261">
        <w:rPr>
          <w:b/>
          <w:bCs/>
        </w:rPr>
        <w:t>Checklist de inicio</w:t>
      </w:r>
    </w:p>
    <w:p w14:paraId="6A040557" w14:textId="77777777" w:rsidR="00204261" w:rsidRPr="00CD0BA4" w:rsidRDefault="00204261" w:rsidP="00204261">
      <w:r w:rsidRPr="00CD0BA4">
        <w:rPr>
          <w:b/>
          <w:bCs/>
        </w:rPr>
        <w:t>Antes del Kickoff</w:t>
      </w:r>
    </w:p>
    <w:p w14:paraId="374DD809" w14:textId="77777777" w:rsidR="00204261" w:rsidRPr="00204261" w:rsidRDefault="00204261" w:rsidP="00A52F77">
      <w:pPr>
        <w:numPr>
          <w:ilvl w:val="0"/>
          <w:numId w:val="111"/>
        </w:numPr>
      </w:pPr>
      <w:r w:rsidRPr="00204261">
        <w:t xml:space="preserve">Project Charter completado y aprobado por </w:t>
      </w:r>
      <w:proofErr w:type="gramStart"/>
      <w:r w:rsidRPr="00204261">
        <w:t>sponsor</w:t>
      </w:r>
      <w:proofErr w:type="gramEnd"/>
      <w:r w:rsidRPr="00204261">
        <w:t>.</w:t>
      </w:r>
    </w:p>
    <w:p w14:paraId="4065ADA8" w14:textId="77777777" w:rsidR="00204261" w:rsidRPr="00204261" w:rsidRDefault="00204261" w:rsidP="00A52F77">
      <w:pPr>
        <w:numPr>
          <w:ilvl w:val="0"/>
          <w:numId w:val="111"/>
        </w:numPr>
        <w:rPr>
          <w:lang w:val="en-US"/>
        </w:rPr>
      </w:pPr>
      <w:r w:rsidRPr="00204261">
        <w:rPr>
          <w:lang w:val="en-US"/>
        </w:rPr>
        <w:t>Stakeholder Register inicial creado.</w:t>
      </w:r>
    </w:p>
    <w:p w14:paraId="17C3DE73" w14:textId="77777777" w:rsidR="00204261" w:rsidRPr="00204261" w:rsidRDefault="00204261" w:rsidP="00A52F77">
      <w:pPr>
        <w:numPr>
          <w:ilvl w:val="0"/>
          <w:numId w:val="111"/>
        </w:numPr>
      </w:pPr>
      <w:r w:rsidRPr="00204261">
        <w:t>Equipo mínimo identificado (PO, SM temporal, Dev Team provisional).</w:t>
      </w:r>
    </w:p>
    <w:p w14:paraId="5039A224" w14:textId="77777777" w:rsidR="00204261" w:rsidRPr="00204261" w:rsidRDefault="00204261" w:rsidP="00A52F77">
      <w:pPr>
        <w:numPr>
          <w:ilvl w:val="0"/>
          <w:numId w:val="111"/>
        </w:numPr>
        <w:rPr>
          <w:lang w:val="en-US"/>
        </w:rPr>
      </w:pPr>
      <w:r w:rsidRPr="00204261">
        <w:rPr>
          <w:lang w:val="en-US"/>
        </w:rPr>
        <w:t>Backlog inicial (MVP) con 6–12 historias.</w:t>
      </w:r>
    </w:p>
    <w:p w14:paraId="4E0E1A0A" w14:textId="77777777" w:rsidR="00204261" w:rsidRPr="00204261" w:rsidRDefault="00204261" w:rsidP="00A52F77">
      <w:pPr>
        <w:numPr>
          <w:ilvl w:val="0"/>
          <w:numId w:val="111"/>
        </w:numPr>
        <w:rPr>
          <w:lang w:val="en-US"/>
        </w:rPr>
      </w:pPr>
      <w:r w:rsidRPr="00204261">
        <w:rPr>
          <w:lang w:val="en-US"/>
        </w:rPr>
        <w:t>DoD propuesta preparada.</w:t>
      </w:r>
    </w:p>
    <w:p w14:paraId="0E09DF1B" w14:textId="77777777" w:rsidR="00204261" w:rsidRPr="00204261" w:rsidRDefault="00204261" w:rsidP="00A52F77">
      <w:pPr>
        <w:numPr>
          <w:ilvl w:val="0"/>
          <w:numId w:val="111"/>
        </w:numPr>
      </w:pPr>
      <w:r w:rsidRPr="00204261">
        <w:t>Registro inicial de riesgos y supuestos.</w:t>
      </w:r>
    </w:p>
    <w:p w14:paraId="2BC0D0BF" w14:textId="77777777" w:rsidR="00204261" w:rsidRPr="00204261" w:rsidRDefault="00204261" w:rsidP="00A52F77">
      <w:pPr>
        <w:numPr>
          <w:ilvl w:val="0"/>
          <w:numId w:val="111"/>
        </w:numPr>
        <w:rPr>
          <w:lang w:val="en-US"/>
        </w:rPr>
      </w:pPr>
      <w:r w:rsidRPr="00204261">
        <w:rPr>
          <w:lang w:val="en-US"/>
        </w:rPr>
        <w:t>Plan de comunicaciones preliminar.</w:t>
      </w:r>
    </w:p>
    <w:p w14:paraId="1F15033C" w14:textId="77777777" w:rsidR="00204261" w:rsidRPr="00204261" w:rsidRDefault="00204261" w:rsidP="00204261">
      <w:pPr>
        <w:rPr>
          <w:lang w:val="en-US"/>
        </w:rPr>
      </w:pPr>
      <w:r w:rsidRPr="00204261">
        <w:rPr>
          <w:b/>
          <w:bCs/>
          <w:lang w:val="en-US"/>
        </w:rPr>
        <w:t>Durante/Al cierre del Kickoff</w:t>
      </w:r>
    </w:p>
    <w:p w14:paraId="0429D218" w14:textId="77777777" w:rsidR="00204261" w:rsidRPr="00204261" w:rsidRDefault="00204261" w:rsidP="00A52F77">
      <w:pPr>
        <w:numPr>
          <w:ilvl w:val="0"/>
          <w:numId w:val="112"/>
        </w:numPr>
      </w:pPr>
      <w:r w:rsidRPr="00204261">
        <w:t>Acta de kickoff firmada con próximos pasos y responsables.</w:t>
      </w:r>
    </w:p>
    <w:p w14:paraId="536D8629" w14:textId="77777777" w:rsidR="00204261" w:rsidRPr="00204261" w:rsidRDefault="00204261" w:rsidP="00A52F77">
      <w:pPr>
        <w:numPr>
          <w:ilvl w:val="0"/>
          <w:numId w:val="112"/>
        </w:numPr>
      </w:pPr>
      <w:r w:rsidRPr="00204261">
        <w:t>Primera fecha de Sprint Planning establecida.</w:t>
      </w:r>
    </w:p>
    <w:p w14:paraId="2BC0A983" w14:textId="77777777" w:rsidR="00204261" w:rsidRPr="00204261" w:rsidRDefault="00204261" w:rsidP="00A52F77">
      <w:pPr>
        <w:numPr>
          <w:ilvl w:val="0"/>
          <w:numId w:val="112"/>
        </w:numPr>
      </w:pPr>
      <w:r w:rsidRPr="00204261">
        <w:t>Espacio/Canal de comunicación definido y probado (Slack/WhatsApp + tablero).</w:t>
      </w:r>
    </w:p>
    <w:p w14:paraId="1933DF88" w14:textId="77777777" w:rsidR="00204261" w:rsidRPr="00204261" w:rsidRDefault="00204261" w:rsidP="00A52F77">
      <w:pPr>
        <w:numPr>
          <w:ilvl w:val="0"/>
          <w:numId w:val="112"/>
        </w:numPr>
      </w:pPr>
      <w:r w:rsidRPr="00204261">
        <w:t>Recursos (hardware, acceso a datos) confirmados o plan de adquisición.</w:t>
      </w:r>
    </w:p>
    <w:p w14:paraId="76132F2F" w14:textId="77777777" w:rsidR="00204261" w:rsidRPr="00204261" w:rsidRDefault="00204261" w:rsidP="00A52F77">
      <w:pPr>
        <w:numPr>
          <w:ilvl w:val="0"/>
          <w:numId w:val="112"/>
        </w:numPr>
      </w:pPr>
      <w:r w:rsidRPr="00204261">
        <w:t>Fecha y responsables para la POC o sprint piloto definidos.</w:t>
      </w:r>
    </w:p>
    <w:p w14:paraId="5906028D" w14:textId="366CA0EC" w:rsidR="00204261" w:rsidRPr="00CD0BA4" w:rsidRDefault="00204261" w:rsidP="00204261"/>
    <w:p w14:paraId="569CCB64" w14:textId="77777777" w:rsidR="00204261" w:rsidRPr="00204261" w:rsidRDefault="00204261" w:rsidP="00204261">
      <w:pPr>
        <w:rPr>
          <w:b/>
          <w:bCs/>
        </w:rPr>
      </w:pPr>
      <w:r w:rsidRPr="00204261">
        <w:rPr>
          <w:b/>
          <w:bCs/>
        </w:rPr>
        <w:lastRenderedPageBreak/>
        <w:t>Actividad práctica para aula / taller — “Kickoff simulado”</w:t>
      </w:r>
    </w:p>
    <w:p w14:paraId="583391F2" w14:textId="77777777" w:rsidR="00204261" w:rsidRPr="00204261" w:rsidRDefault="00204261" w:rsidP="00204261">
      <w:pPr>
        <w:rPr>
          <w:lang w:val="en-US"/>
        </w:rPr>
      </w:pPr>
      <w:r w:rsidRPr="00204261">
        <w:rPr>
          <w:b/>
          <w:bCs/>
          <w:lang w:val="en-US"/>
        </w:rPr>
        <w:t>Duración:</w:t>
      </w:r>
      <w:r w:rsidRPr="00204261">
        <w:rPr>
          <w:lang w:val="en-US"/>
        </w:rPr>
        <w:t xml:space="preserve"> 2–3 horas.</w:t>
      </w:r>
    </w:p>
    <w:p w14:paraId="4D72C9DA" w14:textId="77777777" w:rsidR="00204261" w:rsidRPr="00204261" w:rsidRDefault="00204261" w:rsidP="00A52F77">
      <w:pPr>
        <w:numPr>
          <w:ilvl w:val="0"/>
          <w:numId w:val="113"/>
        </w:numPr>
      </w:pPr>
      <w:r w:rsidRPr="00204261">
        <w:t>Divide clase en grupos (PYME / cooperativa / universidad).</w:t>
      </w:r>
    </w:p>
    <w:p w14:paraId="47B6A156" w14:textId="77777777" w:rsidR="00204261" w:rsidRPr="00204261" w:rsidRDefault="00204261" w:rsidP="00A52F77">
      <w:pPr>
        <w:numPr>
          <w:ilvl w:val="0"/>
          <w:numId w:val="113"/>
        </w:numPr>
      </w:pPr>
      <w:r w:rsidRPr="00204261">
        <w:t>Cada grupo completa el Project Charter (30–45 min).</w:t>
      </w:r>
    </w:p>
    <w:p w14:paraId="445844B9" w14:textId="77777777" w:rsidR="00204261" w:rsidRPr="00204261" w:rsidRDefault="00204261" w:rsidP="00A52F77">
      <w:pPr>
        <w:numPr>
          <w:ilvl w:val="0"/>
          <w:numId w:val="113"/>
        </w:numPr>
      </w:pPr>
      <w:r w:rsidRPr="00204261">
        <w:t>Preparan y simulan un Kickoff (20–30 min de presentación + 10 min Q&amp;A).</w:t>
      </w:r>
    </w:p>
    <w:p w14:paraId="095136F1" w14:textId="77777777" w:rsidR="00204261" w:rsidRPr="00204261" w:rsidRDefault="00204261" w:rsidP="00A52F77">
      <w:pPr>
        <w:numPr>
          <w:ilvl w:val="0"/>
          <w:numId w:val="113"/>
        </w:numPr>
      </w:pPr>
      <w:r w:rsidRPr="00204261">
        <w:t>Entregan acta y Backlog inicial.</w:t>
      </w:r>
    </w:p>
    <w:p w14:paraId="0BB564D7" w14:textId="77777777" w:rsidR="00204261" w:rsidRPr="00204261" w:rsidRDefault="00204261" w:rsidP="00A52F77">
      <w:pPr>
        <w:numPr>
          <w:ilvl w:val="0"/>
          <w:numId w:val="113"/>
        </w:numPr>
      </w:pPr>
      <w:r w:rsidRPr="00204261">
        <w:t>Feedback grupal y rúbrica de evaluación.</w:t>
      </w:r>
    </w:p>
    <w:p w14:paraId="48EA42CE" w14:textId="77777777" w:rsidR="00204261" w:rsidRPr="00204261" w:rsidRDefault="00204261" w:rsidP="00204261">
      <w:pPr>
        <w:rPr>
          <w:lang w:val="en-US"/>
        </w:rPr>
      </w:pPr>
      <w:r w:rsidRPr="00204261">
        <w:rPr>
          <w:b/>
          <w:bCs/>
          <w:lang w:val="en-US"/>
        </w:rPr>
        <w:t>Entregable:</w:t>
      </w:r>
      <w:r w:rsidRPr="00204261">
        <w:rPr>
          <w:lang w:val="en-US"/>
        </w:rPr>
        <w:t xml:space="preserve"> Charter, Backlog (6–12 stories), acta de kickoff.</w:t>
      </w:r>
    </w:p>
    <w:p w14:paraId="5E11A33D" w14:textId="6E2AF6A8" w:rsidR="00204261" w:rsidRPr="00204261" w:rsidRDefault="00204261" w:rsidP="00204261">
      <w:pPr>
        <w:rPr>
          <w:lang w:val="en-US"/>
        </w:rPr>
      </w:pPr>
    </w:p>
    <w:p w14:paraId="65B04329" w14:textId="77777777" w:rsidR="00204261" w:rsidRPr="00204261" w:rsidRDefault="00204261" w:rsidP="00204261">
      <w:pPr>
        <w:rPr>
          <w:b/>
          <w:bCs/>
          <w:lang w:val="en-US"/>
        </w:rPr>
      </w:pPr>
      <w:r w:rsidRPr="00204261">
        <w:rPr>
          <w:b/>
          <w:bCs/>
          <w:lang w:val="en-US"/>
        </w:rPr>
        <w:t>Rúbrica de evaluación (Project Charter + Kickoff) — total 12 pts</w:t>
      </w:r>
    </w:p>
    <w:p w14:paraId="360D5A3B" w14:textId="77777777" w:rsidR="00204261" w:rsidRPr="00204261" w:rsidRDefault="00204261" w:rsidP="00A52F77">
      <w:pPr>
        <w:numPr>
          <w:ilvl w:val="0"/>
          <w:numId w:val="114"/>
        </w:numPr>
      </w:pPr>
      <w:r w:rsidRPr="00204261">
        <w:rPr>
          <w:b/>
          <w:bCs/>
        </w:rPr>
        <w:t>Claridad de visión y objetivos SMART (0–4)</w:t>
      </w:r>
    </w:p>
    <w:p w14:paraId="394B5736" w14:textId="77777777" w:rsidR="00204261" w:rsidRPr="00204261" w:rsidRDefault="00204261" w:rsidP="00A52F77">
      <w:pPr>
        <w:numPr>
          <w:ilvl w:val="1"/>
          <w:numId w:val="114"/>
        </w:numPr>
      </w:pPr>
      <w:r w:rsidRPr="00204261">
        <w:t>0–1: visión vaga; objetivos no medibles.</w:t>
      </w:r>
    </w:p>
    <w:p w14:paraId="1A5D7AED" w14:textId="77777777" w:rsidR="00204261" w:rsidRPr="00204261" w:rsidRDefault="00204261" w:rsidP="00A52F77">
      <w:pPr>
        <w:numPr>
          <w:ilvl w:val="1"/>
          <w:numId w:val="114"/>
        </w:numPr>
      </w:pPr>
      <w:r w:rsidRPr="00204261">
        <w:t>2: visión presente, objetivos parcialmente medibles.</w:t>
      </w:r>
    </w:p>
    <w:p w14:paraId="0F419471" w14:textId="77777777" w:rsidR="00204261" w:rsidRPr="00204261" w:rsidRDefault="00204261" w:rsidP="00A52F77">
      <w:pPr>
        <w:numPr>
          <w:ilvl w:val="1"/>
          <w:numId w:val="114"/>
        </w:numPr>
      </w:pPr>
      <w:r w:rsidRPr="00204261">
        <w:t xml:space="preserve">3: visión clara; objetivos </w:t>
      </w:r>
      <w:proofErr w:type="gramStart"/>
      <w:r w:rsidRPr="00204261">
        <w:t>medibles</w:t>
      </w:r>
      <w:proofErr w:type="gramEnd"/>
      <w:r w:rsidRPr="00204261">
        <w:t xml:space="preserve"> pero poco concretos.</w:t>
      </w:r>
    </w:p>
    <w:p w14:paraId="61E86B52" w14:textId="77777777" w:rsidR="00204261" w:rsidRPr="00204261" w:rsidRDefault="00204261" w:rsidP="00A52F77">
      <w:pPr>
        <w:numPr>
          <w:ilvl w:val="1"/>
          <w:numId w:val="114"/>
        </w:numPr>
      </w:pPr>
      <w:r w:rsidRPr="00204261">
        <w:t>4: visión y 2–3 objetivos SMART claros.</w:t>
      </w:r>
    </w:p>
    <w:p w14:paraId="2C6A1271" w14:textId="77777777" w:rsidR="00204261" w:rsidRPr="00204261" w:rsidRDefault="00204261" w:rsidP="00A52F77">
      <w:pPr>
        <w:numPr>
          <w:ilvl w:val="0"/>
          <w:numId w:val="114"/>
        </w:numPr>
      </w:pPr>
      <w:r w:rsidRPr="00204261">
        <w:rPr>
          <w:b/>
          <w:bCs/>
        </w:rPr>
        <w:t>Backlog MVP y criterios de aceptación (0–4)</w:t>
      </w:r>
    </w:p>
    <w:p w14:paraId="7C5230DE" w14:textId="77777777" w:rsidR="00204261" w:rsidRPr="00204261" w:rsidRDefault="00204261" w:rsidP="00A52F77">
      <w:pPr>
        <w:numPr>
          <w:ilvl w:val="1"/>
          <w:numId w:val="114"/>
        </w:numPr>
      </w:pPr>
      <w:r w:rsidRPr="00204261">
        <w:t>0–1: sin historias o mal formuladas.</w:t>
      </w:r>
    </w:p>
    <w:p w14:paraId="7829C136" w14:textId="77777777" w:rsidR="00204261" w:rsidRPr="00204261" w:rsidRDefault="00204261" w:rsidP="00A52F77">
      <w:pPr>
        <w:numPr>
          <w:ilvl w:val="1"/>
          <w:numId w:val="114"/>
        </w:numPr>
      </w:pPr>
      <w:r w:rsidRPr="00204261">
        <w:t xml:space="preserve">2: historias </w:t>
      </w:r>
      <w:proofErr w:type="gramStart"/>
      <w:r w:rsidRPr="00204261">
        <w:t>presentes</w:t>
      </w:r>
      <w:proofErr w:type="gramEnd"/>
      <w:r w:rsidRPr="00204261">
        <w:t xml:space="preserve"> pero sin criterios claros.</w:t>
      </w:r>
    </w:p>
    <w:p w14:paraId="74E62B87" w14:textId="77777777" w:rsidR="00204261" w:rsidRPr="00204261" w:rsidRDefault="00204261" w:rsidP="00A52F77">
      <w:pPr>
        <w:numPr>
          <w:ilvl w:val="1"/>
          <w:numId w:val="114"/>
        </w:numPr>
      </w:pPr>
      <w:r w:rsidRPr="00204261">
        <w:t>3: historias bien formuladas; criterios de aceptación en la mayoría.</w:t>
      </w:r>
    </w:p>
    <w:p w14:paraId="3D20BE13" w14:textId="77777777" w:rsidR="00204261" w:rsidRPr="00204261" w:rsidRDefault="00204261" w:rsidP="00A52F77">
      <w:pPr>
        <w:numPr>
          <w:ilvl w:val="1"/>
          <w:numId w:val="114"/>
        </w:numPr>
      </w:pPr>
      <w:r w:rsidRPr="00204261">
        <w:t>4: backlog MVP coherente con visión y criterios completos.</w:t>
      </w:r>
    </w:p>
    <w:p w14:paraId="2C28A543" w14:textId="77777777" w:rsidR="00204261" w:rsidRPr="00204261" w:rsidRDefault="00204261" w:rsidP="00A52F77">
      <w:pPr>
        <w:numPr>
          <w:ilvl w:val="0"/>
          <w:numId w:val="114"/>
        </w:numPr>
      </w:pPr>
      <w:r w:rsidRPr="00204261">
        <w:rPr>
          <w:b/>
          <w:bCs/>
        </w:rPr>
        <w:t>Stakeholders, gobernanza y plan de comunicaciones (0–4)</w:t>
      </w:r>
    </w:p>
    <w:p w14:paraId="2E58C452" w14:textId="77777777" w:rsidR="00204261" w:rsidRPr="00204261" w:rsidRDefault="00204261" w:rsidP="00A52F77">
      <w:pPr>
        <w:numPr>
          <w:ilvl w:val="1"/>
          <w:numId w:val="114"/>
        </w:numPr>
        <w:rPr>
          <w:lang w:val="en-US"/>
        </w:rPr>
      </w:pPr>
      <w:r w:rsidRPr="00204261">
        <w:rPr>
          <w:lang w:val="en-US"/>
        </w:rPr>
        <w:t>0–1: falta identificación o plan.</w:t>
      </w:r>
    </w:p>
    <w:p w14:paraId="1E70547C" w14:textId="77777777" w:rsidR="00204261" w:rsidRPr="00204261" w:rsidRDefault="00204261" w:rsidP="00A52F77">
      <w:pPr>
        <w:numPr>
          <w:ilvl w:val="1"/>
          <w:numId w:val="114"/>
        </w:numPr>
        <w:rPr>
          <w:lang w:val="en-US"/>
        </w:rPr>
      </w:pPr>
      <w:r w:rsidRPr="00204261">
        <w:rPr>
          <w:lang w:val="en-US"/>
        </w:rPr>
        <w:t>2: stakeholders identificados; gobernanza incompleta.</w:t>
      </w:r>
    </w:p>
    <w:p w14:paraId="5665D297" w14:textId="77777777" w:rsidR="00204261" w:rsidRPr="00204261" w:rsidRDefault="00204261" w:rsidP="00A52F77">
      <w:pPr>
        <w:numPr>
          <w:ilvl w:val="1"/>
          <w:numId w:val="114"/>
        </w:numPr>
      </w:pPr>
      <w:r w:rsidRPr="00204261">
        <w:t>3: buena definición; plan de comunicaciones básico.</w:t>
      </w:r>
    </w:p>
    <w:p w14:paraId="1B4CD7E1" w14:textId="77777777" w:rsidR="00204261" w:rsidRPr="00204261" w:rsidRDefault="00204261" w:rsidP="00A52F77">
      <w:pPr>
        <w:numPr>
          <w:ilvl w:val="1"/>
          <w:numId w:val="114"/>
        </w:numPr>
      </w:pPr>
      <w:r w:rsidRPr="00204261">
        <w:t>4: stakeholders priorizados, RACI y plan de comunicación claros y adecuados al contexto.</w:t>
      </w:r>
    </w:p>
    <w:p w14:paraId="738A4AA3" w14:textId="26404614" w:rsidR="00204261" w:rsidRPr="00204261" w:rsidRDefault="00204261" w:rsidP="00204261">
      <w:r w:rsidRPr="00204261">
        <w:t>Interpretación: ≥ 10 = inicio sólido; 7–9 = aceptable; &lt;7 = requiere revisión.</w:t>
      </w:r>
    </w:p>
    <w:p w14:paraId="1B5E5710" w14:textId="77777777" w:rsidR="00204261" w:rsidRPr="00204261" w:rsidRDefault="00204261" w:rsidP="00204261">
      <w:pPr>
        <w:rPr>
          <w:b/>
          <w:bCs/>
        </w:rPr>
      </w:pPr>
      <w:r w:rsidRPr="00204261">
        <w:rPr>
          <w:b/>
          <w:bCs/>
        </w:rPr>
        <w:lastRenderedPageBreak/>
        <w:t>Consideraciones prácticas y adaptaciones al contexto nicaragüense</w:t>
      </w:r>
    </w:p>
    <w:p w14:paraId="0D3EC06E" w14:textId="77777777" w:rsidR="00204261" w:rsidRPr="00204261" w:rsidRDefault="00204261" w:rsidP="00A52F77">
      <w:pPr>
        <w:numPr>
          <w:ilvl w:val="0"/>
          <w:numId w:val="115"/>
        </w:numPr>
      </w:pPr>
      <w:r w:rsidRPr="00204261">
        <w:rPr>
          <w:b/>
          <w:bCs/>
        </w:rPr>
        <w:t>Procurement y presupuestos públicos:</w:t>
      </w:r>
      <w:r w:rsidRPr="00204261">
        <w:t xml:space="preserve"> si trabajas con organismos, documenta cláusulas contractuales que permitan iteraciones (p. ej., entregables por sprint) y estipula criterios de aceptación vinculantes.</w:t>
      </w:r>
    </w:p>
    <w:p w14:paraId="3B68F79B" w14:textId="77777777" w:rsidR="00204261" w:rsidRPr="00204261" w:rsidRDefault="00204261" w:rsidP="00A52F77">
      <w:pPr>
        <w:numPr>
          <w:ilvl w:val="0"/>
          <w:numId w:val="115"/>
        </w:numPr>
      </w:pPr>
      <w:r w:rsidRPr="00204261">
        <w:rPr>
          <w:b/>
          <w:bCs/>
        </w:rPr>
        <w:t>Baja conectividad:</w:t>
      </w:r>
      <w:r w:rsidRPr="00204261">
        <w:t xml:space="preserve"> planifica MVP offline-first y arrange acceso alterno (p. ej., sincronización por USB o puntos periódicos con Internet).</w:t>
      </w:r>
    </w:p>
    <w:p w14:paraId="44EFBF43" w14:textId="77777777" w:rsidR="00204261" w:rsidRPr="00204261" w:rsidRDefault="00204261" w:rsidP="00A52F77">
      <w:pPr>
        <w:numPr>
          <w:ilvl w:val="0"/>
          <w:numId w:val="115"/>
        </w:numPr>
      </w:pPr>
      <w:r w:rsidRPr="00204261">
        <w:rPr>
          <w:b/>
          <w:bCs/>
        </w:rPr>
        <w:t>Capacitación y adopción:</w:t>
      </w:r>
      <w:r w:rsidRPr="00204261">
        <w:t xml:space="preserve"> asigna “champions” locales y plan de formación en kickoff; en cooperativas, incluye sesiones presenciales de demostración.</w:t>
      </w:r>
    </w:p>
    <w:p w14:paraId="3C8951E5" w14:textId="77777777" w:rsidR="00204261" w:rsidRPr="00204261" w:rsidRDefault="00204261" w:rsidP="00A52F77">
      <w:pPr>
        <w:numPr>
          <w:ilvl w:val="0"/>
          <w:numId w:val="115"/>
        </w:numPr>
      </w:pPr>
      <w:r w:rsidRPr="00204261">
        <w:rPr>
          <w:b/>
          <w:bCs/>
        </w:rPr>
        <w:t>Financiamiento escalonado:</w:t>
      </w:r>
      <w:r w:rsidRPr="00204261">
        <w:t xml:space="preserve"> proponer liberación de fondos por hitos (ej.: 30% inicio, 40% tras POC, 30% post-aceptación) reduce riesgo financiero.</w:t>
      </w:r>
    </w:p>
    <w:p w14:paraId="7B178EE3" w14:textId="77777777" w:rsidR="00204261" w:rsidRPr="00204261" w:rsidRDefault="00204261" w:rsidP="00A52F77">
      <w:pPr>
        <w:numPr>
          <w:ilvl w:val="0"/>
          <w:numId w:val="115"/>
        </w:numPr>
      </w:pPr>
      <w:r w:rsidRPr="00204261">
        <w:rPr>
          <w:b/>
          <w:bCs/>
        </w:rPr>
        <w:t>Sensibilidad cultural:</w:t>
      </w:r>
      <w:r w:rsidRPr="00204261">
        <w:t xml:space="preserve"> adaptar lenguaje, horarios y protocolos de reunión a prácticas locales (p. ej., coordinar reuniones presenciales en días de mercado con antelación).</w:t>
      </w:r>
    </w:p>
    <w:p w14:paraId="6F025C7E" w14:textId="5795096E" w:rsidR="00204261" w:rsidRPr="00CD0BA4" w:rsidRDefault="00204261" w:rsidP="00204261"/>
    <w:p w14:paraId="48A33B05" w14:textId="6F9E6C8E" w:rsidR="00204261" w:rsidRPr="00204261" w:rsidRDefault="00204261" w:rsidP="00204261">
      <w:r w:rsidRPr="00204261">
        <w:t xml:space="preserve">Un </w:t>
      </w:r>
      <w:r w:rsidRPr="00204261">
        <w:rPr>
          <w:b/>
          <w:bCs/>
        </w:rPr>
        <w:t>inicio</w:t>
      </w:r>
      <w:r w:rsidRPr="00204261">
        <w:t xml:space="preserve"> bien ejecutado no pretende eliminar la incertidumbre —eso es imposible— sino </w:t>
      </w:r>
      <w:r w:rsidRPr="00204261">
        <w:rPr>
          <w:i/>
          <w:iCs/>
        </w:rPr>
        <w:t>minimizar las incertidumbres que impiden comenzar con sentido y foco</w:t>
      </w:r>
      <w:r w:rsidRPr="00204261">
        <w:t>. Si sigues las plantillas y checklists aquí presentadas, tendrás un arranque ordenado, defendible ante sponsors y con mecanismos claros para inspeccionar y adaptar según avance el proyecto.</w:t>
      </w:r>
    </w:p>
    <w:p w14:paraId="391C025D" w14:textId="6B573414" w:rsidR="00204261" w:rsidRPr="00204261" w:rsidRDefault="00204261" w:rsidP="00204261"/>
    <w:p w14:paraId="02937192" w14:textId="77777777" w:rsidR="00204261" w:rsidRPr="00204261" w:rsidRDefault="00204261" w:rsidP="00204261">
      <w:pPr>
        <w:rPr>
          <w:vanish/>
        </w:rPr>
      </w:pPr>
      <w:r w:rsidRPr="00204261">
        <w:rPr>
          <w:vanish/>
        </w:rPr>
        <w:t>Principio del formulario</w:t>
      </w:r>
    </w:p>
    <w:p w14:paraId="6D78A1F6" w14:textId="77777777" w:rsidR="00204261" w:rsidRPr="00204261" w:rsidRDefault="00204261" w:rsidP="00204261"/>
    <w:p w14:paraId="47EA55DA" w14:textId="6C281601" w:rsidR="00204261" w:rsidRPr="00204261" w:rsidRDefault="00204261" w:rsidP="00204261"/>
    <w:p w14:paraId="03EC63F1" w14:textId="77777777" w:rsidR="00204261" w:rsidRPr="00204261" w:rsidRDefault="00204261" w:rsidP="00204261">
      <w:pPr>
        <w:rPr>
          <w:vanish/>
        </w:rPr>
      </w:pPr>
      <w:r w:rsidRPr="00204261">
        <w:rPr>
          <w:vanish/>
        </w:rPr>
        <w:t>Final del formulario</w:t>
      </w:r>
    </w:p>
    <w:p w14:paraId="482B85B4" w14:textId="77777777" w:rsidR="00CB1829" w:rsidRDefault="00CB1829" w:rsidP="00CB1829"/>
    <w:p w14:paraId="69F38951" w14:textId="77777777" w:rsidR="00CB1829" w:rsidRDefault="00CB1829" w:rsidP="00CB1829"/>
    <w:p w14:paraId="27743060" w14:textId="77777777" w:rsidR="00CB1829" w:rsidRDefault="00CB1829" w:rsidP="00CB1829"/>
    <w:p w14:paraId="68F2B620" w14:textId="77777777" w:rsidR="00F10BDE" w:rsidRDefault="00F10BDE" w:rsidP="00CB1829"/>
    <w:p w14:paraId="437EE0F7" w14:textId="77777777" w:rsidR="00F10BDE" w:rsidRPr="00CB1829" w:rsidRDefault="00F10BDE" w:rsidP="00CB1829"/>
    <w:p w14:paraId="6EB588C2" w14:textId="2DC63A7B" w:rsidR="003F0076" w:rsidRDefault="003F0076" w:rsidP="000F757F">
      <w:pPr>
        <w:pStyle w:val="Ttulo2"/>
      </w:pPr>
      <w:bookmarkStart w:id="19" w:name="_Toc208332164"/>
      <w:r>
        <w:lastRenderedPageBreak/>
        <w:t>Planificación y estimación</w:t>
      </w:r>
      <w:bookmarkEnd w:id="19"/>
    </w:p>
    <w:p w14:paraId="1B3D44F0" w14:textId="77777777" w:rsidR="001D3FEB" w:rsidRPr="001D3FEB" w:rsidRDefault="001D3FEB" w:rsidP="00A52F77">
      <w:pPr>
        <w:numPr>
          <w:ilvl w:val="0"/>
          <w:numId w:val="116"/>
        </w:numPr>
      </w:pPr>
      <w:r w:rsidRPr="001D3FEB">
        <w:rPr>
          <w:b/>
          <w:bCs/>
        </w:rPr>
        <w:t>Estimación relativa (no predictiva absoluta):</w:t>
      </w:r>
      <w:r w:rsidRPr="001D3FEB">
        <w:t xml:space="preserve"> las estimaciones en Scrum sirven para </w:t>
      </w:r>
      <w:r w:rsidRPr="001D3FEB">
        <w:rPr>
          <w:i/>
          <w:iCs/>
        </w:rPr>
        <w:t>comparar</w:t>
      </w:r>
      <w:r w:rsidRPr="001D3FEB">
        <w:t xml:space="preserve"> esfuerzo/valor entre items y para </w:t>
      </w:r>
      <w:r w:rsidRPr="001D3FEB">
        <w:rPr>
          <w:i/>
          <w:iCs/>
        </w:rPr>
        <w:t>planificar capacidad</w:t>
      </w:r>
      <w:r w:rsidRPr="001D3FEB">
        <w:t>, no para prometer horas exactas a stakeholders no técnicos.</w:t>
      </w:r>
    </w:p>
    <w:p w14:paraId="188A5E11" w14:textId="77777777" w:rsidR="001D3FEB" w:rsidRPr="001D3FEB" w:rsidRDefault="001D3FEB" w:rsidP="00A52F77">
      <w:pPr>
        <w:numPr>
          <w:ilvl w:val="0"/>
          <w:numId w:val="116"/>
        </w:numPr>
      </w:pPr>
      <w:r w:rsidRPr="001D3FEB">
        <w:rPr>
          <w:b/>
          <w:bCs/>
        </w:rPr>
        <w:t>Planificación empírica:</w:t>
      </w:r>
      <w:r w:rsidRPr="001D3FEB">
        <w:t xml:space="preserve"> se usa historial (velocity) y observación para refinar pronósticos; la precisión mejora con datos reales (aprendizaje iterativo).</w:t>
      </w:r>
    </w:p>
    <w:p w14:paraId="0F477278" w14:textId="77777777" w:rsidR="001D3FEB" w:rsidRPr="001D3FEB" w:rsidRDefault="001D3FEB" w:rsidP="00A52F77">
      <w:pPr>
        <w:numPr>
          <w:ilvl w:val="0"/>
          <w:numId w:val="116"/>
        </w:numPr>
      </w:pPr>
      <w:r w:rsidRPr="001D3FEB">
        <w:rPr>
          <w:b/>
          <w:bCs/>
        </w:rPr>
        <w:t>Propósito práctico:</w:t>
      </w:r>
      <w:r w:rsidRPr="001D3FEB">
        <w:t xml:space="preserve"> priorizar el Product Backlog, decidir alcance del sprint, gestionar expectativas de stakeholders, y proyectar releases.</w:t>
      </w:r>
    </w:p>
    <w:p w14:paraId="7D83A85B" w14:textId="77777777" w:rsidR="001D3FEB" w:rsidRDefault="001D3FEB" w:rsidP="001D3FEB"/>
    <w:p w14:paraId="42FF133A" w14:textId="23653A8B" w:rsidR="001D3FEB" w:rsidRPr="001D3FEB" w:rsidRDefault="001D3FEB" w:rsidP="001D3FEB">
      <w:r w:rsidRPr="001D3FEB">
        <w:t>Fundamento académico: estudios en ingeniería de software indican que la estimación relativa (story points) reduce sesgos y mejora la precisión de predicción respecto a estimaciones en horas absolutas, especialmente cuando se trabaja con equipos estables y con historial. (La clave es la calibración y la revisión periódica).</w:t>
      </w:r>
    </w:p>
    <w:p w14:paraId="4E91634C" w14:textId="3EDE9E4C" w:rsidR="001D3FEB" w:rsidRPr="00C8682B" w:rsidRDefault="001D3FEB" w:rsidP="001D3FEB"/>
    <w:p w14:paraId="3A9B4289" w14:textId="77777777" w:rsidR="001D3FEB" w:rsidRPr="001D3FEB" w:rsidRDefault="001D3FEB" w:rsidP="001D3FEB">
      <w:pPr>
        <w:rPr>
          <w:b/>
          <w:bCs/>
        </w:rPr>
      </w:pPr>
      <w:r w:rsidRPr="001D3FEB">
        <w:rPr>
          <w:b/>
          <w:bCs/>
        </w:rPr>
        <w:t>2. Historias de usuario: redacción y criterios de aceptación</w:t>
      </w:r>
    </w:p>
    <w:p w14:paraId="71545922" w14:textId="77777777" w:rsidR="001D3FEB" w:rsidRPr="001D3FEB" w:rsidRDefault="001D3FEB" w:rsidP="001D3FEB">
      <w:pPr>
        <w:rPr>
          <w:b/>
          <w:bCs/>
        </w:rPr>
      </w:pPr>
      <w:r w:rsidRPr="001D3FEB">
        <w:rPr>
          <w:b/>
          <w:bCs/>
        </w:rPr>
        <w:t>INVEST (regla mnemotécnica)</w:t>
      </w:r>
    </w:p>
    <w:p w14:paraId="4BEC659C" w14:textId="77777777" w:rsidR="001D3FEB" w:rsidRPr="001D3FEB" w:rsidRDefault="001D3FEB" w:rsidP="001D3FEB">
      <w:r w:rsidRPr="001D3FEB">
        <w:t>Cada historia debería cumplir:</w:t>
      </w:r>
    </w:p>
    <w:p w14:paraId="4703000B" w14:textId="77777777" w:rsidR="001D3FEB" w:rsidRPr="001D3FEB" w:rsidRDefault="001D3FEB" w:rsidP="00A52F77">
      <w:pPr>
        <w:numPr>
          <w:ilvl w:val="0"/>
          <w:numId w:val="117"/>
        </w:numPr>
        <w:rPr>
          <w:lang w:val="en-US"/>
        </w:rPr>
      </w:pPr>
      <w:r w:rsidRPr="001D3FEB">
        <w:rPr>
          <w:b/>
          <w:bCs/>
          <w:lang w:val="en-US"/>
        </w:rPr>
        <w:t>I</w:t>
      </w:r>
      <w:r w:rsidRPr="001D3FEB">
        <w:rPr>
          <w:lang w:val="en-US"/>
        </w:rPr>
        <w:t>ndependent (Independiente)</w:t>
      </w:r>
    </w:p>
    <w:p w14:paraId="59256ED3" w14:textId="77777777" w:rsidR="001D3FEB" w:rsidRPr="001D3FEB" w:rsidRDefault="001D3FEB" w:rsidP="00A52F77">
      <w:pPr>
        <w:numPr>
          <w:ilvl w:val="0"/>
          <w:numId w:val="117"/>
        </w:numPr>
        <w:rPr>
          <w:lang w:val="en-US"/>
        </w:rPr>
      </w:pPr>
      <w:r w:rsidRPr="001D3FEB">
        <w:rPr>
          <w:b/>
          <w:bCs/>
          <w:lang w:val="en-US"/>
        </w:rPr>
        <w:t>N</w:t>
      </w:r>
      <w:r w:rsidRPr="001D3FEB">
        <w:rPr>
          <w:lang w:val="en-US"/>
        </w:rPr>
        <w:t>egotiable (Negociable)</w:t>
      </w:r>
    </w:p>
    <w:p w14:paraId="0C1983C6" w14:textId="77777777" w:rsidR="001D3FEB" w:rsidRPr="001D3FEB" w:rsidRDefault="001D3FEB" w:rsidP="00A52F77">
      <w:pPr>
        <w:numPr>
          <w:ilvl w:val="0"/>
          <w:numId w:val="117"/>
        </w:numPr>
      </w:pPr>
      <w:r w:rsidRPr="001D3FEB">
        <w:rPr>
          <w:b/>
          <w:bCs/>
        </w:rPr>
        <w:t>V</w:t>
      </w:r>
      <w:r w:rsidRPr="001D3FEB">
        <w:t>aluable (Valiosa para el usuario/negocio)</w:t>
      </w:r>
    </w:p>
    <w:p w14:paraId="49E104B7" w14:textId="77777777" w:rsidR="001D3FEB" w:rsidRPr="001D3FEB" w:rsidRDefault="001D3FEB" w:rsidP="00A52F77">
      <w:pPr>
        <w:numPr>
          <w:ilvl w:val="0"/>
          <w:numId w:val="117"/>
        </w:numPr>
        <w:rPr>
          <w:lang w:val="en-US"/>
        </w:rPr>
      </w:pPr>
      <w:r w:rsidRPr="001D3FEB">
        <w:rPr>
          <w:b/>
          <w:bCs/>
          <w:lang w:val="en-US"/>
        </w:rPr>
        <w:t>E</w:t>
      </w:r>
      <w:r w:rsidRPr="001D3FEB">
        <w:rPr>
          <w:lang w:val="en-US"/>
        </w:rPr>
        <w:t>stimable (Estimable)</w:t>
      </w:r>
    </w:p>
    <w:p w14:paraId="587ECCC0" w14:textId="77777777" w:rsidR="001D3FEB" w:rsidRPr="001D3FEB" w:rsidRDefault="001D3FEB" w:rsidP="00A52F77">
      <w:pPr>
        <w:numPr>
          <w:ilvl w:val="0"/>
          <w:numId w:val="117"/>
        </w:numPr>
      </w:pPr>
      <w:r w:rsidRPr="001D3FEB">
        <w:rPr>
          <w:b/>
          <w:bCs/>
        </w:rPr>
        <w:t>S</w:t>
      </w:r>
      <w:r w:rsidRPr="001D3FEB">
        <w:t>mall (Pequeña — que entre en un sprint)</w:t>
      </w:r>
    </w:p>
    <w:p w14:paraId="1381CDA6" w14:textId="77777777" w:rsidR="001D3FEB" w:rsidRPr="001D3FEB" w:rsidRDefault="001D3FEB" w:rsidP="00A52F77">
      <w:pPr>
        <w:numPr>
          <w:ilvl w:val="0"/>
          <w:numId w:val="117"/>
        </w:numPr>
      </w:pPr>
      <w:r w:rsidRPr="001D3FEB">
        <w:rPr>
          <w:b/>
          <w:bCs/>
        </w:rPr>
        <w:t>T</w:t>
      </w:r>
      <w:r w:rsidRPr="001D3FEB">
        <w:t>estable (Con criterios de aceptación)</w:t>
      </w:r>
    </w:p>
    <w:p w14:paraId="75BB225B" w14:textId="77777777" w:rsidR="001D3FEB" w:rsidRPr="001D3FEB" w:rsidRDefault="001D3FEB" w:rsidP="001D3FEB">
      <w:pPr>
        <w:rPr>
          <w:b/>
          <w:bCs/>
        </w:rPr>
      </w:pPr>
      <w:r w:rsidRPr="001D3FEB">
        <w:rPr>
          <w:b/>
          <w:bCs/>
        </w:rPr>
        <w:t>Plantilla estándar</w:t>
      </w:r>
    </w:p>
    <w:p w14:paraId="27220116" w14:textId="77777777" w:rsidR="001D3FEB" w:rsidRPr="001D3FEB" w:rsidRDefault="001D3FEB" w:rsidP="001D3FEB">
      <w:r w:rsidRPr="001D3FEB">
        <w:t xml:space="preserve">Como [rol] </w:t>
      </w:r>
    </w:p>
    <w:p w14:paraId="5E905E90" w14:textId="77777777" w:rsidR="001D3FEB" w:rsidRPr="001D3FEB" w:rsidRDefault="001D3FEB" w:rsidP="001D3FEB">
      <w:r w:rsidRPr="001D3FEB">
        <w:t xml:space="preserve">quiero [funcionalidad] </w:t>
      </w:r>
    </w:p>
    <w:p w14:paraId="6388B5A5" w14:textId="77777777" w:rsidR="001D3FEB" w:rsidRPr="001D3FEB" w:rsidRDefault="001D3FEB" w:rsidP="001D3FEB">
      <w:r w:rsidRPr="001D3FEB">
        <w:t>para [beneficio].</w:t>
      </w:r>
    </w:p>
    <w:p w14:paraId="0EAD5409" w14:textId="77777777" w:rsidR="001D3FEB" w:rsidRPr="001D3FEB" w:rsidRDefault="001D3FEB" w:rsidP="001D3FEB"/>
    <w:p w14:paraId="2A7D8F9F" w14:textId="77777777" w:rsidR="001D3FEB" w:rsidRPr="001D3FEB" w:rsidRDefault="001D3FEB" w:rsidP="001D3FEB">
      <w:r w:rsidRPr="001D3FEB">
        <w:lastRenderedPageBreak/>
        <w:t>Criterios de aceptación:</w:t>
      </w:r>
    </w:p>
    <w:p w14:paraId="2DFBA300" w14:textId="77777777" w:rsidR="001D3FEB" w:rsidRPr="001D3FEB" w:rsidRDefault="001D3FEB" w:rsidP="001D3FEB">
      <w:r w:rsidRPr="001D3FEB">
        <w:t>- Dado [condición], cuando [acción], entonces [resultado].</w:t>
      </w:r>
    </w:p>
    <w:p w14:paraId="29A9017B" w14:textId="77777777" w:rsidR="001D3FEB" w:rsidRPr="001D3FEB" w:rsidRDefault="001D3FEB" w:rsidP="001D3FEB">
      <w:r w:rsidRPr="001D3FEB">
        <w:t>- ...</w:t>
      </w:r>
    </w:p>
    <w:p w14:paraId="53AA944A" w14:textId="77777777" w:rsidR="001D3FEB" w:rsidRPr="001D3FEB" w:rsidRDefault="001D3FEB" w:rsidP="001D3FEB">
      <w:r w:rsidRPr="001D3FEB">
        <w:t>Notas/Dependencias:</w:t>
      </w:r>
    </w:p>
    <w:p w14:paraId="5207B518" w14:textId="77777777" w:rsidR="001D3FEB" w:rsidRPr="001D3FEB" w:rsidRDefault="001D3FEB" w:rsidP="001D3FEB">
      <w:r w:rsidRPr="001D3FEB">
        <w:t>- ...</w:t>
      </w:r>
    </w:p>
    <w:p w14:paraId="0046483A" w14:textId="77777777" w:rsidR="00E44555" w:rsidRDefault="00E44555" w:rsidP="001D3FEB">
      <w:pPr>
        <w:rPr>
          <w:b/>
          <w:bCs/>
        </w:rPr>
      </w:pPr>
    </w:p>
    <w:p w14:paraId="0CBB4E3C" w14:textId="128B2CE7" w:rsidR="001D3FEB" w:rsidRPr="001D3FEB" w:rsidRDefault="001D3FEB" w:rsidP="001D3FEB">
      <w:pPr>
        <w:rPr>
          <w:b/>
          <w:bCs/>
        </w:rPr>
      </w:pPr>
      <w:r w:rsidRPr="001D3FEB">
        <w:rPr>
          <w:b/>
          <w:bCs/>
        </w:rPr>
        <w:t>Ejemplo (cooperativa cafetalera — US realista)</w:t>
      </w:r>
    </w:p>
    <w:p w14:paraId="08B51896" w14:textId="77777777" w:rsidR="001D3FEB" w:rsidRPr="001D3FEB" w:rsidRDefault="001D3FEB" w:rsidP="001D3FEB">
      <w:r w:rsidRPr="001D3FEB">
        <w:t>US-01:</w:t>
      </w:r>
    </w:p>
    <w:p w14:paraId="267CDC3B" w14:textId="77777777" w:rsidR="001D3FEB" w:rsidRPr="001D3FEB" w:rsidRDefault="001D3FEB" w:rsidP="001D3FEB">
      <w:r w:rsidRPr="001D3FEB">
        <w:t>Como operario de finca</w:t>
      </w:r>
    </w:p>
    <w:p w14:paraId="1F197D95" w14:textId="77777777" w:rsidR="001D3FEB" w:rsidRPr="001D3FEB" w:rsidRDefault="001D3FEB" w:rsidP="001D3FEB">
      <w:r w:rsidRPr="001D3FEB">
        <w:t>quiero registrar la entrada de un saco con foto y código QR</w:t>
      </w:r>
    </w:p>
    <w:p w14:paraId="2FF36ECF" w14:textId="77777777" w:rsidR="001D3FEB" w:rsidRPr="001D3FEB" w:rsidRDefault="001D3FEB" w:rsidP="001D3FEB">
      <w:r w:rsidRPr="001D3FEB">
        <w:t>para garantizar la trazabilidad del lote.</w:t>
      </w:r>
    </w:p>
    <w:p w14:paraId="28EEBF16" w14:textId="77777777" w:rsidR="001D3FEB" w:rsidRPr="001D3FEB" w:rsidRDefault="001D3FEB" w:rsidP="001D3FEB"/>
    <w:p w14:paraId="6A257832" w14:textId="77777777" w:rsidR="001D3FEB" w:rsidRPr="001D3FEB" w:rsidRDefault="001D3FEB" w:rsidP="001D3FEB">
      <w:r w:rsidRPr="001D3FEB">
        <w:t>Criterios de aceptación:</w:t>
      </w:r>
    </w:p>
    <w:p w14:paraId="3A8101C3" w14:textId="77777777" w:rsidR="001D3FEB" w:rsidRPr="001D3FEB" w:rsidRDefault="001D3FEB" w:rsidP="001D3FEB">
      <w:r w:rsidRPr="001D3FEB">
        <w:t>- Dado que el operario toma la foto, cuando guarda el registro, entonces se genera un QR único y el registro queda disponible para sincronización.</w:t>
      </w:r>
    </w:p>
    <w:p w14:paraId="022D6964" w14:textId="77777777" w:rsidR="001D3FEB" w:rsidRPr="001D3FEB" w:rsidRDefault="001D3FEB" w:rsidP="001D3FEB">
      <w:r w:rsidRPr="001D3FEB">
        <w:t>- El formulario valida que el peso esté entre 30 kg y 70 kg.</w:t>
      </w:r>
    </w:p>
    <w:p w14:paraId="2330C2C0" w14:textId="77777777" w:rsidR="001D3FEB" w:rsidRPr="001D3FEB" w:rsidRDefault="001D3FEB" w:rsidP="001D3FEB">
      <w:r w:rsidRPr="001D3FEB">
        <w:t>- El Product Owner acepta la demo con 3 registros de prueba.</w:t>
      </w:r>
    </w:p>
    <w:p w14:paraId="20ABF3AE" w14:textId="234D964A" w:rsidR="001D3FEB" w:rsidRPr="00C8682B" w:rsidRDefault="001D3FEB" w:rsidP="001D3FEB"/>
    <w:p w14:paraId="7FB01FF7" w14:textId="77777777" w:rsidR="001D3FEB" w:rsidRPr="001D3FEB" w:rsidRDefault="001D3FEB" w:rsidP="001D3FEB">
      <w:pPr>
        <w:rPr>
          <w:b/>
          <w:bCs/>
        </w:rPr>
      </w:pPr>
      <w:r w:rsidRPr="001D3FEB">
        <w:rPr>
          <w:b/>
          <w:bCs/>
        </w:rPr>
        <w:t>3. Técnicas de estimación — descripción y protocolo</w:t>
      </w:r>
    </w:p>
    <w:p w14:paraId="22C74B0E" w14:textId="77777777" w:rsidR="001D3FEB" w:rsidRPr="001D3FEB" w:rsidRDefault="001D3FEB" w:rsidP="001D3FEB">
      <w:pPr>
        <w:rPr>
          <w:b/>
          <w:bCs/>
        </w:rPr>
      </w:pPr>
      <w:r w:rsidRPr="001D3FEB">
        <w:rPr>
          <w:b/>
          <w:bCs/>
        </w:rPr>
        <w:t>a) Estimación relativa con Story Points (principios)</w:t>
      </w:r>
    </w:p>
    <w:p w14:paraId="52972988" w14:textId="77777777" w:rsidR="001D3FEB" w:rsidRPr="001D3FEB" w:rsidRDefault="001D3FEB" w:rsidP="00A52F77">
      <w:pPr>
        <w:numPr>
          <w:ilvl w:val="0"/>
          <w:numId w:val="118"/>
        </w:numPr>
      </w:pPr>
      <w:r w:rsidRPr="001D3FEB">
        <w:t xml:space="preserve">Los </w:t>
      </w:r>
      <w:r w:rsidRPr="001D3FEB">
        <w:rPr>
          <w:i/>
          <w:iCs/>
        </w:rPr>
        <w:t>story points</w:t>
      </w:r>
      <w:r w:rsidRPr="001D3FEB">
        <w:t xml:space="preserve"> miden </w:t>
      </w:r>
      <w:r w:rsidRPr="001D3FEB">
        <w:rPr>
          <w:b/>
          <w:bCs/>
        </w:rPr>
        <w:t>complejidad relativa</w:t>
      </w:r>
      <w:r w:rsidRPr="001D3FEB">
        <w:t>, esfuerzo y riesgo combinados, no horas absolutas.</w:t>
      </w:r>
    </w:p>
    <w:p w14:paraId="0C213142" w14:textId="77777777" w:rsidR="001D3FEB" w:rsidRPr="001D3FEB" w:rsidRDefault="001D3FEB" w:rsidP="00A52F77">
      <w:pPr>
        <w:numPr>
          <w:ilvl w:val="0"/>
          <w:numId w:val="118"/>
        </w:numPr>
      </w:pPr>
      <w:r w:rsidRPr="001D3FEB">
        <w:t>Ventaja: reducen discusión sobre horas y ponen foco en comparación.</w:t>
      </w:r>
    </w:p>
    <w:p w14:paraId="706B6533" w14:textId="77777777" w:rsidR="001D3FEB" w:rsidRPr="001D3FEB" w:rsidRDefault="001D3FEB" w:rsidP="00A52F77">
      <w:pPr>
        <w:numPr>
          <w:ilvl w:val="0"/>
          <w:numId w:val="118"/>
        </w:numPr>
      </w:pPr>
      <w:r w:rsidRPr="001D3FEB">
        <w:t xml:space="preserve">Equipo debe calibrar un </w:t>
      </w:r>
      <w:r w:rsidRPr="001D3FEB">
        <w:rPr>
          <w:i/>
          <w:iCs/>
        </w:rPr>
        <w:t>benchmark story</w:t>
      </w:r>
      <w:r w:rsidRPr="001D3FEB">
        <w:t xml:space="preserve"> (ej.: “1 punto” o “3 puntos”) como referencia.</w:t>
      </w:r>
    </w:p>
    <w:p w14:paraId="63164684" w14:textId="77777777" w:rsidR="001D3FEB" w:rsidRPr="001D3FEB" w:rsidRDefault="001D3FEB" w:rsidP="001D3FEB">
      <w:pPr>
        <w:rPr>
          <w:b/>
          <w:bCs/>
          <w:lang w:val="en-US"/>
        </w:rPr>
      </w:pPr>
      <w:r w:rsidRPr="001D3FEB">
        <w:rPr>
          <w:b/>
          <w:bCs/>
          <w:lang w:val="en-US"/>
        </w:rPr>
        <w:t>b) Planning Poker (protocolo)</w:t>
      </w:r>
    </w:p>
    <w:p w14:paraId="689C32DB" w14:textId="77777777" w:rsidR="001D3FEB" w:rsidRPr="001D3FEB" w:rsidRDefault="001D3FEB" w:rsidP="00A52F77">
      <w:pPr>
        <w:numPr>
          <w:ilvl w:val="0"/>
          <w:numId w:val="119"/>
        </w:numPr>
        <w:rPr>
          <w:lang w:val="en-US"/>
        </w:rPr>
      </w:pPr>
      <w:r w:rsidRPr="001D3FEB">
        <w:rPr>
          <w:lang w:val="en-US"/>
        </w:rPr>
        <w:t>Seleccionar 5–10 historias para sesión.</w:t>
      </w:r>
    </w:p>
    <w:p w14:paraId="4B57F3E5" w14:textId="77777777" w:rsidR="001D3FEB" w:rsidRPr="001D3FEB" w:rsidRDefault="001D3FEB" w:rsidP="00A52F77">
      <w:pPr>
        <w:numPr>
          <w:ilvl w:val="0"/>
          <w:numId w:val="119"/>
        </w:numPr>
      </w:pPr>
      <w:r w:rsidRPr="001D3FEB">
        <w:lastRenderedPageBreak/>
        <w:t>Cada participante tiene cartas con secuencia (Fibonacci adaptada): 0, 1, 2, 3, 5, 8, 13, 20, 40, 100.</w:t>
      </w:r>
    </w:p>
    <w:p w14:paraId="08346718" w14:textId="77777777" w:rsidR="001D3FEB" w:rsidRPr="001D3FEB" w:rsidRDefault="001D3FEB" w:rsidP="00A52F77">
      <w:pPr>
        <w:numPr>
          <w:ilvl w:val="0"/>
          <w:numId w:val="119"/>
        </w:numPr>
      </w:pPr>
      <w:r w:rsidRPr="001D3FEB">
        <w:t>Se lee la historia; breve clarificación si hace falta (no discusión larga).</w:t>
      </w:r>
    </w:p>
    <w:p w14:paraId="5D63C175" w14:textId="77777777" w:rsidR="001D3FEB" w:rsidRPr="001D3FEB" w:rsidRDefault="001D3FEB" w:rsidP="00A52F77">
      <w:pPr>
        <w:numPr>
          <w:ilvl w:val="0"/>
          <w:numId w:val="119"/>
        </w:numPr>
      </w:pPr>
      <w:r w:rsidRPr="001D3FEB">
        <w:t>Cada miembro selecciona carta en privado y la muestra simultáneamente.</w:t>
      </w:r>
    </w:p>
    <w:p w14:paraId="5701991E" w14:textId="77777777" w:rsidR="001D3FEB" w:rsidRPr="001D3FEB" w:rsidRDefault="001D3FEB" w:rsidP="00A52F77">
      <w:pPr>
        <w:numPr>
          <w:ilvl w:val="0"/>
          <w:numId w:val="119"/>
        </w:numPr>
      </w:pPr>
      <w:r w:rsidRPr="001D3FEB">
        <w:t>Si hay consenso (misma carta) se asigna ese punto; si no, los de mayor y menor justifican, se discute 2–3 minutos y se repite hasta consenso o segunda votación.</w:t>
      </w:r>
    </w:p>
    <w:p w14:paraId="735BF826" w14:textId="77777777" w:rsidR="001D3FEB" w:rsidRPr="001D3FEB" w:rsidRDefault="001D3FEB" w:rsidP="00A52F77">
      <w:pPr>
        <w:numPr>
          <w:ilvl w:val="0"/>
          <w:numId w:val="119"/>
        </w:numPr>
      </w:pPr>
      <w:r w:rsidRPr="001D3FEB">
        <w:t>Registrar estimación y mover a siguiente historia.</w:t>
      </w:r>
    </w:p>
    <w:p w14:paraId="2A4BCB5B" w14:textId="77777777" w:rsidR="001D3FEB" w:rsidRPr="001D3FEB" w:rsidRDefault="001D3FEB" w:rsidP="001D3FEB">
      <w:r w:rsidRPr="001D3FEB">
        <w:rPr>
          <w:b/>
          <w:bCs/>
        </w:rPr>
        <w:t>Duración:</w:t>
      </w:r>
      <w:r w:rsidRPr="001D3FEB">
        <w:t xml:space="preserve"> 20–40 historias en 60–90 minutos con equipo entrenado.</w:t>
      </w:r>
    </w:p>
    <w:p w14:paraId="38C53E25" w14:textId="77777777" w:rsidR="001D3FEB" w:rsidRPr="001D3FEB" w:rsidRDefault="001D3FEB" w:rsidP="001D3FEB">
      <w:pPr>
        <w:rPr>
          <w:b/>
          <w:bCs/>
          <w:lang w:val="en-US"/>
        </w:rPr>
      </w:pPr>
      <w:r w:rsidRPr="001D3FEB">
        <w:rPr>
          <w:b/>
          <w:bCs/>
          <w:lang w:val="en-US"/>
        </w:rPr>
        <w:t>c) Affinity Estimation (para grandes backlogs)</w:t>
      </w:r>
    </w:p>
    <w:p w14:paraId="01EDF45A" w14:textId="77777777" w:rsidR="001D3FEB" w:rsidRPr="001D3FEB" w:rsidRDefault="001D3FEB" w:rsidP="00A52F77">
      <w:pPr>
        <w:numPr>
          <w:ilvl w:val="0"/>
          <w:numId w:val="120"/>
        </w:numPr>
      </w:pPr>
      <w:r w:rsidRPr="001D3FEB">
        <w:t>Ordenar historias en una pared o tablero por tamaño relativo en grupos (S/M/L/XL) de manera colaborativa y luego asignar números (puntos) a cada grupo.</w:t>
      </w:r>
    </w:p>
    <w:p w14:paraId="20C3CB2F" w14:textId="77777777" w:rsidR="001D3FEB" w:rsidRPr="001D3FEB" w:rsidRDefault="001D3FEB" w:rsidP="00A52F77">
      <w:pPr>
        <w:numPr>
          <w:ilvl w:val="0"/>
          <w:numId w:val="120"/>
        </w:numPr>
      </w:pPr>
      <w:r w:rsidRPr="001D3FEB">
        <w:t>Es eficiente para estimar muchos ítems rápidamente.</w:t>
      </w:r>
    </w:p>
    <w:p w14:paraId="12567D2E" w14:textId="77777777" w:rsidR="001D3FEB" w:rsidRPr="001D3FEB" w:rsidRDefault="001D3FEB" w:rsidP="001D3FEB">
      <w:pPr>
        <w:rPr>
          <w:b/>
          <w:bCs/>
          <w:lang w:val="en-US"/>
        </w:rPr>
      </w:pPr>
      <w:r w:rsidRPr="001D3FEB">
        <w:rPr>
          <w:b/>
          <w:bCs/>
          <w:lang w:val="en-US"/>
        </w:rPr>
        <w:t>d) T-shirt sizing (S/M/L/XL)</w:t>
      </w:r>
    </w:p>
    <w:p w14:paraId="1B0D138C" w14:textId="77777777" w:rsidR="001D3FEB" w:rsidRPr="001D3FEB" w:rsidRDefault="001D3FEB" w:rsidP="00A52F77">
      <w:pPr>
        <w:numPr>
          <w:ilvl w:val="0"/>
          <w:numId w:val="121"/>
        </w:numPr>
      </w:pPr>
      <w:r w:rsidRPr="001D3FEB">
        <w:t>Útil en fases tempranas o para stakeholders no técnicos; convertir luego a puntos relativos.</w:t>
      </w:r>
    </w:p>
    <w:p w14:paraId="5FB3A06C" w14:textId="77777777" w:rsidR="001D3FEB" w:rsidRPr="001D3FEB" w:rsidRDefault="001D3FEB" w:rsidP="001D3FEB">
      <w:pPr>
        <w:rPr>
          <w:b/>
          <w:bCs/>
          <w:lang w:val="en-US"/>
        </w:rPr>
      </w:pPr>
      <w:r w:rsidRPr="001D3FEB">
        <w:rPr>
          <w:b/>
          <w:bCs/>
          <w:lang w:val="en-US"/>
        </w:rPr>
        <w:t>e) Spikes (investigación técnica)</w:t>
      </w:r>
    </w:p>
    <w:p w14:paraId="091E42C7" w14:textId="77777777" w:rsidR="001D3FEB" w:rsidRPr="001D3FEB" w:rsidRDefault="001D3FEB" w:rsidP="00A52F77">
      <w:pPr>
        <w:numPr>
          <w:ilvl w:val="0"/>
          <w:numId w:val="122"/>
        </w:numPr>
      </w:pPr>
      <w:r w:rsidRPr="001D3FEB">
        <w:t xml:space="preserve">Si una historia es incierta, crear un </w:t>
      </w:r>
      <w:r w:rsidRPr="001D3FEB">
        <w:rPr>
          <w:i/>
          <w:iCs/>
        </w:rPr>
        <w:t>spike</w:t>
      </w:r>
      <w:r w:rsidRPr="001D3FEB">
        <w:t xml:space="preserve"> (tarea de tiempo limitado, p. ej., 2–3 días) para investigar y retornar con estimación más precisa.</w:t>
      </w:r>
    </w:p>
    <w:p w14:paraId="68F48337" w14:textId="728B57B8" w:rsidR="001D3FEB" w:rsidRPr="00C8682B" w:rsidRDefault="001D3FEB" w:rsidP="001D3FEB"/>
    <w:p w14:paraId="32CAFBF1" w14:textId="77777777" w:rsidR="00E44555" w:rsidRPr="00C8682B" w:rsidRDefault="00E44555" w:rsidP="001D3FEB"/>
    <w:p w14:paraId="3DF66D46" w14:textId="77777777" w:rsidR="00E44555" w:rsidRPr="00C8682B" w:rsidRDefault="00E44555" w:rsidP="001D3FEB"/>
    <w:p w14:paraId="50F4BE4C" w14:textId="77777777" w:rsidR="00E44555" w:rsidRPr="00C8682B" w:rsidRDefault="00E44555" w:rsidP="001D3FEB"/>
    <w:p w14:paraId="11E75C3B" w14:textId="77777777" w:rsidR="00E44555" w:rsidRPr="00C8682B" w:rsidRDefault="00E44555" w:rsidP="001D3FEB"/>
    <w:p w14:paraId="2967D3E9" w14:textId="77777777" w:rsidR="00E44555" w:rsidRPr="00C8682B" w:rsidRDefault="00E44555" w:rsidP="001D3FEB"/>
    <w:p w14:paraId="239C023F" w14:textId="77777777" w:rsidR="00E44555" w:rsidRPr="00C8682B" w:rsidRDefault="00E44555" w:rsidP="001D3FEB"/>
    <w:p w14:paraId="075AB44B" w14:textId="77777777" w:rsidR="001D3FEB" w:rsidRPr="001D3FEB" w:rsidRDefault="001D3FEB" w:rsidP="001D3FEB">
      <w:pPr>
        <w:rPr>
          <w:b/>
          <w:bCs/>
        </w:rPr>
      </w:pPr>
      <w:r w:rsidRPr="001D3FEB">
        <w:rPr>
          <w:b/>
          <w:bCs/>
        </w:rPr>
        <w:lastRenderedPageBreak/>
        <w:t>4. De puntos a capacidad — cómo convertir y planificar (con ejemplo aritmético paso a paso)</w:t>
      </w:r>
    </w:p>
    <w:p w14:paraId="3DC35685" w14:textId="77777777" w:rsidR="001D3FEB" w:rsidRDefault="001D3FEB" w:rsidP="001D3FEB">
      <w:r w:rsidRPr="001D3FEB">
        <w:t xml:space="preserve">Importante: no existe una “tasa universal” puntos→horas. Cada equipo debe </w:t>
      </w:r>
      <w:r w:rsidRPr="001D3FEB">
        <w:rPr>
          <w:b/>
          <w:bCs/>
        </w:rPr>
        <w:t>calibrar</w:t>
      </w:r>
      <w:r w:rsidRPr="001D3FEB">
        <w:t xml:space="preserve">. A </w:t>
      </w:r>
      <w:proofErr w:type="gramStart"/>
      <w:r w:rsidRPr="001D3FEB">
        <w:t>continuación</w:t>
      </w:r>
      <w:proofErr w:type="gramEnd"/>
      <w:r w:rsidRPr="001D3FEB">
        <w:t xml:space="preserve"> muestro un método práctico y ejemplos numéricos calculados paso a paso para que el procedimiento sea reproducible y evite errores aritméticos.</w:t>
      </w:r>
    </w:p>
    <w:p w14:paraId="5DF69620" w14:textId="77777777" w:rsidR="00E44555" w:rsidRPr="001D3FEB" w:rsidRDefault="00E44555" w:rsidP="001D3FEB"/>
    <w:p w14:paraId="09DB0BC7" w14:textId="77777777" w:rsidR="001D3FEB" w:rsidRPr="001D3FEB" w:rsidRDefault="001D3FEB" w:rsidP="001D3FEB">
      <w:pPr>
        <w:rPr>
          <w:b/>
          <w:bCs/>
        </w:rPr>
      </w:pPr>
      <w:r w:rsidRPr="001D3FEB">
        <w:rPr>
          <w:b/>
          <w:bCs/>
        </w:rPr>
        <w:t>Paso A — Calcular velocidad histórica (si existe)</w:t>
      </w:r>
    </w:p>
    <w:p w14:paraId="335F9481" w14:textId="77777777" w:rsidR="001D3FEB" w:rsidRPr="001D3FEB" w:rsidRDefault="001D3FEB" w:rsidP="001D3FEB">
      <w:r w:rsidRPr="001D3FEB">
        <w:t>Supón que el equipo registró las siguientes entregas en 4 sprints:</w:t>
      </w:r>
    </w:p>
    <w:p w14:paraId="74D0F014" w14:textId="77777777" w:rsidR="001D3FEB" w:rsidRPr="001D3FEB" w:rsidRDefault="001D3FEB" w:rsidP="00A52F77">
      <w:pPr>
        <w:numPr>
          <w:ilvl w:val="0"/>
          <w:numId w:val="123"/>
        </w:numPr>
        <w:rPr>
          <w:lang w:val="en-US"/>
        </w:rPr>
      </w:pPr>
      <w:r w:rsidRPr="001D3FEB">
        <w:rPr>
          <w:lang w:val="en-US"/>
        </w:rPr>
        <w:t>Sprint 1 = 28 puntos</w:t>
      </w:r>
    </w:p>
    <w:p w14:paraId="0E971998" w14:textId="77777777" w:rsidR="001D3FEB" w:rsidRPr="001D3FEB" w:rsidRDefault="001D3FEB" w:rsidP="00A52F77">
      <w:pPr>
        <w:numPr>
          <w:ilvl w:val="0"/>
          <w:numId w:val="123"/>
        </w:numPr>
        <w:rPr>
          <w:lang w:val="en-US"/>
        </w:rPr>
      </w:pPr>
      <w:r w:rsidRPr="001D3FEB">
        <w:rPr>
          <w:lang w:val="en-US"/>
        </w:rPr>
        <w:t>Sprint 2 = 32 puntos</w:t>
      </w:r>
    </w:p>
    <w:p w14:paraId="55BD861A" w14:textId="77777777" w:rsidR="001D3FEB" w:rsidRPr="001D3FEB" w:rsidRDefault="001D3FEB" w:rsidP="00A52F77">
      <w:pPr>
        <w:numPr>
          <w:ilvl w:val="0"/>
          <w:numId w:val="123"/>
        </w:numPr>
        <w:rPr>
          <w:lang w:val="en-US"/>
        </w:rPr>
      </w:pPr>
      <w:r w:rsidRPr="001D3FEB">
        <w:rPr>
          <w:lang w:val="en-US"/>
        </w:rPr>
        <w:t>Sprint 3 = 30 puntos</w:t>
      </w:r>
    </w:p>
    <w:p w14:paraId="62CE81E3" w14:textId="77777777" w:rsidR="001D3FEB" w:rsidRPr="001D3FEB" w:rsidRDefault="001D3FEB" w:rsidP="00A52F77">
      <w:pPr>
        <w:numPr>
          <w:ilvl w:val="0"/>
          <w:numId w:val="123"/>
        </w:numPr>
        <w:rPr>
          <w:lang w:val="en-US"/>
        </w:rPr>
      </w:pPr>
      <w:r w:rsidRPr="001D3FEB">
        <w:rPr>
          <w:lang w:val="en-US"/>
        </w:rPr>
        <w:t>Sprint 4 = 30 puntos</w:t>
      </w:r>
    </w:p>
    <w:p w14:paraId="2759D7A1" w14:textId="77777777" w:rsidR="001D3FEB" w:rsidRPr="001D3FEB" w:rsidRDefault="001D3FEB" w:rsidP="001D3FEB">
      <w:pPr>
        <w:rPr>
          <w:lang w:val="en-US"/>
        </w:rPr>
      </w:pPr>
      <w:r w:rsidRPr="001D3FEB">
        <w:rPr>
          <w:b/>
          <w:bCs/>
          <w:lang w:val="en-US"/>
        </w:rPr>
        <w:t>Velocidad promedio (Vprom):</w:t>
      </w:r>
    </w:p>
    <w:p w14:paraId="3CB20020" w14:textId="77777777" w:rsidR="001D3FEB" w:rsidRPr="001D3FEB" w:rsidRDefault="001D3FEB" w:rsidP="00A52F77">
      <w:pPr>
        <w:numPr>
          <w:ilvl w:val="0"/>
          <w:numId w:val="124"/>
        </w:numPr>
        <w:rPr>
          <w:lang w:val="en-US"/>
        </w:rPr>
      </w:pPr>
      <w:proofErr w:type="gramStart"/>
      <w:r w:rsidRPr="001D3FEB">
        <w:rPr>
          <w:lang w:val="en-US"/>
        </w:rPr>
        <w:t>Sumar</w:t>
      </w:r>
      <w:proofErr w:type="gramEnd"/>
      <w:r w:rsidRPr="001D3FEB">
        <w:rPr>
          <w:lang w:val="en-US"/>
        </w:rPr>
        <w:t>: 28 + 32 + 30 + 30.</w:t>
      </w:r>
    </w:p>
    <w:p w14:paraId="13BB8DCA" w14:textId="77777777" w:rsidR="001D3FEB" w:rsidRPr="001D3FEB" w:rsidRDefault="001D3FEB" w:rsidP="00A52F77">
      <w:pPr>
        <w:numPr>
          <w:ilvl w:val="1"/>
          <w:numId w:val="124"/>
        </w:numPr>
        <w:rPr>
          <w:lang w:val="en-US"/>
        </w:rPr>
      </w:pPr>
      <w:r w:rsidRPr="001D3FEB">
        <w:rPr>
          <w:lang w:val="en-US"/>
        </w:rPr>
        <w:t>28 + 32 = 60.</w:t>
      </w:r>
    </w:p>
    <w:p w14:paraId="1D3B40C6" w14:textId="77777777" w:rsidR="001D3FEB" w:rsidRPr="001D3FEB" w:rsidRDefault="001D3FEB" w:rsidP="00A52F77">
      <w:pPr>
        <w:numPr>
          <w:ilvl w:val="1"/>
          <w:numId w:val="124"/>
        </w:numPr>
        <w:rPr>
          <w:lang w:val="en-US"/>
        </w:rPr>
      </w:pPr>
      <w:r w:rsidRPr="001D3FEB">
        <w:rPr>
          <w:lang w:val="en-US"/>
        </w:rPr>
        <w:t>60 + 30 = 90.</w:t>
      </w:r>
    </w:p>
    <w:p w14:paraId="05309CDD" w14:textId="77777777" w:rsidR="001D3FEB" w:rsidRPr="001D3FEB" w:rsidRDefault="001D3FEB" w:rsidP="00A52F77">
      <w:pPr>
        <w:numPr>
          <w:ilvl w:val="1"/>
          <w:numId w:val="124"/>
        </w:numPr>
        <w:rPr>
          <w:lang w:val="en-US"/>
        </w:rPr>
      </w:pPr>
      <w:r w:rsidRPr="001D3FEB">
        <w:rPr>
          <w:lang w:val="en-US"/>
        </w:rPr>
        <w:t>90 + 30 = 120.</w:t>
      </w:r>
    </w:p>
    <w:p w14:paraId="34FE6EDA" w14:textId="77777777" w:rsidR="001D3FEB" w:rsidRPr="001D3FEB" w:rsidRDefault="001D3FEB" w:rsidP="00A52F77">
      <w:pPr>
        <w:numPr>
          <w:ilvl w:val="0"/>
          <w:numId w:val="124"/>
        </w:numPr>
      </w:pPr>
      <w:r w:rsidRPr="001D3FEB">
        <w:t>Dividir por número de sprints (4): 120 / 4.</w:t>
      </w:r>
    </w:p>
    <w:p w14:paraId="1FEF6D40" w14:textId="77777777" w:rsidR="001D3FEB" w:rsidRPr="001D3FEB" w:rsidRDefault="001D3FEB" w:rsidP="00A52F77">
      <w:pPr>
        <w:numPr>
          <w:ilvl w:val="1"/>
          <w:numId w:val="124"/>
        </w:numPr>
        <w:jc w:val="left"/>
      </w:pPr>
      <w:r w:rsidRPr="001D3FEB">
        <w:t>120 dividido entre 4 = 30.</w:t>
      </w:r>
      <w:r w:rsidRPr="001D3FEB">
        <w:br/>
      </w:r>
      <w:r w:rsidRPr="001D3FEB">
        <w:rPr>
          <w:b/>
          <w:bCs/>
        </w:rPr>
        <w:t>Resultado:</w:t>
      </w:r>
      <w:r w:rsidRPr="001D3FEB">
        <w:t xml:space="preserve"> Vprom = </w:t>
      </w:r>
      <w:r w:rsidRPr="001D3FEB">
        <w:rPr>
          <w:b/>
          <w:bCs/>
        </w:rPr>
        <w:t>30 puntos por sprint</w:t>
      </w:r>
      <w:r w:rsidRPr="001D3FEB">
        <w:t>.</w:t>
      </w:r>
    </w:p>
    <w:p w14:paraId="3F3EF1BD" w14:textId="77777777" w:rsidR="001D3FEB" w:rsidRPr="001D3FEB" w:rsidRDefault="001D3FEB" w:rsidP="001D3FEB">
      <w:pPr>
        <w:rPr>
          <w:b/>
          <w:bCs/>
        </w:rPr>
      </w:pPr>
      <w:r w:rsidRPr="001D3FEB">
        <w:rPr>
          <w:b/>
          <w:bCs/>
        </w:rPr>
        <w:t>Paso B — Calcular puntos por día (equivalencia operativa)</w:t>
      </w:r>
    </w:p>
    <w:p w14:paraId="6CCCB00E" w14:textId="77777777" w:rsidR="001D3FEB" w:rsidRPr="001D3FEB" w:rsidRDefault="001D3FEB" w:rsidP="001D3FEB">
      <w:r w:rsidRPr="001D3FEB">
        <w:t>Si sprint length = 2 semanas = 10 días laborables (ajusta según tu calendario):</w:t>
      </w:r>
    </w:p>
    <w:p w14:paraId="038B0579" w14:textId="77777777" w:rsidR="001D3FEB" w:rsidRPr="001D3FEB" w:rsidRDefault="001D3FEB" w:rsidP="00A52F77">
      <w:pPr>
        <w:numPr>
          <w:ilvl w:val="0"/>
          <w:numId w:val="125"/>
        </w:numPr>
      </w:pPr>
      <w:r w:rsidRPr="001D3FEB">
        <w:t>Puntos por día = Vprom / sprint_days = 30 / 10.</w:t>
      </w:r>
    </w:p>
    <w:p w14:paraId="075D9427" w14:textId="77777777" w:rsidR="001D3FEB" w:rsidRPr="001D3FEB" w:rsidRDefault="001D3FEB" w:rsidP="00A52F77">
      <w:pPr>
        <w:numPr>
          <w:ilvl w:val="1"/>
          <w:numId w:val="125"/>
        </w:numPr>
        <w:jc w:val="left"/>
      </w:pPr>
      <w:r w:rsidRPr="001D3FEB">
        <w:t>30 dividido entre 10 = 3.</w:t>
      </w:r>
      <w:r w:rsidRPr="001D3FEB">
        <w:br/>
      </w:r>
      <w:r w:rsidRPr="001D3FEB">
        <w:rPr>
          <w:b/>
          <w:bCs/>
        </w:rPr>
        <w:t>Resultado:</w:t>
      </w:r>
      <w:r w:rsidRPr="001D3FEB">
        <w:t xml:space="preserve"> </w:t>
      </w:r>
      <w:r w:rsidRPr="001D3FEB">
        <w:rPr>
          <w:b/>
          <w:bCs/>
        </w:rPr>
        <w:t>3 puntos / día</w:t>
      </w:r>
      <w:r w:rsidRPr="001D3FEB">
        <w:t>.</w:t>
      </w:r>
    </w:p>
    <w:p w14:paraId="2C09618E" w14:textId="77777777" w:rsidR="001D3FEB" w:rsidRPr="001D3FEB" w:rsidRDefault="001D3FEB" w:rsidP="001D3FEB">
      <w:pPr>
        <w:rPr>
          <w:b/>
          <w:bCs/>
        </w:rPr>
      </w:pPr>
      <w:r w:rsidRPr="001D3FEB">
        <w:rPr>
          <w:b/>
          <w:bCs/>
        </w:rPr>
        <w:t>Paso C — Convertir story points a días y horas (ejemplo para una historia de 5 puntos)</w:t>
      </w:r>
    </w:p>
    <w:p w14:paraId="7EF03FB3" w14:textId="77777777" w:rsidR="001D3FEB" w:rsidRPr="001D3FEB" w:rsidRDefault="001D3FEB" w:rsidP="00A52F77">
      <w:pPr>
        <w:numPr>
          <w:ilvl w:val="0"/>
          <w:numId w:val="126"/>
        </w:numPr>
      </w:pPr>
      <w:r w:rsidRPr="001D3FEB">
        <w:lastRenderedPageBreak/>
        <w:t>Días por punto = 1 / (puntos por día) = 1 / 3.</w:t>
      </w:r>
    </w:p>
    <w:p w14:paraId="61C8C24B" w14:textId="77777777" w:rsidR="001D3FEB" w:rsidRPr="001D3FEB" w:rsidRDefault="001D3FEB" w:rsidP="00A52F77">
      <w:pPr>
        <w:numPr>
          <w:ilvl w:val="1"/>
          <w:numId w:val="126"/>
        </w:numPr>
        <w:rPr>
          <w:lang w:val="en-US"/>
        </w:rPr>
      </w:pPr>
      <w:r w:rsidRPr="001D3FEB">
        <w:rPr>
          <w:lang w:val="en-US"/>
        </w:rPr>
        <w:t>1 dividido entre 3 = 0.333333... (repetido).</w:t>
      </w:r>
    </w:p>
    <w:p w14:paraId="6DD29248" w14:textId="77777777" w:rsidR="001D3FEB" w:rsidRPr="001D3FEB" w:rsidRDefault="001D3FEB" w:rsidP="00A52F77">
      <w:pPr>
        <w:numPr>
          <w:ilvl w:val="1"/>
          <w:numId w:val="126"/>
        </w:numPr>
      </w:pPr>
      <w:r w:rsidRPr="001D3FEB">
        <w:t xml:space="preserve">Para trabajo práctico, redondeamos a </w:t>
      </w:r>
      <w:r w:rsidRPr="001D3FEB">
        <w:rPr>
          <w:b/>
          <w:bCs/>
        </w:rPr>
        <w:t>0.3333 días / punto</w:t>
      </w:r>
      <w:r w:rsidRPr="001D3FEB">
        <w:t xml:space="preserve"> si se desea.</w:t>
      </w:r>
    </w:p>
    <w:p w14:paraId="4242C898" w14:textId="77777777" w:rsidR="001D3FEB" w:rsidRPr="001D3FEB" w:rsidRDefault="001D3FEB" w:rsidP="00A52F77">
      <w:pPr>
        <w:numPr>
          <w:ilvl w:val="0"/>
          <w:numId w:val="126"/>
        </w:numPr>
        <w:rPr>
          <w:lang w:val="en-US"/>
        </w:rPr>
      </w:pPr>
      <w:r w:rsidRPr="001D3FEB">
        <w:rPr>
          <w:lang w:val="en-US"/>
        </w:rPr>
        <w:t>Para 5 puntos: días = 5 * 0.333333....</w:t>
      </w:r>
    </w:p>
    <w:p w14:paraId="1716538D" w14:textId="77777777" w:rsidR="001D3FEB" w:rsidRPr="001D3FEB" w:rsidRDefault="001D3FEB" w:rsidP="00A52F77">
      <w:pPr>
        <w:numPr>
          <w:ilvl w:val="1"/>
          <w:numId w:val="126"/>
        </w:numPr>
        <w:rPr>
          <w:lang w:val="en-US"/>
        </w:rPr>
      </w:pPr>
      <w:r w:rsidRPr="001D3FEB">
        <w:rPr>
          <w:lang w:val="en-US"/>
        </w:rPr>
        <w:t>5 × 0.333333... = 1.666666... días.</w:t>
      </w:r>
    </w:p>
    <w:p w14:paraId="4E900404" w14:textId="77777777" w:rsidR="001D3FEB" w:rsidRPr="001D3FEB" w:rsidRDefault="001D3FEB" w:rsidP="00A52F77">
      <w:pPr>
        <w:numPr>
          <w:ilvl w:val="0"/>
          <w:numId w:val="126"/>
        </w:numPr>
        <w:rPr>
          <w:lang w:val="en-US"/>
        </w:rPr>
      </w:pPr>
      <w:r w:rsidRPr="001D3FEB">
        <w:t xml:space="preserve">Convertir a horas (si jornada = 8 h/día): horas = 1.666666... </w:t>
      </w:r>
      <w:r w:rsidRPr="001D3FEB">
        <w:rPr>
          <w:lang w:val="en-US"/>
        </w:rPr>
        <w:t>* 8.</w:t>
      </w:r>
    </w:p>
    <w:p w14:paraId="05F6E559" w14:textId="77777777" w:rsidR="001D3FEB" w:rsidRPr="001D3FEB" w:rsidRDefault="001D3FEB" w:rsidP="00A52F77">
      <w:pPr>
        <w:numPr>
          <w:ilvl w:val="1"/>
          <w:numId w:val="126"/>
        </w:numPr>
      </w:pPr>
      <w:r w:rsidRPr="001D3FEB">
        <w:t>1.666666... × 8 = 13.333333... horas.</w:t>
      </w:r>
      <w:r w:rsidRPr="001D3FEB">
        <w:br/>
      </w:r>
      <w:r w:rsidRPr="001D3FEB">
        <w:rPr>
          <w:b/>
          <w:bCs/>
        </w:rPr>
        <w:t>Interpretación:</w:t>
      </w:r>
      <w:r w:rsidRPr="001D3FEB">
        <w:t xml:space="preserve"> 5 puntos ≈ </w:t>
      </w:r>
      <w:r w:rsidRPr="001D3FEB">
        <w:rPr>
          <w:b/>
          <w:bCs/>
        </w:rPr>
        <w:t>1.67 días</w:t>
      </w:r>
      <w:r w:rsidRPr="001D3FEB">
        <w:t xml:space="preserve"> ≈ </w:t>
      </w:r>
      <w:r w:rsidRPr="001D3FEB">
        <w:rPr>
          <w:b/>
          <w:bCs/>
        </w:rPr>
        <w:t>13.33 horas</w:t>
      </w:r>
      <w:r w:rsidRPr="001D3FEB">
        <w:t>.</w:t>
      </w:r>
    </w:p>
    <w:p w14:paraId="33292291" w14:textId="77777777" w:rsidR="00E44555" w:rsidRDefault="00E44555" w:rsidP="001D3FEB">
      <w:pPr>
        <w:rPr>
          <w:i/>
          <w:iCs/>
        </w:rPr>
      </w:pPr>
    </w:p>
    <w:p w14:paraId="29C332DF" w14:textId="77777777" w:rsidR="001D3FEB" w:rsidRPr="001D3FEB" w:rsidRDefault="001D3FEB" w:rsidP="001D3FEB">
      <w:pPr>
        <w:rPr>
          <w:b/>
          <w:bCs/>
        </w:rPr>
      </w:pPr>
      <w:r w:rsidRPr="001D3FEB">
        <w:rPr>
          <w:b/>
          <w:bCs/>
        </w:rPr>
        <w:t>5. Planificación de sprint — protocolo práctico y agenda</w:t>
      </w:r>
    </w:p>
    <w:p w14:paraId="40835035" w14:textId="77777777" w:rsidR="001D3FEB" w:rsidRPr="001D3FEB" w:rsidRDefault="001D3FEB" w:rsidP="001D3FEB">
      <w:pPr>
        <w:rPr>
          <w:b/>
          <w:bCs/>
        </w:rPr>
      </w:pPr>
      <w:r w:rsidRPr="001D3FEB">
        <w:rPr>
          <w:b/>
          <w:bCs/>
        </w:rPr>
        <w:t>Objetivo del Sprint Planning</w:t>
      </w:r>
    </w:p>
    <w:p w14:paraId="08A8C7C4" w14:textId="77777777" w:rsidR="001D3FEB" w:rsidRPr="001D3FEB" w:rsidRDefault="001D3FEB" w:rsidP="001D3FEB">
      <w:r w:rsidRPr="001D3FEB">
        <w:t xml:space="preserve">Decidir </w:t>
      </w:r>
      <w:r w:rsidRPr="001D3FEB">
        <w:rPr>
          <w:b/>
          <w:bCs/>
        </w:rPr>
        <w:t>qué</w:t>
      </w:r>
      <w:r w:rsidRPr="001D3FEB">
        <w:t xml:space="preserve"> se entregará en el sprint (Sprint Backlog) y </w:t>
      </w:r>
      <w:r w:rsidRPr="001D3FEB">
        <w:rPr>
          <w:b/>
          <w:bCs/>
        </w:rPr>
        <w:t>cómo</w:t>
      </w:r>
      <w:r w:rsidRPr="001D3FEB">
        <w:t xml:space="preserve"> el equipo planea conseguirlo (plan de trabajo), con un Sprint Goal claro.</w:t>
      </w:r>
    </w:p>
    <w:p w14:paraId="4E045AC2" w14:textId="77777777" w:rsidR="001D3FEB" w:rsidRPr="001D3FEB" w:rsidRDefault="001D3FEB" w:rsidP="001D3FEB">
      <w:pPr>
        <w:rPr>
          <w:b/>
          <w:bCs/>
        </w:rPr>
      </w:pPr>
      <w:r w:rsidRPr="001D3FEB">
        <w:rPr>
          <w:b/>
          <w:bCs/>
        </w:rPr>
        <w:t>Agenda sugerida (2 horas para sprint de 2 semanas)</w:t>
      </w:r>
    </w:p>
    <w:p w14:paraId="181A92EE" w14:textId="77777777" w:rsidR="001D3FEB" w:rsidRPr="001D3FEB" w:rsidRDefault="001D3FEB" w:rsidP="00A52F77">
      <w:pPr>
        <w:numPr>
          <w:ilvl w:val="0"/>
          <w:numId w:val="127"/>
        </w:numPr>
      </w:pPr>
      <w:r w:rsidRPr="001D3FEB">
        <w:rPr>
          <w:b/>
          <w:bCs/>
        </w:rPr>
        <w:t>Revisión del Sprint Goal anterior y datos (10–15 min)</w:t>
      </w:r>
      <w:r w:rsidRPr="001D3FEB">
        <w:t xml:space="preserve"> — SM/PO.</w:t>
      </w:r>
    </w:p>
    <w:p w14:paraId="4E836EC1" w14:textId="77777777" w:rsidR="001D3FEB" w:rsidRPr="001D3FEB" w:rsidRDefault="001D3FEB" w:rsidP="00A52F77">
      <w:pPr>
        <w:numPr>
          <w:ilvl w:val="0"/>
          <w:numId w:val="127"/>
        </w:numPr>
      </w:pPr>
      <w:r w:rsidRPr="001D3FEB">
        <w:rPr>
          <w:b/>
          <w:bCs/>
        </w:rPr>
        <w:t>PO presenta backlog priorizado y justifica prioridades (15–20 min)</w:t>
      </w:r>
      <w:r w:rsidRPr="001D3FEB">
        <w:t>.</w:t>
      </w:r>
    </w:p>
    <w:p w14:paraId="233CC818" w14:textId="77777777" w:rsidR="001D3FEB" w:rsidRPr="001D3FEB" w:rsidRDefault="001D3FEB" w:rsidP="00A52F77">
      <w:pPr>
        <w:numPr>
          <w:ilvl w:val="0"/>
          <w:numId w:val="127"/>
        </w:numPr>
      </w:pPr>
      <w:r w:rsidRPr="001D3FEB">
        <w:rPr>
          <w:b/>
          <w:bCs/>
        </w:rPr>
        <w:t>Equipo estima/valida los items seleccionados y confirma capacidad (20–30 min)</w:t>
      </w:r>
      <w:r w:rsidRPr="001D3FEB">
        <w:t>.</w:t>
      </w:r>
    </w:p>
    <w:p w14:paraId="6DD4FC5C" w14:textId="77777777" w:rsidR="001D3FEB" w:rsidRPr="001D3FEB" w:rsidRDefault="001D3FEB" w:rsidP="00A52F77">
      <w:pPr>
        <w:numPr>
          <w:ilvl w:val="0"/>
          <w:numId w:val="127"/>
        </w:numPr>
      </w:pPr>
      <w:r w:rsidRPr="001D3FEB">
        <w:rPr>
          <w:b/>
          <w:bCs/>
        </w:rPr>
        <w:t>Descomposición en tareas y asignación inicial (30–40 min)</w:t>
      </w:r>
      <w:r w:rsidRPr="001D3FEB">
        <w:t>.</w:t>
      </w:r>
    </w:p>
    <w:p w14:paraId="1EE245BE" w14:textId="77777777" w:rsidR="001D3FEB" w:rsidRPr="001D3FEB" w:rsidRDefault="001D3FEB" w:rsidP="00A52F77">
      <w:pPr>
        <w:numPr>
          <w:ilvl w:val="0"/>
          <w:numId w:val="127"/>
        </w:numPr>
      </w:pPr>
      <w:r w:rsidRPr="001D3FEB">
        <w:rPr>
          <w:b/>
          <w:bCs/>
        </w:rPr>
        <w:t>Definición del Sprint Goal y confirmación del compromiso (10–15 min)</w:t>
      </w:r>
      <w:r w:rsidRPr="001D3FEB">
        <w:t>.</w:t>
      </w:r>
    </w:p>
    <w:p w14:paraId="699A4849" w14:textId="77777777" w:rsidR="001D3FEB" w:rsidRPr="001D3FEB" w:rsidRDefault="001D3FEB" w:rsidP="00A52F77">
      <w:pPr>
        <w:numPr>
          <w:ilvl w:val="0"/>
          <w:numId w:val="127"/>
        </w:numPr>
      </w:pPr>
      <w:r w:rsidRPr="001D3FEB">
        <w:rPr>
          <w:b/>
          <w:bCs/>
        </w:rPr>
        <w:t>Registro de riesgos e impedimentos previstos (10 min)</w:t>
      </w:r>
      <w:r w:rsidRPr="001D3FEB">
        <w:t>.</w:t>
      </w:r>
    </w:p>
    <w:p w14:paraId="5ED4168C" w14:textId="77777777" w:rsidR="001D3FEB" w:rsidRPr="001D3FEB" w:rsidRDefault="001D3FEB" w:rsidP="001D3FEB">
      <w:pPr>
        <w:rPr>
          <w:b/>
          <w:bCs/>
          <w:lang w:val="en-US"/>
        </w:rPr>
      </w:pPr>
      <w:r w:rsidRPr="001D3FEB">
        <w:rPr>
          <w:b/>
          <w:bCs/>
          <w:lang w:val="en-US"/>
        </w:rPr>
        <w:t>Salidas esperadas</w:t>
      </w:r>
    </w:p>
    <w:p w14:paraId="0971E6A2" w14:textId="77777777" w:rsidR="001D3FEB" w:rsidRPr="001D3FEB" w:rsidRDefault="001D3FEB" w:rsidP="00A52F77">
      <w:pPr>
        <w:numPr>
          <w:ilvl w:val="0"/>
          <w:numId w:val="128"/>
        </w:numPr>
        <w:rPr>
          <w:lang w:val="en-US"/>
        </w:rPr>
      </w:pPr>
      <w:r w:rsidRPr="001D3FEB">
        <w:rPr>
          <w:lang w:val="en-US"/>
        </w:rPr>
        <w:t>Sprint Goal (frase clara).</w:t>
      </w:r>
    </w:p>
    <w:p w14:paraId="71A98C4C" w14:textId="77777777" w:rsidR="001D3FEB" w:rsidRPr="001D3FEB" w:rsidRDefault="001D3FEB" w:rsidP="00A52F77">
      <w:pPr>
        <w:numPr>
          <w:ilvl w:val="0"/>
          <w:numId w:val="128"/>
        </w:numPr>
      </w:pPr>
      <w:r w:rsidRPr="001D3FEB">
        <w:t>Sprint Backlog con historias y tareas, estimaciones y dueños.</w:t>
      </w:r>
    </w:p>
    <w:p w14:paraId="10782956" w14:textId="77777777" w:rsidR="001D3FEB" w:rsidRPr="001D3FEB" w:rsidRDefault="001D3FEB" w:rsidP="00A52F77">
      <w:pPr>
        <w:numPr>
          <w:ilvl w:val="0"/>
          <w:numId w:val="128"/>
        </w:numPr>
      </w:pPr>
      <w:r w:rsidRPr="001D3FEB">
        <w:t>Plan de mitigación para riesgos críticos asignados.</w:t>
      </w:r>
    </w:p>
    <w:p w14:paraId="6CD6871B" w14:textId="77777777" w:rsidR="001D3FEB" w:rsidRPr="001D3FEB" w:rsidRDefault="001D3FEB" w:rsidP="00A52F77">
      <w:pPr>
        <w:numPr>
          <w:ilvl w:val="0"/>
          <w:numId w:val="128"/>
        </w:numPr>
        <w:rPr>
          <w:lang w:val="en-US"/>
        </w:rPr>
      </w:pPr>
      <w:r w:rsidRPr="001D3FEB">
        <w:rPr>
          <w:lang w:val="en-US"/>
        </w:rPr>
        <w:t>Definition of Done confirmada para sprint.</w:t>
      </w:r>
    </w:p>
    <w:p w14:paraId="03A967E1" w14:textId="77777777" w:rsidR="001D3FEB" w:rsidRPr="001D3FEB" w:rsidRDefault="001D3FEB" w:rsidP="001D3FEB">
      <w:pPr>
        <w:rPr>
          <w:b/>
          <w:bCs/>
        </w:rPr>
      </w:pPr>
      <w:r w:rsidRPr="001D3FEB">
        <w:rPr>
          <w:b/>
          <w:bCs/>
        </w:rPr>
        <w:lastRenderedPageBreak/>
        <w:t>6. Ejemplo de planificación y proyección de release (ejemplo completo)</w:t>
      </w:r>
    </w:p>
    <w:p w14:paraId="1502C4D5" w14:textId="77777777" w:rsidR="001D3FEB" w:rsidRPr="001D3FEB" w:rsidRDefault="001D3FEB" w:rsidP="001D3FEB">
      <w:pPr>
        <w:rPr>
          <w:b/>
          <w:bCs/>
          <w:lang w:val="en-US"/>
        </w:rPr>
      </w:pPr>
      <w:r w:rsidRPr="001D3FEB">
        <w:rPr>
          <w:b/>
          <w:bCs/>
          <w:lang w:val="en-US"/>
        </w:rPr>
        <w:t>Contexto (PYME de Managua)</w:t>
      </w:r>
    </w:p>
    <w:p w14:paraId="2645EBA8" w14:textId="77777777" w:rsidR="001D3FEB" w:rsidRPr="001D3FEB" w:rsidRDefault="001D3FEB" w:rsidP="00A52F77">
      <w:pPr>
        <w:numPr>
          <w:ilvl w:val="0"/>
          <w:numId w:val="129"/>
        </w:numPr>
      </w:pPr>
      <w:r w:rsidRPr="001D3FEB">
        <w:t xml:space="preserve">Backlog total priorizado (MVP) suma = </w:t>
      </w:r>
      <w:r w:rsidRPr="001D3FEB">
        <w:rPr>
          <w:b/>
          <w:bCs/>
        </w:rPr>
        <w:t>180 puntos</w:t>
      </w:r>
      <w:r w:rsidRPr="001D3FEB">
        <w:t>.</w:t>
      </w:r>
    </w:p>
    <w:p w14:paraId="636E626C" w14:textId="77777777" w:rsidR="001D3FEB" w:rsidRPr="001D3FEB" w:rsidRDefault="001D3FEB" w:rsidP="00A52F77">
      <w:pPr>
        <w:numPr>
          <w:ilvl w:val="0"/>
          <w:numId w:val="129"/>
        </w:numPr>
      </w:pPr>
      <w:r w:rsidRPr="001D3FEB">
        <w:t xml:space="preserve">Equipo: mismo del ejemplo anterior con </w:t>
      </w:r>
      <w:r w:rsidRPr="001D3FEB">
        <w:rPr>
          <w:b/>
          <w:bCs/>
        </w:rPr>
        <w:t>velocidad promedio = 30 puntos/sprint</w:t>
      </w:r>
      <w:r w:rsidRPr="001D3FEB">
        <w:t>.</w:t>
      </w:r>
    </w:p>
    <w:p w14:paraId="1CC2B3A3" w14:textId="77777777" w:rsidR="001D3FEB" w:rsidRPr="001D3FEB" w:rsidRDefault="001D3FEB" w:rsidP="00A52F77">
      <w:pPr>
        <w:numPr>
          <w:ilvl w:val="0"/>
          <w:numId w:val="129"/>
        </w:numPr>
        <w:rPr>
          <w:lang w:val="en-US"/>
        </w:rPr>
      </w:pPr>
      <w:r w:rsidRPr="001D3FEB">
        <w:rPr>
          <w:lang w:val="en-US"/>
        </w:rPr>
        <w:t>Sprint length = 2 semanas.</w:t>
      </w:r>
    </w:p>
    <w:p w14:paraId="747224FE" w14:textId="77777777" w:rsidR="001D3FEB" w:rsidRPr="001D3FEB" w:rsidRDefault="001D3FEB" w:rsidP="001D3FEB">
      <w:r w:rsidRPr="001D3FEB">
        <w:rPr>
          <w:b/>
          <w:bCs/>
        </w:rPr>
        <w:t>¿Cuántos sprints para completar el backlog?</w:t>
      </w:r>
    </w:p>
    <w:p w14:paraId="5A0207A1" w14:textId="77777777" w:rsidR="001D3FEB" w:rsidRPr="001D3FEB" w:rsidRDefault="001D3FEB" w:rsidP="00A52F77">
      <w:pPr>
        <w:numPr>
          <w:ilvl w:val="0"/>
          <w:numId w:val="130"/>
        </w:numPr>
      </w:pPr>
      <w:r w:rsidRPr="001D3FEB">
        <w:t>Dividir total puntos por velocidad por sprint: 180 / 30.</w:t>
      </w:r>
    </w:p>
    <w:p w14:paraId="1AEB7FEF" w14:textId="77777777" w:rsidR="001D3FEB" w:rsidRPr="001D3FEB" w:rsidRDefault="001D3FEB" w:rsidP="00A52F77">
      <w:pPr>
        <w:numPr>
          <w:ilvl w:val="1"/>
          <w:numId w:val="130"/>
        </w:numPr>
        <w:jc w:val="left"/>
        <w:rPr>
          <w:lang w:val="en-US"/>
        </w:rPr>
      </w:pPr>
      <w:r w:rsidRPr="001D3FEB">
        <w:rPr>
          <w:lang w:val="en-US"/>
        </w:rPr>
        <w:t>180 dividido entre 30 = 6.</w:t>
      </w:r>
      <w:r w:rsidRPr="001D3FEB">
        <w:rPr>
          <w:lang w:val="en-US"/>
        </w:rPr>
        <w:br/>
      </w:r>
      <w:r w:rsidRPr="001D3FEB">
        <w:rPr>
          <w:b/>
          <w:bCs/>
          <w:lang w:val="en-US"/>
        </w:rPr>
        <w:t>Resultado:</w:t>
      </w:r>
      <w:r w:rsidRPr="001D3FEB">
        <w:rPr>
          <w:lang w:val="en-US"/>
        </w:rPr>
        <w:t xml:space="preserve"> </w:t>
      </w:r>
      <w:r w:rsidRPr="001D3FEB">
        <w:rPr>
          <w:b/>
          <w:bCs/>
          <w:lang w:val="en-US"/>
        </w:rPr>
        <w:t>6 sprints</w:t>
      </w:r>
      <w:r w:rsidRPr="001D3FEB">
        <w:rPr>
          <w:lang w:val="en-US"/>
        </w:rPr>
        <w:t>.</w:t>
      </w:r>
    </w:p>
    <w:p w14:paraId="5797C27F" w14:textId="77777777" w:rsidR="001D3FEB" w:rsidRPr="001D3FEB" w:rsidRDefault="001D3FEB" w:rsidP="001D3FEB">
      <w:pPr>
        <w:rPr>
          <w:lang w:val="en-US"/>
        </w:rPr>
      </w:pPr>
      <w:r w:rsidRPr="001D3FEB">
        <w:rPr>
          <w:b/>
          <w:bCs/>
          <w:lang w:val="en-US"/>
        </w:rPr>
        <w:t>Convertir sprints a tiempo calendario</w:t>
      </w:r>
    </w:p>
    <w:p w14:paraId="740D77B2" w14:textId="77777777" w:rsidR="001D3FEB" w:rsidRPr="001D3FEB" w:rsidRDefault="001D3FEB" w:rsidP="00A52F77">
      <w:pPr>
        <w:numPr>
          <w:ilvl w:val="0"/>
          <w:numId w:val="131"/>
        </w:numPr>
        <w:rPr>
          <w:lang w:val="en-US"/>
        </w:rPr>
      </w:pPr>
      <w:r w:rsidRPr="001D3FEB">
        <w:rPr>
          <w:lang w:val="en-US"/>
        </w:rPr>
        <w:t>6 sprints × 2 semanas/sprint = 12 semanas.</w:t>
      </w:r>
    </w:p>
    <w:p w14:paraId="43B5E7A4" w14:textId="77777777" w:rsidR="001D3FEB" w:rsidRPr="001D3FEB" w:rsidRDefault="001D3FEB" w:rsidP="00A52F77">
      <w:pPr>
        <w:numPr>
          <w:ilvl w:val="0"/>
          <w:numId w:val="131"/>
        </w:numPr>
      </w:pPr>
      <w:r w:rsidRPr="001D3FEB">
        <w:t>12 semanas ≈ 3 meses (si consideras 4 semanas por mes).</w:t>
      </w:r>
    </w:p>
    <w:p w14:paraId="348461B6" w14:textId="77777777" w:rsidR="001D3FEB" w:rsidRPr="001D3FEB" w:rsidRDefault="001D3FEB" w:rsidP="001D3FEB">
      <w:r w:rsidRPr="001D3FEB">
        <w:rPr>
          <w:b/>
          <w:bCs/>
        </w:rPr>
        <w:t>Añadir buffer conservador (p. ej., 20%) para imprevistos</w:t>
      </w:r>
    </w:p>
    <w:p w14:paraId="55A54281" w14:textId="77777777" w:rsidR="001D3FEB" w:rsidRPr="001D3FEB" w:rsidRDefault="001D3FEB" w:rsidP="00A52F77">
      <w:pPr>
        <w:numPr>
          <w:ilvl w:val="0"/>
          <w:numId w:val="132"/>
        </w:numPr>
        <w:rPr>
          <w:lang w:val="en-US"/>
        </w:rPr>
      </w:pPr>
      <w:r w:rsidRPr="001D3FEB">
        <w:rPr>
          <w:lang w:val="en-US"/>
        </w:rPr>
        <w:t>Buffer en sprints = 6 × 0.20 = 1.2 sprints.</w:t>
      </w:r>
    </w:p>
    <w:p w14:paraId="3FF54254" w14:textId="77777777" w:rsidR="001D3FEB" w:rsidRPr="001D3FEB" w:rsidRDefault="001D3FEB" w:rsidP="00A52F77">
      <w:pPr>
        <w:numPr>
          <w:ilvl w:val="1"/>
          <w:numId w:val="132"/>
        </w:numPr>
      </w:pPr>
      <w:r w:rsidRPr="001D3FEB">
        <w:t>6 × 0.20 → calcular: 6 × 2 = 12; luego 12 / 10 = 1.2 (forma alternativa) — pero directamente 6 × 0.20 = 1.2.</w:t>
      </w:r>
    </w:p>
    <w:p w14:paraId="3EFE66D5" w14:textId="77777777" w:rsidR="001D3FEB" w:rsidRPr="001D3FEB" w:rsidRDefault="001D3FEB" w:rsidP="00A52F77">
      <w:pPr>
        <w:numPr>
          <w:ilvl w:val="0"/>
          <w:numId w:val="132"/>
        </w:numPr>
        <w:rPr>
          <w:lang w:val="en-US"/>
        </w:rPr>
      </w:pPr>
      <w:r w:rsidRPr="001D3FEB">
        <w:rPr>
          <w:lang w:val="en-US"/>
        </w:rPr>
        <w:t>Total sprints con buffer = 6 + 1.2 = 7.2 sprints.</w:t>
      </w:r>
    </w:p>
    <w:p w14:paraId="40BBDCCF" w14:textId="77777777" w:rsidR="001D3FEB" w:rsidRPr="001D3FEB" w:rsidRDefault="001D3FEB" w:rsidP="00A52F77">
      <w:pPr>
        <w:numPr>
          <w:ilvl w:val="1"/>
          <w:numId w:val="132"/>
        </w:numPr>
        <w:rPr>
          <w:lang w:val="en-US"/>
        </w:rPr>
      </w:pPr>
      <w:r w:rsidRPr="001D3FEB">
        <w:rPr>
          <w:lang w:val="en-US"/>
        </w:rPr>
        <w:t xml:space="preserve">Redondear </w:t>
      </w:r>
      <w:proofErr w:type="gramStart"/>
      <w:r w:rsidRPr="001D3FEB">
        <w:rPr>
          <w:lang w:val="en-US"/>
        </w:rPr>
        <w:t>a</w:t>
      </w:r>
      <w:proofErr w:type="gramEnd"/>
      <w:r w:rsidRPr="001D3FEB">
        <w:rPr>
          <w:lang w:val="en-US"/>
        </w:rPr>
        <w:t xml:space="preserve"> 8 sprints si se requiere integer sprints.</w:t>
      </w:r>
    </w:p>
    <w:p w14:paraId="0212CC77" w14:textId="77777777" w:rsidR="001D3FEB" w:rsidRPr="001D3FEB" w:rsidRDefault="001D3FEB" w:rsidP="00A52F77">
      <w:pPr>
        <w:numPr>
          <w:ilvl w:val="0"/>
          <w:numId w:val="132"/>
        </w:numPr>
      </w:pPr>
      <w:r w:rsidRPr="001D3FEB">
        <w:t>Tiempo calendario ≈ 8 sprints × 2 semanas = 16 semanas ≈ 4 meses.</w:t>
      </w:r>
    </w:p>
    <w:p w14:paraId="342C35A7" w14:textId="47E91620" w:rsidR="001D3FEB" w:rsidRPr="00C8682B" w:rsidRDefault="001D3FEB" w:rsidP="00C6214D">
      <w:pPr>
        <w:jc w:val="left"/>
      </w:pPr>
      <w:r w:rsidRPr="001D3FEB">
        <w:rPr>
          <w:b/>
          <w:bCs/>
        </w:rPr>
        <w:t>Interpretación:</w:t>
      </w:r>
      <w:r w:rsidRPr="001D3FEB">
        <w:t xml:space="preserve"> plan base = 6 sprints (3 meses); plan conservador con 20% buffer ≈ 8 sprints (4 meses).</w:t>
      </w:r>
      <w:r w:rsidRPr="001D3FEB">
        <w:br/>
      </w:r>
    </w:p>
    <w:p w14:paraId="04A1D9C5" w14:textId="77777777" w:rsidR="00C6214D" w:rsidRPr="00C8682B" w:rsidRDefault="00C6214D" w:rsidP="00C6214D">
      <w:pPr>
        <w:jc w:val="left"/>
      </w:pPr>
    </w:p>
    <w:p w14:paraId="428E6B6A" w14:textId="77777777" w:rsidR="00C6214D" w:rsidRPr="00C8682B" w:rsidRDefault="00C6214D" w:rsidP="00C6214D">
      <w:pPr>
        <w:jc w:val="left"/>
      </w:pPr>
    </w:p>
    <w:p w14:paraId="72830B2D" w14:textId="77777777" w:rsidR="00C6214D" w:rsidRPr="00C8682B" w:rsidRDefault="00C6214D" w:rsidP="00C6214D">
      <w:pPr>
        <w:jc w:val="left"/>
      </w:pPr>
    </w:p>
    <w:p w14:paraId="3B14AC86" w14:textId="77777777" w:rsidR="00C6214D" w:rsidRPr="00C8682B" w:rsidRDefault="00C6214D" w:rsidP="00C6214D">
      <w:pPr>
        <w:jc w:val="left"/>
      </w:pPr>
    </w:p>
    <w:p w14:paraId="2943675D" w14:textId="77777777" w:rsidR="00C6214D" w:rsidRPr="00C8682B" w:rsidRDefault="00C6214D" w:rsidP="00C6214D">
      <w:pPr>
        <w:jc w:val="left"/>
      </w:pPr>
    </w:p>
    <w:p w14:paraId="1F130DA7" w14:textId="23D44A54" w:rsidR="001D3FEB" w:rsidRPr="001D3FEB" w:rsidRDefault="001D3FEB" w:rsidP="001D3FEB">
      <w:pPr>
        <w:rPr>
          <w:b/>
          <w:bCs/>
          <w:lang w:val="en-US"/>
        </w:rPr>
      </w:pPr>
      <w:r w:rsidRPr="001D3FEB">
        <w:rPr>
          <w:b/>
          <w:bCs/>
          <w:lang w:val="en-US"/>
        </w:rPr>
        <w:lastRenderedPageBreak/>
        <w:t>7. Capacity planning</w:t>
      </w:r>
    </w:p>
    <w:p w14:paraId="38FF8C2C" w14:textId="77777777" w:rsidR="001D3FEB" w:rsidRPr="001D3FEB" w:rsidRDefault="001D3FEB" w:rsidP="001D3FEB">
      <w:pPr>
        <w:rPr>
          <w:b/>
          <w:bCs/>
          <w:lang w:val="en-US"/>
        </w:rPr>
      </w:pPr>
      <w:r w:rsidRPr="001D3FEB">
        <w:rPr>
          <w:b/>
          <w:bCs/>
          <w:lang w:val="en-US"/>
        </w:rPr>
        <w:t>Elementos a considerar</w:t>
      </w:r>
    </w:p>
    <w:p w14:paraId="3EB138EB" w14:textId="77777777" w:rsidR="001D3FEB" w:rsidRPr="001D3FEB" w:rsidRDefault="001D3FEB" w:rsidP="00A52F77">
      <w:pPr>
        <w:numPr>
          <w:ilvl w:val="0"/>
          <w:numId w:val="133"/>
        </w:numPr>
      </w:pPr>
      <w:r w:rsidRPr="001D3FEB">
        <w:rPr>
          <w:b/>
          <w:bCs/>
        </w:rPr>
        <w:t>Disponibilidad nominal</w:t>
      </w:r>
      <w:r w:rsidRPr="001D3FEB">
        <w:t xml:space="preserve"> de cada miembro (días laborables del sprint).</w:t>
      </w:r>
    </w:p>
    <w:p w14:paraId="2FE16D68" w14:textId="77777777" w:rsidR="001D3FEB" w:rsidRPr="001D3FEB" w:rsidRDefault="001D3FEB" w:rsidP="00A52F77">
      <w:pPr>
        <w:numPr>
          <w:ilvl w:val="0"/>
          <w:numId w:val="133"/>
        </w:numPr>
      </w:pPr>
      <w:r w:rsidRPr="001D3FEB">
        <w:rPr>
          <w:b/>
          <w:bCs/>
        </w:rPr>
        <w:t>Tiempo no productivo</w:t>
      </w:r>
      <w:r w:rsidRPr="001D3FEB">
        <w:t>: reuniones, formación, administración (ej.: 20–30% del tiempo).</w:t>
      </w:r>
    </w:p>
    <w:p w14:paraId="762F070B" w14:textId="77777777" w:rsidR="001D3FEB" w:rsidRPr="001D3FEB" w:rsidRDefault="001D3FEB" w:rsidP="00A52F77">
      <w:pPr>
        <w:numPr>
          <w:ilvl w:val="0"/>
          <w:numId w:val="133"/>
        </w:numPr>
        <w:rPr>
          <w:lang w:val="en-US"/>
        </w:rPr>
      </w:pPr>
      <w:r w:rsidRPr="001D3FEB">
        <w:rPr>
          <w:b/>
          <w:bCs/>
          <w:lang w:val="en-US"/>
        </w:rPr>
        <w:t>Vacaciones / feriados / permisos</w:t>
      </w:r>
      <w:r w:rsidRPr="001D3FEB">
        <w:rPr>
          <w:lang w:val="en-US"/>
        </w:rPr>
        <w:t>.</w:t>
      </w:r>
    </w:p>
    <w:p w14:paraId="052E3027" w14:textId="77777777" w:rsidR="001D3FEB" w:rsidRPr="001D3FEB" w:rsidRDefault="001D3FEB" w:rsidP="00A52F77">
      <w:pPr>
        <w:numPr>
          <w:ilvl w:val="0"/>
          <w:numId w:val="133"/>
        </w:numPr>
      </w:pPr>
      <w:r w:rsidRPr="001D3FEB">
        <w:rPr>
          <w:b/>
          <w:bCs/>
        </w:rPr>
        <w:t>Porcentaje reservado para imprevistos / cambios urgentes</w:t>
      </w:r>
      <w:r w:rsidRPr="001D3FEB">
        <w:t xml:space="preserve"> (p. ej., 10–15%).</w:t>
      </w:r>
    </w:p>
    <w:p w14:paraId="57FA0515" w14:textId="77777777" w:rsidR="001D3FEB" w:rsidRPr="001D3FEB" w:rsidRDefault="001D3FEB" w:rsidP="001D3FEB">
      <w:pPr>
        <w:rPr>
          <w:b/>
          <w:bCs/>
        </w:rPr>
      </w:pPr>
      <w:r w:rsidRPr="001D3FEB">
        <w:rPr>
          <w:b/>
          <w:bCs/>
        </w:rPr>
        <w:t>Método práctico (ejemplo numérico paso a paso)</w:t>
      </w:r>
    </w:p>
    <w:p w14:paraId="2DA1EA52" w14:textId="77777777" w:rsidR="001D3FEB" w:rsidRPr="001D3FEB" w:rsidRDefault="001D3FEB" w:rsidP="00C6214D">
      <w:pPr>
        <w:jc w:val="left"/>
        <w:rPr>
          <w:lang w:val="en-US"/>
        </w:rPr>
      </w:pPr>
      <w:r w:rsidRPr="001D3FEB">
        <w:rPr>
          <w:b/>
          <w:bCs/>
        </w:rPr>
        <w:t>Equipo:</w:t>
      </w:r>
      <w:r w:rsidRPr="001D3FEB">
        <w:t xml:space="preserve"> 5 miembros dev (no incluye PO/SM para velocidad), jornada productiva estimada = 8 h/día.</w:t>
      </w:r>
      <w:r w:rsidRPr="001D3FEB">
        <w:br/>
      </w:r>
      <w:r w:rsidRPr="001D3FEB">
        <w:rPr>
          <w:b/>
          <w:bCs/>
          <w:lang w:val="en-US"/>
        </w:rPr>
        <w:t>Sprint:</w:t>
      </w:r>
      <w:r w:rsidRPr="001D3FEB">
        <w:rPr>
          <w:lang w:val="en-US"/>
        </w:rPr>
        <w:t xml:space="preserve"> 10 días.</w:t>
      </w:r>
    </w:p>
    <w:p w14:paraId="37A710A6" w14:textId="77777777" w:rsidR="001D3FEB" w:rsidRPr="001D3FEB" w:rsidRDefault="001D3FEB" w:rsidP="00A52F77">
      <w:pPr>
        <w:numPr>
          <w:ilvl w:val="0"/>
          <w:numId w:val="134"/>
        </w:numPr>
      </w:pPr>
      <w:r w:rsidRPr="001D3FEB">
        <w:t>Horas brutas por miembro = 10 días × 8 h/día = 80 h.</w:t>
      </w:r>
    </w:p>
    <w:p w14:paraId="1F368760" w14:textId="77777777" w:rsidR="001D3FEB" w:rsidRPr="001D3FEB" w:rsidRDefault="001D3FEB" w:rsidP="00A52F77">
      <w:pPr>
        <w:numPr>
          <w:ilvl w:val="0"/>
          <w:numId w:val="134"/>
        </w:numPr>
      </w:pPr>
      <w:r w:rsidRPr="001D3FEB">
        <w:t>Horas totales brutas equipo = 5 miembros × 80 h.</w:t>
      </w:r>
    </w:p>
    <w:p w14:paraId="09F423E7" w14:textId="77777777" w:rsidR="001D3FEB" w:rsidRPr="001D3FEB" w:rsidRDefault="001D3FEB" w:rsidP="00A52F77">
      <w:pPr>
        <w:numPr>
          <w:ilvl w:val="1"/>
          <w:numId w:val="134"/>
        </w:numPr>
        <w:rPr>
          <w:lang w:val="en-US"/>
        </w:rPr>
      </w:pPr>
      <w:r w:rsidRPr="001D3FEB">
        <w:rPr>
          <w:lang w:val="en-US"/>
        </w:rPr>
        <w:t>5 × 80 = 400 h.</w:t>
      </w:r>
    </w:p>
    <w:p w14:paraId="761206F8" w14:textId="77777777" w:rsidR="001D3FEB" w:rsidRPr="001D3FEB" w:rsidRDefault="001D3FEB" w:rsidP="00A52F77">
      <w:pPr>
        <w:numPr>
          <w:ilvl w:val="0"/>
          <w:numId w:val="134"/>
        </w:numPr>
      </w:pPr>
      <w:r w:rsidRPr="001D3FEB">
        <w:t>Descontar factor no productivo (reuniones, admin): asumimos 25% no productivo.</w:t>
      </w:r>
    </w:p>
    <w:p w14:paraId="2CA23ED2" w14:textId="77777777" w:rsidR="001D3FEB" w:rsidRPr="001D3FEB" w:rsidRDefault="001D3FEB" w:rsidP="00A52F77">
      <w:pPr>
        <w:numPr>
          <w:ilvl w:val="1"/>
          <w:numId w:val="134"/>
        </w:numPr>
      </w:pPr>
      <w:r w:rsidRPr="001D3FEB">
        <w:t>Horas productivas por miembro = 80 h × (1 − 0.25) = 80 × 0.75.</w:t>
      </w:r>
    </w:p>
    <w:p w14:paraId="6750D953" w14:textId="77777777" w:rsidR="001D3FEB" w:rsidRPr="001D3FEB" w:rsidRDefault="001D3FEB" w:rsidP="00A52F77">
      <w:pPr>
        <w:numPr>
          <w:ilvl w:val="1"/>
          <w:numId w:val="134"/>
        </w:numPr>
        <w:rPr>
          <w:lang w:val="en-US"/>
        </w:rPr>
      </w:pPr>
      <w:r w:rsidRPr="001D3FEB">
        <w:rPr>
          <w:lang w:val="en-US"/>
        </w:rPr>
        <w:t>80 × 0.75 = 60 h.</w:t>
      </w:r>
    </w:p>
    <w:p w14:paraId="23AE3998" w14:textId="77777777" w:rsidR="001D3FEB" w:rsidRPr="001D3FEB" w:rsidRDefault="001D3FEB" w:rsidP="00A52F77">
      <w:pPr>
        <w:numPr>
          <w:ilvl w:val="0"/>
          <w:numId w:val="134"/>
        </w:numPr>
        <w:rPr>
          <w:lang w:val="en-US"/>
        </w:rPr>
      </w:pPr>
      <w:r w:rsidRPr="001D3FEB">
        <w:rPr>
          <w:lang w:val="en-US"/>
        </w:rPr>
        <w:t>Horas productivas totales equipo = 5 × 60.</w:t>
      </w:r>
    </w:p>
    <w:p w14:paraId="6DE43A08" w14:textId="77777777" w:rsidR="001D3FEB" w:rsidRPr="001D3FEB" w:rsidRDefault="001D3FEB" w:rsidP="00A52F77">
      <w:pPr>
        <w:numPr>
          <w:ilvl w:val="1"/>
          <w:numId w:val="134"/>
        </w:numPr>
        <w:rPr>
          <w:lang w:val="en-US"/>
        </w:rPr>
      </w:pPr>
      <w:r w:rsidRPr="001D3FEB">
        <w:rPr>
          <w:lang w:val="en-US"/>
        </w:rPr>
        <w:t>5 × 60 = 300 h.</w:t>
      </w:r>
    </w:p>
    <w:p w14:paraId="67933F7D" w14:textId="77777777" w:rsidR="001D3FEB" w:rsidRPr="001D3FEB" w:rsidRDefault="001D3FEB" w:rsidP="00A52F77">
      <w:pPr>
        <w:numPr>
          <w:ilvl w:val="0"/>
          <w:numId w:val="134"/>
        </w:numPr>
      </w:pPr>
      <w:r w:rsidRPr="001D3FEB">
        <w:t xml:space="preserve">Si equipo históricamente entrega 30 puntos/sprint (Vprom) y horas productivas totales = 300 h, podemos calcular </w:t>
      </w:r>
      <w:r w:rsidRPr="001D3FEB">
        <w:rPr>
          <w:b/>
          <w:bCs/>
        </w:rPr>
        <w:t>horas por punto</w:t>
      </w:r>
      <w:r w:rsidRPr="001D3FEB">
        <w:t>:</w:t>
      </w:r>
    </w:p>
    <w:p w14:paraId="16F77E8C" w14:textId="77777777" w:rsidR="001D3FEB" w:rsidRPr="001D3FEB" w:rsidRDefault="001D3FEB" w:rsidP="00A52F77">
      <w:pPr>
        <w:numPr>
          <w:ilvl w:val="1"/>
          <w:numId w:val="134"/>
        </w:numPr>
      </w:pPr>
      <w:r w:rsidRPr="001D3FEB">
        <w:t>Horas por punto = 300 h / 30 puntos.</w:t>
      </w:r>
    </w:p>
    <w:p w14:paraId="2FBE760F" w14:textId="77777777" w:rsidR="001D3FEB" w:rsidRPr="001D3FEB" w:rsidRDefault="001D3FEB" w:rsidP="00A52F77">
      <w:pPr>
        <w:numPr>
          <w:ilvl w:val="1"/>
          <w:numId w:val="134"/>
        </w:numPr>
        <w:jc w:val="left"/>
      </w:pPr>
      <w:r w:rsidRPr="001D3FEB">
        <w:t>300 dividido entre 30 = 10 h/punto.</w:t>
      </w:r>
      <w:r w:rsidRPr="001D3FEB">
        <w:br/>
      </w:r>
      <w:r w:rsidRPr="001D3FEB">
        <w:rPr>
          <w:b/>
          <w:bCs/>
        </w:rPr>
        <w:t>Resultado:</w:t>
      </w:r>
      <w:r w:rsidRPr="001D3FEB">
        <w:t xml:space="preserve"> </w:t>
      </w:r>
      <w:r w:rsidRPr="001D3FEB">
        <w:rPr>
          <w:b/>
          <w:bCs/>
        </w:rPr>
        <w:t>10 horas por punto</w:t>
      </w:r>
      <w:r w:rsidRPr="001D3FEB">
        <w:t xml:space="preserve"> (equivalencia del equipo bajo supuestos dados).</w:t>
      </w:r>
    </w:p>
    <w:p w14:paraId="38C3F5F1" w14:textId="77777777" w:rsidR="001D3FEB" w:rsidRPr="001D3FEB" w:rsidRDefault="001D3FEB" w:rsidP="001D3FEB">
      <w:r w:rsidRPr="001D3FEB">
        <w:rPr>
          <w:b/>
          <w:bCs/>
        </w:rPr>
        <w:lastRenderedPageBreak/>
        <w:t>Interpretación práctica:</w:t>
      </w:r>
      <w:r w:rsidRPr="001D3FEB">
        <w:t xml:space="preserve"> si una historia es 5 puntos → tiempo estimado = 5 × 10 h = 50 h (esto debe concordar con días y tareas).</w:t>
      </w:r>
    </w:p>
    <w:p w14:paraId="50BEE5E2" w14:textId="77777777" w:rsidR="001D3FEB" w:rsidRPr="001D3FEB" w:rsidRDefault="001D3FEB" w:rsidP="00A52F77">
      <w:pPr>
        <w:numPr>
          <w:ilvl w:val="0"/>
          <w:numId w:val="135"/>
        </w:numPr>
      </w:pPr>
      <w:r w:rsidRPr="001D3FEB">
        <w:t>Convertir a días laborales: 50 h / 8 h/día = 6.25 días.</w:t>
      </w:r>
    </w:p>
    <w:p w14:paraId="4685E5F2" w14:textId="77777777" w:rsidR="001D3FEB" w:rsidRPr="00C8682B" w:rsidRDefault="001D3FEB" w:rsidP="001D3FEB">
      <w:r w:rsidRPr="001D3FEB">
        <w:t xml:space="preserve">Nota: esta conversión es una herramienta para planificación inicial o cuando no hay histórico; una vez que exista velocity es preferible usarla. </w:t>
      </w:r>
      <w:r w:rsidRPr="00C8682B">
        <w:t>Siempre recalibrar al cabo de 2–3 sprints.</w:t>
      </w:r>
    </w:p>
    <w:p w14:paraId="19D33C66" w14:textId="223437AF" w:rsidR="001D3FEB" w:rsidRPr="00C8682B" w:rsidRDefault="001D3FEB" w:rsidP="001D3FEB"/>
    <w:p w14:paraId="57C0D378" w14:textId="77777777" w:rsidR="001D3FEB" w:rsidRPr="001D3FEB" w:rsidRDefault="001D3FEB" w:rsidP="001D3FEB">
      <w:pPr>
        <w:rPr>
          <w:b/>
          <w:bCs/>
        </w:rPr>
      </w:pPr>
      <w:r w:rsidRPr="001D3FEB">
        <w:rPr>
          <w:b/>
          <w:bCs/>
        </w:rPr>
        <w:t>8. Manejo de incertidumbre y buffers (técnicas recomendadas)</w:t>
      </w:r>
    </w:p>
    <w:p w14:paraId="1B7D8833" w14:textId="77777777" w:rsidR="001D3FEB" w:rsidRPr="001D3FEB" w:rsidRDefault="001D3FEB" w:rsidP="00A52F77">
      <w:pPr>
        <w:numPr>
          <w:ilvl w:val="0"/>
          <w:numId w:val="136"/>
        </w:numPr>
      </w:pPr>
      <w:r w:rsidRPr="001D3FEB">
        <w:rPr>
          <w:b/>
          <w:bCs/>
        </w:rPr>
        <w:t>Reserva de capacidad en sprint:</w:t>
      </w:r>
      <w:r w:rsidRPr="001D3FEB">
        <w:t xml:space="preserve"> reservar entre 10–20% de la capacidad para emergencias/CRs.</w:t>
      </w:r>
    </w:p>
    <w:p w14:paraId="39DECBB1" w14:textId="77777777" w:rsidR="001D3FEB" w:rsidRPr="001D3FEB" w:rsidRDefault="001D3FEB" w:rsidP="00A52F77">
      <w:pPr>
        <w:numPr>
          <w:ilvl w:val="0"/>
          <w:numId w:val="136"/>
        </w:numPr>
      </w:pPr>
      <w:r w:rsidRPr="001D3FEB">
        <w:rPr>
          <w:b/>
          <w:bCs/>
        </w:rPr>
        <w:t>Planificación por escenarios:</w:t>
      </w:r>
      <w:r w:rsidRPr="001D3FEB">
        <w:t xml:space="preserve"> ofrecer al </w:t>
      </w:r>
      <w:proofErr w:type="gramStart"/>
      <w:r w:rsidRPr="001D3FEB">
        <w:t>sponsor</w:t>
      </w:r>
      <w:proofErr w:type="gramEnd"/>
      <w:r w:rsidRPr="001D3FEB">
        <w:t xml:space="preserve"> plan base (50% prob), plan optimista y plan conservador (incluir buffer del 20–30%).</w:t>
      </w:r>
    </w:p>
    <w:p w14:paraId="333923DD" w14:textId="77777777" w:rsidR="001D3FEB" w:rsidRPr="001D3FEB" w:rsidRDefault="001D3FEB" w:rsidP="00A52F77">
      <w:pPr>
        <w:numPr>
          <w:ilvl w:val="0"/>
          <w:numId w:val="136"/>
        </w:numPr>
      </w:pPr>
      <w:r w:rsidRPr="001D3FEB">
        <w:rPr>
          <w:b/>
          <w:bCs/>
        </w:rPr>
        <w:t>Spikes</w:t>
      </w:r>
      <w:r w:rsidRPr="001D3FEB">
        <w:t>: usar para reducir incertidumbre antes de comprometer historias grandes.</w:t>
      </w:r>
    </w:p>
    <w:p w14:paraId="3221919B" w14:textId="77777777" w:rsidR="001D3FEB" w:rsidRPr="001D3FEB" w:rsidRDefault="001D3FEB" w:rsidP="00A52F77">
      <w:pPr>
        <w:numPr>
          <w:ilvl w:val="0"/>
          <w:numId w:val="136"/>
        </w:numPr>
        <w:rPr>
          <w:lang w:val="en-US"/>
        </w:rPr>
      </w:pPr>
      <w:r w:rsidRPr="001D3FEB">
        <w:rPr>
          <w:b/>
          <w:bCs/>
          <w:lang w:val="en-US"/>
        </w:rPr>
        <w:t>Work in Progress (WIP) limits:</w:t>
      </w:r>
      <w:r w:rsidRPr="001D3FEB">
        <w:rPr>
          <w:lang w:val="en-US"/>
        </w:rPr>
        <w:t xml:space="preserve"> para mantener foco y evitar multitarea excesiva.</w:t>
      </w:r>
    </w:p>
    <w:p w14:paraId="4CDBA340" w14:textId="4848ECC5" w:rsidR="001D3FEB" w:rsidRPr="001D3FEB" w:rsidRDefault="001D3FEB" w:rsidP="001D3FEB">
      <w:pPr>
        <w:rPr>
          <w:lang w:val="en-US"/>
        </w:rPr>
      </w:pPr>
    </w:p>
    <w:p w14:paraId="2112B414" w14:textId="77777777" w:rsidR="001D3FEB" w:rsidRPr="001D3FEB" w:rsidRDefault="001D3FEB" w:rsidP="001D3FEB">
      <w:pPr>
        <w:rPr>
          <w:b/>
          <w:bCs/>
        </w:rPr>
      </w:pPr>
      <w:r w:rsidRPr="001D3FEB">
        <w:rPr>
          <w:b/>
          <w:bCs/>
        </w:rPr>
        <w:t>9. Métricas útiles vinculadas a estimación y planificación</w:t>
      </w:r>
    </w:p>
    <w:p w14:paraId="65933755" w14:textId="77777777" w:rsidR="001D3FEB" w:rsidRPr="001D3FEB" w:rsidRDefault="001D3FEB" w:rsidP="00A52F77">
      <w:pPr>
        <w:numPr>
          <w:ilvl w:val="0"/>
          <w:numId w:val="137"/>
        </w:numPr>
      </w:pPr>
      <w:r w:rsidRPr="001D3FEB">
        <w:rPr>
          <w:b/>
          <w:bCs/>
        </w:rPr>
        <w:t>Velocity (promedio y desviación estándar)</w:t>
      </w:r>
      <w:r w:rsidRPr="001D3FEB">
        <w:t xml:space="preserve"> — para forecast.</w:t>
      </w:r>
    </w:p>
    <w:p w14:paraId="5BBEB070" w14:textId="77777777" w:rsidR="001D3FEB" w:rsidRPr="001D3FEB" w:rsidRDefault="001D3FEB" w:rsidP="00A52F77">
      <w:pPr>
        <w:numPr>
          <w:ilvl w:val="0"/>
          <w:numId w:val="137"/>
        </w:numPr>
      </w:pPr>
      <w:r w:rsidRPr="001D3FEB">
        <w:rPr>
          <w:b/>
          <w:bCs/>
        </w:rPr>
        <w:t>Sprint burndown / burnup</w:t>
      </w:r>
      <w:r w:rsidRPr="001D3FEB">
        <w:t xml:space="preserve"> — seguimiento diario del progreso.</w:t>
      </w:r>
    </w:p>
    <w:p w14:paraId="3D839C7E" w14:textId="77777777" w:rsidR="001D3FEB" w:rsidRPr="001D3FEB" w:rsidRDefault="001D3FEB" w:rsidP="00A52F77">
      <w:pPr>
        <w:numPr>
          <w:ilvl w:val="0"/>
          <w:numId w:val="137"/>
        </w:numPr>
      </w:pPr>
      <w:r w:rsidRPr="001D3FEB">
        <w:rPr>
          <w:b/>
          <w:bCs/>
        </w:rPr>
        <w:t>Plazo de entrega estimado vs real</w:t>
      </w:r>
      <w:r w:rsidRPr="001D3FEB">
        <w:t xml:space="preserve"> — medir precisión de estimaciones.</w:t>
      </w:r>
    </w:p>
    <w:p w14:paraId="7D176583" w14:textId="77777777" w:rsidR="001D3FEB" w:rsidRPr="001D3FEB" w:rsidRDefault="001D3FEB" w:rsidP="00A52F77">
      <w:pPr>
        <w:numPr>
          <w:ilvl w:val="0"/>
          <w:numId w:val="137"/>
        </w:numPr>
      </w:pPr>
      <w:r w:rsidRPr="001D3FEB">
        <w:rPr>
          <w:b/>
          <w:bCs/>
        </w:rPr>
        <w:t>% de historias completadas vs comprometidas</w:t>
      </w:r>
      <w:r w:rsidRPr="001D3FEB">
        <w:t xml:space="preserve"> — indicador de compromiso y planificación.</w:t>
      </w:r>
    </w:p>
    <w:p w14:paraId="059E4755" w14:textId="77777777" w:rsidR="001D3FEB" w:rsidRPr="001D3FEB" w:rsidRDefault="001D3FEB" w:rsidP="00A52F77">
      <w:pPr>
        <w:numPr>
          <w:ilvl w:val="0"/>
          <w:numId w:val="137"/>
        </w:numPr>
      </w:pPr>
      <w:r w:rsidRPr="001D3FEB">
        <w:rPr>
          <w:b/>
          <w:bCs/>
        </w:rPr>
        <w:t>Lead time / Cycle time</w:t>
      </w:r>
      <w:r w:rsidRPr="001D3FEB">
        <w:t xml:space="preserve"> — para entender flujo y cuellos de botella.</w:t>
      </w:r>
    </w:p>
    <w:p w14:paraId="24233B5B" w14:textId="77777777" w:rsidR="001D3FEB" w:rsidRPr="001D3FEB" w:rsidRDefault="001D3FEB" w:rsidP="001D3FEB">
      <w:pPr>
        <w:rPr>
          <w:lang w:val="en-US"/>
        </w:rPr>
      </w:pPr>
      <w:r w:rsidRPr="001D3FEB">
        <w:t xml:space="preserve">Consejo científico: usa </w:t>
      </w:r>
      <w:r w:rsidRPr="001D3FEB">
        <w:rPr>
          <w:b/>
          <w:bCs/>
        </w:rPr>
        <w:t>media + desviación</w:t>
      </w:r>
      <w:r w:rsidRPr="001D3FEB">
        <w:t xml:space="preserve"> (ej.: media ± 1</w:t>
      </w:r>
      <w:r w:rsidRPr="001D3FEB">
        <w:rPr>
          <w:lang w:val="en-US"/>
        </w:rPr>
        <w:t>σ</w:t>
      </w:r>
      <w:r w:rsidRPr="001D3FEB">
        <w:t xml:space="preserve">) para presentar rangos de confianza, no un solo número. </w:t>
      </w:r>
      <w:r w:rsidRPr="001D3FEB">
        <w:rPr>
          <w:lang w:val="en-US"/>
        </w:rPr>
        <w:t>Esto comunica incertidumbre informada.</w:t>
      </w:r>
    </w:p>
    <w:p w14:paraId="76A8E3BA" w14:textId="30B02440" w:rsidR="001D3FEB" w:rsidRDefault="001D3FEB" w:rsidP="001D3FEB">
      <w:pPr>
        <w:rPr>
          <w:lang w:val="en-US"/>
        </w:rPr>
      </w:pPr>
    </w:p>
    <w:p w14:paraId="6362A8A0" w14:textId="77777777" w:rsidR="00C6214D" w:rsidRPr="001D3FEB" w:rsidRDefault="00C6214D" w:rsidP="001D3FEB">
      <w:pPr>
        <w:rPr>
          <w:lang w:val="en-US"/>
        </w:rPr>
      </w:pPr>
    </w:p>
    <w:p w14:paraId="48355653" w14:textId="77777777" w:rsidR="001D3FEB" w:rsidRPr="001D3FEB" w:rsidRDefault="001D3FEB" w:rsidP="001D3FEB">
      <w:pPr>
        <w:rPr>
          <w:b/>
          <w:bCs/>
        </w:rPr>
      </w:pPr>
      <w:r w:rsidRPr="001D3FEB">
        <w:rPr>
          <w:b/>
          <w:bCs/>
        </w:rPr>
        <w:lastRenderedPageBreak/>
        <w:t>10. Errores comunes (y cómo evitarlos)</w:t>
      </w:r>
    </w:p>
    <w:p w14:paraId="413D7C74" w14:textId="77777777" w:rsidR="001D3FEB" w:rsidRPr="001D3FEB" w:rsidRDefault="001D3FEB" w:rsidP="00A52F77">
      <w:pPr>
        <w:numPr>
          <w:ilvl w:val="0"/>
          <w:numId w:val="138"/>
        </w:numPr>
      </w:pPr>
      <w:r w:rsidRPr="001D3FEB">
        <w:rPr>
          <w:b/>
          <w:bCs/>
        </w:rPr>
        <w:t>Convertir puntos a horas de forma rígida</w:t>
      </w:r>
      <w:r w:rsidRPr="001D3FEB">
        <w:t>: evita prometer horas fijas; explica que la relación es empírica y específica del equipo.</w:t>
      </w:r>
    </w:p>
    <w:p w14:paraId="6EDC40DC" w14:textId="77777777" w:rsidR="001D3FEB" w:rsidRPr="001D3FEB" w:rsidRDefault="001D3FEB" w:rsidP="00A52F77">
      <w:pPr>
        <w:numPr>
          <w:ilvl w:val="0"/>
          <w:numId w:val="138"/>
        </w:numPr>
      </w:pPr>
      <w:r w:rsidRPr="001D3FEB">
        <w:rPr>
          <w:b/>
          <w:bCs/>
        </w:rPr>
        <w:t>Mix de tareas técnicas y user stories sin separación</w:t>
      </w:r>
      <w:r w:rsidRPr="001D3FEB">
        <w:t>: prioriza distinguir deuda técnica y trabajo de entrega.</w:t>
      </w:r>
    </w:p>
    <w:p w14:paraId="12B12625" w14:textId="77777777" w:rsidR="001D3FEB" w:rsidRPr="001D3FEB" w:rsidRDefault="001D3FEB" w:rsidP="00A52F77">
      <w:pPr>
        <w:numPr>
          <w:ilvl w:val="0"/>
          <w:numId w:val="138"/>
        </w:numPr>
      </w:pPr>
      <w:r w:rsidRPr="001D3FEB">
        <w:rPr>
          <w:b/>
          <w:bCs/>
        </w:rPr>
        <w:t>Hacer estimaciones con stakeholders fuera del equipo</w:t>
      </w:r>
      <w:r w:rsidRPr="001D3FEB">
        <w:t>: solo el equipo de desarrollo estima; PO y stakeholders aportan contexto.</w:t>
      </w:r>
    </w:p>
    <w:p w14:paraId="31111469" w14:textId="77777777" w:rsidR="001D3FEB" w:rsidRPr="001D3FEB" w:rsidRDefault="001D3FEB" w:rsidP="00A52F77">
      <w:pPr>
        <w:numPr>
          <w:ilvl w:val="0"/>
          <w:numId w:val="138"/>
        </w:numPr>
      </w:pPr>
      <w:r w:rsidRPr="001D3FEB">
        <w:rPr>
          <w:b/>
          <w:bCs/>
        </w:rPr>
        <w:t>Descomponer tarde</w:t>
      </w:r>
      <w:r w:rsidRPr="001D3FEB">
        <w:t>: historias demasiado grandes (epics) deben romperse antes del planning.</w:t>
      </w:r>
    </w:p>
    <w:p w14:paraId="7748D81B" w14:textId="77777777" w:rsidR="001D3FEB" w:rsidRPr="001D3FEB" w:rsidRDefault="001D3FEB" w:rsidP="00A52F77">
      <w:pPr>
        <w:numPr>
          <w:ilvl w:val="0"/>
          <w:numId w:val="138"/>
        </w:numPr>
      </w:pPr>
      <w:r w:rsidRPr="001D3FEB">
        <w:rPr>
          <w:b/>
          <w:bCs/>
        </w:rPr>
        <w:t>Ignorar capacidad real</w:t>
      </w:r>
      <w:r w:rsidRPr="001D3FEB">
        <w:t xml:space="preserve"> (reuniones, formaciones, permisos) — siempre descontar.</w:t>
      </w:r>
    </w:p>
    <w:p w14:paraId="40978D74" w14:textId="77777777" w:rsidR="001D3FEB" w:rsidRPr="001D3FEB" w:rsidRDefault="001D3FEB" w:rsidP="00A52F77">
      <w:pPr>
        <w:numPr>
          <w:ilvl w:val="0"/>
          <w:numId w:val="138"/>
        </w:numPr>
      </w:pPr>
      <w:r w:rsidRPr="001D3FEB">
        <w:rPr>
          <w:b/>
          <w:bCs/>
        </w:rPr>
        <w:t>No revisar estimaciones</w:t>
      </w:r>
      <w:r w:rsidRPr="001D3FEB">
        <w:t>: recalibrar cada 2–3 sprints.</w:t>
      </w:r>
    </w:p>
    <w:p w14:paraId="111A688B" w14:textId="5AEBFCA2" w:rsidR="001D3FEB" w:rsidRPr="00C8682B" w:rsidRDefault="001D3FEB" w:rsidP="001D3FEB"/>
    <w:p w14:paraId="3D296853" w14:textId="77777777" w:rsidR="001D3FEB" w:rsidRPr="001D3FEB" w:rsidRDefault="001D3FEB" w:rsidP="001D3FEB">
      <w:pPr>
        <w:rPr>
          <w:b/>
          <w:bCs/>
        </w:rPr>
      </w:pPr>
      <w:r w:rsidRPr="001D3FEB">
        <w:rPr>
          <w:b/>
          <w:bCs/>
        </w:rPr>
        <w:t>11. Plantillas y checklists (listas prácticas)</w:t>
      </w:r>
    </w:p>
    <w:p w14:paraId="78940B18" w14:textId="77777777" w:rsidR="001D3FEB" w:rsidRPr="001D3FEB" w:rsidRDefault="001D3FEB" w:rsidP="001D3FEB">
      <w:pPr>
        <w:rPr>
          <w:b/>
          <w:bCs/>
          <w:lang w:val="en-US"/>
        </w:rPr>
      </w:pPr>
      <w:r w:rsidRPr="001D3FEB">
        <w:rPr>
          <w:b/>
          <w:bCs/>
          <w:lang w:val="en-US"/>
        </w:rPr>
        <w:t xml:space="preserve">Checklist </w:t>
      </w:r>
      <w:proofErr w:type="gramStart"/>
      <w:r w:rsidRPr="001D3FEB">
        <w:rPr>
          <w:b/>
          <w:bCs/>
          <w:lang w:val="en-US"/>
        </w:rPr>
        <w:t>para Sprint</w:t>
      </w:r>
      <w:proofErr w:type="gramEnd"/>
      <w:r w:rsidRPr="001D3FEB">
        <w:rPr>
          <w:b/>
          <w:bCs/>
          <w:lang w:val="en-US"/>
        </w:rPr>
        <w:t xml:space="preserve"> Planning</w:t>
      </w:r>
    </w:p>
    <w:p w14:paraId="627A9AD7" w14:textId="77777777" w:rsidR="001D3FEB" w:rsidRPr="001D3FEB" w:rsidRDefault="001D3FEB" w:rsidP="00A52F77">
      <w:pPr>
        <w:numPr>
          <w:ilvl w:val="0"/>
          <w:numId w:val="139"/>
        </w:numPr>
        <w:rPr>
          <w:lang w:val="en-US"/>
        </w:rPr>
      </w:pPr>
      <w:r w:rsidRPr="001D3FEB">
        <w:rPr>
          <w:lang w:val="en-US"/>
        </w:rPr>
        <w:t>PO presenta backlog priorizado y Sprint Goal propuesto.</w:t>
      </w:r>
    </w:p>
    <w:p w14:paraId="14932584" w14:textId="77777777" w:rsidR="001D3FEB" w:rsidRPr="001D3FEB" w:rsidRDefault="001D3FEB" w:rsidP="00A52F77">
      <w:pPr>
        <w:numPr>
          <w:ilvl w:val="0"/>
          <w:numId w:val="139"/>
        </w:numPr>
      </w:pPr>
      <w:r w:rsidRPr="001D3FEB">
        <w:t>Equipo confirma capacidad neta (horas o puntos).</w:t>
      </w:r>
    </w:p>
    <w:p w14:paraId="6C12F2A5" w14:textId="77777777" w:rsidR="001D3FEB" w:rsidRPr="001D3FEB" w:rsidRDefault="001D3FEB" w:rsidP="00A52F77">
      <w:pPr>
        <w:numPr>
          <w:ilvl w:val="0"/>
          <w:numId w:val="139"/>
        </w:numPr>
      </w:pPr>
      <w:r w:rsidRPr="001D3FEB">
        <w:t>Historias seleccionadas cumplen DoD mínimo para estimación.</w:t>
      </w:r>
    </w:p>
    <w:p w14:paraId="2DF39EE6" w14:textId="77777777" w:rsidR="001D3FEB" w:rsidRPr="001D3FEB" w:rsidRDefault="001D3FEB" w:rsidP="00A52F77">
      <w:pPr>
        <w:numPr>
          <w:ilvl w:val="0"/>
          <w:numId w:val="139"/>
        </w:numPr>
      </w:pPr>
      <w:r w:rsidRPr="001D3FEB">
        <w:t>Historias grandes convertidas en tasks y tasks estimadas en horas.</w:t>
      </w:r>
    </w:p>
    <w:p w14:paraId="7623BA3D" w14:textId="77777777" w:rsidR="001D3FEB" w:rsidRPr="001D3FEB" w:rsidRDefault="001D3FEB" w:rsidP="00A52F77">
      <w:pPr>
        <w:numPr>
          <w:ilvl w:val="0"/>
          <w:numId w:val="139"/>
        </w:numPr>
        <w:rPr>
          <w:lang w:val="en-US"/>
        </w:rPr>
      </w:pPr>
      <w:r w:rsidRPr="001D3FEB">
        <w:rPr>
          <w:lang w:val="en-US"/>
        </w:rPr>
        <w:t>Riesgos y dependencias documentadas.</w:t>
      </w:r>
    </w:p>
    <w:p w14:paraId="53ACAA73" w14:textId="77777777" w:rsidR="001D3FEB" w:rsidRPr="001D3FEB" w:rsidRDefault="001D3FEB" w:rsidP="00A52F77">
      <w:pPr>
        <w:numPr>
          <w:ilvl w:val="0"/>
          <w:numId w:val="139"/>
        </w:numPr>
      </w:pPr>
      <w:r w:rsidRPr="001D3FEB">
        <w:t>Sprint Backlog cargado en herramienta (Jira/Trello/GitLab).</w:t>
      </w:r>
    </w:p>
    <w:p w14:paraId="2213D406" w14:textId="77777777" w:rsidR="001D3FEB" w:rsidRPr="001D3FEB" w:rsidRDefault="001D3FEB" w:rsidP="00A52F77">
      <w:pPr>
        <w:numPr>
          <w:ilvl w:val="0"/>
          <w:numId w:val="139"/>
        </w:numPr>
      </w:pPr>
      <w:r w:rsidRPr="001D3FEB">
        <w:t>Sprint Goal redactado y aceptado por equipo.</w:t>
      </w:r>
    </w:p>
    <w:p w14:paraId="6A3E76B5" w14:textId="77777777" w:rsidR="00C6214D" w:rsidRPr="00C8682B" w:rsidRDefault="00C6214D" w:rsidP="001D3FEB"/>
    <w:p w14:paraId="01EED808" w14:textId="795CF423" w:rsidR="001D3FEB" w:rsidRPr="00C8682B" w:rsidRDefault="001D3FEB" w:rsidP="001D3FEB"/>
    <w:p w14:paraId="1C18A3A3" w14:textId="77777777" w:rsidR="00C6214D" w:rsidRPr="00C8682B" w:rsidRDefault="00C6214D" w:rsidP="001D3FEB"/>
    <w:p w14:paraId="5A884B24" w14:textId="77777777" w:rsidR="00C6214D" w:rsidRPr="00C8682B" w:rsidRDefault="00C6214D" w:rsidP="001D3FEB"/>
    <w:p w14:paraId="4EDC7840" w14:textId="77777777" w:rsidR="00C6214D" w:rsidRPr="00C8682B" w:rsidRDefault="00C6214D" w:rsidP="001D3FEB"/>
    <w:p w14:paraId="7F843F74" w14:textId="77777777" w:rsidR="00C6214D" w:rsidRPr="00C8682B" w:rsidRDefault="00C6214D" w:rsidP="001D3FEB"/>
    <w:p w14:paraId="42E266D9" w14:textId="77777777" w:rsidR="001D3FEB" w:rsidRPr="001D3FEB" w:rsidRDefault="001D3FEB" w:rsidP="001D3FEB">
      <w:pPr>
        <w:rPr>
          <w:b/>
          <w:bCs/>
        </w:rPr>
      </w:pPr>
      <w:r w:rsidRPr="001D3FEB">
        <w:rPr>
          <w:b/>
          <w:bCs/>
        </w:rPr>
        <w:lastRenderedPageBreak/>
        <w:t>12. Actividades prácticas para aula/taller (dos opciones)</w:t>
      </w:r>
    </w:p>
    <w:p w14:paraId="029078AA" w14:textId="77777777" w:rsidR="001D3FEB" w:rsidRPr="001D3FEB" w:rsidRDefault="001D3FEB" w:rsidP="001D3FEB">
      <w:pPr>
        <w:rPr>
          <w:b/>
          <w:bCs/>
        </w:rPr>
      </w:pPr>
      <w:r w:rsidRPr="001D3FEB">
        <w:rPr>
          <w:b/>
          <w:bCs/>
        </w:rPr>
        <w:t>Actividad A — Estimación con Planning Poker (90 minutos)</w:t>
      </w:r>
    </w:p>
    <w:p w14:paraId="7B71D677" w14:textId="77777777" w:rsidR="001D3FEB" w:rsidRPr="001D3FEB" w:rsidRDefault="001D3FEB" w:rsidP="00C6214D">
      <w:pPr>
        <w:jc w:val="left"/>
        <w:rPr>
          <w:lang w:val="en-US"/>
        </w:rPr>
      </w:pPr>
      <w:r w:rsidRPr="001D3FEB">
        <w:rPr>
          <w:b/>
          <w:bCs/>
        </w:rPr>
        <w:t>Objetivo:</w:t>
      </w:r>
      <w:r w:rsidRPr="001D3FEB">
        <w:t xml:space="preserve"> estimar 20 historias de backlog.</w:t>
      </w:r>
      <w:r w:rsidRPr="001D3FEB">
        <w:br/>
      </w:r>
      <w:r w:rsidRPr="001D3FEB">
        <w:rPr>
          <w:b/>
          <w:bCs/>
          <w:lang w:val="en-US"/>
        </w:rPr>
        <w:t>Pasos:</w:t>
      </w:r>
    </w:p>
    <w:p w14:paraId="593D82BA" w14:textId="77777777" w:rsidR="001D3FEB" w:rsidRPr="001D3FEB" w:rsidRDefault="001D3FEB" w:rsidP="00A52F77">
      <w:pPr>
        <w:numPr>
          <w:ilvl w:val="0"/>
          <w:numId w:val="140"/>
        </w:numPr>
      </w:pPr>
      <w:r w:rsidRPr="001D3FEB">
        <w:t>Brief del caso (cooperativa cafetalera) y lectura del backlog (10 min).</w:t>
      </w:r>
    </w:p>
    <w:p w14:paraId="27CCEEEA" w14:textId="77777777" w:rsidR="001D3FEB" w:rsidRPr="001D3FEB" w:rsidRDefault="001D3FEB" w:rsidP="00A52F77">
      <w:pPr>
        <w:numPr>
          <w:ilvl w:val="0"/>
          <w:numId w:val="140"/>
        </w:numPr>
      </w:pPr>
      <w:r w:rsidRPr="001D3FEB">
        <w:t>Definir benchmark story (ej.: historia de 3 puntos) (5 min).</w:t>
      </w:r>
    </w:p>
    <w:p w14:paraId="7BF65C93" w14:textId="77777777" w:rsidR="001D3FEB" w:rsidRPr="001D3FEB" w:rsidRDefault="001D3FEB" w:rsidP="00A52F77">
      <w:pPr>
        <w:numPr>
          <w:ilvl w:val="0"/>
          <w:numId w:val="140"/>
        </w:numPr>
      </w:pPr>
      <w:r w:rsidRPr="001D3FEB">
        <w:t>Sesión de Planning Poker en grupos (60–70 min).</w:t>
      </w:r>
    </w:p>
    <w:p w14:paraId="354A5DE0" w14:textId="77777777" w:rsidR="001D3FEB" w:rsidRPr="001D3FEB" w:rsidRDefault="001D3FEB" w:rsidP="00A52F77">
      <w:pPr>
        <w:numPr>
          <w:ilvl w:val="0"/>
          <w:numId w:val="140"/>
        </w:numPr>
      </w:pPr>
      <w:r w:rsidRPr="001D3FEB">
        <w:t>Registrar estimaciones y discutir discrepancias (10–15 min).</w:t>
      </w:r>
      <w:r w:rsidRPr="001D3FEB">
        <w:br/>
      </w:r>
      <w:r w:rsidRPr="001D3FEB">
        <w:rPr>
          <w:b/>
          <w:bCs/>
        </w:rPr>
        <w:t>Entregable:</w:t>
      </w:r>
      <w:r w:rsidRPr="001D3FEB">
        <w:t xml:space="preserve"> backlog con estimaciones y nota de decisiones.</w:t>
      </w:r>
    </w:p>
    <w:p w14:paraId="01003890" w14:textId="77777777" w:rsidR="001D3FEB" w:rsidRPr="001D3FEB" w:rsidRDefault="001D3FEB" w:rsidP="001D3FEB">
      <w:pPr>
        <w:rPr>
          <w:lang w:val="en-US"/>
        </w:rPr>
      </w:pPr>
      <w:r w:rsidRPr="001D3FEB">
        <w:rPr>
          <w:b/>
          <w:bCs/>
          <w:lang w:val="en-US"/>
        </w:rPr>
        <w:t>Rúbrica (total 12 pts):</w:t>
      </w:r>
    </w:p>
    <w:p w14:paraId="0086AC28" w14:textId="77777777" w:rsidR="001D3FEB" w:rsidRPr="001D3FEB" w:rsidRDefault="001D3FEB" w:rsidP="00A52F77">
      <w:pPr>
        <w:numPr>
          <w:ilvl w:val="0"/>
          <w:numId w:val="141"/>
        </w:numPr>
      </w:pPr>
      <w:r w:rsidRPr="001D3FEB">
        <w:t>Consistencia en aplicación de INVEST (0–4).</w:t>
      </w:r>
    </w:p>
    <w:p w14:paraId="498724B8" w14:textId="77777777" w:rsidR="001D3FEB" w:rsidRPr="001D3FEB" w:rsidRDefault="001D3FEB" w:rsidP="00A52F77">
      <w:pPr>
        <w:numPr>
          <w:ilvl w:val="0"/>
          <w:numId w:val="141"/>
        </w:numPr>
      </w:pPr>
      <w:r w:rsidRPr="001D3FEB">
        <w:t>Uso correcto del protocolo de Planning Poker (0–4).</w:t>
      </w:r>
    </w:p>
    <w:p w14:paraId="60986FEF" w14:textId="77777777" w:rsidR="001D3FEB" w:rsidRPr="001D3FEB" w:rsidRDefault="001D3FEB" w:rsidP="00A52F77">
      <w:pPr>
        <w:numPr>
          <w:ilvl w:val="0"/>
          <w:numId w:val="141"/>
        </w:numPr>
        <w:rPr>
          <w:lang w:val="en-US"/>
        </w:rPr>
      </w:pPr>
      <w:r w:rsidRPr="001D3FEB">
        <w:rPr>
          <w:lang w:val="en-US"/>
        </w:rPr>
        <w:t>Justificación de estimaciones divergentes (0–4).</w:t>
      </w:r>
    </w:p>
    <w:p w14:paraId="530B012F" w14:textId="77777777" w:rsidR="001D3FEB" w:rsidRPr="001D3FEB" w:rsidRDefault="001D3FEB" w:rsidP="001D3FEB">
      <w:pPr>
        <w:rPr>
          <w:b/>
          <w:bCs/>
        </w:rPr>
      </w:pPr>
      <w:r w:rsidRPr="001D3FEB">
        <w:rPr>
          <w:b/>
          <w:bCs/>
        </w:rPr>
        <w:t>Actividad B — Proyección de Release y análisis de sensibilidad (120 minutos)</w:t>
      </w:r>
    </w:p>
    <w:p w14:paraId="68394E59" w14:textId="77777777" w:rsidR="001D3FEB" w:rsidRPr="001D3FEB" w:rsidRDefault="001D3FEB" w:rsidP="00C6214D">
      <w:pPr>
        <w:jc w:val="left"/>
        <w:rPr>
          <w:lang w:val="en-US"/>
        </w:rPr>
      </w:pPr>
      <w:r w:rsidRPr="001D3FEB">
        <w:rPr>
          <w:b/>
          <w:bCs/>
        </w:rPr>
        <w:t>Objetivo:</w:t>
      </w:r>
      <w:r w:rsidRPr="001D3FEB">
        <w:t xml:space="preserve"> proyectar número de sprints para backlog de 200 puntos bajo 3 escenarios: optimista, base, conservador.</w:t>
      </w:r>
      <w:r w:rsidRPr="001D3FEB">
        <w:br/>
      </w:r>
      <w:r w:rsidRPr="001D3FEB">
        <w:rPr>
          <w:b/>
          <w:bCs/>
          <w:lang w:val="en-US"/>
        </w:rPr>
        <w:t>Pasos:</w:t>
      </w:r>
    </w:p>
    <w:p w14:paraId="797FAA35" w14:textId="77777777" w:rsidR="001D3FEB" w:rsidRPr="001D3FEB" w:rsidRDefault="001D3FEB" w:rsidP="00A52F77">
      <w:pPr>
        <w:numPr>
          <w:ilvl w:val="0"/>
          <w:numId w:val="142"/>
        </w:numPr>
      </w:pPr>
      <w:r w:rsidRPr="001D3FEB">
        <w:t>Calcular velocidad histórica o asumir (por ejemplo 30 base, 36 optimista, 24 conservador).</w:t>
      </w:r>
    </w:p>
    <w:p w14:paraId="31B1B974" w14:textId="77777777" w:rsidR="001D3FEB" w:rsidRPr="001D3FEB" w:rsidRDefault="001D3FEB" w:rsidP="00A52F77">
      <w:pPr>
        <w:numPr>
          <w:ilvl w:val="0"/>
          <w:numId w:val="142"/>
        </w:numPr>
      </w:pPr>
      <w:r w:rsidRPr="001D3FEB">
        <w:t>Calcular sprints necesarios para cada escenario (hacer divisiones paso a paso).</w:t>
      </w:r>
    </w:p>
    <w:p w14:paraId="0A2456E9" w14:textId="77777777" w:rsidR="001D3FEB" w:rsidRPr="001D3FEB" w:rsidRDefault="001D3FEB" w:rsidP="00A52F77">
      <w:pPr>
        <w:numPr>
          <w:ilvl w:val="0"/>
          <w:numId w:val="142"/>
        </w:numPr>
      </w:pPr>
      <w:r w:rsidRPr="001D3FEB">
        <w:t>Añadir buffer (20%) y calcular tiempo calendario.</w:t>
      </w:r>
    </w:p>
    <w:p w14:paraId="2F26CBDD" w14:textId="77777777" w:rsidR="001D3FEB" w:rsidRPr="001D3FEB" w:rsidRDefault="001D3FEB" w:rsidP="00A52F77">
      <w:pPr>
        <w:numPr>
          <w:ilvl w:val="0"/>
          <w:numId w:val="142"/>
        </w:numPr>
      </w:pPr>
      <w:r w:rsidRPr="001D3FEB">
        <w:t>Presentar recomendaciones y argumentos.</w:t>
      </w:r>
      <w:r w:rsidRPr="001D3FEB">
        <w:br/>
      </w:r>
      <w:r w:rsidRPr="001D3FEB">
        <w:rPr>
          <w:b/>
          <w:bCs/>
        </w:rPr>
        <w:t>Entregable:</w:t>
      </w:r>
      <w:r w:rsidRPr="001D3FEB">
        <w:t xml:space="preserve"> hoja de cálculo con cálculos y conclusiones.</w:t>
      </w:r>
    </w:p>
    <w:p w14:paraId="7E679EFE" w14:textId="0F8346D8" w:rsidR="001D3FEB" w:rsidRPr="00C8682B" w:rsidRDefault="001D3FEB" w:rsidP="001D3FEB"/>
    <w:p w14:paraId="00431CA8" w14:textId="77777777" w:rsidR="00C6214D" w:rsidRPr="00C8682B" w:rsidRDefault="00C6214D" w:rsidP="001D3FEB"/>
    <w:p w14:paraId="684B81F0" w14:textId="77777777" w:rsidR="001D3FEB" w:rsidRPr="001D3FEB" w:rsidRDefault="001D3FEB" w:rsidP="001D3FEB">
      <w:pPr>
        <w:rPr>
          <w:b/>
          <w:bCs/>
        </w:rPr>
      </w:pPr>
      <w:r w:rsidRPr="001D3FEB">
        <w:rPr>
          <w:b/>
          <w:bCs/>
        </w:rPr>
        <w:lastRenderedPageBreak/>
        <w:t>13. Ejemplo aplicado completo (sprint planning realista para UPN — sistema de gestión estudiantil)</w:t>
      </w:r>
    </w:p>
    <w:p w14:paraId="33C4C435" w14:textId="77777777" w:rsidR="001D3FEB" w:rsidRPr="001D3FEB" w:rsidRDefault="001D3FEB" w:rsidP="001D3FEB">
      <w:pPr>
        <w:rPr>
          <w:lang w:val="en-US"/>
        </w:rPr>
      </w:pPr>
      <w:r w:rsidRPr="001D3FEB">
        <w:rPr>
          <w:b/>
          <w:bCs/>
        </w:rPr>
        <w:t>Contexto resumido:</w:t>
      </w:r>
      <w:r w:rsidRPr="001D3FEB">
        <w:t xml:space="preserve"> backlog inicial (MVP) 120 puntos. Equipo: 6 miembros (4 devs + 1 QA + 1 full-stack), velocidad histórica promedio = 24 puntos/sprint (por cargas administrativas y clases). </w:t>
      </w:r>
      <w:r w:rsidRPr="001D3FEB">
        <w:rPr>
          <w:lang w:val="en-US"/>
        </w:rPr>
        <w:t>Sprint length = 2 sem = 10 días.</w:t>
      </w:r>
    </w:p>
    <w:p w14:paraId="1EA7EDF0" w14:textId="77777777" w:rsidR="001D3FEB" w:rsidRPr="001D3FEB" w:rsidRDefault="001D3FEB" w:rsidP="001D3FEB">
      <w:pPr>
        <w:rPr>
          <w:lang w:val="en-US"/>
        </w:rPr>
      </w:pPr>
      <w:r w:rsidRPr="001D3FEB">
        <w:rPr>
          <w:b/>
          <w:bCs/>
          <w:lang w:val="en-US"/>
        </w:rPr>
        <w:t xml:space="preserve">¿Cuántos sprints </w:t>
      </w:r>
      <w:proofErr w:type="gramStart"/>
      <w:r w:rsidRPr="001D3FEB">
        <w:rPr>
          <w:b/>
          <w:bCs/>
          <w:lang w:val="en-US"/>
        </w:rPr>
        <w:t>para MVP</w:t>
      </w:r>
      <w:proofErr w:type="gramEnd"/>
      <w:r w:rsidRPr="001D3FEB">
        <w:rPr>
          <w:b/>
          <w:bCs/>
          <w:lang w:val="en-US"/>
        </w:rPr>
        <w:t>?</w:t>
      </w:r>
    </w:p>
    <w:p w14:paraId="2B5FCB02" w14:textId="77777777" w:rsidR="001D3FEB" w:rsidRPr="001D3FEB" w:rsidRDefault="001D3FEB" w:rsidP="00A52F77">
      <w:pPr>
        <w:numPr>
          <w:ilvl w:val="0"/>
          <w:numId w:val="143"/>
        </w:numPr>
        <w:rPr>
          <w:lang w:val="en-US"/>
        </w:rPr>
      </w:pPr>
      <w:r w:rsidRPr="001D3FEB">
        <w:rPr>
          <w:lang w:val="en-US"/>
        </w:rPr>
        <w:t>sprints = 120 / 24.</w:t>
      </w:r>
    </w:p>
    <w:p w14:paraId="14FBD5C2" w14:textId="77777777" w:rsidR="001D3FEB" w:rsidRPr="001D3FEB" w:rsidRDefault="001D3FEB" w:rsidP="00A52F77">
      <w:pPr>
        <w:numPr>
          <w:ilvl w:val="1"/>
          <w:numId w:val="143"/>
        </w:numPr>
        <w:jc w:val="left"/>
        <w:rPr>
          <w:lang w:val="en-US"/>
        </w:rPr>
      </w:pPr>
      <w:r w:rsidRPr="001D3FEB">
        <w:rPr>
          <w:lang w:val="en-US"/>
        </w:rPr>
        <w:t>24 × 5 = 120 → por tanto 120 / 24 = 5.</w:t>
      </w:r>
      <w:r w:rsidRPr="001D3FEB">
        <w:rPr>
          <w:lang w:val="en-US"/>
        </w:rPr>
        <w:br/>
      </w:r>
      <w:r w:rsidRPr="001D3FEB">
        <w:rPr>
          <w:b/>
          <w:bCs/>
          <w:lang w:val="en-US"/>
        </w:rPr>
        <w:t>Resultado:</w:t>
      </w:r>
      <w:r w:rsidRPr="001D3FEB">
        <w:rPr>
          <w:lang w:val="en-US"/>
        </w:rPr>
        <w:t xml:space="preserve"> 5 sprints.</w:t>
      </w:r>
    </w:p>
    <w:p w14:paraId="1C4438A3" w14:textId="77777777" w:rsidR="001D3FEB" w:rsidRPr="001D3FEB" w:rsidRDefault="001D3FEB" w:rsidP="001D3FEB">
      <w:r w:rsidRPr="001D3FEB">
        <w:rPr>
          <w:b/>
          <w:bCs/>
        </w:rPr>
        <w:t>Capacidad real del sprint (ejemplo detallado)</w:t>
      </w:r>
    </w:p>
    <w:p w14:paraId="003D91CC" w14:textId="77777777" w:rsidR="001D3FEB" w:rsidRPr="001D3FEB" w:rsidRDefault="001D3FEB" w:rsidP="00A52F77">
      <w:pPr>
        <w:numPr>
          <w:ilvl w:val="0"/>
          <w:numId w:val="144"/>
        </w:numPr>
      </w:pPr>
      <w:r w:rsidRPr="001D3FEB">
        <w:t>Horas brutas por miembro = 10 × 8 = 80 h.</w:t>
      </w:r>
    </w:p>
    <w:p w14:paraId="550EE4A6" w14:textId="77777777" w:rsidR="001D3FEB" w:rsidRPr="001D3FEB" w:rsidRDefault="001D3FEB" w:rsidP="00A52F77">
      <w:pPr>
        <w:numPr>
          <w:ilvl w:val="0"/>
          <w:numId w:val="144"/>
        </w:numPr>
        <w:rPr>
          <w:lang w:val="en-US"/>
        </w:rPr>
      </w:pPr>
      <w:r w:rsidRPr="001D3FEB">
        <w:rPr>
          <w:lang w:val="en-US"/>
        </w:rPr>
        <w:t>Horas totales brutas = 6 × 80 = 480 h.</w:t>
      </w:r>
    </w:p>
    <w:p w14:paraId="37668E39" w14:textId="77777777" w:rsidR="001D3FEB" w:rsidRPr="001D3FEB" w:rsidRDefault="001D3FEB" w:rsidP="00A52F77">
      <w:pPr>
        <w:numPr>
          <w:ilvl w:val="0"/>
          <w:numId w:val="144"/>
        </w:numPr>
        <w:rPr>
          <w:lang w:val="en-US"/>
        </w:rPr>
      </w:pPr>
      <w:r w:rsidRPr="001D3FEB">
        <w:rPr>
          <w:lang w:val="en-US"/>
        </w:rPr>
        <w:t>Factor no productivo (30%) → productivas = 480 × (1 − 0.30) = 480 × 0.70.</w:t>
      </w:r>
    </w:p>
    <w:p w14:paraId="746AE15E" w14:textId="77777777" w:rsidR="001D3FEB" w:rsidRPr="001D3FEB" w:rsidRDefault="001D3FEB" w:rsidP="00A52F77">
      <w:pPr>
        <w:numPr>
          <w:ilvl w:val="1"/>
          <w:numId w:val="144"/>
        </w:numPr>
        <w:rPr>
          <w:lang w:val="en-US"/>
        </w:rPr>
      </w:pPr>
      <w:r w:rsidRPr="001D3FEB">
        <w:rPr>
          <w:lang w:val="en-US"/>
        </w:rPr>
        <w:t>480 × 0.70 = 336 h.</w:t>
      </w:r>
    </w:p>
    <w:p w14:paraId="4354C9FC" w14:textId="77777777" w:rsidR="001D3FEB" w:rsidRPr="001D3FEB" w:rsidRDefault="001D3FEB" w:rsidP="00A52F77">
      <w:pPr>
        <w:numPr>
          <w:ilvl w:val="0"/>
          <w:numId w:val="144"/>
        </w:numPr>
      </w:pPr>
      <w:r w:rsidRPr="001D3FEB">
        <w:t>Horas por punto = 336 h / 24 puntos = 336 / 24.</w:t>
      </w:r>
    </w:p>
    <w:p w14:paraId="26D5A5AF" w14:textId="77777777" w:rsidR="001D3FEB" w:rsidRPr="001D3FEB" w:rsidRDefault="001D3FEB" w:rsidP="00A52F77">
      <w:pPr>
        <w:numPr>
          <w:ilvl w:val="1"/>
          <w:numId w:val="144"/>
        </w:numPr>
        <w:rPr>
          <w:lang w:val="en-US"/>
        </w:rPr>
      </w:pPr>
      <w:r w:rsidRPr="001D3FEB">
        <w:t>24 × 14 = 336 → por tanto 336 / 24 = 14 h/punto.</w:t>
      </w:r>
      <w:r w:rsidRPr="001D3FEB">
        <w:br/>
      </w:r>
      <w:r w:rsidRPr="001D3FEB">
        <w:rPr>
          <w:b/>
          <w:bCs/>
        </w:rPr>
        <w:t>Interpretación:</w:t>
      </w:r>
      <w:r w:rsidRPr="001D3FEB">
        <w:t xml:space="preserve"> 1 punto ≈ 14 h en este equipo. </w:t>
      </w:r>
      <w:r w:rsidRPr="001D3FEB">
        <w:rPr>
          <w:lang w:val="en-US"/>
        </w:rPr>
        <w:t>Para una historia de 3 puntos → 3 × 14 = 42 h ≈ 5.25 días.</w:t>
      </w:r>
    </w:p>
    <w:p w14:paraId="6D41FBF2" w14:textId="77777777" w:rsidR="001D3FEB" w:rsidRPr="001D3FEB" w:rsidRDefault="001D3FEB" w:rsidP="001D3FEB">
      <w:pPr>
        <w:rPr>
          <w:lang w:val="en-US"/>
        </w:rPr>
      </w:pPr>
      <w:r w:rsidRPr="001D3FEB">
        <w:rPr>
          <w:b/>
          <w:bCs/>
          <w:lang w:val="en-US"/>
        </w:rPr>
        <w:t>Buffer y tiempo calendario</w:t>
      </w:r>
    </w:p>
    <w:p w14:paraId="176B56CC" w14:textId="77777777" w:rsidR="001D3FEB" w:rsidRPr="001D3FEB" w:rsidRDefault="001D3FEB" w:rsidP="00A52F77">
      <w:pPr>
        <w:numPr>
          <w:ilvl w:val="0"/>
          <w:numId w:val="145"/>
        </w:numPr>
        <w:jc w:val="left"/>
        <w:rPr>
          <w:lang w:val="en-US"/>
        </w:rPr>
      </w:pPr>
      <w:r w:rsidRPr="001D3FEB">
        <w:rPr>
          <w:lang w:val="en-US"/>
        </w:rPr>
        <w:t xml:space="preserve">Añadir buffer 15%: sprints con buffer = 5 × 1.15 = 5.75 → redondear </w:t>
      </w:r>
      <w:proofErr w:type="gramStart"/>
      <w:r w:rsidRPr="001D3FEB">
        <w:rPr>
          <w:lang w:val="en-US"/>
        </w:rPr>
        <w:t>a 6 sprints</w:t>
      </w:r>
      <w:proofErr w:type="gramEnd"/>
      <w:r w:rsidRPr="001D3FEB">
        <w:rPr>
          <w:lang w:val="en-US"/>
        </w:rPr>
        <w:t xml:space="preserve"> = 12 semanas ≈ 3 meses.</w:t>
      </w:r>
      <w:r w:rsidRPr="001D3FEB">
        <w:rPr>
          <w:lang w:val="en-US"/>
        </w:rPr>
        <w:br/>
      </w:r>
      <w:r w:rsidRPr="001D3FEB">
        <w:rPr>
          <w:b/>
          <w:bCs/>
          <w:lang w:val="en-US"/>
        </w:rPr>
        <w:t>Resultado:</w:t>
      </w:r>
      <w:r w:rsidRPr="001D3FEB">
        <w:rPr>
          <w:lang w:val="en-US"/>
        </w:rPr>
        <w:t xml:space="preserve"> plan conservador = 6 sprints (~3 meses).</w:t>
      </w:r>
    </w:p>
    <w:p w14:paraId="7AC426D0" w14:textId="77777777" w:rsidR="00F10BDE" w:rsidRDefault="00F10BDE" w:rsidP="00F10BDE"/>
    <w:p w14:paraId="154EB579" w14:textId="77777777" w:rsidR="00F10BDE" w:rsidRDefault="00F10BDE" w:rsidP="00F10BDE"/>
    <w:p w14:paraId="3A437720" w14:textId="77777777" w:rsidR="00C6214D" w:rsidRDefault="00C6214D" w:rsidP="00F10BDE"/>
    <w:p w14:paraId="66E17B01" w14:textId="77777777" w:rsidR="00C6214D" w:rsidRDefault="00C6214D" w:rsidP="00F10BDE"/>
    <w:p w14:paraId="337E717E" w14:textId="77777777" w:rsidR="00C6214D" w:rsidRPr="00F10BDE" w:rsidRDefault="00C6214D" w:rsidP="00F10BDE"/>
    <w:p w14:paraId="454C62C7" w14:textId="401239D7" w:rsidR="003F0076" w:rsidRDefault="003F0076" w:rsidP="000F757F">
      <w:pPr>
        <w:pStyle w:val="Ttulo2"/>
      </w:pPr>
      <w:bookmarkStart w:id="20" w:name="_Toc208332165"/>
      <w:r>
        <w:lastRenderedPageBreak/>
        <w:t>Implementación</w:t>
      </w:r>
      <w:bookmarkEnd w:id="20"/>
    </w:p>
    <w:p w14:paraId="05098835" w14:textId="77777777" w:rsidR="00147454" w:rsidRDefault="00147454" w:rsidP="000C714E"/>
    <w:p w14:paraId="3F9A913F" w14:textId="46A36293" w:rsidR="000C714E" w:rsidRPr="000C714E" w:rsidRDefault="000C714E" w:rsidP="000C714E">
      <w:r w:rsidRPr="000C714E">
        <w:t xml:space="preserve">En metodologías tradicionales, implementación se concebía como una fase final. En Scrum, la </w:t>
      </w:r>
      <w:r w:rsidRPr="000C714E">
        <w:rPr>
          <w:b/>
          <w:bCs/>
        </w:rPr>
        <w:t>implementación</w:t>
      </w:r>
      <w:r w:rsidRPr="000C714E">
        <w:t xml:space="preserve"> es continua y ocurre en cada sprint:</w:t>
      </w:r>
    </w:p>
    <w:p w14:paraId="27C2F422" w14:textId="77777777" w:rsidR="000C714E" w:rsidRPr="000C714E" w:rsidRDefault="000C714E" w:rsidP="00A52F77">
      <w:pPr>
        <w:numPr>
          <w:ilvl w:val="0"/>
          <w:numId w:val="146"/>
        </w:numPr>
        <w:jc w:val="left"/>
      </w:pPr>
      <w:r w:rsidRPr="000C714E">
        <w:t xml:space="preserve">El equipo desarrolla incrementos de software </w:t>
      </w:r>
      <w:r w:rsidRPr="000C714E">
        <w:rPr>
          <w:b/>
          <w:bCs/>
        </w:rPr>
        <w:t>potencialmente entregables</w:t>
      </w:r>
      <w:r w:rsidRPr="000C714E">
        <w:t>.</w:t>
      </w:r>
    </w:p>
    <w:p w14:paraId="7D1C7272" w14:textId="77777777" w:rsidR="000C714E" w:rsidRPr="000C714E" w:rsidRDefault="000C714E" w:rsidP="00A52F77">
      <w:pPr>
        <w:numPr>
          <w:ilvl w:val="0"/>
          <w:numId w:val="146"/>
        </w:numPr>
      </w:pPr>
      <w:r w:rsidRPr="000C714E">
        <w:t xml:space="preserve">Cada incremento debe cumplir con el </w:t>
      </w:r>
      <w:r w:rsidRPr="000C714E">
        <w:rPr>
          <w:b/>
          <w:bCs/>
        </w:rPr>
        <w:t>Definition of Done</w:t>
      </w:r>
      <w:r w:rsidRPr="000C714E">
        <w:t xml:space="preserve"> acordado.</w:t>
      </w:r>
    </w:p>
    <w:p w14:paraId="475F8529" w14:textId="77777777" w:rsidR="000C714E" w:rsidRPr="000C714E" w:rsidRDefault="000C714E" w:rsidP="00A52F77">
      <w:pPr>
        <w:numPr>
          <w:ilvl w:val="0"/>
          <w:numId w:val="146"/>
        </w:numPr>
      </w:pPr>
      <w:r w:rsidRPr="000C714E">
        <w:t>Se integran pruebas, revisiones y retroalimentación en ciclos cortos.</w:t>
      </w:r>
    </w:p>
    <w:p w14:paraId="36845893" w14:textId="77777777" w:rsidR="000C714E" w:rsidRPr="000C714E" w:rsidRDefault="000C714E" w:rsidP="00A52F77">
      <w:pPr>
        <w:numPr>
          <w:ilvl w:val="0"/>
          <w:numId w:val="146"/>
        </w:numPr>
      </w:pPr>
      <w:r w:rsidRPr="000C714E">
        <w:t xml:space="preserve">El foco no es </w:t>
      </w:r>
      <w:r w:rsidRPr="000C714E">
        <w:rPr>
          <w:i/>
          <w:iCs/>
        </w:rPr>
        <w:t>terminar tareas</w:t>
      </w:r>
      <w:r w:rsidRPr="000C714E">
        <w:t xml:space="preserve"> sino entregar valor verificable al usuario.</w:t>
      </w:r>
    </w:p>
    <w:p w14:paraId="3E23FAA3" w14:textId="77777777" w:rsidR="00612B20" w:rsidRDefault="00612B20" w:rsidP="000C714E">
      <w:pPr>
        <w:rPr>
          <w:b/>
          <w:bCs/>
        </w:rPr>
      </w:pPr>
    </w:p>
    <w:p w14:paraId="0E46E1B6" w14:textId="32067E31" w:rsidR="000C714E" w:rsidRPr="000C714E" w:rsidRDefault="000C714E" w:rsidP="000C714E">
      <w:r w:rsidRPr="000C714E">
        <w:rPr>
          <w:b/>
          <w:bCs/>
        </w:rPr>
        <w:t>Clave:</w:t>
      </w:r>
      <w:r w:rsidRPr="000C714E">
        <w:t xml:space="preserve"> implementación = </w:t>
      </w:r>
      <w:r w:rsidRPr="000C714E">
        <w:rPr>
          <w:i/>
          <w:iCs/>
        </w:rPr>
        <w:t>transformar el backlog en incrementos de producto funcionando</w:t>
      </w:r>
      <w:r w:rsidRPr="000C714E">
        <w:t>, bajo un proceso empírico (inspección y adaptación).</w:t>
      </w:r>
    </w:p>
    <w:p w14:paraId="504DC295" w14:textId="184F373B" w:rsidR="000C714E" w:rsidRPr="000C714E" w:rsidRDefault="000C714E" w:rsidP="000C714E"/>
    <w:p w14:paraId="522EA233" w14:textId="77777777" w:rsidR="000C714E" w:rsidRPr="000C714E" w:rsidRDefault="000C714E" w:rsidP="000C714E">
      <w:pPr>
        <w:rPr>
          <w:b/>
          <w:bCs/>
        </w:rPr>
      </w:pPr>
      <w:r w:rsidRPr="000C714E">
        <w:rPr>
          <w:b/>
          <w:bCs/>
        </w:rPr>
        <w:t>2. Elementos críticos de la implementación</w:t>
      </w:r>
    </w:p>
    <w:p w14:paraId="621150B9" w14:textId="77777777" w:rsidR="000C714E" w:rsidRPr="000C714E" w:rsidRDefault="000C714E" w:rsidP="00A52F77">
      <w:pPr>
        <w:numPr>
          <w:ilvl w:val="0"/>
          <w:numId w:val="147"/>
        </w:numPr>
        <w:rPr>
          <w:lang w:val="en-US"/>
        </w:rPr>
      </w:pPr>
      <w:r w:rsidRPr="000C714E">
        <w:rPr>
          <w:b/>
          <w:bCs/>
          <w:lang w:val="en-US"/>
        </w:rPr>
        <w:t>Entorno de desarrollo colaborativo</w:t>
      </w:r>
    </w:p>
    <w:p w14:paraId="4D52AD03" w14:textId="77777777" w:rsidR="000C714E" w:rsidRPr="000C714E" w:rsidRDefault="000C714E" w:rsidP="00A52F77">
      <w:pPr>
        <w:numPr>
          <w:ilvl w:val="1"/>
          <w:numId w:val="147"/>
        </w:numPr>
      </w:pPr>
      <w:r w:rsidRPr="000C714E">
        <w:t>Repositorio centralizado (GitHub/GitLab/Bitbucket).</w:t>
      </w:r>
    </w:p>
    <w:p w14:paraId="77C423D4" w14:textId="77777777" w:rsidR="000C714E" w:rsidRPr="000C714E" w:rsidRDefault="000C714E" w:rsidP="00A52F77">
      <w:pPr>
        <w:numPr>
          <w:ilvl w:val="1"/>
          <w:numId w:val="147"/>
        </w:numPr>
      </w:pPr>
      <w:r w:rsidRPr="000C714E">
        <w:t>Estrategia de branching (ej.: GitFlow simplificado o trunk-based).</w:t>
      </w:r>
    </w:p>
    <w:p w14:paraId="3A9F70C1" w14:textId="77777777" w:rsidR="000C714E" w:rsidRPr="000C714E" w:rsidRDefault="000C714E" w:rsidP="00A52F77">
      <w:pPr>
        <w:numPr>
          <w:ilvl w:val="1"/>
          <w:numId w:val="147"/>
        </w:numPr>
      </w:pPr>
      <w:r w:rsidRPr="000C714E">
        <w:t>Pipeline de CI/CD con pasos mínimos: build + tests + análisis estático.</w:t>
      </w:r>
    </w:p>
    <w:p w14:paraId="11B575F5" w14:textId="77777777" w:rsidR="000C714E" w:rsidRPr="000C714E" w:rsidRDefault="000C714E" w:rsidP="00A52F77">
      <w:pPr>
        <w:numPr>
          <w:ilvl w:val="0"/>
          <w:numId w:val="147"/>
        </w:numPr>
      </w:pPr>
      <w:r w:rsidRPr="000C714E">
        <w:rPr>
          <w:b/>
          <w:bCs/>
        </w:rPr>
        <w:t>Cadencia Scrum</w:t>
      </w:r>
      <w:r w:rsidRPr="000C714E">
        <w:t xml:space="preserve"> (implementación como práctica diaria)</w:t>
      </w:r>
    </w:p>
    <w:p w14:paraId="797AE34F" w14:textId="77777777" w:rsidR="000C714E" w:rsidRPr="000C714E" w:rsidRDefault="000C714E" w:rsidP="00A52F77">
      <w:pPr>
        <w:numPr>
          <w:ilvl w:val="1"/>
          <w:numId w:val="147"/>
        </w:numPr>
      </w:pPr>
      <w:r w:rsidRPr="000C714E">
        <w:rPr>
          <w:b/>
          <w:bCs/>
        </w:rPr>
        <w:t>Daily Scrum</w:t>
      </w:r>
      <w:r w:rsidRPr="000C714E">
        <w:t>: sincronización del equipo, detección temprana de impedimentos.</w:t>
      </w:r>
    </w:p>
    <w:p w14:paraId="7A6F4D73" w14:textId="77777777" w:rsidR="000C714E" w:rsidRPr="000C714E" w:rsidRDefault="000C714E" w:rsidP="00A52F77">
      <w:pPr>
        <w:numPr>
          <w:ilvl w:val="1"/>
          <w:numId w:val="147"/>
        </w:numPr>
        <w:rPr>
          <w:lang w:val="en-US"/>
        </w:rPr>
      </w:pPr>
      <w:r w:rsidRPr="000C714E">
        <w:rPr>
          <w:b/>
          <w:bCs/>
          <w:lang w:val="en-US"/>
        </w:rPr>
        <w:t>Sprint Planning</w:t>
      </w:r>
      <w:r w:rsidRPr="000C714E">
        <w:rPr>
          <w:lang w:val="en-US"/>
        </w:rPr>
        <w:t xml:space="preserve">: selecciona ítems del backlog y </w:t>
      </w:r>
      <w:proofErr w:type="gramStart"/>
      <w:r w:rsidRPr="000C714E">
        <w:rPr>
          <w:lang w:val="en-US"/>
        </w:rPr>
        <w:t>define</w:t>
      </w:r>
      <w:proofErr w:type="gramEnd"/>
      <w:r w:rsidRPr="000C714E">
        <w:rPr>
          <w:lang w:val="en-US"/>
        </w:rPr>
        <w:t xml:space="preserve"> Sprint Goal.</w:t>
      </w:r>
    </w:p>
    <w:p w14:paraId="1AFB2971" w14:textId="77777777" w:rsidR="000C714E" w:rsidRPr="000C714E" w:rsidRDefault="000C714E" w:rsidP="00A52F77">
      <w:pPr>
        <w:numPr>
          <w:ilvl w:val="1"/>
          <w:numId w:val="147"/>
        </w:numPr>
      </w:pPr>
      <w:r w:rsidRPr="000C714E">
        <w:rPr>
          <w:b/>
          <w:bCs/>
        </w:rPr>
        <w:t>Sprint Execution</w:t>
      </w:r>
      <w:r w:rsidRPr="000C714E">
        <w:t>: codificación, pruebas, integración continua.</w:t>
      </w:r>
    </w:p>
    <w:p w14:paraId="3071A6D9" w14:textId="77777777" w:rsidR="000C714E" w:rsidRPr="000C714E" w:rsidRDefault="000C714E" w:rsidP="00A52F77">
      <w:pPr>
        <w:numPr>
          <w:ilvl w:val="1"/>
          <w:numId w:val="147"/>
        </w:numPr>
        <w:rPr>
          <w:lang w:val="en-US"/>
        </w:rPr>
      </w:pPr>
      <w:r w:rsidRPr="000C714E">
        <w:rPr>
          <w:b/>
          <w:bCs/>
          <w:lang w:val="en-US"/>
        </w:rPr>
        <w:t>Sprint Review</w:t>
      </w:r>
      <w:r w:rsidRPr="000C714E">
        <w:rPr>
          <w:lang w:val="en-US"/>
        </w:rPr>
        <w:t>: demo de incrementos al PO y stakeholders.</w:t>
      </w:r>
    </w:p>
    <w:p w14:paraId="131AA1A9" w14:textId="77777777" w:rsidR="000C714E" w:rsidRPr="000C714E" w:rsidRDefault="000C714E" w:rsidP="00A52F77">
      <w:pPr>
        <w:numPr>
          <w:ilvl w:val="1"/>
          <w:numId w:val="147"/>
        </w:numPr>
      </w:pPr>
      <w:r w:rsidRPr="000C714E">
        <w:rPr>
          <w:b/>
          <w:bCs/>
        </w:rPr>
        <w:t>Retrospective</w:t>
      </w:r>
      <w:r w:rsidRPr="000C714E">
        <w:t>: identificación de mejoras al proceso de implementación.</w:t>
      </w:r>
    </w:p>
    <w:p w14:paraId="7FB8872A" w14:textId="77777777" w:rsidR="000C714E" w:rsidRPr="000C714E" w:rsidRDefault="000C714E" w:rsidP="00A52F77">
      <w:pPr>
        <w:numPr>
          <w:ilvl w:val="0"/>
          <w:numId w:val="147"/>
        </w:numPr>
        <w:rPr>
          <w:lang w:val="en-US"/>
        </w:rPr>
      </w:pPr>
      <w:r w:rsidRPr="000C714E">
        <w:rPr>
          <w:b/>
          <w:bCs/>
          <w:lang w:val="en-US"/>
        </w:rPr>
        <w:t>Prácticas de ingeniería recomendadas</w:t>
      </w:r>
    </w:p>
    <w:p w14:paraId="65264DFE" w14:textId="77777777" w:rsidR="000C714E" w:rsidRPr="000C714E" w:rsidRDefault="000C714E" w:rsidP="00A52F77">
      <w:pPr>
        <w:numPr>
          <w:ilvl w:val="1"/>
          <w:numId w:val="147"/>
        </w:numPr>
      </w:pPr>
      <w:r w:rsidRPr="000C714E">
        <w:t>Desarrollo guiado por pruebas (</w:t>
      </w:r>
      <w:r w:rsidRPr="000C714E">
        <w:rPr>
          <w:b/>
          <w:bCs/>
        </w:rPr>
        <w:t>TDD</w:t>
      </w:r>
      <w:r w:rsidRPr="000C714E">
        <w:t>) o por comportamiento (</w:t>
      </w:r>
      <w:r w:rsidRPr="000C714E">
        <w:rPr>
          <w:b/>
          <w:bCs/>
        </w:rPr>
        <w:t>BDD</w:t>
      </w:r>
      <w:r w:rsidRPr="000C714E">
        <w:t>).</w:t>
      </w:r>
    </w:p>
    <w:p w14:paraId="098AED4E" w14:textId="77777777" w:rsidR="000C714E" w:rsidRPr="000C714E" w:rsidRDefault="000C714E" w:rsidP="00A52F77">
      <w:pPr>
        <w:numPr>
          <w:ilvl w:val="1"/>
          <w:numId w:val="147"/>
        </w:numPr>
      </w:pPr>
      <w:r w:rsidRPr="000C714E">
        <w:lastRenderedPageBreak/>
        <w:t>Code reviews sistemáticas con checklist de calidad.</w:t>
      </w:r>
    </w:p>
    <w:p w14:paraId="31BE8F9F" w14:textId="77777777" w:rsidR="000C714E" w:rsidRPr="000C714E" w:rsidRDefault="000C714E" w:rsidP="00A52F77">
      <w:pPr>
        <w:numPr>
          <w:ilvl w:val="1"/>
          <w:numId w:val="147"/>
        </w:numPr>
      </w:pPr>
      <w:r w:rsidRPr="000C714E">
        <w:t>Integración continua (CI) + despliegue continuo (CD) donde sea factible.</w:t>
      </w:r>
    </w:p>
    <w:p w14:paraId="769888C5" w14:textId="77777777" w:rsidR="000C714E" w:rsidRPr="000C714E" w:rsidRDefault="000C714E" w:rsidP="00A52F77">
      <w:pPr>
        <w:numPr>
          <w:ilvl w:val="1"/>
          <w:numId w:val="147"/>
        </w:numPr>
        <w:rPr>
          <w:lang w:val="en-US"/>
        </w:rPr>
      </w:pPr>
      <w:r w:rsidRPr="000C714E">
        <w:rPr>
          <w:lang w:val="en-US"/>
        </w:rPr>
        <w:t>Monitoreo automático de métricas (coverage, defect density, performance).</w:t>
      </w:r>
    </w:p>
    <w:p w14:paraId="54C3EEBE" w14:textId="77777777" w:rsidR="000C714E" w:rsidRPr="000C714E" w:rsidRDefault="000C714E" w:rsidP="00A52F77">
      <w:pPr>
        <w:numPr>
          <w:ilvl w:val="1"/>
          <w:numId w:val="147"/>
        </w:numPr>
      </w:pPr>
      <w:r w:rsidRPr="000C714E">
        <w:t>Gestión de deuda técnica (backlog técnico y refactorización periódica).</w:t>
      </w:r>
    </w:p>
    <w:p w14:paraId="7BAACE8E" w14:textId="77777777" w:rsidR="000C714E" w:rsidRPr="000C714E" w:rsidRDefault="000C714E" w:rsidP="00A52F77">
      <w:pPr>
        <w:numPr>
          <w:ilvl w:val="0"/>
          <w:numId w:val="147"/>
        </w:numPr>
        <w:rPr>
          <w:lang w:val="en-US"/>
        </w:rPr>
      </w:pPr>
      <w:r w:rsidRPr="000C714E">
        <w:rPr>
          <w:b/>
          <w:bCs/>
          <w:lang w:val="en-US"/>
        </w:rPr>
        <w:t>Monitoreo del progreso</w:t>
      </w:r>
    </w:p>
    <w:p w14:paraId="62C30E20" w14:textId="77777777" w:rsidR="000C714E" w:rsidRPr="000C714E" w:rsidRDefault="000C714E" w:rsidP="00A52F77">
      <w:pPr>
        <w:numPr>
          <w:ilvl w:val="1"/>
          <w:numId w:val="147"/>
        </w:numPr>
        <w:rPr>
          <w:lang w:val="en-US"/>
        </w:rPr>
      </w:pPr>
      <w:r w:rsidRPr="000C714E">
        <w:rPr>
          <w:lang w:val="en-US"/>
        </w:rPr>
        <w:t>Burn-down chart diario.</w:t>
      </w:r>
    </w:p>
    <w:p w14:paraId="7001DB3B" w14:textId="77777777" w:rsidR="000C714E" w:rsidRPr="000C714E" w:rsidRDefault="000C714E" w:rsidP="00A52F77">
      <w:pPr>
        <w:numPr>
          <w:ilvl w:val="1"/>
          <w:numId w:val="147"/>
        </w:numPr>
      </w:pPr>
      <w:r w:rsidRPr="000C714E">
        <w:t>Burn-up chart para medir valor entregado.</w:t>
      </w:r>
    </w:p>
    <w:p w14:paraId="12445F12" w14:textId="77777777" w:rsidR="000C714E" w:rsidRPr="000C714E" w:rsidRDefault="000C714E" w:rsidP="00A52F77">
      <w:pPr>
        <w:numPr>
          <w:ilvl w:val="1"/>
          <w:numId w:val="147"/>
        </w:numPr>
        <w:rPr>
          <w:lang w:val="en-US"/>
        </w:rPr>
      </w:pPr>
      <w:r w:rsidRPr="000C714E">
        <w:rPr>
          <w:lang w:val="en-US"/>
        </w:rPr>
        <w:t>Dashboard de calidad (test results, builds, coverage).</w:t>
      </w:r>
    </w:p>
    <w:p w14:paraId="63FFFA19" w14:textId="05531B15" w:rsidR="000C714E" w:rsidRPr="000C714E" w:rsidRDefault="000C714E" w:rsidP="000C714E">
      <w:pPr>
        <w:rPr>
          <w:lang w:val="en-US"/>
        </w:rPr>
      </w:pPr>
    </w:p>
    <w:p w14:paraId="6E2A72A3" w14:textId="77777777" w:rsidR="000C714E" w:rsidRPr="000C714E" w:rsidRDefault="000C714E" w:rsidP="000C714E">
      <w:pPr>
        <w:rPr>
          <w:b/>
          <w:bCs/>
        </w:rPr>
      </w:pPr>
      <w:r w:rsidRPr="000C714E">
        <w:rPr>
          <w:b/>
          <w:bCs/>
        </w:rPr>
        <w:t>3. Flujo operativo de implementación (paso a paso)</w:t>
      </w:r>
    </w:p>
    <w:p w14:paraId="6D7CC415" w14:textId="77777777" w:rsidR="000C714E" w:rsidRPr="000C714E" w:rsidRDefault="000C714E" w:rsidP="00A52F77">
      <w:pPr>
        <w:numPr>
          <w:ilvl w:val="0"/>
          <w:numId w:val="148"/>
        </w:numPr>
      </w:pPr>
      <w:r w:rsidRPr="000C714E">
        <w:rPr>
          <w:b/>
          <w:bCs/>
        </w:rPr>
        <w:t>Seleccionar historias en Sprint Planning</w:t>
      </w:r>
      <w:r w:rsidRPr="000C714E">
        <w:t xml:space="preserve"> → 8–10 historias con criterios claros.</w:t>
      </w:r>
    </w:p>
    <w:p w14:paraId="667B56FB" w14:textId="77777777" w:rsidR="000C714E" w:rsidRPr="000C714E" w:rsidRDefault="000C714E" w:rsidP="00A52F77">
      <w:pPr>
        <w:numPr>
          <w:ilvl w:val="0"/>
          <w:numId w:val="148"/>
        </w:numPr>
      </w:pPr>
      <w:r w:rsidRPr="000C714E">
        <w:rPr>
          <w:b/>
          <w:bCs/>
        </w:rPr>
        <w:t>Descomponer historias en tasks</w:t>
      </w:r>
      <w:r w:rsidRPr="000C714E">
        <w:t xml:space="preserve"> → tareas técnicas concretas (p. ej., “crear endpoint”, “escribir test unitario”).</w:t>
      </w:r>
    </w:p>
    <w:p w14:paraId="24C4D70B" w14:textId="77777777" w:rsidR="000C714E" w:rsidRPr="000C714E" w:rsidRDefault="000C714E" w:rsidP="00A52F77">
      <w:pPr>
        <w:numPr>
          <w:ilvl w:val="0"/>
          <w:numId w:val="148"/>
        </w:numPr>
      </w:pPr>
      <w:r w:rsidRPr="000C714E">
        <w:rPr>
          <w:b/>
          <w:bCs/>
        </w:rPr>
        <w:t>Asignar y coordinar trabajo</w:t>
      </w:r>
      <w:r w:rsidRPr="000C714E">
        <w:t xml:space="preserve"> → equipo autoorganizado, tareas visibles en tablero (To Do / In Progress / Done).</w:t>
      </w:r>
    </w:p>
    <w:p w14:paraId="2E7A7E24" w14:textId="77777777" w:rsidR="000C714E" w:rsidRPr="000C714E" w:rsidRDefault="000C714E" w:rsidP="00A52F77">
      <w:pPr>
        <w:numPr>
          <w:ilvl w:val="0"/>
          <w:numId w:val="148"/>
        </w:numPr>
        <w:rPr>
          <w:lang w:val="en-US"/>
        </w:rPr>
      </w:pPr>
      <w:r w:rsidRPr="000C714E">
        <w:rPr>
          <w:b/>
          <w:bCs/>
          <w:lang w:val="en-US"/>
        </w:rPr>
        <w:t>Desarrollo iterativo</w:t>
      </w:r>
      <w:r w:rsidRPr="000C714E">
        <w:rPr>
          <w:lang w:val="en-US"/>
        </w:rPr>
        <w:t>:</w:t>
      </w:r>
    </w:p>
    <w:p w14:paraId="2C45E6F3" w14:textId="77777777" w:rsidR="000C714E" w:rsidRPr="000C714E" w:rsidRDefault="000C714E" w:rsidP="00A52F77">
      <w:pPr>
        <w:numPr>
          <w:ilvl w:val="1"/>
          <w:numId w:val="148"/>
        </w:numPr>
      </w:pPr>
      <w:r w:rsidRPr="000C714E">
        <w:t>Crear branch → implementar → escribir pruebas → pasar tests → hacer commit.</w:t>
      </w:r>
    </w:p>
    <w:p w14:paraId="10B9B0C7" w14:textId="77777777" w:rsidR="000C714E" w:rsidRPr="000C714E" w:rsidRDefault="000C714E" w:rsidP="00A52F77">
      <w:pPr>
        <w:numPr>
          <w:ilvl w:val="1"/>
          <w:numId w:val="148"/>
        </w:numPr>
      </w:pPr>
      <w:r w:rsidRPr="000C714E">
        <w:t>Pipeline CI ejecuta build y tests automáticamente.</w:t>
      </w:r>
    </w:p>
    <w:p w14:paraId="3EBF741F" w14:textId="77777777" w:rsidR="000C714E" w:rsidRPr="000C714E" w:rsidRDefault="000C714E" w:rsidP="00A52F77">
      <w:pPr>
        <w:numPr>
          <w:ilvl w:val="1"/>
          <w:numId w:val="148"/>
        </w:numPr>
      </w:pPr>
      <w:r w:rsidRPr="000C714E">
        <w:t>Code review antes de merge a rama principal.</w:t>
      </w:r>
    </w:p>
    <w:p w14:paraId="51D69B15" w14:textId="77777777" w:rsidR="000C714E" w:rsidRPr="000C714E" w:rsidRDefault="000C714E" w:rsidP="00A52F77">
      <w:pPr>
        <w:numPr>
          <w:ilvl w:val="0"/>
          <w:numId w:val="148"/>
        </w:numPr>
        <w:rPr>
          <w:lang w:val="en-US"/>
        </w:rPr>
      </w:pPr>
      <w:r w:rsidRPr="000C714E">
        <w:rPr>
          <w:b/>
          <w:bCs/>
          <w:lang w:val="en-US"/>
        </w:rPr>
        <w:t>Integración</w:t>
      </w:r>
      <w:r w:rsidRPr="000C714E">
        <w:rPr>
          <w:lang w:val="en-US"/>
        </w:rPr>
        <w:t xml:space="preserve">: merge a rama </w:t>
      </w:r>
      <w:proofErr w:type="gramStart"/>
      <w:r w:rsidRPr="000C714E">
        <w:rPr>
          <w:lang w:val="en-US"/>
        </w:rPr>
        <w:t>principal</w:t>
      </w:r>
      <w:proofErr w:type="gramEnd"/>
      <w:r w:rsidRPr="000C714E">
        <w:rPr>
          <w:lang w:val="en-US"/>
        </w:rPr>
        <w:t xml:space="preserve"> (main/develop).</w:t>
      </w:r>
    </w:p>
    <w:p w14:paraId="31085BF5" w14:textId="77777777" w:rsidR="000C714E" w:rsidRPr="000C714E" w:rsidRDefault="000C714E" w:rsidP="00A52F77">
      <w:pPr>
        <w:numPr>
          <w:ilvl w:val="0"/>
          <w:numId w:val="148"/>
        </w:numPr>
      </w:pPr>
      <w:r w:rsidRPr="000C714E">
        <w:rPr>
          <w:b/>
          <w:bCs/>
        </w:rPr>
        <w:t>Validación</w:t>
      </w:r>
      <w:r w:rsidRPr="000C714E">
        <w:t>: pruebas de aceptación y demo en Sprint Review.</w:t>
      </w:r>
    </w:p>
    <w:p w14:paraId="28BC8BFD" w14:textId="77777777" w:rsidR="000C714E" w:rsidRPr="000C714E" w:rsidRDefault="000C714E" w:rsidP="00A52F77">
      <w:pPr>
        <w:numPr>
          <w:ilvl w:val="0"/>
          <w:numId w:val="148"/>
        </w:numPr>
      </w:pPr>
      <w:r w:rsidRPr="000C714E">
        <w:rPr>
          <w:b/>
          <w:bCs/>
        </w:rPr>
        <w:t>Entrega</w:t>
      </w:r>
      <w:r w:rsidRPr="000C714E">
        <w:t>: despliegue a staging o producción (según acuerdo).</w:t>
      </w:r>
    </w:p>
    <w:p w14:paraId="64533569" w14:textId="77777777" w:rsidR="000C714E" w:rsidRPr="000C714E" w:rsidRDefault="000C714E" w:rsidP="00A52F77">
      <w:pPr>
        <w:numPr>
          <w:ilvl w:val="0"/>
          <w:numId w:val="148"/>
        </w:numPr>
      </w:pPr>
      <w:r w:rsidRPr="000C714E">
        <w:rPr>
          <w:b/>
          <w:bCs/>
        </w:rPr>
        <w:t>Feedback y mejora</w:t>
      </w:r>
      <w:r w:rsidRPr="000C714E">
        <w:t>: backlog actualizado con hallazgos.</w:t>
      </w:r>
    </w:p>
    <w:p w14:paraId="6734E871" w14:textId="60429C44" w:rsidR="000C714E" w:rsidRPr="00C8682B" w:rsidRDefault="000C714E" w:rsidP="000C714E"/>
    <w:p w14:paraId="73C61515" w14:textId="77777777" w:rsidR="000C714E" w:rsidRPr="000C714E" w:rsidRDefault="000C714E" w:rsidP="000C714E">
      <w:pPr>
        <w:rPr>
          <w:b/>
          <w:bCs/>
        </w:rPr>
      </w:pPr>
      <w:r w:rsidRPr="000C714E">
        <w:rPr>
          <w:b/>
          <w:bCs/>
        </w:rPr>
        <w:lastRenderedPageBreak/>
        <w:t>4. Ejemplo numérico — seguimiento con Burn-down Chart</w:t>
      </w:r>
    </w:p>
    <w:p w14:paraId="1123C543" w14:textId="77777777" w:rsidR="000C714E" w:rsidRPr="000C714E" w:rsidRDefault="000C714E" w:rsidP="000C714E">
      <w:r w:rsidRPr="000C714E">
        <w:rPr>
          <w:b/>
          <w:bCs/>
        </w:rPr>
        <w:t>Contexto:</w:t>
      </w:r>
      <w:r w:rsidRPr="000C714E">
        <w:t xml:space="preserve"> Sprint de 2 semanas, capacidad planeada = 30 puntos.</w:t>
      </w:r>
    </w:p>
    <w:p w14:paraId="24534DEB" w14:textId="77777777" w:rsidR="000C714E" w:rsidRPr="000C714E" w:rsidRDefault="000C714E" w:rsidP="00A52F77">
      <w:pPr>
        <w:numPr>
          <w:ilvl w:val="0"/>
          <w:numId w:val="149"/>
        </w:numPr>
      </w:pPr>
      <w:r w:rsidRPr="000C714E">
        <w:t>Día 0 (inicio): backlog sprint = 30 puntos.</w:t>
      </w:r>
    </w:p>
    <w:p w14:paraId="2AE0FB27" w14:textId="77777777" w:rsidR="000C714E" w:rsidRPr="000C714E" w:rsidRDefault="000C714E" w:rsidP="00A52F77">
      <w:pPr>
        <w:numPr>
          <w:ilvl w:val="0"/>
          <w:numId w:val="149"/>
        </w:numPr>
      </w:pPr>
      <w:r w:rsidRPr="000C714E">
        <w:t>Día 5 (mitad de sprint): puntos completados = 12.</w:t>
      </w:r>
    </w:p>
    <w:p w14:paraId="140FC549" w14:textId="77777777" w:rsidR="000C714E" w:rsidRPr="000C714E" w:rsidRDefault="000C714E" w:rsidP="00A52F77">
      <w:pPr>
        <w:numPr>
          <w:ilvl w:val="1"/>
          <w:numId w:val="149"/>
        </w:numPr>
        <w:rPr>
          <w:lang w:val="en-US"/>
        </w:rPr>
      </w:pPr>
      <w:r w:rsidRPr="000C714E">
        <w:rPr>
          <w:lang w:val="en-US"/>
        </w:rPr>
        <w:t>Puntos restantes = 30 − 12 = 18.</w:t>
      </w:r>
    </w:p>
    <w:p w14:paraId="3C104B40" w14:textId="77777777" w:rsidR="000C714E" w:rsidRPr="000C714E" w:rsidRDefault="000C714E" w:rsidP="00A52F77">
      <w:pPr>
        <w:numPr>
          <w:ilvl w:val="0"/>
          <w:numId w:val="149"/>
        </w:numPr>
      </w:pPr>
      <w:r w:rsidRPr="000C714E">
        <w:t>Línea ideal (30 puntos / 10 días = 3 puntos/día).</w:t>
      </w:r>
    </w:p>
    <w:p w14:paraId="5823A5E6" w14:textId="77777777" w:rsidR="000C714E" w:rsidRPr="000C714E" w:rsidRDefault="000C714E" w:rsidP="00A52F77">
      <w:pPr>
        <w:numPr>
          <w:ilvl w:val="1"/>
          <w:numId w:val="149"/>
        </w:numPr>
        <w:rPr>
          <w:lang w:val="en-US"/>
        </w:rPr>
      </w:pPr>
      <w:r w:rsidRPr="000C714E">
        <w:rPr>
          <w:lang w:val="en-US"/>
        </w:rPr>
        <w:t>Día 5 → 30 − (3×5) = 30 − 15 = 15 puntos.</w:t>
      </w:r>
    </w:p>
    <w:p w14:paraId="6AA0459D" w14:textId="77777777" w:rsidR="000C714E" w:rsidRPr="000C714E" w:rsidRDefault="000C714E" w:rsidP="00A52F77">
      <w:pPr>
        <w:numPr>
          <w:ilvl w:val="0"/>
          <w:numId w:val="149"/>
        </w:numPr>
      </w:pPr>
      <w:r w:rsidRPr="000C714E">
        <w:t>Comparación: 18 puntos pendientes vs 15 esperados → 3 puntos por encima (rezago leve).</w:t>
      </w:r>
    </w:p>
    <w:p w14:paraId="03F61E5A" w14:textId="77777777" w:rsidR="00612B20" w:rsidRDefault="00612B20" w:rsidP="000C714E">
      <w:pPr>
        <w:rPr>
          <w:b/>
          <w:bCs/>
        </w:rPr>
      </w:pPr>
    </w:p>
    <w:p w14:paraId="219B88CE" w14:textId="7671B9E9" w:rsidR="000C714E" w:rsidRPr="000C714E" w:rsidRDefault="000C714E" w:rsidP="000C714E">
      <w:r w:rsidRPr="000C714E">
        <w:rPr>
          <w:b/>
          <w:bCs/>
        </w:rPr>
        <w:t>Interpretación:</w:t>
      </w:r>
      <w:r w:rsidRPr="000C714E">
        <w:t xml:space="preserve"> equipo debe analizar impedimentos (quizá una historia sobredimensionada). Retrospective debe capturar esta lección.</w:t>
      </w:r>
    </w:p>
    <w:p w14:paraId="66DC0879" w14:textId="13F71C2B" w:rsidR="000C714E" w:rsidRPr="00C8682B" w:rsidRDefault="000C714E" w:rsidP="000C714E"/>
    <w:p w14:paraId="223DE84B" w14:textId="77777777" w:rsidR="000C714E" w:rsidRPr="000C714E" w:rsidRDefault="000C714E" w:rsidP="000C714E">
      <w:pPr>
        <w:rPr>
          <w:b/>
          <w:bCs/>
        </w:rPr>
      </w:pPr>
      <w:r w:rsidRPr="000C714E">
        <w:rPr>
          <w:b/>
          <w:bCs/>
        </w:rPr>
        <w:t>5. Ejemplo aplicado — Sistema universitario UPN</w:t>
      </w:r>
    </w:p>
    <w:p w14:paraId="3C055306" w14:textId="77777777" w:rsidR="000C714E" w:rsidRPr="000C714E" w:rsidRDefault="000C714E" w:rsidP="00612B20">
      <w:pPr>
        <w:jc w:val="left"/>
      </w:pPr>
      <w:r w:rsidRPr="000C714E">
        <w:rPr>
          <w:b/>
          <w:bCs/>
        </w:rPr>
        <w:t>Historia seleccionada:</w:t>
      </w:r>
      <w:r w:rsidRPr="000C714E">
        <w:br/>
        <w:t>“Como docente quiero subir las notas parciales al sistema para que los estudiantes las consulten en línea.”</w:t>
      </w:r>
    </w:p>
    <w:p w14:paraId="334ED57D" w14:textId="77777777" w:rsidR="000C714E" w:rsidRPr="000C714E" w:rsidRDefault="000C714E" w:rsidP="000C714E">
      <w:pPr>
        <w:rPr>
          <w:lang w:val="en-US"/>
        </w:rPr>
      </w:pPr>
      <w:r w:rsidRPr="000C714E">
        <w:rPr>
          <w:b/>
          <w:bCs/>
          <w:lang w:val="en-US"/>
        </w:rPr>
        <w:t>Criterios de aceptación:</w:t>
      </w:r>
    </w:p>
    <w:p w14:paraId="7260DABF" w14:textId="77777777" w:rsidR="000C714E" w:rsidRPr="000C714E" w:rsidRDefault="000C714E" w:rsidP="00A52F77">
      <w:pPr>
        <w:numPr>
          <w:ilvl w:val="0"/>
          <w:numId w:val="150"/>
        </w:numPr>
      </w:pPr>
      <w:r w:rsidRPr="000C714E">
        <w:t>Validar que cada nota esté entre 0 y 100.</w:t>
      </w:r>
    </w:p>
    <w:p w14:paraId="08B4D663" w14:textId="77777777" w:rsidR="000C714E" w:rsidRPr="000C714E" w:rsidRDefault="000C714E" w:rsidP="00A52F77">
      <w:pPr>
        <w:numPr>
          <w:ilvl w:val="0"/>
          <w:numId w:val="150"/>
        </w:numPr>
      </w:pPr>
      <w:r w:rsidRPr="000C714E">
        <w:t>El sistema almacena fecha y autor del registro.</w:t>
      </w:r>
    </w:p>
    <w:p w14:paraId="1C915754" w14:textId="77777777" w:rsidR="000C714E" w:rsidRPr="000C714E" w:rsidRDefault="000C714E" w:rsidP="00A52F77">
      <w:pPr>
        <w:numPr>
          <w:ilvl w:val="0"/>
          <w:numId w:val="150"/>
        </w:numPr>
      </w:pPr>
      <w:r w:rsidRPr="000C714E">
        <w:t>Los estudiantes ven la nota en su perfil en ≤ 10 s tras el registro.</w:t>
      </w:r>
    </w:p>
    <w:p w14:paraId="0ECFF04F" w14:textId="77777777" w:rsidR="000C714E" w:rsidRPr="000C714E" w:rsidRDefault="000C714E" w:rsidP="000C714E">
      <w:pPr>
        <w:rPr>
          <w:lang w:val="en-US"/>
        </w:rPr>
      </w:pPr>
      <w:r w:rsidRPr="000C714E">
        <w:rPr>
          <w:b/>
          <w:bCs/>
          <w:lang w:val="en-US"/>
        </w:rPr>
        <w:t>Implementación paso a paso:</w:t>
      </w:r>
    </w:p>
    <w:p w14:paraId="5A42C26A" w14:textId="77777777" w:rsidR="000C714E" w:rsidRPr="000C714E" w:rsidRDefault="000C714E" w:rsidP="00A52F77">
      <w:pPr>
        <w:numPr>
          <w:ilvl w:val="0"/>
          <w:numId w:val="151"/>
        </w:numPr>
      </w:pPr>
      <w:r w:rsidRPr="000C714E">
        <w:t>Crear branch feature/notas-parciales.</w:t>
      </w:r>
    </w:p>
    <w:p w14:paraId="4E2953CB" w14:textId="77777777" w:rsidR="000C714E" w:rsidRPr="000C714E" w:rsidRDefault="000C714E" w:rsidP="00A52F77">
      <w:pPr>
        <w:numPr>
          <w:ilvl w:val="0"/>
          <w:numId w:val="151"/>
        </w:numPr>
      </w:pPr>
      <w:r w:rsidRPr="000C714E">
        <w:t>Escribir pruebas unitarias (nota válida/inválida, acceso restringido).</w:t>
      </w:r>
    </w:p>
    <w:p w14:paraId="2280732E" w14:textId="77777777" w:rsidR="000C714E" w:rsidRPr="000C714E" w:rsidRDefault="000C714E" w:rsidP="00A52F77">
      <w:pPr>
        <w:numPr>
          <w:ilvl w:val="0"/>
          <w:numId w:val="151"/>
        </w:numPr>
        <w:rPr>
          <w:lang w:val="en-US"/>
        </w:rPr>
      </w:pPr>
      <w:r w:rsidRPr="000C714E">
        <w:rPr>
          <w:lang w:val="en-US"/>
        </w:rPr>
        <w:t>Codificar endpoint POST /notas.</w:t>
      </w:r>
    </w:p>
    <w:p w14:paraId="34CF7CC9" w14:textId="77777777" w:rsidR="000C714E" w:rsidRPr="000C714E" w:rsidRDefault="000C714E" w:rsidP="00A52F77">
      <w:pPr>
        <w:numPr>
          <w:ilvl w:val="0"/>
          <w:numId w:val="151"/>
        </w:numPr>
        <w:rPr>
          <w:lang w:val="en-US"/>
        </w:rPr>
      </w:pPr>
      <w:r w:rsidRPr="000C714E">
        <w:rPr>
          <w:lang w:val="en-US"/>
        </w:rPr>
        <w:t>Ejecutar pipeline: build OK, 95% coverage.</w:t>
      </w:r>
    </w:p>
    <w:p w14:paraId="16F2F307" w14:textId="77777777" w:rsidR="000C714E" w:rsidRPr="000C714E" w:rsidRDefault="000C714E" w:rsidP="00A52F77">
      <w:pPr>
        <w:numPr>
          <w:ilvl w:val="0"/>
          <w:numId w:val="151"/>
        </w:numPr>
      </w:pPr>
      <w:r w:rsidRPr="000C714E">
        <w:t>Code review: aprobado por 1 par.</w:t>
      </w:r>
    </w:p>
    <w:p w14:paraId="01621C61" w14:textId="77777777" w:rsidR="000C714E" w:rsidRPr="000C714E" w:rsidRDefault="000C714E" w:rsidP="00A52F77">
      <w:pPr>
        <w:numPr>
          <w:ilvl w:val="0"/>
          <w:numId w:val="151"/>
        </w:numPr>
      </w:pPr>
      <w:r w:rsidRPr="000C714E">
        <w:t>Merge a rama principal y despliegue a staging.</w:t>
      </w:r>
    </w:p>
    <w:p w14:paraId="2BE757A2" w14:textId="77777777" w:rsidR="000C714E" w:rsidRPr="000C714E" w:rsidRDefault="000C714E" w:rsidP="00A52F77">
      <w:pPr>
        <w:numPr>
          <w:ilvl w:val="0"/>
          <w:numId w:val="151"/>
        </w:numPr>
      </w:pPr>
      <w:r w:rsidRPr="000C714E">
        <w:lastRenderedPageBreak/>
        <w:t>Sprint Review: demo con 3 estudiantes → validación positiva.</w:t>
      </w:r>
    </w:p>
    <w:p w14:paraId="6519A3A3" w14:textId="77777777" w:rsidR="000C714E" w:rsidRPr="000C714E" w:rsidRDefault="000C714E" w:rsidP="00A52F77">
      <w:pPr>
        <w:numPr>
          <w:ilvl w:val="0"/>
          <w:numId w:val="151"/>
        </w:numPr>
      </w:pPr>
      <w:r w:rsidRPr="000C714E">
        <w:t>Retro: agregar test de performance por carga masiva (200 estudiantes simultáneos).</w:t>
      </w:r>
    </w:p>
    <w:p w14:paraId="23A79BFD" w14:textId="0A005D50" w:rsidR="000C714E" w:rsidRPr="00C8682B" w:rsidRDefault="000C714E" w:rsidP="000C714E"/>
    <w:p w14:paraId="70180D20" w14:textId="77777777" w:rsidR="000C714E" w:rsidRPr="000C714E" w:rsidRDefault="000C714E" w:rsidP="000C714E">
      <w:pPr>
        <w:rPr>
          <w:b/>
          <w:bCs/>
          <w:lang w:val="en-US"/>
        </w:rPr>
      </w:pPr>
      <w:r w:rsidRPr="000C714E">
        <w:rPr>
          <w:b/>
          <w:bCs/>
          <w:lang w:val="en-US"/>
        </w:rPr>
        <w:t>6. Plantillas útiles para implementación</w:t>
      </w:r>
    </w:p>
    <w:p w14:paraId="65BC8B1F" w14:textId="77777777" w:rsidR="000C714E" w:rsidRPr="000C714E" w:rsidRDefault="000C714E" w:rsidP="000C714E">
      <w:pPr>
        <w:rPr>
          <w:b/>
          <w:bCs/>
          <w:lang w:val="en-US"/>
        </w:rPr>
      </w:pPr>
      <w:r w:rsidRPr="000C714E">
        <w:rPr>
          <w:b/>
          <w:bCs/>
          <w:lang w:val="en-US"/>
        </w:rPr>
        <w:t>a) Checklist de Definition of Done (DoD)</w:t>
      </w:r>
    </w:p>
    <w:p w14:paraId="0D31FFE7" w14:textId="77777777" w:rsidR="000C714E" w:rsidRPr="000C714E" w:rsidRDefault="000C714E" w:rsidP="00A52F77">
      <w:pPr>
        <w:numPr>
          <w:ilvl w:val="0"/>
          <w:numId w:val="152"/>
        </w:numPr>
        <w:rPr>
          <w:lang w:val="en-US"/>
        </w:rPr>
      </w:pPr>
      <w:r w:rsidRPr="000C714E">
        <w:rPr>
          <w:lang w:val="en-US"/>
        </w:rPr>
        <w:t>Código compilado sin errores.</w:t>
      </w:r>
    </w:p>
    <w:p w14:paraId="5232FA03" w14:textId="77777777" w:rsidR="000C714E" w:rsidRPr="000C714E" w:rsidRDefault="000C714E" w:rsidP="00A52F77">
      <w:pPr>
        <w:numPr>
          <w:ilvl w:val="0"/>
          <w:numId w:val="152"/>
        </w:numPr>
      </w:pPr>
      <w:r w:rsidRPr="000C714E">
        <w:t>Tests unitarios ejecutados y pasan (coverage ≥ 70%).</w:t>
      </w:r>
    </w:p>
    <w:p w14:paraId="08AE2EAB" w14:textId="77777777" w:rsidR="000C714E" w:rsidRPr="000C714E" w:rsidRDefault="000C714E" w:rsidP="00A52F77">
      <w:pPr>
        <w:numPr>
          <w:ilvl w:val="0"/>
          <w:numId w:val="152"/>
        </w:numPr>
        <w:rPr>
          <w:lang w:val="en-US"/>
        </w:rPr>
      </w:pPr>
      <w:r w:rsidRPr="000C714E">
        <w:rPr>
          <w:lang w:val="en-US"/>
        </w:rPr>
        <w:t>Code review aprobado.</w:t>
      </w:r>
    </w:p>
    <w:p w14:paraId="1D4106FA" w14:textId="77777777" w:rsidR="000C714E" w:rsidRPr="000C714E" w:rsidRDefault="000C714E" w:rsidP="00A52F77">
      <w:pPr>
        <w:numPr>
          <w:ilvl w:val="0"/>
          <w:numId w:val="152"/>
        </w:numPr>
        <w:rPr>
          <w:lang w:val="en-US"/>
        </w:rPr>
      </w:pPr>
      <w:r w:rsidRPr="000C714E">
        <w:rPr>
          <w:lang w:val="en-US"/>
        </w:rPr>
        <w:t>Documentación mínima actualizada.</w:t>
      </w:r>
    </w:p>
    <w:p w14:paraId="62B568C7" w14:textId="77777777" w:rsidR="000C714E" w:rsidRPr="000C714E" w:rsidRDefault="000C714E" w:rsidP="00A52F77">
      <w:pPr>
        <w:numPr>
          <w:ilvl w:val="0"/>
          <w:numId w:val="152"/>
        </w:numPr>
      </w:pPr>
      <w:r w:rsidRPr="000C714E">
        <w:t>Pipeline CI pasa en todas las etapas.</w:t>
      </w:r>
    </w:p>
    <w:p w14:paraId="648190D4" w14:textId="77777777" w:rsidR="000C714E" w:rsidRPr="000C714E" w:rsidRDefault="000C714E" w:rsidP="00A52F77">
      <w:pPr>
        <w:numPr>
          <w:ilvl w:val="0"/>
          <w:numId w:val="152"/>
        </w:numPr>
      </w:pPr>
      <w:r w:rsidRPr="000C714E">
        <w:t>Historia validada en demo con PO.</w:t>
      </w:r>
    </w:p>
    <w:p w14:paraId="599DFC7E" w14:textId="77777777" w:rsidR="000C714E" w:rsidRPr="000C714E" w:rsidRDefault="000C714E" w:rsidP="000C714E">
      <w:pPr>
        <w:rPr>
          <w:b/>
          <w:bCs/>
          <w:lang w:val="en-US"/>
        </w:rPr>
      </w:pPr>
      <w:r w:rsidRPr="000C714E">
        <w:rPr>
          <w:b/>
          <w:bCs/>
          <w:lang w:val="en-US"/>
        </w:rPr>
        <w:t>b) Checklist de code review</w:t>
      </w:r>
    </w:p>
    <w:p w14:paraId="1CEC41B2" w14:textId="77777777" w:rsidR="000C714E" w:rsidRPr="000C714E" w:rsidRDefault="000C714E" w:rsidP="00A52F77">
      <w:pPr>
        <w:numPr>
          <w:ilvl w:val="0"/>
          <w:numId w:val="153"/>
        </w:numPr>
        <w:rPr>
          <w:lang w:val="en-US"/>
        </w:rPr>
      </w:pPr>
      <w:r w:rsidRPr="000C714E">
        <w:rPr>
          <w:lang w:val="en-US"/>
        </w:rPr>
        <w:t>Legibilidad del código.</w:t>
      </w:r>
    </w:p>
    <w:p w14:paraId="2EA10DED" w14:textId="77777777" w:rsidR="000C714E" w:rsidRPr="000C714E" w:rsidRDefault="000C714E" w:rsidP="00A52F77">
      <w:pPr>
        <w:numPr>
          <w:ilvl w:val="0"/>
          <w:numId w:val="153"/>
        </w:numPr>
        <w:rPr>
          <w:lang w:val="en-US"/>
        </w:rPr>
      </w:pPr>
      <w:r w:rsidRPr="000C714E">
        <w:rPr>
          <w:lang w:val="en-US"/>
        </w:rPr>
        <w:t>Nombres claros y consistentes.</w:t>
      </w:r>
    </w:p>
    <w:p w14:paraId="73A002C7" w14:textId="77777777" w:rsidR="000C714E" w:rsidRPr="000C714E" w:rsidRDefault="000C714E" w:rsidP="00A52F77">
      <w:pPr>
        <w:numPr>
          <w:ilvl w:val="0"/>
          <w:numId w:val="153"/>
        </w:numPr>
      </w:pPr>
      <w:r w:rsidRPr="000C714E">
        <w:t>Pruebas cubren casos normales y bordes.</w:t>
      </w:r>
    </w:p>
    <w:p w14:paraId="5C9789A6" w14:textId="77777777" w:rsidR="000C714E" w:rsidRPr="000C714E" w:rsidRDefault="000C714E" w:rsidP="00A52F77">
      <w:pPr>
        <w:numPr>
          <w:ilvl w:val="0"/>
          <w:numId w:val="153"/>
        </w:numPr>
      </w:pPr>
      <w:r w:rsidRPr="000C714E">
        <w:t>No se introducen vulnerabilidades conocidas.</w:t>
      </w:r>
    </w:p>
    <w:p w14:paraId="3C887ACC" w14:textId="77777777" w:rsidR="000C714E" w:rsidRPr="000C714E" w:rsidRDefault="000C714E" w:rsidP="00A52F77">
      <w:pPr>
        <w:numPr>
          <w:ilvl w:val="0"/>
          <w:numId w:val="153"/>
        </w:numPr>
        <w:rPr>
          <w:lang w:val="en-US"/>
        </w:rPr>
      </w:pPr>
      <w:r w:rsidRPr="000C714E">
        <w:rPr>
          <w:lang w:val="en-US"/>
        </w:rPr>
        <w:t>Documentación actualizada.</w:t>
      </w:r>
    </w:p>
    <w:p w14:paraId="5ADBC79D" w14:textId="4B0888AC" w:rsidR="000C714E" w:rsidRDefault="000C714E" w:rsidP="000C714E">
      <w:pPr>
        <w:rPr>
          <w:lang w:val="en-US"/>
        </w:rPr>
      </w:pPr>
    </w:p>
    <w:p w14:paraId="64BC6A23" w14:textId="77777777" w:rsidR="00612B20" w:rsidRDefault="00612B20" w:rsidP="000C714E">
      <w:pPr>
        <w:rPr>
          <w:lang w:val="en-US"/>
        </w:rPr>
      </w:pPr>
    </w:p>
    <w:p w14:paraId="6C4FFEE6" w14:textId="77777777" w:rsidR="00612B20" w:rsidRDefault="00612B20" w:rsidP="000C714E">
      <w:pPr>
        <w:rPr>
          <w:lang w:val="en-US"/>
        </w:rPr>
      </w:pPr>
    </w:p>
    <w:p w14:paraId="1D78A5ED" w14:textId="77777777" w:rsidR="00612B20" w:rsidRDefault="00612B20" w:rsidP="000C714E">
      <w:pPr>
        <w:rPr>
          <w:lang w:val="en-US"/>
        </w:rPr>
      </w:pPr>
    </w:p>
    <w:p w14:paraId="7532F75F" w14:textId="77777777" w:rsidR="00612B20" w:rsidRDefault="00612B20" w:rsidP="000C714E">
      <w:pPr>
        <w:rPr>
          <w:lang w:val="en-US"/>
        </w:rPr>
      </w:pPr>
    </w:p>
    <w:p w14:paraId="6CEF5DAD" w14:textId="77777777" w:rsidR="00612B20" w:rsidRDefault="00612B20" w:rsidP="000C714E">
      <w:pPr>
        <w:rPr>
          <w:lang w:val="en-US"/>
        </w:rPr>
      </w:pPr>
    </w:p>
    <w:p w14:paraId="6087133A" w14:textId="77777777" w:rsidR="00612B20" w:rsidRDefault="00612B20" w:rsidP="000C714E">
      <w:pPr>
        <w:rPr>
          <w:lang w:val="en-US"/>
        </w:rPr>
      </w:pPr>
    </w:p>
    <w:p w14:paraId="55C75B7A" w14:textId="77777777" w:rsidR="00612B20" w:rsidRDefault="00612B20" w:rsidP="000C714E">
      <w:pPr>
        <w:rPr>
          <w:lang w:val="en-US"/>
        </w:rPr>
      </w:pPr>
    </w:p>
    <w:p w14:paraId="03FB02DA" w14:textId="77777777" w:rsidR="00612B20" w:rsidRPr="000C714E" w:rsidRDefault="00612B20" w:rsidP="000C714E">
      <w:pPr>
        <w:rPr>
          <w:lang w:val="en-US"/>
        </w:rPr>
      </w:pPr>
    </w:p>
    <w:p w14:paraId="3C85B444" w14:textId="77777777" w:rsidR="000C714E" w:rsidRPr="000C714E" w:rsidRDefault="000C714E" w:rsidP="000C714E">
      <w:pPr>
        <w:rPr>
          <w:b/>
          <w:bCs/>
        </w:rPr>
      </w:pPr>
      <w:r w:rsidRPr="000C714E">
        <w:rPr>
          <w:b/>
          <w:bCs/>
        </w:rPr>
        <w:lastRenderedPageBreak/>
        <w:t>7. Riesgos frecuentes en la implementación y mitigaciones</w:t>
      </w:r>
    </w:p>
    <w:tbl>
      <w:tblPr>
        <w:tblStyle w:val="Tablanormal5"/>
        <w:tblW w:w="0" w:type="auto"/>
        <w:tblLook w:val="04A0" w:firstRow="1" w:lastRow="0" w:firstColumn="1" w:lastColumn="0" w:noHBand="0" w:noVBand="1"/>
      </w:tblPr>
      <w:tblGrid>
        <w:gridCol w:w="2479"/>
        <w:gridCol w:w="3295"/>
        <w:gridCol w:w="3064"/>
      </w:tblGrid>
      <w:tr w:rsidR="000C714E" w:rsidRPr="000C714E" w14:paraId="23FDD9C6" w14:textId="77777777" w:rsidTr="00612B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061738F" w14:textId="77777777" w:rsidR="000C714E" w:rsidRPr="000C714E" w:rsidRDefault="000C714E" w:rsidP="000C714E">
            <w:pPr>
              <w:rPr>
                <w:b/>
                <w:bCs/>
                <w:sz w:val="20"/>
                <w:szCs w:val="18"/>
                <w:lang w:val="en-US"/>
              </w:rPr>
            </w:pPr>
            <w:r w:rsidRPr="000C714E">
              <w:rPr>
                <w:b/>
                <w:bCs/>
                <w:sz w:val="20"/>
                <w:szCs w:val="18"/>
                <w:lang w:val="en-US"/>
              </w:rPr>
              <w:t>Riesgo</w:t>
            </w:r>
          </w:p>
        </w:tc>
        <w:tc>
          <w:tcPr>
            <w:tcW w:w="0" w:type="auto"/>
            <w:hideMark/>
          </w:tcPr>
          <w:p w14:paraId="659B3380" w14:textId="77777777" w:rsidR="000C714E" w:rsidRPr="000C714E" w:rsidRDefault="000C714E" w:rsidP="000C714E">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C714E">
              <w:rPr>
                <w:b/>
                <w:bCs/>
                <w:sz w:val="20"/>
                <w:szCs w:val="18"/>
                <w:lang w:val="en-US"/>
              </w:rPr>
              <w:t>Ejemplo en Nicaragua</w:t>
            </w:r>
          </w:p>
        </w:tc>
        <w:tc>
          <w:tcPr>
            <w:tcW w:w="0" w:type="auto"/>
            <w:hideMark/>
          </w:tcPr>
          <w:p w14:paraId="0E13ADC3" w14:textId="77777777" w:rsidR="000C714E" w:rsidRPr="000C714E" w:rsidRDefault="000C714E" w:rsidP="000C714E">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C714E">
              <w:rPr>
                <w:b/>
                <w:bCs/>
                <w:sz w:val="20"/>
                <w:szCs w:val="18"/>
                <w:lang w:val="en-US"/>
              </w:rPr>
              <w:t>Mitigación</w:t>
            </w:r>
          </w:p>
        </w:tc>
      </w:tr>
      <w:tr w:rsidR="000C714E" w:rsidRPr="00C8682B" w14:paraId="190BA891" w14:textId="77777777" w:rsidTr="00612B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842CA" w14:textId="77777777" w:rsidR="000C714E" w:rsidRPr="000C714E" w:rsidRDefault="000C714E" w:rsidP="000C714E">
            <w:pPr>
              <w:rPr>
                <w:sz w:val="20"/>
                <w:szCs w:val="18"/>
              </w:rPr>
            </w:pPr>
            <w:r w:rsidRPr="000C714E">
              <w:rPr>
                <w:sz w:val="20"/>
                <w:szCs w:val="18"/>
              </w:rPr>
              <w:t>Baja conectividad interrumpe CI/CD</w:t>
            </w:r>
          </w:p>
        </w:tc>
        <w:tc>
          <w:tcPr>
            <w:tcW w:w="0" w:type="auto"/>
            <w:hideMark/>
          </w:tcPr>
          <w:p w14:paraId="5847329F" w14:textId="77777777" w:rsidR="000C714E" w:rsidRPr="000C714E" w:rsidRDefault="000C714E" w:rsidP="000C714E">
            <w:pPr>
              <w:cnfStyle w:val="000000100000" w:firstRow="0" w:lastRow="0" w:firstColumn="0" w:lastColumn="0" w:oddVBand="0" w:evenVBand="0" w:oddHBand="1" w:evenHBand="0" w:firstRowFirstColumn="0" w:firstRowLastColumn="0" w:lastRowFirstColumn="0" w:lastRowLastColumn="0"/>
              <w:rPr>
                <w:sz w:val="20"/>
                <w:szCs w:val="18"/>
                <w:lang w:val="en-US"/>
              </w:rPr>
            </w:pPr>
            <w:r w:rsidRPr="000C714E">
              <w:rPr>
                <w:sz w:val="20"/>
                <w:szCs w:val="18"/>
                <w:lang w:val="en-US"/>
              </w:rPr>
              <w:t>Cooperativa rural con Internet inestable</w:t>
            </w:r>
          </w:p>
        </w:tc>
        <w:tc>
          <w:tcPr>
            <w:tcW w:w="0" w:type="auto"/>
            <w:hideMark/>
          </w:tcPr>
          <w:p w14:paraId="3E6DE58A" w14:textId="77777777" w:rsidR="000C714E" w:rsidRPr="000C714E" w:rsidRDefault="000C714E" w:rsidP="000C714E">
            <w:pPr>
              <w:cnfStyle w:val="000000100000" w:firstRow="0" w:lastRow="0" w:firstColumn="0" w:lastColumn="0" w:oddVBand="0" w:evenVBand="0" w:oddHBand="1" w:evenHBand="0" w:firstRowFirstColumn="0" w:firstRowLastColumn="0" w:lastRowFirstColumn="0" w:lastRowLastColumn="0"/>
              <w:rPr>
                <w:sz w:val="20"/>
                <w:szCs w:val="18"/>
                <w:lang w:val="en-US"/>
              </w:rPr>
            </w:pPr>
            <w:r w:rsidRPr="000C714E">
              <w:rPr>
                <w:sz w:val="20"/>
                <w:szCs w:val="18"/>
                <w:lang w:val="en-US"/>
              </w:rPr>
              <w:t>Pipeline offline-first + sincronización nocturna</w:t>
            </w:r>
          </w:p>
        </w:tc>
      </w:tr>
      <w:tr w:rsidR="000C714E" w:rsidRPr="000C714E" w14:paraId="126002EB" w14:textId="77777777" w:rsidTr="00612B20">
        <w:tc>
          <w:tcPr>
            <w:cnfStyle w:val="001000000000" w:firstRow="0" w:lastRow="0" w:firstColumn="1" w:lastColumn="0" w:oddVBand="0" w:evenVBand="0" w:oddHBand="0" w:evenHBand="0" w:firstRowFirstColumn="0" w:firstRowLastColumn="0" w:lastRowFirstColumn="0" w:lastRowLastColumn="0"/>
            <w:tcW w:w="0" w:type="auto"/>
            <w:hideMark/>
          </w:tcPr>
          <w:p w14:paraId="6F4E7673" w14:textId="77777777" w:rsidR="000C714E" w:rsidRPr="000C714E" w:rsidRDefault="000C714E" w:rsidP="000C714E">
            <w:pPr>
              <w:rPr>
                <w:sz w:val="20"/>
                <w:szCs w:val="18"/>
              </w:rPr>
            </w:pPr>
            <w:r w:rsidRPr="000C714E">
              <w:rPr>
                <w:sz w:val="20"/>
                <w:szCs w:val="18"/>
              </w:rPr>
              <w:t>Ausencia del PO para validar historias</w:t>
            </w:r>
          </w:p>
        </w:tc>
        <w:tc>
          <w:tcPr>
            <w:tcW w:w="0" w:type="auto"/>
            <w:hideMark/>
          </w:tcPr>
          <w:p w14:paraId="30230753" w14:textId="77777777" w:rsidR="000C714E" w:rsidRPr="000C714E" w:rsidRDefault="000C714E" w:rsidP="000C714E">
            <w:pPr>
              <w:cnfStyle w:val="000000000000" w:firstRow="0" w:lastRow="0" w:firstColumn="0" w:lastColumn="0" w:oddVBand="0" w:evenVBand="0" w:oddHBand="0" w:evenHBand="0" w:firstRowFirstColumn="0" w:firstRowLastColumn="0" w:lastRowFirstColumn="0" w:lastRowLastColumn="0"/>
              <w:rPr>
                <w:sz w:val="20"/>
                <w:szCs w:val="18"/>
              </w:rPr>
            </w:pPr>
            <w:r w:rsidRPr="000C714E">
              <w:rPr>
                <w:sz w:val="20"/>
                <w:szCs w:val="18"/>
              </w:rPr>
              <w:t>PO ocupado en labores administrativas universitarias</w:t>
            </w:r>
          </w:p>
        </w:tc>
        <w:tc>
          <w:tcPr>
            <w:tcW w:w="0" w:type="auto"/>
            <w:hideMark/>
          </w:tcPr>
          <w:p w14:paraId="4ADCC435" w14:textId="77777777" w:rsidR="000C714E" w:rsidRPr="000C714E" w:rsidRDefault="000C714E" w:rsidP="000C714E">
            <w:pPr>
              <w:cnfStyle w:val="000000000000" w:firstRow="0" w:lastRow="0" w:firstColumn="0" w:lastColumn="0" w:oddVBand="0" w:evenVBand="0" w:oddHBand="0" w:evenHBand="0" w:firstRowFirstColumn="0" w:firstRowLastColumn="0" w:lastRowFirstColumn="0" w:lastRowLastColumn="0"/>
              <w:rPr>
                <w:sz w:val="20"/>
                <w:szCs w:val="18"/>
              </w:rPr>
            </w:pPr>
            <w:r w:rsidRPr="000C714E">
              <w:rPr>
                <w:sz w:val="20"/>
                <w:szCs w:val="18"/>
              </w:rPr>
              <w:t>Establecer PO proxy o reuniones fijas de revisión</w:t>
            </w:r>
          </w:p>
        </w:tc>
      </w:tr>
      <w:tr w:rsidR="000C714E" w:rsidRPr="000C714E" w14:paraId="4161211C" w14:textId="77777777" w:rsidTr="00612B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CA6CC" w14:textId="77777777" w:rsidR="000C714E" w:rsidRPr="000C714E" w:rsidRDefault="000C714E" w:rsidP="000C714E">
            <w:pPr>
              <w:rPr>
                <w:sz w:val="20"/>
                <w:szCs w:val="18"/>
                <w:lang w:val="en-US"/>
              </w:rPr>
            </w:pPr>
            <w:r w:rsidRPr="000C714E">
              <w:rPr>
                <w:sz w:val="20"/>
                <w:szCs w:val="18"/>
                <w:lang w:val="en-US"/>
              </w:rPr>
              <w:t>Deuda técnica acumulada</w:t>
            </w:r>
          </w:p>
        </w:tc>
        <w:tc>
          <w:tcPr>
            <w:tcW w:w="0" w:type="auto"/>
            <w:hideMark/>
          </w:tcPr>
          <w:p w14:paraId="6577A724" w14:textId="77777777" w:rsidR="000C714E" w:rsidRPr="000C714E" w:rsidRDefault="000C714E" w:rsidP="000C714E">
            <w:pPr>
              <w:cnfStyle w:val="000000100000" w:firstRow="0" w:lastRow="0" w:firstColumn="0" w:lastColumn="0" w:oddVBand="0" w:evenVBand="0" w:oddHBand="1" w:evenHBand="0" w:firstRowFirstColumn="0" w:firstRowLastColumn="0" w:lastRowFirstColumn="0" w:lastRowLastColumn="0"/>
              <w:rPr>
                <w:sz w:val="20"/>
                <w:szCs w:val="18"/>
                <w:lang w:val="en-US"/>
              </w:rPr>
            </w:pPr>
            <w:r w:rsidRPr="000C714E">
              <w:rPr>
                <w:sz w:val="20"/>
                <w:szCs w:val="18"/>
                <w:lang w:val="en-US"/>
              </w:rPr>
              <w:t>Código duplicado no refactorizado</w:t>
            </w:r>
          </w:p>
        </w:tc>
        <w:tc>
          <w:tcPr>
            <w:tcW w:w="0" w:type="auto"/>
            <w:hideMark/>
          </w:tcPr>
          <w:p w14:paraId="3A53F169" w14:textId="77777777" w:rsidR="000C714E" w:rsidRPr="000C714E" w:rsidRDefault="000C714E" w:rsidP="000C714E">
            <w:pPr>
              <w:cnfStyle w:val="000000100000" w:firstRow="0" w:lastRow="0" w:firstColumn="0" w:lastColumn="0" w:oddVBand="0" w:evenVBand="0" w:oddHBand="1" w:evenHBand="0" w:firstRowFirstColumn="0" w:firstRowLastColumn="0" w:lastRowFirstColumn="0" w:lastRowLastColumn="0"/>
              <w:rPr>
                <w:sz w:val="20"/>
                <w:szCs w:val="18"/>
              </w:rPr>
            </w:pPr>
            <w:r w:rsidRPr="000C714E">
              <w:rPr>
                <w:sz w:val="20"/>
                <w:szCs w:val="18"/>
              </w:rPr>
              <w:t>Sprint con 15% capacidad para deuda técnica</w:t>
            </w:r>
          </w:p>
        </w:tc>
      </w:tr>
      <w:tr w:rsidR="000C714E" w:rsidRPr="000C714E" w14:paraId="6D803A34" w14:textId="77777777" w:rsidTr="00612B20">
        <w:tc>
          <w:tcPr>
            <w:cnfStyle w:val="001000000000" w:firstRow="0" w:lastRow="0" w:firstColumn="1" w:lastColumn="0" w:oddVBand="0" w:evenVBand="0" w:oddHBand="0" w:evenHBand="0" w:firstRowFirstColumn="0" w:firstRowLastColumn="0" w:lastRowFirstColumn="0" w:lastRowLastColumn="0"/>
            <w:tcW w:w="0" w:type="auto"/>
            <w:hideMark/>
          </w:tcPr>
          <w:p w14:paraId="46401274" w14:textId="77777777" w:rsidR="000C714E" w:rsidRPr="000C714E" w:rsidRDefault="000C714E" w:rsidP="000C714E">
            <w:pPr>
              <w:rPr>
                <w:sz w:val="20"/>
                <w:szCs w:val="18"/>
                <w:lang w:val="en-US"/>
              </w:rPr>
            </w:pPr>
            <w:r w:rsidRPr="000C714E">
              <w:rPr>
                <w:sz w:val="20"/>
                <w:szCs w:val="18"/>
                <w:lang w:val="en-US"/>
              </w:rPr>
              <w:t>Pruebas insuficientes</w:t>
            </w:r>
          </w:p>
        </w:tc>
        <w:tc>
          <w:tcPr>
            <w:tcW w:w="0" w:type="auto"/>
            <w:hideMark/>
          </w:tcPr>
          <w:p w14:paraId="2310B978" w14:textId="77777777" w:rsidR="000C714E" w:rsidRPr="000C714E" w:rsidRDefault="000C714E" w:rsidP="000C714E">
            <w:pPr>
              <w:cnfStyle w:val="000000000000" w:firstRow="0" w:lastRow="0" w:firstColumn="0" w:lastColumn="0" w:oddVBand="0" w:evenVBand="0" w:oddHBand="0" w:evenHBand="0" w:firstRowFirstColumn="0" w:firstRowLastColumn="0" w:lastRowFirstColumn="0" w:lastRowLastColumn="0"/>
              <w:rPr>
                <w:sz w:val="20"/>
                <w:szCs w:val="18"/>
                <w:lang w:val="en-US"/>
              </w:rPr>
            </w:pPr>
            <w:r w:rsidRPr="000C714E">
              <w:rPr>
                <w:sz w:val="20"/>
                <w:szCs w:val="18"/>
                <w:lang w:val="en-US"/>
              </w:rPr>
              <w:t>Entregas rápidas sin automatización</w:t>
            </w:r>
          </w:p>
        </w:tc>
        <w:tc>
          <w:tcPr>
            <w:tcW w:w="0" w:type="auto"/>
            <w:hideMark/>
          </w:tcPr>
          <w:p w14:paraId="53A7F574" w14:textId="77777777" w:rsidR="000C714E" w:rsidRPr="000C714E" w:rsidRDefault="000C714E" w:rsidP="000C714E">
            <w:pPr>
              <w:cnfStyle w:val="000000000000" w:firstRow="0" w:lastRow="0" w:firstColumn="0" w:lastColumn="0" w:oddVBand="0" w:evenVBand="0" w:oddHBand="0" w:evenHBand="0" w:firstRowFirstColumn="0" w:firstRowLastColumn="0" w:lastRowFirstColumn="0" w:lastRowLastColumn="0"/>
              <w:rPr>
                <w:sz w:val="20"/>
                <w:szCs w:val="18"/>
              </w:rPr>
            </w:pPr>
            <w:r w:rsidRPr="000C714E">
              <w:rPr>
                <w:sz w:val="20"/>
                <w:szCs w:val="18"/>
              </w:rPr>
              <w:t>Incluir tests como criterio obligatorio de DoD</w:t>
            </w:r>
          </w:p>
        </w:tc>
      </w:tr>
    </w:tbl>
    <w:p w14:paraId="6B45DFA3" w14:textId="77777777" w:rsidR="000C714E" w:rsidRPr="000C714E" w:rsidRDefault="00000000" w:rsidP="000C714E">
      <w:pPr>
        <w:rPr>
          <w:lang w:val="en-US"/>
        </w:rPr>
      </w:pPr>
      <w:r>
        <w:rPr>
          <w:lang w:val="en-US"/>
        </w:rPr>
        <w:pict w14:anchorId="0D50C40F">
          <v:rect id="_x0000_i1025" style="width:0;height:1.5pt" o:hralign="center" o:hrstd="t" o:hr="t" fillcolor="#a0a0a0" stroked="f"/>
        </w:pict>
      </w:r>
    </w:p>
    <w:p w14:paraId="72A16F11" w14:textId="77777777" w:rsidR="000C714E" w:rsidRPr="000C714E" w:rsidRDefault="000C714E" w:rsidP="000C714E">
      <w:pPr>
        <w:rPr>
          <w:b/>
          <w:bCs/>
        </w:rPr>
      </w:pPr>
      <w:r w:rsidRPr="000C714E">
        <w:rPr>
          <w:b/>
          <w:bCs/>
        </w:rPr>
        <w:t>8. Actividad práctica para aula/taller — “Simulación de implementación”</w:t>
      </w:r>
    </w:p>
    <w:p w14:paraId="362ECCF2" w14:textId="77777777" w:rsidR="000C714E" w:rsidRPr="000C714E" w:rsidRDefault="000C714E" w:rsidP="00B13544">
      <w:pPr>
        <w:jc w:val="left"/>
      </w:pPr>
      <w:r w:rsidRPr="000C714E">
        <w:rPr>
          <w:b/>
          <w:bCs/>
        </w:rPr>
        <w:t>Duración:</w:t>
      </w:r>
      <w:r w:rsidRPr="000C714E">
        <w:t xml:space="preserve"> 2–3 horas.</w:t>
      </w:r>
      <w:r w:rsidRPr="000C714E">
        <w:br/>
      </w:r>
      <w:r w:rsidRPr="000C714E">
        <w:rPr>
          <w:b/>
          <w:bCs/>
        </w:rPr>
        <w:t>Objetivo:</w:t>
      </w:r>
      <w:r w:rsidRPr="000C714E">
        <w:t xml:space="preserve"> ejecutar el ciclo completo de implementación para una historia simple.</w:t>
      </w:r>
    </w:p>
    <w:p w14:paraId="3C793DCD" w14:textId="77777777" w:rsidR="000C714E" w:rsidRPr="000C714E" w:rsidRDefault="000C714E" w:rsidP="000C714E">
      <w:pPr>
        <w:rPr>
          <w:lang w:val="en-US"/>
        </w:rPr>
      </w:pPr>
      <w:r w:rsidRPr="000C714E">
        <w:rPr>
          <w:b/>
          <w:bCs/>
          <w:lang w:val="en-US"/>
        </w:rPr>
        <w:t>Pasos:</w:t>
      </w:r>
    </w:p>
    <w:p w14:paraId="1244ABCE" w14:textId="77777777" w:rsidR="000C714E" w:rsidRPr="000C714E" w:rsidRDefault="000C714E" w:rsidP="00A52F77">
      <w:pPr>
        <w:numPr>
          <w:ilvl w:val="0"/>
          <w:numId w:val="154"/>
        </w:numPr>
      </w:pPr>
      <w:r w:rsidRPr="000C714E">
        <w:t>Cada grupo selecciona 1 historia (ej.: registro de estudiante, registro de saco de café).</w:t>
      </w:r>
    </w:p>
    <w:p w14:paraId="6F7FB881" w14:textId="77777777" w:rsidR="000C714E" w:rsidRPr="000C714E" w:rsidRDefault="000C714E" w:rsidP="00A52F77">
      <w:pPr>
        <w:numPr>
          <w:ilvl w:val="0"/>
          <w:numId w:val="154"/>
        </w:numPr>
      </w:pPr>
      <w:r w:rsidRPr="000C714E">
        <w:t>Redactan criterios de aceptación (15 min).</w:t>
      </w:r>
    </w:p>
    <w:p w14:paraId="11D60F52" w14:textId="77777777" w:rsidR="000C714E" w:rsidRPr="000C714E" w:rsidRDefault="000C714E" w:rsidP="00A52F77">
      <w:pPr>
        <w:numPr>
          <w:ilvl w:val="0"/>
          <w:numId w:val="154"/>
        </w:numPr>
      </w:pPr>
      <w:r w:rsidRPr="000C714E">
        <w:t>Crean tareas técnicas y asignan (20 min).</w:t>
      </w:r>
    </w:p>
    <w:p w14:paraId="5C168A57" w14:textId="77777777" w:rsidR="000C714E" w:rsidRPr="000C714E" w:rsidRDefault="000C714E" w:rsidP="00A52F77">
      <w:pPr>
        <w:numPr>
          <w:ilvl w:val="0"/>
          <w:numId w:val="154"/>
        </w:numPr>
      </w:pPr>
      <w:r w:rsidRPr="000C714E">
        <w:t>Simulan commits en tablero (papel o Trello) con pipeline de validación.</w:t>
      </w:r>
    </w:p>
    <w:p w14:paraId="67C6055E" w14:textId="77777777" w:rsidR="000C714E" w:rsidRPr="000C714E" w:rsidRDefault="000C714E" w:rsidP="00A52F77">
      <w:pPr>
        <w:numPr>
          <w:ilvl w:val="0"/>
          <w:numId w:val="154"/>
        </w:numPr>
      </w:pPr>
      <w:r w:rsidRPr="000C714E">
        <w:t>Realizan “demo” a otros grupos (15 min).</w:t>
      </w:r>
    </w:p>
    <w:p w14:paraId="32C8D837" w14:textId="77777777" w:rsidR="000C714E" w:rsidRPr="000C714E" w:rsidRDefault="000C714E" w:rsidP="00A52F77">
      <w:pPr>
        <w:numPr>
          <w:ilvl w:val="0"/>
          <w:numId w:val="154"/>
        </w:numPr>
      </w:pPr>
      <w:r w:rsidRPr="000C714E">
        <w:t>Retro: identifican errores y lecciones (20 min).</w:t>
      </w:r>
    </w:p>
    <w:p w14:paraId="5E1B937D" w14:textId="77777777" w:rsidR="000C714E" w:rsidRPr="000C714E" w:rsidRDefault="000C714E" w:rsidP="000C714E">
      <w:r w:rsidRPr="000C714E">
        <w:rPr>
          <w:b/>
          <w:bCs/>
        </w:rPr>
        <w:t>Entregable:</w:t>
      </w:r>
      <w:r w:rsidRPr="000C714E">
        <w:t xml:space="preserve"> Sprint Backlog simulado + acta de demo con feedback.</w:t>
      </w:r>
    </w:p>
    <w:p w14:paraId="62F6169F" w14:textId="77777777" w:rsidR="000C714E" w:rsidRPr="000C714E" w:rsidRDefault="000C714E" w:rsidP="000C714E">
      <w:r w:rsidRPr="000C714E">
        <w:rPr>
          <w:b/>
          <w:bCs/>
        </w:rPr>
        <w:t>Rúbrica (12 pts):</w:t>
      </w:r>
    </w:p>
    <w:p w14:paraId="15CEC767" w14:textId="77777777" w:rsidR="000C714E" w:rsidRPr="000C714E" w:rsidRDefault="000C714E" w:rsidP="00A52F77">
      <w:pPr>
        <w:numPr>
          <w:ilvl w:val="0"/>
          <w:numId w:val="155"/>
        </w:numPr>
        <w:rPr>
          <w:lang w:val="en-US"/>
        </w:rPr>
      </w:pPr>
      <w:r w:rsidRPr="000C714E">
        <w:rPr>
          <w:lang w:val="en-US"/>
        </w:rPr>
        <w:t>Cumplimiento de DoD (0–4).</w:t>
      </w:r>
    </w:p>
    <w:p w14:paraId="38C474A3" w14:textId="77777777" w:rsidR="000C714E" w:rsidRPr="000C714E" w:rsidRDefault="000C714E" w:rsidP="00A52F77">
      <w:pPr>
        <w:numPr>
          <w:ilvl w:val="0"/>
          <w:numId w:val="155"/>
        </w:numPr>
      </w:pPr>
      <w:r w:rsidRPr="000C714E">
        <w:t>Claridad de criterios de aceptación (0–4).</w:t>
      </w:r>
    </w:p>
    <w:p w14:paraId="63BB7039" w14:textId="77777777" w:rsidR="000C714E" w:rsidRPr="000C714E" w:rsidRDefault="000C714E" w:rsidP="00A52F77">
      <w:pPr>
        <w:numPr>
          <w:ilvl w:val="0"/>
          <w:numId w:val="155"/>
        </w:numPr>
      </w:pPr>
      <w:r w:rsidRPr="000C714E">
        <w:t>Presentación de demo y registro de feedback (0–4).</w:t>
      </w:r>
    </w:p>
    <w:p w14:paraId="28CD20D6" w14:textId="27DBE3F9" w:rsidR="000C714E" w:rsidRPr="00C8682B" w:rsidRDefault="000C714E" w:rsidP="000C714E"/>
    <w:p w14:paraId="689F6DC5" w14:textId="77777777" w:rsidR="00B13544" w:rsidRPr="00C8682B" w:rsidRDefault="00B13544" w:rsidP="000C714E"/>
    <w:p w14:paraId="60717B52" w14:textId="77777777" w:rsidR="000C714E" w:rsidRPr="000C714E" w:rsidRDefault="000C714E" w:rsidP="000C714E">
      <w:pPr>
        <w:rPr>
          <w:b/>
          <w:bCs/>
        </w:rPr>
      </w:pPr>
      <w:r w:rsidRPr="000C714E">
        <w:rPr>
          <w:b/>
          <w:bCs/>
        </w:rPr>
        <w:lastRenderedPageBreak/>
        <w:t>9. Recomendaciones finales y consideraciones locales</w:t>
      </w:r>
    </w:p>
    <w:p w14:paraId="7C94E0DC" w14:textId="77777777" w:rsidR="000C714E" w:rsidRPr="000C714E" w:rsidRDefault="000C714E" w:rsidP="00A52F77">
      <w:pPr>
        <w:numPr>
          <w:ilvl w:val="0"/>
          <w:numId w:val="156"/>
        </w:numPr>
      </w:pPr>
      <w:r w:rsidRPr="000C714E">
        <w:rPr>
          <w:b/>
          <w:bCs/>
        </w:rPr>
        <w:t>Arranca pequeño:</w:t>
      </w:r>
      <w:r w:rsidRPr="000C714E">
        <w:t xml:space="preserve"> inicia pipelines simples (build + tests), luego expándelos.</w:t>
      </w:r>
    </w:p>
    <w:p w14:paraId="76836396" w14:textId="77777777" w:rsidR="000C714E" w:rsidRPr="000C714E" w:rsidRDefault="000C714E" w:rsidP="00A52F77">
      <w:pPr>
        <w:numPr>
          <w:ilvl w:val="0"/>
          <w:numId w:val="156"/>
        </w:numPr>
      </w:pPr>
      <w:r w:rsidRPr="000C714E">
        <w:rPr>
          <w:b/>
          <w:bCs/>
        </w:rPr>
        <w:t>Cultura de calidad:</w:t>
      </w:r>
      <w:r w:rsidRPr="000C714E">
        <w:t xml:space="preserve"> integrar DoD en la mentalidad del equipo, no solo en el papel.</w:t>
      </w:r>
    </w:p>
    <w:p w14:paraId="29906183" w14:textId="77777777" w:rsidR="000C714E" w:rsidRPr="000C714E" w:rsidRDefault="000C714E" w:rsidP="00A52F77">
      <w:pPr>
        <w:numPr>
          <w:ilvl w:val="0"/>
          <w:numId w:val="156"/>
        </w:numPr>
      </w:pPr>
      <w:r w:rsidRPr="000C714E">
        <w:rPr>
          <w:b/>
          <w:bCs/>
        </w:rPr>
        <w:t>Monitoreo sencillo:</w:t>
      </w:r>
      <w:r w:rsidRPr="000C714E">
        <w:t xml:space="preserve"> basta un burn-down en Excel para iniciar; herramientas avanzadas pueden venir después.</w:t>
      </w:r>
    </w:p>
    <w:p w14:paraId="22F9A759" w14:textId="77777777" w:rsidR="000C714E" w:rsidRPr="000C714E" w:rsidRDefault="000C714E" w:rsidP="00A52F77">
      <w:pPr>
        <w:numPr>
          <w:ilvl w:val="0"/>
          <w:numId w:val="156"/>
        </w:numPr>
        <w:rPr>
          <w:lang w:val="en-US"/>
        </w:rPr>
      </w:pPr>
      <w:r w:rsidRPr="000C714E">
        <w:rPr>
          <w:b/>
          <w:bCs/>
          <w:lang w:val="en-US"/>
        </w:rPr>
        <w:t>Contexto nicaragüense:</w:t>
      </w:r>
    </w:p>
    <w:p w14:paraId="5E95C31E" w14:textId="77777777" w:rsidR="000C714E" w:rsidRPr="000C714E" w:rsidRDefault="000C714E" w:rsidP="00A52F77">
      <w:pPr>
        <w:numPr>
          <w:ilvl w:val="1"/>
          <w:numId w:val="156"/>
        </w:numPr>
      </w:pPr>
      <w:r w:rsidRPr="000C714E">
        <w:t xml:space="preserve">Diseñar soluciones </w:t>
      </w:r>
      <w:r w:rsidRPr="000C714E">
        <w:rPr>
          <w:i/>
          <w:iCs/>
        </w:rPr>
        <w:t>offline-first</w:t>
      </w:r>
      <w:r w:rsidRPr="000C714E">
        <w:t xml:space="preserve"> para conectividad rural.</w:t>
      </w:r>
    </w:p>
    <w:p w14:paraId="326B422C" w14:textId="77777777" w:rsidR="000C714E" w:rsidRPr="000C714E" w:rsidRDefault="000C714E" w:rsidP="00A52F77">
      <w:pPr>
        <w:numPr>
          <w:ilvl w:val="1"/>
          <w:numId w:val="156"/>
        </w:numPr>
      </w:pPr>
      <w:r w:rsidRPr="000C714E">
        <w:t>Documentar bien procesos para mitigar rotación de personal.</w:t>
      </w:r>
    </w:p>
    <w:p w14:paraId="57D65784" w14:textId="77777777" w:rsidR="000C714E" w:rsidRPr="000C714E" w:rsidRDefault="000C714E" w:rsidP="00A52F77">
      <w:pPr>
        <w:numPr>
          <w:ilvl w:val="1"/>
          <w:numId w:val="156"/>
        </w:numPr>
      </w:pPr>
      <w:r w:rsidRPr="000C714E">
        <w:t>Involucrar a usuarios finales (estudiantes, cooperativistas) en demos; aumenta adopción.</w:t>
      </w:r>
    </w:p>
    <w:p w14:paraId="54E8525F" w14:textId="474307D7" w:rsidR="000C714E" w:rsidRPr="00C8682B" w:rsidRDefault="000C714E" w:rsidP="000C714E"/>
    <w:p w14:paraId="6FACE42B" w14:textId="7F0D8645" w:rsidR="000C714E" w:rsidRPr="000C714E" w:rsidRDefault="000C714E" w:rsidP="000C714E">
      <w:r w:rsidRPr="000C714E">
        <w:t xml:space="preserve">Implementar en Scrum no es “programar hasta que duela”, sino </w:t>
      </w:r>
      <w:r w:rsidRPr="000C714E">
        <w:rPr>
          <w:i/>
          <w:iCs/>
        </w:rPr>
        <w:t>entregar valor en ciclos breves, con calidad, visibilidad y aprendizaje continuo</w:t>
      </w:r>
      <w:r w:rsidRPr="000C714E">
        <w:t>. Cada commit, cada prueba y cada demo es un paso firme hacia productos que resuelven problemas reales de Nicaragua.</w:t>
      </w:r>
    </w:p>
    <w:p w14:paraId="0EF61286" w14:textId="77777777" w:rsidR="00C6214D" w:rsidRDefault="00C6214D" w:rsidP="00C6214D"/>
    <w:p w14:paraId="2B6BE2BD" w14:textId="77777777" w:rsidR="00C6214D" w:rsidRDefault="00C6214D" w:rsidP="00C6214D"/>
    <w:p w14:paraId="21F3AF36" w14:textId="77777777" w:rsidR="00B13544" w:rsidRDefault="00B13544" w:rsidP="00C6214D"/>
    <w:p w14:paraId="2B5B5878" w14:textId="77777777" w:rsidR="00B13544" w:rsidRDefault="00B13544" w:rsidP="00C6214D"/>
    <w:p w14:paraId="2688C795" w14:textId="77777777" w:rsidR="00B13544" w:rsidRDefault="00B13544" w:rsidP="00C6214D"/>
    <w:p w14:paraId="62F40AEA" w14:textId="77777777" w:rsidR="00B13544" w:rsidRDefault="00B13544" w:rsidP="00C6214D"/>
    <w:p w14:paraId="6C8E4425" w14:textId="77777777" w:rsidR="00B13544" w:rsidRDefault="00B13544" w:rsidP="00C6214D"/>
    <w:p w14:paraId="31CA4A59" w14:textId="77777777" w:rsidR="00B13544" w:rsidRDefault="00B13544" w:rsidP="00C6214D"/>
    <w:p w14:paraId="79F9B883" w14:textId="77777777" w:rsidR="00B13544" w:rsidRDefault="00B13544" w:rsidP="00C6214D"/>
    <w:p w14:paraId="358DACAC" w14:textId="77777777" w:rsidR="00B13544" w:rsidRDefault="00B13544" w:rsidP="00C6214D"/>
    <w:p w14:paraId="31A95233" w14:textId="77777777" w:rsidR="00C6214D" w:rsidRPr="00C6214D" w:rsidRDefault="00C6214D" w:rsidP="00C6214D"/>
    <w:p w14:paraId="1E764024" w14:textId="46AC4AD0" w:rsidR="003F0076" w:rsidRDefault="003F0076" w:rsidP="000F757F">
      <w:pPr>
        <w:pStyle w:val="Ttulo2"/>
      </w:pPr>
      <w:bookmarkStart w:id="21" w:name="_Toc208332166"/>
      <w:r>
        <w:lastRenderedPageBreak/>
        <w:t>Revisión y retrospectiva</w:t>
      </w:r>
      <w:bookmarkEnd w:id="21"/>
    </w:p>
    <w:p w14:paraId="5D6858A1" w14:textId="77777777" w:rsidR="009B74E6" w:rsidRPr="009B74E6" w:rsidRDefault="009B74E6" w:rsidP="00A52F77">
      <w:pPr>
        <w:numPr>
          <w:ilvl w:val="0"/>
          <w:numId w:val="157"/>
        </w:numPr>
        <w:jc w:val="left"/>
      </w:pPr>
      <w:r w:rsidRPr="009B74E6">
        <w:rPr>
          <w:b/>
          <w:bCs/>
        </w:rPr>
        <w:t>Sprint Review (Revisión):</w:t>
      </w:r>
      <w:r w:rsidRPr="009B74E6">
        <w:t xml:space="preserve"> evento orientado a </w:t>
      </w:r>
      <w:r w:rsidRPr="009B74E6">
        <w:rPr>
          <w:b/>
          <w:bCs/>
        </w:rPr>
        <w:t>inspección del Increment</w:t>
      </w:r>
      <w:r w:rsidRPr="009B74E6">
        <w:t xml:space="preserve"> y recolección de feedback de stakeholders con foco en valor y decisiones de negocio. Pregunta clave: </w:t>
      </w:r>
      <w:r w:rsidRPr="009B74E6">
        <w:rPr>
          <w:i/>
          <w:iCs/>
        </w:rPr>
        <w:t>¿qué hemos logrado y qué debemos cambiar en el backlog?</w:t>
      </w:r>
    </w:p>
    <w:p w14:paraId="071CFDCC" w14:textId="77777777" w:rsidR="009B74E6" w:rsidRPr="009B74E6" w:rsidRDefault="009B74E6" w:rsidP="00A52F77">
      <w:pPr>
        <w:numPr>
          <w:ilvl w:val="1"/>
          <w:numId w:val="157"/>
        </w:numPr>
        <w:jc w:val="left"/>
      </w:pPr>
      <w:r w:rsidRPr="009B74E6">
        <w:t>Resultado principal: producto inspeccionado + decisiones sobre el Product Backlog (re-priorización, ajustes).</w:t>
      </w:r>
    </w:p>
    <w:p w14:paraId="7E411E66" w14:textId="77777777" w:rsidR="009B74E6" w:rsidRPr="009B74E6" w:rsidRDefault="009B74E6" w:rsidP="00A52F77">
      <w:pPr>
        <w:numPr>
          <w:ilvl w:val="0"/>
          <w:numId w:val="157"/>
        </w:numPr>
        <w:jc w:val="left"/>
      </w:pPr>
      <w:r w:rsidRPr="009B74E6">
        <w:rPr>
          <w:b/>
          <w:bCs/>
        </w:rPr>
        <w:t>Sprint Retrospective (Retrospectiva):</w:t>
      </w:r>
      <w:r w:rsidRPr="009B74E6">
        <w:t xml:space="preserve"> evento orientado a </w:t>
      </w:r>
      <w:r w:rsidRPr="009B74E6">
        <w:rPr>
          <w:b/>
          <w:bCs/>
        </w:rPr>
        <w:t>inspección del proceso</w:t>
      </w:r>
      <w:r w:rsidRPr="009B74E6">
        <w:t xml:space="preserve"> y generación de acciones para mejorar cómo el equipo trabaja (calidad, procesos, herramientas, relaciones). Pregunta clave: </w:t>
      </w:r>
      <w:r w:rsidRPr="009B74E6">
        <w:rPr>
          <w:i/>
          <w:iCs/>
        </w:rPr>
        <w:t xml:space="preserve">¿qué hicimos bien, </w:t>
      </w:r>
      <w:proofErr w:type="gramStart"/>
      <w:r w:rsidRPr="009B74E6">
        <w:rPr>
          <w:i/>
          <w:iCs/>
        </w:rPr>
        <w:t>qué no, y qué vamos a cambiar?</w:t>
      </w:r>
      <w:proofErr w:type="gramEnd"/>
    </w:p>
    <w:p w14:paraId="23381E1A" w14:textId="77777777" w:rsidR="009B74E6" w:rsidRPr="009B74E6" w:rsidRDefault="009B74E6" w:rsidP="00A52F77">
      <w:pPr>
        <w:numPr>
          <w:ilvl w:val="1"/>
          <w:numId w:val="157"/>
        </w:numPr>
        <w:jc w:val="left"/>
      </w:pPr>
      <w:r w:rsidRPr="009B74E6">
        <w:t>Resultado principal: plan de mejora del proceso (lista priorizada de acciones con dueños).</w:t>
      </w:r>
    </w:p>
    <w:p w14:paraId="3089D36E" w14:textId="77777777" w:rsidR="0099103E" w:rsidRDefault="0099103E" w:rsidP="009B74E6"/>
    <w:p w14:paraId="3AE7866A" w14:textId="54072100" w:rsidR="009B74E6" w:rsidRPr="009B74E6" w:rsidRDefault="009B74E6" w:rsidP="009B74E6">
      <w:r w:rsidRPr="009B74E6">
        <w:t>Ambos eventos son complementarios y esenciales para que el empirismo (inspección → adaptación) funcione. Sin retrospectivas, la revisión se queda en mostrar resultados; sin review, la retro puede perder foco en el impacto del producto.</w:t>
      </w:r>
    </w:p>
    <w:p w14:paraId="5F1C6879" w14:textId="53D1F87C" w:rsidR="009B74E6" w:rsidRPr="00C8682B" w:rsidRDefault="009B74E6" w:rsidP="009B74E6"/>
    <w:p w14:paraId="5FE0CD3C" w14:textId="77777777" w:rsidR="009B74E6" w:rsidRPr="009B74E6" w:rsidRDefault="009B74E6" w:rsidP="009B74E6">
      <w:pPr>
        <w:rPr>
          <w:b/>
          <w:bCs/>
        </w:rPr>
      </w:pPr>
      <w:r w:rsidRPr="009B74E6">
        <w:rPr>
          <w:b/>
          <w:bCs/>
        </w:rPr>
        <w:t>Reglas generales y buenas prácticas</w:t>
      </w:r>
    </w:p>
    <w:p w14:paraId="4E2E6A7C" w14:textId="77777777" w:rsidR="009B74E6" w:rsidRPr="009B74E6" w:rsidRDefault="009B74E6" w:rsidP="00A52F77">
      <w:pPr>
        <w:numPr>
          <w:ilvl w:val="0"/>
          <w:numId w:val="158"/>
        </w:numPr>
      </w:pPr>
      <w:r w:rsidRPr="009B74E6">
        <w:rPr>
          <w:b/>
          <w:bCs/>
        </w:rPr>
        <w:t>Timebox estricto:</w:t>
      </w:r>
      <w:r w:rsidRPr="009B74E6">
        <w:t xml:space="preserve"> respeta los límites (Review: 60 min máximo para 2-semanas; Retro: 45–90 min según equipo).</w:t>
      </w:r>
    </w:p>
    <w:p w14:paraId="65B80244" w14:textId="77777777" w:rsidR="009B74E6" w:rsidRPr="009B74E6" w:rsidRDefault="009B74E6" w:rsidP="00A52F77">
      <w:pPr>
        <w:numPr>
          <w:ilvl w:val="0"/>
          <w:numId w:val="158"/>
        </w:numPr>
      </w:pPr>
      <w:r w:rsidRPr="009B74E6">
        <w:rPr>
          <w:b/>
          <w:bCs/>
        </w:rPr>
        <w:t>Invitar a stakeholders relevantes a la Review</w:t>
      </w:r>
      <w:r w:rsidRPr="009B74E6">
        <w:t xml:space="preserve"> (clientes, usuarios, </w:t>
      </w:r>
      <w:proofErr w:type="gramStart"/>
      <w:r w:rsidRPr="009B74E6">
        <w:t>sponsor</w:t>
      </w:r>
      <w:proofErr w:type="gramEnd"/>
      <w:r w:rsidRPr="009B74E6">
        <w:t xml:space="preserve">), pero mantener la Retro </w:t>
      </w:r>
      <w:r w:rsidRPr="009B74E6">
        <w:rPr>
          <w:b/>
          <w:bCs/>
        </w:rPr>
        <w:t>sólo del equipo</w:t>
      </w:r>
      <w:r w:rsidRPr="009B74E6">
        <w:t xml:space="preserve"> (PO, SM, Dev Team; opcionalmente observador).</w:t>
      </w:r>
    </w:p>
    <w:p w14:paraId="5F3BE822" w14:textId="77777777" w:rsidR="009B74E6" w:rsidRPr="009B74E6" w:rsidRDefault="009B74E6" w:rsidP="00A52F77">
      <w:pPr>
        <w:numPr>
          <w:ilvl w:val="0"/>
          <w:numId w:val="158"/>
        </w:numPr>
      </w:pPr>
      <w:r w:rsidRPr="009B74E6">
        <w:rPr>
          <w:b/>
          <w:bCs/>
        </w:rPr>
        <w:t>Preparación previa</w:t>
      </w:r>
      <w:r w:rsidRPr="009B74E6">
        <w:t>: demos ensayadas, criterios de aceptación validados; para la retro, reunir datos (burn-down, defects, MTTR, métricas de calidad).</w:t>
      </w:r>
    </w:p>
    <w:p w14:paraId="18453CBE" w14:textId="77777777" w:rsidR="009B74E6" w:rsidRPr="009B74E6" w:rsidRDefault="009B74E6" w:rsidP="00A52F77">
      <w:pPr>
        <w:numPr>
          <w:ilvl w:val="0"/>
          <w:numId w:val="158"/>
        </w:numPr>
      </w:pPr>
      <w:r w:rsidRPr="009B74E6">
        <w:rPr>
          <w:b/>
          <w:bCs/>
        </w:rPr>
        <w:t>Evidencia y trazabilidad:</w:t>
      </w:r>
      <w:r w:rsidRPr="009B74E6">
        <w:t xml:space="preserve"> documenta acuerdos, actas, decisiones y acciones en el backlog/issue tracker (vínculo PR / commits si procede).</w:t>
      </w:r>
    </w:p>
    <w:p w14:paraId="3337F714" w14:textId="77777777" w:rsidR="009B74E6" w:rsidRPr="009B74E6" w:rsidRDefault="009B74E6" w:rsidP="00A52F77">
      <w:pPr>
        <w:numPr>
          <w:ilvl w:val="0"/>
          <w:numId w:val="158"/>
        </w:numPr>
      </w:pPr>
      <w:r w:rsidRPr="009B74E6">
        <w:rPr>
          <w:b/>
          <w:bCs/>
        </w:rPr>
        <w:lastRenderedPageBreak/>
        <w:t>Seguridad psicológica:</w:t>
      </w:r>
      <w:r w:rsidRPr="009B74E6">
        <w:t xml:space="preserve"> aplica la </w:t>
      </w:r>
      <w:r w:rsidRPr="009B74E6">
        <w:rPr>
          <w:i/>
          <w:iCs/>
        </w:rPr>
        <w:t>Prime Directive</w:t>
      </w:r>
      <w:r w:rsidRPr="009B74E6">
        <w:t xml:space="preserve"> de Norm Kerth: “Asumimos que todos hicieron lo mejor que pudieron con el conocimiento, recursos y motivación que tenían” — evita culpas.</w:t>
      </w:r>
    </w:p>
    <w:p w14:paraId="050E7AA2" w14:textId="77777777" w:rsidR="009B74E6" w:rsidRPr="009B74E6" w:rsidRDefault="009B74E6" w:rsidP="00A52F77">
      <w:pPr>
        <w:numPr>
          <w:ilvl w:val="0"/>
          <w:numId w:val="158"/>
        </w:numPr>
      </w:pPr>
      <w:r w:rsidRPr="009B74E6">
        <w:rPr>
          <w:b/>
          <w:bCs/>
        </w:rPr>
        <w:t>Cierre con compromiso:</w:t>
      </w:r>
      <w:r w:rsidRPr="009B74E6">
        <w:t xml:space="preserve"> cada acción debe tener dueño y criterio de éxito (Definition of Done para la acción).</w:t>
      </w:r>
    </w:p>
    <w:p w14:paraId="17834D74" w14:textId="39367D25" w:rsidR="009B74E6" w:rsidRPr="00C8682B" w:rsidRDefault="009B74E6" w:rsidP="009B74E6"/>
    <w:p w14:paraId="233F2240" w14:textId="77777777" w:rsidR="009B74E6" w:rsidRPr="009B74E6" w:rsidRDefault="009B74E6" w:rsidP="009B74E6">
      <w:pPr>
        <w:rPr>
          <w:b/>
          <w:bCs/>
        </w:rPr>
      </w:pPr>
      <w:r w:rsidRPr="009B74E6">
        <w:rPr>
          <w:b/>
          <w:bCs/>
        </w:rPr>
        <w:t>Sprint Review — guía práctica paso a paso</w:t>
      </w:r>
    </w:p>
    <w:p w14:paraId="4811B330" w14:textId="77777777" w:rsidR="009B74E6" w:rsidRPr="009B74E6" w:rsidRDefault="009B74E6" w:rsidP="009B74E6">
      <w:pPr>
        <w:rPr>
          <w:b/>
          <w:bCs/>
        </w:rPr>
      </w:pPr>
      <w:r w:rsidRPr="009B74E6">
        <w:rPr>
          <w:b/>
          <w:bCs/>
        </w:rPr>
        <w:t>Propósito</w:t>
      </w:r>
    </w:p>
    <w:p w14:paraId="6A140C48" w14:textId="77777777" w:rsidR="009B74E6" w:rsidRPr="009B74E6" w:rsidRDefault="009B74E6" w:rsidP="009B74E6">
      <w:r w:rsidRPr="009B74E6">
        <w:t>Inspeccionar el Increment y adaptar el Product Backlog en base a feedback real de usuarios/stakeholders.</w:t>
      </w:r>
    </w:p>
    <w:p w14:paraId="1E2809D0" w14:textId="77777777" w:rsidR="009B74E6" w:rsidRPr="009B74E6" w:rsidRDefault="009B74E6" w:rsidP="009B74E6">
      <w:pPr>
        <w:rPr>
          <w:b/>
          <w:bCs/>
          <w:lang w:val="en-US"/>
        </w:rPr>
      </w:pPr>
      <w:r w:rsidRPr="009B74E6">
        <w:rPr>
          <w:b/>
          <w:bCs/>
          <w:lang w:val="en-US"/>
        </w:rPr>
        <w:t>Asistentes recomendados</w:t>
      </w:r>
    </w:p>
    <w:p w14:paraId="010D3A5F" w14:textId="77777777" w:rsidR="009B74E6" w:rsidRPr="009B74E6" w:rsidRDefault="009B74E6" w:rsidP="00A52F77">
      <w:pPr>
        <w:numPr>
          <w:ilvl w:val="0"/>
          <w:numId w:val="159"/>
        </w:numPr>
        <w:rPr>
          <w:lang w:val="en-US"/>
        </w:rPr>
      </w:pPr>
      <w:r w:rsidRPr="009B74E6">
        <w:rPr>
          <w:lang w:val="en-US"/>
        </w:rPr>
        <w:t>Equipo de Desarrollo (todos)</w:t>
      </w:r>
    </w:p>
    <w:p w14:paraId="7384FEC3" w14:textId="77777777" w:rsidR="009B74E6" w:rsidRPr="009B74E6" w:rsidRDefault="009B74E6" w:rsidP="00A52F77">
      <w:pPr>
        <w:numPr>
          <w:ilvl w:val="0"/>
          <w:numId w:val="159"/>
        </w:numPr>
        <w:rPr>
          <w:lang w:val="en-US"/>
        </w:rPr>
      </w:pPr>
      <w:r w:rsidRPr="009B74E6">
        <w:rPr>
          <w:lang w:val="en-US"/>
        </w:rPr>
        <w:t>Product Owner</w:t>
      </w:r>
    </w:p>
    <w:p w14:paraId="502E7E25" w14:textId="77777777" w:rsidR="009B74E6" w:rsidRPr="009B74E6" w:rsidRDefault="009B74E6" w:rsidP="00A52F77">
      <w:pPr>
        <w:numPr>
          <w:ilvl w:val="0"/>
          <w:numId w:val="159"/>
        </w:numPr>
        <w:rPr>
          <w:lang w:val="en-US"/>
        </w:rPr>
      </w:pPr>
      <w:r w:rsidRPr="009B74E6">
        <w:rPr>
          <w:lang w:val="en-US"/>
        </w:rPr>
        <w:t>Scrum Master (facilita logística)</w:t>
      </w:r>
    </w:p>
    <w:p w14:paraId="22AA27D6" w14:textId="77777777" w:rsidR="009B74E6" w:rsidRPr="009B74E6" w:rsidRDefault="009B74E6" w:rsidP="00A52F77">
      <w:pPr>
        <w:numPr>
          <w:ilvl w:val="0"/>
          <w:numId w:val="159"/>
        </w:numPr>
      </w:pPr>
      <w:r w:rsidRPr="009B74E6">
        <w:t xml:space="preserve">Stakeholders: clientes, usuarios, </w:t>
      </w:r>
      <w:proofErr w:type="gramStart"/>
      <w:r w:rsidRPr="009B74E6">
        <w:t>sponsor</w:t>
      </w:r>
      <w:proofErr w:type="gramEnd"/>
      <w:r w:rsidRPr="009B74E6">
        <w:t>, representantes legales/contables si aplica</w:t>
      </w:r>
    </w:p>
    <w:p w14:paraId="74C700C6" w14:textId="77777777" w:rsidR="009B74E6" w:rsidRPr="009B74E6" w:rsidRDefault="009B74E6" w:rsidP="009B74E6">
      <w:pPr>
        <w:rPr>
          <w:b/>
          <w:bCs/>
          <w:lang w:val="en-US"/>
        </w:rPr>
      </w:pPr>
      <w:r w:rsidRPr="009B74E6">
        <w:rPr>
          <w:b/>
          <w:bCs/>
          <w:lang w:val="en-US"/>
        </w:rPr>
        <w:t>Timebox</w:t>
      </w:r>
    </w:p>
    <w:p w14:paraId="1175A970" w14:textId="77777777" w:rsidR="009B74E6" w:rsidRPr="009B74E6" w:rsidRDefault="009B74E6" w:rsidP="00A52F77">
      <w:pPr>
        <w:numPr>
          <w:ilvl w:val="0"/>
          <w:numId w:val="160"/>
        </w:numPr>
      </w:pPr>
      <w:r w:rsidRPr="009B74E6">
        <w:t xml:space="preserve">Sprint de 2 semanas: </w:t>
      </w:r>
      <w:r w:rsidRPr="009B74E6">
        <w:rPr>
          <w:b/>
          <w:bCs/>
        </w:rPr>
        <w:t>60 minutos</w:t>
      </w:r>
      <w:r w:rsidRPr="009B74E6">
        <w:t xml:space="preserve"> (ajustar proporcionalmente para sprints más largos).</w:t>
      </w:r>
    </w:p>
    <w:p w14:paraId="69F1EAC0" w14:textId="77777777" w:rsidR="009B74E6" w:rsidRPr="009B74E6" w:rsidRDefault="009B74E6" w:rsidP="009B74E6">
      <w:pPr>
        <w:rPr>
          <w:b/>
          <w:bCs/>
          <w:lang w:val="en-US"/>
        </w:rPr>
      </w:pPr>
      <w:r w:rsidRPr="009B74E6">
        <w:rPr>
          <w:b/>
          <w:bCs/>
          <w:lang w:val="en-US"/>
        </w:rPr>
        <w:t>Agenda modelo (60 min)</w:t>
      </w:r>
    </w:p>
    <w:p w14:paraId="00C7C961" w14:textId="77777777" w:rsidR="009B74E6" w:rsidRPr="009B74E6" w:rsidRDefault="009B74E6" w:rsidP="00A52F77">
      <w:pPr>
        <w:numPr>
          <w:ilvl w:val="0"/>
          <w:numId w:val="161"/>
        </w:numPr>
      </w:pPr>
      <w:r w:rsidRPr="009B74E6">
        <w:rPr>
          <w:b/>
          <w:bCs/>
        </w:rPr>
        <w:t>Apertura (5 min):</w:t>
      </w:r>
      <w:r w:rsidRPr="009B74E6">
        <w:t xml:space="preserve"> PO presenta objetivo del sprint y resumen del Sprint Goal.</w:t>
      </w:r>
    </w:p>
    <w:p w14:paraId="0B854ADC" w14:textId="77777777" w:rsidR="009B74E6" w:rsidRPr="009B74E6" w:rsidRDefault="009B74E6" w:rsidP="00A52F77">
      <w:pPr>
        <w:numPr>
          <w:ilvl w:val="0"/>
          <w:numId w:val="161"/>
        </w:numPr>
      </w:pPr>
      <w:r w:rsidRPr="009B74E6">
        <w:rPr>
          <w:b/>
          <w:bCs/>
        </w:rPr>
        <w:t>Demo del Increment (20–30 min):</w:t>
      </w:r>
      <w:r w:rsidRPr="009B74E6">
        <w:t xml:space="preserve"> el equipo muestra funcionalidades terminadas (centrarse en valor, no en código).</w:t>
      </w:r>
    </w:p>
    <w:p w14:paraId="13958B61" w14:textId="77777777" w:rsidR="009B74E6" w:rsidRPr="009B74E6" w:rsidRDefault="009B74E6" w:rsidP="00A52F77">
      <w:pPr>
        <w:numPr>
          <w:ilvl w:val="0"/>
          <w:numId w:val="161"/>
        </w:numPr>
      </w:pPr>
      <w:r w:rsidRPr="009B74E6">
        <w:rPr>
          <w:b/>
          <w:bCs/>
        </w:rPr>
        <w:t>Feedback estructurado (10–15 min):</w:t>
      </w:r>
      <w:r w:rsidRPr="009B74E6">
        <w:t xml:space="preserve"> stakeholders hacen preguntas y proponen cambios; registrar todo.</w:t>
      </w:r>
    </w:p>
    <w:p w14:paraId="6B10C2B8" w14:textId="77777777" w:rsidR="009B74E6" w:rsidRPr="009B74E6" w:rsidRDefault="009B74E6" w:rsidP="00A52F77">
      <w:pPr>
        <w:numPr>
          <w:ilvl w:val="0"/>
          <w:numId w:val="161"/>
        </w:numPr>
      </w:pPr>
      <w:r w:rsidRPr="009B74E6">
        <w:rPr>
          <w:b/>
          <w:bCs/>
        </w:rPr>
        <w:t>Discusión de backlog y prioridades (5–10 min):</w:t>
      </w:r>
      <w:r w:rsidRPr="009B74E6">
        <w:t xml:space="preserve"> PO explica implicaciones y si propone re-priorizar.</w:t>
      </w:r>
    </w:p>
    <w:p w14:paraId="7D0AF10F" w14:textId="77777777" w:rsidR="009B74E6" w:rsidRPr="009B74E6" w:rsidRDefault="009B74E6" w:rsidP="00A52F77">
      <w:pPr>
        <w:numPr>
          <w:ilvl w:val="0"/>
          <w:numId w:val="161"/>
        </w:numPr>
      </w:pPr>
      <w:r w:rsidRPr="009B74E6">
        <w:rPr>
          <w:b/>
          <w:bCs/>
        </w:rPr>
        <w:lastRenderedPageBreak/>
        <w:t>Cierre (2–5 min):</w:t>
      </w:r>
      <w:r w:rsidRPr="009B74E6">
        <w:t xml:space="preserve"> acuerdos, próximos pasos y responsable para registrar decisiones.</w:t>
      </w:r>
    </w:p>
    <w:p w14:paraId="27CEB760" w14:textId="77777777" w:rsidR="009B74E6" w:rsidRPr="009B74E6" w:rsidRDefault="009B74E6" w:rsidP="009B74E6">
      <w:pPr>
        <w:rPr>
          <w:b/>
          <w:bCs/>
        </w:rPr>
      </w:pPr>
      <w:r w:rsidRPr="009B74E6">
        <w:rPr>
          <w:b/>
          <w:bCs/>
        </w:rPr>
        <w:t>Plantilla de acta de Sprint Review (copiar + completar)</w:t>
      </w:r>
    </w:p>
    <w:p w14:paraId="405D9925" w14:textId="77777777" w:rsidR="009B74E6" w:rsidRPr="009B74E6" w:rsidRDefault="009B74E6" w:rsidP="00A52F77">
      <w:pPr>
        <w:numPr>
          <w:ilvl w:val="0"/>
          <w:numId w:val="162"/>
        </w:numPr>
        <w:rPr>
          <w:lang w:val="en-US"/>
        </w:rPr>
      </w:pPr>
      <w:r w:rsidRPr="009B74E6">
        <w:rPr>
          <w:lang w:val="en-US"/>
        </w:rPr>
        <w:t>Proyecto:</w:t>
      </w:r>
    </w:p>
    <w:p w14:paraId="61C8EDEA" w14:textId="77777777" w:rsidR="009B74E6" w:rsidRPr="009B74E6" w:rsidRDefault="009B74E6" w:rsidP="00A52F77">
      <w:pPr>
        <w:numPr>
          <w:ilvl w:val="0"/>
          <w:numId w:val="162"/>
        </w:numPr>
        <w:rPr>
          <w:lang w:val="en-US"/>
        </w:rPr>
      </w:pPr>
      <w:r w:rsidRPr="009B74E6">
        <w:rPr>
          <w:lang w:val="en-US"/>
        </w:rPr>
        <w:t>Sprint Nº / Fechas:</w:t>
      </w:r>
    </w:p>
    <w:p w14:paraId="745C232A" w14:textId="77777777" w:rsidR="009B74E6" w:rsidRPr="009B74E6" w:rsidRDefault="009B74E6" w:rsidP="00A52F77">
      <w:pPr>
        <w:numPr>
          <w:ilvl w:val="0"/>
          <w:numId w:val="162"/>
        </w:numPr>
        <w:rPr>
          <w:lang w:val="en-US"/>
        </w:rPr>
      </w:pPr>
      <w:r w:rsidRPr="009B74E6">
        <w:rPr>
          <w:lang w:val="en-US"/>
        </w:rPr>
        <w:t>Sprint Goal:</w:t>
      </w:r>
    </w:p>
    <w:p w14:paraId="0DBDF773" w14:textId="77777777" w:rsidR="009B74E6" w:rsidRPr="009B74E6" w:rsidRDefault="009B74E6" w:rsidP="00A52F77">
      <w:pPr>
        <w:numPr>
          <w:ilvl w:val="0"/>
          <w:numId w:val="162"/>
        </w:numPr>
        <w:rPr>
          <w:lang w:val="en-US"/>
        </w:rPr>
      </w:pPr>
      <w:r w:rsidRPr="009B74E6">
        <w:rPr>
          <w:lang w:val="en-US"/>
        </w:rPr>
        <w:t>Asistentes (roles):</w:t>
      </w:r>
    </w:p>
    <w:p w14:paraId="4BCAAD8D" w14:textId="77777777" w:rsidR="009B74E6" w:rsidRPr="009B74E6" w:rsidRDefault="009B74E6" w:rsidP="00A52F77">
      <w:pPr>
        <w:numPr>
          <w:ilvl w:val="0"/>
          <w:numId w:val="162"/>
        </w:numPr>
        <w:rPr>
          <w:lang w:val="en-US"/>
        </w:rPr>
      </w:pPr>
      <w:r w:rsidRPr="009B74E6">
        <w:rPr>
          <w:lang w:val="en-US"/>
        </w:rPr>
        <w:t>Incrementes presentados (IDs / historias):</w:t>
      </w:r>
    </w:p>
    <w:p w14:paraId="3970CB98" w14:textId="77777777" w:rsidR="009B74E6" w:rsidRPr="009B74E6" w:rsidRDefault="009B74E6" w:rsidP="00A52F77">
      <w:pPr>
        <w:numPr>
          <w:ilvl w:val="0"/>
          <w:numId w:val="162"/>
        </w:numPr>
        <w:rPr>
          <w:lang w:val="en-US"/>
        </w:rPr>
      </w:pPr>
      <w:r w:rsidRPr="009B74E6">
        <w:rPr>
          <w:lang w:val="en-US"/>
        </w:rPr>
        <w:t>Feedback clave de stakeholders (listado):</w:t>
      </w:r>
    </w:p>
    <w:p w14:paraId="373F6A19" w14:textId="77777777" w:rsidR="009B74E6" w:rsidRPr="009B74E6" w:rsidRDefault="009B74E6" w:rsidP="00A52F77">
      <w:pPr>
        <w:numPr>
          <w:ilvl w:val="0"/>
          <w:numId w:val="162"/>
        </w:numPr>
      </w:pPr>
      <w:r w:rsidRPr="009B74E6">
        <w:t>Decisiones sobre backlog (añadidos / repriorizados / bloqueados):</w:t>
      </w:r>
    </w:p>
    <w:p w14:paraId="16D61FCB" w14:textId="77777777" w:rsidR="009B74E6" w:rsidRPr="009B74E6" w:rsidRDefault="009B74E6" w:rsidP="00A52F77">
      <w:pPr>
        <w:numPr>
          <w:ilvl w:val="0"/>
          <w:numId w:val="162"/>
        </w:numPr>
        <w:rPr>
          <w:lang w:val="en-US"/>
        </w:rPr>
      </w:pPr>
      <w:r w:rsidRPr="009B74E6">
        <w:rPr>
          <w:lang w:val="en-US"/>
        </w:rPr>
        <w:t>Riesgos emergentes identificados:</w:t>
      </w:r>
    </w:p>
    <w:p w14:paraId="2F8E7900" w14:textId="77777777" w:rsidR="009B74E6" w:rsidRPr="009B74E6" w:rsidRDefault="009B74E6" w:rsidP="00A52F77">
      <w:pPr>
        <w:numPr>
          <w:ilvl w:val="0"/>
          <w:numId w:val="162"/>
        </w:numPr>
        <w:rPr>
          <w:lang w:val="en-US"/>
        </w:rPr>
      </w:pPr>
      <w:r w:rsidRPr="009B74E6">
        <w:rPr>
          <w:lang w:val="en-US"/>
        </w:rPr>
        <w:t>Próximos pasos y responsables:</w:t>
      </w:r>
    </w:p>
    <w:p w14:paraId="07C4CF11" w14:textId="77777777" w:rsidR="009B74E6" w:rsidRPr="009B74E6" w:rsidRDefault="009B74E6" w:rsidP="00A52F77">
      <w:pPr>
        <w:numPr>
          <w:ilvl w:val="0"/>
          <w:numId w:val="162"/>
        </w:numPr>
        <w:rPr>
          <w:lang w:val="en-US"/>
        </w:rPr>
      </w:pPr>
      <w:r w:rsidRPr="009B74E6">
        <w:rPr>
          <w:lang w:val="en-US"/>
        </w:rPr>
        <w:t>Firma/confirmación (PO): fecha.</w:t>
      </w:r>
    </w:p>
    <w:p w14:paraId="24487F64" w14:textId="77777777" w:rsidR="009B74E6" w:rsidRPr="009B74E6" w:rsidRDefault="009B74E6" w:rsidP="009B74E6">
      <w:pPr>
        <w:rPr>
          <w:b/>
          <w:bCs/>
          <w:lang w:val="en-US"/>
        </w:rPr>
      </w:pPr>
      <w:r w:rsidRPr="009B74E6">
        <w:rPr>
          <w:b/>
          <w:bCs/>
          <w:lang w:val="en-US"/>
        </w:rPr>
        <w:t>Buenas prácticas para la demo</w:t>
      </w:r>
    </w:p>
    <w:p w14:paraId="0C4BEC5C" w14:textId="77777777" w:rsidR="009B74E6" w:rsidRPr="009B74E6" w:rsidRDefault="009B74E6" w:rsidP="00A52F77">
      <w:pPr>
        <w:numPr>
          <w:ilvl w:val="0"/>
          <w:numId w:val="163"/>
        </w:numPr>
      </w:pPr>
      <w:r w:rsidRPr="009B74E6">
        <w:t>Hacer la demo en un entorno estable (staging) o grabada si conectividad es un problema.</w:t>
      </w:r>
    </w:p>
    <w:p w14:paraId="57B72E68" w14:textId="77777777" w:rsidR="009B74E6" w:rsidRPr="009B74E6" w:rsidRDefault="009B74E6" w:rsidP="00A52F77">
      <w:pPr>
        <w:numPr>
          <w:ilvl w:val="0"/>
          <w:numId w:val="163"/>
        </w:numPr>
      </w:pPr>
      <w:r w:rsidRPr="009B74E6">
        <w:t xml:space="preserve">Mostrar </w:t>
      </w:r>
      <w:r w:rsidRPr="009B74E6">
        <w:rPr>
          <w:b/>
          <w:bCs/>
        </w:rPr>
        <w:t>casos de uso</w:t>
      </w:r>
      <w:r w:rsidRPr="009B74E6">
        <w:t xml:space="preserve"> reales (por ejemplo, registrar 3 entradas de sacos de café con fotos) en vez de pantallas sin contexto.</w:t>
      </w:r>
    </w:p>
    <w:p w14:paraId="297C3355" w14:textId="77777777" w:rsidR="009B74E6" w:rsidRPr="009B74E6" w:rsidRDefault="009B74E6" w:rsidP="00A52F77">
      <w:pPr>
        <w:numPr>
          <w:ilvl w:val="0"/>
          <w:numId w:val="163"/>
        </w:numPr>
      </w:pPr>
      <w:r w:rsidRPr="009B74E6">
        <w:t>Usar datos representativos (anonimizados si es necesario) para validar workflows.</w:t>
      </w:r>
    </w:p>
    <w:p w14:paraId="1CCA1EC5" w14:textId="77777777" w:rsidR="009B74E6" w:rsidRPr="009B74E6" w:rsidRDefault="009B74E6" w:rsidP="009B74E6">
      <w:pPr>
        <w:rPr>
          <w:b/>
          <w:bCs/>
        </w:rPr>
      </w:pPr>
      <w:r w:rsidRPr="009B74E6">
        <w:rPr>
          <w:b/>
          <w:bCs/>
        </w:rPr>
        <w:t>Ejemplo (mini)</w:t>
      </w:r>
    </w:p>
    <w:p w14:paraId="110B2BB5" w14:textId="77777777" w:rsidR="009B74E6" w:rsidRPr="009B74E6" w:rsidRDefault="009B74E6" w:rsidP="009B74E6">
      <w:r w:rsidRPr="009B74E6">
        <w:t>En la cooperativa “Cosecha Viva”, demo: registrar ingreso de saco → se muestra QR y sincronización asíncrona. Stakeholder (tesorero) solicita reportes por lote por fecha → PO lo marca como alta prioridad y crea historia US-XX en backlog.</w:t>
      </w:r>
    </w:p>
    <w:p w14:paraId="749884CF" w14:textId="7A6BD4F2" w:rsidR="009B74E6" w:rsidRPr="00C8682B" w:rsidRDefault="009B74E6" w:rsidP="009B74E6"/>
    <w:p w14:paraId="31F77BC0" w14:textId="77777777" w:rsidR="008B0BAE" w:rsidRPr="00C8682B" w:rsidRDefault="008B0BAE" w:rsidP="009B74E6"/>
    <w:p w14:paraId="5B87F936" w14:textId="77777777" w:rsidR="008B0BAE" w:rsidRPr="00C8682B" w:rsidRDefault="008B0BAE" w:rsidP="009B74E6"/>
    <w:p w14:paraId="14373244" w14:textId="77777777" w:rsidR="008B0BAE" w:rsidRPr="00C8682B" w:rsidRDefault="008B0BAE" w:rsidP="009B74E6"/>
    <w:p w14:paraId="1A2BF309" w14:textId="77777777" w:rsidR="009B74E6" w:rsidRPr="009B74E6" w:rsidRDefault="009B74E6" w:rsidP="009B74E6">
      <w:pPr>
        <w:rPr>
          <w:b/>
          <w:bCs/>
        </w:rPr>
      </w:pPr>
      <w:r w:rsidRPr="009B74E6">
        <w:rPr>
          <w:b/>
          <w:bCs/>
        </w:rPr>
        <w:lastRenderedPageBreak/>
        <w:t>Retrospective — guía práctica detallada</w:t>
      </w:r>
    </w:p>
    <w:p w14:paraId="2317613C" w14:textId="77777777" w:rsidR="009B74E6" w:rsidRPr="009B74E6" w:rsidRDefault="009B74E6" w:rsidP="009B74E6">
      <w:pPr>
        <w:rPr>
          <w:b/>
          <w:bCs/>
        </w:rPr>
      </w:pPr>
      <w:r w:rsidRPr="009B74E6">
        <w:rPr>
          <w:b/>
          <w:bCs/>
        </w:rPr>
        <w:t>Propósito</w:t>
      </w:r>
    </w:p>
    <w:p w14:paraId="52FA00C7" w14:textId="77777777" w:rsidR="009B74E6" w:rsidRPr="009B74E6" w:rsidRDefault="009B74E6" w:rsidP="009B74E6">
      <w:r w:rsidRPr="009B74E6">
        <w:t>Mejorar el proceso: identificar qué funcionó, qué no y crear acciones concretas (inspección→adaptación del proceso).</w:t>
      </w:r>
    </w:p>
    <w:p w14:paraId="5BFCC528" w14:textId="77777777" w:rsidR="009B74E6" w:rsidRPr="009B74E6" w:rsidRDefault="009B74E6" w:rsidP="009B74E6">
      <w:pPr>
        <w:rPr>
          <w:b/>
          <w:bCs/>
          <w:lang w:val="en-US"/>
        </w:rPr>
      </w:pPr>
      <w:r w:rsidRPr="009B74E6">
        <w:rPr>
          <w:b/>
          <w:bCs/>
          <w:lang w:val="en-US"/>
        </w:rPr>
        <w:t>Asistentes</w:t>
      </w:r>
    </w:p>
    <w:p w14:paraId="0B247AD5" w14:textId="77777777" w:rsidR="009B74E6" w:rsidRPr="009B74E6" w:rsidRDefault="009B74E6" w:rsidP="00A52F77">
      <w:pPr>
        <w:numPr>
          <w:ilvl w:val="0"/>
          <w:numId w:val="164"/>
        </w:numPr>
        <w:rPr>
          <w:lang w:val="en-US"/>
        </w:rPr>
      </w:pPr>
      <w:r w:rsidRPr="009B74E6">
        <w:rPr>
          <w:lang w:val="en-US"/>
        </w:rPr>
        <w:t>Dev Team (todos)</w:t>
      </w:r>
    </w:p>
    <w:p w14:paraId="1188F50E" w14:textId="77777777" w:rsidR="009B74E6" w:rsidRPr="009B74E6" w:rsidRDefault="009B74E6" w:rsidP="00A52F77">
      <w:pPr>
        <w:numPr>
          <w:ilvl w:val="0"/>
          <w:numId w:val="164"/>
        </w:numPr>
        <w:rPr>
          <w:lang w:val="en-US"/>
        </w:rPr>
      </w:pPr>
      <w:r w:rsidRPr="009B74E6">
        <w:rPr>
          <w:lang w:val="en-US"/>
        </w:rPr>
        <w:t>Scrum Master (facilitador)</w:t>
      </w:r>
    </w:p>
    <w:p w14:paraId="4E2DCBFD" w14:textId="77777777" w:rsidR="009B74E6" w:rsidRPr="009B74E6" w:rsidRDefault="009B74E6" w:rsidP="00A52F77">
      <w:pPr>
        <w:numPr>
          <w:ilvl w:val="0"/>
          <w:numId w:val="164"/>
        </w:numPr>
      </w:pPr>
      <w:r w:rsidRPr="009B74E6">
        <w:t>Product Owner (opcional; preferible que asista y participe en diálogo si el equipo lo acepta)</w:t>
      </w:r>
    </w:p>
    <w:p w14:paraId="4DF781B3" w14:textId="77777777" w:rsidR="009B74E6" w:rsidRPr="009B74E6" w:rsidRDefault="009B74E6" w:rsidP="009B74E6">
      <w:r w:rsidRPr="009B74E6">
        <w:t>Nota: si la presencia del PO inhibe la conversación candid, considerar la retro sin PO o con PO en una parte limitada (por ejemplo, escucha de acciones pactadas).</w:t>
      </w:r>
    </w:p>
    <w:p w14:paraId="2B37933C" w14:textId="77777777" w:rsidR="009B74E6" w:rsidRPr="009B74E6" w:rsidRDefault="009B74E6" w:rsidP="009B74E6">
      <w:pPr>
        <w:rPr>
          <w:b/>
          <w:bCs/>
          <w:lang w:val="en-US"/>
        </w:rPr>
      </w:pPr>
      <w:r w:rsidRPr="009B74E6">
        <w:rPr>
          <w:b/>
          <w:bCs/>
          <w:lang w:val="en-US"/>
        </w:rPr>
        <w:t>Timebox</w:t>
      </w:r>
    </w:p>
    <w:p w14:paraId="0E182B28" w14:textId="77777777" w:rsidR="009B74E6" w:rsidRPr="009B74E6" w:rsidRDefault="009B74E6" w:rsidP="00A52F77">
      <w:pPr>
        <w:numPr>
          <w:ilvl w:val="0"/>
          <w:numId w:val="165"/>
        </w:numPr>
      </w:pPr>
      <w:r w:rsidRPr="009B74E6">
        <w:t xml:space="preserve">Sprint de 2 semanas: </w:t>
      </w:r>
      <w:r w:rsidRPr="009B74E6">
        <w:rPr>
          <w:b/>
          <w:bCs/>
        </w:rPr>
        <w:t>60 minutos</w:t>
      </w:r>
      <w:r w:rsidRPr="009B74E6">
        <w:t xml:space="preserve"> recomendado; mínimo 45, máximo 90 según tamaño y complejidad.</w:t>
      </w:r>
    </w:p>
    <w:p w14:paraId="503C6683" w14:textId="77777777" w:rsidR="009B74E6" w:rsidRPr="009B74E6" w:rsidRDefault="009B74E6" w:rsidP="009B74E6">
      <w:pPr>
        <w:rPr>
          <w:b/>
          <w:bCs/>
          <w:lang w:val="en-US"/>
        </w:rPr>
      </w:pPr>
      <w:r w:rsidRPr="009B74E6">
        <w:rPr>
          <w:b/>
          <w:bCs/>
          <w:lang w:val="en-US"/>
        </w:rPr>
        <w:t>Preparación previa del facilitador</w:t>
      </w:r>
    </w:p>
    <w:p w14:paraId="38358648" w14:textId="77777777" w:rsidR="009B74E6" w:rsidRPr="009B74E6" w:rsidRDefault="009B74E6" w:rsidP="00A52F77">
      <w:pPr>
        <w:numPr>
          <w:ilvl w:val="0"/>
          <w:numId w:val="166"/>
        </w:numPr>
      </w:pPr>
      <w:r w:rsidRPr="009B74E6">
        <w:t>Reunir datos: burndown, defectos, MTTR, métricas de calidad, % cumplimiento DoD, feedback de Review.</w:t>
      </w:r>
    </w:p>
    <w:p w14:paraId="786D5810" w14:textId="77777777" w:rsidR="009B74E6" w:rsidRPr="009B74E6" w:rsidRDefault="009B74E6" w:rsidP="00A52F77">
      <w:pPr>
        <w:numPr>
          <w:ilvl w:val="0"/>
          <w:numId w:val="166"/>
        </w:numPr>
        <w:rPr>
          <w:lang w:val="en-US"/>
        </w:rPr>
      </w:pPr>
      <w:r w:rsidRPr="009B74E6">
        <w:rPr>
          <w:lang w:val="en-US"/>
        </w:rPr>
        <w:t>Elegir formato/metodología (Start-Stop-Continue, 4Ls, Sailboat, Mad/Sad/Glad, Lean Coffee).</w:t>
      </w:r>
    </w:p>
    <w:p w14:paraId="15D84AD6" w14:textId="77777777" w:rsidR="009B74E6" w:rsidRPr="009B74E6" w:rsidRDefault="009B74E6" w:rsidP="00A52F77">
      <w:pPr>
        <w:numPr>
          <w:ilvl w:val="0"/>
          <w:numId w:val="166"/>
        </w:numPr>
      </w:pPr>
      <w:r w:rsidRPr="009B74E6">
        <w:t>Preparar material: tablero, notas adhesivas, herramienta remota (Miro, Mural, Jamboard) o física.</w:t>
      </w:r>
    </w:p>
    <w:p w14:paraId="25BBB24F" w14:textId="77777777" w:rsidR="009B74E6" w:rsidRPr="009B74E6" w:rsidRDefault="009B74E6" w:rsidP="009B74E6">
      <w:pPr>
        <w:rPr>
          <w:b/>
          <w:bCs/>
          <w:lang w:val="en-US"/>
        </w:rPr>
      </w:pPr>
      <w:r w:rsidRPr="009B74E6">
        <w:rPr>
          <w:b/>
          <w:bCs/>
          <w:lang w:val="en-US"/>
        </w:rPr>
        <w:t>Estructura general (60 min ejemplo)</w:t>
      </w:r>
    </w:p>
    <w:p w14:paraId="2CB44DE0" w14:textId="77777777" w:rsidR="009B74E6" w:rsidRPr="009B74E6" w:rsidRDefault="009B74E6" w:rsidP="00A52F77">
      <w:pPr>
        <w:numPr>
          <w:ilvl w:val="0"/>
          <w:numId w:val="167"/>
        </w:numPr>
      </w:pPr>
      <w:r w:rsidRPr="009B74E6">
        <w:rPr>
          <w:b/>
          <w:bCs/>
        </w:rPr>
        <w:t>Apertura &amp; Prime Directive (5 min):</w:t>
      </w:r>
      <w:r w:rsidRPr="009B74E6">
        <w:t xml:space="preserve"> recordatorio de reglas (respeto, no culpas).</w:t>
      </w:r>
    </w:p>
    <w:p w14:paraId="1C1C67AA" w14:textId="77777777" w:rsidR="009B74E6" w:rsidRPr="009B74E6" w:rsidRDefault="009B74E6" w:rsidP="00A52F77">
      <w:pPr>
        <w:numPr>
          <w:ilvl w:val="0"/>
          <w:numId w:val="167"/>
        </w:numPr>
      </w:pPr>
      <w:r w:rsidRPr="009B74E6">
        <w:rPr>
          <w:b/>
          <w:bCs/>
        </w:rPr>
        <w:t>Datos y contexto (5–10 min):</w:t>
      </w:r>
      <w:r w:rsidRPr="009B74E6">
        <w:t xml:space="preserve"> presentador (SM/PO) </w:t>
      </w:r>
      <w:proofErr w:type="gramStart"/>
      <w:r w:rsidRPr="009B74E6">
        <w:t>muestra métricas</w:t>
      </w:r>
      <w:proofErr w:type="gramEnd"/>
      <w:r w:rsidRPr="009B74E6">
        <w:t xml:space="preserve"> clave.</w:t>
      </w:r>
    </w:p>
    <w:p w14:paraId="08C19DB5" w14:textId="77777777" w:rsidR="009B74E6" w:rsidRPr="009B74E6" w:rsidRDefault="009B74E6" w:rsidP="00A52F77">
      <w:pPr>
        <w:numPr>
          <w:ilvl w:val="0"/>
          <w:numId w:val="167"/>
        </w:numPr>
      </w:pPr>
      <w:r w:rsidRPr="009B74E6">
        <w:rPr>
          <w:b/>
          <w:bCs/>
        </w:rPr>
        <w:t>Generar observaciones (15–20 min):</w:t>
      </w:r>
      <w:r w:rsidRPr="009B74E6">
        <w:t xml:space="preserve"> brainstorming silencioso -&gt; sticky notes (qué fue bien, qué no, ideas).</w:t>
      </w:r>
    </w:p>
    <w:p w14:paraId="06CBDE08" w14:textId="77777777" w:rsidR="009B74E6" w:rsidRPr="009B74E6" w:rsidRDefault="009B74E6" w:rsidP="00A52F77">
      <w:pPr>
        <w:numPr>
          <w:ilvl w:val="0"/>
          <w:numId w:val="167"/>
        </w:numPr>
      </w:pPr>
      <w:proofErr w:type="gramStart"/>
      <w:r w:rsidRPr="009B74E6">
        <w:rPr>
          <w:b/>
          <w:bCs/>
        </w:rPr>
        <w:lastRenderedPageBreak/>
        <w:t>Cluster</w:t>
      </w:r>
      <w:proofErr w:type="gramEnd"/>
      <w:r w:rsidRPr="009B74E6">
        <w:rPr>
          <w:b/>
          <w:bCs/>
        </w:rPr>
        <w:t xml:space="preserve"> &amp; Insight (10–15 min):</w:t>
      </w:r>
      <w:r w:rsidRPr="009B74E6">
        <w:t xml:space="preserve"> agrupar notas, discutir temas principales, hacer 5 Whys si procede para raíz.</w:t>
      </w:r>
    </w:p>
    <w:p w14:paraId="56119200" w14:textId="77777777" w:rsidR="009B74E6" w:rsidRPr="009B74E6" w:rsidRDefault="009B74E6" w:rsidP="00A52F77">
      <w:pPr>
        <w:numPr>
          <w:ilvl w:val="0"/>
          <w:numId w:val="167"/>
        </w:numPr>
      </w:pPr>
      <w:r w:rsidRPr="009B74E6">
        <w:rPr>
          <w:b/>
          <w:bCs/>
        </w:rPr>
        <w:t>Priorizar acciones (10–15 min):</w:t>
      </w:r>
      <w:r w:rsidRPr="009B74E6">
        <w:t xml:space="preserve"> dot-voting para elegir top 3 acciones; escribir dueño y criterio de éxito.</w:t>
      </w:r>
    </w:p>
    <w:p w14:paraId="7B1AF392" w14:textId="77777777" w:rsidR="009B74E6" w:rsidRPr="009B74E6" w:rsidRDefault="009B74E6" w:rsidP="00A52F77">
      <w:pPr>
        <w:numPr>
          <w:ilvl w:val="0"/>
          <w:numId w:val="167"/>
        </w:numPr>
      </w:pPr>
      <w:r w:rsidRPr="009B74E6">
        <w:rPr>
          <w:b/>
          <w:bCs/>
        </w:rPr>
        <w:t>Cierre (5 min):</w:t>
      </w:r>
      <w:r w:rsidRPr="009B74E6">
        <w:t xml:space="preserve"> ROTI (Return On Time Invested) rápido y confirmación de dueños.</w:t>
      </w:r>
    </w:p>
    <w:p w14:paraId="53FF259E" w14:textId="77777777" w:rsidR="009B74E6" w:rsidRPr="009B74E6" w:rsidRDefault="009B74E6" w:rsidP="009B74E6">
      <w:pPr>
        <w:rPr>
          <w:b/>
          <w:bCs/>
        </w:rPr>
      </w:pPr>
      <w:r w:rsidRPr="009B74E6">
        <w:rPr>
          <w:b/>
          <w:bCs/>
        </w:rPr>
        <w:t>Técnicas y formatos (elige según necesidad)</w:t>
      </w:r>
    </w:p>
    <w:p w14:paraId="7E5308B8" w14:textId="77777777" w:rsidR="009B74E6" w:rsidRPr="009B74E6" w:rsidRDefault="009B74E6" w:rsidP="00A52F77">
      <w:pPr>
        <w:numPr>
          <w:ilvl w:val="0"/>
          <w:numId w:val="168"/>
        </w:numPr>
        <w:rPr>
          <w:lang w:val="en-US"/>
        </w:rPr>
      </w:pPr>
      <w:r w:rsidRPr="009B74E6">
        <w:rPr>
          <w:b/>
          <w:bCs/>
          <w:lang w:val="en-US"/>
        </w:rPr>
        <w:t>Start / Stop / Continue:</w:t>
      </w:r>
      <w:r w:rsidRPr="009B74E6">
        <w:rPr>
          <w:lang w:val="en-US"/>
        </w:rPr>
        <w:t xml:space="preserve"> simple y efectivo.</w:t>
      </w:r>
    </w:p>
    <w:p w14:paraId="52827161" w14:textId="77777777" w:rsidR="009B74E6" w:rsidRPr="009B74E6" w:rsidRDefault="009B74E6" w:rsidP="00A52F77">
      <w:pPr>
        <w:numPr>
          <w:ilvl w:val="0"/>
          <w:numId w:val="168"/>
        </w:numPr>
        <w:rPr>
          <w:lang w:val="en-US"/>
        </w:rPr>
      </w:pPr>
      <w:r w:rsidRPr="009B74E6">
        <w:rPr>
          <w:b/>
          <w:bCs/>
          <w:lang w:val="en-US"/>
        </w:rPr>
        <w:t>4Ls (Liked / Learned / Lacked / Longed For):</w:t>
      </w:r>
      <w:r w:rsidRPr="009B74E6">
        <w:rPr>
          <w:lang w:val="en-US"/>
        </w:rPr>
        <w:t xml:space="preserve"> promueve matices.</w:t>
      </w:r>
    </w:p>
    <w:p w14:paraId="71447DDD" w14:textId="77777777" w:rsidR="009B74E6" w:rsidRPr="009B74E6" w:rsidRDefault="009B74E6" w:rsidP="00A52F77">
      <w:pPr>
        <w:numPr>
          <w:ilvl w:val="0"/>
          <w:numId w:val="168"/>
        </w:numPr>
        <w:rPr>
          <w:lang w:val="en-US"/>
        </w:rPr>
      </w:pPr>
      <w:r w:rsidRPr="009B74E6">
        <w:rPr>
          <w:b/>
          <w:bCs/>
        </w:rPr>
        <w:t>Sailboat:</w:t>
      </w:r>
      <w:r w:rsidRPr="009B74E6">
        <w:t xml:space="preserve"> identifica fuerzas que impulsan y bloqueos (anclas) hacia la meta. </w:t>
      </w:r>
      <w:r w:rsidRPr="009B74E6">
        <w:rPr>
          <w:lang w:val="en-US"/>
        </w:rPr>
        <w:t>Muy útil con stakeholders externos en mente.</w:t>
      </w:r>
    </w:p>
    <w:p w14:paraId="6B9D6924" w14:textId="77777777" w:rsidR="009B74E6" w:rsidRPr="009B74E6" w:rsidRDefault="009B74E6" w:rsidP="00A52F77">
      <w:pPr>
        <w:numPr>
          <w:ilvl w:val="0"/>
          <w:numId w:val="168"/>
        </w:numPr>
      </w:pPr>
      <w:r w:rsidRPr="009B74E6">
        <w:rPr>
          <w:b/>
          <w:bCs/>
        </w:rPr>
        <w:t>Lean Coffee:</w:t>
      </w:r>
      <w:r w:rsidRPr="009B74E6">
        <w:t xml:space="preserve"> agenda democrática para temas emergentes.</w:t>
      </w:r>
    </w:p>
    <w:p w14:paraId="10D76C9D" w14:textId="77777777" w:rsidR="009B74E6" w:rsidRPr="009B74E6" w:rsidRDefault="009B74E6" w:rsidP="00A52F77">
      <w:pPr>
        <w:numPr>
          <w:ilvl w:val="0"/>
          <w:numId w:val="168"/>
        </w:numPr>
      </w:pPr>
      <w:r w:rsidRPr="009B74E6">
        <w:rPr>
          <w:b/>
          <w:bCs/>
        </w:rPr>
        <w:t>5 Whys + Fishbone:</w:t>
      </w:r>
      <w:r w:rsidRPr="009B74E6">
        <w:t xml:space="preserve"> para análisis de causa raíz cuando hay problemas repetidos.</w:t>
      </w:r>
    </w:p>
    <w:p w14:paraId="336E711E" w14:textId="77777777" w:rsidR="009B74E6" w:rsidRPr="009B74E6" w:rsidRDefault="009B74E6" w:rsidP="00A52F77">
      <w:pPr>
        <w:numPr>
          <w:ilvl w:val="0"/>
          <w:numId w:val="168"/>
        </w:numPr>
      </w:pPr>
      <w:r w:rsidRPr="009B74E6">
        <w:rPr>
          <w:b/>
          <w:bCs/>
        </w:rPr>
        <w:t>Appreciative Inquiry:</w:t>
      </w:r>
      <w:r w:rsidRPr="009B74E6">
        <w:t xml:space="preserve"> focaliza fortalezas y cómo potenciarlas.</w:t>
      </w:r>
    </w:p>
    <w:p w14:paraId="2EF65A93" w14:textId="77777777" w:rsidR="009B74E6" w:rsidRPr="009B74E6" w:rsidRDefault="009B74E6" w:rsidP="009B74E6">
      <w:pPr>
        <w:rPr>
          <w:b/>
          <w:bCs/>
        </w:rPr>
      </w:pPr>
      <w:r w:rsidRPr="009B74E6">
        <w:rPr>
          <w:b/>
          <w:bCs/>
        </w:rPr>
        <w:t>Cómo convertir hallazgos en acciones efectivas</w:t>
      </w:r>
    </w:p>
    <w:p w14:paraId="3BFD889A" w14:textId="77777777" w:rsidR="009B74E6" w:rsidRPr="009B74E6" w:rsidRDefault="009B74E6" w:rsidP="00A52F77">
      <w:pPr>
        <w:numPr>
          <w:ilvl w:val="0"/>
          <w:numId w:val="169"/>
        </w:numPr>
      </w:pPr>
      <w:r w:rsidRPr="009B74E6">
        <w:t xml:space="preserve">Para cada acción, definir: </w:t>
      </w:r>
      <w:r w:rsidRPr="009B74E6">
        <w:rPr>
          <w:b/>
          <w:bCs/>
        </w:rPr>
        <w:t>Descripción</w:t>
      </w:r>
      <w:r w:rsidRPr="009B74E6">
        <w:t xml:space="preserve">, </w:t>
      </w:r>
      <w:r w:rsidRPr="009B74E6">
        <w:rPr>
          <w:b/>
          <w:bCs/>
        </w:rPr>
        <w:t>Dueño</w:t>
      </w:r>
      <w:r w:rsidRPr="009B74E6">
        <w:t xml:space="preserve">, </w:t>
      </w:r>
      <w:r w:rsidRPr="009B74E6">
        <w:rPr>
          <w:b/>
          <w:bCs/>
        </w:rPr>
        <w:t>Criterio de éxito (DoD acción)</w:t>
      </w:r>
      <w:r w:rsidRPr="009B74E6">
        <w:t xml:space="preserve">, </w:t>
      </w:r>
      <w:r w:rsidRPr="009B74E6">
        <w:rPr>
          <w:b/>
          <w:bCs/>
        </w:rPr>
        <w:t>Tiempo de verificación</w:t>
      </w:r>
      <w:r w:rsidRPr="009B74E6">
        <w:t xml:space="preserve"> (ej.: en next retro), </w:t>
      </w:r>
      <w:r w:rsidRPr="009B74E6">
        <w:rPr>
          <w:b/>
          <w:bCs/>
        </w:rPr>
        <w:t>Esfuerzo estimado</w:t>
      </w:r>
      <w:r w:rsidRPr="009B74E6">
        <w:t xml:space="preserve"> (p. ej., spike 1 día).</w:t>
      </w:r>
    </w:p>
    <w:p w14:paraId="086E5590" w14:textId="77777777" w:rsidR="009B74E6" w:rsidRPr="009B74E6" w:rsidRDefault="009B74E6" w:rsidP="00A52F77">
      <w:pPr>
        <w:numPr>
          <w:ilvl w:val="0"/>
          <w:numId w:val="169"/>
        </w:numPr>
      </w:pPr>
      <w:r w:rsidRPr="009B74E6">
        <w:t xml:space="preserve">Registrar la acción en el backlog (como tarea técnica o </w:t>
      </w:r>
      <w:proofErr w:type="gramStart"/>
      <w:r w:rsidRPr="009B74E6">
        <w:t>ticket</w:t>
      </w:r>
      <w:proofErr w:type="gramEnd"/>
      <w:r w:rsidRPr="009B74E6">
        <w:t xml:space="preserve">) y </w:t>
      </w:r>
      <w:r w:rsidRPr="009B74E6">
        <w:rPr>
          <w:b/>
          <w:bCs/>
        </w:rPr>
        <w:t>no</w:t>
      </w:r>
      <w:r w:rsidRPr="009B74E6">
        <w:t xml:space="preserve"> dejarla sólo en el documento de la retro.</w:t>
      </w:r>
    </w:p>
    <w:p w14:paraId="0BD53215" w14:textId="77777777" w:rsidR="009B74E6" w:rsidRPr="009B74E6" w:rsidRDefault="009B74E6" w:rsidP="00A52F77">
      <w:pPr>
        <w:numPr>
          <w:ilvl w:val="0"/>
          <w:numId w:val="169"/>
        </w:numPr>
      </w:pPr>
      <w:r w:rsidRPr="009B74E6">
        <w:t>Preferir acciones pequeñas y medibles (SMART): ej., “Automatizar test de endpoint de sincronización con cobertura mínima 80%” &gt; en vez de “mejorar pruebas”.</w:t>
      </w:r>
    </w:p>
    <w:p w14:paraId="0CEF0F06" w14:textId="77777777" w:rsidR="009B74E6" w:rsidRPr="009B74E6" w:rsidRDefault="009B74E6" w:rsidP="009B74E6">
      <w:pPr>
        <w:rPr>
          <w:b/>
          <w:bCs/>
        </w:rPr>
      </w:pPr>
      <w:r w:rsidRPr="009B74E6">
        <w:rPr>
          <w:b/>
          <w:bCs/>
        </w:rPr>
        <w:t>Plantilla de registro de acciones (Action Register)</w:t>
      </w:r>
    </w:p>
    <w:p w14:paraId="4A1FFFEB" w14:textId="77777777" w:rsidR="009B74E6" w:rsidRPr="009B74E6" w:rsidRDefault="009B74E6" w:rsidP="00A52F77">
      <w:pPr>
        <w:numPr>
          <w:ilvl w:val="0"/>
          <w:numId w:val="170"/>
        </w:numPr>
      </w:pPr>
      <w:r w:rsidRPr="009B74E6">
        <w:t>Acción ID | Descripción | Dueño | Prioridad | Criterio de Éxito | Fecha inicio | Fecha revisión | Estado</w:t>
      </w:r>
    </w:p>
    <w:p w14:paraId="48A9B0B0" w14:textId="77777777" w:rsidR="009B74E6" w:rsidRPr="009B74E6" w:rsidRDefault="009B74E6" w:rsidP="009B74E6">
      <w:pPr>
        <w:rPr>
          <w:b/>
          <w:bCs/>
        </w:rPr>
      </w:pPr>
      <w:r w:rsidRPr="009B74E6">
        <w:rPr>
          <w:b/>
          <w:bCs/>
        </w:rPr>
        <w:t>Ejemplo de retro (cooperativa — resultado)</w:t>
      </w:r>
    </w:p>
    <w:p w14:paraId="30EC335E" w14:textId="77777777" w:rsidR="009B74E6" w:rsidRPr="009B74E6" w:rsidRDefault="009B74E6" w:rsidP="00A52F77">
      <w:pPr>
        <w:numPr>
          <w:ilvl w:val="0"/>
          <w:numId w:val="171"/>
        </w:numPr>
      </w:pPr>
      <w:r w:rsidRPr="009B74E6">
        <w:lastRenderedPageBreak/>
        <w:t>Observación: sincronización falla con fotos grandes.</w:t>
      </w:r>
    </w:p>
    <w:p w14:paraId="707B7869" w14:textId="77777777" w:rsidR="009B74E6" w:rsidRPr="009B74E6" w:rsidRDefault="009B74E6" w:rsidP="00A52F77">
      <w:pPr>
        <w:numPr>
          <w:ilvl w:val="0"/>
          <w:numId w:val="171"/>
        </w:numPr>
      </w:pPr>
      <w:r w:rsidRPr="009B74E6">
        <w:t>Acción A1: implementar compresión y retries (Dueño: DevLead; Criterio: sin fallos &gt; 90% en 2 semanas).</w:t>
      </w:r>
    </w:p>
    <w:p w14:paraId="4BC73720" w14:textId="77777777" w:rsidR="009B74E6" w:rsidRPr="009B74E6" w:rsidRDefault="009B74E6" w:rsidP="00A52F77">
      <w:pPr>
        <w:numPr>
          <w:ilvl w:val="0"/>
          <w:numId w:val="171"/>
        </w:numPr>
      </w:pPr>
      <w:r w:rsidRPr="009B74E6">
        <w:t>Observación: operadores no entienden validaciones de peso.</w:t>
      </w:r>
    </w:p>
    <w:p w14:paraId="349A9E84" w14:textId="77777777" w:rsidR="009B74E6" w:rsidRPr="009B74E6" w:rsidRDefault="009B74E6" w:rsidP="00A52F77">
      <w:pPr>
        <w:numPr>
          <w:ilvl w:val="0"/>
          <w:numId w:val="171"/>
        </w:numPr>
      </w:pPr>
      <w:r w:rsidRPr="009B74E6">
        <w:t>Acción A2: mejorar mensajes de error y breve guía impresa (Dueño: PO; Criterio: 80% adopción en 1 mes).</w:t>
      </w:r>
    </w:p>
    <w:p w14:paraId="2AC00A44" w14:textId="77777777" w:rsidR="009B74E6" w:rsidRPr="009B74E6" w:rsidRDefault="009B74E6" w:rsidP="00A52F77">
      <w:pPr>
        <w:numPr>
          <w:ilvl w:val="0"/>
          <w:numId w:val="171"/>
        </w:numPr>
        <w:rPr>
          <w:lang w:val="en-US"/>
        </w:rPr>
      </w:pPr>
      <w:r w:rsidRPr="009B74E6">
        <w:rPr>
          <w:lang w:val="en-US"/>
        </w:rPr>
        <w:t>Observación: dailies demasiado largas.</w:t>
      </w:r>
    </w:p>
    <w:p w14:paraId="2456A427" w14:textId="77777777" w:rsidR="009B74E6" w:rsidRPr="009B74E6" w:rsidRDefault="009B74E6" w:rsidP="00A52F77">
      <w:pPr>
        <w:numPr>
          <w:ilvl w:val="0"/>
          <w:numId w:val="171"/>
        </w:numPr>
      </w:pPr>
      <w:r w:rsidRPr="009B74E6">
        <w:t>Acción A3: limitar updates a 2 puntos por persona y usar parcheo asíncrono (Dueño: SM; Criterio: daily ≤ 15 min por 3 sprints).</w:t>
      </w:r>
    </w:p>
    <w:p w14:paraId="2AE430A7" w14:textId="24901C44" w:rsidR="009B74E6" w:rsidRPr="00C8682B" w:rsidRDefault="009B74E6" w:rsidP="009B74E6"/>
    <w:p w14:paraId="0F2B5142" w14:textId="77777777" w:rsidR="009B74E6" w:rsidRPr="009B74E6" w:rsidRDefault="009B74E6" w:rsidP="009B74E6">
      <w:pPr>
        <w:rPr>
          <w:b/>
          <w:bCs/>
        </w:rPr>
      </w:pPr>
      <w:r w:rsidRPr="009B74E6">
        <w:rPr>
          <w:b/>
          <w:bCs/>
        </w:rPr>
        <w:t>Medición de efectividad — métricas para Review y Retro</w:t>
      </w:r>
    </w:p>
    <w:p w14:paraId="0BD91B9C" w14:textId="77777777" w:rsidR="009B74E6" w:rsidRPr="009B74E6" w:rsidRDefault="009B74E6" w:rsidP="00A52F77">
      <w:pPr>
        <w:numPr>
          <w:ilvl w:val="0"/>
          <w:numId w:val="172"/>
        </w:numPr>
      </w:pPr>
      <w:r w:rsidRPr="009B74E6">
        <w:rPr>
          <w:b/>
          <w:bCs/>
        </w:rPr>
        <w:t>% acciones de la retro implementadas al siguiente sprint</w:t>
      </w:r>
      <w:r w:rsidRPr="009B74E6">
        <w:t xml:space="preserve"> (ideal ≥ 70%).</w:t>
      </w:r>
    </w:p>
    <w:p w14:paraId="2304DFDA" w14:textId="77777777" w:rsidR="009B74E6" w:rsidRPr="009B74E6" w:rsidRDefault="009B74E6" w:rsidP="00A52F77">
      <w:pPr>
        <w:numPr>
          <w:ilvl w:val="0"/>
          <w:numId w:val="172"/>
        </w:numPr>
        <w:rPr>
          <w:lang w:val="en-US"/>
        </w:rPr>
      </w:pPr>
      <w:r w:rsidRPr="009B74E6">
        <w:rPr>
          <w:b/>
          <w:bCs/>
          <w:lang w:val="en-US"/>
        </w:rPr>
        <w:t>ROTI promedio</w:t>
      </w:r>
      <w:r w:rsidRPr="009B74E6">
        <w:rPr>
          <w:lang w:val="en-US"/>
        </w:rPr>
        <w:t xml:space="preserve"> (Return </w:t>
      </w:r>
      <w:proofErr w:type="gramStart"/>
      <w:r w:rsidRPr="009B74E6">
        <w:rPr>
          <w:lang w:val="en-US"/>
        </w:rPr>
        <w:t>On</w:t>
      </w:r>
      <w:proofErr w:type="gramEnd"/>
      <w:r w:rsidRPr="009B74E6">
        <w:rPr>
          <w:lang w:val="en-US"/>
        </w:rPr>
        <w:t xml:space="preserve"> Time Invested) por retro (1–5 escala; meta ≥ 4).</w:t>
      </w:r>
    </w:p>
    <w:p w14:paraId="0D0C802C" w14:textId="77777777" w:rsidR="009B74E6" w:rsidRPr="009B74E6" w:rsidRDefault="009B74E6" w:rsidP="00A52F77">
      <w:pPr>
        <w:numPr>
          <w:ilvl w:val="0"/>
          <w:numId w:val="172"/>
        </w:numPr>
      </w:pPr>
      <w:r w:rsidRPr="009B74E6">
        <w:rPr>
          <w:b/>
          <w:bCs/>
        </w:rPr>
        <w:t>Satisfacción del equipo con la retro</w:t>
      </w:r>
      <w:r w:rsidRPr="009B74E6">
        <w:t xml:space="preserve"> (post-retro poll 1–5).</w:t>
      </w:r>
    </w:p>
    <w:p w14:paraId="339DC086" w14:textId="77777777" w:rsidR="009B74E6" w:rsidRPr="009B74E6" w:rsidRDefault="009B74E6" w:rsidP="00A52F77">
      <w:pPr>
        <w:numPr>
          <w:ilvl w:val="0"/>
          <w:numId w:val="172"/>
        </w:numPr>
      </w:pPr>
      <w:r w:rsidRPr="009B74E6">
        <w:rPr>
          <w:b/>
          <w:bCs/>
        </w:rPr>
        <w:t>Tasa de incorporación de feedback de Review al backlog</w:t>
      </w:r>
      <w:r w:rsidRPr="009B74E6">
        <w:t xml:space="preserve"> (nº items creados / nº sugerencias).</w:t>
      </w:r>
    </w:p>
    <w:p w14:paraId="45EF926C" w14:textId="77777777" w:rsidR="009B74E6" w:rsidRPr="009B74E6" w:rsidRDefault="009B74E6" w:rsidP="00A52F77">
      <w:pPr>
        <w:numPr>
          <w:ilvl w:val="0"/>
          <w:numId w:val="172"/>
        </w:numPr>
      </w:pPr>
      <w:r w:rsidRPr="009B74E6">
        <w:rPr>
          <w:b/>
          <w:bCs/>
        </w:rPr>
        <w:t>Lead time de acciones de mejora</w:t>
      </w:r>
      <w:r w:rsidRPr="009B74E6">
        <w:t xml:space="preserve"> (días desde acción registrada hasta verificación).</w:t>
      </w:r>
    </w:p>
    <w:p w14:paraId="12D1067D" w14:textId="77777777" w:rsidR="009B74E6" w:rsidRPr="009B74E6" w:rsidRDefault="009B74E6" w:rsidP="00A52F77">
      <w:pPr>
        <w:numPr>
          <w:ilvl w:val="0"/>
          <w:numId w:val="172"/>
        </w:numPr>
      </w:pPr>
      <w:r w:rsidRPr="009B74E6">
        <w:rPr>
          <w:b/>
          <w:bCs/>
        </w:rPr>
        <w:t>Reducción de incidentes repetidos</w:t>
      </w:r>
      <w:r w:rsidRPr="009B74E6">
        <w:t xml:space="preserve"> (p. ej., decrease in escaped defects % tras mitigación).</w:t>
      </w:r>
    </w:p>
    <w:p w14:paraId="77F2A74C" w14:textId="77777777" w:rsidR="009B74E6" w:rsidRPr="009B74E6" w:rsidRDefault="009B74E6" w:rsidP="009B74E6">
      <w:r w:rsidRPr="009B74E6">
        <w:t>Registra estas métricas en una hoja de seguimiento y revísalas trimestralmente para verificar que las retros están generando impacto.</w:t>
      </w:r>
    </w:p>
    <w:p w14:paraId="33091029" w14:textId="47993412" w:rsidR="009B74E6" w:rsidRPr="00C8682B" w:rsidRDefault="009B74E6" w:rsidP="009B74E6"/>
    <w:p w14:paraId="5C06589E" w14:textId="77777777" w:rsidR="008B0BAE" w:rsidRPr="00C8682B" w:rsidRDefault="008B0BAE" w:rsidP="009B74E6"/>
    <w:p w14:paraId="7D7FFFFF" w14:textId="77777777" w:rsidR="008B0BAE" w:rsidRPr="00C8682B" w:rsidRDefault="008B0BAE" w:rsidP="009B74E6"/>
    <w:p w14:paraId="62AA468A" w14:textId="77777777" w:rsidR="008B0BAE" w:rsidRPr="00C8682B" w:rsidRDefault="008B0BAE" w:rsidP="009B74E6"/>
    <w:p w14:paraId="7DBDD0FA" w14:textId="77777777" w:rsidR="009B74E6" w:rsidRPr="009B74E6" w:rsidRDefault="009B74E6" w:rsidP="009B74E6">
      <w:pPr>
        <w:rPr>
          <w:b/>
          <w:bCs/>
        </w:rPr>
      </w:pPr>
      <w:r w:rsidRPr="009B74E6">
        <w:rPr>
          <w:b/>
          <w:bCs/>
        </w:rPr>
        <w:lastRenderedPageBreak/>
        <w:t>Facilitación avanzada — pautas del facilitador (SM)</w:t>
      </w:r>
    </w:p>
    <w:p w14:paraId="76071016" w14:textId="77777777" w:rsidR="009B74E6" w:rsidRPr="009B74E6" w:rsidRDefault="009B74E6" w:rsidP="00A52F77">
      <w:pPr>
        <w:numPr>
          <w:ilvl w:val="0"/>
          <w:numId w:val="173"/>
        </w:numPr>
      </w:pPr>
      <w:r w:rsidRPr="009B74E6">
        <w:rPr>
          <w:b/>
          <w:bCs/>
        </w:rPr>
        <w:t>Preparar datos y mood</w:t>
      </w:r>
      <w:r w:rsidRPr="009B74E6">
        <w:t>: revisa métricas y tono del equipo; si la moral está baja, iniciar con ejercicio de reconocimiento (Mad/Sad/Glad).</w:t>
      </w:r>
    </w:p>
    <w:p w14:paraId="08011335" w14:textId="77777777" w:rsidR="009B74E6" w:rsidRPr="009B74E6" w:rsidRDefault="009B74E6" w:rsidP="00A52F77">
      <w:pPr>
        <w:numPr>
          <w:ilvl w:val="0"/>
          <w:numId w:val="173"/>
        </w:numPr>
      </w:pPr>
      <w:r w:rsidRPr="009B74E6">
        <w:rPr>
          <w:b/>
          <w:bCs/>
        </w:rPr>
        <w:t>Silencio productivo</w:t>
      </w:r>
      <w:r w:rsidRPr="009B74E6">
        <w:t>: usar brainstorming silencioso para evitar dominación por voz de figuras fuertes.</w:t>
      </w:r>
    </w:p>
    <w:p w14:paraId="2C4A8B6E" w14:textId="77777777" w:rsidR="009B74E6" w:rsidRPr="009B74E6" w:rsidRDefault="009B74E6" w:rsidP="00A52F77">
      <w:pPr>
        <w:numPr>
          <w:ilvl w:val="0"/>
          <w:numId w:val="173"/>
        </w:numPr>
      </w:pPr>
      <w:r w:rsidRPr="009B74E6">
        <w:rPr>
          <w:b/>
          <w:bCs/>
        </w:rPr>
        <w:t>Dot-voting estructurado</w:t>
      </w:r>
      <w:r w:rsidRPr="009B74E6">
        <w:t>: cada persona tiene N puntos para priorizar; evita votaciones populistas.</w:t>
      </w:r>
    </w:p>
    <w:p w14:paraId="42D3D71F" w14:textId="77777777" w:rsidR="009B74E6" w:rsidRPr="009B74E6" w:rsidRDefault="009B74E6" w:rsidP="00A52F77">
      <w:pPr>
        <w:numPr>
          <w:ilvl w:val="0"/>
          <w:numId w:val="173"/>
        </w:numPr>
      </w:pPr>
      <w:r w:rsidRPr="009B74E6">
        <w:rPr>
          <w:b/>
          <w:bCs/>
        </w:rPr>
        <w:t>Trabajar con hechos</w:t>
      </w:r>
      <w:r w:rsidRPr="009B74E6">
        <w:t xml:space="preserve">: evita juicios; pide evidencias (logs, builds, </w:t>
      </w:r>
      <w:proofErr w:type="gramStart"/>
      <w:r w:rsidRPr="009B74E6">
        <w:t>tickets</w:t>
      </w:r>
      <w:proofErr w:type="gramEnd"/>
      <w:r w:rsidRPr="009B74E6">
        <w:t>).</w:t>
      </w:r>
    </w:p>
    <w:p w14:paraId="53F0AA22" w14:textId="77777777" w:rsidR="009B74E6" w:rsidRPr="009B74E6" w:rsidRDefault="009B74E6" w:rsidP="00A52F77">
      <w:pPr>
        <w:numPr>
          <w:ilvl w:val="0"/>
          <w:numId w:val="173"/>
        </w:numPr>
      </w:pPr>
      <w:r w:rsidRPr="009B74E6">
        <w:rPr>
          <w:b/>
          <w:bCs/>
        </w:rPr>
        <w:t>Control de tiempo estricto</w:t>
      </w:r>
      <w:r w:rsidRPr="009B74E6">
        <w:t>: usa temporizador y transiciones claras.</w:t>
      </w:r>
    </w:p>
    <w:p w14:paraId="52BBCD71" w14:textId="77777777" w:rsidR="009B74E6" w:rsidRPr="009B74E6" w:rsidRDefault="009B74E6" w:rsidP="00A52F77">
      <w:pPr>
        <w:numPr>
          <w:ilvl w:val="0"/>
          <w:numId w:val="173"/>
        </w:numPr>
      </w:pPr>
      <w:r w:rsidRPr="009B74E6">
        <w:rPr>
          <w:b/>
          <w:bCs/>
        </w:rPr>
        <w:t>Registrar y rastrear</w:t>
      </w:r>
      <w:r w:rsidRPr="009B74E6">
        <w:t xml:space="preserve">: crea </w:t>
      </w:r>
      <w:proofErr w:type="gramStart"/>
      <w:r w:rsidRPr="009B74E6">
        <w:t>tickets</w:t>
      </w:r>
      <w:proofErr w:type="gramEnd"/>
      <w:r w:rsidRPr="009B74E6">
        <w:t xml:space="preserve"> inmediatamente y asigna responsables; mostrar en next retro si la acción progresó.</w:t>
      </w:r>
    </w:p>
    <w:p w14:paraId="09C541E5" w14:textId="77777777" w:rsidR="009B74E6" w:rsidRPr="009B74E6" w:rsidRDefault="009B74E6" w:rsidP="00A52F77">
      <w:pPr>
        <w:numPr>
          <w:ilvl w:val="0"/>
          <w:numId w:val="173"/>
        </w:numPr>
      </w:pPr>
      <w:r w:rsidRPr="009B74E6">
        <w:rPr>
          <w:b/>
          <w:bCs/>
        </w:rPr>
        <w:t>Manejar conflictos</w:t>
      </w:r>
      <w:r w:rsidRPr="009B74E6">
        <w:t>: usar técnicas de mediación breve; si hay conflicto larvado, proponer sesión aparte de resolución.</w:t>
      </w:r>
    </w:p>
    <w:p w14:paraId="6F7D997F" w14:textId="77777777" w:rsidR="009B74E6" w:rsidRPr="009B74E6" w:rsidRDefault="009B74E6" w:rsidP="00A52F77">
      <w:pPr>
        <w:numPr>
          <w:ilvl w:val="0"/>
          <w:numId w:val="173"/>
        </w:numPr>
      </w:pPr>
      <w:r w:rsidRPr="009B74E6">
        <w:rPr>
          <w:b/>
          <w:bCs/>
        </w:rPr>
        <w:t>Fomentar experimentos</w:t>
      </w:r>
      <w:r w:rsidRPr="009B74E6">
        <w:t>: tratar acciones como hipótesis (minimizar dogma): “Probaremos X por 2 sprints y mediremos Y”.</w:t>
      </w:r>
    </w:p>
    <w:p w14:paraId="40769CE4" w14:textId="3960F500" w:rsidR="009B74E6" w:rsidRPr="00C8682B" w:rsidRDefault="009B74E6" w:rsidP="009B74E6"/>
    <w:p w14:paraId="216DA521" w14:textId="77777777" w:rsidR="009B74E6" w:rsidRPr="009B74E6" w:rsidRDefault="009B74E6" w:rsidP="009B74E6">
      <w:pPr>
        <w:rPr>
          <w:b/>
          <w:bCs/>
        </w:rPr>
      </w:pPr>
      <w:r w:rsidRPr="009B74E6">
        <w:rPr>
          <w:b/>
          <w:bCs/>
        </w:rPr>
        <w:t>Manejo en contextos con baja conectividad o recursos limitados</w:t>
      </w:r>
    </w:p>
    <w:p w14:paraId="0664B5B7" w14:textId="77777777" w:rsidR="009B74E6" w:rsidRPr="009B74E6" w:rsidRDefault="009B74E6" w:rsidP="00A52F77">
      <w:pPr>
        <w:numPr>
          <w:ilvl w:val="0"/>
          <w:numId w:val="174"/>
        </w:numPr>
      </w:pPr>
      <w:r w:rsidRPr="009B74E6">
        <w:rPr>
          <w:b/>
          <w:bCs/>
        </w:rPr>
        <w:t>Review remoto con conectividad limitada:</w:t>
      </w:r>
      <w:r w:rsidRPr="009B74E6">
        <w:t xml:space="preserve"> grabar demo en dispositivo local y llevar archivo físico / USB a stakeholders o enviar por WhatsApp (compresión).</w:t>
      </w:r>
    </w:p>
    <w:p w14:paraId="609BCEF9" w14:textId="77777777" w:rsidR="009B74E6" w:rsidRPr="009B74E6" w:rsidRDefault="009B74E6" w:rsidP="00A52F77">
      <w:pPr>
        <w:numPr>
          <w:ilvl w:val="0"/>
          <w:numId w:val="174"/>
        </w:numPr>
      </w:pPr>
      <w:r w:rsidRPr="009B74E6">
        <w:rPr>
          <w:b/>
          <w:bCs/>
        </w:rPr>
        <w:t>Retro presencial con recursos limitados:</w:t>
      </w:r>
      <w:r w:rsidRPr="009B74E6">
        <w:t xml:space="preserve"> usar papel y pizarras; fotografiar resultados y subir cuando haya conexión.</w:t>
      </w:r>
    </w:p>
    <w:p w14:paraId="546007B7" w14:textId="77777777" w:rsidR="009B74E6" w:rsidRPr="009B74E6" w:rsidRDefault="009B74E6" w:rsidP="00A52F77">
      <w:pPr>
        <w:numPr>
          <w:ilvl w:val="0"/>
          <w:numId w:val="174"/>
        </w:numPr>
      </w:pPr>
      <w:r w:rsidRPr="009B74E6">
        <w:rPr>
          <w:b/>
          <w:bCs/>
        </w:rPr>
        <w:t>Stakeholders remotos:</w:t>
      </w:r>
      <w:r w:rsidRPr="009B74E6">
        <w:t xml:space="preserve"> enviar resumen ejecutivo (1 página) por correo/WhatsApp con decisiones en vez de exigir presencia sin garantías de conectividad.</w:t>
      </w:r>
    </w:p>
    <w:p w14:paraId="0314C87B" w14:textId="57A3C4CF" w:rsidR="009B74E6" w:rsidRPr="00C8682B" w:rsidRDefault="009B74E6" w:rsidP="009B74E6"/>
    <w:p w14:paraId="72977ED3" w14:textId="77777777" w:rsidR="008B0BAE" w:rsidRPr="00C8682B" w:rsidRDefault="008B0BAE" w:rsidP="009B74E6"/>
    <w:p w14:paraId="6BCF22E3" w14:textId="77777777" w:rsidR="008B0BAE" w:rsidRPr="00C8682B" w:rsidRDefault="008B0BAE" w:rsidP="009B74E6"/>
    <w:p w14:paraId="4F5BD7B9" w14:textId="77777777" w:rsidR="009B74E6" w:rsidRPr="009B74E6" w:rsidRDefault="009B74E6" w:rsidP="009B74E6">
      <w:pPr>
        <w:rPr>
          <w:b/>
          <w:bCs/>
        </w:rPr>
      </w:pPr>
      <w:r w:rsidRPr="009B74E6">
        <w:rPr>
          <w:b/>
          <w:bCs/>
        </w:rPr>
        <w:lastRenderedPageBreak/>
        <w:t>Errores comunes y cómo evitarlos</w:t>
      </w:r>
    </w:p>
    <w:p w14:paraId="116FA12A" w14:textId="77777777" w:rsidR="009B74E6" w:rsidRPr="009B74E6" w:rsidRDefault="009B74E6" w:rsidP="00A52F77">
      <w:pPr>
        <w:numPr>
          <w:ilvl w:val="0"/>
          <w:numId w:val="175"/>
        </w:numPr>
        <w:rPr>
          <w:lang w:val="en-US"/>
        </w:rPr>
      </w:pPr>
      <w:r w:rsidRPr="009B74E6">
        <w:rPr>
          <w:b/>
          <w:bCs/>
        </w:rPr>
        <w:t xml:space="preserve">Dejar acciones en la retro sin </w:t>
      </w:r>
      <w:proofErr w:type="gramStart"/>
      <w:r w:rsidRPr="009B74E6">
        <w:rPr>
          <w:b/>
          <w:bCs/>
        </w:rPr>
        <w:t>tickets</w:t>
      </w:r>
      <w:proofErr w:type="gramEnd"/>
      <w:r w:rsidRPr="009B74E6">
        <w:t xml:space="preserve"> → riesgo: no se implementan. </w:t>
      </w:r>
      <w:r w:rsidRPr="009B74E6">
        <w:rPr>
          <w:i/>
          <w:iCs/>
          <w:lang w:val="en-US"/>
        </w:rPr>
        <w:t>Solución:</w:t>
      </w:r>
      <w:r w:rsidRPr="009B74E6">
        <w:rPr>
          <w:lang w:val="en-US"/>
        </w:rPr>
        <w:t xml:space="preserve"> crear ticket inmediatamente y asignar dueño.</w:t>
      </w:r>
    </w:p>
    <w:p w14:paraId="02868148" w14:textId="77777777" w:rsidR="009B74E6" w:rsidRPr="009B74E6" w:rsidRDefault="009B74E6" w:rsidP="00A52F77">
      <w:pPr>
        <w:numPr>
          <w:ilvl w:val="0"/>
          <w:numId w:val="175"/>
        </w:numPr>
      </w:pPr>
      <w:r w:rsidRPr="009B74E6">
        <w:rPr>
          <w:b/>
          <w:bCs/>
        </w:rPr>
        <w:t>Retros repetitivas y sin novedad</w:t>
      </w:r>
      <w:r w:rsidRPr="009B74E6">
        <w:t xml:space="preserve"> → aburrimiento. </w:t>
      </w:r>
      <w:r w:rsidRPr="009B74E6">
        <w:rPr>
          <w:i/>
          <w:iCs/>
        </w:rPr>
        <w:t>Solución:</w:t>
      </w:r>
      <w:r w:rsidRPr="009B74E6">
        <w:t xml:space="preserve"> cambiar formato, traer datos nuevos, limitar a acciones pequeñas y medibles.</w:t>
      </w:r>
    </w:p>
    <w:p w14:paraId="7D1A6365" w14:textId="77777777" w:rsidR="009B74E6" w:rsidRPr="009B74E6" w:rsidRDefault="009B74E6" w:rsidP="00A52F77">
      <w:pPr>
        <w:numPr>
          <w:ilvl w:val="0"/>
          <w:numId w:val="175"/>
        </w:numPr>
      </w:pPr>
      <w:r w:rsidRPr="009B74E6">
        <w:rPr>
          <w:b/>
          <w:bCs/>
          <w:lang w:val="en-US"/>
        </w:rPr>
        <w:t>Review sin stakeholders relevantes</w:t>
      </w:r>
      <w:r w:rsidRPr="009B74E6">
        <w:rPr>
          <w:lang w:val="en-US"/>
        </w:rPr>
        <w:t xml:space="preserve"> → feedback pobre. </w:t>
      </w:r>
      <w:r w:rsidRPr="009B74E6">
        <w:rPr>
          <w:i/>
          <w:iCs/>
        </w:rPr>
        <w:t>Solución:</w:t>
      </w:r>
      <w:r w:rsidRPr="009B74E6">
        <w:t xml:space="preserve"> invitar stakeholders clave y negociar asistencia mínima o enviar demo grabado.</w:t>
      </w:r>
    </w:p>
    <w:p w14:paraId="78641B64" w14:textId="77777777" w:rsidR="009B74E6" w:rsidRPr="009B74E6" w:rsidRDefault="009B74E6" w:rsidP="00A52F77">
      <w:pPr>
        <w:numPr>
          <w:ilvl w:val="0"/>
          <w:numId w:val="175"/>
        </w:numPr>
      </w:pPr>
      <w:r w:rsidRPr="009B74E6">
        <w:rPr>
          <w:b/>
          <w:bCs/>
        </w:rPr>
        <w:t>Culpar individuos en la retro</w:t>
      </w:r>
      <w:r w:rsidRPr="009B74E6">
        <w:t xml:space="preserve"> → deterioro del equipo. </w:t>
      </w:r>
      <w:r w:rsidRPr="009B74E6">
        <w:rPr>
          <w:i/>
          <w:iCs/>
        </w:rPr>
        <w:t>Solución:</w:t>
      </w:r>
      <w:r w:rsidRPr="009B74E6">
        <w:t xml:space="preserve"> aplicar Prime Directive y enfocarse en sistemas/procesos.</w:t>
      </w:r>
    </w:p>
    <w:p w14:paraId="337BCC48" w14:textId="77777777" w:rsidR="009B74E6" w:rsidRPr="009B74E6" w:rsidRDefault="009B74E6" w:rsidP="00A52F77">
      <w:pPr>
        <w:numPr>
          <w:ilvl w:val="0"/>
          <w:numId w:val="175"/>
        </w:numPr>
      </w:pPr>
      <w:r w:rsidRPr="009B74E6">
        <w:rPr>
          <w:b/>
          <w:bCs/>
        </w:rPr>
        <w:t>No medir efectividad</w:t>
      </w:r>
      <w:r w:rsidRPr="009B74E6">
        <w:t xml:space="preserve"> → no sabrás si la retro aporta valor. </w:t>
      </w:r>
      <w:r w:rsidRPr="009B74E6">
        <w:rPr>
          <w:i/>
          <w:iCs/>
        </w:rPr>
        <w:t>Solución:</w:t>
      </w:r>
      <w:r w:rsidRPr="009B74E6">
        <w:t xml:space="preserve"> medir ROTI, % acciones completadas y satisfacción.</w:t>
      </w:r>
    </w:p>
    <w:p w14:paraId="2F58B0DC" w14:textId="047A5B4D" w:rsidR="009B74E6" w:rsidRPr="00C8682B" w:rsidRDefault="009B74E6" w:rsidP="009B74E6"/>
    <w:p w14:paraId="7885C56E" w14:textId="77777777" w:rsidR="009B74E6" w:rsidRPr="009B74E6" w:rsidRDefault="009B74E6" w:rsidP="009B74E6">
      <w:pPr>
        <w:rPr>
          <w:b/>
          <w:bCs/>
        </w:rPr>
      </w:pPr>
      <w:r w:rsidRPr="009B74E6">
        <w:rPr>
          <w:b/>
          <w:bCs/>
        </w:rPr>
        <w:t>Actividad práctica (taller) — “Revisión + Retrospectiva completa” (simulación)</w:t>
      </w:r>
    </w:p>
    <w:p w14:paraId="3EF4012D" w14:textId="77777777" w:rsidR="009B74E6" w:rsidRPr="009B74E6" w:rsidRDefault="009B74E6" w:rsidP="009B74E6">
      <w:r w:rsidRPr="009B74E6">
        <w:rPr>
          <w:b/>
          <w:bCs/>
        </w:rPr>
        <w:t>Duración sugerida:</w:t>
      </w:r>
      <w:r w:rsidRPr="009B74E6">
        <w:t xml:space="preserve"> 2 horas (Review 45–60 min + Retro 60 min, o dividir en dos sesiones).</w:t>
      </w:r>
    </w:p>
    <w:p w14:paraId="31DDEAB3" w14:textId="77777777" w:rsidR="009B74E6" w:rsidRPr="009B74E6" w:rsidRDefault="009B74E6" w:rsidP="009B74E6">
      <w:r w:rsidRPr="009B74E6">
        <w:rPr>
          <w:b/>
          <w:bCs/>
        </w:rPr>
        <w:t>Materiales:</w:t>
      </w:r>
      <w:r w:rsidRPr="009B74E6">
        <w:t xml:space="preserve"> backlog, incremento (demo), burn-down chart, impresos o pizarra, notas adhesivas.</w:t>
      </w:r>
    </w:p>
    <w:p w14:paraId="29819637" w14:textId="77777777" w:rsidR="009B74E6" w:rsidRPr="009B74E6" w:rsidRDefault="009B74E6" w:rsidP="009B74E6">
      <w:pPr>
        <w:rPr>
          <w:lang w:val="en-US"/>
        </w:rPr>
      </w:pPr>
      <w:r w:rsidRPr="009B74E6">
        <w:rPr>
          <w:b/>
          <w:bCs/>
          <w:lang w:val="en-US"/>
        </w:rPr>
        <w:t>Pasos:</w:t>
      </w:r>
    </w:p>
    <w:p w14:paraId="6B6C96DE" w14:textId="77777777" w:rsidR="009B74E6" w:rsidRPr="009B74E6" w:rsidRDefault="009B74E6" w:rsidP="00A52F77">
      <w:pPr>
        <w:numPr>
          <w:ilvl w:val="0"/>
          <w:numId w:val="176"/>
        </w:numPr>
        <w:rPr>
          <w:lang w:val="en-US"/>
        </w:rPr>
      </w:pPr>
      <w:r w:rsidRPr="009B74E6">
        <w:rPr>
          <w:b/>
          <w:bCs/>
          <w:lang w:val="en-US"/>
        </w:rPr>
        <w:t>Sprint Review (45–60 min)</w:t>
      </w:r>
      <w:r w:rsidRPr="009B74E6">
        <w:rPr>
          <w:lang w:val="en-US"/>
        </w:rPr>
        <w:t>: demo + feedback + acta (PO registra decisiones).</w:t>
      </w:r>
    </w:p>
    <w:p w14:paraId="3FE4A927" w14:textId="77777777" w:rsidR="009B74E6" w:rsidRPr="009B74E6" w:rsidRDefault="009B74E6" w:rsidP="00A52F77">
      <w:pPr>
        <w:numPr>
          <w:ilvl w:val="0"/>
          <w:numId w:val="176"/>
        </w:numPr>
      </w:pPr>
      <w:r w:rsidRPr="009B74E6">
        <w:rPr>
          <w:b/>
          <w:bCs/>
        </w:rPr>
        <w:t>Recopilación de datos (5 min)</w:t>
      </w:r>
      <w:r w:rsidRPr="009B74E6">
        <w:t>: SM prepara métricas clave.</w:t>
      </w:r>
    </w:p>
    <w:p w14:paraId="423A033A" w14:textId="77777777" w:rsidR="009B74E6" w:rsidRPr="009B74E6" w:rsidRDefault="009B74E6" w:rsidP="00A52F77">
      <w:pPr>
        <w:numPr>
          <w:ilvl w:val="0"/>
          <w:numId w:val="176"/>
        </w:numPr>
        <w:rPr>
          <w:lang w:val="en-US"/>
        </w:rPr>
      </w:pPr>
      <w:r w:rsidRPr="009B74E6">
        <w:rPr>
          <w:b/>
          <w:bCs/>
          <w:lang w:val="en-US"/>
        </w:rPr>
        <w:t>Retrospective (60 min)</w:t>
      </w:r>
      <w:r w:rsidRPr="009B74E6">
        <w:rPr>
          <w:lang w:val="en-US"/>
        </w:rPr>
        <w:t xml:space="preserve"> usando formato </w:t>
      </w:r>
      <w:r w:rsidRPr="009B74E6">
        <w:rPr>
          <w:b/>
          <w:bCs/>
          <w:lang w:val="en-US"/>
        </w:rPr>
        <w:t>Sailboat</w:t>
      </w:r>
      <w:r w:rsidRPr="009B74E6">
        <w:rPr>
          <w:lang w:val="en-US"/>
        </w:rPr>
        <w:t xml:space="preserve"> o </w:t>
      </w:r>
      <w:r w:rsidRPr="009B74E6">
        <w:rPr>
          <w:b/>
          <w:bCs/>
          <w:lang w:val="en-US"/>
        </w:rPr>
        <w:t>Start-Stop-Continue</w:t>
      </w:r>
      <w:r w:rsidRPr="009B74E6">
        <w:rPr>
          <w:lang w:val="en-US"/>
        </w:rPr>
        <w:t>.</w:t>
      </w:r>
    </w:p>
    <w:p w14:paraId="469A9B8A" w14:textId="77777777" w:rsidR="009B74E6" w:rsidRPr="009B74E6" w:rsidRDefault="009B74E6" w:rsidP="00A52F77">
      <w:pPr>
        <w:numPr>
          <w:ilvl w:val="0"/>
          <w:numId w:val="176"/>
        </w:numPr>
      </w:pPr>
      <w:r w:rsidRPr="009B74E6">
        <w:rPr>
          <w:b/>
          <w:bCs/>
        </w:rPr>
        <w:t>Creación de actions</w:t>
      </w:r>
      <w:r w:rsidRPr="009B74E6">
        <w:t>: dot-voting y asignación de dueños.</w:t>
      </w:r>
    </w:p>
    <w:p w14:paraId="344DE44F" w14:textId="77777777" w:rsidR="009B74E6" w:rsidRPr="009B74E6" w:rsidRDefault="009B74E6" w:rsidP="00A52F77">
      <w:pPr>
        <w:numPr>
          <w:ilvl w:val="0"/>
          <w:numId w:val="176"/>
        </w:numPr>
      </w:pPr>
      <w:r w:rsidRPr="009B74E6">
        <w:rPr>
          <w:b/>
          <w:bCs/>
        </w:rPr>
        <w:t>Registro</w:t>
      </w:r>
      <w:r w:rsidRPr="009B74E6">
        <w:t xml:space="preserve">: crear </w:t>
      </w:r>
      <w:proofErr w:type="gramStart"/>
      <w:r w:rsidRPr="009B74E6">
        <w:t>tickets</w:t>
      </w:r>
      <w:proofErr w:type="gramEnd"/>
      <w:r w:rsidRPr="009B74E6">
        <w:t xml:space="preserve"> y calendarizar verificación en próxima retro.</w:t>
      </w:r>
    </w:p>
    <w:p w14:paraId="2B3C891C" w14:textId="77777777" w:rsidR="009B74E6" w:rsidRPr="009B74E6" w:rsidRDefault="009B74E6" w:rsidP="00A52F77">
      <w:pPr>
        <w:numPr>
          <w:ilvl w:val="0"/>
          <w:numId w:val="176"/>
        </w:numPr>
        <w:rPr>
          <w:lang w:val="en-US"/>
        </w:rPr>
      </w:pPr>
      <w:r w:rsidRPr="009B74E6">
        <w:rPr>
          <w:b/>
          <w:bCs/>
          <w:lang w:val="en-US"/>
        </w:rPr>
        <w:t>Cierre y ROTI</w:t>
      </w:r>
      <w:r w:rsidRPr="009B74E6">
        <w:rPr>
          <w:lang w:val="en-US"/>
        </w:rPr>
        <w:t>.</w:t>
      </w:r>
    </w:p>
    <w:p w14:paraId="4C64CBEA" w14:textId="77777777" w:rsidR="009B74E6" w:rsidRPr="009B74E6" w:rsidRDefault="009B74E6" w:rsidP="009B74E6">
      <w:r w:rsidRPr="009B74E6">
        <w:rPr>
          <w:b/>
          <w:bCs/>
        </w:rPr>
        <w:lastRenderedPageBreak/>
        <w:t>Entregable de cada grupo:</w:t>
      </w:r>
      <w:r w:rsidRPr="009B74E6">
        <w:t xml:space="preserve"> acta de Review + Action Register con ≥3 acciones con dueños y criterios.</w:t>
      </w:r>
    </w:p>
    <w:p w14:paraId="51EFBA8E" w14:textId="77777777" w:rsidR="009B74E6" w:rsidRPr="009B74E6" w:rsidRDefault="009B74E6" w:rsidP="009B74E6">
      <w:pPr>
        <w:rPr>
          <w:lang w:val="en-US"/>
        </w:rPr>
      </w:pPr>
      <w:r w:rsidRPr="009B74E6">
        <w:rPr>
          <w:b/>
          <w:bCs/>
          <w:lang w:val="en-US"/>
        </w:rPr>
        <w:t>Rúbrica de evaluación (12 pts):</w:t>
      </w:r>
    </w:p>
    <w:p w14:paraId="74D4BEA9" w14:textId="77777777" w:rsidR="009B74E6" w:rsidRPr="009B74E6" w:rsidRDefault="009B74E6" w:rsidP="00A52F77">
      <w:pPr>
        <w:numPr>
          <w:ilvl w:val="0"/>
          <w:numId w:val="177"/>
        </w:numPr>
      </w:pPr>
      <w:r w:rsidRPr="009B74E6">
        <w:t>Calidad de la demo y claridad del feedback (0–4)</w:t>
      </w:r>
    </w:p>
    <w:p w14:paraId="20A35ADF" w14:textId="77777777" w:rsidR="009B74E6" w:rsidRPr="009B74E6" w:rsidRDefault="009B74E6" w:rsidP="00A52F77">
      <w:pPr>
        <w:numPr>
          <w:ilvl w:val="0"/>
          <w:numId w:val="177"/>
        </w:numPr>
      </w:pPr>
      <w:r w:rsidRPr="009B74E6">
        <w:t>Relevancia y factibilidad de las acciones de la retro (0–4)</w:t>
      </w:r>
    </w:p>
    <w:p w14:paraId="35E1F20E" w14:textId="77777777" w:rsidR="009B74E6" w:rsidRPr="009B74E6" w:rsidRDefault="009B74E6" w:rsidP="00A52F77">
      <w:pPr>
        <w:numPr>
          <w:ilvl w:val="0"/>
          <w:numId w:val="177"/>
        </w:numPr>
      </w:pPr>
      <w:r w:rsidRPr="009B74E6">
        <w:t>Registro y trazabilidad (</w:t>
      </w:r>
      <w:proofErr w:type="gramStart"/>
      <w:r w:rsidRPr="009B74E6">
        <w:t>tickets</w:t>
      </w:r>
      <w:proofErr w:type="gramEnd"/>
      <w:r w:rsidRPr="009B74E6">
        <w:t xml:space="preserve"> creados, dueños asignados) (0–4)</w:t>
      </w:r>
    </w:p>
    <w:p w14:paraId="380FE325" w14:textId="650D3DC3" w:rsidR="009B74E6" w:rsidRPr="00C8682B" w:rsidRDefault="009B74E6" w:rsidP="009B74E6"/>
    <w:p w14:paraId="5489D709" w14:textId="77777777" w:rsidR="009B74E6" w:rsidRPr="009B74E6" w:rsidRDefault="009B74E6" w:rsidP="009B74E6">
      <w:pPr>
        <w:rPr>
          <w:b/>
          <w:bCs/>
        </w:rPr>
      </w:pPr>
      <w:r w:rsidRPr="009B74E6">
        <w:rPr>
          <w:b/>
          <w:bCs/>
        </w:rPr>
        <w:t>Plantillas rápidas para copiar/pegar</w:t>
      </w:r>
    </w:p>
    <w:p w14:paraId="470B50E1" w14:textId="77777777" w:rsidR="009B74E6" w:rsidRPr="009B74E6" w:rsidRDefault="009B74E6" w:rsidP="009B74E6">
      <w:pPr>
        <w:rPr>
          <w:b/>
          <w:bCs/>
        </w:rPr>
      </w:pPr>
      <w:r w:rsidRPr="009B74E6">
        <w:rPr>
          <w:b/>
          <w:bCs/>
        </w:rPr>
        <w:t>Acta de Sprint Review (texto)</w:t>
      </w:r>
    </w:p>
    <w:p w14:paraId="182AB510" w14:textId="77777777" w:rsidR="009B74E6" w:rsidRPr="009B74E6" w:rsidRDefault="009B74E6" w:rsidP="008B0BAE">
      <w:pPr>
        <w:jc w:val="left"/>
        <w:rPr>
          <w:sz w:val="22"/>
          <w:szCs w:val="20"/>
          <w:lang w:val="en-US"/>
        </w:rPr>
      </w:pPr>
      <w:r w:rsidRPr="009B74E6">
        <w:rPr>
          <w:sz w:val="22"/>
          <w:szCs w:val="20"/>
          <w:lang w:val="en-US"/>
        </w:rPr>
        <w:t>Proyecto: __________</w:t>
      </w:r>
    </w:p>
    <w:p w14:paraId="3970DAD0" w14:textId="77777777" w:rsidR="009B74E6" w:rsidRPr="009B74E6" w:rsidRDefault="009B74E6" w:rsidP="008B0BAE">
      <w:pPr>
        <w:jc w:val="left"/>
        <w:rPr>
          <w:sz w:val="22"/>
          <w:szCs w:val="20"/>
          <w:lang w:val="en-US"/>
        </w:rPr>
      </w:pPr>
      <w:r w:rsidRPr="009B74E6">
        <w:rPr>
          <w:sz w:val="22"/>
          <w:szCs w:val="20"/>
          <w:lang w:val="en-US"/>
        </w:rPr>
        <w:t>Sprint #: ___   Fechas: ____ - ____</w:t>
      </w:r>
    </w:p>
    <w:p w14:paraId="398739A6" w14:textId="77777777" w:rsidR="009B74E6" w:rsidRPr="009B74E6" w:rsidRDefault="009B74E6" w:rsidP="008B0BAE">
      <w:pPr>
        <w:jc w:val="left"/>
        <w:rPr>
          <w:sz w:val="22"/>
          <w:szCs w:val="20"/>
          <w:lang w:val="en-US"/>
        </w:rPr>
      </w:pPr>
      <w:r w:rsidRPr="009B74E6">
        <w:rPr>
          <w:sz w:val="22"/>
          <w:szCs w:val="20"/>
          <w:lang w:val="en-US"/>
        </w:rPr>
        <w:t>Sprint Goal: _________________________</w:t>
      </w:r>
    </w:p>
    <w:p w14:paraId="13BB7837" w14:textId="77777777" w:rsidR="009B74E6" w:rsidRPr="009B74E6" w:rsidRDefault="009B74E6" w:rsidP="008B0BAE">
      <w:pPr>
        <w:jc w:val="left"/>
        <w:rPr>
          <w:sz w:val="22"/>
          <w:szCs w:val="20"/>
          <w:lang w:val="en-US"/>
        </w:rPr>
      </w:pPr>
    </w:p>
    <w:p w14:paraId="19FF8078" w14:textId="77777777" w:rsidR="009B74E6" w:rsidRPr="009B74E6" w:rsidRDefault="009B74E6" w:rsidP="008B0BAE">
      <w:pPr>
        <w:jc w:val="left"/>
        <w:rPr>
          <w:sz w:val="22"/>
          <w:szCs w:val="20"/>
        </w:rPr>
      </w:pPr>
      <w:r w:rsidRPr="009B74E6">
        <w:rPr>
          <w:sz w:val="22"/>
          <w:szCs w:val="20"/>
        </w:rPr>
        <w:t>Incrementos presentados:</w:t>
      </w:r>
    </w:p>
    <w:p w14:paraId="79F02EB1" w14:textId="77777777" w:rsidR="009B74E6" w:rsidRPr="00C8682B" w:rsidRDefault="009B74E6" w:rsidP="008B0BAE">
      <w:pPr>
        <w:jc w:val="left"/>
        <w:rPr>
          <w:sz w:val="22"/>
          <w:szCs w:val="20"/>
          <w:lang w:val="en-US"/>
        </w:rPr>
      </w:pPr>
      <w:r w:rsidRPr="00C8682B">
        <w:rPr>
          <w:sz w:val="22"/>
          <w:szCs w:val="20"/>
          <w:lang w:val="en-US"/>
        </w:rPr>
        <w:t>- US-_</w:t>
      </w:r>
      <w:proofErr w:type="gramStart"/>
      <w:r w:rsidRPr="00C8682B">
        <w:rPr>
          <w:sz w:val="22"/>
          <w:szCs w:val="20"/>
          <w:lang w:val="en-US"/>
        </w:rPr>
        <w:t>_ :</w:t>
      </w:r>
      <w:proofErr w:type="gramEnd"/>
      <w:r w:rsidRPr="00C8682B">
        <w:rPr>
          <w:sz w:val="22"/>
          <w:szCs w:val="20"/>
          <w:lang w:val="en-US"/>
        </w:rPr>
        <w:t xml:space="preserve"> [título] — estado: Done / Not Done</w:t>
      </w:r>
    </w:p>
    <w:p w14:paraId="0E3C37DC" w14:textId="77777777" w:rsidR="009B74E6" w:rsidRPr="00C8682B" w:rsidRDefault="009B74E6" w:rsidP="008B0BAE">
      <w:pPr>
        <w:jc w:val="left"/>
        <w:rPr>
          <w:sz w:val="22"/>
          <w:szCs w:val="20"/>
          <w:lang w:val="en-US"/>
        </w:rPr>
      </w:pPr>
    </w:p>
    <w:p w14:paraId="3737BAA1" w14:textId="77777777" w:rsidR="009B74E6" w:rsidRPr="00C8682B" w:rsidRDefault="009B74E6" w:rsidP="008B0BAE">
      <w:pPr>
        <w:jc w:val="left"/>
        <w:rPr>
          <w:sz w:val="22"/>
          <w:szCs w:val="20"/>
        </w:rPr>
      </w:pPr>
      <w:r w:rsidRPr="00C8682B">
        <w:rPr>
          <w:sz w:val="22"/>
          <w:szCs w:val="20"/>
        </w:rPr>
        <w:t>Feedback clave de stakeholders:</w:t>
      </w:r>
    </w:p>
    <w:p w14:paraId="6FFF85CE" w14:textId="77777777" w:rsidR="009B74E6" w:rsidRPr="00C8682B" w:rsidRDefault="009B74E6" w:rsidP="008B0BAE">
      <w:pPr>
        <w:jc w:val="left"/>
        <w:rPr>
          <w:sz w:val="22"/>
          <w:szCs w:val="20"/>
        </w:rPr>
      </w:pPr>
      <w:r w:rsidRPr="00C8682B">
        <w:rPr>
          <w:sz w:val="22"/>
          <w:szCs w:val="20"/>
        </w:rPr>
        <w:t>1. ______________________</w:t>
      </w:r>
    </w:p>
    <w:p w14:paraId="38BD2F71" w14:textId="77777777" w:rsidR="009B74E6" w:rsidRPr="00C8682B" w:rsidRDefault="009B74E6" w:rsidP="008B0BAE">
      <w:pPr>
        <w:jc w:val="left"/>
        <w:rPr>
          <w:sz w:val="22"/>
          <w:szCs w:val="20"/>
        </w:rPr>
      </w:pPr>
      <w:r w:rsidRPr="00C8682B">
        <w:rPr>
          <w:sz w:val="22"/>
          <w:szCs w:val="20"/>
        </w:rPr>
        <w:t>2. ______________________</w:t>
      </w:r>
    </w:p>
    <w:p w14:paraId="4CD1C26A" w14:textId="77777777" w:rsidR="009B74E6" w:rsidRPr="00C8682B" w:rsidRDefault="009B74E6" w:rsidP="008B0BAE">
      <w:pPr>
        <w:jc w:val="left"/>
        <w:rPr>
          <w:sz w:val="22"/>
          <w:szCs w:val="20"/>
        </w:rPr>
      </w:pPr>
    </w:p>
    <w:p w14:paraId="261C3779" w14:textId="77777777" w:rsidR="009B74E6" w:rsidRPr="00C8682B" w:rsidRDefault="009B74E6" w:rsidP="008B0BAE">
      <w:pPr>
        <w:jc w:val="left"/>
        <w:rPr>
          <w:sz w:val="22"/>
          <w:szCs w:val="20"/>
        </w:rPr>
      </w:pPr>
      <w:r w:rsidRPr="00C8682B">
        <w:rPr>
          <w:sz w:val="22"/>
          <w:szCs w:val="20"/>
        </w:rPr>
        <w:t>Decisiones tomadas:</w:t>
      </w:r>
    </w:p>
    <w:p w14:paraId="2388E411" w14:textId="77777777" w:rsidR="009B74E6" w:rsidRPr="009B74E6" w:rsidRDefault="009B74E6" w:rsidP="008B0BAE">
      <w:pPr>
        <w:jc w:val="left"/>
        <w:rPr>
          <w:sz w:val="22"/>
          <w:szCs w:val="20"/>
        </w:rPr>
      </w:pPr>
      <w:r w:rsidRPr="009B74E6">
        <w:rPr>
          <w:sz w:val="22"/>
          <w:szCs w:val="20"/>
        </w:rPr>
        <w:t>- Priorizar US-__ para el próximo sprint. (PO)</w:t>
      </w:r>
    </w:p>
    <w:p w14:paraId="55A2221D" w14:textId="77777777" w:rsidR="009B74E6" w:rsidRPr="009B74E6" w:rsidRDefault="009B74E6" w:rsidP="008B0BAE">
      <w:pPr>
        <w:jc w:val="left"/>
        <w:rPr>
          <w:sz w:val="22"/>
          <w:szCs w:val="20"/>
        </w:rPr>
      </w:pPr>
      <w:r w:rsidRPr="009B74E6">
        <w:rPr>
          <w:sz w:val="22"/>
          <w:szCs w:val="20"/>
        </w:rPr>
        <w:t>- Crear spike para evaluar X. (Dueño: __)</w:t>
      </w:r>
    </w:p>
    <w:p w14:paraId="48038661" w14:textId="77777777" w:rsidR="009B74E6" w:rsidRPr="009B74E6" w:rsidRDefault="009B74E6" w:rsidP="008B0BAE">
      <w:pPr>
        <w:jc w:val="left"/>
        <w:rPr>
          <w:sz w:val="22"/>
          <w:szCs w:val="20"/>
        </w:rPr>
      </w:pPr>
    </w:p>
    <w:p w14:paraId="4A471AE5" w14:textId="77777777" w:rsidR="009B74E6" w:rsidRPr="009B74E6" w:rsidRDefault="009B74E6" w:rsidP="008B0BAE">
      <w:pPr>
        <w:jc w:val="left"/>
        <w:rPr>
          <w:sz w:val="22"/>
          <w:szCs w:val="20"/>
        </w:rPr>
      </w:pPr>
      <w:r w:rsidRPr="009B74E6">
        <w:rPr>
          <w:sz w:val="22"/>
          <w:szCs w:val="20"/>
        </w:rPr>
        <w:t>Riesgos detectados:</w:t>
      </w:r>
    </w:p>
    <w:p w14:paraId="24DF8CFF" w14:textId="77777777" w:rsidR="009B74E6" w:rsidRPr="009B74E6" w:rsidRDefault="009B74E6" w:rsidP="008B0BAE">
      <w:pPr>
        <w:jc w:val="left"/>
        <w:rPr>
          <w:sz w:val="22"/>
          <w:szCs w:val="20"/>
        </w:rPr>
      </w:pPr>
      <w:r w:rsidRPr="009B74E6">
        <w:rPr>
          <w:sz w:val="22"/>
          <w:szCs w:val="20"/>
        </w:rPr>
        <w:t>- ______________________</w:t>
      </w:r>
    </w:p>
    <w:p w14:paraId="2F30E941" w14:textId="77777777" w:rsidR="009B74E6" w:rsidRPr="009B74E6" w:rsidRDefault="009B74E6" w:rsidP="008B0BAE">
      <w:pPr>
        <w:jc w:val="left"/>
        <w:rPr>
          <w:sz w:val="22"/>
          <w:szCs w:val="20"/>
        </w:rPr>
      </w:pPr>
    </w:p>
    <w:p w14:paraId="02713B8F" w14:textId="77777777" w:rsidR="009B74E6" w:rsidRPr="009B74E6" w:rsidRDefault="009B74E6" w:rsidP="008B0BAE">
      <w:pPr>
        <w:jc w:val="left"/>
        <w:rPr>
          <w:sz w:val="22"/>
          <w:szCs w:val="20"/>
        </w:rPr>
      </w:pPr>
      <w:r w:rsidRPr="009B74E6">
        <w:rPr>
          <w:sz w:val="22"/>
          <w:szCs w:val="20"/>
        </w:rPr>
        <w:t>Próximos pasos:</w:t>
      </w:r>
    </w:p>
    <w:p w14:paraId="4D06815D" w14:textId="77777777" w:rsidR="009B74E6" w:rsidRPr="009B74E6" w:rsidRDefault="009B74E6" w:rsidP="008B0BAE">
      <w:pPr>
        <w:jc w:val="left"/>
        <w:rPr>
          <w:sz w:val="22"/>
          <w:szCs w:val="20"/>
        </w:rPr>
      </w:pPr>
      <w:r w:rsidRPr="009B74E6">
        <w:rPr>
          <w:sz w:val="22"/>
          <w:szCs w:val="20"/>
        </w:rPr>
        <w:t>- Responsable: ____</w:t>
      </w:r>
      <w:proofErr w:type="gramStart"/>
      <w:r w:rsidRPr="009B74E6">
        <w:rPr>
          <w:sz w:val="22"/>
          <w:szCs w:val="20"/>
        </w:rPr>
        <w:t>_  Fecha</w:t>
      </w:r>
      <w:proofErr w:type="gramEnd"/>
      <w:r w:rsidRPr="009B74E6">
        <w:rPr>
          <w:sz w:val="22"/>
          <w:szCs w:val="20"/>
        </w:rPr>
        <w:t>:</w:t>
      </w:r>
    </w:p>
    <w:p w14:paraId="0D9DB145" w14:textId="77777777" w:rsidR="009B74E6" w:rsidRPr="009B74E6" w:rsidRDefault="009B74E6" w:rsidP="009B74E6">
      <w:pPr>
        <w:rPr>
          <w:b/>
          <w:bCs/>
        </w:rPr>
      </w:pPr>
      <w:r w:rsidRPr="009B74E6">
        <w:rPr>
          <w:b/>
          <w:bCs/>
        </w:rPr>
        <w:lastRenderedPageBreak/>
        <w:t>Registro de acciones (Retrospective)</w:t>
      </w:r>
    </w:p>
    <w:p w14:paraId="75A65E6F" w14:textId="77777777" w:rsidR="009B74E6" w:rsidRPr="009B74E6" w:rsidRDefault="009B74E6" w:rsidP="008B0BAE">
      <w:pPr>
        <w:jc w:val="left"/>
      </w:pPr>
      <w:r w:rsidRPr="009B74E6">
        <w:t>ID | Acción | Dueño | Prioridad | Criterio de éxito (DoD) | Fecha inicio | Fecha revisión | Estado</w:t>
      </w:r>
    </w:p>
    <w:p w14:paraId="0A81B546" w14:textId="77777777" w:rsidR="009B74E6" w:rsidRPr="009B74E6" w:rsidRDefault="009B74E6" w:rsidP="008B0BAE">
      <w:pPr>
        <w:jc w:val="left"/>
      </w:pPr>
      <w:r w:rsidRPr="009B74E6">
        <w:t>A1 | Comprimir fotos en cliente | DevLead | Alta | &lt;1% fallos en sync en 2 wks | 2025-09-10 | 2025-09-24 | Abierto</w:t>
      </w:r>
    </w:p>
    <w:p w14:paraId="2D13F61A" w14:textId="480742CC" w:rsidR="009B74E6" w:rsidRPr="00C8682B" w:rsidRDefault="009B74E6" w:rsidP="009B74E6"/>
    <w:p w14:paraId="71D51BB5" w14:textId="77777777" w:rsidR="009B74E6" w:rsidRPr="009B74E6" w:rsidRDefault="009B74E6" w:rsidP="009B74E6">
      <w:pPr>
        <w:rPr>
          <w:b/>
          <w:bCs/>
        </w:rPr>
      </w:pPr>
      <w:r w:rsidRPr="009B74E6">
        <w:rPr>
          <w:b/>
          <w:bCs/>
        </w:rPr>
        <w:t>Cómo integrar outputs de Review/Retro en el flujo del backlog</w:t>
      </w:r>
    </w:p>
    <w:p w14:paraId="1794EDE9" w14:textId="77777777" w:rsidR="009B74E6" w:rsidRPr="009B74E6" w:rsidRDefault="009B74E6" w:rsidP="00A52F77">
      <w:pPr>
        <w:numPr>
          <w:ilvl w:val="0"/>
          <w:numId w:val="178"/>
        </w:numPr>
      </w:pPr>
      <w:r w:rsidRPr="009B74E6">
        <w:rPr>
          <w:b/>
          <w:bCs/>
        </w:rPr>
        <w:t>Feedback de Review</w:t>
      </w:r>
      <w:r w:rsidRPr="009B74E6">
        <w:t xml:space="preserve"> → PO crea historias/epics en Product Backlog y prioriza (marcar como “from-review” para trazabilidad).</w:t>
      </w:r>
    </w:p>
    <w:p w14:paraId="4777C090" w14:textId="77777777" w:rsidR="009B74E6" w:rsidRPr="009B74E6" w:rsidRDefault="009B74E6" w:rsidP="00A52F77">
      <w:pPr>
        <w:numPr>
          <w:ilvl w:val="0"/>
          <w:numId w:val="178"/>
        </w:numPr>
      </w:pPr>
      <w:r w:rsidRPr="009B74E6">
        <w:rPr>
          <w:b/>
          <w:bCs/>
        </w:rPr>
        <w:t>Acciones de Retro</w:t>
      </w:r>
      <w:r w:rsidRPr="009B74E6">
        <w:t xml:space="preserve"> → crear </w:t>
      </w:r>
      <w:proofErr w:type="gramStart"/>
      <w:r w:rsidRPr="009B74E6">
        <w:t>tickets</w:t>
      </w:r>
      <w:proofErr w:type="gramEnd"/>
      <w:r w:rsidRPr="009B74E6">
        <w:t xml:space="preserve"> en backlog técnico o sprint backlog según prioridad; preferir </w:t>
      </w:r>
      <w:proofErr w:type="gramStart"/>
      <w:r w:rsidRPr="009B74E6">
        <w:t>tickets</w:t>
      </w:r>
      <w:proofErr w:type="gramEnd"/>
      <w:r w:rsidRPr="009B74E6">
        <w:t xml:space="preserve"> pequeños y con evidencia.</w:t>
      </w:r>
    </w:p>
    <w:p w14:paraId="582321A3" w14:textId="77777777" w:rsidR="009B74E6" w:rsidRPr="009B74E6" w:rsidRDefault="009B74E6" w:rsidP="00A52F77">
      <w:pPr>
        <w:numPr>
          <w:ilvl w:val="0"/>
          <w:numId w:val="178"/>
        </w:numPr>
      </w:pPr>
      <w:r w:rsidRPr="009B74E6">
        <w:rPr>
          <w:b/>
          <w:bCs/>
        </w:rPr>
        <w:t>Verificación</w:t>
      </w:r>
      <w:r w:rsidRPr="009B74E6">
        <w:t xml:space="preserve"> → en la siguiente Retrospective verificar el estado y medir impacto según criterio de éxito.</w:t>
      </w:r>
    </w:p>
    <w:p w14:paraId="56CE5570" w14:textId="77777777" w:rsidR="009B74E6" w:rsidRPr="009B74E6" w:rsidRDefault="009B74E6" w:rsidP="00A52F77">
      <w:pPr>
        <w:numPr>
          <w:ilvl w:val="0"/>
          <w:numId w:val="178"/>
        </w:numPr>
      </w:pPr>
      <w:r w:rsidRPr="009B74E6">
        <w:rPr>
          <w:b/>
          <w:bCs/>
        </w:rPr>
        <w:t>Comunicación</w:t>
      </w:r>
      <w:r w:rsidRPr="009B74E6">
        <w:t xml:space="preserve"> → informar a stakeholders (via acta) de acciones que afectan funcionalidad o cronograma.</w:t>
      </w:r>
    </w:p>
    <w:p w14:paraId="6B244AA6" w14:textId="77777777" w:rsidR="008B0BAE" w:rsidRDefault="008B0BAE" w:rsidP="009B74E6"/>
    <w:p w14:paraId="6A122EEA" w14:textId="7818D159" w:rsidR="009B74E6" w:rsidRPr="009B74E6" w:rsidRDefault="009B74E6" w:rsidP="009B74E6">
      <w:r w:rsidRPr="009B74E6">
        <w:t xml:space="preserve">Revisión y retrospectiva no son ceremonias administrativas: son el </w:t>
      </w:r>
      <w:r w:rsidRPr="009B74E6">
        <w:rPr>
          <w:b/>
          <w:bCs/>
        </w:rPr>
        <w:t>motor del aprendizaje</w:t>
      </w:r>
      <w:r w:rsidRPr="009B74E6">
        <w:t xml:space="preserve"> en Scrum. Ejecutadas con disciplina, datos y respeto generan un ciclo de mejora real y sostenido. En contextos nicaragüenses, poner énfasis en la demostración con datos de campo (ej.: fotos, registros) y en acciones pequeñas y verificables acelera la adopción y mantiene la confianza de stakeholders locales.</w:t>
      </w:r>
    </w:p>
    <w:p w14:paraId="2EF2F503" w14:textId="77777777" w:rsidR="00D70D02" w:rsidRDefault="00D70D02" w:rsidP="00D70D02"/>
    <w:p w14:paraId="6F3B31C5" w14:textId="77777777" w:rsidR="00D70D02" w:rsidRDefault="00D70D02" w:rsidP="00D70D02"/>
    <w:p w14:paraId="3FA13667" w14:textId="77777777" w:rsidR="00D70D02" w:rsidRDefault="00D70D02" w:rsidP="00D70D02"/>
    <w:p w14:paraId="3787C3DF" w14:textId="77777777" w:rsidR="008B0BAE" w:rsidRDefault="008B0BAE" w:rsidP="00D70D02"/>
    <w:p w14:paraId="284A86E6" w14:textId="77777777" w:rsidR="008B0BAE" w:rsidRDefault="008B0BAE" w:rsidP="00D70D02"/>
    <w:p w14:paraId="00DB1BC3" w14:textId="77777777" w:rsidR="008B0BAE" w:rsidRPr="00D70D02" w:rsidRDefault="008B0BAE" w:rsidP="00D70D02"/>
    <w:p w14:paraId="478B44CA" w14:textId="3407E41E" w:rsidR="00C5601D" w:rsidRDefault="003F0076" w:rsidP="000F757F">
      <w:pPr>
        <w:pStyle w:val="Ttulo2"/>
      </w:pPr>
      <w:bookmarkStart w:id="22" w:name="_Toc208332167"/>
      <w:r>
        <w:lastRenderedPageBreak/>
        <w:t>Lanzamiento</w:t>
      </w:r>
      <w:bookmarkEnd w:id="22"/>
    </w:p>
    <w:p w14:paraId="567B7C47" w14:textId="77777777" w:rsidR="00FF27AE" w:rsidRDefault="00FF27AE" w:rsidP="00FF27AE"/>
    <w:p w14:paraId="64A1E3A9" w14:textId="44784F00" w:rsidR="00FF27AE" w:rsidRDefault="00FF27AE" w:rsidP="00FF27AE">
      <w:r w:rsidRPr="00FF27AE">
        <w:t xml:space="preserve">En Scrum, el </w:t>
      </w:r>
      <w:r w:rsidRPr="00FF27AE">
        <w:rPr>
          <w:b/>
          <w:bCs/>
        </w:rPr>
        <w:t>lanzamiento (release)</w:t>
      </w:r>
      <w:r w:rsidRPr="00FF27AE">
        <w:t xml:space="preserve"> no es un evento único sino la culminación de ciclos iterativos: un conjunto de increments que alcanzan la Definition of Done y los criterios de aceptación del negocio. El lanzamiento es el momento en que el producto (o un incremento significativo) pasa al uso real por usuarios finales o stakeholders. Se trata de </w:t>
      </w:r>
      <w:r w:rsidRPr="00FF27AE">
        <w:rPr>
          <w:b/>
          <w:bCs/>
        </w:rPr>
        <w:t>mitigar riesgos</w:t>
      </w:r>
      <w:r w:rsidRPr="00FF27AE">
        <w:t xml:space="preserve">, </w:t>
      </w:r>
      <w:r w:rsidRPr="00FF27AE">
        <w:rPr>
          <w:b/>
          <w:bCs/>
        </w:rPr>
        <w:t>asegurar calidad</w:t>
      </w:r>
      <w:r w:rsidRPr="00FF27AE">
        <w:t xml:space="preserve">, </w:t>
      </w:r>
      <w:r w:rsidRPr="00FF27AE">
        <w:rPr>
          <w:b/>
          <w:bCs/>
        </w:rPr>
        <w:t>maximizar adopción</w:t>
      </w:r>
      <w:r w:rsidRPr="00FF27AE">
        <w:t xml:space="preserve"> y </w:t>
      </w:r>
      <w:r w:rsidRPr="00FF27AE">
        <w:rPr>
          <w:b/>
          <w:bCs/>
        </w:rPr>
        <w:t>minimizar impacto</w:t>
      </w:r>
      <w:r w:rsidRPr="00FF27AE">
        <w:t xml:space="preserve"> en operación.</w:t>
      </w:r>
    </w:p>
    <w:p w14:paraId="087072D9" w14:textId="77777777" w:rsidR="00FF27AE" w:rsidRPr="00FF27AE" w:rsidRDefault="00FF27AE" w:rsidP="00FF27AE"/>
    <w:p w14:paraId="31A7C833" w14:textId="77777777" w:rsidR="00FF27AE" w:rsidRPr="00FF27AE" w:rsidRDefault="00FF27AE" w:rsidP="00FF27AE">
      <w:r w:rsidRPr="00FF27AE">
        <w:t>El lanzamiento debe ser tratado como un experimento empírico: planificar, ejecutar, medir y adaptar. Un lanzamiento mal gestionado puede erosionar confianza, generar costos de corrección altos y frenar adopción —especialmente crítico en contextos con recursos limitados como muchas PYMEs y cooperativas en Nicaragua.</w:t>
      </w:r>
    </w:p>
    <w:p w14:paraId="0CB82565" w14:textId="5CF2B6FD" w:rsidR="00FF27AE" w:rsidRPr="00C8682B" w:rsidRDefault="00FF27AE" w:rsidP="00FF27AE"/>
    <w:p w14:paraId="0F7F5781" w14:textId="11A31A95" w:rsidR="00FF27AE" w:rsidRPr="00FF27AE" w:rsidRDefault="00FF27AE" w:rsidP="00FF27AE">
      <w:pPr>
        <w:rPr>
          <w:b/>
          <w:bCs/>
        </w:rPr>
      </w:pPr>
      <w:r w:rsidRPr="00FF27AE">
        <w:rPr>
          <w:b/>
          <w:bCs/>
        </w:rPr>
        <w:t>Tipos de estrategia de lanzamiento</w:t>
      </w:r>
    </w:p>
    <w:p w14:paraId="234CB21A" w14:textId="77777777" w:rsidR="00FF27AE" w:rsidRPr="00FF27AE" w:rsidRDefault="00FF27AE" w:rsidP="00A52F77">
      <w:pPr>
        <w:numPr>
          <w:ilvl w:val="0"/>
          <w:numId w:val="179"/>
        </w:numPr>
        <w:rPr>
          <w:lang w:val="en-US"/>
        </w:rPr>
      </w:pPr>
      <w:r w:rsidRPr="00FF27AE">
        <w:rPr>
          <w:b/>
          <w:bCs/>
          <w:lang w:val="en-US"/>
        </w:rPr>
        <w:t>Big-Bang / Full Release</w:t>
      </w:r>
    </w:p>
    <w:p w14:paraId="505958CD" w14:textId="77777777" w:rsidR="00FF27AE" w:rsidRPr="00FF27AE" w:rsidRDefault="00FF27AE" w:rsidP="00A52F77">
      <w:pPr>
        <w:numPr>
          <w:ilvl w:val="1"/>
          <w:numId w:val="179"/>
        </w:numPr>
      </w:pPr>
      <w:r w:rsidRPr="00FF27AE">
        <w:rPr>
          <w:i/>
          <w:iCs/>
        </w:rPr>
        <w:t>Descripción:</w:t>
      </w:r>
      <w:r w:rsidRPr="00FF27AE">
        <w:t xml:space="preserve"> liberar todo el producto a todos los usuarios en una única fecha.</w:t>
      </w:r>
    </w:p>
    <w:p w14:paraId="0EB083A5" w14:textId="77777777" w:rsidR="00FF27AE" w:rsidRPr="00FF27AE" w:rsidRDefault="00FF27AE" w:rsidP="00A52F77">
      <w:pPr>
        <w:numPr>
          <w:ilvl w:val="1"/>
          <w:numId w:val="179"/>
        </w:numPr>
      </w:pPr>
      <w:r w:rsidRPr="00FF27AE">
        <w:rPr>
          <w:i/>
          <w:iCs/>
        </w:rPr>
        <w:t>Ventajas:</w:t>
      </w:r>
      <w:r w:rsidRPr="00FF27AE">
        <w:t xml:space="preserve"> simple de coordinar, clara ruptura de versión.</w:t>
      </w:r>
    </w:p>
    <w:p w14:paraId="24B71C3F" w14:textId="77777777" w:rsidR="00FF27AE" w:rsidRPr="00FF27AE" w:rsidRDefault="00FF27AE" w:rsidP="00A52F77">
      <w:pPr>
        <w:numPr>
          <w:ilvl w:val="1"/>
          <w:numId w:val="179"/>
        </w:numPr>
      </w:pPr>
      <w:r w:rsidRPr="00FF27AE">
        <w:rPr>
          <w:i/>
          <w:iCs/>
        </w:rPr>
        <w:t>Desventajas:</w:t>
      </w:r>
      <w:r w:rsidRPr="00FF27AE">
        <w:t xml:space="preserve"> alto riesgo y coste de rollback; no aconsejable para sistemas críticos o donde el cambio es grande.</w:t>
      </w:r>
    </w:p>
    <w:p w14:paraId="1FC3656B" w14:textId="77777777" w:rsidR="00FF27AE" w:rsidRPr="00FF27AE" w:rsidRDefault="00FF27AE" w:rsidP="00A52F77">
      <w:pPr>
        <w:numPr>
          <w:ilvl w:val="1"/>
          <w:numId w:val="179"/>
        </w:numPr>
      </w:pPr>
      <w:r w:rsidRPr="00FF27AE">
        <w:rPr>
          <w:i/>
          <w:iCs/>
        </w:rPr>
        <w:t>Uso:</w:t>
      </w:r>
      <w:r w:rsidRPr="00FF27AE">
        <w:t xml:space="preserve"> puede usarse para MVP in-house o entornos de laboratorio, pero evitar con usuarios críticos.</w:t>
      </w:r>
    </w:p>
    <w:p w14:paraId="26168D1E" w14:textId="77777777" w:rsidR="00FF27AE" w:rsidRPr="00FF27AE" w:rsidRDefault="00FF27AE" w:rsidP="00A52F77">
      <w:pPr>
        <w:numPr>
          <w:ilvl w:val="0"/>
          <w:numId w:val="179"/>
        </w:numPr>
      </w:pPr>
      <w:r w:rsidRPr="00FF27AE">
        <w:rPr>
          <w:b/>
          <w:bCs/>
        </w:rPr>
        <w:t>Pilot → Rollout (Recomendado para contextos nicaragüenses)</w:t>
      </w:r>
    </w:p>
    <w:p w14:paraId="4A308A2B" w14:textId="77777777" w:rsidR="00FF27AE" w:rsidRPr="00FF27AE" w:rsidRDefault="00FF27AE" w:rsidP="00A52F77">
      <w:pPr>
        <w:numPr>
          <w:ilvl w:val="1"/>
          <w:numId w:val="179"/>
        </w:numPr>
      </w:pPr>
      <w:r w:rsidRPr="00FF27AE">
        <w:rPr>
          <w:i/>
          <w:iCs/>
        </w:rPr>
        <w:t>Descripción:</w:t>
      </w:r>
      <w:r w:rsidRPr="00FF27AE">
        <w:t xml:space="preserve"> desplegar primero a un grupo control (p. ej., una sede o cooperativa piloto), validar métricas y luego escalar.</w:t>
      </w:r>
    </w:p>
    <w:p w14:paraId="43317E65" w14:textId="77777777" w:rsidR="00FF27AE" w:rsidRPr="00FF27AE" w:rsidRDefault="00FF27AE" w:rsidP="00A52F77">
      <w:pPr>
        <w:numPr>
          <w:ilvl w:val="1"/>
          <w:numId w:val="179"/>
        </w:numPr>
      </w:pPr>
      <w:r w:rsidRPr="00FF27AE">
        <w:rPr>
          <w:i/>
          <w:iCs/>
        </w:rPr>
        <w:t>Ventajas:</w:t>
      </w:r>
      <w:r w:rsidRPr="00FF27AE">
        <w:t xml:space="preserve"> baja exposición inicial, feedback real, posibilidad de corregir antes de escala.</w:t>
      </w:r>
    </w:p>
    <w:p w14:paraId="5CCABC4F" w14:textId="77777777" w:rsidR="00FF27AE" w:rsidRPr="00FF27AE" w:rsidRDefault="00FF27AE" w:rsidP="00A52F77">
      <w:pPr>
        <w:numPr>
          <w:ilvl w:val="1"/>
          <w:numId w:val="179"/>
        </w:numPr>
      </w:pPr>
      <w:r w:rsidRPr="00FF27AE">
        <w:rPr>
          <w:i/>
          <w:iCs/>
        </w:rPr>
        <w:lastRenderedPageBreak/>
        <w:t>Uso:</w:t>
      </w:r>
      <w:r w:rsidRPr="00FF27AE">
        <w:t xml:space="preserve"> ideal para cooperativas rurales y universidades.</w:t>
      </w:r>
    </w:p>
    <w:p w14:paraId="68A717CF" w14:textId="77777777" w:rsidR="00FF27AE" w:rsidRPr="00FF27AE" w:rsidRDefault="00FF27AE" w:rsidP="00A52F77">
      <w:pPr>
        <w:numPr>
          <w:ilvl w:val="0"/>
          <w:numId w:val="179"/>
        </w:numPr>
        <w:rPr>
          <w:lang w:val="en-US"/>
        </w:rPr>
      </w:pPr>
      <w:r w:rsidRPr="00FF27AE">
        <w:rPr>
          <w:b/>
          <w:bCs/>
          <w:lang w:val="en-US"/>
        </w:rPr>
        <w:t>Canary Release</w:t>
      </w:r>
    </w:p>
    <w:p w14:paraId="6D495CBA" w14:textId="77777777" w:rsidR="00FF27AE" w:rsidRPr="00FF27AE" w:rsidRDefault="00FF27AE" w:rsidP="00A52F77">
      <w:pPr>
        <w:numPr>
          <w:ilvl w:val="1"/>
          <w:numId w:val="179"/>
        </w:numPr>
      </w:pPr>
      <w:r w:rsidRPr="00FF27AE">
        <w:rPr>
          <w:i/>
          <w:iCs/>
        </w:rPr>
        <w:t>Descripción:</w:t>
      </w:r>
      <w:r w:rsidRPr="00FF27AE">
        <w:t xml:space="preserve"> desplegar a un pequeño % de usuarios en producción y aumentar progresivamente si métricas son positivas.</w:t>
      </w:r>
    </w:p>
    <w:p w14:paraId="3277476E" w14:textId="77777777" w:rsidR="00FF27AE" w:rsidRPr="00FF27AE" w:rsidRDefault="00FF27AE" w:rsidP="00A52F77">
      <w:pPr>
        <w:numPr>
          <w:ilvl w:val="1"/>
          <w:numId w:val="179"/>
        </w:numPr>
      </w:pPr>
      <w:r w:rsidRPr="00FF27AE">
        <w:rPr>
          <w:i/>
          <w:iCs/>
        </w:rPr>
        <w:t>Ventajas:</w:t>
      </w:r>
      <w:r w:rsidRPr="00FF27AE">
        <w:t xml:space="preserve"> detecta problemas tempranos en producción; permite monitoreo real con menor blast radius.</w:t>
      </w:r>
    </w:p>
    <w:p w14:paraId="24FC042E" w14:textId="77777777" w:rsidR="00FF27AE" w:rsidRPr="00FF27AE" w:rsidRDefault="00FF27AE" w:rsidP="00A52F77">
      <w:pPr>
        <w:numPr>
          <w:ilvl w:val="1"/>
          <w:numId w:val="179"/>
        </w:numPr>
      </w:pPr>
      <w:r w:rsidRPr="00FF27AE">
        <w:rPr>
          <w:i/>
          <w:iCs/>
        </w:rPr>
        <w:t>Requisitos:</w:t>
      </w:r>
      <w:r w:rsidRPr="00FF27AE">
        <w:t xml:space="preserve"> infraestructura capaz (feature flags, segmentación de tráfico).</w:t>
      </w:r>
    </w:p>
    <w:p w14:paraId="73391B8B" w14:textId="77777777" w:rsidR="00FF27AE" w:rsidRPr="00FF27AE" w:rsidRDefault="00FF27AE" w:rsidP="00A52F77">
      <w:pPr>
        <w:numPr>
          <w:ilvl w:val="0"/>
          <w:numId w:val="179"/>
        </w:numPr>
        <w:rPr>
          <w:lang w:val="en-US"/>
        </w:rPr>
      </w:pPr>
      <w:proofErr w:type="gramStart"/>
      <w:r w:rsidRPr="00FF27AE">
        <w:rPr>
          <w:b/>
          <w:bCs/>
          <w:lang w:val="en-US"/>
        </w:rPr>
        <w:t>Blue-Green</w:t>
      </w:r>
      <w:proofErr w:type="gramEnd"/>
      <w:r w:rsidRPr="00FF27AE">
        <w:rPr>
          <w:b/>
          <w:bCs/>
          <w:lang w:val="en-US"/>
        </w:rPr>
        <w:t xml:space="preserve"> / Rolling</w:t>
      </w:r>
    </w:p>
    <w:p w14:paraId="70E2A498" w14:textId="77777777" w:rsidR="00FF27AE" w:rsidRPr="00FF27AE" w:rsidRDefault="00FF27AE" w:rsidP="00A52F77">
      <w:pPr>
        <w:numPr>
          <w:ilvl w:val="1"/>
          <w:numId w:val="179"/>
        </w:numPr>
      </w:pPr>
      <w:r w:rsidRPr="00FF27AE">
        <w:rPr>
          <w:i/>
          <w:iCs/>
        </w:rPr>
        <w:t>Descripción:</w:t>
      </w:r>
      <w:r w:rsidRPr="00FF27AE">
        <w:t xml:space="preserve"> mantener dos entornos (blue = current, green = new); switch de tráfico al green cuando se valide; o despliegues rolling por instancias.</w:t>
      </w:r>
    </w:p>
    <w:p w14:paraId="41D15A39" w14:textId="77777777" w:rsidR="00FF27AE" w:rsidRPr="00FF27AE" w:rsidRDefault="00FF27AE" w:rsidP="00A52F77">
      <w:pPr>
        <w:numPr>
          <w:ilvl w:val="1"/>
          <w:numId w:val="179"/>
        </w:numPr>
      </w:pPr>
      <w:r w:rsidRPr="00FF27AE">
        <w:rPr>
          <w:i/>
          <w:iCs/>
        </w:rPr>
        <w:t>Ventajas:</w:t>
      </w:r>
      <w:r w:rsidRPr="00FF27AE">
        <w:t xml:space="preserve"> rollback rápido, menor downtime.</w:t>
      </w:r>
    </w:p>
    <w:p w14:paraId="177F120E" w14:textId="77777777" w:rsidR="00FF27AE" w:rsidRPr="00FF27AE" w:rsidRDefault="00FF27AE" w:rsidP="00A52F77">
      <w:pPr>
        <w:numPr>
          <w:ilvl w:val="1"/>
          <w:numId w:val="179"/>
        </w:numPr>
      </w:pPr>
      <w:r w:rsidRPr="00FF27AE">
        <w:rPr>
          <w:i/>
          <w:iCs/>
        </w:rPr>
        <w:t>Requisitos:</w:t>
      </w:r>
      <w:r w:rsidRPr="00FF27AE">
        <w:t xml:space="preserve"> capacidad para duplicar entorno de producción (costo).</w:t>
      </w:r>
    </w:p>
    <w:p w14:paraId="00E4524C" w14:textId="77777777" w:rsidR="00FF27AE" w:rsidRPr="00FF27AE" w:rsidRDefault="00FF27AE" w:rsidP="00A52F77">
      <w:pPr>
        <w:numPr>
          <w:ilvl w:val="0"/>
          <w:numId w:val="179"/>
        </w:numPr>
        <w:rPr>
          <w:lang w:val="en-US"/>
        </w:rPr>
      </w:pPr>
      <w:r w:rsidRPr="00FF27AE">
        <w:rPr>
          <w:b/>
          <w:bCs/>
          <w:lang w:val="en-US"/>
        </w:rPr>
        <w:t>Feature Toggles (Feature Flags)</w:t>
      </w:r>
    </w:p>
    <w:p w14:paraId="5235CB5B" w14:textId="77777777" w:rsidR="00FF27AE" w:rsidRPr="00FF27AE" w:rsidRDefault="00FF27AE" w:rsidP="00A52F77">
      <w:pPr>
        <w:numPr>
          <w:ilvl w:val="1"/>
          <w:numId w:val="179"/>
        </w:numPr>
      </w:pPr>
      <w:r w:rsidRPr="00FF27AE">
        <w:rPr>
          <w:i/>
          <w:iCs/>
        </w:rPr>
        <w:t>Descripción:</w:t>
      </w:r>
      <w:r w:rsidRPr="00FF27AE">
        <w:t xml:space="preserve"> habilitar funcionalidad en producción via flag; permite activar/desactivar sin despliegue.</w:t>
      </w:r>
    </w:p>
    <w:p w14:paraId="74C7402B" w14:textId="77777777" w:rsidR="00FF27AE" w:rsidRPr="00FF27AE" w:rsidRDefault="00FF27AE" w:rsidP="00A52F77">
      <w:pPr>
        <w:numPr>
          <w:ilvl w:val="1"/>
          <w:numId w:val="179"/>
        </w:numPr>
      </w:pPr>
      <w:r w:rsidRPr="00FF27AE">
        <w:rPr>
          <w:i/>
          <w:iCs/>
        </w:rPr>
        <w:t>Ventajas:</w:t>
      </w:r>
      <w:r w:rsidRPr="00FF27AE">
        <w:t xml:space="preserve"> control fino por usuario/grupo; muy útil para pruebas A/B y canaries.</w:t>
      </w:r>
    </w:p>
    <w:p w14:paraId="1AF59C52" w14:textId="77777777" w:rsidR="00FF27AE" w:rsidRPr="00FF27AE" w:rsidRDefault="00FF27AE" w:rsidP="00A52F77">
      <w:pPr>
        <w:numPr>
          <w:ilvl w:val="1"/>
          <w:numId w:val="179"/>
        </w:numPr>
      </w:pPr>
      <w:r w:rsidRPr="00FF27AE">
        <w:rPr>
          <w:i/>
          <w:iCs/>
        </w:rPr>
        <w:t>Caveat:</w:t>
      </w:r>
      <w:r w:rsidRPr="00FF27AE">
        <w:t xml:space="preserve"> requiere disciplina y limpieza posterior (remover flags).</w:t>
      </w:r>
    </w:p>
    <w:p w14:paraId="5176F482" w14:textId="77777777" w:rsidR="00FF27AE" w:rsidRDefault="00FF27AE" w:rsidP="00FF27AE">
      <w:pPr>
        <w:rPr>
          <w:b/>
          <w:bCs/>
        </w:rPr>
      </w:pPr>
    </w:p>
    <w:p w14:paraId="5B7AC270" w14:textId="393F6E4B" w:rsidR="00FF27AE" w:rsidRPr="00FF27AE" w:rsidRDefault="00FF27AE" w:rsidP="00FF27AE">
      <w:r w:rsidRPr="00FF27AE">
        <w:rPr>
          <w:b/>
          <w:bCs/>
        </w:rPr>
        <w:t>Criterio práctico para elegir estrategia:</w:t>
      </w:r>
      <w:r w:rsidRPr="00FF27AE">
        <w:t xml:space="preserve"> tamaño del cambio, criticidad del sistema, capacidad técnica de infraestructura, capacidad de soporte y sensibilidad regulatoria. Para proyectos en Nicaragua (cooperativas, UPN), </w:t>
      </w:r>
      <w:r w:rsidRPr="00FF27AE">
        <w:rPr>
          <w:b/>
          <w:bCs/>
        </w:rPr>
        <w:t>Pilot → Rollout</w:t>
      </w:r>
      <w:r w:rsidRPr="00FF27AE">
        <w:t xml:space="preserve"> combinado con feature flags y canaries suele ser la opción más prudente.</w:t>
      </w:r>
    </w:p>
    <w:p w14:paraId="0F823BED" w14:textId="5B8F0115" w:rsidR="00FF27AE" w:rsidRPr="00C8682B" w:rsidRDefault="00FF27AE" w:rsidP="00FF27AE"/>
    <w:p w14:paraId="0714EA87" w14:textId="77777777" w:rsidR="00FF27AE" w:rsidRPr="00C8682B" w:rsidRDefault="00FF27AE" w:rsidP="00FF27AE"/>
    <w:p w14:paraId="6E1D810F" w14:textId="77777777" w:rsidR="00FF27AE" w:rsidRPr="00C8682B" w:rsidRDefault="00FF27AE" w:rsidP="00FF27AE"/>
    <w:p w14:paraId="1241A288" w14:textId="77777777" w:rsidR="00FF27AE" w:rsidRPr="00FF27AE" w:rsidRDefault="00FF27AE" w:rsidP="00FF27AE">
      <w:pPr>
        <w:rPr>
          <w:b/>
          <w:bCs/>
        </w:rPr>
      </w:pPr>
      <w:r w:rsidRPr="00FF27AE">
        <w:rPr>
          <w:b/>
          <w:bCs/>
        </w:rPr>
        <w:lastRenderedPageBreak/>
        <w:t>Release Plan — estructura mínima (plantilla explicada)</w:t>
      </w:r>
    </w:p>
    <w:p w14:paraId="7B04EE0E" w14:textId="77777777" w:rsidR="00FF27AE" w:rsidRPr="00FF27AE" w:rsidRDefault="00FF27AE" w:rsidP="00FF27AE">
      <w:pPr>
        <w:jc w:val="left"/>
      </w:pPr>
      <w:r w:rsidRPr="00FF27AE">
        <w:rPr>
          <w:b/>
          <w:bCs/>
        </w:rPr>
        <w:t>Título del Release:</w:t>
      </w:r>
      <w:r w:rsidRPr="00FF27AE">
        <w:br/>
      </w:r>
      <w:r w:rsidRPr="00FF27AE">
        <w:rPr>
          <w:b/>
          <w:bCs/>
        </w:rPr>
        <w:t>Versión / Tag (SemVer):</w:t>
      </w:r>
      <w:r w:rsidRPr="00FF27AE">
        <w:t xml:space="preserve"> e.g., v1.2.0 (usar SemVer: MAJOR.MINOR.PATCH).</w:t>
      </w:r>
      <w:r w:rsidRPr="00FF27AE">
        <w:br/>
      </w:r>
      <w:r w:rsidRPr="00FF27AE">
        <w:rPr>
          <w:b/>
          <w:bCs/>
        </w:rPr>
        <w:t>Fecha objetivo de Go-Live:</w:t>
      </w:r>
      <w:r w:rsidRPr="00FF27AE">
        <w:br/>
      </w:r>
      <w:r w:rsidRPr="00FF27AE">
        <w:rPr>
          <w:b/>
          <w:bCs/>
        </w:rPr>
        <w:t>Alcance (features incluidas):</w:t>
      </w:r>
      <w:r w:rsidRPr="00FF27AE">
        <w:t xml:space="preserve"> — lista de historias/epics (IDs).</w:t>
      </w:r>
      <w:r w:rsidRPr="00FF27AE">
        <w:br/>
      </w:r>
      <w:r w:rsidRPr="00FF27AE">
        <w:rPr>
          <w:b/>
          <w:bCs/>
        </w:rPr>
        <w:t>Stakeholders / Sponsor:</w:t>
      </w:r>
      <w:r w:rsidRPr="00FF27AE">
        <w:t xml:space="preserve"> — lista y canales.</w:t>
      </w:r>
      <w:r w:rsidRPr="00FF27AE">
        <w:br/>
      </w:r>
      <w:r w:rsidRPr="00FF27AE">
        <w:rPr>
          <w:b/>
          <w:bCs/>
        </w:rPr>
        <w:t>Estrategia de despliegue:</w:t>
      </w:r>
      <w:r w:rsidRPr="00FF27AE">
        <w:t xml:space="preserve"> (Pilot → Rollout / Canary / Blue-Green etc.)</w:t>
      </w:r>
      <w:r w:rsidRPr="00FF27AE">
        <w:br/>
      </w:r>
      <w:r w:rsidRPr="00FF27AE">
        <w:rPr>
          <w:b/>
          <w:bCs/>
        </w:rPr>
        <w:t>Ambientes:</w:t>
      </w:r>
      <w:r w:rsidRPr="00FF27AE">
        <w:t xml:space="preserve"> (Dev → QA → Staging → Production).</w:t>
      </w:r>
      <w:r w:rsidRPr="00FF27AE">
        <w:br/>
      </w:r>
      <w:r w:rsidRPr="00FF27AE">
        <w:rPr>
          <w:b/>
          <w:bCs/>
        </w:rPr>
        <w:t>Criterios de release (pre-go):</w:t>
      </w:r>
      <w:r w:rsidRPr="00FF27AE">
        <w:t xml:space="preserve"> (lista de checks que deben pasar).</w:t>
      </w:r>
      <w:r w:rsidRPr="00FF27AE">
        <w:br/>
      </w:r>
      <w:r w:rsidRPr="00FF27AE">
        <w:rPr>
          <w:b/>
          <w:bCs/>
        </w:rPr>
        <w:t>Plan de rollback:</w:t>
      </w:r>
      <w:r w:rsidRPr="00FF27AE">
        <w:t xml:space="preserve"> (cómo revertir, tiempo objetivo).</w:t>
      </w:r>
      <w:r w:rsidRPr="00FF27AE">
        <w:br/>
      </w:r>
      <w:r w:rsidRPr="00FF27AE">
        <w:rPr>
          <w:b/>
          <w:bCs/>
        </w:rPr>
        <w:t>Plan de comunicaciones:</w:t>
      </w:r>
      <w:r w:rsidRPr="00FF27AE">
        <w:t xml:space="preserve"> (quién notifica a quién y cuándo).</w:t>
      </w:r>
      <w:r w:rsidRPr="00FF27AE">
        <w:br/>
      </w:r>
      <w:r w:rsidRPr="00FF27AE">
        <w:rPr>
          <w:b/>
          <w:bCs/>
        </w:rPr>
        <w:t>Plan de soporte post-lanzamiento:</w:t>
      </w:r>
      <w:r w:rsidRPr="00FF27AE">
        <w:t xml:space="preserve"> (on-call rota, SLAs).</w:t>
      </w:r>
      <w:r w:rsidRPr="00FF27AE">
        <w:br/>
      </w:r>
      <w:r w:rsidRPr="00FF27AE">
        <w:rPr>
          <w:b/>
          <w:bCs/>
        </w:rPr>
        <w:t>KPIs y umbrales de alarma:</w:t>
      </w:r>
      <w:r w:rsidRPr="00FF27AE">
        <w:t xml:space="preserve"> (uptime, error rate, adoption rate, MTTR).</w:t>
      </w:r>
      <w:r w:rsidRPr="00FF27AE">
        <w:br/>
      </w:r>
      <w:r w:rsidRPr="00FF27AE">
        <w:rPr>
          <w:b/>
          <w:bCs/>
        </w:rPr>
        <w:t>Riesgos y mitigaciones:</w:t>
      </w:r>
      <w:r w:rsidRPr="00FF27AE">
        <w:t xml:space="preserve"> (top 5).</w:t>
      </w:r>
      <w:r w:rsidRPr="00FF27AE">
        <w:br/>
      </w:r>
      <w:r w:rsidRPr="00FF27AE">
        <w:rPr>
          <w:b/>
          <w:bCs/>
        </w:rPr>
        <w:t>Checklist de go/no-go</w:t>
      </w:r>
      <w:r w:rsidRPr="00FF27AE">
        <w:t xml:space="preserve"> (sí/no por item).</w:t>
      </w:r>
      <w:r w:rsidRPr="00FF27AE">
        <w:br/>
      </w:r>
      <w:r w:rsidRPr="00FF27AE">
        <w:rPr>
          <w:b/>
          <w:bCs/>
        </w:rPr>
        <w:t>Aprobaciones (firmas PO / Sponsor / SM):</w:t>
      </w:r>
    </w:p>
    <w:p w14:paraId="78A86998" w14:textId="6D41C1BA" w:rsidR="00FF27AE" w:rsidRPr="00C8682B" w:rsidRDefault="00FF27AE" w:rsidP="00FF27AE"/>
    <w:p w14:paraId="6FE7E3A7" w14:textId="77777777" w:rsidR="00FF27AE" w:rsidRPr="00FF27AE" w:rsidRDefault="00FF27AE" w:rsidP="00FF27AE">
      <w:pPr>
        <w:rPr>
          <w:b/>
          <w:bCs/>
        </w:rPr>
      </w:pPr>
      <w:r w:rsidRPr="00FF27AE">
        <w:rPr>
          <w:b/>
          <w:bCs/>
        </w:rPr>
        <w:t>Criterios de release (Go/No-Go) — checklist ampliado</w:t>
      </w:r>
    </w:p>
    <w:p w14:paraId="2E156C30" w14:textId="77777777" w:rsidR="00FF27AE" w:rsidRPr="00FF27AE" w:rsidRDefault="00FF27AE" w:rsidP="00FF27AE">
      <w:pPr>
        <w:rPr>
          <w:lang w:val="en-US"/>
        </w:rPr>
      </w:pPr>
      <w:r w:rsidRPr="00FF27AE">
        <w:t xml:space="preserve">Antes de habilitar el switch a producción, TODOS los criterios marcados como </w:t>
      </w:r>
      <w:r w:rsidRPr="00FF27AE">
        <w:rPr>
          <w:i/>
          <w:iCs/>
        </w:rPr>
        <w:t>mandatorios</w:t>
      </w:r>
      <w:r w:rsidRPr="00FF27AE">
        <w:t xml:space="preserve"> deben ser “PASSED”. </w:t>
      </w:r>
      <w:r w:rsidRPr="00FF27AE">
        <w:rPr>
          <w:lang w:val="en-US"/>
        </w:rPr>
        <w:t>Ejemplo:</w:t>
      </w:r>
    </w:p>
    <w:p w14:paraId="06E44448" w14:textId="77777777" w:rsidR="00FF27AE" w:rsidRPr="00FF27AE" w:rsidRDefault="00FF27AE" w:rsidP="00FF27AE">
      <w:pPr>
        <w:rPr>
          <w:lang w:val="en-US"/>
        </w:rPr>
      </w:pPr>
      <w:r w:rsidRPr="00FF27AE">
        <w:rPr>
          <w:b/>
          <w:bCs/>
          <w:lang w:val="en-US"/>
        </w:rPr>
        <w:t>Criterios técnicos</w:t>
      </w:r>
    </w:p>
    <w:p w14:paraId="7E1C45A2" w14:textId="77777777" w:rsidR="00FF27AE" w:rsidRPr="00FF27AE" w:rsidRDefault="00FF27AE" w:rsidP="00A52F77">
      <w:pPr>
        <w:numPr>
          <w:ilvl w:val="0"/>
          <w:numId w:val="180"/>
        </w:numPr>
      </w:pPr>
      <w:r w:rsidRPr="00FF27AE">
        <w:t xml:space="preserve">Todos los tests automatizados (unit + integration) en pipeline </w:t>
      </w:r>
      <w:r w:rsidRPr="00FF27AE">
        <w:rPr>
          <w:b/>
          <w:bCs/>
        </w:rPr>
        <w:t>pass</w:t>
      </w:r>
      <w:r w:rsidRPr="00FF27AE">
        <w:t>.</w:t>
      </w:r>
    </w:p>
    <w:p w14:paraId="1DA862FF" w14:textId="77777777" w:rsidR="00FF27AE" w:rsidRPr="00FF27AE" w:rsidRDefault="00FF27AE" w:rsidP="00A52F77">
      <w:pPr>
        <w:numPr>
          <w:ilvl w:val="0"/>
          <w:numId w:val="180"/>
        </w:numPr>
        <w:rPr>
          <w:lang w:val="en-US"/>
        </w:rPr>
      </w:pPr>
      <w:r w:rsidRPr="00FF27AE">
        <w:rPr>
          <w:lang w:val="en-US"/>
        </w:rPr>
        <w:t xml:space="preserve">Quality gate (SonarQube): No </w:t>
      </w:r>
      <w:r w:rsidRPr="00FF27AE">
        <w:rPr>
          <w:b/>
          <w:bCs/>
          <w:lang w:val="en-US"/>
        </w:rPr>
        <w:t>blocker/critical</w:t>
      </w:r>
      <w:r w:rsidRPr="00FF27AE">
        <w:rPr>
          <w:lang w:val="en-US"/>
        </w:rPr>
        <w:t xml:space="preserve"> issues.</w:t>
      </w:r>
    </w:p>
    <w:p w14:paraId="5FEA8FF3" w14:textId="77777777" w:rsidR="00FF27AE" w:rsidRPr="00FF27AE" w:rsidRDefault="00FF27AE" w:rsidP="00A52F77">
      <w:pPr>
        <w:numPr>
          <w:ilvl w:val="0"/>
          <w:numId w:val="180"/>
        </w:numPr>
      </w:pPr>
      <w:r w:rsidRPr="00FF27AE">
        <w:t>Build estable en main y artefacto versionado y signado.</w:t>
      </w:r>
    </w:p>
    <w:p w14:paraId="44A149C6" w14:textId="77777777" w:rsidR="00FF27AE" w:rsidRPr="00FF27AE" w:rsidRDefault="00FF27AE" w:rsidP="00A52F77">
      <w:pPr>
        <w:numPr>
          <w:ilvl w:val="0"/>
          <w:numId w:val="180"/>
        </w:numPr>
      </w:pPr>
      <w:r w:rsidRPr="00FF27AE">
        <w:t xml:space="preserve">Smoke tests en </w:t>
      </w:r>
      <w:r w:rsidRPr="00FF27AE">
        <w:rPr>
          <w:i/>
          <w:iCs/>
        </w:rPr>
        <w:t>staging</w:t>
      </w:r>
      <w:r w:rsidRPr="00FF27AE">
        <w:t xml:space="preserve"> pasan (automáticos o manuales).</w:t>
      </w:r>
    </w:p>
    <w:p w14:paraId="7A980B5D" w14:textId="77777777" w:rsidR="00FF27AE" w:rsidRPr="00FF27AE" w:rsidRDefault="00FF27AE" w:rsidP="00A52F77">
      <w:pPr>
        <w:numPr>
          <w:ilvl w:val="0"/>
          <w:numId w:val="180"/>
        </w:numPr>
      </w:pPr>
      <w:r w:rsidRPr="00FF27AE">
        <w:t>Backup de DB tomado y verificado (backup + checksum).</w:t>
      </w:r>
    </w:p>
    <w:p w14:paraId="35F8F834" w14:textId="77777777" w:rsidR="00FF27AE" w:rsidRPr="00FF27AE" w:rsidRDefault="00FF27AE" w:rsidP="00A52F77">
      <w:pPr>
        <w:numPr>
          <w:ilvl w:val="0"/>
          <w:numId w:val="180"/>
        </w:numPr>
      </w:pPr>
      <w:r w:rsidRPr="00FF27AE">
        <w:t xml:space="preserve">Scripts de migración probados en </w:t>
      </w:r>
      <w:r w:rsidRPr="00FF27AE">
        <w:rPr>
          <w:i/>
          <w:iCs/>
        </w:rPr>
        <w:t>staging</w:t>
      </w:r>
      <w:r w:rsidRPr="00FF27AE">
        <w:t xml:space="preserve"> y reversibles.</w:t>
      </w:r>
    </w:p>
    <w:p w14:paraId="2B56C1D4" w14:textId="77777777" w:rsidR="00FF27AE" w:rsidRPr="00FF27AE" w:rsidRDefault="00FF27AE" w:rsidP="00FF27AE">
      <w:pPr>
        <w:rPr>
          <w:lang w:val="en-US"/>
        </w:rPr>
      </w:pPr>
      <w:r w:rsidRPr="00FF27AE">
        <w:rPr>
          <w:b/>
          <w:bCs/>
          <w:lang w:val="en-US"/>
        </w:rPr>
        <w:t>Criterios operativos</w:t>
      </w:r>
    </w:p>
    <w:p w14:paraId="3A569AD0" w14:textId="77777777" w:rsidR="00FF27AE" w:rsidRPr="00FF27AE" w:rsidRDefault="00FF27AE" w:rsidP="00A52F77">
      <w:pPr>
        <w:numPr>
          <w:ilvl w:val="0"/>
          <w:numId w:val="181"/>
        </w:numPr>
      </w:pPr>
      <w:r w:rsidRPr="00FF27AE">
        <w:t>Plan de despliegue documentado y probado (DRY-run).</w:t>
      </w:r>
    </w:p>
    <w:p w14:paraId="277DEB44" w14:textId="77777777" w:rsidR="00FF27AE" w:rsidRPr="00FF27AE" w:rsidRDefault="00FF27AE" w:rsidP="00A52F77">
      <w:pPr>
        <w:numPr>
          <w:ilvl w:val="0"/>
          <w:numId w:val="181"/>
        </w:numPr>
      </w:pPr>
      <w:r w:rsidRPr="00FF27AE">
        <w:lastRenderedPageBreak/>
        <w:t>Plan de rollback testado (simulación ok).</w:t>
      </w:r>
    </w:p>
    <w:p w14:paraId="24B7510B" w14:textId="77777777" w:rsidR="00FF27AE" w:rsidRPr="00FF27AE" w:rsidRDefault="00FF27AE" w:rsidP="00A52F77">
      <w:pPr>
        <w:numPr>
          <w:ilvl w:val="0"/>
          <w:numId w:val="181"/>
        </w:numPr>
      </w:pPr>
      <w:r w:rsidRPr="00FF27AE">
        <w:t xml:space="preserve">On-call y </w:t>
      </w:r>
      <w:proofErr w:type="gramStart"/>
      <w:r w:rsidRPr="00FF27AE">
        <w:t>soporte confirmados</w:t>
      </w:r>
      <w:proofErr w:type="gramEnd"/>
      <w:r w:rsidRPr="00FF27AE">
        <w:t xml:space="preserve"> (nombres, contactos, horario).</w:t>
      </w:r>
    </w:p>
    <w:p w14:paraId="27ACD576" w14:textId="77777777" w:rsidR="00FF27AE" w:rsidRPr="00FF27AE" w:rsidRDefault="00FF27AE" w:rsidP="00A52F77">
      <w:pPr>
        <w:numPr>
          <w:ilvl w:val="0"/>
          <w:numId w:val="181"/>
        </w:numPr>
      </w:pPr>
      <w:r w:rsidRPr="00FF27AE">
        <w:t>Entrenamiento mínimo dado a usuarios clave (PO/operadores) y manuales disponibles.</w:t>
      </w:r>
    </w:p>
    <w:p w14:paraId="2C85C7C4" w14:textId="77777777" w:rsidR="00FF27AE" w:rsidRPr="00FF27AE" w:rsidRDefault="00FF27AE" w:rsidP="00A52F77">
      <w:pPr>
        <w:numPr>
          <w:ilvl w:val="0"/>
          <w:numId w:val="181"/>
        </w:numPr>
      </w:pPr>
      <w:r w:rsidRPr="00FF27AE">
        <w:t>Licencias/contratos y cumplimiento regulatorio confirmados (si aplica).</w:t>
      </w:r>
    </w:p>
    <w:p w14:paraId="234D7103" w14:textId="77777777" w:rsidR="00FF27AE" w:rsidRPr="00FF27AE" w:rsidRDefault="00FF27AE" w:rsidP="00FF27AE">
      <w:pPr>
        <w:rPr>
          <w:lang w:val="en-US"/>
        </w:rPr>
      </w:pPr>
      <w:r w:rsidRPr="00FF27AE">
        <w:rPr>
          <w:b/>
          <w:bCs/>
          <w:lang w:val="en-US"/>
        </w:rPr>
        <w:t>Criterios de negocio</w:t>
      </w:r>
    </w:p>
    <w:p w14:paraId="6CF54C84" w14:textId="77777777" w:rsidR="00FF27AE" w:rsidRPr="00FF27AE" w:rsidRDefault="00FF27AE" w:rsidP="00A52F77">
      <w:pPr>
        <w:numPr>
          <w:ilvl w:val="0"/>
          <w:numId w:val="182"/>
        </w:numPr>
      </w:pPr>
      <w:r w:rsidRPr="00FF27AE">
        <w:t xml:space="preserve">Product Owner y </w:t>
      </w:r>
      <w:proofErr w:type="gramStart"/>
      <w:r w:rsidRPr="00FF27AE">
        <w:t>Sponsor</w:t>
      </w:r>
      <w:proofErr w:type="gramEnd"/>
      <w:r w:rsidRPr="00FF27AE">
        <w:t xml:space="preserve"> aprueban la versión (firma digital o correo).</w:t>
      </w:r>
    </w:p>
    <w:p w14:paraId="19854849" w14:textId="77777777" w:rsidR="00FF27AE" w:rsidRPr="00FF27AE" w:rsidRDefault="00FF27AE" w:rsidP="00A52F77">
      <w:pPr>
        <w:numPr>
          <w:ilvl w:val="0"/>
          <w:numId w:val="182"/>
        </w:numPr>
      </w:pPr>
      <w:r w:rsidRPr="00FF27AE">
        <w:t>Stakeholders clave informados y fecha aceptada.</w:t>
      </w:r>
    </w:p>
    <w:p w14:paraId="2932D464" w14:textId="77777777" w:rsidR="00FF27AE" w:rsidRPr="00FF27AE" w:rsidRDefault="00FF27AE" w:rsidP="00A52F77">
      <w:pPr>
        <w:numPr>
          <w:ilvl w:val="0"/>
          <w:numId w:val="182"/>
        </w:numPr>
      </w:pPr>
      <w:r w:rsidRPr="00FF27AE">
        <w:t>KPIs objetivo definidos y dashboard listo.</w:t>
      </w:r>
    </w:p>
    <w:p w14:paraId="1E0AB8D4" w14:textId="77777777" w:rsidR="00FF27AE" w:rsidRPr="00FF27AE" w:rsidRDefault="00FF27AE" w:rsidP="00A52F77">
      <w:pPr>
        <w:numPr>
          <w:ilvl w:val="0"/>
          <w:numId w:val="182"/>
        </w:numPr>
      </w:pPr>
      <w:r w:rsidRPr="00FF27AE">
        <w:t>Plan de comunicación público (release notes) preparado.</w:t>
      </w:r>
    </w:p>
    <w:p w14:paraId="1C614ED8" w14:textId="0EB1F74E" w:rsidR="00FF27AE" w:rsidRPr="00C8682B" w:rsidRDefault="00FF27AE" w:rsidP="00FF27AE"/>
    <w:p w14:paraId="5C1A864A" w14:textId="77777777" w:rsidR="00FF27AE" w:rsidRPr="00FF27AE" w:rsidRDefault="00FF27AE" w:rsidP="00FF27AE">
      <w:pPr>
        <w:rPr>
          <w:b/>
          <w:bCs/>
        </w:rPr>
      </w:pPr>
      <w:r w:rsidRPr="00FF27AE">
        <w:rPr>
          <w:b/>
          <w:bCs/>
        </w:rPr>
        <w:t>Plan de rollback (plantilla y ejemplos)</w:t>
      </w:r>
    </w:p>
    <w:p w14:paraId="009EAC37" w14:textId="77777777" w:rsidR="00FF27AE" w:rsidRPr="00FF27AE" w:rsidRDefault="00FF27AE" w:rsidP="00FF27AE">
      <w:pPr>
        <w:rPr>
          <w:lang w:val="en-US"/>
        </w:rPr>
      </w:pPr>
      <w:r w:rsidRPr="00FF27AE">
        <w:rPr>
          <w:b/>
          <w:bCs/>
        </w:rPr>
        <w:t>Rol crítico:</w:t>
      </w:r>
      <w:r w:rsidRPr="00FF27AE">
        <w:t xml:space="preserve"> el plan de rollback debe ser claro, probado y con responsables definidos. </w:t>
      </w:r>
      <w:r w:rsidRPr="00FF27AE">
        <w:rPr>
          <w:lang w:val="en-US"/>
        </w:rPr>
        <w:t>Contenido mínimo:</w:t>
      </w:r>
    </w:p>
    <w:p w14:paraId="62415999" w14:textId="77777777" w:rsidR="00FF27AE" w:rsidRPr="00FF27AE" w:rsidRDefault="00FF27AE" w:rsidP="00A52F77">
      <w:pPr>
        <w:numPr>
          <w:ilvl w:val="0"/>
          <w:numId w:val="183"/>
        </w:numPr>
      </w:pPr>
      <w:r w:rsidRPr="00FF27AE">
        <w:rPr>
          <w:b/>
          <w:bCs/>
        </w:rPr>
        <w:t>Trigger(s) para rollback:</w:t>
      </w:r>
      <w:r w:rsidRPr="00FF27AE">
        <w:t xml:space="preserve"> condiciones concretas que activan rollback (p. ej., error de &gt;2% en transacciones críticas durante 30 min, fallo de migración que deja registros inconsistentes).</w:t>
      </w:r>
    </w:p>
    <w:p w14:paraId="00173574" w14:textId="77777777" w:rsidR="00FF27AE" w:rsidRPr="00FF27AE" w:rsidRDefault="00FF27AE" w:rsidP="00A52F77">
      <w:pPr>
        <w:numPr>
          <w:ilvl w:val="0"/>
          <w:numId w:val="183"/>
        </w:numPr>
        <w:rPr>
          <w:lang w:val="en-US"/>
        </w:rPr>
      </w:pPr>
      <w:r w:rsidRPr="00FF27AE">
        <w:rPr>
          <w:b/>
          <w:bCs/>
          <w:lang w:val="en-US"/>
        </w:rPr>
        <w:t>Rollback steps (paso a paso):</w:t>
      </w:r>
    </w:p>
    <w:p w14:paraId="156A4D2E" w14:textId="77777777" w:rsidR="00FF27AE" w:rsidRPr="00FF27AE" w:rsidRDefault="00FF27AE" w:rsidP="00A52F77">
      <w:pPr>
        <w:numPr>
          <w:ilvl w:val="1"/>
          <w:numId w:val="183"/>
        </w:numPr>
        <w:rPr>
          <w:lang w:val="en-US"/>
        </w:rPr>
      </w:pPr>
      <w:r w:rsidRPr="00FF27AE">
        <w:rPr>
          <w:lang w:val="en-US"/>
        </w:rPr>
        <w:t>Notificar equipo y stakeholders.</w:t>
      </w:r>
    </w:p>
    <w:p w14:paraId="2A1F8D5E" w14:textId="77777777" w:rsidR="00FF27AE" w:rsidRPr="00FF27AE" w:rsidRDefault="00FF27AE" w:rsidP="00A52F77">
      <w:pPr>
        <w:numPr>
          <w:ilvl w:val="1"/>
          <w:numId w:val="183"/>
        </w:numPr>
      </w:pPr>
      <w:r w:rsidRPr="00FF27AE">
        <w:t>Activar modo mantenimiento (si aplica).</w:t>
      </w:r>
    </w:p>
    <w:p w14:paraId="177F245D" w14:textId="77777777" w:rsidR="00FF27AE" w:rsidRPr="00FF27AE" w:rsidRDefault="00FF27AE" w:rsidP="00A52F77">
      <w:pPr>
        <w:numPr>
          <w:ilvl w:val="1"/>
          <w:numId w:val="183"/>
        </w:numPr>
        <w:rPr>
          <w:lang w:val="en-US"/>
        </w:rPr>
      </w:pPr>
      <w:r w:rsidRPr="00FF27AE">
        <w:rPr>
          <w:lang w:val="en-US"/>
        </w:rPr>
        <w:t>Revertir switch (blue→green) o desactivar feature flag.</w:t>
      </w:r>
    </w:p>
    <w:p w14:paraId="03A2C38E" w14:textId="77777777" w:rsidR="00FF27AE" w:rsidRPr="00FF27AE" w:rsidRDefault="00FF27AE" w:rsidP="00A52F77">
      <w:pPr>
        <w:numPr>
          <w:ilvl w:val="1"/>
          <w:numId w:val="183"/>
        </w:numPr>
      </w:pPr>
      <w:r w:rsidRPr="00FF27AE">
        <w:t>Restaurar base de datos desde backup (si necesario) con procedimiento y checksum.</w:t>
      </w:r>
    </w:p>
    <w:p w14:paraId="1634C1CE" w14:textId="77777777" w:rsidR="00FF27AE" w:rsidRPr="00FF27AE" w:rsidRDefault="00FF27AE" w:rsidP="00A52F77">
      <w:pPr>
        <w:numPr>
          <w:ilvl w:val="1"/>
          <w:numId w:val="183"/>
        </w:numPr>
        <w:rPr>
          <w:lang w:val="en-US"/>
        </w:rPr>
      </w:pPr>
      <w:r w:rsidRPr="00FF27AE">
        <w:rPr>
          <w:lang w:val="en-US"/>
        </w:rPr>
        <w:t>Validar integridad (sanity checks).</w:t>
      </w:r>
    </w:p>
    <w:p w14:paraId="00FBBD8D" w14:textId="77777777" w:rsidR="00FF27AE" w:rsidRPr="00FF27AE" w:rsidRDefault="00FF27AE" w:rsidP="00A52F77">
      <w:pPr>
        <w:numPr>
          <w:ilvl w:val="1"/>
          <w:numId w:val="183"/>
        </w:numPr>
      </w:pPr>
      <w:r w:rsidRPr="00FF27AE">
        <w:t>Informar resolución y plan de acciones post-mortem.</w:t>
      </w:r>
    </w:p>
    <w:p w14:paraId="54A38929" w14:textId="77777777" w:rsidR="00FF27AE" w:rsidRPr="00FF27AE" w:rsidRDefault="00FF27AE" w:rsidP="00A52F77">
      <w:pPr>
        <w:numPr>
          <w:ilvl w:val="0"/>
          <w:numId w:val="183"/>
        </w:numPr>
        <w:rPr>
          <w:lang w:val="en-US"/>
        </w:rPr>
      </w:pPr>
      <w:r w:rsidRPr="00FF27AE">
        <w:rPr>
          <w:b/>
          <w:bCs/>
          <w:lang w:val="en-US"/>
        </w:rPr>
        <w:t>Tiempos objetivo:</w:t>
      </w:r>
      <w:r w:rsidRPr="00FF27AE">
        <w:rPr>
          <w:lang w:val="en-US"/>
        </w:rPr>
        <w:t xml:space="preserve"> RTO (Recovery Time Objective), RPO (Recovery Point Objective). Ej.: RTO ≤ 2 h; RPO ≤ 15 min.</w:t>
      </w:r>
    </w:p>
    <w:p w14:paraId="20D1D9EA" w14:textId="77777777" w:rsidR="00FF27AE" w:rsidRPr="00FF27AE" w:rsidRDefault="00FF27AE" w:rsidP="00A52F77">
      <w:pPr>
        <w:numPr>
          <w:ilvl w:val="0"/>
          <w:numId w:val="183"/>
        </w:numPr>
      </w:pPr>
      <w:r w:rsidRPr="00FF27AE">
        <w:rPr>
          <w:b/>
          <w:bCs/>
        </w:rPr>
        <w:t>Responsables:</w:t>
      </w:r>
      <w:r w:rsidRPr="00FF27AE">
        <w:t xml:space="preserve"> Nombre, contacto, rol para cada paso.</w:t>
      </w:r>
    </w:p>
    <w:p w14:paraId="2DA1BA27" w14:textId="77777777" w:rsidR="00FF27AE" w:rsidRPr="00FF27AE" w:rsidRDefault="00FF27AE" w:rsidP="00A52F77">
      <w:pPr>
        <w:numPr>
          <w:ilvl w:val="0"/>
          <w:numId w:val="183"/>
        </w:numPr>
      </w:pPr>
      <w:r w:rsidRPr="00FF27AE">
        <w:rPr>
          <w:b/>
          <w:bCs/>
        </w:rPr>
        <w:lastRenderedPageBreak/>
        <w:t>Pruebas previas:</w:t>
      </w:r>
      <w:r w:rsidRPr="00FF27AE">
        <w:t xml:space="preserve"> resultados de simulaciones (fecha y observaciones).</w:t>
      </w:r>
    </w:p>
    <w:p w14:paraId="4ADDC00F" w14:textId="77777777" w:rsidR="0078061B" w:rsidRDefault="0078061B" w:rsidP="00FF27AE">
      <w:pPr>
        <w:rPr>
          <w:b/>
          <w:bCs/>
        </w:rPr>
      </w:pPr>
    </w:p>
    <w:p w14:paraId="306F4355" w14:textId="5C693331" w:rsidR="00FF27AE" w:rsidRPr="00FF27AE" w:rsidRDefault="00FF27AE" w:rsidP="00FF27AE">
      <w:r w:rsidRPr="00FF27AE">
        <w:rPr>
          <w:b/>
          <w:bCs/>
        </w:rPr>
        <w:t>Nota:</w:t>
      </w:r>
      <w:r w:rsidRPr="00FF27AE">
        <w:t xml:space="preserve"> para bases de datos con cambios no triviales (migraciones destructivas), preferir </w:t>
      </w:r>
      <w:r w:rsidRPr="00FF27AE">
        <w:rPr>
          <w:b/>
          <w:bCs/>
        </w:rPr>
        <w:t>backwards-compatible migrations</w:t>
      </w:r>
      <w:r w:rsidRPr="00FF27AE">
        <w:t xml:space="preserve"> o estrategia de dual-write + back-fill en vez de revert absoluto, porque la restauración puede implicar pérdida de transacciones de usuarios.</w:t>
      </w:r>
    </w:p>
    <w:p w14:paraId="3776F390" w14:textId="381DD073" w:rsidR="00FF27AE" w:rsidRPr="00C8682B" w:rsidRDefault="00FF27AE" w:rsidP="00FF27AE"/>
    <w:p w14:paraId="696AB36D" w14:textId="77777777" w:rsidR="00FF27AE" w:rsidRPr="00FF27AE" w:rsidRDefault="00FF27AE" w:rsidP="00FF27AE">
      <w:pPr>
        <w:rPr>
          <w:b/>
          <w:bCs/>
        </w:rPr>
      </w:pPr>
      <w:r w:rsidRPr="00FF27AE">
        <w:rPr>
          <w:b/>
          <w:bCs/>
        </w:rPr>
        <w:t>Versionamiento y artefactos de release</w:t>
      </w:r>
    </w:p>
    <w:p w14:paraId="3D724DD1" w14:textId="77777777" w:rsidR="00FF27AE" w:rsidRPr="00FF27AE" w:rsidRDefault="00FF27AE" w:rsidP="00A52F77">
      <w:pPr>
        <w:numPr>
          <w:ilvl w:val="0"/>
          <w:numId w:val="184"/>
        </w:numPr>
        <w:rPr>
          <w:lang w:val="en-US"/>
        </w:rPr>
      </w:pPr>
      <w:r w:rsidRPr="00FF27AE">
        <w:rPr>
          <w:b/>
          <w:bCs/>
          <w:lang w:val="en-US"/>
        </w:rPr>
        <w:t>SemVer recomendado:</w:t>
      </w:r>
      <w:r w:rsidRPr="00FF27AE">
        <w:rPr>
          <w:lang w:val="en-US"/>
        </w:rPr>
        <w:t xml:space="preserve"> </w:t>
      </w:r>
      <w:proofErr w:type="gramStart"/>
      <w:r w:rsidRPr="00FF27AE">
        <w:rPr>
          <w:lang w:val="en-US"/>
        </w:rPr>
        <w:t>MAJOR.MINOR.PATCH</w:t>
      </w:r>
      <w:proofErr w:type="gramEnd"/>
    </w:p>
    <w:p w14:paraId="65201002" w14:textId="77777777" w:rsidR="00FF27AE" w:rsidRPr="00FF27AE" w:rsidRDefault="00FF27AE" w:rsidP="00A52F77">
      <w:pPr>
        <w:numPr>
          <w:ilvl w:val="1"/>
          <w:numId w:val="184"/>
        </w:numPr>
        <w:rPr>
          <w:lang w:val="en-US"/>
        </w:rPr>
      </w:pPr>
      <w:r w:rsidRPr="00FF27AE">
        <w:rPr>
          <w:lang w:val="en-US"/>
        </w:rPr>
        <w:t>MAJOR: cambios incompatibles API.</w:t>
      </w:r>
    </w:p>
    <w:p w14:paraId="1A1308B3" w14:textId="77777777" w:rsidR="00FF27AE" w:rsidRPr="00FF27AE" w:rsidRDefault="00FF27AE" w:rsidP="00A52F77">
      <w:pPr>
        <w:numPr>
          <w:ilvl w:val="1"/>
          <w:numId w:val="184"/>
        </w:numPr>
        <w:rPr>
          <w:lang w:val="en-US"/>
        </w:rPr>
      </w:pPr>
      <w:r w:rsidRPr="00FF27AE">
        <w:rPr>
          <w:lang w:val="en-US"/>
        </w:rPr>
        <w:t>MINOR: nuevas funcionalidades compatibles.</w:t>
      </w:r>
    </w:p>
    <w:p w14:paraId="67418B0C" w14:textId="77777777" w:rsidR="00FF27AE" w:rsidRPr="00FF27AE" w:rsidRDefault="00FF27AE" w:rsidP="00A52F77">
      <w:pPr>
        <w:numPr>
          <w:ilvl w:val="1"/>
          <w:numId w:val="184"/>
        </w:numPr>
        <w:rPr>
          <w:lang w:val="en-US"/>
        </w:rPr>
      </w:pPr>
      <w:r w:rsidRPr="00FF27AE">
        <w:rPr>
          <w:lang w:val="en-US"/>
        </w:rPr>
        <w:t>PATCH: corrección de bugs.</w:t>
      </w:r>
    </w:p>
    <w:p w14:paraId="58804B43" w14:textId="77777777" w:rsidR="00FF27AE" w:rsidRPr="00FF27AE" w:rsidRDefault="00FF27AE" w:rsidP="00A52F77">
      <w:pPr>
        <w:numPr>
          <w:ilvl w:val="0"/>
          <w:numId w:val="184"/>
        </w:numPr>
        <w:rPr>
          <w:lang w:val="en-US"/>
        </w:rPr>
      </w:pPr>
      <w:r w:rsidRPr="00FF27AE">
        <w:rPr>
          <w:b/>
          <w:bCs/>
          <w:lang w:val="en-US"/>
        </w:rPr>
        <w:t>Tagging en VCS:</w:t>
      </w:r>
      <w:r w:rsidRPr="00FF27AE">
        <w:rPr>
          <w:lang w:val="en-US"/>
        </w:rPr>
        <w:t xml:space="preserve"> git tag -a v1.2.0 -m "Release v1.2.0" y establecer artefactos asociados (docker image tag, package).</w:t>
      </w:r>
    </w:p>
    <w:p w14:paraId="4CD42580" w14:textId="77777777" w:rsidR="00FF27AE" w:rsidRPr="00FF27AE" w:rsidRDefault="00FF27AE" w:rsidP="00A52F77">
      <w:pPr>
        <w:numPr>
          <w:ilvl w:val="0"/>
          <w:numId w:val="184"/>
        </w:numPr>
      </w:pPr>
      <w:proofErr w:type="gramStart"/>
      <w:r w:rsidRPr="00FF27AE">
        <w:rPr>
          <w:b/>
          <w:bCs/>
        </w:rPr>
        <w:t>Artefactos a generar</w:t>
      </w:r>
      <w:proofErr w:type="gramEnd"/>
      <w:r w:rsidRPr="00FF27AE">
        <w:rPr>
          <w:b/>
          <w:bCs/>
        </w:rPr>
        <w:t xml:space="preserve"> y publicar en release:</w:t>
      </w:r>
      <w:r w:rsidRPr="00FF27AE">
        <w:t xml:space="preserve"> paquete binario/imagen, checksum, release notes, migration scripts, runbooks, lista de endpoints/API changes, credentials/keys (si aplica) rotadas, y manifiesto de dependencias (licenses).</w:t>
      </w:r>
    </w:p>
    <w:p w14:paraId="01AF8961" w14:textId="6AD28CD0" w:rsidR="00FF27AE" w:rsidRPr="00C8682B" w:rsidRDefault="00FF27AE" w:rsidP="00FF27AE"/>
    <w:p w14:paraId="4B555232" w14:textId="77777777" w:rsidR="0078061B" w:rsidRPr="00C8682B" w:rsidRDefault="0078061B" w:rsidP="00FF27AE"/>
    <w:p w14:paraId="46000971" w14:textId="77777777" w:rsidR="0078061B" w:rsidRPr="00C8682B" w:rsidRDefault="0078061B" w:rsidP="00FF27AE"/>
    <w:p w14:paraId="16D7F8EC" w14:textId="77777777" w:rsidR="0078061B" w:rsidRPr="00C8682B" w:rsidRDefault="0078061B" w:rsidP="00FF27AE"/>
    <w:p w14:paraId="0927DDDE" w14:textId="77777777" w:rsidR="0078061B" w:rsidRPr="00C8682B" w:rsidRDefault="0078061B" w:rsidP="00FF27AE"/>
    <w:p w14:paraId="5109E347" w14:textId="77777777" w:rsidR="0078061B" w:rsidRPr="00C8682B" w:rsidRDefault="0078061B" w:rsidP="00FF27AE"/>
    <w:p w14:paraId="38D24551" w14:textId="77777777" w:rsidR="0078061B" w:rsidRPr="00C8682B" w:rsidRDefault="0078061B" w:rsidP="00FF27AE"/>
    <w:p w14:paraId="7F7144F9" w14:textId="77777777" w:rsidR="0078061B" w:rsidRPr="00C8682B" w:rsidRDefault="0078061B" w:rsidP="00FF27AE"/>
    <w:p w14:paraId="5EB7A16B" w14:textId="77777777" w:rsidR="0078061B" w:rsidRPr="00C8682B" w:rsidRDefault="0078061B" w:rsidP="00FF27AE"/>
    <w:p w14:paraId="4D7EB7D0" w14:textId="77777777" w:rsidR="0078061B" w:rsidRPr="00C8682B" w:rsidRDefault="0078061B" w:rsidP="00FF27AE"/>
    <w:p w14:paraId="4635F49A" w14:textId="77777777" w:rsidR="00FF27AE" w:rsidRPr="00FF27AE" w:rsidRDefault="00FF27AE" w:rsidP="00FF27AE">
      <w:pPr>
        <w:rPr>
          <w:b/>
          <w:bCs/>
        </w:rPr>
      </w:pPr>
      <w:r w:rsidRPr="00FF27AE">
        <w:rPr>
          <w:b/>
          <w:bCs/>
        </w:rPr>
        <w:lastRenderedPageBreak/>
        <w:t>Notas de lanzamiento (Release Notes) — plantilla y ejemplo corto</w:t>
      </w:r>
    </w:p>
    <w:p w14:paraId="1EF591CA" w14:textId="77777777" w:rsidR="00FF27AE" w:rsidRPr="00FF27AE" w:rsidRDefault="00FF27AE" w:rsidP="00FF27AE">
      <w:pPr>
        <w:rPr>
          <w:lang w:val="en-US"/>
        </w:rPr>
      </w:pPr>
      <w:r w:rsidRPr="00FF27AE">
        <w:rPr>
          <w:b/>
          <w:bCs/>
          <w:lang w:val="en-US"/>
        </w:rPr>
        <w:t>Plantilla</w:t>
      </w:r>
    </w:p>
    <w:p w14:paraId="4DE6B4B2" w14:textId="77777777" w:rsidR="00FF27AE" w:rsidRPr="00FF27AE" w:rsidRDefault="00FF27AE" w:rsidP="00A52F77">
      <w:pPr>
        <w:numPr>
          <w:ilvl w:val="0"/>
          <w:numId w:val="185"/>
        </w:numPr>
        <w:rPr>
          <w:lang w:val="en-US"/>
        </w:rPr>
      </w:pPr>
      <w:r w:rsidRPr="00FF27AE">
        <w:rPr>
          <w:lang w:val="en-US"/>
        </w:rPr>
        <w:t>Versión: vX.</w:t>
      </w:r>
      <w:proofErr w:type="gramStart"/>
      <w:r w:rsidRPr="00FF27AE">
        <w:rPr>
          <w:lang w:val="en-US"/>
        </w:rPr>
        <w:t>Y.Z</w:t>
      </w:r>
      <w:proofErr w:type="gramEnd"/>
    </w:p>
    <w:p w14:paraId="26AEE0FD" w14:textId="77777777" w:rsidR="00FF27AE" w:rsidRPr="00FF27AE" w:rsidRDefault="00FF27AE" w:rsidP="00A52F77">
      <w:pPr>
        <w:numPr>
          <w:ilvl w:val="0"/>
          <w:numId w:val="185"/>
        </w:numPr>
        <w:rPr>
          <w:lang w:val="en-US"/>
        </w:rPr>
      </w:pPr>
      <w:r w:rsidRPr="00FF27AE">
        <w:rPr>
          <w:lang w:val="en-US"/>
        </w:rPr>
        <w:t>Fecha: YYYY-MM-DD</w:t>
      </w:r>
    </w:p>
    <w:p w14:paraId="1DFA18F6" w14:textId="77777777" w:rsidR="00FF27AE" w:rsidRPr="00FF27AE" w:rsidRDefault="00FF27AE" w:rsidP="00A52F77">
      <w:pPr>
        <w:numPr>
          <w:ilvl w:val="0"/>
          <w:numId w:val="185"/>
        </w:numPr>
        <w:rPr>
          <w:lang w:val="en-US"/>
        </w:rPr>
      </w:pPr>
      <w:r w:rsidRPr="00FF27AE">
        <w:rPr>
          <w:lang w:val="en-US"/>
        </w:rPr>
        <w:t>Resumen ejecutivo (1–2 frases)</w:t>
      </w:r>
    </w:p>
    <w:p w14:paraId="1E9C610C" w14:textId="77777777" w:rsidR="00FF27AE" w:rsidRPr="00FF27AE" w:rsidRDefault="00FF27AE" w:rsidP="00A52F77">
      <w:pPr>
        <w:numPr>
          <w:ilvl w:val="0"/>
          <w:numId w:val="185"/>
        </w:numPr>
        <w:rPr>
          <w:lang w:val="en-US"/>
        </w:rPr>
      </w:pPr>
      <w:r w:rsidRPr="00FF27AE">
        <w:rPr>
          <w:lang w:val="en-US"/>
        </w:rPr>
        <w:t>Nuevas funcionalidades (lista breve)</w:t>
      </w:r>
    </w:p>
    <w:p w14:paraId="7043CE5E" w14:textId="77777777" w:rsidR="00FF27AE" w:rsidRPr="00FF27AE" w:rsidRDefault="00FF27AE" w:rsidP="00A52F77">
      <w:pPr>
        <w:numPr>
          <w:ilvl w:val="0"/>
          <w:numId w:val="185"/>
        </w:numPr>
        <w:rPr>
          <w:lang w:val="en-US"/>
        </w:rPr>
      </w:pPr>
      <w:r w:rsidRPr="00FF27AE">
        <w:rPr>
          <w:lang w:val="en-US"/>
        </w:rPr>
        <w:t>Correcciones y mejoras (lista)</w:t>
      </w:r>
    </w:p>
    <w:p w14:paraId="7450D126" w14:textId="77777777" w:rsidR="00FF27AE" w:rsidRPr="00FF27AE" w:rsidRDefault="00FF27AE" w:rsidP="00A52F77">
      <w:pPr>
        <w:numPr>
          <w:ilvl w:val="0"/>
          <w:numId w:val="185"/>
        </w:numPr>
      </w:pPr>
      <w:r w:rsidRPr="00FF27AE">
        <w:t>Cambios de compatibilidad / migraciones (impacto y acciones requeridas)</w:t>
      </w:r>
    </w:p>
    <w:p w14:paraId="5B749950" w14:textId="77777777" w:rsidR="00FF27AE" w:rsidRPr="00FF27AE" w:rsidRDefault="00FF27AE" w:rsidP="00A52F77">
      <w:pPr>
        <w:numPr>
          <w:ilvl w:val="0"/>
          <w:numId w:val="185"/>
        </w:numPr>
      </w:pPr>
      <w:r w:rsidRPr="00FF27AE">
        <w:t>Requisitos previos (p. ej., mantenimiento, downtime)</w:t>
      </w:r>
    </w:p>
    <w:p w14:paraId="232A6B4E" w14:textId="77777777" w:rsidR="00FF27AE" w:rsidRPr="00FF27AE" w:rsidRDefault="00FF27AE" w:rsidP="00A52F77">
      <w:pPr>
        <w:numPr>
          <w:ilvl w:val="0"/>
          <w:numId w:val="185"/>
        </w:numPr>
      </w:pPr>
      <w:r w:rsidRPr="00FF27AE">
        <w:t>Cómo reportar problemas (contacto on-call, formulario)</w:t>
      </w:r>
    </w:p>
    <w:p w14:paraId="2D634FA0" w14:textId="77777777" w:rsidR="00FF27AE" w:rsidRPr="00FF27AE" w:rsidRDefault="00FF27AE" w:rsidP="00A52F77">
      <w:pPr>
        <w:numPr>
          <w:ilvl w:val="0"/>
          <w:numId w:val="185"/>
        </w:numPr>
        <w:rPr>
          <w:lang w:val="en-US"/>
        </w:rPr>
      </w:pPr>
      <w:r w:rsidRPr="00FF27AE">
        <w:rPr>
          <w:lang w:val="en-US"/>
        </w:rPr>
        <w:t>Enlaces: User Guide, API Docs, Runbook.</w:t>
      </w:r>
    </w:p>
    <w:p w14:paraId="55F2811E" w14:textId="77777777" w:rsidR="00FF27AE" w:rsidRPr="00FF27AE" w:rsidRDefault="00FF27AE" w:rsidP="00FF27AE">
      <w:r w:rsidRPr="00FF27AE">
        <w:rPr>
          <w:b/>
          <w:bCs/>
        </w:rPr>
        <w:t>Ejemplo (cooperativa — release piloto)</w:t>
      </w:r>
    </w:p>
    <w:p w14:paraId="53504D7D" w14:textId="77777777" w:rsidR="00FF27AE" w:rsidRPr="00FF27AE" w:rsidRDefault="00FF27AE" w:rsidP="0078061B">
      <w:pPr>
        <w:jc w:val="left"/>
      </w:pPr>
      <w:r w:rsidRPr="00FF27AE">
        <w:t>Versión: v1.0.0-pilot</w:t>
      </w:r>
    </w:p>
    <w:p w14:paraId="4AB99C56" w14:textId="77777777" w:rsidR="00FF27AE" w:rsidRPr="00FF27AE" w:rsidRDefault="00FF27AE" w:rsidP="0078061B">
      <w:pPr>
        <w:jc w:val="left"/>
      </w:pPr>
      <w:r w:rsidRPr="00FF27AE">
        <w:t>Fecha: 2025-09-15</w:t>
      </w:r>
    </w:p>
    <w:p w14:paraId="4DAF669C" w14:textId="77777777" w:rsidR="00FF27AE" w:rsidRPr="00FF27AE" w:rsidRDefault="00FF27AE" w:rsidP="0078061B">
      <w:pPr>
        <w:jc w:val="left"/>
      </w:pPr>
      <w:r w:rsidRPr="00FF27AE">
        <w:t>Resumen: Primera liberación piloto del módulo de registro de sacos para la cooperativa “Cosecha Viva”.</w:t>
      </w:r>
    </w:p>
    <w:p w14:paraId="5D004091" w14:textId="77777777" w:rsidR="00FF27AE" w:rsidRPr="00FF27AE" w:rsidRDefault="00FF27AE" w:rsidP="0078061B">
      <w:pPr>
        <w:jc w:val="left"/>
      </w:pPr>
      <w:r w:rsidRPr="00FF27AE">
        <w:t>Nuevas funcionalidades:</w:t>
      </w:r>
    </w:p>
    <w:p w14:paraId="6DB9E8F8" w14:textId="77777777" w:rsidR="00FF27AE" w:rsidRPr="00FF27AE" w:rsidRDefault="00FF27AE" w:rsidP="0078061B">
      <w:pPr>
        <w:jc w:val="left"/>
      </w:pPr>
      <w:r w:rsidRPr="00FF27AE">
        <w:t xml:space="preserve"> - Registro en campo con foto y QR (offline sync).</w:t>
      </w:r>
    </w:p>
    <w:p w14:paraId="102B5A52" w14:textId="77777777" w:rsidR="00FF27AE" w:rsidRPr="00FF27AE" w:rsidRDefault="00FF27AE" w:rsidP="0078061B">
      <w:pPr>
        <w:jc w:val="left"/>
      </w:pPr>
      <w:r w:rsidRPr="00FF27AE">
        <w:t xml:space="preserve"> - Generación de reporte por lote en CSV.</w:t>
      </w:r>
    </w:p>
    <w:p w14:paraId="6A34C8BD" w14:textId="77777777" w:rsidR="00FF27AE" w:rsidRPr="00FF27AE" w:rsidRDefault="00FF27AE" w:rsidP="0078061B">
      <w:pPr>
        <w:jc w:val="left"/>
      </w:pPr>
      <w:r w:rsidRPr="00FF27AE">
        <w:t>Correcciones:</w:t>
      </w:r>
    </w:p>
    <w:p w14:paraId="0605E968" w14:textId="77777777" w:rsidR="00FF27AE" w:rsidRPr="00FF27AE" w:rsidRDefault="00FF27AE" w:rsidP="0078061B">
      <w:pPr>
        <w:jc w:val="left"/>
      </w:pPr>
      <w:r w:rsidRPr="00FF27AE">
        <w:t xml:space="preserve"> - Validación de peso corregida para rangos locales.</w:t>
      </w:r>
    </w:p>
    <w:p w14:paraId="2BD80017" w14:textId="77777777" w:rsidR="00FF27AE" w:rsidRPr="00FF27AE" w:rsidRDefault="00FF27AE" w:rsidP="0078061B">
      <w:pPr>
        <w:jc w:val="left"/>
      </w:pPr>
      <w:r w:rsidRPr="00FF27AE">
        <w:t>Impacto:</w:t>
      </w:r>
    </w:p>
    <w:p w14:paraId="18884CDF" w14:textId="77777777" w:rsidR="00FF27AE" w:rsidRPr="00C8682B" w:rsidRDefault="00FF27AE" w:rsidP="0078061B">
      <w:pPr>
        <w:jc w:val="left"/>
      </w:pPr>
      <w:r w:rsidRPr="00FF27AE">
        <w:t xml:space="preserve"> - Se requiere sincronización inicial en oficina central (3–5 min). </w:t>
      </w:r>
      <w:r w:rsidRPr="00C8682B">
        <w:t>No se requiere downtime.</w:t>
      </w:r>
    </w:p>
    <w:p w14:paraId="3FF9CAAC" w14:textId="77777777" w:rsidR="00FF27AE" w:rsidRPr="00C8682B" w:rsidRDefault="00FF27AE" w:rsidP="0078061B">
      <w:pPr>
        <w:jc w:val="left"/>
      </w:pPr>
      <w:r w:rsidRPr="00C8682B">
        <w:t>Reportar incidencias: soporte@cooperativa.org — on-call: +505-XXX (08:00–18:00)</w:t>
      </w:r>
    </w:p>
    <w:p w14:paraId="6CE10325" w14:textId="115E9443" w:rsidR="00FF27AE" w:rsidRPr="00C8682B" w:rsidRDefault="00FF27AE" w:rsidP="00FF27AE"/>
    <w:p w14:paraId="349005C6" w14:textId="77777777" w:rsidR="0078061B" w:rsidRPr="00C8682B" w:rsidRDefault="0078061B" w:rsidP="00FF27AE"/>
    <w:p w14:paraId="0F429A68" w14:textId="77777777" w:rsidR="00FF27AE" w:rsidRPr="00FF27AE" w:rsidRDefault="00FF27AE" w:rsidP="00FF27AE">
      <w:pPr>
        <w:rPr>
          <w:b/>
          <w:bCs/>
        </w:rPr>
      </w:pPr>
      <w:r w:rsidRPr="00FF27AE">
        <w:rPr>
          <w:b/>
          <w:bCs/>
        </w:rPr>
        <w:lastRenderedPageBreak/>
        <w:t>Comunicación y coordinación (plan de comunicaciones)</w:t>
      </w:r>
    </w:p>
    <w:p w14:paraId="092A33EB" w14:textId="77777777" w:rsidR="00FF27AE" w:rsidRPr="00FF27AE" w:rsidRDefault="00FF27AE" w:rsidP="00FF27AE">
      <w:pPr>
        <w:rPr>
          <w:lang w:val="en-US"/>
        </w:rPr>
      </w:pPr>
      <w:r w:rsidRPr="00FF27AE">
        <w:rPr>
          <w:b/>
          <w:bCs/>
          <w:lang w:val="en-US"/>
        </w:rPr>
        <w:t>Antes del lanzamiento</w:t>
      </w:r>
    </w:p>
    <w:p w14:paraId="33167153" w14:textId="77777777" w:rsidR="00FF27AE" w:rsidRPr="00FF27AE" w:rsidRDefault="00FF27AE" w:rsidP="00A52F77">
      <w:pPr>
        <w:numPr>
          <w:ilvl w:val="0"/>
          <w:numId w:val="186"/>
        </w:numPr>
      </w:pPr>
      <w:r w:rsidRPr="00FF27AE">
        <w:t>Notificación a stakeholders de la ventana de despliegue (fecha/hora), impactos esperados y contactos.</w:t>
      </w:r>
    </w:p>
    <w:p w14:paraId="7F064468" w14:textId="77777777" w:rsidR="00FF27AE" w:rsidRPr="00FF27AE" w:rsidRDefault="00FF27AE" w:rsidP="00A52F77">
      <w:pPr>
        <w:numPr>
          <w:ilvl w:val="0"/>
          <w:numId w:val="186"/>
        </w:numPr>
      </w:pPr>
      <w:r w:rsidRPr="00FF27AE">
        <w:t>Envío de material de capacitación breve (1-page cheat sheet) a usuarios claves.</w:t>
      </w:r>
    </w:p>
    <w:p w14:paraId="2E7B4005" w14:textId="77777777" w:rsidR="00FF27AE" w:rsidRPr="00FF27AE" w:rsidRDefault="00FF27AE" w:rsidP="00A52F77">
      <w:pPr>
        <w:numPr>
          <w:ilvl w:val="0"/>
          <w:numId w:val="186"/>
        </w:numPr>
      </w:pPr>
      <w:r w:rsidRPr="00FF27AE">
        <w:t>Revisión de plan de rollback y confirmación de on-call.</w:t>
      </w:r>
    </w:p>
    <w:p w14:paraId="4953CB92" w14:textId="77777777" w:rsidR="00FF27AE" w:rsidRPr="00FF27AE" w:rsidRDefault="00FF27AE" w:rsidP="00FF27AE">
      <w:pPr>
        <w:rPr>
          <w:lang w:val="en-US"/>
        </w:rPr>
      </w:pPr>
      <w:r w:rsidRPr="00FF27AE">
        <w:rPr>
          <w:b/>
          <w:bCs/>
          <w:lang w:val="en-US"/>
        </w:rPr>
        <w:t>Durante la ventana</w:t>
      </w:r>
    </w:p>
    <w:p w14:paraId="2EB56C05" w14:textId="77777777" w:rsidR="00FF27AE" w:rsidRPr="00FF27AE" w:rsidRDefault="00FF27AE" w:rsidP="00A52F77">
      <w:pPr>
        <w:numPr>
          <w:ilvl w:val="0"/>
          <w:numId w:val="187"/>
        </w:numPr>
      </w:pPr>
      <w:r w:rsidRPr="00FF27AE">
        <w:t>Canal de comunicación dedicado (Slack/WhatsApp + conferencia telefónica).</w:t>
      </w:r>
    </w:p>
    <w:p w14:paraId="00FDB657" w14:textId="77777777" w:rsidR="00FF27AE" w:rsidRPr="00FF27AE" w:rsidRDefault="00FF27AE" w:rsidP="00A52F77">
      <w:pPr>
        <w:numPr>
          <w:ilvl w:val="0"/>
          <w:numId w:val="187"/>
        </w:numPr>
        <w:rPr>
          <w:lang w:val="en-US"/>
        </w:rPr>
      </w:pPr>
      <w:r w:rsidRPr="00FF27AE">
        <w:rPr>
          <w:lang w:val="en-US"/>
        </w:rPr>
        <w:t>Status messages cada 15–30 minutos (start, progress, validation, success/failure).</w:t>
      </w:r>
    </w:p>
    <w:p w14:paraId="2048D5C3" w14:textId="77777777" w:rsidR="00FF27AE" w:rsidRPr="00FF27AE" w:rsidRDefault="00FF27AE" w:rsidP="00A52F77">
      <w:pPr>
        <w:numPr>
          <w:ilvl w:val="0"/>
          <w:numId w:val="187"/>
        </w:numPr>
      </w:pPr>
      <w:r w:rsidRPr="00FF27AE">
        <w:t>Registro de eventos (log de acciones) por persona responsable.</w:t>
      </w:r>
    </w:p>
    <w:p w14:paraId="253D6F7C" w14:textId="77777777" w:rsidR="00FF27AE" w:rsidRPr="00FF27AE" w:rsidRDefault="00FF27AE" w:rsidP="00FF27AE">
      <w:pPr>
        <w:rPr>
          <w:lang w:val="en-US"/>
        </w:rPr>
      </w:pPr>
      <w:r w:rsidRPr="00FF27AE">
        <w:rPr>
          <w:b/>
          <w:bCs/>
          <w:lang w:val="en-US"/>
        </w:rPr>
        <w:t>Después del lanzamiento</w:t>
      </w:r>
    </w:p>
    <w:p w14:paraId="40EABEA0" w14:textId="77777777" w:rsidR="00FF27AE" w:rsidRPr="00FF27AE" w:rsidRDefault="00FF27AE" w:rsidP="00A52F77">
      <w:pPr>
        <w:numPr>
          <w:ilvl w:val="0"/>
          <w:numId w:val="188"/>
        </w:numPr>
      </w:pPr>
      <w:r w:rsidRPr="00FF27AE">
        <w:t>Comunicado de éxito o incidente con resumen y plan de acción.</w:t>
      </w:r>
    </w:p>
    <w:p w14:paraId="089FE8C4" w14:textId="77777777" w:rsidR="00FF27AE" w:rsidRPr="00FF27AE" w:rsidRDefault="00FF27AE" w:rsidP="00A52F77">
      <w:pPr>
        <w:numPr>
          <w:ilvl w:val="0"/>
          <w:numId w:val="188"/>
        </w:numPr>
      </w:pPr>
      <w:r w:rsidRPr="00FF27AE">
        <w:t>Envío de release notes a usuarios.</w:t>
      </w:r>
    </w:p>
    <w:p w14:paraId="79B160E5" w14:textId="77777777" w:rsidR="00FF27AE" w:rsidRPr="00FF27AE" w:rsidRDefault="00FF27AE" w:rsidP="00A52F77">
      <w:pPr>
        <w:numPr>
          <w:ilvl w:val="0"/>
          <w:numId w:val="188"/>
        </w:numPr>
      </w:pPr>
      <w:r w:rsidRPr="00FF27AE">
        <w:t>Primera verificación de adopción y métricas a 24–72 h.</w:t>
      </w:r>
    </w:p>
    <w:p w14:paraId="24DF2C27" w14:textId="143A3B7F" w:rsidR="00FF27AE" w:rsidRPr="00C8682B" w:rsidRDefault="00FF27AE" w:rsidP="00FF27AE"/>
    <w:p w14:paraId="20AD8A7E" w14:textId="77777777" w:rsidR="00FF27AE" w:rsidRPr="00FF27AE" w:rsidRDefault="00FF27AE" w:rsidP="00FF27AE">
      <w:pPr>
        <w:rPr>
          <w:b/>
          <w:bCs/>
        </w:rPr>
      </w:pPr>
      <w:r w:rsidRPr="00FF27AE">
        <w:rPr>
          <w:b/>
          <w:bCs/>
        </w:rPr>
        <w:t>Monitoreo post-lanzamiento y KPIs críticos</w:t>
      </w:r>
    </w:p>
    <w:p w14:paraId="3CA6D1B3" w14:textId="77777777" w:rsidR="00FF27AE" w:rsidRPr="00FF27AE" w:rsidRDefault="00FF27AE" w:rsidP="00FF27AE">
      <w:pPr>
        <w:rPr>
          <w:lang w:val="en-US"/>
        </w:rPr>
      </w:pPr>
      <w:r w:rsidRPr="00FF27AE">
        <w:rPr>
          <w:b/>
          <w:bCs/>
          <w:lang w:val="en-US"/>
        </w:rPr>
        <w:t>KPIs técnicos</w:t>
      </w:r>
    </w:p>
    <w:p w14:paraId="66C79645" w14:textId="77777777" w:rsidR="00FF27AE" w:rsidRPr="00FF27AE" w:rsidRDefault="00FF27AE" w:rsidP="00A52F77">
      <w:pPr>
        <w:numPr>
          <w:ilvl w:val="0"/>
          <w:numId w:val="189"/>
        </w:numPr>
      </w:pPr>
      <w:r w:rsidRPr="00FF27AE">
        <w:t>Uptime / Availability (objetivo 99.x% según criticidad).</w:t>
      </w:r>
    </w:p>
    <w:p w14:paraId="11DCB188" w14:textId="77777777" w:rsidR="00FF27AE" w:rsidRPr="00FF27AE" w:rsidRDefault="00FF27AE" w:rsidP="00A52F77">
      <w:pPr>
        <w:numPr>
          <w:ilvl w:val="0"/>
          <w:numId w:val="189"/>
        </w:numPr>
        <w:rPr>
          <w:lang w:val="en-US"/>
        </w:rPr>
      </w:pPr>
      <w:r w:rsidRPr="00FF27AE">
        <w:rPr>
          <w:lang w:val="en-US"/>
        </w:rPr>
        <w:t>Error rate (5xx per 1000 requests).</w:t>
      </w:r>
    </w:p>
    <w:p w14:paraId="5A93676D" w14:textId="77777777" w:rsidR="00FF27AE" w:rsidRPr="00FF27AE" w:rsidRDefault="00FF27AE" w:rsidP="00A52F77">
      <w:pPr>
        <w:numPr>
          <w:ilvl w:val="0"/>
          <w:numId w:val="189"/>
        </w:numPr>
      </w:pPr>
      <w:r w:rsidRPr="00FF27AE">
        <w:t>Latency (p95, p99) en endpoints críticos.</w:t>
      </w:r>
    </w:p>
    <w:p w14:paraId="63F3A334" w14:textId="77777777" w:rsidR="00FF27AE" w:rsidRPr="00FF27AE" w:rsidRDefault="00FF27AE" w:rsidP="00A52F77">
      <w:pPr>
        <w:numPr>
          <w:ilvl w:val="0"/>
          <w:numId w:val="189"/>
        </w:numPr>
        <w:rPr>
          <w:lang w:val="en-US"/>
        </w:rPr>
      </w:pPr>
      <w:r w:rsidRPr="00FF27AE">
        <w:rPr>
          <w:lang w:val="en-US"/>
        </w:rPr>
        <w:t xml:space="preserve">MTTR (Mean Time </w:t>
      </w:r>
      <w:proofErr w:type="gramStart"/>
      <w:r w:rsidRPr="00FF27AE">
        <w:rPr>
          <w:lang w:val="en-US"/>
        </w:rPr>
        <w:t>To</w:t>
      </w:r>
      <w:proofErr w:type="gramEnd"/>
      <w:r w:rsidRPr="00FF27AE">
        <w:rPr>
          <w:lang w:val="en-US"/>
        </w:rPr>
        <w:t xml:space="preserve"> Recover) para incidentes críticos.</w:t>
      </w:r>
    </w:p>
    <w:p w14:paraId="14C8DD3B" w14:textId="77777777" w:rsidR="00FF27AE" w:rsidRPr="00FF27AE" w:rsidRDefault="00FF27AE" w:rsidP="00A52F77">
      <w:pPr>
        <w:numPr>
          <w:ilvl w:val="0"/>
          <w:numId w:val="189"/>
        </w:numPr>
        <w:rPr>
          <w:lang w:val="en-US"/>
        </w:rPr>
      </w:pPr>
      <w:r w:rsidRPr="00FF27AE">
        <w:rPr>
          <w:lang w:val="en-US"/>
        </w:rPr>
        <w:t>Number of critical incidents in first 72h.</w:t>
      </w:r>
    </w:p>
    <w:p w14:paraId="78DBE404" w14:textId="77777777" w:rsidR="00FF27AE" w:rsidRPr="00FF27AE" w:rsidRDefault="00FF27AE" w:rsidP="00FF27AE">
      <w:pPr>
        <w:rPr>
          <w:lang w:val="en-US"/>
        </w:rPr>
      </w:pPr>
      <w:r w:rsidRPr="00FF27AE">
        <w:rPr>
          <w:b/>
          <w:bCs/>
          <w:lang w:val="en-US"/>
        </w:rPr>
        <w:t>KPIs de negocio / adopción</w:t>
      </w:r>
    </w:p>
    <w:p w14:paraId="26C76783" w14:textId="77777777" w:rsidR="00FF27AE" w:rsidRPr="00FF27AE" w:rsidRDefault="00FF27AE" w:rsidP="00A52F77">
      <w:pPr>
        <w:numPr>
          <w:ilvl w:val="0"/>
          <w:numId w:val="190"/>
        </w:numPr>
      </w:pPr>
      <w:r w:rsidRPr="00FF27AE">
        <w:t xml:space="preserve">Adoption rate (usuarios activos / total </w:t>
      </w:r>
      <w:proofErr w:type="gramStart"/>
      <w:r w:rsidRPr="00FF27AE">
        <w:t>target</w:t>
      </w:r>
      <w:proofErr w:type="gramEnd"/>
      <w:r w:rsidRPr="00FF27AE">
        <w:t>) en 7/30 días.</w:t>
      </w:r>
    </w:p>
    <w:p w14:paraId="4ADAE262" w14:textId="77777777" w:rsidR="00FF27AE" w:rsidRPr="00FF27AE" w:rsidRDefault="00FF27AE" w:rsidP="00A52F77">
      <w:pPr>
        <w:numPr>
          <w:ilvl w:val="0"/>
          <w:numId w:val="190"/>
        </w:numPr>
      </w:pPr>
      <w:r w:rsidRPr="00FF27AE">
        <w:t>Task completion rate (ej., % de registros completados sin error).</w:t>
      </w:r>
    </w:p>
    <w:p w14:paraId="4A2BA29E" w14:textId="77777777" w:rsidR="00FF27AE" w:rsidRPr="00FF27AE" w:rsidRDefault="00FF27AE" w:rsidP="00A52F77">
      <w:pPr>
        <w:numPr>
          <w:ilvl w:val="0"/>
          <w:numId w:val="190"/>
        </w:numPr>
        <w:rPr>
          <w:lang w:val="en-US"/>
        </w:rPr>
      </w:pPr>
      <w:r w:rsidRPr="00FF27AE">
        <w:rPr>
          <w:lang w:val="en-US"/>
        </w:rPr>
        <w:t>Support tickets by severity (count / day).</w:t>
      </w:r>
    </w:p>
    <w:p w14:paraId="070A5926" w14:textId="77777777" w:rsidR="00FF27AE" w:rsidRPr="00FF27AE" w:rsidRDefault="00FF27AE" w:rsidP="00A52F77">
      <w:pPr>
        <w:numPr>
          <w:ilvl w:val="0"/>
          <w:numId w:val="190"/>
        </w:numPr>
        <w:rPr>
          <w:lang w:val="en-US"/>
        </w:rPr>
      </w:pPr>
      <w:r w:rsidRPr="00FF27AE">
        <w:rPr>
          <w:lang w:val="en-US"/>
        </w:rPr>
        <w:lastRenderedPageBreak/>
        <w:t>Satisfaction score (survey 1–5) tras 7 días.</w:t>
      </w:r>
    </w:p>
    <w:p w14:paraId="330AC0CD" w14:textId="77777777" w:rsidR="00FF27AE" w:rsidRPr="00FF27AE" w:rsidRDefault="00FF27AE" w:rsidP="00FF27AE">
      <w:pPr>
        <w:rPr>
          <w:lang w:val="en-US"/>
        </w:rPr>
      </w:pPr>
      <w:r w:rsidRPr="00FF27AE">
        <w:rPr>
          <w:b/>
          <w:bCs/>
          <w:lang w:val="en-US"/>
        </w:rPr>
        <w:t>Thresholds y alertas</w:t>
      </w:r>
    </w:p>
    <w:p w14:paraId="3E934294" w14:textId="77777777" w:rsidR="00FF27AE" w:rsidRPr="00FF27AE" w:rsidRDefault="00FF27AE" w:rsidP="00A52F77">
      <w:pPr>
        <w:numPr>
          <w:ilvl w:val="0"/>
          <w:numId w:val="191"/>
        </w:numPr>
      </w:pPr>
      <w:r w:rsidRPr="00FF27AE">
        <w:t>Definir umbrales por KPI con acciones asociadas (ej., si error rate &gt; 2% durante 30 min → activar comité de emergencia y considerar rollback).</w:t>
      </w:r>
    </w:p>
    <w:p w14:paraId="326DF3E5" w14:textId="19094451" w:rsidR="00FF27AE" w:rsidRPr="00C8682B" w:rsidRDefault="00FF27AE" w:rsidP="00FF27AE"/>
    <w:p w14:paraId="3F3260A6" w14:textId="77777777" w:rsidR="00FF27AE" w:rsidRPr="00FF27AE" w:rsidRDefault="00FF27AE" w:rsidP="00FF27AE">
      <w:pPr>
        <w:rPr>
          <w:b/>
          <w:bCs/>
        </w:rPr>
      </w:pPr>
      <w:r w:rsidRPr="00FF27AE">
        <w:rPr>
          <w:b/>
          <w:bCs/>
        </w:rPr>
        <w:t>Soporte y operación post-lanzamiento</w:t>
      </w:r>
    </w:p>
    <w:p w14:paraId="0AB28C96" w14:textId="77777777" w:rsidR="00FF27AE" w:rsidRPr="00FF27AE" w:rsidRDefault="00FF27AE" w:rsidP="0078061B">
      <w:pPr>
        <w:jc w:val="left"/>
      </w:pPr>
      <w:r w:rsidRPr="00FF27AE">
        <w:rPr>
          <w:b/>
          <w:bCs/>
        </w:rPr>
        <w:t>On-call rota</w:t>
      </w:r>
      <w:r w:rsidRPr="00FF27AE">
        <w:t xml:space="preserve"> (primeras 72 horas crítica): asignar equipo con horarios y escalamiento claro (1st, 2nd, 3rd level).</w:t>
      </w:r>
      <w:r w:rsidRPr="00FF27AE">
        <w:br/>
      </w:r>
      <w:r w:rsidRPr="00FF27AE">
        <w:rPr>
          <w:b/>
          <w:bCs/>
          <w:lang w:val="en-US"/>
        </w:rPr>
        <w:t>Runbook/Playbooks</w:t>
      </w:r>
      <w:r w:rsidRPr="00FF27AE">
        <w:rPr>
          <w:lang w:val="en-US"/>
        </w:rPr>
        <w:t>: procedimientos para incidentes comunes (login fails, DB lock, failed migrations).</w:t>
      </w:r>
      <w:r w:rsidRPr="00FF27AE">
        <w:rPr>
          <w:lang w:val="en-US"/>
        </w:rPr>
        <w:br/>
      </w:r>
      <w:r w:rsidRPr="00FF27AE">
        <w:rPr>
          <w:b/>
          <w:bCs/>
        </w:rPr>
        <w:t>Ticketing y SLAs:</w:t>
      </w:r>
      <w:r w:rsidRPr="00FF27AE">
        <w:t xml:space="preserve"> registrar </w:t>
      </w:r>
      <w:proofErr w:type="gramStart"/>
      <w:r w:rsidRPr="00FF27AE">
        <w:t>tickets</w:t>
      </w:r>
      <w:proofErr w:type="gramEnd"/>
      <w:r w:rsidRPr="00FF27AE">
        <w:t xml:space="preserve"> con prioridad y tiempos de respuesta (ej., P1 response ≤ 30 min, P1 resolution ≤ 4 h).</w:t>
      </w:r>
      <w:r w:rsidRPr="00FF27AE">
        <w:br/>
      </w:r>
      <w:r w:rsidRPr="00FF27AE">
        <w:rPr>
          <w:b/>
          <w:bCs/>
        </w:rPr>
        <w:t>Capacity planning:</w:t>
      </w:r>
      <w:r w:rsidRPr="00FF27AE">
        <w:t xml:space="preserve"> prever recursos en hosting para picos iniciales (ej., release de matrícula en UPN durante apertura de inscripciones).</w:t>
      </w:r>
    </w:p>
    <w:p w14:paraId="7EC80685" w14:textId="138E8E5A" w:rsidR="00FF27AE" w:rsidRPr="00C8682B" w:rsidRDefault="00FF27AE" w:rsidP="00FF27AE"/>
    <w:p w14:paraId="5AAF06B7" w14:textId="77777777" w:rsidR="00FF27AE" w:rsidRPr="00FF27AE" w:rsidRDefault="00FF27AE" w:rsidP="00FF27AE">
      <w:pPr>
        <w:rPr>
          <w:b/>
          <w:bCs/>
        </w:rPr>
      </w:pPr>
      <w:r w:rsidRPr="00FF27AE">
        <w:rPr>
          <w:b/>
          <w:bCs/>
        </w:rPr>
        <w:t>Consideraciones regulatorias y de cumplimiento (contexto Nicaragua)</w:t>
      </w:r>
    </w:p>
    <w:p w14:paraId="07A171A0" w14:textId="77777777" w:rsidR="00FF27AE" w:rsidRPr="00FF27AE" w:rsidRDefault="00FF27AE" w:rsidP="00A52F77">
      <w:pPr>
        <w:numPr>
          <w:ilvl w:val="0"/>
          <w:numId w:val="192"/>
        </w:numPr>
      </w:pPr>
      <w:r w:rsidRPr="00FF27AE">
        <w:rPr>
          <w:b/>
          <w:bCs/>
        </w:rPr>
        <w:t>Facturación electrónica (DGI):</w:t>
      </w:r>
      <w:r w:rsidRPr="00FF27AE">
        <w:t xml:space="preserve"> si el release implica cambios en facturación, incluir validación con contador y pruebas de formato; coordinar con DGI si es necesario.</w:t>
      </w:r>
    </w:p>
    <w:p w14:paraId="5790C41E" w14:textId="77777777" w:rsidR="00FF27AE" w:rsidRPr="00FF27AE" w:rsidRDefault="00FF27AE" w:rsidP="00A52F77">
      <w:pPr>
        <w:numPr>
          <w:ilvl w:val="0"/>
          <w:numId w:val="192"/>
        </w:numPr>
      </w:pPr>
      <w:r w:rsidRPr="00FF27AE">
        <w:rPr>
          <w:b/>
          <w:bCs/>
        </w:rPr>
        <w:t>Protección de datos:</w:t>
      </w:r>
      <w:r w:rsidRPr="00FF27AE">
        <w:t xml:space="preserve"> cumplir con normativa local (y buenas prácticas internacionales) en almacenamiento y transmisión; controles de acceso.</w:t>
      </w:r>
    </w:p>
    <w:p w14:paraId="67C08731" w14:textId="77777777" w:rsidR="00FF27AE" w:rsidRPr="00FF27AE" w:rsidRDefault="00FF27AE" w:rsidP="00A52F77">
      <w:pPr>
        <w:numPr>
          <w:ilvl w:val="0"/>
          <w:numId w:val="192"/>
        </w:numPr>
      </w:pPr>
      <w:r w:rsidRPr="00FF27AE">
        <w:rPr>
          <w:b/>
          <w:bCs/>
        </w:rPr>
        <w:t>Contratos/entregables públicos:</w:t>
      </w:r>
      <w:r w:rsidRPr="00FF27AE">
        <w:t xml:space="preserve"> en proyectos con financiación pública, verificar cláusulas de aceptación y documentación requerida para la recepción formal.</w:t>
      </w:r>
    </w:p>
    <w:p w14:paraId="600F49E7" w14:textId="77777777" w:rsidR="00FF27AE" w:rsidRPr="00FF27AE" w:rsidRDefault="00FF27AE" w:rsidP="00A52F77">
      <w:pPr>
        <w:numPr>
          <w:ilvl w:val="0"/>
          <w:numId w:val="192"/>
        </w:numPr>
      </w:pPr>
      <w:r w:rsidRPr="00FF27AE">
        <w:rPr>
          <w:b/>
          <w:bCs/>
        </w:rPr>
        <w:t>Certificaciones/inspecciones:</w:t>
      </w:r>
      <w:r w:rsidRPr="00FF27AE">
        <w:t xml:space="preserve"> algunas aplicaciones (salud, educación) pueden requerir revisiones formales antes del uso operativo.</w:t>
      </w:r>
    </w:p>
    <w:p w14:paraId="4592FA5C" w14:textId="5EF7CBA4" w:rsidR="00FF27AE" w:rsidRPr="00C8682B" w:rsidRDefault="00FF27AE" w:rsidP="00FF27AE"/>
    <w:p w14:paraId="7C95D370" w14:textId="77777777" w:rsidR="0078061B" w:rsidRPr="00C8682B" w:rsidRDefault="0078061B" w:rsidP="00FF27AE"/>
    <w:p w14:paraId="329B744A" w14:textId="77777777" w:rsidR="00FF27AE" w:rsidRPr="00FF27AE" w:rsidRDefault="00FF27AE" w:rsidP="00FF27AE">
      <w:pPr>
        <w:rPr>
          <w:b/>
          <w:bCs/>
        </w:rPr>
      </w:pPr>
      <w:r w:rsidRPr="00FF27AE">
        <w:rPr>
          <w:b/>
          <w:bCs/>
        </w:rPr>
        <w:lastRenderedPageBreak/>
        <w:t>Prácticas técnicas clave para un lanzamiento seguro (checklist técnico)</w:t>
      </w:r>
    </w:p>
    <w:p w14:paraId="10C8FEB2" w14:textId="77777777" w:rsidR="00FF27AE" w:rsidRPr="00FF27AE" w:rsidRDefault="00FF27AE" w:rsidP="00A52F77">
      <w:pPr>
        <w:numPr>
          <w:ilvl w:val="0"/>
          <w:numId w:val="193"/>
        </w:numPr>
      </w:pPr>
      <w:r w:rsidRPr="00FF27AE">
        <w:t>Infraestructura redundante para producción (si aplica).</w:t>
      </w:r>
    </w:p>
    <w:p w14:paraId="09DFB4E8" w14:textId="77777777" w:rsidR="00FF27AE" w:rsidRPr="00FF27AE" w:rsidRDefault="00FF27AE" w:rsidP="00A52F77">
      <w:pPr>
        <w:numPr>
          <w:ilvl w:val="0"/>
          <w:numId w:val="193"/>
        </w:numPr>
      </w:pPr>
      <w:r w:rsidRPr="00FF27AE">
        <w:t>Backups y snapshots verificados y accesibles.</w:t>
      </w:r>
    </w:p>
    <w:p w14:paraId="662BCB45" w14:textId="77777777" w:rsidR="00FF27AE" w:rsidRPr="00FF27AE" w:rsidRDefault="00FF27AE" w:rsidP="00A52F77">
      <w:pPr>
        <w:numPr>
          <w:ilvl w:val="0"/>
          <w:numId w:val="193"/>
        </w:numPr>
      </w:pPr>
      <w:r w:rsidRPr="00FF27AE">
        <w:t>Feature toggles configurables por entorno.</w:t>
      </w:r>
    </w:p>
    <w:p w14:paraId="39220F9A" w14:textId="77777777" w:rsidR="00FF27AE" w:rsidRPr="00FF27AE" w:rsidRDefault="00FF27AE" w:rsidP="00A52F77">
      <w:pPr>
        <w:numPr>
          <w:ilvl w:val="0"/>
          <w:numId w:val="193"/>
        </w:numPr>
      </w:pPr>
      <w:r w:rsidRPr="00FF27AE">
        <w:t>Monitoreo y alertas configuradas y probadas.</w:t>
      </w:r>
    </w:p>
    <w:p w14:paraId="6ABD523F" w14:textId="77777777" w:rsidR="00FF27AE" w:rsidRPr="00FF27AE" w:rsidRDefault="00FF27AE" w:rsidP="00A52F77">
      <w:pPr>
        <w:numPr>
          <w:ilvl w:val="0"/>
          <w:numId w:val="193"/>
        </w:numPr>
      </w:pPr>
      <w:r w:rsidRPr="00FF27AE">
        <w:t>Logs centralizados y retención configurada.</w:t>
      </w:r>
    </w:p>
    <w:p w14:paraId="7C0929C7" w14:textId="77777777" w:rsidR="00FF27AE" w:rsidRPr="00FF27AE" w:rsidRDefault="00FF27AE" w:rsidP="00A52F77">
      <w:pPr>
        <w:numPr>
          <w:ilvl w:val="0"/>
          <w:numId w:val="193"/>
        </w:numPr>
      </w:pPr>
      <w:r w:rsidRPr="00FF27AE">
        <w:t>Pipeline de CI con paso de release y artefactos signados.</w:t>
      </w:r>
    </w:p>
    <w:p w14:paraId="0694B0E8" w14:textId="77777777" w:rsidR="00FF27AE" w:rsidRPr="00FF27AE" w:rsidRDefault="00FF27AE" w:rsidP="00A52F77">
      <w:pPr>
        <w:numPr>
          <w:ilvl w:val="0"/>
          <w:numId w:val="193"/>
        </w:numPr>
      </w:pPr>
      <w:r w:rsidRPr="00FF27AE">
        <w:t>Seguridad: rotación de credenciales, keys, y escaneo de vulnerabilidades.</w:t>
      </w:r>
    </w:p>
    <w:p w14:paraId="11536044" w14:textId="77777777" w:rsidR="00FF27AE" w:rsidRPr="00FF27AE" w:rsidRDefault="00FF27AE" w:rsidP="00A52F77">
      <w:pPr>
        <w:numPr>
          <w:ilvl w:val="0"/>
          <w:numId w:val="193"/>
        </w:numPr>
      </w:pPr>
      <w:r w:rsidRPr="00FF27AE">
        <w:t>Tests de carga/metas de performance en staging.</w:t>
      </w:r>
    </w:p>
    <w:p w14:paraId="46A0DC15" w14:textId="77777777" w:rsidR="00FF27AE" w:rsidRPr="00FF27AE" w:rsidRDefault="00FF27AE" w:rsidP="00A52F77">
      <w:pPr>
        <w:numPr>
          <w:ilvl w:val="0"/>
          <w:numId w:val="193"/>
        </w:numPr>
      </w:pPr>
      <w:r w:rsidRPr="00FF27AE">
        <w:t>Documentación de despliegue y rollback (runbooks).</w:t>
      </w:r>
    </w:p>
    <w:p w14:paraId="2427E121" w14:textId="1ADD5944" w:rsidR="00FF27AE" w:rsidRPr="00C8682B" w:rsidRDefault="00FF27AE" w:rsidP="00FF27AE"/>
    <w:p w14:paraId="28F47E1D" w14:textId="635467F9" w:rsidR="00FF27AE" w:rsidRPr="00FF27AE" w:rsidRDefault="00FF27AE" w:rsidP="00FF27AE">
      <w:pPr>
        <w:rPr>
          <w:b/>
          <w:bCs/>
        </w:rPr>
      </w:pPr>
      <w:r w:rsidRPr="00FF27AE">
        <w:rPr>
          <w:b/>
          <w:bCs/>
        </w:rPr>
        <w:t>Riesgos típicos en el lanzamiento y mitigaciones</w:t>
      </w:r>
    </w:p>
    <w:p w14:paraId="4696F12E" w14:textId="77777777" w:rsidR="00FF27AE" w:rsidRPr="00FF27AE" w:rsidRDefault="00FF27AE" w:rsidP="00A52F77">
      <w:pPr>
        <w:numPr>
          <w:ilvl w:val="0"/>
          <w:numId w:val="194"/>
        </w:numPr>
      </w:pPr>
      <w:r w:rsidRPr="00FF27AE">
        <w:rPr>
          <w:b/>
          <w:bCs/>
        </w:rPr>
        <w:t>Riesgo:</w:t>
      </w:r>
      <w:r w:rsidRPr="00FF27AE">
        <w:t xml:space="preserve"> errores en migración de datos → </w:t>
      </w:r>
      <w:r w:rsidRPr="00FF27AE">
        <w:rPr>
          <w:i/>
          <w:iCs/>
        </w:rPr>
        <w:t>Mitigación:</w:t>
      </w:r>
      <w:r w:rsidRPr="00FF27AE">
        <w:t xml:space="preserve"> dry-run en staging, backup, plan de rollback.</w:t>
      </w:r>
    </w:p>
    <w:p w14:paraId="27AF58F7" w14:textId="77777777" w:rsidR="00FF27AE" w:rsidRPr="00FF27AE" w:rsidRDefault="00FF27AE" w:rsidP="00A52F77">
      <w:pPr>
        <w:numPr>
          <w:ilvl w:val="0"/>
          <w:numId w:val="194"/>
        </w:numPr>
      </w:pPr>
      <w:r w:rsidRPr="00FF27AE">
        <w:rPr>
          <w:b/>
          <w:bCs/>
        </w:rPr>
        <w:t>Riesgo:</w:t>
      </w:r>
      <w:r w:rsidRPr="00FF27AE">
        <w:t xml:space="preserve"> incapacidad de soporte (no hay personal durante ventana) → </w:t>
      </w:r>
      <w:r w:rsidRPr="00FF27AE">
        <w:rPr>
          <w:i/>
          <w:iCs/>
        </w:rPr>
        <w:t>Mitigación:</w:t>
      </w:r>
      <w:r w:rsidRPr="00FF27AE">
        <w:t xml:space="preserve"> acordar on-call y escalamiento.</w:t>
      </w:r>
    </w:p>
    <w:p w14:paraId="0CF4BAC0" w14:textId="77777777" w:rsidR="00FF27AE" w:rsidRPr="00FF27AE" w:rsidRDefault="00FF27AE" w:rsidP="00A52F77">
      <w:pPr>
        <w:numPr>
          <w:ilvl w:val="0"/>
          <w:numId w:val="194"/>
        </w:numPr>
      </w:pPr>
      <w:r w:rsidRPr="00FF27AE">
        <w:rPr>
          <w:b/>
          <w:bCs/>
        </w:rPr>
        <w:t>Riesgo:</w:t>
      </w:r>
      <w:r w:rsidRPr="00FF27AE">
        <w:t xml:space="preserve"> baja aceptación por usuarios → </w:t>
      </w:r>
      <w:r w:rsidRPr="00FF27AE">
        <w:rPr>
          <w:i/>
          <w:iCs/>
        </w:rPr>
        <w:t>Mitigación:</w:t>
      </w:r>
      <w:r w:rsidRPr="00FF27AE">
        <w:t xml:space="preserve"> piloto, training, material de ayuda.</w:t>
      </w:r>
    </w:p>
    <w:p w14:paraId="23AD0203" w14:textId="77777777" w:rsidR="00FF27AE" w:rsidRPr="00FF27AE" w:rsidRDefault="00FF27AE" w:rsidP="00A52F77">
      <w:pPr>
        <w:numPr>
          <w:ilvl w:val="0"/>
          <w:numId w:val="194"/>
        </w:numPr>
      </w:pPr>
      <w:r w:rsidRPr="00FF27AE">
        <w:rPr>
          <w:b/>
          <w:bCs/>
        </w:rPr>
        <w:t>Riesgo:</w:t>
      </w:r>
      <w:r w:rsidRPr="00FF27AE">
        <w:t xml:space="preserve"> incumplimiento regulatorio → </w:t>
      </w:r>
      <w:r w:rsidRPr="00FF27AE">
        <w:rPr>
          <w:i/>
          <w:iCs/>
        </w:rPr>
        <w:t>Mitigación:</w:t>
      </w:r>
      <w:r w:rsidRPr="00FF27AE">
        <w:t xml:space="preserve"> revisión legal y pruebas de cumplimiento previas.</w:t>
      </w:r>
    </w:p>
    <w:p w14:paraId="3F32F1A6" w14:textId="77777777" w:rsidR="00FF27AE" w:rsidRPr="00FF27AE" w:rsidRDefault="00FF27AE" w:rsidP="00A52F77">
      <w:pPr>
        <w:numPr>
          <w:ilvl w:val="0"/>
          <w:numId w:val="194"/>
        </w:numPr>
      </w:pPr>
      <w:r w:rsidRPr="00FF27AE">
        <w:rPr>
          <w:b/>
          <w:bCs/>
        </w:rPr>
        <w:t>Riesgo:</w:t>
      </w:r>
      <w:r w:rsidRPr="00FF27AE">
        <w:t xml:space="preserve"> impacto por baja conectividad → </w:t>
      </w:r>
      <w:r w:rsidRPr="00FF27AE">
        <w:rPr>
          <w:i/>
          <w:iCs/>
        </w:rPr>
        <w:t>Mitigación:</w:t>
      </w:r>
      <w:r w:rsidRPr="00FF27AE">
        <w:t xml:space="preserve"> usar sincronización asíncrona y fases de rollout locales.</w:t>
      </w:r>
    </w:p>
    <w:p w14:paraId="206D4EDD" w14:textId="3825967F" w:rsidR="00FF27AE" w:rsidRPr="00C8682B" w:rsidRDefault="00FF27AE" w:rsidP="00FF27AE"/>
    <w:p w14:paraId="6EAA7FCB" w14:textId="77777777" w:rsidR="0078061B" w:rsidRPr="00C8682B" w:rsidRDefault="0078061B" w:rsidP="00FF27AE"/>
    <w:p w14:paraId="6FA23BA5" w14:textId="77777777" w:rsidR="0078061B" w:rsidRPr="00C8682B" w:rsidRDefault="0078061B" w:rsidP="00FF27AE"/>
    <w:p w14:paraId="02945F4B" w14:textId="77777777" w:rsidR="0078061B" w:rsidRPr="00C8682B" w:rsidRDefault="0078061B" w:rsidP="00FF27AE"/>
    <w:p w14:paraId="716CF9C4" w14:textId="77777777" w:rsidR="0078061B" w:rsidRPr="00C8682B" w:rsidRDefault="0078061B" w:rsidP="00FF27AE"/>
    <w:p w14:paraId="0DCE6238" w14:textId="77777777" w:rsidR="0078061B" w:rsidRPr="00C8682B" w:rsidRDefault="0078061B" w:rsidP="00FF27AE"/>
    <w:p w14:paraId="1C773ACC" w14:textId="50DCDC44" w:rsidR="00FF27AE" w:rsidRPr="00FF27AE" w:rsidRDefault="00FF27AE" w:rsidP="00FF27AE">
      <w:pPr>
        <w:rPr>
          <w:b/>
          <w:bCs/>
        </w:rPr>
      </w:pPr>
      <w:r w:rsidRPr="00FF27AE">
        <w:rPr>
          <w:b/>
          <w:bCs/>
        </w:rPr>
        <w:lastRenderedPageBreak/>
        <w:t>Ejemplos aplicados</w:t>
      </w:r>
    </w:p>
    <w:p w14:paraId="251754AA" w14:textId="77777777" w:rsidR="00FF27AE" w:rsidRPr="00FF27AE" w:rsidRDefault="00FF27AE" w:rsidP="00FF27AE">
      <w:pPr>
        <w:rPr>
          <w:b/>
          <w:bCs/>
        </w:rPr>
      </w:pPr>
      <w:r w:rsidRPr="00FF27AE">
        <w:rPr>
          <w:b/>
          <w:bCs/>
        </w:rPr>
        <w:t>Ejemplo A — Cooperativa cafetalera (Pilot → Rollout)</w:t>
      </w:r>
    </w:p>
    <w:p w14:paraId="0B17CC36" w14:textId="77777777" w:rsidR="00FF27AE" w:rsidRPr="00FF27AE" w:rsidRDefault="00FF27AE" w:rsidP="00A52F77">
      <w:pPr>
        <w:numPr>
          <w:ilvl w:val="0"/>
          <w:numId w:val="195"/>
        </w:numPr>
      </w:pPr>
      <w:r w:rsidRPr="00FF27AE">
        <w:rPr>
          <w:b/>
          <w:bCs/>
        </w:rPr>
        <w:t>Plan:</w:t>
      </w:r>
      <w:r w:rsidRPr="00FF27AE">
        <w:t xml:space="preserve"> Pilot en 1 bodega de Matagalpa (10 usuarios) por 2 semanas.</w:t>
      </w:r>
    </w:p>
    <w:p w14:paraId="2B01EDEA" w14:textId="77777777" w:rsidR="00FF27AE" w:rsidRPr="00FF27AE" w:rsidRDefault="00FF27AE" w:rsidP="00A52F77">
      <w:pPr>
        <w:numPr>
          <w:ilvl w:val="0"/>
          <w:numId w:val="195"/>
        </w:numPr>
        <w:rPr>
          <w:lang w:val="en-US"/>
        </w:rPr>
      </w:pPr>
      <w:r w:rsidRPr="00FF27AE">
        <w:rPr>
          <w:b/>
          <w:bCs/>
          <w:lang w:val="en-US"/>
        </w:rPr>
        <w:t>Pre-go:</w:t>
      </w:r>
      <w:r w:rsidRPr="00FF27AE">
        <w:rPr>
          <w:lang w:val="en-US"/>
        </w:rPr>
        <w:t xml:space="preserve"> Tests unitarios/integ en staging, demo a PO/encargado, backup DB, on-call 24/7 primer fin de semana.</w:t>
      </w:r>
    </w:p>
    <w:p w14:paraId="0410E9A0" w14:textId="77777777" w:rsidR="00FF27AE" w:rsidRPr="00FF27AE" w:rsidRDefault="00FF27AE" w:rsidP="00A52F77">
      <w:pPr>
        <w:numPr>
          <w:ilvl w:val="0"/>
          <w:numId w:val="195"/>
        </w:numPr>
        <w:rPr>
          <w:lang w:val="en-US"/>
        </w:rPr>
      </w:pPr>
      <w:r w:rsidRPr="00FF27AE">
        <w:rPr>
          <w:b/>
          <w:bCs/>
          <w:lang w:val="en-US"/>
        </w:rPr>
        <w:t>Go:</w:t>
      </w:r>
      <w:r w:rsidRPr="00FF27AE">
        <w:rPr>
          <w:lang w:val="en-US"/>
        </w:rPr>
        <w:t xml:space="preserve"> desplegar pilot (feature flag ON para bodega X). Monitoreo 72 h continuo.</w:t>
      </w:r>
    </w:p>
    <w:p w14:paraId="17DF5AC5" w14:textId="77777777" w:rsidR="00FF27AE" w:rsidRPr="00FF27AE" w:rsidRDefault="00FF27AE" w:rsidP="00A52F77">
      <w:pPr>
        <w:numPr>
          <w:ilvl w:val="0"/>
          <w:numId w:val="195"/>
        </w:numPr>
      </w:pPr>
      <w:r w:rsidRPr="00FF27AE">
        <w:rPr>
          <w:b/>
          <w:bCs/>
        </w:rPr>
        <w:t>Evaluación:</w:t>
      </w:r>
      <w:r w:rsidRPr="00FF27AE">
        <w:t xml:space="preserve"> métricas adoption (≥ 70% uso diario), error rate &lt; 1% → si OK, programar rollout por municipios cada 2 semanas.</w:t>
      </w:r>
    </w:p>
    <w:p w14:paraId="6EAA0185" w14:textId="77777777" w:rsidR="00FF27AE" w:rsidRPr="00FF27AE" w:rsidRDefault="00FF27AE" w:rsidP="00A52F77">
      <w:pPr>
        <w:numPr>
          <w:ilvl w:val="0"/>
          <w:numId w:val="195"/>
        </w:numPr>
        <w:rPr>
          <w:lang w:val="en-US"/>
        </w:rPr>
      </w:pPr>
      <w:r w:rsidRPr="00FF27AE">
        <w:rPr>
          <w:b/>
          <w:bCs/>
          <w:lang w:val="en-US"/>
        </w:rPr>
        <w:t>Rollback:</w:t>
      </w:r>
      <w:r w:rsidRPr="00FF27AE">
        <w:rPr>
          <w:lang w:val="en-US"/>
        </w:rPr>
        <w:t xml:space="preserve"> desactivar flag y evaluar issues.</w:t>
      </w:r>
    </w:p>
    <w:p w14:paraId="0B092FE0" w14:textId="77777777" w:rsidR="00FF27AE" w:rsidRPr="00FF27AE" w:rsidRDefault="00FF27AE" w:rsidP="00FF27AE">
      <w:pPr>
        <w:rPr>
          <w:b/>
          <w:bCs/>
        </w:rPr>
      </w:pPr>
      <w:r w:rsidRPr="00FF27AE">
        <w:rPr>
          <w:b/>
          <w:bCs/>
        </w:rPr>
        <w:t>Ejemplo B — Universidad Politécnica (lanzamiento módulo de matrícula)</w:t>
      </w:r>
    </w:p>
    <w:p w14:paraId="7A7E4EDB" w14:textId="77777777" w:rsidR="00FF27AE" w:rsidRPr="00FF27AE" w:rsidRDefault="00FF27AE" w:rsidP="00A52F77">
      <w:pPr>
        <w:numPr>
          <w:ilvl w:val="0"/>
          <w:numId w:val="196"/>
        </w:numPr>
      </w:pPr>
      <w:r w:rsidRPr="00FF27AE">
        <w:rPr>
          <w:b/>
          <w:bCs/>
        </w:rPr>
        <w:t>Ventana de release:</w:t>
      </w:r>
      <w:r w:rsidRPr="00FF27AE">
        <w:t xml:space="preserve"> fuera de horario de matrícula (por la noche) y con soporte en oficina por 48 h.</w:t>
      </w:r>
    </w:p>
    <w:p w14:paraId="5AA42763" w14:textId="77777777" w:rsidR="00FF27AE" w:rsidRPr="00FF27AE" w:rsidRDefault="00FF27AE" w:rsidP="00A52F77">
      <w:pPr>
        <w:numPr>
          <w:ilvl w:val="0"/>
          <w:numId w:val="196"/>
        </w:numPr>
      </w:pPr>
      <w:r w:rsidRPr="00FF27AE">
        <w:rPr>
          <w:b/>
          <w:bCs/>
        </w:rPr>
        <w:t>Pasos adicionales:</w:t>
      </w:r>
      <w:r w:rsidRPr="00FF27AE">
        <w:t xml:space="preserve"> pruebas de carga simulando pico de matrícula; coordinación con área TI de la universidad; manuales y sesiones presenciales para secretaría académica.</w:t>
      </w:r>
    </w:p>
    <w:p w14:paraId="6687D64E" w14:textId="77777777" w:rsidR="00FF27AE" w:rsidRPr="00FF27AE" w:rsidRDefault="00FF27AE" w:rsidP="00A52F77">
      <w:pPr>
        <w:numPr>
          <w:ilvl w:val="0"/>
          <w:numId w:val="196"/>
        </w:numPr>
      </w:pPr>
      <w:r w:rsidRPr="00FF27AE">
        <w:rPr>
          <w:b/>
          <w:bCs/>
        </w:rPr>
        <w:t>KPIs:</w:t>
      </w:r>
      <w:r w:rsidRPr="00FF27AE">
        <w:t xml:space="preserve"> tiempo medio de matrícula por estudiante, % transacciones exitosas, incidentes críticos por hora.</w:t>
      </w:r>
    </w:p>
    <w:p w14:paraId="04356A45" w14:textId="77777777" w:rsidR="00FF27AE" w:rsidRPr="00FF27AE" w:rsidRDefault="00FF27AE" w:rsidP="00FF27AE">
      <w:pPr>
        <w:rPr>
          <w:b/>
          <w:bCs/>
        </w:rPr>
      </w:pPr>
      <w:r w:rsidRPr="00FF27AE">
        <w:rPr>
          <w:b/>
          <w:bCs/>
        </w:rPr>
        <w:t>Ejemplo C — PYME de Managua (release menor)</w:t>
      </w:r>
    </w:p>
    <w:p w14:paraId="103A9D2E" w14:textId="77777777" w:rsidR="00FF27AE" w:rsidRPr="00FF27AE" w:rsidRDefault="00FF27AE" w:rsidP="00A52F77">
      <w:pPr>
        <w:numPr>
          <w:ilvl w:val="0"/>
          <w:numId w:val="197"/>
        </w:numPr>
      </w:pPr>
      <w:r w:rsidRPr="00FF27AE">
        <w:rPr>
          <w:b/>
          <w:bCs/>
        </w:rPr>
        <w:t>Estrategia:</w:t>
      </w:r>
      <w:r w:rsidRPr="00FF27AE">
        <w:t xml:space="preserve"> canary 10% de usuarios → 50% → 100% en horas/ días con monitoreo.</w:t>
      </w:r>
    </w:p>
    <w:p w14:paraId="33ACA575" w14:textId="77777777" w:rsidR="00FF27AE" w:rsidRPr="00FF27AE" w:rsidRDefault="00FF27AE" w:rsidP="00A52F77">
      <w:pPr>
        <w:numPr>
          <w:ilvl w:val="0"/>
          <w:numId w:val="197"/>
        </w:numPr>
      </w:pPr>
      <w:r w:rsidRPr="00FF27AE">
        <w:rPr>
          <w:b/>
          <w:bCs/>
        </w:rPr>
        <w:t>Rollback:</w:t>
      </w:r>
      <w:r w:rsidRPr="00FF27AE">
        <w:t xml:space="preserve"> feature flag para desactivar rápidamente.</w:t>
      </w:r>
    </w:p>
    <w:p w14:paraId="015458BE" w14:textId="77777777" w:rsidR="00FF27AE" w:rsidRPr="00FF27AE" w:rsidRDefault="00FF27AE" w:rsidP="00A52F77">
      <w:pPr>
        <w:numPr>
          <w:ilvl w:val="0"/>
          <w:numId w:val="197"/>
        </w:numPr>
      </w:pPr>
      <w:r w:rsidRPr="00FF27AE">
        <w:rPr>
          <w:b/>
          <w:bCs/>
        </w:rPr>
        <w:t>Comunicación:</w:t>
      </w:r>
      <w:r w:rsidRPr="00FF27AE">
        <w:t xml:space="preserve"> email a clientes y cheat-sheet de 1 página.</w:t>
      </w:r>
    </w:p>
    <w:p w14:paraId="1BDD1F55" w14:textId="43FAF21F" w:rsidR="00FF27AE" w:rsidRPr="00C8682B" w:rsidRDefault="00FF27AE" w:rsidP="00FF27AE"/>
    <w:p w14:paraId="3C5F5776" w14:textId="77777777" w:rsidR="0078061B" w:rsidRPr="00C8682B" w:rsidRDefault="0078061B" w:rsidP="00FF27AE"/>
    <w:p w14:paraId="3137E069" w14:textId="77777777" w:rsidR="0078061B" w:rsidRPr="00C8682B" w:rsidRDefault="0078061B" w:rsidP="00FF27AE"/>
    <w:p w14:paraId="3414C2B5" w14:textId="77777777" w:rsidR="0078061B" w:rsidRPr="00C8682B" w:rsidRDefault="0078061B" w:rsidP="00FF27AE"/>
    <w:p w14:paraId="5CCF23C5" w14:textId="77777777" w:rsidR="0078061B" w:rsidRPr="00C8682B" w:rsidRDefault="0078061B" w:rsidP="00FF27AE"/>
    <w:p w14:paraId="0D07BD1A" w14:textId="77777777" w:rsidR="00FF27AE" w:rsidRPr="00FF27AE" w:rsidRDefault="00FF27AE" w:rsidP="00FF27AE">
      <w:pPr>
        <w:rPr>
          <w:b/>
          <w:bCs/>
        </w:rPr>
      </w:pPr>
      <w:r w:rsidRPr="00FF27AE">
        <w:rPr>
          <w:b/>
          <w:bCs/>
        </w:rPr>
        <w:lastRenderedPageBreak/>
        <w:t>Actividad práctica para aula/taller — “Simula un lanzamiento piloto”</w:t>
      </w:r>
    </w:p>
    <w:p w14:paraId="7CEE366B" w14:textId="77777777" w:rsidR="00FF27AE" w:rsidRPr="00FF27AE" w:rsidRDefault="00FF27AE" w:rsidP="00FF27AE">
      <w:r w:rsidRPr="00FF27AE">
        <w:rPr>
          <w:b/>
          <w:bCs/>
        </w:rPr>
        <w:t>Duración:</w:t>
      </w:r>
      <w:r w:rsidRPr="00FF27AE">
        <w:t xml:space="preserve"> 3 horas (planificación + ejecución simulada)</w:t>
      </w:r>
    </w:p>
    <w:p w14:paraId="59AA9042" w14:textId="77777777" w:rsidR="00FF27AE" w:rsidRPr="00FF27AE" w:rsidRDefault="00FF27AE" w:rsidP="00FF27AE">
      <w:r w:rsidRPr="00FF27AE">
        <w:rPr>
          <w:b/>
          <w:bCs/>
        </w:rPr>
        <w:t>Objetivo:</w:t>
      </w:r>
      <w:r w:rsidRPr="00FF27AE">
        <w:t xml:space="preserve"> preparar y ejecutar un pilot release para una cooperación/cooperativa o módulo UPN.</w:t>
      </w:r>
    </w:p>
    <w:p w14:paraId="7F6D0D10" w14:textId="77777777" w:rsidR="00FF27AE" w:rsidRPr="00FF27AE" w:rsidRDefault="00FF27AE" w:rsidP="00FF27AE">
      <w:pPr>
        <w:rPr>
          <w:lang w:val="en-US"/>
        </w:rPr>
      </w:pPr>
      <w:r w:rsidRPr="00FF27AE">
        <w:rPr>
          <w:b/>
          <w:bCs/>
          <w:lang w:val="en-US"/>
        </w:rPr>
        <w:t>Pasos:</w:t>
      </w:r>
    </w:p>
    <w:p w14:paraId="159B1DE5" w14:textId="77777777" w:rsidR="00FF27AE" w:rsidRPr="00FF27AE" w:rsidRDefault="00FF27AE" w:rsidP="00A52F77">
      <w:pPr>
        <w:numPr>
          <w:ilvl w:val="0"/>
          <w:numId w:val="198"/>
        </w:numPr>
      </w:pPr>
      <w:r w:rsidRPr="00FF27AE">
        <w:rPr>
          <w:b/>
          <w:bCs/>
        </w:rPr>
        <w:t>Crear Release Plan</w:t>
      </w:r>
      <w:r w:rsidRPr="00FF27AE">
        <w:t xml:space="preserve"> (45 min): alcance, estrategia, criterios, rollback, comunicación.</w:t>
      </w:r>
    </w:p>
    <w:p w14:paraId="7AD69010" w14:textId="77777777" w:rsidR="00FF27AE" w:rsidRPr="00FF27AE" w:rsidRDefault="00FF27AE" w:rsidP="00A52F77">
      <w:pPr>
        <w:numPr>
          <w:ilvl w:val="0"/>
          <w:numId w:val="198"/>
        </w:numPr>
        <w:rPr>
          <w:lang w:val="en-US"/>
        </w:rPr>
      </w:pPr>
      <w:r w:rsidRPr="00FF27AE">
        <w:rPr>
          <w:b/>
          <w:bCs/>
          <w:lang w:val="en-US"/>
        </w:rPr>
        <w:t>Completar checklist de go/no-go</w:t>
      </w:r>
      <w:r w:rsidRPr="00FF27AE">
        <w:rPr>
          <w:lang w:val="en-US"/>
        </w:rPr>
        <w:t xml:space="preserve"> (30 min).</w:t>
      </w:r>
    </w:p>
    <w:p w14:paraId="1461A6A8" w14:textId="77777777" w:rsidR="00FF27AE" w:rsidRPr="00FF27AE" w:rsidRDefault="00FF27AE" w:rsidP="00A52F77">
      <w:pPr>
        <w:numPr>
          <w:ilvl w:val="0"/>
          <w:numId w:val="198"/>
        </w:numPr>
      </w:pPr>
      <w:r w:rsidRPr="00FF27AE">
        <w:rPr>
          <w:b/>
          <w:bCs/>
        </w:rPr>
        <w:t>Simular despliegue</w:t>
      </w:r>
      <w:r w:rsidRPr="00FF27AE">
        <w:t xml:space="preserve"> (45–60 min): roleplay con equipo: DevOps ejecuta steps, SM coordina comunicaciones, PO valida demo; simular fallo y ejecutar rollback.</w:t>
      </w:r>
    </w:p>
    <w:p w14:paraId="014343CA" w14:textId="77777777" w:rsidR="00FF27AE" w:rsidRPr="00FF27AE" w:rsidRDefault="00FF27AE" w:rsidP="00A52F77">
      <w:pPr>
        <w:numPr>
          <w:ilvl w:val="0"/>
          <w:numId w:val="198"/>
        </w:numPr>
      </w:pPr>
      <w:r w:rsidRPr="00FF27AE">
        <w:rPr>
          <w:b/>
          <w:bCs/>
        </w:rPr>
        <w:t>Analizar métricas y decidir</w:t>
      </w:r>
      <w:r w:rsidRPr="00FF27AE">
        <w:t xml:space="preserve"> (30 min): con datos de simulación, decidir si se escala o se reprograme.</w:t>
      </w:r>
    </w:p>
    <w:p w14:paraId="0C8C5E2C" w14:textId="77777777" w:rsidR="00FF27AE" w:rsidRPr="00FF27AE" w:rsidRDefault="00FF27AE" w:rsidP="00A52F77">
      <w:pPr>
        <w:numPr>
          <w:ilvl w:val="0"/>
          <w:numId w:val="198"/>
        </w:numPr>
      </w:pPr>
      <w:r w:rsidRPr="00FF27AE">
        <w:rPr>
          <w:b/>
          <w:bCs/>
        </w:rPr>
        <w:t>Entregable:</w:t>
      </w:r>
      <w:r w:rsidRPr="00FF27AE">
        <w:t xml:space="preserve"> Release Plan + registro de la simulación (logs, decisión).</w:t>
      </w:r>
    </w:p>
    <w:p w14:paraId="000583E6" w14:textId="77777777" w:rsidR="00FF27AE" w:rsidRPr="00FF27AE" w:rsidRDefault="00FF27AE" w:rsidP="00FF27AE">
      <w:pPr>
        <w:rPr>
          <w:lang w:val="en-US"/>
        </w:rPr>
      </w:pPr>
      <w:r w:rsidRPr="00FF27AE">
        <w:rPr>
          <w:b/>
          <w:bCs/>
          <w:lang w:val="en-US"/>
        </w:rPr>
        <w:t>Rúbrica (12 pts):</w:t>
      </w:r>
    </w:p>
    <w:p w14:paraId="6EA1B939" w14:textId="77777777" w:rsidR="00FF27AE" w:rsidRPr="00FF27AE" w:rsidRDefault="00FF27AE" w:rsidP="00A52F77">
      <w:pPr>
        <w:numPr>
          <w:ilvl w:val="0"/>
          <w:numId w:val="199"/>
        </w:numPr>
        <w:rPr>
          <w:lang w:val="en-US"/>
        </w:rPr>
      </w:pPr>
      <w:r w:rsidRPr="00FF27AE">
        <w:rPr>
          <w:lang w:val="en-US"/>
        </w:rPr>
        <w:t>Exhaustividad del Release Plan (0–4).</w:t>
      </w:r>
    </w:p>
    <w:p w14:paraId="4D4BBDC6" w14:textId="77777777" w:rsidR="00FF27AE" w:rsidRPr="00FF27AE" w:rsidRDefault="00FF27AE" w:rsidP="00A52F77">
      <w:pPr>
        <w:numPr>
          <w:ilvl w:val="0"/>
          <w:numId w:val="199"/>
        </w:numPr>
      </w:pPr>
      <w:r w:rsidRPr="00FF27AE">
        <w:t>Calidad del checklist y pruebas de rollback (0–4).</w:t>
      </w:r>
    </w:p>
    <w:p w14:paraId="6DBC40E6" w14:textId="77777777" w:rsidR="00FF27AE" w:rsidRPr="00FF27AE" w:rsidRDefault="00FF27AE" w:rsidP="00A52F77">
      <w:pPr>
        <w:numPr>
          <w:ilvl w:val="0"/>
          <w:numId w:val="199"/>
        </w:numPr>
      </w:pPr>
      <w:r w:rsidRPr="00FF27AE">
        <w:t>Decisión justificada basada en métricas simuladas (0–4).</w:t>
      </w:r>
    </w:p>
    <w:p w14:paraId="6A12ADF0" w14:textId="119C1E80" w:rsidR="00FF27AE" w:rsidRPr="00C8682B" w:rsidRDefault="00FF27AE" w:rsidP="00FF27AE"/>
    <w:p w14:paraId="2B3998B9" w14:textId="77777777" w:rsidR="0078061B" w:rsidRPr="00C8682B" w:rsidRDefault="0078061B" w:rsidP="00FF27AE"/>
    <w:p w14:paraId="5AA14D74" w14:textId="77777777" w:rsidR="0078061B" w:rsidRPr="00C8682B" w:rsidRDefault="0078061B" w:rsidP="00FF27AE"/>
    <w:p w14:paraId="270EC916" w14:textId="77777777" w:rsidR="0078061B" w:rsidRPr="00C8682B" w:rsidRDefault="0078061B" w:rsidP="00FF27AE"/>
    <w:p w14:paraId="5D786DDE" w14:textId="77777777" w:rsidR="0078061B" w:rsidRPr="00C8682B" w:rsidRDefault="0078061B" w:rsidP="00FF27AE"/>
    <w:p w14:paraId="71A3105B" w14:textId="77777777" w:rsidR="0078061B" w:rsidRPr="00C8682B" w:rsidRDefault="0078061B" w:rsidP="00FF27AE"/>
    <w:p w14:paraId="730A2BE1" w14:textId="77777777" w:rsidR="0078061B" w:rsidRPr="00C8682B" w:rsidRDefault="0078061B" w:rsidP="00FF27AE"/>
    <w:p w14:paraId="5108F029" w14:textId="77777777" w:rsidR="0078061B" w:rsidRPr="00C8682B" w:rsidRDefault="0078061B" w:rsidP="00FF27AE"/>
    <w:p w14:paraId="0D64C38C" w14:textId="77777777" w:rsidR="0078061B" w:rsidRPr="00C8682B" w:rsidRDefault="0078061B" w:rsidP="00FF27AE"/>
    <w:p w14:paraId="5D3ACF06" w14:textId="77777777" w:rsidR="0078061B" w:rsidRPr="00C8682B" w:rsidRDefault="0078061B" w:rsidP="00FF27AE"/>
    <w:p w14:paraId="69A7D016" w14:textId="77777777" w:rsidR="00FF27AE" w:rsidRPr="00FF27AE" w:rsidRDefault="00FF27AE" w:rsidP="00FF27AE">
      <w:pPr>
        <w:rPr>
          <w:b/>
          <w:bCs/>
        </w:rPr>
      </w:pPr>
      <w:r w:rsidRPr="00FF27AE">
        <w:rPr>
          <w:b/>
          <w:bCs/>
        </w:rPr>
        <w:lastRenderedPageBreak/>
        <w:t>Post-lanzamiento: verificación, lecciones y release retrospective</w:t>
      </w:r>
    </w:p>
    <w:p w14:paraId="65E6DE84" w14:textId="77777777" w:rsidR="00FF27AE" w:rsidRPr="00FF27AE" w:rsidRDefault="00FF27AE" w:rsidP="00A52F77">
      <w:pPr>
        <w:numPr>
          <w:ilvl w:val="0"/>
          <w:numId w:val="200"/>
        </w:numPr>
      </w:pPr>
      <w:r w:rsidRPr="00FF27AE">
        <w:rPr>
          <w:b/>
          <w:bCs/>
        </w:rPr>
        <w:t>Verificación inmediata (24–72 h):</w:t>
      </w:r>
      <w:r w:rsidRPr="00FF27AE">
        <w:t xml:space="preserve"> comparar KPIs contra umbrales; confirmar adopción; cerrar incidentes P1.</w:t>
      </w:r>
    </w:p>
    <w:p w14:paraId="64F357D3" w14:textId="77777777" w:rsidR="00FF27AE" w:rsidRPr="00FF27AE" w:rsidRDefault="00FF27AE" w:rsidP="00A52F77">
      <w:pPr>
        <w:numPr>
          <w:ilvl w:val="0"/>
          <w:numId w:val="200"/>
        </w:numPr>
      </w:pPr>
      <w:r w:rsidRPr="00FF27AE">
        <w:rPr>
          <w:b/>
          <w:bCs/>
        </w:rPr>
        <w:t>Release Retrospective (1 semana después):</w:t>
      </w:r>
      <w:r w:rsidRPr="00FF27AE">
        <w:t xml:space="preserve"> reunir equipo y stakeholders para revisar qué funcionó, qué no, y actualizar runbooks y backlog con acciones (ej., mejorar scripts de migración, aumentar cobertura de tests).</w:t>
      </w:r>
    </w:p>
    <w:p w14:paraId="667D2CBD" w14:textId="77777777" w:rsidR="00FF27AE" w:rsidRPr="00FF27AE" w:rsidRDefault="00FF27AE" w:rsidP="00A52F77">
      <w:pPr>
        <w:numPr>
          <w:ilvl w:val="0"/>
          <w:numId w:val="200"/>
        </w:numPr>
      </w:pPr>
      <w:r w:rsidRPr="00FF27AE">
        <w:rPr>
          <w:b/>
          <w:bCs/>
        </w:rPr>
        <w:t>Documentar lecciones:</w:t>
      </w:r>
      <w:r w:rsidRPr="00FF27AE">
        <w:t xml:space="preserve"> actualizar plantillas y checklist para siguientes releases.</w:t>
      </w:r>
    </w:p>
    <w:p w14:paraId="6B2A4EDC" w14:textId="3424F21F" w:rsidR="00FF27AE" w:rsidRPr="00C8682B" w:rsidRDefault="00FF27AE" w:rsidP="00FF27AE"/>
    <w:p w14:paraId="512045F5" w14:textId="77777777" w:rsidR="00FF27AE" w:rsidRPr="00FF27AE" w:rsidRDefault="00FF27AE" w:rsidP="00FF27AE">
      <w:pPr>
        <w:rPr>
          <w:b/>
          <w:bCs/>
        </w:rPr>
      </w:pPr>
      <w:r w:rsidRPr="00FF27AE">
        <w:rPr>
          <w:b/>
          <w:bCs/>
        </w:rPr>
        <w:t>Plantillas listas para copiar (texto)</w:t>
      </w:r>
    </w:p>
    <w:p w14:paraId="5E28A18B" w14:textId="5A088AD0" w:rsidR="00FF27AE" w:rsidRPr="00FF27AE" w:rsidRDefault="00FF27AE" w:rsidP="00FF27AE">
      <w:pPr>
        <w:rPr>
          <w:b/>
          <w:bCs/>
          <w:lang w:val="en-US"/>
        </w:rPr>
      </w:pPr>
      <w:r w:rsidRPr="00FF27AE">
        <w:rPr>
          <w:b/>
          <w:bCs/>
          <w:lang w:val="en-US"/>
        </w:rPr>
        <w:t>1) Checklist Go/No-Go</w:t>
      </w:r>
    </w:p>
    <w:p w14:paraId="57CA2DA8" w14:textId="77777777" w:rsidR="00FF27AE" w:rsidRPr="00FF27AE" w:rsidRDefault="00FF27AE" w:rsidP="00FF27AE">
      <w:pPr>
        <w:rPr>
          <w:lang w:val="en-US"/>
        </w:rPr>
      </w:pPr>
      <w:proofErr w:type="gramStart"/>
      <w:r w:rsidRPr="00FF27AE">
        <w:rPr>
          <w:lang w:val="en-US"/>
        </w:rPr>
        <w:t>[ ]</w:t>
      </w:r>
      <w:proofErr w:type="gramEnd"/>
      <w:r w:rsidRPr="00FF27AE">
        <w:rPr>
          <w:lang w:val="en-US"/>
        </w:rPr>
        <w:t xml:space="preserve"> Tests unitarios: PASSED</w:t>
      </w:r>
    </w:p>
    <w:p w14:paraId="02466FE9" w14:textId="77777777" w:rsidR="00FF27AE" w:rsidRPr="00FF27AE" w:rsidRDefault="00FF27AE" w:rsidP="00FF27AE">
      <w:pPr>
        <w:rPr>
          <w:lang w:val="en-US"/>
        </w:rPr>
      </w:pPr>
      <w:proofErr w:type="gramStart"/>
      <w:r w:rsidRPr="00FF27AE">
        <w:rPr>
          <w:lang w:val="en-US"/>
        </w:rPr>
        <w:t>[ ]</w:t>
      </w:r>
      <w:proofErr w:type="gramEnd"/>
      <w:r w:rsidRPr="00FF27AE">
        <w:rPr>
          <w:lang w:val="en-US"/>
        </w:rPr>
        <w:t xml:space="preserve"> Tests integración: PASSED</w:t>
      </w:r>
    </w:p>
    <w:p w14:paraId="633FE402" w14:textId="77777777" w:rsidR="00FF27AE" w:rsidRPr="00FF27AE" w:rsidRDefault="00FF27AE" w:rsidP="00FF27AE">
      <w:pPr>
        <w:rPr>
          <w:lang w:val="en-US"/>
        </w:rPr>
      </w:pPr>
      <w:proofErr w:type="gramStart"/>
      <w:r w:rsidRPr="00FF27AE">
        <w:rPr>
          <w:lang w:val="en-US"/>
        </w:rPr>
        <w:t>[ ]</w:t>
      </w:r>
      <w:proofErr w:type="gramEnd"/>
      <w:r w:rsidRPr="00FF27AE">
        <w:rPr>
          <w:lang w:val="en-US"/>
        </w:rPr>
        <w:t xml:space="preserve"> Smoke tests en staging: PASSED</w:t>
      </w:r>
    </w:p>
    <w:p w14:paraId="251AFA92" w14:textId="77777777" w:rsidR="00FF27AE" w:rsidRPr="00FF27AE" w:rsidRDefault="00FF27AE" w:rsidP="00FF27AE">
      <w:pPr>
        <w:rPr>
          <w:lang w:val="en-US"/>
        </w:rPr>
      </w:pPr>
      <w:proofErr w:type="gramStart"/>
      <w:r w:rsidRPr="00FF27AE">
        <w:rPr>
          <w:lang w:val="en-US"/>
        </w:rPr>
        <w:t>[ ]</w:t>
      </w:r>
      <w:proofErr w:type="gramEnd"/>
      <w:r w:rsidRPr="00FF27AE">
        <w:rPr>
          <w:lang w:val="en-US"/>
        </w:rPr>
        <w:t xml:space="preserve"> Backups verificados con checksum: YES</w:t>
      </w:r>
    </w:p>
    <w:p w14:paraId="170B755A" w14:textId="77777777" w:rsidR="00FF27AE" w:rsidRPr="00FF27AE" w:rsidRDefault="00FF27AE" w:rsidP="00FF27AE">
      <w:pPr>
        <w:rPr>
          <w:lang w:val="en-US"/>
        </w:rPr>
      </w:pPr>
      <w:proofErr w:type="gramStart"/>
      <w:r w:rsidRPr="00FF27AE">
        <w:rPr>
          <w:lang w:val="en-US"/>
        </w:rPr>
        <w:t>[ ]</w:t>
      </w:r>
      <w:proofErr w:type="gramEnd"/>
      <w:r w:rsidRPr="00FF27AE">
        <w:rPr>
          <w:lang w:val="en-US"/>
        </w:rPr>
        <w:t xml:space="preserve"> Rollback plan probado: YES</w:t>
      </w:r>
    </w:p>
    <w:p w14:paraId="2DA1CE05" w14:textId="77777777" w:rsidR="00FF27AE" w:rsidRPr="00FF27AE" w:rsidRDefault="00FF27AE" w:rsidP="00FF27AE">
      <w:pPr>
        <w:rPr>
          <w:lang w:val="en-US"/>
        </w:rPr>
      </w:pPr>
      <w:proofErr w:type="gramStart"/>
      <w:r w:rsidRPr="00FF27AE">
        <w:rPr>
          <w:lang w:val="en-US"/>
        </w:rPr>
        <w:t>[ ]</w:t>
      </w:r>
      <w:proofErr w:type="gramEnd"/>
      <w:r w:rsidRPr="00FF27AE">
        <w:rPr>
          <w:lang w:val="en-US"/>
        </w:rPr>
        <w:t xml:space="preserve"> On-call definido con contactos</w:t>
      </w:r>
    </w:p>
    <w:p w14:paraId="336964DE" w14:textId="77777777" w:rsidR="00FF27AE" w:rsidRPr="00FF27AE" w:rsidRDefault="00FF27AE" w:rsidP="00FF27AE">
      <w:pPr>
        <w:rPr>
          <w:lang w:val="en-US"/>
        </w:rPr>
      </w:pPr>
      <w:proofErr w:type="gramStart"/>
      <w:r w:rsidRPr="00FF27AE">
        <w:rPr>
          <w:lang w:val="en-US"/>
        </w:rPr>
        <w:t>[ ]</w:t>
      </w:r>
      <w:proofErr w:type="gramEnd"/>
      <w:r w:rsidRPr="00FF27AE">
        <w:rPr>
          <w:lang w:val="en-US"/>
        </w:rPr>
        <w:t xml:space="preserve"> Release notes </w:t>
      </w:r>
      <w:proofErr w:type="gramStart"/>
      <w:r w:rsidRPr="00FF27AE">
        <w:rPr>
          <w:lang w:val="en-US"/>
        </w:rPr>
        <w:t>y user</w:t>
      </w:r>
      <w:proofErr w:type="gramEnd"/>
      <w:r w:rsidRPr="00FF27AE">
        <w:rPr>
          <w:lang w:val="en-US"/>
        </w:rPr>
        <w:t xml:space="preserve"> guide listos</w:t>
      </w:r>
    </w:p>
    <w:p w14:paraId="6D4F6453" w14:textId="77777777" w:rsidR="00FF27AE" w:rsidRPr="00FF27AE" w:rsidRDefault="00FF27AE" w:rsidP="00FF27AE">
      <w:pPr>
        <w:rPr>
          <w:lang w:val="en-US"/>
        </w:rPr>
      </w:pPr>
      <w:proofErr w:type="gramStart"/>
      <w:r w:rsidRPr="00FF27AE">
        <w:rPr>
          <w:lang w:val="en-US"/>
        </w:rPr>
        <w:t>[ ]</w:t>
      </w:r>
      <w:proofErr w:type="gramEnd"/>
      <w:r w:rsidRPr="00FF27AE">
        <w:rPr>
          <w:lang w:val="en-US"/>
        </w:rPr>
        <w:t xml:space="preserve"> Stakeholders notificados</w:t>
      </w:r>
    </w:p>
    <w:p w14:paraId="19C8AF87" w14:textId="77777777" w:rsidR="00FF27AE" w:rsidRPr="00FF27AE" w:rsidRDefault="00FF27AE" w:rsidP="00FF27AE">
      <w:pPr>
        <w:rPr>
          <w:lang w:val="en-US"/>
        </w:rPr>
      </w:pPr>
      <w:proofErr w:type="gramStart"/>
      <w:r w:rsidRPr="00FF27AE">
        <w:rPr>
          <w:lang w:val="en-US"/>
        </w:rPr>
        <w:t>[ ]</w:t>
      </w:r>
      <w:proofErr w:type="gramEnd"/>
      <w:r w:rsidRPr="00FF27AE">
        <w:rPr>
          <w:lang w:val="en-US"/>
        </w:rPr>
        <w:t xml:space="preserve"> Approval PO/Sponsor: SIGNED</w:t>
      </w:r>
    </w:p>
    <w:p w14:paraId="43028CC2" w14:textId="77777777" w:rsidR="00FF27AE" w:rsidRPr="00FF27AE" w:rsidRDefault="00FF27AE" w:rsidP="00FF27AE">
      <w:pPr>
        <w:rPr>
          <w:b/>
          <w:bCs/>
        </w:rPr>
      </w:pPr>
      <w:r w:rsidRPr="00FF27AE">
        <w:rPr>
          <w:b/>
          <w:bCs/>
        </w:rPr>
        <w:t>2) Release Notes breve (ejemplo ya mostrado arriba)</w:t>
      </w:r>
    </w:p>
    <w:p w14:paraId="53DEC997" w14:textId="77777777" w:rsidR="00FF27AE" w:rsidRPr="00FF27AE" w:rsidRDefault="00FF27AE" w:rsidP="00FF27AE">
      <w:pPr>
        <w:rPr>
          <w:b/>
          <w:bCs/>
        </w:rPr>
      </w:pPr>
      <w:r w:rsidRPr="00FF27AE">
        <w:rPr>
          <w:b/>
          <w:bCs/>
        </w:rPr>
        <w:t>3) Plan de rollback (forma compacta)</w:t>
      </w:r>
    </w:p>
    <w:p w14:paraId="24E87AE7" w14:textId="77777777" w:rsidR="00FF27AE" w:rsidRPr="00FF27AE" w:rsidRDefault="00FF27AE" w:rsidP="00FF27AE">
      <w:r w:rsidRPr="00FF27AE">
        <w:t>Trigger:</w:t>
      </w:r>
    </w:p>
    <w:p w14:paraId="05BFA99E" w14:textId="77777777" w:rsidR="00FF27AE" w:rsidRPr="00FF27AE" w:rsidRDefault="00FF27AE" w:rsidP="00FF27AE">
      <w:r w:rsidRPr="00FF27AE">
        <w:t>- Error rate &gt; X% durante Y minutos</w:t>
      </w:r>
    </w:p>
    <w:p w14:paraId="24DAC0A2" w14:textId="77777777" w:rsidR="00FF27AE" w:rsidRPr="00FF27AE" w:rsidRDefault="00FF27AE" w:rsidP="00FF27AE">
      <w:pPr>
        <w:rPr>
          <w:lang w:val="en-US"/>
        </w:rPr>
      </w:pPr>
      <w:r w:rsidRPr="00FF27AE">
        <w:rPr>
          <w:lang w:val="en-US"/>
        </w:rPr>
        <w:t>- Data corruption detected on table Z</w:t>
      </w:r>
    </w:p>
    <w:p w14:paraId="771CBD19" w14:textId="77777777" w:rsidR="00FF27AE" w:rsidRPr="00FF27AE" w:rsidRDefault="00FF27AE" w:rsidP="00FF27AE">
      <w:pPr>
        <w:rPr>
          <w:lang w:val="en-US"/>
        </w:rPr>
      </w:pPr>
    </w:p>
    <w:p w14:paraId="248F5568" w14:textId="77777777" w:rsidR="00FF27AE" w:rsidRPr="00FF27AE" w:rsidRDefault="00FF27AE" w:rsidP="00FF27AE">
      <w:pPr>
        <w:rPr>
          <w:lang w:val="en-US"/>
        </w:rPr>
      </w:pPr>
      <w:r w:rsidRPr="00FF27AE">
        <w:rPr>
          <w:lang w:val="en-US"/>
        </w:rPr>
        <w:t>Rollback Steps:</w:t>
      </w:r>
    </w:p>
    <w:p w14:paraId="29CC2ADC" w14:textId="77777777" w:rsidR="00FF27AE" w:rsidRPr="00FF27AE" w:rsidRDefault="00FF27AE" w:rsidP="00FF27AE">
      <w:pPr>
        <w:rPr>
          <w:lang w:val="en-US"/>
        </w:rPr>
      </w:pPr>
      <w:r w:rsidRPr="00FF27AE">
        <w:rPr>
          <w:lang w:val="en-US"/>
        </w:rPr>
        <w:lastRenderedPageBreak/>
        <w:t>1. Notify: channel + phone</w:t>
      </w:r>
    </w:p>
    <w:p w14:paraId="1894F69E" w14:textId="77777777" w:rsidR="00FF27AE" w:rsidRPr="00FF27AE" w:rsidRDefault="00FF27AE" w:rsidP="00FF27AE">
      <w:pPr>
        <w:rPr>
          <w:lang w:val="en-US"/>
        </w:rPr>
      </w:pPr>
      <w:r w:rsidRPr="00FF27AE">
        <w:rPr>
          <w:lang w:val="en-US"/>
        </w:rPr>
        <w:t>2. Enable maintenance page</w:t>
      </w:r>
    </w:p>
    <w:p w14:paraId="25C5C3D2" w14:textId="77777777" w:rsidR="00FF27AE" w:rsidRPr="00FF27AE" w:rsidRDefault="00FF27AE" w:rsidP="00FF27AE">
      <w:pPr>
        <w:rPr>
          <w:lang w:val="en-US"/>
        </w:rPr>
      </w:pPr>
      <w:r w:rsidRPr="00FF27AE">
        <w:rPr>
          <w:lang w:val="en-US"/>
        </w:rPr>
        <w:t>3. Switch traffic to Blue (or turn off feature flag)</w:t>
      </w:r>
    </w:p>
    <w:p w14:paraId="2EF62083" w14:textId="77777777" w:rsidR="00FF27AE" w:rsidRPr="00FF27AE" w:rsidRDefault="00FF27AE" w:rsidP="00FF27AE">
      <w:pPr>
        <w:rPr>
          <w:lang w:val="en-US"/>
        </w:rPr>
      </w:pPr>
      <w:r w:rsidRPr="00FF27AE">
        <w:rPr>
          <w:lang w:val="en-US"/>
        </w:rPr>
        <w:t>4. Restore DB from snapshot YYYY-MM-DD-HHMM if needed</w:t>
      </w:r>
    </w:p>
    <w:p w14:paraId="334A1789" w14:textId="77777777" w:rsidR="00FF27AE" w:rsidRPr="00FF27AE" w:rsidRDefault="00FF27AE" w:rsidP="00FF27AE">
      <w:pPr>
        <w:rPr>
          <w:lang w:val="en-US"/>
        </w:rPr>
      </w:pPr>
      <w:r w:rsidRPr="00FF27AE">
        <w:rPr>
          <w:lang w:val="en-US"/>
        </w:rPr>
        <w:t xml:space="preserve">5. Verify sanity checks </w:t>
      </w:r>
      <w:proofErr w:type="gramStart"/>
      <w:r w:rsidRPr="00FF27AE">
        <w:rPr>
          <w:lang w:val="en-US"/>
        </w:rPr>
        <w:t>A,B</w:t>
      </w:r>
      <w:proofErr w:type="gramEnd"/>
      <w:r w:rsidRPr="00FF27AE">
        <w:rPr>
          <w:lang w:val="en-US"/>
        </w:rPr>
        <w:t>,C</w:t>
      </w:r>
    </w:p>
    <w:p w14:paraId="3C75A35C" w14:textId="77777777" w:rsidR="00FF27AE" w:rsidRPr="00C8682B" w:rsidRDefault="00FF27AE" w:rsidP="00FF27AE">
      <w:r w:rsidRPr="00C8682B">
        <w:t>6. Inform stakeholders &amp; open post-mortem</w:t>
      </w:r>
    </w:p>
    <w:p w14:paraId="0808C9EE" w14:textId="14C23245" w:rsidR="00FF27AE" w:rsidRPr="00C8682B" w:rsidRDefault="00FF27AE" w:rsidP="00FF27AE"/>
    <w:p w14:paraId="54376A34" w14:textId="77777777" w:rsidR="00FF27AE" w:rsidRPr="00FF27AE" w:rsidRDefault="00FF27AE" w:rsidP="00FF27AE">
      <w:pPr>
        <w:rPr>
          <w:b/>
          <w:bCs/>
        </w:rPr>
      </w:pPr>
      <w:r w:rsidRPr="00FF27AE">
        <w:rPr>
          <w:b/>
          <w:bCs/>
        </w:rPr>
        <w:t>Métricas de éxito (cómo saber que el lanzamiento fue exitoso)</w:t>
      </w:r>
    </w:p>
    <w:p w14:paraId="6CF23650" w14:textId="77777777" w:rsidR="00FF27AE" w:rsidRPr="00FF27AE" w:rsidRDefault="00FF27AE" w:rsidP="00A52F77">
      <w:pPr>
        <w:numPr>
          <w:ilvl w:val="0"/>
          <w:numId w:val="201"/>
        </w:numPr>
      </w:pPr>
      <w:r w:rsidRPr="00FF27AE">
        <w:rPr>
          <w:b/>
          <w:bCs/>
        </w:rPr>
        <w:t>Técnico:</w:t>
      </w:r>
      <w:r w:rsidRPr="00FF27AE">
        <w:t xml:space="preserve"> Error rate &lt; threshold; MTTR dentro del objetivo; 0 incidentes críticos en 72 h (meta).</w:t>
      </w:r>
    </w:p>
    <w:p w14:paraId="231A8AB5" w14:textId="77777777" w:rsidR="00FF27AE" w:rsidRPr="00FF27AE" w:rsidRDefault="00FF27AE" w:rsidP="00A52F77">
      <w:pPr>
        <w:numPr>
          <w:ilvl w:val="0"/>
          <w:numId w:val="201"/>
        </w:numPr>
      </w:pPr>
      <w:r w:rsidRPr="00FF27AE">
        <w:rPr>
          <w:b/>
          <w:bCs/>
        </w:rPr>
        <w:t>Adopción:</w:t>
      </w:r>
      <w:r w:rsidRPr="00FF27AE">
        <w:t xml:space="preserve"> ≥ </w:t>
      </w:r>
      <w:proofErr w:type="gramStart"/>
      <w:r w:rsidRPr="00FF27AE">
        <w:t>target</w:t>
      </w:r>
      <w:proofErr w:type="gramEnd"/>
      <w:r w:rsidRPr="00FF27AE">
        <w:t xml:space="preserve"> adoption rate (ej., 60–80% usuarios objetivo en 7 días para pilot).</w:t>
      </w:r>
    </w:p>
    <w:p w14:paraId="4C480E1B" w14:textId="77777777" w:rsidR="00FF27AE" w:rsidRPr="00FF27AE" w:rsidRDefault="00FF27AE" w:rsidP="00A52F77">
      <w:pPr>
        <w:numPr>
          <w:ilvl w:val="0"/>
          <w:numId w:val="201"/>
        </w:numPr>
      </w:pPr>
      <w:r w:rsidRPr="00FF27AE">
        <w:rPr>
          <w:b/>
          <w:bCs/>
        </w:rPr>
        <w:t>Satisfacción:</w:t>
      </w:r>
      <w:r w:rsidRPr="00FF27AE">
        <w:t xml:space="preserve"> Survey promedio ≥ 4/5 a los usuarios clave tras 7 días.</w:t>
      </w:r>
    </w:p>
    <w:p w14:paraId="0351FF2C" w14:textId="77777777" w:rsidR="00FF27AE" w:rsidRPr="00FF27AE" w:rsidRDefault="00FF27AE" w:rsidP="00A52F77">
      <w:pPr>
        <w:numPr>
          <w:ilvl w:val="0"/>
          <w:numId w:val="201"/>
        </w:numPr>
      </w:pPr>
      <w:r w:rsidRPr="00FF27AE">
        <w:rPr>
          <w:b/>
          <w:bCs/>
        </w:rPr>
        <w:t>Operativo:</w:t>
      </w:r>
      <w:r w:rsidRPr="00FF27AE">
        <w:t xml:space="preserve"> </w:t>
      </w:r>
      <w:proofErr w:type="gramStart"/>
      <w:r w:rsidRPr="00FF27AE">
        <w:t>Tickets</w:t>
      </w:r>
      <w:proofErr w:type="gramEnd"/>
      <w:r w:rsidRPr="00FF27AE">
        <w:t xml:space="preserve"> P1 resueltos en SLA; release retrospective con ≥ 1 acción implementada antes del siguiente release.</w:t>
      </w:r>
    </w:p>
    <w:p w14:paraId="7BB6FAE5" w14:textId="790F3956" w:rsidR="00FF27AE" w:rsidRPr="00C8682B" w:rsidRDefault="00FF27AE" w:rsidP="00FF27AE"/>
    <w:p w14:paraId="35C42113" w14:textId="0AD6E74A" w:rsidR="00FF27AE" w:rsidRPr="00FF27AE" w:rsidRDefault="00FF27AE" w:rsidP="00FF27AE">
      <w:pPr>
        <w:rPr>
          <w:b/>
          <w:bCs/>
        </w:rPr>
      </w:pPr>
      <w:r w:rsidRPr="00FF27AE">
        <w:rPr>
          <w:b/>
          <w:bCs/>
        </w:rPr>
        <w:t>Recomendaciones finales y buenas prácticas</w:t>
      </w:r>
    </w:p>
    <w:p w14:paraId="4035A673" w14:textId="77777777" w:rsidR="00FF27AE" w:rsidRPr="00FF27AE" w:rsidRDefault="00FF27AE" w:rsidP="00A52F77">
      <w:pPr>
        <w:numPr>
          <w:ilvl w:val="0"/>
          <w:numId w:val="202"/>
        </w:numPr>
      </w:pPr>
      <w:r w:rsidRPr="00FF27AE">
        <w:rPr>
          <w:b/>
          <w:bCs/>
        </w:rPr>
        <w:t>Lanza como ensayos científicos:</w:t>
      </w:r>
      <w:r w:rsidRPr="00FF27AE">
        <w:t xml:space="preserve"> usa pilotos, define hipótesis (p. ej., “esperamos 70% adopción en 30 días”) y mide; si la hipótesis falla, adapta.</w:t>
      </w:r>
    </w:p>
    <w:p w14:paraId="653F6DBB" w14:textId="77777777" w:rsidR="00FF27AE" w:rsidRPr="00FF27AE" w:rsidRDefault="00FF27AE" w:rsidP="00A52F77">
      <w:pPr>
        <w:numPr>
          <w:ilvl w:val="0"/>
          <w:numId w:val="202"/>
        </w:numPr>
      </w:pPr>
      <w:r w:rsidRPr="00FF27AE">
        <w:rPr>
          <w:b/>
          <w:bCs/>
        </w:rPr>
        <w:t>No lances solo por cumplir calendario:</w:t>
      </w:r>
      <w:r w:rsidRPr="00FF27AE">
        <w:t xml:space="preserve"> prioriza calidad y soporte. Mejor una liberación más tarde y estable que una apresurada y problemática.</w:t>
      </w:r>
    </w:p>
    <w:p w14:paraId="4D61849C" w14:textId="77777777" w:rsidR="00FF27AE" w:rsidRPr="00FF27AE" w:rsidRDefault="00FF27AE" w:rsidP="00A52F77">
      <w:pPr>
        <w:numPr>
          <w:ilvl w:val="0"/>
          <w:numId w:val="202"/>
        </w:numPr>
      </w:pPr>
      <w:r w:rsidRPr="00FF27AE">
        <w:rPr>
          <w:b/>
          <w:bCs/>
        </w:rPr>
        <w:t>Prepara a la gente:</w:t>
      </w:r>
      <w:r w:rsidRPr="00FF27AE">
        <w:t xml:space="preserve"> entrenamiento breve y cheat-sheets aumentan adopción y reducen </w:t>
      </w:r>
      <w:proofErr w:type="gramStart"/>
      <w:r w:rsidRPr="00FF27AE">
        <w:t>tickets</w:t>
      </w:r>
      <w:proofErr w:type="gramEnd"/>
      <w:r w:rsidRPr="00FF27AE">
        <w:t xml:space="preserve"> iniciales.</w:t>
      </w:r>
    </w:p>
    <w:p w14:paraId="3129412B" w14:textId="77777777" w:rsidR="00FF27AE" w:rsidRPr="00FF27AE" w:rsidRDefault="00FF27AE" w:rsidP="00A52F77">
      <w:pPr>
        <w:numPr>
          <w:ilvl w:val="0"/>
          <w:numId w:val="202"/>
        </w:numPr>
      </w:pPr>
      <w:r w:rsidRPr="00FF27AE">
        <w:rPr>
          <w:b/>
          <w:bCs/>
        </w:rPr>
        <w:t>Automatiza lo que puedas:</w:t>
      </w:r>
      <w:r w:rsidRPr="00FF27AE">
        <w:t xml:space="preserve"> pipelines, feature flags y checks reducen riesgos humanos.</w:t>
      </w:r>
    </w:p>
    <w:p w14:paraId="16B5E910" w14:textId="77777777" w:rsidR="00FF27AE" w:rsidRPr="00FF27AE" w:rsidRDefault="00FF27AE" w:rsidP="00A52F77">
      <w:pPr>
        <w:numPr>
          <w:ilvl w:val="0"/>
          <w:numId w:val="202"/>
        </w:numPr>
      </w:pPr>
      <w:r w:rsidRPr="00FF27AE">
        <w:rPr>
          <w:b/>
          <w:bCs/>
        </w:rPr>
        <w:t>Documenta todo:</w:t>
      </w:r>
      <w:r w:rsidRPr="00FF27AE">
        <w:t xml:space="preserve"> un buen release notes + runbook es oro cuando algo falla.</w:t>
      </w:r>
    </w:p>
    <w:p w14:paraId="5BBAC781" w14:textId="77777777" w:rsidR="00FF27AE" w:rsidRPr="00FF27AE" w:rsidRDefault="00FF27AE" w:rsidP="00A52F77">
      <w:pPr>
        <w:numPr>
          <w:ilvl w:val="0"/>
          <w:numId w:val="202"/>
        </w:numPr>
      </w:pPr>
      <w:r w:rsidRPr="00FF27AE">
        <w:rPr>
          <w:b/>
          <w:bCs/>
        </w:rPr>
        <w:lastRenderedPageBreak/>
        <w:t>Piensa en el contexto local:</w:t>
      </w:r>
      <w:r w:rsidRPr="00FF27AE">
        <w:t xml:space="preserve"> sincronización offline, ventanas de despliegue respetando horarios y feriados, y comunicación por canales populares (WhatsApp) cuando el email no es suficiente.</w:t>
      </w:r>
    </w:p>
    <w:p w14:paraId="7DF2CD3B" w14:textId="77777777" w:rsidR="00C5601D" w:rsidRDefault="00C5601D" w:rsidP="00A76AA1">
      <w:pPr>
        <w:contextualSpacing/>
      </w:pPr>
    </w:p>
    <w:p w14:paraId="65BF0E98" w14:textId="77777777" w:rsidR="009631E4" w:rsidRDefault="009631E4" w:rsidP="00A76AA1">
      <w:pPr>
        <w:contextualSpacing/>
      </w:pPr>
    </w:p>
    <w:p w14:paraId="28603105" w14:textId="77777777" w:rsidR="009631E4" w:rsidRDefault="009631E4" w:rsidP="00A76AA1">
      <w:pPr>
        <w:contextualSpacing/>
      </w:pPr>
    </w:p>
    <w:p w14:paraId="39EA936E" w14:textId="77777777" w:rsidR="009631E4" w:rsidRDefault="009631E4" w:rsidP="00A76AA1">
      <w:pPr>
        <w:contextualSpacing/>
      </w:pPr>
    </w:p>
    <w:p w14:paraId="21B33257" w14:textId="77777777" w:rsidR="009631E4" w:rsidRDefault="009631E4" w:rsidP="00A76AA1">
      <w:pPr>
        <w:contextualSpacing/>
      </w:pPr>
    </w:p>
    <w:p w14:paraId="5769C766" w14:textId="77777777" w:rsidR="009631E4" w:rsidRDefault="009631E4" w:rsidP="00A76AA1">
      <w:pPr>
        <w:contextualSpacing/>
      </w:pPr>
    </w:p>
    <w:p w14:paraId="582610ED" w14:textId="77777777" w:rsidR="009631E4" w:rsidRDefault="009631E4" w:rsidP="00A76AA1">
      <w:pPr>
        <w:contextualSpacing/>
      </w:pPr>
    </w:p>
    <w:p w14:paraId="6B204C64" w14:textId="77777777" w:rsidR="009631E4" w:rsidRDefault="009631E4" w:rsidP="00A76AA1">
      <w:pPr>
        <w:contextualSpacing/>
      </w:pPr>
    </w:p>
    <w:p w14:paraId="3F51A306" w14:textId="77777777" w:rsidR="009631E4" w:rsidRDefault="009631E4" w:rsidP="00A76AA1">
      <w:pPr>
        <w:contextualSpacing/>
      </w:pPr>
    </w:p>
    <w:p w14:paraId="108C888E" w14:textId="77777777" w:rsidR="009631E4" w:rsidRDefault="009631E4" w:rsidP="00A76AA1">
      <w:pPr>
        <w:contextualSpacing/>
      </w:pPr>
    </w:p>
    <w:p w14:paraId="3A1FFAB3" w14:textId="77777777" w:rsidR="009631E4" w:rsidRDefault="009631E4" w:rsidP="00A76AA1">
      <w:pPr>
        <w:contextualSpacing/>
      </w:pPr>
    </w:p>
    <w:p w14:paraId="1E3D79CF" w14:textId="77777777" w:rsidR="009631E4" w:rsidRDefault="009631E4" w:rsidP="00A76AA1">
      <w:pPr>
        <w:contextualSpacing/>
      </w:pPr>
    </w:p>
    <w:p w14:paraId="61BA7772" w14:textId="77777777" w:rsidR="009631E4" w:rsidRDefault="009631E4" w:rsidP="00A76AA1">
      <w:pPr>
        <w:contextualSpacing/>
      </w:pPr>
    </w:p>
    <w:p w14:paraId="16B27A45" w14:textId="77777777" w:rsidR="009631E4" w:rsidRDefault="009631E4" w:rsidP="00A76AA1">
      <w:pPr>
        <w:contextualSpacing/>
      </w:pPr>
    </w:p>
    <w:p w14:paraId="796C9AF5" w14:textId="77777777" w:rsidR="009631E4" w:rsidRDefault="009631E4" w:rsidP="00A76AA1">
      <w:pPr>
        <w:contextualSpacing/>
      </w:pPr>
    </w:p>
    <w:p w14:paraId="48F4549A" w14:textId="77777777" w:rsidR="009631E4" w:rsidRDefault="009631E4" w:rsidP="00A76AA1">
      <w:pPr>
        <w:contextualSpacing/>
      </w:pPr>
    </w:p>
    <w:p w14:paraId="229359F1" w14:textId="77777777" w:rsidR="009631E4" w:rsidRDefault="009631E4" w:rsidP="00A76AA1">
      <w:pPr>
        <w:contextualSpacing/>
      </w:pPr>
    </w:p>
    <w:p w14:paraId="153A9269" w14:textId="77777777" w:rsidR="009631E4" w:rsidRDefault="009631E4" w:rsidP="00A76AA1">
      <w:pPr>
        <w:contextualSpacing/>
      </w:pPr>
    </w:p>
    <w:p w14:paraId="038E7C61" w14:textId="77777777" w:rsidR="009631E4" w:rsidRDefault="009631E4" w:rsidP="00A76AA1">
      <w:pPr>
        <w:contextualSpacing/>
      </w:pPr>
    </w:p>
    <w:p w14:paraId="7D1337A8" w14:textId="77777777" w:rsidR="009631E4" w:rsidRDefault="009631E4" w:rsidP="00A76AA1">
      <w:pPr>
        <w:contextualSpacing/>
      </w:pPr>
    </w:p>
    <w:p w14:paraId="0BBC94D1" w14:textId="77777777" w:rsidR="009631E4" w:rsidRDefault="009631E4" w:rsidP="00A76AA1">
      <w:pPr>
        <w:contextualSpacing/>
      </w:pPr>
    </w:p>
    <w:p w14:paraId="61290F33" w14:textId="77777777" w:rsidR="009631E4" w:rsidRDefault="009631E4" w:rsidP="00A76AA1">
      <w:pPr>
        <w:contextualSpacing/>
      </w:pPr>
    </w:p>
    <w:p w14:paraId="466B1680" w14:textId="77777777" w:rsidR="009631E4" w:rsidRDefault="009631E4" w:rsidP="00A76AA1">
      <w:pPr>
        <w:contextualSpacing/>
      </w:pPr>
    </w:p>
    <w:p w14:paraId="7C782FAB" w14:textId="77777777" w:rsidR="009631E4" w:rsidRDefault="009631E4" w:rsidP="00A76AA1">
      <w:pPr>
        <w:contextualSpacing/>
      </w:pPr>
    </w:p>
    <w:p w14:paraId="38535B86" w14:textId="77777777" w:rsidR="009631E4" w:rsidRDefault="009631E4" w:rsidP="00A76AA1">
      <w:pPr>
        <w:contextualSpacing/>
      </w:pPr>
    </w:p>
    <w:p w14:paraId="7FF8E0E9" w14:textId="77777777" w:rsidR="009631E4" w:rsidRDefault="009631E4" w:rsidP="00A76AA1">
      <w:pPr>
        <w:contextualSpacing/>
      </w:pPr>
    </w:p>
    <w:p w14:paraId="6F5001A1" w14:textId="77777777" w:rsidR="009631E4" w:rsidRDefault="009631E4" w:rsidP="00A76AA1">
      <w:pPr>
        <w:contextualSpacing/>
      </w:pPr>
    </w:p>
    <w:p w14:paraId="66B855BB"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2CA12CE5" wp14:editId="3E440730">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D7ABEE" w14:textId="77777777" w:rsidR="006D7C25" w:rsidRPr="00D904A7" w:rsidRDefault="006D7C25" w:rsidP="006D7C25">
                              <w:pPr>
                                <w:pStyle w:val="Ttulo1"/>
                              </w:pPr>
                              <w:bookmarkStart w:id="23" w:name="_Toc160547542"/>
                              <w:bookmarkStart w:id="24" w:name="_Toc208332168"/>
                              <w:r w:rsidRPr="006D7C25">
                                <w:t>Bibliografía y Webgrafía</w:t>
                              </w:r>
                              <w:bookmarkEnd w:id="23"/>
                              <w:bookmarkEnd w:id="24"/>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CA12CE5"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7D7ABEE" w14:textId="77777777" w:rsidR="006D7C25" w:rsidRPr="00D904A7" w:rsidRDefault="006D7C25" w:rsidP="006D7C25">
                        <w:pPr>
                          <w:pStyle w:val="Ttulo1"/>
                        </w:pPr>
                        <w:bookmarkStart w:id="25" w:name="_Toc160547542"/>
                        <w:bookmarkStart w:id="26" w:name="_Toc208332168"/>
                        <w:r w:rsidRPr="006D7C25">
                          <w:t>Bibliografía y Webgrafía</w:t>
                        </w:r>
                        <w:bookmarkEnd w:id="25"/>
                        <w:bookmarkEnd w:id="26"/>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8BDC62B" w14:textId="77777777" w:rsidR="002117E6" w:rsidRDefault="002117E6" w:rsidP="00A76AA1">
      <w:pPr>
        <w:contextualSpacing/>
      </w:pPr>
    </w:p>
    <w:p w14:paraId="3368344B" w14:textId="77777777" w:rsidR="00AB2DF6" w:rsidRDefault="00AB2DF6" w:rsidP="00A76AA1">
      <w:pPr>
        <w:contextualSpacing/>
        <w:rPr>
          <w:i/>
          <w:iCs/>
        </w:rPr>
      </w:pPr>
    </w:p>
    <w:p w14:paraId="62401B50" w14:textId="77777777" w:rsidR="00BC196E" w:rsidRPr="00C8682B" w:rsidRDefault="00803DC7" w:rsidP="00803DC7">
      <w:pPr>
        <w:contextualSpacing/>
        <w:rPr>
          <w:i/>
          <w:iCs/>
          <w:lang w:val="en-US"/>
        </w:rPr>
      </w:pPr>
      <w:r w:rsidRPr="00803DC7">
        <w:rPr>
          <w:i/>
          <w:iCs/>
          <w:lang w:val="en-US"/>
        </w:rPr>
        <w:t xml:space="preserve">Beck, K., Beedle, M., van Bennekum, A., Cockburn, A., Cunningham, W., Fowler, M., … </w:t>
      </w:r>
      <w:r w:rsidRPr="00C8682B">
        <w:rPr>
          <w:i/>
          <w:iCs/>
          <w:lang w:val="en-US"/>
        </w:rPr>
        <w:t xml:space="preserve">Thomas, D. (2001). </w:t>
      </w:r>
      <w:r w:rsidRPr="00C8682B">
        <w:rPr>
          <w:b/>
          <w:bCs/>
          <w:i/>
          <w:iCs/>
          <w:lang w:val="en-US"/>
        </w:rPr>
        <w:t>Manifesto for Agile Software Development</w:t>
      </w:r>
      <w:r w:rsidRPr="00C8682B">
        <w:rPr>
          <w:i/>
          <w:iCs/>
          <w:lang w:val="en-US"/>
        </w:rPr>
        <w:t>. Agile Alliance.</w:t>
      </w:r>
    </w:p>
    <w:p w14:paraId="73C10532" w14:textId="5064B962" w:rsidR="00803DC7" w:rsidRPr="00C8682B" w:rsidRDefault="00803DC7" w:rsidP="00803DC7">
      <w:pPr>
        <w:contextualSpacing/>
        <w:rPr>
          <w:i/>
          <w:iCs/>
          <w:lang w:val="en-US"/>
        </w:rPr>
      </w:pPr>
      <w:r w:rsidRPr="00803DC7">
        <w:rPr>
          <w:i/>
          <w:iCs/>
          <w:lang w:val="en-US"/>
        </w:rPr>
        <w:t xml:space="preserve">Schwaber, K., &amp; Sutherland, J. (2020). </w:t>
      </w:r>
      <w:r w:rsidRPr="00803DC7">
        <w:rPr>
          <w:b/>
          <w:bCs/>
          <w:i/>
          <w:iCs/>
          <w:lang w:val="en-US"/>
        </w:rPr>
        <w:t>The Scrum Guide</w:t>
      </w:r>
      <w:r w:rsidRPr="00803DC7">
        <w:rPr>
          <w:i/>
          <w:iCs/>
          <w:lang w:val="en-US"/>
        </w:rPr>
        <w:t xml:space="preserve"> (2020 ed.). </w:t>
      </w:r>
      <w:r w:rsidRPr="00C8682B">
        <w:rPr>
          <w:i/>
          <w:iCs/>
          <w:lang w:val="en-US"/>
        </w:rPr>
        <w:t xml:space="preserve">Scrum.org. </w:t>
      </w:r>
    </w:p>
    <w:p w14:paraId="4EF14075" w14:textId="0D32E5D2" w:rsidR="00803DC7" w:rsidRPr="00C8682B" w:rsidRDefault="00803DC7" w:rsidP="00803DC7">
      <w:pPr>
        <w:contextualSpacing/>
        <w:rPr>
          <w:i/>
          <w:iCs/>
          <w:lang w:val="en-US"/>
        </w:rPr>
      </w:pPr>
      <w:r w:rsidRPr="00803DC7">
        <w:rPr>
          <w:i/>
          <w:iCs/>
          <w:lang w:val="en-US"/>
        </w:rPr>
        <w:t xml:space="preserve">Sutherland, J. (2014). </w:t>
      </w:r>
      <w:r w:rsidRPr="00803DC7">
        <w:rPr>
          <w:b/>
          <w:bCs/>
          <w:i/>
          <w:iCs/>
          <w:lang w:val="en-US"/>
        </w:rPr>
        <w:t>Scrum: The Art of Doing Twice the Work in Half the Time</w:t>
      </w:r>
      <w:r w:rsidRPr="00803DC7">
        <w:rPr>
          <w:i/>
          <w:iCs/>
          <w:lang w:val="en-US"/>
        </w:rPr>
        <w:t xml:space="preserve">. </w:t>
      </w:r>
      <w:r w:rsidRPr="00C8682B">
        <w:rPr>
          <w:i/>
          <w:iCs/>
          <w:lang w:val="en-US"/>
        </w:rPr>
        <w:t>Crown Business.</w:t>
      </w:r>
    </w:p>
    <w:p w14:paraId="1842A019" w14:textId="74A765D4" w:rsidR="00803DC7" w:rsidRPr="00C8682B" w:rsidRDefault="00803DC7" w:rsidP="00803DC7">
      <w:pPr>
        <w:contextualSpacing/>
        <w:rPr>
          <w:i/>
          <w:iCs/>
          <w:lang w:val="en-US"/>
        </w:rPr>
      </w:pPr>
      <w:r w:rsidRPr="00803DC7">
        <w:rPr>
          <w:i/>
          <w:iCs/>
          <w:lang w:val="en-US"/>
        </w:rPr>
        <w:t xml:space="preserve">Cohn, M. (2005). </w:t>
      </w:r>
      <w:r w:rsidRPr="00803DC7">
        <w:rPr>
          <w:b/>
          <w:bCs/>
          <w:i/>
          <w:iCs/>
          <w:lang w:val="en-US"/>
        </w:rPr>
        <w:t>Agile Estimating and Planning</w:t>
      </w:r>
      <w:r w:rsidRPr="00803DC7">
        <w:rPr>
          <w:i/>
          <w:iCs/>
          <w:lang w:val="en-US"/>
        </w:rPr>
        <w:t xml:space="preserve">. </w:t>
      </w:r>
      <w:r w:rsidRPr="00C8682B">
        <w:rPr>
          <w:i/>
          <w:iCs/>
          <w:lang w:val="en-US"/>
        </w:rPr>
        <w:t xml:space="preserve">Prentice Hall. </w:t>
      </w:r>
    </w:p>
    <w:p w14:paraId="4F049F85" w14:textId="263D239D" w:rsidR="00803DC7" w:rsidRPr="00803DC7" w:rsidRDefault="00803DC7" w:rsidP="00803DC7">
      <w:pPr>
        <w:contextualSpacing/>
        <w:rPr>
          <w:i/>
          <w:iCs/>
        </w:rPr>
      </w:pPr>
      <w:r w:rsidRPr="00803DC7">
        <w:rPr>
          <w:i/>
          <w:iCs/>
          <w:lang w:val="en-US"/>
        </w:rPr>
        <w:t xml:space="preserve">Rubin, K. S. (2012). </w:t>
      </w:r>
      <w:r w:rsidRPr="00803DC7">
        <w:rPr>
          <w:b/>
          <w:bCs/>
          <w:i/>
          <w:iCs/>
          <w:lang w:val="en-US"/>
        </w:rPr>
        <w:t>Essential Scrum: A Practical Guide to the Most Popular Agile Process</w:t>
      </w:r>
      <w:r w:rsidRPr="00803DC7">
        <w:rPr>
          <w:i/>
          <w:iCs/>
          <w:lang w:val="en-US"/>
        </w:rPr>
        <w:t xml:space="preserve">. </w:t>
      </w:r>
      <w:r w:rsidRPr="00803DC7">
        <w:rPr>
          <w:i/>
          <w:iCs/>
        </w:rPr>
        <w:t>Addison-Wesley.</w:t>
      </w:r>
    </w:p>
    <w:p w14:paraId="7F68933E" w14:textId="5146B657" w:rsidR="00803DC7" w:rsidRPr="00803DC7" w:rsidRDefault="00803DC7" w:rsidP="00803DC7">
      <w:pPr>
        <w:contextualSpacing/>
        <w:rPr>
          <w:i/>
          <w:iCs/>
        </w:rPr>
      </w:pPr>
      <w:r w:rsidRPr="00803DC7">
        <w:rPr>
          <w:i/>
          <w:iCs/>
        </w:rPr>
        <w:t xml:space="preserve">Sommerville, I. (2011). </w:t>
      </w:r>
      <w:r w:rsidRPr="00803DC7">
        <w:rPr>
          <w:b/>
          <w:bCs/>
          <w:i/>
          <w:iCs/>
        </w:rPr>
        <w:t>Ingeniería de software</w:t>
      </w:r>
      <w:r w:rsidRPr="00803DC7">
        <w:rPr>
          <w:i/>
          <w:iCs/>
        </w:rPr>
        <w:t xml:space="preserve"> (9.ª ed.). Pearson Educación.</w:t>
      </w:r>
    </w:p>
    <w:p w14:paraId="69E5C13C" w14:textId="408C2F09" w:rsidR="00803DC7" w:rsidRPr="00C8682B" w:rsidRDefault="00803DC7" w:rsidP="00803DC7">
      <w:pPr>
        <w:contextualSpacing/>
        <w:rPr>
          <w:i/>
          <w:iCs/>
          <w:lang w:val="en-US"/>
        </w:rPr>
      </w:pPr>
      <w:r w:rsidRPr="00C8682B">
        <w:rPr>
          <w:i/>
          <w:iCs/>
        </w:rPr>
        <w:t xml:space="preserve">Pressman, R. S., &amp; Maxim, B. R. (2015). </w:t>
      </w:r>
      <w:r w:rsidRPr="00803DC7">
        <w:rPr>
          <w:b/>
          <w:bCs/>
          <w:i/>
          <w:iCs/>
        </w:rPr>
        <w:t>Ingeniería de software: Un enfoque práctico</w:t>
      </w:r>
      <w:r w:rsidRPr="00803DC7">
        <w:rPr>
          <w:i/>
          <w:iCs/>
        </w:rPr>
        <w:t xml:space="preserve"> (8.ª ed.). </w:t>
      </w:r>
      <w:r w:rsidRPr="00C8682B">
        <w:rPr>
          <w:i/>
          <w:iCs/>
          <w:lang w:val="en-US"/>
        </w:rPr>
        <w:t>McGraw-Hill Educación.</w:t>
      </w:r>
    </w:p>
    <w:p w14:paraId="2E33039F" w14:textId="10E07130" w:rsidR="00803DC7" w:rsidRPr="00C8682B" w:rsidRDefault="00803DC7" w:rsidP="00803DC7">
      <w:pPr>
        <w:contextualSpacing/>
        <w:rPr>
          <w:i/>
          <w:iCs/>
          <w:lang w:val="en-US"/>
        </w:rPr>
      </w:pPr>
      <w:r w:rsidRPr="00803DC7">
        <w:rPr>
          <w:i/>
          <w:iCs/>
          <w:lang w:val="en-US"/>
        </w:rPr>
        <w:t xml:space="preserve">Project Management Institute. (2017). </w:t>
      </w:r>
      <w:r w:rsidRPr="00803DC7">
        <w:rPr>
          <w:b/>
          <w:bCs/>
          <w:i/>
          <w:iCs/>
          <w:lang w:val="en-US"/>
        </w:rPr>
        <w:t>A Guide to the Project Management Body of Knowledge (PMBOK® Guide)</w:t>
      </w:r>
      <w:r w:rsidRPr="00803DC7">
        <w:rPr>
          <w:i/>
          <w:iCs/>
          <w:lang w:val="en-US"/>
        </w:rPr>
        <w:t xml:space="preserve"> — Sixth Edition. </w:t>
      </w:r>
      <w:r w:rsidRPr="00C8682B">
        <w:rPr>
          <w:i/>
          <w:iCs/>
          <w:lang w:val="en-US"/>
        </w:rPr>
        <w:t>Project Management Institute.</w:t>
      </w:r>
    </w:p>
    <w:p w14:paraId="761EC905" w14:textId="488E792B" w:rsidR="00803DC7" w:rsidRPr="00803DC7" w:rsidRDefault="00803DC7" w:rsidP="00803DC7">
      <w:pPr>
        <w:contextualSpacing/>
        <w:rPr>
          <w:i/>
          <w:iCs/>
          <w:lang w:val="en-US"/>
        </w:rPr>
      </w:pPr>
      <w:r w:rsidRPr="00803DC7">
        <w:rPr>
          <w:i/>
          <w:iCs/>
          <w:lang w:val="en-US"/>
        </w:rPr>
        <w:t xml:space="preserve">Highsmith, J. (2002). </w:t>
      </w:r>
      <w:r w:rsidRPr="00803DC7">
        <w:rPr>
          <w:b/>
          <w:bCs/>
          <w:i/>
          <w:iCs/>
          <w:lang w:val="en-US"/>
        </w:rPr>
        <w:t>Agile Software Development Ecosystems</w:t>
      </w:r>
      <w:r w:rsidRPr="00803DC7">
        <w:rPr>
          <w:i/>
          <w:iCs/>
          <w:lang w:val="en-US"/>
        </w:rPr>
        <w:t>. Addison-Wesley.</w:t>
      </w:r>
    </w:p>
    <w:p w14:paraId="1612B1FD" w14:textId="5A3D9469" w:rsidR="00803DC7" w:rsidRPr="00C8682B" w:rsidRDefault="00803DC7" w:rsidP="00803DC7">
      <w:pPr>
        <w:contextualSpacing/>
        <w:rPr>
          <w:i/>
          <w:iCs/>
          <w:lang w:val="en-US"/>
        </w:rPr>
      </w:pPr>
      <w:r w:rsidRPr="00803DC7">
        <w:rPr>
          <w:i/>
          <w:iCs/>
          <w:lang w:val="en-US"/>
        </w:rPr>
        <w:t xml:space="preserve">Poppendieck, M., &amp; Poppendieck, T. (2003). </w:t>
      </w:r>
      <w:r w:rsidRPr="00803DC7">
        <w:rPr>
          <w:b/>
          <w:bCs/>
          <w:i/>
          <w:iCs/>
          <w:lang w:val="en-US"/>
        </w:rPr>
        <w:t>Lean Software Development: An Agile Toolkit</w:t>
      </w:r>
      <w:r w:rsidRPr="00803DC7">
        <w:rPr>
          <w:i/>
          <w:iCs/>
          <w:lang w:val="en-US"/>
        </w:rPr>
        <w:t xml:space="preserve">. </w:t>
      </w:r>
      <w:r w:rsidRPr="00C8682B">
        <w:rPr>
          <w:i/>
          <w:iCs/>
          <w:lang w:val="en-US"/>
        </w:rPr>
        <w:t>Addison-Wesley.</w:t>
      </w:r>
    </w:p>
    <w:p w14:paraId="66430369" w14:textId="17003A7B" w:rsidR="00803DC7" w:rsidRPr="00803DC7" w:rsidRDefault="00803DC7" w:rsidP="00803DC7">
      <w:pPr>
        <w:contextualSpacing/>
        <w:rPr>
          <w:i/>
          <w:iCs/>
          <w:lang w:val="en-US"/>
        </w:rPr>
      </w:pPr>
      <w:r w:rsidRPr="00803DC7">
        <w:rPr>
          <w:i/>
          <w:iCs/>
          <w:lang w:val="en-US"/>
        </w:rPr>
        <w:t xml:space="preserve">Kerth, N. (2001). </w:t>
      </w:r>
      <w:r w:rsidRPr="00803DC7">
        <w:rPr>
          <w:b/>
          <w:bCs/>
          <w:i/>
          <w:iCs/>
          <w:lang w:val="en-US"/>
        </w:rPr>
        <w:t>Project Retrospectives: A Handbook for Team Reviews</w:t>
      </w:r>
      <w:r w:rsidRPr="00803DC7">
        <w:rPr>
          <w:i/>
          <w:iCs/>
          <w:lang w:val="en-US"/>
        </w:rPr>
        <w:t>. Dorset House.</w:t>
      </w:r>
    </w:p>
    <w:p w14:paraId="33E6BE71" w14:textId="381B1EA1" w:rsidR="00803DC7" w:rsidRPr="00803DC7" w:rsidRDefault="00803DC7" w:rsidP="00803DC7">
      <w:pPr>
        <w:contextualSpacing/>
        <w:rPr>
          <w:i/>
          <w:iCs/>
        </w:rPr>
      </w:pPr>
      <w:r w:rsidRPr="00803DC7">
        <w:rPr>
          <w:i/>
          <w:iCs/>
          <w:lang w:val="en-US"/>
        </w:rPr>
        <w:t xml:space="preserve">Dingsøyr, T., Nerur, S., Balijepally, V., &amp; Moe, N. B. (2012). </w:t>
      </w:r>
      <w:r w:rsidRPr="00803DC7">
        <w:rPr>
          <w:b/>
          <w:bCs/>
          <w:i/>
          <w:iCs/>
          <w:lang w:val="en-US"/>
        </w:rPr>
        <w:t>A decade of agile methodologies: Towards explaining agile software development</w:t>
      </w:r>
      <w:r w:rsidRPr="00803DC7">
        <w:rPr>
          <w:i/>
          <w:iCs/>
          <w:lang w:val="en-US"/>
        </w:rPr>
        <w:t xml:space="preserve">. </w:t>
      </w:r>
      <w:r w:rsidRPr="00803DC7">
        <w:rPr>
          <w:i/>
          <w:iCs/>
        </w:rPr>
        <w:t>Journal of Systems and Software, 85, 1213–1221.</w:t>
      </w:r>
    </w:p>
    <w:p w14:paraId="3FAADE76" w14:textId="77777777" w:rsidR="00C5601D" w:rsidRDefault="00C5601D" w:rsidP="00A76AA1">
      <w:pPr>
        <w:contextualSpacing/>
        <w:rPr>
          <w:i/>
          <w:iCs/>
        </w:rPr>
      </w:pPr>
    </w:p>
    <w:p w14:paraId="19253E12" w14:textId="77777777" w:rsidR="00C5601D" w:rsidRDefault="00C5601D" w:rsidP="00A76AA1">
      <w:pPr>
        <w:contextualSpacing/>
        <w:rPr>
          <w:i/>
          <w:iCs/>
        </w:rPr>
      </w:pPr>
    </w:p>
    <w:p w14:paraId="7773EF57" w14:textId="77777777" w:rsidR="003F146E" w:rsidRDefault="003F146E" w:rsidP="00A76AA1">
      <w:pPr>
        <w:contextualSpacing/>
      </w:pPr>
    </w:p>
    <w:p w14:paraId="6CDF7A7D" w14:textId="6563F7D0" w:rsidR="00C5601D" w:rsidRDefault="006D7C25" w:rsidP="009631E4">
      <w:pPr>
        <w:contextualSpacing/>
      </w:pPr>
      <w:r>
        <w:rPr>
          <w:noProof/>
        </w:rPr>
        <w:lastRenderedPageBreak/>
        <mc:AlternateContent>
          <mc:Choice Requires="wpg">
            <w:drawing>
              <wp:anchor distT="0" distB="0" distL="114300" distR="114300" simplePos="0" relativeHeight="251678720" behindDoc="0" locked="0" layoutInCell="1" allowOverlap="1" wp14:anchorId="52D494ED" wp14:editId="406235CB">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AEE20" w14:textId="77777777" w:rsidR="006D7C25" w:rsidRPr="00D904A7" w:rsidRDefault="006D7C25" w:rsidP="006D7C25">
                              <w:pPr>
                                <w:pStyle w:val="Ttulo1"/>
                              </w:pPr>
                              <w:bookmarkStart w:id="27" w:name="_Toc160547543"/>
                              <w:bookmarkStart w:id="28" w:name="_Toc208332169"/>
                              <w:r w:rsidRPr="006D7C25">
                                <w:t>Glosario</w:t>
                              </w:r>
                              <w:bookmarkEnd w:id="27"/>
                              <w:bookmarkEnd w:id="28"/>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2D494ED"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1BDAEE20" w14:textId="77777777" w:rsidR="006D7C25" w:rsidRPr="00D904A7" w:rsidRDefault="006D7C25" w:rsidP="006D7C25">
                        <w:pPr>
                          <w:pStyle w:val="Ttulo1"/>
                        </w:pPr>
                        <w:bookmarkStart w:id="29" w:name="_Toc160547543"/>
                        <w:bookmarkStart w:id="30" w:name="_Toc208332169"/>
                        <w:r w:rsidRPr="006D7C25">
                          <w:t>Glosario</w:t>
                        </w:r>
                        <w:bookmarkEnd w:id="29"/>
                        <w:bookmarkEnd w:id="30"/>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546AED05" w14:textId="77777777" w:rsidR="00C5601D" w:rsidRDefault="00C5601D" w:rsidP="00A76AA1">
      <w:pPr>
        <w:tabs>
          <w:tab w:val="left" w:pos="1305"/>
        </w:tabs>
        <w:contextualSpacing/>
      </w:pPr>
    </w:p>
    <w:p w14:paraId="2D7B7771" w14:textId="77777777" w:rsidR="00A52F77" w:rsidRPr="00A52F77" w:rsidRDefault="00A52F77" w:rsidP="00A52F77">
      <w:pPr>
        <w:tabs>
          <w:tab w:val="left" w:pos="1305"/>
        </w:tabs>
        <w:contextualSpacing/>
        <w:jc w:val="left"/>
      </w:pPr>
      <w:r w:rsidRPr="00A52F77">
        <w:rPr>
          <w:b/>
          <w:bCs/>
        </w:rPr>
        <w:t>Adopción (de tecnología / proceso)</w:t>
      </w:r>
      <w:r w:rsidRPr="00A52F77">
        <w:br/>
        <w:t>Proceso por el cual una organización incorpora una práctica, herramienta o marco (p. ej., Scrum) en su operación. Incluye formación, pilotaje, cambios en gobernanza y evidencia de uso. En contextos nicaragüenses suele requerir pilotos locales y capacitación de “champions”.</w:t>
      </w:r>
    </w:p>
    <w:p w14:paraId="74A1F6ED" w14:textId="77777777" w:rsidR="00A52F77" w:rsidRPr="00A52F77" w:rsidRDefault="00A52F77" w:rsidP="00A52F77">
      <w:pPr>
        <w:tabs>
          <w:tab w:val="left" w:pos="1305"/>
        </w:tabs>
        <w:contextualSpacing/>
        <w:jc w:val="left"/>
      </w:pPr>
      <w:r w:rsidRPr="00A52F77">
        <w:rPr>
          <w:b/>
          <w:bCs/>
        </w:rPr>
        <w:t>Agile (Ágil)</w:t>
      </w:r>
      <w:r w:rsidRPr="00A52F77">
        <w:br/>
        <w:t>Familia de marcos y prácticas para desarrollo de software basados en iteración, entrega incremental y empirismo (inspección, adaptación, transparencia). Respaldado por el Manifiesto Ágil.</w:t>
      </w:r>
    </w:p>
    <w:p w14:paraId="048AC9E1" w14:textId="77777777" w:rsidR="00A52F77" w:rsidRPr="00A52F77" w:rsidRDefault="00A52F77" w:rsidP="00A52F77">
      <w:pPr>
        <w:tabs>
          <w:tab w:val="left" w:pos="1305"/>
        </w:tabs>
        <w:contextualSpacing/>
        <w:jc w:val="left"/>
      </w:pPr>
      <w:r w:rsidRPr="00A52F77">
        <w:rPr>
          <w:b/>
          <w:bCs/>
        </w:rPr>
        <w:t>Affinity Estimation (Estimación por afinidad)</w:t>
      </w:r>
      <w:r w:rsidRPr="00A52F77">
        <w:br/>
        <w:t>Técnica colaborativa para estimar grandes cantidades de ítems agrupándolos por similaridad (S/M/L/XL) y asignando valores relativos, útil cuando se tiene mucho backlog.</w:t>
      </w:r>
    </w:p>
    <w:p w14:paraId="5B6F5FE1" w14:textId="77777777" w:rsidR="00A52F77" w:rsidRPr="00A52F77" w:rsidRDefault="00A52F77" w:rsidP="00A52F77">
      <w:pPr>
        <w:tabs>
          <w:tab w:val="left" w:pos="1305"/>
        </w:tabs>
        <w:contextualSpacing/>
        <w:jc w:val="left"/>
      </w:pPr>
      <w:r w:rsidRPr="00A52F77">
        <w:rPr>
          <w:b/>
          <w:bCs/>
        </w:rPr>
        <w:t>Artifact (Artefacto)</w:t>
      </w:r>
      <w:r w:rsidRPr="00A52F77">
        <w:br/>
        <w:t>En Scrum, objeto tangible de trabajo y control (p. ej., Product Backlog, Sprint Backlog, Incremento) que contiene información necesaria para la inspección y decisión.</w:t>
      </w:r>
    </w:p>
    <w:p w14:paraId="5ABE1BD8" w14:textId="77777777" w:rsidR="00A52F77" w:rsidRPr="00A52F77" w:rsidRDefault="00A52F77" w:rsidP="00A52F77">
      <w:pPr>
        <w:tabs>
          <w:tab w:val="left" w:pos="1305"/>
        </w:tabs>
        <w:contextualSpacing/>
        <w:jc w:val="left"/>
      </w:pPr>
      <w:r w:rsidRPr="00A52F77">
        <w:rPr>
          <w:b/>
          <w:bCs/>
        </w:rPr>
        <w:t>Backlog (Product Backlog / Sprint Backlog)</w:t>
      </w:r>
      <w:r w:rsidRPr="00A52F77">
        <w:br/>
        <w:t>Lista priorizada de requisitos/funcionalidades (Product Backlog) o de las tareas comprometidas para un sprint (Sprint Backlog). Herramienta central de priorización y planificación.</w:t>
      </w:r>
    </w:p>
    <w:p w14:paraId="4A3F16E4" w14:textId="77777777" w:rsidR="00A52F77" w:rsidRPr="00A52F77" w:rsidRDefault="00A52F77" w:rsidP="00A52F77">
      <w:pPr>
        <w:tabs>
          <w:tab w:val="left" w:pos="1305"/>
        </w:tabs>
        <w:contextualSpacing/>
        <w:jc w:val="left"/>
      </w:pPr>
      <w:r w:rsidRPr="00A52F77">
        <w:rPr>
          <w:b/>
          <w:bCs/>
        </w:rPr>
        <w:t>Balance de capacidad / Capacity Planning</w:t>
      </w:r>
      <w:r w:rsidRPr="00A52F77">
        <w:br/>
        <w:t>Estimación de la capacidad real de un equipo en un sprint (horas productivas o puntos), descontando tiempo no productivo (reuniones, formación, ausencias).</w:t>
      </w:r>
    </w:p>
    <w:p w14:paraId="715E1878" w14:textId="77777777" w:rsidR="00A52F77" w:rsidRPr="00A52F77" w:rsidRDefault="00A52F77" w:rsidP="00A52F77">
      <w:pPr>
        <w:tabs>
          <w:tab w:val="left" w:pos="1305"/>
        </w:tabs>
        <w:contextualSpacing/>
        <w:jc w:val="left"/>
      </w:pPr>
      <w:r w:rsidRPr="00A52F77">
        <w:rPr>
          <w:b/>
          <w:bCs/>
        </w:rPr>
        <w:t>Big-Bang Release</w:t>
      </w:r>
      <w:r w:rsidRPr="00A52F77">
        <w:br/>
        <w:t>Estrategia de liberación que entrega todo el cambio a todos los usuarios simultáneamente; de alto riesgo y generalmente no recomendada para entornos críticos.</w:t>
      </w:r>
    </w:p>
    <w:p w14:paraId="41DDA629" w14:textId="77777777" w:rsidR="00A52F77" w:rsidRPr="00A52F77" w:rsidRDefault="00A52F77" w:rsidP="00A52F77">
      <w:pPr>
        <w:tabs>
          <w:tab w:val="left" w:pos="1305"/>
        </w:tabs>
        <w:contextualSpacing/>
        <w:jc w:val="left"/>
      </w:pPr>
      <w:r w:rsidRPr="00A52F77">
        <w:rPr>
          <w:b/>
          <w:bCs/>
        </w:rPr>
        <w:lastRenderedPageBreak/>
        <w:t>Blue-Green Deployment</w:t>
      </w:r>
      <w:r w:rsidRPr="00A52F77">
        <w:br/>
        <w:t>Estrategia de despliegue que mantiene dos entornos (blue, green) y cambia el tráfico al nuevo entorno tras validar; facilita rollback rápido.</w:t>
      </w:r>
    </w:p>
    <w:p w14:paraId="6F3C4264" w14:textId="77777777" w:rsidR="00A52F77" w:rsidRPr="00A52F77" w:rsidRDefault="00A52F77" w:rsidP="00A52F77">
      <w:pPr>
        <w:tabs>
          <w:tab w:val="left" w:pos="1305"/>
        </w:tabs>
        <w:contextualSpacing/>
        <w:jc w:val="left"/>
      </w:pPr>
      <w:r w:rsidRPr="00A52F77">
        <w:rPr>
          <w:b/>
          <w:bCs/>
        </w:rPr>
        <w:t>Burn-down Chart</w:t>
      </w:r>
      <w:r w:rsidRPr="00A52F77">
        <w:br/>
        <w:t>Gráfico que muestra puntos (o esfuerzo) pendientes a lo largo del sprint; se usa para monitorizar el progreso diario y detectar desviaciones.</w:t>
      </w:r>
    </w:p>
    <w:p w14:paraId="75CBEBD0" w14:textId="77777777" w:rsidR="00A52F77" w:rsidRPr="00A52F77" w:rsidRDefault="00A52F77" w:rsidP="00A52F77">
      <w:pPr>
        <w:tabs>
          <w:tab w:val="left" w:pos="1305"/>
        </w:tabs>
        <w:contextualSpacing/>
        <w:jc w:val="left"/>
      </w:pPr>
      <w:r w:rsidRPr="00A52F77">
        <w:rPr>
          <w:b/>
          <w:bCs/>
        </w:rPr>
        <w:t>Burn-up Chart</w:t>
      </w:r>
      <w:r w:rsidRPr="00A52F77">
        <w:br/>
        <w:t>Gráfico que representa el trabajo completado frente al total planificado, útil para visualizar alcance y progreso acumulado.</w:t>
      </w:r>
    </w:p>
    <w:p w14:paraId="2B228393" w14:textId="77777777" w:rsidR="00A52F77" w:rsidRPr="00A52F77" w:rsidRDefault="00A52F77" w:rsidP="00A52F77">
      <w:pPr>
        <w:tabs>
          <w:tab w:val="left" w:pos="1305"/>
        </w:tabs>
        <w:contextualSpacing/>
        <w:jc w:val="left"/>
      </w:pPr>
      <w:r w:rsidRPr="00A52F77">
        <w:rPr>
          <w:b/>
          <w:bCs/>
        </w:rPr>
        <w:t>Canary Release</w:t>
      </w:r>
      <w:r w:rsidRPr="00A52F77">
        <w:br/>
        <w:t>Despliegue progresivo de una versión a un pequeño porcentaje de usuarios para observar comportamiento en producción antes de escalar.</w:t>
      </w:r>
    </w:p>
    <w:p w14:paraId="661E5F5D" w14:textId="77777777" w:rsidR="00A52F77" w:rsidRPr="00A52F77" w:rsidRDefault="00A52F77" w:rsidP="00A52F77">
      <w:pPr>
        <w:tabs>
          <w:tab w:val="left" w:pos="1305"/>
        </w:tabs>
        <w:contextualSpacing/>
        <w:jc w:val="left"/>
      </w:pPr>
      <w:r w:rsidRPr="00A52F77">
        <w:rPr>
          <w:b/>
          <w:bCs/>
        </w:rPr>
        <w:t>Criterios de aceptación</w:t>
      </w:r>
      <w:r w:rsidRPr="00A52F77">
        <w:br/>
        <w:t>Conjuntos de condiciones que debe satisfacer una historia de usuario para ser considerada completada y aceptada por el Product Owner.</w:t>
      </w:r>
    </w:p>
    <w:p w14:paraId="363D5F22" w14:textId="77777777" w:rsidR="00A52F77" w:rsidRPr="00A52F77" w:rsidRDefault="00A52F77" w:rsidP="00A52F77">
      <w:pPr>
        <w:tabs>
          <w:tab w:val="left" w:pos="1305"/>
        </w:tabs>
        <w:contextualSpacing/>
        <w:jc w:val="left"/>
      </w:pPr>
      <w:r w:rsidRPr="00A52F77">
        <w:rPr>
          <w:b/>
          <w:bCs/>
        </w:rPr>
        <w:t>Daily Scrum (Daily)</w:t>
      </w:r>
      <w:r w:rsidRPr="00A52F77">
        <w:br/>
        <w:t>Reunión diaria de máximo 15 minutos en la que el equipo sincroniza el trabajo, detecta impedimentos y ajusta el plan operativo del día.</w:t>
      </w:r>
    </w:p>
    <w:p w14:paraId="6B7767DA" w14:textId="77777777" w:rsidR="00A52F77" w:rsidRPr="00A52F77" w:rsidRDefault="00A52F77" w:rsidP="00A52F77">
      <w:pPr>
        <w:tabs>
          <w:tab w:val="left" w:pos="1305"/>
        </w:tabs>
        <w:contextualSpacing/>
        <w:jc w:val="left"/>
      </w:pPr>
      <w:r w:rsidRPr="00A52F77">
        <w:rPr>
          <w:b/>
          <w:bCs/>
        </w:rPr>
        <w:t>Definition of Done (Definición de “Hecho”)</w:t>
      </w:r>
      <w:r w:rsidRPr="00A52F77">
        <w:br/>
        <w:t>Conjunto explícito de condiciones que debe satisfacer un incremento para considerarse entregable (tests, documentación, despliegue en staging, etc.).</w:t>
      </w:r>
    </w:p>
    <w:p w14:paraId="5ED8017E" w14:textId="77777777" w:rsidR="00A52F77" w:rsidRPr="00A52F77" w:rsidRDefault="00A52F77" w:rsidP="00A52F77">
      <w:pPr>
        <w:tabs>
          <w:tab w:val="left" w:pos="1305"/>
        </w:tabs>
        <w:contextualSpacing/>
        <w:jc w:val="left"/>
      </w:pPr>
      <w:r w:rsidRPr="00A52F77">
        <w:rPr>
          <w:b/>
          <w:bCs/>
        </w:rPr>
        <w:t>Deuda técnica</w:t>
      </w:r>
      <w:r w:rsidRPr="00A52F77">
        <w:br/>
        <w:t>Compromisos de calidad técnica (atajos, código duplicado, falta de tests) que, si no se abordan, incrementan coste y riesgo futuro; debe gestionarse y priorizarse.</w:t>
      </w:r>
    </w:p>
    <w:p w14:paraId="1FBE1CD0" w14:textId="77777777" w:rsidR="00A52F77" w:rsidRPr="00A52F77" w:rsidRDefault="00A52F77" w:rsidP="00A52F77">
      <w:pPr>
        <w:tabs>
          <w:tab w:val="left" w:pos="1305"/>
        </w:tabs>
        <w:contextualSpacing/>
        <w:jc w:val="left"/>
      </w:pPr>
      <w:r w:rsidRPr="00A52F77">
        <w:rPr>
          <w:b/>
          <w:bCs/>
        </w:rPr>
        <w:t>Despliegue Canary</w:t>
      </w:r>
      <w:r w:rsidRPr="00A52F77">
        <w:br/>
        <w:t>Ver Canary Release; verificación controlada y progresiva de versiones en producción.</w:t>
      </w:r>
    </w:p>
    <w:p w14:paraId="5B640977" w14:textId="77777777" w:rsidR="00A52F77" w:rsidRPr="00A52F77" w:rsidRDefault="00A52F77" w:rsidP="00A52F77">
      <w:pPr>
        <w:tabs>
          <w:tab w:val="left" w:pos="1305"/>
        </w:tabs>
        <w:contextualSpacing/>
        <w:jc w:val="left"/>
      </w:pPr>
      <w:r w:rsidRPr="00A52F77">
        <w:rPr>
          <w:b/>
          <w:bCs/>
        </w:rPr>
        <w:t>DevOps</w:t>
      </w:r>
      <w:r w:rsidRPr="00A52F77">
        <w:br/>
        <w:t>Conjunto de prácticas que integran desarrollo y operaciones para acelerar el ciclo de entrega mediante CI/CD, automatización y retroalimentación continua.</w:t>
      </w:r>
    </w:p>
    <w:p w14:paraId="27CBF306" w14:textId="77777777" w:rsidR="00A52F77" w:rsidRPr="00A52F77" w:rsidRDefault="00A52F77" w:rsidP="00A52F77">
      <w:pPr>
        <w:tabs>
          <w:tab w:val="left" w:pos="1305"/>
        </w:tabs>
        <w:contextualSpacing/>
        <w:jc w:val="left"/>
      </w:pPr>
      <w:r w:rsidRPr="00A52F77">
        <w:rPr>
          <w:b/>
          <w:bCs/>
        </w:rPr>
        <w:lastRenderedPageBreak/>
        <w:t>Epic</w:t>
      </w:r>
      <w:r w:rsidRPr="00A52F77">
        <w:br/>
        <w:t>Elemento del backlog de gran tamaño que se divide en historias de usuario más pequeñas para planificar y ejecutar.</w:t>
      </w:r>
    </w:p>
    <w:p w14:paraId="5636EA05" w14:textId="77777777" w:rsidR="00A52F77" w:rsidRPr="00A52F77" w:rsidRDefault="00A52F77" w:rsidP="00A52F77">
      <w:pPr>
        <w:tabs>
          <w:tab w:val="left" w:pos="1305"/>
        </w:tabs>
        <w:contextualSpacing/>
        <w:jc w:val="left"/>
      </w:pPr>
      <w:r w:rsidRPr="00A52F77">
        <w:rPr>
          <w:b/>
          <w:bCs/>
        </w:rPr>
        <w:t>Escenario (BDD)</w:t>
      </w:r>
      <w:r w:rsidRPr="00A52F77">
        <w:br/>
        <w:t>Descripción estructurada de comportamiento (Given–When–Then) usada en BDD para definir pruebas de aceptación legibles por negocio.</w:t>
      </w:r>
    </w:p>
    <w:p w14:paraId="13BCAE8A" w14:textId="77777777" w:rsidR="00A52F77" w:rsidRPr="00A52F77" w:rsidRDefault="00A52F77" w:rsidP="00A52F77">
      <w:pPr>
        <w:tabs>
          <w:tab w:val="left" w:pos="1305"/>
        </w:tabs>
        <w:contextualSpacing/>
        <w:jc w:val="left"/>
      </w:pPr>
      <w:r w:rsidRPr="00A52F77">
        <w:rPr>
          <w:b/>
          <w:bCs/>
        </w:rPr>
        <w:t>Escalamiento (de Scrum)</w:t>
      </w:r>
      <w:r w:rsidRPr="00A52F77">
        <w:br/>
        <w:t>Prácticas o marcos (p. ej., Scrum of Scrums, Nexus, SAFe) para coordinar múltiples equipos que trabajan en el mismo producto o producto complejo.</w:t>
      </w:r>
    </w:p>
    <w:p w14:paraId="4880AD1D" w14:textId="77777777" w:rsidR="00A52F77" w:rsidRPr="00A52F77" w:rsidRDefault="00A52F77" w:rsidP="00A52F77">
      <w:pPr>
        <w:tabs>
          <w:tab w:val="left" w:pos="1305"/>
        </w:tabs>
        <w:contextualSpacing/>
        <w:jc w:val="left"/>
      </w:pPr>
      <w:r w:rsidRPr="00A52F77">
        <w:rPr>
          <w:b/>
          <w:bCs/>
        </w:rPr>
        <w:t>Estimación relativa</w:t>
      </w:r>
      <w:r w:rsidRPr="00A52F77">
        <w:br/>
        <w:t>Aproximación del esfuerzo basada en comparación entre ítems (p. ej., story points) en lugar de medidas absolutas de tiempo.</w:t>
      </w:r>
    </w:p>
    <w:p w14:paraId="0B7E083B" w14:textId="77777777" w:rsidR="00A52F77" w:rsidRPr="00A52F77" w:rsidRDefault="00A52F77" w:rsidP="00A52F77">
      <w:pPr>
        <w:tabs>
          <w:tab w:val="left" w:pos="1305"/>
        </w:tabs>
        <w:contextualSpacing/>
        <w:jc w:val="left"/>
      </w:pPr>
      <w:r w:rsidRPr="00A52F77">
        <w:rPr>
          <w:b/>
          <w:bCs/>
        </w:rPr>
        <w:t>Expected Monetary Value (EMV)</w:t>
      </w:r>
      <w:r w:rsidRPr="00A52F77">
        <w:br/>
        <w:t>Medida cuantitativa de riesgo: EMV = Probabilidad × Impacto monetario. Utilizada para priorizar mitigaciones por exposición financiera.</w:t>
      </w:r>
    </w:p>
    <w:p w14:paraId="7D0E78FA" w14:textId="77777777" w:rsidR="00A52F77" w:rsidRPr="00A52F77" w:rsidRDefault="00A52F77" w:rsidP="00A52F77">
      <w:pPr>
        <w:tabs>
          <w:tab w:val="left" w:pos="1305"/>
        </w:tabs>
        <w:contextualSpacing/>
        <w:jc w:val="left"/>
      </w:pPr>
      <w:r w:rsidRPr="00A52F77">
        <w:rPr>
          <w:b/>
          <w:bCs/>
        </w:rPr>
        <w:t>Feature Toggle (Feature Flag)</w:t>
      </w:r>
      <w:r w:rsidRPr="00A52F77">
        <w:br/>
        <w:t>Mecanismo técnico para activar/desactivar funcionalidades en producción sin desplegar, permitiendo pruebas y canaries controlados.</w:t>
      </w:r>
    </w:p>
    <w:p w14:paraId="2F43FBD8" w14:textId="77777777" w:rsidR="00A52F77" w:rsidRPr="00A52F77" w:rsidRDefault="00A52F77" w:rsidP="00A52F77">
      <w:pPr>
        <w:tabs>
          <w:tab w:val="left" w:pos="1305"/>
        </w:tabs>
        <w:contextualSpacing/>
        <w:jc w:val="left"/>
      </w:pPr>
      <w:r w:rsidRPr="00A52F77">
        <w:rPr>
          <w:b/>
          <w:bCs/>
        </w:rPr>
        <w:t>Fibonacci (serie usada en Planning Poker)</w:t>
      </w:r>
      <w:r w:rsidRPr="00A52F77">
        <w:br/>
        <w:t>Secuencia adaptada (0,1,2,3,5,8,13,20…) utilizada en Planning Poker para reflejar incertidumbre creciente en estimaciones.</w:t>
      </w:r>
    </w:p>
    <w:p w14:paraId="5E214C08" w14:textId="77777777" w:rsidR="00A52F77" w:rsidRPr="00A52F77" w:rsidRDefault="00A52F77" w:rsidP="00A52F77">
      <w:pPr>
        <w:tabs>
          <w:tab w:val="left" w:pos="1305"/>
        </w:tabs>
        <w:contextualSpacing/>
        <w:jc w:val="left"/>
      </w:pPr>
      <w:r w:rsidRPr="00A52F77">
        <w:rPr>
          <w:b/>
          <w:bCs/>
        </w:rPr>
        <w:t>Incremento (Increment)</w:t>
      </w:r>
      <w:r w:rsidRPr="00A52F77">
        <w:br/>
        <w:t>Suma de todos los Product Backlog items completados durante un sprint y anteriores, que debe estar potencialmente desplegable según la DoD.</w:t>
      </w:r>
    </w:p>
    <w:p w14:paraId="3E6EC272" w14:textId="77777777" w:rsidR="00A52F77" w:rsidRPr="00A52F77" w:rsidRDefault="00A52F77" w:rsidP="00A52F77">
      <w:pPr>
        <w:tabs>
          <w:tab w:val="left" w:pos="1305"/>
        </w:tabs>
        <w:contextualSpacing/>
        <w:jc w:val="left"/>
      </w:pPr>
      <w:r w:rsidRPr="00A52F77">
        <w:rPr>
          <w:b/>
          <w:bCs/>
        </w:rPr>
        <w:t>Impedimento</w:t>
      </w:r>
      <w:r w:rsidRPr="00A52F77">
        <w:br/>
        <w:t xml:space="preserve">Cualquier bloqueo que impide el progreso del equipo; el Scrum </w:t>
      </w:r>
      <w:proofErr w:type="gramStart"/>
      <w:r w:rsidRPr="00A52F77">
        <w:t>Master</w:t>
      </w:r>
      <w:proofErr w:type="gramEnd"/>
      <w:r w:rsidRPr="00A52F77">
        <w:t xml:space="preserve"> facilita su eliminación o escalamiento.</w:t>
      </w:r>
    </w:p>
    <w:p w14:paraId="3A266CB3" w14:textId="77777777" w:rsidR="00A52F77" w:rsidRPr="00A52F77" w:rsidRDefault="00A52F77" w:rsidP="00A52F77">
      <w:pPr>
        <w:tabs>
          <w:tab w:val="left" w:pos="1305"/>
        </w:tabs>
        <w:contextualSpacing/>
        <w:jc w:val="left"/>
      </w:pPr>
      <w:r w:rsidRPr="00A52F77">
        <w:rPr>
          <w:b/>
          <w:bCs/>
        </w:rPr>
        <w:t>Integración continua (CI)</w:t>
      </w:r>
      <w:r w:rsidRPr="00A52F77">
        <w:br/>
        <w:t>Práctica de integrar cambios frecuentemente en un repositorio compartido y ejecutar builds/tests automáticos para detectar regresiones temprano.</w:t>
      </w:r>
    </w:p>
    <w:p w14:paraId="6F24EE55" w14:textId="77777777" w:rsidR="00A52F77" w:rsidRPr="00A52F77" w:rsidRDefault="00A52F77" w:rsidP="00A52F77">
      <w:pPr>
        <w:tabs>
          <w:tab w:val="left" w:pos="1305"/>
        </w:tabs>
        <w:contextualSpacing/>
        <w:jc w:val="left"/>
      </w:pPr>
      <w:r w:rsidRPr="00A52F77">
        <w:rPr>
          <w:b/>
          <w:bCs/>
        </w:rPr>
        <w:lastRenderedPageBreak/>
        <w:t>Iteración / Sprint</w:t>
      </w:r>
      <w:r w:rsidRPr="00A52F77">
        <w:br/>
        <w:t>Periodo de tiempo fijo (típicamente 1–4 semanas) durante el cual se transforma parte del Product Backlog en un Incremento potencialmente entregable.</w:t>
      </w:r>
    </w:p>
    <w:p w14:paraId="76D834E0" w14:textId="77777777" w:rsidR="00A52F77" w:rsidRPr="00A52F77" w:rsidRDefault="00A52F77" w:rsidP="00A52F77">
      <w:pPr>
        <w:tabs>
          <w:tab w:val="left" w:pos="1305"/>
        </w:tabs>
        <w:contextualSpacing/>
        <w:jc w:val="left"/>
      </w:pPr>
      <w:r w:rsidRPr="00A52F77">
        <w:rPr>
          <w:b/>
          <w:bCs/>
        </w:rPr>
        <w:t>Kanban</w:t>
      </w:r>
      <w:r w:rsidRPr="00A52F77">
        <w:br/>
        <w:t>Método visual para gestionar flujo de trabajo (tablero con columnas To Do / Doing / Done), que enfatiza límites de WIP y mejora del flujo continuo.</w:t>
      </w:r>
    </w:p>
    <w:p w14:paraId="5F717B45" w14:textId="77777777" w:rsidR="00A52F77" w:rsidRPr="00A52F77" w:rsidRDefault="00A52F77" w:rsidP="00A52F77">
      <w:pPr>
        <w:tabs>
          <w:tab w:val="left" w:pos="1305"/>
        </w:tabs>
        <w:contextualSpacing/>
        <w:jc w:val="left"/>
      </w:pPr>
      <w:r w:rsidRPr="00A52F77">
        <w:rPr>
          <w:b/>
          <w:bCs/>
        </w:rPr>
        <w:t>KPI (Key Performance Indicator)</w:t>
      </w:r>
      <w:r w:rsidRPr="00A52F77">
        <w:br/>
        <w:t>Indicador clave de desempeño usado para medir objetivos (p. ej., MTTR, adoption rate, uptime, velocity).</w:t>
      </w:r>
    </w:p>
    <w:p w14:paraId="1F92F6B0" w14:textId="77777777" w:rsidR="00A52F77" w:rsidRPr="00A52F77" w:rsidRDefault="00A52F77" w:rsidP="00A52F77">
      <w:pPr>
        <w:tabs>
          <w:tab w:val="left" w:pos="1305"/>
        </w:tabs>
        <w:contextualSpacing/>
        <w:jc w:val="left"/>
      </w:pPr>
      <w:r w:rsidRPr="00A52F77">
        <w:rPr>
          <w:b/>
          <w:bCs/>
        </w:rPr>
        <w:t>Lean</w:t>
      </w:r>
      <w:r w:rsidRPr="00A52F77">
        <w:br/>
        <w:t>Enfoque de gestión orientado a eliminar desperdicios y maximizar valor; aplicado al software con principios de flujo, calidad integrada y mejora continua.</w:t>
      </w:r>
    </w:p>
    <w:p w14:paraId="640E71A3" w14:textId="77777777" w:rsidR="00A52F77" w:rsidRPr="00A52F77" w:rsidRDefault="00A52F77" w:rsidP="00A52F77">
      <w:pPr>
        <w:tabs>
          <w:tab w:val="left" w:pos="1305"/>
        </w:tabs>
        <w:contextualSpacing/>
        <w:jc w:val="left"/>
      </w:pPr>
      <w:r w:rsidRPr="00A52F77">
        <w:rPr>
          <w:b/>
          <w:bCs/>
        </w:rPr>
        <w:t>Lecciones aprendidas / Retrospectiva</w:t>
      </w:r>
      <w:r w:rsidRPr="00A52F77">
        <w:br/>
        <w:t>Registro y análisis de lo aprendido en un sprint o release, que debe traducirse en acciones concretas y verificables.</w:t>
      </w:r>
    </w:p>
    <w:p w14:paraId="192A60CB" w14:textId="77777777" w:rsidR="00A52F77" w:rsidRPr="00A52F77" w:rsidRDefault="00A52F77" w:rsidP="00A52F77">
      <w:pPr>
        <w:tabs>
          <w:tab w:val="left" w:pos="1305"/>
        </w:tabs>
        <w:contextualSpacing/>
        <w:jc w:val="left"/>
      </w:pPr>
      <w:r w:rsidRPr="00A52F77">
        <w:rPr>
          <w:b/>
          <w:bCs/>
        </w:rPr>
        <w:t>Licencia / Compliance</w:t>
      </w:r>
      <w:r w:rsidRPr="00A52F77">
        <w:br/>
        <w:t>Aspectos legales y regulatorios (p. ej., facturación electrónica del DGI, protección de datos) que condicionan diseño, pruebas y despliegue.</w:t>
      </w:r>
    </w:p>
    <w:p w14:paraId="09D018C7" w14:textId="77777777" w:rsidR="00A52F77" w:rsidRPr="00A52F77" w:rsidRDefault="00A52F77" w:rsidP="00A52F77">
      <w:pPr>
        <w:tabs>
          <w:tab w:val="left" w:pos="1305"/>
        </w:tabs>
        <w:contextualSpacing/>
        <w:jc w:val="left"/>
      </w:pPr>
      <w:r w:rsidRPr="00A52F77">
        <w:rPr>
          <w:b/>
          <w:bCs/>
        </w:rPr>
        <w:t>Mínimo Producto Viable (MVP)</w:t>
      </w:r>
      <w:r w:rsidRPr="00A52F77">
        <w:br/>
        <w:t>Versión mínima del producto que permite validar hipótesis de negocio con el menor esfuerzo posible (útil para pilotos en cooperativas/UPN).</w:t>
      </w:r>
    </w:p>
    <w:p w14:paraId="0F533348" w14:textId="77777777" w:rsidR="00A52F77" w:rsidRPr="00A52F77" w:rsidRDefault="00A52F77" w:rsidP="00A52F77">
      <w:pPr>
        <w:tabs>
          <w:tab w:val="left" w:pos="1305"/>
        </w:tabs>
        <w:contextualSpacing/>
        <w:jc w:val="left"/>
      </w:pPr>
      <w:r w:rsidRPr="00A52F77">
        <w:rPr>
          <w:b/>
          <w:bCs/>
        </w:rPr>
        <w:t>Monitoring / Observabilidad</w:t>
      </w:r>
      <w:r w:rsidRPr="00A52F77">
        <w:br/>
        <w:t>Conjunto de métricas, logs y trazas que permiten detectar incidencias, analizar rendimiento y tomar decisiones operativas post-lanzamiento.</w:t>
      </w:r>
    </w:p>
    <w:p w14:paraId="05E31259" w14:textId="77777777" w:rsidR="00A52F77" w:rsidRPr="00A52F77" w:rsidRDefault="00A52F77" w:rsidP="00A52F77">
      <w:pPr>
        <w:tabs>
          <w:tab w:val="left" w:pos="1305"/>
        </w:tabs>
        <w:contextualSpacing/>
        <w:jc w:val="left"/>
      </w:pPr>
      <w:r w:rsidRPr="00A52F77">
        <w:rPr>
          <w:b/>
          <w:bCs/>
        </w:rPr>
        <w:t>MTTR (Mean Time To Recover/Repair)</w:t>
      </w:r>
      <w:r w:rsidRPr="00A52F77">
        <w:br/>
        <w:t>Tiempo promedio requerido para recuperar el servicio tras una incidencia crítica; KPI clave de operaciones.</w:t>
      </w:r>
    </w:p>
    <w:p w14:paraId="734394DB" w14:textId="77777777" w:rsidR="00A52F77" w:rsidRPr="00A52F77" w:rsidRDefault="00A52F77" w:rsidP="00A52F77">
      <w:pPr>
        <w:tabs>
          <w:tab w:val="left" w:pos="1305"/>
        </w:tabs>
        <w:contextualSpacing/>
        <w:jc w:val="left"/>
      </w:pPr>
      <w:r w:rsidRPr="00A52F77">
        <w:rPr>
          <w:b/>
          <w:bCs/>
        </w:rPr>
        <w:t>Negociable (N de INVEST)</w:t>
      </w:r>
      <w:r w:rsidRPr="00A52F77">
        <w:br/>
        <w:t>Característica de las historias: deben poder discutirse y refinarse, no ser contratos fijos rígidos.</w:t>
      </w:r>
    </w:p>
    <w:p w14:paraId="02B27C11" w14:textId="77777777" w:rsidR="00A52F77" w:rsidRPr="00A52F77" w:rsidRDefault="00A52F77" w:rsidP="00A52F77">
      <w:pPr>
        <w:tabs>
          <w:tab w:val="left" w:pos="1305"/>
        </w:tabs>
        <w:contextualSpacing/>
        <w:jc w:val="left"/>
      </w:pPr>
      <w:r w:rsidRPr="00A52F77">
        <w:rPr>
          <w:b/>
          <w:bCs/>
        </w:rPr>
        <w:lastRenderedPageBreak/>
        <w:t>Obstáculo / Bloqueador</w:t>
      </w:r>
      <w:r w:rsidRPr="00A52F77">
        <w:br/>
        <w:t>Ver impedimento — evento que detiene o reduce la capacidad del equipo.</w:t>
      </w:r>
    </w:p>
    <w:p w14:paraId="144E37E0" w14:textId="77777777" w:rsidR="00A52F77" w:rsidRPr="00A52F77" w:rsidRDefault="00A52F77" w:rsidP="00A52F77">
      <w:pPr>
        <w:tabs>
          <w:tab w:val="left" w:pos="1305"/>
        </w:tabs>
        <w:contextualSpacing/>
        <w:jc w:val="left"/>
      </w:pPr>
      <w:r w:rsidRPr="00A52F77">
        <w:rPr>
          <w:b/>
          <w:bCs/>
        </w:rPr>
        <w:t>Off-line first</w:t>
      </w:r>
      <w:r w:rsidRPr="00A52F77">
        <w:br/>
        <w:t>Estrategia técnica que prioriza el funcionamiento sin conexión y sincronización diferida, crítica para zonas con baja conectividad (ej.: trabajo de campo en Matagalpa).</w:t>
      </w:r>
    </w:p>
    <w:p w14:paraId="17C2397D" w14:textId="77777777" w:rsidR="00A52F77" w:rsidRPr="00A52F77" w:rsidRDefault="00A52F77" w:rsidP="00A52F77">
      <w:pPr>
        <w:tabs>
          <w:tab w:val="left" w:pos="1305"/>
        </w:tabs>
        <w:contextualSpacing/>
        <w:jc w:val="left"/>
      </w:pPr>
      <w:r w:rsidRPr="00A52F77">
        <w:rPr>
          <w:b/>
          <w:bCs/>
        </w:rPr>
        <w:t>Persona (user persona)</w:t>
      </w:r>
      <w:r w:rsidRPr="00A52F77">
        <w:br/>
        <w:t>Representación ficticia de un usuario objetivo que ayuda a priorizar funcionalidades y diseñar criterios de aceptación.</w:t>
      </w:r>
    </w:p>
    <w:p w14:paraId="112421DE" w14:textId="77777777" w:rsidR="00A52F77" w:rsidRPr="00A52F77" w:rsidRDefault="00A52F77" w:rsidP="00A52F77">
      <w:pPr>
        <w:tabs>
          <w:tab w:val="left" w:pos="1305"/>
        </w:tabs>
        <w:contextualSpacing/>
        <w:jc w:val="left"/>
      </w:pPr>
      <w:r w:rsidRPr="00A52F77">
        <w:rPr>
          <w:b/>
          <w:bCs/>
        </w:rPr>
        <w:t>Planning Poker</w:t>
      </w:r>
      <w:r w:rsidRPr="00A52F77">
        <w:br/>
        <w:t>Técnica de estimación en la que cada miembro del equipo vota en secreto una carta con puntos; promueve consenso y evita anclaje.</w:t>
      </w:r>
    </w:p>
    <w:p w14:paraId="3233F0A1" w14:textId="77777777" w:rsidR="00A52F77" w:rsidRPr="00A52F77" w:rsidRDefault="00A52F77" w:rsidP="00A52F77">
      <w:pPr>
        <w:tabs>
          <w:tab w:val="left" w:pos="1305"/>
        </w:tabs>
        <w:contextualSpacing/>
        <w:jc w:val="left"/>
      </w:pPr>
      <w:r w:rsidRPr="00A52F77">
        <w:rPr>
          <w:b/>
          <w:bCs/>
        </w:rPr>
        <w:t>Portafolio</w:t>
      </w:r>
      <w:r w:rsidRPr="00A52F77">
        <w:br/>
        <w:t>Conjunto de proyectos/productos gestionados con criterios de priorización y financiación a nivel organizacional.</w:t>
      </w:r>
    </w:p>
    <w:p w14:paraId="0DA3260F" w14:textId="77777777" w:rsidR="00A52F77" w:rsidRPr="00A52F77" w:rsidRDefault="00A52F77" w:rsidP="00A52F77">
      <w:pPr>
        <w:tabs>
          <w:tab w:val="left" w:pos="1305"/>
        </w:tabs>
        <w:contextualSpacing/>
        <w:jc w:val="left"/>
      </w:pPr>
      <w:r w:rsidRPr="00A52F77">
        <w:rPr>
          <w:b/>
          <w:bCs/>
        </w:rPr>
        <w:t>Product Backlog</w:t>
      </w:r>
      <w:r w:rsidRPr="00A52F77">
        <w:br/>
        <w:t>Listado dinámico y priorizado de requisitos que mantiene el Product Owner; fuente única de trabajo para el equipo.</w:t>
      </w:r>
    </w:p>
    <w:p w14:paraId="46F7D18F" w14:textId="77777777" w:rsidR="00A52F77" w:rsidRPr="00A52F77" w:rsidRDefault="00A52F77" w:rsidP="00A52F77">
      <w:pPr>
        <w:tabs>
          <w:tab w:val="left" w:pos="1305"/>
        </w:tabs>
        <w:contextualSpacing/>
        <w:jc w:val="left"/>
      </w:pPr>
      <w:r w:rsidRPr="00A52F77">
        <w:rPr>
          <w:b/>
          <w:bCs/>
        </w:rPr>
        <w:t>Product Owner (PO)</w:t>
      </w:r>
      <w:r w:rsidRPr="00A52F77">
        <w:br/>
        <w:t>Rol responsable de maximizar el valor del producto: prioriza el backlog, define criterios de aceptación y representa a stakeholders.</w:t>
      </w:r>
    </w:p>
    <w:p w14:paraId="2C2F3910" w14:textId="77777777" w:rsidR="00A52F77" w:rsidRPr="00A52F77" w:rsidRDefault="00A52F77" w:rsidP="00A52F77">
      <w:pPr>
        <w:tabs>
          <w:tab w:val="left" w:pos="1305"/>
        </w:tabs>
        <w:contextualSpacing/>
        <w:jc w:val="left"/>
      </w:pPr>
      <w:r w:rsidRPr="00A52F77">
        <w:rPr>
          <w:b/>
          <w:bCs/>
        </w:rPr>
        <w:t>Quality Gate</w:t>
      </w:r>
      <w:r w:rsidRPr="00A52F77">
        <w:br/>
        <w:t>Condición técnica (por ejemplo: cobertura mínima, sin vulnerabilidades críticas) que debe cumplirse para permitir merge o despliegue.</w:t>
      </w:r>
    </w:p>
    <w:p w14:paraId="2AACD3AF" w14:textId="77777777" w:rsidR="00A52F77" w:rsidRPr="00A52F77" w:rsidRDefault="00A52F77" w:rsidP="00A52F77">
      <w:pPr>
        <w:tabs>
          <w:tab w:val="left" w:pos="1305"/>
        </w:tabs>
        <w:contextualSpacing/>
        <w:jc w:val="left"/>
      </w:pPr>
      <w:r w:rsidRPr="00A52F77">
        <w:rPr>
          <w:b/>
          <w:bCs/>
        </w:rPr>
        <w:t>Radar de riesgos / Risk Register</w:t>
      </w:r>
      <w:r w:rsidRPr="00A52F77">
        <w:br/>
        <w:t>Documento vivo que registra riesgos, probabilidades, impactos (EMV), responsables y planes de mitigación.</w:t>
      </w:r>
    </w:p>
    <w:p w14:paraId="4341B53E" w14:textId="77777777" w:rsidR="00A52F77" w:rsidRPr="00A52F77" w:rsidRDefault="00A52F77" w:rsidP="00A52F77">
      <w:pPr>
        <w:tabs>
          <w:tab w:val="left" w:pos="1305"/>
        </w:tabs>
        <w:contextualSpacing/>
        <w:jc w:val="left"/>
      </w:pPr>
      <w:r w:rsidRPr="00A52F77">
        <w:rPr>
          <w:b/>
          <w:bCs/>
        </w:rPr>
        <w:t>Release / Lanzamiento</w:t>
      </w:r>
      <w:r w:rsidRPr="00A52F77">
        <w:br/>
        <w:t>Acción de poner en producción un conjunto de funcionalidades verificadas; incluye planificación, pilotaje, despliegue y post-lanzamiento.</w:t>
      </w:r>
    </w:p>
    <w:p w14:paraId="4AD2EF1A" w14:textId="77777777" w:rsidR="00A52F77" w:rsidRPr="00A52F77" w:rsidRDefault="00A52F77" w:rsidP="00A52F77">
      <w:pPr>
        <w:tabs>
          <w:tab w:val="left" w:pos="1305"/>
        </w:tabs>
        <w:contextualSpacing/>
        <w:jc w:val="left"/>
      </w:pPr>
      <w:r w:rsidRPr="00A52F77">
        <w:rPr>
          <w:b/>
          <w:bCs/>
        </w:rPr>
        <w:lastRenderedPageBreak/>
        <w:t>Release Notes (Notas de lanzamiento)</w:t>
      </w:r>
      <w:r w:rsidRPr="00A52F77">
        <w:br/>
        <w:t>Documento que resume funcionalidades nuevas, correcciones, impactos y pasos requeridos por usuarios tras un lanzamiento.</w:t>
      </w:r>
    </w:p>
    <w:p w14:paraId="192BA1A6" w14:textId="77777777" w:rsidR="00A52F77" w:rsidRPr="00A52F77" w:rsidRDefault="00A52F77" w:rsidP="00A52F77">
      <w:pPr>
        <w:tabs>
          <w:tab w:val="left" w:pos="1305"/>
        </w:tabs>
        <w:contextualSpacing/>
        <w:jc w:val="left"/>
      </w:pPr>
      <w:r w:rsidRPr="00A52F77">
        <w:rPr>
          <w:b/>
          <w:bCs/>
        </w:rPr>
        <w:t>Retrospective (Retrospectiva)</w:t>
      </w:r>
      <w:r w:rsidRPr="00A52F77">
        <w:br/>
        <w:t>Evento donde el equipo inspecciona su proceso y acuerda acciones de mejora. Debe producir acciones con dueños y criterios de éxito.</w:t>
      </w:r>
    </w:p>
    <w:p w14:paraId="39E511AE" w14:textId="77777777" w:rsidR="00A52F77" w:rsidRPr="00A52F77" w:rsidRDefault="00A52F77" w:rsidP="00A52F77">
      <w:pPr>
        <w:tabs>
          <w:tab w:val="left" w:pos="1305"/>
        </w:tabs>
        <w:contextualSpacing/>
        <w:jc w:val="left"/>
      </w:pPr>
      <w:r w:rsidRPr="00A52F77">
        <w:rPr>
          <w:b/>
          <w:bCs/>
        </w:rPr>
        <w:t>Riesgo (Risk)</w:t>
      </w:r>
      <w:r w:rsidRPr="00A52F77">
        <w:br/>
        <w:t>Evento o condición incierta que, si ocurre, afecta negativamente (o positivamente) los objetivos; gestionado con identificación, análisis, respuesta y monitoreo.</w:t>
      </w:r>
    </w:p>
    <w:p w14:paraId="23E418C7" w14:textId="77777777" w:rsidR="00A52F77" w:rsidRPr="00A52F77" w:rsidRDefault="00A52F77" w:rsidP="00A52F77">
      <w:pPr>
        <w:tabs>
          <w:tab w:val="left" w:pos="1305"/>
        </w:tabs>
        <w:contextualSpacing/>
        <w:jc w:val="left"/>
      </w:pPr>
      <w:r w:rsidRPr="00A52F77">
        <w:rPr>
          <w:b/>
          <w:bCs/>
        </w:rPr>
        <w:t>Roadmap</w:t>
      </w:r>
      <w:r w:rsidRPr="00A52F77">
        <w:br/>
        <w:t>Plan estratégico que muestra la evolución del producto a mediano/largo plazo con hitos y releases proyectados.</w:t>
      </w:r>
    </w:p>
    <w:p w14:paraId="00975899" w14:textId="77777777" w:rsidR="00A52F77" w:rsidRPr="00A52F77" w:rsidRDefault="00A52F77" w:rsidP="00A52F77">
      <w:pPr>
        <w:tabs>
          <w:tab w:val="left" w:pos="1305"/>
        </w:tabs>
        <w:contextualSpacing/>
        <w:jc w:val="left"/>
      </w:pPr>
      <w:r w:rsidRPr="00A52F77">
        <w:rPr>
          <w:b/>
          <w:bCs/>
        </w:rPr>
        <w:t>ROI (Return on Investment)</w:t>
      </w:r>
      <w:r w:rsidRPr="00A52F77">
        <w:br/>
        <w:t>Indicador financiero que relaciona beneficio neto con inversión; usado en justificaciones de negocio.</w:t>
      </w:r>
    </w:p>
    <w:p w14:paraId="492E91F0" w14:textId="77777777" w:rsidR="00A52F77" w:rsidRPr="00A52F77" w:rsidRDefault="00A52F77" w:rsidP="00A52F77">
      <w:pPr>
        <w:tabs>
          <w:tab w:val="left" w:pos="1305"/>
        </w:tabs>
        <w:contextualSpacing/>
        <w:jc w:val="left"/>
      </w:pPr>
      <w:r w:rsidRPr="00A52F77">
        <w:rPr>
          <w:b/>
          <w:bCs/>
        </w:rPr>
        <w:t>Rollback</w:t>
      </w:r>
      <w:r w:rsidRPr="00A52F77">
        <w:br/>
        <w:t>Procedimiento para revertir un despliegue cuando indicadores críticos exceden umbrales; debe estar probado y documentado.</w:t>
      </w:r>
    </w:p>
    <w:p w14:paraId="1AA19269" w14:textId="77777777" w:rsidR="00A52F77" w:rsidRPr="00A52F77" w:rsidRDefault="00A52F77" w:rsidP="00A52F77">
      <w:pPr>
        <w:tabs>
          <w:tab w:val="left" w:pos="1305"/>
        </w:tabs>
        <w:contextualSpacing/>
        <w:jc w:val="left"/>
      </w:pPr>
      <w:r w:rsidRPr="00A52F77">
        <w:rPr>
          <w:b/>
          <w:bCs/>
        </w:rPr>
        <w:t>Runbook / Playbook</w:t>
      </w:r>
      <w:r w:rsidRPr="00A52F77">
        <w:br/>
        <w:t>Documento operativo que contiene pasos para manejar eventos frecuentes o incidentes (incluye comandos, contactos y pruebas).</w:t>
      </w:r>
    </w:p>
    <w:p w14:paraId="437A8C81" w14:textId="77777777" w:rsidR="00A52F77" w:rsidRPr="00A52F77" w:rsidRDefault="00A52F77" w:rsidP="00A52F77">
      <w:pPr>
        <w:tabs>
          <w:tab w:val="left" w:pos="1305"/>
        </w:tabs>
        <w:contextualSpacing/>
        <w:jc w:val="left"/>
      </w:pPr>
      <w:r w:rsidRPr="00A52F77">
        <w:rPr>
          <w:b/>
          <w:bCs/>
        </w:rPr>
        <w:t>Scrum</w:t>
      </w:r>
      <w:r w:rsidRPr="00A52F77">
        <w:br/>
        <w:t>Marco ágil empírico que define roles (PO, SM, dev team), eventos (sprint planning, daily, review, retro) y artefactos (backlogs, increment) para entrega iterativa.</w:t>
      </w:r>
    </w:p>
    <w:p w14:paraId="4F6CF9D8" w14:textId="77777777" w:rsidR="00A52F77" w:rsidRPr="00A52F77" w:rsidRDefault="00A52F77" w:rsidP="00A52F77">
      <w:pPr>
        <w:tabs>
          <w:tab w:val="left" w:pos="1305"/>
        </w:tabs>
        <w:contextualSpacing/>
        <w:jc w:val="left"/>
      </w:pPr>
      <w:r w:rsidRPr="00A52F77">
        <w:rPr>
          <w:b/>
          <w:bCs/>
        </w:rPr>
        <w:t xml:space="preserve">Scrum </w:t>
      </w:r>
      <w:proofErr w:type="gramStart"/>
      <w:r w:rsidRPr="00A52F77">
        <w:rPr>
          <w:b/>
          <w:bCs/>
        </w:rPr>
        <w:t>Master</w:t>
      </w:r>
      <w:proofErr w:type="gramEnd"/>
      <w:r w:rsidRPr="00A52F77">
        <w:rPr>
          <w:b/>
          <w:bCs/>
        </w:rPr>
        <w:t xml:space="preserve"> (SM)</w:t>
      </w:r>
      <w:r w:rsidRPr="00A52F77">
        <w:br/>
        <w:t>Rol responsable de asegurar que Scrum funcione: facilita eventos, elimina impedimentos y protege al equipo de distracciones.</w:t>
      </w:r>
    </w:p>
    <w:p w14:paraId="22B9AA2A" w14:textId="77777777" w:rsidR="00A52F77" w:rsidRPr="00A52F77" w:rsidRDefault="00A52F77" w:rsidP="00A52F77">
      <w:pPr>
        <w:tabs>
          <w:tab w:val="left" w:pos="1305"/>
        </w:tabs>
        <w:contextualSpacing/>
        <w:jc w:val="left"/>
      </w:pPr>
      <w:r w:rsidRPr="00A52F77">
        <w:rPr>
          <w:b/>
          <w:bCs/>
        </w:rPr>
        <w:t>Scope creep</w:t>
      </w:r>
      <w:r w:rsidRPr="00A52F77">
        <w:br/>
        <w:t>Tendencia a incorporar cambios no controlados que expanden el alcance del proyecto sin la debida priorización ni recursos.</w:t>
      </w:r>
    </w:p>
    <w:p w14:paraId="47C1C6CD" w14:textId="77777777" w:rsidR="00A52F77" w:rsidRPr="00A52F77" w:rsidRDefault="00A52F77" w:rsidP="00A52F77">
      <w:pPr>
        <w:tabs>
          <w:tab w:val="left" w:pos="1305"/>
        </w:tabs>
        <w:contextualSpacing/>
        <w:jc w:val="left"/>
      </w:pPr>
      <w:r w:rsidRPr="00A52F77">
        <w:rPr>
          <w:b/>
          <w:bCs/>
        </w:rPr>
        <w:lastRenderedPageBreak/>
        <w:t>Sensibilidad (Análisis de sensibilidad)</w:t>
      </w:r>
      <w:r w:rsidRPr="00A52F77">
        <w:br/>
        <w:t>Técnica para evaluar cómo cambian resultados (p. ej., payback, ROI) ante variaciones en supuestos clave.</w:t>
      </w:r>
    </w:p>
    <w:p w14:paraId="6FF4937E" w14:textId="77777777" w:rsidR="00A52F77" w:rsidRPr="00A52F77" w:rsidRDefault="00A52F77" w:rsidP="00A52F77">
      <w:pPr>
        <w:tabs>
          <w:tab w:val="left" w:pos="1305"/>
        </w:tabs>
        <w:contextualSpacing/>
        <w:jc w:val="left"/>
      </w:pPr>
      <w:r w:rsidRPr="00A52F77">
        <w:rPr>
          <w:b/>
          <w:bCs/>
        </w:rPr>
        <w:t>Spike</w:t>
      </w:r>
      <w:r w:rsidRPr="00A52F77">
        <w:br/>
        <w:t>Actividad temporal de investigación o prototipado para reducir incertidumbre y obtener una estimación más fiable.</w:t>
      </w:r>
    </w:p>
    <w:p w14:paraId="14CB2DA1" w14:textId="77777777" w:rsidR="00A52F77" w:rsidRPr="00A52F77" w:rsidRDefault="00A52F77" w:rsidP="00A52F77">
      <w:pPr>
        <w:tabs>
          <w:tab w:val="left" w:pos="1305"/>
        </w:tabs>
        <w:contextualSpacing/>
        <w:jc w:val="left"/>
      </w:pPr>
      <w:r w:rsidRPr="00A52F77">
        <w:rPr>
          <w:b/>
          <w:bCs/>
        </w:rPr>
        <w:t>Sprint</w:t>
      </w:r>
      <w:r w:rsidRPr="00A52F77">
        <w:br/>
        <w:t>Iteración fija (1–4 semanas) en la que el equipo entrega un incremento potencialmente entregable; unidad básica de cadencia en Scrum.</w:t>
      </w:r>
    </w:p>
    <w:p w14:paraId="51A23FD8" w14:textId="77777777" w:rsidR="00A52F77" w:rsidRPr="00A52F77" w:rsidRDefault="00A52F77" w:rsidP="00A52F77">
      <w:pPr>
        <w:tabs>
          <w:tab w:val="left" w:pos="1305"/>
        </w:tabs>
        <w:contextualSpacing/>
        <w:jc w:val="left"/>
      </w:pPr>
      <w:r w:rsidRPr="00A52F77">
        <w:rPr>
          <w:b/>
          <w:bCs/>
        </w:rPr>
        <w:t>Sprint Goal</w:t>
      </w:r>
      <w:r w:rsidRPr="00A52F77">
        <w:br/>
        <w:t>Objetivo consensuado para el sprint que orienta la selección de historias y la toma de decisiones durante la ejecución.</w:t>
      </w:r>
    </w:p>
    <w:p w14:paraId="587830D0" w14:textId="77777777" w:rsidR="00A52F77" w:rsidRPr="00A52F77" w:rsidRDefault="00A52F77" w:rsidP="00A52F77">
      <w:pPr>
        <w:tabs>
          <w:tab w:val="left" w:pos="1305"/>
        </w:tabs>
        <w:contextualSpacing/>
        <w:jc w:val="left"/>
      </w:pPr>
      <w:r w:rsidRPr="00A52F77">
        <w:rPr>
          <w:b/>
          <w:bCs/>
        </w:rPr>
        <w:t>Sprint Planning</w:t>
      </w:r>
      <w:r w:rsidRPr="00A52F77">
        <w:br/>
        <w:t>Evento inicial del sprint para decidir el alcance (qué se hará) y el plan (cómo se hará), resultando en Sprint Backlog y Sprint Goal.</w:t>
      </w:r>
    </w:p>
    <w:p w14:paraId="15F57242" w14:textId="77777777" w:rsidR="00A52F77" w:rsidRPr="00A52F77" w:rsidRDefault="00A52F77" w:rsidP="00A52F77">
      <w:pPr>
        <w:tabs>
          <w:tab w:val="left" w:pos="1305"/>
        </w:tabs>
        <w:contextualSpacing/>
        <w:jc w:val="left"/>
      </w:pPr>
      <w:r w:rsidRPr="00A52F77">
        <w:rPr>
          <w:b/>
          <w:bCs/>
        </w:rPr>
        <w:t>Stakeholder (Parte interesada)</w:t>
      </w:r>
      <w:r w:rsidRPr="00A52F77">
        <w:br/>
        <w:t xml:space="preserve">Persona u organización con interés o influencia en el proyecto (clientes, usuarios, </w:t>
      </w:r>
      <w:proofErr w:type="gramStart"/>
      <w:r w:rsidRPr="00A52F77">
        <w:t>sponsor</w:t>
      </w:r>
      <w:proofErr w:type="gramEnd"/>
      <w:r w:rsidRPr="00A52F77">
        <w:t>, reguladores).</w:t>
      </w:r>
    </w:p>
    <w:p w14:paraId="042D0787" w14:textId="77777777" w:rsidR="00A52F77" w:rsidRPr="00A52F77" w:rsidRDefault="00A52F77" w:rsidP="00A52F77">
      <w:pPr>
        <w:tabs>
          <w:tab w:val="left" w:pos="1305"/>
        </w:tabs>
        <w:contextualSpacing/>
        <w:jc w:val="left"/>
      </w:pPr>
      <w:r w:rsidRPr="00A52F77">
        <w:rPr>
          <w:b/>
          <w:bCs/>
        </w:rPr>
        <w:t>Story points</w:t>
      </w:r>
      <w:r w:rsidRPr="00A52F77">
        <w:br/>
        <w:t>Unidad abstracta para estimar complejidad relativa, esfuerzo y riesgo de una historia; no corresponde directamente a horas.</w:t>
      </w:r>
    </w:p>
    <w:p w14:paraId="4E866656" w14:textId="77777777" w:rsidR="00A52F77" w:rsidRPr="00A52F77" w:rsidRDefault="00A52F77" w:rsidP="00A52F77">
      <w:pPr>
        <w:tabs>
          <w:tab w:val="left" w:pos="1305"/>
        </w:tabs>
        <w:contextualSpacing/>
        <w:jc w:val="left"/>
      </w:pPr>
      <w:r w:rsidRPr="00A52F77">
        <w:rPr>
          <w:b/>
          <w:bCs/>
        </w:rPr>
        <w:t>Sustainability (Sostenibilidad del producto)</w:t>
      </w:r>
      <w:r w:rsidRPr="00A52F77">
        <w:br/>
        <w:t>Capacidad del producto de mantenerse operando y siendo evolucionado en el tiempo sin depender de esfuerzos extraordinarios.</w:t>
      </w:r>
    </w:p>
    <w:p w14:paraId="1510D619" w14:textId="77777777" w:rsidR="00A52F77" w:rsidRPr="00A52F77" w:rsidRDefault="00A52F77" w:rsidP="00A52F77">
      <w:pPr>
        <w:tabs>
          <w:tab w:val="left" w:pos="1305"/>
        </w:tabs>
        <w:contextualSpacing/>
        <w:jc w:val="left"/>
      </w:pPr>
      <w:r w:rsidRPr="00A52F77">
        <w:rPr>
          <w:b/>
          <w:bCs/>
        </w:rPr>
        <w:t>TDD (Test-Driven Development)</w:t>
      </w:r>
      <w:r w:rsidRPr="00A52F77">
        <w:br/>
        <w:t>Práctica de escribir tests antes del código, lo que guía el diseño y mejora la cobertura y calidad.</w:t>
      </w:r>
    </w:p>
    <w:p w14:paraId="41F2434A" w14:textId="77777777" w:rsidR="00A52F77" w:rsidRPr="00A52F77" w:rsidRDefault="00A52F77" w:rsidP="00A52F77">
      <w:pPr>
        <w:tabs>
          <w:tab w:val="left" w:pos="1305"/>
        </w:tabs>
        <w:contextualSpacing/>
        <w:jc w:val="left"/>
      </w:pPr>
      <w:r w:rsidRPr="00A52F77">
        <w:rPr>
          <w:b/>
          <w:bCs/>
        </w:rPr>
        <w:t>Tradicional (Waterfall)</w:t>
      </w:r>
      <w:r w:rsidRPr="00A52F77">
        <w:br/>
        <w:t>Modelo secuencial de desarrollo en fases (análisis, diseño, implementación, pruebas); contrasta con enfoques iterativos/ágiles.</w:t>
      </w:r>
    </w:p>
    <w:p w14:paraId="060C4F4B" w14:textId="77777777" w:rsidR="00A52F77" w:rsidRPr="00A52F77" w:rsidRDefault="00A52F77" w:rsidP="00A52F77">
      <w:pPr>
        <w:tabs>
          <w:tab w:val="left" w:pos="1305"/>
        </w:tabs>
        <w:contextualSpacing/>
        <w:jc w:val="left"/>
      </w:pPr>
      <w:r w:rsidRPr="00A52F77">
        <w:rPr>
          <w:b/>
          <w:bCs/>
        </w:rPr>
        <w:lastRenderedPageBreak/>
        <w:t>Trunk-based development</w:t>
      </w:r>
      <w:r w:rsidRPr="00A52F77">
        <w:br/>
        <w:t>Estrategia de branching que favorece integraciones frecuentes en una rama principal (trunk) para reducir costes de integración.</w:t>
      </w:r>
    </w:p>
    <w:p w14:paraId="214AA8D2" w14:textId="77777777" w:rsidR="00A52F77" w:rsidRPr="00A52F77" w:rsidRDefault="00A52F77" w:rsidP="00A52F77">
      <w:pPr>
        <w:tabs>
          <w:tab w:val="left" w:pos="1305"/>
        </w:tabs>
        <w:contextualSpacing/>
        <w:jc w:val="left"/>
      </w:pPr>
      <w:r w:rsidRPr="00A52F77">
        <w:rPr>
          <w:b/>
          <w:bCs/>
        </w:rPr>
        <w:t>User Story (Historia de usuario)</w:t>
      </w:r>
      <w:r w:rsidRPr="00A52F77">
        <w:br/>
        <w:t>Descripción corta de una funcionalidad vista desde el usuario: “Como [rol], quiero [acción] para [beneficio]”, acompañada de criterios de aceptación.</w:t>
      </w:r>
    </w:p>
    <w:p w14:paraId="483B3916" w14:textId="77777777" w:rsidR="00A52F77" w:rsidRPr="00A52F77" w:rsidRDefault="00A52F77" w:rsidP="00A52F77">
      <w:pPr>
        <w:tabs>
          <w:tab w:val="left" w:pos="1305"/>
        </w:tabs>
        <w:contextualSpacing/>
        <w:jc w:val="left"/>
      </w:pPr>
      <w:r w:rsidRPr="00A52F77">
        <w:rPr>
          <w:b/>
          <w:bCs/>
        </w:rPr>
        <w:t>Velocity (Velocidad)</w:t>
      </w:r>
      <w:r w:rsidRPr="00A52F77">
        <w:br/>
        <w:t>Media de puntos completados por sprint; usada para pronosticar capacidad y duración de releases (debe usarse con prudencia).</w:t>
      </w:r>
    </w:p>
    <w:p w14:paraId="2309CEB2" w14:textId="77777777" w:rsidR="00A52F77" w:rsidRPr="00A52F77" w:rsidRDefault="00A52F77" w:rsidP="00A52F77">
      <w:pPr>
        <w:tabs>
          <w:tab w:val="left" w:pos="1305"/>
        </w:tabs>
        <w:contextualSpacing/>
        <w:jc w:val="left"/>
      </w:pPr>
      <w:r w:rsidRPr="00A52F77">
        <w:rPr>
          <w:b/>
          <w:bCs/>
        </w:rPr>
        <w:t>WIP (Work In Progress)</w:t>
      </w:r>
      <w:r w:rsidRPr="00A52F77">
        <w:br/>
        <w:t>Trabajo en curso; limitar WIP ayuda a mejorar flujo y reducir multitarea.</w:t>
      </w:r>
    </w:p>
    <w:p w14:paraId="2513A9F7"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D64FE" w14:textId="77777777" w:rsidR="006556A4" w:rsidRDefault="006556A4" w:rsidP="007F1B53">
      <w:pPr>
        <w:spacing w:before="0" w:after="0" w:line="240" w:lineRule="auto"/>
      </w:pPr>
      <w:r>
        <w:separator/>
      </w:r>
    </w:p>
  </w:endnote>
  <w:endnote w:type="continuationSeparator" w:id="0">
    <w:p w14:paraId="318731D1" w14:textId="77777777" w:rsidR="006556A4" w:rsidRDefault="006556A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07D0C"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5A3024C" wp14:editId="699BF7B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F7C47EF" wp14:editId="7DE064BA">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4BFF4E8"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23255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F7C47EF"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4BFF4E8"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23255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F099D" w14:textId="77777777" w:rsidR="006556A4" w:rsidRDefault="006556A4" w:rsidP="007F1B53">
      <w:pPr>
        <w:spacing w:before="0" w:after="0" w:line="240" w:lineRule="auto"/>
      </w:pPr>
      <w:r>
        <w:separator/>
      </w:r>
    </w:p>
  </w:footnote>
  <w:footnote w:type="continuationSeparator" w:id="0">
    <w:p w14:paraId="6BE55F5E" w14:textId="77777777" w:rsidR="006556A4" w:rsidRDefault="006556A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23943" w14:textId="77777777" w:rsidR="00A66A79" w:rsidRDefault="00A66A79">
    <w:pPr>
      <w:pStyle w:val="Encabezado"/>
    </w:pPr>
    <w:r>
      <w:rPr>
        <w:noProof/>
      </w:rPr>
      <w:drawing>
        <wp:anchor distT="0" distB="0" distL="114300" distR="114300" simplePos="0" relativeHeight="251667456" behindDoc="0" locked="0" layoutInCell="1" allowOverlap="1" wp14:anchorId="12DAD190" wp14:editId="6FA63097">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E80"/>
    <w:multiLevelType w:val="multilevel"/>
    <w:tmpl w:val="8878D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362F7"/>
    <w:multiLevelType w:val="multilevel"/>
    <w:tmpl w:val="CAD4B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90A53"/>
    <w:multiLevelType w:val="multilevel"/>
    <w:tmpl w:val="838E6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992E95"/>
    <w:multiLevelType w:val="multilevel"/>
    <w:tmpl w:val="A412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E30A8"/>
    <w:multiLevelType w:val="multilevel"/>
    <w:tmpl w:val="C4FE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75D84"/>
    <w:multiLevelType w:val="multilevel"/>
    <w:tmpl w:val="DAB29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1901B5"/>
    <w:multiLevelType w:val="multilevel"/>
    <w:tmpl w:val="45D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C586A"/>
    <w:multiLevelType w:val="multilevel"/>
    <w:tmpl w:val="61C42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556861"/>
    <w:multiLevelType w:val="multilevel"/>
    <w:tmpl w:val="33BC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A09A6"/>
    <w:multiLevelType w:val="multilevel"/>
    <w:tmpl w:val="B1CA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46FF3"/>
    <w:multiLevelType w:val="multilevel"/>
    <w:tmpl w:val="02E6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E7B94"/>
    <w:multiLevelType w:val="multilevel"/>
    <w:tmpl w:val="865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0001D"/>
    <w:multiLevelType w:val="multilevel"/>
    <w:tmpl w:val="E9AC2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2D65FB"/>
    <w:multiLevelType w:val="multilevel"/>
    <w:tmpl w:val="2F8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B5A73"/>
    <w:multiLevelType w:val="multilevel"/>
    <w:tmpl w:val="8F68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25A10"/>
    <w:multiLevelType w:val="multilevel"/>
    <w:tmpl w:val="C042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4472EC"/>
    <w:multiLevelType w:val="multilevel"/>
    <w:tmpl w:val="31FE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520C1"/>
    <w:multiLevelType w:val="multilevel"/>
    <w:tmpl w:val="A22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375A6"/>
    <w:multiLevelType w:val="multilevel"/>
    <w:tmpl w:val="7208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F6AD4"/>
    <w:multiLevelType w:val="multilevel"/>
    <w:tmpl w:val="17EC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403E8"/>
    <w:multiLevelType w:val="multilevel"/>
    <w:tmpl w:val="3640C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1B1E42"/>
    <w:multiLevelType w:val="multilevel"/>
    <w:tmpl w:val="F7BEB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5E1799"/>
    <w:multiLevelType w:val="multilevel"/>
    <w:tmpl w:val="1BFA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8501A1"/>
    <w:multiLevelType w:val="multilevel"/>
    <w:tmpl w:val="4850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7A3E26"/>
    <w:multiLevelType w:val="multilevel"/>
    <w:tmpl w:val="EFC4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13A1D"/>
    <w:multiLevelType w:val="multilevel"/>
    <w:tmpl w:val="3A2E7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0E1599"/>
    <w:multiLevelType w:val="multilevel"/>
    <w:tmpl w:val="8EA82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507F34"/>
    <w:multiLevelType w:val="multilevel"/>
    <w:tmpl w:val="7FAA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595EA2"/>
    <w:multiLevelType w:val="multilevel"/>
    <w:tmpl w:val="64AA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226E8D"/>
    <w:multiLevelType w:val="multilevel"/>
    <w:tmpl w:val="E4A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7D1637"/>
    <w:multiLevelType w:val="multilevel"/>
    <w:tmpl w:val="FDE4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A45DAA"/>
    <w:multiLevelType w:val="multilevel"/>
    <w:tmpl w:val="F94A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063CBA"/>
    <w:multiLevelType w:val="multilevel"/>
    <w:tmpl w:val="CE96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4B76F9"/>
    <w:multiLevelType w:val="multilevel"/>
    <w:tmpl w:val="E4B8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741B60"/>
    <w:multiLevelType w:val="multilevel"/>
    <w:tmpl w:val="AC0A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9276DB"/>
    <w:multiLevelType w:val="multilevel"/>
    <w:tmpl w:val="F9A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7174FF"/>
    <w:multiLevelType w:val="multilevel"/>
    <w:tmpl w:val="5B4E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0B0ABD"/>
    <w:multiLevelType w:val="multilevel"/>
    <w:tmpl w:val="3B80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547E26"/>
    <w:multiLevelType w:val="multilevel"/>
    <w:tmpl w:val="BDAC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8D7A94"/>
    <w:multiLevelType w:val="multilevel"/>
    <w:tmpl w:val="BCD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417593"/>
    <w:multiLevelType w:val="multilevel"/>
    <w:tmpl w:val="AD1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84168C"/>
    <w:multiLevelType w:val="multilevel"/>
    <w:tmpl w:val="51D6F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974F54"/>
    <w:multiLevelType w:val="multilevel"/>
    <w:tmpl w:val="1A10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8168E0"/>
    <w:multiLevelType w:val="multilevel"/>
    <w:tmpl w:val="5F86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5E0447"/>
    <w:multiLevelType w:val="multilevel"/>
    <w:tmpl w:val="8B6C3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C05333"/>
    <w:multiLevelType w:val="multilevel"/>
    <w:tmpl w:val="11C8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1B6C60"/>
    <w:multiLevelType w:val="multilevel"/>
    <w:tmpl w:val="D90E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1F03BA"/>
    <w:multiLevelType w:val="multilevel"/>
    <w:tmpl w:val="55E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9100A2"/>
    <w:multiLevelType w:val="multilevel"/>
    <w:tmpl w:val="EBB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AD37AF"/>
    <w:multiLevelType w:val="multilevel"/>
    <w:tmpl w:val="E65A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0A4344"/>
    <w:multiLevelType w:val="multilevel"/>
    <w:tmpl w:val="8DB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7D640F"/>
    <w:multiLevelType w:val="multilevel"/>
    <w:tmpl w:val="E136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7A5C11"/>
    <w:multiLevelType w:val="multilevel"/>
    <w:tmpl w:val="A88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B412E7"/>
    <w:multiLevelType w:val="multilevel"/>
    <w:tmpl w:val="CF4C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756729"/>
    <w:multiLevelType w:val="multilevel"/>
    <w:tmpl w:val="A97A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F23302"/>
    <w:multiLevelType w:val="multilevel"/>
    <w:tmpl w:val="3BF0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1F74DD"/>
    <w:multiLevelType w:val="multilevel"/>
    <w:tmpl w:val="092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347C63"/>
    <w:multiLevelType w:val="multilevel"/>
    <w:tmpl w:val="7F08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53940BD"/>
    <w:multiLevelType w:val="multilevel"/>
    <w:tmpl w:val="A30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D10B73"/>
    <w:multiLevelType w:val="multilevel"/>
    <w:tmpl w:val="D39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193B38"/>
    <w:multiLevelType w:val="multilevel"/>
    <w:tmpl w:val="297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192633"/>
    <w:multiLevelType w:val="multilevel"/>
    <w:tmpl w:val="323A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79F3C38"/>
    <w:multiLevelType w:val="multilevel"/>
    <w:tmpl w:val="D7403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A8F7948"/>
    <w:multiLevelType w:val="multilevel"/>
    <w:tmpl w:val="2DA0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EF4E2B"/>
    <w:multiLevelType w:val="multilevel"/>
    <w:tmpl w:val="2E7A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A45E42"/>
    <w:multiLevelType w:val="multilevel"/>
    <w:tmpl w:val="A086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3D3391"/>
    <w:multiLevelType w:val="multilevel"/>
    <w:tmpl w:val="14BA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932667"/>
    <w:multiLevelType w:val="multilevel"/>
    <w:tmpl w:val="C9C8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AA1406"/>
    <w:multiLevelType w:val="multilevel"/>
    <w:tmpl w:val="C9E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EB4BF4"/>
    <w:multiLevelType w:val="multilevel"/>
    <w:tmpl w:val="2C38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43043B"/>
    <w:multiLevelType w:val="multilevel"/>
    <w:tmpl w:val="FE3A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A22E94"/>
    <w:multiLevelType w:val="multilevel"/>
    <w:tmpl w:val="1FF4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BA59A3"/>
    <w:multiLevelType w:val="multilevel"/>
    <w:tmpl w:val="FAC0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A0306E"/>
    <w:multiLevelType w:val="multilevel"/>
    <w:tmpl w:val="4F80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CA6D12"/>
    <w:multiLevelType w:val="multilevel"/>
    <w:tmpl w:val="597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084DC9"/>
    <w:multiLevelType w:val="multilevel"/>
    <w:tmpl w:val="DD5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473793"/>
    <w:multiLevelType w:val="multilevel"/>
    <w:tmpl w:val="893A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4A7895"/>
    <w:multiLevelType w:val="multilevel"/>
    <w:tmpl w:val="61D8F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3D668BE"/>
    <w:multiLevelType w:val="multilevel"/>
    <w:tmpl w:val="FC2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F50215"/>
    <w:multiLevelType w:val="multilevel"/>
    <w:tmpl w:val="175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992045"/>
    <w:multiLevelType w:val="multilevel"/>
    <w:tmpl w:val="7D10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CA6C17"/>
    <w:multiLevelType w:val="multilevel"/>
    <w:tmpl w:val="0A10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2A411C"/>
    <w:multiLevelType w:val="multilevel"/>
    <w:tmpl w:val="05F8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6E7CB2"/>
    <w:multiLevelType w:val="multilevel"/>
    <w:tmpl w:val="3708A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58D15D5"/>
    <w:multiLevelType w:val="multilevel"/>
    <w:tmpl w:val="A10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9F613E"/>
    <w:multiLevelType w:val="multilevel"/>
    <w:tmpl w:val="A0C2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B9307F"/>
    <w:multiLevelType w:val="multilevel"/>
    <w:tmpl w:val="731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6918A8"/>
    <w:multiLevelType w:val="multilevel"/>
    <w:tmpl w:val="22D4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6866359"/>
    <w:multiLevelType w:val="multilevel"/>
    <w:tmpl w:val="4336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DB3745"/>
    <w:multiLevelType w:val="multilevel"/>
    <w:tmpl w:val="075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2D472C"/>
    <w:multiLevelType w:val="multilevel"/>
    <w:tmpl w:val="6172A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86237A2"/>
    <w:multiLevelType w:val="multilevel"/>
    <w:tmpl w:val="ED1C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9F58AA"/>
    <w:multiLevelType w:val="multilevel"/>
    <w:tmpl w:val="7DC4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AE2B3A"/>
    <w:multiLevelType w:val="multilevel"/>
    <w:tmpl w:val="F74C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E13578"/>
    <w:multiLevelType w:val="multilevel"/>
    <w:tmpl w:val="070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0F0A68"/>
    <w:multiLevelType w:val="multilevel"/>
    <w:tmpl w:val="C0121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C6E15DD"/>
    <w:multiLevelType w:val="multilevel"/>
    <w:tmpl w:val="EA0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CC10AB"/>
    <w:multiLevelType w:val="multilevel"/>
    <w:tmpl w:val="2112F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D4C5E2D"/>
    <w:multiLevelType w:val="multilevel"/>
    <w:tmpl w:val="7E0A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444DD5"/>
    <w:multiLevelType w:val="multilevel"/>
    <w:tmpl w:val="76AA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63298C"/>
    <w:multiLevelType w:val="multilevel"/>
    <w:tmpl w:val="57888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16C1E26"/>
    <w:multiLevelType w:val="multilevel"/>
    <w:tmpl w:val="84A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854621"/>
    <w:multiLevelType w:val="multilevel"/>
    <w:tmpl w:val="2EC2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433B78"/>
    <w:multiLevelType w:val="multilevel"/>
    <w:tmpl w:val="4D06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804B6A"/>
    <w:multiLevelType w:val="multilevel"/>
    <w:tmpl w:val="D18C6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3F013D3"/>
    <w:multiLevelType w:val="multilevel"/>
    <w:tmpl w:val="684A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45951D9"/>
    <w:multiLevelType w:val="multilevel"/>
    <w:tmpl w:val="930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0B73CF"/>
    <w:multiLevelType w:val="multilevel"/>
    <w:tmpl w:val="5D6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283B3B"/>
    <w:multiLevelType w:val="multilevel"/>
    <w:tmpl w:val="279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4E62D9"/>
    <w:multiLevelType w:val="multilevel"/>
    <w:tmpl w:val="CB109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6671F0C"/>
    <w:multiLevelType w:val="multilevel"/>
    <w:tmpl w:val="9918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DD576F"/>
    <w:multiLevelType w:val="multilevel"/>
    <w:tmpl w:val="F3128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73F71BF"/>
    <w:multiLevelType w:val="multilevel"/>
    <w:tmpl w:val="14A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A67607"/>
    <w:multiLevelType w:val="multilevel"/>
    <w:tmpl w:val="8D90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B627A4"/>
    <w:multiLevelType w:val="multilevel"/>
    <w:tmpl w:val="000A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9076680"/>
    <w:multiLevelType w:val="multilevel"/>
    <w:tmpl w:val="F4F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F045C9"/>
    <w:multiLevelType w:val="multilevel"/>
    <w:tmpl w:val="D9E2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A6306FA"/>
    <w:multiLevelType w:val="multilevel"/>
    <w:tmpl w:val="99BC5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A707124"/>
    <w:multiLevelType w:val="multilevel"/>
    <w:tmpl w:val="9E98A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9E64B4"/>
    <w:multiLevelType w:val="multilevel"/>
    <w:tmpl w:val="300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F64480"/>
    <w:multiLevelType w:val="multilevel"/>
    <w:tmpl w:val="621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DC3C26"/>
    <w:multiLevelType w:val="multilevel"/>
    <w:tmpl w:val="6E5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E1792B"/>
    <w:multiLevelType w:val="multilevel"/>
    <w:tmpl w:val="58C03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DFA35FC"/>
    <w:multiLevelType w:val="multilevel"/>
    <w:tmpl w:val="6538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317106"/>
    <w:multiLevelType w:val="multilevel"/>
    <w:tmpl w:val="76623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EED283D"/>
    <w:multiLevelType w:val="multilevel"/>
    <w:tmpl w:val="E87A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EA1D57"/>
    <w:multiLevelType w:val="multilevel"/>
    <w:tmpl w:val="B132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364A21"/>
    <w:multiLevelType w:val="multilevel"/>
    <w:tmpl w:val="320A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1B0190F"/>
    <w:multiLevelType w:val="multilevel"/>
    <w:tmpl w:val="1034E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267768C"/>
    <w:multiLevelType w:val="multilevel"/>
    <w:tmpl w:val="5330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3272ED"/>
    <w:multiLevelType w:val="multilevel"/>
    <w:tmpl w:val="5F34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58703B"/>
    <w:multiLevelType w:val="multilevel"/>
    <w:tmpl w:val="9370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754F0D"/>
    <w:multiLevelType w:val="multilevel"/>
    <w:tmpl w:val="F664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FB6F02"/>
    <w:multiLevelType w:val="multilevel"/>
    <w:tmpl w:val="01F0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D46F5D"/>
    <w:multiLevelType w:val="multilevel"/>
    <w:tmpl w:val="0F4E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682ED3"/>
    <w:multiLevelType w:val="multilevel"/>
    <w:tmpl w:val="1FEA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69C787E"/>
    <w:multiLevelType w:val="multilevel"/>
    <w:tmpl w:val="8E9A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940FEB"/>
    <w:multiLevelType w:val="multilevel"/>
    <w:tmpl w:val="C84A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BC03B3"/>
    <w:multiLevelType w:val="multilevel"/>
    <w:tmpl w:val="10B4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5C019B"/>
    <w:multiLevelType w:val="multilevel"/>
    <w:tmpl w:val="6D54B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8AE4D6E"/>
    <w:multiLevelType w:val="multilevel"/>
    <w:tmpl w:val="84D8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473757"/>
    <w:multiLevelType w:val="multilevel"/>
    <w:tmpl w:val="A9FC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BF7895"/>
    <w:multiLevelType w:val="multilevel"/>
    <w:tmpl w:val="8770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C2376E9"/>
    <w:multiLevelType w:val="multilevel"/>
    <w:tmpl w:val="4864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24127B"/>
    <w:multiLevelType w:val="multilevel"/>
    <w:tmpl w:val="339A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C270A42"/>
    <w:multiLevelType w:val="multilevel"/>
    <w:tmpl w:val="8DEE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3128BE"/>
    <w:multiLevelType w:val="multilevel"/>
    <w:tmpl w:val="9B34B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F645054"/>
    <w:multiLevelType w:val="multilevel"/>
    <w:tmpl w:val="C68C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8D7E81"/>
    <w:multiLevelType w:val="multilevel"/>
    <w:tmpl w:val="DFD4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DC374B"/>
    <w:multiLevelType w:val="multilevel"/>
    <w:tmpl w:val="13F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0570A0"/>
    <w:multiLevelType w:val="multilevel"/>
    <w:tmpl w:val="091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2944C2"/>
    <w:multiLevelType w:val="multilevel"/>
    <w:tmpl w:val="F2D4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ED3CC4"/>
    <w:multiLevelType w:val="multilevel"/>
    <w:tmpl w:val="E7E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1B0341"/>
    <w:multiLevelType w:val="multilevel"/>
    <w:tmpl w:val="F90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0232D2"/>
    <w:multiLevelType w:val="multilevel"/>
    <w:tmpl w:val="B808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D56332"/>
    <w:multiLevelType w:val="multilevel"/>
    <w:tmpl w:val="8492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2709A3"/>
    <w:multiLevelType w:val="multilevel"/>
    <w:tmpl w:val="BF4E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2B2D0A"/>
    <w:multiLevelType w:val="multilevel"/>
    <w:tmpl w:val="18D0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E753A6"/>
    <w:multiLevelType w:val="multilevel"/>
    <w:tmpl w:val="9120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AD1DF4"/>
    <w:multiLevelType w:val="multilevel"/>
    <w:tmpl w:val="A874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51354B8"/>
    <w:multiLevelType w:val="multilevel"/>
    <w:tmpl w:val="CC0A2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5D55FAA"/>
    <w:multiLevelType w:val="multilevel"/>
    <w:tmpl w:val="AF76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DE1D25"/>
    <w:multiLevelType w:val="multilevel"/>
    <w:tmpl w:val="79D0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A323CF"/>
    <w:multiLevelType w:val="multilevel"/>
    <w:tmpl w:val="F780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845973"/>
    <w:multiLevelType w:val="multilevel"/>
    <w:tmpl w:val="ADFC2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91404F9"/>
    <w:multiLevelType w:val="multilevel"/>
    <w:tmpl w:val="D1C4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256F81"/>
    <w:multiLevelType w:val="multilevel"/>
    <w:tmpl w:val="DFBC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4F452B"/>
    <w:multiLevelType w:val="multilevel"/>
    <w:tmpl w:val="A018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675436"/>
    <w:multiLevelType w:val="multilevel"/>
    <w:tmpl w:val="E0F4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775423"/>
    <w:multiLevelType w:val="multilevel"/>
    <w:tmpl w:val="2846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8F5465"/>
    <w:multiLevelType w:val="multilevel"/>
    <w:tmpl w:val="D986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811073"/>
    <w:multiLevelType w:val="multilevel"/>
    <w:tmpl w:val="8D768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C540FB4"/>
    <w:multiLevelType w:val="multilevel"/>
    <w:tmpl w:val="564C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DDC6DE6"/>
    <w:multiLevelType w:val="multilevel"/>
    <w:tmpl w:val="A7D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7A0F71"/>
    <w:multiLevelType w:val="multilevel"/>
    <w:tmpl w:val="059A2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F1B2D03"/>
    <w:multiLevelType w:val="multilevel"/>
    <w:tmpl w:val="35F0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F5F5665"/>
    <w:multiLevelType w:val="multilevel"/>
    <w:tmpl w:val="61DCB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FBA7170"/>
    <w:multiLevelType w:val="multilevel"/>
    <w:tmpl w:val="3320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014001D"/>
    <w:multiLevelType w:val="multilevel"/>
    <w:tmpl w:val="E9E4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1355F11"/>
    <w:multiLevelType w:val="multilevel"/>
    <w:tmpl w:val="942E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151037B"/>
    <w:multiLevelType w:val="multilevel"/>
    <w:tmpl w:val="4EB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15D5F61"/>
    <w:multiLevelType w:val="multilevel"/>
    <w:tmpl w:val="956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872A82"/>
    <w:multiLevelType w:val="multilevel"/>
    <w:tmpl w:val="1102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C55DF5"/>
    <w:multiLevelType w:val="multilevel"/>
    <w:tmpl w:val="AE36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3F54000"/>
    <w:multiLevelType w:val="multilevel"/>
    <w:tmpl w:val="E4A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D14797"/>
    <w:multiLevelType w:val="multilevel"/>
    <w:tmpl w:val="8024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71399E"/>
    <w:multiLevelType w:val="multilevel"/>
    <w:tmpl w:val="510E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841279"/>
    <w:multiLevelType w:val="multilevel"/>
    <w:tmpl w:val="B42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871879"/>
    <w:multiLevelType w:val="multilevel"/>
    <w:tmpl w:val="1C3EB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463FAD"/>
    <w:multiLevelType w:val="multilevel"/>
    <w:tmpl w:val="17D83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841F3C"/>
    <w:multiLevelType w:val="multilevel"/>
    <w:tmpl w:val="E5209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8E421E5"/>
    <w:multiLevelType w:val="multilevel"/>
    <w:tmpl w:val="E736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9254348"/>
    <w:multiLevelType w:val="multilevel"/>
    <w:tmpl w:val="BEC0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99220CC"/>
    <w:multiLevelType w:val="multilevel"/>
    <w:tmpl w:val="F9B2D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BA2346"/>
    <w:multiLevelType w:val="multilevel"/>
    <w:tmpl w:val="F6F22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9DD5DEA"/>
    <w:multiLevelType w:val="multilevel"/>
    <w:tmpl w:val="6DE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C36C6C"/>
    <w:multiLevelType w:val="multilevel"/>
    <w:tmpl w:val="5632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4F35E1"/>
    <w:multiLevelType w:val="multilevel"/>
    <w:tmpl w:val="829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D779DD"/>
    <w:multiLevelType w:val="multilevel"/>
    <w:tmpl w:val="E94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00543"/>
    <w:multiLevelType w:val="multilevel"/>
    <w:tmpl w:val="F0D0F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F121CAB"/>
    <w:multiLevelType w:val="multilevel"/>
    <w:tmpl w:val="1EAC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6574"/>
    <w:multiLevelType w:val="multilevel"/>
    <w:tmpl w:val="A498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288558">
    <w:abstractNumId w:val="71"/>
  </w:num>
  <w:num w:numId="2" w16cid:durableId="1120150156">
    <w:abstractNumId w:val="45"/>
  </w:num>
  <w:num w:numId="3" w16cid:durableId="511797634">
    <w:abstractNumId w:val="47"/>
  </w:num>
  <w:num w:numId="4" w16cid:durableId="238374115">
    <w:abstractNumId w:val="155"/>
  </w:num>
  <w:num w:numId="5" w16cid:durableId="1026954303">
    <w:abstractNumId w:val="181"/>
  </w:num>
  <w:num w:numId="6" w16cid:durableId="2122072521">
    <w:abstractNumId w:val="145"/>
  </w:num>
  <w:num w:numId="7" w16cid:durableId="1347908115">
    <w:abstractNumId w:val="198"/>
  </w:num>
  <w:num w:numId="8" w16cid:durableId="1368067244">
    <w:abstractNumId w:val="49"/>
  </w:num>
  <w:num w:numId="9" w16cid:durableId="590629824">
    <w:abstractNumId w:val="109"/>
  </w:num>
  <w:num w:numId="10" w16cid:durableId="208341878">
    <w:abstractNumId w:val="138"/>
  </w:num>
  <w:num w:numId="11" w16cid:durableId="858929921">
    <w:abstractNumId w:val="163"/>
  </w:num>
  <w:num w:numId="12" w16cid:durableId="8918744">
    <w:abstractNumId w:val="157"/>
  </w:num>
  <w:num w:numId="13" w16cid:durableId="237861571">
    <w:abstractNumId w:val="9"/>
  </w:num>
  <w:num w:numId="14" w16cid:durableId="369837914">
    <w:abstractNumId w:val="133"/>
  </w:num>
  <w:num w:numId="15" w16cid:durableId="969241843">
    <w:abstractNumId w:val="4"/>
  </w:num>
  <w:num w:numId="16" w16cid:durableId="103503717">
    <w:abstractNumId w:val="172"/>
  </w:num>
  <w:num w:numId="17" w16cid:durableId="2051177669">
    <w:abstractNumId w:val="156"/>
  </w:num>
  <w:num w:numId="18" w16cid:durableId="1471357806">
    <w:abstractNumId w:val="158"/>
  </w:num>
  <w:num w:numId="19" w16cid:durableId="962887162">
    <w:abstractNumId w:val="180"/>
  </w:num>
  <w:num w:numId="20" w16cid:durableId="1019351643">
    <w:abstractNumId w:val="96"/>
  </w:num>
  <w:num w:numId="21" w16cid:durableId="977229017">
    <w:abstractNumId w:val="135"/>
  </w:num>
  <w:num w:numId="22" w16cid:durableId="1157040205">
    <w:abstractNumId w:val="151"/>
  </w:num>
  <w:num w:numId="23" w16cid:durableId="944506915">
    <w:abstractNumId w:val="36"/>
  </w:num>
  <w:num w:numId="24" w16cid:durableId="490756912">
    <w:abstractNumId w:val="162"/>
  </w:num>
  <w:num w:numId="25" w16cid:durableId="1832985350">
    <w:abstractNumId w:val="26"/>
  </w:num>
  <w:num w:numId="26" w16cid:durableId="162861138">
    <w:abstractNumId w:val="120"/>
  </w:num>
  <w:num w:numId="27" w16cid:durableId="1490442339">
    <w:abstractNumId w:val="142"/>
  </w:num>
  <w:num w:numId="28" w16cid:durableId="407307872">
    <w:abstractNumId w:val="29"/>
  </w:num>
  <w:num w:numId="29" w16cid:durableId="99491346">
    <w:abstractNumId w:val="99"/>
  </w:num>
  <w:num w:numId="30" w16cid:durableId="2145807090">
    <w:abstractNumId w:val="125"/>
  </w:num>
  <w:num w:numId="31" w16cid:durableId="298657217">
    <w:abstractNumId w:val="10"/>
  </w:num>
  <w:num w:numId="32" w16cid:durableId="388040712">
    <w:abstractNumId w:val="54"/>
  </w:num>
  <w:num w:numId="33" w16cid:durableId="1108357417">
    <w:abstractNumId w:val="93"/>
  </w:num>
  <w:num w:numId="34" w16cid:durableId="272589326">
    <w:abstractNumId w:val="83"/>
  </w:num>
  <w:num w:numId="35" w16cid:durableId="1732925786">
    <w:abstractNumId w:val="182"/>
  </w:num>
  <w:num w:numId="36" w16cid:durableId="1274286388">
    <w:abstractNumId w:val="119"/>
  </w:num>
  <w:num w:numId="37" w16cid:durableId="557326837">
    <w:abstractNumId w:val="86"/>
  </w:num>
  <w:num w:numId="38" w16cid:durableId="439645211">
    <w:abstractNumId w:val="187"/>
  </w:num>
  <w:num w:numId="39" w16cid:durableId="509831462">
    <w:abstractNumId w:val="185"/>
  </w:num>
  <w:num w:numId="40" w16cid:durableId="204486803">
    <w:abstractNumId w:val="75"/>
  </w:num>
  <w:num w:numId="41" w16cid:durableId="1190296897">
    <w:abstractNumId w:val="31"/>
  </w:num>
  <w:num w:numId="42" w16cid:durableId="1455906767">
    <w:abstractNumId w:val="201"/>
  </w:num>
  <w:num w:numId="43" w16cid:durableId="1503620952">
    <w:abstractNumId w:val="118"/>
  </w:num>
  <w:num w:numId="44" w16cid:durableId="410740533">
    <w:abstractNumId w:val="150"/>
  </w:num>
  <w:num w:numId="45" w16cid:durableId="699357280">
    <w:abstractNumId w:val="66"/>
  </w:num>
  <w:num w:numId="46" w16cid:durableId="1796290967">
    <w:abstractNumId w:val="55"/>
  </w:num>
  <w:num w:numId="47" w16cid:durableId="108164270">
    <w:abstractNumId w:val="13"/>
  </w:num>
  <w:num w:numId="48" w16cid:durableId="1813399665">
    <w:abstractNumId w:val="199"/>
  </w:num>
  <w:num w:numId="49" w16cid:durableId="1226339365">
    <w:abstractNumId w:val="154"/>
  </w:num>
  <w:num w:numId="50" w16cid:durableId="1755786454">
    <w:abstractNumId w:val="177"/>
  </w:num>
  <w:num w:numId="51" w16cid:durableId="1362852187">
    <w:abstractNumId w:val="88"/>
  </w:num>
  <w:num w:numId="52" w16cid:durableId="511997403">
    <w:abstractNumId w:val="144"/>
  </w:num>
  <w:num w:numId="53" w16cid:durableId="1727609877">
    <w:abstractNumId w:val="79"/>
  </w:num>
  <w:num w:numId="54" w16cid:durableId="1127120719">
    <w:abstractNumId w:val="67"/>
  </w:num>
  <w:num w:numId="55" w16cid:durableId="1690830897">
    <w:abstractNumId w:val="137"/>
  </w:num>
  <w:num w:numId="56" w16cid:durableId="314454727">
    <w:abstractNumId w:val="194"/>
  </w:num>
  <w:num w:numId="57" w16cid:durableId="1089810270">
    <w:abstractNumId w:val="92"/>
  </w:num>
  <w:num w:numId="58" w16cid:durableId="91897730">
    <w:abstractNumId w:val="153"/>
  </w:num>
  <w:num w:numId="59" w16cid:durableId="1692144870">
    <w:abstractNumId w:val="25"/>
  </w:num>
  <w:num w:numId="60" w16cid:durableId="1610047575">
    <w:abstractNumId w:val="184"/>
  </w:num>
  <w:num w:numId="61" w16cid:durableId="1069615421">
    <w:abstractNumId w:val="89"/>
  </w:num>
  <w:num w:numId="62" w16cid:durableId="1456875307">
    <w:abstractNumId w:val="34"/>
  </w:num>
  <w:num w:numId="63" w16cid:durableId="110518867">
    <w:abstractNumId w:val="30"/>
  </w:num>
  <w:num w:numId="64" w16cid:durableId="1488283942">
    <w:abstractNumId w:val="134"/>
  </w:num>
  <w:num w:numId="65" w16cid:durableId="1481582016">
    <w:abstractNumId w:val="62"/>
  </w:num>
  <w:num w:numId="66" w16cid:durableId="2112966219">
    <w:abstractNumId w:val="174"/>
  </w:num>
  <w:num w:numId="67" w16cid:durableId="912081536">
    <w:abstractNumId w:val="170"/>
  </w:num>
  <w:num w:numId="68" w16cid:durableId="1095636041">
    <w:abstractNumId w:val="192"/>
  </w:num>
  <w:num w:numId="69" w16cid:durableId="892933153">
    <w:abstractNumId w:val="175"/>
  </w:num>
  <w:num w:numId="70" w16cid:durableId="353267447">
    <w:abstractNumId w:val="147"/>
  </w:num>
  <w:num w:numId="71" w16cid:durableId="1485777946">
    <w:abstractNumId w:val="95"/>
  </w:num>
  <w:num w:numId="72" w16cid:durableId="361902658">
    <w:abstractNumId w:val="18"/>
  </w:num>
  <w:num w:numId="73" w16cid:durableId="1554924785">
    <w:abstractNumId w:val="116"/>
  </w:num>
  <w:num w:numId="74" w16cid:durableId="1116486785">
    <w:abstractNumId w:val="33"/>
  </w:num>
  <w:num w:numId="75" w16cid:durableId="1919560469">
    <w:abstractNumId w:val="129"/>
  </w:num>
  <w:num w:numId="76" w16cid:durableId="2017147740">
    <w:abstractNumId w:val="21"/>
  </w:num>
  <w:num w:numId="77" w16cid:durableId="466238613">
    <w:abstractNumId w:val="15"/>
  </w:num>
  <w:num w:numId="78" w16cid:durableId="1616643532">
    <w:abstractNumId w:val="168"/>
  </w:num>
  <w:num w:numId="79" w16cid:durableId="676539990">
    <w:abstractNumId w:val="23"/>
  </w:num>
  <w:num w:numId="80" w16cid:durableId="970013832">
    <w:abstractNumId w:val="115"/>
  </w:num>
  <w:num w:numId="81" w16cid:durableId="1771662607">
    <w:abstractNumId w:val="149"/>
  </w:num>
  <w:num w:numId="82" w16cid:durableId="894045267">
    <w:abstractNumId w:val="51"/>
  </w:num>
  <w:num w:numId="83" w16cid:durableId="1845513987">
    <w:abstractNumId w:val="173"/>
  </w:num>
  <w:num w:numId="84" w16cid:durableId="529147233">
    <w:abstractNumId w:val="197"/>
  </w:num>
  <w:num w:numId="85" w16cid:durableId="986477986">
    <w:abstractNumId w:val="102"/>
  </w:num>
  <w:num w:numId="86" w16cid:durableId="964700412">
    <w:abstractNumId w:val="35"/>
  </w:num>
  <w:num w:numId="87" w16cid:durableId="1827235589">
    <w:abstractNumId w:val="190"/>
  </w:num>
  <w:num w:numId="88" w16cid:durableId="302929459">
    <w:abstractNumId w:val="186"/>
  </w:num>
  <w:num w:numId="89" w16cid:durableId="1287271860">
    <w:abstractNumId w:val="50"/>
  </w:num>
  <w:num w:numId="90" w16cid:durableId="1420129119">
    <w:abstractNumId w:val="191"/>
  </w:num>
  <w:num w:numId="91" w16cid:durableId="2033647736">
    <w:abstractNumId w:val="113"/>
  </w:num>
  <w:num w:numId="92" w16cid:durableId="849294427">
    <w:abstractNumId w:val="44"/>
  </w:num>
  <w:num w:numId="93" w16cid:durableId="1109468762">
    <w:abstractNumId w:val="112"/>
  </w:num>
  <w:num w:numId="94" w16cid:durableId="886454614">
    <w:abstractNumId w:val="196"/>
  </w:num>
  <w:num w:numId="95" w16cid:durableId="329675477">
    <w:abstractNumId w:val="130"/>
  </w:num>
  <w:num w:numId="96" w16cid:durableId="1556509310">
    <w:abstractNumId w:val="69"/>
  </w:num>
  <w:num w:numId="97" w16cid:durableId="1326780162">
    <w:abstractNumId w:val="24"/>
  </w:num>
  <w:num w:numId="98" w16cid:durableId="1403985862">
    <w:abstractNumId w:val="169"/>
  </w:num>
  <w:num w:numId="99" w16cid:durableId="1005667035">
    <w:abstractNumId w:val="85"/>
  </w:num>
  <w:num w:numId="100" w16cid:durableId="1078672577">
    <w:abstractNumId w:val="12"/>
  </w:num>
  <w:num w:numId="101" w16cid:durableId="273170009">
    <w:abstractNumId w:val="0"/>
  </w:num>
  <w:num w:numId="102" w16cid:durableId="442118568">
    <w:abstractNumId w:val="70"/>
  </w:num>
  <w:num w:numId="103" w16cid:durableId="161358841">
    <w:abstractNumId w:val="111"/>
  </w:num>
  <w:num w:numId="104" w16cid:durableId="1070889277">
    <w:abstractNumId w:val="117"/>
  </w:num>
  <w:num w:numId="105" w16cid:durableId="1388603230">
    <w:abstractNumId w:val="114"/>
  </w:num>
  <w:num w:numId="106" w16cid:durableId="1510874369">
    <w:abstractNumId w:val="100"/>
  </w:num>
  <w:num w:numId="107" w16cid:durableId="847602365">
    <w:abstractNumId w:val="161"/>
  </w:num>
  <w:num w:numId="108" w16cid:durableId="1613517500">
    <w:abstractNumId w:val="82"/>
  </w:num>
  <w:num w:numId="109" w16cid:durableId="1471943428">
    <w:abstractNumId w:val="80"/>
  </w:num>
  <w:num w:numId="110" w16cid:durableId="1851404820">
    <w:abstractNumId w:val="84"/>
  </w:num>
  <w:num w:numId="111" w16cid:durableId="1789352784">
    <w:abstractNumId w:val="132"/>
  </w:num>
  <w:num w:numId="112" w16cid:durableId="1804155051">
    <w:abstractNumId w:val="123"/>
  </w:num>
  <w:num w:numId="113" w16cid:durableId="698745765">
    <w:abstractNumId w:val="57"/>
  </w:num>
  <w:num w:numId="114" w16cid:durableId="23219027">
    <w:abstractNumId w:val="2"/>
  </w:num>
  <w:num w:numId="115" w16cid:durableId="1573734294">
    <w:abstractNumId w:val="179"/>
  </w:num>
  <w:num w:numId="116" w16cid:durableId="1301765432">
    <w:abstractNumId w:val="42"/>
  </w:num>
  <w:num w:numId="117" w16cid:durableId="2093769598">
    <w:abstractNumId w:val="195"/>
  </w:num>
  <w:num w:numId="118" w16cid:durableId="958872899">
    <w:abstractNumId w:val="27"/>
  </w:num>
  <w:num w:numId="119" w16cid:durableId="1141194726">
    <w:abstractNumId w:val="160"/>
  </w:num>
  <w:num w:numId="120" w16cid:durableId="1518421015">
    <w:abstractNumId w:val="14"/>
  </w:num>
  <w:num w:numId="121" w16cid:durableId="1536113534">
    <w:abstractNumId w:val="148"/>
  </w:num>
  <w:num w:numId="122" w16cid:durableId="191381826">
    <w:abstractNumId w:val="8"/>
  </w:num>
  <w:num w:numId="123" w16cid:durableId="1742681478">
    <w:abstractNumId w:val="91"/>
  </w:num>
  <w:num w:numId="124" w16cid:durableId="752554641">
    <w:abstractNumId w:val="5"/>
  </w:num>
  <w:num w:numId="125" w16cid:durableId="696083801">
    <w:abstractNumId w:val="183"/>
  </w:num>
  <w:num w:numId="126" w16cid:durableId="739058469">
    <w:abstractNumId w:val="122"/>
  </w:num>
  <w:num w:numId="127" w16cid:durableId="212547863">
    <w:abstractNumId w:val="20"/>
  </w:num>
  <w:num w:numId="128" w16cid:durableId="2078281837">
    <w:abstractNumId w:val="136"/>
  </w:num>
  <w:num w:numId="129" w16cid:durableId="303857507">
    <w:abstractNumId w:val="152"/>
  </w:num>
  <w:num w:numId="130" w16cid:durableId="490100844">
    <w:abstractNumId w:val="128"/>
  </w:num>
  <w:num w:numId="131" w16cid:durableId="851456621">
    <w:abstractNumId w:val="165"/>
  </w:num>
  <w:num w:numId="132" w16cid:durableId="1687638532">
    <w:abstractNumId w:val="124"/>
  </w:num>
  <w:num w:numId="133" w16cid:durableId="1897813874">
    <w:abstractNumId w:val="68"/>
  </w:num>
  <w:num w:numId="134" w16cid:durableId="392385977">
    <w:abstractNumId w:val="7"/>
  </w:num>
  <w:num w:numId="135" w16cid:durableId="873275617">
    <w:abstractNumId w:val="131"/>
  </w:num>
  <w:num w:numId="136" w16cid:durableId="2041012518">
    <w:abstractNumId w:val="28"/>
  </w:num>
  <w:num w:numId="137" w16cid:durableId="1808276539">
    <w:abstractNumId w:val="74"/>
  </w:num>
  <w:num w:numId="138" w16cid:durableId="536771907">
    <w:abstractNumId w:val="104"/>
  </w:num>
  <w:num w:numId="139" w16cid:durableId="1456679915">
    <w:abstractNumId w:val="98"/>
  </w:num>
  <w:num w:numId="140" w16cid:durableId="748236423">
    <w:abstractNumId w:val="22"/>
  </w:num>
  <w:num w:numId="141" w16cid:durableId="986127226">
    <w:abstractNumId w:val="76"/>
  </w:num>
  <w:num w:numId="142" w16cid:durableId="1095638913">
    <w:abstractNumId w:val="127"/>
  </w:num>
  <w:num w:numId="143" w16cid:durableId="1914780885">
    <w:abstractNumId w:val="146"/>
  </w:num>
  <w:num w:numId="144" w16cid:durableId="1102140999">
    <w:abstractNumId w:val="193"/>
  </w:num>
  <w:num w:numId="145" w16cid:durableId="624046028">
    <w:abstractNumId w:val="48"/>
  </w:num>
  <w:num w:numId="146" w16cid:durableId="342320496">
    <w:abstractNumId w:val="167"/>
  </w:num>
  <w:num w:numId="147" w16cid:durableId="1382054095">
    <w:abstractNumId w:val="139"/>
  </w:num>
  <w:num w:numId="148" w16cid:durableId="429862974">
    <w:abstractNumId w:val="164"/>
  </w:num>
  <w:num w:numId="149" w16cid:durableId="1227841094">
    <w:abstractNumId w:val="188"/>
  </w:num>
  <w:num w:numId="150" w16cid:durableId="257105500">
    <w:abstractNumId w:val="200"/>
  </w:num>
  <w:num w:numId="151" w16cid:durableId="498275149">
    <w:abstractNumId w:val="178"/>
  </w:num>
  <w:num w:numId="152" w16cid:durableId="1875069505">
    <w:abstractNumId w:val="78"/>
  </w:num>
  <w:num w:numId="153" w16cid:durableId="1558739813">
    <w:abstractNumId w:val="141"/>
  </w:num>
  <w:num w:numId="154" w16cid:durableId="836110696">
    <w:abstractNumId w:val="72"/>
  </w:num>
  <w:num w:numId="155" w16cid:durableId="851917801">
    <w:abstractNumId w:val="17"/>
  </w:num>
  <w:num w:numId="156" w16cid:durableId="963535613">
    <w:abstractNumId w:val="41"/>
  </w:num>
  <w:num w:numId="157" w16cid:durableId="125785135">
    <w:abstractNumId w:val="108"/>
  </w:num>
  <w:num w:numId="158" w16cid:durableId="659315445">
    <w:abstractNumId w:val="159"/>
  </w:num>
  <w:num w:numId="159" w16cid:durableId="1329677635">
    <w:abstractNumId w:val="106"/>
  </w:num>
  <w:num w:numId="160" w16cid:durableId="1813057830">
    <w:abstractNumId w:val="121"/>
  </w:num>
  <w:num w:numId="161" w16cid:durableId="1136097211">
    <w:abstractNumId w:val="37"/>
  </w:num>
  <w:num w:numId="162" w16cid:durableId="796332764">
    <w:abstractNumId w:val="16"/>
  </w:num>
  <w:num w:numId="163" w16cid:durableId="349571980">
    <w:abstractNumId w:val="65"/>
  </w:num>
  <w:num w:numId="164" w16cid:durableId="205028738">
    <w:abstractNumId w:val="60"/>
  </w:num>
  <w:num w:numId="165" w16cid:durableId="809513498">
    <w:abstractNumId w:val="103"/>
  </w:num>
  <w:num w:numId="166" w16cid:durableId="1331955258">
    <w:abstractNumId w:val="101"/>
  </w:num>
  <w:num w:numId="167" w16cid:durableId="1415395902">
    <w:abstractNumId w:val="38"/>
  </w:num>
  <w:num w:numId="168" w16cid:durableId="276182860">
    <w:abstractNumId w:val="56"/>
  </w:num>
  <w:num w:numId="169" w16cid:durableId="1020622052">
    <w:abstractNumId w:val="43"/>
  </w:num>
  <w:num w:numId="170" w16cid:durableId="1440023039">
    <w:abstractNumId w:val="59"/>
  </w:num>
  <w:num w:numId="171" w16cid:durableId="1751656106">
    <w:abstractNumId w:val="126"/>
  </w:num>
  <w:num w:numId="172" w16cid:durableId="2068258481">
    <w:abstractNumId w:val="6"/>
  </w:num>
  <w:num w:numId="173" w16cid:durableId="493649352">
    <w:abstractNumId w:val="87"/>
  </w:num>
  <w:num w:numId="174" w16cid:durableId="248738778">
    <w:abstractNumId w:val="107"/>
  </w:num>
  <w:num w:numId="175" w16cid:durableId="873469510">
    <w:abstractNumId w:val="97"/>
  </w:num>
  <w:num w:numId="176" w16cid:durableId="390884658">
    <w:abstractNumId w:val="77"/>
  </w:num>
  <w:num w:numId="177" w16cid:durableId="1001009468">
    <w:abstractNumId w:val="166"/>
  </w:num>
  <w:num w:numId="178" w16cid:durableId="1988244447">
    <w:abstractNumId w:val="1"/>
  </w:num>
  <w:num w:numId="179" w16cid:durableId="2029328627">
    <w:abstractNumId w:val="176"/>
  </w:num>
  <w:num w:numId="180" w16cid:durableId="43912626">
    <w:abstractNumId w:val="110"/>
  </w:num>
  <w:num w:numId="181" w16cid:durableId="1734425678">
    <w:abstractNumId w:val="32"/>
  </w:num>
  <w:num w:numId="182" w16cid:durableId="2073195810">
    <w:abstractNumId w:val="94"/>
  </w:num>
  <w:num w:numId="183" w16cid:durableId="1368720036">
    <w:abstractNumId w:val="189"/>
  </w:num>
  <w:num w:numId="184" w16cid:durableId="1702053239">
    <w:abstractNumId w:val="171"/>
  </w:num>
  <w:num w:numId="185" w16cid:durableId="417675793">
    <w:abstractNumId w:val="73"/>
  </w:num>
  <w:num w:numId="186" w16cid:durableId="61026124">
    <w:abstractNumId w:val="143"/>
  </w:num>
  <w:num w:numId="187" w16cid:durableId="15083663">
    <w:abstractNumId w:val="46"/>
  </w:num>
  <w:num w:numId="188" w16cid:durableId="323702348">
    <w:abstractNumId w:val="81"/>
  </w:num>
  <w:num w:numId="189" w16cid:durableId="2078822238">
    <w:abstractNumId w:val="11"/>
  </w:num>
  <w:num w:numId="190" w16cid:durableId="1069426150">
    <w:abstractNumId w:val="3"/>
  </w:num>
  <w:num w:numId="191" w16cid:durableId="1730809970">
    <w:abstractNumId w:val="58"/>
  </w:num>
  <w:num w:numId="192" w16cid:durableId="1078597507">
    <w:abstractNumId w:val="63"/>
  </w:num>
  <w:num w:numId="193" w16cid:durableId="17119644">
    <w:abstractNumId w:val="52"/>
  </w:num>
  <w:num w:numId="194" w16cid:durableId="851991832">
    <w:abstractNumId w:val="140"/>
  </w:num>
  <w:num w:numId="195" w16cid:durableId="125045610">
    <w:abstractNumId w:val="90"/>
  </w:num>
  <w:num w:numId="196" w16cid:durableId="653022257">
    <w:abstractNumId w:val="39"/>
  </w:num>
  <w:num w:numId="197" w16cid:durableId="344939687">
    <w:abstractNumId w:val="40"/>
  </w:num>
  <w:num w:numId="198" w16cid:durableId="1850751973">
    <w:abstractNumId w:val="105"/>
  </w:num>
  <w:num w:numId="199" w16cid:durableId="728922864">
    <w:abstractNumId w:val="19"/>
  </w:num>
  <w:num w:numId="200" w16cid:durableId="811869784">
    <w:abstractNumId w:val="53"/>
  </w:num>
  <w:num w:numId="201" w16cid:durableId="39062585">
    <w:abstractNumId w:val="64"/>
  </w:num>
  <w:num w:numId="202" w16cid:durableId="1102190701">
    <w:abstractNumId w:val="61"/>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2A"/>
    <w:rsid w:val="00016AAD"/>
    <w:rsid w:val="00037500"/>
    <w:rsid w:val="000446AD"/>
    <w:rsid w:val="00072E55"/>
    <w:rsid w:val="00093628"/>
    <w:rsid w:val="000C714E"/>
    <w:rsid w:val="000D6DCE"/>
    <w:rsid w:val="000F5D07"/>
    <w:rsid w:val="000F757F"/>
    <w:rsid w:val="00111F2B"/>
    <w:rsid w:val="001138D5"/>
    <w:rsid w:val="00143117"/>
    <w:rsid w:val="00147454"/>
    <w:rsid w:val="00147F2C"/>
    <w:rsid w:val="001650B3"/>
    <w:rsid w:val="001726BE"/>
    <w:rsid w:val="00175EDB"/>
    <w:rsid w:val="0018373F"/>
    <w:rsid w:val="001B425D"/>
    <w:rsid w:val="001C3BD9"/>
    <w:rsid w:val="001C720B"/>
    <w:rsid w:val="001D3FEB"/>
    <w:rsid w:val="001F02B0"/>
    <w:rsid w:val="001F5D15"/>
    <w:rsid w:val="0020003D"/>
    <w:rsid w:val="002013D7"/>
    <w:rsid w:val="00204261"/>
    <w:rsid w:val="002117E6"/>
    <w:rsid w:val="00212908"/>
    <w:rsid w:val="00232293"/>
    <w:rsid w:val="0023277E"/>
    <w:rsid w:val="0023318A"/>
    <w:rsid w:val="002679F4"/>
    <w:rsid w:val="0028133E"/>
    <w:rsid w:val="002A6BFE"/>
    <w:rsid w:val="002D1254"/>
    <w:rsid w:val="002E3A77"/>
    <w:rsid w:val="002F0A67"/>
    <w:rsid w:val="00315FB5"/>
    <w:rsid w:val="00346434"/>
    <w:rsid w:val="003717C3"/>
    <w:rsid w:val="00373028"/>
    <w:rsid w:val="00396726"/>
    <w:rsid w:val="003A5786"/>
    <w:rsid w:val="003D1974"/>
    <w:rsid w:val="003E0D37"/>
    <w:rsid w:val="003E5C3A"/>
    <w:rsid w:val="003F0076"/>
    <w:rsid w:val="003F146E"/>
    <w:rsid w:val="003F3A88"/>
    <w:rsid w:val="00425FFE"/>
    <w:rsid w:val="00433BE9"/>
    <w:rsid w:val="00475041"/>
    <w:rsid w:val="004A18B8"/>
    <w:rsid w:val="004A2D3C"/>
    <w:rsid w:val="004A3A84"/>
    <w:rsid w:val="004D057D"/>
    <w:rsid w:val="004D5F17"/>
    <w:rsid w:val="00507CCA"/>
    <w:rsid w:val="00515B7F"/>
    <w:rsid w:val="00526FCA"/>
    <w:rsid w:val="0054053B"/>
    <w:rsid w:val="00547521"/>
    <w:rsid w:val="00553A54"/>
    <w:rsid w:val="00563383"/>
    <w:rsid w:val="0056571D"/>
    <w:rsid w:val="00583F3D"/>
    <w:rsid w:val="00592F6E"/>
    <w:rsid w:val="005B09DF"/>
    <w:rsid w:val="005B0B82"/>
    <w:rsid w:val="005B3BFE"/>
    <w:rsid w:val="005B7617"/>
    <w:rsid w:val="005C2841"/>
    <w:rsid w:val="005E27A5"/>
    <w:rsid w:val="00612B20"/>
    <w:rsid w:val="006233F8"/>
    <w:rsid w:val="00635F19"/>
    <w:rsid w:val="00636C8A"/>
    <w:rsid w:val="006556A4"/>
    <w:rsid w:val="00662C41"/>
    <w:rsid w:val="0066360A"/>
    <w:rsid w:val="006748B1"/>
    <w:rsid w:val="00680D3C"/>
    <w:rsid w:val="00686701"/>
    <w:rsid w:val="006B078B"/>
    <w:rsid w:val="006B6105"/>
    <w:rsid w:val="006D7C25"/>
    <w:rsid w:val="006E2AEC"/>
    <w:rsid w:val="006F2C83"/>
    <w:rsid w:val="0070212E"/>
    <w:rsid w:val="00723E5B"/>
    <w:rsid w:val="0078061B"/>
    <w:rsid w:val="007851A4"/>
    <w:rsid w:val="00796102"/>
    <w:rsid w:val="007E065C"/>
    <w:rsid w:val="007F1B53"/>
    <w:rsid w:val="008020D3"/>
    <w:rsid w:val="00803DC7"/>
    <w:rsid w:val="00804ECF"/>
    <w:rsid w:val="008161D7"/>
    <w:rsid w:val="00826587"/>
    <w:rsid w:val="008269E4"/>
    <w:rsid w:val="0083075B"/>
    <w:rsid w:val="00843820"/>
    <w:rsid w:val="00857A4F"/>
    <w:rsid w:val="00880817"/>
    <w:rsid w:val="00881EBE"/>
    <w:rsid w:val="00884945"/>
    <w:rsid w:val="00891D18"/>
    <w:rsid w:val="008B0A58"/>
    <w:rsid w:val="008B0BAE"/>
    <w:rsid w:val="008D04CA"/>
    <w:rsid w:val="008D216E"/>
    <w:rsid w:val="00941B70"/>
    <w:rsid w:val="00942E83"/>
    <w:rsid w:val="0096185C"/>
    <w:rsid w:val="009631E4"/>
    <w:rsid w:val="00984E87"/>
    <w:rsid w:val="00987BEE"/>
    <w:rsid w:val="0099103E"/>
    <w:rsid w:val="009B74E6"/>
    <w:rsid w:val="009E5C1C"/>
    <w:rsid w:val="009F1BE4"/>
    <w:rsid w:val="00A163E5"/>
    <w:rsid w:val="00A24F3A"/>
    <w:rsid w:val="00A32AB9"/>
    <w:rsid w:val="00A52F77"/>
    <w:rsid w:val="00A5647C"/>
    <w:rsid w:val="00A66A79"/>
    <w:rsid w:val="00A67DD5"/>
    <w:rsid w:val="00A76AA1"/>
    <w:rsid w:val="00AB23E0"/>
    <w:rsid w:val="00AB2DF6"/>
    <w:rsid w:val="00AE578A"/>
    <w:rsid w:val="00AF01AE"/>
    <w:rsid w:val="00AF43F8"/>
    <w:rsid w:val="00AF551B"/>
    <w:rsid w:val="00B01852"/>
    <w:rsid w:val="00B0400E"/>
    <w:rsid w:val="00B0609B"/>
    <w:rsid w:val="00B13544"/>
    <w:rsid w:val="00B47A03"/>
    <w:rsid w:val="00B52A4B"/>
    <w:rsid w:val="00B84197"/>
    <w:rsid w:val="00BB5E97"/>
    <w:rsid w:val="00BC01BC"/>
    <w:rsid w:val="00BC196E"/>
    <w:rsid w:val="00C05DF4"/>
    <w:rsid w:val="00C30FDD"/>
    <w:rsid w:val="00C32F37"/>
    <w:rsid w:val="00C512B9"/>
    <w:rsid w:val="00C5601D"/>
    <w:rsid w:val="00C6214D"/>
    <w:rsid w:val="00C64150"/>
    <w:rsid w:val="00C707A7"/>
    <w:rsid w:val="00C739AF"/>
    <w:rsid w:val="00C73FD8"/>
    <w:rsid w:val="00C830FC"/>
    <w:rsid w:val="00C8682B"/>
    <w:rsid w:val="00C96ABB"/>
    <w:rsid w:val="00CA1428"/>
    <w:rsid w:val="00CA20C9"/>
    <w:rsid w:val="00CA2631"/>
    <w:rsid w:val="00CA5BB2"/>
    <w:rsid w:val="00CB1829"/>
    <w:rsid w:val="00CD0BA4"/>
    <w:rsid w:val="00D1428E"/>
    <w:rsid w:val="00D1743A"/>
    <w:rsid w:val="00D5587C"/>
    <w:rsid w:val="00D55BEC"/>
    <w:rsid w:val="00D70D02"/>
    <w:rsid w:val="00D70D0E"/>
    <w:rsid w:val="00DB644A"/>
    <w:rsid w:val="00DC1299"/>
    <w:rsid w:val="00DE5F24"/>
    <w:rsid w:val="00E42177"/>
    <w:rsid w:val="00E44555"/>
    <w:rsid w:val="00E51384"/>
    <w:rsid w:val="00E61311"/>
    <w:rsid w:val="00E63284"/>
    <w:rsid w:val="00E65B18"/>
    <w:rsid w:val="00E83F65"/>
    <w:rsid w:val="00E90215"/>
    <w:rsid w:val="00EE1423"/>
    <w:rsid w:val="00EF3FB6"/>
    <w:rsid w:val="00EF5DC0"/>
    <w:rsid w:val="00F02BF4"/>
    <w:rsid w:val="00F10BDE"/>
    <w:rsid w:val="00F1545E"/>
    <w:rsid w:val="00F224BA"/>
    <w:rsid w:val="00F36DDA"/>
    <w:rsid w:val="00F3756A"/>
    <w:rsid w:val="00F43320"/>
    <w:rsid w:val="00F47697"/>
    <w:rsid w:val="00F52DFA"/>
    <w:rsid w:val="00F65696"/>
    <w:rsid w:val="00F97D31"/>
    <w:rsid w:val="00FA0BAF"/>
    <w:rsid w:val="00FD0E8A"/>
    <w:rsid w:val="00FD1DB9"/>
    <w:rsid w:val="00FD25F7"/>
    <w:rsid w:val="00FF132A"/>
    <w:rsid w:val="00FF27A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4B550"/>
  <w15:chartTrackingRefBased/>
  <w15:docId w15:val="{9FF7E90A-2DDE-4FC7-8016-83D55C27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table" w:styleId="Tablanormal5">
    <w:name w:val="Plain Table 5"/>
    <w:basedOn w:val="Tablanormal"/>
    <w:uiPriority w:val="45"/>
    <w:rsid w:val="001650B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103</TotalTime>
  <Pages>119</Pages>
  <Words>20436</Words>
  <Characters>116488</Characters>
  <Application>Microsoft Office Word</Application>
  <DocSecurity>0</DocSecurity>
  <Lines>970</Lines>
  <Paragraphs>273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61</cp:revision>
  <cp:lastPrinted>2025-09-09T23:43:00Z</cp:lastPrinted>
  <dcterms:created xsi:type="dcterms:W3CDTF">2024-08-12T02:59:00Z</dcterms:created>
  <dcterms:modified xsi:type="dcterms:W3CDTF">2025-09-09T23:43:00Z</dcterms:modified>
</cp:coreProperties>
</file>
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5C2D" w14:textId="77777777" w:rsidR="00F43320" w:rsidRDefault="00B0400E">
      <w:r>
        <w:rPr>
          <w:noProof/>
        </w:rPr>
        <w:drawing>
          <wp:anchor distT="0" distB="0" distL="114300" distR="114300" simplePos="0" relativeHeight="251653632" behindDoc="0" locked="0" layoutInCell="1" allowOverlap="1" wp14:anchorId="7E6C37B4" wp14:editId="18A1DF77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6D61C" w14:textId="77777777" w:rsidR="00F43320" w:rsidRDefault="00F43320"/>
    <w:p w14:paraId="7400A6A5" w14:textId="77777777" w:rsidR="00F43320" w:rsidRDefault="00F43320"/>
    <w:p w14:paraId="5805FACE" w14:textId="77777777" w:rsidR="00F43320" w:rsidRDefault="00F43320"/>
    <w:p w14:paraId="78739C34" w14:textId="77777777" w:rsidR="00F43320" w:rsidRDefault="00F43320"/>
    <w:p w14:paraId="063C8243" w14:textId="77777777" w:rsidR="00F43320" w:rsidRDefault="00F43320"/>
    <w:p w14:paraId="5A5DF21F" w14:textId="77777777" w:rsidR="00F43320" w:rsidRDefault="00F43320"/>
    <w:p w14:paraId="611E686D" w14:textId="77777777" w:rsidR="00F43320" w:rsidRDefault="00F43320"/>
    <w:p w14:paraId="6698FD47" w14:textId="77777777" w:rsidR="00F43320" w:rsidRDefault="00F43320"/>
    <w:p w14:paraId="16398B46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506A170" wp14:editId="3A6C0AEC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8529A9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06A170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Jf8hGd0AAAAI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248529A9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8A0C749" w14:textId="77777777" w:rsidR="00F43320" w:rsidRDefault="00F43320"/>
    <w:p w14:paraId="0B0A009B" w14:textId="77777777" w:rsidR="00F43320" w:rsidRDefault="00F43320"/>
    <w:p w14:paraId="19C5FFEB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DEBD347" wp14:editId="3B1538F0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247EA0" id="Grupo 3" o:spid="_x0000_s1026" style="position:absolute;margin-left:160.6pt;margin-top:13.2pt;width:277.8pt;height:15.6pt;z-index:251654656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5BF7AA65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836297A" wp14:editId="5C721764">
                <wp:simplePos x="0" y="0"/>
                <wp:positionH relativeFrom="column">
                  <wp:posOffset>448988</wp:posOffset>
                </wp:positionH>
                <wp:positionV relativeFrom="paragraph">
                  <wp:posOffset>95021</wp:posOffset>
                </wp:positionV>
                <wp:extent cx="5060325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032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B8A19" w14:textId="245DF5F0" w:rsidR="00F43320" w:rsidRPr="005E6C17" w:rsidRDefault="00412863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412863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Pruebas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II</w:t>
                            </w:r>
                            <w:r w:rsidR="007E065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542DA318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6297A" id="Cuadro de texto 7" o:spid="_x0000_s1027" type="#_x0000_t202" style="position:absolute;left:0;text-align:left;margin-left:35.35pt;margin-top:7.5pt;width:398.45pt;height:81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" filled="f" stroked="f">
                <v:textbox>
                  <w:txbxContent>
                    <w:p w14:paraId="313B8A19" w14:textId="245DF5F0" w:rsidR="00F43320" w:rsidRPr="005E6C17" w:rsidRDefault="00412863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412863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Pruebas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II</w:t>
                      </w:r>
                      <w:r w:rsidR="007E065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542DA318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4750BE3B" w14:textId="77777777" w:rsidR="00F43320" w:rsidRDefault="00F43320"/>
    <w:p w14:paraId="7F9EB998" w14:textId="77777777" w:rsidR="005B0B82" w:rsidRDefault="005B0B82"/>
    <w:p w14:paraId="0742E619" w14:textId="77777777" w:rsidR="005B0B82" w:rsidRDefault="005B0B82"/>
    <w:p w14:paraId="2C81F386" w14:textId="77777777" w:rsidR="005B0B82" w:rsidRDefault="005B0B82"/>
    <w:p w14:paraId="10681621" w14:textId="77777777" w:rsidR="005B0B82" w:rsidRDefault="005B0B82"/>
    <w:p w14:paraId="0425972E" w14:textId="77777777" w:rsidR="005B0B82" w:rsidRDefault="005B0B82"/>
    <w:p w14:paraId="3125731D" w14:textId="77777777" w:rsidR="005B0B82" w:rsidRDefault="005B0B82"/>
    <w:p w14:paraId="04BDEA3E" w14:textId="77777777" w:rsidR="005B0B82" w:rsidRDefault="005B0B82"/>
    <w:p w14:paraId="04D003AD" w14:textId="77777777" w:rsidR="005B0B82" w:rsidRDefault="005B0B82"/>
    <w:p w14:paraId="3B29AB56" w14:textId="77777777" w:rsidR="005B0B82" w:rsidRDefault="005B0B82"/>
    <w:p w14:paraId="489ED184" w14:textId="77777777" w:rsidR="005B0B82" w:rsidRDefault="005B0B82"/>
    <w:p w14:paraId="0FD8958A" w14:textId="77777777" w:rsidR="005B0B82" w:rsidRDefault="005B0B82"/>
    <w:p w14:paraId="02ED87C8" w14:textId="77777777" w:rsidR="00636C8A" w:rsidRDefault="00636C8A"/>
    <w:p w14:paraId="6D7EC36B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331BCFD1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98469B7" wp14:editId="77D861F3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902F1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160547533"/>
                              <w:bookmarkStart w:id="1" w:name="_Toc174302697"/>
                              <w:r w:rsidRPr="0070212E">
                                <w:t>Índice de Contenido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8469B7" id="Grupo 43" o:spid="_x0000_s1028" style="position:absolute;left:0;text-align:left;margin-left:-22.05pt;margin-top:-4.9pt;width:517.5pt;height:26.25pt;z-index:25165772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475902F1" w14:textId="77777777" w:rsidR="0070212E" w:rsidRPr="00D904A7" w:rsidRDefault="0070212E" w:rsidP="0070212E">
                        <w:pPr>
                          <w:pStyle w:val="Ttulo1"/>
                        </w:pPr>
                        <w:bookmarkStart w:id="2" w:name="_Toc160547533"/>
                        <w:bookmarkStart w:id="3" w:name="_Toc174302697"/>
                        <w:r w:rsidRPr="0070212E">
                          <w:t>Índice de Contenido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4D005DB7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1818B0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1177DE4C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37D1AFE1" w14:textId="7211CEA7" w:rsidR="004F2545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174302697" w:history="1">
            <w:r w:rsidR="004F2545" w:rsidRPr="00D24DA6">
              <w:rPr>
                <w:rStyle w:val="Hipervnculo"/>
                <w:noProof/>
              </w:rPr>
              <w:t>Índice de Contenido</w:t>
            </w:r>
            <w:r w:rsidR="004F2545">
              <w:rPr>
                <w:noProof/>
                <w:webHidden/>
              </w:rPr>
              <w:tab/>
            </w:r>
            <w:r w:rsidR="004F2545">
              <w:rPr>
                <w:noProof/>
                <w:webHidden/>
              </w:rPr>
              <w:fldChar w:fldCharType="begin"/>
            </w:r>
            <w:r w:rsidR="004F2545">
              <w:rPr>
                <w:noProof/>
                <w:webHidden/>
              </w:rPr>
              <w:instrText xml:space="preserve"> PAGEREF _Toc174302697 \h </w:instrText>
            </w:r>
            <w:r w:rsidR="004F2545">
              <w:rPr>
                <w:noProof/>
                <w:webHidden/>
              </w:rPr>
            </w:r>
            <w:r w:rsidR="004F2545">
              <w:rPr>
                <w:noProof/>
                <w:webHidden/>
              </w:rPr>
              <w:fldChar w:fldCharType="separate"/>
            </w:r>
            <w:r w:rsidR="004F2545">
              <w:rPr>
                <w:noProof/>
                <w:webHidden/>
              </w:rPr>
              <w:t>2</w:t>
            </w:r>
            <w:r w:rsidR="004F2545">
              <w:rPr>
                <w:noProof/>
                <w:webHidden/>
              </w:rPr>
              <w:fldChar w:fldCharType="end"/>
            </w:r>
          </w:hyperlink>
        </w:p>
        <w:p w14:paraId="02552E06" w14:textId="7F188BD9" w:rsidR="004F2545" w:rsidRDefault="004F254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698" w:history="1">
            <w:r w:rsidRPr="00D24DA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34325" w14:textId="0A9334B9" w:rsidR="004F2545" w:rsidRDefault="004F254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699" w:history="1">
            <w:r w:rsidRPr="00D24DA6">
              <w:rPr>
                <w:rStyle w:val="Hipervnculo"/>
                <w:noProof/>
              </w:rPr>
              <w:t>Desarrollo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3A74D" w14:textId="119BDDE5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00" w:history="1">
            <w:r w:rsidRPr="00D24DA6">
              <w:rPr>
                <w:rStyle w:val="Hipervnculo"/>
                <w:noProof/>
              </w:rPr>
              <w:t>Modelos de prueba A00 y 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6230B" w14:textId="1DAEB925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01" w:history="1">
            <w:r w:rsidRPr="00D24DA6">
              <w:rPr>
                <w:rStyle w:val="Hipervnculo"/>
                <w:noProof/>
              </w:rPr>
              <w:t>Estrategias de pruebas orientadas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B3064" w14:textId="0674E457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02" w:history="1">
            <w:r w:rsidRPr="00D24DA6">
              <w:rPr>
                <w:rStyle w:val="Hipervnculo"/>
                <w:noProof/>
              </w:rPr>
              <w:t>Métodos de prueba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4C89" w14:textId="75529EDE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03" w:history="1">
            <w:r w:rsidRPr="00D24DA6">
              <w:rPr>
                <w:rStyle w:val="Hipervnculo"/>
                <w:noProof/>
              </w:rPr>
              <w:t>Métodos de prueba aplicables en el nivel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1064C" w14:textId="1C763C91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04" w:history="1">
            <w:r w:rsidRPr="00D24DA6">
              <w:rPr>
                <w:rStyle w:val="Hipervnculo"/>
                <w:noProof/>
              </w:rPr>
              <w:t>Diseño de casos de prueba interclase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B8C58" w14:textId="271A1DA0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05" w:history="1">
            <w:r w:rsidRPr="00D24DA6">
              <w:rPr>
                <w:rStyle w:val="Hipervnculo"/>
                <w:noProof/>
              </w:rPr>
              <w:t>Conceptos de pruebas para aplicaciones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3D3D3" w14:textId="566BABB3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06" w:history="1">
            <w:r w:rsidRPr="00D24DA6">
              <w:rPr>
                <w:rStyle w:val="Hipervnculo"/>
                <w:noProof/>
              </w:rPr>
              <w:t>Prueba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26E8" w14:textId="414764C0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07" w:history="1">
            <w:r w:rsidRPr="00D24DA6">
              <w:rPr>
                <w:rStyle w:val="Hipervnculo"/>
                <w:noProof/>
              </w:rPr>
              <w:t>Prueba de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B89A4" w14:textId="47B1AEB7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08" w:history="1">
            <w:r w:rsidRPr="00D24DA6">
              <w:rPr>
                <w:rStyle w:val="Hipervnculo"/>
                <w:noProof/>
              </w:rPr>
              <w:t>Prueba en el nivel de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C3FFA" w14:textId="52FB400E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09" w:history="1">
            <w:r w:rsidRPr="00D24DA6">
              <w:rPr>
                <w:rStyle w:val="Hipervnculo"/>
                <w:noProof/>
              </w:rPr>
              <w:t>Prueba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F4D22" w14:textId="132424E5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10" w:history="1">
            <w:r w:rsidRPr="00D24DA6">
              <w:rPr>
                <w:rStyle w:val="Hipervnculo"/>
                <w:noProof/>
              </w:rPr>
              <w:t>Prueba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F002B" w14:textId="654603D8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11" w:history="1">
            <w:r w:rsidRPr="00D24DA6">
              <w:rPr>
                <w:rStyle w:val="Hipervnculo"/>
                <w:noProof/>
              </w:rPr>
              <w:t>Prueba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66457" w14:textId="287F4FE6" w:rsidR="004F2545" w:rsidRDefault="004F254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12" w:history="1">
            <w:r w:rsidRPr="00D24DA6">
              <w:rPr>
                <w:rStyle w:val="Hipervnculo"/>
                <w:noProof/>
              </w:rPr>
              <w:t>Prueba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414AD" w14:textId="4035F308" w:rsidR="004F2545" w:rsidRDefault="004F254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13" w:history="1">
            <w:r w:rsidRPr="00D24DA6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A1E18" w14:textId="390E053F" w:rsidR="004F2545" w:rsidRDefault="004F254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714" w:history="1">
            <w:r w:rsidRPr="00D24DA6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2C86" w14:textId="7821521C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78154920" w14:textId="77777777" w:rsidR="00B0609B" w:rsidRPr="008D04CA" w:rsidRDefault="00B0609B" w:rsidP="008D04CA">
      <w:pPr>
        <w:spacing w:line="276" w:lineRule="auto"/>
        <w:rPr>
          <w:bCs/>
        </w:rPr>
      </w:pPr>
    </w:p>
    <w:p w14:paraId="3417B342" w14:textId="77777777" w:rsidR="00B0609B" w:rsidRDefault="00B0609B" w:rsidP="00EF3FB6">
      <w:pPr>
        <w:spacing w:line="276" w:lineRule="auto"/>
        <w:rPr>
          <w:b/>
        </w:rPr>
      </w:pPr>
    </w:p>
    <w:p w14:paraId="0C44B755" w14:textId="77777777" w:rsidR="00B0609B" w:rsidRPr="00A76AA1" w:rsidRDefault="00B0609B" w:rsidP="00A76AA1">
      <w:pPr>
        <w:contextualSpacing/>
        <w:rPr>
          <w:bCs/>
        </w:rPr>
      </w:pPr>
    </w:p>
    <w:p w14:paraId="4339EEE0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332AAA0" wp14:editId="09C8A601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635E6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160547534"/>
                              <w:bookmarkStart w:id="5" w:name="_Toc174302698"/>
                              <w:r w:rsidRPr="008D04CA">
                                <w:t>Introducción</w:t>
                              </w:r>
                              <w:bookmarkEnd w:id="4"/>
                              <w:bookmarkEnd w:id="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332AAA0" id="Grupo 37" o:spid="_x0000_s1033" style="position:absolute;left:0;text-align:left;margin-left:-23.35pt;margin-top:-11.45pt;width:505.5pt;height:26.25pt;z-index:251659776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779635E6" w14:textId="77777777" w:rsidR="008D04CA" w:rsidRPr="00D904A7" w:rsidRDefault="008D04CA" w:rsidP="008D04CA">
                        <w:pPr>
                          <w:pStyle w:val="Ttulo1"/>
                        </w:pPr>
                        <w:bookmarkStart w:id="6" w:name="_Toc160547534"/>
                        <w:bookmarkStart w:id="7" w:name="_Toc174302698"/>
                        <w:r w:rsidRPr="008D04CA">
                          <w:t>Introducción</w:t>
                        </w:r>
                        <w:bookmarkEnd w:id="6"/>
                        <w:bookmarkEnd w:id="7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208DEDA8" w14:textId="77777777" w:rsidR="00987BEE" w:rsidRDefault="00987BEE" w:rsidP="00C5601D">
      <w:pPr>
        <w:contextualSpacing/>
        <w:rPr>
          <w:bCs/>
          <w:noProof/>
        </w:rPr>
      </w:pPr>
    </w:p>
    <w:p w14:paraId="7FE2F72E" w14:textId="77777777" w:rsidR="00C5601D" w:rsidRDefault="00C5601D" w:rsidP="00C5601D">
      <w:pPr>
        <w:contextualSpacing/>
        <w:rPr>
          <w:bCs/>
          <w:noProof/>
        </w:rPr>
      </w:pPr>
    </w:p>
    <w:p w14:paraId="28B69B69" w14:textId="77777777" w:rsidR="00C5601D" w:rsidRDefault="00C5601D" w:rsidP="00C5601D">
      <w:pPr>
        <w:contextualSpacing/>
        <w:rPr>
          <w:bCs/>
          <w:noProof/>
        </w:rPr>
      </w:pPr>
    </w:p>
    <w:p w14:paraId="0074D4BA" w14:textId="77777777" w:rsidR="00C5601D" w:rsidRDefault="00C5601D" w:rsidP="00C5601D">
      <w:pPr>
        <w:contextualSpacing/>
        <w:rPr>
          <w:bCs/>
        </w:rPr>
      </w:pPr>
    </w:p>
    <w:p w14:paraId="1D11A549" w14:textId="77777777" w:rsidR="00C5601D" w:rsidRDefault="00C5601D" w:rsidP="00C5601D">
      <w:pPr>
        <w:contextualSpacing/>
        <w:rPr>
          <w:bCs/>
        </w:rPr>
      </w:pPr>
    </w:p>
    <w:p w14:paraId="48FEA076" w14:textId="77777777" w:rsidR="00987BEE" w:rsidRDefault="00987BEE" w:rsidP="00A76AA1">
      <w:pPr>
        <w:contextualSpacing/>
        <w:rPr>
          <w:bCs/>
        </w:rPr>
      </w:pPr>
    </w:p>
    <w:p w14:paraId="6B5EA405" w14:textId="77777777" w:rsidR="00987BEE" w:rsidRPr="00A76AA1" w:rsidRDefault="00987BEE" w:rsidP="00A76AA1">
      <w:pPr>
        <w:contextualSpacing/>
        <w:rPr>
          <w:bCs/>
        </w:rPr>
      </w:pPr>
    </w:p>
    <w:p w14:paraId="28C7518C" w14:textId="77777777" w:rsidR="00AB2DF6" w:rsidRPr="002117E6" w:rsidRDefault="00AB2DF6" w:rsidP="00A76AA1">
      <w:pPr>
        <w:contextualSpacing/>
        <w:rPr>
          <w:bCs/>
        </w:rPr>
      </w:pPr>
    </w:p>
    <w:p w14:paraId="019039E9" w14:textId="77777777" w:rsidR="00AB2DF6" w:rsidRPr="002117E6" w:rsidRDefault="006D7C25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71951AB9" wp14:editId="002F2B6A">
                <wp:simplePos x="0" y="0"/>
                <wp:positionH relativeFrom="column">
                  <wp:posOffset>-244475</wp:posOffset>
                </wp:positionH>
                <wp:positionV relativeFrom="paragraph">
                  <wp:posOffset>6985</wp:posOffset>
                </wp:positionV>
                <wp:extent cx="647865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65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4BA874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8" w:name="_Toc160547535"/>
                              <w:bookmarkStart w:id="9" w:name="_Toc174302699"/>
                              <w:r w:rsidRPr="008D04CA">
                                <w:t>Desarrollo de Contenidos</w:t>
                              </w:r>
                              <w:bookmarkEnd w:id="8"/>
                              <w:bookmarkEnd w:id="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951AB9" id="Grupo 50" o:spid="_x0000_s1038" style="position:absolute;left:0;text-align:left;margin-left:-19.25pt;margin-top:.55pt;width:510.15pt;height:26.25pt;z-index:251661824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584BA874" w14:textId="77777777" w:rsidR="008D04CA" w:rsidRPr="00D904A7" w:rsidRDefault="008D04CA" w:rsidP="008D04CA">
                        <w:pPr>
                          <w:pStyle w:val="Ttulo1"/>
                        </w:pPr>
                        <w:bookmarkStart w:id="10" w:name="_Toc160547535"/>
                        <w:bookmarkStart w:id="11" w:name="_Toc174302699"/>
                        <w:r w:rsidRPr="008D04CA">
                          <w:t>Desarrollo de Contenidos</w:t>
                        </w:r>
                        <w:bookmarkEnd w:id="10"/>
                        <w:bookmarkEnd w:id="11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150A4F27" w14:textId="77777777" w:rsidR="00AB2DF6" w:rsidRDefault="00AB2DF6" w:rsidP="00A76AA1">
      <w:pPr>
        <w:tabs>
          <w:tab w:val="left" w:pos="3075"/>
        </w:tabs>
        <w:contextualSpacing/>
      </w:pPr>
    </w:p>
    <w:p w14:paraId="3CF88920" w14:textId="77777777" w:rsidR="00C5601D" w:rsidRDefault="00C5601D" w:rsidP="00A76AA1">
      <w:pPr>
        <w:contextualSpacing/>
      </w:pPr>
    </w:p>
    <w:p w14:paraId="2577CF6B" w14:textId="4126E216" w:rsidR="00D14D49" w:rsidRDefault="00D14D49" w:rsidP="004F2545">
      <w:pPr>
        <w:pStyle w:val="Ttulo2"/>
      </w:pPr>
      <w:bookmarkStart w:id="12" w:name="_Toc174302700"/>
      <w:r>
        <w:t>Modelos de prueba A00 y DOO</w:t>
      </w:r>
      <w:bookmarkEnd w:id="12"/>
    </w:p>
    <w:p w14:paraId="4596147B" w14:textId="77777777" w:rsidR="003719A9" w:rsidRDefault="003719A9" w:rsidP="003719A9"/>
    <w:p w14:paraId="76C1D719" w14:textId="77777777" w:rsidR="003719A9" w:rsidRDefault="003719A9" w:rsidP="003719A9"/>
    <w:p w14:paraId="66F2FF77" w14:textId="77777777" w:rsidR="003719A9" w:rsidRPr="003719A9" w:rsidRDefault="003719A9" w:rsidP="003719A9"/>
    <w:p w14:paraId="25CBC4BE" w14:textId="39DC3A48" w:rsidR="00D14D49" w:rsidRDefault="00D14D49" w:rsidP="004F2545">
      <w:pPr>
        <w:pStyle w:val="Ttulo2"/>
      </w:pPr>
      <w:bookmarkStart w:id="13" w:name="_Toc174302701"/>
      <w:r>
        <w:t>Estrategias de pruebas orientadas a objetos</w:t>
      </w:r>
      <w:bookmarkEnd w:id="13"/>
      <w:r>
        <w:t xml:space="preserve"> </w:t>
      </w:r>
    </w:p>
    <w:p w14:paraId="3DCF597A" w14:textId="77777777" w:rsidR="003719A9" w:rsidRDefault="003719A9" w:rsidP="003719A9"/>
    <w:p w14:paraId="14DF74E0" w14:textId="77777777" w:rsidR="003719A9" w:rsidRDefault="003719A9" w:rsidP="003719A9"/>
    <w:p w14:paraId="67F69A1F" w14:textId="77777777" w:rsidR="003719A9" w:rsidRPr="003719A9" w:rsidRDefault="003719A9" w:rsidP="003719A9"/>
    <w:p w14:paraId="005CFE1D" w14:textId="72AE7FF5" w:rsidR="00D14D49" w:rsidRDefault="00D14D49" w:rsidP="004F2545">
      <w:pPr>
        <w:pStyle w:val="Ttulo2"/>
      </w:pPr>
      <w:bookmarkStart w:id="14" w:name="_Toc174302702"/>
      <w:r>
        <w:t>Métodos de prueba orientada a objetos</w:t>
      </w:r>
      <w:bookmarkEnd w:id="14"/>
    </w:p>
    <w:p w14:paraId="136422DD" w14:textId="77777777" w:rsidR="003719A9" w:rsidRDefault="003719A9" w:rsidP="003719A9"/>
    <w:p w14:paraId="4B995481" w14:textId="77777777" w:rsidR="003719A9" w:rsidRDefault="003719A9" w:rsidP="003719A9"/>
    <w:p w14:paraId="3E494538" w14:textId="77777777" w:rsidR="003719A9" w:rsidRPr="003719A9" w:rsidRDefault="003719A9" w:rsidP="003719A9"/>
    <w:p w14:paraId="70BDA41B" w14:textId="2935CEFB" w:rsidR="00D14D49" w:rsidRDefault="00D14D49" w:rsidP="004F2545">
      <w:pPr>
        <w:pStyle w:val="Ttulo2"/>
      </w:pPr>
      <w:bookmarkStart w:id="15" w:name="_Toc174302703"/>
      <w:r>
        <w:t>Métodos de prueba aplicables en el nivel clase</w:t>
      </w:r>
      <w:bookmarkEnd w:id="15"/>
      <w:r>
        <w:t xml:space="preserve"> </w:t>
      </w:r>
    </w:p>
    <w:p w14:paraId="72E7D08A" w14:textId="77777777" w:rsidR="003719A9" w:rsidRDefault="003719A9" w:rsidP="003719A9"/>
    <w:p w14:paraId="7FC568AB" w14:textId="77777777" w:rsidR="003719A9" w:rsidRDefault="003719A9" w:rsidP="003719A9"/>
    <w:p w14:paraId="6196980A" w14:textId="77777777" w:rsidR="003719A9" w:rsidRDefault="003719A9" w:rsidP="003719A9"/>
    <w:p w14:paraId="79AD0D2D" w14:textId="77777777" w:rsidR="003719A9" w:rsidRPr="003719A9" w:rsidRDefault="003719A9" w:rsidP="003719A9"/>
    <w:p w14:paraId="0A8D4188" w14:textId="0E730290" w:rsidR="00D14D49" w:rsidRDefault="00D14D49" w:rsidP="004F2545">
      <w:pPr>
        <w:pStyle w:val="Ttulo2"/>
      </w:pPr>
      <w:bookmarkStart w:id="16" w:name="_Toc174302704"/>
      <w:r>
        <w:t xml:space="preserve">Diseño de casos de prueba </w:t>
      </w:r>
      <w:proofErr w:type="spellStart"/>
      <w:r>
        <w:t>interclase</w:t>
      </w:r>
      <w:bookmarkEnd w:id="16"/>
      <w:proofErr w:type="spellEnd"/>
    </w:p>
    <w:p w14:paraId="3268CD08" w14:textId="77777777" w:rsidR="003719A9" w:rsidRDefault="003719A9" w:rsidP="003719A9"/>
    <w:p w14:paraId="67413503" w14:textId="77777777" w:rsidR="003719A9" w:rsidRDefault="003719A9" w:rsidP="003719A9"/>
    <w:p w14:paraId="2C83D5E2" w14:textId="77777777" w:rsidR="003719A9" w:rsidRPr="003719A9" w:rsidRDefault="003719A9" w:rsidP="003719A9"/>
    <w:p w14:paraId="59261A40" w14:textId="3FE145C3" w:rsidR="00D14D49" w:rsidRDefault="00D14D49" w:rsidP="004F2545">
      <w:pPr>
        <w:pStyle w:val="Ttulo2"/>
      </w:pPr>
      <w:bookmarkStart w:id="17" w:name="_Toc174302705"/>
      <w:r>
        <w:t>Conceptos de pruebas para aplicaciones web</w:t>
      </w:r>
      <w:bookmarkEnd w:id="17"/>
      <w:r>
        <w:t xml:space="preserve"> </w:t>
      </w:r>
    </w:p>
    <w:p w14:paraId="347F1203" w14:textId="77777777" w:rsidR="003719A9" w:rsidRDefault="003719A9" w:rsidP="003719A9"/>
    <w:p w14:paraId="5EB27640" w14:textId="77777777" w:rsidR="003719A9" w:rsidRDefault="003719A9" w:rsidP="003719A9"/>
    <w:p w14:paraId="6967EA54" w14:textId="77777777" w:rsidR="003719A9" w:rsidRPr="003719A9" w:rsidRDefault="003719A9" w:rsidP="003719A9"/>
    <w:p w14:paraId="6817AB36" w14:textId="54A90006" w:rsidR="00D14D49" w:rsidRDefault="00D14D49" w:rsidP="004F2545">
      <w:pPr>
        <w:pStyle w:val="Ttulo2"/>
      </w:pPr>
      <w:bookmarkStart w:id="18" w:name="_Toc174302706"/>
      <w:r>
        <w:t>Prueba de contenido</w:t>
      </w:r>
      <w:bookmarkEnd w:id="18"/>
    </w:p>
    <w:p w14:paraId="29DC6249" w14:textId="77777777" w:rsidR="003719A9" w:rsidRDefault="003719A9" w:rsidP="003719A9"/>
    <w:p w14:paraId="25C5ACA8" w14:textId="77777777" w:rsidR="003719A9" w:rsidRDefault="003719A9" w:rsidP="003719A9"/>
    <w:p w14:paraId="5B90C34D" w14:textId="77777777" w:rsidR="003719A9" w:rsidRPr="003719A9" w:rsidRDefault="003719A9" w:rsidP="003719A9"/>
    <w:p w14:paraId="6F1036A8" w14:textId="7646EE0E" w:rsidR="00D14D49" w:rsidRDefault="00D14D49" w:rsidP="004F2545">
      <w:pPr>
        <w:pStyle w:val="Ttulo2"/>
      </w:pPr>
      <w:bookmarkStart w:id="19" w:name="_Toc174302707"/>
      <w:r>
        <w:t>Prueba de interfaz de usuario</w:t>
      </w:r>
      <w:bookmarkEnd w:id="19"/>
    </w:p>
    <w:p w14:paraId="656FEF3E" w14:textId="77777777" w:rsidR="003719A9" w:rsidRDefault="003719A9" w:rsidP="003719A9"/>
    <w:p w14:paraId="55B3B25E" w14:textId="77777777" w:rsidR="003719A9" w:rsidRDefault="003719A9" w:rsidP="003719A9"/>
    <w:p w14:paraId="4802A22B" w14:textId="77777777" w:rsidR="003719A9" w:rsidRPr="003719A9" w:rsidRDefault="003719A9" w:rsidP="003719A9"/>
    <w:p w14:paraId="5C0DCC35" w14:textId="57087BE9" w:rsidR="00D14D49" w:rsidRDefault="00D14D49" w:rsidP="004F2545">
      <w:pPr>
        <w:pStyle w:val="Ttulo2"/>
      </w:pPr>
      <w:bookmarkStart w:id="20" w:name="_Toc174302708"/>
      <w:r>
        <w:t>Prueba en el nivel de componente</w:t>
      </w:r>
      <w:bookmarkEnd w:id="20"/>
    </w:p>
    <w:p w14:paraId="7C2C69D3" w14:textId="77777777" w:rsidR="003719A9" w:rsidRDefault="003719A9" w:rsidP="003719A9"/>
    <w:p w14:paraId="37630F84" w14:textId="77777777" w:rsidR="003719A9" w:rsidRDefault="003719A9" w:rsidP="003719A9"/>
    <w:p w14:paraId="01B9295A" w14:textId="77777777" w:rsidR="003719A9" w:rsidRPr="003719A9" w:rsidRDefault="003719A9" w:rsidP="003719A9"/>
    <w:p w14:paraId="330BCB90" w14:textId="4A333F9A" w:rsidR="00D14D49" w:rsidRDefault="00D14D49" w:rsidP="004F2545">
      <w:pPr>
        <w:pStyle w:val="Ttulo2"/>
      </w:pPr>
      <w:bookmarkStart w:id="21" w:name="_Toc174302709"/>
      <w:r>
        <w:t>Prueba de navegación</w:t>
      </w:r>
      <w:bookmarkEnd w:id="21"/>
    </w:p>
    <w:p w14:paraId="1BA55F4D" w14:textId="77777777" w:rsidR="003719A9" w:rsidRDefault="003719A9" w:rsidP="003719A9"/>
    <w:p w14:paraId="3DA37785" w14:textId="77777777" w:rsidR="003719A9" w:rsidRDefault="003719A9" w:rsidP="003719A9"/>
    <w:p w14:paraId="43AAA713" w14:textId="77777777" w:rsidR="003719A9" w:rsidRPr="003719A9" w:rsidRDefault="003719A9" w:rsidP="003719A9"/>
    <w:p w14:paraId="0FDB95B4" w14:textId="036148CE" w:rsidR="00943FB3" w:rsidRDefault="00D14D49" w:rsidP="004F2545">
      <w:pPr>
        <w:pStyle w:val="Ttulo2"/>
      </w:pPr>
      <w:bookmarkStart w:id="22" w:name="_Toc174302710"/>
      <w:r>
        <w:lastRenderedPageBreak/>
        <w:t>Prueba de configuración</w:t>
      </w:r>
      <w:bookmarkEnd w:id="22"/>
      <w:r>
        <w:t xml:space="preserve"> </w:t>
      </w:r>
    </w:p>
    <w:p w14:paraId="0B49EE26" w14:textId="77777777" w:rsidR="003719A9" w:rsidRDefault="003719A9" w:rsidP="003719A9"/>
    <w:p w14:paraId="3188B3AE" w14:textId="77777777" w:rsidR="003719A9" w:rsidRDefault="003719A9" w:rsidP="003719A9"/>
    <w:p w14:paraId="5B411FEE" w14:textId="77777777" w:rsidR="003719A9" w:rsidRPr="003719A9" w:rsidRDefault="003719A9" w:rsidP="003719A9"/>
    <w:p w14:paraId="1931FC2F" w14:textId="7C7CE3C9" w:rsidR="00943FB3" w:rsidRDefault="00D14D49" w:rsidP="004F2545">
      <w:pPr>
        <w:pStyle w:val="Ttulo2"/>
      </w:pPr>
      <w:bookmarkStart w:id="23" w:name="_Toc174302711"/>
      <w:r>
        <w:t>Prueba de seguridad</w:t>
      </w:r>
      <w:bookmarkEnd w:id="23"/>
      <w:r>
        <w:t xml:space="preserve"> </w:t>
      </w:r>
    </w:p>
    <w:p w14:paraId="646E2D3F" w14:textId="77777777" w:rsidR="003719A9" w:rsidRDefault="003719A9" w:rsidP="003719A9"/>
    <w:p w14:paraId="07341A05" w14:textId="77777777" w:rsidR="003719A9" w:rsidRDefault="003719A9" w:rsidP="003719A9"/>
    <w:p w14:paraId="4DA6CFD8" w14:textId="77777777" w:rsidR="003719A9" w:rsidRPr="003719A9" w:rsidRDefault="003719A9" w:rsidP="003719A9"/>
    <w:p w14:paraId="195CA9E5" w14:textId="520A32C1" w:rsidR="005B7C93" w:rsidRDefault="00D14D49" w:rsidP="004F2545">
      <w:pPr>
        <w:pStyle w:val="Ttulo2"/>
      </w:pPr>
      <w:bookmarkStart w:id="24" w:name="_Toc174302712"/>
      <w:r>
        <w:t>Prueba de rendimiento</w:t>
      </w:r>
      <w:bookmarkEnd w:id="24"/>
    </w:p>
    <w:p w14:paraId="7A04BFB4" w14:textId="77777777" w:rsidR="003719A9" w:rsidRDefault="003719A9" w:rsidP="003719A9"/>
    <w:p w14:paraId="33F22C48" w14:textId="77777777" w:rsidR="003719A9" w:rsidRDefault="003719A9" w:rsidP="003719A9"/>
    <w:p w14:paraId="5B9BF6D1" w14:textId="77777777" w:rsidR="003719A9" w:rsidRPr="003719A9" w:rsidRDefault="003719A9" w:rsidP="003719A9"/>
    <w:p w14:paraId="62B4101F" w14:textId="77777777" w:rsidR="005B7C93" w:rsidRDefault="005B7C93" w:rsidP="00A76AA1">
      <w:pPr>
        <w:contextualSpacing/>
      </w:pPr>
    </w:p>
    <w:p w14:paraId="6D759091" w14:textId="77777777" w:rsidR="005B7C93" w:rsidRDefault="005B7C93" w:rsidP="00A76AA1">
      <w:pPr>
        <w:contextualSpacing/>
      </w:pPr>
    </w:p>
    <w:p w14:paraId="25B1757B" w14:textId="77777777" w:rsidR="00C5601D" w:rsidRDefault="00C5601D" w:rsidP="00A76AA1">
      <w:pPr>
        <w:contextualSpacing/>
      </w:pPr>
    </w:p>
    <w:p w14:paraId="23F4B5E5" w14:textId="77777777" w:rsidR="00C5601D" w:rsidRDefault="00C5601D" w:rsidP="00A76AA1">
      <w:pPr>
        <w:contextualSpacing/>
      </w:pPr>
    </w:p>
    <w:p w14:paraId="7DF2CD3B" w14:textId="77777777" w:rsidR="00C5601D" w:rsidRDefault="00C5601D" w:rsidP="00A76AA1">
      <w:pPr>
        <w:contextualSpacing/>
      </w:pPr>
    </w:p>
    <w:p w14:paraId="66B855BB" w14:textId="77777777" w:rsidR="002117E6" w:rsidRDefault="006D7C25" w:rsidP="00A76AA1">
      <w:pPr>
        <w:contextualSpacing/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CA12CE5" wp14:editId="3E440730">
                <wp:simplePos x="0" y="0"/>
                <wp:positionH relativeFrom="column">
                  <wp:posOffset>-314960</wp:posOffset>
                </wp:positionH>
                <wp:positionV relativeFrom="paragraph">
                  <wp:posOffset>-3175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7ABEE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25" w:name="_Toc160547542"/>
                              <w:bookmarkStart w:id="26" w:name="_Toc174302713"/>
                              <w:r w:rsidRPr="006D7C25">
                                <w:t>Bibliografía y Webgrafía</w:t>
                              </w:r>
                              <w:bookmarkEnd w:id="25"/>
                              <w:bookmarkEnd w:id="26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A12CE5" id="Grupo 51" o:spid="_x0000_s1043" style="position:absolute;left:0;text-align:left;margin-left:-24.8pt;margin-top:-.25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77D7ABEE" w14:textId="77777777" w:rsidR="006D7C25" w:rsidRPr="00D904A7" w:rsidRDefault="006D7C25" w:rsidP="006D7C25">
                        <w:pPr>
                          <w:pStyle w:val="Ttulo1"/>
                        </w:pPr>
                        <w:bookmarkStart w:id="27" w:name="_Toc160547542"/>
                        <w:bookmarkStart w:id="28" w:name="_Toc174302713"/>
                        <w:r w:rsidRPr="006D7C25">
                          <w:t>Bibliografía y Webgrafía</w:t>
                        </w:r>
                        <w:bookmarkEnd w:id="27"/>
                        <w:bookmarkEnd w:id="28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8BDC62B" w14:textId="77777777" w:rsidR="002117E6" w:rsidRDefault="002117E6" w:rsidP="00A76AA1">
      <w:pPr>
        <w:contextualSpacing/>
      </w:pPr>
    </w:p>
    <w:p w14:paraId="3368344B" w14:textId="77777777" w:rsidR="00AB2DF6" w:rsidRDefault="00AB2DF6" w:rsidP="00A76AA1">
      <w:pPr>
        <w:contextualSpacing/>
        <w:rPr>
          <w:i/>
          <w:iCs/>
        </w:rPr>
      </w:pPr>
    </w:p>
    <w:p w14:paraId="3FAADE76" w14:textId="77777777" w:rsidR="00C5601D" w:rsidRDefault="00C5601D" w:rsidP="00A76AA1">
      <w:pPr>
        <w:contextualSpacing/>
        <w:rPr>
          <w:i/>
          <w:iCs/>
        </w:rPr>
      </w:pPr>
    </w:p>
    <w:p w14:paraId="19253E12" w14:textId="77777777" w:rsidR="00C5601D" w:rsidRDefault="00C5601D" w:rsidP="00A76AA1">
      <w:pPr>
        <w:contextualSpacing/>
        <w:rPr>
          <w:i/>
          <w:iCs/>
        </w:rPr>
      </w:pPr>
    </w:p>
    <w:p w14:paraId="44CAECEA" w14:textId="77777777" w:rsidR="00C5601D" w:rsidRDefault="00C5601D" w:rsidP="00A76AA1">
      <w:pPr>
        <w:contextualSpacing/>
        <w:rPr>
          <w:i/>
          <w:iCs/>
        </w:rPr>
      </w:pPr>
    </w:p>
    <w:p w14:paraId="37EFA593" w14:textId="77777777" w:rsidR="00C5601D" w:rsidRDefault="00C5601D" w:rsidP="00A76AA1">
      <w:pPr>
        <w:contextualSpacing/>
        <w:rPr>
          <w:i/>
          <w:iCs/>
        </w:rPr>
      </w:pPr>
    </w:p>
    <w:p w14:paraId="7FAFC6B3" w14:textId="77777777" w:rsidR="00C5601D" w:rsidRDefault="00C5601D" w:rsidP="00A76AA1">
      <w:pPr>
        <w:contextualSpacing/>
        <w:rPr>
          <w:i/>
          <w:iCs/>
        </w:rPr>
      </w:pPr>
    </w:p>
    <w:p w14:paraId="1566BA1D" w14:textId="77777777" w:rsidR="00C5601D" w:rsidRPr="00C5601D" w:rsidRDefault="00C5601D" w:rsidP="00A76AA1">
      <w:pPr>
        <w:contextualSpacing/>
      </w:pPr>
    </w:p>
    <w:p w14:paraId="20FEB265" w14:textId="77777777" w:rsidR="00AB2DF6" w:rsidRDefault="00AB2DF6" w:rsidP="00A76AA1">
      <w:pPr>
        <w:contextualSpacing/>
      </w:pPr>
    </w:p>
    <w:p w14:paraId="660E8795" w14:textId="77777777" w:rsidR="00AB2DF6" w:rsidRDefault="00AB2DF6" w:rsidP="00A76AA1">
      <w:pPr>
        <w:contextualSpacing/>
      </w:pPr>
    </w:p>
    <w:p w14:paraId="5674567D" w14:textId="77777777" w:rsidR="003F146E" w:rsidRDefault="003F146E" w:rsidP="00A76AA1">
      <w:pPr>
        <w:contextualSpacing/>
      </w:pPr>
    </w:p>
    <w:p w14:paraId="4826E0D0" w14:textId="77777777" w:rsidR="003F146E" w:rsidRDefault="003F146E" w:rsidP="00A76AA1">
      <w:pPr>
        <w:contextualSpacing/>
      </w:pPr>
    </w:p>
    <w:p w14:paraId="168B5884" w14:textId="77777777" w:rsidR="003F146E" w:rsidRDefault="003F146E" w:rsidP="00A76AA1">
      <w:pPr>
        <w:contextualSpacing/>
      </w:pPr>
    </w:p>
    <w:p w14:paraId="7ACF8855" w14:textId="77777777" w:rsidR="003F146E" w:rsidRDefault="003F146E" w:rsidP="00A76AA1">
      <w:pPr>
        <w:contextualSpacing/>
      </w:pPr>
    </w:p>
    <w:p w14:paraId="06AE108E" w14:textId="77777777" w:rsidR="003F146E" w:rsidRDefault="003F146E" w:rsidP="00A76AA1">
      <w:pPr>
        <w:contextualSpacing/>
      </w:pPr>
    </w:p>
    <w:p w14:paraId="5EBDCBCF" w14:textId="77777777" w:rsidR="003F146E" w:rsidRDefault="003F146E" w:rsidP="00A76AA1">
      <w:pPr>
        <w:contextualSpacing/>
      </w:pPr>
    </w:p>
    <w:p w14:paraId="3240B531" w14:textId="77777777" w:rsidR="003F146E" w:rsidRDefault="003F146E" w:rsidP="00A76AA1">
      <w:pPr>
        <w:contextualSpacing/>
      </w:pPr>
    </w:p>
    <w:p w14:paraId="7773EF57" w14:textId="77777777" w:rsidR="003F146E" w:rsidRDefault="003F146E" w:rsidP="00A76AA1">
      <w:pPr>
        <w:contextualSpacing/>
      </w:pPr>
    </w:p>
    <w:p w14:paraId="35B1D4F1" w14:textId="77777777" w:rsidR="003F146E" w:rsidRDefault="003F146E" w:rsidP="00A76AA1">
      <w:pPr>
        <w:contextualSpacing/>
      </w:pPr>
    </w:p>
    <w:p w14:paraId="0242F09B" w14:textId="77777777" w:rsidR="00AB2DF6" w:rsidRPr="002117E6" w:rsidRDefault="006D7C25" w:rsidP="00A76AA1">
      <w:pPr>
        <w:contextualSpacing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2D494ED" wp14:editId="406235CB">
                <wp:simplePos x="0" y="0"/>
                <wp:positionH relativeFrom="column">
                  <wp:posOffset>-295275</wp:posOffset>
                </wp:positionH>
                <wp:positionV relativeFrom="paragraph">
                  <wp:posOffset>-1905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DAEE20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29" w:name="_Toc160547543"/>
                              <w:bookmarkStart w:id="30" w:name="_Toc174302714"/>
                              <w:r w:rsidRPr="006D7C25">
                                <w:t>Glosario</w:t>
                              </w:r>
                              <w:bookmarkEnd w:id="29"/>
                              <w:bookmarkEnd w:id="3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D494ED" id="Grupo 57" o:spid="_x0000_s1048" style="position:absolute;left:0;text-align:left;margin-left:-23.25pt;margin-top:-.1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1BDAEE20" w14:textId="77777777" w:rsidR="006D7C25" w:rsidRPr="00D904A7" w:rsidRDefault="006D7C25" w:rsidP="006D7C25">
                        <w:pPr>
                          <w:pStyle w:val="Ttulo1"/>
                        </w:pPr>
                        <w:bookmarkStart w:id="31" w:name="_Toc160547543"/>
                        <w:bookmarkStart w:id="32" w:name="_Toc174302714"/>
                        <w:r w:rsidRPr="006D7C25">
                          <w:t>Glosario</w:t>
                        </w:r>
                        <w:bookmarkEnd w:id="31"/>
                        <w:bookmarkEnd w:id="32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D150F9F" w14:textId="77777777" w:rsidR="00AB2DF6" w:rsidRDefault="00AB2DF6" w:rsidP="00A76AA1">
      <w:pPr>
        <w:tabs>
          <w:tab w:val="left" w:pos="1305"/>
        </w:tabs>
        <w:contextualSpacing/>
      </w:pPr>
    </w:p>
    <w:p w14:paraId="0C053224" w14:textId="77777777" w:rsidR="00AB2DF6" w:rsidRDefault="00AB2DF6" w:rsidP="00A76AA1">
      <w:pPr>
        <w:tabs>
          <w:tab w:val="left" w:pos="1305"/>
        </w:tabs>
        <w:contextualSpacing/>
      </w:pPr>
    </w:p>
    <w:p w14:paraId="3E613E5C" w14:textId="77777777" w:rsidR="00C5601D" w:rsidRDefault="00C5601D" w:rsidP="00A76AA1">
      <w:pPr>
        <w:tabs>
          <w:tab w:val="left" w:pos="1305"/>
        </w:tabs>
        <w:contextualSpacing/>
      </w:pPr>
    </w:p>
    <w:p w14:paraId="33A21A80" w14:textId="77777777" w:rsidR="00C5601D" w:rsidRDefault="00C5601D" w:rsidP="00A76AA1">
      <w:pPr>
        <w:tabs>
          <w:tab w:val="left" w:pos="1305"/>
        </w:tabs>
        <w:contextualSpacing/>
      </w:pPr>
    </w:p>
    <w:p w14:paraId="6CDF7A7D" w14:textId="77777777" w:rsidR="00C5601D" w:rsidRDefault="00C5601D" w:rsidP="00A76AA1">
      <w:pPr>
        <w:tabs>
          <w:tab w:val="left" w:pos="1305"/>
        </w:tabs>
        <w:contextualSpacing/>
      </w:pPr>
    </w:p>
    <w:p w14:paraId="546AED05" w14:textId="77777777" w:rsidR="00C5601D" w:rsidRDefault="00C5601D" w:rsidP="00A76AA1">
      <w:pPr>
        <w:tabs>
          <w:tab w:val="left" w:pos="1305"/>
        </w:tabs>
        <w:contextualSpacing/>
      </w:pPr>
    </w:p>
    <w:p w14:paraId="2513A9F7" w14:textId="77777777" w:rsidR="00C5601D" w:rsidRDefault="00C5601D" w:rsidP="00A76AA1">
      <w:pPr>
        <w:tabs>
          <w:tab w:val="left" w:pos="1305"/>
        </w:tabs>
        <w:contextualSpacing/>
      </w:pPr>
    </w:p>
    <w:sectPr w:rsidR="00C5601D" w:rsidSect="00A66A79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4AF9A" w14:textId="77777777" w:rsidR="001410CF" w:rsidRDefault="001410CF" w:rsidP="007F1B53">
      <w:pPr>
        <w:spacing w:before="0" w:after="0" w:line="240" w:lineRule="auto"/>
      </w:pPr>
      <w:r>
        <w:separator/>
      </w:r>
    </w:p>
  </w:endnote>
  <w:endnote w:type="continuationSeparator" w:id="0">
    <w:p w14:paraId="0EAA4F79" w14:textId="77777777" w:rsidR="001410CF" w:rsidRDefault="001410CF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07D0C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5A3024C" wp14:editId="699BF7BF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F7C47EF" wp14:editId="7DE064BA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BFF4E8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2323255A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7C47E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14BFF4E8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2323255A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A1A44" w14:textId="77777777" w:rsidR="001410CF" w:rsidRDefault="001410CF" w:rsidP="007F1B53">
      <w:pPr>
        <w:spacing w:before="0" w:after="0" w:line="240" w:lineRule="auto"/>
      </w:pPr>
      <w:r>
        <w:separator/>
      </w:r>
    </w:p>
  </w:footnote>
  <w:footnote w:type="continuationSeparator" w:id="0">
    <w:p w14:paraId="00635E72" w14:textId="77777777" w:rsidR="001410CF" w:rsidRDefault="001410CF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3943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2DAD190" wp14:editId="6FA63097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C09"/>
    <w:multiLevelType w:val="hybridMultilevel"/>
    <w:tmpl w:val="11427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90C61"/>
    <w:multiLevelType w:val="hybridMultilevel"/>
    <w:tmpl w:val="43661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2027"/>
    <w:multiLevelType w:val="hybridMultilevel"/>
    <w:tmpl w:val="4E1270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12209"/>
    <w:multiLevelType w:val="hybridMultilevel"/>
    <w:tmpl w:val="D5AEF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03893"/>
    <w:multiLevelType w:val="hybridMultilevel"/>
    <w:tmpl w:val="3CC01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87F4E"/>
    <w:multiLevelType w:val="hybridMultilevel"/>
    <w:tmpl w:val="49F0FA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B7A7C"/>
    <w:multiLevelType w:val="hybridMultilevel"/>
    <w:tmpl w:val="87D8F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02DF9"/>
    <w:multiLevelType w:val="hybridMultilevel"/>
    <w:tmpl w:val="BF1E7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C6E17"/>
    <w:multiLevelType w:val="hybridMultilevel"/>
    <w:tmpl w:val="8B20E5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62314"/>
    <w:multiLevelType w:val="hybridMultilevel"/>
    <w:tmpl w:val="F6F82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E6CFC"/>
    <w:multiLevelType w:val="hybridMultilevel"/>
    <w:tmpl w:val="BC20C4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34A7F"/>
    <w:multiLevelType w:val="hybridMultilevel"/>
    <w:tmpl w:val="6FE87E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73A4E"/>
    <w:multiLevelType w:val="hybridMultilevel"/>
    <w:tmpl w:val="118C64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65963"/>
    <w:multiLevelType w:val="hybridMultilevel"/>
    <w:tmpl w:val="C8DE9A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E4EAE"/>
    <w:multiLevelType w:val="hybridMultilevel"/>
    <w:tmpl w:val="79287A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D39EA"/>
    <w:multiLevelType w:val="hybridMultilevel"/>
    <w:tmpl w:val="FCC6D7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735DD"/>
    <w:multiLevelType w:val="hybridMultilevel"/>
    <w:tmpl w:val="29B0C9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63F4F"/>
    <w:multiLevelType w:val="hybridMultilevel"/>
    <w:tmpl w:val="0C183D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4102BD"/>
    <w:multiLevelType w:val="hybridMultilevel"/>
    <w:tmpl w:val="742C3E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51447"/>
    <w:multiLevelType w:val="hybridMultilevel"/>
    <w:tmpl w:val="570495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358F9"/>
    <w:multiLevelType w:val="hybridMultilevel"/>
    <w:tmpl w:val="3A14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E1071"/>
    <w:multiLevelType w:val="hybridMultilevel"/>
    <w:tmpl w:val="CEB0EB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934AC"/>
    <w:multiLevelType w:val="hybridMultilevel"/>
    <w:tmpl w:val="AE28B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A65F7"/>
    <w:multiLevelType w:val="hybridMultilevel"/>
    <w:tmpl w:val="EA6CB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9850D2"/>
    <w:multiLevelType w:val="hybridMultilevel"/>
    <w:tmpl w:val="B37077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655694">
    <w:abstractNumId w:val="2"/>
  </w:num>
  <w:num w:numId="2" w16cid:durableId="258680771">
    <w:abstractNumId w:val="7"/>
  </w:num>
  <w:num w:numId="3" w16cid:durableId="1127773822">
    <w:abstractNumId w:val="3"/>
  </w:num>
  <w:num w:numId="4" w16cid:durableId="767235081">
    <w:abstractNumId w:val="17"/>
  </w:num>
  <w:num w:numId="5" w16cid:durableId="1771974930">
    <w:abstractNumId w:val="13"/>
  </w:num>
  <w:num w:numId="6" w16cid:durableId="1127160686">
    <w:abstractNumId w:val="4"/>
  </w:num>
  <w:num w:numId="7" w16cid:durableId="385376905">
    <w:abstractNumId w:val="21"/>
  </w:num>
  <w:num w:numId="8" w16cid:durableId="65763454">
    <w:abstractNumId w:val="16"/>
  </w:num>
  <w:num w:numId="9" w16cid:durableId="2044359665">
    <w:abstractNumId w:val="10"/>
  </w:num>
  <w:num w:numId="10" w16cid:durableId="1033381178">
    <w:abstractNumId w:val="15"/>
  </w:num>
  <w:num w:numId="11" w16cid:durableId="1105617167">
    <w:abstractNumId w:val="14"/>
  </w:num>
  <w:num w:numId="12" w16cid:durableId="1655641232">
    <w:abstractNumId w:val="23"/>
  </w:num>
  <w:num w:numId="13" w16cid:durableId="1874536210">
    <w:abstractNumId w:val="1"/>
  </w:num>
  <w:num w:numId="14" w16cid:durableId="433937894">
    <w:abstractNumId w:val="5"/>
  </w:num>
  <w:num w:numId="15" w16cid:durableId="2056158799">
    <w:abstractNumId w:val="22"/>
  </w:num>
  <w:num w:numId="16" w16cid:durableId="823938087">
    <w:abstractNumId w:val="12"/>
  </w:num>
  <w:num w:numId="17" w16cid:durableId="508983613">
    <w:abstractNumId w:val="19"/>
  </w:num>
  <w:num w:numId="18" w16cid:durableId="112553358">
    <w:abstractNumId w:val="9"/>
  </w:num>
  <w:num w:numId="19" w16cid:durableId="763692390">
    <w:abstractNumId w:val="18"/>
  </w:num>
  <w:num w:numId="20" w16cid:durableId="1025521787">
    <w:abstractNumId w:val="0"/>
  </w:num>
  <w:num w:numId="21" w16cid:durableId="1644042487">
    <w:abstractNumId w:val="20"/>
  </w:num>
  <w:num w:numId="22" w16cid:durableId="1767379363">
    <w:abstractNumId w:val="11"/>
  </w:num>
  <w:num w:numId="23" w16cid:durableId="1885092920">
    <w:abstractNumId w:val="24"/>
  </w:num>
  <w:num w:numId="24" w16cid:durableId="703023329">
    <w:abstractNumId w:val="8"/>
  </w:num>
  <w:num w:numId="25" w16cid:durableId="3382342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2A"/>
    <w:rsid w:val="00037500"/>
    <w:rsid w:val="000446AD"/>
    <w:rsid w:val="00072E55"/>
    <w:rsid w:val="000D6DCE"/>
    <w:rsid w:val="000F5D07"/>
    <w:rsid w:val="000F757F"/>
    <w:rsid w:val="001138D5"/>
    <w:rsid w:val="001410CF"/>
    <w:rsid w:val="00143117"/>
    <w:rsid w:val="00147F2C"/>
    <w:rsid w:val="001726BE"/>
    <w:rsid w:val="00175EDB"/>
    <w:rsid w:val="0018373F"/>
    <w:rsid w:val="001B425D"/>
    <w:rsid w:val="001C3BD9"/>
    <w:rsid w:val="001C720B"/>
    <w:rsid w:val="001F02B0"/>
    <w:rsid w:val="001F5D15"/>
    <w:rsid w:val="0020003D"/>
    <w:rsid w:val="002013D7"/>
    <w:rsid w:val="002117E6"/>
    <w:rsid w:val="00212908"/>
    <w:rsid w:val="00232293"/>
    <w:rsid w:val="0023277E"/>
    <w:rsid w:val="0023318A"/>
    <w:rsid w:val="0028133E"/>
    <w:rsid w:val="002A6BFE"/>
    <w:rsid w:val="002E3A77"/>
    <w:rsid w:val="002F0A67"/>
    <w:rsid w:val="00346434"/>
    <w:rsid w:val="003717C3"/>
    <w:rsid w:val="003719A9"/>
    <w:rsid w:val="00373028"/>
    <w:rsid w:val="00396726"/>
    <w:rsid w:val="003A5786"/>
    <w:rsid w:val="003D6737"/>
    <w:rsid w:val="003E0D37"/>
    <w:rsid w:val="003F0076"/>
    <w:rsid w:val="003F146E"/>
    <w:rsid w:val="003F3A88"/>
    <w:rsid w:val="00412863"/>
    <w:rsid w:val="00425FFE"/>
    <w:rsid w:val="00433BE9"/>
    <w:rsid w:val="00475041"/>
    <w:rsid w:val="004A18B8"/>
    <w:rsid w:val="004A2D3C"/>
    <w:rsid w:val="004A3A84"/>
    <w:rsid w:val="004D057D"/>
    <w:rsid w:val="004F2545"/>
    <w:rsid w:val="00507CCA"/>
    <w:rsid w:val="00515B7F"/>
    <w:rsid w:val="00526FCA"/>
    <w:rsid w:val="0054053B"/>
    <w:rsid w:val="00547521"/>
    <w:rsid w:val="0056571D"/>
    <w:rsid w:val="00583F3D"/>
    <w:rsid w:val="00592F6E"/>
    <w:rsid w:val="005B09DF"/>
    <w:rsid w:val="005B0B82"/>
    <w:rsid w:val="005B7617"/>
    <w:rsid w:val="005B7C93"/>
    <w:rsid w:val="005E27A5"/>
    <w:rsid w:val="006233F8"/>
    <w:rsid w:val="00635F19"/>
    <w:rsid w:val="00636C8A"/>
    <w:rsid w:val="0066360A"/>
    <w:rsid w:val="006748B1"/>
    <w:rsid w:val="00680D3C"/>
    <w:rsid w:val="00686701"/>
    <w:rsid w:val="006B078B"/>
    <w:rsid w:val="006B6105"/>
    <w:rsid w:val="006D7C25"/>
    <w:rsid w:val="006E2AEC"/>
    <w:rsid w:val="0070212E"/>
    <w:rsid w:val="00723E5B"/>
    <w:rsid w:val="007E065C"/>
    <w:rsid w:val="007F1B53"/>
    <w:rsid w:val="00804ECF"/>
    <w:rsid w:val="00826587"/>
    <w:rsid w:val="008269E4"/>
    <w:rsid w:val="0083075B"/>
    <w:rsid w:val="00843820"/>
    <w:rsid w:val="00857A4F"/>
    <w:rsid w:val="00880817"/>
    <w:rsid w:val="00881EBE"/>
    <w:rsid w:val="00891D18"/>
    <w:rsid w:val="008B0A58"/>
    <w:rsid w:val="008D04CA"/>
    <w:rsid w:val="00941B70"/>
    <w:rsid w:val="00943FB3"/>
    <w:rsid w:val="0096185C"/>
    <w:rsid w:val="00984E87"/>
    <w:rsid w:val="00987BEE"/>
    <w:rsid w:val="009A6163"/>
    <w:rsid w:val="009E39A3"/>
    <w:rsid w:val="00A163E5"/>
    <w:rsid w:val="00A24F3A"/>
    <w:rsid w:val="00A32AB9"/>
    <w:rsid w:val="00A66A79"/>
    <w:rsid w:val="00A67DD5"/>
    <w:rsid w:val="00A76AA1"/>
    <w:rsid w:val="00A83687"/>
    <w:rsid w:val="00AB23E0"/>
    <w:rsid w:val="00AB2DF6"/>
    <w:rsid w:val="00AE578A"/>
    <w:rsid w:val="00AF01AE"/>
    <w:rsid w:val="00AF551B"/>
    <w:rsid w:val="00B01852"/>
    <w:rsid w:val="00B0400E"/>
    <w:rsid w:val="00B0609B"/>
    <w:rsid w:val="00B47A03"/>
    <w:rsid w:val="00BB5E97"/>
    <w:rsid w:val="00BC01BC"/>
    <w:rsid w:val="00C05DF4"/>
    <w:rsid w:val="00C32F37"/>
    <w:rsid w:val="00C512B9"/>
    <w:rsid w:val="00C5601D"/>
    <w:rsid w:val="00C64150"/>
    <w:rsid w:val="00C739AF"/>
    <w:rsid w:val="00C96ABB"/>
    <w:rsid w:val="00CA20C9"/>
    <w:rsid w:val="00CA2631"/>
    <w:rsid w:val="00D1428E"/>
    <w:rsid w:val="00D14D49"/>
    <w:rsid w:val="00D1743A"/>
    <w:rsid w:val="00D5587C"/>
    <w:rsid w:val="00D55BEC"/>
    <w:rsid w:val="00DE5F24"/>
    <w:rsid w:val="00E42177"/>
    <w:rsid w:val="00E51384"/>
    <w:rsid w:val="00E61311"/>
    <w:rsid w:val="00E63284"/>
    <w:rsid w:val="00E83F65"/>
    <w:rsid w:val="00E90215"/>
    <w:rsid w:val="00EE1423"/>
    <w:rsid w:val="00EF3FB6"/>
    <w:rsid w:val="00EF5DC0"/>
    <w:rsid w:val="00F02BF4"/>
    <w:rsid w:val="00F1545E"/>
    <w:rsid w:val="00F224BA"/>
    <w:rsid w:val="00F3756A"/>
    <w:rsid w:val="00F43320"/>
    <w:rsid w:val="00F47697"/>
    <w:rsid w:val="00F52DFA"/>
    <w:rsid w:val="00F65696"/>
    <w:rsid w:val="00F65F6E"/>
    <w:rsid w:val="00F97D31"/>
    <w:rsid w:val="00FA0BAF"/>
    <w:rsid w:val="00FD0E8A"/>
    <w:rsid w:val="00FD1DB9"/>
    <w:rsid w:val="00FD25F7"/>
    <w:rsid w:val="00FF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D4B550"/>
  <w15:chartTrackingRefBased/>
  <w15:docId w15:val="{9FF7E90A-2DDE-4FC7-8016-83D55C27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51384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E5138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C32F3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4A3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Unidad%20Did&#225;ctf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Didáctfica.dotx</Template>
  <TotalTime>10</TotalTime>
  <Pages>6</Pages>
  <Words>370</Words>
  <Characters>1860</Characters>
  <Application>Microsoft Office Word</Application>
  <DocSecurity>0</DocSecurity>
  <Lines>265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10</cp:revision>
  <cp:lastPrinted>2024-03-18T02:37:00Z</cp:lastPrinted>
  <dcterms:created xsi:type="dcterms:W3CDTF">2024-08-12T03:01:00Z</dcterms:created>
  <dcterms:modified xsi:type="dcterms:W3CDTF">2025-09-30T14:57:00Z</dcterms:modified>
</cp:coreProperties>
</file>
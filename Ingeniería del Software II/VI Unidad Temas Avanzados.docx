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144B3" w14:textId="77777777" w:rsidR="00707D5A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1C5856" wp14:editId="1E75A3ED">
                <wp:simplePos x="0" y="0"/>
                <wp:positionH relativeFrom="margin">
                  <wp:align>center</wp:align>
                </wp:positionH>
                <wp:positionV relativeFrom="paragraph">
                  <wp:posOffset>-492291</wp:posOffset>
                </wp:positionV>
                <wp:extent cx="4293705" cy="1828800"/>
                <wp:effectExtent l="0" t="0" r="0" b="6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70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48D5D5" w14:textId="77777777" w:rsidR="008069A1" w:rsidRPr="009C3BDE" w:rsidRDefault="0060361B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72"/>
                                <w:szCs w:val="7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ESCUELA DE INGENIERÍA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1C5856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38.75pt;width:338.1pt;height:2in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" filled="f" stroked="f">
                <v:textbox style="mso-fit-shape-to-text:t">
                  <w:txbxContent>
                    <w:p w14:paraId="2648D5D5" w14:textId="77777777" w:rsidR="008069A1" w:rsidRPr="009C3BDE" w:rsidRDefault="0060361B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72"/>
                          <w:szCs w:val="7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ESCUELA DE INGENIERÍA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0F27">
        <w:rPr>
          <w:noProof/>
        </w:rPr>
        <w:drawing>
          <wp:anchor distT="0" distB="0" distL="114300" distR="114300" simplePos="0" relativeHeight="251658240" behindDoc="0" locked="0" layoutInCell="1" allowOverlap="1" wp14:anchorId="221E75EB" wp14:editId="059E8267">
            <wp:simplePos x="0" y="0"/>
            <wp:positionH relativeFrom="page">
              <wp:posOffset>-130628</wp:posOffset>
            </wp:positionH>
            <wp:positionV relativeFrom="paragraph">
              <wp:posOffset>-1231886</wp:posOffset>
            </wp:positionV>
            <wp:extent cx="4815740" cy="10718393"/>
            <wp:effectExtent l="0" t="0" r="4445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15740" cy="1071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556E7" w14:textId="77777777" w:rsidR="006F70EF" w:rsidRDefault="006F70EF"/>
    <w:p w14:paraId="3663A786" w14:textId="77777777" w:rsidR="006F70EF" w:rsidRDefault="006F70EF"/>
    <w:p w14:paraId="281E7DB9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FD6E94" wp14:editId="1187F058">
                <wp:simplePos x="0" y="0"/>
                <wp:positionH relativeFrom="margin">
                  <wp:posOffset>-152400</wp:posOffset>
                </wp:positionH>
                <wp:positionV relativeFrom="paragraph">
                  <wp:posOffset>118678</wp:posOffset>
                </wp:positionV>
                <wp:extent cx="673608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0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30607" w14:textId="77777777" w:rsidR="00A40210" w:rsidRPr="009C3BDE" w:rsidRDefault="0060361B" w:rsidP="00A4021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6"/>
                                <w:szCs w:val="56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Arquitectura De Computadoras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FD6E94" id="Cuadro de texto 4" o:spid="_x0000_s1027" type="#_x0000_t202" style="position:absolute;left:0;text-align:left;margin-left:-12pt;margin-top:9.35pt;width:530.4pt;height:2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" filled="f" stroked="f">
                <v:textbox style="mso-fit-shape-to-text:t">
                  <w:txbxContent>
                    <w:p w14:paraId="5C130607" w14:textId="77777777" w:rsidR="00A40210" w:rsidRPr="009C3BDE" w:rsidRDefault="0060361B" w:rsidP="00A40210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6"/>
                          <w:szCs w:val="56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Arquitectura De Computadoras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C9E4F8" w14:textId="77777777" w:rsidR="006F70EF" w:rsidRDefault="006F70EF"/>
    <w:p w14:paraId="4061D1DD" w14:textId="77777777" w:rsidR="006F70EF" w:rsidRDefault="006036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C2BDF" wp14:editId="7ECBE3EC">
                <wp:simplePos x="0" y="0"/>
                <wp:positionH relativeFrom="margin">
                  <wp:posOffset>-120316</wp:posOffset>
                </wp:positionH>
                <wp:positionV relativeFrom="paragraph">
                  <wp:posOffset>320842</wp:posOffset>
                </wp:positionV>
                <wp:extent cx="6544945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9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0B555E" w14:textId="1B8E10C0" w:rsidR="00A162C2" w:rsidRPr="009C3BDE" w:rsidRDefault="00A162C2" w:rsidP="00A162C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nidad </w:t>
                            </w:r>
                            <w:r w:rsidR="00AE7926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="00247C36"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I: </w:t>
                            </w:r>
                            <w:bookmarkStart w:id="0" w:name="_GoBack"/>
                            <w:bookmarkEnd w:id="0"/>
                            <w:r w:rsidR="00AE7926" w:rsidRPr="00AE7926">
                              <w:rPr>
                                <w:rFonts w:ascii="Verdana" w:hAnsi="Verdana"/>
                                <w:b/>
                                <w:color w:val="FF0000"/>
                                <w:sz w:val="52"/>
                                <w:szCs w:val="52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Temas Avanzados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1C2BDF" id="Cuadro de texto 1" o:spid="_x0000_s1028" type="#_x0000_t202" style="position:absolute;left:0;text-align:left;margin-left:-9.45pt;margin-top:25.25pt;width:515.3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" filled="f" stroked="f">
                <v:textbox style="mso-fit-shape-to-text:t">
                  <w:txbxContent>
                    <w:p w14:paraId="510B555E" w14:textId="1B8E10C0" w:rsidR="00A162C2" w:rsidRPr="009C3BDE" w:rsidRDefault="00A162C2" w:rsidP="00A162C2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nidad </w:t>
                      </w:r>
                      <w:r w:rsidR="00AE7926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="00247C36" w:rsidRPr="009C3BDE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I: </w:t>
                      </w:r>
                      <w:bookmarkStart w:id="1" w:name="_GoBack"/>
                      <w:bookmarkEnd w:id="1"/>
                      <w:r w:rsidR="00AE7926" w:rsidRPr="00AE7926">
                        <w:rPr>
                          <w:rFonts w:ascii="Verdana" w:hAnsi="Verdana"/>
                          <w:b/>
                          <w:color w:val="FF0000"/>
                          <w:sz w:val="52"/>
                          <w:szCs w:val="52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Temas Avanzados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BCE7FA" w14:textId="77777777" w:rsidR="006F70EF" w:rsidRDefault="006F70EF"/>
    <w:p w14:paraId="011C0963" w14:textId="77777777" w:rsidR="006F70EF" w:rsidRDefault="006F70EF">
      <w:bookmarkStart w:id="2" w:name="_Hlk35863936"/>
      <w:bookmarkEnd w:id="2"/>
    </w:p>
    <w:p w14:paraId="2BA0CAD8" w14:textId="77777777" w:rsidR="006F70EF" w:rsidRDefault="006F70EF"/>
    <w:p w14:paraId="52929CEE" w14:textId="77777777" w:rsidR="006F70EF" w:rsidRDefault="006F70EF"/>
    <w:p w14:paraId="5D9B4158" w14:textId="77777777" w:rsidR="006F70EF" w:rsidRDefault="009C3BD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F3D3BC" wp14:editId="1B0ECF02">
                <wp:simplePos x="0" y="0"/>
                <wp:positionH relativeFrom="margin">
                  <wp:posOffset>-358842</wp:posOffset>
                </wp:positionH>
                <wp:positionV relativeFrom="paragraph">
                  <wp:posOffset>213360</wp:posOffset>
                </wp:positionV>
                <wp:extent cx="5149215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2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D1BA74" w14:textId="77777777" w:rsidR="008069A1" w:rsidRPr="009C3BDE" w:rsidRDefault="008069A1" w:rsidP="008069A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C3BDE"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Facilitador: Ing. Guillermo Aguirre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F3D3BC" id="Cuadro de texto 6" o:spid="_x0000_s1029" type="#_x0000_t202" style="position:absolute;left:0;text-align:left;margin-left:-28.25pt;margin-top:16.8pt;width:405.45pt;height:2in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" filled="f" stroked="f">
                <v:textbox style="mso-fit-shape-to-text:t">
                  <w:txbxContent>
                    <w:p w14:paraId="5CD1BA74" w14:textId="77777777" w:rsidR="008069A1" w:rsidRPr="009C3BDE" w:rsidRDefault="008069A1" w:rsidP="008069A1">
                      <w:pPr>
                        <w:jc w:val="center"/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C3BDE"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Facilitador: Ing. Guillermo Aguirre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26BE43" w14:textId="77777777" w:rsidR="006F70EF" w:rsidRDefault="006F70EF"/>
    <w:p w14:paraId="715DDC64" w14:textId="77777777" w:rsidR="006F70EF" w:rsidRDefault="00791AE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282F02" wp14:editId="7AA02ACD">
                <wp:simplePos x="0" y="0"/>
                <wp:positionH relativeFrom="margin">
                  <wp:posOffset>-301404</wp:posOffset>
                </wp:positionH>
                <wp:positionV relativeFrom="paragraph">
                  <wp:posOffset>253365</wp:posOffset>
                </wp:positionV>
                <wp:extent cx="5625548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5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E3F139" w14:textId="77777777" w:rsidR="00791AE5" w:rsidRPr="009C3BDE" w:rsidRDefault="00791AE5" w:rsidP="00D07244">
                            <w:pP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0000"/>
                                <w:sz w:val="40"/>
                                <w:szCs w:val="40"/>
                                <w:lang w:val="es-NI"/>
                                <w14:shadow w14:blurRad="0" w14:dist="38100" w14:dir="2700000" w14:sx="100000" w14:sy="100000" w14:kx="0" w14:ky="0" w14:algn="bl">
                                  <w14:srgbClr w14:val="A6A6A6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Tercer año de Ingeniería en Sistemas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282F02" id="Cuadro de texto 7" o:spid="_x0000_s1030" type="#_x0000_t202" style="position:absolute;left:0;text-align:left;margin-left:-23.75pt;margin-top:19.95pt;width:442.95pt;height:2in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" filled="f" stroked="f">
                <v:textbox style="mso-fit-shape-to-text:t">
                  <w:txbxContent>
                    <w:p w14:paraId="70E3F139" w14:textId="77777777" w:rsidR="00791AE5" w:rsidRPr="009C3BDE" w:rsidRDefault="00791AE5" w:rsidP="00D07244">
                      <w:pP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erdana" w:hAnsi="Verdana"/>
                          <w:b/>
                          <w:color w:val="FF0000"/>
                          <w:sz w:val="40"/>
                          <w:szCs w:val="40"/>
                          <w:lang w:val="es-NI"/>
                          <w14:shadow w14:blurRad="0" w14:dist="38100" w14:dir="2700000" w14:sx="100000" w14:sy="100000" w14:kx="0" w14:ky="0" w14:algn="bl">
                            <w14:srgbClr w14:val="A6A6A6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Tercer año de Ingeniería en Sistemas de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DCD02E" w14:textId="77777777" w:rsidR="00C76AC3" w:rsidRDefault="00C76AC3"/>
    <w:p w14:paraId="0A2B4543" w14:textId="77777777" w:rsidR="00C76AC3" w:rsidRDefault="00C76AC3"/>
    <w:p w14:paraId="390CD8EF" w14:textId="77777777" w:rsidR="00C76AC3" w:rsidRDefault="00C76AC3"/>
    <w:p w14:paraId="3CEB0824" w14:textId="77777777" w:rsidR="00C76AC3" w:rsidRDefault="00C76AC3"/>
    <w:p w14:paraId="1FA41337" w14:textId="77777777" w:rsidR="00C76AC3" w:rsidRDefault="00C76AC3"/>
    <w:p w14:paraId="7481D90E" w14:textId="77777777" w:rsidR="00C76AC3" w:rsidRDefault="00C76AC3"/>
    <w:p w14:paraId="3470D124" w14:textId="77777777" w:rsidR="00C76AC3" w:rsidRDefault="00C76AC3"/>
    <w:p w14:paraId="67143103" w14:textId="77777777" w:rsidR="00C76AC3" w:rsidRDefault="00C76AC3"/>
    <w:p w14:paraId="0CA91F41" w14:textId="77777777" w:rsidR="00C76AC3" w:rsidRDefault="00C76AC3"/>
    <w:p w14:paraId="4F20A7F3" w14:textId="77777777" w:rsidR="00C76AC3" w:rsidRDefault="00C76AC3"/>
    <w:p w14:paraId="32D7FCFB" w14:textId="77777777" w:rsidR="00C76AC3" w:rsidRDefault="00C76AC3"/>
    <w:p w14:paraId="2310EBA6" w14:textId="77777777" w:rsidR="00C76AC3" w:rsidRDefault="00C76AC3"/>
    <w:p w14:paraId="5B2CF733" w14:textId="77777777" w:rsidR="00C76AC3" w:rsidRDefault="00C76AC3"/>
    <w:p w14:paraId="67144CB2" w14:textId="77777777" w:rsidR="00C76AC3" w:rsidRDefault="00C76AC3"/>
    <w:p w14:paraId="10CF3B75" w14:textId="77777777" w:rsidR="00E663C7" w:rsidRDefault="00E663C7">
      <w:pPr>
        <w:sectPr w:rsidR="00E663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928B577" w14:textId="77777777" w:rsidR="00C76AC3" w:rsidRDefault="00C76AC3"/>
    <w:p w14:paraId="29C69EC0" w14:textId="77777777" w:rsidR="00C76AC3" w:rsidRDefault="00C76AC3"/>
    <w:p w14:paraId="43C503CA" w14:textId="77777777" w:rsidR="00D8672B" w:rsidRDefault="00D8672B"/>
    <w:p w14:paraId="782F46A1" w14:textId="77777777" w:rsidR="00D8672B" w:rsidRDefault="00D8672B"/>
    <w:p w14:paraId="48B57E0E" w14:textId="77777777" w:rsidR="00D8672B" w:rsidRDefault="00D8672B" w:rsidP="00D8672B">
      <w:pPr>
        <w:rPr>
          <w:lang w:val="es-NI"/>
        </w:rPr>
      </w:pPr>
    </w:p>
    <w:p w14:paraId="75B1CAC1" w14:textId="77777777" w:rsidR="00174C9E" w:rsidRDefault="00174C9E" w:rsidP="00D8672B">
      <w:pPr>
        <w:rPr>
          <w:lang w:val="es-NI"/>
        </w:rPr>
      </w:pPr>
    </w:p>
    <w:p w14:paraId="40BC4EFD" w14:textId="77777777" w:rsidR="00174C9E" w:rsidRDefault="00174C9E" w:rsidP="00D8672B">
      <w:pPr>
        <w:rPr>
          <w:lang w:val="es-NI"/>
        </w:rPr>
      </w:pPr>
    </w:p>
    <w:p w14:paraId="132F29F0" w14:textId="77777777" w:rsidR="00174C9E" w:rsidRPr="00D8672B" w:rsidRDefault="00174C9E" w:rsidP="00D8672B">
      <w:pPr>
        <w:rPr>
          <w:lang w:val="es-NI"/>
        </w:rPr>
      </w:pPr>
    </w:p>
    <w:p w14:paraId="1368907E" w14:textId="77777777" w:rsidR="004343BE" w:rsidRDefault="004343BE" w:rsidP="004343BE">
      <w:pPr>
        <w:pStyle w:val="Ttulo1"/>
        <w:rPr>
          <w:lang w:val="es-NI"/>
        </w:rPr>
      </w:pPr>
      <w:r>
        <w:rPr>
          <w:lang w:val="es-NI"/>
        </w:rPr>
        <w:t>Ingeniería Web</w:t>
      </w:r>
    </w:p>
    <w:p w14:paraId="2D7BDD02" w14:textId="77777777" w:rsidR="004343BE" w:rsidRDefault="004343BE" w:rsidP="004343BE">
      <w:pPr>
        <w:pStyle w:val="Ttulo2"/>
      </w:pPr>
      <w:r>
        <w:t>Diseño e implementación de sistemas para la manipulación de base de datos distribuidas.</w:t>
      </w:r>
    </w:p>
    <w:p w14:paraId="03DA6827" w14:textId="77777777" w:rsidR="004343BE" w:rsidRDefault="004343BE" w:rsidP="004343BE">
      <w:pPr>
        <w:pStyle w:val="Ttulo2"/>
      </w:pPr>
      <w:r>
        <w:t>Uso de HTML para el acceso distribuido</w:t>
      </w:r>
    </w:p>
    <w:p w14:paraId="6CDA4C26" w14:textId="77777777" w:rsidR="004343BE" w:rsidRDefault="004343BE" w:rsidP="004343BE">
      <w:pPr>
        <w:pStyle w:val="Ttulo2"/>
      </w:pPr>
      <w:r>
        <w:t>Diseño e implementación de consultas en sistemas de base de datos distribuidas.</w:t>
      </w:r>
    </w:p>
    <w:p w14:paraId="0DA83F8D" w14:textId="77777777" w:rsidR="004343BE" w:rsidRDefault="004343BE" w:rsidP="004343BE">
      <w:pPr>
        <w:pStyle w:val="Ttulo1"/>
        <w:rPr>
          <w:lang w:val="es-NI"/>
        </w:rPr>
      </w:pPr>
      <w:r>
        <w:rPr>
          <w:lang w:val="es-NI"/>
        </w:rPr>
        <w:t>Ingeniería Cliente / Servidor</w:t>
      </w:r>
    </w:p>
    <w:p w14:paraId="0A9AAD83" w14:textId="77777777" w:rsidR="004343BE" w:rsidRDefault="004343BE" w:rsidP="004343BE">
      <w:pPr>
        <w:pStyle w:val="Ttulo2"/>
      </w:pPr>
      <w:r>
        <w:t>Estructura de los sistemas Cliente / Servidor</w:t>
      </w:r>
    </w:p>
    <w:p w14:paraId="6AFF3149" w14:textId="77777777" w:rsidR="004343BE" w:rsidRDefault="004343BE" w:rsidP="004343BE">
      <w:pPr>
        <w:pStyle w:val="Ttulo2"/>
      </w:pPr>
      <w:r>
        <w:t>Componentes del Software</w:t>
      </w:r>
    </w:p>
    <w:p w14:paraId="5B12AE49" w14:textId="77777777" w:rsidR="004343BE" w:rsidRDefault="004343BE" w:rsidP="004343BE">
      <w:pPr>
        <w:pStyle w:val="Ttulo2"/>
      </w:pPr>
      <w:r>
        <w:t>Ingeniería del software para sistemas Cliente / Servidor</w:t>
      </w:r>
    </w:p>
    <w:p w14:paraId="76B50E98" w14:textId="77777777" w:rsidR="004343BE" w:rsidRDefault="004343BE" w:rsidP="004343BE">
      <w:pPr>
        <w:pStyle w:val="Ttulo2"/>
      </w:pPr>
      <w:r>
        <w:t>Diseño para sistemas Cliente / Servidor</w:t>
      </w:r>
    </w:p>
    <w:p w14:paraId="1AFDC286" w14:textId="77777777" w:rsidR="00C76AC3" w:rsidRDefault="00C76AC3"/>
    <w:sectPr w:rsidR="00C76AC3" w:rsidSect="00740A89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7125C8" w14:textId="77777777" w:rsidR="004343BE" w:rsidRDefault="004343BE" w:rsidP="00D0081F">
      <w:pPr>
        <w:spacing w:after="0"/>
      </w:pPr>
      <w:r>
        <w:separator/>
      </w:r>
    </w:p>
  </w:endnote>
  <w:endnote w:type="continuationSeparator" w:id="0">
    <w:p w14:paraId="129D17DE" w14:textId="77777777" w:rsidR="004343BE" w:rsidRDefault="004343BE" w:rsidP="00D008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61C7D5" w14:textId="77777777" w:rsidR="005746B3" w:rsidRDefault="00A1510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E1E4077" wp14:editId="399BD884">
              <wp:simplePos x="0" y="0"/>
              <wp:positionH relativeFrom="margin">
                <wp:align>left</wp:align>
              </wp:positionH>
              <wp:positionV relativeFrom="paragraph">
                <wp:posOffset>-81943</wp:posOffset>
              </wp:positionV>
              <wp:extent cx="2637790" cy="255905"/>
              <wp:effectExtent l="0" t="0" r="0" b="1905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3779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70241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:lang w:val="es-NI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Facilitador: Ing. Guillermo Aguirre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E4077" id="_x0000_t202" coordsize="21600,21600" o:spt="202" path="m,l,21600r21600,l21600,xe">
              <v:stroke joinstyle="miter"/>
              <v:path gradientshapeok="t" o:connecttype="rect"/>
            </v:shapetype>
            <v:shape id="Cuadro de texto 14" o:spid="_x0000_s1032" type="#_x0000_t202" style="position:absolute;left:0;text-align:left;margin-left:0;margin-top:-6.45pt;width:207.7pt;height:20.15pt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" filled="f" stroked="f">
              <v:textbox style="mso-fit-shape-to-text:t">
                <w:txbxContent>
                  <w:p w14:paraId="00E70241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:lang w:val="es-NI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Facilitador: Ing. Guillermo Aguirre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CE1E24" wp14:editId="40670AEB">
              <wp:simplePos x="0" y="0"/>
              <wp:positionH relativeFrom="column">
                <wp:posOffset>4439616</wp:posOffset>
              </wp:positionH>
              <wp:positionV relativeFrom="paragraph">
                <wp:posOffset>-71451</wp:posOffset>
              </wp:positionV>
              <wp:extent cx="7761605" cy="829310"/>
              <wp:effectExtent l="0" t="0" r="0" b="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1605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20856" w14:textId="77777777" w:rsidR="00A15102" w:rsidRPr="00A15102" w:rsidRDefault="00A15102" w:rsidP="00A15102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Página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PAGE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  <w:r w:rsidRPr="00A15102">
                            <w:rPr>
                              <w:rFonts w:ascii="Verdana" w:hAnsi="Verdana"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de 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>NUMPAGES  \* Arabic  \* MERGEFORMAT</w:instrTex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A15102">
                            <w:rPr>
                              <w:rFonts w:ascii="Verdana" w:hAnsi="Verdana"/>
                              <w:b/>
                              <w:bCs/>
                              <w:noProof/>
                              <w:color w:val="FF0000" w:themeColor="text1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CE1E24" id="Cuadro de texto 13" o:spid="_x0000_s1033" type="#_x0000_t202" style="position:absolute;left:0;text-align:left;margin-left:349.6pt;margin-top:-5.65pt;width:611.15pt;height:65.3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" filled="f" stroked="f">
              <v:textbox style="mso-fit-shape-to-text:t">
                <w:txbxContent>
                  <w:p w14:paraId="06620856" w14:textId="77777777" w:rsidR="00A15102" w:rsidRPr="00A15102" w:rsidRDefault="00A15102" w:rsidP="00A15102">
                    <w:pPr>
                      <w:pStyle w:val="Piedepgina"/>
                      <w:jc w:val="center"/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Página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PAGE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  <w:r w:rsidRPr="00A15102">
                      <w:rPr>
                        <w:rFonts w:ascii="Verdana" w:hAnsi="Verdana"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de 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>NUMPAGES  \* Arabic  \* MERGEFORMAT</w:instrTex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A15102">
                      <w:rPr>
                        <w:rFonts w:ascii="Verdana" w:hAnsi="Verdana"/>
                        <w:b/>
                        <w:bCs/>
                        <w:noProof/>
                        <w:color w:val="FF0000" w:themeColor="text1"/>
                        <w:sz w:val="20"/>
                        <w:szCs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746B3">
      <w:rPr>
        <w:noProof/>
      </w:rPr>
      <w:drawing>
        <wp:anchor distT="0" distB="0" distL="114300" distR="114300" simplePos="0" relativeHeight="251660288" behindDoc="1" locked="0" layoutInCell="1" allowOverlap="1" wp14:anchorId="4C1AA9EB" wp14:editId="35F58054">
          <wp:simplePos x="0" y="0"/>
          <wp:positionH relativeFrom="page">
            <wp:align>right</wp:align>
          </wp:positionH>
          <wp:positionV relativeFrom="paragraph">
            <wp:posOffset>-124460</wp:posOffset>
          </wp:positionV>
          <wp:extent cx="7761605" cy="829310"/>
          <wp:effectExtent l="0" t="0" r="0" b="8890"/>
          <wp:wrapTight wrapText="bothSides">
            <wp:wrapPolygon edited="0">
              <wp:start x="0" y="0"/>
              <wp:lineTo x="0" y="496"/>
              <wp:lineTo x="18396" y="7939"/>
              <wp:lineTo x="0" y="10916"/>
              <wp:lineTo x="0" y="21335"/>
              <wp:lineTo x="21524" y="21335"/>
              <wp:lineTo x="21524" y="0"/>
              <wp:lineTo x="0" y="0"/>
            </wp:wrapPolygon>
          </wp:wrapTight>
          <wp:docPr id="10" name="Imagen 10" descr="Imagen que contiene rojo, tabla, negr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61605" cy="829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F52E55" w14:textId="77777777" w:rsidR="004343BE" w:rsidRDefault="004343BE" w:rsidP="00D0081F">
      <w:pPr>
        <w:spacing w:after="0"/>
      </w:pPr>
      <w:r>
        <w:separator/>
      </w:r>
    </w:p>
  </w:footnote>
  <w:footnote w:type="continuationSeparator" w:id="0">
    <w:p w14:paraId="00E05F1A" w14:textId="77777777" w:rsidR="004343BE" w:rsidRDefault="004343BE" w:rsidP="00D008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F27D9" w14:textId="77777777" w:rsidR="005746B3" w:rsidRDefault="00EE369E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C5B485A" wp14:editId="34F37A1D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71130" cy="1003300"/>
          <wp:effectExtent l="0" t="0" r="1270" b="6350"/>
          <wp:wrapTight wrapText="bothSides">
            <wp:wrapPolygon edited="0">
              <wp:start x="0" y="0"/>
              <wp:lineTo x="0" y="21327"/>
              <wp:lineTo x="21551" y="21327"/>
              <wp:lineTo x="847" y="19686"/>
              <wp:lineTo x="3336" y="13124"/>
              <wp:lineTo x="21551" y="10253"/>
              <wp:lineTo x="21551" y="0"/>
              <wp:lineTo x="0" y="0"/>
            </wp:wrapPolygon>
          </wp:wrapTight>
          <wp:docPr id="9" name="Imagen 9" descr="Imagen que contiene monitor, negro, rojo, grande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771130" cy="1003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A08711" wp14:editId="586AA3E4">
              <wp:simplePos x="0" y="0"/>
              <wp:positionH relativeFrom="margin">
                <wp:posOffset>773430</wp:posOffset>
              </wp:positionH>
              <wp:positionV relativeFrom="paragraph">
                <wp:posOffset>88486</wp:posOffset>
              </wp:positionV>
              <wp:extent cx="5612130" cy="829310"/>
              <wp:effectExtent l="0" t="0" r="0" b="7620"/>
              <wp:wrapNone/>
              <wp:docPr id="1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2130" cy="829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02F907" w14:textId="77777777" w:rsidR="007E6360" w:rsidRPr="003E6920" w:rsidRDefault="007E6360" w:rsidP="007E6360">
                          <w:pPr>
                            <w:pStyle w:val="Piedepgina"/>
                            <w:jc w:val="center"/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3E6920">
                            <w:rPr>
                              <w:rFonts w:ascii="Verdana" w:hAnsi="Verdana"/>
                              <w:b/>
                              <w:noProof/>
                              <w:color w:val="FF2626" w:themeColor="text1" w:themeTint="D9"/>
                              <w:sz w:val="28"/>
                              <w:szCs w:val="28"/>
                              <w:lang w:val="es-NI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Elementos Esenciales de un Ordenador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08711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1" type="#_x0000_t202" style="position:absolute;left:0;text-align:left;margin-left:60.9pt;margin-top:6.95pt;width:441.9pt;height:65.3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" filled="f" stroked="f">
              <v:textbox style="mso-fit-shape-to-text:t">
                <w:txbxContent>
                  <w:p w14:paraId="4802F907" w14:textId="77777777" w:rsidR="007E6360" w:rsidRPr="003E6920" w:rsidRDefault="007E6360" w:rsidP="007E6360">
                    <w:pPr>
                      <w:pStyle w:val="Piedepgina"/>
                      <w:jc w:val="center"/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3E6920">
                      <w:rPr>
                        <w:rFonts w:ascii="Verdana" w:hAnsi="Verdana"/>
                        <w:b/>
                        <w:noProof/>
                        <w:color w:val="FF2626" w:themeColor="text1" w:themeTint="D9"/>
                        <w:sz w:val="28"/>
                        <w:szCs w:val="28"/>
                        <w:lang w:val="es-NI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Elementos Esenciales de un Ordenador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BE"/>
    <w:rsid w:val="00020CF1"/>
    <w:rsid w:val="00174C9E"/>
    <w:rsid w:val="00182B9A"/>
    <w:rsid w:val="00232293"/>
    <w:rsid w:val="00247C36"/>
    <w:rsid w:val="0034061E"/>
    <w:rsid w:val="003E6920"/>
    <w:rsid w:val="004343BE"/>
    <w:rsid w:val="0045346C"/>
    <w:rsid w:val="00500F27"/>
    <w:rsid w:val="005746B3"/>
    <w:rsid w:val="0060361B"/>
    <w:rsid w:val="006A6883"/>
    <w:rsid w:val="006B6105"/>
    <w:rsid w:val="006F70EF"/>
    <w:rsid w:val="00740A89"/>
    <w:rsid w:val="00791AE5"/>
    <w:rsid w:val="007E6360"/>
    <w:rsid w:val="0080649A"/>
    <w:rsid w:val="008069A1"/>
    <w:rsid w:val="00891D18"/>
    <w:rsid w:val="008B0A58"/>
    <w:rsid w:val="0093441C"/>
    <w:rsid w:val="009C3BDE"/>
    <w:rsid w:val="00A15102"/>
    <w:rsid w:val="00A162C2"/>
    <w:rsid w:val="00A40210"/>
    <w:rsid w:val="00A732C0"/>
    <w:rsid w:val="00AE7926"/>
    <w:rsid w:val="00C76AC3"/>
    <w:rsid w:val="00D0081F"/>
    <w:rsid w:val="00D07244"/>
    <w:rsid w:val="00D8672B"/>
    <w:rsid w:val="00E61119"/>
    <w:rsid w:val="00E663C7"/>
    <w:rsid w:val="00EE369E"/>
    <w:rsid w:val="00F1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33BF528"/>
  <w15:chartTrackingRefBased/>
  <w15:docId w15:val="{BBF16869-D233-47DF-A4CC-9CDBEFEF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11392"/>
    <w:pPr>
      <w:spacing w:before="60" w:after="60" w:line="240" w:lineRule="auto"/>
      <w:jc w:val="both"/>
    </w:pPr>
    <w:rPr>
      <w:rFonts w:ascii="Arial" w:hAnsi="Arial"/>
      <w:sz w:val="24"/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74C9E"/>
    <w:pPr>
      <w:keepNext/>
      <w:keepLines/>
      <w:spacing w:after="0"/>
      <w:jc w:val="center"/>
      <w:outlineLvl w:val="1"/>
    </w:pPr>
    <w:rPr>
      <w:rFonts w:eastAsiaTheme="majorEastAsia" w:cstheme="majorBidi"/>
      <w:b/>
      <w:szCs w:val="26"/>
      <w:lang w:val="es-N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392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74C9E"/>
    <w:rPr>
      <w:rFonts w:ascii="Arial" w:eastAsiaTheme="majorEastAsia" w:hAnsi="Arial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rPr>
      <w:rFonts w:asciiTheme="majorHAnsi" w:hAnsiTheme="majorHAnsi"/>
      <w:i/>
      <w:color w:val="FF6566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FF6566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081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0081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81F"/>
    <w:rPr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392"/>
    <w:rPr>
      <w:rFonts w:ascii="Arial" w:eastAsiaTheme="majorEastAsia" w:hAnsi="Arial" w:cstheme="majorBidi"/>
      <w:b/>
      <w:sz w:val="24"/>
      <w:szCs w:val="24"/>
      <w:lang w:val="es-ES"/>
    </w:rPr>
  </w:style>
  <w:style w:type="paragraph" w:styleId="Sinespaciado">
    <w:name w:val="No Spacing"/>
    <w:uiPriority w:val="1"/>
    <w:qFormat/>
    <w:rsid w:val="004343BE"/>
    <w:pPr>
      <w:spacing w:after="0" w:line="240" w:lineRule="auto"/>
      <w:jc w:val="both"/>
    </w:pPr>
    <w:rPr>
      <w:rFonts w:ascii="Arial" w:hAnsi="Arial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poli%20formato%20documento%20oficial.dotx" TargetMode="External"/></Relationships>
</file>

<file path=word/theme/theme1.xml><?xml version="1.0" encoding="utf-8"?>
<a:theme xmlns:a="http://schemas.openxmlformats.org/drawingml/2006/main" name="Tema de Office">
  <a:themeElements>
    <a:clrScheme name="Upoli">
      <a:dk1>
        <a:srgbClr val="FF0000"/>
      </a:dk1>
      <a:lt1>
        <a:sysClr val="window" lastClr="FFFFFF"/>
      </a:lt1>
      <a:dk2>
        <a:srgbClr val="600000"/>
      </a:dk2>
      <a:lt2>
        <a:srgbClr val="E7E6E6"/>
      </a:lt2>
      <a:accent1>
        <a:srgbClr val="FF6566"/>
      </a:accent1>
      <a:accent2>
        <a:srgbClr val="C00000"/>
      </a:accent2>
      <a:accent3>
        <a:srgbClr val="A5A5A5"/>
      </a:accent3>
      <a:accent4>
        <a:srgbClr val="D8D8D8"/>
      </a:accent4>
      <a:accent5>
        <a:srgbClr val="BFBFBF"/>
      </a:accent5>
      <a:accent6>
        <a:srgbClr val="E50F0F"/>
      </a:accent6>
      <a:hlink>
        <a:srgbClr val="FF6566"/>
      </a:hlink>
      <a:folHlink>
        <a:srgbClr val="E0836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657726-9CC5-45BD-9CF7-AA4378673E6B}">
  <ds:schemaRefs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e78cd964-bcde-446a-be9b-a906f90c623a"/>
    <ds:schemaRef ds:uri="http://purl.org/dc/elements/1.1/"/>
    <ds:schemaRef ds:uri="4608b1a4-6008-49c0-85d3-704a55b4f31d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B5F8993-3296-4732-A49E-6822B89216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7E02A5-41DB-4BE9-A530-8A0207D46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upoli formato documento oficial.dotx</Template>
  <TotalTime>4</TotalTime>
  <Pages>2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2</cp:revision>
  <cp:lastPrinted>2020-03-23T20:25:00Z</cp:lastPrinted>
  <dcterms:created xsi:type="dcterms:W3CDTF">2020-04-27T22:56:00Z</dcterms:created>
  <dcterms:modified xsi:type="dcterms:W3CDTF">2020-04-28T00:07:00Z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
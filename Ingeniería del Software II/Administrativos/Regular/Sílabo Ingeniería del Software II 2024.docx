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4849AE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023F6B4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371"/>
        <w:gridCol w:w="2574"/>
        <w:gridCol w:w="3922"/>
      </w:tblGrid>
      <w:tr w:rsidR="00AA46ED" w:rsidRPr="007B46B7" w14:paraId="262D8DE5" w14:textId="77777777" w:rsidTr="00084139">
        <w:tc>
          <w:tcPr>
            <w:tcW w:w="2127" w:type="dxa"/>
          </w:tcPr>
          <w:p w14:paraId="56047A08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</w:t>
            </w:r>
          </w:p>
        </w:tc>
        <w:tc>
          <w:tcPr>
            <w:tcW w:w="4371" w:type="dxa"/>
          </w:tcPr>
          <w:p w14:paraId="04CA77ED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2574" w:type="dxa"/>
          </w:tcPr>
          <w:p w14:paraId="6667829B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</w:t>
            </w:r>
          </w:p>
        </w:tc>
        <w:tc>
          <w:tcPr>
            <w:tcW w:w="3922" w:type="dxa"/>
          </w:tcPr>
          <w:p w14:paraId="2C0A6766" w14:textId="34C43CD5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1A41B7">
              <w:rPr>
                <w:rFonts w:ascii="Tahoma" w:hAnsi="Tahoma" w:cs="Tahoma"/>
                <w:sz w:val="20"/>
                <w:szCs w:val="20"/>
              </w:rPr>
              <w:t>Ingeniería del Software I</w:t>
            </w:r>
          </w:p>
        </w:tc>
      </w:tr>
      <w:tr w:rsidR="00AA46ED" w:rsidRPr="007B46B7" w14:paraId="40627E02" w14:textId="77777777" w:rsidTr="00084139">
        <w:tc>
          <w:tcPr>
            <w:tcW w:w="2127" w:type="dxa"/>
          </w:tcPr>
          <w:p w14:paraId="3CA95BDD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371" w:type="dxa"/>
          </w:tcPr>
          <w:p w14:paraId="483606AD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74" w:type="dxa"/>
          </w:tcPr>
          <w:p w14:paraId="5BAAE912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3922" w:type="dxa"/>
          </w:tcPr>
          <w:p w14:paraId="46BC49A8" w14:textId="7CF3511C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ISI</w:t>
            </w:r>
            <w:r w:rsidR="009B6193">
              <w:rPr>
                <w:rFonts w:ascii="Tahoma" w:hAnsi="Tahoma" w:cs="Tahoma"/>
                <w:sz w:val="20"/>
                <w:szCs w:val="20"/>
              </w:rPr>
              <w:t>-I</w:t>
            </w:r>
            <w:r w:rsidR="007C161D">
              <w:rPr>
                <w:rFonts w:ascii="Tahoma" w:hAnsi="Tahoma" w:cs="Tahoma"/>
                <w:sz w:val="20"/>
                <w:szCs w:val="20"/>
              </w:rPr>
              <w:t>II</w:t>
            </w:r>
            <w:r w:rsidR="009B6193">
              <w:rPr>
                <w:rFonts w:ascii="Tahoma" w:hAnsi="Tahoma" w:cs="Tahoma"/>
                <w:sz w:val="20"/>
                <w:szCs w:val="20"/>
              </w:rPr>
              <w:t>-</w:t>
            </w:r>
            <w:r w:rsidR="000820FA">
              <w:rPr>
                <w:rFonts w:ascii="Tahoma" w:hAnsi="Tahoma" w:cs="Tahoma"/>
                <w:sz w:val="20"/>
                <w:szCs w:val="20"/>
              </w:rPr>
              <w:t>MAT</w:t>
            </w:r>
          </w:p>
        </w:tc>
      </w:tr>
      <w:tr w:rsidR="003C0FAB" w:rsidRPr="007B46B7" w14:paraId="35FADCEA" w14:textId="77777777" w:rsidTr="00084139">
        <w:trPr>
          <w:trHeight w:val="143"/>
        </w:trPr>
        <w:tc>
          <w:tcPr>
            <w:tcW w:w="2127" w:type="dxa"/>
          </w:tcPr>
          <w:p w14:paraId="1D88F39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</w:t>
            </w:r>
          </w:p>
        </w:tc>
        <w:tc>
          <w:tcPr>
            <w:tcW w:w="4371" w:type="dxa"/>
          </w:tcPr>
          <w:p w14:paraId="29F67C31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BE1078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74" w:type="dxa"/>
          </w:tcPr>
          <w:p w14:paraId="70073971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3922" w:type="dxa"/>
          </w:tcPr>
          <w:p w14:paraId="6033957E" w14:textId="2C291DC4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1</w:t>
            </w:r>
            <w:r w:rsidR="001A41B7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</w:tr>
      <w:tr w:rsidR="003C0FAB" w:rsidRPr="007B46B7" w14:paraId="7032F3DE" w14:textId="77777777" w:rsidTr="00084139">
        <w:trPr>
          <w:trHeight w:val="143"/>
        </w:trPr>
        <w:tc>
          <w:tcPr>
            <w:tcW w:w="2127" w:type="dxa"/>
          </w:tcPr>
          <w:p w14:paraId="73F9C430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</w:p>
        </w:tc>
        <w:tc>
          <w:tcPr>
            <w:tcW w:w="4371" w:type="dxa"/>
          </w:tcPr>
          <w:p w14:paraId="4FE854B5" w14:textId="317F39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F0748D">
              <w:rPr>
                <w:rFonts w:ascii="Tahoma" w:hAnsi="Tahoma" w:cs="Tahoma"/>
                <w:sz w:val="20"/>
                <w:szCs w:val="20"/>
              </w:rPr>
              <w:t>lunes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6A0516">
              <w:rPr>
                <w:rFonts w:ascii="Tahoma" w:hAnsi="Tahoma" w:cs="Tahoma"/>
                <w:sz w:val="20"/>
                <w:szCs w:val="20"/>
              </w:rPr>
              <w:t>1</w:t>
            </w:r>
            <w:r w:rsidR="001A41B7">
              <w:rPr>
                <w:rFonts w:ascii="Tahoma" w:hAnsi="Tahoma" w:cs="Tahoma"/>
                <w:sz w:val="20"/>
                <w:szCs w:val="20"/>
              </w:rPr>
              <w:t>2</w:t>
            </w:r>
            <w:r w:rsidR="00EF56DD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1A41B7">
              <w:rPr>
                <w:rFonts w:ascii="Tahoma" w:hAnsi="Tahoma" w:cs="Tahoma"/>
                <w:sz w:val="20"/>
                <w:szCs w:val="20"/>
              </w:rPr>
              <w:t>agosto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6A0516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74" w:type="dxa"/>
          </w:tcPr>
          <w:p w14:paraId="1F06738E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</w:p>
        </w:tc>
        <w:tc>
          <w:tcPr>
            <w:tcW w:w="3922" w:type="dxa"/>
          </w:tcPr>
          <w:p w14:paraId="558BD338" w14:textId="266845E3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F0748D">
              <w:rPr>
                <w:rFonts w:ascii="Tahoma" w:hAnsi="Tahoma" w:cs="Tahoma"/>
                <w:sz w:val="20"/>
                <w:szCs w:val="20"/>
              </w:rPr>
              <w:t>viernes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E155C8">
              <w:rPr>
                <w:rFonts w:ascii="Tahoma" w:hAnsi="Tahoma" w:cs="Tahoma"/>
                <w:sz w:val="20"/>
                <w:szCs w:val="20"/>
              </w:rPr>
              <w:t>13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D33E09">
              <w:rPr>
                <w:rFonts w:ascii="Tahoma" w:hAnsi="Tahoma" w:cs="Tahoma"/>
                <w:sz w:val="20"/>
                <w:szCs w:val="20"/>
              </w:rPr>
              <w:t>diciembre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</w:tbl>
    <w:p w14:paraId="6DC27465" w14:textId="77777777" w:rsidR="009D6C53" w:rsidRDefault="009D6C53">
      <w:pPr>
        <w:rPr>
          <w:sz w:val="18"/>
          <w:szCs w:val="18"/>
        </w:rPr>
      </w:pPr>
    </w:p>
    <w:p w14:paraId="57F8447F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228"/>
        <w:gridCol w:w="3571"/>
        <w:gridCol w:w="2182"/>
        <w:gridCol w:w="1693"/>
        <w:gridCol w:w="1300"/>
      </w:tblGrid>
      <w:tr w:rsidR="00486909" w14:paraId="67CDCBF4" w14:textId="77777777" w:rsidTr="00EC2A32">
        <w:trPr>
          <w:jc w:val="center"/>
        </w:trPr>
        <w:tc>
          <w:tcPr>
            <w:tcW w:w="1020" w:type="dxa"/>
            <w:shd w:val="clear" w:color="auto" w:fill="143AB4"/>
            <w:vAlign w:val="center"/>
          </w:tcPr>
          <w:p w14:paraId="6A689513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228" w:type="dxa"/>
            <w:shd w:val="clear" w:color="auto" w:fill="143AB4"/>
            <w:vAlign w:val="center"/>
          </w:tcPr>
          <w:p w14:paraId="492BEB0B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571" w:type="dxa"/>
            <w:shd w:val="clear" w:color="auto" w:fill="143AB4"/>
            <w:vAlign w:val="center"/>
          </w:tcPr>
          <w:p w14:paraId="34E4E97A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182" w:type="dxa"/>
            <w:shd w:val="clear" w:color="auto" w:fill="143AB4"/>
            <w:vAlign w:val="center"/>
          </w:tcPr>
          <w:p w14:paraId="4CDDB70D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0C43D5E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33734293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717626" w14:paraId="20FD7F2E" w14:textId="77777777" w:rsidTr="00E45AD9">
        <w:trPr>
          <w:trHeight w:val="1601"/>
          <w:jc w:val="center"/>
        </w:trPr>
        <w:tc>
          <w:tcPr>
            <w:tcW w:w="1020" w:type="dxa"/>
            <w:vAlign w:val="center"/>
          </w:tcPr>
          <w:p w14:paraId="6FCB0209" w14:textId="77777777" w:rsidR="00717626" w:rsidRDefault="00717626" w:rsidP="007176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5D164594" w14:textId="5A1A10C6" w:rsidR="00717626" w:rsidRDefault="00717626" w:rsidP="007176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FD7485" w14:textId="77777777" w:rsidR="00717626" w:rsidRPr="00F0748D" w:rsidRDefault="00717626" w:rsidP="00717626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0748D">
              <w:rPr>
                <w:rFonts w:ascii="Tahoma" w:hAnsi="Tahoma" w:cs="Tahoma"/>
                <w:b/>
                <w:bCs/>
                <w:sz w:val="16"/>
                <w:szCs w:val="16"/>
              </w:rPr>
              <w:t>UNIDAD I: Metodologías de Desarrollo</w:t>
            </w:r>
          </w:p>
          <w:p w14:paraId="7D73252B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F0748D">
              <w:rPr>
                <w:rFonts w:ascii="Tahoma" w:hAnsi="Tahoma" w:cs="Tahoma"/>
                <w:sz w:val="16"/>
                <w:szCs w:val="16"/>
              </w:rPr>
              <w:t xml:space="preserve">1.1 Modelo de cascada </w:t>
            </w:r>
          </w:p>
          <w:p w14:paraId="3A7814DC" w14:textId="494F2CB6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F0748D">
              <w:rPr>
                <w:rFonts w:ascii="Tahoma" w:hAnsi="Tahoma" w:cs="Tahoma"/>
                <w:sz w:val="16"/>
                <w:szCs w:val="16"/>
              </w:rPr>
              <w:t>1.2 Prototípica</w:t>
            </w:r>
          </w:p>
        </w:tc>
        <w:tc>
          <w:tcPr>
            <w:tcW w:w="35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2C6523" w14:textId="77777777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F0748D">
              <w:rPr>
                <w:rFonts w:ascii="Tahoma" w:hAnsi="Tahoma" w:cs="Tahoma"/>
                <w:sz w:val="16"/>
                <w:szCs w:val="16"/>
              </w:rPr>
              <w:t>Comprender las diferentes metodologías de desarrollo existentes en la actualidad.</w:t>
            </w:r>
          </w:p>
          <w:p w14:paraId="2BC50A73" w14:textId="0F195B5B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82" w:type="dxa"/>
            <w:vAlign w:val="center"/>
          </w:tcPr>
          <w:p w14:paraId="412E9F0A" w14:textId="77777777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3498247D" w14:textId="76200234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BBCB1CA" w14:textId="77777777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17626" w14:paraId="1B5C0720" w14:textId="77777777" w:rsidTr="00AC452E">
        <w:trPr>
          <w:trHeight w:val="1120"/>
          <w:jc w:val="center"/>
        </w:trPr>
        <w:tc>
          <w:tcPr>
            <w:tcW w:w="1020" w:type="dxa"/>
            <w:vAlign w:val="center"/>
          </w:tcPr>
          <w:p w14:paraId="35025F5C" w14:textId="77777777" w:rsidR="00717626" w:rsidRDefault="00717626" w:rsidP="007176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3804D7A9" w14:textId="371127AF" w:rsidR="00717626" w:rsidRDefault="00717626" w:rsidP="007176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010BE3" w14:textId="77777777" w:rsidR="00717626" w:rsidRPr="00F0748D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F0748D">
              <w:rPr>
                <w:rFonts w:ascii="Tahoma" w:hAnsi="Tahoma" w:cs="Tahoma"/>
                <w:sz w:val="16"/>
                <w:szCs w:val="16"/>
              </w:rPr>
              <w:t>1.3 Evolutivas</w:t>
            </w:r>
          </w:p>
          <w:p w14:paraId="2CD240F8" w14:textId="4B31B9F0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F0748D">
              <w:rPr>
                <w:rFonts w:ascii="Tahoma" w:hAnsi="Tahoma" w:cs="Tahoma"/>
                <w:sz w:val="16"/>
                <w:szCs w:val="16"/>
              </w:rPr>
              <w:t>1.4 Ágiles</w:t>
            </w:r>
          </w:p>
        </w:tc>
        <w:tc>
          <w:tcPr>
            <w:tcW w:w="357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132404" w14:textId="765DCAB5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82" w:type="dxa"/>
            <w:vAlign w:val="center"/>
          </w:tcPr>
          <w:p w14:paraId="71FA40FF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89C7B30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0AC495AB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1841211B" w14:textId="32AE7C2A" w:rsidR="00AC452E" w:rsidRPr="000A6A43" w:rsidRDefault="00AC452E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Visita a negocios</w:t>
            </w:r>
          </w:p>
        </w:tc>
        <w:tc>
          <w:tcPr>
            <w:tcW w:w="1693" w:type="dxa"/>
            <w:vAlign w:val="center"/>
          </w:tcPr>
          <w:p w14:paraId="159FD0E4" w14:textId="76005576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2F1D8AA1" w14:textId="7BE29617" w:rsidR="00717626" w:rsidRPr="000A6A43" w:rsidRDefault="00F531C9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F531C9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17626" w14:paraId="71616C77" w14:textId="77777777" w:rsidTr="00096C9A">
        <w:trPr>
          <w:trHeight w:val="1550"/>
          <w:jc w:val="center"/>
        </w:trPr>
        <w:tc>
          <w:tcPr>
            <w:tcW w:w="1020" w:type="dxa"/>
            <w:vAlign w:val="center"/>
          </w:tcPr>
          <w:p w14:paraId="282C478E" w14:textId="77777777" w:rsidR="00717626" w:rsidRDefault="00717626" w:rsidP="007176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348A18CA" w14:textId="45C1EA67" w:rsidR="00717626" w:rsidRDefault="00717626" w:rsidP="007176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DFEF05" w14:textId="77777777" w:rsidR="00717626" w:rsidRPr="00315804" w:rsidRDefault="00717626" w:rsidP="00717626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315804">
              <w:rPr>
                <w:rFonts w:ascii="Tahoma" w:hAnsi="Tahoma" w:cs="Tahoma"/>
                <w:b/>
                <w:bCs/>
                <w:sz w:val="16"/>
                <w:szCs w:val="16"/>
              </w:rPr>
              <w:t>UNIDAD II: SCRUM</w:t>
            </w:r>
          </w:p>
          <w:p w14:paraId="406DB9BB" w14:textId="77777777" w:rsidR="00717626" w:rsidRPr="00315804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315804">
              <w:rPr>
                <w:rFonts w:ascii="Tahoma" w:hAnsi="Tahoma" w:cs="Tahoma"/>
                <w:sz w:val="16"/>
                <w:szCs w:val="16"/>
              </w:rPr>
              <w:t>2.1 Principios</w:t>
            </w:r>
          </w:p>
          <w:p w14:paraId="0020F567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315804">
              <w:rPr>
                <w:rFonts w:ascii="Tahoma" w:hAnsi="Tahoma" w:cs="Tahoma"/>
                <w:sz w:val="16"/>
                <w:szCs w:val="16"/>
              </w:rPr>
              <w:t>2.2 Organización</w:t>
            </w:r>
          </w:p>
          <w:p w14:paraId="5A7CE224" w14:textId="77777777" w:rsidR="00CD5091" w:rsidRDefault="00CD5091" w:rsidP="00717626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0E5BFC5" w14:textId="699B697F" w:rsidR="00CD5091" w:rsidRPr="00096C9A" w:rsidRDefault="00CD5091" w:rsidP="00717626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096C9A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N1</w:t>
            </w:r>
            <w:r w:rsidR="00096C9A" w:rsidRPr="00096C9A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: Obtención de requerimientos del cliente</w:t>
            </w:r>
          </w:p>
        </w:tc>
        <w:tc>
          <w:tcPr>
            <w:tcW w:w="35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367AA0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EC2A32">
              <w:rPr>
                <w:rFonts w:ascii="Tahoma" w:hAnsi="Tahoma" w:cs="Tahoma"/>
                <w:sz w:val="16"/>
                <w:szCs w:val="16"/>
              </w:rPr>
              <w:t xml:space="preserve">Entender el proceso de desarrollo ágil SCRUM para desarrollar una solución de software. </w:t>
            </w:r>
          </w:p>
          <w:p w14:paraId="714AA018" w14:textId="4BEEFF17" w:rsidR="00717626" w:rsidRPr="00EC2A32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EC2A32">
              <w:rPr>
                <w:rFonts w:ascii="Tahoma" w:hAnsi="Tahoma" w:cs="Tahoma"/>
                <w:sz w:val="16"/>
                <w:szCs w:val="16"/>
              </w:rPr>
              <w:t>Desarrollar el módulo diseñado utilizando una metodología ágil,</w:t>
            </w:r>
          </w:p>
          <w:p w14:paraId="78FABFDB" w14:textId="2C764B3E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EC2A32">
              <w:rPr>
                <w:rFonts w:ascii="Tahoma" w:hAnsi="Tahoma" w:cs="Tahoma"/>
                <w:sz w:val="16"/>
                <w:szCs w:val="16"/>
              </w:rPr>
              <w:t>Conocer las principales características de un Sprint de SCRUM.</w:t>
            </w:r>
          </w:p>
        </w:tc>
        <w:tc>
          <w:tcPr>
            <w:tcW w:w="2182" w:type="dxa"/>
            <w:vAlign w:val="center"/>
          </w:tcPr>
          <w:p w14:paraId="00761F1C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E9433BD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0AECF1D0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27BE83F" w14:textId="79257204" w:rsidR="00AC452E" w:rsidRPr="000A6A43" w:rsidRDefault="00AC452E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Vídeos</w:t>
            </w:r>
          </w:p>
        </w:tc>
        <w:tc>
          <w:tcPr>
            <w:tcW w:w="1693" w:type="dxa"/>
            <w:vAlign w:val="center"/>
          </w:tcPr>
          <w:p w14:paraId="4689A0BD" w14:textId="2F436C36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45734A60" w14:textId="77777777" w:rsidR="00717626" w:rsidRDefault="00717626" w:rsidP="00717626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CD5091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</w:t>
            </w:r>
            <w:r w:rsidR="005B0E0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10</w:t>
            </w:r>
            <w:r w:rsidRPr="00CD5091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 puntos</w:t>
            </w:r>
          </w:p>
          <w:p w14:paraId="28E8430F" w14:textId="72F91BF0" w:rsidR="004B32E8" w:rsidRPr="00CD5091" w:rsidRDefault="004B32E8" w:rsidP="00717626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17626" w14:paraId="135DCB6E" w14:textId="77777777" w:rsidTr="003935B0">
        <w:trPr>
          <w:trHeight w:val="832"/>
          <w:jc w:val="center"/>
        </w:trPr>
        <w:tc>
          <w:tcPr>
            <w:tcW w:w="1020" w:type="dxa"/>
            <w:vAlign w:val="center"/>
          </w:tcPr>
          <w:p w14:paraId="3B4A46C3" w14:textId="77777777" w:rsidR="00717626" w:rsidRDefault="00717626" w:rsidP="007176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418AFF27" w14:textId="2B897C69" w:rsidR="00717626" w:rsidRDefault="00717626" w:rsidP="007176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C6DF94" w14:textId="77777777" w:rsidR="00717626" w:rsidRPr="00315804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315804">
              <w:rPr>
                <w:rFonts w:ascii="Tahoma" w:hAnsi="Tahoma" w:cs="Tahoma"/>
                <w:sz w:val="16"/>
                <w:szCs w:val="16"/>
              </w:rPr>
              <w:t>2.3 Justificación del negocio</w:t>
            </w:r>
          </w:p>
          <w:p w14:paraId="32D0A641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315804">
              <w:rPr>
                <w:rFonts w:ascii="Tahoma" w:hAnsi="Tahoma" w:cs="Tahoma"/>
                <w:sz w:val="16"/>
                <w:szCs w:val="16"/>
              </w:rPr>
              <w:t>2.4 Calidad</w:t>
            </w:r>
          </w:p>
          <w:p w14:paraId="12B69783" w14:textId="77777777" w:rsidR="00096C9A" w:rsidRDefault="00096C9A" w:rsidP="00717626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C6B40A1" w14:textId="07CEA354" w:rsidR="00096C9A" w:rsidRPr="00515862" w:rsidRDefault="00096C9A" w:rsidP="00717626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515862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</w:t>
            </w:r>
            <w:r w:rsidR="00515862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 N2</w:t>
            </w:r>
            <w:r w:rsidRPr="00515862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: Elab</w:t>
            </w:r>
            <w:r w:rsidR="00515862" w:rsidRPr="00515862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oración de diagramas</w:t>
            </w:r>
          </w:p>
        </w:tc>
        <w:tc>
          <w:tcPr>
            <w:tcW w:w="357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9B2294" w14:textId="77777777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82" w:type="dxa"/>
            <w:vAlign w:val="center"/>
          </w:tcPr>
          <w:p w14:paraId="3DAFAEC6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7D0B255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6533D415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1B9FD5B7" w14:textId="77777777" w:rsidR="00AC452E" w:rsidRDefault="00AC452E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Vídeos</w:t>
            </w:r>
          </w:p>
          <w:p w14:paraId="16403D7D" w14:textId="105C221E" w:rsidR="00AC452E" w:rsidRPr="000A6A43" w:rsidRDefault="00AC452E" w:rsidP="0071762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3983AEF7" w14:textId="533AD534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147677AE" w14:textId="77777777" w:rsidR="00717626" w:rsidRDefault="00717626" w:rsidP="00717626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096C9A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</w:t>
            </w:r>
            <w:r w:rsidR="005B0E0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10</w:t>
            </w:r>
            <w:r w:rsidRPr="00096C9A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 puntos</w:t>
            </w:r>
          </w:p>
          <w:p w14:paraId="0BDC094F" w14:textId="1FDA158C" w:rsidR="004B32E8" w:rsidRPr="00096C9A" w:rsidRDefault="004B32E8" w:rsidP="00717626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17626" w14:paraId="4721B20C" w14:textId="77777777" w:rsidTr="00A667FA">
        <w:trPr>
          <w:trHeight w:val="831"/>
          <w:jc w:val="center"/>
        </w:trPr>
        <w:tc>
          <w:tcPr>
            <w:tcW w:w="1020" w:type="dxa"/>
            <w:vAlign w:val="center"/>
          </w:tcPr>
          <w:p w14:paraId="4F3CD052" w14:textId="54768C41" w:rsidR="00717626" w:rsidRDefault="00717626" w:rsidP="00717626">
            <w:pPr>
              <w:jc w:val="center"/>
              <w:rPr>
                <w:sz w:val="18"/>
                <w:szCs w:val="18"/>
              </w:rPr>
            </w:pPr>
            <w:r w:rsidRPr="00D66935">
              <w:rPr>
                <w:sz w:val="18"/>
                <w:szCs w:val="18"/>
              </w:rPr>
              <w:lastRenderedPageBreak/>
              <w:t xml:space="preserve">09 </w:t>
            </w:r>
            <w:proofErr w:type="spellStart"/>
            <w:r w:rsidRPr="00D66935"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119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472C4" w:themeFill="accent1"/>
            <w:vAlign w:val="center"/>
          </w:tcPr>
          <w:p w14:paraId="58C98C8C" w14:textId="6D53E97A" w:rsidR="00717626" w:rsidRDefault="00A667FA" w:rsidP="00A667FA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66935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</w:rPr>
              <w:t>SEMANA PATRIA</w:t>
            </w:r>
          </w:p>
        </w:tc>
      </w:tr>
      <w:tr w:rsidR="00717626" w14:paraId="060148F2" w14:textId="77777777" w:rsidTr="003E7886">
        <w:trPr>
          <w:trHeight w:val="1047"/>
          <w:jc w:val="center"/>
        </w:trPr>
        <w:tc>
          <w:tcPr>
            <w:tcW w:w="1020" w:type="dxa"/>
            <w:vAlign w:val="center"/>
          </w:tcPr>
          <w:p w14:paraId="62EF77B9" w14:textId="77777777" w:rsidR="00717626" w:rsidRDefault="00717626" w:rsidP="007176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1052097D" w14:textId="17D0D372" w:rsidR="00717626" w:rsidRDefault="00717626" w:rsidP="007176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D03227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315804">
              <w:rPr>
                <w:rFonts w:ascii="Tahoma" w:hAnsi="Tahoma" w:cs="Tahoma"/>
                <w:sz w:val="16"/>
                <w:szCs w:val="16"/>
              </w:rPr>
              <w:t xml:space="preserve">2.5 Cambio </w:t>
            </w:r>
          </w:p>
          <w:p w14:paraId="7D4881F0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315804">
              <w:rPr>
                <w:rFonts w:ascii="Tahoma" w:hAnsi="Tahoma" w:cs="Tahoma"/>
                <w:sz w:val="16"/>
                <w:szCs w:val="16"/>
              </w:rPr>
              <w:t>2.6 Riesgo</w:t>
            </w:r>
          </w:p>
          <w:p w14:paraId="3642C1AC" w14:textId="2D297F22" w:rsidR="00613390" w:rsidRPr="000A6A43" w:rsidRDefault="00613390" w:rsidP="0071762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57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0CC557" w14:textId="77777777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82" w:type="dxa"/>
            <w:vAlign w:val="center"/>
          </w:tcPr>
          <w:p w14:paraId="0CE7DB07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5CA4342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39AA0B60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16FB7CFD" w14:textId="4B832FE0" w:rsidR="00AC452E" w:rsidRPr="000A6A43" w:rsidRDefault="00AC452E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Vídeos</w:t>
            </w:r>
          </w:p>
        </w:tc>
        <w:tc>
          <w:tcPr>
            <w:tcW w:w="1693" w:type="dxa"/>
            <w:vAlign w:val="center"/>
          </w:tcPr>
          <w:p w14:paraId="48F6BC58" w14:textId="47FFE2B5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3CA44BEB" w14:textId="6ED4B4B3" w:rsidR="00717626" w:rsidRPr="000A6A43" w:rsidRDefault="005B0E0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D171F3" w14:paraId="021EB400" w14:textId="77777777" w:rsidTr="003E7886">
        <w:trPr>
          <w:trHeight w:val="1402"/>
          <w:jc w:val="center"/>
        </w:trPr>
        <w:tc>
          <w:tcPr>
            <w:tcW w:w="1020" w:type="dxa"/>
            <w:vAlign w:val="center"/>
          </w:tcPr>
          <w:p w14:paraId="414C6AB8" w14:textId="77777777" w:rsidR="00D171F3" w:rsidRDefault="00D171F3" w:rsidP="007176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7A5825D5" w14:textId="2BA6F86D" w:rsidR="00D171F3" w:rsidRDefault="00D171F3" w:rsidP="007176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59755" w14:textId="77777777" w:rsidR="00D171F3" w:rsidRDefault="00D171F3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315804">
              <w:rPr>
                <w:rFonts w:ascii="Tahoma" w:hAnsi="Tahoma" w:cs="Tahoma"/>
                <w:sz w:val="16"/>
                <w:szCs w:val="16"/>
              </w:rPr>
              <w:t xml:space="preserve">2.7 Inicio </w:t>
            </w:r>
          </w:p>
          <w:p w14:paraId="74330697" w14:textId="77777777" w:rsidR="00D171F3" w:rsidRDefault="00D171F3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315804">
              <w:rPr>
                <w:rFonts w:ascii="Tahoma" w:hAnsi="Tahoma" w:cs="Tahoma"/>
                <w:sz w:val="16"/>
                <w:szCs w:val="16"/>
              </w:rPr>
              <w:t>2.8 Planificación y estimación</w:t>
            </w:r>
          </w:p>
          <w:p w14:paraId="379074E6" w14:textId="77777777" w:rsidR="00B50E6E" w:rsidRDefault="00B50E6E" w:rsidP="00717626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2B045E1" w14:textId="277C6DBB" w:rsidR="005B0E06" w:rsidRPr="00B50E6E" w:rsidRDefault="005B0E06" w:rsidP="00717626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B50E6E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N3: </w:t>
            </w:r>
            <w:r w:rsidR="00B50E6E" w:rsidRPr="00B50E6E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Estudio de factibilidad</w:t>
            </w:r>
          </w:p>
        </w:tc>
        <w:tc>
          <w:tcPr>
            <w:tcW w:w="357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CC93A4" w14:textId="77777777" w:rsidR="00D171F3" w:rsidRPr="00E155C8" w:rsidRDefault="00D171F3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E155C8">
              <w:rPr>
                <w:rFonts w:ascii="Tahoma" w:hAnsi="Tahoma" w:cs="Tahoma"/>
                <w:sz w:val="16"/>
                <w:szCs w:val="16"/>
              </w:rPr>
              <w:t xml:space="preserve">Entender el proceso de desarrollo ágil SCRUM para desarrollar una solución de software. </w:t>
            </w:r>
          </w:p>
          <w:p w14:paraId="7248E845" w14:textId="77777777" w:rsidR="00D171F3" w:rsidRPr="00E155C8" w:rsidRDefault="00D171F3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E155C8">
              <w:rPr>
                <w:rFonts w:ascii="Tahoma" w:hAnsi="Tahoma" w:cs="Tahoma"/>
                <w:sz w:val="16"/>
                <w:szCs w:val="16"/>
              </w:rPr>
              <w:t>Desarrollar el módulo diseñado utilizando una metodología ágil,</w:t>
            </w:r>
          </w:p>
          <w:p w14:paraId="5F7598FC" w14:textId="72039C45" w:rsidR="00D171F3" w:rsidRPr="000A6A43" w:rsidRDefault="00D171F3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E155C8">
              <w:rPr>
                <w:rFonts w:ascii="Tahoma" w:hAnsi="Tahoma" w:cs="Tahoma"/>
                <w:sz w:val="16"/>
                <w:szCs w:val="16"/>
              </w:rPr>
              <w:t>Conocer las principales características de un Sprint de SCRUM.</w:t>
            </w:r>
          </w:p>
        </w:tc>
        <w:tc>
          <w:tcPr>
            <w:tcW w:w="2182" w:type="dxa"/>
            <w:vAlign w:val="center"/>
          </w:tcPr>
          <w:p w14:paraId="5AA7F77C" w14:textId="77777777" w:rsidR="00D171F3" w:rsidRDefault="00D171F3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8CE26E3" w14:textId="77777777" w:rsidR="00D171F3" w:rsidRDefault="00D171F3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14082FD6" w14:textId="77777777" w:rsidR="00D171F3" w:rsidRDefault="00D171F3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2F6F8513" w14:textId="191FDE24" w:rsidR="00AC452E" w:rsidRPr="000A6A43" w:rsidRDefault="00AC452E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Vídeos</w:t>
            </w:r>
          </w:p>
        </w:tc>
        <w:tc>
          <w:tcPr>
            <w:tcW w:w="1693" w:type="dxa"/>
            <w:vAlign w:val="center"/>
          </w:tcPr>
          <w:p w14:paraId="6450EE89" w14:textId="79D17D42" w:rsidR="00D171F3" w:rsidRPr="000A6A43" w:rsidRDefault="00D171F3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24726D17" w14:textId="77777777" w:rsidR="00D171F3" w:rsidRDefault="00D171F3" w:rsidP="00717626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FB517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</w:t>
            </w:r>
            <w:r w:rsidR="00FB5176" w:rsidRPr="00FB517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10</w:t>
            </w:r>
            <w:r w:rsidRPr="00FB517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 puntos</w:t>
            </w:r>
          </w:p>
          <w:p w14:paraId="0FDBE64C" w14:textId="54CFC9C5" w:rsidR="004B32E8" w:rsidRPr="00FB5176" w:rsidRDefault="004B32E8" w:rsidP="00717626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D171F3" w14:paraId="426D6FC9" w14:textId="77777777" w:rsidTr="008E2AEF">
        <w:trPr>
          <w:trHeight w:val="1149"/>
          <w:jc w:val="center"/>
        </w:trPr>
        <w:tc>
          <w:tcPr>
            <w:tcW w:w="1020" w:type="dxa"/>
            <w:vAlign w:val="center"/>
          </w:tcPr>
          <w:p w14:paraId="3F95306F" w14:textId="77777777" w:rsidR="00D171F3" w:rsidRDefault="00D171F3" w:rsidP="007176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6EEC14ED" w14:textId="596FED10" w:rsidR="00D171F3" w:rsidRDefault="00D171F3" w:rsidP="007176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A0FDD4" w14:textId="0173D872" w:rsidR="000E1B2A" w:rsidRPr="00310894" w:rsidRDefault="007E7F92" w:rsidP="00717626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310894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</w:t>
            </w:r>
            <w:r w:rsidR="006B66AD" w:rsidRPr="00310894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umativa EP1: Aplicación de Metodología SCRUM en un proyecto real</w:t>
            </w:r>
          </w:p>
          <w:p w14:paraId="71EBB964" w14:textId="7CC6A8B1" w:rsidR="00D171F3" w:rsidRPr="000A6A43" w:rsidRDefault="00D171F3" w:rsidP="0071762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57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341474" w14:textId="18818613" w:rsidR="00D171F3" w:rsidRPr="000A6A43" w:rsidRDefault="000013A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0013A6">
              <w:rPr>
                <w:rFonts w:ascii="Tahoma" w:hAnsi="Tahoma" w:cs="Tahoma"/>
                <w:sz w:val="16"/>
                <w:szCs w:val="16"/>
              </w:rPr>
              <w:t>Primera evaluación del proyecto de finalización de curso</w:t>
            </w:r>
          </w:p>
        </w:tc>
        <w:tc>
          <w:tcPr>
            <w:tcW w:w="2182" w:type="dxa"/>
            <w:vAlign w:val="center"/>
          </w:tcPr>
          <w:p w14:paraId="14233B07" w14:textId="4546F10A" w:rsidR="00AC452E" w:rsidRPr="000A6A43" w:rsidRDefault="000013A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0013A6"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</w:tc>
        <w:tc>
          <w:tcPr>
            <w:tcW w:w="1693" w:type="dxa"/>
            <w:vAlign w:val="center"/>
          </w:tcPr>
          <w:p w14:paraId="269C2E59" w14:textId="5F539EEC" w:rsidR="00D171F3" w:rsidRPr="000A6A43" w:rsidRDefault="00D171F3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3AE80726" w14:textId="77777777" w:rsidR="00D171F3" w:rsidRDefault="000013A6" w:rsidP="00717626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310894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20 puntos</w:t>
            </w:r>
          </w:p>
          <w:p w14:paraId="50AAC5A7" w14:textId="72671B5D" w:rsidR="004B32E8" w:rsidRPr="00310894" w:rsidRDefault="004B32E8" w:rsidP="00717626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0013A6" w14:paraId="1629C1F2" w14:textId="77777777" w:rsidTr="008E2AEF">
        <w:trPr>
          <w:trHeight w:val="1536"/>
          <w:jc w:val="center"/>
        </w:trPr>
        <w:tc>
          <w:tcPr>
            <w:tcW w:w="1020" w:type="dxa"/>
            <w:vAlign w:val="center"/>
          </w:tcPr>
          <w:p w14:paraId="35E65761" w14:textId="77777777" w:rsidR="000013A6" w:rsidRPr="001B1B69" w:rsidRDefault="000013A6" w:rsidP="007176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7B663CDF" w14:textId="60B2F289" w:rsidR="000013A6" w:rsidRDefault="000013A6" w:rsidP="00717626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07 oct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67D1CD" w14:textId="77777777" w:rsidR="000013A6" w:rsidRPr="000E1B2A" w:rsidRDefault="000013A6" w:rsidP="000E1B2A">
            <w:pPr>
              <w:rPr>
                <w:rFonts w:ascii="Tahoma" w:hAnsi="Tahoma" w:cs="Tahoma"/>
                <w:sz w:val="16"/>
                <w:szCs w:val="16"/>
              </w:rPr>
            </w:pPr>
            <w:r w:rsidRPr="000E1B2A">
              <w:rPr>
                <w:rFonts w:ascii="Tahoma" w:hAnsi="Tahoma" w:cs="Tahoma"/>
                <w:sz w:val="16"/>
                <w:szCs w:val="16"/>
              </w:rPr>
              <w:t>2.9 Implementación</w:t>
            </w:r>
          </w:p>
          <w:p w14:paraId="51A96DDE" w14:textId="72E89D81" w:rsidR="000013A6" w:rsidRDefault="000013A6" w:rsidP="000E1B2A">
            <w:pPr>
              <w:rPr>
                <w:rFonts w:ascii="Tahoma" w:hAnsi="Tahoma" w:cs="Tahoma"/>
                <w:sz w:val="16"/>
                <w:szCs w:val="16"/>
              </w:rPr>
            </w:pPr>
            <w:r w:rsidRPr="000E1B2A">
              <w:rPr>
                <w:rFonts w:ascii="Tahoma" w:hAnsi="Tahoma" w:cs="Tahoma"/>
                <w:sz w:val="16"/>
                <w:szCs w:val="16"/>
              </w:rPr>
              <w:t>2.10 Revisión y retrospectiva</w:t>
            </w:r>
          </w:p>
          <w:p w14:paraId="090EB2C8" w14:textId="6C42970B" w:rsidR="000013A6" w:rsidRDefault="000013A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315804">
              <w:rPr>
                <w:rFonts w:ascii="Tahoma" w:hAnsi="Tahoma" w:cs="Tahoma"/>
                <w:sz w:val="16"/>
                <w:szCs w:val="16"/>
              </w:rPr>
              <w:t>2.11 Lanzamiento</w:t>
            </w:r>
          </w:p>
          <w:p w14:paraId="1C3A2276" w14:textId="7627DD1F" w:rsidR="000013A6" w:rsidRPr="000A6A43" w:rsidRDefault="000013A6" w:rsidP="0071762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57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48CE9F" w14:textId="01FF9E94" w:rsidR="000013A6" w:rsidRPr="000A6A43" w:rsidRDefault="006F24D1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6F24D1">
              <w:rPr>
                <w:rFonts w:ascii="Tahoma" w:hAnsi="Tahoma" w:cs="Tahoma"/>
                <w:sz w:val="16"/>
                <w:szCs w:val="16"/>
              </w:rPr>
              <w:t>Desarrollar el módulo diseñado utilizando una metodología ágil,</w:t>
            </w:r>
          </w:p>
        </w:tc>
        <w:tc>
          <w:tcPr>
            <w:tcW w:w="2182" w:type="dxa"/>
            <w:vAlign w:val="center"/>
          </w:tcPr>
          <w:p w14:paraId="63266326" w14:textId="77777777" w:rsidR="000013A6" w:rsidRPr="000013A6" w:rsidRDefault="000013A6" w:rsidP="000013A6">
            <w:pPr>
              <w:rPr>
                <w:rFonts w:ascii="Tahoma" w:hAnsi="Tahoma" w:cs="Tahoma"/>
                <w:sz w:val="16"/>
                <w:szCs w:val="16"/>
              </w:rPr>
            </w:pPr>
            <w:r w:rsidRPr="000013A6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2B698D2" w14:textId="77777777" w:rsidR="000013A6" w:rsidRPr="000013A6" w:rsidRDefault="000013A6" w:rsidP="000013A6">
            <w:pPr>
              <w:rPr>
                <w:rFonts w:ascii="Tahoma" w:hAnsi="Tahoma" w:cs="Tahoma"/>
                <w:sz w:val="16"/>
                <w:szCs w:val="16"/>
              </w:rPr>
            </w:pPr>
            <w:r w:rsidRPr="000013A6"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42119F55" w14:textId="77777777" w:rsidR="000013A6" w:rsidRPr="000013A6" w:rsidRDefault="000013A6" w:rsidP="000013A6">
            <w:pPr>
              <w:rPr>
                <w:rFonts w:ascii="Tahoma" w:hAnsi="Tahoma" w:cs="Tahoma"/>
                <w:sz w:val="16"/>
                <w:szCs w:val="16"/>
              </w:rPr>
            </w:pPr>
            <w:r w:rsidRPr="000013A6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FC25371" w14:textId="391A6110" w:rsidR="000013A6" w:rsidRPr="000A6A43" w:rsidRDefault="000013A6" w:rsidP="000013A6">
            <w:pPr>
              <w:rPr>
                <w:rFonts w:ascii="Tahoma" w:hAnsi="Tahoma" w:cs="Tahoma"/>
                <w:sz w:val="16"/>
                <w:szCs w:val="16"/>
              </w:rPr>
            </w:pPr>
            <w:r w:rsidRPr="000013A6">
              <w:rPr>
                <w:rFonts w:ascii="Tahoma" w:hAnsi="Tahoma" w:cs="Tahoma"/>
                <w:sz w:val="16"/>
                <w:szCs w:val="16"/>
              </w:rPr>
              <w:t>Vídeos</w:t>
            </w:r>
          </w:p>
        </w:tc>
        <w:tc>
          <w:tcPr>
            <w:tcW w:w="1693" w:type="dxa"/>
            <w:vAlign w:val="center"/>
          </w:tcPr>
          <w:p w14:paraId="1D07DA9D" w14:textId="1C81B61B" w:rsidR="000013A6" w:rsidRPr="000A6A43" w:rsidRDefault="000013A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515A743A" w14:textId="045D1703" w:rsidR="000013A6" w:rsidRPr="000A6A43" w:rsidRDefault="000013A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17626" w14:paraId="78F77B02" w14:textId="77777777" w:rsidTr="00E45AD9">
        <w:trPr>
          <w:trHeight w:val="2890"/>
          <w:jc w:val="center"/>
        </w:trPr>
        <w:tc>
          <w:tcPr>
            <w:tcW w:w="1020" w:type="dxa"/>
            <w:vAlign w:val="center"/>
          </w:tcPr>
          <w:p w14:paraId="4DD6D1ED" w14:textId="77777777" w:rsidR="00E155C8" w:rsidRPr="001B1B69" w:rsidRDefault="00E155C8" w:rsidP="00E155C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9</w:t>
            </w:r>
          </w:p>
          <w:p w14:paraId="5B021177" w14:textId="45404EFC" w:rsidR="00717626" w:rsidRDefault="00E155C8" w:rsidP="00E155C8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14 oct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413D57" w14:textId="77777777" w:rsidR="00717626" w:rsidRPr="00E907F6" w:rsidRDefault="00717626" w:rsidP="00717626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907F6">
              <w:rPr>
                <w:rFonts w:ascii="Tahoma" w:hAnsi="Tahoma" w:cs="Tahoma"/>
                <w:b/>
                <w:bCs/>
                <w:sz w:val="16"/>
                <w:szCs w:val="16"/>
              </w:rPr>
              <w:t>UNIDAD III: Pruebas</w:t>
            </w:r>
          </w:p>
          <w:p w14:paraId="7F27D1F1" w14:textId="77777777" w:rsidR="00717626" w:rsidRPr="00F54F19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F54F19">
              <w:rPr>
                <w:rFonts w:ascii="Tahoma" w:hAnsi="Tahoma" w:cs="Tahoma"/>
                <w:sz w:val="16"/>
                <w:szCs w:val="16"/>
              </w:rPr>
              <w:t>3.1 Modelos de prueba A00 y DOO</w:t>
            </w:r>
          </w:p>
          <w:p w14:paraId="0E8DFBA2" w14:textId="6EB7E439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F54F19">
              <w:rPr>
                <w:rFonts w:ascii="Tahoma" w:hAnsi="Tahoma" w:cs="Tahoma"/>
                <w:sz w:val="16"/>
                <w:szCs w:val="16"/>
              </w:rPr>
              <w:t xml:space="preserve">3.2 Estrategias de pruebas orientadas a objetos </w:t>
            </w:r>
          </w:p>
          <w:p w14:paraId="35AE0C7A" w14:textId="77478A35" w:rsidR="00717626" w:rsidRPr="00F54F19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F54F19">
              <w:rPr>
                <w:rFonts w:ascii="Tahoma" w:hAnsi="Tahoma" w:cs="Tahoma"/>
                <w:sz w:val="16"/>
                <w:szCs w:val="16"/>
              </w:rPr>
              <w:t>3.3 Métodos de prueba orientada a objetos</w:t>
            </w:r>
          </w:p>
          <w:p w14:paraId="77C1D21C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F54F19">
              <w:rPr>
                <w:rFonts w:ascii="Tahoma" w:hAnsi="Tahoma" w:cs="Tahoma"/>
                <w:sz w:val="16"/>
                <w:szCs w:val="16"/>
              </w:rPr>
              <w:t xml:space="preserve">3.4 Métodos de prueba aplicables en el nivel clase </w:t>
            </w:r>
          </w:p>
          <w:p w14:paraId="7C958B8C" w14:textId="77777777" w:rsidR="00F07FCA" w:rsidRDefault="00F07FCA" w:rsidP="00717626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964F70A" w14:textId="1FBB4FDA" w:rsidR="00F07FCA" w:rsidRPr="00F07FCA" w:rsidRDefault="00F07FCA" w:rsidP="00717626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F07FCA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N4</w:t>
            </w:r>
            <w:r w:rsidR="004D10DC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.1</w:t>
            </w:r>
            <w:r w:rsidRPr="00F07FCA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: </w:t>
            </w:r>
            <w:r w:rsidR="004A0323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P</w:t>
            </w:r>
            <w:r w:rsidRPr="00F07FCA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rueba aplicables en el nivel clase</w:t>
            </w:r>
          </w:p>
        </w:tc>
        <w:tc>
          <w:tcPr>
            <w:tcW w:w="35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9A0094" w14:textId="77777777" w:rsidR="00717626" w:rsidRPr="00E907F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E907F6">
              <w:rPr>
                <w:rFonts w:ascii="Tahoma" w:hAnsi="Tahoma" w:cs="Tahoma"/>
                <w:sz w:val="16"/>
                <w:szCs w:val="16"/>
              </w:rPr>
              <w:t>Formular las pruebas unitarias para validar la calidad estructural de un desarrollo de software.</w:t>
            </w:r>
          </w:p>
          <w:p w14:paraId="551504C2" w14:textId="77777777" w:rsidR="00717626" w:rsidRPr="00E907F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E907F6">
              <w:rPr>
                <w:rFonts w:ascii="Tahoma" w:hAnsi="Tahoma" w:cs="Tahoma"/>
                <w:sz w:val="16"/>
                <w:szCs w:val="16"/>
              </w:rPr>
              <w:t>Aplicar las pruebas unitarias al software desarrollado.</w:t>
            </w:r>
          </w:p>
          <w:p w14:paraId="316641A8" w14:textId="22645BE6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E907F6">
              <w:rPr>
                <w:rFonts w:ascii="Tahoma" w:hAnsi="Tahoma" w:cs="Tahoma"/>
                <w:sz w:val="16"/>
                <w:szCs w:val="16"/>
              </w:rPr>
              <w:t>Diseñar pruebas de interfaz de usuario. navegación y configuración para el software desarrollado.</w:t>
            </w:r>
          </w:p>
        </w:tc>
        <w:tc>
          <w:tcPr>
            <w:tcW w:w="2182" w:type="dxa"/>
            <w:vAlign w:val="center"/>
          </w:tcPr>
          <w:p w14:paraId="1867F98E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7DD8A0F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7A1D0602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A32E803" w14:textId="5632DC04" w:rsidR="002B02C3" w:rsidRPr="000A6A43" w:rsidRDefault="002B02C3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Visita a negocios</w:t>
            </w:r>
          </w:p>
        </w:tc>
        <w:tc>
          <w:tcPr>
            <w:tcW w:w="1693" w:type="dxa"/>
            <w:vAlign w:val="center"/>
          </w:tcPr>
          <w:p w14:paraId="4DFBA064" w14:textId="7C7C4C1F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05EC349D" w14:textId="77777777" w:rsidR="00717626" w:rsidRDefault="00717626" w:rsidP="00717626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F07FCA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5 puntos</w:t>
            </w:r>
          </w:p>
          <w:p w14:paraId="49450C58" w14:textId="51AB318B" w:rsidR="004B32E8" w:rsidRPr="00F07FCA" w:rsidRDefault="004B32E8" w:rsidP="00717626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17626" w14:paraId="6FE0D487" w14:textId="77777777" w:rsidTr="00E45AD9">
        <w:trPr>
          <w:trHeight w:val="1976"/>
          <w:jc w:val="center"/>
        </w:trPr>
        <w:tc>
          <w:tcPr>
            <w:tcW w:w="1020" w:type="dxa"/>
            <w:vAlign w:val="center"/>
          </w:tcPr>
          <w:p w14:paraId="6E0FA8FB" w14:textId="77777777" w:rsidR="00E155C8" w:rsidRPr="001B1B69" w:rsidRDefault="00E155C8" w:rsidP="00E155C8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  <w:p w14:paraId="49370346" w14:textId="69D2A8C1" w:rsidR="00717626" w:rsidRDefault="00E155C8" w:rsidP="00E155C8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21 oct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F80FDA" w14:textId="77777777" w:rsidR="00717626" w:rsidRPr="00645AC7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645AC7">
              <w:rPr>
                <w:rFonts w:ascii="Tahoma" w:hAnsi="Tahoma" w:cs="Tahoma"/>
                <w:sz w:val="16"/>
                <w:szCs w:val="16"/>
              </w:rPr>
              <w:t xml:space="preserve">3.5 Diseño de casos de prueba </w:t>
            </w:r>
            <w:proofErr w:type="spellStart"/>
            <w:r w:rsidRPr="00645AC7">
              <w:rPr>
                <w:rFonts w:ascii="Tahoma" w:hAnsi="Tahoma" w:cs="Tahoma"/>
                <w:sz w:val="16"/>
                <w:szCs w:val="16"/>
              </w:rPr>
              <w:t>interclase</w:t>
            </w:r>
            <w:proofErr w:type="spellEnd"/>
          </w:p>
          <w:p w14:paraId="3C851A47" w14:textId="77777777" w:rsidR="00717626" w:rsidRPr="00645AC7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645AC7">
              <w:rPr>
                <w:rFonts w:ascii="Tahoma" w:hAnsi="Tahoma" w:cs="Tahoma"/>
                <w:sz w:val="16"/>
                <w:szCs w:val="16"/>
              </w:rPr>
              <w:t xml:space="preserve">3.6 Conceptos de pruebas para aplicaciones web </w:t>
            </w:r>
          </w:p>
          <w:p w14:paraId="527B770E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 w:rsidRPr="00645AC7">
              <w:rPr>
                <w:rFonts w:ascii="Tahoma" w:hAnsi="Tahoma" w:cs="Tahoma"/>
                <w:sz w:val="16"/>
                <w:szCs w:val="16"/>
              </w:rPr>
              <w:t>3.7 Prueba de contenido</w:t>
            </w:r>
          </w:p>
          <w:p w14:paraId="6687EF1C" w14:textId="77777777" w:rsidR="004D10DC" w:rsidRDefault="004D10DC" w:rsidP="00717626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5E855E88" w14:textId="5AA5D286" w:rsidR="00F07FCA" w:rsidRPr="004D10DC" w:rsidRDefault="004D10DC" w:rsidP="00717626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4D10DC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N4.2: </w:t>
            </w:r>
            <w:r w:rsidR="006E7B74" w:rsidRPr="006E7B74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Prueba de contenido</w:t>
            </w:r>
          </w:p>
        </w:tc>
        <w:tc>
          <w:tcPr>
            <w:tcW w:w="357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8879E6" w14:textId="77777777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82" w:type="dxa"/>
            <w:vAlign w:val="center"/>
          </w:tcPr>
          <w:p w14:paraId="08F62F26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77B86D1" w14:textId="77777777" w:rsidR="00717626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37B93503" w14:textId="08EFE63E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733805E" w14:textId="511E04F4" w:rsidR="00717626" w:rsidRPr="000A6A43" w:rsidRDefault="00717626" w:rsidP="0071762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075048F6" w14:textId="77777777" w:rsidR="00717626" w:rsidRDefault="00717626" w:rsidP="00717626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4D10DC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5 puntos</w:t>
            </w:r>
          </w:p>
          <w:p w14:paraId="6DD06C8A" w14:textId="2E0BBFAA" w:rsidR="004B32E8" w:rsidRPr="004D10DC" w:rsidRDefault="004B32E8" w:rsidP="00717626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E155C8" w14:paraId="5648A2D1" w14:textId="77777777" w:rsidTr="00E45AD9">
        <w:trPr>
          <w:trHeight w:val="1830"/>
          <w:jc w:val="center"/>
        </w:trPr>
        <w:tc>
          <w:tcPr>
            <w:tcW w:w="1020" w:type="dxa"/>
            <w:vAlign w:val="center"/>
          </w:tcPr>
          <w:p w14:paraId="6AD70EDD" w14:textId="77777777" w:rsidR="00E155C8" w:rsidRDefault="00E155C8" w:rsidP="00E155C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1F463C8D" w14:textId="576217DD" w:rsidR="00E155C8" w:rsidRDefault="00E155C8" w:rsidP="00E155C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oct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B4971E" w14:textId="77777777" w:rsidR="00E155C8" w:rsidRPr="00645AC7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645AC7">
              <w:rPr>
                <w:rFonts w:ascii="Tahoma" w:hAnsi="Tahoma" w:cs="Tahoma"/>
                <w:sz w:val="16"/>
                <w:szCs w:val="16"/>
              </w:rPr>
              <w:t>3.8 Prueba de interfaz de usuario</w:t>
            </w:r>
          </w:p>
          <w:p w14:paraId="3D16304B" w14:textId="77777777" w:rsidR="00E155C8" w:rsidRPr="00645AC7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645AC7">
              <w:rPr>
                <w:rFonts w:ascii="Tahoma" w:hAnsi="Tahoma" w:cs="Tahoma"/>
                <w:sz w:val="16"/>
                <w:szCs w:val="16"/>
              </w:rPr>
              <w:t>3.9 Prueba en el nivel de componente</w:t>
            </w:r>
          </w:p>
          <w:p w14:paraId="7F2AA704" w14:textId="77777777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645AC7">
              <w:rPr>
                <w:rFonts w:ascii="Tahoma" w:hAnsi="Tahoma" w:cs="Tahoma"/>
                <w:sz w:val="16"/>
                <w:szCs w:val="16"/>
              </w:rPr>
              <w:t>3.10 Prueba de navegación</w:t>
            </w:r>
          </w:p>
          <w:p w14:paraId="613042D0" w14:textId="77777777" w:rsidR="004A0323" w:rsidRDefault="004A0323" w:rsidP="00E155C8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8DAA4A" w14:textId="07E8C79F" w:rsidR="004A0323" w:rsidRPr="004A0323" w:rsidRDefault="004A0323" w:rsidP="00E155C8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4A0323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</w:t>
            </w:r>
            <w:r w:rsidR="002E6981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5</w:t>
            </w:r>
            <w:r w:rsidRPr="004A0323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.1: Prueba de navegación, interfaz de usuario, componente</w:t>
            </w:r>
          </w:p>
        </w:tc>
        <w:tc>
          <w:tcPr>
            <w:tcW w:w="357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CAB426" w14:textId="77777777" w:rsidR="00E155C8" w:rsidRPr="000A6A43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82" w:type="dxa"/>
            <w:vAlign w:val="center"/>
          </w:tcPr>
          <w:p w14:paraId="1007E176" w14:textId="77777777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9611EBF" w14:textId="77777777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606DD26C" w14:textId="3DE545AD" w:rsidR="00E155C8" w:rsidRPr="000A6A43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02E510C" w14:textId="1CCEF835" w:rsidR="00E155C8" w:rsidRPr="000A6A43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78AFCA84" w14:textId="77777777" w:rsidR="00E155C8" w:rsidRDefault="00E155C8" w:rsidP="00E155C8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4A0323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5 puntos</w:t>
            </w:r>
          </w:p>
          <w:p w14:paraId="3BE83511" w14:textId="0AF91A46" w:rsidR="004B32E8" w:rsidRPr="004A0323" w:rsidRDefault="004B32E8" w:rsidP="00E155C8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E155C8" w14:paraId="161AEB48" w14:textId="77777777" w:rsidTr="00E45AD9">
        <w:trPr>
          <w:trHeight w:val="1614"/>
          <w:jc w:val="center"/>
        </w:trPr>
        <w:tc>
          <w:tcPr>
            <w:tcW w:w="1020" w:type="dxa"/>
            <w:vAlign w:val="center"/>
          </w:tcPr>
          <w:p w14:paraId="693A628F" w14:textId="77777777" w:rsidR="00E155C8" w:rsidRDefault="00E155C8" w:rsidP="00E155C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12</w:t>
            </w:r>
          </w:p>
          <w:p w14:paraId="6B91D299" w14:textId="7FE3E9A7" w:rsidR="00E155C8" w:rsidRDefault="00E155C8" w:rsidP="00E155C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 nov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0F56D4" w14:textId="77777777" w:rsidR="00E155C8" w:rsidRPr="00645AC7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645AC7">
              <w:rPr>
                <w:rFonts w:ascii="Tahoma" w:hAnsi="Tahoma" w:cs="Tahoma"/>
                <w:sz w:val="16"/>
                <w:szCs w:val="16"/>
              </w:rPr>
              <w:t xml:space="preserve">3.11 Prueba de configuración </w:t>
            </w:r>
          </w:p>
          <w:p w14:paraId="0D82EBB2" w14:textId="77777777" w:rsidR="00E155C8" w:rsidRPr="00645AC7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645AC7">
              <w:rPr>
                <w:rFonts w:ascii="Tahoma" w:hAnsi="Tahoma" w:cs="Tahoma"/>
                <w:sz w:val="16"/>
                <w:szCs w:val="16"/>
              </w:rPr>
              <w:t xml:space="preserve">3.12 Prueba de seguridad </w:t>
            </w:r>
          </w:p>
          <w:p w14:paraId="772CD72F" w14:textId="77777777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645AC7">
              <w:rPr>
                <w:rFonts w:ascii="Tahoma" w:hAnsi="Tahoma" w:cs="Tahoma"/>
                <w:sz w:val="16"/>
                <w:szCs w:val="16"/>
              </w:rPr>
              <w:t>3.13 Prueba de rendimiento</w:t>
            </w:r>
          </w:p>
          <w:p w14:paraId="009DE75F" w14:textId="77777777" w:rsidR="00850176" w:rsidRDefault="00850176" w:rsidP="00E155C8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5449231A" w14:textId="2B5957D4" w:rsidR="00850176" w:rsidRPr="00D5390B" w:rsidRDefault="00850176" w:rsidP="00E155C8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D5390B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</w:t>
            </w:r>
            <w:r w:rsidR="008F20A4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5</w:t>
            </w:r>
            <w:r w:rsidRPr="00D5390B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.2: Prueba de navegación, interfaz de usuario, componente</w:t>
            </w:r>
          </w:p>
        </w:tc>
        <w:tc>
          <w:tcPr>
            <w:tcW w:w="357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D48F77" w14:textId="77777777" w:rsidR="00E155C8" w:rsidRPr="000A6A43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82" w:type="dxa"/>
            <w:vAlign w:val="center"/>
          </w:tcPr>
          <w:p w14:paraId="1FD8969B" w14:textId="77777777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316803D" w14:textId="77777777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399074BD" w14:textId="21428C63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5DB4C73" w14:textId="4B14D48E" w:rsidR="00E155C8" w:rsidRPr="000A6A43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51215D54" w14:textId="77777777" w:rsidR="00E155C8" w:rsidRDefault="00E155C8" w:rsidP="00E155C8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D5390B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5 puntos</w:t>
            </w:r>
          </w:p>
          <w:p w14:paraId="7910D727" w14:textId="08064D4A" w:rsidR="004B32E8" w:rsidRPr="00D5390B" w:rsidRDefault="004B32E8" w:rsidP="00E155C8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E155C8" w14:paraId="358491DD" w14:textId="77777777" w:rsidTr="00F43245">
        <w:trPr>
          <w:trHeight w:val="1614"/>
          <w:jc w:val="center"/>
        </w:trPr>
        <w:tc>
          <w:tcPr>
            <w:tcW w:w="1020" w:type="dxa"/>
            <w:vAlign w:val="center"/>
          </w:tcPr>
          <w:p w14:paraId="6587A679" w14:textId="77777777" w:rsidR="00E155C8" w:rsidRDefault="00E155C8" w:rsidP="00E155C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  <w:p w14:paraId="21C0E33A" w14:textId="200A6512" w:rsidR="00E155C8" w:rsidRDefault="00E155C8" w:rsidP="00E155C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nov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9CBF29" w14:textId="77777777" w:rsidR="00E155C8" w:rsidRPr="002D2A5A" w:rsidRDefault="00E155C8" w:rsidP="00E155C8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2D2A5A">
              <w:rPr>
                <w:rFonts w:ascii="Tahoma" w:hAnsi="Tahoma" w:cs="Tahoma"/>
                <w:b/>
                <w:bCs/>
                <w:sz w:val="16"/>
                <w:szCs w:val="16"/>
              </w:rPr>
              <w:t>UNIDAD IV: Gestión de Proyectos</w:t>
            </w:r>
          </w:p>
          <w:p w14:paraId="052CD0D1" w14:textId="77777777" w:rsidR="00E155C8" w:rsidRPr="000F0CA6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0F0CA6">
              <w:rPr>
                <w:rFonts w:ascii="Tahoma" w:hAnsi="Tahoma" w:cs="Tahoma"/>
                <w:sz w:val="16"/>
                <w:szCs w:val="16"/>
              </w:rPr>
              <w:t>4.1 Espectro administrativo</w:t>
            </w:r>
          </w:p>
          <w:p w14:paraId="5B994340" w14:textId="77777777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0F0CA6">
              <w:rPr>
                <w:rFonts w:ascii="Tahoma" w:hAnsi="Tahoma" w:cs="Tahoma"/>
                <w:sz w:val="16"/>
                <w:szCs w:val="16"/>
              </w:rPr>
              <w:t>4.2 Personal</w:t>
            </w:r>
          </w:p>
          <w:p w14:paraId="0AA79BC4" w14:textId="77777777" w:rsidR="00F43245" w:rsidRDefault="00F43245" w:rsidP="00E155C8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FD9F924" w14:textId="76096FA2" w:rsidR="00F43245" w:rsidRPr="000A6A43" w:rsidRDefault="00F43245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4A0323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</w:t>
            </w:r>
            <w: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6</w:t>
            </w:r>
            <w:r w:rsidRPr="004A0323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.1: </w:t>
            </w:r>
            <w:r w:rsidR="00AC5F6B" w:rsidRPr="00AC5F6B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Gestión de Personal</w:t>
            </w:r>
          </w:p>
        </w:tc>
        <w:tc>
          <w:tcPr>
            <w:tcW w:w="35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78D933" w14:textId="77777777" w:rsidR="00E155C8" w:rsidRPr="00A31195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A31195">
              <w:rPr>
                <w:rFonts w:ascii="Tahoma" w:hAnsi="Tahoma" w:cs="Tahoma"/>
                <w:sz w:val="16"/>
                <w:szCs w:val="16"/>
              </w:rPr>
              <w:t>Comprender los conceptos básicos para la gestión de los proyectos de desarrollo de software.</w:t>
            </w:r>
          </w:p>
          <w:p w14:paraId="173172FD" w14:textId="77777777" w:rsidR="00E155C8" w:rsidRPr="00A31195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A31195">
              <w:rPr>
                <w:rFonts w:ascii="Tahoma" w:hAnsi="Tahoma" w:cs="Tahoma"/>
                <w:sz w:val="16"/>
                <w:szCs w:val="16"/>
              </w:rPr>
              <w:t>Identificar como se inicia un proyecto de desarrollo de software.</w:t>
            </w:r>
          </w:p>
          <w:p w14:paraId="6837C872" w14:textId="5F15183E" w:rsidR="00E155C8" w:rsidRPr="000A6A43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A31195">
              <w:rPr>
                <w:rFonts w:ascii="Tahoma" w:hAnsi="Tahoma" w:cs="Tahoma"/>
                <w:sz w:val="16"/>
                <w:szCs w:val="16"/>
              </w:rPr>
              <w:t>Integrar con responsabilidad los equipos de un proyecto de desarrollo de software.</w:t>
            </w:r>
          </w:p>
        </w:tc>
        <w:tc>
          <w:tcPr>
            <w:tcW w:w="2182" w:type="dxa"/>
            <w:vAlign w:val="center"/>
          </w:tcPr>
          <w:p w14:paraId="6D24C90A" w14:textId="77777777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74173E7" w14:textId="77777777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0C654F36" w14:textId="77777777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F11ACAF" w14:textId="58A1819C" w:rsidR="00AC452E" w:rsidRDefault="00AC452E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Visita a negocios</w:t>
            </w:r>
          </w:p>
        </w:tc>
        <w:tc>
          <w:tcPr>
            <w:tcW w:w="1693" w:type="dxa"/>
            <w:vAlign w:val="center"/>
          </w:tcPr>
          <w:p w14:paraId="241A854D" w14:textId="792B3A7A" w:rsidR="00E155C8" w:rsidRPr="000A6A43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621ECB3D" w14:textId="77777777" w:rsidR="00E155C8" w:rsidRDefault="00E155C8" w:rsidP="00E155C8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AC5F6B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5 puntos</w:t>
            </w:r>
          </w:p>
          <w:p w14:paraId="287898A4" w14:textId="5267C863" w:rsidR="004B32E8" w:rsidRPr="00AC5F6B" w:rsidRDefault="004B32E8" w:rsidP="00E155C8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E155C8" w14:paraId="001A4378" w14:textId="77777777" w:rsidTr="00E45AD9">
        <w:trPr>
          <w:trHeight w:val="1410"/>
          <w:jc w:val="center"/>
        </w:trPr>
        <w:tc>
          <w:tcPr>
            <w:tcW w:w="1020" w:type="dxa"/>
            <w:vAlign w:val="center"/>
          </w:tcPr>
          <w:p w14:paraId="63E35D79" w14:textId="77777777" w:rsidR="00E155C8" w:rsidRPr="00E155C8" w:rsidRDefault="00E155C8" w:rsidP="00E155C8">
            <w:pPr>
              <w:jc w:val="center"/>
              <w:rPr>
                <w:sz w:val="18"/>
                <w:szCs w:val="18"/>
              </w:rPr>
            </w:pPr>
            <w:r w:rsidRPr="00E155C8">
              <w:rPr>
                <w:sz w:val="18"/>
                <w:szCs w:val="18"/>
              </w:rPr>
              <w:t>14</w:t>
            </w:r>
          </w:p>
          <w:p w14:paraId="39DC8D4C" w14:textId="2485C5B2" w:rsidR="00E155C8" w:rsidRDefault="00E155C8" w:rsidP="00E155C8">
            <w:pPr>
              <w:jc w:val="center"/>
              <w:rPr>
                <w:sz w:val="18"/>
                <w:szCs w:val="18"/>
              </w:rPr>
            </w:pPr>
            <w:r w:rsidRPr="00E155C8">
              <w:rPr>
                <w:sz w:val="18"/>
                <w:szCs w:val="18"/>
              </w:rPr>
              <w:t>18 nov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88890F" w14:textId="77777777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BC4E9C">
              <w:rPr>
                <w:rFonts w:ascii="Tahoma" w:hAnsi="Tahoma" w:cs="Tahoma"/>
                <w:sz w:val="16"/>
                <w:szCs w:val="16"/>
              </w:rPr>
              <w:t xml:space="preserve">4.3 Producto </w:t>
            </w:r>
          </w:p>
          <w:p w14:paraId="73D56FF8" w14:textId="77777777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BC4E9C">
              <w:rPr>
                <w:rFonts w:ascii="Tahoma" w:hAnsi="Tahoma" w:cs="Tahoma"/>
                <w:sz w:val="16"/>
                <w:szCs w:val="16"/>
              </w:rPr>
              <w:t>4.4 Proceso</w:t>
            </w:r>
          </w:p>
          <w:p w14:paraId="457939E8" w14:textId="77777777" w:rsidR="00AC5F6B" w:rsidRDefault="00AC5F6B" w:rsidP="00E155C8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5D25776C" w14:textId="1451DA61" w:rsidR="00AC5F6B" w:rsidRPr="00ED0AD9" w:rsidRDefault="00ED0AD9" w:rsidP="00E155C8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ED0AD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N6.</w:t>
            </w:r>
            <w:r w:rsidR="00986DD5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2</w:t>
            </w:r>
            <w:r w:rsidRPr="00ED0AD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: Gestión de Proceso y Producto</w:t>
            </w:r>
          </w:p>
        </w:tc>
        <w:tc>
          <w:tcPr>
            <w:tcW w:w="357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6349C6" w14:textId="77777777" w:rsidR="00E155C8" w:rsidRPr="000A6A43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82" w:type="dxa"/>
            <w:vAlign w:val="center"/>
          </w:tcPr>
          <w:p w14:paraId="78698124" w14:textId="77777777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28C347F" w14:textId="77777777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5911D4BF" w14:textId="57C6ADB3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C1B767C" w14:textId="0A6F53EF" w:rsidR="00E155C8" w:rsidRPr="000A6A43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1C9FD142" w14:textId="77777777" w:rsidR="00E155C8" w:rsidRDefault="00E155C8" w:rsidP="00E155C8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AC5F6B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5 puntos</w:t>
            </w:r>
          </w:p>
          <w:p w14:paraId="649D42D8" w14:textId="3A2B8B7F" w:rsidR="004B32E8" w:rsidRPr="00AC5F6B" w:rsidRDefault="004B32E8" w:rsidP="00E155C8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E155C8" w14:paraId="7D45E638" w14:textId="77777777" w:rsidTr="00AC452E">
        <w:trPr>
          <w:trHeight w:val="986"/>
          <w:jc w:val="center"/>
        </w:trPr>
        <w:tc>
          <w:tcPr>
            <w:tcW w:w="1020" w:type="dxa"/>
            <w:vAlign w:val="center"/>
          </w:tcPr>
          <w:p w14:paraId="5D2C18D1" w14:textId="1E1334D5" w:rsidR="00E155C8" w:rsidRDefault="00E155C8" w:rsidP="00E155C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  <w:p w14:paraId="0A9B14C2" w14:textId="345BADC2" w:rsidR="00E155C8" w:rsidRDefault="00E155C8" w:rsidP="00E155C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7818DC" w14:textId="0CFF703C" w:rsidR="00E155C8" w:rsidRPr="000A6A43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CC1041">
              <w:rPr>
                <w:rFonts w:ascii="Tahoma" w:hAnsi="Tahoma" w:cs="Tahoma"/>
                <w:sz w:val="16"/>
                <w:szCs w:val="16"/>
              </w:rPr>
              <w:t>4.5 Proyecto</w:t>
            </w:r>
          </w:p>
        </w:tc>
        <w:tc>
          <w:tcPr>
            <w:tcW w:w="357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5EBBF3" w14:textId="77777777" w:rsidR="00E155C8" w:rsidRPr="000A6A43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82" w:type="dxa"/>
            <w:vAlign w:val="center"/>
          </w:tcPr>
          <w:p w14:paraId="76C85602" w14:textId="77777777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E9891E5" w14:textId="77777777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095D5CEE" w14:textId="3E21F21B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DC2CF7B" w14:textId="6BF3A3CE" w:rsidR="00E155C8" w:rsidRPr="000A6A43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159E844B" w14:textId="4F2CDB18" w:rsidR="00E155C8" w:rsidRPr="000A6A43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E155C8" w14:paraId="2467E73A" w14:textId="77777777" w:rsidTr="00AC5F6B">
        <w:trPr>
          <w:trHeight w:val="1270"/>
          <w:jc w:val="center"/>
        </w:trPr>
        <w:tc>
          <w:tcPr>
            <w:tcW w:w="1020" w:type="dxa"/>
            <w:vAlign w:val="center"/>
          </w:tcPr>
          <w:p w14:paraId="4EBA8900" w14:textId="308B3A84" w:rsidR="00E155C8" w:rsidRDefault="00E155C8" w:rsidP="00E155C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  <w:p w14:paraId="7D9DDC4A" w14:textId="1C9F39AB" w:rsidR="00E155C8" w:rsidRDefault="00E155C8" w:rsidP="00E155C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 nov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18FD18" w14:textId="4DD539DE" w:rsidR="00E155C8" w:rsidRPr="00E45AD9" w:rsidRDefault="002176BC" w:rsidP="00E155C8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E45AD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EP2: </w:t>
            </w:r>
            <w:r w:rsidR="00FE5837" w:rsidRPr="00E45AD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Pruebas y gestión del proyecto basados en SCRUM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B23F16" w14:textId="7805E79B" w:rsidR="00E155C8" w:rsidRPr="000A6A43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final de proyecto consolidador</w:t>
            </w:r>
          </w:p>
        </w:tc>
        <w:tc>
          <w:tcPr>
            <w:tcW w:w="2182" w:type="dxa"/>
            <w:vAlign w:val="center"/>
          </w:tcPr>
          <w:p w14:paraId="322AFFC4" w14:textId="577D3E19" w:rsidR="00E155C8" w:rsidRDefault="00C2488D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</w:tc>
        <w:tc>
          <w:tcPr>
            <w:tcW w:w="1693" w:type="dxa"/>
            <w:vAlign w:val="center"/>
          </w:tcPr>
          <w:p w14:paraId="36A2D4B3" w14:textId="7CE00793" w:rsidR="00E155C8" w:rsidRPr="000A6A43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1FC6B058" w14:textId="3AE32D02" w:rsidR="00E155C8" w:rsidRPr="00AC5F6B" w:rsidRDefault="00E155C8" w:rsidP="00E155C8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736B1B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20 puntos</w:t>
            </w:r>
          </w:p>
        </w:tc>
      </w:tr>
      <w:tr w:rsidR="00E155C8" w14:paraId="326FBBFC" w14:textId="77777777" w:rsidTr="00AC5F6B">
        <w:trPr>
          <w:trHeight w:val="1246"/>
          <w:jc w:val="center"/>
        </w:trPr>
        <w:tc>
          <w:tcPr>
            <w:tcW w:w="1020" w:type="dxa"/>
            <w:vAlign w:val="center"/>
          </w:tcPr>
          <w:p w14:paraId="4187A639" w14:textId="79847622" w:rsidR="00E155C8" w:rsidRDefault="00E155C8" w:rsidP="00E155C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17</w:t>
            </w:r>
          </w:p>
          <w:p w14:paraId="1A372656" w14:textId="219168F8" w:rsidR="00E155C8" w:rsidRDefault="00E155C8" w:rsidP="00E155C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 nov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C6676A" w14:textId="631380A3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A33DC" w14:textId="123BE92C" w:rsidR="00E155C8" w:rsidRDefault="00AC452E" w:rsidP="00E155C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</w:t>
            </w:r>
            <w:r w:rsidR="00E41B12">
              <w:rPr>
                <w:rFonts w:ascii="Tahoma" w:hAnsi="Tahoma" w:cs="Tahoma"/>
                <w:sz w:val="16"/>
                <w:szCs w:val="16"/>
              </w:rPr>
              <w:t>plicación de examen de segunda convocatoria</w:t>
            </w:r>
          </w:p>
        </w:tc>
        <w:tc>
          <w:tcPr>
            <w:tcW w:w="2182" w:type="dxa"/>
            <w:vAlign w:val="center"/>
          </w:tcPr>
          <w:p w14:paraId="79245D67" w14:textId="258EEDBC" w:rsidR="00E155C8" w:rsidRDefault="00E41B12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E41B12"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</w:tc>
        <w:tc>
          <w:tcPr>
            <w:tcW w:w="1693" w:type="dxa"/>
            <w:vAlign w:val="center"/>
          </w:tcPr>
          <w:p w14:paraId="03203A7F" w14:textId="77777777" w:rsidR="00E155C8" w:rsidRDefault="00E155C8" w:rsidP="00E155C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670DA34" w14:textId="70F725B4" w:rsidR="00E155C8" w:rsidRPr="00417897" w:rsidRDefault="00E41B12" w:rsidP="00E155C8">
            <w:pPr>
              <w:rPr>
                <w:rFonts w:ascii="Tahoma" w:hAnsi="Tahoma" w:cs="Tahoma"/>
                <w:sz w:val="16"/>
                <w:szCs w:val="16"/>
              </w:rPr>
            </w:pPr>
            <w:r w:rsidRPr="00E41B12">
              <w:rPr>
                <w:rFonts w:ascii="Tahoma" w:hAnsi="Tahoma" w:cs="Tahoma"/>
                <w:sz w:val="16"/>
                <w:szCs w:val="16"/>
              </w:rPr>
              <w:t>Sumativa</w:t>
            </w:r>
          </w:p>
        </w:tc>
      </w:tr>
    </w:tbl>
    <w:p w14:paraId="3B9B1D5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EFEFC4" w14:textId="77777777" w:rsidR="002B337E" w:rsidRDefault="002B337E" w:rsidP="00346567">
      <w:r>
        <w:separator/>
      </w:r>
    </w:p>
  </w:endnote>
  <w:endnote w:type="continuationSeparator" w:id="0">
    <w:p w14:paraId="78C8D7B1" w14:textId="77777777" w:rsidR="002B337E" w:rsidRDefault="002B337E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0ECD371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787881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C67FAE" w14:textId="77777777" w:rsidR="002B337E" w:rsidRDefault="002B337E" w:rsidP="00346567">
      <w:r>
        <w:separator/>
      </w:r>
    </w:p>
  </w:footnote>
  <w:footnote w:type="continuationSeparator" w:id="0">
    <w:p w14:paraId="1DFDEB6B" w14:textId="77777777" w:rsidR="002B337E" w:rsidRDefault="002B337E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40393D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28723E" wp14:editId="26B38D2A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B7"/>
    <w:rsid w:val="000013A6"/>
    <w:rsid w:val="00035B8B"/>
    <w:rsid w:val="00036A5A"/>
    <w:rsid w:val="0004379D"/>
    <w:rsid w:val="00057474"/>
    <w:rsid w:val="00065B1A"/>
    <w:rsid w:val="000820FA"/>
    <w:rsid w:val="00084139"/>
    <w:rsid w:val="000876B2"/>
    <w:rsid w:val="00093250"/>
    <w:rsid w:val="00095732"/>
    <w:rsid w:val="00096C9A"/>
    <w:rsid w:val="000A6A43"/>
    <w:rsid w:val="000E1B2A"/>
    <w:rsid w:val="000F0CA6"/>
    <w:rsid w:val="00114087"/>
    <w:rsid w:val="001302E5"/>
    <w:rsid w:val="001335CF"/>
    <w:rsid w:val="001438DC"/>
    <w:rsid w:val="0015009E"/>
    <w:rsid w:val="00164A51"/>
    <w:rsid w:val="00197FD5"/>
    <w:rsid w:val="001A41B7"/>
    <w:rsid w:val="001C56E5"/>
    <w:rsid w:val="002176BC"/>
    <w:rsid w:val="00231C39"/>
    <w:rsid w:val="002325D1"/>
    <w:rsid w:val="00250C3E"/>
    <w:rsid w:val="002672A0"/>
    <w:rsid w:val="0027718F"/>
    <w:rsid w:val="002833E4"/>
    <w:rsid w:val="002B02C3"/>
    <w:rsid w:val="002B337E"/>
    <w:rsid w:val="002B6FFB"/>
    <w:rsid w:val="002C33DF"/>
    <w:rsid w:val="002D2265"/>
    <w:rsid w:val="002D2A5A"/>
    <w:rsid w:val="002D4A7E"/>
    <w:rsid w:val="002E56A4"/>
    <w:rsid w:val="002E60CB"/>
    <w:rsid w:val="002E6981"/>
    <w:rsid w:val="002F24D1"/>
    <w:rsid w:val="003057CC"/>
    <w:rsid w:val="00310894"/>
    <w:rsid w:val="00315804"/>
    <w:rsid w:val="00326484"/>
    <w:rsid w:val="00343E62"/>
    <w:rsid w:val="00346567"/>
    <w:rsid w:val="00392262"/>
    <w:rsid w:val="003935B0"/>
    <w:rsid w:val="003A7CD1"/>
    <w:rsid w:val="003C0FAB"/>
    <w:rsid w:val="003D602F"/>
    <w:rsid w:val="003E7886"/>
    <w:rsid w:val="00403341"/>
    <w:rsid w:val="00410565"/>
    <w:rsid w:val="00411302"/>
    <w:rsid w:val="0041213D"/>
    <w:rsid w:val="00417897"/>
    <w:rsid w:val="004408B1"/>
    <w:rsid w:val="00461649"/>
    <w:rsid w:val="00473B94"/>
    <w:rsid w:val="00486909"/>
    <w:rsid w:val="004A0323"/>
    <w:rsid w:val="004B08E1"/>
    <w:rsid w:val="004B32E8"/>
    <w:rsid w:val="004D10DC"/>
    <w:rsid w:val="0050356A"/>
    <w:rsid w:val="00510C8D"/>
    <w:rsid w:val="00512FC6"/>
    <w:rsid w:val="00515862"/>
    <w:rsid w:val="005330DB"/>
    <w:rsid w:val="0054208A"/>
    <w:rsid w:val="0054665E"/>
    <w:rsid w:val="00561C91"/>
    <w:rsid w:val="00563A6B"/>
    <w:rsid w:val="005710C7"/>
    <w:rsid w:val="00572648"/>
    <w:rsid w:val="00582BE2"/>
    <w:rsid w:val="005928A3"/>
    <w:rsid w:val="005B0E06"/>
    <w:rsid w:val="005D470F"/>
    <w:rsid w:val="005E082A"/>
    <w:rsid w:val="005E51C5"/>
    <w:rsid w:val="005F0614"/>
    <w:rsid w:val="00613390"/>
    <w:rsid w:val="00636F96"/>
    <w:rsid w:val="006414E3"/>
    <w:rsid w:val="00645AC7"/>
    <w:rsid w:val="00672455"/>
    <w:rsid w:val="00683DCB"/>
    <w:rsid w:val="006856D1"/>
    <w:rsid w:val="00691BCA"/>
    <w:rsid w:val="006A0516"/>
    <w:rsid w:val="006B4456"/>
    <w:rsid w:val="006B5CC9"/>
    <w:rsid w:val="006B66AD"/>
    <w:rsid w:val="006E30F5"/>
    <w:rsid w:val="006E31B1"/>
    <w:rsid w:val="006E7B74"/>
    <w:rsid w:val="006F24D1"/>
    <w:rsid w:val="007003FC"/>
    <w:rsid w:val="007150E9"/>
    <w:rsid w:val="00717626"/>
    <w:rsid w:val="00736B1B"/>
    <w:rsid w:val="007650B4"/>
    <w:rsid w:val="007B46B7"/>
    <w:rsid w:val="007C161D"/>
    <w:rsid w:val="007E7F92"/>
    <w:rsid w:val="008129B8"/>
    <w:rsid w:val="0081666B"/>
    <w:rsid w:val="00821650"/>
    <w:rsid w:val="008218BC"/>
    <w:rsid w:val="0084043D"/>
    <w:rsid w:val="00850176"/>
    <w:rsid w:val="0085036D"/>
    <w:rsid w:val="008537E7"/>
    <w:rsid w:val="00857B92"/>
    <w:rsid w:val="008A2DDD"/>
    <w:rsid w:val="008B0279"/>
    <w:rsid w:val="008B649A"/>
    <w:rsid w:val="008E2AEF"/>
    <w:rsid w:val="008F20A4"/>
    <w:rsid w:val="009028D8"/>
    <w:rsid w:val="009141BA"/>
    <w:rsid w:val="00916E38"/>
    <w:rsid w:val="00917D4A"/>
    <w:rsid w:val="009336CF"/>
    <w:rsid w:val="00936718"/>
    <w:rsid w:val="00937E1F"/>
    <w:rsid w:val="0095188C"/>
    <w:rsid w:val="009766C7"/>
    <w:rsid w:val="00986DD5"/>
    <w:rsid w:val="0099415E"/>
    <w:rsid w:val="00996A13"/>
    <w:rsid w:val="009A15F0"/>
    <w:rsid w:val="009A567A"/>
    <w:rsid w:val="009A6872"/>
    <w:rsid w:val="009B000B"/>
    <w:rsid w:val="009B370F"/>
    <w:rsid w:val="009B6193"/>
    <w:rsid w:val="009D6C53"/>
    <w:rsid w:val="00A31195"/>
    <w:rsid w:val="00A65D87"/>
    <w:rsid w:val="00A667FA"/>
    <w:rsid w:val="00A759FA"/>
    <w:rsid w:val="00A83C70"/>
    <w:rsid w:val="00A93660"/>
    <w:rsid w:val="00AA46ED"/>
    <w:rsid w:val="00AC452E"/>
    <w:rsid w:val="00AC5F6B"/>
    <w:rsid w:val="00AD4031"/>
    <w:rsid w:val="00AD752F"/>
    <w:rsid w:val="00AE2337"/>
    <w:rsid w:val="00B074AD"/>
    <w:rsid w:val="00B31328"/>
    <w:rsid w:val="00B3683B"/>
    <w:rsid w:val="00B4697E"/>
    <w:rsid w:val="00B50E6E"/>
    <w:rsid w:val="00B5715E"/>
    <w:rsid w:val="00B65380"/>
    <w:rsid w:val="00BC4E9C"/>
    <w:rsid w:val="00BD3577"/>
    <w:rsid w:val="00BE1078"/>
    <w:rsid w:val="00BE1DD0"/>
    <w:rsid w:val="00C2488D"/>
    <w:rsid w:val="00C45D68"/>
    <w:rsid w:val="00C62845"/>
    <w:rsid w:val="00C65744"/>
    <w:rsid w:val="00C83E58"/>
    <w:rsid w:val="00CC1041"/>
    <w:rsid w:val="00CD5091"/>
    <w:rsid w:val="00CF0BF0"/>
    <w:rsid w:val="00D114E7"/>
    <w:rsid w:val="00D171F3"/>
    <w:rsid w:val="00D22034"/>
    <w:rsid w:val="00D2501A"/>
    <w:rsid w:val="00D33E09"/>
    <w:rsid w:val="00D47CE6"/>
    <w:rsid w:val="00D5390B"/>
    <w:rsid w:val="00D55424"/>
    <w:rsid w:val="00D71825"/>
    <w:rsid w:val="00DA6C5C"/>
    <w:rsid w:val="00E10464"/>
    <w:rsid w:val="00E155C8"/>
    <w:rsid w:val="00E169DC"/>
    <w:rsid w:val="00E22E05"/>
    <w:rsid w:val="00E24C6F"/>
    <w:rsid w:val="00E41B12"/>
    <w:rsid w:val="00E45AD9"/>
    <w:rsid w:val="00E5146C"/>
    <w:rsid w:val="00E568EB"/>
    <w:rsid w:val="00E907F6"/>
    <w:rsid w:val="00EA3D4B"/>
    <w:rsid w:val="00EB54C6"/>
    <w:rsid w:val="00EC2A32"/>
    <w:rsid w:val="00ED0AD9"/>
    <w:rsid w:val="00ED2C4D"/>
    <w:rsid w:val="00ED3F29"/>
    <w:rsid w:val="00EE7349"/>
    <w:rsid w:val="00EF56DD"/>
    <w:rsid w:val="00EF64A4"/>
    <w:rsid w:val="00F04CD5"/>
    <w:rsid w:val="00F0748D"/>
    <w:rsid w:val="00F07FCA"/>
    <w:rsid w:val="00F23A05"/>
    <w:rsid w:val="00F357CC"/>
    <w:rsid w:val="00F43245"/>
    <w:rsid w:val="00F531C9"/>
    <w:rsid w:val="00F54F19"/>
    <w:rsid w:val="00F736E6"/>
    <w:rsid w:val="00FB5176"/>
    <w:rsid w:val="00FD574F"/>
    <w:rsid w:val="00FE56C6"/>
    <w:rsid w:val="00FE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E65EA4"/>
  <w15:chartTrackingRefBased/>
  <w15:docId w15:val="{0A6F6319-2966-4D56-8888-2F97DF99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4608b1a4-6008-49c0-85d3-704a55b4f31d"/>
    <ds:schemaRef ds:uri="http://schemas.openxmlformats.org/package/2006/metadata/core-properties"/>
    <ds:schemaRef ds:uri="e78cd964-bcde-446a-be9b-a906f90c623a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306</TotalTime>
  <Pages>5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AntonioAguirre</cp:lastModifiedBy>
  <cp:revision>85</cp:revision>
  <cp:lastPrinted>2024-08-20T15:39:00Z</cp:lastPrinted>
  <dcterms:created xsi:type="dcterms:W3CDTF">2024-08-07T21:11:00Z</dcterms:created>
  <dcterms:modified xsi:type="dcterms:W3CDTF">2024-08-20T15:39:00Z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
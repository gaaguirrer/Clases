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F76D3" w14:textId="77777777" w:rsidR="00F43320" w:rsidRDefault="00F43320"/>
    <w:p w14:paraId="0C0E475C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009D153B" wp14:editId="25443221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D44B92" w14:textId="77777777" w:rsidR="00F43320" w:rsidRDefault="00F43320"/>
    <w:p w14:paraId="5D63EDE3" w14:textId="77777777" w:rsidR="00F43320" w:rsidRDefault="00F43320"/>
    <w:p w14:paraId="5DAA131A" w14:textId="77777777" w:rsidR="00F43320" w:rsidRDefault="00F43320"/>
    <w:p w14:paraId="60ABAD07" w14:textId="77777777" w:rsidR="00F43320" w:rsidRDefault="00F43320"/>
    <w:p w14:paraId="3519C48E" w14:textId="77777777" w:rsidR="00F43320" w:rsidRDefault="00F43320"/>
    <w:p w14:paraId="38963B5A" w14:textId="77777777" w:rsidR="00F43320" w:rsidRDefault="00F43320"/>
    <w:p w14:paraId="766FB546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4443F095" wp14:editId="7D716C3D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DFBA0E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43F09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3FDFBA0E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68A2682" w14:textId="77777777" w:rsidR="00F43320" w:rsidRDefault="00F43320"/>
    <w:p w14:paraId="6CF4083D" w14:textId="77777777" w:rsidR="00F43320" w:rsidRDefault="00F43320"/>
    <w:p w14:paraId="68ED0325" w14:textId="77777777" w:rsidR="00F43320" w:rsidRDefault="00F43320"/>
    <w:p w14:paraId="679E8D5D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03525C18" wp14:editId="09A3C8FB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EF0527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48A20A57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B620ADE" wp14:editId="2D6105C4">
                <wp:simplePos x="0" y="0"/>
                <wp:positionH relativeFrom="margin">
                  <wp:align>left</wp:align>
                </wp:positionH>
                <wp:positionV relativeFrom="paragraph">
                  <wp:posOffset>91382</wp:posOffset>
                </wp:positionV>
                <wp:extent cx="5509317" cy="1040765"/>
                <wp:effectExtent l="0" t="0" r="0" b="698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9317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799EC7" w14:textId="413FB5EF" w:rsidR="00F43320" w:rsidRPr="005E6C17" w:rsidRDefault="00C818C4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C818C4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SCRUM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7B2E5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71CD0CA9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20ADE" id="Cuadro de texto 7" o:spid="_x0000_s1027" type="#_x0000_t202" style="position:absolute;left:0;text-align:left;margin-left:0;margin-top:7.2pt;width:433.8pt;height:81.95pt;z-index:251642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" filled="f" stroked="f">
                <v:textbox>
                  <w:txbxContent>
                    <w:p w14:paraId="41799EC7" w14:textId="413FB5EF" w:rsidR="00F43320" w:rsidRPr="005E6C17" w:rsidRDefault="00C818C4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C818C4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SCRUM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7B2E5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71CD0CA9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73987B" w14:textId="77777777" w:rsidR="00F43320" w:rsidRDefault="00F43320"/>
    <w:p w14:paraId="6CAD573C" w14:textId="77777777" w:rsidR="005B0B82" w:rsidRDefault="005B0B82"/>
    <w:p w14:paraId="50F88D9C" w14:textId="77777777" w:rsidR="005B0B82" w:rsidRDefault="005B0B82"/>
    <w:p w14:paraId="6A5D7A67" w14:textId="77777777" w:rsidR="005B0B82" w:rsidRDefault="008032D0" w:rsidP="008032D0">
      <w:pPr>
        <w:tabs>
          <w:tab w:val="left" w:pos="2799"/>
        </w:tabs>
      </w:pPr>
      <w:r>
        <w:tab/>
      </w:r>
    </w:p>
    <w:p w14:paraId="1F2DAE5E" w14:textId="77777777" w:rsidR="005B0B82" w:rsidRDefault="005B0B82"/>
    <w:p w14:paraId="368703AC" w14:textId="77777777" w:rsidR="005B0B82" w:rsidRDefault="005B0B82"/>
    <w:p w14:paraId="74A4A7CF" w14:textId="77777777" w:rsidR="005B0B82" w:rsidRDefault="005B0B82"/>
    <w:p w14:paraId="6BC6B798" w14:textId="77777777" w:rsidR="005B0B82" w:rsidRDefault="005B0B82"/>
    <w:p w14:paraId="417E24C0" w14:textId="77777777" w:rsidR="005B0B82" w:rsidRDefault="005B0B82"/>
    <w:p w14:paraId="1F54AE32" w14:textId="77777777" w:rsidR="005B0B82" w:rsidRDefault="005B0B82"/>
    <w:p w14:paraId="0EAB82D8" w14:textId="77777777" w:rsidR="005B0B82" w:rsidRDefault="005B0B82"/>
    <w:p w14:paraId="64C7414E" w14:textId="77777777" w:rsidR="005B0B82" w:rsidRDefault="005B0B82"/>
    <w:p w14:paraId="4B2126F3" w14:textId="77777777" w:rsidR="00EC298D" w:rsidRDefault="00EC298D"/>
    <w:p w14:paraId="51E01B68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1D884A89" w14:textId="77777777" w:rsidR="00EC298D" w:rsidRDefault="00EC298D"/>
    <w:p w14:paraId="10A036E0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65DF54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78357CF1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37072B41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9132046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DC9F817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83F8251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7772FD9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2736A2E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0BD3217" w14:textId="77777777" w:rsidR="00B0609B" w:rsidRDefault="00B0609B" w:rsidP="001C720B">
      <w:pPr>
        <w:spacing w:line="276" w:lineRule="auto"/>
        <w:rPr>
          <w:b/>
        </w:rPr>
      </w:pPr>
    </w:p>
    <w:p w14:paraId="35376BD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A317FA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7FC2F3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0AC5E9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FB5D29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D5D083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5109DD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983161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4F469C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F8A818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F99205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07B92A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FB729E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0D0479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156FAD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0E1F08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6D576E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6408D6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57CCB4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F8F6B7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C1A73B1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DB52E6E" wp14:editId="2AC31B29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CE3ACA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9F5CEA3" wp14:editId="0604F56C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84B1A0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5CEA3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5584B1A0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4DD547CF" w14:textId="77777777" w:rsidR="00B0609B" w:rsidRPr="003102D9" w:rsidRDefault="00B0609B" w:rsidP="003102D9">
      <w:pPr>
        <w:spacing w:line="276" w:lineRule="auto"/>
        <w:rPr>
          <w:bCs/>
        </w:rPr>
      </w:pPr>
    </w:p>
    <w:p w14:paraId="0A30A971" w14:textId="77777777" w:rsidR="00B0609B" w:rsidRPr="003102D9" w:rsidRDefault="00B0609B" w:rsidP="003102D9">
      <w:pPr>
        <w:spacing w:line="276" w:lineRule="auto"/>
        <w:rPr>
          <w:bCs/>
        </w:rPr>
      </w:pPr>
    </w:p>
    <w:p w14:paraId="07E11458" w14:textId="77777777" w:rsidR="00AB2DF6" w:rsidRPr="003102D9" w:rsidRDefault="00AB2DF6" w:rsidP="003102D9">
      <w:pPr>
        <w:spacing w:line="276" w:lineRule="auto"/>
        <w:rPr>
          <w:bCs/>
        </w:rPr>
      </w:pPr>
    </w:p>
    <w:p w14:paraId="60D62199" w14:textId="77777777" w:rsidR="00AB2DF6" w:rsidRPr="003102D9" w:rsidRDefault="00AB2DF6" w:rsidP="003102D9">
      <w:pPr>
        <w:spacing w:line="276" w:lineRule="auto"/>
        <w:rPr>
          <w:bCs/>
        </w:rPr>
      </w:pPr>
    </w:p>
    <w:p w14:paraId="11D3DC2D" w14:textId="77777777" w:rsidR="00AB2DF6" w:rsidRPr="003102D9" w:rsidRDefault="00AB2DF6" w:rsidP="003102D9">
      <w:pPr>
        <w:spacing w:line="276" w:lineRule="auto"/>
        <w:rPr>
          <w:bCs/>
        </w:rPr>
      </w:pPr>
    </w:p>
    <w:p w14:paraId="07B26BEA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62E2A102" w14:textId="77777777" w:rsidR="00AB2DF6" w:rsidRPr="003102D9" w:rsidRDefault="00AB2DF6" w:rsidP="003102D9">
      <w:pPr>
        <w:spacing w:line="276" w:lineRule="auto"/>
        <w:rPr>
          <w:bCs/>
        </w:rPr>
      </w:pPr>
    </w:p>
    <w:p w14:paraId="2B47C1FD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7AE9CED7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76B0F654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747D82D" wp14:editId="6A3CE2B4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B4CA6A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747D82D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1AB4CA6A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7DE6E7D4" w14:textId="77777777" w:rsidR="00772E40" w:rsidRDefault="00772E40" w:rsidP="00AB2DF6">
      <w:pPr>
        <w:tabs>
          <w:tab w:val="left" w:pos="3075"/>
        </w:tabs>
      </w:pPr>
    </w:p>
    <w:p w14:paraId="1E589ED6" w14:textId="77777777" w:rsidR="00772E40" w:rsidRDefault="00772E40" w:rsidP="00AB2DF6">
      <w:pPr>
        <w:tabs>
          <w:tab w:val="left" w:pos="3075"/>
        </w:tabs>
      </w:pPr>
    </w:p>
    <w:p w14:paraId="48D24418" w14:textId="77777777" w:rsidR="00772E40" w:rsidRDefault="00772E40" w:rsidP="00AB2DF6">
      <w:pPr>
        <w:tabs>
          <w:tab w:val="left" w:pos="3075"/>
        </w:tabs>
      </w:pPr>
    </w:p>
    <w:p w14:paraId="6586F9E1" w14:textId="77777777" w:rsidR="009462FC" w:rsidRDefault="009462FC" w:rsidP="009462FC">
      <w:pPr>
        <w:pStyle w:val="Prrafodelista"/>
        <w:numPr>
          <w:ilvl w:val="0"/>
          <w:numId w:val="2"/>
        </w:numPr>
        <w:tabs>
          <w:tab w:val="left" w:pos="3075"/>
        </w:tabs>
      </w:pPr>
      <w:r>
        <w:t xml:space="preserve">Entender el proceso de desarrollo ágil SCRUM para desarrollar una solución de software. </w:t>
      </w:r>
    </w:p>
    <w:p w14:paraId="062D1FE8" w14:textId="7CF89DAA" w:rsidR="009462FC" w:rsidRDefault="009462FC" w:rsidP="009462FC">
      <w:pPr>
        <w:pStyle w:val="Prrafodelista"/>
        <w:numPr>
          <w:ilvl w:val="0"/>
          <w:numId w:val="2"/>
        </w:numPr>
        <w:tabs>
          <w:tab w:val="left" w:pos="3075"/>
        </w:tabs>
      </w:pPr>
      <w:r>
        <w:t>Desarrollar el módulo diseñado utilizando una metodología ágil</w:t>
      </w:r>
    </w:p>
    <w:p w14:paraId="458B2A14" w14:textId="0C2DCD31" w:rsidR="00772E40" w:rsidRDefault="009462FC" w:rsidP="009462FC">
      <w:pPr>
        <w:pStyle w:val="Prrafodelista"/>
        <w:numPr>
          <w:ilvl w:val="0"/>
          <w:numId w:val="2"/>
        </w:numPr>
        <w:tabs>
          <w:tab w:val="left" w:pos="3075"/>
        </w:tabs>
      </w:pPr>
      <w:r>
        <w:t>Conocer las principales características de un Sprint de SCRUM.</w:t>
      </w:r>
    </w:p>
    <w:p w14:paraId="06DA278C" w14:textId="77777777" w:rsidR="00772E40" w:rsidRDefault="00772E40" w:rsidP="00AB2DF6">
      <w:pPr>
        <w:tabs>
          <w:tab w:val="left" w:pos="3075"/>
        </w:tabs>
      </w:pPr>
    </w:p>
    <w:p w14:paraId="7A2BD702" w14:textId="77777777" w:rsidR="00772E40" w:rsidRDefault="00772E40" w:rsidP="00AB2DF6">
      <w:pPr>
        <w:tabs>
          <w:tab w:val="left" w:pos="3075"/>
        </w:tabs>
      </w:pPr>
    </w:p>
    <w:p w14:paraId="7EE46DEB" w14:textId="77777777" w:rsidR="00772E40" w:rsidRDefault="00772E40" w:rsidP="00AB2DF6">
      <w:pPr>
        <w:tabs>
          <w:tab w:val="left" w:pos="3075"/>
        </w:tabs>
      </w:pPr>
    </w:p>
    <w:p w14:paraId="1C59DCDD" w14:textId="77777777" w:rsidR="00772E40" w:rsidRDefault="00772E40" w:rsidP="00AB2DF6">
      <w:pPr>
        <w:tabs>
          <w:tab w:val="left" w:pos="3075"/>
        </w:tabs>
      </w:pPr>
    </w:p>
    <w:p w14:paraId="3E7AD3F1" w14:textId="77777777" w:rsidR="00772E40" w:rsidRDefault="00772E40" w:rsidP="00AB2DF6">
      <w:pPr>
        <w:tabs>
          <w:tab w:val="left" w:pos="3075"/>
        </w:tabs>
      </w:pPr>
    </w:p>
    <w:p w14:paraId="09218D3C" w14:textId="77777777" w:rsidR="00772E40" w:rsidRDefault="00772E40" w:rsidP="00AB2DF6">
      <w:pPr>
        <w:tabs>
          <w:tab w:val="left" w:pos="3075"/>
        </w:tabs>
      </w:pPr>
    </w:p>
    <w:p w14:paraId="6733F19D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CD2019C" wp14:editId="5F949EED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579A9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5C491BB7" w14:textId="77777777" w:rsidR="009C161D" w:rsidRDefault="009C161D" w:rsidP="009C161D"/>
                            <w:p w14:paraId="7BB914B7" w14:textId="77777777" w:rsidR="009C161D" w:rsidRDefault="009C161D" w:rsidP="009C161D"/>
                            <w:p w14:paraId="065CBD80" w14:textId="77777777" w:rsidR="009C161D" w:rsidRDefault="009C161D" w:rsidP="009C161D"/>
                            <w:p w14:paraId="2EDE8548" w14:textId="77777777" w:rsidR="009C161D" w:rsidRDefault="009C161D" w:rsidP="009C161D"/>
                            <w:p w14:paraId="29ABF453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CD2019C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58F579A9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5C491BB7" w14:textId="77777777" w:rsidR="009C161D" w:rsidRDefault="009C161D" w:rsidP="009C161D"/>
                      <w:p w14:paraId="7BB914B7" w14:textId="77777777" w:rsidR="009C161D" w:rsidRDefault="009C161D" w:rsidP="009C161D"/>
                      <w:p w14:paraId="065CBD80" w14:textId="77777777" w:rsidR="009C161D" w:rsidRDefault="009C161D" w:rsidP="009C161D"/>
                      <w:p w14:paraId="2EDE8548" w14:textId="77777777" w:rsidR="009C161D" w:rsidRDefault="009C161D" w:rsidP="009C161D"/>
                      <w:p w14:paraId="29ABF453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4EC9046D" w14:textId="77777777" w:rsidR="00772E40" w:rsidRDefault="00772E40" w:rsidP="00AB2DF6">
      <w:pPr>
        <w:tabs>
          <w:tab w:val="left" w:pos="3075"/>
        </w:tabs>
      </w:pPr>
    </w:p>
    <w:p w14:paraId="10BBB51F" w14:textId="77777777" w:rsidR="00772E40" w:rsidRDefault="00772E40" w:rsidP="00AB2DF6">
      <w:pPr>
        <w:tabs>
          <w:tab w:val="left" w:pos="3075"/>
        </w:tabs>
      </w:pPr>
    </w:p>
    <w:p w14:paraId="0C2032D8" w14:textId="77777777" w:rsidR="00772E40" w:rsidRDefault="00772E40" w:rsidP="00AB2DF6">
      <w:pPr>
        <w:tabs>
          <w:tab w:val="left" w:pos="3075"/>
        </w:tabs>
      </w:pPr>
    </w:p>
    <w:p w14:paraId="4A4B2E02" w14:textId="77777777" w:rsidR="00772E40" w:rsidRDefault="00772E40" w:rsidP="00AB2DF6">
      <w:pPr>
        <w:tabs>
          <w:tab w:val="left" w:pos="3075"/>
        </w:tabs>
      </w:pPr>
    </w:p>
    <w:p w14:paraId="4130DCA4" w14:textId="77777777" w:rsidR="00772E40" w:rsidRDefault="00772E40" w:rsidP="00AB2DF6">
      <w:pPr>
        <w:tabs>
          <w:tab w:val="left" w:pos="3075"/>
        </w:tabs>
      </w:pPr>
    </w:p>
    <w:p w14:paraId="0A8D5839" w14:textId="77777777" w:rsidR="00772E40" w:rsidRDefault="00772E40" w:rsidP="00AB2DF6">
      <w:pPr>
        <w:tabs>
          <w:tab w:val="left" w:pos="3075"/>
        </w:tabs>
      </w:pPr>
    </w:p>
    <w:p w14:paraId="6B7E319C" w14:textId="77777777" w:rsidR="00772E40" w:rsidRDefault="00772E40" w:rsidP="00AB2DF6">
      <w:pPr>
        <w:tabs>
          <w:tab w:val="left" w:pos="3075"/>
        </w:tabs>
      </w:pPr>
    </w:p>
    <w:p w14:paraId="634222A2" w14:textId="77777777" w:rsidR="00772E40" w:rsidRDefault="00772E40" w:rsidP="00AB2DF6">
      <w:pPr>
        <w:tabs>
          <w:tab w:val="left" w:pos="3075"/>
        </w:tabs>
      </w:pPr>
    </w:p>
    <w:p w14:paraId="7B378F84" w14:textId="77777777" w:rsidR="00772E40" w:rsidRDefault="00772E40" w:rsidP="00AB2DF6">
      <w:pPr>
        <w:tabs>
          <w:tab w:val="left" w:pos="3075"/>
        </w:tabs>
      </w:pPr>
    </w:p>
    <w:p w14:paraId="1D89C606" w14:textId="77777777" w:rsidR="00772E40" w:rsidRDefault="00772E40" w:rsidP="00AB2DF6">
      <w:pPr>
        <w:tabs>
          <w:tab w:val="left" w:pos="3075"/>
        </w:tabs>
      </w:pPr>
    </w:p>
    <w:p w14:paraId="497E8C73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3A1E175" wp14:editId="54532CE7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7F7312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A1E175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667F7312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16DF016E" w14:textId="77777777" w:rsidR="008032D0" w:rsidRDefault="008032D0" w:rsidP="00AB2DF6">
      <w:pPr>
        <w:tabs>
          <w:tab w:val="left" w:pos="3075"/>
        </w:tabs>
      </w:pPr>
    </w:p>
    <w:p w14:paraId="044690C9" w14:textId="77777777" w:rsidR="008032D0" w:rsidRDefault="008032D0" w:rsidP="00AB2DF6">
      <w:pPr>
        <w:tabs>
          <w:tab w:val="left" w:pos="3075"/>
        </w:tabs>
      </w:pPr>
    </w:p>
    <w:p w14:paraId="222D2EDC" w14:textId="77777777" w:rsidR="008032D0" w:rsidRDefault="008032D0" w:rsidP="00AB2DF6">
      <w:pPr>
        <w:tabs>
          <w:tab w:val="left" w:pos="3075"/>
        </w:tabs>
      </w:pPr>
    </w:p>
    <w:p w14:paraId="3A6B7E78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229D7036" w14:textId="77777777" w:rsidTr="00C86146">
        <w:tc>
          <w:tcPr>
            <w:tcW w:w="945" w:type="dxa"/>
            <w:shd w:val="clear" w:color="auto" w:fill="011D7C"/>
          </w:tcPr>
          <w:p w14:paraId="48DFA58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46DED189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6D196143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01B54825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256F7E4B" w14:textId="77777777" w:rsidTr="00C86146">
        <w:tc>
          <w:tcPr>
            <w:tcW w:w="945" w:type="dxa"/>
            <w:shd w:val="clear" w:color="auto" w:fill="EDEDED"/>
          </w:tcPr>
          <w:p w14:paraId="0CE68703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02D63BD6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6FC227A1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06772FC0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5FBAC21A" w14:textId="77777777" w:rsidTr="00C86146">
        <w:tc>
          <w:tcPr>
            <w:tcW w:w="945" w:type="dxa"/>
            <w:shd w:val="clear" w:color="auto" w:fill="auto"/>
          </w:tcPr>
          <w:p w14:paraId="414CB6C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370D88C0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1D440305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5534A56A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1AB53D2F" w14:textId="77777777" w:rsidR="00772E40" w:rsidRDefault="00772E40" w:rsidP="00AB2DF6">
      <w:pPr>
        <w:tabs>
          <w:tab w:val="left" w:pos="3075"/>
        </w:tabs>
      </w:pPr>
    </w:p>
    <w:p w14:paraId="35F8F078" w14:textId="77777777" w:rsidR="00772E40" w:rsidRDefault="00772E40" w:rsidP="00AB2DF6">
      <w:pPr>
        <w:tabs>
          <w:tab w:val="left" w:pos="3075"/>
        </w:tabs>
      </w:pPr>
    </w:p>
    <w:p w14:paraId="2A2DEE82" w14:textId="77777777" w:rsidR="00772E40" w:rsidRDefault="00772E40" w:rsidP="00AB2DF6">
      <w:pPr>
        <w:tabs>
          <w:tab w:val="left" w:pos="3075"/>
        </w:tabs>
      </w:pPr>
    </w:p>
    <w:p w14:paraId="3F23AC92" w14:textId="77777777" w:rsidR="00772E40" w:rsidRDefault="00772E40" w:rsidP="00AB2DF6">
      <w:pPr>
        <w:tabs>
          <w:tab w:val="left" w:pos="3075"/>
        </w:tabs>
      </w:pPr>
    </w:p>
    <w:p w14:paraId="56A0317B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5EE8D3C" wp14:editId="7BACFF2D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025990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EE8D3C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21025990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A9730B8" w14:textId="77777777" w:rsidR="00772E40" w:rsidRDefault="00772E40" w:rsidP="00AB2DF6">
      <w:pPr>
        <w:tabs>
          <w:tab w:val="left" w:pos="3075"/>
        </w:tabs>
      </w:pPr>
    </w:p>
    <w:p w14:paraId="7534F867" w14:textId="77777777" w:rsidR="00772E40" w:rsidRDefault="00772E40" w:rsidP="00AB2DF6">
      <w:pPr>
        <w:tabs>
          <w:tab w:val="left" w:pos="3075"/>
        </w:tabs>
      </w:pPr>
    </w:p>
    <w:p w14:paraId="0C2A8766" w14:textId="77777777" w:rsidR="00772E40" w:rsidRDefault="00772E40" w:rsidP="00AB2DF6">
      <w:pPr>
        <w:tabs>
          <w:tab w:val="left" w:pos="3075"/>
        </w:tabs>
      </w:pPr>
    </w:p>
    <w:p w14:paraId="569910D2" w14:textId="77777777" w:rsidR="00772E40" w:rsidRDefault="00772E40" w:rsidP="00AB2DF6">
      <w:pPr>
        <w:tabs>
          <w:tab w:val="left" w:pos="3075"/>
        </w:tabs>
      </w:pPr>
    </w:p>
    <w:p w14:paraId="49272E0B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7F1E2918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C64D05" wp14:editId="7085936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D63C3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64D05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1D6D63C3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431B7A66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10337E7D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22883650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5E9857AE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15688608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65EA8FE2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729ECD08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512C9661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3691E56D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>del foro, ejercicios, enlaces necesarios, etc</w:t>
      </w:r>
    </w:p>
    <w:p w14:paraId="161B4670" w14:textId="77777777" w:rsidR="007F47C8" w:rsidRDefault="007F47C8" w:rsidP="00AB2DF6">
      <w:pPr>
        <w:tabs>
          <w:tab w:val="left" w:pos="3075"/>
        </w:tabs>
      </w:pPr>
    </w:p>
    <w:p w14:paraId="2F6A073D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F74C769" wp14:editId="4E12DDB0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A46CC1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4CF7AE9" wp14:editId="66AB0B8B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ECE76D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>(clic secundario al nombre del foro, seleccione vínculo y )</w:t>
      </w:r>
    </w:p>
    <w:p w14:paraId="7A772D17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4909CC28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E6B79A" wp14:editId="101E5C33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9EC9D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6B79A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6C49EC9D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17E9FDAA" w14:textId="77777777" w:rsidR="00772E40" w:rsidRDefault="00772E40" w:rsidP="00AB2DF6">
      <w:pPr>
        <w:tabs>
          <w:tab w:val="left" w:pos="3075"/>
        </w:tabs>
      </w:pPr>
    </w:p>
    <w:p w14:paraId="06B52227" w14:textId="77777777" w:rsidR="00772E40" w:rsidRDefault="00772E40" w:rsidP="00AB2DF6">
      <w:pPr>
        <w:tabs>
          <w:tab w:val="left" w:pos="3075"/>
        </w:tabs>
      </w:pPr>
    </w:p>
    <w:p w14:paraId="6DEBD8E7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0BED129A" w14:textId="77777777" w:rsidR="006D6D7A" w:rsidRDefault="006D6D7A" w:rsidP="00AB2DF6">
      <w:pPr>
        <w:tabs>
          <w:tab w:val="left" w:pos="3075"/>
        </w:tabs>
      </w:pPr>
    </w:p>
    <w:p w14:paraId="20EF5B04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19835D5B" w14:textId="77777777" w:rsidR="006D6D7A" w:rsidRDefault="006D6D7A" w:rsidP="00AB2DF6">
      <w:pPr>
        <w:tabs>
          <w:tab w:val="left" w:pos="3075"/>
        </w:tabs>
      </w:pPr>
    </w:p>
    <w:p w14:paraId="5FA128AD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44A24CAA" w14:textId="77777777" w:rsidR="00462BE7" w:rsidRDefault="00462BE7" w:rsidP="00AB2DF6">
      <w:pPr>
        <w:tabs>
          <w:tab w:val="left" w:pos="3075"/>
        </w:tabs>
      </w:pPr>
    </w:p>
    <w:p w14:paraId="2163EB1A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113F1A04" w14:textId="77777777" w:rsidR="00462BE7" w:rsidRDefault="00462BE7" w:rsidP="00AB2DF6">
      <w:pPr>
        <w:tabs>
          <w:tab w:val="left" w:pos="3075"/>
        </w:tabs>
      </w:pPr>
    </w:p>
    <w:p w14:paraId="3CD5CF90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7188A56B" w14:textId="77777777" w:rsidR="00462BE7" w:rsidRDefault="00462BE7" w:rsidP="00AB2DF6">
      <w:pPr>
        <w:tabs>
          <w:tab w:val="left" w:pos="3075"/>
        </w:tabs>
      </w:pPr>
    </w:p>
    <w:p w14:paraId="223EFF78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65DB7356" w14:textId="77777777" w:rsidR="00772E40" w:rsidRDefault="00772E40" w:rsidP="00AB2DF6">
      <w:pPr>
        <w:tabs>
          <w:tab w:val="left" w:pos="3075"/>
        </w:tabs>
      </w:pPr>
    </w:p>
    <w:p w14:paraId="2EE494CB" w14:textId="77777777" w:rsidR="00772E40" w:rsidRDefault="00772E40" w:rsidP="00AB2DF6">
      <w:pPr>
        <w:tabs>
          <w:tab w:val="left" w:pos="3075"/>
        </w:tabs>
      </w:pPr>
    </w:p>
    <w:p w14:paraId="122CEE77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60C4FFFA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585F2C" w14:textId="77777777" w:rsidR="00C77773" w:rsidRDefault="00C77773" w:rsidP="007F1B53">
      <w:pPr>
        <w:spacing w:before="0" w:after="0" w:line="240" w:lineRule="auto"/>
      </w:pPr>
      <w:r>
        <w:separator/>
      </w:r>
    </w:p>
  </w:endnote>
  <w:endnote w:type="continuationSeparator" w:id="0">
    <w:p w14:paraId="77984E8F" w14:textId="77777777" w:rsidR="00C77773" w:rsidRDefault="00C77773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BDAC2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3552F659" wp14:editId="4AC196DD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FC570A7" wp14:editId="547FA4BD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BAFD4C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78942120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C570A7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38BAFD4C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78942120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57A2A1" w14:textId="77777777" w:rsidR="00C77773" w:rsidRDefault="00C77773" w:rsidP="007F1B53">
      <w:pPr>
        <w:spacing w:before="0" w:after="0" w:line="240" w:lineRule="auto"/>
      </w:pPr>
      <w:r>
        <w:separator/>
      </w:r>
    </w:p>
  </w:footnote>
  <w:footnote w:type="continuationSeparator" w:id="0">
    <w:p w14:paraId="2D2981EA" w14:textId="77777777" w:rsidR="00C77773" w:rsidRDefault="00C77773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E44331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42A8265B" wp14:editId="47D44474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9E06B6"/>
    <w:multiLevelType w:val="hybridMultilevel"/>
    <w:tmpl w:val="361E9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314FA2"/>
    <w:multiLevelType w:val="hybridMultilevel"/>
    <w:tmpl w:val="6B82C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287541">
    <w:abstractNumId w:val="1"/>
  </w:num>
  <w:num w:numId="2" w16cid:durableId="73665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02"/>
    <w:rsid w:val="000269A4"/>
    <w:rsid w:val="000437FF"/>
    <w:rsid w:val="000446AD"/>
    <w:rsid w:val="00062A53"/>
    <w:rsid w:val="0008100E"/>
    <w:rsid w:val="000905C9"/>
    <w:rsid w:val="00122516"/>
    <w:rsid w:val="001726BE"/>
    <w:rsid w:val="001B4292"/>
    <w:rsid w:val="001C720B"/>
    <w:rsid w:val="001D0B87"/>
    <w:rsid w:val="0020003D"/>
    <w:rsid w:val="002175E3"/>
    <w:rsid w:val="00232293"/>
    <w:rsid w:val="002409A6"/>
    <w:rsid w:val="0028768F"/>
    <w:rsid w:val="002D6B7C"/>
    <w:rsid w:val="002E3A77"/>
    <w:rsid w:val="002F0A67"/>
    <w:rsid w:val="002F2172"/>
    <w:rsid w:val="003102D9"/>
    <w:rsid w:val="00346434"/>
    <w:rsid w:val="003717C3"/>
    <w:rsid w:val="00372AE8"/>
    <w:rsid w:val="00383875"/>
    <w:rsid w:val="00384C73"/>
    <w:rsid w:val="00386977"/>
    <w:rsid w:val="003B51F7"/>
    <w:rsid w:val="003E0D37"/>
    <w:rsid w:val="003F3A88"/>
    <w:rsid w:val="00425485"/>
    <w:rsid w:val="00462BE7"/>
    <w:rsid w:val="00477DAC"/>
    <w:rsid w:val="00490543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56D92"/>
    <w:rsid w:val="006709AE"/>
    <w:rsid w:val="00680D3C"/>
    <w:rsid w:val="00686701"/>
    <w:rsid w:val="006A2741"/>
    <w:rsid w:val="006B6105"/>
    <w:rsid w:val="006C1A12"/>
    <w:rsid w:val="006D6D7A"/>
    <w:rsid w:val="006E09BF"/>
    <w:rsid w:val="006E2D02"/>
    <w:rsid w:val="006F2894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40CE1"/>
    <w:rsid w:val="00843820"/>
    <w:rsid w:val="00857A4F"/>
    <w:rsid w:val="008633AE"/>
    <w:rsid w:val="00890DD2"/>
    <w:rsid w:val="00891D18"/>
    <w:rsid w:val="008B0A58"/>
    <w:rsid w:val="008D6C1C"/>
    <w:rsid w:val="008E30C4"/>
    <w:rsid w:val="008F7011"/>
    <w:rsid w:val="009462FC"/>
    <w:rsid w:val="00976C11"/>
    <w:rsid w:val="009C161D"/>
    <w:rsid w:val="009F4FF1"/>
    <w:rsid w:val="00A21883"/>
    <w:rsid w:val="00A25AC2"/>
    <w:rsid w:val="00A837DB"/>
    <w:rsid w:val="00A847BA"/>
    <w:rsid w:val="00A9028B"/>
    <w:rsid w:val="00A97C72"/>
    <w:rsid w:val="00AB2DF6"/>
    <w:rsid w:val="00AB407E"/>
    <w:rsid w:val="00B00319"/>
    <w:rsid w:val="00B0609B"/>
    <w:rsid w:val="00B47A03"/>
    <w:rsid w:val="00B50AA3"/>
    <w:rsid w:val="00BB3702"/>
    <w:rsid w:val="00BC01BC"/>
    <w:rsid w:val="00C50F17"/>
    <w:rsid w:val="00C77773"/>
    <w:rsid w:val="00C818C4"/>
    <w:rsid w:val="00C86146"/>
    <w:rsid w:val="00CB1B16"/>
    <w:rsid w:val="00CF5E5D"/>
    <w:rsid w:val="00D76B33"/>
    <w:rsid w:val="00DB16C4"/>
    <w:rsid w:val="00DE5F24"/>
    <w:rsid w:val="00E14E89"/>
    <w:rsid w:val="00E41FCD"/>
    <w:rsid w:val="00E42177"/>
    <w:rsid w:val="00E636DE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4AA648"/>
  <w15:chartTrackingRefBased/>
  <w15:docId w15:val="{39B27760-505A-4315-A7F7-2BD0B07D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BB37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2</TotalTime>
  <Pages>7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4</cp:revision>
  <dcterms:created xsi:type="dcterms:W3CDTF">2024-08-20T20:49:00Z</dcterms:created>
  <dcterms:modified xsi:type="dcterms:W3CDTF">2024-08-20T20:50:00Z</dcterms:modified>
</cp:coreProperties>
</file>
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5B0FD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5539074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2F819506" w14:textId="77777777" w:rsidTr="00084139">
        <w:tc>
          <w:tcPr>
            <w:tcW w:w="2127" w:type="dxa"/>
          </w:tcPr>
          <w:p w14:paraId="21D9BB56" w14:textId="1CCE2648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38F49C32" w14:textId="18DBB29A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1B190EB8" w14:textId="14E06669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2B56798B" w14:textId="31B6E704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Introducción a la Electrónica</w:t>
            </w:r>
          </w:p>
        </w:tc>
      </w:tr>
      <w:tr w:rsidR="00AA46ED" w:rsidRPr="007B46B7" w14:paraId="627B687D" w14:textId="77777777" w:rsidTr="00084139">
        <w:tc>
          <w:tcPr>
            <w:tcW w:w="2127" w:type="dxa"/>
          </w:tcPr>
          <w:p w14:paraId="193EE49E" w14:textId="2B9F5AFE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1CD54848" w14:textId="4E9CEABB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3D42C58D" w14:textId="7FC5766C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45A1926E" w14:textId="3918EFE0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-I-</w:t>
            </w:r>
            <w:r w:rsidR="003A7CD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1C9A82F0" w14:textId="77777777" w:rsidTr="00084139">
        <w:trPr>
          <w:trHeight w:val="143"/>
        </w:trPr>
        <w:tc>
          <w:tcPr>
            <w:tcW w:w="2127" w:type="dxa"/>
          </w:tcPr>
          <w:p w14:paraId="33647E25" w14:textId="1B729D04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31481926" w14:textId="30C009DD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35F99A20" w14:textId="555D1AD9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439A96DD" w14:textId="6DEE893C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0D2981A2" w14:textId="77777777" w:rsidTr="00084139">
        <w:trPr>
          <w:trHeight w:val="143"/>
        </w:trPr>
        <w:tc>
          <w:tcPr>
            <w:tcW w:w="2127" w:type="dxa"/>
          </w:tcPr>
          <w:p w14:paraId="6E9E052E" w14:textId="16FE54A8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3F39A74D" w14:textId="51633EC8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A0516">
              <w:rPr>
                <w:rFonts w:ascii="Tahoma" w:hAnsi="Tahoma" w:cs="Tahoma"/>
                <w:sz w:val="20"/>
                <w:szCs w:val="20"/>
              </w:rPr>
              <w:t>13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6A0516">
              <w:rPr>
                <w:rFonts w:ascii="Tahoma" w:hAnsi="Tahoma" w:cs="Tahoma"/>
                <w:sz w:val="20"/>
                <w:szCs w:val="20"/>
              </w:rPr>
              <w:t>julio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6A0516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74" w:type="dxa"/>
          </w:tcPr>
          <w:p w14:paraId="21D41CE6" w14:textId="6FDBDC5B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61657AEB" w14:textId="42B9CFBD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9A6872">
              <w:rPr>
                <w:rFonts w:ascii="Tahoma" w:hAnsi="Tahoma" w:cs="Tahoma"/>
                <w:sz w:val="20"/>
                <w:szCs w:val="20"/>
              </w:rPr>
              <w:t>21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A6872">
              <w:rPr>
                <w:rFonts w:ascii="Tahoma" w:hAnsi="Tahoma" w:cs="Tahoma"/>
                <w:sz w:val="20"/>
                <w:szCs w:val="20"/>
              </w:rPr>
              <w:t>septiembre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</w:tbl>
    <w:p w14:paraId="0C5EEBC9" w14:textId="77777777" w:rsidR="009D6C53" w:rsidRDefault="009D6C53">
      <w:pPr>
        <w:rPr>
          <w:sz w:val="18"/>
          <w:szCs w:val="18"/>
        </w:rPr>
      </w:pPr>
    </w:p>
    <w:p w14:paraId="30883FE2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620"/>
        <w:gridCol w:w="2552"/>
        <w:gridCol w:w="2209"/>
        <w:gridCol w:w="1693"/>
        <w:gridCol w:w="1300"/>
      </w:tblGrid>
      <w:tr w:rsidR="00486909" w14:paraId="4544F694" w14:textId="77777777" w:rsidTr="009336CF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76078DF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620" w:type="dxa"/>
            <w:shd w:val="clear" w:color="auto" w:fill="143AB4"/>
            <w:vAlign w:val="center"/>
          </w:tcPr>
          <w:p w14:paraId="1ADE9799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552" w:type="dxa"/>
            <w:shd w:val="clear" w:color="auto" w:fill="143AB4"/>
            <w:vAlign w:val="center"/>
          </w:tcPr>
          <w:p w14:paraId="686A921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209" w:type="dxa"/>
            <w:shd w:val="clear" w:color="auto" w:fill="143AB4"/>
            <w:vAlign w:val="center"/>
          </w:tcPr>
          <w:p w14:paraId="5B73371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E15A381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F2E7B81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1448CC5D" w14:textId="77777777" w:rsidTr="009336CF">
        <w:trPr>
          <w:trHeight w:val="805"/>
          <w:jc w:val="center"/>
        </w:trPr>
        <w:tc>
          <w:tcPr>
            <w:tcW w:w="1620" w:type="dxa"/>
            <w:vAlign w:val="center"/>
          </w:tcPr>
          <w:p w14:paraId="0131D6E8" w14:textId="31F01357" w:rsidR="008537E7" w:rsidRDefault="008537E7" w:rsidP="0085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0E336F" w14:textId="46EF4F04" w:rsidR="00A65D87" w:rsidRPr="000A6A43" w:rsidRDefault="00A65D87" w:rsidP="00A65D8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82027" w14:textId="629CFDC4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5D56687C" w14:textId="31FBBD44" w:rsidR="008537E7" w:rsidRPr="000A6A43" w:rsidRDefault="00B074A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56F341AD" w14:textId="3EEDDF3A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D2B6183" w14:textId="2872BBB5" w:rsidR="008537E7" w:rsidRPr="000A6A43" w:rsidRDefault="00F23A0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537E7" w14:paraId="481AEDF9" w14:textId="77777777" w:rsidTr="009336CF">
        <w:trPr>
          <w:trHeight w:val="986"/>
          <w:jc w:val="center"/>
        </w:trPr>
        <w:tc>
          <w:tcPr>
            <w:tcW w:w="1620" w:type="dxa"/>
            <w:vAlign w:val="center"/>
          </w:tcPr>
          <w:p w14:paraId="47D4C33B" w14:textId="4D0CCBBE" w:rsidR="00BE1DD0" w:rsidRDefault="00BE1DD0" w:rsidP="0085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29828" w14:textId="47F97A7B" w:rsidR="0027718F" w:rsidRPr="000A6A43" w:rsidRDefault="0027718F" w:rsidP="00A65D8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A41BB0" w14:textId="6222CB58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7A148336" w14:textId="7FFA9DBB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9C6EAA7" w14:textId="346DF9CA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F24FFF5" w14:textId="0B1C2275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97C1413" w14:textId="05600666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152104FE" w14:textId="77777777" w:rsidTr="009336CF">
        <w:trPr>
          <w:trHeight w:val="906"/>
          <w:jc w:val="center"/>
        </w:trPr>
        <w:tc>
          <w:tcPr>
            <w:tcW w:w="1620" w:type="dxa"/>
            <w:vAlign w:val="center"/>
          </w:tcPr>
          <w:p w14:paraId="4C2857D3" w14:textId="00BB3F3A" w:rsidR="00BE1DD0" w:rsidRDefault="00BE1DD0" w:rsidP="0085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BE28D9" w14:textId="793F6829" w:rsidR="0050356A" w:rsidRPr="000A6A43" w:rsidRDefault="0050356A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31D597" w14:textId="7EF11BF9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36B36AA2" w14:textId="1C0E913C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6DBC3A4" w14:textId="4C821D86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7ED56D9" w14:textId="4F9F2A22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729AEBA" w14:textId="36199754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3508D24E" w14:textId="77777777" w:rsidTr="00417897">
        <w:trPr>
          <w:trHeight w:val="764"/>
          <w:jc w:val="center"/>
        </w:trPr>
        <w:tc>
          <w:tcPr>
            <w:tcW w:w="1620" w:type="dxa"/>
            <w:vAlign w:val="center"/>
          </w:tcPr>
          <w:p w14:paraId="2EC93BA6" w14:textId="697C549C" w:rsidR="00BE1DD0" w:rsidRDefault="00BE1DD0" w:rsidP="0085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020BB2" w14:textId="6AA4CDC5" w:rsidR="008537E7" w:rsidRPr="000A6A43" w:rsidRDefault="008537E7" w:rsidP="0027718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8794F0" w14:textId="2A754D18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24679653" w14:textId="34FEB1D0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2699CF9" w14:textId="75E6701A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78B7B181" w14:textId="40D10330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A2192C8" w14:textId="329BFDA2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537E7" w14:paraId="25E19749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2E78D766" w14:textId="5D24A68E" w:rsidR="0085036D" w:rsidRDefault="0085036D" w:rsidP="0085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EC2E75" w14:textId="24E886D4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F2681" w14:textId="61C6DBBB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2F350133" w14:textId="547A9118" w:rsidR="008537E7" w:rsidRPr="000A6A43" w:rsidRDefault="00D55424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</w:t>
            </w:r>
            <w:r w:rsidR="00510C8D">
              <w:rPr>
                <w:rFonts w:ascii="Tahoma" w:hAnsi="Tahoma" w:cs="Tahoma"/>
                <w:sz w:val="16"/>
                <w:szCs w:val="16"/>
              </w:rPr>
              <w:t xml:space="preserve"> Escrito con apoyo </w:t>
            </w:r>
            <w:r>
              <w:rPr>
                <w:rFonts w:ascii="Tahoma" w:hAnsi="Tahoma" w:cs="Tahoma"/>
                <w:sz w:val="16"/>
                <w:szCs w:val="16"/>
              </w:rPr>
              <w:t>de computadoras</w:t>
            </w:r>
          </w:p>
        </w:tc>
        <w:tc>
          <w:tcPr>
            <w:tcW w:w="1693" w:type="dxa"/>
            <w:vAlign w:val="center"/>
          </w:tcPr>
          <w:p w14:paraId="1F7BCF4E" w14:textId="605C2E75" w:rsidR="008537E7" w:rsidRPr="000A6A43" w:rsidRDefault="00250C3E" w:rsidP="008537E7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BCCABA4" w14:textId="6609558D" w:rsidR="008537E7" w:rsidRPr="000A6A43" w:rsidRDefault="002F24D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672455" w14:paraId="6CFAFEE9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4FE71C35" w14:textId="12E81CCB" w:rsidR="0085036D" w:rsidRDefault="0085036D" w:rsidP="006724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31F824" w14:textId="18FF5FF7" w:rsidR="00672455" w:rsidRPr="000A6A43" w:rsidRDefault="00672455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96394" w14:textId="621675CB" w:rsidR="00672455" w:rsidRPr="000A6A43" w:rsidRDefault="00672455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12C13994" w14:textId="19CA9E69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3E1130" w14:textId="5038166D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72631E9" w14:textId="74E09691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F557875" w14:textId="47948CD5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672455" w14:paraId="36D77D6A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74122BC0" w14:textId="5E962016" w:rsidR="00563A6B" w:rsidRDefault="00563A6B" w:rsidP="006724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54F5F" w14:textId="5EAD93FC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2DBA2" w14:textId="6DA5594E" w:rsidR="00672455" w:rsidRPr="000A6A43" w:rsidRDefault="00672455" w:rsidP="0067245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690D5FA2" w14:textId="411AC0EA" w:rsidR="007150E9" w:rsidRDefault="007150E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D90B3E3" w14:textId="0D2BEC1A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351E3BB" w14:textId="1A993554" w:rsidR="00672455" w:rsidRPr="000A6A43" w:rsidRDefault="00250C3E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79A55B9" w14:textId="49039F5F" w:rsidR="00672455" w:rsidRPr="000A6A43" w:rsidRDefault="00996A13" w:rsidP="00672455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6F16B5A5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03F311DF" w14:textId="54D764AE" w:rsidR="00563A6B" w:rsidRDefault="00563A6B" w:rsidP="00231C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013AA2" w14:textId="50BC3A64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33092F" w14:textId="4059D138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33ED1135" w14:textId="28B9E523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9F4099E" w14:textId="3A679C89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221DF6C" w14:textId="39558488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884F0CE" w14:textId="7778968E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996A13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231C39" w14:paraId="2FD7A89D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55437E97" w14:textId="6FE6DA04" w:rsidR="00563A6B" w:rsidRDefault="00563A6B" w:rsidP="00231C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5C463E" w14:textId="0459CF6C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F74C5" w14:textId="663E40F9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32536962" w14:textId="44FE90C5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78AC7CB" w14:textId="254C91D8" w:rsidR="00EF64A4" w:rsidRDefault="00F357C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7A2F5E8A" w14:textId="7E98431B" w:rsidR="00231C39" w:rsidRPr="000A6A43" w:rsidRDefault="009336C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64ABE16" w14:textId="57F82854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C6AFF78" w14:textId="12E4F454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31C39" w14:paraId="525E2451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7F6C58FC" w14:textId="35934C25" w:rsidR="00114087" w:rsidRDefault="00114087" w:rsidP="00231C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EC676" w14:textId="61B583BE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09414" w14:textId="0646B5B5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3AAD9CCE" w14:textId="7AC9A426" w:rsidR="00231C39" w:rsidRPr="000A6A43" w:rsidRDefault="0046164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31656700" w14:textId="0764D035" w:rsidR="00231C39" w:rsidRPr="000A6A43" w:rsidRDefault="00250C3E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A2D2E83" w14:textId="77C74B09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417897"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231C39" w14:paraId="2FEF1197" w14:textId="77777777" w:rsidTr="009336CF">
        <w:trPr>
          <w:trHeight w:val="622"/>
          <w:jc w:val="center"/>
        </w:trPr>
        <w:tc>
          <w:tcPr>
            <w:tcW w:w="1620" w:type="dxa"/>
            <w:vAlign w:val="center"/>
          </w:tcPr>
          <w:p w14:paraId="6C7A5ED1" w14:textId="75A0AFE7" w:rsidR="00114087" w:rsidRDefault="00114087" w:rsidP="00231C3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9455F6" w14:textId="6EDCFAAF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B296B6" w14:textId="69F3B24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209" w:type="dxa"/>
            <w:vAlign w:val="center"/>
          </w:tcPr>
          <w:p w14:paraId="144C7D84" w14:textId="72C11FC8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5577E9AC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44C5894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5A7583CA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60D007" w14:textId="77777777" w:rsidR="00EC6EE0" w:rsidRDefault="00EC6EE0" w:rsidP="00346567">
      <w:r>
        <w:separator/>
      </w:r>
    </w:p>
  </w:endnote>
  <w:endnote w:type="continuationSeparator" w:id="0">
    <w:p w14:paraId="1F4CF162" w14:textId="77777777" w:rsidR="00EC6EE0" w:rsidRDefault="00EC6EE0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1A57F84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199A89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31FB6" w14:textId="77777777" w:rsidR="00EC6EE0" w:rsidRDefault="00EC6EE0" w:rsidP="00346567">
      <w:r>
        <w:separator/>
      </w:r>
    </w:p>
  </w:footnote>
  <w:footnote w:type="continuationSeparator" w:id="0">
    <w:p w14:paraId="66FEFB5C" w14:textId="77777777" w:rsidR="00EC6EE0" w:rsidRDefault="00EC6EE0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CDD9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9CF934" wp14:editId="25112951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68"/>
    <w:rsid w:val="00036A5A"/>
    <w:rsid w:val="00057474"/>
    <w:rsid w:val="00065B1A"/>
    <w:rsid w:val="00084139"/>
    <w:rsid w:val="000876B2"/>
    <w:rsid w:val="00093250"/>
    <w:rsid w:val="000A6A43"/>
    <w:rsid w:val="00114087"/>
    <w:rsid w:val="001302E5"/>
    <w:rsid w:val="001335CF"/>
    <w:rsid w:val="00164A51"/>
    <w:rsid w:val="001C56E5"/>
    <w:rsid w:val="00231C39"/>
    <w:rsid w:val="002325D1"/>
    <w:rsid w:val="00250C3E"/>
    <w:rsid w:val="002672A0"/>
    <w:rsid w:val="0027718F"/>
    <w:rsid w:val="002833E4"/>
    <w:rsid w:val="002B6FFB"/>
    <w:rsid w:val="002C33DF"/>
    <w:rsid w:val="002D2265"/>
    <w:rsid w:val="002F24D1"/>
    <w:rsid w:val="003057CC"/>
    <w:rsid w:val="00326484"/>
    <w:rsid w:val="00343E62"/>
    <w:rsid w:val="00346567"/>
    <w:rsid w:val="003A7CD1"/>
    <w:rsid w:val="003C0FAB"/>
    <w:rsid w:val="003D602F"/>
    <w:rsid w:val="00403341"/>
    <w:rsid w:val="00410565"/>
    <w:rsid w:val="00411302"/>
    <w:rsid w:val="0041213D"/>
    <w:rsid w:val="00417897"/>
    <w:rsid w:val="004408B1"/>
    <w:rsid w:val="00461649"/>
    <w:rsid w:val="00473B94"/>
    <w:rsid w:val="00486909"/>
    <w:rsid w:val="0050356A"/>
    <w:rsid w:val="00510C8D"/>
    <w:rsid w:val="00563A6B"/>
    <w:rsid w:val="005710C7"/>
    <w:rsid w:val="00572648"/>
    <w:rsid w:val="00582BE2"/>
    <w:rsid w:val="005928A3"/>
    <w:rsid w:val="005E082A"/>
    <w:rsid w:val="005E51C5"/>
    <w:rsid w:val="005F0614"/>
    <w:rsid w:val="00636F96"/>
    <w:rsid w:val="00672455"/>
    <w:rsid w:val="00691BCA"/>
    <w:rsid w:val="006A0516"/>
    <w:rsid w:val="006B4456"/>
    <w:rsid w:val="006E30F5"/>
    <w:rsid w:val="007003FC"/>
    <w:rsid w:val="007150E9"/>
    <w:rsid w:val="007650B4"/>
    <w:rsid w:val="007B46B7"/>
    <w:rsid w:val="008129B8"/>
    <w:rsid w:val="008218BC"/>
    <w:rsid w:val="0085036D"/>
    <w:rsid w:val="008537E7"/>
    <w:rsid w:val="00857B92"/>
    <w:rsid w:val="008A2DDD"/>
    <w:rsid w:val="009141BA"/>
    <w:rsid w:val="009336CF"/>
    <w:rsid w:val="00937E1F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A65D87"/>
    <w:rsid w:val="00A759FA"/>
    <w:rsid w:val="00AA46ED"/>
    <w:rsid w:val="00AD4031"/>
    <w:rsid w:val="00AD752F"/>
    <w:rsid w:val="00B074AD"/>
    <w:rsid w:val="00B31328"/>
    <w:rsid w:val="00B3683B"/>
    <w:rsid w:val="00B4697E"/>
    <w:rsid w:val="00B5715E"/>
    <w:rsid w:val="00B65380"/>
    <w:rsid w:val="00BD3577"/>
    <w:rsid w:val="00BE1078"/>
    <w:rsid w:val="00BE1DD0"/>
    <w:rsid w:val="00C45D68"/>
    <w:rsid w:val="00C62845"/>
    <w:rsid w:val="00D2501A"/>
    <w:rsid w:val="00D47CE6"/>
    <w:rsid w:val="00D55424"/>
    <w:rsid w:val="00D71825"/>
    <w:rsid w:val="00DA6C5C"/>
    <w:rsid w:val="00E10464"/>
    <w:rsid w:val="00E5146C"/>
    <w:rsid w:val="00E568EB"/>
    <w:rsid w:val="00EA3D4B"/>
    <w:rsid w:val="00EC6EE0"/>
    <w:rsid w:val="00ED3F29"/>
    <w:rsid w:val="00EF56DD"/>
    <w:rsid w:val="00EF64A4"/>
    <w:rsid w:val="00F04CD5"/>
    <w:rsid w:val="00F23A05"/>
    <w:rsid w:val="00F357CC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BD8F6"/>
  <w15:chartTrackingRefBased/>
  <w15:docId w15:val="{A5C4B731-B6AA-483C-AFFD-44F77636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</Template>
  <TotalTime>73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52</cp:revision>
  <cp:lastPrinted>2024-06-27T20:53:00Z</cp:lastPrinted>
  <dcterms:created xsi:type="dcterms:W3CDTF">2023-07-09T23:20:00Z</dcterms:created>
  <dcterms:modified xsi:type="dcterms:W3CDTF">2024-08-07T20:59:00Z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
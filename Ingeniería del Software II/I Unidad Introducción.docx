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AC0595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01186E" wp14:editId="41130017">
                <wp:simplePos x="0" y="0"/>
                <wp:positionH relativeFrom="margin">
                  <wp:align>center</wp:align>
                </wp:positionH>
                <wp:positionV relativeFrom="paragraph">
                  <wp:posOffset>-492291</wp:posOffset>
                </wp:positionV>
                <wp:extent cx="4293705" cy="1828800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23959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ESCUELA DE INGENIERÍA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01186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38.75pt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" filled="f" stroked="f">
                <v:textbox style="mso-fit-shape-to-text:t">
                  <w:txbxContent>
                    <w:p w14:paraId="64E23959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ESCUELA DE INGENIERÍA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GoBack"/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10F73AD0" wp14:editId="779809D6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725F0662" w14:textId="77777777" w:rsidR="006F70EF" w:rsidRDefault="006F70EF"/>
    <w:p w14:paraId="4284D4F6" w14:textId="77777777" w:rsidR="006F70EF" w:rsidRDefault="006F70EF"/>
    <w:p w14:paraId="7CEAC8D7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E5380" wp14:editId="0696199D">
                <wp:simplePos x="0" y="0"/>
                <wp:positionH relativeFrom="margin">
                  <wp:posOffset>-152400</wp:posOffset>
                </wp:positionH>
                <wp:positionV relativeFrom="paragraph">
                  <wp:posOffset>118678</wp:posOffset>
                </wp:positionV>
                <wp:extent cx="673608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C5A83" w14:textId="2258AF45" w:rsidR="00A40210" w:rsidRPr="009C3BDE" w:rsidRDefault="00F22484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Ingeniería del Software II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BE5380" id="Cuadro de texto 4" o:spid="_x0000_s1027" type="#_x0000_t202" style="position:absolute;left:0;text-align:left;margin-left:-12pt;margin-top:9.35pt;width:530.4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" filled="f" stroked="f">
                <v:textbox style="mso-fit-shape-to-text:t">
                  <w:txbxContent>
                    <w:p w14:paraId="1CFC5A83" w14:textId="2258AF45" w:rsidR="00A40210" w:rsidRPr="009C3BDE" w:rsidRDefault="00F22484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Ingeniería del Software II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27DA63" w14:textId="77777777" w:rsidR="006F70EF" w:rsidRDefault="006F70EF"/>
    <w:p w14:paraId="51F1F296" w14:textId="77777777" w:rsidR="006F70EF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153C8" wp14:editId="7BD7FEE3">
                <wp:simplePos x="0" y="0"/>
                <wp:positionH relativeFrom="margin">
                  <wp:posOffset>-120316</wp:posOffset>
                </wp:positionH>
                <wp:positionV relativeFrom="paragraph">
                  <wp:posOffset>320842</wp:posOffset>
                </wp:positionV>
                <wp:extent cx="6544945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9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117A07" w14:textId="311E7070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nidad 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I: </w:t>
                            </w:r>
                            <w:r w:rsidR="00F22484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Introducción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6153C8" id="Cuadro de texto 1" o:spid="_x0000_s1028" type="#_x0000_t202" style="position:absolute;left:0;text-align:left;margin-left:-9.45pt;margin-top:25.25pt;width:515.3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" filled="f" stroked="f">
                <v:textbox style="mso-fit-shape-to-text:t">
                  <w:txbxContent>
                    <w:p w14:paraId="7D117A07" w14:textId="311E7070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nidad 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I: </w:t>
                      </w:r>
                      <w:r w:rsidR="00F22484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Introducción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F4508A" w14:textId="77777777" w:rsidR="006F70EF" w:rsidRDefault="006F70EF"/>
    <w:p w14:paraId="3CC29520" w14:textId="77777777" w:rsidR="006F70EF" w:rsidRDefault="006F70EF">
      <w:bookmarkStart w:id="1" w:name="_Hlk35863936"/>
      <w:bookmarkEnd w:id="1"/>
    </w:p>
    <w:p w14:paraId="0FDFC20C" w14:textId="77777777" w:rsidR="006F70EF" w:rsidRDefault="006F70EF"/>
    <w:p w14:paraId="1623FC89" w14:textId="77777777" w:rsidR="006F70EF" w:rsidRDefault="006F70EF"/>
    <w:p w14:paraId="7D9BD3C1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A4580" wp14:editId="2A28FCDE">
                <wp:simplePos x="0" y="0"/>
                <wp:positionH relativeFrom="margin">
                  <wp:posOffset>-358842</wp:posOffset>
                </wp:positionH>
                <wp:positionV relativeFrom="paragraph">
                  <wp:posOffset>213360</wp:posOffset>
                </wp:positionV>
                <wp:extent cx="5149215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C1069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5A4580" id="Cuadro de texto 6" o:spid="_x0000_s1029" type="#_x0000_t202" style="position:absolute;left:0;text-align:left;margin-left:-28.25pt;margin-top:16.8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WJOb398AAAAKAQAADwAAAGRycy9k&#10;b3ducmV2LnhtbEyPTU/DMAyG70j8h8hI3La021pQaTpNfEgcuDDK3WtMU9E4VZOt3b8nO42j7Uev&#10;n7fczrYXJxp951hBukxAEDdOd9wqqL/eFo8gfEDW2DsmBWfysK1ub0ostJv4k0770IoYwr5ABSaE&#10;oZDSN4Ys+qUbiOPtx40WQxzHVuoRpxhue7lKklxa7Dh+MDjQs6Hmd3+0CkLQu/Rcv1r//j1/vEwm&#10;aTKslbq/m3dPIALN4QrDRT+qQxWdDu7I2otewSLLs4gqWK9zEBF4yDYbEIe4WKU5yKqU/ytUfwA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BYk5vf3wAAAAoBAAAPAAAAAAAAAAAAAAAA&#10;AIoEAABkcnMvZG93bnJldi54bWxQSwUGAAAAAAQABADzAAAAlgUAAAAA&#10;" filled="f" stroked="f">
                <v:textbox style="mso-fit-shape-to-text:t">
                  <w:txbxContent>
                    <w:p w14:paraId="256C1069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1797F6" w14:textId="77777777" w:rsidR="006F70EF" w:rsidRDefault="006F70EF"/>
    <w:p w14:paraId="4A2D9427" w14:textId="77777777" w:rsidR="006F70EF" w:rsidRDefault="00791AE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79A16D" wp14:editId="32327EBB">
                <wp:simplePos x="0" y="0"/>
                <wp:positionH relativeFrom="margin">
                  <wp:posOffset>-301404</wp:posOffset>
                </wp:positionH>
                <wp:positionV relativeFrom="paragraph">
                  <wp:posOffset>253365</wp:posOffset>
                </wp:positionV>
                <wp:extent cx="5625548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01C4" w14:textId="77777777" w:rsidR="00791AE5" w:rsidRPr="009C3BDE" w:rsidRDefault="00791AE5" w:rsidP="00D07244">
                            <w:pP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Tercer año de Ingeniería en Sistemas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9A16D" id="Cuadro de texto 7" o:spid="_x0000_s1030" type="#_x0000_t202" style="position:absolute;left:0;text-align:left;margin-left:-23.75pt;margin-top:19.95pt;width:442.95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" filled="f" stroked="f">
                <v:textbox style="mso-fit-shape-to-text:t">
                  <w:txbxContent>
                    <w:p w14:paraId="49F701C4" w14:textId="77777777" w:rsidR="00791AE5" w:rsidRPr="009C3BDE" w:rsidRDefault="00791AE5" w:rsidP="00D07244">
                      <w:pP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Tercer año de Ingeniería en Sistemas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98990" w14:textId="77777777" w:rsidR="00C76AC3" w:rsidRDefault="00C76AC3"/>
    <w:p w14:paraId="0A3F3AA6" w14:textId="77777777" w:rsidR="00C76AC3" w:rsidRDefault="00C76AC3"/>
    <w:p w14:paraId="36B9A3E8" w14:textId="77777777" w:rsidR="00C76AC3" w:rsidRDefault="00C76AC3"/>
    <w:p w14:paraId="0AD1DE91" w14:textId="77777777" w:rsidR="00C76AC3" w:rsidRDefault="00C76AC3"/>
    <w:p w14:paraId="305407A4" w14:textId="77777777" w:rsidR="00C76AC3" w:rsidRDefault="00C76AC3"/>
    <w:p w14:paraId="22B5E370" w14:textId="77777777" w:rsidR="00C76AC3" w:rsidRDefault="00C76AC3"/>
    <w:p w14:paraId="36E316C1" w14:textId="77777777" w:rsidR="00C76AC3" w:rsidRDefault="00C76AC3"/>
    <w:p w14:paraId="40ECC680" w14:textId="77777777" w:rsidR="00C76AC3" w:rsidRDefault="00C76AC3"/>
    <w:p w14:paraId="5687F4EA" w14:textId="77777777" w:rsidR="00C76AC3" w:rsidRDefault="00C76AC3"/>
    <w:p w14:paraId="38CB9BBC" w14:textId="77777777" w:rsidR="00C76AC3" w:rsidRDefault="00C76AC3"/>
    <w:p w14:paraId="76225642" w14:textId="77777777" w:rsidR="00C76AC3" w:rsidRDefault="00C76AC3"/>
    <w:p w14:paraId="1E540F73" w14:textId="77777777" w:rsidR="00C76AC3" w:rsidRDefault="00C76AC3"/>
    <w:p w14:paraId="19E170CB" w14:textId="77777777" w:rsidR="00C76AC3" w:rsidRDefault="00C76AC3"/>
    <w:p w14:paraId="78B0D031" w14:textId="77777777" w:rsidR="00C76AC3" w:rsidRDefault="00C76AC3"/>
    <w:p w14:paraId="322FEDB3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3BEB647" w14:textId="77777777" w:rsidR="00C76AC3" w:rsidRDefault="00C76AC3"/>
    <w:p w14:paraId="7663C238" w14:textId="77777777" w:rsidR="00C76AC3" w:rsidRDefault="00C76AC3"/>
    <w:p w14:paraId="6C1EC511" w14:textId="77777777" w:rsidR="00D8672B" w:rsidRDefault="00D8672B"/>
    <w:p w14:paraId="737B1E93" w14:textId="77777777" w:rsidR="00D8672B" w:rsidRDefault="00D8672B"/>
    <w:p w14:paraId="5550E1EA" w14:textId="77777777" w:rsidR="00D962C4" w:rsidRDefault="00D962C4"/>
    <w:p w14:paraId="1AF7B93C" w14:textId="77777777" w:rsidR="00D962C4" w:rsidRDefault="00D962C4"/>
    <w:p w14:paraId="2C89E380" w14:textId="77777777" w:rsidR="00D962C4" w:rsidRDefault="00D962C4"/>
    <w:p w14:paraId="40E981E3" w14:textId="77777777" w:rsidR="00D962C4" w:rsidRDefault="00D962C4"/>
    <w:p w14:paraId="5928B9E1" w14:textId="77777777" w:rsidR="00D962C4" w:rsidRDefault="00D962C4"/>
    <w:p w14:paraId="0A6FD378" w14:textId="77777777" w:rsidR="00D962C4" w:rsidRDefault="00D962C4" w:rsidP="00D962C4">
      <w:pPr>
        <w:pStyle w:val="Ttulo1"/>
        <w:rPr>
          <w:color w:val="000000"/>
        </w:rPr>
      </w:pPr>
      <w:r>
        <w:t xml:space="preserve">Introducción a UML </w:t>
      </w:r>
    </w:p>
    <w:p w14:paraId="7F105731" w14:textId="77777777" w:rsidR="00D962C4" w:rsidRDefault="00D962C4" w:rsidP="00D962C4">
      <w:pPr>
        <w:pStyle w:val="Ttulo2"/>
      </w:pPr>
      <w:r>
        <w:t xml:space="preserve">Análisis y diseño orientado a objetos. </w:t>
      </w:r>
    </w:p>
    <w:p w14:paraId="30EDE046" w14:textId="77777777" w:rsidR="00D962C4" w:rsidRDefault="00D962C4" w:rsidP="00D962C4">
      <w:pPr>
        <w:pStyle w:val="Ttulo2"/>
      </w:pPr>
      <w:r>
        <w:t>La notación UML</w:t>
      </w:r>
    </w:p>
    <w:p w14:paraId="30C19F71" w14:textId="77777777" w:rsidR="00D962C4" w:rsidRDefault="00D962C4" w:rsidP="00D962C4">
      <w:pPr>
        <w:pStyle w:val="Ttulo2"/>
      </w:pPr>
      <w:r>
        <w:t xml:space="preserve">Elementos de modelado en UML </w:t>
      </w:r>
    </w:p>
    <w:p w14:paraId="0F0E8CDE" w14:textId="77777777" w:rsidR="00D962C4" w:rsidRDefault="00D962C4" w:rsidP="00D962C4">
      <w:pPr>
        <w:pStyle w:val="Ttulo2"/>
      </w:pPr>
      <w:r>
        <w:t xml:space="preserve">Mecanismos generales de extensión de UML </w:t>
      </w:r>
    </w:p>
    <w:p w14:paraId="3C3ED9D2" w14:textId="77777777" w:rsidR="00D962C4" w:rsidRDefault="00D962C4" w:rsidP="00D962C4">
      <w:pPr>
        <w:pStyle w:val="Ttulo1"/>
        <w:rPr>
          <w:color w:val="000000"/>
        </w:rPr>
      </w:pPr>
      <w:r>
        <w:t xml:space="preserve">El Método de desarrollo. El Proceso Unificado </w:t>
      </w:r>
    </w:p>
    <w:p w14:paraId="52371778" w14:textId="77777777" w:rsidR="00D962C4" w:rsidRDefault="00D962C4" w:rsidP="00D962C4">
      <w:pPr>
        <w:pStyle w:val="Ttulo2"/>
      </w:pPr>
      <w:r>
        <w:t>Métodos actuales de desarrollo OO</w:t>
      </w:r>
    </w:p>
    <w:p w14:paraId="268C29B1" w14:textId="77777777" w:rsidR="00D962C4" w:rsidRDefault="00D962C4" w:rsidP="00D962C4">
      <w:pPr>
        <w:pStyle w:val="Ttulo2"/>
      </w:pPr>
      <w:r>
        <w:t xml:space="preserve">El Proceso Unificado de Desarrollo o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6A282FA2" w14:textId="77777777" w:rsidR="00D962C4" w:rsidRDefault="00D962C4" w:rsidP="00D962C4">
      <w:pPr>
        <w:pStyle w:val="Ttulo2"/>
      </w:pPr>
      <w:r>
        <w:t>Fases y Disciplinas (o flujos de trabajo)</w:t>
      </w:r>
    </w:p>
    <w:p w14:paraId="22B84CDE" w14:textId="77777777" w:rsidR="00D962C4" w:rsidRDefault="00D962C4" w:rsidP="00D962C4">
      <w:pPr>
        <w:pStyle w:val="Ttulo2"/>
      </w:pPr>
      <w:r>
        <w:t xml:space="preserve">Las fases de Proceso Unificado de Desarrollo </w:t>
      </w:r>
    </w:p>
    <w:p w14:paraId="1369B386" w14:textId="77777777" w:rsidR="00D8672B" w:rsidRPr="00D962C4" w:rsidRDefault="00D8672B" w:rsidP="00D8672B"/>
    <w:p w14:paraId="5918CB1C" w14:textId="77777777" w:rsidR="00174C9E" w:rsidRDefault="00174C9E" w:rsidP="00D8672B">
      <w:pPr>
        <w:rPr>
          <w:lang w:val="es-NI"/>
        </w:rPr>
      </w:pPr>
    </w:p>
    <w:p w14:paraId="2734CA30" w14:textId="77777777" w:rsidR="00174C9E" w:rsidRDefault="00174C9E" w:rsidP="00D8672B">
      <w:pPr>
        <w:rPr>
          <w:lang w:val="es-NI"/>
        </w:rPr>
      </w:pPr>
    </w:p>
    <w:p w14:paraId="2F3D6530" w14:textId="77777777" w:rsidR="00174C9E" w:rsidRPr="00D8672B" w:rsidRDefault="00174C9E" w:rsidP="00D8672B">
      <w:pPr>
        <w:rPr>
          <w:lang w:val="es-NI"/>
        </w:rPr>
      </w:pPr>
    </w:p>
    <w:p w14:paraId="615F9C6E" w14:textId="77777777" w:rsidR="00C76AC3" w:rsidRDefault="00C76AC3"/>
    <w:sectPr w:rsidR="00C76AC3" w:rsidSect="00740A89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A115A7" w14:textId="77777777" w:rsidR="00D962C4" w:rsidRDefault="00D962C4" w:rsidP="00D0081F">
      <w:pPr>
        <w:spacing w:after="0"/>
      </w:pPr>
      <w:r>
        <w:separator/>
      </w:r>
    </w:p>
  </w:endnote>
  <w:endnote w:type="continuationSeparator" w:id="0">
    <w:p w14:paraId="11AC8C6A" w14:textId="77777777" w:rsidR="00D962C4" w:rsidRDefault="00D962C4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6E91A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D50E71A" wp14:editId="63BEB299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F59CC6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0E71A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2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49F59CC6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D695D7" wp14:editId="343F0F0E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055F45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D695D7" id="Cuadro de texto 13" o:spid="_x0000_s1033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11055F45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72315D88" wp14:editId="6ADE1540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D275B2" w14:textId="77777777" w:rsidR="00D962C4" w:rsidRDefault="00D962C4" w:rsidP="00D0081F">
      <w:pPr>
        <w:spacing w:after="0"/>
      </w:pPr>
      <w:r>
        <w:separator/>
      </w:r>
    </w:p>
  </w:footnote>
  <w:footnote w:type="continuationSeparator" w:id="0">
    <w:p w14:paraId="1CEABDF4" w14:textId="77777777" w:rsidR="00D962C4" w:rsidRDefault="00D962C4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62C15E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D5CADA8" wp14:editId="077EBDEE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491A45" wp14:editId="2381957F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AC3D5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91A45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1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7D7AC3D5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C4"/>
    <w:rsid w:val="00020CF1"/>
    <w:rsid w:val="00174C9E"/>
    <w:rsid w:val="00182B9A"/>
    <w:rsid w:val="00232293"/>
    <w:rsid w:val="00247C36"/>
    <w:rsid w:val="0034061E"/>
    <w:rsid w:val="003E6920"/>
    <w:rsid w:val="0045346C"/>
    <w:rsid w:val="00500F27"/>
    <w:rsid w:val="005746B3"/>
    <w:rsid w:val="0060361B"/>
    <w:rsid w:val="006A6883"/>
    <w:rsid w:val="006B6105"/>
    <w:rsid w:val="006F70EF"/>
    <w:rsid w:val="00740A89"/>
    <w:rsid w:val="00791AE5"/>
    <w:rsid w:val="007E6360"/>
    <w:rsid w:val="0080649A"/>
    <w:rsid w:val="008069A1"/>
    <w:rsid w:val="00891D18"/>
    <w:rsid w:val="008B0A58"/>
    <w:rsid w:val="0093441C"/>
    <w:rsid w:val="009C3BDE"/>
    <w:rsid w:val="00A15102"/>
    <w:rsid w:val="00A162C2"/>
    <w:rsid w:val="00A40210"/>
    <w:rsid w:val="00A732C0"/>
    <w:rsid w:val="00C76AC3"/>
    <w:rsid w:val="00D0081F"/>
    <w:rsid w:val="00D07244"/>
    <w:rsid w:val="00D8672B"/>
    <w:rsid w:val="00D962C4"/>
    <w:rsid w:val="00E61119"/>
    <w:rsid w:val="00E663C7"/>
    <w:rsid w:val="00EE369E"/>
    <w:rsid w:val="00F11392"/>
    <w:rsid w:val="00F2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A686523"/>
  <w15:chartTrackingRefBased/>
  <w15:docId w15:val="{434B11F7-0FE9-473F-AC5E-39372645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392"/>
    <w:rPr>
      <w:rFonts w:ascii="Arial" w:eastAsiaTheme="majorEastAsia" w:hAnsi="Arial" w:cstheme="majorBidi"/>
      <w:b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EAC7F1-F9D3-420F-A9CD-25C465DCEFFB}">
  <ds:schemaRefs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4608b1a4-6008-49c0-85d3-704a55b4f31d"/>
    <ds:schemaRef ds:uri="http://purl.org/dc/dcmitype/"/>
    <ds:schemaRef ds:uri="http://www.w3.org/XML/1998/namespace"/>
    <ds:schemaRef ds:uri="http://schemas.microsoft.com/office/infopath/2007/PartnerControls"/>
    <ds:schemaRef ds:uri="e78cd964-bcde-446a-be9b-a906f90c623a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3447C93-E7B9-4842-B5AE-4716799FC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EBEC78-3E78-4120-9BD7-A5DF582CD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5</TotalTime>
  <Pages>2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2</cp:revision>
  <cp:lastPrinted>2020-03-23T20:25:00Z</cp:lastPrinted>
  <dcterms:created xsi:type="dcterms:W3CDTF">2020-04-27T20:58:00Z</dcterms:created>
  <dcterms:modified xsi:type="dcterms:W3CDTF">2020-04-28T00:02:00Z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
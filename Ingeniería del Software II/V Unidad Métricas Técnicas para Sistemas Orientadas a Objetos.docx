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B49CA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2A8A8F" wp14:editId="7B123110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122BB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2A8A8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2F4122BB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03F13DF6" wp14:editId="58E2ADB4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A789C" w14:textId="77777777" w:rsidR="006F70EF" w:rsidRDefault="006F70EF"/>
    <w:p w14:paraId="7E81FBA5" w14:textId="77777777" w:rsidR="006F70EF" w:rsidRDefault="006F70EF"/>
    <w:p w14:paraId="5B9FD643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EBA18" wp14:editId="1AA5ED2F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24C87" w14:textId="533867BE" w:rsidR="00A40210" w:rsidRPr="009C3BDE" w:rsidRDefault="00252CC5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Ingeniería del Software II</w:t>
                            </w:r>
                            <w:bookmarkStart w:id="0" w:name="_GoBack"/>
                            <w:bookmarkEnd w:id="0"/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EBA18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18E24C87" w14:textId="533867BE" w:rsidR="00A40210" w:rsidRPr="009C3BDE" w:rsidRDefault="00252CC5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Ingeniería del Software II</w:t>
                      </w:r>
                      <w:bookmarkStart w:id="1" w:name="_GoBack"/>
                      <w:bookmarkEnd w:id="1"/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EBA2C8" w14:textId="77777777" w:rsidR="006F70EF" w:rsidRDefault="006F70EF"/>
    <w:p w14:paraId="73D08F58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8DBF8" wp14:editId="1F6BA644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EA5DF" w14:textId="455DDFFC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nidad </w:t>
                            </w:r>
                            <w:r w:rsidR="00252CC5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 w:rsidR="00252CC5" w:rsidRPr="00252CC5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Métricas Técnicas para Sistemas Orientadas a Objeto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88DBF8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28DEA5DF" w14:textId="455DDFFC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nidad </w:t>
                      </w:r>
                      <w:r w:rsidR="00252CC5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 w:rsidR="00252CC5" w:rsidRPr="00252CC5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Métricas Técnicas para Sistemas Orientadas a Objeto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18281E" w14:textId="77777777" w:rsidR="006F70EF" w:rsidRDefault="006F70EF"/>
    <w:p w14:paraId="70C7D831" w14:textId="77777777" w:rsidR="006F70EF" w:rsidRDefault="006F70EF">
      <w:bookmarkStart w:id="2" w:name="_Hlk35863936"/>
      <w:bookmarkEnd w:id="2"/>
    </w:p>
    <w:p w14:paraId="3DBDD313" w14:textId="77777777" w:rsidR="006F70EF" w:rsidRDefault="006F70EF"/>
    <w:p w14:paraId="365762BC" w14:textId="77777777" w:rsidR="006F70EF" w:rsidRDefault="006F70EF"/>
    <w:p w14:paraId="5173902D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D64B20" wp14:editId="5B0D1551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B721D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64B20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662B721D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EEBEF" w14:textId="77777777" w:rsidR="006F70EF" w:rsidRDefault="006F70EF"/>
    <w:p w14:paraId="0F5E04A5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F7A6A9" wp14:editId="7AC159E3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1267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F7A6A9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59461267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4F919" w14:textId="77777777" w:rsidR="00C76AC3" w:rsidRDefault="00C76AC3"/>
    <w:p w14:paraId="7F34EEAC" w14:textId="77777777" w:rsidR="00C76AC3" w:rsidRDefault="00C76AC3"/>
    <w:p w14:paraId="2CB53E56" w14:textId="77777777" w:rsidR="00C76AC3" w:rsidRDefault="00C76AC3"/>
    <w:p w14:paraId="40253AD7" w14:textId="77777777" w:rsidR="00C76AC3" w:rsidRDefault="00C76AC3"/>
    <w:p w14:paraId="6F4F1C86" w14:textId="77777777" w:rsidR="00C76AC3" w:rsidRDefault="00C76AC3"/>
    <w:p w14:paraId="49063964" w14:textId="77777777" w:rsidR="00C76AC3" w:rsidRDefault="00C76AC3"/>
    <w:p w14:paraId="0ED47CC9" w14:textId="77777777" w:rsidR="00C76AC3" w:rsidRDefault="00C76AC3"/>
    <w:p w14:paraId="08C3DB21" w14:textId="77777777" w:rsidR="00C76AC3" w:rsidRDefault="00C76AC3"/>
    <w:p w14:paraId="5CBA25A0" w14:textId="77777777" w:rsidR="00C76AC3" w:rsidRDefault="00C76AC3"/>
    <w:p w14:paraId="6C426482" w14:textId="77777777" w:rsidR="00C76AC3" w:rsidRDefault="00C76AC3"/>
    <w:p w14:paraId="4A16B2F5" w14:textId="77777777" w:rsidR="00C76AC3" w:rsidRDefault="00C76AC3"/>
    <w:p w14:paraId="63DC31DA" w14:textId="77777777" w:rsidR="00C76AC3" w:rsidRDefault="00C76AC3"/>
    <w:p w14:paraId="117151AA" w14:textId="77777777" w:rsidR="00C76AC3" w:rsidRDefault="00C76AC3"/>
    <w:p w14:paraId="43569597" w14:textId="77777777" w:rsidR="00C76AC3" w:rsidRDefault="00C76AC3"/>
    <w:p w14:paraId="6BB5897C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E684CC3" w14:textId="77777777" w:rsidR="00C76AC3" w:rsidRDefault="00C76AC3"/>
    <w:p w14:paraId="7255B246" w14:textId="77777777" w:rsidR="00C76AC3" w:rsidRDefault="00C76AC3"/>
    <w:p w14:paraId="5CA514AC" w14:textId="77777777" w:rsidR="00D8672B" w:rsidRDefault="00D8672B"/>
    <w:p w14:paraId="44170465" w14:textId="77777777" w:rsidR="00D8672B" w:rsidRDefault="00D8672B"/>
    <w:p w14:paraId="42105E79" w14:textId="77777777" w:rsidR="00D8672B" w:rsidRDefault="00D8672B" w:rsidP="00D8672B">
      <w:pPr>
        <w:rPr>
          <w:lang w:val="es-NI"/>
        </w:rPr>
      </w:pPr>
    </w:p>
    <w:p w14:paraId="09052240" w14:textId="77777777" w:rsidR="00174C9E" w:rsidRDefault="00174C9E" w:rsidP="00D8672B">
      <w:pPr>
        <w:rPr>
          <w:lang w:val="es-NI"/>
        </w:rPr>
      </w:pPr>
    </w:p>
    <w:p w14:paraId="24FFA002" w14:textId="77777777" w:rsidR="00174C9E" w:rsidRDefault="00174C9E" w:rsidP="00D8672B">
      <w:pPr>
        <w:rPr>
          <w:lang w:val="es-NI"/>
        </w:rPr>
      </w:pPr>
    </w:p>
    <w:p w14:paraId="7DAA2D63" w14:textId="77777777" w:rsidR="00D24699" w:rsidRDefault="00D24699" w:rsidP="00D24699">
      <w:pPr>
        <w:pStyle w:val="Ttulo1"/>
        <w:rPr>
          <w:color w:val="000000"/>
        </w:rPr>
      </w:pPr>
      <w:r>
        <w:t>Características distintivas:</w:t>
      </w:r>
    </w:p>
    <w:p w14:paraId="049C25CE" w14:textId="77777777" w:rsidR="00D24699" w:rsidRDefault="00D24699" w:rsidP="00D24699">
      <w:pPr>
        <w:pStyle w:val="Ttulo2"/>
      </w:pPr>
      <w:r>
        <w:t>Localización</w:t>
      </w:r>
    </w:p>
    <w:p w14:paraId="7563069B" w14:textId="77777777" w:rsidR="00D24699" w:rsidRDefault="00D24699" w:rsidP="00D24699">
      <w:pPr>
        <w:pStyle w:val="Ttulo2"/>
      </w:pPr>
      <w:r>
        <w:t>Encapsulamiento</w:t>
      </w:r>
    </w:p>
    <w:p w14:paraId="7301600B" w14:textId="77777777" w:rsidR="00D24699" w:rsidRDefault="00D24699" w:rsidP="00D24699">
      <w:pPr>
        <w:pStyle w:val="Ttulo2"/>
      </w:pPr>
      <w:r>
        <w:t>Ocultamiento de información</w:t>
      </w:r>
    </w:p>
    <w:p w14:paraId="16CE6A07" w14:textId="77777777" w:rsidR="00D24699" w:rsidRDefault="00D24699" w:rsidP="00D24699">
      <w:pPr>
        <w:pStyle w:val="Ttulo2"/>
      </w:pPr>
      <w:r>
        <w:t>Herencia</w:t>
      </w:r>
    </w:p>
    <w:p w14:paraId="07C654E8" w14:textId="77777777" w:rsidR="00D24699" w:rsidRDefault="00D24699" w:rsidP="00D24699">
      <w:pPr>
        <w:pStyle w:val="Ttulo2"/>
      </w:pPr>
      <w:r>
        <w:t>Abstracción</w:t>
      </w:r>
    </w:p>
    <w:p w14:paraId="5EB3EAE6" w14:textId="77777777" w:rsidR="00D24699" w:rsidRDefault="00D24699" w:rsidP="00D24699">
      <w:pPr>
        <w:pStyle w:val="Ttulo1"/>
        <w:rPr>
          <w:color w:val="000000"/>
        </w:rPr>
      </w:pPr>
      <w:r>
        <w:t>Métricas orientadas a:</w:t>
      </w:r>
    </w:p>
    <w:p w14:paraId="3747503F" w14:textId="77777777" w:rsidR="00D24699" w:rsidRDefault="00D24699" w:rsidP="00C6243D">
      <w:pPr>
        <w:pStyle w:val="Ttulo2"/>
      </w:pPr>
      <w:r>
        <w:t>Clases</w:t>
      </w:r>
    </w:p>
    <w:p w14:paraId="45DE60CB" w14:textId="77777777" w:rsidR="00D24699" w:rsidRDefault="00D24699" w:rsidP="00C6243D">
      <w:pPr>
        <w:pStyle w:val="Ttulo2"/>
      </w:pPr>
      <w:r>
        <w:t>Operaciones</w:t>
      </w:r>
    </w:p>
    <w:p w14:paraId="7F3438C3" w14:textId="77777777" w:rsidR="00D24699" w:rsidRDefault="00D24699" w:rsidP="00C6243D">
      <w:pPr>
        <w:pStyle w:val="Ttulo2"/>
      </w:pPr>
      <w:r>
        <w:t>Pruebas OO</w:t>
      </w:r>
    </w:p>
    <w:p w14:paraId="11729C0F" w14:textId="77777777" w:rsidR="00D24699" w:rsidRDefault="00D24699" w:rsidP="00C6243D">
      <w:pPr>
        <w:pStyle w:val="Ttulo2"/>
      </w:pPr>
      <w:r>
        <w:t>Proyectos OO</w:t>
      </w:r>
    </w:p>
    <w:p w14:paraId="74D9B1CE" w14:textId="77777777" w:rsidR="00174C9E" w:rsidRPr="00D24699" w:rsidRDefault="00174C9E" w:rsidP="00D8672B"/>
    <w:p w14:paraId="5E871B2E" w14:textId="77777777" w:rsidR="00C76AC3" w:rsidRDefault="00C76AC3"/>
    <w:sectPr w:rsidR="00C76AC3" w:rsidSect="00740A8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DC9019" w14:textId="77777777" w:rsidR="009270CB" w:rsidRDefault="009270CB" w:rsidP="00D0081F">
      <w:pPr>
        <w:spacing w:after="0"/>
      </w:pPr>
      <w:r>
        <w:separator/>
      </w:r>
    </w:p>
  </w:endnote>
  <w:endnote w:type="continuationSeparator" w:id="0">
    <w:p w14:paraId="16A3D5AC" w14:textId="77777777" w:rsidR="009270CB" w:rsidRDefault="009270CB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AB04EF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EFF8E00" wp14:editId="0CF77743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132A7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F8E00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248132A7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A6EFFA" wp14:editId="7B510ADB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85993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6EFFA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6CC85993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6F1A66DF" wp14:editId="62E967D4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7DE54" w14:textId="77777777" w:rsidR="009270CB" w:rsidRDefault="009270CB" w:rsidP="00D0081F">
      <w:pPr>
        <w:spacing w:after="0"/>
      </w:pPr>
      <w:r>
        <w:separator/>
      </w:r>
    </w:p>
  </w:footnote>
  <w:footnote w:type="continuationSeparator" w:id="0">
    <w:p w14:paraId="64D36A74" w14:textId="77777777" w:rsidR="009270CB" w:rsidRDefault="009270CB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749A7C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41B60D6" wp14:editId="595EF17E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36370" wp14:editId="41EA9269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61B3C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36370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33961B3C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99"/>
    <w:rsid w:val="00020CF1"/>
    <w:rsid w:val="00174C9E"/>
    <w:rsid w:val="00182B9A"/>
    <w:rsid w:val="00232293"/>
    <w:rsid w:val="00247C36"/>
    <w:rsid w:val="00252CC5"/>
    <w:rsid w:val="0034061E"/>
    <w:rsid w:val="003E6920"/>
    <w:rsid w:val="0045346C"/>
    <w:rsid w:val="00500F27"/>
    <w:rsid w:val="005746B3"/>
    <w:rsid w:val="0060361B"/>
    <w:rsid w:val="006A6883"/>
    <w:rsid w:val="006B6105"/>
    <w:rsid w:val="006F70EF"/>
    <w:rsid w:val="00740A89"/>
    <w:rsid w:val="00791AE5"/>
    <w:rsid w:val="007E6360"/>
    <w:rsid w:val="0080649A"/>
    <w:rsid w:val="008069A1"/>
    <w:rsid w:val="00891D18"/>
    <w:rsid w:val="008B0A58"/>
    <w:rsid w:val="009270CB"/>
    <w:rsid w:val="0093441C"/>
    <w:rsid w:val="009C3BDE"/>
    <w:rsid w:val="00A15102"/>
    <w:rsid w:val="00A162C2"/>
    <w:rsid w:val="00A40210"/>
    <w:rsid w:val="00A732C0"/>
    <w:rsid w:val="00AD466A"/>
    <w:rsid w:val="00C6243D"/>
    <w:rsid w:val="00C76AC3"/>
    <w:rsid w:val="00D0081F"/>
    <w:rsid w:val="00D07244"/>
    <w:rsid w:val="00D24699"/>
    <w:rsid w:val="00D8672B"/>
    <w:rsid w:val="00E61119"/>
    <w:rsid w:val="00E663C7"/>
    <w:rsid w:val="00EE369E"/>
    <w:rsid w:val="00F1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5A5220"/>
  <w15:chartTrackingRefBased/>
  <w15:docId w15:val="{234A92AB-96A8-47C7-B7AE-679A0226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Sinespaciado">
    <w:name w:val="No Spacing"/>
    <w:uiPriority w:val="1"/>
    <w:qFormat/>
    <w:rsid w:val="00D24699"/>
    <w:pPr>
      <w:spacing w:after="0" w:line="240" w:lineRule="auto"/>
      <w:jc w:val="both"/>
    </w:pPr>
    <w:rPr>
      <w:rFonts w:ascii="Arial" w:hAnsi="Arial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0AC91-3ECA-4F03-86E2-FE97B0001E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7546A2-B593-40F7-BB24-6229E80B6C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EACEDC-5297-4684-AC00-CD2DF1BE6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5</TotalTime>
  <Pages>2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2</cp:revision>
  <cp:lastPrinted>2020-03-23T20:25:00Z</cp:lastPrinted>
  <dcterms:created xsi:type="dcterms:W3CDTF">2020-04-27T22:50:00Z</dcterms:created>
  <dcterms:modified xsi:type="dcterms:W3CDTF">2020-04-28T00:05:00Z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
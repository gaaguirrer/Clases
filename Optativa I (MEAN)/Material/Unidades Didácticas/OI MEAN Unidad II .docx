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1E39F" w14:textId="77777777" w:rsidR="00F43320" w:rsidRDefault="00B0400E">
      <w:r>
        <w:rPr>
          <w:noProof/>
        </w:rPr>
        <w:drawing>
          <wp:anchor distT="0" distB="0" distL="114300" distR="114300" simplePos="0" relativeHeight="251637760" behindDoc="0" locked="0" layoutInCell="1" allowOverlap="1" wp14:anchorId="0D3BD2EB" wp14:editId="4B17280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461FF5" w14:textId="77777777" w:rsidR="00F43320" w:rsidRDefault="00F43320"/>
    <w:p w14:paraId="1B44C1A3" w14:textId="77777777" w:rsidR="00F43320" w:rsidRDefault="00F43320"/>
    <w:p w14:paraId="37C55691" w14:textId="77777777" w:rsidR="00F43320" w:rsidRDefault="00F43320"/>
    <w:p w14:paraId="2896D60A" w14:textId="77777777" w:rsidR="00F43320" w:rsidRDefault="00F43320"/>
    <w:p w14:paraId="3D9DFD8C" w14:textId="77777777" w:rsidR="00F43320" w:rsidRDefault="00F43320"/>
    <w:p w14:paraId="7114BB5F" w14:textId="77777777" w:rsidR="00F43320" w:rsidRDefault="00F43320"/>
    <w:p w14:paraId="436531B5" w14:textId="77777777" w:rsidR="00F43320" w:rsidRDefault="00F43320"/>
    <w:p w14:paraId="1C30D2E2" w14:textId="77777777" w:rsidR="00F43320" w:rsidRDefault="00F43320"/>
    <w:p w14:paraId="1816F1AF" w14:textId="77777777" w:rsidR="00F43320" w:rsidRDefault="006D7C25">
      <w:r>
        <w:rPr>
          <w:noProof/>
        </w:rPr>
        <mc:AlternateContent>
          <mc:Choice Requires="wps">
            <w:drawing>
              <wp:anchor distT="0" distB="0" distL="114300" distR="114300" simplePos="0" relativeHeight="251639808" behindDoc="1" locked="0" layoutInCell="1" allowOverlap="1" wp14:anchorId="5267B09E" wp14:editId="6EEF84F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053C4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267B09E"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37053C4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3428849" w14:textId="77777777" w:rsidR="00F43320" w:rsidRDefault="00F43320"/>
    <w:p w14:paraId="6A733DD2" w14:textId="77777777" w:rsidR="00F43320" w:rsidRDefault="00F43320"/>
    <w:p w14:paraId="6217914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75CC392A" wp14:editId="36B9E6D6">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4907C7"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3D2E4C61" w14:textId="77777777" w:rsidR="00F43320" w:rsidRDefault="003E0D37">
      <w:r>
        <w:rPr>
          <w:noProof/>
        </w:rPr>
        <mc:AlternateContent>
          <mc:Choice Requires="wps">
            <w:drawing>
              <wp:anchor distT="0" distB="0" distL="114300" distR="114300" simplePos="0" relativeHeight="251640832" behindDoc="0" locked="0" layoutInCell="1" allowOverlap="1" wp14:anchorId="14D96CD9" wp14:editId="743170C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241E5" w14:textId="32257EF6" w:rsidR="00F43320" w:rsidRPr="005E6C17" w:rsidRDefault="00184F3B" w:rsidP="00EF5DC0">
                            <w:pPr>
                              <w:jc w:val="right"/>
                              <w:rPr>
                                <w:rFonts w:ascii="EleganTech™" w:hAnsi="EleganTech™"/>
                                <w:b/>
                                <w:color w:val="404040"/>
                                <w:sz w:val="54"/>
                                <w:szCs w:val="56"/>
                              </w:rPr>
                            </w:pPr>
                            <w:r w:rsidRPr="00184F3B">
                              <w:rPr>
                                <w:rFonts w:cs="Calibri"/>
                                <w:b/>
                                <w:color w:val="000000"/>
                                <w:sz w:val="48"/>
                                <w:szCs w:val="52"/>
                                <w:lang w:eastAsia="es-NI"/>
                              </w:rPr>
                              <w:t>Desarrollo de aplicaciones con Node.js</w:t>
                            </w:r>
                            <w:r w:rsidR="00F43320">
                              <w:rPr>
                                <w:rFonts w:cs="Calibri"/>
                                <w:b/>
                                <w:color w:val="000000"/>
                                <w:sz w:val="48"/>
                                <w:szCs w:val="52"/>
                                <w:lang w:eastAsia="es-NI"/>
                              </w:rPr>
                              <w:t xml:space="preserve">, Unidad </w:t>
                            </w:r>
                            <w:r>
                              <w:rPr>
                                <w:rFonts w:cs="Calibri"/>
                                <w:b/>
                                <w:color w:val="000000"/>
                                <w:sz w:val="48"/>
                                <w:szCs w:val="52"/>
                                <w:lang w:eastAsia="es-NI"/>
                              </w:rPr>
                              <w:t>I</w:t>
                            </w:r>
                            <w:r w:rsidR="008E54E2">
                              <w:rPr>
                                <w:rFonts w:cs="Calibri"/>
                                <w:b/>
                                <w:color w:val="000000"/>
                                <w:sz w:val="48"/>
                                <w:szCs w:val="52"/>
                                <w:lang w:eastAsia="es-NI"/>
                              </w:rPr>
                              <w:t>I</w:t>
                            </w:r>
                          </w:p>
                          <w:p w14:paraId="5A36D12C"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96CD9"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1D241E5" w14:textId="32257EF6" w:rsidR="00F43320" w:rsidRPr="005E6C17" w:rsidRDefault="00184F3B" w:rsidP="00EF5DC0">
                      <w:pPr>
                        <w:jc w:val="right"/>
                        <w:rPr>
                          <w:rFonts w:ascii="EleganTech™" w:hAnsi="EleganTech™"/>
                          <w:b/>
                          <w:color w:val="404040"/>
                          <w:sz w:val="54"/>
                          <w:szCs w:val="56"/>
                        </w:rPr>
                      </w:pPr>
                      <w:r w:rsidRPr="00184F3B">
                        <w:rPr>
                          <w:rFonts w:cs="Calibri"/>
                          <w:b/>
                          <w:color w:val="000000"/>
                          <w:sz w:val="48"/>
                          <w:szCs w:val="52"/>
                          <w:lang w:eastAsia="es-NI"/>
                        </w:rPr>
                        <w:t>Desarrollo de aplicaciones con Node.js</w:t>
                      </w:r>
                      <w:r w:rsidR="00F43320">
                        <w:rPr>
                          <w:rFonts w:cs="Calibri"/>
                          <w:b/>
                          <w:color w:val="000000"/>
                          <w:sz w:val="48"/>
                          <w:szCs w:val="52"/>
                          <w:lang w:eastAsia="es-NI"/>
                        </w:rPr>
                        <w:t xml:space="preserve">, Unidad </w:t>
                      </w:r>
                      <w:r>
                        <w:rPr>
                          <w:rFonts w:cs="Calibri"/>
                          <w:b/>
                          <w:color w:val="000000"/>
                          <w:sz w:val="48"/>
                          <w:szCs w:val="52"/>
                          <w:lang w:eastAsia="es-NI"/>
                        </w:rPr>
                        <w:t>I</w:t>
                      </w:r>
                      <w:r w:rsidR="008E54E2">
                        <w:rPr>
                          <w:rFonts w:cs="Calibri"/>
                          <w:b/>
                          <w:color w:val="000000"/>
                          <w:sz w:val="48"/>
                          <w:szCs w:val="52"/>
                          <w:lang w:eastAsia="es-NI"/>
                        </w:rPr>
                        <w:t>I</w:t>
                      </w:r>
                    </w:p>
                    <w:p w14:paraId="5A36D12C" w14:textId="77777777" w:rsidR="00F43320" w:rsidRDefault="00F43320" w:rsidP="00F43320">
                      <w:pPr>
                        <w:jc w:val="right"/>
                      </w:pPr>
                    </w:p>
                  </w:txbxContent>
                </v:textbox>
              </v:shape>
            </w:pict>
          </mc:Fallback>
        </mc:AlternateContent>
      </w:r>
    </w:p>
    <w:p w14:paraId="3435066C" w14:textId="77777777" w:rsidR="00F43320" w:rsidRDefault="00F43320"/>
    <w:p w14:paraId="71442743" w14:textId="77777777" w:rsidR="005B0B82" w:rsidRDefault="005B0B82"/>
    <w:p w14:paraId="5EA320DC" w14:textId="77777777" w:rsidR="005B0B82" w:rsidRDefault="005B0B82"/>
    <w:p w14:paraId="33308AF0" w14:textId="77777777" w:rsidR="005B0B82" w:rsidRDefault="005B0B82"/>
    <w:p w14:paraId="684EEC0E" w14:textId="77777777" w:rsidR="005B0B82" w:rsidRDefault="005B0B82"/>
    <w:p w14:paraId="36C2D13E" w14:textId="77777777" w:rsidR="005B0B82" w:rsidRDefault="005B0B82"/>
    <w:p w14:paraId="6AE21089" w14:textId="77777777" w:rsidR="005B0B82" w:rsidRDefault="005B0B82"/>
    <w:p w14:paraId="7DA14FE0" w14:textId="77777777" w:rsidR="005B0B82" w:rsidRDefault="005B0B82"/>
    <w:p w14:paraId="30824B2C" w14:textId="77777777" w:rsidR="005B0B82" w:rsidRDefault="005B0B82"/>
    <w:p w14:paraId="118AA823" w14:textId="77777777" w:rsidR="005B0B82" w:rsidRDefault="005B0B82"/>
    <w:p w14:paraId="0F60EF54" w14:textId="77777777" w:rsidR="005B0B82" w:rsidRDefault="005B0B82"/>
    <w:p w14:paraId="14CA2E3A" w14:textId="77777777" w:rsidR="005B0B82" w:rsidRDefault="005B0B82"/>
    <w:p w14:paraId="2B5C3034" w14:textId="77777777" w:rsidR="00636C8A" w:rsidRDefault="00636C8A"/>
    <w:p w14:paraId="0AB1F929" w14:textId="77777777" w:rsidR="00A66A79" w:rsidRDefault="00A66A79">
      <w:pPr>
        <w:sectPr w:rsidR="00A66A79" w:rsidSect="00636C8A">
          <w:pgSz w:w="12240" w:h="15840"/>
          <w:pgMar w:top="1418" w:right="1701" w:bottom="1418" w:left="1701" w:header="709" w:footer="709" w:gutter="0"/>
          <w:cols w:space="708"/>
          <w:docGrid w:linePitch="360"/>
        </w:sectPr>
      </w:pPr>
    </w:p>
    <w:p w14:paraId="68B04B32"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27C0B274" wp14:editId="268AC11E">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BF9D2" w14:textId="77777777" w:rsidR="0070212E" w:rsidRPr="00D904A7" w:rsidRDefault="0070212E" w:rsidP="0070212E">
                              <w:pPr>
                                <w:pStyle w:val="Ttulo1"/>
                              </w:pPr>
                              <w:bookmarkStart w:id="0" w:name="_Toc159962351"/>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7C0B274"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00BF9D2" w14:textId="77777777" w:rsidR="0070212E" w:rsidRPr="00D904A7" w:rsidRDefault="0070212E" w:rsidP="0070212E">
                        <w:pPr>
                          <w:pStyle w:val="Ttulo1"/>
                        </w:pPr>
                        <w:bookmarkStart w:id="1" w:name="_Toc159962351"/>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E41AAE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84770A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7B8E093" w14:textId="77777777" w:rsidR="00843820" w:rsidRPr="004A18B8" w:rsidRDefault="00843820" w:rsidP="00843820">
          <w:pPr>
            <w:rPr>
              <w:rFonts w:cs="Tahoma"/>
              <w:szCs w:val="24"/>
              <w:lang w:val="es-ES" w:eastAsia="es-NI"/>
            </w:rPr>
          </w:pPr>
        </w:p>
        <w:p w14:paraId="6F112318" w14:textId="576034DF" w:rsidR="00C8182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59962351" w:history="1">
            <w:r w:rsidR="00C81826" w:rsidRPr="000C1F13">
              <w:rPr>
                <w:rStyle w:val="Hipervnculo"/>
                <w:noProof/>
              </w:rPr>
              <w:t>Índice de Contenido</w:t>
            </w:r>
            <w:r w:rsidR="00C81826">
              <w:rPr>
                <w:noProof/>
                <w:webHidden/>
              </w:rPr>
              <w:tab/>
            </w:r>
            <w:r w:rsidR="00C81826">
              <w:rPr>
                <w:noProof/>
                <w:webHidden/>
              </w:rPr>
              <w:fldChar w:fldCharType="begin"/>
            </w:r>
            <w:r w:rsidR="00C81826">
              <w:rPr>
                <w:noProof/>
                <w:webHidden/>
              </w:rPr>
              <w:instrText xml:space="preserve"> PAGEREF _Toc159962351 \h </w:instrText>
            </w:r>
            <w:r w:rsidR="00C81826">
              <w:rPr>
                <w:noProof/>
                <w:webHidden/>
              </w:rPr>
            </w:r>
            <w:r w:rsidR="00C81826">
              <w:rPr>
                <w:noProof/>
                <w:webHidden/>
              </w:rPr>
              <w:fldChar w:fldCharType="separate"/>
            </w:r>
            <w:r w:rsidR="00D15DA9">
              <w:rPr>
                <w:noProof/>
                <w:webHidden/>
              </w:rPr>
              <w:t>2</w:t>
            </w:r>
            <w:r w:rsidR="00C81826">
              <w:rPr>
                <w:noProof/>
                <w:webHidden/>
              </w:rPr>
              <w:fldChar w:fldCharType="end"/>
            </w:r>
          </w:hyperlink>
        </w:p>
        <w:p w14:paraId="7F7C546A" w14:textId="66E2F2C3" w:rsidR="00C81826" w:rsidRDefault="00CA2E52">
          <w:pPr>
            <w:pStyle w:val="TDC1"/>
            <w:tabs>
              <w:tab w:val="right" w:leader="dot" w:pos="8828"/>
            </w:tabs>
            <w:rPr>
              <w:rFonts w:asciiTheme="minorHAnsi" w:eastAsiaTheme="minorEastAsia" w:hAnsiTheme="minorHAnsi"/>
              <w:noProof/>
              <w:sz w:val="22"/>
              <w:lang w:eastAsia="es-NI"/>
            </w:rPr>
          </w:pPr>
          <w:hyperlink w:anchor="_Toc159962352" w:history="1">
            <w:r w:rsidR="00C81826" w:rsidRPr="000C1F13">
              <w:rPr>
                <w:rStyle w:val="Hipervnculo"/>
                <w:noProof/>
              </w:rPr>
              <w:t>Introducción</w:t>
            </w:r>
            <w:r w:rsidR="00C81826">
              <w:rPr>
                <w:noProof/>
                <w:webHidden/>
              </w:rPr>
              <w:tab/>
            </w:r>
            <w:r w:rsidR="00C81826">
              <w:rPr>
                <w:noProof/>
                <w:webHidden/>
              </w:rPr>
              <w:fldChar w:fldCharType="begin"/>
            </w:r>
            <w:r w:rsidR="00C81826">
              <w:rPr>
                <w:noProof/>
                <w:webHidden/>
              </w:rPr>
              <w:instrText xml:space="preserve"> PAGEREF _Toc159962352 \h </w:instrText>
            </w:r>
            <w:r w:rsidR="00C81826">
              <w:rPr>
                <w:noProof/>
                <w:webHidden/>
              </w:rPr>
            </w:r>
            <w:r w:rsidR="00C81826">
              <w:rPr>
                <w:noProof/>
                <w:webHidden/>
              </w:rPr>
              <w:fldChar w:fldCharType="separate"/>
            </w:r>
            <w:r w:rsidR="00D15DA9">
              <w:rPr>
                <w:noProof/>
                <w:webHidden/>
              </w:rPr>
              <w:t>4</w:t>
            </w:r>
            <w:r w:rsidR="00C81826">
              <w:rPr>
                <w:noProof/>
                <w:webHidden/>
              </w:rPr>
              <w:fldChar w:fldCharType="end"/>
            </w:r>
          </w:hyperlink>
        </w:p>
        <w:p w14:paraId="5FBF5AB8" w14:textId="1B3A6DC8" w:rsidR="00C81826" w:rsidRDefault="00CA2E52">
          <w:pPr>
            <w:pStyle w:val="TDC1"/>
            <w:tabs>
              <w:tab w:val="right" w:leader="dot" w:pos="8828"/>
            </w:tabs>
            <w:rPr>
              <w:rFonts w:asciiTheme="minorHAnsi" w:eastAsiaTheme="minorEastAsia" w:hAnsiTheme="minorHAnsi"/>
              <w:noProof/>
              <w:sz w:val="22"/>
              <w:lang w:eastAsia="es-NI"/>
            </w:rPr>
          </w:pPr>
          <w:hyperlink w:anchor="_Toc159962353" w:history="1">
            <w:r w:rsidR="00C81826" w:rsidRPr="000C1F13">
              <w:rPr>
                <w:rStyle w:val="Hipervnculo"/>
                <w:noProof/>
              </w:rPr>
              <w:t>Desarrollo de Contenidos</w:t>
            </w:r>
            <w:r w:rsidR="00C81826">
              <w:rPr>
                <w:noProof/>
                <w:webHidden/>
              </w:rPr>
              <w:tab/>
            </w:r>
            <w:r w:rsidR="00C81826">
              <w:rPr>
                <w:noProof/>
                <w:webHidden/>
              </w:rPr>
              <w:fldChar w:fldCharType="begin"/>
            </w:r>
            <w:r w:rsidR="00C81826">
              <w:rPr>
                <w:noProof/>
                <w:webHidden/>
              </w:rPr>
              <w:instrText xml:space="preserve"> PAGEREF _Toc159962353 \h </w:instrText>
            </w:r>
            <w:r w:rsidR="00C81826">
              <w:rPr>
                <w:noProof/>
                <w:webHidden/>
              </w:rPr>
            </w:r>
            <w:r w:rsidR="00C81826">
              <w:rPr>
                <w:noProof/>
                <w:webHidden/>
              </w:rPr>
              <w:fldChar w:fldCharType="separate"/>
            </w:r>
            <w:r w:rsidR="00D15DA9">
              <w:rPr>
                <w:noProof/>
                <w:webHidden/>
              </w:rPr>
              <w:t>5</w:t>
            </w:r>
            <w:r w:rsidR="00C81826">
              <w:rPr>
                <w:noProof/>
                <w:webHidden/>
              </w:rPr>
              <w:fldChar w:fldCharType="end"/>
            </w:r>
          </w:hyperlink>
        </w:p>
        <w:p w14:paraId="4B083A8E" w14:textId="27CE9FDE" w:rsidR="00C81826" w:rsidRDefault="00CA2E52">
          <w:pPr>
            <w:pStyle w:val="TDC2"/>
            <w:tabs>
              <w:tab w:val="right" w:leader="dot" w:pos="8828"/>
            </w:tabs>
            <w:rPr>
              <w:noProof/>
            </w:rPr>
          </w:pPr>
          <w:hyperlink w:anchor="_Toc159962354" w:history="1">
            <w:r w:rsidR="00C81826" w:rsidRPr="000C1F13">
              <w:rPr>
                <w:rStyle w:val="Hipervnculo"/>
                <w:noProof/>
              </w:rPr>
              <w:t>Configuración de un proyecto MEAN</w:t>
            </w:r>
            <w:r w:rsidR="00C81826">
              <w:rPr>
                <w:noProof/>
                <w:webHidden/>
              </w:rPr>
              <w:tab/>
            </w:r>
            <w:r w:rsidR="00C81826">
              <w:rPr>
                <w:noProof/>
                <w:webHidden/>
              </w:rPr>
              <w:fldChar w:fldCharType="begin"/>
            </w:r>
            <w:r w:rsidR="00C81826">
              <w:rPr>
                <w:noProof/>
                <w:webHidden/>
              </w:rPr>
              <w:instrText xml:space="preserve"> PAGEREF _Toc159962354 \h </w:instrText>
            </w:r>
            <w:r w:rsidR="00C81826">
              <w:rPr>
                <w:noProof/>
                <w:webHidden/>
              </w:rPr>
            </w:r>
            <w:r w:rsidR="00C81826">
              <w:rPr>
                <w:noProof/>
                <w:webHidden/>
              </w:rPr>
              <w:fldChar w:fldCharType="separate"/>
            </w:r>
            <w:r w:rsidR="00D15DA9">
              <w:rPr>
                <w:noProof/>
                <w:webHidden/>
              </w:rPr>
              <w:t>5</w:t>
            </w:r>
            <w:r w:rsidR="00C81826">
              <w:rPr>
                <w:noProof/>
                <w:webHidden/>
              </w:rPr>
              <w:fldChar w:fldCharType="end"/>
            </w:r>
          </w:hyperlink>
        </w:p>
        <w:p w14:paraId="15BB4124" w14:textId="3DAAEFD8" w:rsidR="00C81826" w:rsidRDefault="00CA2E52">
          <w:pPr>
            <w:pStyle w:val="TDC3"/>
            <w:tabs>
              <w:tab w:val="right" w:leader="dot" w:pos="8828"/>
            </w:tabs>
            <w:rPr>
              <w:noProof/>
            </w:rPr>
          </w:pPr>
          <w:hyperlink w:anchor="_Toc159962355" w:history="1">
            <w:r w:rsidR="00C81826" w:rsidRPr="000C1F13">
              <w:rPr>
                <w:rStyle w:val="Hipervnculo"/>
                <w:noProof/>
              </w:rPr>
              <w:t>Un vistazo a Express, Node y NPM</w:t>
            </w:r>
            <w:r w:rsidR="00C81826">
              <w:rPr>
                <w:noProof/>
                <w:webHidden/>
              </w:rPr>
              <w:tab/>
            </w:r>
            <w:r w:rsidR="00C81826">
              <w:rPr>
                <w:noProof/>
                <w:webHidden/>
              </w:rPr>
              <w:fldChar w:fldCharType="begin"/>
            </w:r>
            <w:r w:rsidR="00C81826">
              <w:rPr>
                <w:noProof/>
                <w:webHidden/>
              </w:rPr>
              <w:instrText xml:space="preserve"> PAGEREF _Toc159962355 \h </w:instrText>
            </w:r>
            <w:r w:rsidR="00C81826">
              <w:rPr>
                <w:noProof/>
                <w:webHidden/>
              </w:rPr>
            </w:r>
            <w:r w:rsidR="00C81826">
              <w:rPr>
                <w:noProof/>
                <w:webHidden/>
              </w:rPr>
              <w:fldChar w:fldCharType="separate"/>
            </w:r>
            <w:r w:rsidR="00D15DA9">
              <w:rPr>
                <w:noProof/>
                <w:webHidden/>
              </w:rPr>
              <w:t>5</w:t>
            </w:r>
            <w:r w:rsidR="00C81826">
              <w:rPr>
                <w:noProof/>
                <w:webHidden/>
              </w:rPr>
              <w:fldChar w:fldCharType="end"/>
            </w:r>
          </w:hyperlink>
        </w:p>
        <w:p w14:paraId="4BBEB69A" w14:textId="2189CFD6" w:rsidR="00C81826" w:rsidRDefault="00CA2E52">
          <w:pPr>
            <w:pStyle w:val="TDC3"/>
            <w:tabs>
              <w:tab w:val="right" w:leader="dot" w:pos="8828"/>
            </w:tabs>
            <w:rPr>
              <w:noProof/>
            </w:rPr>
          </w:pPr>
          <w:hyperlink w:anchor="_Toc159962356" w:history="1">
            <w:r w:rsidR="00C81826" w:rsidRPr="000C1F13">
              <w:rPr>
                <w:rStyle w:val="Hipervnculo"/>
                <w:noProof/>
              </w:rPr>
              <w:t>Creación de proyectos con Express</w:t>
            </w:r>
            <w:r w:rsidR="00C81826">
              <w:rPr>
                <w:noProof/>
                <w:webHidden/>
              </w:rPr>
              <w:tab/>
            </w:r>
            <w:r w:rsidR="00C81826">
              <w:rPr>
                <w:noProof/>
                <w:webHidden/>
              </w:rPr>
              <w:fldChar w:fldCharType="begin"/>
            </w:r>
            <w:r w:rsidR="00C81826">
              <w:rPr>
                <w:noProof/>
                <w:webHidden/>
              </w:rPr>
              <w:instrText xml:space="preserve"> PAGEREF _Toc159962356 \h </w:instrText>
            </w:r>
            <w:r w:rsidR="00C81826">
              <w:rPr>
                <w:noProof/>
                <w:webHidden/>
              </w:rPr>
            </w:r>
            <w:r w:rsidR="00C81826">
              <w:rPr>
                <w:noProof/>
                <w:webHidden/>
              </w:rPr>
              <w:fldChar w:fldCharType="separate"/>
            </w:r>
            <w:r w:rsidR="00D15DA9">
              <w:rPr>
                <w:noProof/>
                <w:webHidden/>
              </w:rPr>
              <w:t>7</w:t>
            </w:r>
            <w:r w:rsidR="00C81826">
              <w:rPr>
                <w:noProof/>
                <w:webHidden/>
              </w:rPr>
              <w:fldChar w:fldCharType="end"/>
            </w:r>
          </w:hyperlink>
        </w:p>
        <w:p w14:paraId="6E701872" w14:textId="2621310C" w:rsidR="00C81826" w:rsidRDefault="00CA2E52">
          <w:pPr>
            <w:pStyle w:val="TDC3"/>
            <w:tabs>
              <w:tab w:val="right" w:leader="dot" w:pos="8828"/>
            </w:tabs>
            <w:rPr>
              <w:noProof/>
            </w:rPr>
          </w:pPr>
          <w:hyperlink w:anchor="_Toc159962357" w:history="1">
            <w:r w:rsidR="00C81826" w:rsidRPr="000C1F13">
              <w:rPr>
                <w:rStyle w:val="Hipervnculo"/>
                <w:noProof/>
              </w:rPr>
              <w:t>Modificando Express para MVC</w:t>
            </w:r>
            <w:r w:rsidR="00C81826">
              <w:rPr>
                <w:noProof/>
                <w:webHidden/>
              </w:rPr>
              <w:tab/>
            </w:r>
            <w:r w:rsidR="00C81826">
              <w:rPr>
                <w:noProof/>
                <w:webHidden/>
              </w:rPr>
              <w:fldChar w:fldCharType="begin"/>
            </w:r>
            <w:r w:rsidR="00C81826">
              <w:rPr>
                <w:noProof/>
                <w:webHidden/>
              </w:rPr>
              <w:instrText xml:space="preserve"> PAGEREF _Toc159962357 \h </w:instrText>
            </w:r>
            <w:r w:rsidR="00C81826">
              <w:rPr>
                <w:noProof/>
                <w:webHidden/>
              </w:rPr>
            </w:r>
            <w:r w:rsidR="00C81826">
              <w:rPr>
                <w:noProof/>
                <w:webHidden/>
              </w:rPr>
              <w:fldChar w:fldCharType="separate"/>
            </w:r>
            <w:r w:rsidR="00D15DA9">
              <w:rPr>
                <w:noProof/>
                <w:webHidden/>
              </w:rPr>
              <w:t>8</w:t>
            </w:r>
            <w:r w:rsidR="00C81826">
              <w:rPr>
                <w:noProof/>
                <w:webHidden/>
              </w:rPr>
              <w:fldChar w:fldCharType="end"/>
            </w:r>
          </w:hyperlink>
        </w:p>
        <w:p w14:paraId="5D66B9D5" w14:textId="1BDA021E" w:rsidR="00C81826" w:rsidRDefault="00CA2E52">
          <w:pPr>
            <w:pStyle w:val="TDC2"/>
            <w:tabs>
              <w:tab w:val="right" w:leader="dot" w:pos="8828"/>
            </w:tabs>
            <w:rPr>
              <w:noProof/>
            </w:rPr>
          </w:pPr>
          <w:hyperlink w:anchor="_Toc159962358" w:history="1">
            <w:r w:rsidR="00C81826" w:rsidRPr="000C1F13">
              <w:rPr>
                <w:rStyle w:val="Hipervnculo"/>
                <w:noProof/>
              </w:rPr>
              <w:t>Creación de sitios estáticos con Node.js y Express</w:t>
            </w:r>
            <w:r w:rsidR="00C81826">
              <w:rPr>
                <w:noProof/>
                <w:webHidden/>
              </w:rPr>
              <w:tab/>
            </w:r>
            <w:r w:rsidR="00C81826">
              <w:rPr>
                <w:noProof/>
                <w:webHidden/>
              </w:rPr>
              <w:fldChar w:fldCharType="begin"/>
            </w:r>
            <w:r w:rsidR="00C81826">
              <w:rPr>
                <w:noProof/>
                <w:webHidden/>
              </w:rPr>
              <w:instrText xml:space="preserve"> PAGEREF _Toc159962358 \h </w:instrText>
            </w:r>
            <w:r w:rsidR="00C81826">
              <w:rPr>
                <w:noProof/>
                <w:webHidden/>
              </w:rPr>
            </w:r>
            <w:r w:rsidR="00C81826">
              <w:rPr>
                <w:noProof/>
                <w:webHidden/>
              </w:rPr>
              <w:fldChar w:fldCharType="separate"/>
            </w:r>
            <w:r w:rsidR="00D15DA9">
              <w:rPr>
                <w:noProof/>
                <w:webHidden/>
              </w:rPr>
              <w:t>11</w:t>
            </w:r>
            <w:r w:rsidR="00C81826">
              <w:rPr>
                <w:noProof/>
                <w:webHidden/>
              </w:rPr>
              <w:fldChar w:fldCharType="end"/>
            </w:r>
          </w:hyperlink>
        </w:p>
        <w:p w14:paraId="48F41A49" w14:textId="4DD36BE4" w:rsidR="00C81826" w:rsidRDefault="00CA2E52">
          <w:pPr>
            <w:pStyle w:val="TDC3"/>
            <w:tabs>
              <w:tab w:val="right" w:leader="dot" w:pos="8828"/>
            </w:tabs>
            <w:rPr>
              <w:noProof/>
            </w:rPr>
          </w:pPr>
          <w:hyperlink w:anchor="_Toc159962359" w:history="1">
            <w:r w:rsidR="00C81826" w:rsidRPr="000C1F13">
              <w:rPr>
                <w:rStyle w:val="Hipervnculo"/>
                <w:noProof/>
              </w:rPr>
              <w:t>Definición de rutas en Express</w:t>
            </w:r>
            <w:r w:rsidR="00C81826">
              <w:rPr>
                <w:noProof/>
                <w:webHidden/>
              </w:rPr>
              <w:tab/>
            </w:r>
            <w:r w:rsidR="00C81826">
              <w:rPr>
                <w:noProof/>
                <w:webHidden/>
              </w:rPr>
              <w:fldChar w:fldCharType="begin"/>
            </w:r>
            <w:r w:rsidR="00C81826">
              <w:rPr>
                <w:noProof/>
                <w:webHidden/>
              </w:rPr>
              <w:instrText xml:space="preserve"> PAGEREF _Toc159962359 \h </w:instrText>
            </w:r>
            <w:r w:rsidR="00C81826">
              <w:rPr>
                <w:noProof/>
                <w:webHidden/>
              </w:rPr>
            </w:r>
            <w:r w:rsidR="00C81826">
              <w:rPr>
                <w:noProof/>
                <w:webHidden/>
              </w:rPr>
              <w:fldChar w:fldCharType="separate"/>
            </w:r>
            <w:r w:rsidR="00D15DA9">
              <w:rPr>
                <w:noProof/>
                <w:webHidden/>
              </w:rPr>
              <w:t>12</w:t>
            </w:r>
            <w:r w:rsidR="00C81826">
              <w:rPr>
                <w:noProof/>
                <w:webHidden/>
              </w:rPr>
              <w:fldChar w:fldCharType="end"/>
            </w:r>
          </w:hyperlink>
        </w:p>
        <w:p w14:paraId="57A150AA" w14:textId="7C8320C5" w:rsidR="00C81826" w:rsidRDefault="00CA2E52">
          <w:pPr>
            <w:pStyle w:val="TDC3"/>
            <w:tabs>
              <w:tab w:val="right" w:leader="dot" w:pos="8828"/>
            </w:tabs>
            <w:rPr>
              <w:noProof/>
            </w:rPr>
          </w:pPr>
          <w:hyperlink w:anchor="_Toc159962360" w:history="1">
            <w:r w:rsidR="00C81826" w:rsidRPr="000C1F13">
              <w:rPr>
                <w:rStyle w:val="Hipervnculo"/>
                <w:noProof/>
              </w:rPr>
              <w:t>Creación de controladores básicos</w:t>
            </w:r>
            <w:r w:rsidR="00C81826">
              <w:rPr>
                <w:noProof/>
                <w:webHidden/>
              </w:rPr>
              <w:tab/>
            </w:r>
            <w:r w:rsidR="00C81826">
              <w:rPr>
                <w:noProof/>
                <w:webHidden/>
              </w:rPr>
              <w:fldChar w:fldCharType="begin"/>
            </w:r>
            <w:r w:rsidR="00C81826">
              <w:rPr>
                <w:noProof/>
                <w:webHidden/>
              </w:rPr>
              <w:instrText xml:space="preserve"> PAGEREF _Toc159962360 \h </w:instrText>
            </w:r>
            <w:r w:rsidR="00C81826">
              <w:rPr>
                <w:noProof/>
                <w:webHidden/>
              </w:rPr>
            </w:r>
            <w:r w:rsidR="00C81826">
              <w:rPr>
                <w:noProof/>
                <w:webHidden/>
              </w:rPr>
              <w:fldChar w:fldCharType="separate"/>
            </w:r>
            <w:r w:rsidR="00D15DA9">
              <w:rPr>
                <w:noProof/>
                <w:webHidden/>
              </w:rPr>
              <w:t>14</w:t>
            </w:r>
            <w:r w:rsidR="00C81826">
              <w:rPr>
                <w:noProof/>
                <w:webHidden/>
              </w:rPr>
              <w:fldChar w:fldCharType="end"/>
            </w:r>
          </w:hyperlink>
        </w:p>
        <w:p w14:paraId="62A0640B" w14:textId="3CD1B296" w:rsidR="00C81826" w:rsidRDefault="00CA2E52">
          <w:pPr>
            <w:pStyle w:val="TDC3"/>
            <w:tabs>
              <w:tab w:val="right" w:leader="dot" w:pos="8828"/>
            </w:tabs>
            <w:rPr>
              <w:noProof/>
            </w:rPr>
          </w:pPr>
          <w:hyperlink w:anchor="_Toc159962361" w:history="1">
            <w:r w:rsidR="00C81826" w:rsidRPr="000C1F13">
              <w:rPr>
                <w:rStyle w:val="Hipervnculo"/>
                <w:noProof/>
              </w:rPr>
              <w:t>Creación de vistas</w:t>
            </w:r>
            <w:r w:rsidR="00C81826">
              <w:rPr>
                <w:noProof/>
                <w:webHidden/>
              </w:rPr>
              <w:tab/>
            </w:r>
            <w:r w:rsidR="00C81826">
              <w:rPr>
                <w:noProof/>
                <w:webHidden/>
              </w:rPr>
              <w:fldChar w:fldCharType="begin"/>
            </w:r>
            <w:r w:rsidR="00C81826">
              <w:rPr>
                <w:noProof/>
                <w:webHidden/>
              </w:rPr>
              <w:instrText xml:space="preserve"> PAGEREF _Toc159962361 \h </w:instrText>
            </w:r>
            <w:r w:rsidR="00C81826">
              <w:rPr>
                <w:noProof/>
                <w:webHidden/>
              </w:rPr>
            </w:r>
            <w:r w:rsidR="00C81826">
              <w:rPr>
                <w:noProof/>
                <w:webHidden/>
              </w:rPr>
              <w:fldChar w:fldCharType="separate"/>
            </w:r>
            <w:r w:rsidR="00D15DA9">
              <w:rPr>
                <w:noProof/>
                <w:webHidden/>
              </w:rPr>
              <w:t>16</w:t>
            </w:r>
            <w:r w:rsidR="00C81826">
              <w:rPr>
                <w:noProof/>
                <w:webHidden/>
              </w:rPr>
              <w:fldChar w:fldCharType="end"/>
            </w:r>
          </w:hyperlink>
        </w:p>
        <w:p w14:paraId="3E2AF57A" w14:textId="152AEC68" w:rsidR="00C81826" w:rsidRDefault="00CA2E52">
          <w:pPr>
            <w:pStyle w:val="TDC2"/>
            <w:tabs>
              <w:tab w:val="right" w:leader="dot" w:pos="8828"/>
            </w:tabs>
            <w:rPr>
              <w:noProof/>
            </w:rPr>
          </w:pPr>
          <w:hyperlink w:anchor="_Toc159962362" w:history="1">
            <w:r w:rsidR="00C81826" w:rsidRPr="000C1F13">
              <w:rPr>
                <w:rStyle w:val="Hipervnculo"/>
                <w:noProof/>
              </w:rPr>
              <w:t>Creación de modelo de datos con MongoDB y Mongoose</w:t>
            </w:r>
            <w:r w:rsidR="00C81826">
              <w:rPr>
                <w:noProof/>
                <w:webHidden/>
              </w:rPr>
              <w:tab/>
            </w:r>
            <w:r w:rsidR="00C81826">
              <w:rPr>
                <w:noProof/>
                <w:webHidden/>
              </w:rPr>
              <w:fldChar w:fldCharType="begin"/>
            </w:r>
            <w:r w:rsidR="00C81826">
              <w:rPr>
                <w:noProof/>
                <w:webHidden/>
              </w:rPr>
              <w:instrText xml:space="preserve"> PAGEREF _Toc159962362 \h </w:instrText>
            </w:r>
            <w:r w:rsidR="00C81826">
              <w:rPr>
                <w:noProof/>
                <w:webHidden/>
              </w:rPr>
            </w:r>
            <w:r w:rsidR="00C81826">
              <w:rPr>
                <w:noProof/>
                <w:webHidden/>
              </w:rPr>
              <w:fldChar w:fldCharType="separate"/>
            </w:r>
            <w:r w:rsidR="00D15DA9">
              <w:rPr>
                <w:noProof/>
                <w:webHidden/>
              </w:rPr>
              <w:t>19</w:t>
            </w:r>
            <w:r w:rsidR="00C81826">
              <w:rPr>
                <w:noProof/>
                <w:webHidden/>
              </w:rPr>
              <w:fldChar w:fldCharType="end"/>
            </w:r>
          </w:hyperlink>
        </w:p>
        <w:p w14:paraId="1118305A" w14:textId="0B67580A" w:rsidR="00C81826" w:rsidRDefault="00CA2E52">
          <w:pPr>
            <w:pStyle w:val="TDC3"/>
            <w:tabs>
              <w:tab w:val="right" w:leader="dot" w:pos="8828"/>
            </w:tabs>
            <w:rPr>
              <w:noProof/>
            </w:rPr>
          </w:pPr>
          <w:hyperlink w:anchor="_Toc159962363" w:history="1">
            <w:r w:rsidR="00C81826" w:rsidRPr="000C1F13">
              <w:rPr>
                <w:rStyle w:val="Hipervnculo"/>
                <w:noProof/>
              </w:rPr>
              <w:t>Conectando aplicaciones en Express a MongoDB usando Mongoose</w:t>
            </w:r>
            <w:r w:rsidR="00C81826">
              <w:rPr>
                <w:noProof/>
                <w:webHidden/>
              </w:rPr>
              <w:tab/>
            </w:r>
            <w:r w:rsidR="00C81826">
              <w:rPr>
                <w:noProof/>
                <w:webHidden/>
              </w:rPr>
              <w:fldChar w:fldCharType="begin"/>
            </w:r>
            <w:r w:rsidR="00C81826">
              <w:rPr>
                <w:noProof/>
                <w:webHidden/>
              </w:rPr>
              <w:instrText xml:space="preserve"> PAGEREF _Toc159962363 \h </w:instrText>
            </w:r>
            <w:r w:rsidR="00C81826">
              <w:rPr>
                <w:noProof/>
                <w:webHidden/>
              </w:rPr>
            </w:r>
            <w:r w:rsidR="00C81826">
              <w:rPr>
                <w:noProof/>
                <w:webHidden/>
              </w:rPr>
              <w:fldChar w:fldCharType="separate"/>
            </w:r>
            <w:r w:rsidR="00D15DA9">
              <w:rPr>
                <w:noProof/>
                <w:webHidden/>
              </w:rPr>
              <w:t>19</w:t>
            </w:r>
            <w:r w:rsidR="00C81826">
              <w:rPr>
                <w:noProof/>
                <w:webHidden/>
              </w:rPr>
              <w:fldChar w:fldCharType="end"/>
            </w:r>
          </w:hyperlink>
        </w:p>
        <w:p w14:paraId="680396CE" w14:textId="720A4CCD" w:rsidR="00C81826" w:rsidRDefault="00CA2E52">
          <w:pPr>
            <w:pStyle w:val="TDC3"/>
            <w:tabs>
              <w:tab w:val="right" w:leader="dot" w:pos="8828"/>
            </w:tabs>
            <w:rPr>
              <w:noProof/>
            </w:rPr>
          </w:pPr>
          <w:hyperlink w:anchor="_Toc159962364" w:history="1">
            <w:r w:rsidR="00C81826" w:rsidRPr="000C1F13">
              <w:rPr>
                <w:rStyle w:val="Hipervnculo"/>
                <w:noProof/>
              </w:rPr>
              <w:t>Modelado de datos</w:t>
            </w:r>
            <w:r w:rsidR="00C81826">
              <w:rPr>
                <w:noProof/>
                <w:webHidden/>
              </w:rPr>
              <w:tab/>
            </w:r>
            <w:r w:rsidR="00C81826">
              <w:rPr>
                <w:noProof/>
                <w:webHidden/>
              </w:rPr>
              <w:fldChar w:fldCharType="begin"/>
            </w:r>
            <w:r w:rsidR="00C81826">
              <w:rPr>
                <w:noProof/>
                <w:webHidden/>
              </w:rPr>
              <w:instrText xml:space="preserve"> PAGEREF _Toc159962364 \h </w:instrText>
            </w:r>
            <w:r w:rsidR="00C81826">
              <w:rPr>
                <w:noProof/>
                <w:webHidden/>
              </w:rPr>
            </w:r>
            <w:r w:rsidR="00C81826">
              <w:rPr>
                <w:noProof/>
                <w:webHidden/>
              </w:rPr>
              <w:fldChar w:fldCharType="separate"/>
            </w:r>
            <w:r w:rsidR="00D15DA9">
              <w:rPr>
                <w:noProof/>
                <w:webHidden/>
              </w:rPr>
              <w:t>19</w:t>
            </w:r>
            <w:r w:rsidR="00C81826">
              <w:rPr>
                <w:noProof/>
                <w:webHidden/>
              </w:rPr>
              <w:fldChar w:fldCharType="end"/>
            </w:r>
          </w:hyperlink>
        </w:p>
        <w:p w14:paraId="6CBD39D2" w14:textId="4B48D389" w:rsidR="00C81826" w:rsidRDefault="00CA2E52">
          <w:pPr>
            <w:pStyle w:val="TDC3"/>
            <w:tabs>
              <w:tab w:val="right" w:leader="dot" w:pos="8828"/>
            </w:tabs>
            <w:rPr>
              <w:noProof/>
            </w:rPr>
          </w:pPr>
          <w:hyperlink w:anchor="_Toc159962365" w:history="1">
            <w:r w:rsidR="00C81826" w:rsidRPr="000C1F13">
              <w:rPr>
                <w:rStyle w:val="Hipervnculo"/>
                <w:noProof/>
              </w:rPr>
              <w:t>Definiendo esquemas con Mogoose</w:t>
            </w:r>
            <w:r w:rsidR="00C81826">
              <w:rPr>
                <w:noProof/>
                <w:webHidden/>
              </w:rPr>
              <w:tab/>
            </w:r>
            <w:r w:rsidR="00C81826">
              <w:rPr>
                <w:noProof/>
                <w:webHidden/>
              </w:rPr>
              <w:fldChar w:fldCharType="begin"/>
            </w:r>
            <w:r w:rsidR="00C81826">
              <w:rPr>
                <w:noProof/>
                <w:webHidden/>
              </w:rPr>
              <w:instrText xml:space="preserve"> PAGEREF _Toc159962365 \h </w:instrText>
            </w:r>
            <w:r w:rsidR="00C81826">
              <w:rPr>
                <w:noProof/>
                <w:webHidden/>
              </w:rPr>
            </w:r>
            <w:r w:rsidR="00C81826">
              <w:rPr>
                <w:noProof/>
                <w:webHidden/>
              </w:rPr>
              <w:fldChar w:fldCharType="separate"/>
            </w:r>
            <w:r w:rsidR="00D15DA9">
              <w:rPr>
                <w:noProof/>
                <w:webHidden/>
              </w:rPr>
              <w:t>22</w:t>
            </w:r>
            <w:r w:rsidR="00C81826">
              <w:rPr>
                <w:noProof/>
                <w:webHidden/>
              </w:rPr>
              <w:fldChar w:fldCharType="end"/>
            </w:r>
          </w:hyperlink>
        </w:p>
        <w:p w14:paraId="32601717" w14:textId="35E74E22" w:rsidR="00C81826" w:rsidRDefault="00CA2E52">
          <w:pPr>
            <w:pStyle w:val="TDC3"/>
            <w:tabs>
              <w:tab w:val="right" w:leader="dot" w:pos="8828"/>
            </w:tabs>
            <w:rPr>
              <w:noProof/>
            </w:rPr>
          </w:pPr>
          <w:hyperlink w:anchor="_Toc159962366" w:history="1">
            <w:r w:rsidR="00C81826" w:rsidRPr="000C1F13">
              <w:rPr>
                <w:rStyle w:val="Hipervnculo"/>
                <w:noProof/>
              </w:rPr>
              <w:t>Uso de la Shell de MongoDB para crear bases de datos y manipular información</w:t>
            </w:r>
            <w:r w:rsidR="00C81826">
              <w:rPr>
                <w:noProof/>
                <w:webHidden/>
              </w:rPr>
              <w:tab/>
            </w:r>
            <w:r w:rsidR="00C81826">
              <w:rPr>
                <w:noProof/>
                <w:webHidden/>
              </w:rPr>
              <w:fldChar w:fldCharType="begin"/>
            </w:r>
            <w:r w:rsidR="00C81826">
              <w:rPr>
                <w:noProof/>
                <w:webHidden/>
              </w:rPr>
              <w:instrText xml:space="preserve"> PAGEREF _Toc159962366 \h </w:instrText>
            </w:r>
            <w:r w:rsidR="00C81826">
              <w:rPr>
                <w:noProof/>
                <w:webHidden/>
              </w:rPr>
            </w:r>
            <w:r w:rsidR="00C81826">
              <w:rPr>
                <w:noProof/>
                <w:webHidden/>
              </w:rPr>
              <w:fldChar w:fldCharType="separate"/>
            </w:r>
            <w:r w:rsidR="00D15DA9">
              <w:rPr>
                <w:noProof/>
                <w:webHidden/>
              </w:rPr>
              <w:t>23</w:t>
            </w:r>
            <w:r w:rsidR="00C81826">
              <w:rPr>
                <w:noProof/>
                <w:webHidden/>
              </w:rPr>
              <w:fldChar w:fldCharType="end"/>
            </w:r>
          </w:hyperlink>
        </w:p>
        <w:p w14:paraId="2B62931E" w14:textId="6067579F" w:rsidR="00C81826" w:rsidRDefault="00CA2E52">
          <w:pPr>
            <w:pStyle w:val="TDC2"/>
            <w:tabs>
              <w:tab w:val="right" w:leader="dot" w:pos="8828"/>
            </w:tabs>
            <w:rPr>
              <w:noProof/>
            </w:rPr>
          </w:pPr>
          <w:hyperlink w:anchor="_Toc159962367" w:history="1">
            <w:r w:rsidR="00C81826" w:rsidRPr="000C1F13">
              <w:rPr>
                <w:rStyle w:val="Hipervnculo"/>
                <w:noProof/>
              </w:rPr>
              <w:t>Creación de APIs REST para exponer bases de datos de MongoDB a la aplicación</w:t>
            </w:r>
            <w:r w:rsidR="00C81826">
              <w:rPr>
                <w:noProof/>
                <w:webHidden/>
              </w:rPr>
              <w:tab/>
            </w:r>
            <w:r w:rsidR="00C81826">
              <w:rPr>
                <w:noProof/>
                <w:webHidden/>
              </w:rPr>
              <w:fldChar w:fldCharType="begin"/>
            </w:r>
            <w:r w:rsidR="00C81826">
              <w:rPr>
                <w:noProof/>
                <w:webHidden/>
              </w:rPr>
              <w:instrText xml:space="preserve"> PAGEREF _Toc159962367 \h </w:instrText>
            </w:r>
            <w:r w:rsidR="00C81826">
              <w:rPr>
                <w:noProof/>
                <w:webHidden/>
              </w:rPr>
            </w:r>
            <w:r w:rsidR="00C81826">
              <w:rPr>
                <w:noProof/>
                <w:webHidden/>
              </w:rPr>
              <w:fldChar w:fldCharType="separate"/>
            </w:r>
            <w:r w:rsidR="00D15DA9">
              <w:rPr>
                <w:noProof/>
                <w:webHidden/>
              </w:rPr>
              <w:t>25</w:t>
            </w:r>
            <w:r w:rsidR="00C81826">
              <w:rPr>
                <w:noProof/>
                <w:webHidden/>
              </w:rPr>
              <w:fldChar w:fldCharType="end"/>
            </w:r>
          </w:hyperlink>
        </w:p>
        <w:p w14:paraId="7FB29D7E" w14:textId="526880BE" w:rsidR="00C81826" w:rsidRDefault="00CA2E52">
          <w:pPr>
            <w:pStyle w:val="TDC3"/>
            <w:tabs>
              <w:tab w:val="right" w:leader="dot" w:pos="8828"/>
            </w:tabs>
            <w:rPr>
              <w:noProof/>
            </w:rPr>
          </w:pPr>
          <w:hyperlink w:anchor="_Toc159962368" w:history="1">
            <w:r w:rsidR="00C81826" w:rsidRPr="000C1F13">
              <w:rPr>
                <w:rStyle w:val="Hipervnculo"/>
                <w:noProof/>
              </w:rPr>
              <w:t>Configurando APIs en Express</w:t>
            </w:r>
            <w:r w:rsidR="00C81826">
              <w:rPr>
                <w:noProof/>
                <w:webHidden/>
              </w:rPr>
              <w:tab/>
            </w:r>
            <w:r w:rsidR="00C81826">
              <w:rPr>
                <w:noProof/>
                <w:webHidden/>
              </w:rPr>
              <w:fldChar w:fldCharType="begin"/>
            </w:r>
            <w:r w:rsidR="00C81826">
              <w:rPr>
                <w:noProof/>
                <w:webHidden/>
              </w:rPr>
              <w:instrText xml:space="preserve"> PAGEREF _Toc159962368 \h </w:instrText>
            </w:r>
            <w:r w:rsidR="00C81826">
              <w:rPr>
                <w:noProof/>
                <w:webHidden/>
              </w:rPr>
            </w:r>
            <w:r w:rsidR="00C81826">
              <w:rPr>
                <w:noProof/>
                <w:webHidden/>
              </w:rPr>
              <w:fldChar w:fldCharType="separate"/>
            </w:r>
            <w:r w:rsidR="00D15DA9">
              <w:rPr>
                <w:noProof/>
                <w:webHidden/>
              </w:rPr>
              <w:t>25</w:t>
            </w:r>
            <w:r w:rsidR="00C81826">
              <w:rPr>
                <w:noProof/>
                <w:webHidden/>
              </w:rPr>
              <w:fldChar w:fldCharType="end"/>
            </w:r>
          </w:hyperlink>
        </w:p>
        <w:p w14:paraId="0250E270" w14:textId="74458CD6" w:rsidR="00C81826" w:rsidRDefault="00CA2E52">
          <w:pPr>
            <w:pStyle w:val="TDC3"/>
            <w:tabs>
              <w:tab w:val="right" w:leader="dot" w:pos="8828"/>
            </w:tabs>
            <w:rPr>
              <w:noProof/>
            </w:rPr>
          </w:pPr>
          <w:hyperlink w:anchor="_Toc159962369" w:history="1">
            <w:r w:rsidR="00C81826" w:rsidRPr="000C1F13">
              <w:rPr>
                <w:rStyle w:val="Hipervnculo"/>
                <w:noProof/>
              </w:rPr>
              <w:t>Métodos GET, POST, PUT, DELETE</w:t>
            </w:r>
            <w:r w:rsidR="00C81826">
              <w:rPr>
                <w:noProof/>
                <w:webHidden/>
              </w:rPr>
              <w:tab/>
            </w:r>
            <w:r w:rsidR="00C81826">
              <w:rPr>
                <w:noProof/>
                <w:webHidden/>
              </w:rPr>
              <w:fldChar w:fldCharType="begin"/>
            </w:r>
            <w:r w:rsidR="00C81826">
              <w:rPr>
                <w:noProof/>
                <w:webHidden/>
              </w:rPr>
              <w:instrText xml:space="preserve"> PAGEREF _Toc159962369 \h </w:instrText>
            </w:r>
            <w:r w:rsidR="00C81826">
              <w:rPr>
                <w:noProof/>
                <w:webHidden/>
              </w:rPr>
            </w:r>
            <w:r w:rsidR="00C81826">
              <w:rPr>
                <w:noProof/>
                <w:webHidden/>
              </w:rPr>
              <w:fldChar w:fldCharType="separate"/>
            </w:r>
            <w:r w:rsidR="00D15DA9">
              <w:rPr>
                <w:noProof/>
                <w:webHidden/>
              </w:rPr>
              <w:t>25</w:t>
            </w:r>
            <w:r w:rsidR="00C81826">
              <w:rPr>
                <w:noProof/>
                <w:webHidden/>
              </w:rPr>
              <w:fldChar w:fldCharType="end"/>
            </w:r>
          </w:hyperlink>
        </w:p>
        <w:p w14:paraId="740B994F" w14:textId="402A4463" w:rsidR="00C81826" w:rsidRDefault="00CA2E52">
          <w:pPr>
            <w:pStyle w:val="TDC2"/>
            <w:tabs>
              <w:tab w:val="right" w:leader="dot" w:pos="8828"/>
            </w:tabs>
            <w:rPr>
              <w:noProof/>
            </w:rPr>
          </w:pPr>
          <w:hyperlink w:anchor="_Toc159962370" w:history="1">
            <w:r w:rsidR="00C81826" w:rsidRPr="000C1F13">
              <w:rPr>
                <w:rStyle w:val="Hipervnculo"/>
                <w:noProof/>
              </w:rPr>
              <w:t>Consumo de APis REST de Express</w:t>
            </w:r>
            <w:r w:rsidR="00C81826">
              <w:rPr>
                <w:noProof/>
                <w:webHidden/>
              </w:rPr>
              <w:tab/>
            </w:r>
            <w:r w:rsidR="00C81826">
              <w:rPr>
                <w:noProof/>
                <w:webHidden/>
              </w:rPr>
              <w:fldChar w:fldCharType="begin"/>
            </w:r>
            <w:r w:rsidR="00C81826">
              <w:rPr>
                <w:noProof/>
                <w:webHidden/>
              </w:rPr>
              <w:instrText xml:space="preserve"> PAGEREF _Toc159962370 \h </w:instrText>
            </w:r>
            <w:r w:rsidR="00C81826">
              <w:rPr>
                <w:noProof/>
                <w:webHidden/>
              </w:rPr>
            </w:r>
            <w:r w:rsidR="00C81826">
              <w:rPr>
                <w:noProof/>
                <w:webHidden/>
              </w:rPr>
              <w:fldChar w:fldCharType="separate"/>
            </w:r>
            <w:r w:rsidR="00D15DA9">
              <w:rPr>
                <w:noProof/>
                <w:webHidden/>
              </w:rPr>
              <w:t>28</w:t>
            </w:r>
            <w:r w:rsidR="00C81826">
              <w:rPr>
                <w:noProof/>
                <w:webHidden/>
              </w:rPr>
              <w:fldChar w:fldCharType="end"/>
            </w:r>
          </w:hyperlink>
        </w:p>
        <w:p w14:paraId="7C05557F" w14:textId="62D6B927" w:rsidR="00C81826" w:rsidRDefault="00CA2E52">
          <w:pPr>
            <w:pStyle w:val="TDC3"/>
            <w:tabs>
              <w:tab w:val="right" w:leader="dot" w:pos="8828"/>
            </w:tabs>
            <w:rPr>
              <w:noProof/>
            </w:rPr>
          </w:pPr>
          <w:hyperlink w:anchor="_Toc159962371" w:history="1">
            <w:r w:rsidR="00C81826" w:rsidRPr="000C1F13">
              <w:rPr>
                <w:rStyle w:val="Hipervnculo"/>
                <w:noProof/>
              </w:rPr>
              <w:t>Invocar APIs desde Express</w:t>
            </w:r>
            <w:r w:rsidR="00C81826">
              <w:rPr>
                <w:noProof/>
                <w:webHidden/>
              </w:rPr>
              <w:tab/>
            </w:r>
            <w:r w:rsidR="00C81826">
              <w:rPr>
                <w:noProof/>
                <w:webHidden/>
              </w:rPr>
              <w:fldChar w:fldCharType="begin"/>
            </w:r>
            <w:r w:rsidR="00C81826">
              <w:rPr>
                <w:noProof/>
                <w:webHidden/>
              </w:rPr>
              <w:instrText xml:space="preserve"> PAGEREF _Toc159962371 \h </w:instrText>
            </w:r>
            <w:r w:rsidR="00C81826">
              <w:rPr>
                <w:noProof/>
                <w:webHidden/>
              </w:rPr>
            </w:r>
            <w:r w:rsidR="00C81826">
              <w:rPr>
                <w:noProof/>
                <w:webHidden/>
              </w:rPr>
              <w:fldChar w:fldCharType="separate"/>
            </w:r>
            <w:r w:rsidR="00D15DA9">
              <w:rPr>
                <w:noProof/>
                <w:webHidden/>
              </w:rPr>
              <w:t>28</w:t>
            </w:r>
            <w:r w:rsidR="00C81826">
              <w:rPr>
                <w:noProof/>
                <w:webHidden/>
              </w:rPr>
              <w:fldChar w:fldCharType="end"/>
            </w:r>
          </w:hyperlink>
        </w:p>
        <w:p w14:paraId="73ADEC55" w14:textId="5FCEE521" w:rsidR="00C81826" w:rsidRDefault="00CA2E52">
          <w:pPr>
            <w:pStyle w:val="TDC3"/>
            <w:tabs>
              <w:tab w:val="right" w:leader="dot" w:pos="8828"/>
            </w:tabs>
            <w:rPr>
              <w:noProof/>
            </w:rPr>
          </w:pPr>
          <w:hyperlink w:anchor="_Toc159962372" w:history="1">
            <w:r w:rsidR="00C81826" w:rsidRPr="000C1F13">
              <w:rPr>
                <w:rStyle w:val="Hipervnculo"/>
                <w:noProof/>
              </w:rPr>
              <w:t>Use de datos obtenidos desde APIs</w:t>
            </w:r>
            <w:r w:rsidR="00C81826">
              <w:rPr>
                <w:noProof/>
                <w:webHidden/>
              </w:rPr>
              <w:tab/>
            </w:r>
            <w:r w:rsidR="00C81826">
              <w:rPr>
                <w:noProof/>
                <w:webHidden/>
              </w:rPr>
              <w:fldChar w:fldCharType="begin"/>
            </w:r>
            <w:r w:rsidR="00C81826">
              <w:rPr>
                <w:noProof/>
                <w:webHidden/>
              </w:rPr>
              <w:instrText xml:space="preserve"> PAGEREF _Toc159962372 \h </w:instrText>
            </w:r>
            <w:r w:rsidR="00C81826">
              <w:rPr>
                <w:noProof/>
                <w:webHidden/>
              </w:rPr>
            </w:r>
            <w:r w:rsidR="00C81826">
              <w:rPr>
                <w:noProof/>
                <w:webHidden/>
              </w:rPr>
              <w:fldChar w:fldCharType="separate"/>
            </w:r>
            <w:r w:rsidR="00D15DA9">
              <w:rPr>
                <w:noProof/>
                <w:webHidden/>
              </w:rPr>
              <w:t>29</w:t>
            </w:r>
            <w:r w:rsidR="00C81826">
              <w:rPr>
                <w:noProof/>
                <w:webHidden/>
              </w:rPr>
              <w:fldChar w:fldCharType="end"/>
            </w:r>
          </w:hyperlink>
        </w:p>
        <w:p w14:paraId="72507B2D" w14:textId="6AD4A554" w:rsidR="00C81826" w:rsidRDefault="00CA2E52">
          <w:pPr>
            <w:pStyle w:val="TDC3"/>
            <w:tabs>
              <w:tab w:val="right" w:leader="dot" w:pos="8828"/>
            </w:tabs>
            <w:rPr>
              <w:noProof/>
            </w:rPr>
          </w:pPr>
          <w:hyperlink w:anchor="_Toc159962373" w:history="1">
            <w:r w:rsidR="00C81826" w:rsidRPr="000C1F13">
              <w:rPr>
                <w:rStyle w:val="Hipervnculo"/>
                <w:noProof/>
              </w:rPr>
              <w:t>Obtener documentos usando APIs</w:t>
            </w:r>
            <w:r w:rsidR="00C81826">
              <w:rPr>
                <w:noProof/>
                <w:webHidden/>
              </w:rPr>
              <w:tab/>
            </w:r>
            <w:r w:rsidR="00C81826">
              <w:rPr>
                <w:noProof/>
                <w:webHidden/>
              </w:rPr>
              <w:fldChar w:fldCharType="begin"/>
            </w:r>
            <w:r w:rsidR="00C81826">
              <w:rPr>
                <w:noProof/>
                <w:webHidden/>
              </w:rPr>
              <w:instrText xml:space="preserve"> PAGEREF _Toc159962373 \h </w:instrText>
            </w:r>
            <w:r w:rsidR="00C81826">
              <w:rPr>
                <w:noProof/>
                <w:webHidden/>
              </w:rPr>
            </w:r>
            <w:r w:rsidR="00C81826">
              <w:rPr>
                <w:noProof/>
                <w:webHidden/>
              </w:rPr>
              <w:fldChar w:fldCharType="separate"/>
            </w:r>
            <w:r w:rsidR="00D15DA9">
              <w:rPr>
                <w:noProof/>
                <w:webHidden/>
              </w:rPr>
              <w:t>31</w:t>
            </w:r>
            <w:r w:rsidR="00C81826">
              <w:rPr>
                <w:noProof/>
                <w:webHidden/>
              </w:rPr>
              <w:fldChar w:fldCharType="end"/>
            </w:r>
          </w:hyperlink>
        </w:p>
        <w:p w14:paraId="149268C2" w14:textId="3736E9C5" w:rsidR="00C81826" w:rsidRDefault="00CA2E52">
          <w:pPr>
            <w:pStyle w:val="TDC3"/>
            <w:tabs>
              <w:tab w:val="right" w:leader="dot" w:pos="8828"/>
            </w:tabs>
            <w:rPr>
              <w:noProof/>
            </w:rPr>
          </w:pPr>
          <w:hyperlink w:anchor="_Toc159962374" w:history="1">
            <w:r w:rsidR="00C81826" w:rsidRPr="000C1F13">
              <w:rPr>
                <w:rStyle w:val="Hipervnculo"/>
                <w:noProof/>
              </w:rPr>
              <w:t>Agregando datos a la base de datos por medio de APIs</w:t>
            </w:r>
            <w:r w:rsidR="00C81826">
              <w:rPr>
                <w:noProof/>
                <w:webHidden/>
              </w:rPr>
              <w:tab/>
            </w:r>
            <w:r w:rsidR="00C81826">
              <w:rPr>
                <w:noProof/>
                <w:webHidden/>
              </w:rPr>
              <w:fldChar w:fldCharType="begin"/>
            </w:r>
            <w:r w:rsidR="00C81826">
              <w:rPr>
                <w:noProof/>
                <w:webHidden/>
              </w:rPr>
              <w:instrText xml:space="preserve"> PAGEREF _Toc159962374 \h </w:instrText>
            </w:r>
            <w:r w:rsidR="00C81826">
              <w:rPr>
                <w:noProof/>
                <w:webHidden/>
              </w:rPr>
            </w:r>
            <w:r w:rsidR="00C81826">
              <w:rPr>
                <w:noProof/>
                <w:webHidden/>
              </w:rPr>
              <w:fldChar w:fldCharType="separate"/>
            </w:r>
            <w:r w:rsidR="00D15DA9">
              <w:rPr>
                <w:noProof/>
                <w:webHidden/>
              </w:rPr>
              <w:t>33</w:t>
            </w:r>
            <w:r w:rsidR="00C81826">
              <w:rPr>
                <w:noProof/>
                <w:webHidden/>
              </w:rPr>
              <w:fldChar w:fldCharType="end"/>
            </w:r>
          </w:hyperlink>
        </w:p>
        <w:p w14:paraId="4FC9943F" w14:textId="7D91E8E6" w:rsidR="00C81826" w:rsidRDefault="00CA2E52">
          <w:pPr>
            <w:pStyle w:val="TDC3"/>
            <w:tabs>
              <w:tab w:val="right" w:leader="dot" w:pos="8828"/>
            </w:tabs>
            <w:rPr>
              <w:noProof/>
            </w:rPr>
          </w:pPr>
          <w:hyperlink w:anchor="_Toc159962375" w:history="1">
            <w:r w:rsidR="00C81826" w:rsidRPr="000C1F13">
              <w:rPr>
                <w:rStyle w:val="Hipervnculo"/>
                <w:noProof/>
              </w:rPr>
              <w:t>Protección de la integridad de los datos con validaciones de datos</w:t>
            </w:r>
            <w:r w:rsidR="00C81826">
              <w:rPr>
                <w:noProof/>
                <w:webHidden/>
              </w:rPr>
              <w:tab/>
            </w:r>
            <w:r w:rsidR="00C81826">
              <w:rPr>
                <w:noProof/>
                <w:webHidden/>
              </w:rPr>
              <w:fldChar w:fldCharType="begin"/>
            </w:r>
            <w:r w:rsidR="00C81826">
              <w:rPr>
                <w:noProof/>
                <w:webHidden/>
              </w:rPr>
              <w:instrText xml:space="preserve"> PAGEREF _Toc159962375 \h </w:instrText>
            </w:r>
            <w:r w:rsidR="00C81826">
              <w:rPr>
                <w:noProof/>
                <w:webHidden/>
              </w:rPr>
            </w:r>
            <w:r w:rsidR="00C81826">
              <w:rPr>
                <w:noProof/>
                <w:webHidden/>
              </w:rPr>
              <w:fldChar w:fldCharType="separate"/>
            </w:r>
            <w:r w:rsidR="00D15DA9">
              <w:rPr>
                <w:noProof/>
                <w:webHidden/>
              </w:rPr>
              <w:t>34</w:t>
            </w:r>
            <w:r w:rsidR="00C81826">
              <w:rPr>
                <w:noProof/>
                <w:webHidden/>
              </w:rPr>
              <w:fldChar w:fldCharType="end"/>
            </w:r>
          </w:hyperlink>
        </w:p>
        <w:p w14:paraId="03491074" w14:textId="6FD4FC9E" w:rsidR="00C81826" w:rsidRDefault="00CA2E52">
          <w:pPr>
            <w:pStyle w:val="TDC1"/>
            <w:tabs>
              <w:tab w:val="right" w:leader="dot" w:pos="8828"/>
            </w:tabs>
            <w:rPr>
              <w:rFonts w:asciiTheme="minorHAnsi" w:eastAsiaTheme="minorEastAsia" w:hAnsiTheme="minorHAnsi"/>
              <w:noProof/>
              <w:sz w:val="22"/>
              <w:lang w:eastAsia="es-NI"/>
            </w:rPr>
          </w:pPr>
          <w:hyperlink w:anchor="_Toc159962376" w:history="1">
            <w:r w:rsidR="00C81826" w:rsidRPr="000C1F13">
              <w:rPr>
                <w:rStyle w:val="Hipervnculo"/>
                <w:noProof/>
              </w:rPr>
              <w:t>Bibliografía y Webgrafía</w:t>
            </w:r>
            <w:r w:rsidR="00C81826">
              <w:rPr>
                <w:noProof/>
                <w:webHidden/>
              </w:rPr>
              <w:tab/>
            </w:r>
            <w:r w:rsidR="00C81826">
              <w:rPr>
                <w:noProof/>
                <w:webHidden/>
              </w:rPr>
              <w:fldChar w:fldCharType="begin"/>
            </w:r>
            <w:r w:rsidR="00C81826">
              <w:rPr>
                <w:noProof/>
                <w:webHidden/>
              </w:rPr>
              <w:instrText xml:space="preserve"> PAGEREF _Toc159962376 \h </w:instrText>
            </w:r>
            <w:r w:rsidR="00C81826">
              <w:rPr>
                <w:noProof/>
                <w:webHidden/>
              </w:rPr>
            </w:r>
            <w:r w:rsidR="00C81826">
              <w:rPr>
                <w:noProof/>
                <w:webHidden/>
              </w:rPr>
              <w:fldChar w:fldCharType="separate"/>
            </w:r>
            <w:r w:rsidR="00D15DA9">
              <w:rPr>
                <w:noProof/>
                <w:webHidden/>
              </w:rPr>
              <w:t>37</w:t>
            </w:r>
            <w:r w:rsidR="00C81826">
              <w:rPr>
                <w:noProof/>
                <w:webHidden/>
              </w:rPr>
              <w:fldChar w:fldCharType="end"/>
            </w:r>
          </w:hyperlink>
        </w:p>
        <w:p w14:paraId="2508E445" w14:textId="75BEA4E7" w:rsidR="00C81826" w:rsidRDefault="00CA2E52">
          <w:pPr>
            <w:pStyle w:val="TDC1"/>
            <w:tabs>
              <w:tab w:val="right" w:leader="dot" w:pos="8828"/>
            </w:tabs>
            <w:rPr>
              <w:rFonts w:asciiTheme="minorHAnsi" w:eastAsiaTheme="minorEastAsia" w:hAnsiTheme="minorHAnsi"/>
              <w:noProof/>
              <w:sz w:val="22"/>
              <w:lang w:eastAsia="es-NI"/>
            </w:rPr>
          </w:pPr>
          <w:hyperlink w:anchor="_Toc159962377" w:history="1">
            <w:r w:rsidR="00C81826" w:rsidRPr="000C1F13">
              <w:rPr>
                <w:rStyle w:val="Hipervnculo"/>
                <w:noProof/>
              </w:rPr>
              <w:t>Glosario</w:t>
            </w:r>
            <w:r w:rsidR="00C81826">
              <w:rPr>
                <w:noProof/>
                <w:webHidden/>
              </w:rPr>
              <w:tab/>
            </w:r>
            <w:r w:rsidR="00C81826">
              <w:rPr>
                <w:noProof/>
                <w:webHidden/>
              </w:rPr>
              <w:fldChar w:fldCharType="begin"/>
            </w:r>
            <w:r w:rsidR="00C81826">
              <w:rPr>
                <w:noProof/>
                <w:webHidden/>
              </w:rPr>
              <w:instrText xml:space="preserve"> PAGEREF _Toc159962377 \h </w:instrText>
            </w:r>
            <w:r w:rsidR="00C81826">
              <w:rPr>
                <w:noProof/>
                <w:webHidden/>
              </w:rPr>
            </w:r>
            <w:r w:rsidR="00C81826">
              <w:rPr>
                <w:noProof/>
                <w:webHidden/>
              </w:rPr>
              <w:fldChar w:fldCharType="separate"/>
            </w:r>
            <w:r w:rsidR="00D15DA9">
              <w:rPr>
                <w:noProof/>
                <w:webHidden/>
              </w:rPr>
              <w:t>37</w:t>
            </w:r>
            <w:r w:rsidR="00C81826">
              <w:rPr>
                <w:noProof/>
                <w:webHidden/>
              </w:rPr>
              <w:fldChar w:fldCharType="end"/>
            </w:r>
          </w:hyperlink>
        </w:p>
        <w:p w14:paraId="78D50903" w14:textId="6129F266" w:rsidR="00843820" w:rsidRDefault="00843820">
          <w:r w:rsidRPr="004A18B8">
            <w:rPr>
              <w:rFonts w:cs="Tahoma"/>
              <w:szCs w:val="24"/>
              <w:lang w:val="es-ES"/>
            </w:rPr>
            <w:fldChar w:fldCharType="end"/>
          </w:r>
        </w:p>
      </w:sdtContent>
    </w:sdt>
    <w:p w14:paraId="1FC7A470" w14:textId="77777777" w:rsidR="00B0609B" w:rsidRPr="008D04CA" w:rsidRDefault="00B0609B" w:rsidP="008D04CA">
      <w:pPr>
        <w:spacing w:line="276" w:lineRule="auto"/>
        <w:rPr>
          <w:bCs/>
        </w:rPr>
      </w:pPr>
    </w:p>
    <w:p w14:paraId="48FC2957" w14:textId="77777777" w:rsidR="00B0609B" w:rsidRPr="008D04CA" w:rsidRDefault="00B0609B" w:rsidP="008D04CA">
      <w:pPr>
        <w:spacing w:line="276" w:lineRule="auto"/>
        <w:rPr>
          <w:bCs/>
        </w:rPr>
      </w:pPr>
    </w:p>
    <w:p w14:paraId="0CCAC17B" w14:textId="77777777" w:rsidR="00B0609B" w:rsidRPr="008D04CA" w:rsidRDefault="00B0609B" w:rsidP="008D04CA">
      <w:pPr>
        <w:spacing w:line="276" w:lineRule="auto"/>
        <w:rPr>
          <w:bCs/>
        </w:rPr>
      </w:pPr>
    </w:p>
    <w:p w14:paraId="596D3B1D" w14:textId="77777777" w:rsidR="00B0609B" w:rsidRPr="008D04CA" w:rsidRDefault="00B0609B" w:rsidP="008D04CA">
      <w:pPr>
        <w:spacing w:line="276" w:lineRule="auto"/>
        <w:rPr>
          <w:bCs/>
        </w:rPr>
      </w:pPr>
    </w:p>
    <w:p w14:paraId="4E81A08D" w14:textId="77777777" w:rsidR="00B0609B" w:rsidRPr="008D04CA" w:rsidRDefault="00B0609B" w:rsidP="008D04CA">
      <w:pPr>
        <w:spacing w:line="276" w:lineRule="auto"/>
        <w:rPr>
          <w:bCs/>
        </w:rPr>
      </w:pPr>
    </w:p>
    <w:p w14:paraId="5DF912F8" w14:textId="77777777" w:rsidR="00B0609B" w:rsidRPr="008D04CA" w:rsidRDefault="00B0609B" w:rsidP="008D04CA">
      <w:pPr>
        <w:spacing w:line="276" w:lineRule="auto"/>
        <w:rPr>
          <w:bCs/>
        </w:rPr>
      </w:pPr>
    </w:p>
    <w:p w14:paraId="37599474" w14:textId="77777777" w:rsidR="00B0609B" w:rsidRPr="008D04CA" w:rsidRDefault="00B0609B" w:rsidP="008D04CA">
      <w:pPr>
        <w:spacing w:line="276" w:lineRule="auto"/>
        <w:rPr>
          <w:bCs/>
        </w:rPr>
      </w:pPr>
    </w:p>
    <w:p w14:paraId="02A0F040" w14:textId="77777777" w:rsidR="00B0609B" w:rsidRPr="008D04CA" w:rsidRDefault="00B0609B" w:rsidP="008D04CA">
      <w:pPr>
        <w:spacing w:line="276" w:lineRule="auto"/>
        <w:rPr>
          <w:bCs/>
        </w:rPr>
      </w:pPr>
    </w:p>
    <w:p w14:paraId="732D6D03" w14:textId="77777777" w:rsidR="00B0609B" w:rsidRPr="008D04CA" w:rsidRDefault="00B0609B" w:rsidP="008D04CA">
      <w:pPr>
        <w:spacing w:line="276" w:lineRule="auto"/>
        <w:rPr>
          <w:bCs/>
        </w:rPr>
      </w:pPr>
    </w:p>
    <w:p w14:paraId="30BBFAEA" w14:textId="77777777" w:rsidR="00B0609B" w:rsidRPr="008D04CA" w:rsidRDefault="00B0609B" w:rsidP="008D04CA">
      <w:pPr>
        <w:spacing w:line="276" w:lineRule="auto"/>
        <w:rPr>
          <w:bCs/>
        </w:rPr>
      </w:pPr>
    </w:p>
    <w:p w14:paraId="36959FED" w14:textId="77777777" w:rsidR="00B0609B" w:rsidRPr="008D04CA" w:rsidRDefault="00B0609B" w:rsidP="008D04CA">
      <w:pPr>
        <w:spacing w:line="276" w:lineRule="auto"/>
        <w:rPr>
          <w:bCs/>
        </w:rPr>
      </w:pPr>
    </w:p>
    <w:p w14:paraId="2525146D" w14:textId="77777777" w:rsidR="00B0609B" w:rsidRPr="008D04CA" w:rsidRDefault="00B0609B" w:rsidP="008D04CA">
      <w:pPr>
        <w:spacing w:line="276" w:lineRule="auto"/>
        <w:rPr>
          <w:bCs/>
        </w:rPr>
      </w:pPr>
    </w:p>
    <w:p w14:paraId="1A8D5E76" w14:textId="77777777" w:rsidR="00B0609B" w:rsidRPr="008D04CA" w:rsidRDefault="00B0609B" w:rsidP="008D04CA">
      <w:pPr>
        <w:spacing w:line="276" w:lineRule="auto"/>
        <w:rPr>
          <w:bCs/>
        </w:rPr>
      </w:pPr>
    </w:p>
    <w:p w14:paraId="3C6D8592" w14:textId="77777777" w:rsidR="00B0609B" w:rsidRPr="008D04CA" w:rsidRDefault="00B0609B" w:rsidP="008D04CA">
      <w:pPr>
        <w:spacing w:line="276" w:lineRule="auto"/>
        <w:rPr>
          <w:bCs/>
        </w:rPr>
      </w:pPr>
    </w:p>
    <w:p w14:paraId="50AA0E6D" w14:textId="77777777" w:rsidR="00B0609B" w:rsidRPr="008D04CA" w:rsidRDefault="00B0609B" w:rsidP="008D04CA">
      <w:pPr>
        <w:spacing w:line="276" w:lineRule="auto"/>
        <w:rPr>
          <w:bCs/>
        </w:rPr>
      </w:pPr>
    </w:p>
    <w:p w14:paraId="26F84404" w14:textId="77777777" w:rsidR="00B0609B" w:rsidRPr="008D04CA" w:rsidRDefault="00B0609B" w:rsidP="008D04CA">
      <w:pPr>
        <w:spacing w:line="276" w:lineRule="auto"/>
        <w:rPr>
          <w:bCs/>
        </w:rPr>
      </w:pPr>
    </w:p>
    <w:p w14:paraId="1D560DD2" w14:textId="77777777" w:rsidR="00B0609B" w:rsidRPr="008D04CA" w:rsidRDefault="00B0609B" w:rsidP="008D04CA">
      <w:pPr>
        <w:spacing w:line="276" w:lineRule="auto"/>
        <w:rPr>
          <w:bCs/>
        </w:rPr>
      </w:pPr>
    </w:p>
    <w:p w14:paraId="095CE5E4" w14:textId="77777777" w:rsidR="00B0609B" w:rsidRPr="008D04CA" w:rsidRDefault="00B0609B" w:rsidP="008D04CA">
      <w:pPr>
        <w:spacing w:line="276" w:lineRule="auto"/>
        <w:rPr>
          <w:bCs/>
        </w:rPr>
      </w:pPr>
    </w:p>
    <w:p w14:paraId="4BEC22EF" w14:textId="77777777" w:rsidR="00B0609B" w:rsidRPr="008D04CA" w:rsidRDefault="00B0609B" w:rsidP="008D04CA">
      <w:pPr>
        <w:spacing w:line="276" w:lineRule="auto"/>
        <w:rPr>
          <w:bCs/>
        </w:rPr>
      </w:pPr>
    </w:p>
    <w:p w14:paraId="3D051320" w14:textId="77777777" w:rsidR="008D04CA" w:rsidRPr="008D04CA" w:rsidRDefault="008D04CA" w:rsidP="008D04CA">
      <w:pPr>
        <w:spacing w:line="276" w:lineRule="auto"/>
        <w:rPr>
          <w:bCs/>
        </w:rPr>
      </w:pPr>
    </w:p>
    <w:p w14:paraId="06BB8679" w14:textId="77777777" w:rsidR="008D04CA" w:rsidRDefault="008D04CA" w:rsidP="00AB2DF6">
      <w:pPr>
        <w:spacing w:line="276" w:lineRule="auto"/>
        <w:jc w:val="right"/>
        <w:rPr>
          <w:b/>
        </w:rPr>
      </w:pPr>
    </w:p>
    <w:p w14:paraId="63228D3F" w14:textId="77777777" w:rsidR="00B0609B" w:rsidRDefault="00B0609B" w:rsidP="00AB2DF6">
      <w:pPr>
        <w:spacing w:line="276" w:lineRule="auto"/>
        <w:jc w:val="right"/>
        <w:rPr>
          <w:b/>
        </w:rPr>
      </w:pPr>
    </w:p>
    <w:p w14:paraId="3F919A0E" w14:textId="0E8A03A4" w:rsidR="00B0609B" w:rsidRPr="00A76AA1" w:rsidRDefault="00C81826"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41F5F7C" wp14:editId="7BD00CB3">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F783F" w14:textId="77777777" w:rsidR="008D04CA" w:rsidRPr="00D904A7" w:rsidRDefault="008D04CA" w:rsidP="008D04CA">
                              <w:pPr>
                                <w:pStyle w:val="Ttulo1"/>
                              </w:pPr>
                              <w:bookmarkStart w:id="2" w:name="_Toc159962352"/>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1F5F7C"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F2F783F" w14:textId="77777777" w:rsidR="008D04CA" w:rsidRPr="00D904A7" w:rsidRDefault="008D04CA" w:rsidP="008D04CA">
                        <w:pPr>
                          <w:pStyle w:val="Ttulo1"/>
                        </w:pPr>
                        <w:bookmarkStart w:id="3" w:name="_Toc159962352"/>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FCFE1B4" w14:textId="24BC6D61" w:rsidR="00B0609B" w:rsidRPr="00A76AA1" w:rsidRDefault="008D33B7" w:rsidP="00A76AA1">
      <w:pPr>
        <w:contextualSpacing/>
        <w:rPr>
          <w:bCs/>
        </w:rPr>
      </w:pPr>
      <w:r>
        <w:rPr>
          <w:bCs/>
          <w:noProof/>
        </w:rPr>
        <w:drawing>
          <wp:anchor distT="0" distB="0" distL="114300" distR="114300" simplePos="0" relativeHeight="251679744" behindDoc="1" locked="0" layoutInCell="1" allowOverlap="1" wp14:anchorId="193CF226" wp14:editId="371EFAB9">
            <wp:simplePos x="0" y="0"/>
            <wp:positionH relativeFrom="column">
              <wp:posOffset>-3810</wp:posOffset>
            </wp:positionH>
            <wp:positionV relativeFrom="paragraph">
              <wp:posOffset>23495</wp:posOffset>
            </wp:positionV>
            <wp:extent cx="2747042" cy="1373521"/>
            <wp:effectExtent l="0" t="0" r="0" b="0"/>
            <wp:wrapTight wrapText="bothSides">
              <wp:wrapPolygon edited="0">
                <wp:start x="10485" y="4194"/>
                <wp:lineTo x="2996" y="8089"/>
                <wp:lineTo x="599" y="8988"/>
                <wp:lineTo x="0" y="10485"/>
                <wp:lineTo x="0" y="15878"/>
                <wp:lineTo x="5542" y="17076"/>
                <wp:lineTo x="19173" y="17076"/>
                <wp:lineTo x="19323" y="16477"/>
                <wp:lineTo x="20821" y="14380"/>
                <wp:lineTo x="21420" y="9886"/>
                <wp:lineTo x="21420" y="8688"/>
                <wp:lineTo x="11234" y="4194"/>
                <wp:lineTo x="10485" y="4194"/>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747042" cy="1373521"/>
                    </a:xfrm>
                    <a:prstGeom prst="rect">
                      <a:avLst/>
                    </a:prstGeom>
                  </pic:spPr>
                </pic:pic>
              </a:graphicData>
            </a:graphic>
            <wp14:sizeRelH relativeFrom="page">
              <wp14:pctWidth>0</wp14:pctWidth>
            </wp14:sizeRelH>
            <wp14:sizeRelV relativeFrom="page">
              <wp14:pctHeight>0</wp14:pctHeight>
            </wp14:sizeRelV>
          </wp:anchor>
        </w:drawing>
      </w:r>
    </w:p>
    <w:p w14:paraId="29EC643F" w14:textId="1D2B6488" w:rsidR="004802A1" w:rsidRPr="004802A1" w:rsidRDefault="004802A1" w:rsidP="004802A1">
      <w:pPr>
        <w:contextualSpacing/>
        <w:rPr>
          <w:bCs/>
        </w:rPr>
      </w:pPr>
      <w:r w:rsidRPr="004802A1">
        <w:rPr>
          <w:bCs/>
        </w:rPr>
        <w:t>Bienvenidos a la Unidad II de nuestro curso, donde nos adentraremos en el emocionante mundo del desarrollo de aplicaciones utilizando Node.js. En esta etapa del curso, nos centraremos en dominar las habilidades fundamentales necesarias para construir aplicaciones robustas y eficientes, haciendo uso de las tecnologías más relevantes en el panorama actual.</w:t>
      </w:r>
    </w:p>
    <w:p w14:paraId="6CCE9C67" w14:textId="77777777" w:rsidR="004802A1" w:rsidRPr="004802A1" w:rsidRDefault="004802A1" w:rsidP="004802A1">
      <w:pPr>
        <w:contextualSpacing/>
        <w:rPr>
          <w:bCs/>
        </w:rPr>
      </w:pPr>
    </w:p>
    <w:p w14:paraId="4D52FB40" w14:textId="77777777" w:rsidR="004802A1" w:rsidRPr="004802A1" w:rsidRDefault="004802A1" w:rsidP="004802A1">
      <w:pPr>
        <w:contextualSpacing/>
        <w:rPr>
          <w:bCs/>
        </w:rPr>
      </w:pPr>
      <w:r w:rsidRPr="004802A1">
        <w:rPr>
          <w:bCs/>
        </w:rPr>
        <w:t xml:space="preserve">Durante esta unidad, exploraremos detalladamente cómo gestionar el manejo de dependencias y paquetes a través de </w:t>
      </w:r>
      <w:proofErr w:type="spellStart"/>
      <w:proofErr w:type="gramStart"/>
      <w:r w:rsidRPr="004802A1">
        <w:rPr>
          <w:bCs/>
        </w:rPr>
        <w:t>package.json</w:t>
      </w:r>
      <w:proofErr w:type="spellEnd"/>
      <w:proofErr w:type="gramEnd"/>
      <w:r w:rsidRPr="004802A1">
        <w:rPr>
          <w:bCs/>
        </w:rPr>
        <w:t xml:space="preserve">, configurar proyectos utilizando el popular </w:t>
      </w:r>
      <w:proofErr w:type="spellStart"/>
      <w:r w:rsidRPr="004802A1">
        <w:rPr>
          <w:bCs/>
        </w:rPr>
        <w:t>framework</w:t>
      </w:r>
      <w:proofErr w:type="spellEnd"/>
      <w:r w:rsidRPr="004802A1">
        <w:rPr>
          <w:bCs/>
        </w:rPr>
        <w:t xml:space="preserve"> Express con una arquitectura Modelo-Vista-Controlador (MVC), y cómo crear prototipos estáticos de aplicaciones dinámicas.</w:t>
      </w:r>
    </w:p>
    <w:p w14:paraId="037DAC62" w14:textId="77777777" w:rsidR="004802A1" w:rsidRPr="004802A1" w:rsidRDefault="004802A1" w:rsidP="004802A1">
      <w:pPr>
        <w:contextualSpacing/>
        <w:rPr>
          <w:bCs/>
        </w:rPr>
      </w:pPr>
    </w:p>
    <w:p w14:paraId="074ACED2" w14:textId="77777777" w:rsidR="004802A1" w:rsidRPr="004802A1" w:rsidRDefault="004802A1" w:rsidP="004802A1">
      <w:pPr>
        <w:contextualSpacing/>
        <w:rPr>
          <w:bCs/>
        </w:rPr>
      </w:pPr>
      <w:r w:rsidRPr="004802A1">
        <w:rPr>
          <w:bCs/>
        </w:rPr>
        <w:t xml:space="preserve">Además, nos sumergiremos en el fascinante mundo de las bases de datos NoSQL, centrándonos específicamente en MongoDB y su integración con Node.js mediante </w:t>
      </w:r>
      <w:proofErr w:type="spellStart"/>
      <w:r w:rsidRPr="004802A1">
        <w:rPr>
          <w:bCs/>
        </w:rPr>
        <w:t>Mongoose</w:t>
      </w:r>
      <w:proofErr w:type="spellEnd"/>
      <w:r w:rsidRPr="004802A1">
        <w:rPr>
          <w:bCs/>
        </w:rPr>
        <w:t xml:space="preserve">. Aprenderemos a definir esquemas de datos, conectar aplicaciones Express a MongoDB, y crear </w:t>
      </w:r>
      <w:proofErr w:type="spellStart"/>
      <w:r w:rsidRPr="004802A1">
        <w:rPr>
          <w:bCs/>
        </w:rPr>
        <w:t>APIs</w:t>
      </w:r>
      <w:proofErr w:type="spellEnd"/>
      <w:r w:rsidRPr="004802A1">
        <w:rPr>
          <w:bCs/>
        </w:rPr>
        <w:t xml:space="preserve"> REST para interactuar con la base de datos de forma eficiente y segura.</w:t>
      </w:r>
    </w:p>
    <w:p w14:paraId="5BED1000" w14:textId="77777777" w:rsidR="004802A1" w:rsidRPr="004802A1" w:rsidRDefault="004802A1" w:rsidP="004802A1">
      <w:pPr>
        <w:contextualSpacing/>
        <w:rPr>
          <w:bCs/>
        </w:rPr>
      </w:pPr>
    </w:p>
    <w:p w14:paraId="308BB54E" w14:textId="77777777" w:rsidR="004802A1" w:rsidRPr="004802A1" w:rsidRDefault="004802A1" w:rsidP="004802A1">
      <w:pPr>
        <w:contextualSpacing/>
        <w:rPr>
          <w:bCs/>
        </w:rPr>
      </w:pPr>
      <w:r w:rsidRPr="004802A1">
        <w:rPr>
          <w:bCs/>
        </w:rPr>
        <w:t xml:space="preserve">En cada sección de esta unidad, nos enfocaremos en desarrollar un conjunto de habilidades específicas que te permitirán construir aplicaciones web modernas y escalables. Desde la configuración inicial del proyecto MEAN (MongoDB, Express, Angular, Node.js), hasta el consumo de </w:t>
      </w:r>
      <w:proofErr w:type="spellStart"/>
      <w:r w:rsidRPr="004802A1">
        <w:rPr>
          <w:bCs/>
        </w:rPr>
        <w:t>APIs</w:t>
      </w:r>
      <w:proofErr w:type="spellEnd"/>
      <w:r w:rsidRPr="004802A1">
        <w:rPr>
          <w:bCs/>
        </w:rPr>
        <w:t xml:space="preserve"> REST externas, cada paso será una oportunidad para expandir tu conocimiento y habilidades en el desarrollo de aplicaciones con Node.js.</w:t>
      </w:r>
    </w:p>
    <w:p w14:paraId="7AB73AFD" w14:textId="77777777" w:rsidR="004802A1" w:rsidRPr="004802A1" w:rsidRDefault="004802A1" w:rsidP="004802A1">
      <w:pPr>
        <w:contextualSpacing/>
        <w:rPr>
          <w:bCs/>
        </w:rPr>
      </w:pPr>
    </w:p>
    <w:p w14:paraId="5C3267B4" w14:textId="77777777" w:rsidR="008D33B7" w:rsidRDefault="004802A1" w:rsidP="00A76AA1">
      <w:pPr>
        <w:contextualSpacing/>
        <w:rPr>
          <w:bCs/>
        </w:rPr>
      </w:pPr>
      <w:r w:rsidRPr="004802A1">
        <w:rPr>
          <w:bCs/>
        </w:rPr>
        <w:t>¡Prepárate para sumergirte en un viaje emocionante hacia el dominio del desarrollo de aplicaciones con Node.js!</w:t>
      </w:r>
    </w:p>
    <w:p w14:paraId="66668738" w14:textId="53C58955"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15C6ADBF" wp14:editId="0C9281DF">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EA3DE" w14:textId="77777777" w:rsidR="008D04CA" w:rsidRPr="00D904A7" w:rsidRDefault="008D04CA" w:rsidP="008D04CA">
                              <w:pPr>
                                <w:pStyle w:val="Ttulo1"/>
                              </w:pPr>
                              <w:bookmarkStart w:id="4" w:name="_Toc159962353"/>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5C6ADBF"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1BEA3DE" w14:textId="77777777" w:rsidR="008D04CA" w:rsidRPr="00D904A7" w:rsidRDefault="008D04CA" w:rsidP="008D04CA">
                        <w:pPr>
                          <w:pStyle w:val="Ttulo1"/>
                        </w:pPr>
                        <w:bookmarkStart w:id="5" w:name="_Toc159962353"/>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AC2BAE4" w14:textId="77777777" w:rsidR="00AB2DF6" w:rsidRDefault="00AB2DF6" w:rsidP="00A76AA1">
      <w:pPr>
        <w:tabs>
          <w:tab w:val="left" w:pos="3075"/>
        </w:tabs>
        <w:contextualSpacing/>
      </w:pPr>
    </w:p>
    <w:p w14:paraId="12B3A730" w14:textId="6E6873F8" w:rsidR="008E54E2" w:rsidRDefault="008E54E2" w:rsidP="00CC640F">
      <w:pPr>
        <w:pStyle w:val="Ttulo2"/>
      </w:pPr>
      <w:bookmarkStart w:id="6" w:name="_Toc159962354"/>
      <w:r>
        <w:t>Configuración de un proyecto MEAN</w:t>
      </w:r>
      <w:bookmarkEnd w:id="6"/>
    </w:p>
    <w:p w14:paraId="59C747ED" w14:textId="49E93660" w:rsidR="00056155" w:rsidRDefault="00056155" w:rsidP="00056155">
      <w:r w:rsidRPr="00056155">
        <w:t xml:space="preserve">En esta sección, daremos los primeros pasos hacia la creación de un proyecto MEAN, una pila tecnológica que integra MongoDB, Express.js, </w:t>
      </w:r>
      <w:proofErr w:type="spellStart"/>
      <w:r w:rsidRPr="00056155">
        <w:t>AngularJS</w:t>
      </w:r>
      <w:proofErr w:type="spellEnd"/>
      <w:r w:rsidRPr="00056155">
        <w:t xml:space="preserve"> (o Angular) y Node.js. Comenzaremos con un vistazo a las herramientas fundamentales que utilizaremos en nuestro desarrollo: Express, Node.js y NPM (</w:t>
      </w:r>
      <w:proofErr w:type="spellStart"/>
      <w:r w:rsidRPr="00056155">
        <w:t>Node</w:t>
      </w:r>
      <w:proofErr w:type="spellEnd"/>
      <w:r w:rsidRPr="00056155">
        <w:t xml:space="preserve"> </w:t>
      </w:r>
      <w:proofErr w:type="spellStart"/>
      <w:r w:rsidRPr="00056155">
        <w:t>Package</w:t>
      </w:r>
      <w:proofErr w:type="spellEnd"/>
      <w:r w:rsidRPr="00056155">
        <w:t xml:space="preserve"> Manager).</w:t>
      </w:r>
    </w:p>
    <w:p w14:paraId="16D2B086" w14:textId="7EDC5903" w:rsidR="00297483" w:rsidRDefault="00297483" w:rsidP="00297483">
      <w:pPr>
        <w:pStyle w:val="Prrafodelista"/>
        <w:numPr>
          <w:ilvl w:val="0"/>
          <w:numId w:val="1"/>
        </w:numPr>
      </w:pPr>
      <w:r w:rsidRPr="00297483">
        <w:rPr>
          <w:b/>
          <w:bCs/>
        </w:rPr>
        <w:t>Instalación de Node.js</w:t>
      </w:r>
      <w:r>
        <w:t>: El primer paso es asegurarse de tener Node.js instalado en tu sistema. Puedes descargarlo e instalarlo desde el sitio web oficial de Node.js.</w:t>
      </w:r>
    </w:p>
    <w:p w14:paraId="60FCC6D1" w14:textId="2BCAC6C5" w:rsidR="00056155" w:rsidRDefault="00297483" w:rsidP="00297483">
      <w:pPr>
        <w:pStyle w:val="Prrafodelista"/>
        <w:numPr>
          <w:ilvl w:val="0"/>
          <w:numId w:val="1"/>
        </w:numPr>
      </w:pPr>
      <w:r w:rsidRPr="00297483">
        <w:rPr>
          <w:b/>
          <w:bCs/>
        </w:rPr>
        <w:t>Creación de un nuevo directorio</w:t>
      </w:r>
      <w:r>
        <w:t xml:space="preserve">: Crea un directorio en tu sistema donde desees almacenar tu proyecto MEAN. Puedes hacerlo desde la línea de comandos utilizando el comando </w:t>
      </w:r>
      <w:proofErr w:type="spellStart"/>
      <w:r>
        <w:t>mkdir</w:t>
      </w:r>
      <w:proofErr w:type="spellEnd"/>
      <w:r>
        <w:t xml:space="preserve"> seguido del nombre del directorio.</w:t>
      </w:r>
    </w:p>
    <w:p w14:paraId="79F74E4D" w14:textId="129763B9" w:rsidR="00B44277" w:rsidRPr="006A1C9C" w:rsidRDefault="00B44277" w:rsidP="00BA6B25">
      <w:pPr>
        <w:pStyle w:val="Sinespaciado"/>
        <w:ind w:left="1134"/>
        <w:rPr>
          <w:rFonts w:ascii="Courier New" w:hAnsi="Courier New" w:cs="Courier New"/>
        </w:rPr>
      </w:pPr>
      <w:proofErr w:type="spellStart"/>
      <w:r w:rsidRPr="006A1C9C">
        <w:rPr>
          <w:rFonts w:ascii="Courier New" w:hAnsi="Courier New" w:cs="Courier New"/>
        </w:rPr>
        <w:t>mkdir</w:t>
      </w:r>
      <w:proofErr w:type="spellEnd"/>
      <w:r w:rsidRPr="006A1C9C">
        <w:rPr>
          <w:rFonts w:ascii="Courier New" w:hAnsi="Courier New" w:cs="Courier New"/>
        </w:rPr>
        <w:t xml:space="preserve"> </w:t>
      </w:r>
      <w:proofErr w:type="spellStart"/>
      <w:r w:rsidRPr="006A1C9C">
        <w:rPr>
          <w:rFonts w:ascii="Courier New" w:hAnsi="Courier New" w:cs="Courier New"/>
        </w:rPr>
        <w:t>nombre_proyecto_mean</w:t>
      </w:r>
      <w:proofErr w:type="spellEnd"/>
    </w:p>
    <w:p w14:paraId="60F6B8AC" w14:textId="77777777" w:rsidR="00985BCA" w:rsidRPr="00B44277" w:rsidRDefault="00985BCA" w:rsidP="00297483">
      <w:pPr>
        <w:rPr>
          <w:rFonts w:ascii="Courier New" w:hAnsi="Courier New" w:cs="Courier New"/>
        </w:rPr>
      </w:pPr>
    </w:p>
    <w:p w14:paraId="66D604AC" w14:textId="2C3DC7D2" w:rsidR="002A1FF4" w:rsidRDefault="008E54E2" w:rsidP="002A1FF4">
      <w:pPr>
        <w:pStyle w:val="Ttulo3"/>
      </w:pPr>
      <w:bookmarkStart w:id="7" w:name="_Toc159962355"/>
      <w:r>
        <w:t xml:space="preserve">Un vistazo a Express, </w:t>
      </w:r>
      <w:proofErr w:type="spellStart"/>
      <w:r>
        <w:t>Node</w:t>
      </w:r>
      <w:proofErr w:type="spellEnd"/>
      <w:r>
        <w:t xml:space="preserve"> y NPM</w:t>
      </w:r>
      <w:bookmarkEnd w:id="7"/>
      <w:r>
        <w:t xml:space="preserve"> </w:t>
      </w:r>
    </w:p>
    <w:p w14:paraId="33DA7659" w14:textId="306ECC4B" w:rsidR="00985BCA" w:rsidRDefault="00A508E2" w:rsidP="00AF0219">
      <w:pPr>
        <w:pStyle w:val="Prrafodelista"/>
        <w:numPr>
          <w:ilvl w:val="0"/>
          <w:numId w:val="1"/>
        </w:numPr>
      </w:pPr>
      <w:r w:rsidRPr="00A508E2">
        <w:t xml:space="preserve">Inicialización de un nuevo proyecto Node.js: Abre una terminal, navega hasta el directorio recién creado y ejecuta el siguiente comando para inicializar un nuevo proyecto Node.js. Este comando creará un archivo </w:t>
      </w:r>
      <w:proofErr w:type="spellStart"/>
      <w:proofErr w:type="gramStart"/>
      <w:r w:rsidRPr="00A508E2">
        <w:t>package.json</w:t>
      </w:r>
      <w:proofErr w:type="spellEnd"/>
      <w:proofErr w:type="gramEnd"/>
      <w:r w:rsidRPr="00A508E2">
        <w:t>, que es esencial para administrar las dependencias del proyecto.</w:t>
      </w:r>
    </w:p>
    <w:p w14:paraId="5403F324" w14:textId="77777777" w:rsidR="006A1C9C" w:rsidRPr="006A1C9C" w:rsidRDefault="006A1C9C" w:rsidP="00BA6B25">
      <w:pPr>
        <w:pStyle w:val="Sinespaciado"/>
        <w:ind w:left="1134"/>
        <w:rPr>
          <w:rFonts w:ascii="Courier New" w:hAnsi="Courier New" w:cs="Courier New"/>
        </w:rPr>
      </w:pPr>
      <w:r w:rsidRPr="006A1C9C">
        <w:rPr>
          <w:rFonts w:ascii="Courier New" w:hAnsi="Courier New" w:cs="Courier New"/>
        </w:rPr>
        <w:t xml:space="preserve">cd </w:t>
      </w:r>
      <w:proofErr w:type="spellStart"/>
      <w:r w:rsidRPr="006A1C9C">
        <w:rPr>
          <w:rFonts w:ascii="Courier New" w:hAnsi="Courier New" w:cs="Courier New"/>
        </w:rPr>
        <w:t>nombre_proyecto_mean</w:t>
      </w:r>
      <w:proofErr w:type="spellEnd"/>
    </w:p>
    <w:p w14:paraId="0F8AF0AF" w14:textId="36938385" w:rsidR="00A508E2" w:rsidRPr="006A1C9C" w:rsidRDefault="006A1C9C" w:rsidP="00BA6B25">
      <w:pPr>
        <w:pStyle w:val="Sinespaciado"/>
        <w:ind w:left="1134"/>
        <w:rPr>
          <w:rFonts w:ascii="Courier New" w:hAnsi="Courier New" w:cs="Courier New"/>
        </w:rPr>
      </w:pPr>
      <w:proofErr w:type="spellStart"/>
      <w:r w:rsidRPr="006A1C9C">
        <w:rPr>
          <w:rFonts w:ascii="Courier New" w:hAnsi="Courier New" w:cs="Courier New"/>
        </w:rPr>
        <w:t>npm</w:t>
      </w:r>
      <w:proofErr w:type="spellEnd"/>
      <w:r w:rsidRPr="006A1C9C">
        <w:rPr>
          <w:rFonts w:ascii="Courier New" w:hAnsi="Courier New" w:cs="Courier New"/>
        </w:rPr>
        <w:t xml:space="preserve"> </w:t>
      </w:r>
      <w:proofErr w:type="spellStart"/>
      <w:r w:rsidRPr="006A1C9C">
        <w:rPr>
          <w:rFonts w:ascii="Courier New" w:hAnsi="Courier New" w:cs="Courier New"/>
        </w:rPr>
        <w:t>init</w:t>
      </w:r>
      <w:proofErr w:type="spellEnd"/>
      <w:r w:rsidRPr="006A1C9C">
        <w:rPr>
          <w:rFonts w:ascii="Courier New" w:hAnsi="Courier New" w:cs="Courier New"/>
        </w:rPr>
        <w:t xml:space="preserve"> -y</w:t>
      </w:r>
    </w:p>
    <w:p w14:paraId="35DC3838" w14:textId="77777777" w:rsidR="00A508E2" w:rsidRDefault="00A508E2" w:rsidP="00985BCA"/>
    <w:p w14:paraId="2DA7B52D" w14:textId="3CF8791D" w:rsidR="00A508E2" w:rsidRDefault="00AF0219" w:rsidP="000514AE">
      <w:pPr>
        <w:pStyle w:val="Prrafodelista"/>
        <w:numPr>
          <w:ilvl w:val="0"/>
          <w:numId w:val="1"/>
        </w:numPr>
      </w:pPr>
      <w:r>
        <w:t>I</w:t>
      </w:r>
      <w:r w:rsidRPr="00AF0219">
        <w:t xml:space="preserve">nstalación de Express.js: Express.js es un </w:t>
      </w:r>
      <w:proofErr w:type="spellStart"/>
      <w:r w:rsidRPr="00AF0219">
        <w:t>framework</w:t>
      </w:r>
      <w:proofErr w:type="spellEnd"/>
      <w:r w:rsidRPr="00AF0219">
        <w:t xml:space="preserve"> web para Node.js. Puedes instalarlo ejecutando el siguiente comando en la termina</w:t>
      </w:r>
      <w:r w:rsidR="00F43CBF">
        <w:t>l:</w:t>
      </w:r>
    </w:p>
    <w:p w14:paraId="23BBBD05" w14:textId="0AD9E309" w:rsidR="00F43CBF" w:rsidRPr="00F43CBF" w:rsidRDefault="00F43CBF" w:rsidP="001A7C67">
      <w:pPr>
        <w:pStyle w:val="Sinespaciado"/>
        <w:ind w:left="1134"/>
        <w:rPr>
          <w:rFonts w:ascii="Courier New" w:hAnsi="Courier New" w:cs="Courier New"/>
        </w:rPr>
      </w:pPr>
      <w:proofErr w:type="spellStart"/>
      <w:r w:rsidRPr="00F43CBF">
        <w:rPr>
          <w:rFonts w:ascii="Courier New" w:hAnsi="Courier New" w:cs="Courier New"/>
        </w:rPr>
        <w:t>npm</w:t>
      </w:r>
      <w:proofErr w:type="spellEnd"/>
      <w:r w:rsidRPr="00F43CBF">
        <w:rPr>
          <w:rFonts w:ascii="Courier New" w:hAnsi="Courier New" w:cs="Courier New"/>
        </w:rPr>
        <w:t xml:space="preserve"> install </w:t>
      </w:r>
      <w:proofErr w:type="spellStart"/>
      <w:r w:rsidRPr="00F43CBF">
        <w:rPr>
          <w:rFonts w:ascii="Courier New" w:hAnsi="Courier New" w:cs="Courier New"/>
        </w:rPr>
        <w:t>express</w:t>
      </w:r>
      <w:proofErr w:type="spellEnd"/>
      <w:r w:rsidRPr="00F43CBF">
        <w:rPr>
          <w:rFonts w:ascii="Courier New" w:hAnsi="Courier New" w:cs="Courier New"/>
        </w:rPr>
        <w:t xml:space="preserve"> --</w:t>
      </w:r>
      <w:proofErr w:type="spellStart"/>
      <w:r w:rsidRPr="00F43CBF">
        <w:rPr>
          <w:rFonts w:ascii="Courier New" w:hAnsi="Courier New" w:cs="Courier New"/>
        </w:rPr>
        <w:t>save</w:t>
      </w:r>
      <w:proofErr w:type="spellEnd"/>
    </w:p>
    <w:p w14:paraId="2E2B59DF" w14:textId="77777777" w:rsidR="001A7C67" w:rsidRDefault="001A7C67" w:rsidP="00985BCA"/>
    <w:p w14:paraId="569239B1" w14:textId="4E2E6E6D" w:rsidR="00F43CBF" w:rsidRDefault="00441C9C" w:rsidP="003A076A">
      <w:pPr>
        <w:ind w:left="1134"/>
      </w:pPr>
      <w:r w:rsidRPr="00441C9C">
        <w:t xml:space="preserve">El </w:t>
      </w:r>
      <w:proofErr w:type="spellStart"/>
      <w:r w:rsidRPr="00441C9C">
        <w:t>flag</w:t>
      </w:r>
      <w:proofErr w:type="spellEnd"/>
      <w:r w:rsidRPr="00441C9C">
        <w:t xml:space="preserve"> --</w:t>
      </w:r>
      <w:proofErr w:type="spellStart"/>
      <w:r w:rsidRPr="00441C9C">
        <w:t>save</w:t>
      </w:r>
      <w:proofErr w:type="spellEnd"/>
      <w:r w:rsidRPr="00441C9C">
        <w:t xml:space="preserve"> agrega </w:t>
      </w:r>
      <w:proofErr w:type="spellStart"/>
      <w:r w:rsidRPr="00441C9C">
        <w:t>express</w:t>
      </w:r>
      <w:proofErr w:type="spellEnd"/>
      <w:r w:rsidRPr="00441C9C">
        <w:t xml:space="preserve"> como una dependencia en el archivo </w:t>
      </w:r>
      <w:proofErr w:type="spellStart"/>
      <w:proofErr w:type="gramStart"/>
      <w:r w:rsidRPr="00441C9C">
        <w:t>package.json</w:t>
      </w:r>
      <w:proofErr w:type="spellEnd"/>
      <w:proofErr w:type="gramEnd"/>
      <w:r w:rsidRPr="00441C9C">
        <w:t>.</w:t>
      </w:r>
    </w:p>
    <w:p w14:paraId="5FC0252F" w14:textId="3D13D79D" w:rsidR="00A508E2" w:rsidRDefault="001909D1" w:rsidP="001909D1">
      <w:pPr>
        <w:pStyle w:val="Prrafodelista"/>
        <w:numPr>
          <w:ilvl w:val="0"/>
          <w:numId w:val="1"/>
        </w:numPr>
      </w:pPr>
      <w:r w:rsidRPr="001909D1">
        <w:lastRenderedPageBreak/>
        <w:t>Creación de un archivo principal de la aplicación: Crea un archivo JavaScript (por ejemplo, app.js o server.js) en tu directorio del proyecto para escribir el código principal de tu aplicación Express.</w:t>
      </w:r>
    </w:p>
    <w:p w14:paraId="383C0804" w14:textId="77777777" w:rsidR="00BF403A" w:rsidRPr="00BF403A" w:rsidRDefault="00BF403A" w:rsidP="001A7C67">
      <w:pPr>
        <w:pStyle w:val="Sinespaciado"/>
        <w:ind w:left="1418"/>
        <w:rPr>
          <w:rFonts w:ascii="Courier New" w:hAnsi="Courier New" w:cs="Courier New"/>
          <w:lang w:val="en-US"/>
        </w:rPr>
      </w:pPr>
      <w:r w:rsidRPr="00BF403A">
        <w:rPr>
          <w:rFonts w:ascii="Courier New" w:hAnsi="Courier New" w:cs="Courier New"/>
          <w:lang w:val="en-US"/>
        </w:rPr>
        <w:t>// app.js</w:t>
      </w:r>
    </w:p>
    <w:p w14:paraId="720C64CE" w14:textId="77777777" w:rsidR="00BF403A" w:rsidRPr="00BF403A" w:rsidRDefault="00BF403A" w:rsidP="001A7C67">
      <w:pPr>
        <w:pStyle w:val="Sinespaciado"/>
        <w:ind w:left="1418"/>
        <w:rPr>
          <w:rFonts w:ascii="Courier New" w:hAnsi="Courier New" w:cs="Courier New"/>
          <w:lang w:val="en-US"/>
        </w:rPr>
      </w:pPr>
    </w:p>
    <w:p w14:paraId="60842D7E" w14:textId="77777777" w:rsidR="00BF403A" w:rsidRPr="00BF403A" w:rsidRDefault="00BF403A" w:rsidP="001A7C67">
      <w:pPr>
        <w:pStyle w:val="Sinespaciado"/>
        <w:ind w:left="1418"/>
        <w:rPr>
          <w:rFonts w:ascii="Courier New" w:hAnsi="Courier New" w:cs="Courier New"/>
          <w:lang w:val="en-US"/>
        </w:rPr>
      </w:pPr>
      <w:r w:rsidRPr="00BF403A">
        <w:rPr>
          <w:rFonts w:ascii="Courier New" w:hAnsi="Courier New" w:cs="Courier New"/>
          <w:lang w:val="en-US"/>
        </w:rPr>
        <w:t>const express = require('express');</w:t>
      </w:r>
    </w:p>
    <w:p w14:paraId="49D221F3" w14:textId="77777777" w:rsidR="00BF403A" w:rsidRPr="00BF403A" w:rsidRDefault="00BF403A" w:rsidP="001A7C67">
      <w:pPr>
        <w:pStyle w:val="Sinespaciado"/>
        <w:ind w:left="1418"/>
        <w:rPr>
          <w:rFonts w:ascii="Courier New" w:hAnsi="Courier New" w:cs="Courier New"/>
          <w:lang w:val="en-US"/>
        </w:rPr>
      </w:pPr>
      <w:r w:rsidRPr="00BF403A">
        <w:rPr>
          <w:rFonts w:ascii="Courier New" w:hAnsi="Courier New" w:cs="Courier New"/>
          <w:lang w:val="en-US"/>
        </w:rPr>
        <w:t xml:space="preserve">const app = </w:t>
      </w:r>
      <w:proofErr w:type="gramStart"/>
      <w:r w:rsidRPr="00BF403A">
        <w:rPr>
          <w:rFonts w:ascii="Courier New" w:hAnsi="Courier New" w:cs="Courier New"/>
          <w:lang w:val="en-US"/>
        </w:rPr>
        <w:t>express(</w:t>
      </w:r>
      <w:proofErr w:type="gramEnd"/>
      <w:r w:rsidRPr="00BF403A">
        <w:rPr>
          <w:rFonts w:ascii="Courier New" w:hAnsi="Courier New" w:cs="Courier New"/>
          <w:lang w:val="en-US"/>
        </w:rPr>
        <w:t>);</w:t>
      </w:r>
    </w:p>
    <w:p w14:paraId="1D6D45B0" w14:textId="77777777" w:rsidR="00BF403A" w:rsidRPr="00BF403A" w:rsidRDefault="00BF403A" w:rsidP="001A7C67">
      <w:pPr>
        <w:pStyle w:val="Sinespaciado"/>
        <w:ind w:left="1418"/>
        <w:rPr>
          <w:rFonts w:ascii="Courier New" w:hAnsi="Courier New" w:cs="Courier New"/>
          <w:lang w:val="en-US"/>
        </w:rPr>
      </w:pPr>
      <w:r w:rsidRPr="00BF403A">
        <w:rPr>
          <w:rFonts w:ascii="Courier New" w:hAnsi="Courier New" w:cs="Courier New"/>
          <w:lang w:val="en-US"/>
        </w:rPr>
        <w:t>const port = 3000;</w:t>
      </w:r>
    </w:p>
    <w:p w14:paraId="041745AF" w14:textId="77777777" w:rsidR="00BF403A" w:rsidRPr="00BF403A" w:rsidRDefault="00BF403A" w:rsidP="001A7C67">
      <w:pPr>
        <w:pStyle w:val="Sinespaciado"/>
        <w:ind w:left="1418"/>
        <w:rPr>
          <w:rFonts w:ascii="Courier New" w:hAnsi="Courier New" w:cs="Courier New"/>
          <w:lang w:val="en-US"/>
        </w:rPr>
      </w:pPr>
    </w:p>
    <w:p w14:paraId="0BD90EC3" w14:textId="77777777" w:rsidR="00BF403A" w:rsidRPr="00BF403A" w:rsidRDefault="00BF403A" w:rsidP="001A7C67">
      <w:pPr>
        <w:pStyle w:val="Sinespaciado"/>
        <w:ind w:left="1418"/>
        <w:rPr>
          <w:rFonts w:ascii="Courier New" w:hAnsi="Courier New" w:cs="Courier New"/>
          <w:lang w:val="en-US"/>
        </w:rPr>
      </w:pPr>
      <w:proofErr w:type="spellStart"/>
      <w:proofErr w:type="gramStart"/>
      <w:r w:rsidRPr="00BF403A">
        <w:rPr>
          <w:rFonts w:ascii="Courier New" w:hAnsi="Courier New" w:cs="Courier New"/>
          <w:lang w:val="en-US"/>
        </w:rPr>
        <w:t>app.get</w:t>
      </w:r>
      <w:proofErr w:type="spellEnd"/>
      <w:r w:rsidRPr="00BF403A">
        <w:rPr>
          <w:rFonts w:ascii="Courier New" w:hAnsi="Courier New" w:cs="Courier New"/>
          <w:lang w:val="en-US"/>
        </w:rPr>
        <w:t>(</w:t>
      </w:r>
      <w:proofErr w:type="gramEnd"/>
      <w:r w:rsidRPr="00BF403A">
        <w:rPr>
          <w:rFonts w:ascii="Courier New" w:hAnsi="Courier New" w:cs="Courier New"/>
          <w:lang w:val="en-US"/>
        </w:rPr>
        <w:t>'/', (req, res) =&gt; {</w:t>
      </w:r>
    </w:p>
    <w:p w14:paraId="21180D8F" w14:textId="77777777" w:rsidR="00BF403A" w:rsidRPr="00BF403A" w:rsidRDefault="00BF403A" w:rsidP="001A7C67">
      <w:pPr>
        <w:pStyle w:val="Sinespaciado"/>
        <w:ind w:left="1418"/>
        <w:rPr>
          <w:rFonts w:ascii="Courier New" w:hAnsi="Courier New" w:cs="Courier New"/>
        </w:rPr>
      </w:pPr>
      <w:r w:rsidRPr="00BF403A">
        <w:rPr>
          <w:rFonts w:ascii="Courier New" w:hAnsi="Courier New" w:cs="Courier New"/>
          <w:lang w:val="en-US"/>
        </w:rPr>
        <w:t xml:space="preserve">    </w:t>
      </w:r>
      <w:proofErr w:type="spellStart"/>
      <w:proofErr w:type="gramStart"/>
      <w:r w:rsidRPr="00BF403A">
        <w:rPr>
          <w:rFonts w:ascii="Courier New" w:hAnsi="Courier New" w:cs="Courier New"/>
        </w:rPr>
        <w:t>res.send</w:t>
      </w:r>
      <w:proofErr w:type="spellEnd"/>
      <w:proofErr w:type="gramEnd"/>
      <w:r w:rsidRPr="00BF403A">
        <w:rPr>
          <w:rFonts w:ascii="Courier New" w:hAnsi="Courier New" w:cs="Courier New"/>
        </w:rPr>
        <w:t>('¡Hola, mundo!');</w:t>
      </w:r>
    </w:p>
    <w:p w14:paraId="32CCDBB3" w14:textId="77777777" w:rsidR="00BF403A" w:rsidRPr="00BF403A" w:rsidRDefault="00BF403A" w:rsidP="001A7C67">
      <w:pPr>
        <w:pStyle w:val="Sinespaciado"/>
        <w:ind w:left="1418"/>
        <w:rPr>
          <w:rFonts w:ascii="Courier New" w:hAnsi="Courier New" w:cs="Courier New"/>
        </w:rPr>
      </w:pPr>
      <w:r w:rsidRPr="00BF403A">
        <w:rPr>
          <w:rFonts w:ascii="Courier New" w:hAnsi="Courier New" w:cs="Courier New"/>
        </w:rPr>
        <w:t>});</w:t>
      </w:r>
    </w:p>
    <w:p w14:paraId="78153711" w14:textId="77777777" w:rsidR="00BF403A" w:rsidRPr="00BF403A" w:rsidRDefault="00BF403A" w:rsidP="001A7C67">
      <w:pPr>
        <w:pStyle w:val="Sinespaciado"/>
        <w:ind w:left="1418"/>
        <w:rPr>
          <w:rFonts w:ascii="Courier New" w:hAnsi="Courier New" w:cs="Courier New"/>
        </w:rPr>
      </w:pPr>
    </w:p>
    <w:p w14:paraId="60EE8D98" w14:textId="77777777" w:rsidR="00BF403A" w:rsidRPr="00BF403A" w:rsidRDefault="00BF403A" w:rsidP="001A7C67">
      <w:pPr>
        <w:pStyle w:val="Sinespaciado"/>
        <w:ind w:left="1418"/>
        <w:rPr>
          <w:rFonts w:ascii="Courier New" w:hAnsi="Courier New" w:cs="Courier New"/>
        </w:rPr>
      </w:pPr>
      <w:proofErr w:type="spellStart"/>
      <w:proofErr w:type="gramStart"/>
      <w:r w:rsidRPr="00BF403A">
        <w:rPr>
          <w:rFonts w:ascii="Courier New" w:hAnsi="Courier New" w:cs="Courier New"/>
        </w:rPr>
        <w:t>app.listen</w:t>
      </w:r>
      <w:proofErr w:type="spellEnd"/>
      <w:proofErr w:type="gramEnd"/>
      <w:r w:rsidRPr="00BF403A">
        <w:rPr>
          <w:rFonts w:ascii="Courier New" w:hAnsi="Courier New" w:cs="Courier New"/>
        </w:rPr>
        <w:t>(</w:t>
      </w:r>
      <w:proofErr w:type="spellStart"/>
      <w:r w:rsidRPr="00BF403A">
        <w:rPr>
          <w:rFonts w:ascii="Courier New" w:hAnsi="Courier New" w:cs="Courier New"/>
        </w:rPr>
        <w:t>port</w:t>
      </w:r>
      <w:proofErr w:type="spellEnd"/>
      <w:r w:rsidRPr="00BF403A">
        <w:rPr>
          <w:rFonts w:ascii="Courier New" w:hAnsi="Courier New" w:cs="Courier New"/>
        </w:rPr>
        <w:t>, () =&gt; {</w:t>
      </w:r>
    </w:p>
    <w:p w14:paraId="3ABAFB54" w14:textId="77777777" w:rsidR="00BF403A" w:rsidRPr="00BF403A" w:rsidRDefault="00BF403A" w:rsidP="001A7C67">
      <w:pPr>
        <w:pStyle w:val="Sinespaciado"/>
        <w:ind w:left="1418"/>
        <w:rPr>
          <w:rFonts w:ascii="Courier New" w:hAnsi="Courier New" w:cs="Courier New"/>
        </w:rPr>
      </w:pPr>
      <w:r w:rsidRPr="00BF403A">
        <w:rPr>
          <w:rFonts w:ascii="Courier New" w:hAnsi="Courier New" w:cs="Courier New"/>
        </w:rPr>
        <w:t xml:space="preserve">    </w:t>
      </w:r>
      <w:proofErr w:type="gramStart"/>
      <w:r w:rsidRPr="00BF403A">
        <w:rPr>
          <w:rFonts w:ascii="Courier New" w:hAnsi="Courier New" w:cs="Courier New"/>
        </w:rPr>
        <w:t>console.log(</w:t>
      </w:r>
      <w:proofErr w:type="gramEnd"/>
      <w:r w:rsidRPr="00BF403A">
        <w:rPr>
          <w:rFonts w:ascii="Courier New" w:hAnsi="Courier New" w:cs="Courier New"/>
        </w:rPr>
        <w:t>`Servidor escuchando en http://localhost:${port}`);</w:t>
      </w:r>
    </w:p>
    <w:p w14:paraId="72F769FF" w14:textId="324889B4" w:rsidR="00F43CBF" w:rsidRPr="00BF403A" w:rsidRDefault="00BF403A" w:rsidP="001A7C67">
      <w:pPr>
        <w:pStyle w:val="Sinespaciado"/>
        <w:ind w:left="1418"/>
        <w:rPr>
          <w:rFonts w:ascii="Courier New" w:hAnsi="Courier New" w:cs="Courier New"/>
        </w:rPr>
      </w:pPr>
      <w:r w:rsidRPr="00BF403A">
        <w:rPr>
          <w:rFonts w:ascii="Courier New" w:hAnsi="Courier New" w:cs="Courier New"/>
        </w:rPr>
        <w:t>});</w:t>
      </w:r>
    </w:p>
    <w:p w14:paraId="0A1CE26E" w14:textId="77777777" w:rsidR="003626C2" w:rsidRDefault="003626C2" w:rsidP="00985BCA"/>
    <w:p w14:paraId="2D21C960" w14:textId="46D5D8D2" w:rsidR="003626C2" w:rsidRDefault="0030188A" w:rsidP="000C0474">
      <w:pPr>
        <w:pStyle w:val="Prrafodelista"/>
        <w:numPr>
          <w:ilvl w:val="0"/>
          <w:numId w:val="1"/>
        </w:numPr>
      </w:pPr>
      <w:r w:rsidRPr="0030188A">
        <w:t>Ejecución de la aplicación: Para ejecutar tu aplicación, simplemente ejecuta el archivo principal de la aplicación desde la terminal utilizando Node.js.</w:t>
      </w:r>
    </w:p>
    <w:p w14:paraId="554E6D42" w14:textId="60EEA221" w:rsidR="003626C2" w:rsidRPr="00FD5051" w:rsidRDefault="00FD5051" w:rsidP="001A7C67">
      <w:pPr>
        <w:pStyle w:val="Sinespaciado"/>
        <w:ind w:left="1134"/>
        <w:rPr>
          <w:rFonts w:ascii="Courier New" w:hAnsi="Courier New" w:cs="Courier New"/>
        </w:rPr>
      </w:pPr>
      <w:proofErr w:type="spellStart"/>
      <w:r w:rsidRPr="00FD5051">
        <w:rPr>
          <w:rFonts w:ascii="Courier New" w:hAnsi="Courier New" w:cs="Courier New"/>
        </w:rPr>
        <w:t>node</w:t>
      </w:r>
      <w:proofErr w:type="spellEnd"/>
      <w:r w:rsidRPr="00FD5051">
        <w:rPr>
          <w:rFonts w:ascii="Courier New" w:hAnsi="Courier New" w:cs="Courier New"/>
        </w:rPr>
        <w:t xml:space="preserve"> app.js</w:t>
      </w:r>
    </w:p>
    <w:p w14:paraId="5902A1D5" w14:textId="77777777" w:rsidR="00F43CBF" w:rsidRDefault="00F43CBF" w:rsidP="00985BCA"/>
    <w:p w14:paraId="53DA8CBD" w14:textId="5A01F9E0" w:rsidR="00FD5051" w:rsidRDefault="00E473DB" w:rsidP="00985BCA">
      <w:r w:rsidRPr="00E473DB">
        <w:t>Esto iniciará el servidor Express y lo dejará escuchando en el puerto especificado (en este caso, el puerto 3000). Puedes acceder a tu aplicación abriendo un navegador web y navegando a http://localhost:3000.</w:t>
      </w:r>
    </w:p>
    <w:p w14:paraId="3B3A5508" w14:textId="77777777" w:rsidR="00FD5051" w:rsidRDefault="00FD5051" w:rsidP="00985BCA"/>
    <w:p w14:paraId="21E7A872" w14:textId="5C551FE2" w:rsidR="00B773D9" w:rsidRDefault="00B773D9" w:rsidP="00B773D9">
      <w:pPr>
        <w:pStyle w:val="Prrafodelista"/>
        <w:numPr>
          <w:ilvl w:val="0"/>
          <w:numId w:val="1"/>
        </w:numPr>
      </w:pPr>
      <w:r>
        <w:t>Configuración de MongoDB: Para completar la configuración MEAN, necesitarás tener una instancia de MongoDB ejecutándose localmente o configurar una conexión a un servidor remoto de MongoDB. Puedes utilizar MongoDB Atlas para una solución de base de datos en la nube.</w:t>
      </w:r>
    </w:p>
    <w:p w14:paraId="4F35EA11" w14:textId="77777777" w:rsidR="00B773D9" w:rsidRDefault="00B773D9" w:rsidP="00B773D9"/>
    <w:p w14:paraId="7410001E" w14:textId="5A85C1C0" w:rsidR="003A076A" w:rsidRPr="00985BCA" w:rsidRDefault="00B773D9" w:rsidP="00985BCA">
      <w:r>
        <w:t xml:space="preserve">Con estos pasos, has configurado correctamente la parte de Node.js y Express.js de tu proyecto MEAN. Ahora puedes proceder a integrar MongoDB como tu base de datos y </w:t>
      </w:r>
      <w:proofErr w:type="spellStart"/>
      <w:r>
        <w:t>AngularJS</w:t>
      </w:r>
      <w:proofErr w:type="spellEnd"/>
      <w:r>
        <w:t xml:space="preserve"> o Angular como tu </w:t>
      </w:r>
      <w:proofErr w:type="spellStart"/>
      <w:r>
        <w:t>frontend</w:t>
      </w:r>
      <w:proofErr w:type="spellEnd"/>
      <w:r>
        <w:t>, según tus necesidades específicas.</w:t>
      </w:r>
    </w:p>
    <w:p w14:paraId="71AA459F" w14:textId="59277BDC" w:rsidR="002A1FF4" w:rsidRDefault="008E54E2" w:rsidP="002A1FF4">
      <w:pPr>
        <w:pStyle w:val="Ttulo3"/>
      </w:pPr>
      <w:bookmarkStart w:id="8" w:name="_Toc159962356"/>
      <w:r>
        <w:lastRenderedPageBreak/>
        <w:t>Creación de proyectos con Express</w:t>
      </w:r>
      <w:bookmarkEnd w:id="8"/>
      <w:r>
        <w:t xml:space="preserve"> </w:t>
      </w:r>
    </w:p>
    <w:p w14:paraId="0CCADF0A" w14:textId="1D85394B" w:rsidR="00061A19" w:rsidRDefault="00061A19" w:rsidP="00061A19">
      <w:r>
        <w:t>Para crear un proyecto con Express, sigue estos pasos:</w:t>
      </w:r>
    </w:p>
    <w:p w14:paraId="488212E2" w14:textId="7BDF4E36" w:rsidR="00A508E2" w:rsidRDefault="00061A19" w:rsidP="00061A19">
      <w:pPr>
        <w:pStyle w:val="Prrafodelista"/>
        <w:numPr>
          <w:ilvl w:val="0"/>
          <w:numId w:val="2"/>
        </w:numPr>
      </w:pPr>
      <w:r>
        <w:t>Instalar Express: Si aún no lo has hecho, instala Express globalmente en tu sistema. Puedes hacerlo ejecutando el siguiente comando en tu terminal:</w:t>
      </w:r>
    </w:p>
    <w:p w14:paraId="136556A3" w14:textId="17C506AB" w:rsidR="00061A19" w:rsidRPr="003A076A" w:rsidRDefault="003A076A" w:rsidP="00454ADF">
      <w:pPr>
        <w:pStyle w:val="Sinespaciado"/>
        <w:ind w:left="1276"/>
        <w:rPr>
          <w:rFonts w:ascii="Courier New" w:hAnsi="Courier New" w:cs="Courier New"/>
        </w:rPr>
      </w:pPr>
      <w:proofErr w:type="spellStart"/>
      <w:r w:rsidRPr="003A076A">
        <w:rPr>
          <w:rFonts w:ascii="Courier New" w:hAnsi="Courier New" w:cs="Courier New"/>
        </w:rPr>
        <w:t>npm</w:t>
      </w:r>
      <w:proofErr w:type="spellEnd"/>
      <w:r w:rsidRPr="003A076A">
        <w:rPr>
          <w:rFonts w:ascii="Courier New" w:hAnsi="Courier New" w:cs="Courier New"/>
        </w:rPr>
        <w:t xml:space="preserve"> install -g </w:t>
      </w:r>
      <w:proofErr w:type="spellStart"/>
      <w:r w:rsidRPr="003A076A">
        <w:rPr>
          <w:rFonts w:ascii="Courier New" w:hAnsi="Courier New" w:cs="Courier New"/>
        </w:rPr>
        <w:t>express-generator</w:t>
      </w:r>
      <w:proofErr w:type="spellEnd"/>
    </w:p>
    <w:p w14:paraId="2FBD3A9D" w14:textId="77777777" w:rsidR="00061A19" w:rsidRDefault="00061A19" w:rsidP="00454ADF">
      <w:pPr>
        <w:ind w:left="1276"/>
      </w:pPr>
    </w:p>
    <w:p w14:paraId="2F336670" w14:textId="66F75FC8" w:rsidR="00061A19" w:rsidRDefault="003A076A" w:rsidP="00454ADF">
      <w:pPr>
        <w:ind w:left="1276"/>
      </w:pPr>
      <w:r w:rsidRPr="003A076A">
        <w:t>Este comando instalará el generador de aplicaciones Express, que te permitirá crear proyectos Express rápidamente.</w:t>
      </w:r>
    </w:p>
    <w:p w14:paraId="29886D8A" w14:textId="77777777" w:rsidR="00061A19" w:rsidRDefault="00061A19" w:rsidP="00061A19"/>
    <w:p w14:paraId="103E52DC" w14:textId="14B044BF" w:rsidR="00163BE1" w:rsidRDefault="00454ADF" w:rsidP="00454ADF">
      <w:pPr>
        <w:pStyle w:val="Prrafodelista"/>
        <w:numPr>
          <w:ilvl w:val="0"/>
          <w:numId w:val="2"/>
        </w:numPr>
      </w:pPr>
      <w:r w:rsidRPr="00454ADF">
        <w:t>Crear un nuevo proyecto Express: Una vez instalado el generador de Express, puedes crear un nuevo proyecto ejecutando el siguiente comando en tu terminal, seguido del nombre de tu proyecto:</w:t>
      </w:r>
    </w:p>
    <w:p w14:paraId="0F315696" w14:textId="527D35BA" w:rsidR="00061A19" w:rsidRPr="00922180" w:rsidRDefault="00922180" w:rsidP="00BF458E">
      <w:pPr>
        <w:pStyle w:val="Sinespaciado"/>
        <w:ind w:left="1276"/>
        <w:rPr>
          <w:rFonts w:ascii="Courier New" w:hAnsi="Courier New" w:cs="Courier New"/>
        </w:rPr>
      </w:pPr>
      <w:proofErr w:type="spellStart"/>
      <w:r w:rsidRPr="00922180">
        <w:rPr>
          <w:rFonts w:ascii="Courier New" w:hAnsi="Courier New" w:cs="Courier New"/>
        </w:rPr>
        <w:t>express</w:t>
      </w:r>
      <w:proofErr w:type="spellEnd"/>
      <w:r w:rsidRPr="00922180">
        <w:rPr>
          <w:rFonts w:ascii="Courier New" w:hAnsi="Courier New" w:cs="Courier New"/>
        </w:rPr>
        <w:t xml:space="preserve"> </w:t>
      </w:r>
      <w:proofErr w:type="spellStart"/>
      <w:r w:rsidRPr="00922180">
        <w:rPr>
          <w:rFonts w:ascii="Courier New" w:hAnsi="Courier New" w:cs="Courier New"/>
        </w:rPr>
        <w:t>nombre_proyecto</w:t>
      </w:r>
      <w:proofErr w:type="spellEnd"/>
    </w:p>
    <w:p w14:paraId="4F78EDE5" w14:textId="77777777" w:rsidR="00061A19" w:rsidRDefault="00061A19" w:rsidP="00BF458E">
      <w:pPr>
        <w:ind w:left="1276"/>
      </w:pPr>
    </w:p>
    <w:p w14:paraId="276E1F1C" w14:textId="098649B7" w:rsidR="00454ADF" w:rsidRDefault="00290B45" w:rsidP="00BF458E">
      <w:pPr>
        <w:ind w:left="1276"/>
      </w:pPr>
      <w:r w:rsidRPr="00290B45">
        <w:t xml:space="preserve">Esto creará una estructura básica de archivos y directorios para tu proyecto Express dentro de un directorio llamado </w:t>
      </w:r>
      <w:proofErr w:type="spellStart"/>
      <w:r w:rsidRPr="00290B45">
        <w:t>nombre_proyecto</w:t>
      </w:r>
      <w:proofErr w:type="spellEnd"/>
      <w:r w:rsidRPr="00290B45">
        <w:t>.</w:t>
      </w:r>
    </w:p>
    <w:p w14:paraId="00E45180" w14:textId="77777777" w:rsidR="00290B45" w:rsidRDefault="00290B45" w:rsidP="00061A19"/>
    <w:p w14:paraId="64E14B9C" w14:textId="67FE2CA1" w:rsidR="00290B45" w:rsidRDefault="00290B45" w:rsidP="00290B45">
      <w:pPr>
        <w:pStyle w:val="Prrafodelista"/>
        <w:numPr>
          <w:ilvl w:val="0"/>
          <w:numId w:val="2"/>
        </w:numPr>
      </w:pPr>
      <w:r w:rsidRPr="00290B45">
        <w:t>Navegar al directorio del proyecto: Después de crear el proyecto, navega al directorio del proyecto recién creado utilizando el comando cd en tu terminal:</w:t>
      </w:r>
    </w:p>
    <w:p w14:paraId="5B2C3A17" w14:textId="6743ABD9" w:rsidR="00454ADF" w:rsidRPr="00A3531E" w:rsidRDefault="00A3531E" w:rsidP="00A3531E">
      <w:pPr>
        <w:ind w:left="1276"/>
        <w:rPr>
          <w:rFonts w:ascii="Courier New" w:hAnsi="Courier New" w:cs="Courier New"/>
        </w:rPr>
      </w:pPr>
      <w:r w:rsidRPr="00A3531E">
        <w:rPr>
          <w:rFonts w:ascii="Courier New" w:hAnsi="Courier New" w:cs="Courier New"/>
        </w:rPr>
        <w:t xml:space="preserve">cd </w:t>
      </w:r>
      <w:proofErr w:type="spellStart"/>
      <w:r w:rsidRPr="00A3531E">
        <w:rPr>
          <w:rFonts w:ascii="Courier New" w:hAnsi="Courier New" w:cs="Courier New"/>
        </w:rPr>
        <w:t>nombre_proyecto</w:t>
      </w:r>
      <w:proofErr w:type="spellEnd"/>
    </w:p>
    <w:p w14:paraId="5D607B02" w14:textId="77777777" w:rsidR="00454ADF" w:rsidRDefault="00454ADF" w:rsidP="00061A19"/>
    <w:p w14:paraId="1F41BE07" w14:textId="4FFF3F2B" w:rsidR="00061A19" w:rsidRDefault="00A3531E" w:rsidP="00061A19">
      <w:pPr>
        <w:pStyle w:val="Prrafodelista"/>
        <w:numPr>
          <w:ilvl w:val="0"/>
          <w:numId w:val="2"/>
        </w:numPr>
      </w:pPr>
      <w:r w:rsidRPr="00A3531E">
        <w:t>Instalar dependencias: Una vez dentro del directorio del proyecto, instala las dependencias del proyecto ejecutando el siguiente comando:</w:t>
      </w:r>
    </w:p>
    <w:p w14:paraId="64055A0C" w14:textId="18B5312F" w:rsidR="00061A19" w:rsidRPr="00036ACA" w:rsidRDefault="00036ACA" w:rsidP="009E3D32">
      <w:pPr>
        <w:pStyle w:val="Sinespaciado"/>
        <w:ind w:left="1276"/>
        <w:rPr>
          <w:rFonts w:ascii="Courier New" w:hAnsi="Courier New" w:cs="Courier New"/>
        </w:rPr>
      </w:pPr>
      <w:proofErr w:type="spellStart"/>
      <w:r w:rsidRPr="00036ACA">
        <w:rPr>
          <w:rFonts w:ascii="Courier New" w:hAnsi="Courier New" w:cs="Courier New"/>
        </w:rPr>
        <w:t>npm</w:t>
      </w:r>
      <w:proofErr w:type="spellEnd"/>
      <w:r w:rsidRPr="00036ACA">
        <w:rPr>
          <w:rFonts w:ascii="Courier New" w:hAnsi="Courier New" w:cs="Courier New"/>
        </w:rPr>
        <w:t xml:space="preserve"> install</w:t>
      </w:r>
    </w:p>
    <w:p w14:paraId="023740E0" w14:textId="77777777" w:rsidR="00A3531E" w:rsidRDefault="00A3531E" w:rsidP="009E3D32">
      <w:pPr>
        <w:ind w:left="1276"/>
      </w:pPr>
    </w:p>
    <w:p w14:paraId="58DDBD05" w14:textId="18D1CD2F" w:rsidR="009E3D32" w:rsidRDefault="009E3D32" w:rsidP="009E3D32">
      <w:pPr>
        <w:ind w:left="1276"/>
      </w:pPr>
      <w:r w:rsidRPr="009E3D32">
        <w:t xml:space="preserve">Esto instalará todas las dependencias listadas en el archivo </w:t>
      </w:r>
      <w:proofErr w:type="spellStart"/>
      <w:proofErr w:type="gramStart"/>
      <w:r w:rsidRPr="009E3D32">
        <w:t>package.json</w:t>
      </w:r>
      <w:proofErr w:type="spellEnd"/>
      <w:proofErr w:type="gramEnd"/>
      <w:r w:rsidRPr="009E3D32">
        <w:t>.</w:t>
      </w:r>
    </w:p>
    <w:p w14:paraId="1D9374F4" w14:textId="77777777" w:rsidR="00A3531E" w:rsidRDefault="00A3531E" w:rsidP="00061A19"/>
    <w:p w14:paraId="70AF3395" w14:textId="4F49ABC3" w:rsidR="00A3531E" w:rsidRDefault="004F7699" w:rsidP="004F7699">
      <w:pPr>
        <w:pStyle w:val="Prrafodelista"/>
        <w:numPr>
          <w:ilvl w:val="0"/>
          <w:numId w:val="2"/>
        </w:numPr>
      </w:pPr>
      <w:r w:rsidRPr="004F7699">
        <w:lastRenderedPageBreak/>
        <w:t>Ejecutar la aplicación: Una vez que las dependencias estén instaladas, puedes ejecutar tu aplicación Express utilizando el siguiente comando:</w:t>
      </w:r>
    </w:p>
    <w:p w14:paraId="10644E41" w14:textId="4CCA946B" w:rsidR="00A3531E" w:rsidRPr="00625176" w:rsidRDefault="004F7699" w:rsidP="00283683">
      <w:pPr>
        <w:pStyle w:val="Sinespaciado"/>
        <w:ind w:left="1276"/>
        <w:rPr>
          <w:rFonts w:ascii="Courier New" w:hAnsi="Courier New" w:cs="Courier New"/>
        </w:rPr>
      </w:pPr>
      <w:proofErr w:type="spellStart"/>
      <w:r w:rsidRPr="00625176">
        <w:rPr>
          <w:rFonts w:ascii="Courier New" w:hAnsi="Courier New" w:cs="Courier New"/>
        </w:rPr>
        <w:t>npm</w:t>
      </w:r>
      <w:proofErr w:type="spellEnd"/>
      <w:r w:rsidRPr="00625176">
        <w:rPr>
          <w:rFonts w:ascii="Courier New" w:hAnsi="Courier New" w:cs="Courier New"/>
        </w:rPr>
        <w:t xml:space="preserve"> </w:t>
      </w:r>
      <w:proofErr w:type="spellStart"/>
      <w:r w:rsidRPr="00625176">
        <w:rPr>
          <w:rFonts w:ascii="Courier New" w:hAnsi="Courier New" w:cs="Courier New"/>
        </w:rPr>
        <w:t>start</w:t>
      </w:r>
      <w:proofErr w:type="spellEnd"/>
    </w:p>
    <w:p w14:paraId="5A955EFC" w14:textId="77777777" w:rsidR="006B0B81" w:rsidRDefault="006B0B81" w:rsidP="00283683">
      <w:pPr>
        <w:ind w:left="1276"/>
      </w:pPr>
    </w:p>
    <w:p w14:paraId="08BB7028" w14:textId="1E025F41" w:rsidR="006B0B81" w:rsidRDefault="00625176" w:rsidP="00283683">
      <w:pPr>
        <w:ind w:left="1276"/>
      </w:pPr>
      <w:r w:rsidRPr="00625176">
        <w:t>Este comando iniciará el servidor Express y lo dejará escuchando en el puerto especificado en el archivo app.js (por defecto, el puerto 3000).</w:t>
      </w:r>
    </w:p>
    <w:p w14:paraId="7789ED33" w14:textId="77777777" w:rsidR="00625176" w:rsidRDefault="00625176" w:rsidP="00061A19"/>
    <w:p w14:paraId="45A0F351" w14:textId="5EC93F0B" w:rsidR="00625176" w:rsidRDefault="00625176" w:rsidP="00283683">
      <w:pPr>
        <w:pStyle w:val="Prrafodelista"/>
        <w:numPr>
          <w:ilvl w:val="0"/>
          <w:numId w:val="2"/>
        </w:numPr>
      </w:pPr>
      <w:r>
        <w:t>Acceder a la aplicación: Abre un navegador web y navega a http://localhost:3000 (o al puerto especificado si has modificado la configuración). Deberías ver la página de inicio predeterminada de Express, indicando que la aplicación se ha iniciado correctamente.</w:t>
      </w:r>
    </w:p>
    <w:p w14:paraId="4AA335A7" w14:textId="77777777" w:rsidR="00625176" w:rsidRDefault="00625176" w:rsidP="00625176"/>
    <w:p w14:paraId="27AA6284" w14:textId="36F03ED7" w:rsidR="00061A19" w:rsidRDefault="00625176" w:rsidP="00061A19">
      <w:r>
        <w:t>Con estos pasos, has creado un nuevo proyecto Express y has iniciado tu servidor web. Ahora puedes comenzar a desarrollar tu aplicación web utilizando Express y Node.js.</w:t>
      </w:r>
    </w:p>
    <w:p w14:paraId="65AE7735" w14:textId="77777777" w:rsidR="00061A19" w:rsidRPr="00A508E2" w:rsidRDefault="00061A19" w:rsidP="00061A19"/>
    <w:p w14:paraId="1121873A" w14:textId="5AC78614" w:rsidR="008E54E2" w:rsidRDefault="008E54E2" w:rsidP="002A1FF4">
      <w:pPr>
        <w:pStyle w:val="Ttulo3"/>
      </w:pPr>
      <w:bookmarkStart w:id="9" w:name="_Toc159962357"/>
      <w:r>
        <w:t>Modificando Express para MVC</w:t>
      </w:r>
      <w:bookmarkEnd w:id="9"/>
    </w:p>
    <w:p w14:paraId="3403F1FD" w14:textId="5E1F0DA0" w:rsidR="00743A48" w:rsidRDefault="00743A48" w:rsidP="00743A48">
      <w:r>
        <w:t>Modificar Express para seguir el patrón de diseño Modelo-Vista-Controlador (MVC) implica organizar tu código en tres componentes principales: modelos, vistas y controladores. Aquí te explico cómo puedes hacerlo:</w:t>
      </w:r>
    </w:p>
    <w:p w14:paraId="2315A16A" w14:textId="77777777" w:rsidR="003051C3" w:rsidRDefault="003051C3" w:rsidP="00743A48"/>
    <w:p w14:paraId="4C9299AC" w14:textId="538FFAF3" w:rsidR="00A508E2" w:rsidRDefault="00743A48" w:rsidP="009D41D6">
      <w:pPr>
        <w:pStyle w:val="Prrafodelista"/>
        <w:numPr>
          <w:ilvl w:val="0"/>
          <w:numId w:val="3"/>
        </w:numPr>
      </w:pPr>
      <w:r>
        <w:t>Creación de la estructura de directorios: Lo primero que necesitas hacer es crear una estructura de directorios que refleje el patrón MVC. Puedes organizar tus archivos de la siguiente manera:</w:t>
      </w:r>
    </w:p>
    <w:p w14:paraId="0F59801D" w14:textId="77777777" w:rsidR="008D33B7" w:rsidRDefault="008D33B7" w:rsidP="008D33B7"/>
    <w:p w14:paraId="574FCE55" w14:textId="77777777" w:rsidR="008D33B7" w:rsidRDefault="008D33B7" w:rsidP="008D33B7"/>
    <w:p w14:paraId="6D312116" w14:textId="77777777" w:rsidR="008D33B7" w:rsidRDefault="008D33B7" w:rsidP="008D33B7"/>
    <w:p w14:paraId="7A8E3C76" w14:textId="77777777" w:rsidR="008D33B7" w:rsidRDefault="008D33B7" w:rsidP="008D33B7"/>
    <w:p w14:paraId="05083DC4" w14:textId="77777777" w:rsidR="008D33B7" w:rsidRDefault="008D33B7" w:rsidP="008D33B7"/>
    <w:p w14:paraId="6BD9F91A" w14:textId="77777777" w:rsidR="00B42377" w:rsidRPr="00B42377" w:rsidRDefault="00B42377" w:rsidP="00B42377">
      <w:pPr>
        <w:pStyle w:val="Sinespaciado"/>
        <w:rPr>
          <w:rFonts w:ascii="Courier New" w:hAnsi="Courier New" w:cs="Courier New"/>
        </w:rPr>
      </w:pPr>
      <w:proofErr w:type="spellStart"/>
      <w:r w:rsidRPr="00B42377">
        <w:rPr>
          <w:rFonts w:ascii="Courier New" w:hAnsi="Courier New" w:cs="Courier New"/>
        </w:rPr>
        <w:lastRenderedPageBreak/>
        <w:t>nombre_proyecto</w:t>
      </w:r>
      <w:proofErr w:type="spellEnd"/>
      <w:r w:rsidRPr="00B42377">
        <w:rPr>
          <w:rFonts w:ascii="Courier New" w:hAnsi="Courier New" w:cs="Courier New"/>
        </w:rPr>
        <w:t>/</w:t>
      </w:r>
    </w:p>
    <w:p w14:paraId="24364BBD"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w:t>
      </w:r>
      <w:proofErr w:type="spellStart"/>
      <w:r w:rsidRPr="00B42377">
        <w:rPr>
          <w:rFonts w:ascii="Courier New" w:hAnsi="Courier New" w:cs="Courier New"/>
        </w:rPr>
        <w:t>controllers</w:t>
      </w:r>
      <w:proofErr w:type="spellEnd"/>
      <w:r w:rsidRPr="00B42377">
        <w:rPr>
          <w:rFonts w:ascii="Courier New" w:hAnsi="Courier New" w:cs="Courier New"/>
        </w:rPr>
        <w:t>/</w:t>
      </w:r>
    </w:p>
    <w:p w14:paraId="52045DB6"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 mainController.js</w:t>
      </w:r>
    </w:p>
    <w:p w14:paraId="0C8BF6F9"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 otroController.js</w:t>
      </w:r>
    </w:p>
    <w:p w14:paraId="708E587D"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w:t>
      </w:r>
      <w:proofErr w:type="spellStart"/>
      <w:r w:rsidRPr="00B42377">
        <w:rPr>
          <w:rFonts w:ascii="Courier New" w:hAnsi="Courier New" w:cs="Courier New"/>
        </w:rPr>
        <w:t>models</w:t>
      </w:r>
      <w:proofErr w:type="spellEnd"/>
      <w:r w:rsidRPr="00B42377">
        <w:rPr>
          <w:rFonts w:ascii="Courier New" w:hAnsi="Courier New" w:cs="Courier New"/>
        </w:rPr>
        <w:t>/</w:t>
      </w:r>
    </w:p>
    <w:p w14:paraId="1FE5AFCB"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 modelo.js</w:t>
      </w:r>
    </w:p>
    <w:p w14:paraId="4995C64D"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w:t>
      </w:r>
      <w:proofErr w:type="spellStart"/>
      <w:r w:rsidRPr="00B42377">
        <w:rPr>
          <w:rFonts w:ascii="Courier New" w:hAnsi="Courier New" w:cs="Courier New"/>
        </w:rPr>
        <w:t>views</w:t>
      </w:r>
      <w:proofErr w:type="spellEnd"/>
      <w:r w:rsidRPr="00B42377">
        <w:rPr>
          <w:rFonts w:ascii="Courier New" w:hAnsi="Courier New" w:cs="Courier New"/>
        </w:rPr>
        <w:t>/</w:t>
      </w:r>
    </w:p>
    <w:p w14:paraId="11E563B9"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 </w:t>
      </w:r>
      <w:proofErr w:type="spellStart"/>
      <w:r w:rsidRPr="00B42377">
        <w:rPr>
          <w:rFonts w:ascii="Courier New" w:hAnsi="Courier New" w:cs="Courier New"/>
        </w:rPr>
        <w:t>index.ejs</w:t>
      </w:r>
      <w:proofErr w:type="spellEnd"/>
    </w:p>
    <w:p w14:paraId="282F6B54"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w:t>
      </w:r>
      <w:proofErr w:type="spellStart"/>
      <w:r w:rsidRPr="00B42377">
        <w:rPr>
          <w:rFonts w:ascii="Courier New" w:hAnsi="Courier New" w:cs="Courier New"/>
        </w:rPr>
        <w:t>public</w:t>
      </w:r>
      <w:proofErr w:type="spellEnd"/>
      <w:r w:rsidRPr="00B42377">
        <w:rPr>
          <w:rFonts w:ascii="Courier New" w:hAnsi="Courier New" w:cs="Courier New"/>
        </w:rPr>
        <w:t>/</w:t>
      </w:r>
    </w:p>
    <w:p w14:paraId="3E35350E"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 </w:t>
      </w:r>
      <w:proofErr w:type="spellStart"/>
      <w:r w:rsidRPr="00B42377">
        <w:rPr>
          <w:rFonts w:ascii="Courier New" w:hAnsi="Courier New" w:cs="Courier New"/>
        </w:rPr>
        <w:t>css</w:t>
      </w:r>
      <w:proofErr w:type="spellEnd"/>
      <w:r w:rsidRPr="00B42377">
        <w:rPr>
          <w:rFonts w:ascii="Courier New" w:hAnsi="Courier New" w:cs="Courier New"/>
        </w:rPr>
        <w:t>/</w:t>
      </w:r>
    </w:p>
    <w:p w14:paraId="1A413520"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 </w:t>
      </w:r>
      <w:proofErr w:type="spellStart"/>
      <w:r w:rsidRPr="00B42377">
        <w:rPr>
          <w:rFonts w:ascii="Courier New" w:hAnsi="Courier New" w:cs="Courier New"/>
        </w:rPr>
        <w:t>js</w:t>
      </w:r>
      <w:proofErr w:type="spellEnd"/>
      <w:r w:rsidRPr="00B42377">
        <w:rPr>
          <w:rFonts w:ascii="Courier New" w:hAnsi="Courier New" w:cs="Courier New"/>
        </w:rPr>
        <w:t>/</w:t>
      </w:r>
    </w:p>
    <w:p w14:paraId="529FDAB3" w14:textId="77777777" w:rsidR="00B42377" w:rsidRPr="00B42377" w:rsidRDefault="00B42377" w:rsidP="00B42377">
      <w:pPr>
        <w:pStyle w:val="Sinespaciado"/>
        <w:rPr>
          <w:rFonts w:ascii="Courier New" w:hAnsi="Courier New" w:cs="Courier New"/>
        </w:rPr>
      </w:pPr>
      <w:r w:rsidRPr="00B42377">
        <w:rPr>
          <w:rFonts w:ascii="Courier New" w:hAnsi="Courier New" w:cs="Courier New"/>
        </w:rPr>
        <w:t xml:space="preserve">│   └── </w:t>
      </w:r>
      <w:proofErr w:type="spellStart"/>
      <w:r w:rsidRPr="00B42377">
        <w:rPr>
          <w:rFonts w:ascii="Courier New" w:hAnsi="Courier New" w:cs="Courier New"/>
        </w:rPr>
        <w:t>img</w:t>
      </w:r>
      <w:proofErr w:type="spellEnd"/>
      <w:r w:rsidRPr="00B42377">
        <w:rPr>
          <w:rFonts w:ascii="Courier New" w:hAnsi="Courier New" w:cs="Courier New"/>
        </w:rPr>
        <w:t>/</w:t>
      </w:r>
    </w:p>
    <w:p w14:paraId="2B24A2D6" w14:textId="5995E935" w:rsidR="00B42377" w:rsidRPr="00B42377" w:rsidRDefault="00B42377" w:rsidP="00B42377">
      <w:pPr>
        <w:pStyle w:val="Sinespaciado"/>
        <w:rPr>
          <w:rFonts w:ascii="Courier New" w:hAnsi="Courier New" w:cs="Courier New"/>
        </w:rPr>
      </w:pPr>
      <w:r w:rsidRPr="00B42377">
        <w:rPr>
          <w:rFonts w:ascii="Courier New" w:hAnsi="Courier New" w:cs="Courier New"/>
        </w:rPr>
        <w:t>└── app.js</w:t>
      </w:r>
    </w:p>
    <w:p w14:paraId="44650FE2" w14:textId="77777777" w:rsidR="00B42377" w:rsidRDefault="00B42377" w:rsidP="00B42377"/>
    <w:p w14:paraId="5E91C1B1" w14:textId="77777777" w:rsidR="009D41D6" w:rsidRDefault="009D41D6" w:rsidP="009D41D6">
      <w:r>
        <w:t xml:space="preserve">En este ejemplo, </w:t>
      </w:r>
      <w:proofErr w:type="spellStart"/>
      <w:r>
        <w:t>controllers</w:t>
      </w:r>
      <w:proofErr w:type="spellEnd"/>
      <w:r>
        <w:t xml:space="preserve"> contendrá los controladores, </w:t>
      </w:r>
      <w:proofErr w:type="spellStart"/>
      <w:r>
        <w:t>models</w:t>
      </w:r>
      <w:proofErr w:type="spellEnd"/>
      <w:r>
        <w:t xml:space="preserve"> contendrá los modelos de datos, </w:t>
      </w:r>
      <w:proofErr w:type="spellStart"/>
      <w:r>
        <w:t>views</w:t>
      </w:r>
      <w:proofErr w:type="spellEnd"/>
      <w:r>
        <w:t xml:space="preserve"> contendrá las vistas y </w:t>
      </w:r>
      <w:proofErr w:type="spellStart"/>
      <w:r>
        <w:t>public</w:t>
      </w:r>
      <w:proofErr w:type="spellEnd"/>
      <w:r>
        <w:t xml:space="preserve"> contendrá recursos estáticos como archivos CSS, JavaScript e imágenes.</w:t>
      </w:r>
    </w:p>
    <w:p w14:paraId="18C096C5" w14:textId="77777777" w:rsidR="009D41D6" w:rsidRDefault="009D41D6" w:rsidP="009D41D6"/>
    <w:p w14:paraId="687D6B37" w14:textId="00BF300E" w:rsidR="00B42377" w:rsidRDefault="009D41D6" w:rsidP="003051C3">
      <w:pPr>
        <w:pStyle w:val="Prrafodelista"/>
        <w:numPr>
          <w:ilvl w:val="0"/>
          <w:numId w:val="3"/>
        </w:numPr>
      </w:pPr>
      <w:r>
        <w:t>Configuración de Express para usar vistas: Para configurar Express para usar vistas, necesitas instalar un motor de plantillas. EJS (</w:t>
      </w:r>
      <w:proofErr w:type="spellStart"/>
      <w:r>
        <w:t>Embedded</w:t>
      </w:r>
      <w:proofErr w:type="spellEnd"/>
      <w:r>
        <w:t xml:space="preserve"> JavaScript) es un motor de plantillas popular y fácil de usar en Express. Puedes instalarlo ejecutando:</w:t>
      </w:r>
    </w:p>
    <w:p w14:paraId="0E10416D" w14:textId="14F57887" w:rsidR="00B42377" w:rsidRPr="008B6899" w:rsidRDefault="008B6899" w:rsidP="00EB5D28">
      <w:pPr>
        <w:pStyle w:val="Sinespaciado"/>
        <w:ind w:left="1276"/>
        <w:rPr>
          <w:rFonts w:ascii="Courier New" w:hAnsi="Courier New" w:cs="Courier New"/>
        </w:rPr>
      </w:pPr>
      <w:proofErr w:type="spellStart"/>
      <w:r w:rsidRPr="008B6899">
        <w:rPr>
          <w:rFonts w:ascii="Courier New" w:hAnsi="Courier New" w:cs="Courier New"/>
        </w:rPr>
        <w:t>npm</w:t>
      </w:r>
      <w:proofErr w:type="spellEnd"/>
      <w:r w:rsidRPr="008B6899">
        <w:rPr>
          <w:rFonts w:ascii="Courier New" w:hAnsi="Courier New" w:cs="Courier New"/>
        </w:rPr>
        <w:t xml:space="preserve"> install </w:t>
      </w:r>
      <w:proofErr w:type="spellStart"/>
      <w:r w:rsidRPr="008B6899">
        <w:rPr>
          <w:rFonts w:ascii="Courier New" w:hAnsi="Courier New" w:cs="Courier New"/>
        </w:rPr>
        <w:t>ejs</w:t>
      </w:r>
      <w:proofErr w:type="spellEnd"/>
    </w:p>
    <w:p w14:paraId="6E620134" w14:textId="77777777" w:rsidR="00B42377" w:rsidRDefault="00B42377" w:rsidP="00EB5D28">
      <w:pPr>
        <w:ind w:left="1276"/>
      </w:pPr>
    </w:p>
    <w:p w14:paraId="463D567A" w14:textId="14CF4C8A" w:rsidR="00B42377" w:rsidRDefault="00EB5D28" w:rsidP="00EB5D28">
      <w:pPr>
        <w:ind w:left="1276"/>
      </w:pPr>
      <w:r w:rsidRPr="00EB5D28">
        <w:t>Luego, configuramos Express en nuestro archivo app.js para usar EJS como motor de plantillas:</w:t>
      </w:r>
    </w:p>
    <w:p w14:paraId="29B52640" w14:textId="77777777" w:rsidR="00381CB8" w:rsidRPr="00381CB8" w:rsidRDefault="00381CB8" w:rsidP="00381CB8">
      <w:pPr>
        <w:pStyle w:val="Cdigo"/>
        <w:ind w:left="1843"/>
        <w:rPr>
          <w:lang w:val="en-US"/>
        </w:rPr>
      </w:pPr>
      <w:r w:rsidRPr="00381CB8">
        <w:rPr>
          <w:lang w:val="en-US"/>
        </w:rPr>
        <w:t>const express = require('express');</w:t>
      </w:r>
    </w:p>
    <w:p w14:paraId="2589405D" w14:textId="77777777" w:rsidR="00381CB8" w:rsidRPr="00381CB8" w:rsidRDefault="00381CB8" w:rsidP="00381CB8">
      <w:pPr>
        <w:pStyle w:val="Cdigo"/>
        <w:ind w:left="1843"/>
        <w:rPr>
          <w:lang w:val="en-US"/>
        </w:rPr>
      </w:pPr>
      <w:r w:rsidRPr="00381CB8">
        <w:rPr>
          <w:lang w:val="en-US"/>
        </w:rPr>
        <w:t xml:space="preserve">const app = </w:t>
      </w:r>
      <w:proofErr w:type="gramStart"/>
      <w:r w:rsidRPr="00381CB8">
        <w:rPr>
          <w:lang w:val="en-US"/>
        </w:rPr>
        <w:t>express(</w:t>
      </w:r>
      <w:proofErr w:type="gramEnd"/>
      <w:r w:rsidRPr="00381CB8">
        <w:rPr>
          <w:lang w:val="en-US"/>
        </w:rPr>
        <w:t>);</w:t>
      </w:r>
    </w:p>
    <w:p w14:paraId="1D7704D5" w14:textId="77777777" w:rsidR="00381CB8" w:rsidRDefault="00381CB8" w:rsidP="00381CB8">
      <w:pPr>
        <w:pStyle w:val="Cdigo"/>
        <w:ind w:left="1843"/>
      </w:pPr>
      <w:proofErr w:type="spellStart"/>
      <w:r>
        <w:t>const</w:t>
      </w:r>
      <w:proofErr w:type="spellEnd"/>
      <w:r>
        <w:t xml:space="preserve"> </w:t>
      </w:r>
      <w:proofErr w:type="spellStart"/>
      <w:r>
        <w:t>port</w:t>
      </w:r>
      <w:proofErr w:type="spellEnd"/>
      <w:r>
        <w:t xml:space="preserve"> = 3000;</w:t>
      </w:r>
    </w:p>
    <w:p w14:paraId="7A011912" w14:textId="77777777" w:rsidR="00381CB8" w:rsidRDefault="00381CB8" w:rsidP="00381CB8">
      <w:pPr>
        <w:pStyle w:val="Cdigo"/>
        <w:ind w:left="1843"/>
      </w:pPr>
    </w:p>
    <w:p w14:paraId="172BC280" w14:textId="77777777" w:rsidR="00381CB8" w:rsidRDefault="00381CB8" w:rsidP="00381CB8">
      <w:pPr>
        <w:pStyle w:val="Cdigo"/>
        <w:ind w:left="1843"/>
      </w:pPr>
      <w:r>
        <w:t>// Configuración del motor de plantillas EJS</w:t>
      </w:r>
    </w:p>
    <w:p w14:paraId="04D15ED4" w14:textId="77777777" w:rsidR="00381CB8" w:rsidRPr="00381CB8" w:rsidRDefault="00381CB8" w:rsidP="00381CB8">
      <w:pPr>
        <w:pStyle w:val="Cdigo"/>
        <w:ind w:left="1843"/>
        <w:rPr>
          <w:lang w:val="en-US"/>
        </w:rPr>
      </w:pPr>
      <w:proofErr w:type="spellStart"/>
      <w:proofErr w:type="gramStart"/>
      <w:r w:rsidRPr="00381CB8">
        <w:rPr>
          <w:lang w:val="en-US"/>
        </w:rPr>
        <w:t>app.set</w:t>
      </w:r>
      <w:proofErr w:type="spellEnd"/>
      <w:r w:rsidRPr="00381CB8">
        <w:rPr>
          <w:lang w:val="en-US"/>
        </w:rPr>
        <w:t>(</w:t>
      </w:r>
      <w:proofErr w:type="gramEnd"/>
      <w:r w:rsidRPr="00381CB8">
        <w:rPr>
          <w:lang w:val="en-US"/>
        </w:rPr>
        <w:t>'view engine', '</w:t>
      </w:r>
      <w:proofErr w:type="spellStart"/>
      <w:r w:rsidRPr="00381CB8">
        <w:rPr>
          <w:lang w:val="en-US"/>
        </w:rPr>
        <w:t>ejs</w:t>
      </w:r>
      <w:proofErr w:type="spellEnd"/>
      <w:r w:rsidRPr="00381CB8">
        <w:rPr>
          <w:lang w:val="en-US"/>
        </w:rPr>
        <w:t>');</w:t>
      </w:r>
    </w:p>
    <w:p w14:paraId="6F2F9293" w14:textId="77777777" w:rsidR="00381CB8" w:rsidRPr="00381CB8" w:rsidRDefault="00381CB8" w:rsidP="00381CB8">
      <w:pPr>
        <w:pStyle w:val="Cdigo"/>
        <w:ind w:left="1843"/>
        <w:rPr>
          <w:lang w:val="en-US"/>
        </w:rPr>
      </w:pPr>
      <w:proofErr w:type="spellStart"/>
      <w:proofErr w:type="gramStart"/>
      <w:r w:rsidRPr="00381CB8">
        <w:rPr>
          <w:lang w:val="en-US"/>
        </w:rPr>
        <w:t>app.set</w:t>
      </w:r>
      <w:proofErr w:type="spellEnd"/>
      <w:r w:rsidRPr="00381CB8">
        <w:rPr>
          <w:lang w:val="en-US"/>
        </w:rPr>
        <w:t>(</w:t>
      </w:r>
      <w:proofErr w:type="gramEnd"/>
      <w:r w:rsidRPr="00381CB8">
        <w:rPr>
          <w:lang w:val="en-US"/>
        </w:rPr>
        <w:t>'views', './views');</w:t>
      </w:r>
    </w:p>
    <w:p w14:paraId="0F170E03" w14:textId="77777777" w:rsidR="00381CB8" w:rsidRPr="00381CB8" w:rsidRDefault="00381CB8" w:rsidP="00381CB8">
      <w:pPr>
        <w:pStyle w:val="Cdigo"/>
        <w:ind w:left="1843"/>
        <w:rPr>
          <w:lang w:val="en-US"/>
        </w:rPr>
      </w:pPr>
    </w:p>
    <w:p w14:paraId="02813F44" w14:textId="77777777" w:rsidR="00381CB8" w:rsidRDefault="00381CB8" w:rsidP="00381CB8">
      <w:pPr>
        <w:pStyle w:val="Cdigo"/>
        <w:ind w:left="1843"/>
      </w:pPr>
      <w:r>
        <w:t>// Rutas y otros middlewares aquí...</w:t>
      </w:r>
    </w:p>
    <w:p w14:paraId="3364D3B1" w14:textId="77777777" w:rsidR="00381CB8" w:rsidRDefault="00381CB8" w:rsidP="00381CB8">
      <w:pPr>
        <w:pStyle w:val="Cdigo"/>
        <w:ind w:left="1843"/>
      </w:pPr>
    </w:p>
    <w:p w14:paraId="3E1A0BCA" w14:textId="77777777" w:rsidR="00381CB8" w:rsidRDefault="00381CB8" w:rsidP="00381CB8">
      <w:pPr>
        <w:pStyle w:val="Cdigo"/>
        <w:ind w:left="1843"/>
      </w:pPr>
      <w:proofErr w:type="spellStart"/>
      <w:proofErr w:type="gramStart"/>
      <w:r>
        <w:t>app.listen</w:t>
      </w:r>
      <w:proofErr w:type="spellEnd"/>
      <w:proofErr w:type="gramEnd"/>
      <w:r>
        <w:t>(</w:t>
      </w:r>
      <w:proofErr w:type="spellStart"/>
      <w:r>
        <w:t>port</w:t>
      </w:r>
      <w:proofErr w:type="spellEnd"/>
      <w:r>
        <w:t>, () =&gt; {</w:t>
      </w:r>
    </w:p>
    <w:p w14:paraId="084310BD" w14:textId="77777777" w:rsidR="00381CB8" w:rsidRDefault="00381CB8" w:rsidP="00381CB8">
      <w:pPr>
        <w:pStyle w:val="Cdigo"/>
        <w:ind w:left="1843"/>
      </w:pPr>
      <w:r>
        <w:t xml:space="preserve">    </w:t>
      </w:r>
      <w:proofErr w:type="gramStart"/>
      <w:r>
        <w:t>console.log(</w:t>
      </w:r>
      <w:proofErr w:type="gramEnd"/>
      <w:r>
        <w:t>`Servidor escuchando en http://localhost:${port}`);</w:t>
      </w:r>
    </w:p>
    <w:p w14:paraId="2272FE4D" w14:textId="0FE5D9A9" w:rsidR="00B42377" w:rsidRDefault="00381CB8" w:rsidP="00381CB8">
      <w:pPr>
        <w:pStyle w:val="Cdigo"/>
        <w:ind w:left="1843"/>
      </w:pPr>
      <w:r>
        <w:t>});</w:t>
      </w:r>
    </w:p>
    <w:p w14:paraId="31FF1727" w14:textId="33167BAA" w:rsidR="00B42377" w:rsidRDefault="00CF52A8" w:rsidP="00D54C27">
      <w:pPr>
        <w:pStyle w:val="Prrafodelista"/>
        <w:numPr>
          <w:ilvl w:val="0"/>
          <w:numId w:val="3"/>
        </w:numPr>
      </w:pPr>
      <w:r w:rsidRPr="00CF52A8">
        <w:lastRenderedPageBreak/>
        <w:t xml:space="preserve">Crear controladores: En la carpeta </w:t>
      </w:r>
      <w:proofErr w:type="spellStart"/>
      <w:r w:rsidRPr="00CF52A8">
        <w:t>controllers</w:t>
      </w:r>
      <w:proofErr w:type="spellEnd"/>
      <w:r w:rsidRPr="00CF52A8">
        <w:t>, crea archivos para tus controladores. Un controlador manejará las solicitudes HTTP y llamará a los modelos apropiados para acceder a los datos y luego renderizará las vistas. Por ejemplo, mainController.js podría verse así:</w:t>
      </w:r>
    </w:p>
    <w:p w14:paraId="7B61A322" w14:textId="77777777" w:rsidR="00D54C27" w:rsidRDefault="00D54C27" w:rsidP="00DD591D">
      <w:pPr>
        <w:pStyle w:val="Cdigo"/>
        <w:ind w:left="1276"/>
      </w:pPr>
      <w:r>
        <w:t>// mainController.js</w:t>
      </w:r>
    </w:p>
    <w:p w14:paraId="6BBC5240" w14:textId="77777777" w:rsidR="00D54C27" w:rsidRDefault="00D54C27" w:rsidP="00DD591D">
      <w:pPr>
        <w:pStyle w:val="Cdigo"/>
        <w:ind w:left="1276"/>
      </w:pPr>
      <w:proofErr w:type="spellStart"/>
      <w:r>
        <w:t>const</w:t>
      </w:r>
      <w:proofErr w:type="spellEnd"/>
      <w:r>
        <w:t xml:space="preserve"> </w:t>
      </w:r>
      <w:proofErr w:type="spellStart"/>
      <w:r>
        <w:t>mainController</w:t>
      </w:r>
      <w:proofErr w:type="spellEnd"/>
      <w:r>
        <w:t xml:space="preserve"> = {};</w:t>
      </w:r>
    </w:p>
    <w:p w14:paraId="32AC47AE" w14:textId="77777777" w:rsidR="00D54C27" w:rsidRDefault="00D54C27" w:rsidP="00DD591D">
      <w:pPr>
        <w:pStyle w:val="Cdigo"/>
        <w:ind w:left="1276"/>
      </w:pPr>
    </w:p>
    <w:p w14:paraId="16469D61" w14:textId="77777777" w:rsidR="00D54C27" w:rsidRDefault="00D54C27" w:rsidP="00DD591D">
      <w:pPr>
        <w:pStyle w:val="Cdigo"/>
        <w:ind w:left="1276"/>
      </w:pPr>
      <w:proofErr w:type="spellStart"/>
      <w:r>
        <w:t>mainController.index</w:t>
      </w:r>
      <w:proofErr w:type="spellEnd"/>
      <w:r>
        <w:t xml:space="preserve"> = (</w:t>
      </w:r>
      <w:proofErr w:type="spellStart"/>
      <w:r>
        <w:t>req</w:t>
      </w:r>
      <w:proofErr w:type="spellEnd"/>
      <w:r>
        <w:t>, res) =&gt; {</w:t>
      </w:r>
    </w:p>
    <w:p w14:paraId="2E104A70" w14:textId="77777777" w:rsidR="00D54C27" w:rsidRDefault="00D54C27" w:rsidP="00DD591D">
      <w:pPr>
        <w:pStyle w:val="Cdigo"/>
        <w:ind w:left="1276"/>
      </w:pPr>
      <w:r>
        <w:t xml:space="preserve">    </w:t>
      </w:r>
      <w:proofErr w:type="spellStart"/>
      <w:proofErr w:type="gramStart"/>
      <w:r>
        <w:t>res.render</w:t>
      </w:r>
      <w:proofErr w:type="spellEnd"/>
      <w:proofErr w:type="gramEnd"/>
      <w:r>
        <w:t>('</w:t>
      </w:r>
      <w:proofErr w:type="spellStart"/>
      <w:r>
        <w:t>index</w:t>
      </w:r>
      <w:proofErr w:type="spellEnd"/>
      <w:r>
        <w:t xml:space="preserve">', { </w:t>
      </w:r>
      <w:proofErr w:type="spellStart"/>
      <w:r>
        <w:t>title</w:t>
      </w:r>
      <w:proofErr w:type="spellEnd"/>
      <w:r>
        <w:t>: 'Página de inicio' });</w:t>
      </w:r>
    </w:p>
    <w:p w14:paraId="42046701" w14:textId="77777777" w:rsidR="00D54C27" w:rsidRDefault="00D54C27" w:rsidP="00DD591D">
      <w:pPr>
        <w:pStyle w:val="Cdigo"/>
        <w:ind w:left="1276"/>
      </w:pPr>
      <w:r>
        <w:t>};</w:t>
      </w:r>
    </w:p>
    <w:p w14:paraId="3DF073AB" w14:textId="77777777" w:rsidR="00D54C27" w:rsidRDefault="00D54C27" w:rsidP="00DD591D">
      <w:pPr>
        <w:pStyle w:val="Cdigo"/>
        <w:ind w:left="1276"/>
      </w:pPr>
    </w:p>
    <w:p w14:paraId="120B54B3" w14:textId="4C924CF3" w:rsidR="00B42377" w:rsidRDefault="00D54C27" w:rsidP="00DD591D">
      <w:pPr>
        <w:pStyle w:val="Cdigo"/>
        <w:ind w:left="1276"/>
      </w:pPr>
      <w:proofErr w:type="spellStart"/>
      <w:proofErr w:type="gramStart"/>
      <w:r>
        <w:t>module.exports</w:t>
      </w:r>
      <w:proofErr w:type="spellEnd"/>
      <w:proofErr w:type="gramEnd"/>
      <w:r>
        <w:t xml:space="preserve"> = </w:t>
      </w:r>
      <w:proofErr w:type="spellStart"/>
      <w:r>
        <w:t>mainController</w:t>
      </w:r>
      <w:proofErr w:type="spellEnd"/>
      <w:r>
        <w:t>;</w:t>
      </w:r>
    </w:p>
    <w:p w14:paraId="132CCAB9" w14:textId="77777777" w:rsidR="00B42377" w:rsidRDefault="00B42377" w:rsidP="00743A48"/>
    <w:p w14:paraId="484EE723" w14:textId="225D2D08" w:rsidR="00B42377" w:rsidRDefault="00DD591D" w:rsidP="00DD591D">
      <w:pPr>
        <w:pStyle w:val="Prrafodelista"/>
        <w:numPr>
          <w:ilvl w:val="0"/>
          <w:numId w:val="3"/>
        </w:numPr>
      </w:pPr>
      <w:r w:rsidRPr="00DD591D">
        <w:t xml:space="preserve">Crear modelos: Los modelos en la carpeta </w:t>
      </w:r>
      <w:proofErr w:type="spellStart"/>
      <w:r w:rsidRPr="00DD591D">
        <w:t>models</w:t>
      </w:r>
      <w:proofErr w:type="spellEnd"/>
      <w:r w:rsidRPr="00DD591D">
        <w:t xml:space="preserve"> representan los datos de tu aplicación y proporcionan métodos para acceder y manipular esos datos. Por ejemplo, modelo.js podría verse así:</w:t>
      </w:r>
    </w:p>
    <w:p w14:paraId="3D6A2A56" w14:textId="77777777" w:rsidR="00144EAE" w:rsidRDefault="00144EAE" w:rsidP="00144EAE">
      <w:pPr>
        <w:pStyle w:val="Cdigo"/>
        <w:ind w:left="1276"/>
      </w:pPr>
      <w:r>
        <w:t>// modelo.js</w:t>
      </w:r>
    </w:p>
    <w:p w14:paraId="2CE70A3F" w14:textId="77777777" w:rsidR="00144EAE" w:rsidRDefault="00144EAE" w:rsidP="00144EAE">
      <w:pPr>
        <w:pStyle w:val="Cdigo"/>
        <w:ind w:left="1276"/>
      </w:pPr>
      <w:proofErr w:type="spellStart"/>
      <w:r>
        <w:t>const</w:t>
      </w:r>
      <w:proofErr w:type="spellEnd"/>
      <w:r>
        <w:t xml:space="preserve"> Modelo = {};</w:t>
      </w:r>
    </w:p>
    <w:p w14:paraId="3680E708" w14:textId="77777777" w:rsidR="00144EAE" w:rsidRDefault="00144EAE" w:rsidP="00144EAE">
      <w:pPr>
        <w:pStyle w:val="Cdigo"/>
        <w:ind w:left="1276"/>
      </w:pPr>
    </w:p>
    <w:p w14:paraId="0A2BF713" w14:textId="77777777" w:rsidR="00144EAE" w:rsidRDefault="00144EAE" w:rsidP="00144EAE">
      <w:pPr>
        <w:pStyle w:val="Cdigo"/>
        <w:ind w:left="1276"/>
      </w:pPr>
      <w:proofErr w:type="spellStart"/>
      <w:r>
        <w:t>Modelo.obtenerDatos</w:t>
      </w:r>
      <w:proofErr w:type="spellEnd"/>
      <w:r>
        <w:t xml:space="preserve"> = () =&gt; {</w:t>
      </w:r>
    </w:p>
    <w:p w14:paraId="53B24D39" w14:textId="77777777" w:rsidR="00144EAE" w:rsidRDefault="00144EAE" w:rsidP="00144EAE">
      <w:pPr>
        <w:pStyle w:val="Cdigo"/>
        <w:ind w:left="1276"/>
      </w:pPr>
      <w:r>
        <w:t xml:space="preserve">    // Lógica para obtener datos de la base de datos u otra fuente</w:t>
      </w:r>
    </w:p>
    <w:p w14:paraId="7A495BD2" w14:textId="77777777" w:rsidR="00144EAE" w:rsidRDefault="00144EAE" w:rsidP="00144EAE">
      <w:pPr>
        <w:pStyle w:val="Cdigo"/>
        <w:ind w:left="1276"/>
      </w:pPr>
      <w:r>
        <w:t xml:space="preserve">    </w:t>
      </w:r>
      <w:proofErr w:type="spellStart"/>
      <w:r>
        <w:t>return</w:t>
      </w:r>
      <w:proofErr w:type="spellEnd"/>
      <w:r>
        <w:t xml:space="preserve"> ['dato1', 'dato2', 'dato3'];</w:t>
      </w:r>
    </w:p>
    <w:p w14:paraId="6B547881" w14:textId="77777777" w:rsidR="00144EAE" w:rsidRDefault="00144EAE" w:rsidP="00144EAE">
      <w:pPr>
        <w:pStyle w:val="Cdigo"/>
        <w:ind w:left="1276"/>
      </w:pPr>
      <w:r>
        <w:t>};</w:t>
      </w:r>
    </w:p>
    <w:p w14:paraId="229FD863" w14:textId="77777777" w:rsidR="00144EAE" w:rsidRDefault="00144EAE" w:rsidP="00144EAE">
      <w:pPr>
        <w:pStyle w:val="Cdigo"/>
        <w:ind w:left="1276"/>
      </w:pPr>
    </w:p>
    <w:p w14:paraId="3859A08E" w14:textId="693D1A9D" w:rsidR="00786119" w:rsidRDefault="00144EAE" w:rsidP="00144EAE">
      <w:pPr>
        <w:pStyle w:val="Cdigo"/>
        <w:ind w:left="1276"/>
      </w:pPr>
      <w:proofErr w:type="spellStart"/>
      <w:proofErr w:type="gramStart"/>
      <w:r>
        <w:t>module.exports</w:t>
      </w:r>
      <w:proofErr w:type="spellEnd"/>
      <w:proofErr w:type="gramEnd"/>
      <w:r>
        <w:t xml:space="preserve"> = Modelo;</w:t>
      </w:r>
    </w:p>
    <w:p w14:paraId="7F1F8BFD" w14:textId="77777777" w:rsidR="00B42377" w:rsidRDefault="00B42377" w:rsidP="00743A48"/>
    <w:p w14:paraId="402E7562" w14:textId="6215AD8F" w:rsidR="00B42377" w:rsidRDefault="00144EAE" w:rsidP="00DB3E94">
      <w:pPr>
        <w:pStyle w:val="Prrafodelista"/>
        <w:numPr>
          <w:ilvl w:val="0"/>
          <w:numId w:val="3"/>
        </w:numPr>
      </w:pPr>
      <w:r w:rsidRPr="00144EAE">
        <w:t xml:space="preserve">Crear vistas: Las vistas en la carpeta </w:t>
      </w:r>
      <w:proofErr w:type="spellStart"/>
      <w:r w:rsidRPr="00144EAE">
        <w:t>views</w:t>
      </w:r>
      <w:proofErr w:type="spellEnd"/>
      <w:r w:rsidRPr="00144EAE">
        <w:t xml:space="preserve"> contienen el HTML que se mostrará al usuario. Puedes usar el motor de plantillas EJS para incrustar código JavaScript en tus vistas. Por ejemplo, </w:t>
      </w:r>
      <w:proofErr w:type="spellStart"/>
      <w:r w:rsidRPr="00144EAE">
        <w:t>index.ejs</w:t>
      </w:r>
      <w:proofErr w:type="spellEnd"/>
      <w:r w:rsidRPr="00144EAE">
        <w:t xml:space="preserve"> podría verse así:</w:t>
      </w:r>
    </w:p>
    <w:p w14:paraId="0361E2D4" w14:textId="77777777" w:rsidR="00DB3E94" w:rsidRPr="00DB3E94" w:rsidRDefault="00DB3E94" w:rsidP="00DB3E94">
      <w:pPr>
        <w:pStyle w:val="Cdigo"/>
        <w:ind w:left="1276"/>
        <w:rPr>
          <w:lang w:val="en-US"/>
        </w:rPr>
      </w:pPr>
      <w:proofErr w:type="gramStart"/>
      <w:r w:rsidRPr="00DB3E94">
        <w:rPr>
          <w:lang w:val="en-US"/>
        </w:rPr>
        <w:t>&lt;!--</w:t>
      </w:r>
      <w:proofErr w:type="gramEnd"/>
      <w:r w:rsidRPr="00DB3E94">
        <w:rPr>
          <w:lang w:val="en-US"/>
        </w:rPr>
        <w:t xml:space="preserve"> </w:t>
      </w:r>
      <w:proofErr w:type="spellStart"/>
      <w:r w:rsidRPr="00DB3E94">
        <w:rPr>
          <w:lang w:val="en-US"/>
        </w:rPr>
        <w:t>index.ejs</w:t>
      </w:r>
      <w:proofErr w:type="spellEnd"/>
      <w:r w:rsidRPr="00DB3E94">
        <w:rPr>
          <w:lang w:val="en-US"/>
        </w:rPr>
        <w:t xml:space="preserve"> --&gt;</w:t>
      </w:r>
    </w:p>
    <w:p w14:paraId="5D479E2E" w14:textId="77777777" w:rsidR="00DB3E94" w:rsidRPr="00DB3E94" w:rsidRDefault="00DB3E94" w:rsidP="00DB3E94">
      <w:pPr>
        <w:pStyle w:val="Cdigo"/>
        <w:ind w:left="1276"/>
        <w:rPr>
          <w:lang w:val="en-US"/>
        </w:rPr>
      </w:pPr>
      <w:r w:rsidRPr="00DB3E94">
        <w:rPr>
          <w:lang w:val="en-US"/>
        </w:rPr>
        <w:t>&lt;!DOCTYPE html&gt;</w:t>
      </w:r>
    </w:p>
    <w:p w14:paraId="1F8C2946" w14:textId="77777777" w:rsidR="00DB3E94" w:rsidRPr="00DB3E94" w:rsidRDefault="00DB3E94" w:rsidP="00DB3E94">
      <w:pPr>
        <w:pStyle w:val="Cdigo"/>
        <w:ind w:left="1276"/>
        <w:rPr>
          <w:lang w:val="en-US"/>
        </w:rPr>
      </w:pPr>
      <w:r w:rsidRPr="00DB3E94">
        <w:rPr>
          <w:lang w:val="en-US"/>
        </w:rPr>
        <w:t>&lt;html lang="en"&gt;</w:t>
      </w:r>
    </w:p>
    <w:p w14:paraId="5F181EBF" w14:textId="77777777" w:rsidR="00DB3E94" w:rsidRDefault="00DB3E94" w:rsidP="00DB3E94">
      <w:pPr>
        <w:pStyle w:val="Cdigo"/>
        <w:ind w:left="1276"/>
      </w:pPr>
      <w:r>
        <w:t>&lt;head&gt;</w:t>
      </w:r>
    </w:p>
    <w:p w14:paraId="3B6067B1" w14:textId="77777777" w:rsidR="00DB3E94" w:rsidRPr="00DB3E94" w:rsidRDefault="00DB3E94" w:rsidP="00DB3E94">
      <w:pPr>
        <w:pStyle w:val="Cdigo"/>
        <w:ind w:left="1276"/>
        <w:rPr>
          <w:lang w:val="en-US"/>
        </w:rPr>
      </w:pPr>
      <w:r>
        <w:t xml:space="preserve">    </w:t>
      </w:r>
      <w:r w:rsidRPr="00DB3E94">
        <w:rPr>
          <w:lang w:val="en-US"/>
        </w:rPr>
        <w:t>&lt;meta charset="UTF-8"&gt;</w:t>
      </w:r>
    </w:p>
    <w:p w14:paraId="7C76D720" w14:textId="77777777" w:rsidR="00DB3E94" w:rsidRPr="00DB3E94" w:rsidRDefault="00DB3E94" w:rsidP="00DB3E94">
      <w:pPr>
        <w:pStyle w:val="Cdigo"/>
        <w:ind w:left="1276"/>
        <w:rPr>
          <w:lang w:val="en-US"/>
        </w:rPr>
      </w:pPr>
      <w:r w:rsidRPr="00DB3E94">
        <w:rPr>
          <w:lang w:val="en-US"/>
        </w:rPr>
        <w:t xml:space="preserve">    &lt;meta name="viewport" content="width=device-width, initial-scale=1.0"&gt;</w:t>
      </w:r>
    </w:p>
    <w:p w14:paraId="7627E10E" w14:textId="77777777" w:rsidR="00DB3E94" w:rsidRPr="00DB3E94" w:rsidRDefault="00DB3E94" w:rsidP="00DB3E94">
      <w:pPr>
        <w:pStyle w:val="Cdigo"/>
        <w:ind w:left="1276"/>
        <w:rPr>
          <w:lang w:val="en-US"/>
        </w:rPr>
      </w:pPr>
      <w:r w:rsidRPr="00DB3E94">
        <w:rPr>
          <w:lang w:val="en-US"/>
        </w:rPr>
        <w:t xml:space="preserve">    &lt;title&gt;&lt;%= title %&gt;&lt;/title&gt;</w:t>
      </w:r>
    </w:p>
    <w:p w14:paraId="72F1CECB" w14:textId="77777777" w:rsidR="00DB3E94" w:rsidRPr="00DB3E94" w:rsidRDefault="00DB3E94" w:rsidP="00DB3E94">
      <w:pPr>
        <w:pStyle w:val="Cdigo"/>
        <w:ind w:left="1276"/>
        <w:rPr>
          <w:lang w:val="en-US"/>
        </w:rPr>
      </w:pPr>
      <w:r w:rsidRPr="00DB3E94">
        <w:rPr>
          <w:lang w:val="en-US"/>
        </w:rPr>
        <w:t>&lt;/head&gt;</w:t>
      </w:r>
    </w:p>
    <w:p w14:paraId="41973390" w14:textId="77777777" w:rsidR="00DB3E94" w:rsidRPr="00DB3E94" w:rsidRDefault="00DB3E94" w:rsidP="00DB3E94">
      <w:pPr>
        <w:pStyle w:val="Cdigo"/>
        <w:ind w:left="1276"/>
        <w:rPr>
          <w:lang w:val="en-US"/>
        </w:rPr>
      </w:pPr>
      <w:r w:rsidRPr="00DB3E94">
        <w:rPr>
          <w:lang w:val="en-US"/>
        </w:rPr>
        <w:t>&lt;body&gt;</w:t>
      </w:r>
    </w:p>
    <w:p w14:paraId="60A1F1DA" w14:textId="77777777" w:rsidR="00DB3E94" w:rsidRDefault="00DB3E94" w:rsidP="00DB3E94">
      <w:pPr>
        <w:pStyle w:val="Cdigo"/>
        <w:ind w:left="1276"/>
      </w:pPr>
      <w:r w:rsidRPr="00DB3E94">
        <w:rPr>
          <w:lang w:val="en-US"/>
        </w:rPr>
        <w:t xml:space="preserve">    </w:t>
      </w:r>
      <w:r>
        <w:t xml:space="preserve">&lt;h1&gt;&lt;%= </w:t>
      </w:r>
      <w:proofErr w:type="spellStart"/>
      <w:r>
        <w:t>title</w:t>
      </w:r>
      <w:proofErr w:type="spellEnd"/>
      <w:r>
        <w:t xml:space="preserve"> %&gt;&lt;/h1&gt;</w:t>
      </w:r>
    </w:p>
    <w:p w14:paraId="3FC83088" w14:textId="77777777" w:rsidR="00DB3E94" w:rsidRDefault="00DB3E94" w:rsidP="00DB3E94">
      <w:pPr>
        <w:pStyle w:val="Cdigo"/>
        <w:ind w:left="1276"/>
      </w:pPr>
      <w:r>
        <w:t xml:space="preserve">    </w:t>
      </w:r>
      <w:proofErr w:type="gramStart"/>
      <w:r>
        <w:t>&lt;!--</w:t>
      </w:r>
      <w:proofErr w:type="gramEnd"/>
      <w:r>
        <w:t xml:space="preserve"> Otro contenido de la vista aquí --&gt;</w:t>
      </w:r>
    </w:p>
    <w:p w14:paraId="7DFAA04D" w14:textId="77777777" w:rsidR="00DB3E94" w:rsidRDefault="00DB3E94" w:rsidP="00DB3E94">
      <w:pPr>
        <w:pStyle w:val="Cdigo"/>
        <w:ind w:left="1276"/>
      </w:pPr>
      <w:r>
        <w:t>&lt;/</w:t>
      </w:r>
      <w:proofErr w:type="spellStart"/>
      <w:r>
        <w:t>body</w:t>
      </w:r>
      <w:proofErr w:type="spellEnd"/>
      <w:r>
        <w:t>&gt;</w:t>
      </w:r>
    </w:p>
    <w:p w14:paraId="2E6D7783" w14:textId="12E4B471" w:rsidR="00DB3E94" w:rsidRDefault="00DB3E94" w:rsidP="00DB3E94">
      <w:pPr>
        <w:pStyle w:val="Cdigo"/>
        <w:ind w:left="1276"/>
      </w:pPr>
      <w:r>
        <w:t>&lt;/</w:t>
      </w:r>
      <w:proofErr w:type="spellStart"/>
      <w:r>
        <w:t>html</w:t>
      </w:r>
      <w:proofErr w:type="spellEnd"/>
      <w:r>
        <w:t>&gt;</w:t>
      </w:r>
    </w:p>
    <w:p w14:paraId="6B9FCA7A" w14:textId="77777777" w:rsidR="00DB3E94" w:rsidRDefault="00DB3E94" w:rsidP="00DB3E94"/>
    <w:p w14:paraId="3EFF28EB" w14:textId="65D21C92" w:rsidR="00DB3E94" w:rsidRDefault="001A7EEC" w:rsidP="00A44C32">
      <w:pPr>
        <w:pStyle w:val="Prrafodelista"/>
        <w:numPr>
          <w:ilvl w:val="0"/>
          <w:numId w:val="3"/>
        </w:numPr>
      </w:pPr>
      <w:r w:rsidRPr="001A7EEC">
        <w:t>Configurar rutas en Express: En tu archivo app.js, configura las rutas para que apunten a los controladores correspondientes:</w:t>
      </w:r>
    </w:p>
    <w:p w14:paraId="7F5FA8C2" w14:textId="77777777" w:rsidR="00A44C32" w:rsidRPr="00A44C32" w:rsidRDefault="00A44C32" w:rsidP="00A44C32">
      <w:pPr>
        <w:pStyle w:val="Cdigo"/>
        <w:ind w:left="1276"/>
        <w:rPr>
          <w:lang w:val="en-US"/>
        </w:rPr>
      </w:pPr>
      <w:r w:rsidRPr="00A44C32">
        <w:rPr>
          <w:lang w:val="en-US"/>
        </w:rPr>
        <w:t>// app.js</w:t>
      </w:r>
    </w:p>
    <w:p w14:paraId="13DA1836" w14:textId="77777777" w:rsidR="00A44C32" w:rsidRPr="00A44C32" w:rsidRDefault="00A44C32" w:rsidP="00A44C32">
      <w:pPr>
        <w:pStyle w:val="Cdigo"/>
        <w:ind w:left="1276"/>
        <w:rPr>
          <w:lang w:val="en-US"/>
        </w:rPr>
      </w:pPr>
      <w:r w:rsidRPr="00A44C32">
        <w:rPr>
          <w:lang w:val="en-US"/>
        </w:rPr>
        <w:t>const express = require('express');</w:t>
      </w:r>
    </w:p>
    <w:p w14:paraId="30DF7B4D" w14:textId="77777777" w:rsidR="00A44C32" w:rsidRPr="00A44C32" w:rsidRDefault="00A44C32" w:rsidP="00A44C32">
      <w:pPr>
        <w:pStyle w:val="Cdigo"/>
        <w:ind w:left="1276"/>
        <w:rPr>
          <w:lang w:val="en-US"/>
        </w:rPr>
      </w:pPr>
      <w:r w:rsidRPr="00A44C32">
        <w:rPr>
          <w:lang w:val="en-US"/>
        </w:rPr>
        <w:t xml:space="preserve">const app = </w:t>
      </w:r>
      <w:proofErr w:type="gramStart"/>
      <w:r w:rsidRPr="00A44C32">
        <w:rPr>
          <w:lang w:val="en-US"/>
        </w:rPr>
        <w:t>express(</w:t>
      </w:r>
      <w:proofErr w:type="gramEnd"/>
      <w:r w:rsidRPr="00A44C32">
        <w:rPr>
          <w:lang w:val="en-US"/>
        </w:rPr>
        <w:t>);</w:t>
      </w:r>
    </w:p>
    <w:p w14:paraId="088A0ED8" w14:textId="77777777" w:rsidR="00A44C32" w:rsidRPr="00A44C32" w:rsidRDefault="00A44C32" w:rsidP="00A44C32">
      <w:pPr>
        <w:pStyle w:val="Cdigo"/>
        <w:ind w:left="1276"/>
        <w:rPr>
          <w:lang w:val="en-US"/>
        </w:rPr>
      </w:pPr>
      <w:r w:rsidRPr="00A44C32">
        <w:rPr>
          <w:lang w:val="en-US"/>
        </w:rPr>
        <w:t xml:space="preserve">const </w:t>
      </w:r>
      <w:proofErr w:type="spellStart"/>
      <w:r w:rsidRPr="00A44C32">
        <w:rPr>
          <w:lang w:val="en-US"/>
        </w:rPr>
        <w:t>mainController</w:t>
      </w:r>
      <w:proofErr w:type="spellEnd"/>
      <w:r w:rsidRPr="00A44C32">
        <w:rPr>
          <w:lang w:val="en-US"/>
        </w:rPr>
        <w:t xml:space="preserve"> = require(</w:t>
      </w:r>
      <w:proofErr w:type="gramStart"/>
      <w:r w:rsidRPr="00A44C32">
        <w:rPr>
          <w:lang w:val="en-US"/>
        </w:rPr>
        <w:t>'./</w:t>
      </w:r>
      <w:proofErr w:type="gramEnd"/>
      <w:r w:rsidRPr="00A44C32">
        <w:rPr>
          <w:lang w:val="en-US"/>
        </w:rPr>
        <w:t>controllers/</w:t>
      </w:r>
      <w:proofErr w:type="spellStart"/>
      <w:r w:rsidRPr="00A44C32">
        <w:rPr>
          <w:lang w:val="en-US"/>
        </w:rPr>
        <w:t>mainController</w:t>
      </w:r>
      <w:proofErr w:type="spellEnd"/>
      <w:r w:rsidRPr="00A44C32">
        <w:rPr>
          <w:lang w:val="en-US"/>
        </w:rPr>
        <w:t>');</w:t>
      </w:r>
    </w:p>
    <w:p w14:paraId="33682E17" w14:textId="77777777" w:rsidR="00A44C32" w:rsidRPr="00A44C32" w:rsidRDefault="00A44C32" w:rsidP="00A44C32">
      <w:pPr>
        <w:pStyle w:val="Cdigo"/>
        <w:ind w:left="1276"/>
        <w:rPr>
          <w:lang w:val="en-US"/>
        </w:rPr>
      </w:pPr>
    </w:p>
    <w:p w14:paraId="3EBCF5FB" w14:textId="77777777" w:rsidR="00A44C32" w:rsidRDefault="00A44C32" w:rsidP="00A44C32">
      <w:pPr>
        <w:pStyle w:val="Cdigo"/>
        <w:ind w:left="1276"/>
      </w:pPr>
      <w:r>
        <w:t>// Configuración del motor de plantillas EJS</w:t>
      </w:r>
    </w:p>
    <w:p w14:paraId="72357EEA" w14:textId="77777777" w:rsidR="00A44C32" w:rsidRPr="00A44C32" w:rsidRDefault="00A44C32" w:rsidP="00A44C32">
      <w:pPr>
        <w:pStyle w:val="Cdigo"/>
        <w:ind w:left="1276"/>
        <w:rPr>
          <w:lang w:val="en-US"/>
        </w:rPr>
      </w:pPr>
      <w:proofErr w:type="spellStart"/>
      <w:proofErr w:type="gramStart"/>
      <w:r w:rsidRPr="00A44C32">
        <w:rPr>
          <w:lang w:val="en-US"/>
        </w:rPr>
        <w:t>app.set</w:t>
      </w:r>
      <w:proofErr w:type="spellEnd"/>
      <w:r w:rsidRPr="00A44C32">
        <w:rPr>
          <w:lang w:val="en-US"/>
        </w:rPr>
        <w:t>(</w:t>
      </w:r>
      <w:proofErr w:type="gramEnd"/>
      <w:r w:rsidRPr="00A44C32">
        <w:rPr>
          <w:lang w:val="en-US"/>
        </w:rPr>
        <w:t>'view engine', '</w:t>
      </w:r>
      <w:proofErr w:type="spellStart"/>
      <w:r w:rsidRPr="00A44C32">
        <w:rPr>
          <w:lang w:val="en-US"/>
        </w:rPr>
        <w:t>ejs</w:t>
      </w:r>
      <w:proofErr w:type="spellEnd"/>
      <w:r w:rsidRPr="00A44C32">
        <w:rPr>
          <w:lang w:val="en-US"/>
        </w:rPr>
        <w:t>');</w:t>
      </w:r>
    </w:p>
    <w:p w14:paraId="0952C3F5" w14:textId="77777777" w:rsidR="00A44C32" w:rsidRPr="00A44C32" w:rsidRDefault="00A44C32" w:rsidP="00A44C32">
      <w:pPr>
        <w:pStyle w:val="Cdigo"/>
        <w:ind w:left="1276"/>
        <w:rPr>
          <w:lang w:val="en-US"/>
        </w:rPr>
      </w:pPr>
      <w:proofErr w:type="spellStart"/>
      <w:proofErr w:type="gramStart"/>
      <w:r w:rsidRPr="00A44C32">
        <w:rPr>
          <w:lang w:val="en-US"/>
        </w:rPr>
        <w:t>app.set</w:t>
      </w:r>
      <w:proofErr w:type="spellEnd"/>
      <w:r w:rsidRPr="00A44C32">
        <w:rPr>
          <w:lang w:val="en-US"/>
        </w:rPr>
        <w:t>(</w:t>
      </w:r>
      <w:proofErr w:type="gramEnd"/>
      <w:r w:rsidRPr="00A44C32">
        <w:rPr>
          <w:lang w:val="en-US"/>
        </w:rPr>
        <w:t>'views', './views');</w:t>
      </w:r>
    </w:p>
    <w:p w14:paraId="473445AD" w14:textId="77777777" w:rsidR="00A44C32" w:rsidRPr="00A44C32" w:rsidRDefault="00A44C32" w:rsidP="00A44C32">
      <w:pPr>
        <w:pStyle w:val="Cdigo"/>
        <w:ind w:left="1276"/>
        <w:rPr>
          <w:lang w:val="en-US"/>
        </w:rPr>
      </w:pPr>
    </w:p>
    <w:p w14:paraId="3B61D61D" w14:textId="77777777" w:rsidR="00A44C32" w:rsidRPr="00A44C32" w:rsidRDefault="00A44C32" w:rsidP="00A44C32">
      <w:pPr>
        <w:pStyle w:val="Cdigo"/>
        <w:ind w:left="1276"/>
        <w:rPr>
          <w:lang w:val="en-US"/>
        </w:rPr>
      </w:pPr>
      <w:r w:rsidRPr="00A44C32">
        <w:rPr>
          <w:lang w:val="en-US"/>
        </w:rPr>
        <w:t xml:space="preserve">// </w:t>
      </w:r>
      <w:proofErr w:type="spellStart"/>
      <w:r w:rsidRPr="00A44C32">
        <w:rPr>
          <w:lang w:val="en-US"/>
        </w:rPr>
        <w:t>Rutas</w:t>
      </w:r>
      <w:proofErr w:type="spellEnd"/>
    </w:p>
    <w:p w14:paraId="335FEF54" w14:textId="77777777" w:rsidR="00A44C32" w:rsidRPr="00A44C32" w:rsidRDefault="00A44C32" w:rsidP="00A44C32">
      <w:pPr>
        <w:pStyle w:val="Cdigo"/>
        <w:ind w:left="1276"/>
        <w:rPr>
          <w:lang w:val="en-US"/>
        </w:rPr>
      </w:pPr>
      <w:proofErr w:type="spellStart"/>
      <w:proofErr w:type="gramStart"/>
      <w:r w:rsidRPr="00A44C32">
        <w:rPr>
          <w:lang w:val="en-US"/>
        </w:rPr>
        <w:t>app.get</w:t>
      </w:r>
      <w:proofErr w:type="spellEnd"/>
      <w:r w:rsidRPr="00A44C32">
        <w:rPr>
          <w:lang w:val="en-US"/>
        </w:rPr>
        <w:t>(</w:t>
      </w:r>
      <w:proofErr w:type="gramEnd"/>
      <w:r w:rsidRPr="00A44C32">
        <w:rPr>
          <w:lang w:val="en-US"/>
        </w:rPr>
        <w:t xml:space="preserve">'/', </w:t>
      </w:r>
      <w:proofErr w:type="spellStart"/>
      <w:r w:rsidRPr="00A44C32">
        <w:rPr>
          <w:lang w:val="en-US"/>
        </w:rPr>
        <w:t>mainController.index</w:t>
      </w:r>
      <w:proofErr w:type="spellEnd"/>
      <w:r w:rsidRPr="00A44C32">
        <w:rPr>
          <w:lang w:val="en-US"/>
        </w:rPr>
        <w:t>);</w:t>
      </w:r>
    </w:p>
    <w:p w14:paraId="026D265D" w14:textId="77777777" w:rsidR="00A44C32" w:rsidRPr="00A44C32" w:rsidRDefault="00A44C32" w:rsidP="00A44C32">
      <w:pPr>
        <w:pStyle w:val="Cdigo"/>
        <w:ind w:left="1276"/>
        <w:rPr>
          <w:lang w:val="en-US"/>
        </w:rPr>
      </w:pPr>
    </w:p>
    <w:p w14:paraId="30655DC8" w14:textId="77777777" w:rsidR="00A44C32" w:rsidRDefault="00A44C32" w:rsidP="00A44C32">
      <w:pPr>
        <w:pStyle w:val="Cdigo"/>
        <w:ind w:left="1276"/>
      </w:pPr>
      <w:proofErr w:type="spellStart"/>
      <w:proofErr w:type="gramStart"/>
      <w:r>
        <w:t>app.listen</w:t>
      </w:r>
      <w:proofErr w:type="spellEnd"/>
      <w:proofErr w:type="gramEnd"/>
      <w:r>
        <w:t>(3000, () =&gt; {</w:t>
      </w:r>
    </w:p>
    <w:p w14:paraId="3BCB8AA4" w14:textId="77777777" w:rsidR="00A44C32" w:rsidRDefault="00A44C32" w:rsidP="00A44C32">
      <w:pPr>
        <w:pStyle w:val="Cdigo"/>
        <w:ind w:left="1276"/>
      </w:pPr>
      <w:r>
        <w:t xml:space="preserve">    </w:t>
      </w:r>
      <w:proofErr w:type="gramStart"/>
      <w:r>
        <w:t>console.log(</w:t>
      </w:r>
      <w:proofErr w:type="gramEnd"/>
      <w:r>
        <w:t>'Servidor escuchando en el puerto 3000');</w:t>
      </w:r>
    </w:p>
    <w:p w14:paraId="0DDE4FD6" w14:textId="0A927CEA" w:rsidR="001A7EEC" w:rsidRDefault="00A44C32" w:rsidP="00A44C32">
      <w:pPr>
        <w:pStyle w:val="Cdigo"/>
        <w:ind w:left="1276"/>
      </w:pPr>
      <w:r>
        <w:t>});</w:t>
      </w:r>
    </w:p>
    <w:p w14:paraId="170AF046" w14:textId="77777777" w:rsidR="001A7EEC" w:rsidRDefault="001A7EEC" w:rsidP="00DB3E94"/>
    <w:p w14:paraId="20206355" w14:textId="16A2E896" w:rsidR="001A7EEC" w:rsidRDefault="003C72D5" w:rsidP="00DB3E94">
      <w:r w:rsidRPr="003C72D5">
        <w:t>Con estos pasos, has configurado Express para seguir el patrón MVC. Ahora puedes comenzar a agregar lógica de controlador, acceso a datos en modelos y vistas a tu aplicación de forma organizada y escalable.</w:t>
      </w:r>
    </w:p>
    <w:p w14:paraId="72B20003" w14:textId="77777777" w:rsidR="00DB3E94" w:rsidRPr="00A508E2" w:rsidRDefault="00DB3E94" w:rsidP="00DB3E94"/>
    <w:p w14:paraId="4E4D64AE" w14:textId="3835EF6C" w:rsidR="008E54E2" w:rsidRDefault="008E54E2" w:rsidP="00CC640F">
      <w:pPr>
        <w:pStyle w:val="Ttulo2"/>
      </w:pPr>
      <w:bookmarkStart w:id="10" w:name="_Toc159962358"/>
      <w:r>
        <w:t>Creación de sitios estáticos con Node.js y Express</w:t>
      </w:r>
      <w:bookmarkEnd w:id="10"/>
      <w:r>
        <w:t xml:space="preserve"> </w:t>
      </w:r>
    </w:p>
    <w:p w14:paraId="0D201C60" w14:textId="77777777" w:rsidR="00106F47" w:rsidRPr="00106F47" w:rsidRDefault="00106F47" w:rsidP="00106F47"/>
    <w:p w14:paraId="52B22B93" w14:textId="77777777" w:rsidR="00C132F4" w:rsidRDefault="00C132F4" w:rsidP="00C132F4">
      <w:r>
        <w:t>Para crear sitios estáticos con Node.js y Express y definir rutas, controladores básicos y vistas en un patrón de diseño Modelo-Vista-Controlador (MVC), puedes seguir los siguientes pasos:</w:t>
      </w:r>
    </w:p>
    <w:p w14:paraId="183E88C9" w14:textId="77777777" w:rsidR="00C132F4" w:rsidRDefault="00C132F4" w:rsidP="00C132F4"/>
    <w:p w14:paraId="7CFA8B59" w14:textId="77777777" w:rsidR="00106F47" w:rsidRDefault="00106F47" w:rsidP="00C132F4"/>
    <w:p w14:paraId="28967412" w14:textId="77777777" w:rsidR="00106F47" w:rsidRDefault="00106F47" w:rsidP="00C132F4"/>
    <w:p w14:paraId="39828B1D" w14:textId="77777777" w:rsidR="00106F47" w:rsidRDefault="00106F47" w:rsidP="00C132F4"/>
    <w:p w14:paraId="39607302" w14:textId="77777777" w:rsidR="00106F47" w:rsidRDefault="00106F47" w:rsidP="00C132F4"/>
    <w:p w14:paraId="6E406719" w14:textId="77777777" w:rsidR="00106F47" w:rsidRDefault="00106F47" w:rsidP="00C132F4"/>
    <w:p w14:paraId="62486282" w14:textId="77777777" w:rsidR="00106F47" w:rsidRDefault="00106F47" w:rsidP="00C132F4"/>
    <w:p w14:paraId="7F0229A9" w14:textId="77777777" w:rsidR="00106F47" w:rsidRDefault="00106F47" w:rsidP="00C132F4"/>
    <w:p w14:paraId="32124D74" w14:textId="47D8738D" w:rsidR="00C132F4" w:rsidRDefault="00C132F4" w:rsidP="00C132F4">
      <w:pPr>
        <w:pStyle w:val="Prrafodelista"/>
        <w:numPr>
          <w:ilvl w:val="0"/>
          <w:numId w:val="4"/>
        </w:numPr>
      </w:pPr>
      <w:r>
        <w:t>Crear una estructura de directorios:</w:t>
      </w:r>
    </w:p>
    <w:p w14:paraId="03322B18" w14:textId="77777777" w:rsidR="00C132F4" w:rsidRDefault="00C132F4" w:rsidP="00C132F4"/>
    <w:p w14:paraId="0392C082" w14:textId="36ABE3ED" w:rsidR="00C132F4" w:rsidRDefault="00C132F4" w:rsidP="00106F47">
      <w:pPr>
        <w:ind w:left="1276"/>
      </w:pPr>
      <w:r>
        <w:t>Crea una estructura de directorios para tu proyecto. Por ejemplo:</w:t>
      </w:r>
    </w:p>
    <w:p w14:paraId="57FAF69B"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proyecto/</w:t>
      </w:r>
    </w:p>
    <w:p w14:paraId="51D373A5"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w:t>
      </w:r>
      <w:proofErr w:type="spellStart"/>
      <w:r w:rsidRPr="00C65F11">
        <w:rPr>
          <w:rFonts w:ascii="Courier New" w:hAnsi="Courier New" w:cs="Courier New"/>
        </w:rPr>
        <w:t>public</w:t>
      </w:r>
      <w:proofErr w:type="spellEnd"/>
      <w:r w:rsidRPr="00C65F11">
        <w:rPr>
          <w:rFonts w:ascii="Courier New" w:hAnsi="Courier New" w:cs="Courier New"/>
        </w:rPr>
        <w:t>/</w:t>
      </w:r>
    </w:p>
    <w:p w14:paraId="38086AE4"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 </w:t>
      </w:r>
      <w:proofErr w:type="spellStart"/>
      <w:r w:rsidRPr="00C65F11">
        <w:rPr>
          <w:rFonts w:ascii="Courier New" w:hAnsi="Courier New" w:cs="Courier New"/>
        </w:rPr>
        <w:t>css</w:t>
      </w:r>
      <w:proofErr w:type="spellEnd"/>
      <w:r w:rsidRPr="00C65F11">
        <w:rPr>
          <w:rFonts w:ascii="Courier New" w:hAnsi="Courier New" w:cs="Courier New"/>
        </w:rPr>
        <w:t>/</w:t>
      </w:r>
    </w:p>
    <w:p w14:paraId="35F98086"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 </w:t>
      </w:r>
      <w:proofErr w:type="spellStart"/>
      <w:r w:rsidRPr="00C65F11">
        <w:rPr>
          <w:rFonts w:ascii="Courier New" w:hAnsi="Courier New" w:cs="Courier New"/>
        </w:rPr>
        <w:t>js</w:t>
      </w:r>
      <w:proofErr w:type="spellEnd"/>
      <w:r w:rsidRPr="00C65F11">
        <w:rPr>
          <w:rFonts w:ascii="Courier New" w:hAnsi="Courier New" w:cs="Courier New"/>
        </w:rPr>
        <w:t>/</w:t>
      </w:r>
    </w:p>
    <w:p w14:paraId="3FC46A66"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 </w:t>
      </w:r>
      <w:proofErr w:type="spellStart"/>
      <w:r w:rsidRPr="00C65F11">
        <w:rPr>
          <w:rFonts w:ascii="Courier New" w:hAnsi="Courier New" w:cs="Courier New"/>
        </w:rPr>
        <w:t>img</w:t>
      </w:r>
      <w:proofErr w:type="spellEnd"/>
      <w:r w:rsidRPr="00C65F11">
        <w:rPr>
          <w:rFonts w:ascii="Courier New" w:hAnsi="Courier New" w:cs="Courier New"/>
        </w:rPr>
        <w:t>/</w:t>
      </w:r>
    </w:p>
    <w:p w14:paraId="6D329D19"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w:t>
      </w:r>
      <w:proofErr w:type="spellStart"/>
      <w:r w:rsidRPr="00C65F11">
        <w:rPr>
          <w:rFonts w:ascii="Courier New" w:hAnsi="Courier New" w:cs="Courier New"/>
        </w:rPr>
        <w:t>views</w:t>
      </w:r>
      <w:proofErr w:type="spellEnd"/>
      <w:r w:rsidRPr="00C65F11">
        <w:rPr>
          <w:rFonts w:ascii="Courier New" w:hAnsi="Courier New" w:cs="Courier New"/>
        </w:rPr>
        <w:t>/</w:t>
      </w:r>
    </w:p>
    <w:p w14:paraId="49C1C450"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 </w:t>
      </w:r>
      <w:proofErr w:type="spellStart"/>
      <w:r w:rsidRPr="00C65F11">
        <w:rPr>
          <w:rFonts w:ascii="Courier New" w:hAnsi="Courier New" w:cs="Courier New"/>
        </w:rPr>
        <w:t>index.ejs</w:t>
      </w:r>
      <w:proofErr w:type="spellEnd"/>
    </w:p>
    <w:p w14:paraId="29951132"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 </w:t>
      </w:r>
      <w:proofErr w:type="spellStart"/>
      <w:r w:rsidRPr="00C65F11">
        <w:rPr>
          <w:rFonts w:ascii="Courier New" w:hAnsi="Courier New" w:cs="Courier New"/>
        </w:rPr>
        <w:t>otra_vista.ejs</w:t>
      </w:r>
      <w:proofErr w:type="spellEnd"/>
    </w:p>
    <w:p w14:paraId="56C186BA"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xml:space="preserve">├── </w:t>
      </w:r>
      <w:proofErr w:type="spellStart"/>
      <w:r w:rsidRPr="00C65F11">
        <w:rPr>
          <w:rFonts w:ascii="Courier New" w:hAnsi="Courier New" w:cs="Courier New"/>
        </w:rPr>
        <w:t>controllers</w:t>
      </w:r>
      <w:proofErr w:type="spellEnd"/>
      <w:r w:rsidRPr="00C65F11">
        <w:rPr>
          <w:rFonts w:ascii="Courier New" w:hAnsi="Courier New" w:cs="Courier New"/>
        </w:rPr>
        <w:t>/</w:t>
      </w:r>
    </w:p>
    <w:p w14:paraId="595A660F" w14:textId="77777777"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 controlador.js</w:t>
      </w:r>
    </w:p>
    <w:p w14:paraId="0C26E5EB" w14:textId="7C0A3B24" w:rsidR="00C65F11" w:rsidRPr="00C65F11" w:rsidRDefault="00C65F11" w:rsidP="00106F47">
      <w:pPr>
        <w:pStyle w:val="Sinespaciado"/>
        <w:ind w:left="1276"/>
        <w:rPr>
          <w:rFonts w:ascii="Courier New" w:hAnsi="Courier New" w:cs="Courier New"/>
        </w:rPr>
      </w:pPr>
      <w:r w:rsidRPr="00C65F11">
        <w:rPr>
          <w:rFonts w:ascii="Courier New" w:hAnsi="Courier New" w:cs="Courier New"/>
        </w:rPr>
        <w:t>└── app.js</w:t>
      </w:r>
    </w:p>
    <w:p w14:paraId="5AF3D4A3" w14:textId="77777777" w:rsidR="00C65F11" w:rsidRPr="00C132F4" w:rsidRDefault="00C65F11" w:rsidP="00C132F4"/>
    <w:p w14:paraId="0A1C5249" w14:textId="278E55CF" w:rsidR="008E54E2" w:rsidRDefault="008E54E2" w:rsidP="00C81826">
      <w:pPr>
        <w:pStyle w:val="Ttulo3"/>
      </w:pPr>
      <w:bookmarkStart w:id="11" w:name="_Toc159962359"/>
      <w:r>
        <w:t>Definición de rutas en Express</w:t>
      </w:r>
      <w:bookmarkEnd w:id="11"/>
    </w:p>
    <w:p w14:paraId="43B8C702" w14:textId="77A84C45" w:rsidR="002E6BA3" w:rsidRDefault="002E6BA3" w:rsidP="002E6BA3">
      <w:pPr>
        <w:pStyle w:val="Prrafodelista"/>
        <w:numPr>
          <w:ilvl w:val="0"/>
          <w:numId w:val="4"/>
        </w:numPr>
      </w:pPr>
      <w:r>
        <w:t>Instalar Express y EJS:</w:t>
      </w:r>
    </w:p>
    <w:p w14:paraId="088A2906" w14:textId="22B772D7" w:rsidR="00056A7B" w:rsidRDefault="002E6BA3" w:rsidP="00554943">
      <w:pPr>
        <w:ind w:left="1276"/>
      </w:pPr>
      <w:r>
        <w:t>Si no has instalado Express previamente, instálalo en tu proyecto:</w:t>
      </w:r>
    </w:p>
    <w:p w14:paraId="5222BF92" w14:textId="1420C93F" w:rsidR="002E6BA3" w:rsidRPr="003905B8" w:rsidRDefault="003905B8" w:rsidP="00554943">
      <w:pPr>
        <w:pStyle w:val="Sinespaciado"/>
        <w:ind w:left="1276"/>
        <w:rPr>
          <w:rFonts w:ascii="Courier New" w:hAnsi="Courier New" w:cs="Courier New"/>
        </w:rPr>
      </w:pPr>
      <w:proofErr w:type="spellStart"/>
      <w:r w:rsidRPr="003905B8">
        <w:rPr>
          <w:rFonts w:ascii="Courier New" w:hAnsi="Courier New" w:cs="Courier New"/>
        </w:rPr>
        <w:t>npm</w:t>
      </w:r>
      <w:proofErr w:type="spellEnd"/>
      <w:r w:rsidRPr="003905B8">
        <w:rPr>
          <w:rFonts w:ascii="Courier New" w:hAnsi="Courier New" w:cs="Courier New"/>
        </w:rPr>
        <w:t xml:space="preserve"> install </w:t>
      </w:r>
      <w:proofErr w:type="spellStart"/>
      <w:r w:rsidRPr="003905B8">
        <w:rPr>
          <w:rFonts w:ascii="Courier New" w:hAnsi="Courier New" w:cs="Courier New"/>
        </w:rPr>
        <w:t>express</w:t>
      </w:r>
      <w:proofErr w:type="spellEnd"/>
    </w:p>
    <w:p w14:paraId="46EC0D4B" w14:textId="33DD42D5" w:rsidR="002E6BA3" w:rsidRDefault="003905B8" w:rsidP="00554943">
      <w:pPr>
        <w:ind w:left="1276"/>
      </w:pPr>
      <w:r w:rsidRPr="003905B8">
        <w:t>También necesitarás EJS (</w:t>
      </w:r>
      <w:proofErr w:type="spellStart"/>
      <w:r w:rsidRPr="003905B8">
        <w:t>Embedded</w:t>
      </w:r>
      <w:proofErr w:type="spellEnd"/>
      <w:r w:rsidRPr="003905B8">
        <w:t xml:space="preserve"> JavaScript) como motor de plantillas para tus vistas:</w:t>
      </w:r>
    </w:p>
    <w:p w14:paraId="7023835A" w14:textId="3B63B730" w:rsidR="003905B8" w:rsidRPr="002E3E4C" w:rsidRDefault="002E3E4C" w:rsidP="00554943">
      <w:pPr>
        <w:pStyle w:val="Sinespaciado"/>
        <w:ind w:left="1276"/>
        <w:rPr>
          <w:rFonts w:ascii="Courier New" w:hAnsi="Courier New" w:cs="Courier New"/>
        </w:rPr>
      </w:pPr>
      <w:proofErr w:type="spellStart"/>
      <w:r w:rsidRPr="002E3E4C">
        <w:rPr>
          <w:rFonts w:ascii="Courier New" w:hAnsi="Courier New" w:cs="Courier New"/>
        </w:rPr>
        <w:t>npm</w:t>
      </w:r>
      <w:proofErr w:type="spellEnd"/>
      <w:r w:rsidRPr="002E3E4C">
        <w:rPr>
          <w:rFonts w:ascii="Courier New" w:hAnsi="Courier New" w:cs="Courier New"/>
        </w:rPr>
        <w:t xml:space="preserve"> install </w:t>
      </w:r>
      <w:proofErr w:type="spellStart"/>
      <w:r w:rsidRPr="002E3E4C">
        <w:rPr>
          <w:rFonts w:ascii="Courier New" w:hAnsi="Courier New" w:cs="Courier New"/>
        </w:rPr>
        <w:t>ejs</w:t>
      </w:r>
      <w:proofErr w:type="spellEnd"/>
    </w:p>
    <w:p w14:paraId="49E7DC74" w14:textId="77777777" w:rsidR="002E6BA3" w:rsidRDefault="002E6BA3" w:rsidP="002E6BA3"/>
    <w:p w14:paraId="4F96CCF7" w14:textId="3921E48C" w:rsidR="00EB472C" w:rsidRDefault="00EB472C" w:rsidP="00EB472C">
      <w:pPr>
        <w:pStyle w:val="Prrafodelista"/>
        <w:numPr>
          <w:ilvl w:val="0"/>
          <w:numId w:val="4"/>
        </w:numPr>
      </w:pPr>
      <w:r>
        <w:t>Configurar Express en app.js:</w:t>
      </w:r>
    </w:p>
    <w:p w14:paraId="34B49477" w14:textId="6741F66C" w:rsidR="002E3E4C" w:rsidRDefault="00EB472C" w:rsidP="00F53A8C">
      <w:pPr>
        <w:ind w:left="1276"/>
      </w:pPr>
      <w:r>
        <w:t>Importa Express y configúralo en tu archivo app.js:</w:t>
      </w:r>
    </w:p>
    <w:p w14:paraId="4182854A" w14:textId="77777777" w:rsidR="00F53A8C" w:rsidRPr="00F53A8C" w:rsidRDefault="00F53A8C" w:rsidP="00F53A8C">
      <w:pPr>
        <w:pStyle w:val="Cdigo"/>
        <w:ind w:left="1276"/>
        <w:rPr>
          <w:lang w:val="en-US"/>
        </w:rPr>
      </w:pPr>
      <w:r w:rsidRPr="00F53A8C">
        <w:rPr>
          <w:lang w:val="en-US"/>
        </w:rPr>
        <w:t>const express = require('express');</w:t>
      </w:r>
    </w:p>
    <w:p w14:paraId="47404D7C" w14:textId="77777777" w:rsidR="00F53A8C" w:rsidRPr="00F53A8C" w:rsidRDefault="00F53A8C" w:rsidP="00F53A8C">
      <w:pPr>
        <w:pStyle w:val="Cdigo"/>
        <w:ind w:left="1276"/>
        <w:rPr>
          <w:lang w:val="en-US"/>
        </w:rPr>
      </w:pPr>
      <w:r w:rsidRPr="00F53A8C">
        <w:rPr>
          <w:lang w:val="en-US"/>
        </w:rPr>
        <w:t xml:space="preserve">const app = </w:t>
      </w:r>
      <w:proofErr w:type="gramStart"/>
      <w:r w:rsidRPr="00F53A8C">
        <w:rPr>
          <w:lang w:val="en-US"/>
        </w:rPr>
        <w:t>express(</w:t>
      </w:r>
      <w:proofErr w:type="gramEnd"/>
      <w:r w:rsidRPr="00F53A8C">
        <w:rPr>
          <w:lang w:val="en-US"/>
        </w:rPr>
        <w:t>);</w:t>
      </w:r>
    </w:p>
    <w:p w14:paraId="08E97394" w14:textId="77777777" w:rsidR="00F53A8C" w:rsidRPr="00F53A8C" w:rsidRDefault="00F53A8C" w:rsidP="00F53A8C">
      <w:pPr>
        <w:pStyle w:val="Cdigo"/>
        <w:ind w:left="1276"/>
        <w:rPr>
          <w:lang w:val="en-US"/>
        </w:rPr>
      </w:pPr>
      <w:r w:rsidRPr="00F53A8C">
        <w:rPr>
          <w:lang w:val="en-US"/>
        </w:rPr>
        <w:t>const port = 3000;</w:t>
      </w:r>
    </w:p>
    <w:p w14:paraId="7F03ACF5" w14:textId="77777777" w:rsidR="00F53A8C" w:rsidRPr="00F53A8C" w:rsidRDefault="00F53A8C" w:rsidP="00F53A8C">
      <w:pPr>
        <w:pStyle w:val="Cdigo"/>
        <w:ind w:left="1276"/>
        <w:rPr>
          <w:lang w:val="en-US"/>
        </w:rPr>
      </w:pPr>
    </w:p>
    <w:p w14:paraId="4B0F3C0C" w14:textId="77777777" w:rsidR="00F53A8C" w:rsidRPr="00F53A8C" w:rsidRDefault="00F53A8C" w:rsidP="00F53A8C">
      <w:pPr>
        <w:pStyle w:val="Cdigo"/>
        <w:ind w:left="1276"/>
        <w:rPr>
          <w:lang w:val="en-US"/>
        </w:rPr>
      </w:pPr>
      <w:proofErr w:type="spellStart"/>
      <w:proofErr w:type="gramStart"/>
      <w:r w:rsidRPr="00F53A8C">
        <w:rPr>
          <w:lang w:val="en-US"/>
        </w:rPr>
        <w:t>app.set</w:t>
      </w:r>
      <w:proofErr w:type="spellEnd"/>
      <w:r w:rsidRPr="00F53A8C">
        <w:rPr>
          <w:lang w:val="en-US"/>
        </w:rPr>
        <w:t>(</w:t>
      </w:r>
      <w:proofErr w:type="gramEnd"/>
      <w:r w:rsidRPr="00F53A8C">
        <w:rPr>
          <w:lang w:val="en-US"/>
        </w:rPr>
        <w:t>'view engine', '</w:t>
      </w:r>
      <w:proofErr w:type="spellStart"/>
      <w:r w:rsidRPr="00F53A8C">
        <w:rPr>
          <w:lang w:val="en-US"/>
        </w:rPr>
        <w:t>ejs</w:t>
      </w:r>
      <w:proofErr w:type="spellEnd"/>
      <w:r w:rsidRPr="00F53A8C">
        <w:rPr>
          <w:lang w:val="en-US"/>
        </w:rPr>
        <w:t>');</w:t>
      </w:r>
    </w:p>
    <w:p w14:paraId="227F7ABE" w14:textId="77777777" w:rsidR="00F53A8C" w:rsidRPr="00F53A8C" w:rsidRDefault="00F53A8C" w:rsidP="00F53A8C">
      <w:pPr>
        <w:pStyle w:val="Cdigo"/>
        <w:ind w:left="1276"/>
        <w:rPr>
          <w:lang w:val="en-US"/>
        </w:rPr>
      </w:pPr>
      <w:proofErr w:type="spellStart"/>
      <w:r w:rsidRPr="00F53A8C">
        <w:rPr>
          <w:lang w:val="en-US"/>
        </w:rPr>
        <w:t>app.use</w:t>
      </w:r>
      <w:proofErr w:type="spellEnd"/>
      <w:r w:rsidRPr="00F53A8C">
        <w:rPr>
          <w:lang w:val="en-US"/>
        </w:rPr>
        <w:t>(</w:t>
      </w:r>
      <w:proofErr w:type="spellStart"/>
      <w:proofErr w:type="gramStart"/>
      <w:r w:rsidRPr="00F53A8C">
        <w:rPr>
          <w:lang w:val="en-US"/>
        </w:rPr>
        <w:t>express.static</w:t>
      </w:r>
      <w:proofErr w:type="spellEnd"/>
      <w:proofErr w:type="gramEnd"/>
      <w:r w:rsidRPr="00F53A8C">
        <w:rPr>
          <w:lang w:val="en-US"/>
        </w:rPr>
        <w:t>('public'));</w:t>
      </w:r>
    </w:p>
    <w:p w14:paraId="0F949176" w14:textId="77777777" w:rsidR="00F53A8C" w:rsidRPr="00F53A8C" w:rsidRDefault="00F53A8C" w:rsidP="00F53A8C">
      <w:pPr>
        <w:pStyle w:val="Cdigo"/>
        <w:ind w:left="1276"/>
        <w:rPr>
          <w:lang w:val="en-US"/>
        </w:rPr>
      </w:pPr>
    </w:p>
    <w:p w14:paraId="519D0574" w14:textId="77777777" w:rsidR="00F53A8C" w:rsidRPr="00F53A8C" w:rsidRDefault="00F53A8C" w:rsidP="00F53A8C">
      <w:pPr>
        <w:pStyle w:val="Cdigo"/>
        <w:ind w:left="1276"/>
        <w:rPr>
          <w:lang w:val="en-US"/>
        </w:rPr>
      </w:pPr>
      <w:r w:rsidRPr="00F53A8C">
        <w:rPr>
          <w:lang w:val="en-US"/>
        </w:rPr>
        <w:t xml:space="preserve">// </w:t>
      </w:r>
      <w:proofErr w:type="spellStart"/>
      <w:r w:rsidRPr="00F53A8C">
        <w:rPr>
          <w:lang w:val="en-US"/>
        </w:rPr>
        <w:t>Definir</w:t>
      </w:r>
      <w:proofErr w:type="spellEnd"/>
      <w:r w:rsidRPr="00F53A8C">
        <w:rPr>
          <w:lang w:val="en-US"/>
        </w:rPr>
        <w:t xml:space="preserve"> </w:t>
      </w:r>
      <w:proofErr w:type="spellStart"/>
      <w:r w:rsidRPr="00F53A8C">
        <w:rPr>
          <w:lang w:val="en-US"/>
        </w:rPr>
        <w:t>rutas</w:t>
      </w:r>
      <w:proofErr w:type="spellEnd"/>
    </w:p>
    <w:p w14:paraId="0FE705B7" w14:textId="77777777" w:rsidR="00F53A8C" w:rsidRPr="00F53A8C" w:rsidRDefault="00F53A8C" w:rsidP="00F53A8C">
      <w:pPr>
        <w:pStyle w:val="Cdigo"/>
        <w:ind w:left="1276"/>
        <w:rPr>
          <w:lang w:val="en-US"/>
        </w:rPr>
      </w:pPr>
      <w:proofErr w:type="spellStart"/>
      <w:proofErr w:type="gramStart"/>
      <w:r w:rsidRPr="00F53A8C">
        <w:rPr>
          <w:lang w:val="en-US"/>
        </w:rPr>
        <w:t>app.get</w:t>
      </w:r>
      <w:proofErr w:type="spellEnd"/>
      <w:r w:rsidRPr="00F53A8C">
        <w:rPr>
          <w:lang w:val="en-US"/>
        </w:rPr>
        <w:t>(</w:t>
      </w:r>
      <w:proofErr w:type="gramEnd"/>
      <w:r w:rsidRPr="00F53A8C">
        <w:rPr>
          <w:lang w:val="en-US"/>
        </w:rPr>
        <w:t>'/', (req, res) =&gt; {</w:t>
      </w:r>
    </w:p>
    <w:p w14:paraId="2CD2F767" w14:textId="77777777" w:rsidR="00F53A8C" w:rsidRDefault="00F53A8C" w:rsidP="00F53A8C">
      <w:pPr>
        <w:pStyle w:val="Cdigo"/>
        <w:ind w:left="1276"/>
      </w:pPr>
      <w:r w:rsidRPr="00F53A8C">
        <w:rPr>
          <w:lang w:val="en-US"/>
        </w:rPr>
        <w:t xml:space="preserve">    </w:t>
      </w:r>
      <w:proofErr w:type="spellStart"/>
      <w:proofErr w:type="gramStart"/>
      <w:r>
        <w:t>res.render</w:t>
      </w:r>
      <w:proofErr w:type="spellEnd"/>
      <w:proofErr w:type="gramEnd"/>
      <w:r>
        <w:t>('</w:t>
      </w:r>
      <w:proofErr w:type="spellStart"/>
      <w:r>
        <w:t>index</w:t>
      </w:r>
      <w:proofErr w:type="spellEnd"/>
      <w:r>
        <w:t>');</w:t>
      </w:r>
    </w:p>
    <w:p w14:paraId="3469ED8E" w14:textId="77777777" w:rsidR="00F53A8C" w:rsidRDefault="00F53A8C" w:rsidP="00F53A8C">
      <w:pPr>
        <w:pStyle w:val="Cdigo"/>
        <w:ind w:left="1276"/>
      </w:pPr>
      <w:r>
        <w:t>});</w:t>
      </w:r>
    </w:p>
    <w:p w14:paraId="5ECB30D5" w14:textId="77777777" w:rsidR="00F53A8C" w:rsidRDefault="00F53A8C" w:rsidP="00F53A8C">
      <w:pPr>
        <w:pStyle w:val="Cdigo"/>
        <w:ind w:left="1276"/>
      </w:pPr>
    </w:p>
    <w:p w14:paraId="341D49D3" w14:textId="77777777" w:rsidR="00F53A8C" w:rsidRDefault="00F53A8C" w:rsidP="00F53A8C">
      <w:pPr>
        <w:pStyle w:val="Cdigo"/>
        <w:ind w:left="1276"/>
      </w:pPr>
      <w:r>
        <w:t>// Definir más rutas según sea necesario</w:t>
      </w:r>
    </w:p>
    <w:p w14:paraId="62A5F373" w14:textId="77777777" w:rsidR="00F53A8C" w:rsidRDefault="00F53A8C" w:rsidP="00F53A8C">
      <w:pPr>
        <w:pStyle w:val="Cdigo"/>
        <w:ind w:left="1276"/>
      </w:pPr>
    </w:p>
    <w:p w14:paraId="13796DC7" w14:textId="77777777" w:rsidR="00F53A8C" w:rsidRDefault="00F53A8C" w:rsidP="00F53A8C">
      <w:pPr>
        <w:pStyle w:val="Cdigo"/>
        <w:ind w:left="1276"/>
      </w:pPr>
      <w:proofErr w:type="spellStart"/>
      <w:proofErr w:type="gramStart"/>
      <w:r>
        <w:lastRenderedPageBreak/>
        <w:t>app.listen</w:t>
      </w:r>
      <w:proofErr w:type="spellEnd"/>
      <w:proofErr w:type="gramEnd"/>
      <w:r>
        <w:t>(</w:t>
      </w:r>
      <w:proofErr w:type="spellStart"/>
      <w:r>
        <w:t>port</w:t>
      </w:r>
      <w:proofErr w:type="spellEnd"/>
      <w:r>
        <w:t>, () =&gt; {</w:t>
      </w:r>
    </w:p>
    <w:p w14:paraId="34752D75" w14:textId="77777777" w:rsidR="00F53A8C" w:rsidRDefault="00F53A8C" w:rsidP="00F53A8C">
      <w:pPr>
        <w:pStyle w:val="Cdigo"/>
        <w:ind w:left="1276"/>
      </w:pPr>
      <w:r>
        <w:t xml:space="preserve">    </w:t>
      </w:r>
      <w:proofErr w:type="gramStart"/>
      <w:r>
        <w:t>console.log(</w:t>
      </w:r>
      <w:proofErr w:type="gramEnd"/>
      <w:r>
        <w:t>`Servidor escuchando en http://localhost:${port}`);</w:t>
      </w:r>
    </w:p>
    <w:p w14:paraId="1F896A40" w14:textId="0E5DA3E5" w:rsidR="002E3E4C" w:rsidRDefault="00F53A8C" w:rsidP="00F53A8C">
      <w:pPr>
        <w:pStyle w:val="Cdigo"/>
        <w:ind w:left="1276"/>
      </w:pPr>
      <w:r>
        <w:t>});</w:t>
      </w:r>
    </w:p>
    <w:p w14:paraId="34DC16DC" w14:textId="2AF51348" w:rsidR="002B3506" w:rsidRDefault="002B3506" w:rsidP="002B3506">
      <w:pPr>
        <w:pStyle w:val="Prrafodelista"/>
        <w:numPr>
          <w:ilvl w:val="0"/>
          <w:numId w:val="4"/>
        </w:numPr>
      </w:pPr>
      <w:r>
        <w:t>Definir las vistas:</w:t>
      </w:r>
    </w:p>
    <w:p w14:paraId="11D05A4A" w14:textId="7A65D693" w:rsidR="002E3E4C" w:rsidRDefault="002B3506" w:rsidP="00536A5C">
      <w:pPr>
        <w:ind w:left="1276"/>
      </w:pPr>
      <w:r>
        <w:t xml:space="preserve">Crea archivos de vista dentro del directorio </w:t>
      </w:r>
      <w:proofErr w:type="spellStart"/>
      <w:r>
        <w:t>views</w:t>
      </w:r>
      <w:proofErr w:type="spellEnd"/>
      <w:r>
        <w:t xml:space="preserve">/, utilizando el motor de plantillas EJS. Por ejemplo, </w:t>
      </w:r>
      <w:proofErr w:type="spellStart"/>
      <w:r>
        <w:t>index.ejs</w:t>
      </w:r>
      <w:proofErr w:type="spellEnd"/>
      <w:r>
        <w:t>:</w:t>
      </w:r>
    </w:p>
    <w:p w14:paraId="22A8BCD6"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&lt;!DOCTYPE html&gt;</w:t>
      </w:r>
    </w:p>
    <w:p w14:paraId="3E612513"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&lt;html lang="es"&gt;</w:t>
      </w:r>
    </w:p>
    <w:p w14:paraId="2FD820BF"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&lt;head&gt;</w:t>
      </w:r>
    </w:p>
    <w:p w14:paraId="116D06DF"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 xml:space="preserve">    &lt;meta charset="UTF-8"&gt;</w:t>
      </w:r>
    </w:p>
    <w:p w14:paraId="1EAD576E"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 xml:space="preserve">    &lt;meta name="viewport" content="width=device-width, initial-scale=1.0"&gt;</w:t>
      </w:r>
    </w:p>
    <w:p w14:paraId="7AFFD632" w14:textId="77777777" w:rsidR="00536A5C" w:rsidRPr="00536A5C" w:rsidRDefault="00536A5C" w:rsidP="00536A5C">
      <w:pPr>
        <w:ind w:left="1276"/>
        <w:rPr>
          <w:rFonts w:ascii="Courier New" w:hAnsi="Courier New" w:cs="Courier New"/>
        </w:rPr>
      </w:pPr>
      <w:r w:rsidRPr="00536A5C">
        <w:rPr>
          <w:rFonts w:ascii="Courier New" w:hAnsi="Courier New" w:cs="Courier New"/>
          <w:lang w:val="en-US"/>
        </w:rPr>
        <w:t xml:space="preserve">    </w:t>
      </w:r>
      <w:r w:rsidRPr="00536A5C">
        <w:rPr>
          <w:rFonts w:ascii="Courier New" w:hAnsi="Courier New" w:cs="Courier New"/>
        </w:rPr>
        <w:t>&lt;</w:t>
      </w:r>
      <w:proofErr w:type="spellStart"/>
      <w:r w:rsidRPr="00536A5C">
        <w:rPr>
          <w:rFonts w:ascii="Courier New" w:hAnsi="Courier New" w:cs="Courier New"/>
        </w:rPr>
        <w:t>title</w:t>
      </w:r>
      <w:proofErr w:type="spellEnd"/>
      <w:r w:rsidRPr="00536A5C">
        <w:rPr>
          <w:rFonts w:ascii="Courier New" w:hAnsi="Courier New" w:cs="Courier New"/>
        </w:rPr>
        <w:t>&gt;Título de la página&lt;/</w:t>
      </w:r>
      <w:proofErr w:type="spellStart"/>
      <w:r w:rsidRPr="00536A5C">
        <w:rPr>
          <w:rFonts w:ascii="Courier New" w:hAnsi="Courier New" w:cs="Courier New"/>
        </w:rPr>
        <w:t>title</w:t>
      </w:r>
      <w:proofErr w:type="spellEnd"/>
      <w:r w:rsidRPr="00536A5C">
        <w:rPr>
          <w:rFonts w:ascii="Courier New" w:hAnsi="Courier New" w:cs="Courier New"/>
        </w:rPr>
        <w:t>&gt;</w:t>
      </w:r>
    </w:p>
    <w:p w14:paraId="43C9480E"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rPr>
        <w:t xml:space="preserve">    </w:t>
      </w:r>
      <w:r w:rsidRPr="00536A5C">
        <w:rPr>
          <w:rFonts w:ascii="Courier New" w:hAnsi="Courier New" w:cs="Courier New"/>
          <w:lang w:val="en-US"/>
        </w:rPr>
        <w:t xml:space="preserve">&lt;link </w:t>
      </w:r>
      <w:proofErr w:type="spellStart"/>
      <w:r w:rsidRPr="00536A5C">
        <w:rPr>
          <w:rFonts w:ascii="Courier New" w:hAnsi="Courier New" w:cs="Courier New"/>
          <w:lang w:val="en-US"/>
        </w:rPr>
        <w:t>rel</w:t>
      </w:r>
      <w:proofErr w:type="spellEnd"/>
      <w:r w:rsidRPr="00536A5C">
        <w:rPr>
          <w:rFonts w:ascii="Courier New" w:hAnsi="Courier New" w:cs="Courier New"/>
          <w:lang w:val="en-US"/>
        </w:rPr>
        <w:t xml:space="preserve">="stylesheet" </w:t>
      </w:r>
      <w:proofErr w:type="spellStart"/>
      <w:r w:rsidRPr="00536A5C">
        <w:rPr>
          <w:rFonts w:ascii="Courier New" w:hAnsi="Courier New" w:cs="Courier New"/>
          <w:lang w:val="en-US"/>
        </w:rPr>
        <w:t>href</w:t>
      </w:r>
      <w:proofErr w:type="spellEnd"/>
      <w:r w:rsidRPr="00536A5C">
        <w:rPr>
          <w:rFonts w:ascii="Courier New" w:hAnsi="Courier New" w:cs="Courier New"/>
          <w:lang w:val="en-US"/>
        </w:rPr>
        <w:t>="/</w:t>
      </w:r>
      <w:proofErr w:type="spellStart"/>
      <w:r w:rsidRPr="00536A5C">
        <w:rPr>
          <w:rFonts w:ascii="Courier New" w:hAnsi="Courier New" w:cs="Courier New"/>
          <w:lang w:val="en-US"/>
        </w:rPr>
        <w:t>css</w:t>
      </w:r>
      <w:proofErr w:type="spellEnd"/>
      <w:r w:rsidRPr="00536A5C">
        <w:rPr>
          <w:rFonts w:ascii="Courier New" w:hAnsi="Courier New" w:cs="Courier New"/>
          <w:lang w:val="en-US"/>
        </w:rPr>
        <w:t>/styles.css"&gt;</w:t>
      </w:r>
    </w:p>
    <w:p w14:paraId="1BDE1FB9"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&lt;/head&gt;</w:t>
      </w:r>
    </w:p>
    <w:p w14:paraId="3373BF7E"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&lt;body&gt;</w:t>
      </w:r>
    </w:p>
    <w:p w14:paraId="7A8622F4"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 xml:space="preserve">    &lt;h1&gt;</w:t>
      </w:r>
      <w:proofErr w:type="spellStart"/>
      <w:r w:rsidRPr="00536A5C">
        <w:rPr>
          <w:rFonts w:ascii="Courier New" w:hAnsi="Courier New" w:cs="Courier New"/>
          <w:lang w:val="en-US"/>
        </w:rPr>
        <w:t>Bienvenido</w:t>
      </w:r>
      <w:proofErr w:type="spellEnd"/>
      <w:r w:rsidRPr="00536A5C">
        <w:rPr>
          <w:rFonts w:ascii="Courier New" w:hAnsi="Courier New" w:cs="Courier New"/>
          <w:lang w:val="en-US"/>
        </w:rPr>
        <w:t xml:space="preserve"> a mi sitio web&lt;/h1&gt;</w:t>
      </w:r>
    </w:p>
    <w:p w14:paraId="06F7F736" w14:textId="77777777" w:rsidR="00536A5C" w:rsidRPr="00536A5C" w:rsidRDefault="00536A5C" w:rsidP="00536A5C">
      <w:pPr>
        <w:ind w:left="1276"/>
        <w:rPr>
          <w:rFonts w:ascii="Courier New" w:hAnsi="Courier New" w:cs="Courier New"/>
          <w:lang w:val="en-US"/>
        </w:rPr>
      </w:pPr>
      <w:r w:rsidRPr="00536A5C">
        <w:rPr>
          <w:rFonts w:ascii="Courier New" w:hAnsi="Courier New" w:cs="Courier New"/>
          <w:lang w:val="en-US"/>
        </w:rPr>
        <w:t>&lt;/body&gt;</w:t>
      </w:r>
    </w:p>
    <w:p w14:paraId="3BEC0391" w14:textId="71D37CCD" w:rsidR="00F53A8C" w:rsidRPr="00536A5C" w:rsidRDefault="00536A5C" w:rsidP="00536A5C">
      <w:pPr>
        <w:ind w:left="1276"/>
        <w:rPr>
          <w:rFonts w:ascii="Courier New" w:hAnsi="Courier New" w:cs="Courier New"/>
        </w:rPr>
      </w:pPr>
      <w:r w:rsidRPr="00536A5C">
        <w:rPr>
          <w:rFonts w:ascii="Courier New" w:hAnsi="Courier New" w:cs="Courier New"/>
        </w:rPr>
        <w:t>&lt;/</w:t>
      </w:r>
      <w:proofErr w:type="spellStart"/>
      <w:r w:rsidRPr="00536A5C">
        <w:rPr>
          <w:rFonts w:ascii="Courier New" w:hAnsi="Courier New" w:cs="Courier New"/>
        </w:rPr>
        <w:t>html</w:t>
      </w:r>
      <w:proofErr w:type="spellEnd"/>
      <w:r w:rsidRPr="00536A5C">
        <w:rPr>
          <w:rFonts w:ascii="Courier New" w:hAnsi="Courier New" w:cs="Courier New"/>
        </w:rPr>
        <w:t>&gt;</w:t>
      </w:r>
    </w:p>
    <w:p w14:paraId="1DD4F3A8" w14:textId="77777777" w:rsidR="00F53A8C" w:rsidRDefault="00F53A8C" w:rsidP="002E6BA3"/>
    <w:p w14:paraId="51FC457C" w14:textId="734A9084" w:rsidR="004963FD" w:rsidRDefault="004963FD" w:rsidP="004963FD">
      <w:pPr>
        <w:pStyle w:val="Prrafodelista"/>
        <w:numPr>
          <w:ilvl w:val="0"/>
          <w:numId w:val="4"/>
        </w:numPr>
      </w:pPr>
      <w:r>
        <w:t>Crear controladores básicos:</w:t>
      </w:r>
    </w:p>
    <w:p w14:paraId="3D10B62E" w14:textId="560289B3" w:rsidR="004963FD" w:rsidRDefault="004963FD" w:rsidP="00F24B4F">
      <w:pPr>
        <w:ind w:left="1276"/>
      </w:pPr>
      <w:r>
        <w:t xml:space="preserve">Dentro del directorio </w:t>
      </w:r>
      <w:proofErr w:type="spellStart"/>
      <w:r>
        <w:t>controllers</w:t>
      </w:r>
      <w:proofErr w:type="spellEnd"/>
      <w:r>
        <w:t>/, crea archivos para tus controladores. Por ejemplo, controlador.js:</w:t>
      </w:r>
    </w:p>
    <w:p w14:paraId="18F21DFE" w14:textId="77777777" w:rsidR="00A277F4" w:rsidRDefault="00A277F4" w:rsidP="00F24B4F">
      <w:pPr>
        <w:pStyle w:val="Cdigo"/>
        <w:ind w:left="1276"/>
      </w:pPr>
      <w:r>
        <w:t>// controlador.js</w:t>
      </w:r>
    </w:p>
    <w:p w14:paraId="1B755B23" w14:textId="77777777" w:rsidR="00A277F4" w:rsidRDefault="00A277F4" w:rsidP="00F24B4F">
      <w:pPr>
        <w:pStyle w:val="Cdigo"/>
        <w:ind w:left="1276"/>
      </w:pPr>
    </w:p>
    <w:p w14:paraId="00361A98" w14:textId="77777777" w:rsidR="00A277F4" w:rsidRDefault="00A277F4" w:rsidP="00F24B4F">
      <w:pPr>
        <w:pStyle w:val="Cdigo"/>
        <w:ind w:left="1276"/>
      </w:pPr>
      <w:proofErr w:type="spellStart"/>
      <w:proofErr w:type="gramStart"/>
      <w:r>
        <w:t>exports.index</w:t>
      </w:r>
      <w:proofErr w:type="spellEnd"/>
      <w:proofErr w:type="gramEnd"/>
      <w:r>
        <w:t xml:space="preserve"> = (</w:t>
      </w:r>
      <w:proofErr w:type="spellStart"/>
      <w:r>
        <w:t>req</w:t>
      </w:r>
      <w:proofErr w:type="spellEnd"/>
      <w:r>
        <w:t>, res) =&gt; {</w:t>
      </w:r>
    </w:p>
    <w:p w14:paraId="36A6FAA2" w14:textId="77777777" w:rsidR="00A277F4" w:rsidRDefault="00A277F4" w:rsidP="00F24B4F">
      <w:pPr>
        <w:pStyle w:val="Cdigo"/>
        <w:ind w:left="1276"/>
      </w:pPr>
      <w:r>
        <w:t xml:space="preserve">    </w:t>
      </w:r>
      <w:proofErr w:type="spellStart"/>
      <w:proofErr w:type="gramStart"/>
      <w:r>
        <w:t>res.render</w:t>
      </w:r>
      <w:proofErr w:type="spellEnd"/>
      <w:proofErr w:type="gramEnd"/>
      <w:r>
        <w:t>('</w:t>
      </w:r>
      <w:proofErr w:type="spellStart"/>
      <w:r>
        <w:t>index</w:t>
      </w:r>
      <w:proofErr w:type="spellEnd"/>
      <w:r>
        <w:t>');</w:t>
      </w:r>
    </w:p>
    <w:p w14:paraId="3EE9E248" w14:textId="77777777" w:rsidR="00A277F4" w:rsidRDefault="00A277F4" w:rsidP="00F24B4F">
      <w:pPr>
        <w:pStyle w:val="Cdigo"/>
        <w:ind w:left="1276"/>
      </w:pPr>
      <w:r>
        <w:t>};</w:t>
      </w:r>
    </w:p>
    <w:p w14:paraId="2D9ACCAF" w14:textId="77777777" w:rsidR="00A277F4" w:rsidRDefault="00A277F4" w:rsidP="00F24B4F">
      <w:pPr>
        <w:pStyle w:val="Cdigo"/>
        <w:ind w:left="1276"/>
      </w:pPr>
    </w:p>
    <w:p w14:paraId="0A433ACE" w14:textId="26AB17F6" w:rsidR="00F53A8C" w:rsidRDefault="00A277F4" w:rsidP="00F24B4F">
      <w:pPr>
        <w:pStyle w:val="Cdigo"/>
        <w:ind w:left="1276"/>
      </w:pPr>
      <w:r>
        <w:t>// Agregar más controladores según sea necesario</w:t>
      </w:r>
    </w:p>
    <w:p w14:paraId="67280EC2" w14:textId="77777777" w:rsidR="00F53A8C" w:rsidRDefault="00F53A8C" w:rsidP="002E6BA3"/>
    <w:p w14:paraId="55265E75" w14:textId="77777777" w:rsidR="00106F47" w:rsidRDefault="00106F47" w:rsidP="002E6BA3"/>
    <w:p w14:paraId="46F09841" w14:textId="77777777" w:rsidR="00106F47" w:rsidRDefault="00106F47" w:rsidP="002E6BA3"/>
    <w:p w14:paraId="2A312BB9" w14:textId="0F276002" w:rsidR="00A277F4" w:rsidRDefault="00A277F4" w:rsidP="00A277F4">
      <w:pPr>
        <w:pStyle w:val="Prrafodelista"/>
        <w:numPr>
          <w:ilvl w:val="0"/>
          <w:numId w:val="4"/>
        </w:numPr>
      </w:pPr>
      <w:r>
        <w:lastRenderedPageBreak/>
        <w:t>Definir rutas en Express:</w:t>
      </w:r>
    </w:p>
    <w:p w14:paraId="36038864" w14:textId="3B672562" w:rsidR="00A277F4" w:rsidRDefault="00A277F4" w:rsidP="00A277F4">
      <w:r>
        <w:t>En tu archivo app.js, importa y utiliza los controladores para definir las rutas:</w:t>
      </w:r>
    </w:p>
    <w:p w14:paraId="0AFE8AA1" w14:textId="77777777" w:rsidR="00F24B4F" w:rsidRDefault="00F24B4F" w:rsidP="00F24B4F">
      <w:pPr>
        <w:pStyle w:val="Cdigo"/>
      </w:pPr>
      <w:proofErr w:type="spellStart"/>
      <w:r>
        <w:t>const</w:t>
      </w:r>
      <w:proofErr w:type="spellEnd"/>
      <w:r>
        <w:t xml:space="preserve"> controlador = </w:t>
      </w:r>
      <w:proofErr w:type="spellStart"/>
      <w:r>
        <w:t>require</w:t>
      </w:r>
      <w:proofErr w:type="spellEnd"/>
      <w:r>
        <w:t>(</w:t>
      </w:r>
      <w:proofErr w:type="gramStart"/>
      <w:r>
        <w:t>'./</w:t>
      </w:r>
      <w:proofErr w:type="spellStart"/>
      <w:proofErr w:type="gramEnd"/>
      <w:r>
        <w:t>controllers</w:t>
      </w:r>
      <w:proofErr w:type="spellEnd"/>
      <w:r>
        <w:t>/controlador');</w:t>
      </w:r>
    </w:p>
    <w:p w14:paraId="6218F1FE" w14:textId="77777777" w:rsidR="00F24B4F" w:rsidRDefault="00F24B4F" w:rsidP="00F24B4F">
      <w:pPr>
        <w:pStyle w:val="Cdigo"/>
      </w:pPr>
    </w:p>
    <w:p w14:paraId="72087D41" w14:textId="77777777" w:rsidR="00F24B4F" w:rsidRDefault="00F24B4F" w:rsidP="00F24B4F">
      <w:pPr>
        <w:pStyle w:val="Cdigo"/>
      </w:pPr>
      <w:proofErr w:type="spellStart"/>
      <w:proofErr w:type="gramStart"/>
      <w:r>
        <w:t>app.get</w:t>
      </w:r>
      <w:proofErr w:type="spellEnd"/>
      <w:r>
        <w:t>(</w:t>
      </w:r>
      <w:proofErr w:type="gramEnd"/>
      <w:r>
        <w:t xml:space="preserve">'/', </w:t>
      </w:r>
      <w:proofErr w:type="spellStart"/>
      <w:r>
        <w:t>controlador.index</w:t>
      </w:r>
      <w:proofErr w:type="spellEnd"/>
      <w:r>
        <w:t>);</w:t>
      </w:r>
    </w:p>
    <w:p w14:paraId="4ABA1A9A" w14:textId="77777777" w:rsidR="00F24B4F" w:rsidRDefault="00F24B4F" w:rsidP="00F24B4F">
      <w:pPr>
        <w:pStyle w:val="Cdigo"/>
      </w:pPr>
    </w:p>
    <w:p w14:paraId="20B81030" w14:textId="609B66AD" w:rsidR="002E6BA3" w:rsidRDefault="00F24B4F" w:rsidP="00F24B4F">
      <w:pPr>
        <w:pStyle w:val="Cdigo"/>
      </w:pPr>
      <w:r>
        <w:t>// Agregar más rutas según sea necesario</w:t>
      </w:r>
    </w:p>
    <w:p w14:paraId="1FB670A3" w14:textId="77777777" w:rsidR="002E6BA3" w:rsidRDefault="002E6BA3" w:rsidP="002E6BA3"/>
    <w:p w14:paraId="67261F6A" w14:textId="450BCDA7" w:rsidR="00F24B4F" w:rsidRDefault="00B37B8E" w:rsidP="002E6BA3">
      <w:r w:rsidRPr="00B37B8E">
        <w:t>Con estos pasos, has configurado un sitio estático utilizando Node.js y Express, con una estructura MVC básica. Ahora puedes ampliar tu aplicación agregando más rutas, controladores y vistas según tus necesidades.</w:t>
      </w:r>
    </w:p>
    <w:p w14:paraId="0E53E698" w14:textId="77777777" w:rsidR="00F24B4F" w:rsidRPr="00056A7B" w:rsidRDefault="00F24B4F" w:rsidP="002E6BA3"/>
    <w:p w14:paraId="5C8CFB37" w14:textId="1A7E9E19" w:rsidR="002A1FF4" w:rsidRDefault="008E54E2" w:rsidP="00C81826">
      <w:pPr>
        <w:pStyle w:val="Ttulo3"/>
      </w:pPr>
      <w:bookmarkStart w:id="12" w:name="_Toc159962360"/>
      <w:r>
        <w:t>Creación de controladores básicos</w:t>
      </w:r>
      <w:bookmarkEnd w:id="12"/>
      <w:r>
        <w:t xml:space="preserve"> </w:t>
      </w:r>
    </w:p>
    <w:p w14:paraId="4BA959FC" w14:textId="77777777" w:rsidR="00C85186" w:rsidRDefault="00C85186" w:rsidP="00C85186">
      <w:r>
        <w:t>En el desarrollo de aplicaciones web utilizando Express, los controladores desempeñan un papel crucial en la organización y la lógica de negocio de tu aplicación. Los controladores son funciones que se encargan de manejar las solicitudes HTTP y generar respuestas apropiadas. Aquí te muestro cómo puedes crear controladores básicos en tu aplicación Express:</w:t>
      </w:r>
    </w:p>
    <w:p w14:paraId="3AEDFAA1" w14:textId="77777777" w:rsidR="00C85186" w:rsidRDefault="00C85186" w:rsidP="00C85186"/>
    <w:p w14:paraId="74587D92" w14:textId="22984B8D" w:rsidR="00B37B8E" w:rsidRDefault="00C85186" w:rsidP="0067602B">
      <w:pPr>
        <w:pStyle w:val="Prrafodelista"/>
        <w:numPr>
          <w:ilvl w:val="0"/>
          <w:numId w:val="5"/>
        </w:numPr>
      </w:pPr>
      <w:r>
        <w:t>Crear un directorio para los controladores: En primer lugar, es una buena práctica organizar tus controladores en un directorio separado dentro de tu proyecto Express. Puedes llamar a este directorio "</w:t>
      </w:r>
      <w:proofErr w:type="spellStart"/>
      <w:r>
        <w:t>controllers</w:t>
      </w:r>
      <w:proofErr w:type="spellEnd"/>
      <w:r>
        <w:t>". Puedes crearlo manualmente o utilizando la terminal:</w:t>
      </w:r>
    </w:p>
    <w:p w14:paraId="14C87FD3" w14:textId="67552A18" w:rsidR="00B37B8E" w:rsidRPr="0067602B" w:rsidRDefault="0067602B" w:rsidP="00AB32BF">
      <w:pPr>
        <w:pStyle w:val="Sinespaciado"/>
        <w:ind w:left="1276"/>
        <w:rPr>
          <w:rFonts w:ascii="Courier New" w:hAnsi="Courier New" w:cs="Courier New"/>
        </w:rPr>
      </w:pPr>
      <w:proofErr w:type="spellStart"/>
      <w:r w:rsidRPr="0067602B">
        <w:rPr>
          <w:rFonts w:ascii="Courier New" w:hAnsi="Courier New" w:cs="Courier New"/>
        </w:rPr>
        <w:t>mkdir</w:t>
      </w:r>
      <w:proofErr w:type="spellEnd"/>
      <w:r w:rsidRPr="0067602B">
        <w:rPr>
          <w:rFonts w:ascii="Courier New" w:hAnsi="Courier New" w:cs="Courier New"/>
        </w:rPr>
        <w:t xml:space="preserve"> </w:t>
      </w:r>
      <w:proofErr w:type="spellStart"/>
      <w:r w:rsidRPr="0067602B">
        <w:rPr>
          <w:rFonts w:ascii="Courier New" w:hAnsi="Courier New" w:cs="Courier New"/>
        </w:rPr>
        <w:t>controllers</w:t>
      </w:r>
      <w:proofErr w:type="spellEnd"/>
    </w:p>
    <w:p w14:paraId="03AEE955" w14:textId="77777777" w:rsidR="00B37B8E" w:rsidRDefault="00B37B8E" w:rsidP="00B37B8E"/>
    <w:p w14:paraId="768EA95E" w14:textId="4D8E5F24" w:rsidR="00AB32BF" w:rsidRDefault="00AB32BF" w:rsidP="00AB32BF">
      <w:pPr>
        <w:pStyle w:val="Prrafodelista"/>
        <w:numPr>
          <w:ilvl w:val="0"/>
          <w:numId w:val="5"/>
        </w:numPr>
      </w:pPr>
      <w:r>
        <w:t>Definir un controlador: Dentro del directorio de controladores, crea un nuevo archivo para tu controlador. Por ejemplo, podrías llamarlo userController.js. Este archivo contendrá las funciones que manejarán las solicitudes relacionadas con los usuarios en tu aplicación.</w:t>
      </w:r>
    </w:p>
    <w:p w14:paraId="00F12477" w14:textId="3672EDC8" w:rsidR="00B37B8E" w:rsidRDefault="00AB32BF" w:rsidP="00AB32BF">
      <w:pPr>
        <w:pStyle w:val="Prrafodelista"/>
        <w:numPr>
          <w:ilvl w:val="0"/>
          <w:numId w:val="5"/>
        </w:numPr>
      </w:pPr>
      <w:r>
        <w:t xml:space="preserve">Escribir la lógica del controlador: En el archivo userController.js, escribe la lógica para manejar diferentes solicitudes relacionadas con los usuarios. Por </w:t>
      </w:r>
      <w:r>
        <w:lastRenderedPageBreak/>
        <w:t>ejemplo, podrías tener una función para manejar la solicitud de la página de inicio de sesión y otra función para manejar la solicitud de registro de usuario. Aquí tienes un ejemplo básico:</w:t>
      </w:r>
    </w:p>
    <w:p w14:paraId="615912C6" w14:textId="77777777" w:rsidR="00B37B8E" w:rsidRDefault="00B37B8E" w:rsidP="00B37B8E"/>
    <w:p w14:paraId="09492597" w14:textId="77777777" w:rsidR="002673A6" w:rsidRDefault="002673A6" w:rsidP="002673A6">
      <w:pPr>
        <w:pStyle w:val="Cdigo"/>
        <w:ind w:left="1276"/>
      </w:pPr>
      <w:r>
        <w:t xml:space="preserve">// </w:t>
      </w:r>
      <w:proofErr w:type="spellStart"/>
      <w:r>
        <w:t>controllers</w:t>
      </w:r>
      <w:proofErr w:type="spellEnd"/>
      <w:r>
        <w:t>/userController.js</w:t>
      </w:r>
    </w:p>
    <w:p w14:paraId="5633BCA3" w14:textId="77777777" w:rsidR="002673A6" w:rsidRDefault="002673A6" w:rsidP="002673A6">
      <w:pPr>
        <w:pStyle w:val="Cdigo"/>
        <w:ind w:left="1276"/>
      </w:pPr>
    </w:p>
    <w:p w14:paraId="19D8AE8E" w14:textId="77777777" w:rsidR="002673A6" w:rsidRDefault="002673A6" w:rsidP="002673A6">
      <w:pPr>
        <w:pStyle w:val="Cdigo"/>
        <w:ind w:left="1276"/>
      </w:pPr>
      <w:r>
        <w:t>// Función para manejar la solicitud de la página de inicio de sesión</w:t>
      </w:r>
    </w:p>
    <w:p w14:paraId="28AD424C" w14:textId="77777777" w:rsidR="002673A6" w:rsidRDefault="002673A6" w:rsidP="002673A6">
      <w:pPr>
        <w:pStyle w:val="Cdigo"/>
        <w:ind w:left="1276"/>
      </w:pPr>
      <w:proofErr w:type="spellStart"/>
      <w:proofErr w:type="gramStart"/>
      <w:r>
        <w:t>exports.getLoginPage</w:t>
      </w:r>
      <w:proofErr w:type="spellEnd"/>
      <w:proofErr w:type="gramEnd"/>
      <w:r>
        <w:t xml:space="preserve"> = (</w:t>
      </w:r>
      <w:proofErr w:type="spellStart"/>
      <w:r>
        <w:t>req</w:t>
      </w:r>
      <w:proofErr w:type="spellEnd"/>
      <w:r>
        <w:t>, res) =&gt; {</w:t>
      </w:r>
    </w:p>
    <w:p w14:paraId="19D526BE" w14:textId="77777777" w:rsidR="002673A6" w:rsidRDefault="002673A6" w:rsidP="002673A6">
      <w:pPr>
        <w:pStyle w:val="Cdigo"/>
        <w:ind w:left="1276"/>
      </w:pPr>
      <w:r>
        <w:t xml:space="preserve">    </w:t>
      </w:r>
      <w:proofErr w:type="spellStart"/>
      <w:proofErr w:type="gramStart"/>
      <w:r>
        <w:t>res.render</w:t>
      </w:r>
      <w:proofErr w:type="spellEnd"/>
      <w:proofErr w:type="gramEnd"/>
      <w:r>
        <w:t>('</w:t>
      </w:r>
      <w:proofErr w:type="spellStart"/>
      <w:r>
        <w:t>login</w:t>
      </w:r>
      <w:proofErr w:type="spellEnd"/>
      <w:r>
        <w:t>'); // Renderiza la vista de inicio de sesión</w:t>
      </w:r>
    </w:p>
    <w:p w14:paraId="213C054B" w14:textId="77777777" w:rsidR="002673A6" w:rsidRDefault="002673A6" w:rsidP="002673A6">
      <w:pPr>
        <w:pStyle w:val="Cdigo"/>
        <w:ind w:left="1276"/>
      </w:pPr>
      <w:r>
        <w:t>};</w:t>
      </w:r>
    </w:p>
    <w:p w14:paraId="16A3BF8D" w14:textId="77777777" w:rsidR="002673A6" w:rsidRDefault="002673A6" w:rsidP="002673A6">
      <w:pPr>
        <w:pStyle w:val="Cdigo"/>
        <w:ind w:left="1276"/>
      </w:pPr>
    </w:p>
    <w:p w14:paraId="22F84BA2" w14:textId="77777777" w:rsidR="002673A6" w:rsidRDefault="002673A6" w:rsidP="002673A6">
      <w:pPr>
        <w:pStyle w:val="Cdigo"/>
        <w:ind w:left="1276"/>
      </w:pPr>
      <w:r>
        <w:t>// Función para manejar la solicitud de registro de usuario</w:t>
      </w:r>
    </w:p>
    <w:p w14:paraId="2A7A3D4D" w14:textId="77777777" w:rsidR="002673A6" w:rsidRDefault="002673A6" w:rsidP="002673A6">
      <w:pPr>
        <w:pStyle w:val="Cdigo"/>
        <w:ind w:left="1276"/>
      </w:pPr>
      <w:proofErr w:type="spellStart"/>
      <w:proofErr w:type="gramStart"/>
      <w:r>
        <w:t>exports.getRegisterPage</w:t>
      </w:r>
      <w:proofErr w:type="spellEnd"/>
      <w:proofErr w:type="gramEnd"/>
      <w:r>
        <w:t xml:space="preserve"> = (</w:t>
      </w:r>
      <w:proofErr w:type="spellStart"/>
      <w:r>
        <w:t>req</w:t>
      </w:r>
      <w:proofErr w:type="spellEnd"/>
      <w:r>
        <w:t>, res) =&gt; {</w:t>
      </w:r>
    </w:p>
    <w:p w14:paraId="2E8E7656" w14:textId="77777777" w:rsidR="002673A6" w:rsidRDefault="002673A6" w:rsidP="002673A6">
      <w:pPr>
        <w:pStyle w:val="Cdigo"/>
        <w:ind w:left="1276"/>
      </w:pPr>
      <w:r>
        <w:t xml:space="preserve">    </w:t>
      </w:r>
      <w:proofErr w:type="spellStart"/>
      <w:proofErr w:type="gramStart"/>
      <w:r>
        <w:t>res.render</w:t>
      </w:r>
      <w:proofErr w:type="spellEnd"/>
      <w:proofErr w:type="gramEnd"/>
      <w:r>
        <w:t>('</w:t>
      </w:r>
      <w:proofErr w:type="spellStart"/>
      <w:r>
        <w:t>register</w:t>
      </w:r>
      <w:proofErr w:type="spellEnd"/>
      <w:r>
        <w:t>'); // Renderiza la vista de registro</w:t>
      </w:r>
    </w:p>
    <w:p w14:paraId="2A5E8009" w14:textId="77777777" w:rsidR="002673A6" w:rsidRDefault="002673A6" w:rsidP="002673A6">
      <w:pPr>
        <w:pStyle w:val="Cdigo"/>
        <w:ind w:left="1276"/>
      </w:pPr>
      <w:r>
        <w:t>};</w:t>
      </w:r>
    </w:p>
    <w:p w14:paraId="066294FE" w14:textId="77777777" w:rsidR="002673A6" w:rsidRDefault="002673A6" w:rsidP="002673A6">
      <w:pPr>
        <w:pStyle w:val="Cdigo"/>
        <w:ind w:left="1276"/>
      </w:pPr>
    </w:p>
    <w:p w14:paraId="0EFA7ED6" w14:textId="77777777" w:rsidR="002673A6" w:rsidRDefault="002673A6" w:rsidP="002673A6">
      <w:pPr>
        <w:pStyle w:val="Cdigo"/>
        <w:ind w:left="1276"/>
      </w:pPr>
      <w:r>
        <w:t>// Función para manejar la solicitud de inicio de sesión</w:t>
      </w:r>
    </w:p>
    <w:p w14:paraId="3AE091D0" w14:textId="77777777" w:rsidR="002673A6" w:rsidRDefault="002673A6" w:rsidP="002673A6">
      <w:pPr>
        <w:pStyle w:val="Cdigo"/>
        <w:ind w:left="1276"/>
      </w:pPr>
      <w:proofErr w:type="spellStart"/>
      <w:proofErr w:type="gramStart"/>
      <w:r>
        <w:t>exports.loginUser</w:t>
      </w:r>
      <w:proofErr w:type="spellEnd"/>
      <w:proofErr w:type="gramEnd"/>
      <w:r>
        <w:t xml:space="preserve"> = (</w:t>
      </w:r>
      <w:proofErr w:type="spellStart"/>
      <w:r>
        <w:t>req</w:t>
      </w:r>
      <w:proofErr w:type="spellEnd"/>
      <w:r>
        <w:t>, res) =&gt; {</w:t>
      </w:r>
    </w:p>
    <w:p w14:paraId="5446A9A2" w14:textId="77777777" w:rsidR="002673A6" w:rsidRDefault="002673A6" w:rsidP="002673A6">
      <w:pPr>
        <w:pStyle w:val="Cdigo"/>
        <w:ind w:left="1276"/>
      </w:pPr>
      <w:r>
        <w:t xml:space="preserve">    // Lógica para autenticar al usuario y redirigirlo a la página principal</w:t>
      </w:r>
    </w:p>
    <w:p w14:paraId="35E69A39" w14:textId="77777777" w:rsidR="002673A6" w:rsidRDefault="002673A6" w:rsidP="002673A6">
      <w:pPr>
        <w:pStyle w:val="Cdigo"/>
        <w:ind w:left="1276"/>
      </w:pPr>
      <w:r>
        <w:t>};</w:t>
      </w:r>
    </w:p>
    <w:p w14:paraId="6AB74589" w14:textId="77777777" w:rsidR="002673A6" w:rsidRDefault="002673A6" w:rsidP="002673A6">
      <w:pPr>
        <w:pStyle w:val="Cdigo"/>
        <w:ind w:left="1276"/>
      </w:pPr>
    </w:p>
    <w:p w14:paraId="13F387E4" w14:textId="77777777" w:rsidR="002673A6" w:rsidRDefault="002673A6" w:rsidP="002673A6">
      <w:pPr>
        <w:pStyle w:val="Cdigo"/>
        <w:ind w:left="1276"/>
      </w:pPr>
      <w:r>
        <w:t>// Función para manejar la solicitud de registro de usuario</w:t>
      </w:r>
    </w:p>
    <w:p w14:paraId="00B0F79F" w14:textId="77777777" w:rsidR="002673A6" w:rsidRDefault="002673A6" w:rsidP="002673A6">
      <w:pPr>
        <w:pStyle w:val="Cdigo"/>
        <w:ind w:left="1276"/>
      </w:pPr>
      <w:proofErr w:type="spellStart"/>
      <w:proofErr w:type="gramStart"/>
      <w:r>
        <w:t>exports.registerUser</w:t>
      </w:r>
      <w:proofErr w:type="spellEnd"/>
      <w:proofErr w:type="gramEnd"/>
      <w:r>
        <w:t xml:space="preserve"> = (</w:t>
      </w:r>
      <w:proofErr w:type="spellStart"/>
      <w:r>
        <w:t>req</w:t>
      </w:r>
      <w:proofErr w:type="spellEnd"/>
      <w:r>
        <w:t>, res) =&gt; {</w:t>
      </w:r>
    </w:p>
    <w:p w14:paraId="20182E4F" w14:textId="77777777" w:rsidR="002673A6" w:rsidRDefault="002673A6" w:rsidP="002673A6">
      <w:pPr>
        <w:pStyle w:val="Cdigo"/>
        <w:ind w:left="1276"/>
      </w:pPr>
      <w:r>
        <w:t xml:space="preserve">    // Lógica para registrar al usuario y redirigirlo a la página de inicio de sesión</w:t>
      </w:r>
    </w:p>
    <w:p w14:paraId="4985F9AA" w14:textId="5AB5523C" w:rsidR="00AB32BF" w:rsidRDefault="002673A6" w:rsidP="002673A6">
      <w:pPr>
        <w:pStyle w:val="Cdigo"/>
        <w:ind w:left="1276"/>
      </w:pPr>
      <w:r>
        <w:t>};</w:t>
      </w:r>
    </w:p>
    <w:p w14:paraId="11D4CDDA" w14:textId="77777777" w:rsidR="00AB32BF" w:rsidRDefault="00AB32BF" w:rsidP="00B37B8E"/>
    <w:p w14:paraId="47B2B43F" w14:textId="51BEE2F7" w:rsidR="00AB32BF" w:rsidRDefault="00441132" w:rsidP="00BE1456">
      <w:pPr>
        <w:pStyle w:val="Prrafodelista"/>
        <w:numPr>
          <w:ilvl w:val="0"/>
          <w:numId w:val="5"/>
        </w:numPr>
      </w:pPr>
      <w:r w:rsidRPr="00441132">
        <w:t>Exportar los controladores: Al final del archivo, exporta las funciones del controlador para que estén disponibles para ser utilizadas en otras partes de tu aplicación:</w:t>
      </w:r>
    </w:p>
    <w:p w14:paraId="0F964992" w14:textId="77777777" w:rsidR="00441132" w:rsidRPr="00441132" w:rsidRDefault="00441132" w:rsidP="00BE1456">
      <w:pPr>
        <w:pStyle w:val="Cdigo"/>
        <w:ind w:left="1276"/>
        <w:rPr>
          <w:lang w:val="en-US"/>
        </w:rPr>
      </w:pPr>
      <w:proofErr w:type="spellStart"/>
      <w:proofErr w:type="gramStart"/>
      <w:r w:rsidRPr="00441132">
        <w:rPr>
          <w:lang w:val="en-US"/>
        </w:rPr>
        <w:t>module.exports</w:t>
      </w:r>
      <w:proofErr w:type="spellEnd"/>
      <w:proofErr w:type="gramEnd"/>
      <w:r w:rsidRPr="00441132">
        <w:rPr>
          <w:lang w:val="en-US"/>
        </w:rPr>
        <w:t xml:space="preserve"> = {</w:t>
      </w:r>
    </w:p>
    <w:p w14:paraId="13911805" w14:textId="77777777" w:rsidR="00441132" w:rsidRPr="00441132" w:rsidRDefault="00441132" w:rsidP="00BE1456">
      <w:pPr>
        <w:pStyle w:val="Cdigo"/>
        <w:ind w:left="1276"/>
        <w:rPr>
          <w:lang w:val="en-US"/>
        </w:rPr>
      </w:pPr>
      <w:r w:rsidRPr="00441132">
        <w:rPr>
          <w:lang w:val="en-US"/>
        </w:rPr>
        <w:t xml:space="preserve">    </w:t>
      </w:r>
      <w:proofErr w:type="spellStart"/>
      <w:r w:rsidRPr="00441132">
        <w:rPr>
          <w:lang w:val="en-US"/>
        </w:rPr>
        <w:t>getLoginPage</w:t>
      </w:r>
      <w:proofErr w:type="spellEnd"/>
      <w:r w:rsidRPr="00441132">
        <w:rPr>
          <w:lang w:val="en-US"/>
        </w:rPr>
        <w:t>,</w:t>
      </w:r>
    </w:p>
    <w:p w14:paraId="40533136" w14:textId="77777777" w:rsidR="00441132" w:rsidRPr="00441132" w:rsidRDefault="00441132" w:rsidP="00BE1456">
      <w:pPr>
        <w:pStyle w:val="Cdigo"/>
        <w:ind w:left="1276"/>
        <w:rPr>
          <w:lang w:val="en-US"/>
        </w:rPr>
      </w:pPr>
      <w:r w:rsidRPr="00441132">
        <w:rPr>
          <w:lang w:val="en-US"/>
        </w:rPr>
        <w:t xml:space="preserve">    </w:t>
      </w:r>
      <w:proofErr w:type="spellStart"/>
      <w:r w:rsidRPr="00441132">
        <w:rPr>
          <w:lang w:val="en-US"/>
        </w:rPr>
        <w:t>getRegisterPage</w:t>
      </w:r>
      <w:proofErr w:type="spellEnd"/>
      <w:r w:rsidRPr="00441132">
        <w:rPr>
          <w:lang w:val="en-US"/>
        </w:rPr>
        <w:t>,</w:t>
      </w:r>
    </w:p>
    <w:p w14:paraId="5293C3B3" w14:textId="77777777" w:rsidR="00441132" w:rsidRPr="00441132" w:rsidRDefault="00441132" w:rsidP="00BE1456">
      <w:pPr>
        <w:pStyle w:val="Cdigo"/>
        <w:ind w:left="1276"/>
        <w:rPr>
          <w:lang w:val="en-US"/>
        </w:rPr>
      </w:pPr>
      <w:r w:rsidRPr="00441132">
        <w:rPr>
          <w:lang w:val="en-US"/>
        </w:rPr>
        <w:t xml:space="preserve">    </w:t>
      </w:r>
      <w:proofErr w:type="spellStart"/>
      <w:r w:rsidRPr="00441132">
        <w:rPr>
          <w:lang w:val="en-US"/>
        </w:rPr>
        <w:t>loginUser</w:t>
      </w:r>
      <w:proofErr w:type="spellEnd"/>
      <w:r w:rsidRPr="00441132">
        <w:rPr>
          <w:lang w:val="en-US"/>
        </w:rPr>
        <w:t>,</w:t>
      </w:r>
    </w:p>
    <w:p w14:paraId="09C79720" w14:textId="77777777" w:rsidR="00441132" w:rsidRDefault="00441132" w:rsidP="00BE1456">
      <w:pPr>
        <w:pStyle w:val="Cdigo"/>
        <w:ind w:left="1276"/>
      </w:pPr>
      <w:r w:rsidRPr="00441132">
        <w:rPr>
          <w:lang w:val="en-US"/>
        </w:rPr>
        <w:t xml:space="preserve">    </w:t>
      </w:r>
      <w:proofErr w:type="spellStart"/>
      <w:r>
        <w:t>registerUser</w:t>
      </w:r>
      <w:proofErr w:type="spellEnd"/>
    </w:p>
    <w:p w14:paraId="5244DEE1" w14:textId="48FD6C15" w:rsidR="00441132" w:rsidRDefault="00441132" w:rsidP="00BE1456">
      <w:pPr>
        <w:pStyle w:val="Cdigo"/>
        <w:ind w:left="1276"/>
      </w:pPr>
      <w:r>
        <w:t>};</w:t>
      </w:r>
    </w:p>
    <w:p w14:paraId="493FB26C" w14:textId="77777777" w:rsidR="00AB32BF" w:rsidRDefault="00AB32BF" w:rsidP="00B37B8E"/>
    <w:p w14:paraId="199B65E2" w14:textId="0ACF076D" w:rsidR="00AB32BF" w:rsidRDefault="00BE1456" w:rsidP="00173A71">
      <w:pPr>
        <w:pStyle w:val="Prrafodelista"/>
        <w:numPr>
          <w:ilvl w:val="0"/>
          <w:numId w:val="5"/>
        </w:numPr>
      </w:pPr>
      <w:r w:rsidRPr="00BE1456">
        <w:t xml:space="preserve">Usar los controladores en las rutas: En tu archivo principal de rutas (por lo general app.js o </w:t>
      </w:r>
      <w:proofErr w:type="spellStart"/>
      <w:r w:rsidRPr="00BE1456">
        <w:t>routes</w:t>
      </w:r>
      <w:proofErr w:type="spellEnd"/>
      <w:r w:rsidRPr="00BE1456">
        <w:t>/index.js), importa los controladores y úsalos para manejar las solicitudes HTTP. Por ejemplo:</w:t>
      </w:r>
    </w:p>
    <w:p w14:paraId="2D3086F9" w14:textId="77777777" w:rsidR="00173A71" w:rsidRPr="00173A71" w:rsidRDefault="00173A71" w:rsidP="00173A71">
      <w:pPr>
        <w:pStyle w:val="Cdigo"/>
        <w:ind w:left="1276"/>
        <w:rPr>
          <w:lang w:val="en-US"/>
        </w:rPr>
      </w:pPr>
      <w:r w:rsidRPr="00173A71">
        <w:rPr>
          <w:lang w:val="en-US"/>
        </w:rPr>
        <w:t>const express = require('express');</w:t>
      </w:r>
    </w:p>
    <w:p w14:paraId="39B6D60D" w14:textId="77777777" w:rsidR="00173A71" w:rsidRPr="00173A71" w:rsidRDefault="00173A71" w:rsidP="00173A71">
      <w:pPr>
        <w:pStyle w:val="Cdigo"/>
        <w:ind w:left="1276"/>
        <w:rPr>
          <w:lang w:val="en-US"/>
        </w:rPr>
      </w:pPr>
      <w:r w:rsidRPr="00173A71">
        <w:rPr>
          <w:lang w:val="en-US"/>
        </w:rPr>
        <w:lastRenderedPageBreak/>
        <w:t xml:space="preserve">const router = </w:t>
      </w:r>
      <w:proofErr w:type="spellStart"/>
      <w:proofErr w:type="gramStart"/>
      <w:r w:rsidRPr="00173A71">
        <w:rPr>
          <w:lang w:val="en-US"/>
        </w:rPr>
        <w:t>express.Router</w:t>
      </w:r>
      <w:proofErr w:type="spellEnd"/>
      <w:proofErr w:type="gramEnd"/>
      <w:r w:rsidRPr="00173A71">
        <w:rPr>
          <w:lang w:val="en-US"/>
        </w:rPr>
        <w:t>();</w:t>
      </w:r>
    </w:p>
    <w:p w14:paraId="363E7129" w14:textId="77777777" w:rsidR="00173A71" w:rsidRPr="00173A71" w:rsidRDefault="00173A71" w:rsidP="00173A71">
      <w:pPr>
        <w:pStyle w:val="Cdigo"/>
        <w:ind w:left="1276"/>
        <w:rPr>
          <w:lang w:val="en-US"/>
        </w:rPr>
      </w:pPr>
      <w:r w:rsidRPr="00173A71">
        <w:rPr>
          <w:lang w:val="en-US"/>
        </w:rPr>
        <w:t xml:space="preserve">const </w:t>
      </w:r>
      <w:proofErr w:type="spellStart"/>
      <w:r w:rsidRPr="00173A71">
        <w:rPr>
          <w:lang w:val="en-US"/>
        </w:rPr>
        <w:t>userController</w:t>
      </w:r>
      <w:proofErr w:type="spellEnd"/>
      <w:r w:rsidRPr="00173A71">
        <w:rPr>
          <w:lang w:val="en-US"/>
        </w:rPr>
        <w:t xml:space="preserve"> = </w:t>
      </w:r>
      <w:proofErr w:type="gramStart"/>
      <w:r w:rsidRPr="00173A71">
        <w:rPr>
          <w:lang w:val="en-US"/>
        </w:rPr>
        <w:t>require(</w:t>
      </w:r>
      <w:proofErr w:type="gramEnd"/>
      <w:r w:rsidRPr="00173A71">
        <w:rPr>
          <w:lang w:val="en-US"/>
        </w:rPr>
        <w:t>'../controllers/</w:t>
      </w:r>
      <w:proofErr w:type="spellStart"/>
      <w:r w:rsidRPr="00173A71">
        <w:rPr>
          <w:lang w:val="en-US"/>
        </w:rPr>
        <w:t>userController</w:t>
      </w:r>
      <w:proofErr w:type="spellEnd"/>
      <w:r w:rsidRPr="00173A71">
        <w:rPr>
          <w:lang w:val="en-US"/>
        </w:rPr>
        <w:t>');</w:t>
      </w:r>
    </w:p>
    <w:p w14:paraId="148813D4" w14:textId="77777777" w:rsidR="00173A71" w:rsidRPr="00173A71" w:rsidRDefault="00173A71" w:rsidP="00173A71">
      <w:pPr>
        <w:pStyle w:val="Cdigo"/>
        <w:ind w:left="1276"/>
        <w:rPr>
          <w:lang w:val="en-US"/>
        </w:rPr>
      </w:pPr>
    </w:p>
    <w:p w14:paraId="436D6F00" w14:textId="77777777" w:rsidR="00173A71" w:rsidRDefault="00173A71" w:rsidP="00173A71">
      <w:pPr>
        <w:pStyle w:val="Cdigo"/>
        <w:ind w:left="1276"/>
      </w:pPr>
      <w:r>
        <w:t>// Ruta para la página de inicio de sesión</w:t>
      </w:r>
    </w:p>
    <w:p w14:paraId="58483BAC" w14:textId="77777777" w:rsidR="00173A71" w:rsidRPr="00173A71" w:rsidRDefault="00173A71" w:rsidP="00173A71">
      <w:pPr>
        <w:pStyle w:val="Cdigo"/>
        <w:ind w:left="1276"/>
        <w:rPr>
          <w:lang w:val="en-US"/>
        </w:rPr>
      </w:pPr>
      <w:proofErr w:type="spellStart"/>
      <w:proofErr w:type="gramStart"/>
      <w:r w:rsidRPr="00173A71">
        <w:rPr>
          <w:lang w:val="en-US"/>
        </w:rPr>
        <w:t>router.get</w:t>
      </w:r>
      <w:proofErr w:type="spellEnd"/>
      <w:r w:rsidRPr="00173A71">
        <w:rPr>
          <w:lang w:val="en-US"/>
        </w:rPr>
        <w:t>(</w:t>
      </w:r>
      <w:proofErr w:type="gramEnd"/>
      <w:r w:rsidRPr="00173A71">
        <w:rPr>
          <w:lang w:val="en-US"/>
        </w:rPr>
        <w:t xml:space="preserve">'/login', </w:t>
      </w:r>
      <w:proofErr w:type="spellStart"/>
      <w:r w:rsidRPr="00173A71">
        <w:rPr>
          <w:lang w:val="en-US"/>
        </w:rPr>
        <w:t>userController.getLoginPage</w:t>
      </w:r>
      <w:proofErr w:type="spellEnd"/>
      <w:r w:rsidRPr="00173A71">
        <w:rPr>
          <w:lang w:val="en-US"/>
        </w:rPr>
        <w:t>);</w:t>
      </w:r>
    </w:p>
    <w:p w14:paraId="66262C2B" w14:textId="77777777" w:rsidR="00173A71" w:rsidRPr="00173A71" w:rsidRDefault="00173A71" w:rsidP="00173A71">
      <w:pPr>
        <w:pStyle w:val="Cdigo"/>
        <w:ind w:left="1276"/>
        <w:rPr>
          <w:lang w:val="en-US"/>
        </w:rPr>
      </w:pPr>
    </w:p>
    <w:p w14:paraId="61796308" w14:textId="77777777" w:rsidR="00173A71" w:rsidRDefault="00173A71" w:rsidP="00173A71">
      <w:pPr>
        <w:pStyle w:val="Cdigo"/>
        <w:ind w:left="1276"/>
      </w:pPr>
      <w:r>
        <w:t>// Ruta para la página de registro</w:t>
      </w:r>
    </w:p>
    <w:p w14:paraId="08D91BF3" w14:textId="77777777" w:rsidR="00173A71" w:rsidRPr="00173A71" w:rsidRDefault="00173A71" w:rsidP="00173A71">
      <w:pPr>
        <w:pStyle w:val="Cdigo"/>
        <w:ind w:left="1276"/>
        <w:rPr>
          <w:lang w:val="en-US"/>
        </w:rPr>
      </w:pPr>
      <w:proofErr w:type="spellStart"/>
      <w:proofErr w:type="gramStart"/>
      <w:r w:rsidRPr="00173A71">
        <w:rPr>
          <w:lang w:val="en-US"/>
        </w:rPr>
        <w:t>router.get</w:t>
      </w:r>
      <w:proofErr w:type="spellEnd"/>
      <w:r w:rsidRPr="00173A71">
        <w:rPr>
          <w:lang w:val="en-US"/>
        </w:rPr>
        <w:t>(</w:t>
      </w:r>
      <w:proofErr w:type="gramEnd"/>
      <w:r w:rsidRPr="00173A71">
        <w:rPr>
          <w:lang w:val="en-US"/>
        </w:rPr>
        <w:t xml:space="preserve">'/register', </w:t>
      </w:r>
      <w:proofErr w:type="spellStart"/>
      <w:r w:rsidRPr="00173A71">
        <w:rPr>
          <w:lang w:val="en-US"/>
        </w:rPr>
        <w:t>userController.getRegisterPage</w:t>
      </w:r>
      <w:proofErr w:type="spellEnd"/>
      <w:r w:rsidRPr="00173A71">
        <w:rPr>
          <w:lang w:val="en-US"/>
        </w:rPr>
        <w:t>);</w:t>
      </w:r>
    </w:p>
    <w:p w14:paraId="0C11FE4A" w14:textId="77777777" w:rsidR="00173A71" w:rsidRPr="00173A71" w:rsidRDefault="00173A71" w:rsidP="00173A71">
      <w:pPr>
        <w:pStyle w:val="Cdigo"/>
        <w:ind w:left="1276"/>
        <w:rPr>
          <w:lang w:val="en-US"/>
        </w:rPr>
      </w:pPr>
    </w:p>
    <w:p w14:paraId="29551B86" w14:textId="77777777" w:rsidR="00173A71" w:rsidRDefault="00173A71" w:rsidP="00173A71">
      <w:pPr>
        <w:pStyle w:val="Cdigo"/>
        <w:ind w:left="1276"/>
      </w:pPr>
      <w:r>
        <w:t>// Ruta para manejar el inicio de sesión del usuario</w:t>
      </w:r>
    </w:p>
    <w:p w14:paraId="410DB7D3" w14:textId="77777777" w:rsidR="00173A71" w:rsidRPr="00173A71" w:rsidRDefault="00173A71" w:rsidP="00173A71">
      <w:pPr>
        <w:pStyle w:val="Cdigo"/>
        <w:ind w:left="1276"/>
        <w:rPr>
          <w:lang w:val="en-US"/>
        </w:rPr>
      </w:pPr>
      <w:proofErr w:type="spellStart"/>
      <w:proofErr w:type="gramStart"/>
      <w:r w:rsidRPr="00173A71">
        <w:rPr>
          <w:lang w:val="en-US"/>
        </w:rPr>
        <w:t>router.post</w:t>
      </w:r>
      <w:proofErr w:type="spellEnd"/>
      <w:r w:rsidRPr="00173A71">
        <w:rPr>
          <w:lang w:val="en-US"/>
        </w:rPr>
        <w:t>(</w:t>
      </w:r>
      <w:proofErr w:type="gramEnd"/>
      <w:r w:rsidRPr="00173A71">
        <w:rPr>
          <w:lang w:val="en-US"/>
        </w:rPr>
        <w:t xml:space="preserve">'/login', </w:t>
      </w:r>
      <w:proofErr w:type="spellStart"/>
      <w:r w:rsidRPr="00173A71">
        <w:rPr>
          <w:lang w:val="en-US"/>
        </w:rPr>
        <w:t>userController.loginUser</w:t>
      </w:r>
      <w:proofErr w:type="spellEnd"/>
      <w:r w:rsidRPr="00173A71">
        <w:rPr>
          <w:lang w:val="en-US"/>
        </w:rPr>
        <w:t>);</w:t>
      </w:r>
    </w:p>
    <w:p w14:paraId="4651F2D1" w14:textId="77777777" w:rsidR="00173A71" w:rsidRPr="00173A71" w:rsidRDefault="00173A71" w:rsidP="00173A71">
      <w:pPr>
        <w:pStyle w:val="Cdigo"/>
        <w:ind w:left="1276"/>
        <w:rPr>
          <w:lang w:val="en-US"/>
        </w:rPr>
      </w:pPr>
    </w:p>
    <w:p w14:paraId="50DD1B9C" w14:textId="77777777" w:rsidR="00173A71" w:rsidRDefault="00173A71" w:rsidP="00173A71">
      <w:pPr>
        <w:pStyle w:val="Cdigo"/>
        <w:ind w:left="1276"/>
      </w:pPr>
      <w:r>
        <w:t>// Ruta para manejar el registro de usuario</w:t>
      </w:r>
    </w:p>
    <w:p w14:paraId="4D7907C9" w14:textId="77777777" w:rsidR="00173A71" w:rsidRPr="00173A71" w:rsidRDefault="00173A71" w:rsidP="00173A71">
      <w:pPr>
        <w:pStyle w:val="Cdigo"/>
        <w:ind w:left="1276"/>
        <w:rPr>
          <w:lang w:val="en-US"/>
        </w:rPr>
      </w:pPr>
      <w:proofErr w:type="spellStart"/>
      <w:proofErr w:type="gramStart"/>
      <w:r w:rsidRPr="00173A71">
        <w:rPr>
          <w:lang w:val="en-US"/>
        </w:rPr>
        <w:t>router.post</w:t>
      </w:r>
      <w:proofErr w:type="spellEnd"/>
      <w:r w:rsidRPr="00173A71">
        <w:rPr>
          <w:lang w:val="en-US"/>
        </w:rPr>
        <w:t>(</w:t>
      </w:r>
      <w:proofErr w:type="gramEnd"/>
      <w:r w:rsidRPr="00173A71">
        <w:rPr>
          <w:lang w:val="en-US"/>
        </w:rPr>
        <w:t xml:space="preserve">'/register', </w:t>
      </w:r>
      <w:proofErr w:type="spellStart"/>
      <w:r w:rsidRPr="00173A71">
        <w:rPr>
          <w:lang w:val="en-US"/>
        </w:rPr>
        <w:t>userController.registerUser</w:t>
      </w:r>
      <w:proofErr w:type="spellEnd"/>
      <w:r w:rsidRPr="00173A71">
        <w:rPr>
          <w:lang w:val="en-US"/>
        </w:rPr>
        <w:t>);</w:t>
      </w:r>
    </w:p>
    <w:p w14:paraId="372C9B3D" w14:textId="77777777" w:rsidR="00173A71" w:rsidRPr="00173A71" w:rsidRDefault="00173A71" w:rsidP="00173A71">
      <w:pPr>
        <w:pStyle w:val="Cdigo"/>
        <w:ind w:left="1276"/>
        <w:rPr>
          <w:lang w:val="en-US"/>
        </w:rPr>
      </w:pPr>
    </w:p>
    <w:p w14:paraId="134F6324" w14:textId="454C383E" w:rsidR="00AB32BF" w:rsidRDefault="00173A71" w:rsidP="00173A71">
      <w:pPr>
        <w:pStyle w:val="Cdigo"/>
        <w:ind w:left="1276"/>
      </w:pPr>
      <w:proofErr w:type="spellStart"/>
      <w:proofErr w:type="gramStart"/>
      <w:r>
        <w:t>module.exports</w:t>
      </w:r>
      <w:proofErr w:type="spellEnd"/>
      <w:proofErr w:type="gramEnd"/>
      <w:r>
        <w:t xml:space="preserve"> = </w:t>
      </w:r>
      <w:proofErr w:type="spellStart"/>
      <w:r>
        <w:t>router</w:t>
      </w:r>
      <w:proofErr w:type="spellEnd"/>
      <w:r>
        <w:t>;</w:t>
      </w:r>
    </w:p>
    <w:p w14:paraId="42F58927" w14:textId="77777777" w:rsidR="00AB32BF" w:rsidRDefault="00AB32BF" w:rsidP="00B37B8E"/>
    <w:p w14:paraId="498CFE3D" w14:textId="47100146" w:rsidR="00AB32BF" w:rsidRDefault="007C0D13" w:rsidP="00B37B8E">
      <w:r w:rsidRPr="007C0D13">
        <w:t>Con estos pasos, has creado controladores básicos en tu aplicación Express y los has utilizado para manejar diferentes solicitudes HTTP. Esto te ayudará a mantener tu código organizado y modular, lo que facilitará el mantenimiento y la escalabilidad de tu aplicación.</w:t>
      </w:r>
    </w:p>
    <w:p w14:paraId="007AFEB6" w14:textId="77777777" w:rsidR="00B37B8E" w:rsidRPr="00B37B8E" w:rsidRDefault="00B37B8E" w:rsidP="00B37B8E"/>
    <w:p w14:paraId="7F005BEE" w14:textId="0683EBE5" w:rsidR="008E54E2" w:rsidRDefault="008E54E2" w:rsidP="00C81826">
      <w:pPr>
        <w:pStyle w:val="Ttulo3"/>
      </w:pPr>
      <w:bookmarkStart w:id="13" w:name="_Toc159962361"/>
      <w:r>
        <w:t>Creación de vistas</w:t>
      </w:r>
      <w:bookmarkEnd w:id="13"/>
    </w:p>
    <w:p w14:paraId="054E2655" w14:textId="6D80B5D0" w:rsidR="007C0D13" w:rsidRDefault="00FD69BB" w:rsidP="007C0D13">
      <w:r w:rsidRPr="00FD69BB">
        <w:t xml:space="preserve">La creación de vistas en una aplicación web con Express implica el diseño y la presentación de la interfaz de usuario que será mostrada al usuario final. En Express, las vistas se generan mediante el uso de motores de plantillas como </w:t>
      </w:r>
      <w:proofErr w:type="spellStart"/>
      <w:r w:rsidRPr="00FD69BB">
        <w:t>Pug</w:t>
      </w:r>
      <w:proofErr w:type="spellEnd"/>
      <w:r w:rsidRPr="00FD69BB">
        <w:t xml:space="preserve"> (anteriormente conocido como Jade), EJS (</w:t>
      </w:r>
      <w:proofErr w:type="spellStart"/>
      <w:r w:rsidRPr="00FD69BB">
        <w:t>Embedded</w:t>
      </w:r>
      <w:proofErr w:type="spellEnd"/>
      <w:r w:rsidRPr="00FD69BB">
        <w:t xml:space="preserve"> JavaScript), </w:t>
      </w:r>
      <w:proofErr w:type="spellStart"/>
      <w:r w:rsidRPr="00FD69BB">
        <w:t>Handlebars</w:t>
      </w:r>
      <w:proofErr w:type="spellEnd"/>
      <w:r w:rsidRPr="00FD69BB">
        <w:t xml:space="preserve">, entre otros. A continuación, te mostraré cómo puedes crear vistas utilizando el motor de plantillas </w:t>
      </w:r>
      <w:proofErr w:type="spellStart"/>
      <w:r w:rsidRPr="00FD69BB">
        <w:t>Pug</w:t>
      </w:r>
      <w:proofErr w:type="spellEnd"/>
      <w:r w:rsidRPr="00FD69BB">
        <w:t xml:space="preserve"> como ejemplo:</w:t>
      </w:r>
    </w:p>
    <w:p w14:paraId="2043E553" w14:textId="77777777" w:rsidR="000B76D0" w:rsidRDefault="000B76D0" w:rsidP="007C0D13"/>
    <w:p w14:paraId="3DBBB359" w14:textId="7062BE48" w:rsidR="00FD69BB" w:rsidRDefault="000B76D0" w:rsidP="000B76D0">
      <w:pPr>
        <w:pStyle w:val="Prrafodelista"/>
        <w:numPr>
          <w:ilvl w:val="0"/>
          <w:numId w:val="6"/>
        </w:numPr>
      </w:pPr>
      <w:r w:rsidRPr="000B76D0">
        <w:t xml:space="preserve">Instalar el motor de plantillas </w:t>
      </w:r>
      <w:proofErr w:type="spellStart"/>
      <w:r w:rsidRPr="000B76D0">
        <w:t>Pug</w:t>
      </w:r>
      <w:proofErr w:type="spellEnd"/>
      <w:r w:rsidRPr="000B76D0">
        <w:t xml:space="preserve">: Si aún no lo has hecho, instala el paquete </w:t>
      </w:r>
      <w:proofErr w:type="spellStart"/>
      <w:r w:rsidRPr="000B76D0">
        <w:t>pug</w:t>
      </w:r>
      <w:proofErr w:type="spellEnd"/>
      <w:r w:rsidRPr="000B76D0">
        <w:t xml:space="preserve"> utilizando </w:t>
      </w:r>
      <w:proofErr w:type="spellStart"/>
      <w:r w:rsidRPr="000B76D0">
        <w:t>npm</w:t>
      </w:r>
      <w:proofErr w:type="spellEnd"/>
      <w:r w:rsidRPr="000B76D0">
        <w:t>:</w:t>
      </w:r>
    </w:p>
    <w:p w14:paraId="6F1D2957" w14:textId="75E4B841" w:rsidR="007C0D13" w:rsidRPr="00F3121D" w:rsidRDefault="000B76D0" w:rsidP="00F3121D">
      <w:pPr>
        <w:pStyle w:val="Sinespaciado"/>
        <w:ind w:left="1276"/>
        <w:rPr>
          <w:rFonts w:ascii="Courier New" w:hAnsi="Courier New" w:cs="Courier New"/>
        </w:rPr>
      </w:pPr>
      <w:proofErr w:type="spellStart"/>
      <w:r w:rsidRPr="00F3121D">
        <w:rPr>
          <w:rFonts w:ascii="Courier New" w:hAnsi="Courier New" w:cs="Courier New"/>
        </w:rPr>
        <w:t>npm</w:t>
      </w:r>
      <w:proofErr w:type="spellEnd"/>
      <w:r w:rsidRPr="00F3121D">
        <w:rPr>
          <w:rFonts w:ascii="Courier New" w:hAnsi="Courier New" w:cs="Courier New"/>
        </w:rPr>
        <w:t xml:space="preserve"> install </w:t>
      </w:r>
      <w:proofErr w:type="spellStart"/>
      <w:r w:rsidRPr="00F3121D">
        <w:rPr>
          <w:rFonts w:ascii="Courier New" w:hAnsi="Courier New" w:cs="Courier New"/>
        </w:rPr>
        <w:t>pug</w:t>
      </w:r>
      <w:proofErr w:type="spellEnd"/>
    </w:p>
    <w:p w14:paraId="67A3FAD2" w14:textId="77777777" w:rsidR="007C0D13" w:rsidRDefault="007C0D13" w:rsidP="007C0D13"/>
    <w:p w14:paraId="79CFDD96" w14:textId="560D5141" w:rsidR="007C0D13" w:rsidRDefault="00F3121D" w:rsidP="00F3121D">
      <w:pPr>
        <w:pStyle w:val="Prrafodelista"/>
        <w:numPr>
          <w:ilvl w:val="0"/>
          <w:numId w:val="6"/>
        </w:numPr>
      </w:pPr>
      <w:r w:rsidRPr="00F3121D">
        <w:lastRenderedPageBreak/>
        <w:t xml:space="preserve">Configurar Express para usar </w:t>
      </w:r>
      <w:proofErr w:type="spellStart"/>
      <w:r w:rsidRPr="00F3121D">
        <w:t>Pug</w:t>
      </w:r>
      <w:proofErr w:type="spellEnd"/>
      <w:r w:rsidRPr="00F3121D">
        <w:t xml:space="preserve"> como motor de plantillas: En tu archivo principal de la aplicación (por lo general app.js), configura Express para usar </w:t>
      </w:r>
      <w:proofErr w:type="spellStart"/>
      <w:r w:rsidRPr="00F3121D">
        <w:t>Pug</w:t>
      </w:r>
      <w:proofErr w:type="spellEnd"/>
      <w:r w:rsidRPr="00F3121D">
        <w:t xml:space="preserve"> como motor de plantillas:</w:t>
      </w:r>
    </w:p>
    <w:p w14:paraId="6ED6E50E" w14:textId="77777777" w:rsidR="00F3121D" w:rsidRPr="00F3121D" w:rsidRDefault="00F3121D" w:rsidP="00F3121D">
      <w:pPr>
        <w:pStyle w:val="Cdigo"/>
        <w:ind w:left="1276"/>
        <w:rPr>
          <w:lang w:val="en-US"/>
        </w:rPr>
      </w:pPr>
      <w:r w:rsidRPr="00F3121D">
        <w:rPr>
          <w:lang w:val="en-US"/>
        </w:rPr>
        <w:t>const express = require('express');</w:t>
      </w:r>
    </w:p>
    <w:p w14:paraId="451E4E69" w14:textId="77777777" w:rsidR="00F3121D" w:rsidRPr="00F3121D" w:rsidRDefault="00F3121D" w:rsidP="00F3121D">
      <w:pPr>
        <w:pStyle w:val="Cdigo"/>
        <w:ind w:left="1276"/>
        <w:rPr>
          <w:lang w:val="en-US"/>
        </w:rPr>
      </w:pPr>
      <w:r w:rsidRPr="00F3121D">
        <w:rPr>
          <w:lang w:val="en-US"/>
        </w:rPr>
        <w:t xml:space="preserve">const app = </w:t>
      </w:r>
      <w:proofErr w:type="gramStart"/>
      <w:r w:rsidRPr="00F3121D">
        <w:rPr>
          <w:lang w:val="en-US"/>
        </w:rPr>
        <w:t>express(</w:t>
      </w:r>
      <w:proofErr w:type="gramEnd"/>
      <w:r w:rsidRPr="00F3121D">
        <w:rPr>
          <w:lang w:val="en-US"/>
        </w:rPr>
        <w:t>);</w:t>
      </w:r>
    </w:p>
    <w:p w14:paraId="36B2E398" w14:textId="77777777" w:rsidR="00F3121D" w:rsidRPr="00F3121D" w:rsidRDefault="00F3121D" w:rsidP="00F3121D">
      <w:pPr>
        <w:pStyle w:val="Cdigo"/>
        <w:ind w:left="1276"/>
        <w:rPr>
          <w:lang w:val="en-US"/>
        </w:rPr>
      </w:pPr>
    </w:p>
    <w:p w14:paraId="07D202B5" w14:textId="77777777" w:rsidR="00F3121D" w:rsidRDefault="00F3121D" w:rsidP="00F3121D">
      <w:pPr>
        <w:pStyle w:val="Cdigo"/>
        <w:ind w:left="1276"/>
      </w:pPr>
      <w:r>
        <w:t xml:space="preserve">// Configurar Express para usar </w:t>
      </w:r>
      <w:proofErr w:type="spellStart"/>
      <w:r>
        <w:t>Pug</w:t>
      </w:r>
      <w:proofErr w:type="spellEnd"/>
      <w:r>
        <w:t xml:space="preserve"> como motor de plantillas</w:t>
      </w:r>
    </w:p>
    <w:p w14:paraId="1EBE8DFB" w14:textId="77777777" w:rsidR="00F3121D" w:rsidRPr="00F3121D" w:rsidRDefault="00F3121D" w:rsidP="00F3121D">
      <w:pPr>
        <w:pStyle w:val="Cdigo"/>
        <w:ind w:left="1276"/>
        <w:rPr>
          <w:lang w:val="en-US"/>
        </w:rPr>
      </w:pPr>
      <w:proofErr w:type="spellStart"/>
      <w:proofErr w:type="gramStart"/>
      <w:r w:rsidRPr="00F3121D">
        <w:rPr>
          <w:lang w:val="en-US"/>
        </w:rPr>
        <w:t>app.set</w:t>
      </w:r>
      <w:proofErr w:type="spellEnd"/>
      <w:r w:rsidRPr="00F3121D">
        <w:rPr>
          <w:lang w:val="en-US"/>
        </w:rPr>
        <w:t>(</w:t>
      </w:r>
      <w:proofErr w:type="gramEnd"/>
      <w:r w:rsidRPr="00F3121D">
        <w:rPr>
          <w:lang w:val="en-US"/>
        </w:rPr>
        <w:t>'view engine', 'pug');</w:t>
      </w:r>
    </w:p>
    <w:p w14:paraId="43B2C0B4" w14:textId="0F59A0D1" w:rsidR="007C0D13" w:rsidRDefault="00F3121D" w:rsidP="00F3121D">
      <w:pPr>
        <w:pStyle w:val="Cdigo"/>
        <w:ind w:left="1276"/>
      </w:pPr>
      <w:proofErr w:type="spellStart"/>
      <w:proofErr w:type="gramStart"/>
      <w:r>
        <w:t>app.set</w:t>
      </w:r>
      <w:proofErr w:type="spellEnd"/>
      <w:r>
        <w:t>(</w:t>
      </w:r>
      <w:proofErr w:type="gramEnd"/>
      <w:r>
        <w:t>'</w:t>
      </w:r>
      <w:proofErr w:type="spellStart"/>
      <w:r>
        <w:t>views</w:t>
      </w:r>
      <w:proofErr w:type="spellEnd"/>
      <w:r>
        <w:t xml:space="preserve">', </w:t>
      </w:r>
      <w:proofErr w:type="spellStart"/>
      <w:r>
        <w:t>path.join</w:t>
      </w:r>
      <w:proofErr w:type="spellEnd"/>
      <w:r>
        <w:t>(__</w:t>
      </w:r>
      <w:proofErr w:type="spellStart"/>
      <w:r>
        <w:t>dirname</w:t>
      </w:r>
      <w:proofErr w:type="spellEnd"/>
      <w:r>
        <w:t>, '</w:t>
      </w:r>
      <w:proofErr w:type="spellStart"/>
      <w:r>
        <w:t>views</w:t>
      </w:r>
      <w:proofErr w:type="spellEnd"/>
      <w:r>
        <w:t>')); // Directorio donde se encuentran las vistas</w:t>
      </w:r>
    </w:p>
    <w:p w14:paraId="7812FE57" w14:textId="77777777" w:rsidR="000B76D0" w:rsidRDefault="000B76D0" w:rsidP="007C0D13"/>
    <w:p w14:paraId="20CAF9E9" w14:textId="45F188F3" w:rsidR="000B76D0" w:rsidRDefault="00CD7109" w:rsidP="00CD7109">
      <w:pPr>
        <w:pStyle w:val="Prrafodelista"/>
        <w:numPr>
          <w:ilvl w:val="0"/>
          <w:numId w:val="6"/>
        </w:numPr>
      </w:pPr>
      <w:r w:rsidRPr="00CD7109">
        <w:t xml:space="preserve">Crear una vista en </w:t>
      </w:r>
      <w:proofErr w:type="spellStart"/>
      <w:r w:rsidRPr="00CD7109">
        <w:t>Pug</w:t>
      </w:r>
      <w:proofErr w:type="spellEnd"/>
      <w:r w:rsidRPr="00CD7109">
        <w:t xml:space="preserve">: Dentro del directorio de vistas que especificaste en el paso anterior, crea un </w:t>
      </w:r>
      <w:proofErr w:type="gramStart"/>
      <w:r w:rsidRPr="00CD7109">
        <w:t>archivo .</w:t>
      </w:r>
      <w:proofErr w:type="spellStart"/>
      <w:r w:rsidRPr="00CD7109">
        <w:t>pug</w:t>
      </w:r>
      <w:proofErr w:type="spellEnd"/>
      <w:proofErr w:type="gramEnd"/>
      <w:r w:rsidRPr="00CD7109">
        <w:t xml:space="preserve"> para cada vista que desees crear. Por ejemplo, podrías tener un archivo llamado </w:t>
      </w:r>
      <w:proofErr w:type="spellStart"/>
      <w:r w:rsidRPr="00CD7109">
        <w:t>index.pug</w:t>
      </w:r>
      <w:proofErr w:type="spellEnd"/>
      <w:r w:rsidRPr="00CD7109">
        <w:t xml:space="preserve"> para la página de inicio de tu aplicación:</w:t>
      </w:r>
    </w:p>
    <w:p w14:paraId="171B0D8E" w14:textId="77777777" w:rsidR="00CD7109" w:rsidRPr="00CD7109" w:rsidRDefault="00CD7109" w:rsidP="00FC643C">
      <w:pPr>
        <w:pStyle w:val="Cdigo"/>
        <w:ind w:left="1276"/>
        <w:rPr>
          <w:lang w:val="en-US"/>
        </w:rPr>
      </w:pPr>
      <w:r w:rsidRPr="00CD7109">
        <w:rPr>
          <w:lang w:val="en-US"/>
        </w:rPr>
        <w:t>// views/</w:t>
      </w:r>
      <w:proofErr w:type="spellStart"/>
      <w:r w:rsidRPr="00CD7109">
        <w:rPr>
          <w:lang w:val="en-US"/>
        </w:rPr>
        <w:t>index.pug</w:t>
      </w:r>
      <w:proofErr w:type="spellEnd"/>
    </w:p>
    <w:p w14:paraId="03E3CF90" w14:textId="77777777" w:rsidR="00CD7109" w:rsidRPr="00CD7109" w:rsidRDefault="00CD7109" w:rsidP="00FC643C">
      <w:pPr>
        <w:pStyle w:val="Cdigo"/>
        <w:ind w:left="1276"/>
        <w:rPr>
          <w:lang w:val="en-US"/>
        </w:rPr>
      </w:pPr>
    </w:p>
    <w:p w14:paraId="559E8C05" w14:textId="77777777" w:rsidR="00CD7109" w:rsidRPr="00CD7109" w:rsidRDefault="00CD7109" w:rsidP="00FC643C">
      <w:pPr>
        <w:pStyle w:val="Cdigo"/>
        <w:ind w:left="1276"/>
        <w:rPr>
          <w:lang w:val="en-US"/>
        </w:rPr>
      </w:pPr>
      <w:r w:rsidRPr="00CD7109">
        <w:rPr>
          <w:lang w:val="en-US"/>
        </w:rPr>
        <w:t>doctype html</w:t>
      </w:r>
    </w:p>
    <w:p w14:paraId="3E6E8B4F" w14:textId="77777777" w:rsidR="00CD7109" w:rsidRPr="00CD7109" w:rsidRDefault="00CD7109" w:rsidP="00FC643C">
      <w:pPr>
        <w:pStyle w:val="Cdigo"/>
        <w:ind w:left="1276"/>
        <w:rPr>
          <w:lang w:val="en-US"/>
        </w:rPr>
      </w:pPr>
      <w:r w:rsidRPr="00CD7109">
        <w:rPr>
          <w:lang w:val="en-US"/>
        </w:rPr>
        <w:t>html</w:t>
      </w:r>
    </w:p>
    <w:p w14:paraId="31E33A54" w14:textId="77777777" w:rsidR="00CD7109" w:rsidRDefault="00CD7109" w:rsidP="00FC643C">
      <w:pPr>
        <w:pStyle w:val="Cdigo"/>
        <w:ind w:left="1276"/>
      </w:pPr>
      <w:r w:rsidRPr="00CD7109">
        <w:rPr>
          <w:lang w:val="en-US"/>
        </w:rPr>
        <w:t xml:space="preserve">    </w:t>
      </w:r>
      <w:r>
        <w:t>head</w:t>
      </w:r>
    </w:p>
    <w:p w14:paraId="7541802E" w14:textId="77777777" w:rsidR="00CD7109" w:rsidRDefault="00CD7109" w:rsidP="00FC643C">
      <w:pPr>
        <w:pStyle w:val="Cdigo"/>
        <w:ind w:left="1276"/>
      </w:pPr>
      <w:r>
        <w:t xml:space="preserve">        </w:t>
      </w:r>
      <w:proofErr w:type="spellStart"/>
      <w:r>
        <w:t>title</w:t>
      </w:r>
      <w:proofErr w:type="spellEnd"/>
      <w:r>
        <w:t xml:space="preserve"> Mi Aplicación</w:t>
      </w:r>
    </w:p>
    <w:p w14:paraId="6CDF527A" w14:textId="77777777" w:rsidR="00CD7109" w:rsidRDefault="00CD7109" w:rsidP="00FC643C">
      <w:pPr>
        <w:pStyle w:val="Cdigo"/>
        <w:ind w:left="1276"/>
      </w:pPr>
      <w:r>
        <w:t xml:space="preserve">    </w:t>
      </w:r>
      <w:proofErr w:type="spellStart"/>
      <w:r>
        <w:t>body</w:t>
      </w:r>
      <w:proofErr w:type="spellEnd"/>
    </w:p>
    <w:p w14:paraId="4E6C1691" w14:textId="77777777" w:rsidR="00CD7109" w:rsidRDefault="00CD7109" w:rsidP="00FC643C">
      <w:pPr>
        <w:pStyle w:val="Cdigo"/>
        <w:ind w:left="1276"/>
      </w:pPr>
      <w:r>
        <w:t xml:space="preserve">        h1 ¡Bienvenido a Mi Aplicación!</w:t>
      </w:r>
    </w:p>
    <w:p w14:paraId="71E6C5AD" w14:textId="23AAA972" w:rsidR="000B76D0" w:rsidRDefault="00CD7109" w:rsidP="00FC643C">
      <w:pPr>
        <w:pStyle w:val="Cdigo"/>
        <w:ind w:left="1276"/>
      </w:pPr>
      <w:r>
        <w:t xml:space="preserve">        p Este es un ejemplo de una vista en </w:t>
      </w:r>
      <w:proofErr w:type="spellStart"/>
      <w:r>
        <w:t>Pug</w:t>
      </w:r>
      <w:proofErr w:type="spellEnd"/>
      <w:r>
        <w:t>.</w:t>
      </w:r>
    </w:p>
    <w:p w14:paraId="59881D01" w14:textId="77777777" w:rsidR="000B76D0" w:rsidRDefault="000B76D0" w:rsidP="007C0D13"/>
    <w:p w14:paraId="757551C7" w14:textId="4630980E" w:rsidR="007C0D13" w:rsidRDefault="009C160A" w:rsidP="00FC643C">
      <w:pPr>
        <w:pStyle w:val="Prrafodelista"/>
        <w:numPr>
          <w:ilvl w:val="0"/>
          <w:numId w:val="6"/>
        </w:numPr>
      </w:pPr>
      <w:r w:rsidRPr="009C160A">
        <w:t xml:space="preserve">Renderizar la vista desde Express: En tu controlador o en el archivo de rutas correspondiente, renderiza la vista utilizando </w:t>
      </w:r>
      <w:proofErr w:type="spellStart"/>
      <w:proofErr w:type="gramStart"/>
      <w:r w:rsidRPr="009C160A">
        <w:t>res.render</w:t>
      </w:r>
      <w:proofErr w:type="spellEnd"/>
      <w:proofErr w:type="gramEnd"/>
      <w:r w:rsidRPr="009C160A">
        <w:t xml:space="preserve">(). Por ejemplo, podrías renderizar la vista </w:t>
      </w:r>
      <w:proofErr w:type="spellStart"/>
      <w:r w:rsidRPr="009C160A">
        <w:t>index.pug</w:t>
      </w:r>
      <w:proofErr w:type="spellEnd"/>
      <w:r w:rsidRPr="009C160A">
        <w:t xml:space="preserve"> para la ruta de la página de inicio:</w:t>
      </w:r>
    </w:p>
    <w:p w14:paraId="06FA9908" w14:textId="77777777" w:rsidR="009C160A" w:rsidRPr="009C160A" w:rsidRDefault="009C160A" w:rsidP="00FC643C">
      <w:pPr>
        <w:pStyle w:val="Cdigo"/>
        <w:ind w:left="1276"/>
        <w:rPr>
          <w:lang w:val="en-US"/>
        </w:rPr>
      </w:pPr>
      <w:r w:rsidRPr="009C160A">
        <w:rPr>
          <w:lang w:val="en-US"/>
        </w:rPr>
        <w:t>const express = require('express');</w:t>
      </w:r>
    </w:p>
    <w:p w14:paraId="56CD8D10" w14:textId="77777777" w:rsidR="009C160A" w:rsidRPr="009C160A" w:rsidRDefault="009C160A" w:rsidP="00FC643C">
      <w:pPr>
        <w:pStyle w:val="Cdigo"/>
        <w:ind w:left="1276"/>
        <w:rPr>
          <w:lang w:val="en-US"/>
        </w:rPr>
      </w:pPr>
      <w:r w:rsidRPr="009C160A">
        <w:rPr>
          <w:lang w:val="en-US"/>
        </w:rPr>
        <w:t xml:space="preserve">const router = </w:t>
      </w:r>
      <w:proofErr w:type="spellStart"/>
      <w:proofErr w:type="gramStart"/>
      <w:r w:rsidRPr="009C160A">
        <w:rPr>
          <w:lang w:val="en-US"/>
        </w:rPr>
        <w:t>express.Router</w:t>
      </w:r>
      <w:proofErr w:type="spellEnd"/>
      <w:proofErr w:type="gramEnd"/>
      <w:r w:rsidRPr="009C160A">
        <w:rPr>
          <w:lang w:val="en-US"/>
        </w:rPr>
        <w:t>();</w:t>
      </w:r>
    </w:p>
    <w:p w14:paraId="26A991C1" w14:textId="77777777" w:rsidR="009C160A" w:rsidRPr="009C160A" w:rsidRDefault="009C160A" w:rsidP="00FC643C">
      <w:pPr>
        <w:pStyle w:val="Cdigo"/>
        <w:ind w:left="1276"/>
        <w:rPr>
          <w:lang w:val="en-US"/>
        </w:rPr>
      </w:pPr>
    </w:p>
    <w:p w14:paraId="52496504" w14:textId="77777777" w:rsidR="009C160A" w:rsidRDefault="009C160A" w:rsidP="00FC643C">
      <w:pPr>
        <w:pStyle w:val="Cdigo"/>
        <w:ind w:left="1276"/>
      </w:pPr>
      <w:r>
        <w:t>// Ruta para la página de inicio</w:t>
      </w:r>
    </w:p>
    <w:p w14:paraId="64B5245D" w14:textId="77777777" w:rsidR="009C160A" w:rsidRPr="009C160A" w:rsidRDefault="009C160A" w:rsidP="00FC643C">
      <w:pPr>
        <w:pStyle w:val="Cdigo"/>
        <w:ind w:left="1276"/>
        <w:rPr>
          <w:lang w:val="en-US"/>
        </w:rPr>
      </w:pPr>
      <w:proofErr w:type="spellStart"/>
      <w:proofErr w:type="gramStart"/>
      <w:r w:rsidRPr="009C160A">
        <w:rPr>
          <w:lang w:val="en-US"/>
        </w:rPr>
        <w:t>router.get</w:t>
      </w:r>
      <w:proofErr w:type="spellEnd"/>
      <w:r w:rsidRPr="009C160A">
        <w:rPr>
          <w:lang w:val="en-US"/>
        </w:rPr>
        <w:t>(</w:t>
      </w:r>
      <w:proofErr w:type="gramEnd"/>
      <w:r w:rsidRPr="009C160A">
        <w:rPr>
          <w:lang w:val="en-US"/>
        </w:rPr>
        <w:t>'/', (req, res) =&gt; {</w:t>
      </w:r>
    </w:p>
    <w:p w14:paraId="144102CB" w14:textId="77777777" w:rsidR="009C160A" w:rsidRDefault="009C160A" w:rsidP="00FC643C">
      <w:pPr>
        <w:pStyle w:val="Cdigo"/>
        <w:ind w:left="1276"/>
      </w:pPr>
      <w:r w:rsidRPr="009C160A">
        <w:rPr>
          <w:lang w:val="en-US"/>
        </w:rPr>
        <w:t xml:space="preserve">    </w:t>
      </w:r>
      <w:proofErr w:type="spellStart"/>
      <w:proofErr w:type="gramStart"/>
      <w:r>
        <w:t>res.render</w:t>
      </w:r>
      <w:proofErr w:type="spellEnd"/>
      <w:proofErr w:type="gramEnd"/>
      <w:r>
        <w:t>('</w:t>
      </w:r>
      <w:proofErr w:type="spellStart"/>
      <w:r>
        <w:t>index</w:t>
      </w:r>
      <w:proofErr w:type="spellEnd"/>
      <w:r>
        <w:t xml:space="preserve">'); // Renderiza la vista </w:t>
      </w:r>
      <w:proofErr w:type="spellStart"/>
      <w:r>
        <w:t>index.pug</w:t>
      </w:r>
      <w:proofErr w:type="spellEnd"/>
    </w:p>
    <w:p w14:paraId="1D14D4A7" w14:textId="77777777" w:rsidR="009C160A" w:rsidRDefault="009C160A" w:rsidP="00FC643C">
      <w:pPr>
        <w:pStyle w:val="Cdigo"/>
        <w:ind w:left="1276"/>
      </w:pPr>
      <w:r>
        <w:t>});</w:t>
      </w:r>
    </w:p>
    <w:p w14:paraId="432ED945" w14:textId="77777777" w:rsidR="009C160A" w:rsidRDefault="009C160A" w:rsidP="00FC643C">
      <w:pPr>
        <w:pStyle w:val="Cdigo"/>
        <w:ind w:left="1276"/>
      </w:pPr>
    </w:p>
    <w:p w14:paraId="7FC19F91" w14:textId="7751F44B" w:rsidR="007C0D13" w:rsidRDefault="009C160A" w:rsidP="00FC643C">
      <w:pPr>
        <w:pStyle w:val="Cdigo"/>
        <w:ind w:left="1276"/>
      </w:pPr>
      <w:proofErr w:type="spellStart"/>
      <w:proofErr w:type="gramStart"/>
      <w:r>
        <w:t>module.exports</w:t>
      </w:r>
      <w:proofErr w:type="spellEnd"/>
      <w:proofErr w:type="gramEnd"/>
      <w:r>
        <w:t xml:space="preserve"> = </w:t>
      </w:r>
      <w:proofErr w:type="spellStart"/>
      <w:r>
        <w:t>router</w:t>
      </w:r>
      <w:proofErr w:type="spellEnd"/>
      <w:r>
        <w:t>;</w:t>
      </w:r>
    </w:p>
    <w:p w14:paraId="12C42736" w14:textId="77777777" w:rsidR="007C0D13" w:rsidRDefault="007C0D13" w:rsidP="007C0D13"/>
    <w:p w14:paraId="6785C3A7" w14:textId="5EEE8042" w:rsidR="007C0D13" w:rsidRDefault="00FC643C" w:rsidP="001701E2">
      <w:pPr>
        <w:pStyle w:val="Prrafodelista"/>
        <w:numPr>
          <w:ilvl w:val="0"/>
          <w:numId w:val="6"/>
        </w:numPr>
      </w:pPr>
      <w:r w:rsidRPr="00FC643C">
        <w:lastRenderedPageBreak/>
        <w:t xml:space="preserve">Enviar datos a la vista: Si necesitas pasar datos dinámicos a la vista, puedes hacerlo proporcionando un objeto como segundo argumento a </w:t>
      </w:r>
      <w:proofErr w:type="spellStart"/>
      <w:proofErr w:type="gramStart"/>
      <w:r w:rsidRPr="00FC643C">
        <w:t>res.render</w:t>
      </w:r>
      <w:proofErr w:type="spellEnd"/>
      <w:proofErr w:type="gramEnd"/>
      <w:r w:rsidRPr="00FC643C">
        <w:t>(). Por ejemplo:</w:t>
      </w:r>
    </w:p>
    <w:p w14:paraId="598CF778" w14:textId="77777777" w:rsidR="00285397" w:rsidRDefault="00285397" w:rsidP="001701E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285397" w14:paraId="49520249" w14:textId="77777777" w:rsidTr="0093026E">
        <w:tc>
          <w:tcPr>
            <w:tcW w:w="8828" w:type="dxa"/>
            <w:tcBorders>
              <w:bottom w:val="single" w:sz="4" w:space="0" w:color="auto"/>
            </w:tcBorders>
          </w:tcPr>
          <w:p w14:paraId="17B3BF5D" w14:textId="77777777" w:rsidR="00FC08B5" w:rsidRDefault="00FC08B5" w:rsidP="00106F47">
            <w:pPr>
              <w:pStyle w:val="Cdigo"/>
              <w:ind w:left="1313"/>
            </w:pPr>
            <w:r>
              <w:t>// En tu controlador</w:t>
            </w:r>
          </w:p>
          <w:p w14:paraId="65C111F3" w14:textId="77777777" w:rsidR="00FC08B5" w:rsidRDefault="00FC08B5" w:rsidP="00106F47">
            <w:pPr>
              <w:pStyle w:val="Cdigo"/>
              <w:ind w:left="1313"/>
            </w:pPr>
            <w:proofErr w:type="spellStart"/>
            <w:proofErr w:type="gramStart"/>
            <w:r>
              <w:t>router.get</w:t>
            </w:r>
            <w:proofErr w:type="spellEnd"/>
            <w:r>
              <w:t>(</w:t>
            </w:r>
            <w:proofErr w:type="gramEnd"/>
            <w:r>
              <w:t>'/perfil', (</w:t>
            </w:r>
            <w:proofErr w:type="spellStart"/>
            <w:r>
              <w:t>req</w:t>
            </w:r>
            <w:proofErr w:type="spellEnd"/>
            <w:r>
              <w:t>, res) =&gt; {</w:t>
            </w:r>
          </w:p>
          <w:p w14:paraId="3ADA75D6" w14:textId="77777777" w:rsidR="00FC08B5" w:rsidRDefault="00FC08B5" w:rsidP="00106F47">
            <w:pPr>
              <w:pStyle w:val="Cdigo"/>
              <w:ind w:left="1313"/>
            </w:pPr>
            <w:r>
              <w:t xml:space="preserve">    </w:t>
            </w:r>
            <w:proofErr w:type="spellStart"/>
            <w:r>
              <w:t>const</w:t>
            </w:r>
            <w:proofErr w:type="spellEnd"/>
            <w:r>
              <w:t xml:space="preserve"> usuario = {</w:t>
            </w:r>
          </w:p>
          <w:p w14:paraId="69E7756C" w14:textId="77777777" w:rsidR="00FC08B5" w:rsidRDefault="00FC08B5" w:rsidP="00106F47">
            <w:pPr>
              <w:pStyle w:val="Cdigo"/>
              <w:ind w:left="1313"/>
            </w:pPr>
            <w:r>
              <w:t xml:space="preserve">        nombre: 'Juan',</w:t>
            </w:r>
          </w:p>
          <w:p w14:paraId="6F90928A" w14:textId="77777777" w:rsidR="00FC08B5" w:rsidRDefault="00FC08B5" w:rsidP="00106F47">
            <w:pPr>
              <w:pStyle w:val="Cdigo"/>
              <w:ind w:left="1313"/>
            </w:pPr>
            <w:r>
              <w:t xml:space="preserve">        edad: 30,</w:t>
            </w:r>
          </w:p>
          <w:p w14:paraId="18529DF7" w14:textId="77777777" w:rsidR="00FC08B5" w:rsidRDefault="00FC08B5" w:rsidP="00106F47">
            <w:pPr>
              <w:pStyle w:val="Cdigo"/>
              <w:ind w:left="1313"/>
            </w:pPr>
            <w:r>
              <w:t xml:space="preserve">        email: 'juan@example.com'</w:t>
            </w:r>
          </w:p>
          <w:p w14:paraId="3482BA83" w14:textId="77777777" w:rsidR="00FC08B5" w:rsidRDefault="00FC08B5" w:rsidP="00106F47">
            <w:pPr>
              <w:pStyle w:val="Cdigo"/>
              <w:ind w:left="1313"/>
            </w:pPr>
            <w:r>
              <w:t xml:space="preserve">    };</w:t>
            </w:r>
          </w:p>
          <w:p w14:paraId="163A0CC2" w14:textId="77777777" w:rsidR="00FC08B5" w:rsidRDefault="00FC08B5" w:rsidP="00106F47">
            <w:pPr>
              <w:pStyle w:val="Cdigo"/>
              <w:ind w:left="1313"/>
            </w:pPr>
            <w:r>
              <w:t xml:space="preserve">    </w:t>
            </w:r>
            <w:proofErr w:type="spellStart"/>
            <w:proofErr w:type="gramStart"/>
            <w:r>
              <w:t>res.render</w:t>
            </w:r>
            <w:proofErr w:type="spellEnd"/>
            <w:proofErr w:type="gramEnd"/>
            <w:r>
              <w:t xml:space="preserve">('perfil', { usuario }); // Renderiza la vista </w:t>
            </w:r>
            <w:proofErr w:type="spellStart"/>
            <w:r>
              <w:t>perfil.pug</w:t>
            </w:r>
            <w:proofErr w:type="spellEnd"/>
            <w:r>
              <w:t xml:space="preserve"> y pasa el objeto usuario</w:t>
            </w:r>
          </w:p>
          <w:p w14:paraId="4C0827CC" w14:textId="77777777" w:rsidR="00FC08B5" w:rsidRDefault="00FC08B5" w:rsidP="00106F47">
            <w:pPr>
              <w:pStyle w:val="Cdigo"/>
              <w:ind w:left="1313"/>
            </w:pPr>
            <w:r>
              <w:t>});</w:t>
            </w:r>
          </w:p>
          <w:p w14:paraId="4A52108E" w14:textId="77777777" w:rsidR="00285397" w:rsidRDefault="00285397" w:rsidP="00FC08B5">
            <w:pPr>
              <w:pStyle w:val="Cdigo"/>
            </w:pPr>
          </w:p>
        </w:tc>
      </w:tr>
      <w:tr w:rsidR="00285397" w14:paraId="3B6520E2" w14:textId="77777777" w:rsidTr="0093026E">
        <w:tc>
          <w:tcPr>
            <w:tcW w:w="8828" w:type="dxa"/>
            <w:tcBorders>
              <w:top w:val="single" w:sz="4" w:space="0" w:color="auto"/>
            </w:tcBorders>
          </w:tcPr>
          <w:p w14:paraId="6A2E772B" w14:textId="77777777" w:rsidR="00285397" w:rsidRDefault="00285397" w:rsidP="0093026E">
            <w:pPr>
              <w:pStyle w:val="Cdigo"/>
            </w:pPr>
          </w:p>
          <w:p w14:paraId="47ED1874" w14:textId="77777777" w:rsidR="00285397" w:rsidRDefault="00285397" w:rsidP="00FC08B5">
            <w:pPr>
              <w:pStyle w:val="Cdigo"/>
            </w:pPr>
          </w:p>
          <w:p w14:paraId="6DCFF03B" w14:textId="77777777" w:rsidR="00FC08B5" w:rsidRPr="00285397" w:rsidRDefault="00FC08B5" w:rsidP="00106F47">
            <w:pPr>
              <w:pStyle w:val="Cdigo"/>
              <w:ind w:left="1313"/>
              <w:rPr>
                <w:lang w:val="en-US"/>
              </w:rPr>
            </w:pPr>
            <w:r w:rsidRPr="00285397">
              <w:rPr>
                <w:lang w:val="en-US"/>
              </w:rPr>
              <w:t>// views/</w:t>
            </w:r>
            <w:proofErr w:type="spellStart"/>
            <w:r w:rsidRPr="00285397">
              <w:rPr>
                <w:lang w:val="en-US"/>
              </w:rPr>
              <w:t>perfil.pug</w:t>
            </w:r>
            <w:proofErr w:type="spellEnd"/>
          </w:p>
          <w:p w14:paraId="5D3FFC52" w14:textId="77777777" w:rsidR="00FC08B5" w:rsidRPr="00285397" w:rsidRDefault="00FC08B5" w:rsidP="00106F47">
            <w:pPr>
              <w:pStyle w:val="Cdigo"/>
              <w:ind w:left="1313"/>
              <w:rPr>
                <w:lang w:val="en-US"/>
              </w:rPr>
            </w:pPr>
          </w:p>
          <w:p w14:paraId="7ABFBD69" w14:textId="77777777" w:rsidR="00FC08B5" w:rsidRPr="00285397" w:rsidRDefault="00FC08B5" w:rsidP="00106F47">
            <w:pPr>
              <w:pStyle w:val="Cdigo"/>
              <w:ind w:left="1313"/>
              <w:rPr>
                <w:lang w:val="en-US"/>
              </w:rPr>
            </w:pPr>
            <w:r w:rsidRPr="00285397">
              <w:rPr>
                <w:lang w:val="en-US"/>
              </w:rPr>
              <w:t>doctype html</w:t>
            </w:r>
          </w:p>
          <w:p w14:paraId="28D26D5E" w14:textId="77777777" w:rsidR="00FC08B5" w:rsidRPr="00285397" w:rsidRDefault="00FC08B5" w:rsidP="00106F47">
            <w:pPr>
              <w:pStyle w:val="Cdigo"/>
              <w:ind w:left="1313"/>
              <w:rPr>
                <w:lang w:val="en-US"/>
              </w:rPr>
            </w:pPr>
            <w:r w:rsidRPr="00285397">
              <w:rPr>
                <w:lang w:val="en-US"/>
              </w:rPr>
              <w:t>html</w:t>
            </w:r>
          </w:p>
          <w:p w14:paraId="2BBA6B51" w14:textId="77777777" w:rsidR="00FC08B5" w:rsidRDefault="00FC08B5" w:rsidP="00106F47">
            <w:pPr>
              <w:pStyle w:val="Cdigo"/>
              <w:ind w:left="1313"/>
            </w:pPr>
            <w:r w:rsidRPr="00285397">
              <w:rPr>
                <w:lang w:val="en-US"/>
              </w:rPr>
              <w:t xml:space="preserve">    </w:t>
            </w:r>
            <w:r>
              <w:t>head</w:t>
            </w:r>
          </w:p>
          <w:p w14:paraId="29B3D6CC" w14:textId="77777777" w:rsidR="00FC08B5" w:rsidRDefault="00FC08B5" w:rsidP="00106F47">
            <w:pPr>
              <w:pStyle w:val="Cdigo"/>
              <w:ind w:left="1313"/>
            </w:pPr>
            <w:r>
              <w:t xml:space="preserve">        </w:t>
            </w:r>
            <w:proofErr w:type="spellStart"/>
            <w:r>
              <w:t>title</w:t>
            </w:r>
            <w:proofErr w:type="spellEnd"/>
            <w:r>
              <w:t xml:space="preserve"> Perfil de #{</w:t>
            </w:r>
            <w:proofErr w:type="gramStart"/>
            <w:r>
              <w:t>usuario.nombre</w:t>
            </w:r>
            <w:proofErr w:type="gramEnd"/>
            <w:r>
              <w:t>}</w:t>
            </w:r>
          </w:p>
          <w:p w14:paraId="734417D0" w14:textId="77777777" w:rsidR="00FC08B5" w:rsidRDefault="00FC08B5" w:rsidP="00106F47">
            <w:pPr>
              <w:pStyle w:val="Cdigo"/>
              <w:ind w:left="1313"/>
            </w:pPr>
            <w:r>
              <w:t xml:space="preserve">    </w:t>
            </w:r>
            <w:proofErr w:type="spellStart"/>
            <w:r>
              <w:t>body</w:t>
            </w:r>
            <w:proofErr w:type="spellEnd"/>
          </w:p>
          <w:p w14:paraId="16528040" w14:textId="77777777" w:rsidR="00FC08B5" w:rsidRDefault="00FC08B5" w:rsidP="00106F47">
            <w:pPr>
              <w:pStyle w:val="Cdigo"/>
              <w:ind w:left="1313"/>
            </w:pPr>
            <w:r>
              <w:t xml:space="preserve">        h1 Perfil de #{</w:t>
            </w:r>
            <w:proofErr w:type="gramStart"/>
            <w:r>
              <w:t>usuario.nombre</w:t>
            </w:r>
            <w:proofErr w:type="gramEnd"/>
            <w:r>
              <w:t>}</w:t>
            </w:r>
          </w:p>
          <w:p w14:paraId="760ECA20" w14:textId="77777777" w:rsidR="00FC08B5" w:rsidRDefault="00FC08B5" w:rsidP="00106F47">
            <w:pPr>
              <w:pStyle w:val="Cdigo"/>
              <w:ind w:left="1313"/>
            </w:pPr>
            <w:r>
              <w:t xml:space="preserve">        p Nombre: #{</w:t>
            </w:r>
            <w:proofErr w:type="gramStart"/>
            <w:r>
              <w:t>usuario.nombre</w:t>
            </w:r>
            <w:proofErr w:type="gramEnd"/>
            <w:r>
              <w:t>}</w:t>
            </w:r>
          </w:p>
          <w:p w14:paraId="306D1447" w14:textId="77777777" w:rsidR="00FC08B5" w:rsidRDefault="00FC08B5" w:rsidP="00106F47">
            <w:pPr>
              <w:pStyle w:val="Cdigo"/>
              <w:ind w:left="1313"/>
            </w:pPr>
            <w:r>
              <w:t xml:space="preserve">        p Edad: #{</w:t>
            </w:r>
            <w:proofErr w:type="gramStart"/>
            <w:r>
              <w:t>usuario.edad</w:t>
            </w:r>
            <w:proofErr w:type="gramEnd"/>
            <w:r>
              <w:t>}</w:t>
            </w:r>
          </w:p>
          <w:p w14:paraId="78ADB77D" w14:textId="28DB2252" w:rsidR="00B22EEB" w:rsidRDefault="00FC08B5" w:rsidP="00106F47">
            <w:pPr>
              <w:pStyle w:val="Cdigo"/>
              <w:ind w:left="1313"/>
            </w:pPr>
            <w:r>
              <w:t xml:space="preserve">        p Email: #{</w:t>
            </w:r>
            <w:proofErr w:type="gramStart"/>
            <w:r>
              <w:t>usuario.email</w:t>
            </w:r>
            <w:proofErr w:type="gramEnd"/>
            <w:r>
              <w:t>}</w:t>
            </w:r>
          </w:p>
        </w:tc>
      </w:tr>
    </w:tbl>
    <w:p w14:paraId="6DB716DF" w14:textId="77777777" w:rsidR="00285397" w:rsidRDefault="00285397" w:rsidP="001701E2"/>
    <w:p w14:paraId="3C5583BC" w14:textId="783F533C" w:rsidR="00285397" w:rsidRDefault="00B22EEB" w:rsidP="001701E2">
      <w:r w:rsidRPr="00B22EEB">
        <w:t xml:space="preserve">Con estos pasos, has creado una vista básica utilizando el motor de plantillas </w:t>
      </w:r>
      <w:proofErr w:type="spellStart"/>
      <w:r w:rsidRPr="00B22EEB">
        <w:t>Pug</w:t>
      </w:r>
      <w:proofErr w:type="spellEnd"/>
      <w:r w:rsidRPr="00B22EEB">
        <w:t xml:space="preserve"> en tu aplicación Express. Ahora puedes continuar diseñando y creando las diferentes vistas necesarias para tu aplicación web. Recuerda que puedes utilizar </w:t>
      </w:r>
      <w:proofErr w:type="spellStart"/>
      <w:r w:rsidRPr="00B22EEB">
        <w:t>Pug</w:t>
      </w:r>
      <w:proofErr w:type="spellEnd"/>
      <w:r w:rsidRPr="00B22EEB">
        <w:t>, EJS u otros motores de plantillas según tus preferencias y requisitos del proyecto.</w:t>
      </w:r>
    </w:p>
    <w:p w14:paraId="709519BC" w14:textId="77777777" w:rsidR="001701E2" w:rsidRDefault="001701E2" w:rsidP="001701E2"/>
    <w:p w14:paraId="5913AD26" w14:textId="77777777" w:rsidR="00106F47" w:rsidRDefault="00106F47" w:rsidP="001701E2"/>
    <w:p w14:paraId="3EAF5D15" w14:textId="77777777" w:rsidR="00106F47" w:rsidRDefault="00106F47" w:rsidP="001701E2"/>
    <w:p w14:paraId="6E5E15C7" w14:textId="77777777" w:rsidR="00106F47" w:rsidRDefault="00106F47" w:rsidP="001701E2"/>
    <w:p w14:paraId="3674B42D" w14:textId="77777777" w:rsidR="00106F47" w:rsidRPr="007C0D13" w:rsidRDefault="00106F47" w:rsidP="001701E2"/>
    <w:p w14:paraId="4BD3B791" w14:textId="082EE5AB" w:rsidR="008E54E2" w:rsidRDefault="008E54E2" w:rsidP="00CC640F">
      <w:pPr>
        <w:pStyle w:val="Ttulo2"/>
      </w:pPr>
      <w:bookmarkStart w:id="14" w:name="_Toc159962362"/>
      <w:r>
        <w:lastRenderedPageBreak/>
        <w:t xml:space="preserve">Creación de modelo de datos con MongoDB y </w:t>
      </w:r>
      <w:proofErr w:type="spellStart"/>
      <w:r>
        <w:t>Mongoose</w:t>
      </w:r>
      <w:bookmarkEnd w:id="14"/>
      <w:proofErr w:type="spellEnd"/>
    </w:p>
    <w:p w14:paraId="4AC91940" w14:textId="77777777" w:rsidR="00603B1B" w:rsidRPr="00603B1B" w:rsidRDefault="00603B1B" w:rsidP="00603B1B"/>
    <w:p w14:paraId="7999C5B6" w14:textId="0DFD5642" w:rsidR="00CC640F" w:rsidRDefault="008E54E2" w:rsidP="00C81826">
      <w:pPr>
        <w:pStyle w:val="Ttulo3"/>
      </w:pPr>
      <w:bookmarkStart w:id="15" w:name="_Toc159962363"/>
      <w:r>
        <w:t xml:space="preserve">Conectando aplicaciones en Express a MongoDB usando </w:t>
      </w:r>
      <w:proofErr w:type="spellStart"/>
      <w:r>
        <w:t>Mongoose</w:t>
      </w:r>
      <w:bookmarkEnd w:id="15"/>
      <w:proofErr w:type="spellEnd"/>
      <w:r>
        <w:t xml:space="preserve"> </w:t>
      </w:r>
    </w:p>
    <w:p w14:paraId="428E8991" w14:textId="5758E19F" w:rsidR="00603B1B" w:rsidRDefault="00603B1B" w:rsidP="00603B1B">
      <w:r w:rsidRPr="00603B1B">
        <w:t xml:space="preserve">Para trabajar con MongoDB en una aplicación Express, </w:t>
      </w:r>
      <w:proofErr w:type="spellStart"/>
      <w:r w:rsidRPr="00603B1B">
        <w:t>Mongoose</w:t>
      </w:r>
      <w:proofErr w:type="spellEnd"/>
      <w:r w:rsidRPr="00603B1B">
        <w:t xml:space="preserve"> es una herramienta muy útil que proporciona una capa de modelado de datos y una interfaz para interactuar con la base de datos MongoDB de una manera más sencilla y estructurada. A continuación, te mostraré cómo puedes crear modelos de datos, definir esquemas y conectar tu aplicación Express a MongoDB utilizando </w:t>
      </w:r>
      <w:proofErr w:type="spellStart"/>
      <w:r w:rsidRPr="00603B1B">
        <w:t>Mongoose</w:t>
      </w:r>
      <w:proofErr w:type="spellEnd"/>
      <w:r w:rsidRPr="00603B1B">
        <w:t>:</w:t>
      </w:r>
    </w:p>
    <w:p w14:paraId="4EF01505" w14:textId="77777777" w:rsidR="00603B1B" w:rsidRDefault="00603B1B" w:rsidP="00603B1B"/>
    <w:p w14:paraId="5281436C" w14:textId="32F9BD92" w:rsidR="00603B1B" w:rsidRDefault="005D4130" w:rsidP="005D4130">
      <w:pPr>
        <w:pStyle w:val="Sinespaciado"/>
        <w:numPr>
          <w:ilvl w:val="0"/>
          <w:numId w:val="7"/>
        </w:numPr>
      </w:pPr>
      <w:r w:rsidRPr="005D4130">
        <w:t xml:space="preserve">Instalar </w:t>
      </w:r>
      <w:proofErr w:type="spellStart"/>
      <w:r w:rsidRPr="005D4130">
        <w:t>Mongoose</w:t>
      </w:r>
      <w:proofErr w:type="spellEnd"/>
      <w:r w:rsidRPr="005D4130">
        <w:t xml:space="preserve">: Si aún no lo has hecho, instala el paquete </w:t>
      </w:r>
      <w:proofErr w:type="spellStart"/>
      <w:r w:rsidRPr="005D4130">
        <w:t>mongoose</w:t>
      </w:r>
      <w:proofErr w:type="spellEnd"/>
      <w:r w:rsidRPr="005D4130">
        <w:t xml:space="preserve"> utilizando </w:t>
      </w:r>
      <w:proofErr w:type="spellStart"/>
      <w:r w:rsidRPr="005D4130">
        <w:t>npm</w:t>
      </w:r>
      <w:proofErr w:type="spellEnd"/>
      <w:r w:rsidRPr="005D4130">
        <w:t>:</w:t>
      </w:r>
      <w:r>
        <w:t xml:space="preserve"> </w:t>
      </w:r>
      <w:proofErr w:type="spellStart"/>
      <w:r w:rsidRPr="005D4130">
        <w:rPr>
          <w:rFonts w:ascii="Courier New" w:hAnsi="Courier New" w:cs="Courier New"/>
        </w:rPr>
        <w:t>npm</w:t>
      </w:r>
      <w:proofErr w:type="spellEnd"/>
      <w:r w:rsidRPr="005D4130">
        <w:rPr>
          <w:rFonts w:ascii="Courier New" w:hAnsi="Courier New" w:cs="Courier New"/>
        </w:rPr>
        <w:t xml:space="preserve"> install </w:t>
      </w:r>
      <w:proofErr w:type="spellStart"/>
      <w:r w:rsidRPr="005D4130">
        <w:rPr>
          <w:rFonts w:ascii="Courier New" w:hAnsi="Courier New" w:cs="Courier New"/>
        </w:rPr>
        <w:t>mongoose</w:t>
      </w:r>
      <w:proofErr w:type="spellEnd"/>
    </w:p>
    <w:p w14:paraId="0F28521D" w14:textId="77777777" w:rsidR="00603B1B" w:rsidRDefault="00603B1B" w:rsidP="00603B1B"/>
    <w:p w14:paraId="65B71786" w14:textId="342A2678" w:rsidR="002E0E94" w:rsidRDefault="002E0E94" w:rsidP="00D65583">
      <w:pPr>
        <w:pStyle w:val="Prrafodelista"/>
        <w:numPr>
          <w:ilvl w:val="0"/>
          <w:numId w:val="7"/>
        </w:numPr>
      </w:pPr>
      <w:r w:rsidRPr="002E0E94">
        <w:t xml:space="preserve">Conexión a la base de datos MongoDB: En tu archivo principal de la aplicación (por lo general app.js), configura Express para conectarse a tu base de datos MongoDB utilizando </w:t>
      </w:r>
      <w:proofErr w:type="spellStart"/>
      <w:r w:rsidRPr="002E0E94">
        <w:t>Mongoose</w:t>
      </w:r>
      <w:proofErr w:type="spellEnd"/>
      <w:r w:rsidRPr="002E0E94">
        <w:t>:</w:t>
      </w:r>
    </w:p>
    <w:p w14:paraId="693EA04D" w14:textId="77777777" w:rsidR="00716B0C" w:rsidRDefault="00716B0C" w:rsidP="00D65583">
      <w:pPr>
        <w:pStyle w:val="Cdigo"/>
        <w:ind w:left="1276"/>
      </w:pPr>
      <w:proofErr w:type="spellStart"/>
      <w:r>
        <w:t>const</w:t>
      </w:r>
      <w:proofErr w:type="spellEnd"/>
      <w:r>
        <w:t xml:space="preserve"> </w:t>
      </w:r>
      <w:proofErr w:type="spellStart"/>
      <w:r>
        <w:t>mongoose</w:t>
      </w:r>
      <w:proofErr w:type="spellEnd"/>
      <w:r>
        <w:t xml:space="preserve"> = </w:t>
      </w:r>
      <w:proofErr w:type="spellStart"/>
      <w:r>
        <w:t>require</w:t>
      </w:r>
      <w:proofErr w:type="spellEnd"/>
      <w:r>
        <w:t>('</w:t>
      </w:r>
      <w:proofErr w:type="spellStart"/>
      <w:r>
        <w:t>mongoose</w:t>
      </w:r>
      <w:proofErr w:type="spellEnd"/>
      <w:r>
        <w:t>');</w:t>
      </w:r>
    </w:p>
    <w:p w14:paraId="2298950C" w14:textId="77777777" w:rsidR="00716B0C" w:rsidRDefault="00716B0C" w:rsidP="00D65583">
      <w:pPr>
        <w:pStyle w:val="Cdigo"/>
        <w:ind w:left="1276"/>
      </w:pPr>
    </w:p>
    <w:p w14:paraId="529AB67D" w14:textId="77777777" w:rsidR="00716B0C" w:rsidRDefault="00716B0C" w:rsidP="00D65583">
      <w:pPr>
        <w:pStyle w:val="Cdigo"/>
        <w:ind w:left="1276"/>
      </w:pPr>
      <w:r>
        <w:t>// URL de conexión a la base de datos MongoDB</w:t>
      </w:r>
    </w:p>
    <w:p w14:paraId="1457BE0B" w14:textId="77777777" w:rsidR="00716B0C" w:rsidRDefault="00716B0C" w:rsidP="00D65583">
      <w:pPr>
        <w:pStyle w:val="Cdigo"/>
        <w:ind w:left="1276"/>
      </w:pPr>
      <w:proofErr w:type="spellStart"/>
      <w:r>
        <w:t>const</w:t>
      </w:r>
      <w:proofErr w:type="spellEnd"/>
      <w:r>
        <w:t xml:space="preserve"> </w:t>
      </w:r>
      <w:proofErr w:type="spellStart"/>
      <w:r>
        <w:t>dbURI</w:t>
      </w:r>
      <w:proofErr w:type="spellEnd"/>
      <w:r>
        <w:t xml:space="preserve"> = '</w:t>
      </w:r>
      <w:proofErr w:type="spellStart"/>
      <w:r>
        <w:t>mongodb</w:t>
      </w:r>
      <w:proofErr w:type="spellEnd"/>
      <w:r>
        <w:t>://localhost:27017/</w:t>
      </w:r>
      <w:proofErr w:type="spellStart"/>
      <w:r>
        <w:t>nombre_base_de_datos</w:t>
      </w:r>
      <w:proofErr w:type="spellEnd"/>
      <w:r>
        <w:t>';</w:t>
      </w:r>
    </w:p>
    <w:p w14:paraId="05225D4E" w14:textId="77777777" w:rsidR="00716B0C" w:rsidRDefault="00716B0C" w:rsidP="00D65583">
      <w:pPr>
        <w:pStyle w:val="Cdigo"/>
        <w:ind w:left="1276"/>
      </w:pPr>
    </w:p>
    <w:p w14:paraId="12621A62" w14:textId="77777777" w:rsidR="00716B0C" w:rsidRDefault="00716B0C" w:rsidP="00D65583">
      <w:pPr>
        <w:pStyle w:val="Cdigo"/>
        <w:ind w:left="1276"/>
      </w:pPr>
      <w:r>
        <w:t>// Conexión a la base de datos MongoDB</w:t>
      </w:r>
    </w:p>
    <w:p w14:paraId="589AD90C" w14:textId="77777777" w:rsidR="00716B0C" w:rsidRPr="00716B0C" w:rsidRDefault="00716B0C" w:rsidP="00D65583">
      <w:pPr>
        <w:pStyle w:val="Cdigo"/>
        <w:ind w:left="1276"/>
        <w:rPr>
          <w:lang w:val="en-US"/>
        </w:rPr>
      </w:pPr>
      <w:proofErr w:type="spellStart"/>
      <w:proofErr w:type="gramStart"/>
      <w:r w:rsidRPr="00716B0C">
        <w:rPr>
          <w:lang w:val="en-US"/>
        </w:rPr>
        <w:t>mongoose.connect</w:t>
      </w:r>
      <w:proofErr w:type="spellEnd"/>
      <w:proofErr w:type="gramEnd"/>
      <w:r w:rsidRPr="00716B0C">
        <w:rPr>
          <w:lang w:val="en-US"/>
        </w:rPr>
        <w:t>(</w:t>
      </w:r>
      <w:proofErr w:type="spellStart"/>
      <w:r w:rsidRPr="00716B0C">
        <w:rPr>
          <w:lang w:val="en-US"/>
        </w:rPr>
        <w:t>dbURI</w:t>
      </w:r>
      <w:proofErr w:type="spellEnd"/>
      <w:r w:rsidRPr="00716B0C">
        <w:rPr>
          <w:lang w:val="en-US"/>
        </w:rPr>
        <w:t xml:space="preserve">, { </w:t>
      </w:r>
      <w:proofErr w:type="spellStart"/>
      <w:r w:rsidRPr="00716B0C">
        <w:rPr>
          <w:lang w:val="en-US"/>
        </w:rPr>
        <w:t>useNewUrlParser</w:t>
      </w:r>
      <w:proofErr w:type="spellEnd"/>
      <w:r w:rsidRPr="00716B0C">
        <w:rPr>
          <w:lang w:val="en-US"/>
        </w:rPr>
        <w:t xml:space="preserve">: true, </w:t>
      </w:r>
      <w:proofErr w:type="spellStart"/>
      <w:r w:rsidRPr="00716B0C">
        <w:rPr>
          <w:lang w:val="en-US"/>
        </w:rPr>
        <w:t>useUnifiedTopology</w:t>
      </w:r>
      <w:proofErr w:type="spellEnd"/>
      <w:r w:rsidRPr="00716B0C">
        <w:rPr>
          <w:lang w:val="en-US"/>
        </w:rPr>
        <w:t>: true })</w:t>
      </w:r>
    </w:p>
    <w:p w14:paraId="47858B15" w14:textId="77777777" w:rsidR="00716B0C" w:rsidRDefault="00716B0C" w:rsidP="00D65583">
      <w:pPr>
        <w:pStyle w:val="Cdigo"/>
        <w:ind w:left="1276"/>
      </w:pPr>
      <w:r w:rsidRPr="00716B0C">
        <w:rPr>
          <w:lang w:val="en-US"/>
        </w:rPr>
        <w:t xml:space="preserve">    </w:t>
      </w:r>
      <w:proofErr w:type="gramStart"/>
      <w:r>
        <w:t>.</w:t>
      </w:r>
      <w:proofErr w:type="spellStart"/>
      <w:r>
        <w:t>then</w:t>
      </w:r>
      <w:proofErr w:type="spellEnd"/>
      <w:proofErr w:type="gramEnd"/>
      <w:r>
        <w:t>(() =&gt; console.log('Conexión exitosa a la base de datos MongoDB'))</w:t>
      </w:r>
    </w:p>
    <w:p w14:paraId="7FA783C8" w14:textId="693589C8" w:rsidR="002E0E94" w:rsidRDefault="00716B0C" w:rsidP="00D65583">
      <w:pPr>
        <w:pStyle w:val="Cdigo"/>
        <w:ind w:left="1276"/>
      </w:pPr>
      <w:r>
        <w:t xml:space="preserve">    </w:t>
      </w:r>
      <w:proofErr w:type="gramStart"/>
      <w:r>
        <w:t>.catch</w:t>
      </w:r>
      <w:proofErr w:type="gramEnd"/>
      <w:r>
        <w:t>(</w:t>
      </w:r>
      <w:proofErr w:type="spellStart"/>
      <w:r>
        <w:t>err</w:t>
      </w:r>
      <w:proofErr w:type="spellEnd"/>
      <w:r>
        <w:t xml:space="preserve"> =&gt; </w:t>
      </w:r>
      <w:proofErr w:type="spellStart"/>
      <w:r>
        <w:t>console.error</w:t>
      </w:r>
      <w:proofErr w:type="spellEnd"/>
      <w:r>
        <w:t xml:space="preserve">('Error al conectar a la base de datos MongoDB:', </w:t>
      </w:r>
      <w:proofErr w:type="spellStart"/>
      <w:r>
        <w:t>err</w:t>
      </w:r>
      <w:proofErr w:type="spellEnd"/>
      <w:r>
        <w:t>));</w:t>
      </w:r>
    </w:p>
    <w:p w14:paraId="5D2D7DDC" w14:textId="77777777" w:rsidR="002E0E94" w:rsidRPr="00603B1B" w:rsidRDefault="002E0E94" w:rsidP="00603B1B"/>
    <w:p w14:paraId="60D13DAD" w14:textId="2ADA6F91" w:rsidR="00C16B54" w:rsidRDefault="008E54E2" w:rsidP="0011257C">
      <w:pPr>
        <w:pStyle w:val="Ttulo3"/>
      </w:pPr>
      <w:bookmarkStart w:id="16" w:name="_Toc159962364"/>
      <w:r>
        <w:t>Modelado de datos</w:t>
      </w:r>
      <w:bookmarkEnd w:id="16"/>
    </w:p>
    <w:p w14:paraId="3CB9302D" w14:textId="041134D5" w:rsidR="00C16B54" w:rsidRDefault="00C16B54" w:rsidP="00C16B54">
      <w:r>
        <w:t>El modelado de datos en bases de datos NoSQL, como MongoDB, difiere del enfoque tradicional de bases de datos relacionales. En MongoDB, se utiliza un modelo de datos flexible y escalable que se basa en documentos JSON (BSON en realidad), en lugar de filas y tablas como en las bases de datos relacionales. A continuación, explicaré los conceptos clave del modelado de datos en MongoDB y proporcionaré ejemplos preparados para ilustrarlos:</w:t>
      </w:r>
    </w:p>
    <w:p w14:paraId="528706FB" w14:textId="708CFFAE" w:rsidR="006C79D5" w:rsidRDefault="00C16B54" w:rsidP="003572EF">
      <w:r w:rsidRPr="00C16B54">
        <w:rPr>
          <w:u w:val="single"/>
        </w:rPr>
        <w:lastRenderedPageBreak/>
        <w:t>Documentos</w:t>
      </w:r>
      <w:r>
        <w:t>: En MongoDB, los datos se almacenan en documentos BSON (</w:t>
      </w:r>
      <w:proofErr w:type="spellStart"/>
      <w:r>
        <w:t>Binary</w:t>
      </w:r>
      <w:proofErr w:type="spellEnd"/>
      <w:r>
        <w:t xml:space="preserve"> JSON), que son estructuras de datos flexibles y jerárquicas. Cada documento es una colección de pares clave-valor, similar a un objeto JSON. Por ejemplo, aquí hay un documento que representa un usuario:</w:t>
      </w:r>
    </w:p>
    <w:p w14:paraId="3BB8F514" w14:textId="77777777" w:rsidR="00E20429" w:rsidRPr="00E20429" w:rsidRDefault="00E20429" w:rsidP="00E20429">
      <w:pPr>
        <w:pStyle w:val="Cdigo"/>
        <w:rPr>
          <w:lang w:val="en-US"/>
        </w:rPr>
      </w:pPr>
      <w:r w:rsidRPr="00E20429">
        <w:rPr>
          <w:lang w:val="en-US"/>
        </w:rPr>
        <w:t>{</w:t>
      </w:r>
    </w:p>
    <w:p w14:paraId="419ED0F7" w14:textId="77777777" w:rsidR="00E20429" w:rsidRPr="00E20429" w:rsidRDefault="00E20429" w:rsidP="00E20429">
      <w:pPr>
        <w:pStyle w:val="Cdigo"/>
        <w:rPr>
          <w:lang w:val="en-US"/>
        </w:rPr>
      </w:pPr>
      <w:r w:rsidRPr="00E20429">
        <w:rPr>
          <w:lang w:val="en-US"/>
        </w:rPr>
        <w:t xml:space="preserve">    "_id": </w:t>
      </w:r>
      <w:proofErr w:type="spellStart"/>
      <w:r w:rsidRPr="00E20429">
        <w:rPr>
          <w:lang w:val="en-US"/>
        </w:rPr>
        <w:t>ObjectId</w:t>
      </w:r>
      <w:proofErr w:type="spellEnd"/>
      <w:r w:rsidRPr="00E20429">
        <w:rPr>
          <w:lang w:val="en-US"/>
        </w:rPr>
        <w:t>("60932b9f2417bf1f3c87cd3a"),</w:t>
      </w:r>
    </w:p>
    <w:p w14:paraId="04C35F43" w14:textId="77777777" w:rsidR="00E20429" w:rsidRPr="00E20429" w:rsidRDefault="00E20429" w:rsidP="00E20429">
      <w:pPr>
        <w:pStyle w:val="Cdigo"/>
        <w:rPr>
          <w:lang w:val="en-US"/>
        </w:rPr>
      </w:pPr>
      <w:r w:rsidRPr="00E20429">
        <w:rPr>
          <w:lang w:val="en-US"/>
        </w:rPr>
        <w:t xml:space="preserve">    "</w:t>
      </w:r>
      <w:proofErr w:type="spellStart"/>
      <w:r w:rsidRPr="00E20429">
        <w:rPr>
          <w:lang w:val="en-US"/>
        </w:rPr>
        <w:t>nombre</w:t>
      </w:r>
      <w:proofErr w:type="spellEnd"/>
      <w:r w:rsidRPr="00E20429">
        <w:rPr>
          <w:lang w:val="en-US"/>
        </w:rPr>
        <w:t>": "Juan",</w:t>
      </w:r>
    </w:p>
    <w:p w14:paraId="562A4469" w14:textId="77777777" w:rsidR="00E20429" w:rsidRPr="00E20429" w:rsidRDefault="00E20429" w:rsidP="00E20429">
      <w:pPr>
        <w:pStyle w:val="Cdigo"/>
        <w:rPr>
          <w:lang w:val="en-US"/>
        </w:rPr>
      </w:pPr>
      <w:r w:rsidRPr="00E20429">
        <w:rPr>
          <w:lang w:val="en-US"/>
        </w:rPr>
        <w:t xml:space="preserve">    "</w:t>
      </w:r>
      <w:proofErr w:type="spellStart"/>
      <w:r w:rsidRPr="00E20429">
        <w:rPr>
          <w:lang w:val="en-US"/>
        </w:rPr>
        <w:t>edad</w:t>
      </w:r>
      <w:proofErr w:type="spellEnd"/>
      <w:r w:rsidRPr="00E20429">
        <w:rPr>
          <w:lang w:val="en-US"/>
        </w:rPr>
        <w:t>": 30,</w:t>
      </w:r>
    </w:p>
    <w:p w14:paraId="2E8F5D64" w14:textId="77777777" w:rsidR="00E20429" w:rsidRPr="00E20429" w:rsidRDefault="00E20429" w:rsidP="00E20429">
      <w:pPr>
        <w:pStyle w:val="Cdigo"/>
        <w:rPr>
          <w:lang w:val="en-US"/>
        </w:rPr>
      </w:pPr>
      <w:r w:rsidRPr="00E20429">
        <w:rPr>
          <w:lang w:val="en-US"/>
        </w:rPr>
        <w:t xml:space="preserve">    "email": "juan@example.com"</w:t>
      </w:r>
    </w:p>
    <w:p w14:paraId="6E39D776" w14:textId="4CFE98B9" w:rsidR="006C79D5" w:rsidRDefault="00E20429" w:rsidP="00E20429">
      <w:pPr>
        <w:pStyle w:val="Cdigo"/>
      </w:pPr>
      <w:r>
        <w:t>}</w:t>
      </w:r>
    </w:p>
    <w:p w14:paraId="2C0EBDCE" w14:textId="77777777" w:rsidR="006C79D5" w:rsidRDefault="006C79D5" w:rsidP="003572EF"/>
    <w:p w14:paraId="2FA76CDE" w14:textId="77777777" w:rsidR="00AE59B8" w:rsidRDefault="00AE59B8" w:rsidP="00AE59B8">
      <w:r w:rsidRPr="00AE59B8">
        <w:rPr>
          <w:u w:val="single"/>
        </w:rPr>
        <w:t>Colecciones</w:t>
      </w:r>
      <w:r>
        <w:t>: Los documentos se agrupan en colecciones, que son equivalentes a tablas en bases de datos relacionales. Sin embargo, a diferencia de las tablas, las colecciones en MongoDB no tienen un esquema fijo, lo que permite una flexibilidad significativa en la estructura de los datos. Por ejemplo, una colección de usuarios podría contener documentos de usuarios como el mostrado anteriormente.</w:t>
      </w:r>
    </w:p>
    <w:p w14:paraId="45084CB3" w14:textId="77777777" w:rsidR="00AE59B8" w:rsidRDefault="00AE59B8" w:rsidP="00AE59B8"/>
    <w:p w14:paraId="3E6445A3" w14:textId="795C7E6C" w:rsidR="00C41787" w:rsidRDefault="00AE59B8" w:rsidP="00AE59B8">
      <w:r w:rsidRPr="00AE59B8">
        <w:rPr>
          <w:u w:val="single"/>
        </w:rPr>
        <w:t>Esquemas dinámicos</w:t>
      </w:r>
      <w:r>
        <w:t>: MongoDB admite esquemas dinámicos, lo que significa que no es necesario definir una estructura de esquema fija antes de insertar datos en la base de datos. Cada documento en una colección puede tener una estructura diferente, lo que permite adaptarse fácilmente a cambios en los requisitos de la aplicación. Por ejemplo, podrías tener documentos de usuario con diferentes conjuntos de campos:</w:t>
      </w:r>
    </w:p>
    <w:p w14:paraId="39189977" w14:textId="77777777" w:rsidR="00EF4BF5" w:rsidRPr="00EF4BF5" w:rsidRDefault="00EF4BF5" w:rsidP="00EF4BF5">
      <w:pPr>
        <w:pStyle w:val="Cdigo"/>
        <w:rPr>
          <w:lang w:val="en-US"/>
        </w:rPr>
      </w:pPr>
      <w:r w:rsidRPr="00EF4BF5">
        <w:rPr>
          <w:lang w:val="en-US"/>
        </w:rPr>
        <w:t>{</w:t>
      </w:r>
    </w:p>
    <w:p w14:paraId="7FC44052" w14:textId="77777777" w:rsidR="00EF4BF5" w:rsidRPr="00EF4BF5" w:rsidRDefault="00EF4BF5" w:rsidP="00EF4BF5">
      <w:pPr>
        <w:pStyle w:val="Cdigo"/>
        <w:rPr>
          <w:lang w:val="en-US"/>
        </w:rPr>
      </w:pPr>
      <w:r w:rsidRPr="00EF4BF5">
        <w:rPr>
          <w:lang w:val="en-US"/>
        </w:rPr>
        <w:t xml:space="preserve">    "_id": </w:t>
      </w:r>
      <w:proofErr w:type="spellStart"/>
      <w:r w:rsidRPr="00EF4BF5">
        <w:rPr>
          <w:lang w:val="en-US"/>
        </w:rPr>
        <w:t>ObjectId</w:t>
      </w:r>
      <w:proofErr w:type="spellEnd"/>
      <w:r w:rsidRPr="00EF4BF5">
        <w:rPr>
          <w:lang w:val="en-US"/>
        </w:rPr>
        <w:t>("60932b9f2417bf1f3c87cd3a"),</w:t>
      </w:r>
    </w:p>
    <w:p w14:paraId="26E47EAE" w14:textId="77777777" w:rsidR="00EF4BF5" w:rsidRPr="00EF4BF5" w:rsidRDefault="00EF4BF5" w:rsidP="00EF4BF5">
      <w:pPr>
        <w:pStyle w:val="Cdigo"/>
        <w:rPr>
          <w:lang w:val="en-US"/>
        </w:rPr>
      </w:pPr>
      <w:r w:rsidRPr="00EF4BF5">
        <w:rPr>
          <w:lang w:val="en-US"/>
        </w:rPr>
        <w:t xml:space="preserve">    "</w:t>
      </w:r>
      <w:proofErr w:type="spellStart"/>
      <w:r w:rsidRPr="00EF4BF5">
        <w:rPr>
          <w:lang w:val="en-US"/>
        </w:rPr>
        <w:t>nombre</w:t>
      </w:r>
      <w:proofErr w:type="spellEnd"/>
      <w:r w:rsidRPr="00EF4BF5">
        <w:rPr>
          <w:lang w:val="en-US"/>
        </w:rPr>
        <w:t>": "Juan",</w:t>
      </w:r>
    </w:p>
    <w:p w14:paraId="26DC9A7A" w14:textId="77777777" w:rsidR="00EF4BF5" w:rsidRPr="00EF4BF5" w:rsidRDefault="00EF4BF5" w:rsidP="00EF4BF5">
      <w:pPr>
        <w:pStyle w:val="Cdigo"/>
        <w:rPr>
          <w:lang w:val="en-US"/>
        </w:rPr>
      </w:pPr>
      <w:r w:rsidRPr="00EF4BF5">
        <w:rPr>
          <w:lang w:val="en-US"/>
        </w:rPr>
        <w:t xml:space="preserve">    "</w:t>
      </w:r>
      <w:proofErr w:type="spellStart"/>
      <w:r w:rsidRPr="00EF4BF5">
        <w:rPr>
          <w:lang w:val="en-US"/>
        </w:rPr>
        <w:t>edad</w:t>
      </w:r>
      <w:proofErr w:type="spellEnd"/>
      <w:r w:rsidRPr="00EF4BF5">
        <w:rPr>
          <w:lang w:val="en-US"/>
        </w:rPr>
        <w:t>": 30,</w:t>
      </w:r>
    </w:p>
    <w:p w14:paraId="781EF5CF" w14:textId="77777777" w:rsidR="00EF4BF5" w:rsidRPr="00EF4BF5" w:rsidRDefault="00EF4BF5" w:rsidP="00EF4BF5">
      <w:pPr>
        <w:pStyle w:val="Cdigo"/>
        <w:rPr>
          <w:lang w:val="en-US"/>
        </w:rPr>
      </w:pPr>
      <w:r w:rsidRPr="00EF4BF5">
        <w:rPr>
          <w:lang w:val="en-US"/>
        </w:rPr>
        <w:t xml:space="preserve">    "email": "juan@example.com"</w:t>
      </w:r>
    </w:p>
    <w:p w14:paraId="56C90EF1" w14:textId="77777777" w:rsidR="00EF4BF5" w:rsidRDefault="00EF4BF5" w:rsidP="00EF4BF5">
      <w:pPr>
        <w:pStyle w:val="Cdigo"/>
      </w:pPr>
      <w:r>
        <w:t>}</w:t>
      </w:r>
    </w:p>
    <w:p w14:paraId="7A4F206B" w14:textId="77777777" w:rsidR="00EF4BF5" w:rsidRDefault="00EF4BF5" w:rsidP="00EF4BF5">
      <w:pPr>
        <w:pStyle w:val="Cdigo"/>
      </w:pPr>
      <w:r>
        <w:t>{</w:t>
      </w:r>
    </w:p>
    <w:p w14:paraId="489BA627" w14:textId="77777777" w:rsidR="00EF4BF5" w:rsidRDefault="00EF4BF5" w:rsidP="00EF4BF5">
      <w:pPr>
        <w:pStyle w:val="Cdigo"/>
      </w:pPr>
      <w:r>
        <w:t xml:space="preserve">    "_id": </w:t>
      </w:r>
      <w:proofErr w:type="spellStart"/>
      <w:r>
        <w:t>ObjectId</w:t>
      </w:r>
      <w:proofErr w:type="spellEnd"/>
      <w:r>
        <w:t>("60932b9f2417bf1f3c87cd3b"),</w:t>
      </w:r>
    </w:p>
    <w:p w14:paraId="1641F49F" w14:textId="77777777" w:rsidR="00EF4BF5" w:rsidRDefault="00EF4BF5" w:rsidP="00EF4BF5">
      <w:pPr>
        <w:pStyle w:val="Cdigo"/>
      </w:pPr>
      <w:r>
        <w:t xml:space="preserve">    "nombre": "María",</w:t>
      </w:r>
    </w:p>
    <w:p w14:paraId="7B52320D" w14:textId="77777777" w:rsidR="00EF4BF5" w:rsidRDefault="00EF4BF5" w:rsidP="00EF4BF5">
      <w:pPr>
        <w:pStyle w:val="Cdigo"/>
      </w:pPr>
      <w:r>
        <w:t xml:space="preserve">    "email": "maria@example.com",</w:t>
      </w:r>
    </w:p>
    <w:p w14:paraId="1B572911" w14:textId="77777777" w:rsidR="00EF4BF5" w:rsidRDefault="00EF4BF5" w:rsidP="00EF4BF5">
      <w:pPr>
        <w:pStyle w:val="Cdigo"/>
      </w:pPr>
      <w:r>
        <w:t xml:space="preserve">    "</w:t>
      </w:r>
      <w:proofErr w:type="spellStart"/>
      <w:r>
        <w:t>direccion</w:t>
      </w:r>
      <w:proofErr w:type="spellEnd"/>
      <w:r>
        <w:t>": "Calle Principal 123"</w:t>
      </w:r>
    </w:p>
    <w:p w14:paraId="68DE3C96" w14:textId="79CF2CE4" w:rsidR="006C79D5" w:rsidRDefault="00EF4BF5" w:rsidP="00EF4BF5">
      <w:pPr>
        <w:pStyle w:val="Cdigo"/>
      </w:pPr>
      <w:r>
        <w:t>}</w:t>
      </w:r>
    </w:p>
    <w:p w14:paraId="643E36E2" w14:textId="77777777" w:rsidR="006C79D5" w:rsidRDefault="006C79D5" w:rsidP="003572EF"/>
    <w:p w14:paraId="58EF9A5E" w14:textId="17EAFDFB" w:rsidR="006C79D5" w:rsidRDefault="00EF4BF5" w:rsidP="003572EF">
      <w:r w:rsidRPr="00EF4BF5">
        <w:rPr>
          <w:u w:val="single"/>
        </w:rPr>
        <w:lastRenderedPageBreak/>
        <w:t>Referencias y embebidos</w:t>
      </w:r>
      <w:r w:rsidRPr="00EF4BF5">
        <w:t>: En MongoDB, puedes modelar relaciones entre datos utilizando referencias o embebidos. Las referencias son enlaces a documentos en otras colecciones, mientras que los embebidos incrustan documentos directamente dentro de otros documentos. La elección entre referencias y embebidos depende de los patrones de acceso y consulta de datos de tu aplicación. Por ejemplo, en un modelo de blog, podrías embeber los comentarios dentro de las entradas del blog o referenciarlos en una colección separada.</w:t>
      </w:r>
    </w:p>
    <w:p w14:paraId="11532394" w14:textId="77777777" w:rsidR="006C79D5" w:rsidRDefault="006C79D5" w:rsidP="003572EF"/>
    <w:p w14:paraId="73414B62" w14:textId="77777777" w:rsidR="00F100B6" w:rsidRDefault="00F100B6" w:rsidP="00F100B6">
      <w:pPr>
        <w:pStyle w:val="Cdigo"/>
      </w:pPr>
      <w:r>
        <w:t>// Embebido</w:t>
      </w:r>
    </w:p>
    <w:p w14:paraId="2AF5DF12" w14:textId="77777777" w:rsidR="00F100B6" w:rsidRDefault="00F100B6" w:rsidP="00F100B6">
      <w:pPr>
        <w:pStyle w:val="Cdigo"/>
      </w:pPr>
      <w:r>
        <w:t>{</w:t>
      </w:r>
    </w:p>
    <w:p w14:paraId="357B8D48" w14:textId="77777777" w:rsidR="00F100B6" w:rsidRDefault="00F100B6" w:rsidP="00F100B6">
      <w:pPr>
        <w:pStyle w:val="Cdigo"/>
      </w:pPr>
      <w:r>
        <w:t xml:space="preserve">    "_id": </w:t>
      </w:r>
      <w:proofErr w:type="spellStart"/>
      <w:r>
        <w:t>ObjectId</w:t>
      </w:r>
      <w:proofErr w:type="spellEnd"/>
      <w:r>
        <w:t>("60932b9f2417bf1f3c87cd3c"),</w:t>
      </w:r>
    </w:p>
    <w:p w14:paraId="5FE7D188" w14:textId="77777777" w:rsidR="00F100B6" w:rsidRDefault="00F100B6" w:rsidP="00F100B6">
      <w:pPr>
        <w:pStyle w:val="Cdigo"/>
      </w:pPr>
      <w:r>
        <w:t xml:space="preserve">    "titulo": "Mi primera entrada de blog",</w:t>
      </w:r>
    </w:p>
    <w:p w14:paraId="5B5E2818" w14:textId="77777777" w:rsidR="00F100B6" w:rsidRDefault="00F100B6" w:rsidP="00F100B6">
      <w:pPr>
        <w:pStyle w:val="Cdigo"/>
      </w:pPr>
      <w:r>
        <w:t xml:space="preserve">    "contenido": "¡Hola, mundo!",</w:t>
      </w:r>
    </w:p>
    <w:p w14:paraId="46350AD1" w14:textId="77777777" w:rsidR="00F100B6" w:rsidRDefault="00F100B6" w:rsidP="00F100B6">
      <w:pPr>
        <w:pStyle w:val="Cdigo"/>
      </w:pPr>
      <w:r>
        <w:t xml:space="preserve">    "comentarios": [</w:t>
      </w:r>
    </w:p>
    <w:p w14:paraId="7BECD58E" w14:textId="77777777" w:rsidR="00F100B6" w:rsidRDefault="00F100B6" w:rsidP="00F100B6">
      <w:pPr>
        <w:pStyle w:val="Cdigo"/>
      </w:pPr>
      <w:r>
        <w:t xml:space="preserve">        {</w:t>
      </w:r>
    </w:p>
    <w:p w14:paraId="47C99C6D" w14:textId="77777777" w:rsidR="00F100B6" w:rsidRDefault="00F100B6" w:rsidP="00F100B6">
      <w:pPr>
        <w:pStyle w:val="Cdigo"/>
      </w:pPr>
      <w:r>
        <w:t xml:space="preserve">            "usuario": "Ana",</w:t>
      </w:r>
    </w:p>
    <w:p w14:paraId="1C82D48C" w14:textId="77777777" w:rsidR="00F100B6" w:rsidRDefault="00F100B6" w:rsidP="00F100B6">
      <w:pPr>
        <w:pStyle w:val="Cdigo"/>
      </w:pPr>
      <w:r>
        <w:t xml:space="preserve">            "contenido": "¡Genial!"</w:t>
      </w:r>
    </w:p>
    <w:p w14:paraId="6220B541" w14:textId="77777777" w:rsidR="00F100B6" w:rsidRDefault="00F100B6" w:rsidP="00F100B6">
      <w:pPr>
        <w:pStyle w:val="Cdigo"/>
      </w:pPr>
      <w:r>
        <w:t xml:space="preserve">        },</w:t>
      </w:r>
    </w:p>
    <w:p w14:paraId="1BD679DF" w14:textId="77777777" w:rsidR="00F100B6" w:rsidRDefault="00F100B6" w:rsidP="00F100B6">
      <w:pPr>
        <w:pStyle w:val="Cdigo"/>
      </w:pPr>
      <w:r>
        <w:t xml:space="preserve">        {</w:t>
      </w:r>
    </w:p>
    <w:p w14:paraId="0E0E3223" w14:textId="77777777" w:rsidR="00F100B6" w:rsidRDefault="00F100B6" w:rsidP="00F100B6">
      <w:pPr>
        <w:pStyle w:val="Cdigo"/>
      </w:pPr>
      <w:r>
        <w:t xml:space="preserve">            "usuario": "Pedro",</w:t>
      </w:r>
    </w:p>
    <w:p w14:paraId="51A61F30" w14:textId="77777777" w:rsidR="00F100B6" w:rsidRDefault="00F100B6" w:rsidP="00F100B6">
      <w:pPr>
        <w:pStyle w:val="Cdigo"/>
      </w:pPr>
      <w:r>
        <w:t xml:space="preserve">            "contenido": "Excelente artículo."</w:t>
      </w:r>
    </w:p>
    <w:p w14:paraId="6D07504C" w14:textId="77777777" w:rsidR="00F100B6" w:rsidRDefault="00F100B6" w:rsidP="00F100B6">
      <w:pPr>
        <w:pStyle w:val="Cdigo"/>
      </w:pPr>
      <w:r>
        <w:t xml:space="preserve">        }</w:t>
      </w:r>
    </w:p>
    <w:p w14:paraId="4CA067F9" w14:textId="77777777" w:rsidR="00F100B6" w:rsidRDefault="00F100B6" w:rsidP="00F100B6">
      <w:pPr>
        <w:pStyle w:val="Cdigo"/>
      </w:pPr>
      <w:r>
        <w:t xml:space="preserve">    ]</w:t>
      </w:r>
    </w:p>
    <w:p w14:paraId="40C198BE" w14:textId="77777777" w:rsidR="00F100B6" w:rsidRDefault="00F100B6" w:rsidP="00F100B6">
      <w:pPr>
        <w:pStyle w:val="Cdigo"/>
      </w:pPr>
      <w:r>
        <w:t>}</w:t>
      </w:r>
    </w:p>
    <w:p w14:paraId="5E0D9055" w14:textId="77777777" w:rsidR="00F100B6" w:rsidRDefault="00F100B6" w:rsidP="00F100B6">
      <w:pPr>
        <w:pStyle w:val="Cdigo"/>
      </w:pPr>
    </w:p>
    <w:p w14:paraId="4966E884" w14:textId="77777777" w:rsidR="00F100B6" w:rsidRDefault="00F100B6" w:rsidP="00F100B6">
      <w:pPr>
        <w:pStyle w:val="Cdigo"/>
      </w:pPr>
      <w:r>
        <w:t>// Referencia</w:t>
      </w:r>
    </w:p>
    <w:p w14:paraId="0BF2EF6A" w14:textId="77777777" w:rsidR="00F100B6" w:rsidRDefault="00F100B6" w:rsidP="00F100B6">
      <w:pPr>
        <w:pStyle w:val="Cdigo"/>
      </w:pPr>
      <w:r>
        <w:t>{</w:t>
      </w:r>
    </w:p>
    <w:p w14:paraId="01D778B9" w14:textId="77777777" w:rsidR="00F100B6" w:rsidRDefault="00F100B6" w:rsidP="00F100B6">
      <w:pPr>
        <w:pStyle w:val="Cdigo"/>
      </w:pPr>
      <w:r>
        <w:t xml:space="preserve">    "_id": </w:t>
      </w:r>
      <w:proofErr w:type="spellStart"/>
      <w:r>
        <w:t>ObjectId</w:t>
      </w:r>
      <w:proofErr w:type="spellEnd"/>
      <w:r>
        <w:t>("60932b9f2417bf1f3c87cd3d"),</w:t>
      </w:r>
    </w:p>
    <w:p w14:paraId="423F020F" w14:textId="77777777" w:rsidR="00F100B6" w:rsidRDefault="00F100B6" w:rsidP="00F100B6">
      <w:pPr>
        <w:pStyle w:val="Cdigo"/>
      </w:pPr>
      <w:r>
        <w:t xml:space="preserve">    "titulo": "Mi segunda entrada de blog",</w:t>
      </w:r>
    </w:p>
    <w:p w14:paraId="063EE3C7" w14:textId="77777777" w:rsidR="00F100B6" w:rsidRDefault="00F100B6" w:rsidP="00F100B6">
      <w:pPr>
        <w:pStyle w:val="Cdigo"/>
      </w:pPr>
      <w:r>
        <w:t xml:space="preserve">    "contenido": "¡Hola de nuevo!",</w:t>
      </w:r>
    </w:p>
    <w:p w14:paraId="35B50A1B" w14:textId="77777777" w:rsidR="00F100B6" w:rsidRDefault="00F100B6" w:rsidP="00F100B6">
      <w:pPr>
        <w:pStyle w:val="Cdigo"/>
      </w:pPr>
      <w:r>
        <w:t xml:space="preserve">    "comentarios": [</w:t>
      </w:r>
    </w:p>
    <w:p w14:paraId="7D518C37" w14:textId="77777777" w:rsidR="00F100B6" w:rsidRDefault="00F100B6" w:rsidP="00F100B6">
      <w:pPr>
        <w:pStyle w:val="Cdigo"/>
      </w:pPr>
      <w:r>
        <w:t xml:space="preserve">        </w:t>
      </w:r>
      <w:proofErr w:type="spellStart"/>
      <w:r>
        <w:t>ObjectId</w:t>
      </w:r>
      <w:proofErr w:type="spellEnd"/>
      <w:r>
        <w:t>("60932b9f2417bf1f3c87cd3e"), // Referencia al comentario 1</w:t>
      </w:r>
    </w:p>
    <w:p w14:paraId="3C7D1517" w14:textId="77777777" w:rsidR="00F100B6" w:rsidRDefault="00F100B6" w:rsidP="00F100B6">
      <w:pPr>
        <w:pStyle w:val="Cdigo"/>
      </w:pPr>
      <w:r>
        <w:t xml:space="preserve">        </w:t>
      </w:r>
      <w:proofErr w:type="spellStart"/>
      <w:r>
        <w:t>ObjectId</w:t>
      </w:r>
      <w:proofErr w:type="spellEnd"/>
      <w:r>
        <w:t>("60932b9f2417bf1f3c87cd3f</w:t>
      </w:r>
      <w:proofErr w:type="gramStart"/>
      <w:r>
        <w:t>")  /</w:t>
      </w:r>
      <w:proofErr w:type="gramEnd"/>
      <w:r>
        <w:t>/ Referencia al comentario 2</w:t>
      </w:r>
    </w:p>
    <w:p w14:paraId="259ED79E" w14:textId="77777777" w:rsidR="00F100B6" w:rsidRDefault="00F100B6" w:rsidP="00F100B6">
      <w:pPr>
        <w:pStyle w:val="Cdigo"/>
      </w:pPr>
      <w:r>
        <w:t xml:space="preserve">    ]</w:t>
      </w:r>
    </w:p>
    <w:p w14:paraId="689589AD" w14:textId="59C28E15" w:rsidR="003572EF" w:rsidRDefault="00F100B6" w:rsidP="00F100B6">
      <w:pPr>
        <w:pStyle w:val="Cdigo"/>
      </w:pPr>
      <w:r>
        <w:t>}</w:t>
      </w:r>
    </w:p>
    <w:p w14:paraId="45B7CC0C" w14:textId="77777777" w:rsidR="003572EF" w:rsidRDefault="003572EF" w:rsidP="003572EF"/>
    <w:p w14:paraId="2632F37C" w14:textId="24D3D66F" w:rsidR="00F100B6" w:rsidRDefault="00F100B6" w:rsidP="003572EF">
      <w:r w:rsidRPr="00F100B6">
        <w:t>Estos son algunos de los conceptos fundamentales del modelado de datos en MongoDB. Al utilizar MongoDB, es importante comprender estos conceptos para diseñar una estructura de datos eficiente y escalable que se adapte a las necesidades de tu aplicación. La flexibilidad y la capacidad de escalar horizontalmente hacen que MongoDB sea una opción poderosa para una amplia gama de aplicaciones.</w:t>
      </w:r>
    </w:p>
    <w:p w14:paraId="2AFC77C2" w14:textId="77777777" w:rsidR="003572EF" w:rsidRPr="003572EF" w:rsidRDefault="003572EF" w:rsidP="003572EF"/>
    <w:p w14:paraId="77492048" w14:textId="7CB602B4" w:rsidR="008E54E2" w:rsidRDefault="008E54E2" w:rsidP="00C81826">
      <w:pPr>
        <w:pStyle w:val="Ttulo3"/>
      </w:pPr>
      <w:bookmarkStart w:id="17" w:name="_Toc159962365"/>
      <w:r>
        <w:lastRenderedPageBreak/>
        <w:t xml:space="preserve">Definiendo esquemas con </w:t>
      </w:r>
      <w:proofErr w:type="spellStart"/>
      <w:r>
        <w:t>Mogoose</w:t>
      </w:r>
      <w:bookmarkEnd w:id="17"/>
      <w:proofErr w:type="spellEnd"/>
    </w:p>
    <w:p w14:paraId="19F2D3E2" w14:textId="1C7FE26D" w:rsidR="005D4130" w:rsidRDefault="003572EF" w:rsidP="003572EF">
      <w:pPr>
        <w:pStyle w:val="Prrafodelista"/>
        <w:numPr>
          <w:ilvl w:val="0"/>
          <w:numId w:val="7"/>
        </w:numPr>
      </w:pPr>
      <w:r w:rsidRPr="003572EF">
        <w:t xml:space="preserve">Definir un esquema con </w:t>
      </w:r>
      <w:proofErr w:type="spellStart"/>
      <w:r w:rsidRPr="003572EF">
        <w:t>Mongoose</w:t>
      </w:r>
      <w:proofErr w:type="spellEnd"/>
      <w:r w:rsidRPr="003572EF">
        <w:t xml:space="preserve">: Antes de crear modelos de datos, necesitas definir un esquema que describa la estructura de tus documentos en la base de datos MongoDB. Puedes hacerlo utilizando la API de esquemas de </w:t>
      </w:r>
      <w:proofErr w:type="spellStart"/>
      <w:r w:rsidRPr="003572EF">
        <w:t>Mongoose</w:t>
      </w:r>
      <w:proofErr w:type="spellEnd"/>
      <w:r w:rsidRPr="003572EF">
        <w:t>. Por ejemplo, podrías definir un esquema para un modelo de usuario:</w:t>
      </w:r>
    </w:p>
    <w:p w14:paraId="28100465" w14:textId="77777777" w:rsidR="004A2B65" w:rsidRPr="004A2B65" w:rsidRDefault="004A2B65" w:rsidP="004A2B65">
      <w:pPr>
        <w:pStyle w:val="Cdigo"/>
        <w:ind w:left="1276"/>
        <w:rPr>
          <w:lang w:val="en-US"/>
        </w:rPr>
      </w:pPr>
      <w:r w:rsidRPr="004A2B65">
        <w:rPr>
          <w:lang w:val="en-US"/>
        </w:rPr>
        <w:t>const mongoose = require('mongoose');</w:t>
      </w:r>
    </w:p>
    <w:p w14:paraId="09855290" w14:textId="77777777" w:rsidR="004A2B65" w:rsidRPr="004A2B65" w:rsidRDefault="004A2B65" w:rsidP="004A2B65">
      <w:pPr>
        <w:pStyle w:val="Cdigo"/>
        <w:ind w:left="1276"/>
        <w:rPr>
          <w:lang w:val="en-US"/>
        </w:rPr>
      </w:pPr>
      <w:r w:rsidRPr="004A2B65">
        <w:rPr>
          <w:lang w:val="en-US"/>
        </w:rPr>
        <w:t xml:space="preserve">const Schema = </w:t>
      </w:r>
      <w:proofErr w:type="spellStart"/>
      <w:proofErr w:type="gramStart"/>
      <w:r w:rsidRPr="004A2B65">
        <w:rPr>
          <w:lang w:val="en-US"/>
        </w:rPr>
        <w:t>mongoose.Schema</w:t>
      </w:r>
      <w:proofErr w:type="spellEnd"/>
      <w:proofErr w:type="gramEnd"/>
      <w:r w:rsidRPr="004A2B65">
        <w:rPr>
          <w:lang w:val="en-US"/>
        </w:rPr>
        <w:t>;</w:t>
      </w:r>
    </w:p>
    <w:p w14:paraId="5ABD16CF" w14:textId="77777777" w:rsidR="004A2B65" w:rsidRPr="004A2B65" w:rsidRDefault="004A2B65" w:rsidP="004A2B65">
      <w:pPr>
        <w:pStyle w:val="Cdigo"/>
        <w:ind w:left="1276"/>
        <w:rPr>
          <w:lang w:val="en-US"/>
        </w:rPr>
      </w:pPr>
    </w:p>
    <w:p w14:paraId="2320DB64" w14:textId="77777777" w:rsidR="004A2B65" w:rsidRDefault="004A2B65" w:rsidP="004A2B65">
      <w:pPr>
        <w:pStyle w:val="Cdigo"/>
        <w:ind w:left="1276"/>
      </w:pPr>
      <w:r>
        <w:t>// Definir el esquema para el modelo de usuario</w:t>
      </w:r>
    </w:p>
    <w:p w14:paraId="3E8D5D26" w14:textId="77777777" w:rsidR="004A2B65" w:rsidRPr="004A2B65" w:rsidRDefault="004A2B65" w:rsidP="004A2B65">
      <w:pPr>
        <w:pStyle w:val="Cdigo"/>
        <w:ind w:left="1276"/>
        <w:rPr>
          <w:lang w:val="en-US"/>
        </w:rPr>
      </w:pPr>
      <w:r w:rsidRPr="004A2B65">
        <w:rPr>
          <w:lang w:val="en-US"/>
        </w:rPr>
        <w:t xml:space="preserve">const </w:t>
      </w:r>
      <w:proofErr w:type="spellStart"/>
      <w:r w:rsidRPr="004A2B65">
        <w:rPr>
          <w:lang w:val="en-US"/>
        </w:rPr>
        <w:t>userSchema</w:t>
      </w:r>
      <w:proofErr w:type="spellEnd"/>
      <w:r w:rsidRPr="004A2B65">
        <w:rPr>
          <w:lang w:val="en-US"/>
        </w:rPr>
        <w:t xml:space="preserve"> = new </w:t>
      </w:r>
      <w:proofErr w:type="gramStart"/>
      <w:r w:rsidRPr="004A2B65">
        <w:rPr>
          <w:lang w:val="en-US"/>
        </w:rPr>
        <w:t>Schema(</w:t>
      </w:r>
      <w:proofErr w:type="gramEnd"/>
      <w:r w:rsidRPr="004A2B65">
        <w:rPr>
          <w:lang w:val="en-US"/>
        </w:rPr>
        <w:t>{</w:t>
      </w:r>
    </w:p>
    <w:p w14:paraId="503B6221" w14:textId="77777777" w:rsidR="004A2B65" w:rsidRPr="004A2B65" w:rsidRDefault="004A2B65" w:rsidP="004A2B65">
      <w:pPr>
        <w:pStyle w:val="Cdigo"/>
        <w:ind w:left="1276"/>
        <w:rPr>
          <w:lang w:val="en-US"/>
        </w:rPr>
      </w:pPr>
      <w:r w:rsidRPr="004A2B65">
        <w:rPr>
          <w:lang w:val="en-US"/>
        </w:rPr>
        <w:t xml:space="preserve">    </w:t>
      </w:r>
      <w:proofErr w:type="spellStart"/>
      <w:r w:rsidRPr="004A2B65">
        <w:rPr>
          <w:lang w:val="en-US"/>
        </w:rPr>
        <w:t>nombre</w:t>
      </w:r>
      <w:proofErr w:type="spellEnd"/>
      <w:r w:rsidRPr="004A2B65">
        <w:rPr>
          <w:lang w:val="en-US"/>
        </w:rPr>
        <w:t>: String,</w:t>
      </w:r>
    </w:p>
    <w:p w14:paraId="11307856" w14:textId="77777777" w:rsidR="004A2B65" w:rsidRPr="004A2B65" w:rsidRDefault="004A2B65" w:rsidP="004A2B65">
      <w:pPr>
        <w:pStyle w:val="Cdigo"/>
        <w:ind w:left="1276"/>
        <w:rPr>
          <w:lang w:val="en-US"/>
        </w:rPr>
      </w:pPr>
      <w:r w:rsidRPr="004A2B65">
        <w:rPr>
          <w:lang w:val="en-US"/>
        </w:rPr>
        <w:t xml:space="preserve">    email: String,</w:t>
      </w:r>
    </w:p>
    <w:p w14:paraId="0B8547BF" w14:textId="77777777" w:rsidR="004A2B65" w:rsidRPr="004A2B65" w:rsidRDefault="004A2B65" w:rsidP="004A2B65">
      <w:pPr>
        <w:pStyle w:val="Cdigo"/>
        <w:ind w:left="1276"/>
        <w:rPr>
          <w:lang w:val="en-US"/>
        </w:rPr>
      </w:pPr>
      <w:r w:rsidRPr="004A2B65">
        <w:rPr>
          <w:lang w:val="en-US"/>
        </w:rPr>
        <w:t xml:space="preserve">    </w:t>
      </w:r>
      <w:proofErr w:type="spellStart"/>
      <w:r w:rsidRPr="004A2B65">
        <w:rPr>
          <w:lang w:val="en-US"/>
        </w:rPr>
        <w:t>edad</w:t>
      </w:r>
      <w:proofErr w:type="spellEnd"/>
      <w:r w:rsidRPr="004A2B65">
        <w:rPr>
          <w:lang w:val="en-US"/>
        </w:rPr>
        <w:t>: Number</w:t>
      </w:r>
    </w:p>
    <w:p w14:paraId="131E2F53" w14:textId="77777777" w:rsidR="004A2B65" w:rsidRPr="004A2B65" w:rsidRDefault="004A2B65" w:rsidP="004A2B65">
      <w:pPr>
        <w:pStyle w:val="Cdigo"/>
        <w:ind w:left="1276"/>
        <w:rPr>
          <w:lang w:val="en-US"/>
        </w:rPr>
      </w:pPr>
      <w:r w:rsidRPr="004A2B65">
        <w:rPr>
          <w:lang w:val="en-US"/>
        </w:rPr>
        <w:t>});</w:t>
      </w:r>
    </w:p>
    <w:p w14:paraId="080A3AD4" w14:textId="77777777" w:rsidR="004A2B65" w:rsidRPr="004A2B65" w:rsidRDefault="004A2B65" w:rsidP="004A2B65">
      <w:pPr>
        <w:pStyle w:val="Cdigo"/>
        <w:ind w:left="1276"/>
        <w:rPr>
          <w:lang w:val="en-US"/>
        </w:rPr>
      </w:pPr>
    </w:p>
    <w:p w14:paraId="0B7F88EC" w14:textId="77777777" w:rsidR="004A2B65" w:rsidRPr="004A2B65" w:rsidRDefault="004A2B65" w:rsidP="004A2B65">
      <w:pPr>
        <w:pStyle w:val="Cdigo"/>
        <w:ind w:left="1276"/>
        <w:rPr>
          <w:lang w:val="en-US"/>
        </w:rPr>
      </w:pPr>
      <w:r w:rsidRPr="004A2B65">
        <w:rPr>
          <w:lang w:val="en-US"/>
        </w:rPr>
        <w:t xml:space="preserve">// </w:t>
      </w:r>
      <w:proofErr w:type="spellStart"/>
      <w:r w:rsidRPr="004A2B65">
        <w:rPr>
          <w:lang w:val="en-US"/>
        </w:rPr>
        <w:t>Exportar</w:t>
      </w:r>
      <w:proofErr w:type="spellEnd"/>
      <w:r w:rsidRPr="004A2B65">
        <w:rPr>
          <w:lang w:val="en-US"/>
        </w:rPr>
        <w:t xml:space="preserve"> </w:t>
      </w:r>
      <w:proofErr w:type="spellStart"/>
      <w:r w:rsidRPr="004A2B65">
        <w:rPr>
          <w:lang w:val="en-US"/>
        </w:rPr>
        <w:t>el</w:t>
      </w:r>
      <w:proofErr w:type="spellEnd"/>
      <w:r w:rsidRPr="004A2B65">
        <w:rPr>
          <w:lang w:val="en-US"/>
        </w:rPr>
        <w:t xml:space="preserve"> </w:t>
      </w:r>
      <w:proofErr w:type="spellStart"/>
      <w:r w:rsidRPr="004A2B65">
        <w:rPr>
          <w:lang w:val="en-US"/>
        </w:rPr>
        <w:t>esquema</w:t>
      </w:r>
      <w:proofErr w:type="spellEnd"/>
    </w:p>
    <w:p w14:paraId="763EE03B" w14:textId="36B47829" w:rsidR="005D4130" w:rsidRPr="004A2B65" w:rsidRDefault="004A2B65" w:rsidP="004A2B65">
      <w:pPr>
        <w:pStyle w:val="Cdigo"/>
        <w:ind w:left="1276"/>
        <w:rPr>
          <w:lang w:val="en-US"/>
        </w:rPr>
      </w:pPr>
      <w:proofErr w:type="spellStart"/>
      <w:proofErr w:type="gramStart"/>
      <w:r w:rsidRPr="004A2B65">
        <w:rPr>
          <w:lang w:val="en-US"/>
        </w:rPr>
        <w:t>module.exports</w:t>
      </w:r>
      <w:proofErr w:type="spellEnd"/>
      <w:proofErr w:type="gramEnd"/>
      <w:r w:rsidRPr="004A2B65">
        <w:rPr>
          <w:lang w:val="en-US"/>
        </w:rPr>
        <w:t xml:space="preserve"> = </w:t>
      </w:r>
      <w:proofErr w:type="spellStart"/>
      <w:r w:rsidRPr="004A2B65">
        <w:rPr>
          <w:lang w:val="en-US"/>
        </w:rPr>
        <w:t>mongoose.model</w:t>
      </w:r>
      <w:proofErr w:type="spellEnd"/>
      <w:r w:rsidRPr="004A2B65">
        <w:rPr>
          <w:lang w:val="en-US"/>
        </w:rPr>
        <w:t xml:space="preserve">('User', </w:t>
      </w:r>
      <w:proofErr w:type="spellStart"/>
      <w:r w:rsidRPr="004A2B65">
        <w:rPr>
          <w:lang w:val="en-US"/>
        </w:rPr>
        <w:t>userSchema</w:t>
      </w:r>
      <w:proofErr w:type="spellEnd"/>
      <w:r w:rsidRPr="004A2B65">
        <w:rPr>
          <w:lang w:val="en-US"/>
        </w:rPr>
        <w:t>);</w:t>
      </w:r>
    </w:p>
    <w:p w14:paraId="673CAA45" w14:textId="77777777" w:rsidR="005D4130" w:rsidRPr="004A2B65" w:rsidRDefault="005D4130" w:rsidP="005D4130">
      <w:pPr>
        <w:rPr>
          <w:lang w:val="en-US"/>
        </w:rPr>
      </w:pPr>
    </w:p>
    <w:p w14:paraId="5E3B44C4" w14:textId="43C60B79" w:rsidR="005D4130" w:rsidRDefault="007777FF" w:rsidP="007777FF">
      <w:pPr>
        <w:pStyle w:val="Prrafodelista"/>
        <w:numPr>
          <w:ilvl w:val="0"/>
          <w:numId w:val="7"/>
        </w:numPr>
      </w:pPr>
      <w:r w:rsidRPr="007777FF">
        <w:t>Usar el modelo en tu aplicación: Una vez que has definido un esquema, puedes utilizarlo para crear modelos de datos y realizar operaciones CRUD (Crear, Leer, Actualizar, Borrar) en tu base de datos MongoDB. Por ejemplo, podrías utilizar el modelo de usuario en un controlador para guardar un nuevo usuario en la base de datos:</w:t>
      </w:r>
    </w:p>
    <w:p w14:paraId="5EC8D509" w14:textId="77777777" w:rsidR="00C41787" w:rsidRPr="007777FF" w:rsidRDefault="00C41787" w:rsidP="00C41787"/>
    <w:p w14:paraId="09926E98" w14:textId="77777777" w:rsidR="007777FF" w:rsidRPr="007777FF" w:rsidRDefault="007777FF" w:rsidP="007777FF">
      <w:pPr>
        <w:pStyle w:val="Cdigo"/>
        <w:ind w:left="1276"/>
        <w:rPr>
          <w:lang w:val="en-US"/>
        </w:rPr>
      </w:pPr>
      <w:r w:rsidRPr="007777FF">
        <w:rPr>
          <w:lang w:val="en-US"/>
        </w:rPr>
        <w:t xml:space="preserve">const User = </w:t>
      </w:r>
      <w:proofErr w:type="gramStart"/>
      <w:r w:rsidRPr="007777FF">
        <w:rPr>
          <w:lang w:val="en-US"/>
        </w:rPr>
        <w:t>require(</w:t>
      </w:r>
      <w:proofErr w:type="gramEnd"/>
      <w:r w:rsidRPr="007777FF">
        <w:rPr>
          <w:lang w:val="en-US"/>
        </w:rPr>
        <w:t>'../models/user');</w:t>
      </w:r>
    </w:p>
    <w:p w14:paraId="51A976FD" w14:textId="77777777" w:rsidR="007777FF" w:rsidRPr="007777FF" w:rsidRDefault="007777FF" w:rsidP="007777FF">
      <w:pPr>
        <w:pStyle w:val="Cdigo"/>
        <w:ind w:left="1276"/>
        <w:rPr>
          <w:lang w:val="en-US"/>
        </w:rPr>
      </w:pPr>
    </w:p>
    <w:p w14:paraId="6D46A378" w14:textId="77777777" w:rsidR="007777FF" w:rsidRDefault="007777FF" w:rsidP="007777FF">
      <w:pPr>
        <w:pStyle w:val="Cdigo"/>
        <w:ind w:left="1276"/>
      </w:pPr>
      <w:r>
        <w:t>// Crear un nuevo usuario</w:t>
      </w:r>
    </w:p>
    <w:p w14:paraId="49FA3172" w14:textId="77777777" w:rsidR="007777FF" w:rsidRDefault="007777FF" w:rsidP="007777FF">
      <w:pPr>
        <w:pStyle w:val="Cdigo"/>
        <w:ind w:left="1276"/>
      </w:pPr>
      <w:proofErr w:type="spellStart"/>
      <w:r>
        <w:t>const</w:t>
      </w:r>
      <w:proofErr w:type="spellEnd"/>
      <w:r>
        <w:t xml:space="preserve"> </w:t>
      </w:r>
      <w:proofErr w:type="spellStart"/>
      <w:r>
        <w:t>newUser</w:t>
      </w:r>
      <w:proofErr w:type="spellEnd"/>
      <w:r>
        <w:t xml:space="preserve"> = new </w:t>
      </w:r>
      <w:proofErr w:type="spellStart"/>
      <w:proofErr w:type="gramStart"/>
      <w:r>
        <w:t>User</w:t>
      </w:r>
      <w:proofErr w:type="spellEnd"/>
      <w:r>
        <w:t>(</w:t>
      </w:r>
      <w:proofErr w:type="gramEnd"/>
      <w:r>
        <w:t>{</w:t>
      </w:r>
    </w:p>
    <w:p w14:paraId="1E47D030" w14:textId="77777777" w:rsidR="007777FF" w:rsidRDefault="007777FF" w:rsidP="007777FF">
      <w:pPr>
        <w:pStyle w:val="Cdigo"/>
        <w:ind w:left="1276"/>
      </w:pPr>
      <w:r>
        <w:t xml:space="preserve">    nombre: 'Juan',</w:t>
      </w:r>
    </w:p>
    <w:p w14:paraId="440A78E2" w14:textId="77777777" w:rsidR="007777FF" w:rsidRDefault="007777FF" w:rsidP="007777FF">
      <w:pPr>
        <w:pStyle w:val="Cdigo"/>
        <w:ind w:left="1276"/>
      </w:pPr>
      <w:r>
        <w:t xml:space="preserve">    email: 'juan@example.com',</w:t>
      </w:r>
    </w:p>
    <w:p w14:paraId="60CC5FD3" w14:textId="77777777" w:rsidR="007777FF" w:rsidRDefault="007777FF" w:rsidP="007777FF">
      <w:pPr>
        <w:pStyle w:val="Cdigo"/>
        <w:ind w:left="1276"/>
      </w:pPr>
      <w:r>
        <w:t xml:space="preserve">    edad: 30</w:t>
      </w:r>
    </w:p>
    <w:p w14:paraId="1B8506CF" w14:textId="77777777" w:rsidR="007777FF" w:rsidRDefault="007777FF" w:rsidP="007777FF">
      <w:pPr>
        <w:pStyle w:val="Cdigo"/>
        <w:ind w:left="1276"/>
      </w:pPr>
      <w:r>
        <w:t>});</w:t>
      </w:r>
    </w:p>
    <w:p w14:paraId="5962EEEA" w14:textId="77777777" w:rsidR="007777FF" w:rsidRDefault="007777FF" w:rsidP="007777FF">
      <w:pPr>
        <w:pStyle w:val="Cdigo"/>
        <w:ind w:left="1276"/>
      </w:pPr>
    </w:p>
    <w:p w14:paraId="43747E4B" w14:textId="77777777" w:rsidR="007777FF" w:rsidRDefault="007777FF" w:rsidP="007777FF">
      <w:pPr>
        <w:pStyle w:val="Cdigo"/>
        <w:ind w:left="1276"/>
      </w:pPr>
      <w:r>
        <w:t>// Guardar el nuevo usuario en la base de datos</w:t>
      </w:r>
    </w:p>
    <w:p w14:paraId="671DE3AD" w14:textId="77777777" w:rsidR="007777FF" w:rsidRDefault="007777FF" w:rsidP="007777FF">
      <w:pPr>
        <w:pStyle w:val="Cdigo"/>
        <w:ind w:left="1276"/>
      </w:pPr>
      <w:proofErr w:type="spellStart"/>
      <w:r>
        <w:t>newUser.save</w:t>
      </w:r>
      <w:proofErr w:type="spellEnd"/>
      <w:r>
        <w:t>()</w:t>
      </w:r>
    </w:p>
    <w:p w14:paraId="00B45B4A" w14:textId="77777777" w:rsidR="007777FF" w:rsidRDefault="007777FF" w:rsidP="007777FF">
      <w:pPr>
        <w:pStyle w:val="Cdigo"/>
        <w:ind w:left="1276"/>
      </w:pPr>
      <w:r>
        <w:t xml:space="preserve">    </w:t>
      </w:r>
      <w:proofErr w:type="gramStart"/>
      <w:r>
        <w:t>.</w:t>
      </w:r>
      <w:proofErr w:type="spellStart"/>
      <w:r>
        <w:t>then</w:t>
      </w:r>
      <w:proofErr w:type="spellEnd"/>
      <w:proofErr w:type="gramEnd"/>
      <w:r>
        <w:t>(() =&gt; console.log('Usuario creado exitosamente'))</w:t>
      </w:r>
    </w:p>
    <w:p w14:paraId="1DE4A311" w14:textId="221EC787" w:rsidR="005D4130" w:rsidRPr="007777FF" w:rsidRDefault="007777FF" w:rsidP="007777FF">
      <w:pPr>
        <w:pStyle w:val="Cdigo"/>
        <w:ind w:left="1276"/>
      </w:pPr>
      <w:r>
        <w:t xml:space="preserve">    </w:t>
      </w:r>
      <w:proofErr w:type="gramStart"/>
      <w:r>
        <w:t>.catch</w:t>
      </w:r>
      <w:proofErr w:type="gramEnd"/>
      <w:r>
        <w:t>(</w:t>
      </w:r>
      <w:proofErr w:type="spellStart"/>
      <w:r>
        <w:t>err</w:t>
      </w:r>
      <w:proofErr w:type="spellEnd"/>
      <w:r>
        <w:t xml:space="preserve"> =&gt; </w:t>
      </w:r>
      <w:proofErr w:type="spellStart"/>
      <w:r>
        <w:t>console.error</w:t>
      </w:r>
      <w:proofErr w:type="spellEnd"/>
      <w:r>
        <w:t xml:space="preserve">('Error al crear usuario:', </w:t>
      </w:r>
      <w:proofErr w:type="spellStart"/>
      <w:r>
        <w:t>err</w:t>
      </w:r>
      <w:proofErr w:type="spellEnd"/>
      <w:r>
        <w:t>));</w:t>
      </w:r>
    </w:p>
    <w:p w14:paraId="50F363B3" w14:textId="77777777" w:rsidR="005D4130" w:rsidRPr="007777FF" w:rsidRDefault="005D4130" w:rsidP="005D4130"/>
    <w:p w14:paraId="271EC8DF" w14:textId="272228E7" w:rsidR="005D4130" w:rsidRPr="007777FF" w:rsidRDefault="009F33D0" w:rsidP="005D4130">
      <w:pPr>
        <w:pStyle w:val="Prrafodelista"/>
        <w:numPr>
          <w:ilvl w:val="0"/>
          <w:numId w:val="7"/>
        </w:numPr>
      </w:pPr>
      <w:r w:rsidRPr="009F33D0">
        <w:lastRenderedPageBreak/>
        <w:t xml:space="preserve">Uso de la Shell de MongoDB: Además de utilizar </w:t>
      </w:r>
      <w:proofErr w:type="spellStart"/>
      <w:r w:rsidRPr="009F33D0">
        <w:t>Mongoose</w:t>
      </w:r>
      <w:proofErr w:type="spellEnd"/>
      <w:r w:rsidRPr="009F33D0">
        <w:t xml:space="preserve"> en tu aplicación Express, también puedes interactuar directamente con la base de datos MongoDB utilizando la </w:t>
      </w:r>
      <w:proofErr w:type="spellStart"/>
      <w:r w:rsidRPr="009F33D0">
        <w:t>shell</w:t>
      </w:r>
      <w:proofErr w:type="spellEnd"/>
      <w:r w:rsidRPr="009F33D0">
        <w:t xml:space="preserve"> de MongoDB. Puedes ejecutar la </w:t>
      </w:r>
      <w:proofErr w:type="spellStart"/>
      <w:r w:rsidRPr="009F33D0">
        <w:t>shell</w:t>
      </w:r>
      <w:proofErr w:type="spellEnd"/>
      <w:r w:rsidRPr="009F33D0">
        <w:t xml:space="preserve"> de MongoDB desde la línea de comandos utilizando el comando mongo. Desde la </w:t>
      </w:r>
      <w:proofErr w:type="spellStart"/>
      <w:r w:rsidRPr="009F33D0">
        <w:t>shell</w:t>
      </w:r>
      <w:proofErr w:type="spellEnd"/>
      <w:r w:rsidRPr="009F33D0">
        <w:t xml:space="preserve"> de MongoDB, puedes crear bases de datos, colecciones y realizar consultas y operaciones de actualización en tu base de datos MongoDB.</w:t>
      </w:r>
    </w:p>
    <w:p w14:paraId="275DDA00" w14:textId="77777777" w:rsidR="005D4130" w:rsidRPr="007777FF" w:rsidRDefault="005D4130" w:rsidP="005D4130"/>
    <w:p w14:paraId="4B685022" w14:textId="552AA20F" w:rsidR="008E54E2" w:rsidRDefault="008E54E2" w:rsidP="00C81826">
      <w:pPr>
        <w:pStyle w:val="Ttulo3"/>
      </w:pPr>
      <w:bookmarkStart w:id="18" w:name="_Toc159962366"/>
      <w:r>
        <w:t>Uso de la Shell de MongoDB para crear bases de datos y manipular información</w:t>
      </w:r>
      <w:bookmarkEnd w:id="18"/>
      <w:r>
        <w:t xml:space="preserve"> </w:t>
      </w:r>
    </w:p>
    <w:p w14:paraId="4B1344B5" w14:textId="78C41457" w:rsidR="00026C29" w:rsidRDefault="001D0AD1" w:rsidP="00026C29">
      <w:r w:rsidRPr="001D0AD1">
        <w:t xml:space="preserve">La </w:t>
      </w:r>
      <w:proofErr w:type="spellStart"/>
      <w:r w:rsidRPr="001D0AD1">
        <w:t>shell</w:t>
      </w:r>
      <w:proofErr w:type="spellEnd"/>
      <w:r w:rsidRPr="001D0AD1">
        <w:t xml:space="preserve"> de MongoDB es una interfaz de línea de comandos que te permite interactuar directamente con tu servidor de MongoDB. Con la </w:t>
      </w:r>
      <w:proofErr w:type="spellStart"/>
      <w:r w:rsidRPr="001D0AD1">
        <w:t>shell</w:t>
      </w:r>
      <w:proofErr w:type="spellEnd"/>
      <w:r w:rsidRPr="001D0AD1">
        <w:t xml:space="preserve"> de MongoDB, puedes crear bases de datos, colecciones, insertar y consultar datos, entre otras operaciones. A continuación, te mostraré cómo puedes utilizar la </w:t>
      </w:r>
      <w:proofErr w:type="spellStart"/>
      <w:r w:rsidRPr="001D0AD1">
        <w:t>shell</w:t>
      </w:r>
      <w:proofErr w:type="spellEnd"/>
      <w:r w:rsidRPr="001D0AD1">
        <w:t xml:space="preserve"> de MongoDB para crear bases de datos, manipular información y realizar algunas operaciones básicas:</w:t>
      </w:r>
    </w:p>
    <w:p w14:paraId="1260B82B" w14:textId="77777777" w:rsidR="001D0AD1" w:rsidRDefault="001D0AD1" w:rsidP="00026C29"/>
    <w:p w14:paraId="58691DFF" w14:textId="25F7F19D" w:rsidR="001D0AD1" w:rsidRDefault="001D0AD1" w:rsidP="0021499E">
      <w:pPr>
        <w:pStyle w:val="Prrafodelista"/>
        <w:numPr>
          <w:ilvl w:val="0"/>
          <w:numId w:val="8"/>
        </w:numPr>
      </w:pPr>
      <w:r w:rsidRPr="001D0AD1">
        <w:t xml:space="preserve">Iniciar la Shell de MongoDB: Para iniciar la </w:t>
      </w:r>
      <w:proofErr w:type="spellStart"/>
      <w:r w:rsidRPr="001D0AD1">
        <w:t>shell</w:t>
      </w:r>
      <w:proofErr w:type="spellEnd"/>
      <w:r w:rsidRPr="001D0AD1">
        <w:t xml:space="preserve"> de MongoDB, abre una terminal y ejecuta el siguiente comando:</w:t>
      </w:r>
      <w:r w:rsidR="0021499E">
        <w:t xml:space="preserve"> </w:t>
      </w:r>
      <w:r w:rsidR="0021499E" w:rsidRPr="0021499E">
        <w:rPr>
          <w:rFonts w:ascii="Courier New" w:hAnsi="Courier New" w:cs="Courier New"/>
        </w:rPr>
        <w:t>mongo</w:t>
      </w:r>
    </w:p>
    <w:p w14:paraId="15AEA0DC" w14:textId="77777777" w:rsidR="00A81518" w:rsidRDefault="00A81518" w:rsidP="00A81518">
      <w:pPr>
        <w:ind w:left="709"/>
      </w:pPr>
      <w:r>
        <w:t xml:space="preserve">Esto te conectará a tu servidor de MongoDB en localhost utilizando el puerto predeterminado (27017) y te dará acceso a la </w:t>
      </w:r>
      <w:proofErr w:type="spellStart"/>
      <w:r>
        <w:t>shell</w:t>
      </w:r>
      <w:proofErr w:type="spellEnd"/>
      <w:r>
        <w:t xml:space="preserve"> de MongoDB.</w:t>
      </w:r>
    </w:p>
    <w:p w14:paraId="4FA5A9DF" w14:textId="1CFCB3F3" w:rsidR="00026C29" w:rsidRDefault="00A81518" w:rsidP="00A81518">
      <w:pPr>
        <w:pStyle w:val="Prrafodelista"/>
        <w:numPr>
          <w:ilvl w:val="0"/>
          <w:numId w:val="8"/>
        </w:numPr>
      </w:pPr>
      <w:r>
        <w:t xml:space="preserve">Crear una base de datos: Para crear una nueva base de datos, simplemente especifica su nombre como parte de una operación de inserción o consulta. MongoDB creará la base de datos automáticamente cuando insertes el primer documento en ella. Por ejemplo, para crear una base de datos llamada </w:t>
      </w:r>
      <w:proofErr w:type="spellStart"/>
      <w:r>
        <w:t>mi_base_de_datos</w:t>
      </w:r>
      <w:proofErr w:type="spellEnd"/>
      <w:r>
        <w:t>, puedes ejecutar:</w:t>
      </w:r>
      <w:r w:rsidR="00F740AD" w:rsidRPr="00F740AD">
        <w:t xml:space="preserve"> </w:t>
      </w:r>
      <w:r w:rsidR="00F740AD" w:rsidRPr="00F740AD">
        <w:rPr>
          <w:rFonts w:ascii="Courier New" w:hAnsi="Courier New" w:cs="Courier New"/>
        </w:rPr>
        <w:t xml:space="preserve">use </w:t>
      </w:r>
      <w:proofErr w:type="spellStart"/>
      <w:r w:rsidR="00F740AD" w:rsidRPr="00F740AD">
        <w:rPr>
          <w:rFonts w:ascii="Courier New" w:hAnsi="Courier New" w:cs="Courier New"/>
        </w:rPr>
        <w:t>mi_base_de_datos</w:t>
      </w:r>
      <w:proofErr w:type="spellEnd"/>
    </w:p>
    <w:p w14:paraId="1B3192B2" w14:textId="7C66A809" w:rsidR="00F740AD" w:rsidRDefault="00F740AD" w:rsidP="00F740AD">
      <w:pPr>
        <w:ind w:left="709"/>
      </w:pPr>
      <w:r>
        <w:t xml:space="preserve">Esto seleccionará la base de datos </w:t>
      </w:r>
      <w:proofErr w:type="spellStart"/>
      <w:r>
        <w:t>mi_base_de_datos</w:t>
      </w:r>
      <w:proofErr w:type="spellEnd"/>
      <w:r>
        <w:t xml:space="preserve"> como la base de datos activa en la sesión actual.</w:t>
      </w:r>
    </w:p>
    <w:p w14:paraId="72DF7EEC" w14:textId="4C0C8626" w:rsidR="00026C29" w:rsidRDefault="00F740AD" w:rsidP="008A54C1">
      <w:pPr>
        <w:pStyle w:val="Prrafodelista"/>
        <w:numPr>
          <w:ilvl w:val="0"/>
          <w:numId w:val="8"/>
        </w:numPr>
      </w:pPr>
      <w:r>
        <w:t xml:space="preserve">Crear una colección: Para crear una nueva colección dentro de la base de datos actual, puedes utilizar el método </w:t>
      </w:r>
      <w:proofErr w:type="spellStart"/>
      <w:proofErr w:type="gramStart"/>
      <w:r>
        <w:t>db.createCollection</w:t>
      </w:r>
      <w:proofErr w:type="spellEnd"/>
      <w:proofErr w:type="gramEnd"/>
      <w:r>
        <w:t xml:space="preserve">(). Por ejemplo, </w:t>
      </w:r>
      <w:r>
        <w:lastRenderedPageBreak/>
        <w:t>para crear una colección llamada usuarios, puedes ejecutar:</w:t>
      </w:r>
      <w:r w:rsidR="008A54C1">
        <w:t xml:space="preserve"> </w:t>
      </w:r>
      <w:proofErr w:type="spellStart"/>
      <w:proofErr w:type="gramStart"/>
      <w:r w:rsidR="008A54C1" w:rsidRPr="008A54C1">
        <w:rPr>
          <w:rFonts w:ascii="Courier New" w:hAnsi="Courier New" w:cs="Courier New"/>
        </w:rPr>
        <w:t>db.createCollection</w:t>
      </w:r>
      <w:proofErr w:type="spellEnd"/>
      <w:proofErr w:type="gramEnd"/>
      <w:r w:rsidR="008A54C1" w:rsidRPr="008A54C1">
        <w:rPr>
          <w:rFonts w:ascii="Courier New" w:hAnsi="Courier New" w:cs="Courier New"/>
        </w:rPr>
        <w:t>("usuarios")</w:t>
      </w:r>
    </w:p>
    <w:p w14:paraId="4ABEB4B5" w14:textId="0C32BB5D" w:rsidR="0077064D" w:rsidRDefault="0077064D" w:rsidP="0077064D">
      <w:pPr>
        <w:ind w:left="709"/>
      </w:pPr>
      <w:r>
        <w:t>Esto creará una colección llamada usuarios dentro de la base de datos actual.</w:t>
      </w:r>
    </w:p>
    <w:p w14:paraId="02525E45" w14:textId="4ECBF85F" w:rsidR="00026C29" w:rsidRDefault="0077064D" w:rsidP="0077064D">
      <w:pPr>
        <w:pStyle w:val="Prrafodelista"/>
        <w:numPr>
          <w:ilvl w:val="0"/>
          <w:numId w:val="8"/>
        </w:numPr>
      </w:pPr>
      <w:r>
        <w:t xml:space="preserve">Insertar datos: Para insertar datos en una colección, puedes utilizar el método </w:t>
      </w:r>
      <w:proofErr w:type="spellStart"/>
      <w:proofErr w:type="gramStart"/>
      <w:r>
        <w:t>db.collection</w:t>
      </w:r>
      <w:proofErr w:type="gramEnd"/>
      <w:r>
        <w:t>.insertOne</w:t>
      </w:r>
      <w:proofErr w:type="spellEnd"/>
      <w:r>
        <w:t xml:space="preserve">() o </w:t>
      </w:r>
      <w:proofErr w:type="spellStart"/>
      <w:r>
        <w:t>db.collection.insertMany</w:t>
      </w:r>
      <w:proofErr w:type="spellEnd"/>
      <w:r>
        <w:t>(). Por ejemplo, para insertar un nuevo usuario en la colección usuarios, puedes ejecutar:</w:t>
      </w:r>
    </w:p>
    <w:p w14:paraId="662218F9" w14:textId="4B931712" w:rsidR="008A54C1" w:rsidRPr="0077064D" w:rsidRDefault="0077064D" w:rsidP="0077064D">
      <w:pPr>
        <w:ind w:left="709"/>
        <w:rPr>
          <w:rFonts w:ascii="Courier New" w:hAnsi="Courier New" w:cs="Courier New"/>
        </w:rPr>
      </w:pPr>
      <w:proofErr w:type="spellStart"/>
      <w:proofErr w:type="gramStart"/>
      <w:r w:rsidRPr="0077064D">
        <w:rPr>
          <w:rFonts w:ascii="Courier New" w:hAnsi="Courier New" w:cs="Courier New"/>
        </w:rPr>
        <w:t>db.usuarios</w:t>
      </w:r>
      <w:proofErr w:type="gramEnd"/>
      <w:r w:rsidRPr="0077064D">
        <w:rPr>
          <w:rFonts w:ascii="Courier New" w:hAnsi="Courier New" w:cs="Courier New"/>
        </w:rPr>
        <w:t>.insertOne</w:t>
      </w:r>
      <w:proofErr w:type="spellEnd"/>
      <w:r w:rsidRPr="0077064D">
        <w:rPr>
          <w:rFonts w:ascii="Courier New" w:hAnsi="Courier New" w:cs="Courier New"/>
        </w:rPr>
        <w:t>({nombre: "Juan", edad: 30})</w:t>
      </w:r>
    </w:p>
    <w:p w14:paraId="2932F741" w14:textId="6E5BC6C7" w:rsidR="00705379" w:rsidRDefault="00705379" w:rsidP="00705379">
      <w:pPr>
        <w:ind w:left="709"/>
      </w:pPr>
      <w:r>
        <w:t>Esto insertará un documento con el nombre "Juan" y la edad 30 en la colección usuarios.</w:t>
      </w:r>
    </w:p>
    <w:p w14:paraId="36320AF1" w14:textId="530C3B1F" w:rsidR="008A54C1" w:rsidRDefault="00705379" w:rsidP="00705379">
      <w:pPr>
        <w:pStyle w:val="Prrafodelista"/>
        <w:numPr>
          <w:ilvl w:val="0"/>
          <w:numId w:val="8"/>
        </w:numPr>
      </w:pPr>
      <w:r>
        <w:t xml:space="preserve">Consultar datos: Para consultar datos en una colección, puedes utilizar el método </w:t>
      </w:r>
      <w:proofErr w:type="spellStart"/>
      <w:proofErr w:type="gramStart"/>
      <w:r>
        <w:t>db.collection</w:t>
      </w:r>
      <w:proofErr w:type="gramEnd"/>
      <w:r>
        <w:t>.find</w:t>
      </w:r>
      <w:proofErr w:type="spellEnd"/>
      <w:r>
        <w:t>(). Por ejemplo, para encontrar todos los usuarios en la colección usuarios, puedes ejecutar:</w:t>
      </w:r>
      <w:r w:rsidR="002668D9">
        <w:t xml:space="preserve"> </w:t>
      </w:r>
      <w:proofErr w:type="spellStart"/>
      <w:proofErr w:type="gramStart"/>
      <w:r w:rsidR="002668D9" w:rsidRPr="002668D9">
        <w:rPr>
          <w:rFonts w:ascii="Courier New" w:hAnsi="Courier New" w:cs="Courier New"/>
        </w:rPr>
        <w:t>db.usuarios</w:t>
      </w:r>
      <w:proofErr w:type="gramEnd"/>
      <w:r w:rsidR="002668D9" w:rsidRPr="002668D9">
        <w:rPr>
          <w:rFonts w:ascii="Courier New" w:hAnsi="Courier New" w:cs="Courier New"/>
        </w:rPr>
        <w:t>.find</w:t>
      </w:r>
      <w:proofErr w:type="spellEnd"/>
      <w:r w:rsidR="002668D9" w:rsidRPr="002668D9">
        <w:rPr>
          <w:rFonts w:ascii="Courier New" w:hAnsi="Courier New" w:cs="Courier New"/>
        </w:rPr>
        <w:t>()</w:t>
      </w:r>
    </w:p>
    <w:p w14:paraId="725E368C" w14:textId="01EA0CAC" w:rsidR="002668D9" w:rsidRDefault="002668D9" w:rsidP="00372E54">
      <w:pPr>
        <w:ind w:left="709"/>
      </w:pPr>
      <w:r>
        <w:t>Esto devolverá todos los documentos en la colección usuarios.</w:t>
      </w:r>
    </w:p>
    <w:p w14:paraId="0A98B614" w14:textId="3C663298" w:rsidR="008A54C1" w:rsidRDefault="002668D9" w:rsidP="002668D9">
      <w:pPr>
        <w:pStyle w:val="Prrafodelista"/>
        <w:numPr>
          <w:ilvl w:val="0"/>
          <w:numId w:val="8"/>
        </w:numPr>
      </w:pPr>
      <w:r>
        <w:t xml:space="preserve">Actualizar datos: Para actualizar datos en una colección, puedes utilizar el método </w:t>
      </w:r>
      <w:proofErr w:type="spellStart"/>
      <w:proofErr w:type="gramStart"/>
      <w:r>
        <w:t>db.collection</w:t>
      </w:r>
      <w:proofErr w:type="gramEnd"/>
      <w:r>
        <w:t>.updateOne</w:t>
      </w:r>
      <w:proofErr w:type="spellEnd"/>
      <w:r>
        <w:t xml:space="preserve">() o </w:t>
      </w:r>
      <w:proofErr w:type="spellStart"/>
      <w:r>
        <w:t>db.collection.updateMany</w:t>
      </w:r>
      <w:proofErr w:type="spellEnd"/>
      <w:r>
        <w:t>(). Por ejemplo, para actualizar el nombre de un usuario en la colección usuarios, puedes ejecutar:</w:t>
      </w:r>
    </w:p>
    <w:p w14:paraId="12056561" w14:textId="15AEB709" w:rsidR="008A54C1" w:rsidRPr="006756FE" w:rsidRDefault="00372E54" w:rsidP="006756FE">
      <w:pPr>
        <w:ind w:left="709"/>
        <w:rPr>
          <w:rFonts w:ascii="Courier New" w:hAnsi="Courier New" w:cs="Courier New"/>
        </w:rPr>
      </w:pPr>
      <w:proofErr w:type="spellStart"/>
      <w:proofErr w:type="gramStart"/>
      <w:r w:rsidRPr="006756FE">
        <w:rPr>
          <w:rFonts w:ascii="Courier New" w:hAnsi="Courier New" w:cs="Courier New"/>
        </w:rPr>
        <w:t>db.usuarios</w:t>
      </w:r>
      <w:proofErr w:type="gramEnd"/>
      <w:r w:rsidRPr="006756FE">
        <w:rPr>
          <w:rFonts w:ascii="Courier New" w:hAnsi="Courier New" w:cs="Courier New"/>
        </w:rPr>
        <w:t>.updateOne</w:t>
      </w:r>
      <w:proofErr w:type="spellEnd"/>
      <w:r w:rsidRPr="006756FE">
        <w:rPr>
          <w:rFonts w:ascii="Courier New" w:hAnsi="Courier New" w:cs="Courier New"/>
        </w:rPr>
        <w:t>({nombre: "Juan"}, {$set: {nombre: "Pedro"}})</w:t>
      </w:r>
    </w:p>
    <w:p w14:paraId="01C0C92D" w14:textId="0C79B325" w:rsidR="006756FE" w:rsidRDefault="006756FE" w:rsidP="006756FE">
      <w:pPr>
        <w:ind w:left="709"/>
      </w:pPr>
      <w:r>
        <w:t>Esto actualizará el nombre del usuario de "Juan" a "Pedro".</w:t>
      </w:r>
    </w:p>
    <w:p w14:paraId="5A79DA48" w14:textId="7B3797F8" w:rsidR="00BE641C" w:rsidRDefault="006756FE" w:rsidP="00026C29">
      <w:pPr>
        <w:pStyle w:val="Prrafodelista"/>
        <w:numPr>
          <w:ilvl w:val="0"/>
          <w:numId w:val="8"/>
        </w:numPr>
      </w:pPr>
      <w:r>
        <w:t xml:space="preserve">Estos son solo algunos ejemplos básicos de cómo puedes utilizar la </w:t>
      </w:r>
      <w:proofErr w:type="spellStart"/>
      <w:r>
        <w:t>shell</w:t>
      </w:r>
      <w:proofErr w:type="spellEnd"/>
      <w:r>
        <w:t xml:space="preserve"> de MongoDB para crear bases de datos, colecciones e insertar y consultar datos. La </w:t>
      </w:r>
      <w:proofErr w:type="spellStart"/>
      <w:r>
        <w:t>shell</w:t>
      </w:r>
      <w:proofErr w:type="spellEnd"/>
      <w:r>
        <w:t xml:space="preserve"> de MongoDB proporciona una amplia gama de funcionalidades y operaciones que te permiten administrar y manipular tu base de datos MongoDB de manera eficiente y flexible.</w:t>
      </w:r>
    </w:p>
    <w:p w14:paraId="15341979" w14:textId="77777777" w:rsidR="00BE641C" w:rsidRPr="00026C29" w:rsidRDefault="00BE641C" w:rsidP="00026C29"/>
    <w:p w14:paraId="7BD70A6E" w14:textId="6E056588" w:rsidR="008E54E2" w:rsidRDefault="008E54E2" w:rsidP="00CC640F">
      <w:pPr>
        <w:pStyle w:val="Ttulo2"/>
      </w:pPr>
      <w:bookmarkStart w:id="19" w:name="_Toc159962367"/>
      <w:r>
        <w:lastRenderedPageBreak/>
        <w:t xml:space="preserve">Creación de </w:t>
      </w:r>
      <w:proofErr w:type="spellStart"/>
      <w:r>
        <w:t>APIs</w:t>
      </w:r>
      <w:proofErr w:type="spellEnd"/>
      <w:r>
        <w:t xml:space="preserve"> REST para exponer bases de datos de MongoDB a la aplicación</w:t>
      </w:r>
      <w:bookmarkEnd w:id="19"/>
      <w:r>
        <w:t xml:space="preserve"> </w:t>
      </w:r>
    </w:p>
    <w:p w14:paraId="3EC60245" w14:textId="77777777" w:rsidR="00BE641C" w:rsidRPr="00BE641C" w:rsidRDefault="00BE641C" w:rsidP="00BE641C"/>
    <w:p w14:paraId="03B81540" w14:textId="5F97F04A" w:rsidR="008E54E2" w:rsidRDefault="008E54E2" w:rsidP="00C81826">
      <w:pPr>
        <w:pStyle w:val="Ttulo3"/>
      </w:pPr>
      <w:bookmarkStart w:id="20" w:name="_Toc159962368"/>
      <w:r>
        <w:t xml:space="preserve">Configurando </w:t>
      </w:r>
      <w:proofErr w:type="spellStart"/>
      <w:r>
        <w:t>APIs</w:t>
      </w:r>
      <w:proofErr w:type="spellEnd"/>
      <w:r>
        <w:t xml:space="preserve"> en Express</w:t>
      </w:r>
      <w:bookmarkEnd w:id="20"/>
    </w:p>
    <w:p w14:paraId="53A2CEA7" w14:textId="7056D966" w:rsidR="00BE641C" w:rsidRDefault="00BE641C" w:rsidP="00BE641C">
      <w:r>
        <w:t>Para crear una API REST que exponga los datos de una base de datos MongoDB en tu aplicación Express, necesitarás configurar rutas en Express y definir controladores para manejar las solicitudes HTTP utilizando los métodos GET, POST, PUT y DELETE. A continuación, te mostraré cómo puedes configurar una API REST en Express para interactuar con una base de datos MongoDB:</w:t>
      </w:r>
    </w:p>
    <w:p w14:paraId="1502D882" w14:textId="43D33CB6" w:rsidR="006E63A7" w:rsidRDefault="00BE641C" w:rsidP="00CB7E0D">
      <w:pPr>
        <w:pStyle w:val="Prrafodelista"/>
        <w:numPr>
          <w:ilvl w:val="0"/>
          <w:numId w:val="9"/>
        </w:numPr>
      </w:pPr>
      <w:r>
        <w:t xml:space="preserve">Instalar </w:t>
      </w:r>
      <w:proofErr w:type="spellStart"/>
      <w:r>
        <w:t>Mongoose</w:t>
      </w:r>
      <w:proofErr w:type="spellEnd"/>
      <w:r>
        <w:t xml:space="preserve">: Si aún no lo has hecho, asegúrate de tener </w:t>
      </w:r>
      <w:proofErr w:type="spellStart"/>
      <w:r>
        <w:t>Mongoose</w:t>
      </w:r>
      <w:proofErr w:type="spellEnd"/>
      <w:r>
        <w:t xml:space="preserve"> instalado en tu proyecto de Express:</w:t>
      </w:r>
      <w:r w:rsidR="00D13E88">
        <w:t xml:space="preserve"> </w:t>
      </w:r>
      <w:proofErr w:type="spellStart"/>
      <w:r w:rsidR="00D13E88" w:rsidRPr="00D13E88">
        <w:rPr>
          <w:rFonts w:ascii="Courier New" w:hAnsi="Courier New" w:cs="Courier New"/>
        </w:rPr>
        <w:t>npm</w:t>
      </w:r>
      <w:proofErr w:type="spellEnd"/>
      <w:r w:rsidR="00D13E88" w:rsidRPr="00D13E88">
        <w:rPr>
          <w:rFonts w:ascii="Courier New" w:hAnsi="Courier New" w:cs="Courier New"/>
        </w:rPr>
        <w:t xml:space="preserve"> install </w:t>
      </w:r>
      <w:proofErr w:type="spellStart"/>
      <w:r w:rsidR="00D13E88" w:rsidRPr="00D13E88">
        <w:rPr>
          <w:rFonts w:ascii="Courier New" w:hAnsi="Courier New" w:cs="Courier New"/>
        </w:rPr>
        <w:t>mongoose</w:t>
      </w:r>
      <w:proofErr w:type="spellEnd"/>
    </w:p>
    <w:p w14:paraId="7B1B6765" w14:textId="66CF3C64" w:rsidR="00BE641C" w:rsidRDefault="00CB7E0D" w:rsidP="00CB7E0D">
      <w:pPr>
        <w:pStyle w:val="Prrafodelista"/>
        <w:numPr>
          <w:ilvl w:val="0"/>
          <w:numId w:val="9"/>
        </w:numPr>
      </w:pPr>
      <w:r w:rsidRPr="00CB7E0D">
        <w:t xml:space="preserve">Definir un modelo de datos con </w:t>
      </w:r>
      <w:proofErr w:type="spellStart"/>
      <w:r w:rsidRPr="00CB7E0D">
        <w:t>Mongoose</w:t>
      </w:r>
      <w:proofErr w:type="spellEnd"/>
      <w:r w:rsidRPr="00CB7E0D">
        <w:t xml:space="preserve">: Define un esquema y un modelo de datos utilizando </w:t>
      </w:r>
      <w:proofErr w:type="spellStart"/>
      <w:r w:rsidRPr="00CB7E0D">
        <w:t>Mongoose</w:t>
      </w:r>
      <w:proofErr w:type="spellEnd"/>
      <w:r w:rsidRPr="00CB7E0D">
        <w:t xml:space="preserve"> para representar los documentos en tu base de datos MongoDB. Por ejemplo, podrías tener un modelo para usuarios:</w:t>
      </w:r>
    </w:p>
    <w:p w14:paraId="6B2E926B" w14:textId="77777777" w:rsidR="00D13E88" w:rsidRPr="00D13E88" w:rsidRDefault="00D13E88" w:rsidP="0028583C">
      <w:pPr>
        <w:pStyle w:val="Cdigo"/>
        <w:ind w:left="1276"/>
        <w:rPr>
          <w:lang w:val="en-US"/>
        </w:rPr>
      </w:pPr>
      <w:r w:rsidRPr="00D13E88">
        <w:rPr>
          <w:lang w:val="en-US"/>
        </w:rPr>
        <w:t>// models/User.js</w:t>
      </w:r>
    </w:p>
    <w:p w14:paraId="74B3F71F" w14:textId="77777777" w:rsidR="00D13E88" w:rsidRPr="00D13E88" w:rsidRDefault="00D13E88" w:rsidP="0028583C">
      <w:pPr>
        <w:pStyle w:val="Cdigo"/>
        <w:ind w:left="1276"/>
        <w:rPr>
          <w:lang w:val="en-US"/>
        </w:rPr>
      </w:pPr>
    </w:p>
    <w:p w14:paraId="371C61F7" w14:textId="77777777" w:rsidR="00D13E88" w:rsidRPr="00D13E88" w:rsidRDefault="00D13E88" w:rsidP="0028583C">
      <w:pPr>
        <w:pStyle w:val="Cdigo"/>
        <w:ind w:left="1276"/>
        <w:rPr>
          <w:lang w:val="en-US"/>
        </w:rPr>
      </w:pPr>
      <w:r w:rsidRPr="00D13E88">
        <w:rPr>
          <w:lang w:val="en-US"/>
        </w:rPr>
        <w:t>const mongoose = require('mongoose');</w:t>
      </w:r>
    </w:p>
    <w:p w14:paraId="56E70464" w14:textId="77777777" w:rsidR="00D13E88" w:rsidRPr="00D13E88" w:rsidRDefault="00D13E88" w:rsidP="0028583C">
      <w:pPr>
        <w:pStyle w:val="Cdigo"/>
        <w:ind w:left="1276"/>
        <w:rPr>
          <w:lang w:val="en-US"/>
        </w:rPr>
      </w:pPr>
    </w:p>
    <w:p w14:paraId="77A04AFD" w14:textId="77777777" w:rsidR="00D13E88" w:rsidRPr="00D13E88" w:rsidRDefault="00D13E88" w:rsidP="0028583C">
      <w:pPr>
        <w:pStyle w:val="Cdigo"/>
        <w:ind w:left="1276"/>
        <w:rPr>
          <w:lang w:val="en-US"/>
        </w:rPr>
      </w:pPr>
      <w:r w:rsidRPr="00D13E88">
        <w:rPr>
          <w:lang w:val="en-US"/>
        </w:rPr>
        <w:t xml:space="preserve">const </w:t>
      </w:r>
      <w:proofErr w:type="spellStart"/>
      <w:r w:rsidRPr="00D13E88">
        <w:rPr>
          <w:lang w:val="en-US"/>
        </w:rPr>
        <w:t>userSchema</w:t>
      </w:r>
      <w:proofErr w:type="spellEnd"/>
      <w:r w:rsidRPr="00D13E88">
        <w:rPr>
          <w:lang w:val="en-US"/>
        </w:rPr>
        <w:t xml:space="preserve"> = new </w:t>
      </w:r>
      <w:proofErr w:type="spellStart"/>
      <w:proofErr w:type="gramStart"/>
      <w:r w:rsidRPr="00D13E88">
        <w:rPr>
          <w:lang w:val="en-US"/>
        </w:rPr>
        <w:t>mongoose.Schema</w:t>
      </w:r>
      <w:proofErr w:type="spellEnd"/>
      <w:proofErr w:type="gramEnd"/>
      <w:r w:rsidRPr="00D13E88">
        <w:rPr>
          <w:lang w:val="en-US"/>
        </w:rPr>
        <w:t>({</w:t>
      </w:r>
    </w:p>
    <w:p w14:paraId="5B69C3DE" w14:textId="77777777" w:rsidR="00D13E88" w:rsidRPr="00D13E88" w:rsidRDefault="00D13E88" w:rsidP="0028583C">
      <w:pPr>
        <w:pStyle w:val="Cdigo"/>
        <w:ind w:left="1276"/>
        <w:rPr>
          <w:lang w:val="en-US"/>
        </w:rPr>
      </w:pPr>
      <w:r w:rsidRPr="00D13E88">
        <w:rPr>
          <w:lang w:val="en-US"/>
        </w:rPr>
        <w:t xml:space="preserve">    </w:t>
      </w:r>
      <w:proofErr w:type="spellStart"/>
      <w:r w:rsidRPr="00D13E88">
        <w:rPr>
          <w:lang w:val="en-US"/>
        </w:rPr>
        <w:t>nombre</w:t>
      </w:r>
      <w:proofErr w:type="spellEnd"/>
      <w:r w:rsidRPr="00D13E88">
        <w:rPr>
          <w:lang w:val="en-US"/>
        </w:rPr>
        <w:t>: String,</w:t>
      </w:r>
    </w:p>
    <w:p w14:paraId="038C1483" w14:textId="77777777" w:rsidR="00D13E88" w:rsidRPr="00D13E88" w:rsidRDefault="00D13E88" w:rsidP="0028583C">
      <w:pPr>
        <w:pStyle w:val="Cdigo"/>
        <w:ind w:left="1276"/>
        <w:rPr>
          <w:lang w:val="en-US"/>
        </w:rPr>
      </w:pPr>
      <w:r w:rsidRPr="00D13E88">
        <w:rPr>
          <w:lang w:val="en-US"/>
        </w:rPr>
        <w:t xml:space="preserve">    email: String,</w:t>
      </w:r>
    </w:p>
    <w:p w14:paraId="2FFB988B" w14:textId="77777777" w:rsidR="00D13E88" w:rsidRPr="00D13E88" w:rsidRDefault="00D13E88" w:rsidP="0028583C">
      <w:pPr>
        <w:pStyle w:val="Cdigo"/>
        <w:ind w:left="1276"/>
        <w:rPr>
          <w:lang w:val="en-US"/>
        </w:rPr>
      </w:pPr>
      <w:r w:rsidRPr="00D13E88">
        <w:rPr>
          <w:lang w:val="en-US"/>
        </w:rPr>
        <w:t xml:space="preserve">    </w:t>
      </w:r>
      <w:proofErr w:type="spellStart"/>
      <w:r w:rsidRPr="00D13E88">
        <w:rPr>
          <w:lang w:val="en-US"/>
        </w:rPr>
        <w:t>edad</w:t>
      </w:r>
      <w:proofErr w:type="spellEnd"/>
      <w:r w:rsidRPr="00D13E88">
        <w:rPr>
          <w:lang w:val="en-US"/>
        </w:rPr>
        <w:t>: Number</w:t>
      </w:r>
    </w:p>
    <w:p w14:paraId="6217D3C0" w14:textId="77777777" w:rsidR="00D13E88" w:rsidRPr="00D13E88" w:rsidRDefault="00D13E88" w:rsidP="0028583C">
      <w:pPr>
        <w:pStyle w:val="Cdigo"/>
        <w:ind w:left="1276"/>
        <w:rPr>
          <w:lang w:val="en-US"/>
        </w:rPr>
      </w:pPr>
      <w:r w:rsidRPr="00D13E88">
        <w:rPr>
          <w:lang w:val="en-US"/>
        </w:rPr>
        <w:t>});</w:t>
      </w:r>
    </w:p>
    <w:p w14:paraId="472362FD" w14:textId="77777777" w:rsidR="00D13E88" w:rsidRPr="00D13E88" w:rsidRDefault="00D13E88" w:rsidP="0028583C">
      <w:pPr>
        <w:pStyle w:val="Cdigo"/>
        <w:ind w:left="1276"/>
        <w:rPr>
          <w:lang w:val="en-US"/>
        </w:rPr>
      </w:pPr>
    </w:p>
    <w:p w14:paraId="3D847368" w14:textId="33994F84" w:rsidR="00BE641C" w:rsidRPr="00D13E88" w:rsidRDefault="00D13E88" w:rsidP="0028583C">
      <w:pPr>
        <w:pStyle w:val="Cdigo"/>
        <w:ind w:left="1276"/>
        <w:rPr>
          <w:lang w:val="en-US"/>
        </w:rPr>
      </w:pPr>
      <w:proofErr w:type="spellStart"/>
      <w:proofErr w:type="gramStart"/>
      <w:r w:rsidRPr="00D13E88">
        <w:rPr>
          <w:lang w:val="en-US"/>
        </w:rPr>
        <w:t>module.exports</w:t>
      </w:r>
      <w:proofErr w:type="spellEnd"/>
      <w:proofErr w:type="gramEnd"/>
      <w:r w:rsidRPr="00D13E88">
        <w:rPr>
          <w:lang w:val="en-US"/>
        </w:rPr>
        <w:t xml:space="preserve"> = </w:t>
      </w:r>
      <w:proofErr w:type="spellStart"/>
      <w:r w:rsidRPr="00D13E88">
        <w:rPr>
          <w:lang w:val="en-US"/>
        </w:rPr>
        <w:t>mongoose.model</w:t>
      </w:r>
      <w:proofErr w:type="spellEnd"/>
      <w:r w:rsidRPr="00D13E88">
        <w:rPr>
          <w:lang w:val="en-US"/>
        </w:rPr>
        <w:t xml:space="preserve">('User', </w:t>
      </w:r>
      <w:proofErr w:type="spellStart"/>
      <w:r w:rsidRPr="00D13E88">
        <w:rPr>
          <w:lang w:val="en-US"/>
        </w:rPr>
        <w:t>userSchema</w:t>
      </w:r>
      <w:proofErr w:type="spellEnd"/>
      <w:r w:rsidRPr="00D13E88">
        <w:rPr>
          <w:lang w:val="en-US"/>
        </w:rPr>
        <w:t>);</w:t>
      </w:r>
    </w:p>
    <w:p w14:paraId="2D5685FA" w14:textId="77777777" w:rsidR="00BE641C" w:rsidRPr="00D13E88" w:rsidRDefault="00BE641C" w:rsidP="00BE641C">
      <w:pPr>
        <w:rPr>
          <w:lang w:val="en-US"/>
        </w:rPr>
      </w:pPr>
    </w:p>
    <w:p w14:paraId="4813F252" w14:textId="62EA34BA" w:rsidR="008E54E2" w:rsidRDefault="008E54E2" w:rsidP="00C81826">
      <w:pPr>
        <w:pStyle w:val="Ttulo3"/>
      </w:pPr>
      <w:bookmarkStart w:id="21" w:name="_Toc159962369"/>
      <w:r>
        <w:t>Métodos GET, POST, PUT, DELETE</w:t>
      </w:r>
      <w:bookmarkEnd w:id="21"/>
    </w:p>
    <w:p w14:paraId="7017FAFA" w14:textId="6D703338" w:rsidR="00BE641C" w:rsidRDefault="0028583C" w:rsidP="0028583C">
      <w:pPr>
        <w:pStyle w:val="Prrafodelista"/>
        <w:numPr>
          <w:ilvl w:val="0"/>
          <w:numId w:val="9"/>
        </w:numPr>
      </w:pPr>
      <w:r w:rsidRPr="0028583C">
        <w:t>Configurar rutas en Express para la API: En tu archivo de rutas de Express, configura las rutas para manejar las solicitudes HTTP para la API. Por ejemplo, podrías tener rutas para obtener todos los usuarios, crear un nuevo usuario, actualizar un usuario existente y eliminar un usuario:</w:t>
      </w:r>
    </w:p>
    <w:p w14:paraId="3347A166" w14:textId="77777777" w:rsidR="00BE641C" w:rsidRDefault="00BE641C" w:rsidP="00BE641C"/>
    <w:p w14:paraId="5C208F32" w14:textId="77777777" w:rsidR="00BE7E3B" w:rsidRDefault="00BE7E3B" w:rsidP="00BE641C"/>
    <w:p w14:paraId="771846E8" w14:textId="77777777" w:rsidR="00FB288A" w:rsidRPr="00FB288A" w:rsidRDefault="00FB288A" w:rsidP="00FB288A">
      <w:pPr>
        <w:pStyle w:val="Cdigo"/>
        <w:ind w:left="1276"/>
        <w:rPr>
          <w:lang w:val="en-US"/>
        </w:rPr>
      </w:pPr>
      <w:r w:rsidRPr="00FB288A">
        <w:rPr>
          <w:lang w:val="en-US"/>
        </w:rPr>
        <w:lastRenderedPageBreak/>
        <w:t>// routes/api.js</w:t>
      </w:r>
    </w:p>
    <w:p w14:paraId="796519AE" w14:textId="77777777" w:rsidR="00FB288A" w:rsidRPr="00FB288A" w:rsidRDefault="00FB288A" w:rsidP="00FB288A">
      <w:pPr>
        <w:pStyle w:val="Cdigo"/>
        <w:ind w:left="1276"/>
        <w:rPr>
          <w:lang w:val="en-US"/>
        </w:rPr>
      </w:pPr>
    </w:p>
    <w:p w14:paraId="36971B87" w14:textId="77777777" w:rsidR="00FB288A" w:rsidRPr="00FB288A" w:rsidRDefault="00FB288A" w:rsidP="00FB288A">
      <w:pPr>
        <w:pStyle w:val="Cdigo"/>
        <w:ind w:left="1276"/>
        <w:rPr>
          <w:lang w:val="en-US"/>
        </w:rPr>
      </w:pPr>
      <w:r w:rsidRPr="00FB288A">
        <w:rPr>
          <w:lang w:val="en-US"/>
        </w:rPr>
        <w:t>const express = require('express');</w:t>
      </w:r>
    </w:p>
    <w:p w14:paraId="5E07D27F" w14:textId="77777777" w:rsidR="00FB288A" w:rsidRPr="00FB288A" w:rsidRDefault="00FB288A" w:rsidP="00FB288A">
      <w:pPr>
        <w:pStyle w:val="Cdigo"/>
        <w:ind w:left="1276"/>
        <w:rPr>
          <w:lang w:val="en-US"/>
        </w:rPr>
      </w:pPr>
      <w:r w:rsidRPr="00FB288A">
        <w:rPr>
          <w:lang w:val="en-US"/>
        </w:rPr>
        <w:t xml:space="preserve">const router = </w:t>
      </w:r>
      <w:proofErr w:type="spellStart"/>
      <w:proofErr w:type="gramStart"/>
      <w:r w:rsidRPr="00FB288A">
        <w:rPr>
          <w:lang w:val="en-US"/>
        </w:rPr>
        <w:t>express.Router</w:t>
      </w:r>
      <w:proofErr w:type="spellEnd"/>
      <w:proofErr w:type="gramEnd"/>
      <w:r w:rsidRPr="00FB288A">
        <w:rPr>
          <w:lang w:val="en-US"/>
        </w:rPr>
        <w:t>();</w:t>
      </w:r>
    </w:p>
    <w:p w14:paraId="6D2344C6" w14:textId="77777777" w:rsidR="00FB288A" w:rsidRPr="00FB288A" w:rsidRDefault="00FB288A" w:rsidP="00FB288A">
      <w:pPr>
        <w:pStyle w:val="Cdigo"/>
        <w:ind w:left="1276"/>
        <w:rPr>
          <w:lang w:val="en-US"/>
        </w:rPr>
      </w:pPr>
      <w:r w:rsidRPr="00FB288A">
        <w:rPr>
          <w:lang w:val="en-US"/>
        </w:rPr>
        <w:t xml:space="preserve">const User = </w:t>
      </w:r>
      <w:proofErr w:type="gramStart"/>
      <w:r w:rsidRPr="00FB288A">
        <w:rPr>
          <w:lang w:val="en-US"/>
        </w:rPr>
        <w:t>require(</w:t>
      </w:r>
      <w:proofErr w:type="gramEnd"/>
      <w:r w:rsidRPr="00FB288A">
        <w:rPr>
          <w:lang w:val="en-US"/>
        </w:rPr>
        <w:t>'../models/User');</w:t>
      </w:r>
    </w:p>
    <w:p w14:paraId="7D125CAF" w14:textId="77777777" w:rsidR="00FB288A" w:rsidRPr="00FB288A" w:rsidRDefault="00FB288A" w:rsidP="00FB288A">
      <w:pPr>
        <w:pStyle w:val="Cdigo"/>
        <w:ind w:left="1276"/>
        <w:rPr>
          <w:lang w:val="en-US"/>
        </w:rPr>
      </w:pPr>
    </w:p>
    <w:p w14:paraId="447A900C" w14:textId="77777777" w:rsidR="00FB288A" w:rsidRDefault="00FB288A" w:rsidP="00FB288A">
      <w:pPr>
        <w:pStyle w:val="Cdigo"/>
        <w:ind w:left="1276"/>
      </w:pPr>
      <w:r>
        <w:t>// Obtener todos los usuarios</w:t>
      </w:r>
    </w:p>
    <w:p w14:paraId="2CF4FA8C" w14:textId="77777777" w:rsidR="00FB288A" w:rsidRDefault="00FB288A" w:rsidP="00FB288A">
      <w:pPr>
        <w:pStyle w:val="Cdigo"/>
        <w:ind w:left="1276"/>
      </w:pPr>
      <w:proofErr w:type="spellStart"/>
      <w:proofErr w:type="gramStart"/>
      <w:r>
        <w:t>router.get</w:t>
      </w:r>
      <w:proofErr w:type="spellEnd"/>
      <w:r>
        <w:t>(</w:t>
      </w:r>
      <w:proofErr w:type="gramEnd"/>
      <w:r>
        <w:t>'/</w:t>
      </w:r>
      <w:proofErr w:type="spellStart"/>
      <w:r>
        <w:t>users</w:t>
      </w:r>
      <w:proofErr w:type="spellEnd"/>
      <w:r>
        <w:t xml:space="preserve">', </w:t>
      </w:r>
      <w:proofErr w:type="spellStart"/>
      <w:r>
        <w:t>async</w:t>
      </w:r>
      <w:proofErr w:type="spellEnd"/>
      <w:r>
        <w:t xml:space="preserve"> (</w:t>
      </w:r>
      <w:proofErr w:type="spellStart"/>
      <w:r>
        <w:t>req</w:t>
      </w:r>
      <w:proofErr w:type="spellEnd"/>
      <w:r>
        <w:t>, res) =&gt; {</w:t>
      </w:r>
    </w:p>
    <w:p w14:paraId="4D3C8CB3" w14:textId="77777777" w:rsidR="00FB288A" w:rsidRPr="00FB288A" w:rsidRDefault="00FB288A" w:rsidP="00FB288A">
      <w:pPr>
        <w:pStyle w:val="Cdigo"/>
        <w:ind w:left="1276"/>
        <w:rPr>
          <w:lang w:val="en-US"/>
        </w:rPr>
      </w:pPr>
      <w:r>
        <w:t xml:space="preserve">    </w:t>
      </w:r>
      <w:r w:rsidRPr="00FB288A">
        <w:rPr>
          <w:lang w:val="en-US"/>
        </w:rPr>
        <w:t>try {</w:t>
      </w:r>
    </w:p>
    <w:p w14:paraId="26EE7F94" w14:textId="77777777" w:rsidR="00FB288A" w:rsidRPr="00FB288A" w:rsidRDefault="00FB288A" w:rsidP="00FB288A">
      <w:pPr>
        <w:pStyle w:val="Cdigo"/>
        <w:ind w:left="1276"/>
        <w:rPr>
          <w:lang w:val="en-US"/>
        </w:rPr>
      </w:pPr>
      <w:r w:rsidRPr="00FB288A">
        <w:rPr>
          <w:lang w:val="en-US"/>
        </w:rPr>
        <w:t xml:space="preserve">        const users = await </w:t>
      </w:r>
      <w:proofErr w:type="spellStart"/>
      <w:r w:rsidRPr="00FB288A">
        <w:rPr>
          <w:lang w:val="en-US"/>
        </w:rPr>
        <w:t>User.find</w:t>
      </w:r>
      <w:proofErr w:type="spellEnd"/>
      <w:r w:rsidRPr="00FB288A">
        <w:rPr>
          <w:lang w:val="en-US"/>
        </w:rPr>
        <w:t>();</w:t>
      </w:r>
    </w:p>
    <w:p w14:paraId="26A10E5C"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res.json</w:t>
      </w:r>
      <w:proofErr w:type="spellEnd"/>
      <w:proofErr w:type="gramEnd"/>
      <w:r w:rsidRPr="00FB288A">
        <w:rPr>
          <w:lang w:val="en-US"/>
        </w:rPr>
        <w:t>(users);</w:t>
      </w:r>
    </w:p>
    <w:p w14:paraId="0BB09EBD" w14:textId="77777777" w:rsidR="00FB288A" w:rsidRPr="00FB288A" w:rsidRDefault="00FB288A" w:rsidP="00FB288A">
      <w:pPr>
        <w:pStyle w:val="Cdigo"/>
        <w:ind w:left="1276"/>
        <w:rPr>
          <w:lang w:val="en-US"/>
        </w:rPr>
      </w:pPr>
      <w:r w:rsidRPr="00FB288A">
        <w:rPr>
          <w:lang w:val="en-US"/>
        </w:rPr>
        <w:t xml:space="preserve">    } catch (error) {</w:t>
      </w:r>
    </w:p>
    <w:p w14:paraId="11C67ECC"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res.status</w:t>
      </w:r>
      <w:proofErr w:type="spellEnd"/>
      <w:proofErr w:type="gramEnd"/>
      <w:r w:rsidRPr="00FB288A">
        <w:rPr>
          <w:lang w:val="en-US"/>
        </w:rPr>
        <w:t xml:space="preserve">(500).json({ message: </w:t>
      </w:r>
      <w:proofErr w:type="spellStart"/>
      <w:r w:rsidRPr="00FB288A">
        <w:rPr>
          <w:lang w:val="en-US"/>
        </w:rPr>
        <w:t>error.message</w:t>
      </w:r>
      <w:proofErr w:type="spellEnd"/>
      <w:r w:rsidRPr="00FB288A">
        <w:rPr>
          <w:lang w:val="en-US"/>
        </w:rPr>
        <w:t xml:space="preserve"> });</w:t>
      </w:r>
    </w:p>
    <w:p w14:paraId="06FB0C30" w14:textId="77777777" w:rsidR="00FB288A" w:rsidRDefault="00FB288A" w:rsidP="00FB288A">
      <w:pPr>
        <w:pStyle w:val="Cdigo"/>
        <w:ind w:left="1276"/>
      </w:pPr>
      <w:r w:rsidRPr="00FB288A">
        <w:rPr>
          <w:lang w:val="en-US"/>
        </w:rPr>
        <w:t xml:space="preserve">    </w:t>
      </w:r>
      <w:r>
        <w:t>}</w:t>
      </w:r>
    </w:p>
    <w:p w14:paraId="680F4A21" w14:textId="77777777" w:rsidR="00FB288A" w:rsidRDefault="00FB288A" w:rsidP="00FB288A">
      <w:pPr>
        <w:pStyle w:val="Cdigo"/>
        <w:ind w:left="1276"/>
      </w:pPr>
      <w:r>
        <w:t>});</w:t>
      </w:r>
    </w:p>
    <w:p w14:paraId="2D9BB2C6" w14:textId="77777777" w:rsidR="00FB288A" w:rsidRDefault="00FB288A" w:rsidP="00FB288A">
      <w:pPr>
        <w:pStyle w:val="Cdigo"/>
        <w:ind w:left="1276"/>
      </w:pPr>
    </w:p>
    <w:p w14:paraId="49262727" w14:textId="77777777" w:rsidR="00FB288A" w:rsidRDefault="00FB288A" w:rsidP="00FB288A">
      <w:pPr>
        <w:pStyle w:val="Cdigo"/>
        <w:ind w:left="1276"/>
      </w:pPr>
      <w:r>
        <w:t>// Crear un nuevo usuario</w:t>
      </w:r>
    </w:p>
    <w:p w14:paraId="57B8D91C" w14:textId="77777777" w:rsidR="00FB288A" w:rsidRDefault="00FB288A" w:rsidP="00FB288A">
      <w:pPr>
        <w:pStyle w:val="Cdigo"/>
        <w:ind w:left="1276"/>
      </w:pPr>
      <w:proofErr w:type="spellStart"/>
      <w:proofErr w:type="gramStart"/>
      <w:r>
        <w:t>router.post</w:t>
      </w:r>
      <w:proofErr w:type="spellEnd"/>
      <w:r>
        <w:t>(</w:t>
      </w:r>
      <w:proofErr w:type="gramEnd"/>
      <w:r>
        <w:t>'/</w:t>
      </w:r>
      <w:proofErr w:type="spellStart"/>
      <w:r>
        <w:t>users</w:t>
      </w:r>
      <w:proofErr w:type="spellEnd"/>
      <w:r>
        <w:t xml:space="preserve">', </w:t>
      </w:r>
      <w:proofErr w:type="spellStart"/>
      <w:r>
        <w:t>async</w:t>
      </w:r>
      <w:proofErr w:type="spellEnd"/>
      <w:r>
        <w:t xml:space="preserve"> (</w:t>
      </w:r>
      <w:proofErr w:type="spellStart"/>
      <w:r>
        <w:t>req</w:t>
      </w:r>
      <w:proofErr w:type="spellEnd"/>
      <w:r>
        <w:t>, res) =&gt; {</w:t>
      </w:r>
    </w:p>
    <w:p w14:paraId="696DEE1F" w14:textId="77777777" w:rsidR="00FB288A" w:rsidRPr="00FB288A" w:rsidRDefault="00FB288A" w:rsidP="00FB288A">
      <w:pPr>
        <w:pStyle w:val="Cdigo"/>
        <w:ind w:left="1276"/>
        <w:rPr>
          <w:lang w:val="en-US"/>
        </w:rPr>
      </w:pPr>
      <w:r>
        <w:t xml:space="preserve">    </w:t>
      </w:r>
      <w:r w:rsidRPr="00FB288A">
        <w:rPr>
          <w:lang w:val="en-US"/>
        </w:rPr>
        <w:t xml:space="preserve">const user = new </w:t>
      </w:r>
      <w:proofErr w:type="gramStart"/>
      <w:r w:rsidRPr="00FB288A">
        <w:rPr>
          <w:lang w:val="en-US"/>
        </w:rPr>
        <w:t>User(</w:t>
      </w:r>
      <w:proofErr w:type="gramEnd"/>
      <w:r w:rsidRPr="00FB288A">
        <w:rPr>
          <w:lang w:val="en-US"/>
        </w:rPr>
        <w:t>{</w:t>
      </w:r>
    </w:p>
    <w:p w14:paraId="39550B21" w14:textId="77777777" w:rsidR="00FB288A" w:rsidRPr="00FB288A" w:rsidRDefault="00FB288A" w:rsidP="00FB288A">
      <w:pPr>
        <w:pStyle w:val="Cdigo"/>
        <w:ind w:left="1276"/>
        <w:rPr>
          <w:lang w:val="en-US"/>
        </w:rPr>
      </w:pPr>
      <w:r w:rsidRPr="00FB288A">
        <w:rPr>
          <w:lang w:val="en-US"/>
        </w:rPr>
        <w:t xml:space="preserve">        </w:t>
      </w:r>
      <w:proofErr w:type="spellStart"/>
      <w:r w:rsidRPr="00FB288A">
        <w:rPr>
          <w:lang w:val="en-US"/>
        </w:rPr>
        <w:t>nombre</w:t>
      </w:r>
      <w:proofErr w:type="spellEnd"/>
      <w:r w:rsidRPr="00FB288A">
        <w:rPr>
          <w:lang w:val="en-US"/>
        </w:rPr>
        <w:t xml:space="preserve">: </w:t>
      </w:r>
      <w:proofErr w:type="spellStart"/>
      <w:proofErr w:type="gramStart"/>
      <w:r w:rsidRPr="00FB288A">
        <w:rPr>
          <w:lang w:val="en-US"/>
        </w:rPr>
        <w:t>req.body</w:t>
      </w:r>
      <w:proofErr w:type="gramEnd"/>
      <w:r w:rsidRPr="00FB288A">
        <w:rPr>
          <w:lang w:val="en-US"/>
        </w:rPr>
        <w:t>.nombre</w:t>
      </w:r>
      <w:proofErr w:type="spellEnd"/>
      <w:r w:rsidRPr="00FB288A">
        <w:rPr>
          <w:lang w:val="en-US"/>
        </w:rPr>
        <w:t>,</w:t>
      </w:r>
    </w:p>
    <w:p w14:paraId="0E98D219" w14:textId="77777777" w:rsidR="00FB288A" w:rsidRPr="00FB288A" w:rsidRDefault="00FB288A" w:rsidP="00FB288A">
      <w:pPr>
        <w:pStyle w:val="Cdigo"/>
        <w:ind w:left="1276"/>
        <w:rPr>
          <w:lang w:val="en-US"/>
        </w:rPr>
      </w:pPr>
      <w:r w:rsidRPr="00FB288A">
        <w:rPr>
          <w:lang w:val="en-US"/>
        </w:rPr>
        <w:t xml:space="preserve">        email: </w:t>
      </w:r>
      <w:proofErr w:type="spellStart"/>
      <w:proofErr w:type="gramStart"/>
      <w:r w:rsidRPr="00FB288A">
        <w:rPr>
          <w:lang w:val="en-US"/>
        </w:rPr>
        <w:t>req.body</w:t>
      </w:r>
      <w:proofErr w:type="gramEnd"/>
      <w:r w:rsidRPr="00FB288A">
        <w:rPr>
          <w:lang w:val="en-US"/>
        </w:rPr>
        <w:t>.email</w:t>
      </w:r>
      <w:proofErr w:type="spellEnd"/>
      <w:r w:rsidRPr="00FB288A">
        <w:rPr>
          <w:lang w:val="en-US"/>
        </w:rPr>
        <w:t>,</w:t>
      </w:r>
    </w:p>
    <w:p w14:paraId="17C0CC25" w14:textId="77777777" w:rsidR="00FB288A" w:rsidRPr="00FB288A" w:rsidRDefault="00FB288A" w:rsidP="00FB288A">
      <w:pPr>
        <w:pStyle w:val="Cdigo"/>
        <w:ind w:left="1276"/>
        <w:rPr>
          <w:lang w:val="en-US"/>
        </w:rPr>
      </w:pPr>
      <w:r w:rsidRPr="00FB288A">
        <w:rPr>
          <w:lang w:val="en-US"/>
        </w:rPr>
        <w:t xml:space="preserve">        </w:t>
      </w:r>
      <w:proofErr w:type="spellStart"/>
      <w:r w:rsidRPr="00FB288A">
        <w:rPr>
          <w:lang w:val="en-US"/>
        </w:rPr>
        <w:t>edad</w:t>
      </w:r>
      <w:proofErr w:type="spellEnd"/>
      <w:r w:rsidRPr="00FB288A">
        <w:rPr>
          <w:lang w:val="en-US"/>
        </w:rPr>
        <w:t xml:space="preserve">: </w:t>
      </w:r>
      <w:proofErr w:type="spellStart"/>
      <w:proofErr w:type="gramStart"/>
      <w:r w:rsidRPr="00FB288A">
        <w:rPr>
          <w:lang w:val="en-US"/>
        </w:rPr>
        <w:t>req.body</w:t>
      </w:r>
      <w:proofErr w:type="gramEnd"/>
      <w:r w:rsidRPr="00FB288A">
        <w:rPr>
          <w:lang w:val="en-US"/>
        </w:rPr>
        <w:t>.edad</w:t>
      </w:r>
      <w:proofErr w:type="spellEnd"/>
    </w:p>
    <w:p w14:paraId="5A6470B8" w14:textId="77777777" w:rsidR="00FB288A" w:rsidRPr="00FB288A" w:rsidRDefault="00FB288A" w:rsidP="00FB288A">
      <w:pPr>
        <w:pStyle w:val="Cdigo"/>
        <w:ind w:left="1276"/>
        <w:rPr>
          <w:lang w:val="en-US"/>
        </w:rPr>
      </w:pPr>
      <w:r w:rsidRPr="00FB288A">
        <w:rPr>
          <w:lang w:val="en-US"/>
        </w:rPr>
        <w:t xml:space="preserve">    });</w:t>
      </w:r>
    </w:p>
    <w:p w14:paraId="5A453568" w14:textId="77777777" w:rsidR="00FB288A" w:rsidRPr="00FB288A" w:rsidRDefault="00FB288A" w:rsidP="00FB288A">
      <w:pPr>
        <w:pStyle w:val="Cdigo"/>
        <w:ind w:left="1276"/>
        <w:rPr>
          <w:lang w:val="en-US"/>
        </w:rPr>
      </w:pPr>
    </w:p>
    <w:p w14:paraId="2C1ECC92" w14:textId="77777777" w:rsidR="00FB288A" w:rsidRPr="00FB288A" w:rsidRDefault="00FB288A" w:rsidP="00FB288A">
      <w:pPr>
        <w:pStyle w:val="Cdigo"/>
        <w:ind w:left="1276"/>
        <w:rPr>
          <w:lang w:val="en-US"/>
        </w:rPr>
      </w:pPr>
      <w:r w:rsidRPr="00FB288A">
        <w:rPr>
          <w:lang w:val="en-US"/>
        </w:rPr>
        <w:t xml:space="preserve">    try {</w:t>
      </w:r>
    </w:p>
    <w:p w14:paraId="349AC532" w14:textId="77777777" w:rsidR="00FB288A" w:rsidRPr="00FB288A" w:rsidRDefault="00FB288A" w:rsidP="00FB288A">
      <w:pPr>
        <w:pStyle w:val="Cdigo"/>
        <w:ind w:left="1276"/>
        <w:rPr>
          <w:lang w:val="en-US"/>
        </w:rPr>
      </w:pPr>
      <w:r w:rsidRPr="00FB288A">
        <w:rPr>
          <w:lang w:val="en-US"/>
        </w:rPr>
        <w:t xml:space="preserve">        const </w:t>
      </w:r>
      <w:proofErr w:type="spellStart"/>
      <w:r w:rsidRPr="00FB288A">
        <w:rPr>
          <w:lang w:val="en-US"/>
        </w:rPr>
        <w:t>newUser</w:t>
      </w:r>
      <w:proofErr w:type="spellEnd"/>
      <w:r w:rsidRPr="00FB288A">
        <w:rPr>
          <w:lang w:val="en-US"/>
        </w:rPr>
        <w:t xml:space="preserve"> = await </w:t>
      </w:r>
      <w:proofErr w:type="spellStart"/>
      <w:proofErr w:type="gramStart"/>
      <w:r w:rsidRPr="00FB288A">
        <w:rPr>
          <w:lang w:val="en-US"/>
        </w:rPr>
        <w:t>user.save</w:t>
      </w:r>
      <w:proofErr w:type="spellEnd"/>
      <w:proofErr w:type="gramEnd"/>
      <w:r w:rsidRPr="00FB288A">
        <w:rPr>
          <w:lang w:val="en-US"/>
        </w:rPr>
        <w:t>();</w:t>
      </w:r>
    </w:p>
    <w:p w14:paraId="308BE5EF"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res.status</w:t>
      </w:r>
      <w:proofErr w:type="spellEnd"/>
      <w:proofErr w:type="gramEnd"/>
      <w:r w:rsidRPr="00FB288A">
        <w:rPr>
          <w:lang w:val="en-US"/>
        </w:rPr>
        <w:t>(201).json(</w:t>
      </w:r>
      <w:proofErr w:type="spellStart"/>
      <w:r w:rsidRPr="00FB288A">
        <w:rPr>
          <w:lang w:val="en-US"/>
        </w:rPr>
        <w:t>newUser</w:t>
      </w:r>
      <w:proofErr w:type="spellEnd"/>
      <w:r w:rsidRPr="00FB288A">
        <w:rPr>
          <w:lang w:val="en-US"/>
        </w:rPr>
        <w:t>);</w:t>
      </w:r>
    </w:p>
    <w:p w14:paraId="0200C257" w14:textId="77777777" w:rsidR="00FB288A" w:rsidRPr="00FB288A" w:rsidRDefault="00FB288A" w:rsidP="00FB288A">
      <w:pPr>
        <w:pStyle w:val="Cdigo"/>
        <w:ind w:left="1276"/>
        <w:rPr>
          <w:lang w:val="en-US"/>
        </w:rPr>
      </w:pPr>
      <w:r w:rsidRPr="00FB288A">
        <w:rPr>
          <w:lang w:val="en-US"/>
        </w:rPr>
        <w:t xml:space="preserve">    } catch (error) {</w:t>
      </w:r>
    </w:p>
    <w:p w14:paraId="722C4624"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res.status</w:t>
      </w:r>
      <w:proofErr w:type="spellEnd"/>
      <w:proofErr w:type="gramEnd"/>
      <w:r w:rsidRPr="00FB288A">
        <w:rPr>
          <w:lang w:val="en-US"/>
        </w:rPr>
        <w:t xml:space="preserve">(400).json({ message: </w:t>
      </w:r>
      <w:proofErr w:type="spellStart"/>
      <w:r w:rsidRPr="00FB288A">
        <w:rPr>
          <w:lang w:val="en-US"/>
        </w:rPr>
        <w:t>error.message</w:t>
      </w:r>
      <w:proofErr w:type="spellEnd"/>
      <w:r w:rsidRPr="00FB288A">
        <w:rPr>
          <w:lang w:val="en-US"/>
        </w:rPr>
        <w:t xml:space="preserve"> });</w:t>
      </w:r>
    </w:p>
    <w:p w14:paraId="278BB84F" w14:textId="77777777" w:rsidR="00FB288A" w:rsidRDefault="00FB288A" w:rsidP="00FB288A">
      <w:pPr>
        <w:pStyle w:val="Cdigo"/>
        <w:ind w:left="1276"/>
      </w:pPr>
      <w:r w:rsidRPr="00FB288A">
        <w:rPr>
          <w:lang w:val="en-US"/>
        </w:rPr>
        <w:t xml:space="preserve">    </w:t>
      </w:r>
      <w:r>
        <w:t>}</w:t>
      </w:r>
    </w:p>
    <w:p w14:paraId="362A8864" w14:textId="77777777" w:rsidR="00FB288A" w:rsidRDefault="00FB288A" w:rsidP="00FB288A">
      <w:pPr>
        <w:pStyle w:val="Cdigo"/>
        <w:ind w:left="1276"/>
      </w:pPr>
      <w:r>
        <w:t>});</w:t>
      </w:r>
    </w:p>
    <w:p w14:paraId="18BF2811" w14:textId="77777777" w:rsidR="00FB288A" w:rsidRDefault="00FB288A" w:rsidP="00FB288A">
      <w:pPr>
        <w:pStyle w:val="Cdigo"/>
        <w:ind w:left="1276"/>
      </w:pPr>
    </w:p>
    <w:p w14:paraId="7870CF71" w14:textId="77777777" w:rsidR="00FB288A" w:rsidRDefault="00FB288A" w:rsidP="00FB288A">
      <w:pPr>
        <w:pStyle w:val="Cdigo"/>
        <w:ind w:left="1276"/>
      </w:pPr>
      <w:r>
        <w:t>// Actualizar un usuario existente</w:t>
      </w:r>
    </w:p>
    <w:p w14:paraId="1AD315E4" w14:textId="77777777" w:rsidR="00FB288A" w:rsidRDefault="00FB288A" w:rsidP="00FB288A">
      <w:pPr>
        <w:pStyle w:val="Cdigo"/>
        <w:ind w:left="1276"/>
      </w:pPr>
      <w:proofErr w:type="spellStart"/>
      <w:proofErr w:type="gramStart"/>
      <w:r>
        <w:t>router.put</w:t>
      </w:r>
      <w:proofErr w:type="spellEnd"/>
      <w:r>
        <w:t>(</w:t>
      </w:r>
      <w:proofErr w:type="gramEnd"/>
      <w:r>
        <w:t>'/</w:t>
      </w:r>
      <w:proofErr w:type="spellStart"/>
      <w:r>
        <w:t>users</w:t>
      </w:r>
      <w:proofErr w:type="spellEnd"/>
      <w:r>
        <w:t xml:space="preserve">/:id', </w:t>
      </w:r>
      <w:proofErr w:type="spellStart"/>
      <w:r>
        <w:t>async</w:t>
      </w:r>
      <w:proofErr w:type="spellEnd"/>
      <w:r>
        <w:t xml:space="preserve"> (</w:t>
      </w:r>
      <w:proofErr w:type="spellStart"/>
      <w:r>
        <w:t>req</w:t>
      </w:r>
      <w:proofErr w:type="spellEnd"/>
      <w:r>
        <w:t>, res) =&gt; {</w:t>
      </w:r>
    </w:p>
    <w:p w14:paraId="2EFB9EC6" w14:textId="77777777" w:rsidR="00FB288A" w:rsidRPr="00FB288A" w:rsidRDefault="00FB288A" w:rsidP="00FB288A">
      <w:pPr>
        <w:pStyle w:val="Cdigo"/>
        <w:ind w:left="1276"/>
        <w:rPr>
          <w:lang w:val="en-US"/>
        </w:rPr>
      </w:pPr>
      <w:r>
        <w:t xml:space="preserve">    </w:t>
      </w:r>
      <w:r w:rsidRPr="00FB288A">
        <w:rPr>
          <w:lang w:val="en-US"/>
        </w:rPr>
        <w:t xml:space="preserve">const </w:t>
      </w:r>
      <w:proofErr w:type="gramStart"/>
      <w:r w:rsidRPr="00FB288A">
        <w:rPr>
          <w:lang w:val="en-US"/>
        </w:rPr>
        <w:t>{ id</w:t>
      </w:r>
      <w:proofErr w:type="gramEnd"/>
      <w:r w:rsidRPr="00FB288A">
        <w:rPr>
          <w:lang w:val="en-US"/>
        </w:rPr>
        <w:t xml:space="preserve"> } = </w:t>
      </w:r>
      <w:proofErr w:type="spellStart"/>
      <w:r w:rsidRPr="00FB288A">
        <w:rPr>
          <w:lang w:val="en-US"/>
        </w:rPr>
        <w:t>req.params</w:t>
      </w:r>
      <w:proofErr w:type="spellEnd"/>
      <w:r w:rsidRPr="00FB288A">
        <w:rPr>
          <w:lang w:val="en-US"/>
        </w:rPr>
        <w:t>;</w:t>
      </w:r>
    </w:p>
    <w:p w14:paraId="0606EEB2" w14:textId="77777777" w:rsidR="00FB288A" w:rsidRPr="00FB288A" w:rsidRDefault="00FB288A" w:rsidP="00FB288A">
      <w:pPr>
        <w:pStyle w:val="Cdigo"/>
        <w:ind w:left="1276"/>
        <w:rPr>
          <w:lang w:val="en-US"/>
        </w:rPr>
      </w:pPr>
    </w:p>
    <w:p w14:paraId="52FFD132" w14:textId="77777777" w:rsidR="00FB288A" w:rsidRPr="00FB288A" w:rsidRDefault="00FB288A" w:rsidP="00FB288A">
      <w:pPr>
        <w:pStyle w:val="Cdigo"/>
        <w:ind w:left="1276"/>
        <w:rPr>
          <w:lang w:val="en-US"/>
        </w:rPr>
      </w:pPr>
      <w:r w:rsidRPr="00FB288A">
        <w:rPr>
          <w:lang w:val="en-US"/>
        </w:rPr>
        <w:t xml:space="preserve">    try {</w:t>
      </w:r>
    </w:p>
    <w:p w14:paraId="3B093D49" w14:textId="77777777" w:rsidR="00FB288A" w:rsidRPr="00FB288A" w:rsidRDefault="00FB288A" w:rsidP="00FB288A">
      <w:pPr>
        <w:pStyle w:val="Cdigo"/>
        <w:ind w:left="1276"/>
        <w:rPr>
          <w:lang w:val="en-US"/>
        </w:rPr>
      </w:pPr>
      <w:r w:rsidRPr="00FB288A">
        <w:rPr>
          <w:lang w:val="en-US"/>
        </w:rPr>
        <w:t xml:space="preserve">        const user = await </w:t>
      </w:r>
      <w:proofErr w:type="spellStart"/>
      <w:r w:rsidRPr="00FB288A">
        <w:rPr>
          <w:lang w:val="en-US"/>
        </w:rPr>
        <w:t>User.findById</w:t>
      </w:r>
      <w:proofErr w:type="spellEnd"/>
      <w:r w:rsidRPr="00FB288A">
        <w:rPr>
          <w:lang w:val="en-US"/>
        </w:rPr>
        <w:t>(id);</w:t>
      </w:r>
    </w:p>
    <w:p w14:paraId="6C80F65A" w14:textId="77777777" w:rsidR="00FB288A" w:rsidRPr="00FB288A" w:rsidRDefault="00FB288A" w:rsidP="00FB288A">
      <w:pPr>
        <w:pStyle w:val="Cdigo"/>
        <w:ind w:left="1276"/>
        <w:rPr>
          <w:lang w:val="en-US"/>
        </w:rPr>
      </w:pPr>
      <w:r w:rsidRPr="00FB288A">
        <w:rPr>
          <w:lang w:val="en-US"/>
        </w:rPr>
        <w:t xml:space="preserve">        if </w:t>
      </w:r>
      <w:proofErr w:type="gramStart"/>
      <w:r w:rsidRPr="00FB288A">
        <w:rPr>
          <w:lang w:val="en-US"/>
        </w:rPr>
        <w:t>(!user</w:t>
      </w:r>
      <w:proofErr w:type="gramEnd"/>
      <w:r w:rsidRPr="00FB288A">
        <w:rPr>
          <w:lang w:val="en-US"/>
        </w:rPr>
        <w:t xml:space="preserve">) return </w:t>
      </w:r>
      <w:proofErr w:type="spellStart"/>
      <w:r w:rsidRPr="00FB288A">
        <w:rPr>
          <w:lang w:val="en-US"/>
        </w:rPr>
        <w:t>res.status</w:t>
      </w:r>
      <w:proofErr w:type="spellEnd"/>
      <w:r w:rsidRPr="00FB288A">
        <w:rPr>
          <w:lang w:val="en-US"/>
        </w:rPr>
        <w:t xml:space="preserve">(404).json({ message: 'Usuario no </w:t>
      </w:r>
      <w:proofErr w:type="spellStart"/>
      <w:r w:rsidRPr="00FB288A">
        <w:rPr>
          <w:lang w:val="en-US"/>
        </w:rPr>
        <w:t>encontrado</w:t>
      </w:r>
      <w:proofErr w:type="spellEnd"/>
      <w:r w:rsidRPr="00FB288A">
        <w:rPr>
          <w:lang w:val="en-US"/>
        </w:rPr>
        <w:t>' });</w:t>
      </w:r>
    </w:p>
    <w:p w14:paraId="2A77DCEC" w14:textId="77777777" w:rsidR="00FB288A" w:rsidRPr="00FB288A" w:rsidRDefault="00FB288A" w:rsidP="00FB288A">
      <w:pPr>
        <w:pStyle w:val="Cdigo"/>
        <w:ind w:left="1276"/>
        <w:rPr>
          <w:lang w:val="en-US"/>
        </w:rPr>
      </w:pPr>
    </w:p>
    <w:p w14:paraId="536317E2" w14:textId="77777777" w:rsidR="00FB288A" w:rsidRDefault="00FB288A" w:rsidP="00FB288A">
      <w:pPr>
        <w:pStyle w:val="Cdigo"/>
        <w:ind w:left="1276"/>
      </w:pPr>
      <w:r w:rsidRPr="00FB288A">
        <w:rPr>
          <w:lang w:val="en-US"/>
        </w:rPr>
        <w:t xml:space="preserve">        </w:t>
      </w:r>
      <w:proofErr w:type="spellStart"/>
      <w:proofErr w:type="gramStart"/>
      <w:r>
        <w:t>user.nombre</w:t>
      </w:r>
      <w:proofErr w:type="spellEnd"/>
      <w:proofErr w:type="gramEnd"/>
      <w:r>
        <w:t xml:space="preserve"> = </w:t>
      </w:r>
      <w:proofErr w:type="spellStart"/>
      <w:r>
        <w:t>req.body.nombre</w:t>
      </w:r>
      <w:proofErr w:type="spellEnd"/>
      <w:r>
        <w:t xml:space="preserve"> || </w:t>
      </w:r>
      <w:proofErr w:type="spellStart"/>
      <w:r>
        <w:t>user.nombre</w:t>
      </w:r>
      <w:proofErr w:type="spellEnd"/>
      <w:r>
        <w:t>;</w:t>
      </w:r>
    </w:p>
    <w:p w14:paraId="1B982440" w14:textId="77777777" w:rsidR="00FB288A" w:rsidRPr="00FB288A" w:rsidRDefault="00FB288A" w:rsidP="00FB288A">
      <w:pPr>
        <w:pStyle w:val="Cdigo"/>
        <w:ind w:left="1276"/>
        <w:rPr>
          <w:lang w:val="en-US"/>
        </w:rPr>
      </w:pPr>
      <w:r>
        <w:t xml:space="preserve">        </w:t>
      </w:r>
      <w:proofErr w:type="spellStart"/>
      <w:proofErr w:type="gramStart"/>
      <w:r w:rsidRPr="00FB288A">
        <w:rPr>
          <w:lang w:val="en-US"/>
        </w:rPr>
        <w:t>user.email</w:t>
      </w:r>
      <w:proofErr w:type="spellEnd"/>
      <w:proofErr w:type="gramEnd"/>
      <w:r w:rsidRPr="00FB288A">
        <w:rPr>
          <w:lang w:val="en-US"/>
        </w:rPr>
        <w:t xml:space="preserve"> = </w:t>
      </w:r>
      <w:proofErr w:type="spellStart"/>
      <w:r w:rsidRPr="00FB288A">
        <w:rPr>
          <w:lang w:val="en-US"/>
        </w:rPr>
        <w:t>req.body.email</w:t>
      </w:r>
      <w:proofErr w:type="spellEnd"/>
      <w:r w:rsidRPr="00FB288A">
        <w:rPr>
          <w:lang w:val="en-US"/>
        </w:rPr>
        <w:t xml:space="preserve"> || </w:t>
      </w:r>
      <w:proofErr w:type="spellStart"/>
      <w:r w:rsidRPr="00FB288A">
        <w:rPr>
          <w:lang w:val="en-US"/>
        </w:rPr>
        <w:t>user.email</w:t>
      </w:r>
      <w:proofErr w:type="spellEnd"/>
      <w:r w:rsidRPr="00FB288A">
        <w:rPr>
          <w:lang w:val="en-US"/>
        </w:rPr>
        <w:t>;</w:t>
      </w:r>
    </w:p>
    <w:p w14:paraId="36B37B59"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user.edad</w:t>
      </w:r>
      <w:proofErr w:type="spellEnd"/>
      <w:proofErr w:type="gramEnd"/>
      <w:r w:rsidRPr="00FB288A">
        <w:rPr>
          <w:lang w:val="en-US"/>
        </w:rPr>
        <w:t xml:space="preserve"> = </w:t>
      </w:r>
      <w:proofErr w:type="spellStart"/>
      <w:r w:rsidRPr="00FB288A">
        <w:rPr>
          <w:lang w:val="en-US"/>
        </w:rPr>
        <w:t>req.body.edad</w:t>
      </w:r>
      <w:proofErr w:type="spellEnd"/>
      <w:r w:rsidRPr="00FB288A">
        <w:rPr>
          <w:lang w:val="en-US"/>
        </w:rPr>
        <w:t xml:space="preserve"> || </w:t>
      </w:r>
      <w:proofErr w:type="spellStart"/>
      <w:r w:rsidRPr="00FB288A">
        <w:rPr>
          <w:lang w:val="en-US"/>
        </w:rPr>
        <w:t>user.edad</w:t>
      </w:r>
      <w:proofErr w:type="spellEnd"/>
      <w:r w:rsidRPr="00FB288A">
        <w:rPr>
          <w:lang w:val="en-US"/>
        </w:rPr>
        <w:t>;</w:t>
      </w:r>
    </w:p>
    <w:p w14:paraId="1E8FE5D8" w14:textId="77777777" w:rsidR="00FB288A" w:rsidRPr="00FB288A" w:rsidRDefault="00FB288A" w:rsidP="00FB288A">
      <w:pPr>
        <w:pStyle w:val="Cdigo"/>
        <w:ind w:left="1276"/>
        <w:rPr>
          <w:lang w:val="en-US"/>
        </w:rPr>
      </w:pPr>
    </w:p>
    <w:p w14:paraId="11714126" w14:textId="77777777" w:rsidR="00FB288A" w:rsidRPr="00FB288A" w:rsidRDefault="00FB288A" w:rsidP="00FB288A">
      <w:pPr>
        <w:pStyle w:val="Cdigo"/>
        <w:ind w:left="1276"/>
        <w:rPr>
          <w:lang w:val="en-US"/>
        </w:rPr>
      </w:pPr>
      <w:r w:rsidRPr="00FB288A">
        <w:rPr>
          <w:lang w:val="en-US"/>
        </w:rPr>
        <w:t xml:space="preserve">        const </w:t>
      </w:r>
      <w:proofErr w:type="spellStart"/>
      <w:r w:rsidRPr="00FB288A">
        <w:rPr>
          <w:lang w:val="en-US"/>
        </w:rPr>
        <w:t>updatedUser</w:t>
      </w:r>
      <w:proofErr w:type="spellEnd"/>
      <w:r w:rsidRPr="00FB288A">
        <w:rPr>
          <w:lang w:val="en-US"/>
        </w:rPr>
        <w:t xml:space="preserve"> = await </w:t>
      </w:r>
      <w:proofErr w:type="spellStart"/>
      <w:proofErr w:type="gramStart"/>
      <w:r w:rsidRPr="00FB288A">
        <w:rPr>
          <w:lang w:val="en-US"/>
        </w:rPr>
        <w:t>user.save</w:t>
      </w:r>
      <w:proofErr w:type="spellEnd"/>
      <w:proofErr w:type="gramEnd"/>
      <w:r w:rsidRPr="00FB288A">
        <w:rPr>
          <w:lang w:val="en-US"/>
        </w:rPr>
        <w:t>();</w:t>
      </w:r>
    </w:p>
    <w:p w14:paraId="40DD12B1"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res.json</w:t>
      </w:r>
      <w:proofErr w:type="spellEnd"/>
      <w:proofErr w:type="gramEnd"/>
      <w:r w:rsidRPr="00FB288A">
        <w:rPr>
          <w:lang w:val="en-US"/>
        </w:rPr>
        <w:t>(</w:t>
      </w:r>
      <w:proofErr w:type="spellStart"/>
      <w:r w:rsidRPr="00FB288A">
        <w:rPr>
          <w:lang w:val="en-US"/>
        </w:rPr>
        <w:t>updatedUser</w:t>
      </w:r>
      <w:proofErr w:type="spellEnd"/>
      <w:r w:rsidRPr="00FB288A">
        <w:rPr>
          <w:lang w:val="en-US"/>
        </w:rPr>
        <w:t>);</w:t>
      </w:r>
    </w:p>
    <w:p w14:paraId="7C22D981" w14:textId="77777777" w:rsidR="00FB288A" w:rsidRPr="00FB288A" w:rsidRDefault="00FB288A" w:rsidP="00FB288A">
      <w:pPr>
        <w:pStyle w:val="Cdigo"/>
        <w:ind w:left="1276"/>
        <w:rPr>
          <w:lang w:val="en-US"/>
        </w:rPr>
      </w:pPr>
      <w:r w:rsidRPr="00FB288A">
        <w:rPr>
          <w:lang w:val="en-US"/>
        </w:rPr>
        <w:t xml:space="preserve">    } catch (error) {</w:t>
      </w:r>
    </w:p>
    <w:p w14:paraId="5FFF1575"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res.status</w:t>
      </w:r>
      <w:proofErr w:type="spellEnd"/>
      <w:proofErr w:type="gramEnd"/>
      <w:r w:rsidRPr="00FB288A">
        <w:rPr>
          <w:lang w:val="en-US"/>
        </w:rPr>
        <w:t xml:space="preserve">(400).json({ message: </w:t>
      </w:r>
      <w:proofErr w:type="spellStart"/>
      <w:r w:rsidRPr="00FB288A">
        <w:rPr>
          <w:lang w:val="en-US"/>
        </w:rPr>
        <w:t>error.message</w:t>
      </w:r>
      <w:proofErr w:type="spellEnd"/>
      <w:r w:rsidRPr="00FB288A">
        <w:rPr>
          <w:lang w:val="en-US"/>
        </w:rPr>
        <w:t xml:space="preserve"> });</w:t>
      </w:r>
    </w:p>
    <w:p w14:paraId="57E72369" w14:textId="77777777" w:rsidR="00FB288A" w:rsidRPr="00FB288A" w:rsidRDefault="00FB288A" w:rsidP="00FB288A">
      <w:pPr>
        <w:pStyle w:val="Cdigo"/>
        <w:ind w:left="1276"/>
        <w:rPr>
          <w:lang w:val="en-US"/>
        </w:rPr>
      </w:pPr>
      <w:r w:rsidRPr="00FB288A">
        <w:rPr>
          <w:lang w:val="en-US"/>
        </w:rPr>
        <w:t xml:space="preserve">    }</w:t>
      </w:r>
    </w:p>
    <w:p w14:paraId="5946614A" w14:textId="77777777" w:rsidR="00FB288A" w:rsidRPr="00FB288A" w:rsidRDefault="00FB288A" w:rsidP="00FB288A">
      <w:pPr>
        <w:pStyle w:val="Cdigo"/>
        <w:ind w:left="1276"/>
        <w:rPr>
          <w:lang w:val="en-US"/>
        </w:rPr>
      </w:pPr>
      <w:r w:rsidRPr="00FB288A">
        <w:rPr>
          <w:lang w:val="en-US"/>
        </w:rPr>
        <w:t>});</w:t>
      </w:r>
    </w:p>
    <w:p w14:paraId="7C0F2E2B" w14:textId="77777777" w:rsidR="00FB288A" w:rsidRPr="00FB288A" w:rsidRDefault="00FB288A" w:rsidP="00FB288A">
      <w:pPr>
        <w:pStyle w:val="Cdigo"/>
        <w:ind w:left="1276"/>
        <w:rPr>
          <w:lang w:val="en-US"/>
        </w:rPr>
      </w:pPr>
    </w:p>
    <w:p w14:paraId="6D6B231A" w14:textId="77777777" w:rsidR="00FB288A" w:rsidRPr="00FB288A" w:rsidRDefault="00FB288A" w:rsidP="00FB288A">
      <w:pPr>
        <w:pStyle w:val="Cdigo"/>
        <w:ind w:left="1276"/>
        <w:rPr>
          <w:lang w:val="en-US"/>
        </w:rPr>
      </w:pPr>
      <w:r w:rsidRPr="00FB288A">
        <w:rPr>
          <w:lang w:val="en-US"/>
        </w:rPr>
        <w:t xml:space="preserve">// </w:t>
      </w:r>
      <w:proofErr w:type="spellStart"/>
      <w:r w:rsidRPr="00FB288A">
        <w:rPr>
          <w:lang w:val="en-US"/>
        </w:rPr>
        <w:t>Eliminar</w:t>
      </w:r>
      <w:proofErr w:type="spellEnd"/>
      <w:r w:rsidRPr="00FB288A">
        <w:rPr>
          <w:lang w:val="en-US"/>
        </w:rPr>
        <w:t xml:space="preserve"> un usuario</w:t>
      </w:r>
    </w:p>
    <w:p w14:paraId="422E8379" w14:textId="77777777" w:rsidR="00FB288A" w:rsidRPr="00FB288A" w:rsidRDefault="00FB288A" w:rsidP="00FB288A">
      <w:pPr>
        <w:pStyle w:val="Cdigo"/>
        <w:ind w:left="1276"/>
        <w:rPr>
          <w:lang w:val="en-US"/>
        </w:rPr>
      </w:pPr>
      <w:proofErr w:type="spellStart"/>
      <w:proofErr w:type="gramStart"/>
      <w:r w:rsidRPr="00FB288A">
        <w:rPr>
          <w:lang w:val="en-US"/>
        </w:rPr>
        <w:t>router.delete</w:t>
      </w:r>
      <w:proofErr w:type="spellEnd"/>
      <w:proofErr w:type="gramEnd"/>
      <w:r w:rsidRPr="00FB288A">
        <w:rPr>
          <w:lang w:val="en-US"/>
        </w:rPr>
        <w:t>('/users/:id', async (req, res) =&gt; {</w:t>
      </w:r>
    </w:p>
    <w:p w14:paraId="0D768982" w14:textId="77777777" w:rsidR="00FB288A" w:rsidRPr="00FB288A" w:rsidRDefault="00FB288A" w:rsidP="00FB288A">
      <w:pPr>
        <w:pStyle w:val="Cdigo"/>
        <w:ind w:left="1276"/>
        <w:rPr>
          <w:lang w:val="en-US"/>
        </w:rPr>
      </w:pPr>
      <w:r w:rsidRPr="00FB288A">
        <w:rPr>
          <w:lang w:val="en-US"/>
        </w:rPr>
        <w:t xml:space="preserve">    const </w:t>
      </w:r>
      <w:proofErr w:type="gramStart"/>
      <w:r w:rsidRPr="00FB288A">
        <w:rPr>
          <w:lang w:val="en-US"/>
        </w:rPr>
        <w:t>{ id</w:t>
      </w:r>
      <w:proofErr w:type="gramEnd"/>
      <w:r w:rsidRPr="00FB288A">
        <w:rPr>
          <w:lang w:val="en-US"/>
        </w:rPr>
        <w:t xml:space="preserve"> } = </w:t>
      </w:r>
      <w:proofErr w:type="spellStart"/>
      <w:r w:rsidRPr="00FB288A">
        <w:rPr>
          <w:lang w:val="en-US"/>
        </w:rPr>
        <w:t>req.params</w:t>
      </w:r>
      <w:proofErr w:type="spellEnd"/>
      <w:r w:rsidRPr="00FB288A">
        <w:rPr>
          <w:lang w:val="en-US"/>
        </w:rPr>
        <w:t>;</w:t>
      </w:r>
    </w:p>
    <w:p w14:paraId="1785FDD2" w14:textId="77777777" w:rsidR="00FB288A" w:rsidRPr="00FB288A" w:rsidRDefault="00FB288A" w:rsidP="00FB288A">
      <w:pPr>
        <w:pStyle w:val="Cdigo"/>
        <w:ind w:left="1276"/>
        <w:rPr>
          <w:lang w:val="en-US"/>
        </w:rPr>
      </w:pPr>
    </w:p>
    <w:p w14:paraId="0A67209B" w14:textId="77777777" w:rsidR="00FB288A" w:rsidRPr="00FB288A" w:rsidRDefault="00FB288A" w:rsidP="00FB288A">
      <w:pPr>
        <w:pStyle w:val="Cdigo"/>
        <w:ind w:left="1276"/>
        <w:rPr>
          <w:lang w:val="en-US"/>
        </w:rPr>
      </w:pPr>
      <w:r w:rsidRPr="00FB288A">
        <w:rPr>
          <w:lang w:val="en-US"/>
        </w:rPr>
        <w:t xml:space="preserve">    try {</w:t>
      </w:r>
    </w:p>
    <w:p w14:paraId="315AA071" w14:textId="77777777" w:rsidR="00FB288A" w:rsidRPr="00FB288A" w:rsidRDefault="00FB288A" w:rsidP="00FB288A">
      <w:pPr>
        <w:pStyle w:val="Cdigo"/>
        <w:ind w:left="1276"/>
        <w:rPr>
          <w:lang w:val="en-US"/>
        </w:rPr>
      </w:pPr>
      <w:r w:rsidRPr="00FB288A">
        <w:rPr>
          <w:lang w:val="en-US"/>
        </w:rPr>
        <w:t xml:space="preserve">        const user = await </w:t>
      </w:r>
      <w:proofErr w:type="spellStart"/>
      <w:r w:rsidRPr="00FB288A">
        <w:rPr>
          <w:lang w:val="en-US"/>
        </w:rPr>
        <w:t>User.findById</w:t>
      </w:r>
      <w:proofErr w:type="spellEnd"/>
      <w:r w:rsidRPr="00FB288A">
        <w:rPr>
          <w:lang w:val="en-US"/>
        </w:rPr>
        <w:t>(id);</w:t>
      </w:r>
    </w:p>
    <w:p w14:paraId="7CC9E97C" w14:textId="77777777" w:rsidR="00FB288A" w:rsidRPr="00FB288A" w:rsidRDefault="00FB288A" w:rsidP="00FB288A">
      <w:pPr>
        <w:pStyle w:val="Cdigo"/>
        <w:ind w:left="1276"/>
        <w:rPr>
          <w:lang w:val="en-US"/>
        </w:rPr>
      </w:pPr>
      <w:r w:rsidRPr="00FB288A">
        <w:rPr>
          <w:lang w:val="en-US"/>
        </w:rPr>
        <w:t xml:space="preserve">        if </w:t>
      </w:r>
      <w:proofErr w:type="gramStart"/>
      <w:r w:rsidRPr="00FB288A">
        <w:rPr>
          <w:lang w:val="en-US"/>
        </w:rPr>
        <w:t>(!user</w:t>
      </w:r>
      <w:proofErr w:type="gramEnd"/>
      <w:r w:rsidRPr="00FB288A">
        <w:rPr>
          <w:lang w:val="en-US"/>
        </w:rPr>
        <w:t xml:space="preserve">) return </w:t>
      </w:r>
      <w:proofErr w:type="spellStart"/>
      <w:r w:rsidRPr="00FB288A">
        <w:rPr>
          <w:lang w:val="en-US"/>
        </w:rPr>
        <w:t>res.status</w:t>
      </w:r>
      <w:proofErr w:type="spellEnd"/>
      <w:r w:rsidRPr="00FB288A">
        <w:rPr>
          <w:lang w:val="en-US"/>
        </w:rPr>
        <w:t xml:space="preserve">(404).json({ message: 'Usuario no </w:t>
      </w:r>
      <w:proofErr w:type="spellStart"/>
      <w:r w:rsidRPr="00FB288A">
        <w:rPr>
          <w:lang w:val="en-US"/>
        </w:rPr>
        <w:t>encontrado</w:t>
      </w:r>
      <w:proofErr w:type="spellEnd"/>
      <w:r w:rsidRPr="00FB288A">
        <w:rPr>
          <w:lang w:val="en-US"/>
        </w:rPr>
        <w:t>' });</w:t>
      </w:r>
    </w:p>
    <w:p w14:paraId="690F4377" w14:textId="77777777" w:rsidR="00FB288A" w:rsidRPr="00FB288A" w:rsidRDefault="00FB288A" w:rsidP="00FB288A">
      <w:pPr>
        <w:pStyle w:val="Cdigo"/>
        <w:ind w:left="1276"/>
        <w:rPr>
          <w:lang w:val="en-US"/>
        </w:rPr>
      </w:pPr>
    </w:p>
    <w:p w14:paraId="099C0B2B" w14:textId="77777777" w:rsidR="00FB288A" w:rsidRPr="00FB288A" w:rsidRDefault="00FB288A" w:rsidP="00FB288A">
      <w:pPr>
        <w:pStyle w:val="Cdigo"/>
        <w:ind w:left="1276"/>
        <w:rPr>
          <w:lang w:val="en-US"/>
        </w:rPr>
      </w:pPr>
      <w:r w:rsidRPr="00FB288A">
        <w:rPr>
          <w:lang w:val="en-US"/>
        </w:rPr>
        <w:t xml:space="preserve">        await </w:t>
      </w:r>
      <w:proofErr w:type="spellStart"/>
      <w:proofErr w:type="gramStart"/>
      <w:r w:rsidRPr="00FB288A">
        <w:rPr>
          <w:lang w:val="en-US"/>
        </w:rPr>
        <w:t>user.remove</w:t>
      </w:r>
      <w:proofErr w:type="spellEnd"/>
      <w:proofErr w:type="gramEnd"/>
      <w:r w:rsidRPr="00FB288A">
        <w:rPr>
          <w:lang w:val="en-US"/>
        </w:rPr>
        <w:t>();</w:t>
      </w:r>
    </w:p>
    <w:p w14:paraId="4265296B"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res.json</w:t>
      </w:r>
      <w:proofErr w:type="spellEnd"/>
      <w:proofErr w:type="gramEnd"/>
      <w:r w:rsidRPr="00FB288A">
        <w:rPr>
          <w:lang w:val="en-US"/>
        </w:rPr>
        <w:t xml:space="preserve">({ message: 'Usuario </w:t>
      </w:r>
      <w:proofErr w:type="spellStart"/>
      <w:r w:rsidRPr="00FB288A">
        <w:rPr>
          <w:lang w:val="en-US"/>
        </w:rPr>
        <w:t>eliminado</w:t>
      </w:r>
      <w:proofErr w:type="spellEnd"/>
      <w:r w:rsidRPr="00FB288A">
        <w:rPr>
          <w:lang w:val="en-US"/>
        </w:rPr>
        <w:t>' });</w:t>
      </w:r>
    </w:p>
    <w:p w14:paraId="3DF2BB92" w14:textId="77777777" w:rsidR="00FB288A" w:rsidRPr="00FB288A" w:rsidRDefault="00FB288A" w:rsidP="00FB288A">
      <w:pPr>
        <w:pStyle w:val="Cdigo"/>
        <w:ind w:left="1276"/>
        <w:rPr>
          <w:lang w:val="en-US"/>
        </w:rPr>
      </w:pPr>
      <w:r w:rsidRPr="00FB288A">
        <w:rPr>
          <w:lang w:val="en-US"/>
        </w:rPr>
        <w:t xml:space="preserve">    } catch (error) {</w:t>
      </w:r>
    </w:p>
    <w:p w14:paraId="2412B7BE" w14:textId="77777777" w:rsidR="00FB288A" w:rsidRPr="00FB288A" w:rsidRDefault="00FB288A" w:rsidP="00FB288A">
      <w:pPr>
        <w:pStyle w:val="Cdigo"/>
        <w:ind w:left="1276"/>
        <w:rPr>
          <w:lang w:val="en-US"/>
        </w:rPr>
      </w:pPr>
      <w:r w:rsidRPr="00FB288A">
        <w:rPr>
          <w:lang w:val="en-US"/>
        </w:rPr>
        <w:t xml:space="preserve">        </w:t>
      </w:r>
      <w:proofErr w:type="spellStart"/>
      <w:proofErr w:type="gramStart"/>
      <w:r w:rsidRPr="00FB288A">
        <w:rPr>
          <w:lang w:val="en-US"/>
        </w:rPr>
        <w:t>res.status</w:t>
      </w:r>
      <w:proofErr w:type="spellEnd"/>
      <w:proofErr w:type="gramEnd"/>
      <w:r w:rsidRPr="00FB288A">
        <w:rPr>
          <w:lang w:val="en-US"/>
        </w:rPr>
        <w:t xml:space="preserve">(500).json({ message: </w:t>
      </w:r>
      <w:proofErr w:type="spellStart"/>
      <w:r w:rsidRPr="00FB288A">
        <w:rPr>
          <w:lang w:val="en-US"/>
        </w:rPr>
        <w:t>error.message</w:t>
      </w:r>
      <w:proofErr w:type="spellEnd"/>
      <w:r w:rsidRPr="00FB288A">
        <w:rPr>
          <w:lang w:val="en-US"/>
        </w:rPr>
        <w:t xml:space="preserve"> });</w:t>
      </w:r>
    </w:p>
    <w:p w14:paraId="7D1FB67B" w14:textId="77777777" w:rsidR="00FB288A" w:rsidRDefault="00FB288A" w:rsidP="00FB288A">
      <w:pPr>
        <w:pStyle w:val="Cdigo"/>
        <w:ind w:left="1276"/>
      </w:pPr>
      <w:r w:rsidRPr="00FB288A">
        <w:rPr>
          <w:lang w:val="en-US"/>
        </w:rPr>
        <w:t xml:space="preserve">    </w:t>
      </w:r>
      <w:r>
        <w:t>}</w:t>
      </w:r>
    </w:p>
    <w:p w14:paraId="44A8914F" w14:textId="77777777" w:rsidR="00FB288A" w:rsidRDefault="00FB288A" w:rsidP="00FB288A">
      <w:pPr>
        <w:pStyle w:val="Cdigo"/>
        <w:ind w:left="1276"/>
      </w:pPr>
      <w:r>
        <w:t>});</w:t>
      </w:r>
    </w:p>
    <w:p w14:paraId="11DB4AA9" w14:textId="77777777" w:rsidR="00FB288A" w:rsidRDefault="00FB288A" w:rsidP="00FB288A">
      <w:pPr>
        <w:pStyle w:val="Cdigo"/>
        <w:ind w:left="1276"/>
      </w:pPr>
    </w:p>
    <w:p w14:paraId="1C031B51" w14:textId="24CBE966" w:rsidR="00BE641C" w:rsidRDefault="00FB288A" w:rsidP="00FB288A">
      <w:pPr>
        <w:pStyle w:val="Cdigo"/>
        <w:ind w:left="1276"/>
      </w:pPr>
      <w:proofErr w:type="spellStart"/>
      <w:proofErr w:type="gramStart"/>
      <w:r>
        <w:t>module.exports</w:t>
      </w:r>
      <w:proofErr w:type="spellEnd"/>
      <w:proofErr w:type="gramEnd"/>
      <w:r>
        <w:t xml:space="preserve"> = </w:t>
      </w:r>
      <w:proofErr w:type="spellStart"/>
      <w:r>
        <w:t>router</w:t>
      </w:r>
      <w:proofErr w:type="spellEnd"/>
      <w:r>
        <w:t>;</w:t>
      </w:r>
    </w:p>
    <w:p w14:paraId="68913456" w14:textId="77777777" w:rsidR="00BE641C" w:rsidRDefault="00BE641C" w:rsidP="00BE641C"/>
    <w:p w14:paraId="74FAA2E2" w14:textId="0CCB840B" w:rsidR="00FB288A" w:rsidRDefault="00D64C8E" w:rsidP="00D64C8E">
      <w:pPr>
        <w:pStyle w:val="Prrafodelista"/>
        <w:numPr>
          <w:ilvl w:val="0"/>
          <w:numId w:val="9"/>
        </w:numPr>
      </w:pPr>
      <w:r w:rsidRPr="00D64C8E">
        <w:t>Agregar middleware para manejar solicitudes JSON: Asegúrate de agregar middleware a tu aplicación Express para manejar solicitudes y respuestas JSON. Esto permitirá que tu API REST pueda recibir datos en formato JSON y enviar respuestas JSON:</w:t>
      </w:r>
    </w:p>
    <w:p w14:paraId="35AC8A6B" w14:textId="77777777" w:rsidR="00E17780" w:rsidRPr="00E17780" w:rsidRDefault="00E17780" w:rsidP="00E17780">
      <w:pPr>
        <w:pStyle w:val="Cdigo"/>
        <w:ind w:left="1276"/>
        <w:rPr>
          <w:lang w:val="en-US"/>
        </w:rPr>
      </w:pPr>
      <w:r w:rsidRPr="00E17780">
        <w:rPr>
          <w:lang w:val="en-US"/>
        </w:rPr>
        <w:t>const express = require('express');</w:t>
      </w:r>
    </w:p>
    <w:p w14:paraId="374709F5" w14:textId="77777777" w:rsidR="00E17780" w:rsidRPr="00E17780" w:rsidRDefault="00E17780" w:rsidP="00E17780">
      <w:pPr>
        <w:pStyle w:val="Cdigo"/>
        <w:ind w:left="1276"/>
        <w:rPr>
          <w:lang w:val="en-US"/>
        </w:rPr>
      </w:pPr>
      <w:r w:rsidRPr="00E17780">
        <w:rPr>
          <w:lang w:val="en-US"/>
        </w:rPr>
        <w:t xml:space="preserve">const app = </w:t>
      </w:r>
      <w:proofErr w:type="gramStart"/>
      <w:r w:rsidRPr="00E17780">
        <w:rPr>
          <w:lang w:val="en-US"/>
        </w:rPr>
        <w:t>express(</w:t>
      </w:r>
      <w:proofErr w:type="gramEnd"/>
      <w:r w:rsidRPr="00E17780">
        <w:rPr>
          <w:lang w:val="en-US"/>
        </w:rPr>
        <w:t>);</w:t>
      </w:r>
    </w:p>
    <w:p w14:paraId="3B55C2BD" w14:textId="77777777" w:rsidR="00E17780" w:rsidRPr="00E17780" w:rsidRDefault="00E17780" w:rsidP="00E17780">
      <w:pPr>
        <w:pStyle w:val="Cdigo"/>
        <w:ind w:left="1276"/>
        <w:rPr>
          <w:lang w:val="en-US"/>
        </w:rPr>
      </w:pPr>
    </w:p>
    <w:p w14:paraId="56AB8433" w14:textId="641C921E" w:rsidR="00BE641C" w:rsidRDefault="00E17780" w:rsidP="00E17780">
      <w:pPr>
        <w:pStyle w:val="Cdigo"/>
        <w:ind w:left="1276"/>
      </w:pPr>
      <w:proofErr w:type="spellStart"/>
      <w:r>
        <w:t>app.use</w:t>
      </w:r>
      <w:proofErr w:type="spellEnd"/>
      <w:r>
        <w:t>(</w:t>
      </w:r>
      <w:proofErr w:type="spellStart"/>
      <w:proofErr w:type="gramStart"/>
      <w:r>
        <w:t>express.json</w:t>
      </w:r>
      <w:proofErr w:type="spellEnd"/>
      <w:proofErr w:type="gramEnd"/>
      <w:r>
        <w:t>());</w:t>
      </w:r>
    </w:p>
    <w:p w14:paraId="457B78D1" w14:textId="77777777" w:rsidR="00D64C8E" w:rsidRDefault="00D64C8E" w:rsidP="00BE641C"/>
    <w:p w14:paraId="466324E7" w14:textId="5E19DBAA" w:rsidR="00D64C8E" w:rsidRDefault="00E17780" w:rsidP="00BE641C">
      <w:r w:rsidRPr="00E17780">
        <w:t>Con estos pasos, has configurado una API REST en Express para exponer los datos de una base de datos MongoDB. Ahora puedes realizar solicitudes HTTP a tu API utilizando los métodos GET, POST, PUT y DELETE para interactuar con los datos en tu base de datos. Recuerda manejar adecuadamente los errores y las validaciones de datos para garantizar la robustez y la seguridad de tu API.</w:t>
      </w:r>
    </w:p>
    <w:p w14:paraId="6A67F79B" w14:textId="77777777" w:rsidR="00A26EBF" w:rsidRDefault="00A26EBF" w:rsidP="00BE641C"/>
    <w:p w14:paraId="756AD576" w14:textId="77777777" w:rsidR="00A26EBF" w:rsidRDefault="00A26EBF" w:rsidP="00BE641C"/>
    <w:p w14:paraId="4729B0EA" w14:textId="77777777" w:rsidR="009C536C" w:rsidRDefault="009C536C" w:rsidP="00BE641C"/>
    <w:p w14:paraId="0E1C5298" w14:textId="77777777" w:rsidR="009C536C" w:rsidRDefault="009C536C" w:rsidP="00BE641C"/>
    <w:p w14:paraId="336E12D0" w14:textId="77777777" w:rsidR="009C536C" w:rsidRDefault="009C536C" w:rsidP="00BE641C"/>
    <w:p w14:paraId="249D48F1" w14:textId="77777777" w:rsidR="009C536C" w:rsidRPr="00BE641C" w:rsidRDefault="009C536C" w:rsidP="00BE641C"/>
    <w:p w14:paraId="404404DD" w14:textId="6015129B" w:rsidR="008E54E2" w:rsidRDefault="008E54E2" w:rsidP="00CC640F">
      <w:pPr>
        <w:pStyle w:val="Ttulo2"/>
      </w:pPr>
      <w:bookmarkStart w:id="22" w:name="_Toc159962370"/>
      <w:r>
        <w:lastRenderedPageBreak/>
        <w:t xml:space="preserve">Consumo de </w:t>
      </w:r>
      <w:proofErr w:type="spellStart"/>
      <w:r>
        <w:t>APis</w:t>
      </w:r>
      <w:proofErr w:type="spellEnd"/>
      <w:r>
        <w:t xml:space="preserve"> REST de Express</w:t>
      </w:r>
      <w:bookmarkEnd w:id="22"/>
    </w:p>
    <w:p w14:paraId="5905415D" w14:textId="77777777" w:rsidR="009C536C" w:rsidRPr="009C536C" w:rsidRDefault="009C536C" w:rsidP="009C536C"/>
    <w:p w14:paraId="0C7B5A4B" w14:textId="4DF5A859" w:rsidR="008E54E2" w:rsidRDefault="008E54E2" w:rsidP="00C81826">
      <w:pPr>
        <w:pStyle w:val="Ttulo3"/>
      </w:pPr>
      <w:bookmarkStart w:id="23" w:name="_Toc159962371"/>
      <w:r>
        <w:t xml:space="preserve">Invocar </w:t>
      </w:r>
      <w:proofErr w:type="spellStart"/>
      <w:r>
        <w:t>APIs</w:t>
      </w:r>
      <w:proofErr w:type="spellEnd"/>
      <w:r>
        <w:t xml:space="preserve"> desde Express</w:t>
      </w:r>
      <w:bookmarkEnd w:id="23"/>
    </w:p>
    <w:p w14:paraId="0FA78563" w14:textId="38409636" w:rsidR="00347AAC" w:rsidRDefault="00347AAC" w:rsidP="00347AAC">
      <w:r>
        <w:t xml:space="preserve">Para invocar </w:t>
      </w:r>
      <w:proofErr w:type="spellStart"/>
      <w:r>
        <w:t>APIs</w:t>
      </w:r>
      <w:proofErr w:type="spellEnd"/>
      <w:r>
        <w:t xml:space="preserve"> desde Express, puedes utilizar módulos como </w:t>
      </w:r>
      <w:proofErr w:type="spellStart"/>
      <w:r>
        <w:t>axios</w:t>
      </w:r>
      <w:proofErr w:type="spellEnd"/>
      <w:r>
        <w:t xml:space="preserve">, </w:t>
      </w:r>
      <w:proofErr w:type="spellStart"/>
      <w:r>
        <w:t>node-fetch</w:t>
      </w:r>
      <w:proofErr w:type="spellEnd"/>
      <w:r>
        <w:t xml:space="preserve">, o el propio módulo http de Node.js. Estos módulos te permiten hacer solicitudes HTTP a otras </w:t>
      </w:r>
      <w:proofErr w:type="spellStart"/>
      <w:r>
        <w:t>APIs</w:t>
      </w:r>
      <w:proofErr w:type="spellEnd"/>
      <w:r>
        <w:t xml:space="preserve"> desde tu servidor Express. A continuación, te mostraré cómo puedes usar </w:t>
      </w:r>
      <w:proofErr w:type="spellStart"/>
      <w:r>
        <w:t>axios</w:t>
      </w:r>
      <w:proofErr w:type="spellEnd"/>
      <w:r>
        <w:t xml:space="preserve"> para invocar una API desde Express:</w:t>
      </w:r>
    </w:p>
    <w:p w14:paraId="6EC985D2" w14:textId="3EAAD5B3" w:rsidR="00A26EBF" w:rsidRDefault="00347AAC" w:rsidP="007F5251">
      <w:pPr>
        <w:pStyle w:val="Prrafodelista"/>
        <w:numPr>
          <w:ilvl w:val="0"/>
          <w:numId w:val="10"/>
        </w:numPr>
      </w:pPr>
      <w:r>
        <w:t xml:space="preserve">Instalar </w:t>
      </w:r>
      <w:proofErr w:type="spellStart"/>
      <w:r>
        <w:t>axios</w:t>
      </w:r>
      <w:proofErr w:type="spellEnd"/>
      <w:r>
        <w:t xml:space="preserve">: Si aún no lo has hecho, instala el módulo </w:t>
      </w:r>
      <w:proofErr w:type="spellStart"/>
      <w:r>
        <w:t>axios</w:t>
      </w:r>
      <w:proofErr w:type="spellEnd"/>
      <w:r>
        <w:t xml:space="preserve"> utilizando </w:t>
      </w:r>
      <w:proofErr w:type="spellStart"/>
      <w:r>
        <w:t>npm</w:t>
      </w:r>
      <w:proofErr w:type="spellEnd"/>
      <w:r>
        <w:t>:</w:t>
      </w:r>
    </w:p>
    <w:p w14:paraId="56767DD0" w14:textId="5C59E566" w:rsidR="00347AAC" w:rsidRPr="007F5251" w:rsidRDefault="007F5251" w:rsidP="007F5251">
      <w:pPr>
        <w:ind w:left="1276"/>
        <w:rPr>
          <w:rFonts w:ascii="Courier New" w:hAnsi="Courier New" w:cs="Courier New"/>
        </w:rPr>
      </w:pPr>
      <w:proofErr w:type="spellStart"/>
      <w:r w:rsidRPr="007F5251">
        <w:rPr>
          <w:rFonts w:ascii="Courier New" w:hAnsi="Courier New" w:cs="Courier New"/>
        </w:rPr>
        <w:t>npm</w:t>
      </w:r>
      <w:proofErr w:type="spellEnd"/>
      <w:r w:rsidRPr="007F5251">
        <w:rPr>
          <w:rFonts w:ascii="Courier New" w:hAnsi="Courier New" w:cs="Courier New"/>
        </w:rPr>
        <w:t xml:space="preserve"> install </w:t>
      </w:r>
      <w:proofErr w:type="spellStart"/>
      <w:r w:rsidRPr="007F5251">
        <w:rPr>
          <w:rFonts w:ascii="Courier New" w:hAnsi="Courier New" w:cs="Courier New"/>
        </w:rPr>
        <w:t>axios</w:t>
      </w:r>
      <w:proofErr w:type="spellEnd"/>
    </w:p>
    <w:p w14:paraId="0EA4E503" w14:textId="77154A8F" w:rsidR="00A26EBF" w:rsidRDefault="008D228C" w:rsidP="008D228C">
      <w:pPr>
        <w:pStyle w:val="Prrafodelista"/>
        <w:numPr>
          <w:ilvl w:val="0"/>
          <w:numId w:val="10"/>
        </w:numPr>
      </w:pPr>
      <w:r w:rsidRPr="008D228C">
        <w:t xml:space="preserve">Utilizar </w:t>
      </w:r>
      <w:proofErr w:type="spellStart"/>
      <w:r w:rsidRPr="008D228C">
        <w:t>axios</w:t>
      </w:r>
      <w:proofErr w:type="spellEnd"/>
      <w:r w:rsidRPr="008D228C">
        <w:t xml:space="preserve"> en tu aplicación Express: Puedes utilizar </w:t>
      </w:r>
      <w:proofErr w:type="spellStart"/>
      <w:r w:rsidRPr="008D228C">
        <w:t>axios</w:t>
      </w:r>
      <w:proofErr w:type="spellEnd"/>
      <w:r w:rsidRPr="008D228C">
        <w:t xml:space="preserve"> en tus controladores o en cualquier parte de tu aplicación Express donde necesites hacer solicitudes a una API externa. Aquí tienes un ejemplo de cómo podrías hacer una solicitud GET a una API externa desde un controlador en Express:</w:t>
      </w:r>
    </w:p>
    <w:p w14:paraId="57012C38" w14:textId="77777777" w:rsidR="008D228C" w:rsidRPr="008D228C" w:rsidRDefault="008D228C" w:rsidP="008D228C">
      <w:pPr>
        <w:pStyle w:val="Cdigo"/>
        <w:ind w:left="1276"/>
        <w:rPr>
          <w:lang w:val="en-US"/>
        </w:rPr>
      </w:pPr>
      <w:r w:rsidRPr="008D228C">
        <w:rPr>
          <w:lang w:val="en-US"/>
        </w:rPr>
        <w:t>const express = require('express');</w:t>
      </w:r>
    </w:p>
    <w:p w14:paraId="630A3B4E" w14:textId="77777777" w:rsidR="008D228C" w:rsidRPr="008D228C" w:rsidRDefault="008D228C" w:rsidP="008D228C">
      <w:pPr>
        <w:pStyle w:val="Cdigo"/>
        <w:ind w:left="1276"/>
        <w:rPr>
          <w:lang w:val="en-US"/>
        </w:rPr>
      </w:pPr>
      <w:r w:rsidRPr="008D228C">
        <w:rPr>
          <w:lang w:val="en-US"/>
        </w:rPr>
        <w:t xml:space="preserve">const </w:t>
      </w:r>
      <w:proofErr w:type="spellStart"/>
      <w:r w:rsidRPr="008D228C">
        <w:rPr>
          <w:lang w:val="en-US"/>
        </w:rPr>
        <w:t>axios</w:t>
      </w:r>
      <w:proofErr w:type="spellEnd"/>
      <w:r w:rsidRPr="008D228C">
        <w:rPr>
          <w:lang w:val="en-US"/>
        </w:rPr>
        <w:t xml:space="preserve"> = require('</w:t>
      </w:r>
      <w:proofErr w:type="spellStart"/>
      <w:r w:rsidRPr="008D228C">
        <w:rPr>
          <w:lang w:val="en-US"/>
        </w:rPr>
        <w:t>axios</w:t>
      </w:r>
      <w:proofErr w:type="spellEnd"/>
      <w:r w:rsidRPr="008D228C">
        <w:rPr>
          <w:lang w:val="en-US"/>
        </w:rPr>
        <w:t>');</w:t>
      </w:r>
    </w:p>
    <w:p w14:paraId="1A920CCF" w14:textId="77777777" w:rsidR="008D228C" w:rsidRDefault="008D228C" w:rsidP="008D228C">
      <w:pPr>
        <w:pStyle w:val="Cdigo"/>
        <w:ind w:left="1276"/>
      </w:pPr>
      <w:proofErr w:type="spellStart"/>
      <w:r>
        <w:t>const</w:t>
      </w:r>
      <w:proofErr w:type="spellEnd"/>
      <w:r>
        <w:t xml:space="preserve"> </w:t>
      </w:r>
      <w:proofErr w:type="spellStart"/>
      <w:r>
        <w:t>router</w:t>
      </w:r>
      <w:proofErr w:type="spellEnd"/>
      <w:r>
        <w:t xml:space="preserve"> = </w:t>
      </w:r>
      <w:proofErr w:type="spellStart"/>
      <w:proofErr w:type="gramStart"/>
      <w:r>
        <w:t>express.Router</w:t>
      </w:r>
      <w:proofErr w:type="spellEnd"/>
      <w:proofErr w:type="gramEnd"/>
      <w:r>
        <w:t>();</w:t>
      </w:r>
    </w:p>
    <w:p w14:paraId="70022322" w14:textId="77777777" w:rsidR="008D228C" w:rsidRDefault="008D228C" w:rsidP="008D228C">
      <w:pPr>
        <w:pStyle w:val="Cdigo"/>
        <w:ind w:left="1276"/>
      </w:pPr>
    </w:p>
    <w:p w14:paraId="1D0AC990" w14:textId="77777777" w:rsidR="008D228C" w:rsidRDefault="008D228C" w:rsidP="008D228C">
      <w:pPr>
        <w:pStyle w:val="Cdigo"/>
        <w:ind w:left="1276"/>
      </w:pPr>
      <w:r>
        <w:t>// Ruta para obtener datos de una API externa</w:t>
      </w:r>
    </w:p>
    <w:p w14:paraId="41E356AE" w14:textId="77777777" w:rsidR="008D228C" w:rsidRPr="008D228C" w:rsidRDefault="008D228C" w:rsidP="008D228C">
      <w:pPr>
        <w:pStyle w:val="Cdigo"/>
        <w:ind w:left="1276"/>
        <w:rPr>
          <w:lang w:val="en-US"/>
        </w:rPr>
      </w:pPr>
      <w:proofErr w:type="spellStart"/>
      <w:proofErr w:type="gramStart"/>
      <w:r w:rsidRPr="008D228C">
        <w:rPr>
          <w:lang w:val="en-US"/>
        </w:rPr>
        <w:t>router.get</w:t>
      </w:r>
      <w:proofErr w:type="spellEnd"/>
      <w:r w:rsidRPr="008D228C">
        <w:rPr>
          <w:lang w:val="en-US"/>
        </w:rPr>
        <w:t>(</w:t>
      </w:r>
      <w:proofErr w:type="gramEnd"/>
      <w:r w:rsidRPr="008D228C">
        <w:rPr>
          <w:lang w:val="en-US"/>
        </w:rPr>
        <w:t>'/data', async (req, res) =&gt; {</w:t>
      </w:r>
    </w:p>
    <w:p w14:paraId="498121FC" w14:textId="77777777" w:rsidR="008D228C" w:rsidRDefault="008D228C" w:rsidP="008D228C">
      <w:pPr>
        <w:pStyle w:val="Cdigo"/>
        <w:ind w:left="1276"/>
      </w:pPr>
      <w:r w:rsidRPr="008D228C">
        <w:rPr>
          <w:lang w:val="en-US"/>
        </w:rPr>
        <w:t xml:space="preserve">    </w:t>
      </w:r>
      <w:r>
        <w:t>try {</w:t>
      </w:r>
    </w:p>
    <w:p w14:paraId="7A01930A" w14:textId="77777777" w:rsidR="008D228C" w:rsidRDefault="008D228C" w:rsidP="008D228C">
      <w:pPr>
        <w:pStyle w:val="Cdigo"/>
        <w:ind w:left="1276"/>
      </w:pPr>
      <w:r>
        <w:t xml:space="preserve">        // Hacer una solicitud GET a la API externa</w:t>
      </w:r>
    </w:p>
    <w:p w14:paraId="2972E650" w14:textId="77777777" w:rsidR="008D228C" w:rsidRPr="008D228C" w:rsidRDefault="008D228C" w:rsidP="008D228C">
      <w:pPr>
        <w:pStyle w:val="Cdigo"/>
        <w:ind w:left="1276"/>
        <w:rPr>
          <w:lang w:val="en-US"/>
        </w:rPr>
      </w:pPr>
      <w:r>
        <w:t xml:space="preserve">        </w:t>
      </w:r>
      <w:r w:rsidRPr="008D228C">
        <w:rPr>
          <w:lang w:val="en-US"/>
        </w:rPr>
        <w:t xml:space="preserve">const response = await </w:t>
      </w:r>
      <w:proofErr w:type="spellStart"/>
      <w:r w:rsidRPr="008D228C">
        <w:rPr>
          <w:lang w:val="en-US"/>
        </w:rPr>
        <w:t>axios.get</w:t>
      </w:r>
      <w:proofErr w:type="spellEnd"/>
      <w:r w:rsidRPr="008D228C">
        <w:rPr>
          <w:lang w:val="en-US"/>
        </w:rPr>
        <w:t>('https://api.example.com/data');</w:t>
      </w:r>
    </w:p>
    <w:p w14:paraId="37FA5252" w14:textId="77777777" w:rsidR="008D228C" w:rsidRPr="008D228C" w:rsidRDefault="008D228C" w:rsidP="008D228C">
      <w:pPr>
        <w:pStyle w:val="Cdigo"/>
        <w:ind w:left="1276"/>
        <w:rPr>
          <w:lang w:val="en-US"/>
        </w:rPr>
      </w:pPr>
    </w:p>
    <w:p w14:paraId="1934E3AA" w14:textId="77777777" w:rsidR="008D228C" w:rsidRDefault="008D228C" w:rsidP="008D228C">
      <w:pPr>
        <w:pStyle w:val="Cdigo"/>
        <w:ind w:left="1276"/>
      </w:pPr>
      <w:r w:rsidRPr="008D228C">
        <w:rPr>
          <w:lang w:val="en-US"/>
        </w:rPr>
        <w:t xml:space="preserve">        </w:t>
      </w:r>
      <w:r>
        <w:t>// Devolver los datos de la API externa como respuesta</w:t>
      </w:r>
    </w:p>
    <w:p w14:paraId="1D0EBC5D" w14:textId="77777777" w:rsidR="008D228C" w:rsidRDefault="008D228C" w:rsidP="008D228C">
      <w:pPr>
        <w:pStyle w:val="Cdigo"/>
        <w:ind w:left="1276"/>
      </w:pPr>
      <w:r>
        <w:t xml:space="preserve">        </w:t>
      </w:r>
      <w:proofErr w:type="spellStart"/>
      <w:proofErr w:type="gramStart"/>
      <w:r>
        <w:t>res.json</w:t>
      </w:r>
      <w:proofErr w:type="spellEnd"/>
      <w:proofErr w:type="gramEnd"/>
      <w:r>
        <w:t>(</w:t>
      </w:r>
      <w:proofErr w:type="spellStart"/>
      <w:r>
        <w:t>response.data</w:t>
      </w:r>
      <w:proofErr w:type="spellEnd"/>
      <w:r>
        <w:t>);</w:t>
      </w:r>
    </w:p>
    <w:p w14:paraId="595CF9D3" w14:textId="77777777" w:rsidR="008D228C" w:rsidRDefault="008D228C" w:rsidP="008D228C">
      <w:pPr>
        <w:pStyle w:val="Cdigo"/>
        <w:ind w:left="1276"/>
      </w:pPr>
      <w:r>
        <w:t xml:space="preserve">    } catch (error) {</w:t>
      </w:r>
    </w:p>
    <w:p w14:paraId="5EE8FCC6" w14:textId="77777777" w:rsidR="008D228C" w:rsidRDefault="008D228C" w:rsidP="008D228C">
      <w:pPr>
        <w:pStyle w:val="Cdigo"/>
        <w:ind w:left="1276"/>
      </w:pPr>
      <w:r>
        <w:t xml:space="preserve">        // Manejar errores</w:t>
      </w:r>
    </w:p>
    <w:p w14:paraId="2B363210" w14:textId="77777777" w:rsidR="008D228C" w:rsidRPr="008D228C" w:rsidRDefault="008D228C" w:rsidP="008D228C">
      <w:pPr>
        <w:pStyle w:val="Cdigo"/>
        <w:ind w:left="1276"/>
        <w:rPr>
          <w:lang w:val="en-US"/>
        </w:rPr>
      </w:pPr>
      <w:r>
        <w:t xml:space="preserve">        </w:t>
      </w:r>
      <w:proofErr w:type="spellStart"/>
      <w:proofErr w:type="gramStart"/>
      <w:r w:rsidRPr="008D228C">
        <w:rPr>
          <w:lang w:val="en-US"/>
        </w:rPr>
        <w:t>res.status</w:t>
      </w:r>
      <w:proofErr w:type="spellEnd"/>
      <w:proofErr w:type="gramEnd"/>
      <w:r w:rsidRPr="008D228C">
        <w:rPr>
          <w:lang w:val="en-US"/>
        </w:rPr>
        <w:t xml:space="preserve">(500).json({ message: </w:t>
      </w:r>
      <w:proofErr w:type="spellStart"/>
      <w:r w:rsidRPr="008D228C">
        <w:rPr>
          <w:lang w:val="en-US"/>
        </w:rPr>
        <w:t>error.message</w:t>
      </w:r>
      <w:proofErr w:type="spellEnd"/>
      <w:r w:rsidRPr="008D228C">
        <w:rPr>
          <w:lang w:val="en-US"/>
        </w:rPr>
        <w:t xml:space="preserve"> });</w:t>
      </w:r>
    </w:p>
    <w:p w14:paraId="592B6C7F" w14:textId="77777777" w:rsidR="008D228C" w:rsidRDefault="008D228C" w:rsidP="008D228C">
      <w:pPr>
        <w:pStyle w:val="Cdigo"/>
        <w:ind w:left="1276"/>
      </w:pPr>
      <w:r w:rsidRPr="008D228C">
        <w:rPr>
          <w:lang w:val="en-US"/>
        </w:rPr>
        <w:t xml:space="preserve">    </w:t>
      </w:r>
      <w:r>
        <w:t>}</w:t>
      </w:r>
    </w:p>
    <w:p w14:paraId="71EE386C" w14:textId="77777777" w:rsidR="008D228C" w:rsidRDefault="008D228C" w:rsidP="008D228C">
      <w:pPr>
        <w:pStyle w:val="Cdigo"/>
        <w:ind w:left="1276"/>
      </w:pPr>
      <w:r>
        <w:t>});</w:t>
      </w:r>
    </w:p>
    <w:p w14:paraId="5AF783D7" w14:textId="77777777" w:rsidR="008D228C" w:rsidRDefault="008D228C" w:rsidP="008D228C">
      <w:pPr>
        <w:pStyle w:val="Cdigo"/>
        <w:ind w:left="1276"/>
      </w:pPr>
    </w:p>
    <w:p w14:paraId="2A8A08D5" w14:textId="6489ABA4" w:rsidR="008D228C" w:rsidRDefault="008D228C" w:rsidP="008D228C">
      <w:pPr>
        <w:pStyle w:val="Cdigo"/>
        <w:ind w:left="1276"/>
      </w:pPr>
      <w:proofErr w:type="spellStart"/>
      <w:proofErr w:type="gramStart"/>
      <w:r>
        <w:t>module.exports</w:t>
      </w:r>
      <w:proofErr w:type="spellEnd"/>
      <w:proofErr w:type="gramEnd"/>
      <w:r>
        <w:t xml:space="preserve"> = </w:t>
      </w:r>
      <w:proofErr w:type="spellStart"/>
      <w:r>
        <w:t>router</w:t>
      </w:r>
      <w:proofErr w:type="spellEnd"/>
      <w:r>
        <w:t>;</w:t>
      </w:r>
    </w:p>
    <w:p w14:paraId="60AF0AC3" w14:textId="7D4E7A16" w:rsidR="008D228C" w:rsidRDefault="009D4194" w:rsidP="009D4194">
      <w:pPr>
        <w:pStyle w:val="Prrafodelista"/>
        <w:numPr>
          <w:ilvl w:val="0"/>
          <w:numId w:val="10"/>
        </w:numPr>
      </w:pPr>
      <w:r w:rsidRPr="009D4194">
        <w:t xml:space="preserve">Manejar otros métodos HTTP: Puedes utilizar </w:t>
      </w:r>
      <w:proofErr w:type="spellStart"/>
      <w:r w:rsidRPr="009D4194">
        <w:t>axios</w:t>
      </w:r>
      <w:proofErr w:type="spellEnd"/>
      <w:r w:rsidRPr="009D4194">
        <w:t xml:space="preserve"> para hacer solicitudes HTTP con otros métodos como POST, PUT o DELETE de manera similar. Por ejemplo:</w:t>
      </w:r>
    </w:p>
    <w:p w14:paraId="5578A004" w14:textId="77777777" w:rsidR="008D228C" w:rsidRDefault="008D228C" w:rsidP="00A26EBF"/>
    <w:p w14:paraId="7DF49EEA" w14:textId="77777777" w:rsidR="009D4194" w:rsidRDefault="009D4194" w:rsidP="00A26EBF"/>
    <w:p w14:paraId="3FA15C82" w14:textId="77777777" w:rsidR="00C75D26" w:rsidRDefault="00C75D26" w:rsidP="00C75D26">
      <w:pPr>
        <w:pStyle w:val="Cdigo"/>
        <w:ind w:left="1276"/>
      </w:pPr>
      <w:r>
        <w:lastRenderedPageBreak/>
        <w:t>// Hacer una solicitud POST a la API externa</w:t>
      </w:r>
    </w:p>
    <w:p w14:paraId="2C66B202" w14:textId="77777777" w:rsidR="00C75D26" w:rsidRPr="00C75D26" w:rsidRDefault="00C75D26" w:rsidP="00C75D26">
      <w:pPr>
        <w:pStyle w:val="Cdigo"/>
        <w:ind w:left="1276"/>
        <w:rPr>
          <w:lang w:val="en-US"/>
        </w:rPr>
      </w:pPr>
      <w:r w:rsidRPr="00C75D26">
        <w:rPr>
          <w:lang w:val="en-US"/>
        </w:rPr>
        <w:t xml:space="preserve">const response = await </w:t>
      </w:r>
      <w:proofErr w:type="spellStart"/>
      <w:proofErr w:type="gramStart"/>
      <w:r w:rsidRPr="00C75D26">
        <w:rPr>
          <w:lang w:val="en-US"/>
        </w:rPr>
        <w:t>axios.post</w:t>
      </w:r>
      <w:proofErr w:type="spellEnd"/>
      <w:r w:rsidRPr="00C75D26">
        <w:rPr>
          <w:lang w:val="en-US"/>
        </w:rPr>
        <w:t>(</w:t>
      </w:r>
      <w:proofErr w:type="gramEnd"/>
      <w:r w:rsidRPr="00C75D26">
        <w:rPr>
          <w:lang w:val="en-US"/>
        </w:rPr>
        <w:t xml:space="preserve">'https://api.example.com/data', </w:t>
      </w:r>
      <w:proofErr w:type="spellStart"/>
      <w:r w:rsidRPr="00C75D26">
        <w:rPr>
          <w:lang w:val="en-US"/>
        </w:rPr>
        <w:t>requestData</w:t>
      </w:r>
      <w:proofErr w:type="spellEnd"/>
      <w:r w:rsidRPr="00C75D26">
        <w:rPr>
          <w:lang w:val="en-US"/>
        </w:rPr>
        <w:t>);</w:t>
      </w:r>
    </w:p>
    <w:p w14:paraId="7AC7B4D7" w14:textId="77777777" w:rsidR="00C75D26" w:rsidRPr="00C75D26" w:rsidRDefault="00C75D26" w:rsidP="00C75D26">
      <w:pPr>
        <w:pStyle w:val="Cdigo"/>
        <w:ind w:left="1276"/>
        <w:rPr>
          <w:lang w:val="en-US"/>
        </w:rPr>
      </w:pPr>
    </w:p>
    <w:p w14:paraId="5A718C32" w14:textId="77777777" w:rsidR="00C75D26" w:rsidRDefault="00C75D26" w:rsidP="00C75D26">
      <w:pPr>
        <w:pStyle w:val="Cdigo"/>
        <w:ind w:left="1276"/>
      </w:pPr>
      <w:r>
        <w:t>// Hacer una solicitud PUT a la API externa</w:t>
      </w:r>
    </w:p>
    <w:p w14:paraId="511C502D" w14:textId="77777777" w:rsidR="00C75D26" w:rsidRPr="00C75D26" w:rsidRDefault="00C75D26" w:rsidP="00C75D26">
      <w:pPr>
        <w:pStyle w:val="Cdigo"/>
        <w:ind w:left="1276"/>
        <w:rPr>
          <w:lang w:val="en-US"/>
        </w:rPr>
      </w:pPr>
      <w:r w:rsidRPr="00C75D26">
        <w:rPr>
          <w:lang w:val="en-US"/>
        </w:rPr>
        <w:t xml:space="preserve">const response = await </w:t>
      </w:r>
      <w:proofErr w:type="spellStart"/>
      <w:proofErr w:type="gramStart"/>
      <w:r w:rsidRPr="00C75D26">
        <w:rPr>
          <w:lang w:val="en-US"/>
        </w:rPr>
        <w:t>axios.put</w:t>
      </w:r>
      <w:proofErr w:type="spellEnd"/>
      <w:r w:rsidRPr="00C75D26">
        <w:rPr>
          <w:lang w:val="en-US"/>
        </w:rPr>
        <w:t>(</w:t>
      </w:r>
      <w:proofErr w:type="gramEnd"/>
      <w:r w:rsidRPr="00C75D26">
        <w:rPr>
          <w:lang w:val="en-US"/>
        </w:rPr>
        <w:t xml:space="preserve">'https://api.example.com/data/123', </w:t>
      </w:r>
      <w:proofErr w:type="spellStart"/>
      <w:r w:rsidRPr="00C75D26">
        <w:rPr>
          <w:lang w:val="en-US"/>
        </w:rPr>
        <w:t>updateData</w:t>
      </w:r>
      <w:proofErr w:type="spellEnd"/>
      <w:r w:rsidRPr="00C75D26">
        <w:rPr>
          <w:lang w:val="en-US"/>
        </w:rPr>
        <w:t>);</w:t>
      </w:r>
    </w:p>
    <w:p w14:paraId="463CAB69" w14:textId="77777777" w:rsidR="00C75D26" w:rsidRPr="00C75D26" w:rsidRDefault="00C75D26" w:rsidP="00C75D26">
      <w:pPr>
        <w:pStyle w:val="Cdigo"/>
        <w:ind w:left="1276"/>
        <w:rPr>
          <w:lang w:val="en-US"/>
        </w:rPr>
      </w:pPr>
    </w:p>
    <w:p w14:paraId="2088A58D" w14:textId="77777777" w:rsidR="00C75D26" w:rsidRDefault="00C75D26" w:rsidP="00C75D26">
      <w:pPr>
        <w:pStyle w:val="Cdigo"/>
        <w:ind w:left="1276"/>
      </w:pPr>
      <w:r>
        <w:t>// Hacer una solicitud DELETE a la API externa</w:t>
      </w:r>
    </w:p>
    <w:p w14:paraId="7BB63C28" w14:textId="3543D3DC" w:rsidR="009D4194" w:rsidRPr="00C75D26" w:rsidRDefault="00C75D26" w:rsidP="00C75D26">
      <w:pPr>
        <w:pStyle w:val="Cdigo"/>
        <w:ind w:left="1276"/>
        <w:rPr>
          <w:lang w:val="en-US"/>
        </w:rPr>
      </w:pPr>
      <w:r w:rsidRPr="00C75D26">
        <w:rPr>
          <w:lang w:val="en-US"/>
        </w:rPr>
        <w:t xml:space="preserve">const response = await </w:t>
      </w:r>
      <w:proofErr w:type="spellStart"/>
      <w:proofErr w:type="gramStart"/>
      <w:r w:rsidRPr="00C75D26">
        <w:rPr>
          <w:lang w:val="en-US"/>
        </w:rPr>
        <w:t>axios.delete</w:t>
      </w:r>
      <w:proofErr w:type="spellEnd"/>
      <w:proofErr w:type="gramEnd"/>
      <w:r w:rsidRPr="00C75D26">
        <w:rPr>
          <w:lang w:val="en-US"/>
        </w:rPr>
        <w:t>('https://api.example.com/data/123');</w:t>
      </w:r>
    </w:p>
    <w:p w14:paraId="07873503" w14:textId="450B4B6C" w:rsidR="00C75D26" w:rsidRPr="00C75D26" w:rsidRDefault="00C75D26" w:rsidP="007539A9">
      <w:pPr>
        <w:pStyle w:val="Prrafodelista"/>
        <w:numPr>
          <w:ilvl w:val="0"/>
          <w:numId w:val="10"/>
        </w:numPr>
      </w:pPr>
      <w:r w:rsidRPr="00C75D26">
        <w:t>Manejar datos y errores: Recuerda manejar adecuadamente los datos devueltos por la API externa y los posibles errores que puedan ocurrir durante la solicitud. Puedes utilizar bloques try/catch para capturar errores y devolver respuestas apropiadas en tu aplicación Express.</w:t>
      </w:r>
    </w:p>
    <w:p w14:paraId="6909585A" w14:textId="77777777" w:rsidR="00C75D26" w:rsidRPr="00C75D26" w:rsidRDefault="00C75D26" w:rsidP="00C75D26"/>
    <w:p w14:paraId="7821B312" w14:textId="268F719A" w:rsidR="008D228C" w:rsidRPr="00C75D26" w:rsidRDefault="00C75D26" w:rsidP="00C75D26">
      <w:r w:rsidRPr="00C75D26">
        <w:t xml:space="preserve">Con estos pasos, has aprendido a utilizar </w:t>
      </w:r>
      <w:proofErr w:type="spellStart"/>
      <w:r w:rsidRPr="00C75D26">
        <w:t>axios</w:t>
      </w:r>
      <w:proofErr w:type="spellEnd"/>
      <w:r w:rsidRPr="00C75D26">
        <w:t xml:space="preserve"> para hacer solicitudes a </w:t>
      </w:r>
      <w:proofErr w:type="spellStart"/>
      <w:r w:rsidRPr="00C75D26">
        <w:t>APIs</w:t>
      </w:r>
      <w:proofErr w:type="spellEnd"/>
      <w:r w:rsidRPr="00C75D26">
        <w:t xml:space="preserve"> externas desde tu aplicación Express. Ahora puedes integrar fácilmente datos de otras fuentes en tu aplicación y construir servicios web más robustos y completos</w:t>
      </w:r>
    </w:p>
    <w:p w14:paraId="759CF634" w14:textId="77777777" w:rsidR="00A26EBF" w:rsidRPr="00C75D26" w:rsidRDefault="00A26EBF" w:rsidP="00A26EBF"/>
    <w:p w14:paraId="7343B813" w14:textId="15283310" w:rsidR="008E54E2" w:rsidRDefault="008E54E2" w:rsidP="00C81826">
      <w:pPr>
        <w:pStyle w:val="Ttulo3"/>
      </w:pPr>
      <w:bookmarkStart w:id="24" w:name="_Toc159962372"/>
      <w:r>
        <w:t xml:space="preserve">Use de datos obtenidos desde </w:t>
      </w:r>
      <w:proofErr w:type="spellStart"/>
      <w:r>
        <w:t>APIs</w:t>
      </w:r>
      <w:bookmarkEnd w:id="24"/>
      <w:proofErr w:type="spellEnd"/>
    </w:p>
    <w:p w14:paraId="55E306C4" w14:textId="7C019278" w:rsidR="00F64E0B" w:rsidRDefault="00F64E0B" w:rsidP="00F64E0B">
      <w:r>
        <w:t xml:space="preserve">Una vez que has obtenido datos de una API externa en tu aplicación Express, puedes utilizar esos datos de diversas maneras según los requisitos de tu aplicación. Aquí hay algunas formas comunes de utilizar los datos obtenidos desde </w:t>
      </w:r>
      <w:proofErr w:type="spellStart"/>
      <w:r>
        <w:t>APIs</w:t>
      </w:r>
      <w:proofErr w:type="spellEnd"/>
      <w:r>
        <w:t xml:space="preserve"> en tu aplicación:</w:t>
      </w:r>
    </w:p>
    <w:p w14:paraId="6BBF7D3C" w14:textId="3FFBA965" w:rsidR="00A26EBF" w:rsidRDefault="00F64E0B" w:rsidP="00236322">
      <w:pPr>
        <w:pStyle w:val="Prrafodelista"/>
        <w:numPr>
          <w:ilvl w:val="0"/>
          <w:numId w:val="11"/>
        </w:numPr>
      </w:pPr>
      <w:r>
        <w:t xml:space="preserve">Renderizar datos en vistas: Puedes pasar los datos obtenidos desde la API a tus vistas y renderizarlos para que sean mostrados al usuario. Por ejemplo, podrías renderizar una lista de elementos en una página web utilizando un motor de plantillas como </w:t>
      </w:r>
      <w:proofErr w:type="spellStart"/>
      <w:r>
        <w:t>Pug</w:t>
      </w:r>
      <w:proofErr w:type="spellEnd"/>
      <w:r>
        <w:t xml:space="preserve"> o EJS:</w:t>
      </w:r>
    </w:p>
    <w:p w14:paraId="49DC39F5" w14:textId="77777777" w:rsidR="00F64E0B" w:rsidRDefault="00F64E0B" w:rsidP="00F64E0B"/>
    <w:p w14:paraId="73F670D8" w14:textId="77777777" w:rsidR="00F64E0B" w:rsidRDefault="00F64E0B" w:rsidP="00F64E0B"/>
    <w:p w14:paraId="1EE82E82" w14:textId="77777777" w:rsidR="00236322" w:rsidRDefault="00236322" w:rsidP="00F64E0B"/>
    <w:tbl>
      <w:tblPr>
        <w:tblStyle w:val="Tablaconcuadrcula"/>
        <w:tblpPr w:leftFromText="141" w:rightFromText="141" w:vertAnchor="text" w:horzAnchor="margin" w:tblpY="-246"/>
        <w:tblW w:w="0" w:type="auto"/>
        <w:tblLook w:val="04A0" w:firstRow="1" w:lastRow="0" w:firstColumn="1" w:lastColumn="0" w:noHBand="0" w:noVBand="1"/>
      </w:tblPr>
      <w:tblGrid>
        <w:gridCol w:w="8828"/>
      </w:tblGrid>
      <w:tr w:rsidR="00F606A0" w14:paraId="5A368B30" w14:textId="77777777" w:rsidTr="00F606A0">
        <w:tc>
          <w:tcPr>
            <w:tcW w:w="8828" w:type="dxa"/>
            <w:tcBorders>
              <w:top w:val="nil"/>
              <w:left w:val="nil"/>
              <w:bottom w:val="single" w:sz="4" w:space="0" w:color="auto"/>
              <w:right w:val="nil"/>
            </w:tcBorders>
          </w:tcPr>
          <w:p w14:paraId="563ED8E4" w14:textId="77777777" w:rsidR="00F606A0" w:rsidRPr="00236322" w:rsidRDefault="00F606A0" w:rsidP="00F606A0">
            <w:pPr>
              <w:pStyle w:val="Cdigo"/>
              <w:ind w:left="1276"/>
              <w:rPr>
                <w:lang w:val="en-US"/>
              </w:rPr>
            </w:pPr>
            <w:r w:rsidRPr="00236322">
              <w:rPr>
                <w:lang w:val="en-US"/>
              </w:rPr>
              <w:lastRenderedPageBreak/>
              <w:t xml:space="preserve">// </w:t>
            </w:r>
            <w:proofErr w:type="spellStart"/>
            <w:r w:rsidRPr="00236322">
              <w:rPr>
                <w:lang w:val="en-US"/>
              </w:rPr>
              <w:t>Controlador</w:t>
            </w:r>
            <w:proofErr w:type="spellEnd"/>
            <w:r w:rsidRPr="00236322">
              <w:rPr>
                <w:lang w:val="en-US"/>
              </w:rPr>
              <w:t xml:space="preserve"> en Express</w:t>
            </w:r>
          </w:p>
          <w:p w14:paraId="4413746D" w14:textId="77777777" w:rsidR="00F606A0" w:rsidRPr="00236322" w:rsidRDefault="00F606A0" w:rsidP="00F606A0">
            <w:pPr>
              <w:pStyle w:val="Cdigo"/>
              <w:ind w:left="1276"/>
              <w:rPr>
                <w:lang w:val="en-US"/>
              </w:rPr>
            </w:pPr>
            <w:r w:rsidRPr="00236322">
              <w:rPr>
                <w:lang w:val="en-US"/>
              </w:rPr>
              <w:t>const express = require('express');</w:t>
            </w:r>
          </w:p>
          <w:p w14:paraId="39664C05" w14:textId="77777777" w:rsidR="00F606A0" w:rsidRPr="00236322" w:rsidRDefault="00F606A0" w:rsidP="00F606A0">
            <w:pPr>
              <w:pStyle w:val="Cdigo"/>
              <w:ind w:left="1276"/>
              <w:rPr>
                <w:lang w:val="en-US"/>
              </w:rPr>
            </w:pPr>
            <w:r w:rsidRPr="00236322">
              <w:rPr>
                <w:lang w:val="en-US"/>
              </w:rPr>
              <w:t xml:space="preserve">const </w:t>
            </w:r>
            <w:proofErr w:type="spellStart"/>
            <w:r w:rsidRPr="00236322">
              <w:rPr>
                <w:lang w:val="en-US"/>
              </w:rPr>
              <w:t>axios</w:t>
            </w:r>
            <w:proofErr w:type="spellEnd"/>
            <w:r w:rsidRPr="00236322">
              <w:rPr>
                <w:lang w:val="en-US"/>
              </w:rPr>
              <w:t xml:space="preserve"> = require('</w:t>
            </w:r>
            <w:proofErr w:type="spellStart"/>
            <w:r w:rsidRPr="00236322">
              <w:rPr>
                <w:lang w:val="en-US"/>
              </w:rPr>
              <w:t>axios</w:t>
            </w:r>
            <w:proofErr w:type="spellEnd"/>
            <w:r w:rsidRPr="00236322">
              <w:rPr>
                <w:lang w:val="en-US"/>
              </w:rPr>
              <w:t>');</w:t>
            </w:r>
          </w:p>
          <w:p w14:paraId="247F2E2A" w14:textId="77777777" w:rsidR="00F606A0" w:rsidRPr="00236322" w:rsidRDefault="00F606A0" w:rsidP="00F606A0">
            <w:pPr>
              <w:pStyle w:val="Cdigo"/>
              <w:ind w:left="1276"/>
              <w:rPr>
                <w:lang w:val="en-US"/>
              </w:rPr>
            </w:pPr>
            <w:r w:rsidRPr="00236322">
              <w:rPr>
                <w:lang w:val="en-US"/>
              </w:rPr>
              <w:t xml:space="preserve">const router = </w:t>
            </w:r>
            <w:proofErr w:type="spellStart"/>
            <w:proofErr w:type="gramStart"/>
            <w:r w:rsidRPr="00236322">
              <w:rPr>
                <w:lang w:val="en-US"/>
              </w:rPr>
              <w:t>express.Router</w:t>
            </w:r>
            <w:proofErr w:type="spellEnd"/>
            <w:proofErr w:type="gramEnd"/>
            <w:r w:rsidRPr="00236322">
              <w:rPr>
                <w:lang w:val="en-US"/>
              </w:rPr>
              <w:t>();</w:t>
            </w:r>
          </w:p>
          <w:p w14:paraId="3E1ACCA3" w14:textId="77777777" w:rsidR="00F606A0" w:rsidRPr="00236322" w:rsidRDefault="00F606A0" w:rsidP="00F606A0">
            <w:pPr>
              <w:pStyle w:val="Cdigo"/>
              <w:ind w:left="1276"/>
              <w:rPr>
                <w:lang w:val="en-US"/>
              </w:rPr>
            </w:pPr>
          </w:p>
          <w:p w14:paraId="252958B7" w14:textId="77777777" w:rsidR="00F606A0" w:rsidRDefault="00F606A0" w:rsidP="00F606A0">
            <w:pPr>
              <w:pStyle w:val="Cdigo"/>
              <w:ind w:left="1276"/>
            </w:pPr>
            <w:r>
              <w:t>// Ruta para obtener datos de una API externa</w:t>
            </w:r>
          </w:p>
          <w:p w14:paraId="3E3D339B" w14:textId="77777777" w:rsidR="00F606A0" w:rsidRPr="00236322" w:rsidRDefault="00F606A0" w:rsidP="00F606A0">
            <w:pPr>
              <w:pStyle w:val="Cdigo"/>
              <w:ind w:left="1276"/>
              <w:rPr>
                <w:lang w:val="en-US"/>
              </w:rPr>
            </w:pPr>
            <w:proofErr w:type="spellStart"/>
            <w:proofErr w:type="gramStart"/>
            <w:r w:rsidRPr="00236322">
              <w:rPr>
                <w:lang w:val="en-US"/>
              </w:rPr>
              <w:t>router.get</w:t>
            </w:r>
            <w:proofErr w:type="spellEnd"/>
            <w:r w:rsidRPr="00236322">
              <w:rPr>
                <w:lang w:val="en-US"/>
              </w:rPr>
              <w:t>(</w:t>
            </w:r>
            <w:proofErr w:type="gramEnd"/>
            <w:r w:rsidRPr="00236322">
              <w:rPr>
                <w:lang w:val="en-US"/>
              </w:rPr>
              <w:t>'/data', async (req, res) =&gt; {</w:t>
            </w:r>
          </w:p>
          <w:p w14:paraId="4CF193F4" w14:textId="77777777" w:rsidR="00F606A0" w:rsidRDefault="00F606A0" w:rsidP="00F606A0">
            <w:pPr>
              <w:pStyle w:val="Cdigo"/>
              <w:ind w:left="1276"/>
            </w:pPr>
            <w:r w:rsidRPr="00236322">
              <w:rPr>
                <w:lang w:val="en-US"/>
              </w:rPr>
              <w:t xml:space="preserve">    </w:t>
            </w:r>
            <w:r>
              <w:t>try {</w:t>
            </w:r>
          </w:p>
          <w:p w14:paraId="6AC5DEE4" w14:textId="77777777" w:rsidR="00F606A0" w:rsidRDefault="00F606A0" w:rsidP="00F606A0">
            <w:pPr>
              <w:pStyle w:val="Cdigo"/>
              <w:ind w:left="1276"/>
            </w:pPr>
            <w:r>
              <w:t xml:space="preserve">        // Hacer una solicitud GET a la API externa</w:t>
            </w:r>
          </w:p>
          <w:p w14:paraId="4404B635" w14:textId="77777777" w:rsidR="00F606A0" w:rsidRPr="00236322" w:rsidRDefault="00F606A0" w:rsidP="00F606A0">
            <w:pPr>
              <w:pStyle w:val="Cdigo"/>
              <w:ind w:left="1276"/>
              <w:rPr>
                <w:lang w:val="en-US"/>
              </w:rPr>
            </w:pPr>
            <w:r>
              <w:t xml:space="preserve">        </w:t>
            </w:r>
            <w:r w:rsidRPr="00236322">
              <w:rPr>
                <w:lang w:val="en-US"/>
              </w:rPr>
              <w:t xml:space="preserve">const response = await </w:t>
            </w:r>
            <w:proofErr w:type="spellStart"/>
            <w:r w:rsidRPr="00236322">
              <w:rPr>
                <w:lang w:val="en-US"/>
              </w:rPr>
              <w:t>axios.get</w:t>
            </w:r>
            <w:proofErr w:type="spellEnd"/>
            <w:r w:rsidRPr="00236322">
              <w:rPr>
                <w:lang w:val="en-US"/>
              </w:rPr>
              <w:t>('https://api.example.com/data');</w:t>
            </w:r>
          </w:p>
          <w:p w14:paraId="03CEDFF5" w14:textId="77777777" w:rsidR="00F606A0" w:rsidRPr="00236322" w:rsidRDefault="00F606A0" w:rsidP="00F606A0">
            <w:pPr>
              <w:pStyle w:val="Cdigo"/>
              <w:ind w:left="1276"/>
              <w:rPr>
                <w:lang w:val="en-US"/>
              </w:rPr>
            </w:pPr>
          </w:p>
          <w:p w14:paraId="32725F2B" w14:textId="77777777" w:rsidR="00F606A0" w:rsidRDefault="00F606A0" w:rsidP="00F606A0">
            <w:pPr>
              <w:pStyle w:val="Cdigo"/>
              <w:ind w:left="1276"/>
            </w:pPr>
            <w:r w:rsidRPr="00236322">
              <w:rPr>
                <w:lang w:val="en-US"/>
              </w:rPr>
              <w:t xml:space="preserve">        </w:t>
            </w:r>
            <w:r>
              <w:t>// Renderizar la vista y pasar los datos obtenidos como contexto</w:t>
            </w:r>
          </w:p>
          <w:p w14:paraId="68B9D20E" w14:textId="77777777" w:rsidR="00F606A0" w:rsidRDefault="00F606A0" w:rsidP="00F606A0">
            <w:pPr>
              <w:pStyle w:val="Cdigo"/>
              <w:ind w:left="1276"/>
            </w:pPr>
            <w:r>
              <w:t xml:space="preserve">        </w:t>
            </w:r>
            <w:proofErr w:type="spellStart"/>
            <w:proofErr w:type="gramStart"/>
            <w:r>
              <w:t>res.render</w:t>
            </w:r>
            <w:proofErr w:type="spellEnd"/>
            <w:proofErr w:type="gramEnd"/>
            <w:r>
              <w:t xml:space="preserve">('pagina', { datos: </w:t>
            </w:r>
            <w:proofErr w:type="spellStart"/>
            <w:r>
              <w:t>response.data</w:t>
            </w:r>
            <w:proofErr w:type="spellEnd"/>
            <w:r>
              <w:t xml:space="preserve"> });</w:t>
            </w:r>
          </w:p>
          <w:p w14:paraId="3BBC5055" w14:textId="77777777" w:rsidR="00F606A0" w:rsidRPr="00236322" w:rsidRDefault="00F606A0" w:rsidP="00F606A0">
            <w:pPr>
              <w:pStyle w:val="Cdigo"/>
              <w:ind w:left="1276"/>
              <w:rPr>
                <w:lang w:val="en-US"/>
              </w:rPr>
            </w:pPr>
            <w:r>
              <w:t xml:space="preserve">    </w:t>
            </w:r>
            <w:r w:rsidRPr="00236322">
              <w:rPr>
                <w:lang w:val="en-US"/>
              </w:rPr>
              <w:t>} catch (error) {</w:t>
            </w:r>
          </w:p>
          <w:p w14:paraId="4262A046" w14:textId="77777777" w:rsidR="00F606A0" w:rsidRPr="00236322" w:rsidRDefault="00F606A0" w:rsidP="00F606A0">
            <w:pPr>
              <w:pStyle w:val="Cdigo"/>
              <w:ind w:left="1276"/>
              <w:rPr>
                <w:lang w:val="en-US"/>
              </w:rPr>
            </w:pPr>
            <w:r w:rsidRPr="00236322">
              <w:rPr>
                <w:lang w:val="en-US"/>
              </w:rPr>
              <w:t xml:space="preserve">        // </w:t>
            </w:r>
            <w:proofErr w:type="spellStart"/>
            <w:r w:rsidRPr="00236322">
              <w:rPr>
                <w:lang w:val="en-US"/>
              </w:rPr>
              <w:t>Manejar</w:t>
            </w:r>
            <w:proofErr w:type="spellEnd"/>
            <w:r w:rsidRPr="00236322">
              <w:rPr>
                <w:lang w:val="en-US"/>
              </w:rPr>
              <w:t xml:space="preserve"> </w:t>
            </w:r>
            <w:proofErr w:type="spellStart"/>
            <w:r w:rsidRPr="00236322">
              <w:rPr>
                <w:lang w:val="en-US"/>
              </w:rPr>
              <w:t>errores</w:t>
            </w:r>
            <w:proofErr w:type="spellEnd"/>
          </w:p>
          <w:p w14:paraId="5CAB7DA3" w14:textId="77777777" w:rsidR="00F606A0" w:rsidRPr="00236322" w:rsidRDefault="00F606A0" w:rsidP="00F606A0">
            <w:pPr>
              <w:pStyle w:val="Cdigo"/>
              <w:ind w:left="1276"/>
              <w:rPr>
                <w:lang w:val="en-US"/>
              </w:rPr>
            </w:pPr>
            <w:r w:rsidRPr="00236322">
              <w:rPr>
                <w:lang w:val="en-US"/>
              </w:rPr>
              <w:t xml:space="preserve">        </w:t>
            </w:r>
            <w:proofErr w:type="spellStart"/>
            <w:proofErr w:type="gramStart"/>
            <w:r w:rsidRPr="00236322">
              <w:rPr>
                <w:lang w:val="en-US"/>
              </w:rPr>
              <w:t>res.status</w:t>
            </w:r>
            <w:proofErr w:type="spellEnd"/>
            <w:proofErr w:type="gramEnd"/>
            <w:r w:rsidRPr="00236322">
              <w:rPr>
                <w:lang w:val="en-US"/>
              </w:rPr>
              <w:t xml:space="preserve">(500).json({ message: </w:t>
            </w:r>
            <w:proofErr w:type="spellStart"/>
            <w:r w:rsidRPr="00236322">
              <w:rPr>
                <w:lang w:val="en-US"/>
              </w:rPr>
              <w:t>error.message</w:t>
            </w:r>
            <w:proofErr w:type="spellEnd"/>
            <w:r w:rsidRPr="00236322">
              <w:rPr>
                <w:lang w:val="en-US"/>
              </w:rPr>
              <w:t xml:space="preserve"> });</w:t>
            </w:r>
          </w:p>
          <w:p w14:paraId="39FFB8BF" w14:textId="77777777" w:rsidR="00F606A0" w:rsidRPr="00236322" w:rsidRDefault="00F606A0" w:rsidP="00F606A0">
            <w:pPr>
              <w:pStyle w:val="Cdigo"/>
              <w:ind w:left="1276"/>
              <w:rPr>
                <w:lang w:val="en-US"/>
              </w:rPr>
            </w:pPr>
            <w:r w:rsidRPr="00236322">
              <w:rPr>
                <w:lang w:val="en-US"/>
              </w:rPr>
              <w:t xml:space="preserve">    }</w:t>
            </w:r>
          </w:p>
          <w:p w14:paraId="225F4BC2" w14:textId="77777777" w:rsidR="00F606A0" w:rsidRPr="00236322" w:rsidRDefault="00F606A0" w:rsidP="00F606A0">
            <w:pPr>
              <w:pStyle w:val="Cdigo"/>
              <w:ind w:left="1276"/>
              <w:rPr>
                <w:lang w:val="en-US"/>
              </w:rPr>
            </w:pPr>
            <w:r w:rsidRPr="00236322">
              <w:rPr>
                <w:lang w:val="en-US"/>
              </w:rPr>
              <w:t>});</w:t>
            </w:r>
          </w:p>
          <w:p w14:paraId="3CEA192F" w14:textId="77777777" w:rsidR="00F606A0" w:rsidRPr="00236322" w:rsidRDefault="00F606A0" w:rsidP="00F606A0">
            <w:pPr>
              <w:pStyle w:val="Cdigo"/>
              <w:ind w:left="1276"/>
              <w:rPr>
                <w:lang w:val="en-US"/>
              </w:rPr>
            </w:pPr>
          </w:p>
          <w:p w14:paraId="7BD4F364" w14:textId="77777777" w:rsidR="00F606A0" w:rsidRPr="00236322" w:rsidRDefault="00F606A0" w:rsidP="00F606A0">
            <w:pPr>
              <w:pStyle w:val="Cdigo"/>
              <w:ind w:left="1276"/>
              <w:rPr>
                <w:lang w:val="en-US"/>
              </w:rPr>
            </w:pPr>
            <w:proofErr w:type="spellStart"/>
            <w:proofErr w:type="gramStart"/>
            <w:r w:rsidRPr="00236322">
              <w:rPr>
                <w:lang w:val="en-US"/>
              </w:rPr>
              <w:t>module.exports</w:t>
            </w:r>
            <w:proofErr w:type="spellEnd"/>
            <w:proofErr w:type="gramEnd"/>
            <w:r w:rsidRPr="00236322">
              <w:rPr>
                <w:lang w:val="en-US"/>
              </w:rPr>
              <w:t xml:space="preserve"> = router;</w:t>
            </w:r>
          </w:p>
          <w:p w14:paraId="338A42EF" w14:textId="77777777" w:rsidR="00F606A0" w:rsidRDefault="00F606A0" w:rsidP="00F606A0">
            <w:pPr>
              <w:rPr>
                <w:lang w:val="en-US"/>
              </w:rPr>
            </w:pPr>
          </w:p>
        </w:tc>
      </w:tr>
      <w:tr w:rsidR="00F606A0" w14:paraId="3058F07D" w14:textId="77777777" w:rsidTr="00F606A0">
        <w:tc>
          <w:tcPr>
            <w:tcW w:w="8828" w:type="dxa"/>
            <w:tcBorders>
              <w:top w:val="single" w:sz="4" w:space="0" w:color="auto"/>
              <w:left w:val="nil"/>
              <w:bottom w:val="nil"/>
              <w:right w:val="nil"/>
            </w:tcBorders>
          </w:tcPr>
          <w:p w14:paraId="61E34812" w14:textId="77777777" w:rsidR="00F606A0" w:rsidRDefault="00F606A0" w:rsidP="00F606A0">
            <w:pPr>
              <w:pStyle w:val="Cdigo"/>
              <w:ind w:left="1298"/>
            </w:pPr>
          </w:p>
          <w:p w14:paraId="79868B66" w14:textId="05712D4B" w:rsidR="00F606A0" w:rsidRPr="00F606A0" w:rsidRDefault="00F606A0" w:rsidP="00F606A0">
            <w:pPr>
              <w:pStyle w:val="Cdigo"/>
              <w:ind w:left="1298"/>
            </w:pPr>
            <w:r w:rsidRPr="00F606A0">
              <w:t xml:space="preserve">// Vista en </w:t>
            </w:r>
            <w:proofErr w:type="spellStart"/>
            <w:r w:rsidRPr="00F606A0">
              <w:t>Pug</w:t>
            </w:r>
            <w:proofErr w:type="spellEnd"/>
          </w:p>
          <w:p w14:paraId="399EB587" w14:textId="77777777" w:rsidR="00F606A0" w:rsidRPr="00F606A0" w:rsidRDefault="00F606A0" w:rsidP="00F606A0">
            <w:pPr>
              <w:pStyle w:val="Cdigo"/>
              <w:ind w:left="1298"/>
            </w:pPr>
            <w:proofErr w:type="spellStart"/>
            <w:r w:rsidRPr="00F606A0">
              <w:t>doctype</w:t>
            </w:r>
            <w:proofErr w:type="spellEnd"/>
            <w:r w:rsidRPr="00F606A0">
              <w:t xml:space="preserve"> </w:t>
            </w:r>
            <w:proofErr w:type="spellStart"/>
            <w:r w:rsidRPr="00F606A0">
              <w:t>html</w:t>
            </w:r>
            <w:proofErr w:type="spellEnd"/>
          </w:p>
          <w:p w14:paraId="18A6BE0F" w14:textId="77777777" w:rsidR="00F606A0" w:rsidRPr="00F606A0" w:rsidRDefault="00F606A0" w:rsidP="00F606A0">
            <w:pPr>
              <w:pStyle w:val="Cdigo"/>
              <w:ind w:left="1298"/>
            </w:pPr>
            <w:proofErr w:type="spellStart"/>
            <w:r w:rsidRPr="00F606A0">
              <w:t>html</w:t>
            </w:r>
            <w:proofErr w:type="spellEnd"/>
          </w:p>
          <w:p w14:paraId="4FD5F9E6" w14:textId="77777777" w:rsidR="00F606A0" w:rsidRPr="00F606A0" w:rsidRDefault="00F606A0" w:rsidP="00F606A0">
            <w:pPr>
              <w:pStyle w:val="Cdigo"/>
              <w:ind w:left="1298"/>
            </w:pPr>
            <w:r w:rsidRPr="00F606A0">
              <w:t xml:space="preserve">    head</w:t>
            </w:r>
          </w:p>
          <w:p w14:paraId="5EE0CC16" w14:textId="77777777" w:rsidR="00F606A0" w:rsidRPr="00F606A0" w:rsidRDefault="00F606A0" w:rsidP="00F606A0">
            <w:pPr>
              <w:pStyle w:val="Cdigo"/>
              <w:ind w:left="1298"/>
            </w:pPr>
            <w:r w:rsidRPr="00F606A0">
              <w:t xml:space="preserve">        </w:t>
            </w:r>
            <w:proofErr w:type="spellStart"/>
            <w:r w:rsidRPr="00F606A0">
              <w:t>title</w:t>
            </w:r>
            <w:proofErr w:type="spellEnd"/>
            <w:r w:rsidRPr="00F606A0">
              <w:t xml:space="preserve"> Datos de la API</w:t>
            </w:r>
          </w:p>
          <w:p w14:paraId="71025888" w14:textId="77777777" w:rsidR="00F606A0" w:rsidRPr="00F606A0" w:rsidRDefault="00F606A0" w:rsidP="00F606A0">
            <w:pPr>
              <w:pStyle w:val="Cdigo"/>
              <w:ind w:left="1298"/>
            </w:pPr>
            <w:r w:rsidRPr="00F606A0">
              <w:t xml:space="preserve">    </w:t>
            </w:r>
            <w:proofErr w:type="spellStart"/>
            <w:r w:rsidRPr="00F606A0">
              <w:t>body</w:t>
            </w:r>
            <w:proofErr w:type="spellEnd"/>
          </w:p>
          <w:p w14:paraId="020B52DE" w14:textId="77777777" w:rsidR="00F606A0" w:rsidRPr="00F606A0" w:rsidRDefault="00F606A0" w:rsidP="00F606A0">
            <w:pPr>
              <w:pStyle w:val="Cdigo"/>
              <w:ind w:left="1298"/>
            </w:pPr>
            <w:r w:rsidRPr="00F606A0">
              <w:t xml:space="preserve">        h1 Datos de la API Externa</w:t>
            </w:r>
          </w:p>
          <w:p w14:paraId="0776D310" w14:textId="77777777" w:rsidR="00F606A0" w:rsidRPr="00F606A0" w:rsidRDefault="00F606A0" w:rsidP="00F606A0">
            <w:pPr>
              <w:pStyle w:val="Cdigo"/>
              <w:ind w:left="1298"/>
              <w:rPr>
                <w:lang w:val="en-US"/>
              </w:rPr>
            </w:pPr>
            <w:r w:rsidRPr="00F606A0">
              <w:t xml:space="preserve">        </w:t>
            </w:r>
            <w:r w:rsidRPr="00F606A0">
              <w:rPr>
                <w:lang w:val="en-US"/>
              </w:rPr>
              <w:t>ul</w:t>
            </w:r>
          </w:p>
          <w:p w14:paraId="748BBA12" w14:textId="77777777" w:rsidR="00F606A0" w:rsidRPr="00F606A0" w:rsidRDefault="00F606A0" w:rsidP="00F606A0">
            <w:pPr>
              <w:pStyle w:val="Cdigo"/>
              <w:ind w:left="1298"/>
              <w:rPr>
                <w:lang w:val="en-US"/>
              </w:rPr>
            </w:pPr>
            <w:r w:rsidRPr="00F606A0">
              <w:rPr>
                <w:lang w:val="en-US"/>
              </w:rPr>
              <w:t xml:space="preserve">            each item in </w:t>
            </w:r>
            <w:proofErr w:type="spellStart"/>
            <w:r w:rsidRPr="00F606A0">
              <w:rPr>
                <w:lang w:val="en-US"/>
              </w:rPr>
              <w:t>datos</w:t>
            </w:r>
            <w:proofErr w:type="spellEnd"/>
          </w:p>
          <w:p w14:paraId="2F6E2A49" w14:textId="77777777" w:rsidR="00F606A0" w:rsidRDefault="00F606A0" w:rsidP="00F606A0">
            <w:pPr>
              <w:pStyle w:val="Cdigo"/>
              <w:ind w:left="1298"/>
              <w:rPr>
                <w:lang w:val="en-US"/>
              </w:rPr>
            </w:pPr>
            <w:r w:rsidRPr="00F606A0">
              <w:rPr>
                <w:lang w:val="en-US"/>
              </w:rPr>
              <w:t xml:space="preserve">                li= item</w:t>
            </w:r>
          </w:p>
        </w:tc>
      </w:tr>
    </w:tbl>
    <w:p w14:paraId="409ED271" w14:textId="77777777" w:rsidR="00F64E0B" w:rsidRDefault="00F64E0B" w:rsidP="00F64E0B"/>
    <w:p w14:paraId="0876B904" w14:textId="53E16375" w:rsidR="00DD6400" w:rsidRPr="00DD6400" w:rsidRDefault="00DD6400" w:rsidP="00DD6400">
      <w:pPr>
        <w:pStyle w:val="Prrafodelista"/>
        <w:numPr>
          <w:ilvl w:val="0"/>
          <w:numId w:val="11"/>
        </w:numPr>
      </w:pPr>
      <w:r w:rsidRPr="00DD6400">
        <w:t>Manipular y procesar datos: Puedes manipular y procesar los datos obtenidos desde la API antes de enviarlos a tus vistas o almacenarlos en tu base de datos. Por ejemplo, podrías filtrar, ordenar o transformar los datos según tus necesidades específicas antes de mostrarlos al usuario.</w:t>
      </w:r>
    </w:p>
    <w:p w14:paraId="71A383CD" w14:textId="6ACA8A24" w:rsidR="00F64E0B" w:rsidRPr="00DD6400" w:rsidRDefault="00DD6400" w:rsidP="00595341">
      <w:pPr>
        <w:pStyle w:val="Prrafodelista"/>
        <w:numPr>
          <w:ilvl w:val="0"/>
          <w:numId w:val="11"/>
        </w:numPr>
      </w:pPr>
      <w:r w:rsidRPr="00DD6400">
        <w:t xml:space="preserve">Almacenar datos en tu base de datos: Si necesitas almacenar los datos obtenidos desde la API externa para su posterior uso en tu aplicación, puedes guardarlos en tu base de datos utilizando un modelo de datos de </w:t>
      </w:r>
      <w:proofErr w:type="spellStart"/>
      <w:r w:rsidRPr="00DD6400">
        <w:t>Mongoose</w:t>
      </w:r>
      <w:proofErr w:type="spellEnd"/>
      <w:r w:rsidRPr="00DD6400">
        <w:t>. Por ejemplo, podrías guardar los datos en una colección de MongoDB:</w:t>
      </w:r>
    </w:p>
    <w:p w14:paraId="13885BAB" w14:textId="77777777" w:rsidR="00595341" w:rsidRDefault="00595341" w:rsidP="00595341">
      <w:pPr>
        <w:pStyle w:val="Cdigo"/>
        <w:ind w:left="1276"/>
        <w:rPr>
          <w:lang w:val="en-US"/>
        </w:rPr>
      </w:pPr>
    </w:p>
    <w:p w14:paraId="0DEE2147" w14:textId="77777777" w:rsidR="00595341" w:rsidRDefault="00595341" w:rsidP="00595341">
      <w:pPr>
        <w:pStyle w:val="Cdigo"/>
        <w:ind w:left="1276"/>
        <w:rPr>
          <w:lang w:val="en-US"/>
        </w:rPr>
      </w:pPr>
    </w:p>
    <w:p w14:paraId="44CB4404" w14:textId="77777777" w:rsidR="00595341" w:rsidRDefault="00595341" w:rsidP="00595341">
      <w:pPr>
        <w:pStyle w:val="Cdigo"/>
        <w:ind w:left="1276"/>
        <w:rPr>
          <w:lang w:val="en-US"/>
        </w:rPr>
      </w:pPr>
    </w:p>
    <w:p w14:paraId="2BDA4510" w14:textId="037F46C9" w:rsidR="00595341" w:rsidRPr="00595341" w:rsidRDefault="00595341" w:rsidP="00595341">
      <w:pPr>
        <w:pStyle w:val="Cdigo"/>
        <w:ind w:left="1276"/>
        <w:rPr>
          <w:lang w:val="en-US"/>
        </w:rPr>
      </w:pPr>
      <w:r w:rsidRPr="00595341">
        <w:rPr>
          <w:lang w:val="en-US"/>
        </w:rPr>
        <w:lastRenderedPageBreak/>
        <w:t>const express = require('express');</w:t>
      </w:r>
    </w:p>
    <w:p w14:paraId="6F983BAB" w14:textId="77777777" w:rsidR="00595341" w:rsidRPr="00595341" w:rsidRDefault="00595341" w:rsidP="00595341">
      <w:pPr>
        <w:pStyle w:val="Cdigo"/>
        <w:ind w:left="1276"/>
        <w:rPr>
          <w:lang w:val="en-US"/>
        </w:rPr>
      </w:pPr>
      <w:r w:rsidRPr="00595341">
        <w:rPr>
          <w:lang w:val="en-US"/>
        </w:rPr>
        <w:t xml:space="preserve">const </w:t>
      </w:r>
      <w:proofErr w:type="spellStart"/>
      <w:r w:rsidRPr="00595341">
        <w:rPr>
          <w:lang w:val="en-US"/>
        </w:rPr>
        <w:t>axios</w:t>
      </w:r>
      <w:proofErr w:type="spellEnd"/>
      <w:r w:rsidRPr="00595341">
        <w:rPr>
          <w:lang w:val="en-US"/>
        </w:rPr>
        <w:t xml:space="preserve"> = require('</w:t>
      </w:r>
      <w:proofErr w:type="spellStart"/>
      <w:r w:rsidRPr="00595341">
        <w:rPr>
          <w:lang w:val="en-US"/>
        </w:rPr>
        <w:t>axios</w:t>
      </w:r>
      <w:proofErr w:type="spellEnd"/>
      <w:r w:rsidRPr="00595341">
        <w:rPr>
          <w:lang w:val="en-US"/>
        </w:rPr>
        <w:t>');</w:t>
      </w:r>
    </w:p>
    <w:p w14:paraId="3E360C8D" w14:textId="77777777" w:rsidR="00595341" w:rsidRPr="00595341" w:rsidRDefault="00595341" w:rsidP="00595341">
      <w:pPr>
        <w:pStyle w:val="Cdigo"/>
        <w:ind w:left="1276"/>
        <w:rPr>
          <w:lang w:val="en-US"/>
        </w:rPr>
      </w:pPr>
      <w:r w:rsidRPr="00595341">
        <w:rPr>
          <w:lang w:val="en-US"/>
        </w:rPr>
        <w:t xml:space="preserve">const router = </w:t>
      </w:r>
      <w:proofErr w:type="spellStart"/>
      <w:proofErr w:type="gramStart"/>
      <w:r w:rsidRPr="00595341">
        <w:rPr>
          <w:lang w:val="en-US"/>
        </w:rPr>
        <w:t>express.Router</w:t>
      </w:r>
      <w:proofErr w:type="spellEnd"/>
      <w:proofErr w:type="gramEnd"/>
      <w:r w:rsidRPr="00595341">
        <w:rPr>
          <w:lang w:val="en-US"/>
        </w:rPr>
        <w:t>();</w:t>
      </w:r>
    </w:p>
    <w:p w14:paraId="3A8C59C2" w14:textId="77777777" w:rsidR="00595341" w:rsidRPr="00595341" w:rsidRDefault="00595341" w:rsidP="00595341">
      <w:pPr>
        <w:pStyle w:val="Cdigo"/>
        <w:ind w:left="1276"/>
        <w:rPr>
          <w:lang w:val="en-US"/>
        </w:rPr>
      </w:pPr>
      <w:r w:rsidRPr="00595341">
        <w:rPr>
          <w:lang w:val="en-US"/>
        </w:rPr>
        <w:t xml:space="preserve">const </w:t>
      </w:r>
      <w:proofErr w:type="spellStart"/>
      <w:r w:rsidRPr="00595341">
        <w:rPr>
          <w:lang w:val="en-US"/>
        </w:rPr>
        <w:t>Datos</w:t>
      </w:r>
      <w:proofErr w:type="spellEnd"/>
      <w:r w:rsidRPr="00595341">
        <w:rPr>
          <w:lang w:val="en-US"/>
        </w:rPr>
        <w:t xml:space="preserve"> = </w:t>
      </w:r>
      <w:proofErr w:type="gramStart"/>
      <w:r w:rsidRPr="00595341">
        <w:rPr>
          <w:lang w:val="en-US"/>
        </w:rPr>
        <w:t>require(</w:t>
      </w:r>
      <w:proofErr w:type="gramEnd"/>
      <w:r w:rsidRPr="00595341">
        <w:rPr>
          <w:lang w:val="en-US"/>
        </w:rPr>
        <w:t>'../models/</w:t>
      </w:r>
      <w:proofErr w:type="spellStart"/>
      <w:r w:rsidRPr="00595341">
        <w:rPr>
          <w:lang w:val="en-US"/>
        </w:rPr>
        <w:t>Datos</w:t>
      </w:r>
      <w:proofErr w:type="spellEnd"/>
      <w:r w:rsidRPr="00595341">
        <w:rPr>
          <w:lang w:val="en-US"/>
        </w:rPr>
        <w:t>');</w:t>
      </w:r>
    </w:p>
    <w:p w14:paraId="355C4DD4" w14:textId="77777777" w:rsidR="00595341" w:rsidRPr="00595341" w:rsidRDefault="00595341" w:rsidP="00595341">
      <w:pPr>
        <w:pStyle w:val="Cdigo"/>
        <w:ind w:left="1276"/>
        <w:rPr>
          <w:lang w:val="en-US"/>
        </w:rPr>
      </w:pPr>
    </w:p>
    <w:p w14:paraId="31229C80" w14:textId="77777777" w:rsidR="00595341" w:rsidRPr="00595341" w:rsidRDefault="00595341" w:rsidP="00595341">
      <w:pPr>
        <w:pStyle w:val="Cdigo"/>
        <w:ind w:left="1276"/>
        <w:rPr>
          <w:lang w:val="en-US"/>
        </w:rPr>
      </w:pPr>
      <w:proofErr w:type="spellStart"/>
      <w:proofErr w:type="gramStart"/>
      <w:r w:rsidRPr="00595341">
        <w:rPr>
          <w:lang w:val="en-US"/>
        </w:rPr>
        <w:t>router.get</w:t>
      </w:r>
      <w:proofErr w:type="spellEnd"/>
      <w:r w:rsidRPr="00595341">
        <w:rPr>
          <w:lang w:val="en-US"/>
        </w:rPr>
        <w:t>(</w:t>
      </w:r>
      <w:proofErr w:type="gramEnd"/>
      <w:r w:rsidRPr="00595341">
        <w:rPr>
          <w:lang w:val="en-US"/>
        </w:rPr>
        <w:t>'/data', async (req, res) =&gt; {</w:t>
      </w:r>
    </w:p>
    <w:p w14:paraId="17DAB637" w14:textId="77777777" w:rsidR="00595341" w:rsidRPr="00595341" w:rsidRDefault="00595341" w:rsidP="00595341">
      <w:pPr>
        <w:pStyle w:val="Cdigo"/>
        <w:ind w:left="1276"/>
        <w:rPr>
          <w:lang w:val="en-US"/>
        </w:rPr>
      </w:pPr>
      <w:r w:rsidRPr="00595341">
        <w:rPr>
          <w:lang w:val="en-US"/>
        </w:rPr>
        <w:t xml:space="preserve">    try {</w:t>
      </w:r>
    </w:p>
    <w:p w14:paraId="3C8D1C0B" w14:textId="77777777" w:rsidR="00595341" w:rsidRPr="00595341" w:rsidRDefault="00595341" w:rsidP="00595341">
      <w:pPr>
        <w:pStyle w:val="Cdigo"/>
        <w:ind w:left="1276"/>
        <w:rPr>
          <w:lang w:val="en-US"/>
        </w:rPr>
      </w:pPr>
      <w:r w:rsidRPr="00595341">
        <w:rPr>
          <w:lang w:val="en-US"/>
        </w:rPr>
        <w:t xml:space="preserve">        const response = await </w:t>
      </w:r>
      <w:proofErr w:type="spellStart"/>
      <w:r w:rsidRPr="00595341">
        <w:rPr>
          <w:lang w:val="en-US"/>
        </w:rPr>
        <w:t>axios.get</w:t>
      </w:r>
      <w:proofErr w:type="spellEnd"/>
      <w:r w:rsidRPr="00595341">
        <w:rPr>
          <w:lang w:val="en-US"/>
        </w:rPr>
        <w:t>('https://api.example.com/data');</w:t>
      </w:r>
    </w:p>
    <w:p w14:paraId="0C79B774" w14:textId="77777777" w:rsidR="00595341" w:rsidRPr="00595341" w:rsidRDefault="00595341" w:rsidP="00595341">
      <w:pPr>
        <w:pStyle w:val="Cdigo"/>
        <w:ind w:left="1276"/>
        <w:rPr>
          <w:lang w:val="en-US"/>
        </w:rPr>
      </w:pPr>
    </w:p>
    <w:p w14:paraId="347F8E5F" w14:textId="77777777" w:rsidR="00595341" w:rsidRDefault="00595341" w:rsidP="00595341">
      <w:pPr>
        <w:pStyle w:val="Cdigo"/>
        <w:ind w:left="1276"/>
      </w:pPr>
      <w:r w:rsidRPr="00595341">
        <w:rPr>
          <w:lang w:val="en-US"/>
        </w:rPr>
        <w:t xml:space="preserve">        </w:t>
      </w:r>
      <w:r>
        <w:t>// Guardar los datos en la base de datos</w:t>
      </w:r>
    </w:p>
    <w:p w14:paraId="1C8592F4" w14:textId="77777777" w:rsidR="00595341" w:rsidRDefault="00595341" w:rsidP="00595341">
      <w:pPr>
        <w:pStyle w:val="Cdigo"/>
        <w:ind w:left="1276"/>
      </w:pPr>
      <w:r>
        <w:t xml:space="preserve">        </w:t>
      </w:r>
      <w:proofErr w:type="spellStart"/>
      <w:r>
        <w:t>const</w:t>
      </w:r>
      <w:proofErr w:type="spellEnd"/>
      <w:r>
        <w:t xml:space="preserve"> </w:t>
      </w:r>
      <w:proofErr w:type="spellStart"/>
      <w:r>
        <w:t>nuevosDatos</w:t>
      </w:r>
      <w:proofErr w:type="spellEnd"/>
      <w:r>
        <w:t xml:space="preserve"> = new </w:t>
      </w:r>
      <w:proofErr w:type="gramStart"/>
      <w:r>
        <w:t>Datos(</w:t>
      </w:r>
      <w:proofErr w:type="gramEnd"/>
      <w:r>
        <w:t>{</w:t>
      </w:r>
    </w:p>
    <w:p w14:paraId="4B635635" w14:textId="77777777" w:rsidR="00595341" w:rsidRDefault="00595341" w:rsidP="00595341">
      <w:pPr>
        <w:pStyle w:val="Cdigo"/>
        <w:ind w:left="1276"/>
      </w:pPr>
      <w:r>
        <w:t xml:space="preserve">            datos: </w:t>
      </w:r>
      <w:proofErr w:type="spellStart"/>
      <w:r>
        <w:t>response.data</w:t>
      </w:r>
      <w:proofErr w:type="spellEnd"/>
    </w:p>
    <w:p w14:paraId="3CEF189B" w14:textId="77777777" w:rsidR="00595341" w:rsidRDefault="00595341" w:rsidP="00595341">
      <w:pPr>
        <w:pStyle w:val="Cdigo"/>
        <w:ind w:left="1276"/>
      </w:pPr>
      <w:r>
        <w:t xml:space="preserve">        });</w:t>
      </w:r>
    </w:p>
    <w:p w14:paraId="3B8FB49F" w14:textId="77777777" w:rsidR="00595341" w:rsidRDefault="00595341" w:rsidP="00595341">
      <w:pPr>
        <w:pStyle w:val="Cdigo"/>
        <w:ind w:left="1276"/>
      </w:pPr>
      <w:r>
        <w:t xml:space="preserve">        </w:t>
      </w:r>
      <w:proofErr w:type="spellStart"/>
      <w:r>
        <w:t>await</w:t>
      </w:r>
      <w:proofErr w:type="spellEnd"/>
      <w:r>
        <w:t xml:space="preserve"> </w:t>
      </w:r>
      <w:proofErr w:type="spellStart"/>
      <w:r>
        <w:t>nuevosDatos.save</w:t>
      </w:r>
      <w:proofErr w:type="spellEnd"/>
      <w:r>
        <w:t>();</w:t>
      </w:r>
    </w:p>
    <w:p w14:paraId="13110817" w14:textId="77777777" w:rsidR="00595341" w:rsidRDefault="00595341" w:rsidP="00595341">
      <w:pPr>
        <w:pStyle w:val="Cdigo"/>
        <w:ind w:left="1276"/>
      </w:pPr>
    </w:p>
    <w:p w14:paraId="0F70030B" w14:textId="77777777" w:rsidR="00595341" w:rsidRDefault="00595341" w:rsidP="00595341">
      <w:pPr>
        <w:pStyle w:val="Cdigo"/>
        <w:ind w:left="1276"/>
      </w:pPr>
      <w:r>
        <w:t xml:space="preserve">        </w:t>
      </w:r>
      <w:proofErr w:type="spellStart"/>
      <w:proofErr w:type="gramStart"/>
      <w:r>
        <w:t>res.json</w:t>
      </w:r>
      <w:proofErr w:type="spellEnd"/>
      <w:proofErr w:type="gramEnd"/>
      <w:r>
        <w:t>(</w:t>
      </w:r>
      <w:proofErr w:type="spellStart"/>
      <w:r>
        <w:t>response.data</w:t>
      </w:r>
      <w:proofErr w:type="spellEnd"/>
      <w:r>
        <w:t>);</w:t>
      </w:r>
    </w:p>
    <w:p w14:paraId="573188AC" w14:textId="77777777" w:rsidR="00595341" w:rsidRDefault="00595341" w:rsidP="00595341">
      <w:pPr>
        <w:pStyle w:val="Cdigo"/>
        <w:ind w:left="1276"/>
      </w:pPr>
      <w:r>
        <w:t xml:space="preserve">    } catch (error) {</w:t>
      </w:r>
    </w:p>
    <w:p w14:paraId="225519DC" w14:textId="77777777" w:rsidR="00595341" w:rsidRPr="00595341" w:rsidRDefault="00595341" w:rsidP="00595341">
      <w:pPr>
        <w:pStyle w:val="Cdigo"/>
        <w:ind w:left="1276"/>
        <w:rPr>
          <w:lang w:val="en-US"/>
        </w:rPr>
      </w:pPr>
      <w:r>
        <w:t xml:space="preserve">        </w:t>
      </w:r>
      <w:proofErr w:type="spellStart"/>
      <w:proofErr w:type="gramStart"/>
      <w:r w:rsidRPr="00595341">
        <w:rPr>
          <w:lang w:val="en-US"/>
        </w:rPr>
        <w:t>res.status</w:t>
      </w:r>
      <w:proofErr w:type="spellEnd"/>
      <w:proofErr w:type="gramEnd"/>
      <w:r w:rsidRPr="00595341">
        <w:rPr>
          <w:lang w:val="en-US"/>
        </w:rPr>
        <w:t xml:space="preserve">(500).json({ message: </w:t>
      </w:r>
      <w:proofErr w:type="spellStart"/>
      <w:r w:rsidRPr="00595341">
        <w:rPr>
          <w:lang w:val="en-US"/>
        </w:rPr>
        <w:t>error.message</w:t>
      </w:r>
      <w:proofErr w:type="spellEnd"/>
      <w:r w:rsidRPr="00595341">
        <w:rPr>
          <w:lang w:val="en-US"/>
        </w:rPr>
        <w:t xml:space="preserve"> });</w:t>
      </w:r>
    </w:p>
    <w:p w14:paraId="35CDCB90" w14:textId="77777777" w:rsidR="00595341" w:rsidRDefault="00595341" w:rsidP="00595341">
      <w:pPr>
        <w:pStyle w:val="Cdigo"/>
        <w:ind w:left="1276"/>
      </w:pPr>
      <w:r w:rsidRPr="00595341">
        <w:rPr>
          <w:lang w:val="en-US"/>
        </w:rPr>
        <w:t xml:space="preserve">    </w:t>
      </w:r>
      <w:r>
        <w:t>}</w:t>
      </w:r>
    </w:p>
    <w:p w14:paraId="33072775" w14:textId="77777777" w:rsidR="00595341" w:rsidRDefault="00595341" w:rsidP="00595341">
      <w:pPr>
        <w:pStyle w:val="Cdigo"/>
        <w:ind w:left="1276"/>
      </w:pPr>
      <w:r>
        <w:t>});</w:t>
      </w:r>
    </w:p>
    <w:p w14:paraId="34818CAB" w14:textId="77777777" w:rsidR="00595341" w:rsidRDefault="00595341" w:rsidP="00595341">
      <w:pPr>
        <w:pStyle w:val="Cdigo"/>
        <w:ind w:left="1276"/>
      </w:pPr>
    </w:p>
    <w:p w14:paraId="254C135A" w14:textId="68FE5BCD" w:rsidR="00F64E0B" w:rsidRPr="00DD6400" w:rsidRDefault="00595341" w:rsidP="00595341">
      <w:pPr>
        <w:pStyle w:val="Cdigo"/>
        <w:ind w:left="1276"/>
      </w:pPr>
      <w:proofErr w:type="spellStart"/>
      <w:proofErr w:type="gramStart"/>
      <w:r>
        <w:t>module.exports</w:t>
      </w:r>
      <w:proofErr w:type="spellEnd"/>
      <w:proofErr w:type="gramEnd"/>
      <w:r>
        <w:t xml:space="preserve"> = </w:t>
      </w:r>
      <w:proofErr w:type="spellStart"/>
      <w:r>
        <w:t>router</w:t>
      </w:r>
      <w:proofErr w:type="spellEnd"/>
      <w:r>
        <w:t>;</w:t>
      </w:r>
    </w:p>
    <w:p w14:paraId="4F8C9FF1" w14:textId="77777777" w:rsidR="0074363F" w:rsidRPr="00DD6400" w:rsidRDefault="0074363F" w:rsidP="00F64E0B"/>
    <w:p w14:paraId="6FC80F1C" w14:textId="2A3F7127" w:rsidR="00A26EBF" w:rsidRPr="00DD6400" w:rsidRDefault="00E31136" w:rsidP="00A26EBF">
      <w:r w:rsidRPr="00E31136">
        <w:t>Recuerda que el uso específico de los datos obtenidos desde una API dependerá de los requisitos de tu aplicación y del flujo de trabajo de tu aplicación. Siempre asegúrate de manejar adecuadamente los errores y de validar los datos antes de usarlos para garantizar la robustez y la seguridad de tu aplicación.</w:t>
      </w:r>
    </w:p>
    <w:p w14:paraId="256B0AA9" w14:textId="77777777" w:rsidR="00A26EBF" w:rsidRPr="00DD6400" w:rsidRDefault="00A26EBF" w:rsidP="00A26EBF"/>
    <w:p w14:paraId="07F9A006" w14:textId="423BB0B3" w:rsidR="008E54E2" w:rsidRDefault="008E54E2" w:rsidP="00C81826">
      <w:pPr>
        <w:pStyle w:val="Ttulo3"/>
      </w:pPr>
      <w:bookmarkStart w:id="25" w:name="_Toc159962373"/>
      <w:r>
        <w:t xml:space="preserve">Obtener documentos usando </w:t>
      </w:r>
      <w:proofErr w:type="spellStart"/>
      <w:r>
        <w:t>APIs</w:t>
      </w:r>
      <w:bookmarkEnd w:id="25"/>
      <w:proofErr w:type="spellEnd"/>
    </w:p>
    <w:p w14:paraId="00BF167A" w14:textId="30D49C66" w:rsidR="00A26EBF" w:rsidRDefault="001C215C" w:rsidP="00A26EBF">
      <w:r w:rsidRPr="001C215C">
        <w:t>Si deseas obtener documentos específicos de una API externa en tu aplicación Express, puedes hacerlo utilizando solicitudes HTTP con el método GET y proporcionando parámetros de consulta para especificar qué documentos deseas recuperar. A continuación, te mostraré cómo puedes obtener documentos específicos utilizando la API desde Express:</w:t>
      </w:r>
    </w:p>
    <w:p w14:paraId="43B0B868" w14:textId="77777777" w:rsidR="001C215C" w:rsidRDefault="001C215C" w:rsidP="00A26EBF"/>
    <w:p w14:paraId="4ED5B37B" w14:textId="77777777" w:rsidR="0041028B" w:rsidRPr="0041028B" w:rsidRDefault="0041028B" w:rsidP="0041028B">
      <w:pPr>
        <w:pStyle w:val="Cdigo"/>
        <w:ind w:left="1276"/>
        <w:rPr>
          <w:lang w:val="en-US"/>
        </w:rPr>
      </w:pPr>
      <w:r w:rsidRPr="0041028B">
        <w:rPr>
          <w:lang w:val="en-US"/>
        </w:rPr>
        <w:t>const express = require('express');</w:t>
      </w:r>
    </w:p>
    <w:p w14:paraId="7753670D" w14:textId="77777777" w:rsidR="0041028B" w:rsidRPr="0041028B" w:rsidRDefault="0041028B" w:rsidP="0041028B">
      <w:pPr>
        <w:pStyle w:val="Cdigo"/>
        <w:ind w:left="1276"/>
        <w:rPr>
          <w:lang w:val="en-US"/>
        </w:rPr>
      </w:pPr>
      <w:r w:rsidRPr="0041028B">
        <w:rPr>
          <w:lang w:val="en-US"/>
        </w:rPr>
        <w:t xml:space="preserve">const </w:t>
      </w:r>
      <w:proofErr w:type="spellStart"/>
      <w:r w:rsidRPr="0041028B">
        <w:rPr>
          <w:lang w:val="en-US"/>
        </w:rPr>
        <w:t>axios</w:t>
      </w:r>
      <w:proofErr w:type="spellEnd"/>
      <w:r w:rsidRPr="0041028B">
        <w:rPr>
          <w:lang w:val="en-US"/>
        </w:rPr>
        <w:t xml:space="preserve"> = require('</w:t>
      </w:r>
      <w:proofErr w:type="spellStart"/>
      <w:r w:rsidRPr="0041028B">
        <w:rPr>
          <w:lang w:val="en-US"/>
        </w:rPr>
        <w:t>axios</w:t>
      </w:r>
      <w:proofErr w:type="spellEnd"/>
      <w:r w:rsidRPr="0041028B">
        <w:rPr>
          <w:lang w:val="en-US"/>
        </w:rPr>
        <w:t>');</w:t>
      </w:r>
    </w:p>
    <w:p w14:paraId="55A547BF" w14:textId="77777777" w:rsidR="0041028B" w:rsidRDefault="0041028B" w:rsidP="0041028B">
      <w:pPr>
        <w:pStyle w:val="Cdigo"/>
        <w:ind w:left="1276"/>
      </w:pPr>
      <w:proofErr w:type="spellStart"/>
      <w:r>
        <w:t>const</w:t>
      </w:r>
      <w:proofErr w:type="spellEnd"/>
      <w:r>
        <w:t xml:space="preserve"> </w:t>
      </w:r>
      <w:proofErr w:type="spellStart"/>
      <w:r>
        <w:t>router</w:t>
      </w:r>
      <w:proofErr w:type="spellEnd"/>
      <w:r>
        <w:t xml:space="preserve"> = </w:t>
      </w:r>
      <w:proofErr w:type="spellStart"/>
      <w:proofErr w:type="gramStart"/>
      <w:r>
        <w:t>express.Router</w:t>
      </w:r>
      <w:proofErr w:type="spellEnd"/>
      <w:proofErr w:type="gramEnd"/>
      <w:r>
        <w:t>();</w:t>
      </w:r>
    </w:p>
    <w:p w14:paraId="40BE4520" w14:textId="77777777" w:rsidR="0041028B" w:rsidRDefault="0041028B" w:rsidP="0041028B">
      <w:pPr>
        <w:pStyle w:val="Cdigo"/>
        <w:ind w:left="1276"/>
      </w:pPr>
    </w:p>
    <w:p w14:paraId="5E6EB530" w14:textId="77777777" w:rsidR="0041028B" w:rsidRDefault="0041028B" w:rsidP="0041028B">
      <w:pPr>
        <w:pStyle w:val="Cdigo"/>
        <w:ind w:left="1276"/>
      </w:pPr>
      <w:r>
        <w:t>// Ruta para obtener un documento específico de la API externa</w:t>
      </w:r>
    </w:p>
    <w:p w14:paraId="5829E71A" w14:textId="77777777" w:rsidR="0041028B" w:rsidRPr="0041028B" w:rsidRDefault="0041028B" w:rsidP="0041028B">
      <w:pPr>
        <w:pStyle w:val="Cdigo"/>
        <w:ind w:left="1276"/>
        <w:rPr>
          <w:lang w:val="en-US"/>
        </w:rPr>
      </w:pPr>
      <w:proofErr w:type="spellStart"/>
      <w:proofErr w:type="gramStart"/>
      <w:r w:rsidRPr="0041028B">
        <w:rPr>
          <w:lang w:val="en-US"/>
        </w:rPr>
        <w:t>router.get</w:t>
      </w:r>
      <w:proofErr w:type="spellEnd"/>
      <w:r w:rsidRPr="0041028B">
        <w:rPr>
          <w:lang w:val="en-US"/>
        </w:rPr>
        <w:t>(</w:t>
      </w:r>
      <w:proofErr w:type="gramEnd"/>
      <w:r w:rsidRPr="0041028B">
        <w:rPr>
          <w:lang w:val="en-US"/>
        </w:rPr>
        <w:t>'/documents/:id', async (req, res) =&gt; {</w:t>
      </w:r>
    </w:p>
    <w:p w14:paraId="5A93A32A" w14:textId="77777777" w:rsidR="0041028B" w:rsidRPr="0041028B" w:rsidRDefault="0041028B" w:rsidP="0041028B">
      <w:pPr>
        <w:pStyle w:val="Cdigo"/>
        <w:ind w:left="1276"/>
        <w:rPr>
          <w:lang w:val="en-US"/>
        </w:rPr>
      </w:pPr>
      <w:r w:rsidRPr="0041028B">
        <w:rPr>
          <w:lang w:val="en-US"/>
        </w:rPr>
        <w:lastRenderedPageBreak/>
        <w:t xml:space="preserve">    const </w:t>
      </w:r>
      <w:proofErr w:type="gramStart"/>
      <w:r w:rsidRPr="0041028B">
        <w:rPr>
          <w:lang w:val="en-US"/>
        </w:rPr>
        <w:t>{ id</w:t>
      </w:r>
      <w:proofErr w:type="gramEnd"/>
      <w:r w:rsidRPr="0041028B">
        <w:rPr>
          <w:lang w:val="en-US"/>
        </w:rPr>
        <w:t xml:space="preserve"> } = </w:t>
      </w:r>
      <w:proofErr w:type="spellStart"/>
      <w:r w:rsidRPr="0041028B">
        <w:rPr>
          <w:lang w:val="en-US"/>
        </w:rPr>
        <w:t>req.params</w:t>
      </w:r>
      <w:proofErr w:type="spellEnd"/>
      <w:r w:rsidRPr="0041028B">
        <w:rPr>
          <w:lang w:val="en-US"/>
        </w:rPr>
        <w:t>;</w:t>
      </w:r>
    </w:p>
    <w:p w14:paraId="6CE7707A" w14:textId="77777777" w:rsidR="0041028B" w:rsidRPr="0041028B" w:rsidRDefault="0041028B" w:rsidP="0041028B">
      <w:pPr>
        <w:pStyle w:val="Cdigo"/>
        <w:ind w:left="1276"/>
        <w:rPr>
          <w:lang w:val="en-US"/>
        </w:rPr>
      </w:pPr>
    </w:p>
    <w:p w14:paraId="05D2D995" w14:textId="77777777" w:rsidR="0041028B" w:rsidRPr="0041028B" w:rsidRDefault="0041028B" w:rsidP="0041028B">
      <w:pPr>
        <w:pStyle w:val="Cdigo"/>
        <w:ind w:left="1276"/>
        <w:rPr>
          <w:lang w:val="en-US"/>
        </w:rPr>
      </w:pPr>
      <w:r w:rsidRPr="0041028B">
        <w:rPr>
          <w:lang w:val="en-US"/>
        </w:rPr>
        <w:t xml:space="preserve">    try {</w:t>
      </w:r>
    </w:p>
    <w:p w14:paraId="04F1D3EB" w14:textId="77777777" w:rsidR="0041028B" w:rsidRDefault="0041028B" w:rsidP="0041028B">
      <w:pPr>
        <w:pStyle w:val="Cdigo"/>
        <w:ind w:left="1276"/>
      </w:pPr>
      <w:r w:rsidRPr="0041028B">
        <w:rPr>
          <w:lang w:val="en-US"/>
        </w:rPr>
        <w:t xml:space="preserve">        </w:t>
      </w:r>
      <w:r>
        <w:t>// Hacer una solicitud GET a la API externa con el ID del documento</w:t>
      </w:r>
    </w:p>
    <w:p w14:paraId="4C5B86FB" w14:textId="77777777" w:rsidR="0041028B" w:rsidRPr="0041028B" w:rsidRDefault="0041028B" w:rsidP="0041028B">
      <w:pPr>
        <w:pStyle w:val="Cdigo"/>
        <w:ind w:left="1276"/>
        <w:rPr>
          <w:lang w:val="en-US"/>
        </w:rPr>
      </w:pPr>
      <w:r>
        <w:t xml:space="preserve">        </w:t>
      </w:r>
      <w:r w:rsidRPr="0041028B">
        <w:rPr>
          <w:lang w:val="en-US"/>
        </w:rPr>
        <w:t xml:space="preserve">const response = await </w:t>
      </w:r>
      <w:proofErr w:type="spellStart"/>
      <w:r w:rsidRPr="0041028B">
        <w:rPr>
          <w:lang w:val="en-US"/>
        </w:rPr>
        <w:t>axios.get</w:t>
      </w:r>
      <w:proofErr w:type="spellEnd"/>
      <w:r w:rsidRPr="0041028B">
        <w:rPr>
          <w:lang w:val="en-US"/>
        </w:rPr>
        <w:t>(`https://api.example.com/documents/${id}`);</w:t>
      </w:r>
    </w:p>
    <w:p w14:paraId="6E563641" w14:textId="77777777" w:rsidR="0041028B" w:rsidRPr="0041028B" w:rsidRDefault="0041028B" w:rsidP="0041028B">
      <w:pPr>
        <w:pStyle w:val="Cdigo"/>
        <w:ind w:left="1276"/>
        <w:rPr>
          <w:lang w:val="en-US"/>
        </w:rPr>
      </w:pPr>
    </w:p>
    <w:p w14:paraId="7C6C4B1A" w14:textId="77777777" w:rsidR="0041028B" w:rsidRDefault="0041028B" w:rsidP="0041028B">
      <w:pPr>
        <w:pStyle w:val="Cdigo"/>
        <w:ind w:left="1276"/>
      </w:pPr>
      <w:r w:rsidRPr="0041028B">
        <w:rPr>
          <w:lang w:val="en-US"/>
        </w:rPr>
        <w:t xml:space="preserve">        </w:t>
      </w:r>
      <w:r>
        <w:t>// Verificar si se encontró el documento</w:t>
      </w:r>
    </w:p>
    <w:p w14:paraId="618A2F70" w14:textId="77777777" w:rsidR="0041028B" w:rsidRDefault="0041028B" w:rsidP="0041028B">
      <w:pPr>
        <w:pStyle w:val="Cdigo"/>
        <w:ind w:left="1276"/>
      </w:pPr>
      <w:r>
        <w:t xml:space="preserve">        </w:t>
      </w:r>
      <w:proofErr w:type="spellStart"/>
      <w:r>
        <w:t>if</w:t>
      </w:r>
      <w:proofErr w:type="spellEnd"/>
      <w:r>
        <w:t xml:space="preserve"> (</w:t>
      </w:r>
      <w:proofErr w:type="spellStart"/>
      <w:proofErr w:type="gramStart"/>
      <w:r>
        <w:t>response.status</w:t>
      </w:r>
      <w:proofErr w:type="spellEnd"/>
      <w:proofErr w:type="gramEnd"/>
      <w:r>
        <w:t xml:space="preserve"> === 200) {</w:t>
      </w:r>
    </w:p>
    <w:p w14:paraId="0D4AB36F" w14:textId="77777777" w:rsidR="0041028B" w:rsidRDefault="0041028B" w:rsidP="0041028B">
      <w:pPr>
        <w:pStyle w:val="Cdigo"/>
        <w:ind w:left="1276"/>
      </w:pPr>
      <w:r>
        <w:t xml:space="preserve">            // Devolver el documento encontrado</w:t>
      </w:r>
    </w:p>
    <w:p w14:paraId="05D25157" w14:textId="77777777" w:rsidR="0041028B" w:rsidRPr="0041028B" w:rsidRDefault="0041028B" w:rsidP="0041028B">
      <w:pPr>
        <w:pStyle w:val="Cdigo"/>
        <w:ind w:left="1276"/>
        <w:rPr>
          <w:lang w:val="en-US"/>
        </w:rPr>
      </w:pPr>
      <w:r>
        <w:t xml:space="preserve">            </w:t>
      </w:r>
      <w:proofErr w:type="spellStart"/>
      <w:proofErr w:type="gramStart"/>
      <w:r w:rsidRPr="0041028B">
        <w:rPr>
          <w:lang w:val="en-US"/>
        </w:rPr>
        <w:t>res.json</w:t>
      </w:r>
      <w:proofErr w:type="spellEnd"/>
      <w:proofErr w:type="gramEnd"/>
      <w:r w:rsidRPr="0041028B">
        <w:rPr>
          <w:lang w:val="en-US"/>
        </w:rPr>
        <w:t>(</w:t>
      </w:r>
      <w:proofErr w:type="spellStart"/>
      <w:r w:rsidRPr="0041028B">
        <w:rPr>
          <w:lang w:val="en-US"/>
        </w:rPr>
        <w:t>response.data</w:t>
      </w:r>
      <w:proofErr w:type="spellEnd"/>
      <w:r w:rsidRPr="0041028B">
        <w:rPr>
          <w:lang w:val="en-US"/>
        </w:rPr>
        <w:t>);</w:t>
      </w:r>
    </w:p>
    <w:p w14:paraId="708729EE" w14:textId="77777777" w:rsidR="0041028B" w:rsidRPr="0041028B" w:rsidRDefault="0041028B" w:rsidP="0041028B">
      <w:pPr>
        <w:pStyle w:val="Cdigo"/>
        <w:ind w:left="1276"/>
        <w:rPr>
          <w:lang w:val="en-US"/>
        </w:rPr>
      </w:pPr>
      <w:r w:rsidRPr="0041028B">
        <w:rPr>
          <w:lang w:val="en-US"/>
        </w:rPr>
        <w:t xml:space="preserve">        } else {</w:t>
      </w:r>
    </w:p>
    <w:p w14:paraId="0C607990" w14:textId="77777777" w:rsidR="0041028B" w:rsidRDefault="0041028B" w:rsidP="0041028B">
      <w:pPr>
        <w:pStyle w:val="Cdigo"/>
        <w:ind w:left="1276"/>
      </w:pPr>
      <w:r w:rsidRPr="0041028B">
        <w:rPr>
          <w:lang w:val="en-US"/>
        </w:rPr>
        <w:t xml:space="preserve">            </w:t>
      </w:r>
      <w:r>
        <w:t>// Si el documento no se encuentra, devolver un error 404</w:t>
      </w:r>
    </w:p>
    <w:p w14:paraId="6C244494" w14:textId="77777777" w:rsidR="0041028B" w:rsidRDefault="0041028B" w:rsidP="0041028B">
      <w:pPr>
        <w:pStyle w:val="Cdigo"/>
        <w:ind w:left="1276"/>
      </w:pPr>
      <w:r>
        <w:t xml:space="preserve">            </w:t>
      </w:r>
      <w:proofErr w:type="spellStart"/>
      <w:proofErr w:type="gramStart"/>
      <w:r>
        <w:t>res.status</w:t>
      </w:r>
      <w:proofErr w:type="spellEnd"/>
      <w:proofErr w:type="gramEnd"/>
      <w:r>
        <w:t>(404).</w:t>
      </w:r>
      <w:proofErr w:type="spellStart"/>
      <w:r>
        <w:t>json</w:t>
      </w:r>
      <w:proofErr w:type="spellEnd"/>
      <w:r>
        <w:t xml:space="preserve">({ </w:t>
      </w:r>
      <w:proofErr w:type="spellStart"/>
      <w:r>
        <w:t>message</w:t>
      </w:r>
      <w:proofErr w:type="spellEnd"/>
      <w:r>
        <w:t>: 'Documento no encontrado' });</w:t>
      </w:r>
    </w:p>
    <w:p w14:paraId="4667D59B" w14:textId="77777777" w:rsidR="0041028B" w:rsidRDefault="0041028B" w:rsidP="0041028B">
      <w:pPr>
        <w:pStyle w:val="Cdigo"/>
        <w:ind w:left="1276"/>
      </w:pPr>
      <w:r>
        <w:t xml:space="preserve">        }</w:t>
      </w:r>
    </w:p>
    <w:p w14:paraId="187A6E42" w14:textId="77777777" w:rsidR="0041028B" w:rsidRDefault="0041028B" w:rsidP="0041028B">
      <w:pPr>
        <w:pStyle w:val="Cdigo"/>
        <w:ind w:left="1276"/>
      </w:pPr>
      <w:r>
        <w:t xml:space="preserve">    } catch (error) {</w:t>
      </w:r>
    </w:p>
    <w:p w14:paraId="2BE49060" w14:textId="77777777" w:rsidR="0041028B" w:rsidRDefault="0041028B" w:rsidP="0041028B">
      <w:pPr>
        <w:pStyle w:val="Cdigo"/>
        <w:ind w:left="1276"/>
      </w:pPr>
      <w:r>
        <w:t xml:space="preserve">        // Manejar errores de la solicitud</w:t>
      </w:r>
    </w:p>
    <w:p w14:paraId="7A8387C4" w14:textId="77777777" w:rsidR="0041028B" w:rsidRPr="0041028B" w:rsidRDefault="0041028B" w:rsidP="0041028B">
      <w:pPr>
        <w:pStyle w:val="Cdigo"/>
        <w:ind w:left="1276"/>
        <w:rPr>
          <w:lang w:val="en-US"/>
        </w:rPr>
      </w:pPr>
      <w:r>
        <w:t xml:space="preserve">        </w:t>
      </w:r>
      <w:proofErr w:type="spellStart"/>
      <w:proofErr w:type="gramStart"/>
      <w:r w:rsidRPr="0041028B">
        <w:rPr>
          <w:lang w:val="en-US"/>
        </w:rPr>
        <w:t>res.status</w:t>
      </w:r>
      <w:proofErr w:type="spellEnd"/>
      <w:proofErr w:type="gramEnd"/>
      <w:r w:rsidRPr="0041028B">
        <w:rPr>
          <w:lang w:val="en-US"/>
        </w:rPr>
        <w:t xml:space="preserve">(500).json({ message: </w:t>
      </w:r>
      <w:proofErr w:type="spellStart"/>
      <w:r w:rsidRPr="0041028B">
        <w:rPr>
          <w:lang w:val="en-US"/>
        </w:rPr>
        <w:t>error.message</w:t>
      </w:r>
      <w:proofErr w:type="spellEnd"/>
      <w:r w:rsidRPr="0041028B">
        <w:rPr>
          <w:lang w:val="en-US"/>
        </w:rPr>
        <w:t xml:space="preserve"> });</w:t>
      </w:r>
    </w:p>
    <w:p w14:paraId="22FC62B1" w14:textId="77777777" w:rsidR="0041028B" w:rsidRDefault="0041028B" w:rsidP="0041028B">
      <w:pPr>
        <w:pStyle w:val="Cdigo"/>
        <w:ind w:left="1276"/>
      </w:pPr>
      <w:r w:rsidRPr="0041028B">
        <w:rPr>
          <w:lang w:val="en-US"/>
        </w:rPr>
        <w:t xml:space="preserve">    </w:t>
      </w:r>
      <w:r>
        <w:t>}</w:t>
      </w:r>
    </w:p>
    <w:p w14:paraId="4762D6C6" w14:textId="77777777" w:rsidR="0041028B" w:rsidRDefault="0041028B" w:rsidP="0041028B">
      <w:pPr>
        <w:pStyle w:val="Cdigo"/>
        <w:ind w:left="1276"/>
      </w:pPr>
      <w:r>
        <w:t>});</w:t>
      </w:r>
    </w:p>
    <w:p w14:paraId="35D645CB" w14:textId="77777777" w:rsidR="0041028B" w:rsidRDefault="0041028B" w:rsidP="0041028B">
      <w:pPr>
        <w:pStyle w:val="Cdigo"/>
        <w:ind w:left="1276"/>
      </w:pPr>
    </w:p>
    <w:p w14:paraId="1526526F" w14:textId="78404ABE" w:rsidR="001C215C" w:rsidRDefault="0041028B" w:rsidP="0041028B">
      <w:pPr>
        <w:pStyle w:val="Cdigo"/>
        <w:ind w:left="1276"/>
      </w:pPr>
      <w:proofErr w:type="spellStart"/>
      <w:proofErr w:type="gramStart"/>
      <w:r>
        <w:t>module.exports</w:t>
      </w:r>
      <w:proofErr w:type="spellEnd"/>
      <w:proofErr w:type="gramEnd"/>
      <w:r>
        <w:t xml:space="preserve"> = </w:t>
      </w:r>
      <w:proofErr w:type="spellStart"/>
      <w:r>
        <w:t>router</w:t>
      </w:r>
      <w:proofErr w:type="spellEnd"/>
      <w:r>
        <w:t>;</w:t>
      </w:r>
    </w:p>
    <w:p w14:paraId="23B8247B" w14:textId="77777777" w:rsidR="00A26EBF" w:rsidRDefault="00A26EBF" w:rsidP="00A26EBF"/>
    <w:p w14:paraId="376A4282" w14:textId="77777777" w:rsidR="007D1938" w:rsidRDefault="007D1938" w:rsidP="007D1938">
      <w:r>
        <w:t>En este ejemplo, hemos configurado una ruta en Express que espera un parámetro id en la URL para especificar el documento que deseamos recuperar de la API externa. Luego, hacemos una solicitud GET a la API externa incluyendo este ID en la URL de la solicitud. Si la solicitud es exitosa (es decir, si el documento se encuentra), devolvemos el documento como respuesta. Si el documento no se encuentra, devolvemos un error 404. Si ocurre algún error durante la solicitud, devolvemos un error 500.</w:t>
      </w:r>
    </w:p>
    <w:p w14:paraId="02863DD6" w14:textId="77777777" w:rsidR="007D1938" w:rsidRDefault="007D1938" w:rsidP="007D1938"/>
    <w:p w14:paraId="4C78FE46" w14:textId="72FEEE97" w:rsidR="00A26EBF" w:rsidRDefault="007D1938" w:rsidP="007D1938">
      <w:r>
        <w:t>Puedes usar esta ruta en tu aplicación Express para obtener documentos específicos de una API externa, pasando el ID del documento deseado como parte de la URL. Asegúrate de manejar adecuadamente los casos de error y de validar los datos recibidos para garantizar la robustez y la seguridad de tu aplicación.</w:t>
      </w:r>
    </w:p>
    <w:p w14:paraId="524D9CE4" w14:textId="77777777" w:rsidR="007D1938" w:rsidRPr="00A26EBF" w:rsidRDefault="007D1938" w:rsidP="007D1938"/>
    <w:p w14:paraId="0E7CC80C" w14:textId="06F68C3C" w:rsidR="008E54E2" w:rsidRDefault="008E54E2" w:rsidP="00C81826">
      <w:pPr>
        <w:pStyle w:val="Ttulo3"/>
      </w:pPr>
      <w:bookmarkStart w:id="26" w:name="_Toc159962374"/>
      <w:r>
        <w:lastRenderedPageBreak/>
        <w:t xml:space="preserve">Agregando datos a la base de datos por medio de </w:t>
      </w:r>
      <w:proofErr w:type="spellStart"/>
      <w:r>
        <w:t>APIs</w:t>
      </w:r>
      <w:bookmarkEnd w:id="26"/>
      <w:proofErr w:type="spellEnd"/>
    </w:p>
    <w:p w14:paraId="704B6BCF" w14:textId="115D218C" w:rsidR="00992544" w:rsidRDefault="00992544" w:rsidP="00992544">
      <w:r>
        <w:t>Si deseas agregar datos a tu base de datos MongoDB utilizando una API en tu aplicación Express, puedes hacerlo utilizando solicitudes HTTP con los métodos POST. A continuación, te mostraré cómo puedes agregar datos a tu base de datos MongoDB mediante una solicitud POST a una ruta específica en tu aplicación Express:</w:t>
      </w:r>
    </w:p>
    <w:p w14:paraId="09920488" w14:textId="576EB1D8" w:rsidR="00A26EBF" w:rsidRDefault="00992544" w:rsidP="00E90745">
      <w:pPr>
        <w:pStyle w:val="Prrafodelista"/>
        <w:numPr>
          <w:ilvl w:val="0"/>
          <w:numId w:val="12"/>
        </w:numPr>
      </w:pPr>
      <w:r>
        <w:t>Configurar la ruta en Express para agregar datos:</w:t>
      </w:r>
    </w:p>
    <w:p w14:paraId="590482DB" w14:textId="77777777" w:rsidR="00992544" w:rsidRPr="00992544" w:rsidRDefault="00992544" w:rsidP="00E90745">
      <w:pPr>
        <w:pStyle w:val="Cdigo"/>
        <w:ind w:left="1276"/>
        <w:rPr>
          <w:lang w:val="en-US"/>
        </w:rPr>
      </w:pPr>
      <w:r w:rsidRPr="00992544">
        <w:rPr>
          <w:lang w:val="en-US"/>
        </w:rPr>
        <w:t>const express = require('express');</w:t>
      </w:r>
    </w:p>
    <w:p w14:paraId="1D1CFE34" w14:textId="77777777" w:rsidR="00992544" w:rsidRPr="00992544" w:rsidRDefault="00992544" w:rsidP="00E90745">
      <w:pPr>
        <w:pStyle w:val="Cdigo"/>
        <w:ind w:left="1276"/>
        <w:rPr>
          <w:lang w:val="en-US"/>
        </w:rPr>
      </w:pPr>
      <w:r w:rsidRPr="00992544">
        <w:rPr>
          <w:lang w:val="en-US"/>
        </w:rPr>
        <w:t xml:space="preserve">const router = </w:t>
      </w:r>
      <w:proofErr w:type="spellStart"/>
      <w:proofErr w:type="gramStart"/>
      <w:r w:rsidRPr="00992544">
        <w:rPr>
          <w:lang w:val="en-US"/>
        </w:rPr>
        <w:t>express.Router</w:t>
      </w:r>
      <w:proofErr w:type="spellEnd"/>
      <w:proofErr w:type="gramEnd"/>
      <w:r w:rsidRPr="00992544">
        <w:rPr>
          <w:lang w:val="en-US"/>
        </w:rPr>
        <w:t>();</w:t>
      </w:r>
    </w:p>
    <w:p w14:paraId="7C50C0EB" w14:textId="77777777" w:rsidR="00992544" w:rsidRDefault="00992544" w:rsidP="00E90745">
      <w:pPr>
        <w:pStyle w:val="Cdigo"/>
        <w:ind w:left="1276"/>
      </w:pPr>
      <w:proofErr w:type="spellStart"/>
      <w:r>
        <w:t>const</w:t>
      </w:r>
      <w:proofErr w:type="spellEnd"/>
      <w:r>
        <w:t xml:space="preserve"> </w:t>
      </w:r>
      <w:proofErr w:type="spellStart"/>
      <w:r>
        <w:t>mongoose</w:t>
      </w:r>
      <w:proofErr w:type="spellEnd"/>
      <w:r>
        <w:t xml:space="preserve"> = </w:t>
      </w:r>
      <w:proofErr w:type="spellStart"/>
      <w:r>
        <w:t>require</w:t>
      </w:r>
      <w:proofErr w:type="spellEnd"/>
      <w:r>
        <w:t>('</w:t>
      </w:r>
      <w:proofErr w:type="spellStart"/>
      <w:r>
        <w:t>mongoose</w:t>
      </w:r>
      <w:proofErr w:type="spellEnd"/>
      <w:r>
        <w:t>');</w:t>
      </w:r>
    </w:p>
    <w:p w14:paraId="4105E1C5" w14:textId="77777777" w:rsidR="00992544" w:rsidRDefault="00992544" w:rsidP="00E90745">
      <w:pPr>
        <w:pStyle w:val="Cdigo"/>
        <w:ind w:left="1276"/>
      </w:pPr>
      <w:proofErr w:type="spellStart"/>
      <w:r>
        <w:t>const</w:t>
      </w:r>
      <w:proofErr w:type="spellEnd"/>
      <w:r>
        <w:t xml:space="preserve"> </w:t>
      </w:r>
      <w:proofErr w:type="spellStart"/>
      <w:r>
        <w:t>User</w:t>
      </w:r>
      <w:proofErr w:type="spellEnd"/>
      <w:r>
        <w:t xml:space="preserve"> = </w:t>
      </w:r>
      <w:proofErr w:type="spellStart"/>
      <w:proofErr w:type="gramStart"/>
      <w:r>
        <w:t>require</w:t>
      </w:r>
      <w:proofErr w:type="spellEnd"/>
      <w:r>
        <w:t>(</w:t>
      </w:r>
      <w:proofErr w:type="gramEnd"/>
      <w:r>
        <w:t>'../</w:t>
      </w:r>
      <w:proofErr w:type="spellStart"/>
      <w:r>
        <w:t>models</w:t>
      </w:r>
      <w:proofErr w:type="spellEnd"/>
      <w:r>
        <w:t>/</w:t>
      </w:r>
      <w:proofErr w:type="spellStart"/>
      <w:r>
        <w:t>User</w:t>
      </w:r>
      <w:proofErr w:type="spellEnd"/>
      <w:r>
        <w:t>'); // Suponiendo que tienes un modelo de datos para usuarios</w:t>
      </w:r>
    </w:p>
    <w:p w14:paraId="19B319B6" w14:textId="77777777" w:rsidR="00992544" w:rsidRDefault="00992544" w:rsidP="00E90745">
      <w:pPr>
        <w:pStyle w:val="Cdigo"/>
        <w:ind w:left="1276"/>
      </w:pPr>
    </w:p>
    <w:p w14:paraId="06EE181D" w14:textId="77777777" w:rsidR="00992544" w:rsidRDefault="00992544" w:rsidP="00E90745">
      <w:pPr>
        <w:pStyle w:val="Cdigo"/>
        <w:ind w:left="1276"/>
      </w:pPr>
      <w:r>
        <w:t>// Ruta para agregar un nuevo usuario a la base de datos</w:t>
      </w:r>
    </w:p>
    <w:p w14:paraId="771FBE77" w14:textId="77777777" w:rsidR="00992544" w:rsidRPr="00992544" w:rsidRDefault="00992544" w:rsidP="00E90745">
      <w:pPr>
        <w:pStyle w:val="Cdigo"/>
        <w:ind w:left="1276"/>
        <w:rPr>
          <w:lang w:val="en-US"/>
        </w:rPr>
      </w:pPr>
      <w:proofErr w:type="spellStart"/>
      <w:proofErr w:type="gramStart"/>
      <w:r w:rsidRPr="00992544">
        <w:rPr>
          <w:lang w:val="en-US"/>
        </w:rPr>
        <w:t>router.post</w:t>
      </w:r>
      <w:proofErr w:type="spellEnd"/>
      <w:r w:rsidRPr="00992544">
        <w:rPr>
          <w:lang w:val="en-US"/>
        </w:rPr>
        <w:t>(</w:t>
      </w:r>
      <w:proofErr w:type="gramEnd"/>
      <w:r w:rsidRPr="00992544">
        <w:rPr>
          <w:lang w:val="en-US"/>
        </w:rPr>
        <w:t>'/users', async (req, res) =&gt; {</w:t>
      </w:r>
    </w:p>
    <w:p w14:paraId="17DAC256" w14:textId="77777777" w:rsidR="00992544" w:rsidRDefault="00992544" w:rsidP="00E90745">
      <w:pPr>
        <w:pStyle w:val="Cdigo"/>
        <w:ind w:left="1276"/>
      </w:pPr>
      <w:r w:rsidRPr="00992544">
        <w:rPr>
          <w:lang w:val="en-US"/>
        </w:rPr>
        <w:t xml:space="preserve">    </w:t>
      </w:r>
      <w:r>
        <w:t>try {</w:t>
      </w:r>
    </w:p>
    <w:p w14:paraId="3E5E0E52" w14:textId="77777777" w:rsidR="00992544" w:rsidRDefault="00992544" w:rsidP="00E90745">
      <w:pPr>
        <w:pStyle w:val="Cdigo"/>
        <w:ind w:left="1276"/>
      </w:pPr>
      <w:r>
        <w:t xml:space="preserve">        // Crear un nuevo objeto de usuario utilizando los datos proporcionados en el cuerpo de la solicitud</w:t>
      </w:r>
    </w:p>
    <w:p w14:paraId="395838A8" w14:textId="77777777" w:rsidR="00992544" w:rsidRPr="00992544" w:rsidRDefault="00992544" w:rsidP="00E90745">
      <w:pPr>
        <w:pStyle w:val="Cdigo"/>
        <w:ind w:left="1276"/>
        <w:rPr>
          <w:lang w:val="en-US"/>
        </w:rPr>
      </w:pPr>
      <w:r>
        <w:t xml:space="preserve">        </w:t>
      </w:r>
      <w:r w:rsidRPr="00992544">
        <w:rPr>
          <w:lang w:val="en-US"/>
        </w:rPr>
        <w:t xml:space="preserve">const </w:t>
      </w:r>
      <w:proofErr w:type="spellStart"/>
      <w:r w:rsidRPr="00992544">
        <w:rPr>
          <w:lang w:val="en-US"/>
        </w:rPr>
        <w:t>newUser</w:t>
      </w:r>
      <w:proofErr w:type="spellEnd"/>
      <w:r w:rsidRPr="00992544">
        <w:rPr>
          <w:lang w:val="en-US"/>
        </w:rPr>
        <w:t xml:space="preserve"> = new </w:t>
      </w:r>
      <w:proofErr w:type="gramStart"/>
      <w:r w:rsidRPr="00992544">
        <w:rPr>
          <w:lang w:val="en-US"/>
        </w:rPr>
        <w:t>User(</w:t>
      </w:r>
      <w:proofErr w:type="gramEnd"/>
      <w:r w:rsidRPr="00992544">
        <w:rPr>
          <w:lang w:val="en-US"/>
        </w:rPr>
        <w:t>{</w:t>
      </w:r>
    </w:p>
    <w:p w14:paraId="088248D8" w14:textId="77777777" w:rsidR="00992544" w:rsidRPr="00992544" w:rsidRDefault="00992544" w:rsidP="00E90745">
      <w:pPr>
        <w:pStyle w:val="Cdigo"/>
        <w:ind w:left="1276"/>
        <w:rPr>
          <w:lang w:val="en-US"/>
        </w:rPr>
      </w:pPr>
      <w:r w:rsidRPr="00992544">
        <w:rPr>
          <w:lang w:val="en-US"/>
        </w:rPr>
        <w:t xml:space="preserve">            </w:t>
      </w:r>
      <w:proofErr w:type="spellStart"/>
      <w:r w:rsidRPr="00992544">
        <w:rPr>
          <w:lang w:val="en-US"/>
        </w:rPr>
        <w:t>nombre</w:t>
      </w:r>
      <w:proofErr w:type="spellEnd"/>
      <w:r w:rsidRPr="00992544">
        <w:rPr>
          <w:lang w:val="en-US"/>
        </w:rPr>
        <w:t xml:space="preserve">: </w:t>
      </w:r>
      <w:proofErr w:type="spellStart"/>
      <w:proofErr w:type="gramStart"/>
      <w:r w:rsidRPr="00992544">
        <w:rPr>
          <w:lang w:val="en-US"/>
        </w:rPr>
        <w:t>req.body</w:t>
      </w:r>
      <w:proofErr w:type="gramEnd"/>
      <w:r w:rsidRPr="00992544">
        <w:rPr>
          <w:lang w:val="en-US"/>
        </w:rPr>
        <w:t>.nombre</w:t>
      </w:r>
      <w:proofErr w:type="spellEnd"/>
      <w:r w:rsidRPr="00992544">
        <w:rPr>
          <w:lang w:val="en-US"/>
        </w:rPr>
        <w:t>,</w:t>
      </w:r>
    </w:p>
    <w:p w14:paraId="093148B6" w14:textId="77777777" w:rsidR="00992544" w:rsidRPr="00992544" w:rsidRDefault="00992544" w:rsidP="00E90745">
      <w:pPr>
        <w:pStyle w:val="Cdigo"/>
        <w:ind w:left="1276"/>
        <w:rPr>
          <w:lang w:val="en-US"/>
        </w:rPr>
      </w:pPr>
      <w:r w:rsidRPr="00992544">
        <w:rPr>
          <w:lang w:val="en-US"/>
        </w:rPr>
        <w:t xml:space="preserve">            email: </w:t>
      </w:r>
      <w:proofErr w:type="spellStart"/>
      <w:proofErr w:type="gramStart"/>
      <w:r w:rsidRPr="00992544">
        <w:rPr>
          <w:lang w:val="en-US"/>
        </w:rPr>
        <w:t>req.body</w:t>
      </w:r>
      <w:proofErr w:type="gramEnd"/>
      <w:r w:rsidRPr="00992544">
        <w:rPr>
          <w:lang w:val="en-US"/>
        </w:rPr>
        <w:t>.email</w:t>
      </w:r>
      <w:proofErr w:type="spellEnd"/>
      <w:r w:rsidRPr="00992544">
        <w:rPr>
          <w:lang w:val="en-US"/>
        </w:rPr>
        <w:t>,</w:t>
      </w:r>
    </w:p>
    <w:p w14:paraId="42BF111C" w14:textId="77777777" w:rsidR="00992544" w:rsidRDefault="00992544" w:rsidP="00E90745">
      <w:pPr>
        <w:pStyle w:val="Cdigo"/>
        <w:ind w:left="1276"/>
      </w:pPr>
      <w:r w:rsidRPr="00992544">
        <w:rPr>
          <w:lang w:val="en-US"/>
        </w:rPr>
        <w:t xml:space="preserve">            </w:t>
      </w:r>
      <w:r>
        <w:t xml:space="preserve">edad: </w:t>
      </w:r>
      <w:proofErr w:type="spellStart"/>
      <w:proofErr w:type="gramStart"/>
      <w:r>
        <w:t>req.body</w:t>
      </w:r>
      <w:proofErr w:type="gramEnd"/>
      <w:r>
        <w:t>.edad</w:t>
      </w:r>
      <w:proofErr w:type="spellEnd"/>
    </w:p>
    <w:p w14:paraId="37003258" w14:textId="77777777" w:rsidR="00992544" w:rsidRDefault="00992544" w:rsidP="00E90745">
      <w:pPr>
        <w:pStyle w:val="Cdigo"/>
        <w:ind w:left="1276"/>
      </w:pPr>
      <w:r>
        <w:t xml:space="preserve">        });</w:t>
      </w:r>
    </w:p>
    <w:p w14:paraId="1D982546" w14:textId="77777777" w:rsidR="00992544" w:rsidRDefault="00992544" w:rsidP="00E90745">
      <w:pPr>
        <w:pStyle w:val="Cdigo"/>
        <w:ind w:left="1276"/>
      </w:pPr>
    </w:p>
    <w:p w14:paraId="70DAB6F5" w14:textId="77777777" w:rsidR="00992544" w:rsidRDefault="00992544" w:rsidP="00E90745">
      <w:pPr>
        <w:pStyle w:val="Cdigo"/>
        <w:ind w:left="1276"/>
      </w:pPr>
      <w:r>
        <w:t xml:space="preserve">        // Guardar el nuevo usuario en la base de datos</w:t>
      </w:r>
    </w:p>
    <w:p w14:paraId="11A9CE9E" w14:textId="77777777" w:rsidR="00992544" w:rsidRPr="00992544" w:rsidRDefault="00992544" w:rsidP="00E90745">
      <w:pPr>
        <w:pStyle w:val="Cdigo"/>
        <w:ind w:left="1276"/>
        <w:rPr>
          <w:lang w:val="en-US"/>
        </w:rPr>
      </w:pPr>
      <w:r>
        <w:t xml:space="preserve">        </w:t>
      </w:r>
      <w:r w:rsidRPr="00992544">
        <w:rPr>
          <w:lang w:val="en-US"/>
        </w:rPr>
        <w:t xml:space="preserve">const </w:t>
      </w:r>
      <w:proofErr w:type="spellStart"/>
      <w:r w:rsidRPr="00992544">
        <w:rPr>
          <w:lang w:val="en-US"/>
        </w:rPr>
        <w:t>usuarioGuardado</w:t>
      </w:r>
      <w:proofErr w:type="spellEnd"/>
      <w:r w:rsidRPr="00992544">
        <w:rPr>
          <w:lang w:val="en-US"/>
        </w:rPr>
        <w:t xml:space="preserve"> = await </w:t>
      </w:r>
      <w:proofErr w:type="spellStart"/>
      <w:r w:rsidRPr="00992544">
        <w:rPr>
          <w:lang w:val="en-US"/>
        </w:rPr>
        <w:t>newUser.save</w:t>
      </w:r>
      <w:proofErr w:type="spellEnd"/>
      <w:r w:rsidRPr="00992544">
        <w:rPr>
          <w:lang w:val="en-US"/>
        </w:rPr>
        <w:t>();</w:t>
      </w:r>
    </w:p>
    <w:p w14:paraId="3A682F62" w14:textId="77777777" w:rsidR="00992544" w:rsidRPr="00992544" w:rsidRDefault="00992544" w:rsidP="00E90745">
      <w:pPr>
        <w:pStyle w:val="Cdigo"/>
        <w:ind w:left="1276"/>
        <w:rPr>
          <w:lang w:val="en-US"/>
        </w:rPr>
      </w:pPr>
    </w:p>
    <w:p w14:paraId="49EE8DFB" w14:textId="77777777" w:rsidR="00992544" w:rsidRDefault="00992544" w:rsidP="00E90745">
      <w:pPr>
        <w:pStyle w:val="Cdigo"/>
        <w:ind w:left="1276"/>
      </w:pPr>
      <w:r w:rsidRPr="00992544">
        <w:rPr>
          <w:lang w:val="en-US"/>
        </w:rPr>
        <w:t xml:space="preserve">        </w:t>
      </w:r>
      <w:r>
        <w:t>// Devolver una respuesta con el usuario recién creado</w:t>
      </w:r>
    </w:p>
    <w:p w14:paraId="5FC9A5AE" w14:textId="77777777" w:rsidR="00992544" w:rsidRDefault="00992544" w:rsidP="00E90745">
      <w:pPr>
        <w:pStyle w:val="Cdigo"/>
        <w:ind w:left="1276"/>
      </w:pPr>
      <w:r>
        <w:t xml:space="preserve">        </w:t>
      </w:r>
      <w:proofErr w:type="spellStart"/>
      <w:proofErr w:type="gramStart"/>
      <w:r>
        <w:t>res.status</w:t>
      </w:r>
      <w:proofErr w:type="spellEnd"/>
      <w:proofErr w:type="gramEnd"/>
      <w:r>
        <w:t>(201).</w:t>
      </w:r>
      <w:proofErr w:type="spellStart"/>
      <w:r>
        <w:t>json</w:t>
      </w:r>
      <w:proofErr w:type="spellEnd"/>
      <w:r>
        <w:t>(</w:t>
      </w:r>
      <w:proofErr w:type="spellStart"/>
      <w:r>
        <w:t>usuarioGuardado</w:t>
      </w:r>
      <w:proofErr w:type="spellEnd"/>
      <w:r>
        <w:t>);</w:t>
      </w:r>
    </w:p>
    <w:p w14:paraId="55E5F9B3" w14:textId="77777777" w:rsidR="00992544" w:rsidRDefault="00992544" w:rsidP="00E90745">
      <w:pPr>
        <w:pStyle w:val="Cdigo"/>
        <w:ind w:left="1276"/>
      </w:pPr>
      <w:r>
        <w:t xml:space="preserve">    } catch (error) {</w:t>
      </w:r>
    </w:p>
    <w:p w14:paraId="72A91AAC" w14:textId="77777777" w:rsidR="00992544" w:rsidRPr="00992544" w:rsidRDefault="00992544" w:rsidP="00E90745">
      <w:pPr>
        <w:pStyle w:val="Cdigo"/>
        <w:ind w:left="1276"/>
        <w:rPr>
          <w:lang w:val="en-US"/>
        </w:rPr>
      </w:pPr>
      <w:r>
        <w:t xml:space="preserve">        </w:t>
      </w:r>
      <w:r w:rsidRPr="00992544">
        <w:rPr>
          <w:lang w:val="en-US"/>
        </w:rPr>
        <w:t xml:space="preserve">// </w:t>
      </w:r>
      <w:proofErr w:type="spellStart"/>
      <w:r w:rsidRPr="00992544">
        <w:rPr>
          <w:lang w:val="en-US"/>
        </w:rPr>
        <w:t>Manejar</w:t>
      </w:r>
      <w:proofErr w:type="spellEnd"/>
      <w:r w:rsidRPr="00992544">
        <w:rPr>
          <w:lang w:val="en-US"/>
        </w:rPr>
        <w:t xml:space="preserve"> </w:t>
      </w:r>
      <w:proofErr w:type="spellStart"/>
      <w:r w:rsidRPr="00992544">
        <w:rPr>
          <w:lang w:val="en-US"/>
        </w:rPr>
        <w:t>errores</w:t>
      </w:r>
      <w:proofErr w:type="spellEnd"/>
    </w:p>
    <w:p w14:paraId="5C711FBC" w14:textId="77777777" w:rsidR="00992544" w:rsidRPr="00992544" w:rsidRDefault="00992544" w:rsidP="00E90745">
      <w:pPr>
        <w:pStyle w:val="Cdigo"/>
        <w:ind w:left="1276"/>
        <w:rPr>
          <w:lang w:val="en-US"/>
        </w:rPr>
      </w:pPr>
      <w:r w:rsidRPr="00992544">
        <w:rPr>
          <w:lang w:val="en-US"/>
        </w:rPr>
        <w:t xml:space="preserve">        </w:t>
      </w:r>
      <w:proofErr w:type="spellStart"/>
      <w:proofErr w:type="gramStart"/>
      <w:r w:rsidRPr="00992544">
        <w:rPr>
          <w:lang w:val="en-US"/>
        </w:rPr>
        <w:t>res.status</w:t>
      </w:r>
      <w:proofErr w:type="spellEnd"/>
      <w:proofErr w:type="gramEnd"/>
      <w:r w:rsidRPr="00992544">
        <w:rPr>
          <w:lang w:val="en-US"/>
        </w:rPr>
        <w:t xml:space="preserve">(400).json({ message: </w:t>
      </w:r>
      <w:proofErr w:type="spellStart"/>
      <w:r w:rsidRPr="00992544">
        <w:rPr>
          <w:lang w:val="en-US"/>
        </w:rPr>
        <w:t>error.message</w:t>
      </w:r>
      <w:proofErr w:type="spellEnd"/>
      <w:r w:rsidRPr="00992544">
        <w:rPr>
          <w:lang w:val="en-US"/>
        </w:rPr>
        <w:t xml:space="preserve"> });</w:t>
      </w:r>
    </w:p>
    <w:p w14:paraId="7ADB54D2" w14:textId="77777777" w:rsidR="00992544" w:rsidRDefault="00992544" w:rsidP="00E90745">
      <w:pPr>
        <w:pStyle w:val="Cdigo"/>
        <w:ind w:left="1276"/>
      </w:pPr>
      <w:r w:rsidRPr="00992544">
        <w:rPr>
          <w:lang w:val="en-US"/>
        </w:rPr>
        <w:t xml:space="preserve">    </w:t>
      </w:r>
      <w:r>
        <w:t>}</w:t>
      </w:r>
    </w:p>
    <w:p w14:paraId="4B520136" w14:textId="77777777" w:rsidR="00992544" w:rsidRDefault="00992544" w:rsidP="00E90745">
      <w:pPr>
        <w:pStyle w:val="Cdigo"/>
        <w:ind w:left="1276"/>
      </w:pPr>
      <w:r>
        <w:t>});</w:t>
      </w:r>
    </w:p>
    <w:p w14:paraId="24055773" w14:textId="77777777" w:rsidR="00992544" w:rsidRDefault="00992544" w:rsidP="00E90745">
      <w:pPr>
        <w:pStyle w:val="Cdigo"/>
        <w:ind w:left="1276"/>
      </w:pPr>
    </w:p>
    <w:p w14:paraId="193EAD19" w14:textId="716D4E35" w:rsidR="00251941" w:rsidRDefault="00992544" w:rsidP="009C536C">
      <w:pPr>
        <w:pStyle w:val="Cdigo"/>
        <w:ind w:left="1276"/>
      </w:pPr>
      <w:proofErr w:type="spellStart"/>
      <w:proofErr w:type="gramStart"/>
      <w:r>
        <w:t>module.exports</w:t>
      </w:r>
      <w:proofErr w:type="spellEnd"/>
      <w:proofErr w:type="gramEnd"/>
      <w:r>
        <w:t xml:space="preserve"> = </w:t>
      </w:r>
      <w:proofErr w:type="spellStart"/>
      <w:r>
        <w:t>router</w:t>
      </w:r>
      <w:proofErr w:type="spellEnd"/>
      <w:r>
        <w:t>;</w:t>
      </w:r>
    </w:p>
    <w:p w14:paraId="3DD91099" w14:textId="00EDB0AF" w:rsidR="008C430E" w:rsidRDefault="008C430E" w:rsidP="008C430E">
      <w:pPr>
        <w:pStyle w:val="Prrafodelista"/>
        <w:numPr>
          <w:ilvl w:val="0"/>
          <w:numId w:val="12"/>
        </w:numPr>
      </w:pPr>
      <w:r>
        <w:t>Hacer una solicitud POST a la API desde el cliente:</w:t>
      </w:r>
    </w:p>
    <w:p w14:paraId="4B5E9134" w14:textId="77777777" w:rsidR="008C430E" w:rsidRDefault="008C430E" w:rsidP="00192AD8">
      <w:pPr>
        <w:ind w:left="709"/>
      </w:pPr>
      <w:r>
        <w:t>Desde el cliente o cualquier otra fuente que desees utilizar para enviar datos a tu API, puedes hacer una solicitud POST a la ruta que configuraste en tu aplicación Express. Asegúrate de enviar los datos en el cuerpo de la solicitud en el formato adecuado, generalmente en formato JSON.</w:t>
      </w:r>
    </w:p>
    <w:p w14:paraId="05F546A5" w14:textId="77777777" w:rsidR="008C430E" w:rsidRDefault="008C430E" w:rsidP="00192AD8">
      <w:pPr>
        <w:ind w:left="709"/>
      </w:pPr>
    </w:p>
    <w:p w14:paraId="11840CC0" w14:textId="2DA3D7BF" w:rsidR="00E90745" w:rsidRDefault="008C430E" w:rsidP="00192AD8">
      <w:pPr>
        <w:ind w:left="709"/>
      </w:pPr>
      <w:r>
        <w:lastRenderedPageBreak/>
        <w:t xml:space="preserve">Por ejemplo, si estás utilizando JavaScript en el cliente (por ejemplo, en un navegador web), puedes hacer una solicitud POST utilizando </w:t>
      </w:r>
      <w:proofErr w:type="spellStart"/>
      <w:r>
        <w:t>fetch</w:t>
      </w:r>
      <w:proofErr w:type="spellEnd"/>
      <w:r>
        <w:t xml:space="preserve"> de la siguiente manera:</w:t>
      </w:r>
    </w:p>
    <w:p w14:paraId="4E17E6AE" w14:textId="77777777" w:rsidR="00192AD8" w:rsidRPr="00192AD8" w:rsidRDefault="00192AD8" w:rsidP="00192AD8">
      <w:pPr>
        <w:pStyle w:val="Cdigo"/>
        <w:ind w:left="1276"/>
        <w:rPr>
          <w:lang w:val="en-US"/>
        </w:rPr>
      </w:pPr>
      <w:proofErr w:type="gramStart"/>
      <w:r w:rsidRPr="00192AD8">
        <w:rPr>
          <w:lang w:val="en-US"/>
        </w:rPr>
        <w:t>fetch(</w:t>
      </w:r>
      <w:proofErr w:type="gramEnd"/>
      <w:r w:rsidRPr="00192AD8">
        <w:rPr>
          <w:lang w:val="en-US"/>
        </w:rPr>
        <w:t>'/users', {</w:t>
      </w:r>
    </w:p>
    <w:p w14:paraId="05F96D0B" w14:textId="77777777" w:rsidR="00192AD8" w:rsidRPr="00192AD8" w:rsidRDefault="00192AD8" w:rsidP="00192AD8">
      <w:pPr>
        <w:pStyle w:val="Cdigo"/>
        <w:ind w:left="1276"/>
        <w:rPr>
          <w:lang w:val="en-US"/>
        </w:rPr>
      </w:pPr>
      <w:r w:rsidRPr="00192AD8">
        <w:rPr>
          <w:lang w:val="en-US"/>
        </w:rPr>
        <w:t xml:space="preserve">    method: 'POST',</w:t>
      </w:r>
    </w:p>
    <w:p w14:paraId="4CD8EB94" w14:textId="77777777" w:rsidR="00192AD8" w:rsidRPr="00192AD8" w:rsidRDefault="00192AD8" w:rsidP="00192AD8">
      <w:pPr>
        <w:pStyle w:val="Cdigo"/>
        <w:ind w:left="1276"/>
        <w:rPr>
          <w:lang w:val="en-US"/>
        </w:rPr>
      </w:pPr>
      <w:r w:rsidRPr="00192AD8">
        <w:rPr>
          <w:lang w:val="en-US"/>
        </w:rPr>
        <w:t xml:space="preserve">    headers: {</w:t>
      </w:r>
    </w:p>
    <w:p w14:paraId="38D26987" w14:textId="77777777" w:rsidR="00192AD8" w:rsidRPr="00192AD8" w:rsidRDefault="00192AD8" w:rsidP="00192AD8">
      <w:pPr>
        <w:pStyle w:val="Cdigo"/>
        <w:ind w:left="1276"/>
        <w:rPr>
          <w:lang w:val="en-US"/>
        </w:rPr>
      </w:pPr>
      <w:r w:rsidRPr="00192AD8">
        <w:rPr>
          <w:lang w:val="en-US"/>
        </w:rPr>
        <w:t xml:space="preserve">        'Content-Type': 'application/json'</w:t>
      </w:r>
    </w:p>
    <w:p w14:paraId="7B2734EF" w14:textId="77777777" w:rsidR="00192AD8" w:rsidRPr="00192AD8" w:rsidRDefault="00192AD8" w:rsidP="00192AD8">
      <w:pPr>
        <w:pStyle w:val="Cdigo"/>
        <w:ind w:left="1276"/>
        <w:rPr>
          <w:lang w:val="en-US"/>
        </w:rPr>
      </w:pPr>
      <w:r w:rsidRPr="00192AD8">
        <w:rPr>
          <w:lang w:val="en-US"/>
        </w:rPr>
        <w:t xml:space="preserve">    },</w:t>
      </w:r>
    </w:p>
    <w:p w14:paraId="2A26AD50" w14:textId="77777777" w:rsidR="00192AD8" w:rsidRPr="00192AD8" w:rsidRDefault="00192AD8" w:rsidP="00192AD8">
      <w:pPr>
        <w:pStyle w:val="Cdigo"/>
        <w:ind w:left="1276"/>
        <w:rPr>
          <w:lang w:val="en-US"/>
        </w:rPr>
      </w:pPr>
      <w:r w:rsidRPr="00192AD8">
        <w:rPr>
          <w:lang w:val="en-US"/>
        </w:rPr>
        <w:t xml:space="preserve">    body: </w:t>
      </w:r>
      <w:proofErr w:type="spellStart"/>
      <w:r w:rsidRPr="00192AD8">
        <w:rPr>
          <w:lang w:val="en-US"/>
        </w:rPr>
        <w:t>JSON.stringify</w:t>
      </w:r>
      <w:proofErr w:type="spellEnd"/>
      <w:r w:rsidRPr="00192AD8">
        <w:rPr>
          <w:lang w:val="en-US"/>
        </w:rPr>
        <w:t>({</w:t>
      </w:r>
    </w:p>
    <w:p w14:paraId="28D38C8A" w14:textId="77777777" w:rsidR="00192AD8" w:rsidRPr="00192AD8" w:rsidRDefault="00192AD8" w:rsidP="00192AD8">
      <w:pPr>
        <w:pStyle w:val="Cdigo"/>
        <w:ind w:left="1276"/>
        <w:rPr>
          <w:lang w:val="en-US"/>
        </w:rPr>
      </w:pPr>
      <w:r w:rsidRPr="00192AD8">
        <w:rPr>
          <w:lang w:val="en-US"/>
        </w:rPr>
        <w:t xml:space="preserve">        </w:t>
      </w:r>
      <w:proofErr w:type="spellStart"/>
      <w:r w:rsidRPr="00192AD8">
        <w:rPr>
          <w:lang w:val="en-US"/>
        </w:rPr>
        <w:t>nombre</w:t>
      </w:r>
      <w:proofErr w:type="spellEnd"/>
      <w:r w:rsidRPr="00192AD8">
        <w:rPr>
          <w:lang w:val="en-US"/>
        </w:rPr>
        <w:t>: 'Juan',</w:t>
      </w:r>
    </w:p>
    <w:p w14:paraId="56C33FA1" w14:textId="77777777" w:rsidR="00192AD8" w:rsidRPr="00192AD8" w:rsidRDefault="00192AD8" w:rsidP="00192AD8">
      <w:pPr>
        <w:pStyle w:val="Cdigo"/>
        <w:ind w:left="1276"/>
        <w:rPr>
          <w:lang w:val="en-US"/>
        </w:rPr>
      </w:pPr>
      <w:r w:rsidRPr="00192AD8">
        <w:rPr>
          <w:lang w:val="en-US"/>
        </w:rPr>
        <w:t xml:space="preserve">        email: 'juan@example.com',</w:t>
      </w:r>
    </w:p>
    <w:p w14:paraId="1B6CF7DB" w14:textId="77777777" w:rsidR="00192AD8" w:rsidRPr="00192AD8" w:rsidRDefault="00192AD8" w:rsidP="00192AD8">
      <w:pPr>
        <w:pStyle w:val="Cdigo"/>
        <w:ind w:left="1276"/>
        <w:rPr>
          <w:lang w:val="en-US"/>
        </w:rPr>
      </w:pPr>
      <w:r w:rsidRPr="00192AD8">
        <w:rPr>
          <w:lang w:val="en-US"/>
        </w:rPr>
        <w:t xml:space="preserve">        </w:t>
      </w:r>
      <w:proofErr w:type="spellStart"/>
      <w:r w:rsidRPr="00192AD8">
        <w:rPr>
          <w:lang w:val="en-US"/>
        </w:rPr>
        <w:t>edad</w:t>
      </w:r>
      <w:proofErr w:type="spellEnd"/>
      <w:r w:rsidRPr="00192AD8">
        <w:rPr>
          <w:lang w:val="en-US"/>
        </w:rPr>
        <w:t>: 30</w:t>
      </w:r>
    </w:p>
    <w:p w14:paraId="3E6D4368" w14:textId="77777777" w:rsidR="00192AD8" w:rsidRPr="00192AD8" w:rsidRDefault="00192AD8" w:rsidP="00192AD8">
      <w:pPr>
        <w:pStyle w:val="Cdigo"/>
        <w:ind w:left="1276"/>
        <w:rPr>
          <w:lang w:val="en-US"/>
        </w:rPr>
      </w:pPr>
      <w:r w:rsidRPr="00192AD8">
        <w:rPr>
          <w:lang w:val="en-US"/>
        </w:rPr>
        <w:t xml:space="preserve">    })</w:t>
      </w:r>
    </w:p>
    <w:p w14:paraId="00BFC520" w14:textId="77777777" w:rsidR="00192AD8" w:rsidRPr="00192AD8" w:rsidRDefault="00192AD8" w:rsidP="00192AD8">
      <w:pPr>
        <w:pStyle w:val="Cdigo"/>
        <w:ind w:left="1276"/>
        <w:rPr>
          <w:lang w:val="en-US"/>
        </w:rPr>
      </w:pPr>
      <w:r w:rsidRPr="00192AD8">
        <w:rPr>
          <w:lang w:val="en-US"/>
        </w:rPr>
        <w:t>})</w:t>
      </w:r>
    </w:p>
    <w:p w14:paraId="57FA1605" w14:textId="77777777" w:rsidR="00192AD8" w:rsidRPr="00192AD8" w:rsidRDefault="00192AD8" w:rsidP="00192AD8">
      <w:pPr>
        <w:pStyle w:val="Cdigo"/>
        <w:ind w:left="1276"/>
        <w:rPr>
          <w:lang w:val="en-US"/>
        </w:rPr>
      </w:pPr>
      <w:proofErr w:type="gramStart"/>
      <w:r w:rsidRPr="00192AD8">
        <w:rPr>
          <w:lang w:val="en-US"/>
        </w:rPr>
        <w:t>.then</w:t>
      </w:r>
      <w:proofErr w:type="gramEnd"/>
      <w:r w:rsidRPr="00192AD8">
        <w:rPr>
          <w:lang w:val="en-US"/>
        </w:rPr>
        <w:t xml:space="preserve">(response =&gt; </w:t>
      </w:r>
      <w:proofErr w:type="spellStart"/>
      <w:r w:rsidRPr="00192AD8">
        <w:rPr>
          <w:lang w:val="en-US"/>
        </w:rPr>
        <w:t>response.json</w:t>
      </w:r>
      <w:proofErr w:type="spellEnd"/>
      <w:r w:rsidRPr="00192AD8">
        <w:rPr>
          <w:lang w:val="en-US"/>
        </w:rPr>
        <w:t>())</w:t>
      </w:r>
    </w:p>
    <w:p w14:paraId="302B9CE7" w14:textId="77777777" w:rsidR="00192AD8" w:rsidRPr="00192AD8" w:rsidRDefault="00192AD8" w:rsidP="00192AD8">
      <w:pPr>
        <w:pStyle w:val="Cdigo"/>
        <w:ind w:left="1276"/>
        <w:rPr>
          <w:lang w:val="en-US"/>
        </w:rPr>
      </w:pPr>
      <w:proofErr w:type="gramStart"/>
      <w:r w:rsidRPr="00192AD8">
        <w:rPr>
          <w:lang w:val="en-US"/>
        </w:rPr>
        <w:t>.then</w:t>
      </w:r>
      <w:proofErr w:type="gramEnd"/>
      <w:r w:rsidRPr="00192AD8">
        <w:rPr>
          <w:lang w:val="en-US"/>
        </w:rPr>
        <w:t>(data =&gt; console.log(data))</w:t>
      </w:r>
    </w:p>
    <w:p w14:paraId="55D35F24" w14:textId="142F1C1E" w:rsidR="00E90745" w:rsidRDefault="00192AD8" w:rsidP="00192AD8">
      <w:pPr>
        <w:pStyle w:val="Cdigo"/>
        <w:ind w:left="1276"/>
      </w:pPr>
      <w:proofErr w:type="gramStart"/>
      <w:r>
        <w:t>.catch</w:t>
      </w:r>
      <w:proofErr w:type="gramEnd"/>
      <w:r>
        <w:t xml:space="preserve">(error =&gt; </w:t>
      </w:r>
      <w:proofErr w:type="spellStart"/>
      <w:r>
        <w:t>console.error</w:t>
      </w:r>
      <w:proofErr w:type="spellEnd"/>
      <w:r>
        <w:t>('Error:', error));</w:t>
      </w:r>
    </w:p>
    <w:p w14:paraId="7A7E5F1D" w14:textId="77777777" w:rsidR="00E90745" w:rsidRDefault="00E90745" w:rsidP="00192AD8">
      <w:pPr>
        <w:ind w:left="709"/>
      </w:pPr>
    </w:p>
    <w:p w14:paraId="391B5F1E" w14:textId="77777777" w:rsidR="00192AD8" w:rsidRDefault="00192AD8" w:rsidP="00192AD8">
      <w:pPr>
        <w:ind w:left="709"/>
      </w:pPr>
      <w:r>
        <w:t>En este ejemplo, estamos enviando un objeto con los datos del usuario en el cuerpo de la solicitud a la ruta /</w:t>
      </w:r>
      <w:proofErr w:type="spellStart"/>
      <w:r>
        <w:t>users</w:t>
      </w:r>
      <w:proofErr w:type="spellEnd"/>
      <w:r>
        <w:t xml:space="preserve"> de nuestra API Express. La API procesará esta solicitud y agregará un nuevo usuario a la base de datos MongoDB.</w:t>
      </w:r>
    </w:p>
    <w:p w14:paraId="6A1CE421" w14:textId="77777777" w:rsidR="00192AD8" w:rsidRDefault="00192AD8" w:rsidP="00192AD8"/>
    <w:p w14:paraId="5BE4EA5F" w14:textId="7168A4D8" w:rsidR="00E90745" w:rsidRDefault="00192AD8" w:rsidP="00192AD8">
      <w:r>
        <w:t>Al utilizar este enfoque, puedes agregar datos a tu base de datos MongoDB a través de una API en tu aplicación Express de manera fácil y segura. Asegúrate de manejar adecuadamente los errores y validar los datos recibidos para garantizar la integridad y la seguridad de tu base de datos.</w:t>
      </w:r>
    </w:p>
    <w:p w14:paraId="3E506C6C" w14:textId="77777777" w:rsidR="00192AD8" w:rsidRPr="00A26EBF" w:rsidRDefault="00192AD8" w:rsidP="00A26EBF"/>
    <w:p w14:paraId="4B88A1FB" w14:textId="3B6E9F08" w:rsidR="00AB2DF6" w:rsidRDefault="008E54E2" w:rsidP="00C81826">
      <w:pPr>
        <w:pStyle w:val="Ttulo3"/>
      </w:pPr>
      <w:bookmarkStart w:id="27" w:name="_Toc159962375"/>
      <w:r>
        <w:t>Protección de la integridad de los datos con validaciones de datos</w:t>
      </w:r>
      <w:bookmarkEnd w:id="27"/>
    </w:p>
    <w:p w14:paraId="700ED075" w14:textId="3912755C" w:rsidR="00185B9A" w:rsidRDefault="00185B9A" w:rsidP="00185B9A">
      <w:r>
        <w:t xml:space="preserve">Para proteger la integridad de los datos en tu base de datos MongoDB mediante validaciones de datos, puedes utilizar tanto las validaciones proporcionadas por el propio MongoDB como también realizar validaciones personalizadas en tu aplicación Express utilizando bibliotecas de validación como </w:t>
      </w:r>
      <w:proofErr w:type="spellStart"/>
      <w:r>
        <w:t>express-validator</w:t>
      </w:r>
      <w:proofErr w:type="spellEnd"/>
      <w:r>
        <w:t xml:space="preserve"> o validaciones manuales en tus controladores. A continuación, te mostraré cómo puedes implementar diferentes formas de validación de datos en tu aplicación Express:</w:t>
      </w:r>
    </w:p>
    <w:p w14:paraId="19A0FA10" w14:textId="73CF1D02" w:rsidR="00A26EBF" w:rsidRDefault="00185B9A" w:rsidP="00184458">
      <w:pPr>
        <w:pStyle w:val="Prrafodelista"/>
        <w:numPr>
          <w:ilvl w:val="0"/>
          <w:numId w:val="13"/>
        </w:numPr>
      </w:pPr>
      <w:r>
        <w:lastRenderedPageBreak/>
        <w:t xml:space="preserve">Validaciones en MongoDB: MongoDB ofrece la posibilidad de definir reglas de validación a nivel de esquema para tus colecciones utilizando validadores integrados o expresiones regulares. Por ejemplo, podrías definir un esquema de validación en </w:t>
      </w:r>
      <w:proofErr w:type="spellStart"/>
      <w:r>
        <w:t>Mongoose</w:t>
      </w:r>
      <w:proofErr w:type="spellEnd"/>
      <w:r>
        <w:t xml:space="preserve"> que exija que el campo de correo electrónico sea único:</w:t>
      </w:r>
    </w:p>
    <w:p w14:paraId="48E9DF47" w14:textId="77777777" w:rsidR="00184458" w:rsidRPr="00184458" w:rsidRDefault="00184458" w:rsidP="00184458">
      <w:pPr>
        <w:pStyle w:val="Cdigo"/>
        <w:ind w:left="1276"/>
        <w:rPr>
          <w:lang w:val="en-US"/>
        </w:rPr>
      </w:pPr>
      <w:r w:rsidRPr="00184458">
        <w:rPr>
          <w:lang w:val="en-US"/>
        </w:rPr>
        <w:t xml:space="preserve">const </w:t>
      </w:r>
      <w:proofErr w:type="spellStart"/>
      <w:r w:rsidRPr="00184458">
        <w:rPr>
          <w:lang w:val="en-US"/>
        </w:rPr>
        <w:t>userSchema</w:t>
      </w:r>
      <w:proofErr w:type="spellEnd"/>
      <w:r w:rsidRPr="00184458">
        <w:rPr>
          <w:lang w:val="en-US"/>
        </w:rPr>
        <w:t xml:space="preserve"> = new </w:t>
      </w:r>
      <w:proofErr w:type="spellStart"/>
      <w:proofErr w:type="gramStart"/>
      <w:r w:rsidRPr="00184458">
        <w:rPr>
          <w:lang w:val="en-US"/>
        </w:rPr>
        <w:t>mongoose.Schema</w:t>
      </w:r>
      <w:proofErr w:type="spellEnd"/>
      <w:proofErr w:type="gramEnd"/>
      <w:r w:rsidRPr="00184458">
        <w:rPr>
          <w:lang w:val="en-US"/>
        </w:rPr>
        <w:t>({</w:t>
      </w:r>
    </w:p>
    <w:p w14:paraId="4F278667" w14:textId="77777777" w:rsidR="00184458" w:rsidRPr="00184458" w:rsidRDefault="00184458" w:rsidP="00184458">
      <w:pPr>
        <w:pStyle w:val="Cdigo"/>
        <w:ind w:left="1276"/>
        <w:rPr>
          <w:lang w:val="en-US"/>
        </w:rPr>
      </w:pPr>
      <w:r w:rsidRPr="00184458">
        <w:rPr>
          <w:lang w:val="en-US"/>
        </w:rPr>
        <w:t xml:space="preserve">    </w:t>
      </w:r>
      <w:proofErr w:type="spellStart"/>
      <w:r w:rsidRPr="00184458">
        <w:rPr>
          <w:lang w:val="en-US"/>
        </w:rPr>
        <w:t>nombre</w:t>
      </w:r>
      <w:proofErr w:type="spellEnd"/>
      <w:r w:rsidRPr="00184458">
        <w:rPr>
          <w:lang w:val="en-US"/>
        </w:rPr>
        <w:t>: {</w:t>
      </w:r>
    </w:p>
    <w:p w14:paraId="3A5BEE91" w14:textId="77777777" w:rsidR="00184458" w:rsidRPr="00184458" w:rsidRDefault="00184458" w:rsidP="00184458">
      <w:pPr>
        <w:pStyle w:val="Cdigo"/>
        <w:ind w:left="1276"/>
        <w:rPr>
          <w:lang w:val="en-US"/>
        </w:rPr>
      </w:pPr>
      <w:r w:rsidRPr="00184458">
        <w:rPr>
          <w:lang w:val="en-US"/>
        </w:rPr>
        <w:t xml:space="preserve">        type: String,</w:t>
      </w:r>
    </w:p>
    <w:p w14:paraId="73DBFFA6" w14:textId="77777777" w:rsidR="00184458" w:rsidRPr="00184458" w:rsidRDefault="00184458" w:rsidP="00184458">
      <w:pPr>
        <w:pStyle w:val="Cdigo"/>
        <w:ind w:left="1276"/>
        <w:rPr>
          <w:lang w:val="en-US"/>
        </w:rPr>
      </w:pPr>
      <w:r w:rsidRPr="00184458">
        <w:rPr>
          <w:lang w:val="en-US"/>
        </w:rPr>
        <w:t xml:space="preserve">        required: true</w:t>
      </w:r>
    </w:p>
    <w:p w14:paraId="59EB6E60" w14:textId="77777777" w:rsidR="00184458" w:rsidRPr="00184458" w:rsidRDefault="00184458" w:rsidP="00184458">
      <w:pPr>
        <w:pStyle w:val="Cdigo"/>
        <w:ind w:left="1276"/>
        <w:rPr>
          <w:lang w:val="en-US"/>
        </w:rPr>
      </w:pPr>
      <w:r w:rsidRPr="00184458">
        <w:rPr>
          <w:lang w:val="en-US"/>
        </w:rPr>
        <w:t xml:space="preserve">    },</w:t>
      </w:r>
    </w:p>
    <w:p w14:paraId="37F64872" w14:textId="77777777" w:rsidR="00184458" w:rsidRPr="00184458" w:rsidRDefault="00184458" w:rsidP="00184458">
      <w:pPr>
        <w:pStyle w:val="Cdigo"/>
        <w:ind w:left="1276"/>
        <w:rPr>
          <w:lang w:val="en-US"/>
        </w:rPr>
      </w:pPr>
      <w:r w:rsidRPr="00184458">
        <w:rPr>
          <w:lang w:val="en-US"/>
        </w:rPr>
        <w:t xml:space="preserve">    email: {</w:t>
      </w:r>
    </w:p>
    <w:p w14:paraId="7E4602A5" w14:textId="77777777" w:rsidR="00184458" w:rsidRPr="00184458" w:rsidRDefault="00184458" w:rsidP="00184458">
      <w:pPr>
        <w:pStyle w:val="Cdigo"/>
        <w:ind w:left="1276"/>
        <w:rPr>
          <w:lang w:val="en-US"/>
        </w:rPr>
      </w:pPr>
      <w:r w:rsidRPr="00184458">
        <w:rPr>
          <w:lang w:val="en-US"/>
        </w:rPr>
        <w:t xml:space="preserve">        type: String,</w:t>
      </w:r>
    </w:p>
    <w:p w14:paraId="5EE06DD9" w14:textId="77777777" w:rsidR="00184458" w:rsidRPr="00184458" w:rsidRDefault="00184458" w:rsidP="00184458">
      <w:pPr>
        <w:pStyle w:val="Cdigo"/>
        <w:ind w:left="1276"/>
        <w:rPr>
          <w:lang w:val="en-US"/>
        </w:rPr>
      </w:pPr>
      <w:r w:rsidRPr="00184458">
        <w:rPr>
          <w:lang w:val="en-US"/>
        </w:rPr>
        <w:t xml:space="preserve">        required: true,</w:t>
      </w:r>
    </w:p>
    <w:p w14:paraId="62E30C0D" w14:textId="77777777" w:rsidR="00184458" w:rsidRDefault="00184458" w:rsidP="00184458">
      <w:pPr>
        <w:pStyle w:val="Cdigo"/>
        <w:ind w:left="1276"/>
      </w:pPr>
      <w:r w:rsidRPr="00184458">
        <w:rPr>
          <w:lang w:val="en-US"/>
        </w:rPr>
        <w:t xml:space="preserve">        </w:t>
      </w:r>
      <w:proofErr w:type="spellStart"/>
      <w:r>
        <w:t>unique</w:t>
      </w:r>
      <w:proofErr w:type="spellEnd"/>
      <w:r>
        <w:t>: true // Validación de unicidad</w:t>
      </w:r>
    </w:p>
    <w:p w14:paraId="3B522FFB" w14:textId="77777777" w:rsidR="00184458" w:rsidRDefault="00184458" w:rsidP="00184458">
      <w:pPr>
        <w:pStyle w:val="Cdigo"/>
        <w:ind w:left="1276"/>
      </w:pPr>
      <w:r>
        <w:t xml:space="preserve">    },</w:t>
      </w:r>
    </w:p>
    <w:p w14:paraId="5B07812E" w14:textId="77777777" w:rsidR="00184458" w:rsidRDefault="00184458" w:rsidP="00184458">
      <w:pPr>
        <w:pStyle w:val="Cdigo"/>
        <w:ind w:left="1276"/>
      </w:pPr>
      <w:r>
        <w:t xml:space="preserve">    edad: {</w:t>
      </w:r>
    </w:p>
    <w:p w14:paraId="49F3A91D" w14:textId="77777777" w:rsidR="00184458" w:rsidRDefault="00184458" w:rsidP="00184458">
      <w:pPr>
        <w:pStyle w:val="Cdigo"/>
        <w:ind w:left="1276"/>
      </w:pPr>
      <w:r>
        <w:t xml:space="preserve">        </w:t>
      </w:r>
      <w:proofErr w:type="spellStart"/>
      <w:r>
        <w:t>type</w:t>
      </w:r>
      <w:proofErr w:type="spellEnd"/>
      <w:r>
        <w:t xml:space="preserve">: </w:t>
      </w:r>
      <w:proofErr w:type="spellStart"/>
      <w:r>
        <w:t>Number</w:t>
      </w:r>
      <w:proofErr w:type="spellEnd"/>
      <w:r>
        <w:t>,</w:t>
      </w:r>
    </w:p>
    <w:p w14:paraId="23AB8A7D" w14:textId="77777777" w:rsidR="00184458" w:rsidRDefault="00184458" w:rsidP="00184458">
      <w:pPr>
        <w:pStyle w:val="Cdigo"/>
        <w:ind w:left="1276"/>
      </w:pPr>
      <w:r>
        <w:t xml:space="preserve">        min: 18 // Edad mínima</w:t>
      </w:r>
    </w:p>
    <w:p w14:paraId="06ECA5CB" w14:textId="77777777" w:rsidR="00184458" w:rsidRDefault="00184458" w:rsidP="00184458">
      <w:pPr>
        <w:pStyle w:val="Cdigo"/>
        <w:ind w:left="1276"/>
      </w:pPr>
      <w:r>
        <w:t xml:space="preserve">    }</w:t>
      </w:r>
    </w:p>
    <w:p w14:paraId="2DAD2B9F" w14:textId="3FA1220E" w:rsidR="00A26EBF" w:rsidRDefault="00184458" w:rsidP="00184458">
      <w:pPr>
        <w:pStyle w:val="Cdigo"/>
        <w:ind w:left="1276"/>
      </w:pPr>
      <w:r>
        <w:t>});</w:t>
      </w:r>
    </w:p>
    <w:p w14:paraId="329E4FD8" w14:textId="73EBE282" w:rsidR="00A26EBF" w:rsidRPr="00A26EBF" w:rsidRDefault="00562EF2" w:rsidP="00562EF2">
      <w:pPr>
        <w:pStyle w:val="Prrafodelista"/>
        <w:numPr>
          <w:ilvl w:val="0"/>
          <w:numId w:val="13"/>
        </w:numPr>
      </w:pPr>
      <w:r w:rsidRPr="00562EF2">
        <w:t xml:space="preserve">Validaciones en Express con </w:t>
      </w:r>
      <w:proofErr w:type="spellStart"/>
      <w:r w:rsidRPr="00562EF2">
        <w:t>express-validator</w:t>
      </w:r>
      <w:proofErr w:type="spellEnd"/>
      <w:r w:rsidRPr="00562EF2">
        <w:t xml:space="preserve">: Puedes usar la biblioteca </w:t>
      </w:r>
      <w:proofErr w:type="spellStart"/>
      <w:r w:rsidRPr="00562EF2">
        <w:t>express-validator</w:t>
      </w:r>
      <w:proofErr w:type="spellEnd"/>
      <w:r w:rsidRPr="00562EF2">
        <w:t xml:space="preserve"> para definir y aplicar reglas de validación en tus rutas de Express. Por ejemplo, podrías definir una ruta que valide los datos de un nuevo usuario antes de agregarlo a la base de datos:</w:t>
      </w:r>
    </w:p>
    <w:p w14:paraId="47794B1E" w14:textId="77777777" w:rsidR="00D143FB" w:rsidRPr="00D143FB" w:rsidRDefault="00D143FB" w:rsidP="00D143FB">
      <w:pPr>
        <w:pStyle w:val="Cdigo"/>
        <w:ind w:left="1276"/>
        <w:rPr>
          <w:lang w:val="en-US"/>
        </w:rPr>
      </w:pPr>
      <w:r w:rsidRPr="00D143FB">
        <w:rPr>
          <w:lang w:val="en-US"/>
        </w:rPr>
        <w:t xml:space="preserve">const </w:t>
      </w:r>
      <w:proofErr w:type="gramStart"/>
      <w:r w:rsidRPr="00D143FB">
        <w:rPr>
          <w:lang w:val="en-US"/>
        </w:rPr>
        <w:t>{ body</w:t>
      </w:r>
      <w:proofErr w:type="gramEnd"/>
      <w:r w:rsidRPr="00D143FB">
        <w:rPr>
          <w:lang w:val="en-US"/>
        </w:rPr>
        <w:t xml:space="preserve">, </w:t>
      </w:r>
      <w:proofErr w:type="spellStart"/>
      <w:r w:rsidRPr="00D143FB">
        <w:rPr>
          <w:lang w:val="en-US"/>
        </w:rPr>
        <w:t>validationResult</w:t>
      </w:r>
      <w:proofErr w:type="spellEnd"/>
      <w:r w:rsidRPr="00D143FB">
        <w:rPr>
          <w:lang w:val="en-US"/>
        </w:rPr>
        <w:t xml:space="preserve"> } = require('express-validator');</w:t>
      </w:r>
    </w:p>
    <w:p w14:paraId="134393B2" w14:textId="77777777" w:rsidR="00D143FB" w:rsidRPr="00D143FB" w:rsidRDefault="00D143FB" w:rsidP="00D143FB">
      <w:pPr>
        <w:pStyle w:val="Cdigo"/>
        <w:ind w:left="1276"/>
        <w:rPr>
          <w:lang w:val="en-US"/>
        </w:rPr>
      </w:pPr>
    </w:p>
    <w:p w14:paraId="2285C651" w14:textId="77777777" w:rsidR="00D143FB" w:rsidRDefault="00D143FB" w:rsidP="00D143FB">
      <w:pPr>
        <w:pStyle w:val="Cdigo"/>
        <w:ind w:left="1276"/>
      </w:pPr>
      <w:proofErr w:type="spellStart"/>
      <w:proofErr w:type="gramStart"/>
      <w:r>
        <w:t>router.post</w:t>
      </w:r>
      <w:proofErr w:type="spellEnd"/>
      <w:r>
        <w:t>(</w:t>
      </w:r>
      <w:proofErr w:type="gramEnd"/>
      <w:r>
        <w:t>'/</w:t>
      </w:r>
      <w:proofErr w:type="spellStart"/>
      <w:r>
        <w:t>users</w:t>
      </w:r>
      <w:proofErr w:type="spellEnd"/>
      <w:r>
        <w:t>', [</w:t>
      </w:r>
    </w:p>
    <w:p w14:paraId="0115E32D" w14:textId="77777777" w:rsidR="00D143FB" w:rsidRDefault="00D143FB" w:rsidP="00D143FB">
      <w:pPr>
        <w:pStyle w:val="Cdigo"/>
        <w:ind w:left="1276"/>
      </w:pPr>
      <w:r>
        <w:t xml:space="preserve">    // Validar nombre, email y edad</w:t>
      </w:r>
    </w:p>
    <w:p w14:paraId="3FB8EF58" w14:textId="77777777" w:rsidR="00D143FB" w:rsidRPr="00D143FB" w:rsidRDefault="00D143FB" w:rsidP="00D143FB">
      <w:pPr>
        <w:pStyle w:val="Cdigo"/>
        <w:ind w:left="1276"/>
        <w:rPr>
          <w:lang w:val="en-US"/>
        </w:rPr>
      </w:pPr>
      <w:r>
        <w:t xml:space="preserve">    </w:t>
      </w:r>
      <w:r w:rsidRPr="00D143FB">
        <w:rPr>
          <w:lang w:val="en-US"/>
        </w:rPr>
        <w:t>body('</w:t>
      </w:r>
      <w:proofErr w:type="spellStart"/>
      <w:r w:rsidRPr="00D143FB">
        <w:rPr>
          <w:lang w:val="en-US"/>
        </w:rPr>
        <w:t>nombre</w:t>
      </w:r>
      <w:proofErr w:type="spellEnd"/>
      <w:r w:rsidRPr="00D143FB">
        <w:rPr>
          <w:lang w:val="en-US"/>
        </w:rPr>
        <w:t>'</w:t>
      </w:r>
      <w:proofErr w:type="gramStart"/>
      <w:r w:rsidRPr="00D143FB">
        <w:rPr>
          <w:lang w:val="en-US"/>
        </w:rPr>
        <w:t>).</w:t>
      </w:r>
      <w:proofErr w:type="spellStart"/>
      <w:r w:rsidRPr="00D143FB">
        <w:rPr>
          <w:lang w:val="en-US"/>
        </w:rPr>
        <w:t>notEmpty</w:t>
      </w:r>
      <w:proofErr w:type="spellEnd"/>
      <w:proofErr w:type="gramEnd"/>
      <w:r w:rsidRPr="00D143FB">
        <w:rPr>
          <w:lang w:val="en-US"/>
        </w:rPr>
        <w:t>(),</w:t>
      </w:r>
    </w:p>
    <w:p w14:paraId="34C2CD13" w14:textId="77777777" w:rsidR="00D143FB" w:rsidRPr="00D143FB" w:rsidRDefault="00D143FB" w:rsidP="00D143FB">
      <w:pPr>
        <w:pStyle w:val="Cdigo"/>
        <w:ind w:left="1276"/>
        <w:rPr>
          <w:lang w:val="en-US"/>
        </w:rPr>
      </w:pPr>
      <w:r w:rsidRPr="00D143FB">
        <w:rPr>
          <w:lang w:val="en-US"/>
        </w:rPr>
        <w:t xml:space="preserve">    body('email'</w:t>
      </w:r>
      <w:proofErr w:type="gramStart"/>
      <w:r w:rsidRPr="00D143FB">
        <w:rPr>
          <w:lang w:val="en-US"/>
        </w:rPr>
        <w:t>).</w:t>
      </w:r>
      <w:proofErr w:type="spellStart"/>
      <w:r w:rsidRPr="00D143FB">
        <w:rPr>
          <w:lang w:val="en-US"/>
        </w:rPr>
        <w:t>isEmail</w:t>
      </w:r>
      <w:proofErr w:type="spellEnd"/>
      <w:proofErr w:type="gramEnd"/>
      <w:r w:rsidRPr="00D143FB">
        <w:rPr>
          <w:lang w:val="en-US"/>
        </w:rPr>
        <w:t>(),</w:t>
      </w:r>
    </w:p>
    <w:p w14:paraId="3042297F" w14:textId="77777777" w:rsidR="00D143FB" w:rsidRPr="00D143FB" w:rsidRDefault="00D143FB" w:rsidP="00D143FB">
      <w:pPr>
        <w:pStyle w:val="Cdigo"/>
        <w:ind w:left="1276"/>
        <w:rPr>
          <w:lang w:val="en-US"/>
        </w:rPr>
      </w:pPr>
      <w:r w:rsidRPr="00D143FB">
        <w:rPr>
          <w:lang w:val="en-US"/>
        </w:rPr>
        <w:t xml:space="preserve">    body('</w:t>
      </w:r>
      <w:proofErr w:type="spellStart"/>
      <w:r w:rsidRPr="00D143FB">
        <w:rPr>
          <w:lang w:val="en-US"/>
        </w:rPr>
        <w:t>edad</w:t>
      </w:r>
      <w:proofErr w:type="spellEnd"/>
      <w:r w:rsidRPr="00D143FB">
        <w:rPr>
          <w:lang w:val="en-US"/>
        </w:rPr>
        <w:t>'</w:t>
      </w:r>
      <w:proofErr w:type="gramStart"/>
      <w:r w:rsidRPr="00D143FB">
        <w:rPr>
          <w:lang w:val="en-US"/>
        </w:rPr>
        <w:t>).</w:t>
      </w:r>
      <w:proofErr w:type="spellStart"/>
      <w:r w:rsidRPr="00D143FB">
        <w:rPr>
          <w:lang w:val="en-US"/>
        </w:rPr>
        <w:t>isInt</w:t>
      </w:r>
      <w:proofErr w:type="spellEnd"/>
      <w:proofErr w:type="gramEnd"/>
      <w:r w:rsidRPr="00D143FB">
        <w:rPr>
          <w:lang w:val="en-US"/>
        </w:rPr>
        <w:t>({ min: 18 })</w:t>
      </w:r>
    </w:p>
    <w:p w14:paraId="753EAD92" w14:textId="77777777" w:rsidR="00D143FB" w:rsidRPr="00D143FB" w:rsidRDefault="00D143FB" w:rsidP="00D143FB">
      <w:pPr>
        <w:pStyle w:val="Cdigo"/>
        <w:ind w:left="1276"/>
        <w:rPr>
          <w:lang w:val="en-US"/>
        </w:rPr>
      </w:pPr>
      <w:r w:rsidRPr="00D143FB">
        <w:rPr>
          <w:lang w:val="en-US"/>
        </w:rPr>
        <w:t>], (req, res) =&gt; {</w:t>
      </w:r>
    </w:p>
    <w:p w14:paraId="0095C256" w14:textId="77777777" w:rsidR="00D143FB" w:rsidRPr="00D143FB" w:rsidRDefault="00D143FB" w:rsidP="00D143FB">
      <w:pPr>
        <w:pStyle w:val="Cdigo"/>
        <w:ind w:left="1276"/>
        <w:rPr>
          <w:lang w:val="en-US"/>
        </w:rPr>
      </w:pPr>
      <w:r w:rsidRPr="00D143FB">
        <w:rPr>
          <w:lang w:val="en-US"/>
        </w:rPr>
        <w:t xml:space="preserve">    const errors = </w:t>
      </w:r>
      <w:proofErr w:type="spellStart"/>
      <w:r w:rsidRPr="00D143FB">
        <w:rPr>
          <w:lang w:val="en-US"/>
        </w:rPr>
        <w:t>validationResult</w:t>
      </w:r>
      <w:proofErr w:type="spellEnd"/>
      <w:r w:rsidRPr="00D143FB">
        <w:rPr>
          <w:lang w:val="en-US"/>
        </w:rPr>
        <w:t>(req);</w:t>
      </w:r>
    </w:p>
    <w:p w14:paraId="0C4D204E" w14:textId="77777777" w:rsidR="00D143FB" w:rsidRPr="00D143FB" w:rsidRDefault="00D143FB" w:rsidP="00D143FB">
      <w:pPr>
        <w:pStyle w:val="Cdigo"/>
        <w:ind w:left="1276"/>
        <w:rPr>
          <w:lang w:val="en-US"/>
        </w:rPr>
      </w:pPr>
      <w:r w:rsidRPr="00D143FB">
        <w:rPr>
          <w:lang w:val="en-US"/>
        </w:rPr>
        <w:t xml:space="preserve">    if </w:t>
      </w:r>
      <w:proofErr w:type="gramStart"/>
      <w:r w:rsidRPr="00D143FB">
        <w:rPr>
          <w:lang w:val="en-US"/>
        </w:rPr>
        <w:t>(!</w:t>
      </w:r>
      <w:proofErr w:type="spellStart"/>
      <w:r w:rsidRPr="00D143FB">
        <w:rPr>
          <w:lang w:val="en-US"/>
        </w:rPr>
        <w:t>errors</w:t>
      </w:r>
      <w:proofErr w:type="gramEnd"/>
      <w:r w:rsidRPr="00D143FB">
        <w:rPr>
          <w:lang w:val="en-US"/>
        </w:rPr>
        <w:t>.isEmpty</w:t>
      </w:r>
      <w:proofErr w:type="spellEnd"/>
      <w:r w:rsidRPr="00D143FB">
        <w:rPr>
          <w:lang w:val="en-US"/>
        </w:rPr>
        <w:t>()) {</w:t>
      </w:r>
    </w:p>
    <w:p w14:paraId="05DD199F" w14:textId="77777777" w:rsidR="00D143FB" w:rsidRPr="00D143FB" w:rsidRDefault="00D143FB" w:rsidP="00D143FB">
      <w:pPr>
        <w:pStyle w:val="Cdigo"/>
        <w:ind w:left="1276"/>
        <w:rPr>
          <w:lang w:val="en-US"/>
        </w:rPr>
      </w:pPr>
      <w:r w:rsidRPr="00D143FB">
        <w:rPr>
          <w:lang w:val="en-US"/>
        </w:rPr>
        <w:t xml:space="preserve">        return </w:t>
      </w:r>
      <w:proofErr w:type="spellStart"/>
      <w:proofErr w:type="gramStart"/>
      <w:r w:rsidRPr="00D143FB">
        <w:rPr>
          <w:lang w:val="en-US"/>
        </w:rPr>
        <w:t>res.status</w:t>
      </w:r>
      <w:proofErr w:type="spellEnd"/>
      <w:proofErr w:type="gramEnd"/>
      <w:r w:rsidRPr="00D143FB">
        <w:rPr>
          <w:lang w:val="en-US"/>
        </w:rPr>
        <w:t xml:space="preserve">(400).json({ errors: </w:t>
      </w:r>
      <w:proofErr w:type="spellStart"/>
      <w:r w:rsidRPr="00D143FB">
        <w:rPr>
          <w:lang w:val="en-US"/>
        </w:rPr>
        <w:t>errors.array</w:t>
      </w:r>
      <w:proofErr w:type="spellEnd"/>
      <w:r w:rsidRPr="00D143FB">
        <w:rPr>
          <w:lang w:val="en-US"/>
        </w:rPr>
        <w:t>() });</w:t>
      </w:r>
    </w:p>
    <w:p w14:paraId="0E2C9A1B" w14:textId="77777777" w:rsidR="00D143FB" w:rsidRDefault="00D143FB" w:rsidP="00D143FB">
      <w:pPr>
        <w:pStyle w:val="Cdigo"/>
        <w:ind w:left="1276"/>
      </w:pPr>
      <w:r w:rsidRPr="00D143FB">
        <w:rPr>
          <w:lang w:val="en-US"/>
        </w:rPr>
        <w:t xml:space="preserve">    </w:t>
      </w:r>
      <w:r>
        <w:t>}</w:t>
      </w:r>
    </w:p>
    <w:p w14:paraId="6020B584" w14:textId="77777777" w:rsidR="00D143FB" w:rsidRDefault="00D143FB" w:rsidP="00D143FB">
      <w:pPr>
        <w:pStyle w:val="Cdigo"/>
        <w:ind w:left="1276"/>
      </w:pPr>
    </w:p>
    <w:p w14:paraId="61E077E2" w14:textId="77777777" w:rsidR="00D143FB" w:rsidRDefault="00D143FB" w:rsidP="00D143FB">
      <w:pPr>
        <w:pStyle w:val="Cdigo"/>
        <w:ind w:left="1276"/>
      </w:pPr>
      <w:r>
        <w:t xml:space="preserve">    // Crear un nuevo usuario y guardarlo en la base de datos</w:t>
      </w:r>
    </w:p>
    <w:p w14:paraId="7B64030C" w14:textId="77777777" w:rsidR="00D143FB" w:rsidRDefault="00D143FB" w:rsidP="00D143FB">
      <w:pPr>
        <w:pStyle w:val="Cdigo"/>
        <w:ind w:left="1276"/>
      </w:pPr>
      <w:r>
        <w:t xml:space="preserve">    // ...</w:t>
      </w:r>
    </w:p>
    <w:p w14:paraId="476C8DA0" w14:textId="77BAFA29" w:rsidR="002117E6" w:rsidRDefault="00D143FB" w:rsidP="009C536C">
      <w:pPr>
        <w:pStyle w:val="Cdigo"/>
        <w:ind w:left="1276"/>
      </w:pPr>
      <w:r>
        <w:t>});</w:t>
      </w:r>
    </w:p>
    <w:p w14:paraId="2A82138F" w14:textId="00CF3A49" w:rsidR="002117E6" w:rsidRDefault="003759D2" w:rsidP="003759D2">
      <w:pPr>
        <w:pStyle w:val="Prrafodelista"/>
        <w:numPr>
          <w:ilvl w:val="0"/>
          <w:numId w:val="13"/>
        </w:numPr>
      </w:pPr>
      <w:r w:rsidRPr="003759D2">
        <w:t xml:space="preserve">Validaciones manuales en controladores: También puedes realizar validaciones manualmente en tus controladores utilizando condiciones </w:t>
      </w:r>
      <w:proofErr w:type="spellStart"/>
      <w:r w:rsidRPr="003759D2">
        <w:t>if</w:t>
      </w:r>
      <w:proofErr w:type="spellEnd"/>
      <w:r w:rsidRPr="003759D2">
        <w:t xml:space="preserve"> para </w:t>
      </w:r>
      <w:r w:rsidRPr="003759D2">
        <w:lastRenderedPageBreak/>
        <w:t>verificar los datos antes de procesarlos. Por ejemplo, podrías verificar si se proporcionan datos de usuario válidos antes de agregarlos a la base de datos:</w:t>
      </w:r>
    </w:p>
    <w:p w14:paraId="1A7ECC21" w14:textId="77777777" w:rsidR="003759D2" w:rsidRPr="003759D2" w:rsidRDefault="003759D2" w:rsidP="003759D2">
      <w:pPr>
        <w:pStyle w:val="Cdigo"/>
        <w:ind w:left="1276"/>
        <w:rPr>
          <w:lang w:val="en-US"/>
        </w:rPr>
      </w:pPr>
      <w:proofErr w:type="spellStart"/>
      <w:proofErr w:type="gramStart"/>
      <w:r w:rsidRPr="003759D2">
        <w:rPr>
          <w:lang w:val="en-US"/>
        </w:rPr>
        <w:t>router.post</w:t>
      </w:r>
      <w:proofErr w:type="spellEnd"/>
      <w:r w:rsidRPr="003759D2">
        <w:rPr>
          <w:lang w:val="en-US"/>
        </w:rPr>
        <w:t>(</w:t>
      </w:r>
      <w:proofErr w:type="gramEnd"/>
      <w:r w:rsidRPr="003759D2">
        <w:rPr>
          <w:lang w:val="en-US"/>
        </w:rPr>
        <w:t>'/users', (req, res) =&gt; {</w:t>
      </w:r>
    </w:p>
    <w:p w14:paraId="0D69DE04" w14:textId="77777777" w:rsidR="003759D2" w:rsidRDefault="003759D2" w:rsidP="003759D2">
      <w:pPr>
        <w:pStyle w:val="Cdigo"/>
        <w:ind w:left="1276"/>
      </w:pPr>
      <w:r w:rsidRPr="003759D2">
        <w:rPr>
          <w:lang w:val="en-US"/>
        </w:rPr>
        <w:t xml:space="preserve">    </w:t>
      </w:r>
      <w:proofErr w:type="spellStart"/>
      <w:r>
        <w:t>const</w:t>
      </w:r>
      <w:proofErr w:type="spellEnd"/>
      <w:r>
        <w:t xml:space="preserve"> </w:t>
      </w:r>
      <w:proofErr w:type="gramStart"/>
      <w:r>
        <w:t>{ nombre</w:t>
      </w:r>
      <w:proofErr w:type="gramEnd"/>
      <w:r>
        <w:t xml:space="preserve">, email, edad } = </w:t>
      </w:r>
      <w:proofErr w:type="spellStart"/>
      <w:r>
        <w:t>req.body</w:t>
      </w:r>
      <w:proofErr w:type="spellEnd"/>
      <w:r>
        <w:t>;</w:t>
      </w:r>
    </w:p>
    <w:p w14:paraId="3176F2A1" w14:textId="77777777" w:rsidR="003759D2" w:rsidRDefault="003759D2" w:rsidP="003759D2">
      <w:pPr>
        <w:pStyle w:val="Cdigo"/>
        <w:ind w:left="1276"/>
      </w:pPr>
    </w:p>
    <w:p w14:paraId="3B46E6A7" w14:textId="77777777" w:rsidR="003759D2" w:rsidRDefault="003759D2" w:rsidP="003759D2">
      <w:pPr>
        <w:pStyle w:val="Cdigo"/>
        <w:ind w:left="1276"/>
      </w:pPr>
      <w:r>
        <w:t xml:space="preserve">    // Validar los datos del usuario</w:t>
      </w:r>
    </w:p>
    <w:p w14:paraId="2A0B582E" w14:textId="77777777" w:rsidR="003759D2" w:rsidRDefault="003759D2" w:rsidP="003759D2">
      <w:pPr>
        <w:pStyle w:val="Cdigo"/>
        <w:ind w:left="1276"/>
      </w:pPr>
      <w:r>
        <w:t xml:space="preserve">    </w:t>
      </w:r>
      <w:proofErr w:type="spellStart"/>
      <w:r>
        <w:t>if</w:t>
      </w:r>
      <w:proofErr w:type="spellEnd"/>
      <w:r>
        <w:t xml:space="preserve"> </w:t>
      </w:r>
      <w:proofErr w:type="gramStart"/>
      <w:r>
        <w:t>(!nombre</w:t>
      </w:r>
      <w:proofErr w:type="gramEnd"/>
      <w:r>
        <w:t xml:space="preserve"> || !email || !edad) {</w:t>
      </w:r>
    </w:p>
    <w:p w14:paraId="1042A971" w14:textId="77777777" w:rsidR="003759D2" w:rsidRDefault="003759D2" w:rsidP="003759D2">
      <w:pPr>
        <w:pStyle w:val="Cdigo"/>
        <w:ind w:left="1276"/>
      </w:pPr>
      <w:r>
        <w:t xml:space="preserve">        </w:t>
      </w:r>
      <w:proofErr w:type="spellStart"/>
      <w:r>
        <w:t>return</w:t>
      </w:r>
      <w:proofErr w:type="spellEnd"/>
      <w:r>
        <w:t xml:space="preserve"> </w:t>
      </w:r>
      <w:proofErr w:type="spellStart"/>
      <w:proofErr w:type="gramStart"/>
      <w:r>
        <w:t>res.status</w:t>
      </w:r>
      <w:proofErr w:type="spellEnd"/>
      <w:proofErr w:type="gramEnd"/>
      <w:r>
        <w:t>(400).</w:t>
      </w:r>
      <w:proofErr w:type="spellStart"/>
      <w:r>
        <w:t>json</w:t>
      </w:r>
      <w:proofErr w:type="spellEnd"/>
      <w:r>
        <w:t xml:space="preserve">({ </w:t>
      </w:r>
      <w:proofErr w:type="spellStart"/>
      <w:r>
        <w:t>message</w:t>
      </w:r>
      <w:proofErr w:type="spellEnd"/>
      <w:r>
        <w:t>: 'Se requieren todos los campos: nombre, email, edad' });</w:t>
      </w:r>
    </w:p>
    <w:p w14:paraId="686B0786" w14:textId="77777777" w:rsidR="003759D2" w:rsidRDefault="003759D2" w:rsidP="003759D2">
      <w:pPr>
        <w:pStyle w:val="Cdigo"/>
        <w:ind w:left="1276"/>
      </w:pPr>
      <w:r>
        <w:t xml:space="preserve">    }</w:t>
      </w:r>
    </w:p>
    <w:p w14:paraId="6D0C97B6" w14:textId="77777777" w:rsidR="003759D2" w:rsidRDefault="003759D2" w:rsidP="003759D2">
      <w:pPr>
        <w:pStyle w:val="Cdigo"/>
        <w:ind w:left="1276"/>
      </w:pPr>
      <w:r>
        <w:t xml:space="preserve">    </w:t>
      </w:r>
      <w:proofErr w:type="spellStart"/>
      <w:r>
        <w:t>if</w:t>
      </w:r>
      <w:proofErr w:type="spellEnd"/>
      <w:r>
        <w:t xml:space="preserve"> (edad &lt; 18) {</w:t>
      </w:r>
    </w:p>
    <w:p w14:paraId="172520DF" w14:textId="77777777" w:rsidR="003759D2" w:rsidRDefault="003759D2" w:rsidP="003759D2">
      <w:pPr>
        <w:pStyle w:val="Cdigo"/>
        <w:ind w:left="1276"/>
      </w:pPr>
      <w:r>
        <w:t xml:space="preserve">        </w:t>
      </w:r>
      <w:proofErr w:type="spellStart"/>
      <w:r>
        <w:t>return</w:t>
      </w:r>
      <w:proofErr w:type="spellEnd"/>
      <w:r>
        <w:t xml:space="preserve"> </w:t>
      </w:r>
      <w:proofErr w:type="spellStart"/>
      <w:proofErr w:type="gramStart"/>
      <w:r>
        <w:t>res.status</w:t>
      </w:r>
      <w:proofErr w:type="spellEnd"/>
      <w:proofErr w:type="gramEnd"/>
      <w:r>
        <w:t>(400).</w:t>
      </w:r>
      <w:proofErr w:type="spellStart"/>
      <w:r>
        <w:t>json</w:t>
      </w:r>
      <w:proofErr w:type="spellEnd"/>
      <w:r>
        <w:t xml:space="preserve">({ </w:t>
      </w:r>
      <w:proofErr w:type="spellStart"/>
      <w:r>
        <w:t>message</w:t>
      </w:r>
      <w:proofErr w:type="spellEnd"/>
      <w:r>
        <w:t>: 'La edad debe ser mayor de 18 años' });</w:t>
      </w:r>
    </w:p>
    <w:p w14:paraId="066AD951" w14:textId="77777777" w:rsidR="003759D2" w:rsidRDefault="003759D2" w:rsidP="003759D2">
      <w:pPr>
        <w:pStyle w:val="Cdigo"/>
        <w:ind w:left="1276"/>
      </w:pPr>
      <w:r>
        <w:t xml:space="preserve">    }</w:t>
      </w:r>
    </w:p>
    <w:p w14:paraId="4C1FA4C8" w14:textId="77777777" w:rsidR="003759D2" w:rsidRDefault="003759D2" w:rsidP="003759D2">
      <w:pPr>
        <w:pStyle w:val="Cdigo"/>
        <w:ind w:left="1276"/>
      </w:pPr>
    </w:p>
    <w:p w14:paraId="75017ADF" w14:textId="77777777" w:rsidR="003759D2" w:rsidRDefault="003759D2" w:rsidP="003759D2">
      <w:pPr>
        <w:pStyle w:val="Cdigo"/>
        <w:ind w:left="1276"/>
      </w:pPr>
      <w:r>
        <w:t xml:space="preserve">    // Crear un nuevo usuario y guardarlo en la base de datos</w:t>
      </w:r>
    </w:p>
    <w:p w14:paraId="54D3C4A2" w14:textId="77777777" w:rsidR="003759D2" w:rsidRDefault="003759D2" w:rsidP="003759D2">
      <w:pPr>
        <w:pStyle w:val="Cdigo"/>
        <w:ind w:left="1276"/>
      </w:pPr>
      <w:r>
        <w:t xml:space="preserve">    // ...</w:t>
      </w:r>
    </w:p>
    <w:p w14:paraId="3B5253C0" w14:textId="5B2B4BFF" w:rsidR="00D143FB" w:rsidRDefault="003759D2" w:rsidP="003759D2">
      <w:pPr>
        <w:pStyle w:val="Cdigo"/>
        <w:ind w:left="1276"/>
      </w:pPr>
      <w:r>
        <w:t>});</w:t>
      </w:r>
    </w:p>
    <w:p w14:paraId="6C091715" w14:textId="77777777" w:rsidR="00D143FB" w:rsidRDefault="00D143FB" w:rsidP="00A76AA1">
      <w:pPr>
        <w:contextualSpacing/>
      </w:pPr>
    </w:p>
    <w:p w14:paraId="076F9F83" w14:textId="103FDA76" w:rsidR="00D143FB" w:rsidRDefault="00A06AC1" w:rsidP="00A76AA1">
      <w:pPr>
        <w:contextualSpacing/>
      </w:pPr>
      <w:r w:rsidRPr="00A06AC1">
        <w:t>Estos son solo algunos ejemplos de cómo puedes implementar validaciones de datos en tu aplicación Express para proteger la integridad de tus datos en la base de datos MongoDB. Puedes elegir la opción que mejor se adapte a tus necesidades y requisitos específicos. Recuerda siempre validar los datos recibidos antes de procesarlos para garantizar la integridad y la seguridad de tu aplicación.</w:t>
      </w:r>
    </w:p>
    <w:p w14:paraId="77ADDEC1" w14:textId="77777777" w:rsidR="00A06AC1" w:rsidRDefault="00A06AC1" w:rsidP="00A76AA1">
      <w:pPr>
        <w:contextualSpacing/>
      </w:pPr>
    </w:p>
    <w:p w14:paraId="256985C5" w14:textId="77777777" w:rsidR="00A06AC1" w:rsidRDefault="00A06AC1" w:rsidP="00A76AA1">
      <w:pPr>
        <w:contextualSpacing/>
      </w:pPr>
    </w:p>
    <w:p w14:paraId="5B352605" w14:textId="64477BE9"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73E89C67" wp14:editId="3FA6E0D9">
                <wp:simplePos x="0" y="0"/>
                <wp:positionH relativeFrom="column">
                  <wp:posOffset>-316865</wp:posOffset>
                </wp:positionH>
                <wp:positionV relativeFrom="paragraph">
                  <wp:posOffset>-138430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2D4F2" w14:textId="77777777" w:rsidR="006D7C25" w:rsidRPr="00D904A7" w:rsidRDefault="006D7C25" w:rsidP="006D7C25">
                              <w:pPr>
                                <w:pStyle w:val="Ttulo1"/>
                              </w:pPr>
                              <w:bookmarkStart w:id="28" w:name="_Toc159962376"/>
                              <w:r w:rsidRPr="006D7C25">
                                <w:t>Bibliografía y Webgrafía</w:t>
                              </w:r>
                              <w:bookmarkEnd w:id="2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E89C67" id="Grupo 51" o:spid="_x0000_s1043" style="position:absolute;left:0;text-align:left;margin-left:-24.95pt;margin-top:-10.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0252D4F2" w14:textId="77777777" w:rsidR="006D7C25" w:rsidRPr="00D904A7" w:rsidRDefault="006D7C25" w:rsidP="006D7C25">
                        <w:pPr>
                          <w:pStyle w:val="Ttulo1"/>
                        </w:pPr>
                        <w:bookmarkStart w:id="29" w:name="_Toc159962376"/>
                        <w:r w:rsidRPr="006D7C25">
                          <w:t>Bibliografía y Webgrafía</w:t>
                        </w:r>
                        <w:bookmarkEnd w:id="2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AA90645" w14:textId="77777777" w:rsidR="002117E6" w:rsidRDefault="002117E6" w:rsidP="00A76AA1">
      <w:pPr>
        <w:contextualSpacing/>
      </w:pPr>
    </w:p>
    <w:p w14:paraId="23505971" w14:textId="6928359C" w:rsidR="00AB2DF6" w:rsidRDefault="007D18FC" w:rsidP="00A76AA1">
      <w:pPr>
        <w:contextualSpacing/>
      </w:pPr>
      <w:r w:rsidRPr="007D18FC">
        <w:t>Arias</w:t>
      </w:r>
      <w:r>
        <w:t>, G.</w:t>
      </w:r>
      <w:r w:rsidRPr="007D18FC">
        <w:t xml:space="preserve"> </w:t>
      </w:r>
      <w:r w:rsidR="005725E7" w:rsidRPr="005725E7">
        <w:t>Node.js desde cero: Proyecto completo paso a paso</w:t>
      </w:r>
      <w:r>
        <w:t xml:space="preserve">. </w:t>
      </w:r>
      <w:r w:rsidR="007511ED" w:rsidRPr="007511ED">
        <w:t>Lulu.com (30 Julio 2022)</w:t>
      </w:r>
    </w:p>
    <w:p w14:paraId="5C8409F5" w14:textId="41319796" w:rsidR="00AB2DF6" w:rsidRPr="00056155" w:rsidRDefault="00E96C1F" w:rsidP="00A76AA1">
      <w:pPr>
        <w:contextualSpacing/>
        <w:rPr>
          <w:lang w:val="en-US"/>
        </w:rPr>
      </w:pPr>
      <w:r w:rsidRPr="00E96C1F">
        <w:t>Gómez</w:t>
      </w:r>
      <w:r>
        <w:t xml:space="preserve">, </w:t>
      </w:r>
      <w:r w:rsidR="00845F7A">
        <w:t xml:space="preserve">M. </w:t>
      </w:r>
      <w:proofErr w:type="spellStart"/>
      <w:r w:rsidRPr="00E96C1F">
        <w:t>Clean</w:t>
      </w:r>
      <w:proofErr w:type="spellEnd"/>
      <w:r w:rsidRPr="00E96C1F">
        <w:t xml:space="preserve"> JavaScript: Aprende a aplicar Código Limpio, SOLID y </w:t>
      </w:r>
      <w:proofErr w:type="spellStart"/>
      <w:r w:rsidRPr="00E96C1F">
        <w:t>Testing</w:t>
      </w:r>
      <w:proofErr w:type="spellEnd"/>
      <w:r w:rsidR="00845F7A">
        <w:t xml:space="preserve">. </w:t>
      </w:r>
      <w:r w:rsidR="00845F7A" w:rsidRPr="00056155">
        <w:rPr>
          <w:lang w:val="en-US"/>
        </w:rPr>
        <w:t>Independently published (10 Abril 2022)</w:t>
      </w:r>
    </w:p>
    <w:p w14:paraId="28C958F6" w14:textId="26B0F1D3" w:rsidR="00845F7A" w:rsidRPr="00056155" w:rsidRDefault="00A9694D" w:rsidP="00A76AA1">
      <w:pPr>
        <w:contextualSpacing/>
        <w:rPr>
          <w:lang w:val="en-US"/>
        </w:rPr>
      </w:pPr>
      <w:r w:rsidRPr="00056155">
        <w:rPr>
          <w:lang w:val="en-US"/>
        </w:rPr>
        <w:t>Morales, G</w:t>
      </w:r>
      <w:r w:rsidR="005503FE" w:rsidRPr="00056155">
        <w:rPr>
          <w:lang w:val="en-US"/>
        </w:rPr>
        <w:t xml:space="preserve">. </w:t>
      </w:r>
      <w:proofErr w:type="spellStart"/>
      <w:r w:rsidRPr="00056155">
        <w:rPr>
          <w:lang w:val="en-US"/>
        </w:rPr>
        <w:t>Creando</w:t>
      </w:r>
      <w:proofErr w:type="spellEnd"/>
      <w:r w:rsidRPr="00056155">
        <w:rPr>
          <w:lang w:val="en-US"/>
        </w:rPr>
        <w:t xml:space="preserve"> API con Node.js, express y MongoDB</w:t>
      </w:r>
      <w:r w:rsidR="005503FE" w:rsidRPr="00056155">
        <w:rPr>
          <w:lang w:val="en-US"/>
        </w:rPr>
        <w:t>. Independently published (31 Agosto 2020)</w:t>
      </w:r>
    </w:p>
    <w:p w14:paraId="58AB20C2" w14:textId="77777777" w:rsidR="00773835" w:rsidRDefault="00773835" w:rsidP="00A76AA1">
      <w:pPr>
        <w:contextualSpacing/>
        <w:rPr>
          <w:bCs/>
          <w:lang w:val="en-US"/>
        </w:rPr>
      </w:pPr>
    </w:p>
    <w:p w14:paraId="06E4D646" w14:textId="77777777" w:rsidR="00773835" w:rsidRDefault="00773835" w:rsidP="00A76AA1">
      <w:pPr>
        <w:contextualSpacing/>
        <w:rPr>
          <w:bCs/>
          <w:lang w:val="en-US"/>
        </w:rPr>
      </w:pPr>
    </w:p>
    <w:p w14:paraId="6B09B912" w14:textId="77777777" w:rsidR="00773835" w:rsidRDefault="00773835" w:rsidP="00A76AA1">
      <w:pPr>
        <w:contextualSpacing/>
        <w:rPr>
          <w:bCs/>
          <w:lang w:val="en-US"/>
        </w:rPr>
      </w:pPr>
    </w:p>
    <w:p w14:paraId="41BC9B1E" w14:textId="13FCF9D9" w:rsidR="00AB2DF6" w:rsidRPr="00056155" w:rsidRDefault="006D7C25" w:rsidP="00A76AA1">
      <w:pPr>
        <w:contextualSpacing/>
        <w:rPr>
          <w:bCs/>
          <w:lang w:val="en-US"/>
        </w:rPr>
      </w:pPr>
      <w:r>
        <w:rPr>
          <w:noProof/>
        </w:rPr>
        <w:lastRenderedPageBreak/>
        <mc:AlternateContent>
          <mc:Choice Requires="wpg">
            <w:drawing>
              <wp:anchor distT="0" distB="0" distL="114300" distR="114300" simplePos="0" relativeHeight="251678720" behindDoc="0" locked="0" layoutInCell="1" allowOverlap="1" wp14:anchorId="4EAD40D5" wp14:editId="46361075">
                <wp:simplePos x="0" y="0"/>
                <wp:positionH relativeFrom="column">
                  <wp:posOffset>-318135</wp:posOffset>
                </wp:positionH>
                <wp:positionV relativeFrom="paragraph">
                  <wp:posOffset>-127635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02CA6" w14:textId="77777777" w:rsidR="006D7C25" w:rsidRPr="00D904A7" w:rsidRDefault="006D7C25" w:rsidP="006D7C25">
                              <w:pPr>
                                <w:pStyle w:val="Ttulo1"/>
                              </w:pPr>
                              <w:bookmarkStart w:id="30" w:name="_Toc159962377"/>
                              <w:r w:rsidRPr="006D7C25">
                                <w:t>Glosario</w:t>
                              </w:r>
                              <w:bookmarkEnd w:id="30"/>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EAD40D5" id="Grupo 57" o:spid="_x0000_s1048" style="position:absolute;left:0;text-align:left;margin-left:-25.05pt;margin-top:-10.0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4C02CA6" w14:textId="77777777" w:rsidR="006D7C25" w:rsidRPr="00D904A7" w:rsidRDefault="006D7C25" w:rsidP="006D7C25">
                        <w:pPr>
                          <w:pStyle w:val="Ttulo1"/>
                        </w:pPr>
                        <w:bookmarkStart w:id="31" w:name="_Toc159962377"/>
                        <w:r w:rsidRPr="006D7C25">
                          <w:t>Glosario</w:t>
                        </w:r>
                        <w:bookmarkEnd w:id="31"/>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04558BF9" w14:textId="77777777" w:rsidR="00AB2DF6" w:rsidRPr="00056155" w:rsidRDefault="00AB2DF6" w:rsidP="00A76AA1">
      <w:pPr>
        <w:tabs>
          <w:tab w:val="left" w:pos="1305"/>
        </w:tabs>
        <w:contextualSpacing/>
        <w:rPr>
          <w:lang w:val="en-US"/>
        </w:rPr>
      </w:pPr>
    </w:p>
    <w:p w14:paraId="2F5B2AB3" w14:textId="03F5C3ED" w:rsidR="003A1C88" w:rsidRPr="00F2570C" w:rsidRDefault="003A1C88" w:rsidP="00F2570C">
      <w:pPr>
        <w:pStyle w:val="Prrafodelista"/>
        <w:numPr>
          <w:ilvl w:val="0"/>
          <w:numId w:val="14"/>
        </w:numPr>
        <w:tabs>
          <w:tab w:val="left" w:pos="1305"/>
        </w:tabs>
      </w:pPr>
      <w:r w:rsidRPr="00F2570C">
        <w:rPr>
          <w:b/>
          <w:bCs/>
        </w:rPr>
        <w:t>API</w:t>
      </w:r>
      <w:r w:rsidRPr="00F2570C">
        <w:t xml:space="preserve"> (Interfaz de Programación de Aplicaciones): Conjunto de reglas y herramientas que permite la comunicación entre diferentes aplicaciones de software.</w:t>
      </w:r>
    </w:p>
    <w:p w14:paraId="2E315245" w14:textId="2067F91B" w:rsidR="003A1C88" w:rsidRPr="00F2570C" w:rsidRDefault="003A1C88" w:rsidP="00F2570C">
      <w:pPr>
        <w:pStyle w:val="Prrafodelista"/>
        <w:numPr>
          <w:ilvl w:val="0"/>
          <w:numId w:val="14"/>
        </w:numPr>
        <w:tabs>
          <w:tab w:val="left" w:pos="1305"/>
        </w:tabs>
      </w:pPr>
      <w:r w:rsidRPr="00F2570C">
        <w:rPr>
          <w:b/>
          <w:bCs/>
        </w:rPr>
        <w:t>BSON</w:t>
      </w:r>
      <w:r w:rsidRPr="00F2570C">
        <w:t xml:space="preserve"> (</w:t>
      </w:r>
      <w:proofErr w:type="spellStart"/>
      <w:r w:rsidRPr="00F2570C">
        <w:t>Binary</w:t>
      </w:r>
      <w:proofErr w:type="spellEnd"/>
      <w:r w:rsidRPr="00F2570C">
        <w:t xml:space="preserve"> JSON): Formato de datos binarios similar a JSON utilizado en MongoDB para representar documentos.</w:t>
      </w:r>
    </w:p>
    <w:p w14:paraId="3F97EC9C" w14:textId="736099A5" w:rsidR="003A1C88" w:rsidRPr="00F2570C" w:rsidRDefault="003A1C88" w:rsidP="00F2570C">
      <w:pPr>
        <w:pStyle w:val="Prrafodelista"/>
        <w:numPr>
          <w:ilvl w:val="0"/>
          <w:numId w:val="14"/>
        </w:numPr>
        <w:tabs>
          <w:tab w:val="left" w:pos="1305"/>
        </w:tabs>
      </w:pPr>
      <w:r w:rsidRPr="00F2570C">
        <w:rPr>
          <w:b/>
          <w:bCs/>
        </w:rPr>
        <w:t>Controlador</w:t>
      </w:r>
      <w:r w:rsidRPr="00F2570C">
        <w:t>: Componente de una aplicación web que maneja las solicitudes del cliente y controla la lógica de negocio, incluyendo la interacción con la base de datos.</w:t>
      </w:r>
    </w:p>
    <w:p w14:paraId="02951AD6" w14:textId="03D5AA10" w:rsidR="003A1C88" w:rsidRPr="00F2570C" w:rsidRDefault="003A1C88" w:rsidP="00F2570C">
      <w:pPr>
        <w:pStyle w:val="Prrafodelista"/>
        <w:numPr>
          <w:ilvl w:val="0"/>
          <w:numId w:val="14"/>
        </w:numPr>
        <w:tabs>
          <w:tab w:val="left" w:pos="1305"/>
        </w:tabs>
      </w:pPr>
      <w:r w:rsidRPr="00F2570C">
        <w:rPr>
          <w:b/>
          <w:bCs/>
        </w:rPr>
        <w:t>Documento</w:t>
      </w:r>
      <w:r w:rsidRPr="00F2570C">
        <w:t>: Unidad básica de datos en MongoDB, representado en formato BSON y almacenado en una colección.</w:t>
      </w:r>
    </w:p>
    <w:p w14:paraId="207E3529" w14:textId="0264491D" w:rsidR="003A1C88" w:rsidRPr="00F2570C" w:rsidRDefault="003A1C88" w:rsidP="00F2570C">
      <w:pPr>
        <w:pStyle w:val="Prrafodelista"/>
        <w:numPr>
          <w:ilvl w:val="0"/>
          <w:numId w:val="14"/>
        </w:numPr>
        <w:tabs>
          <w:tab w:val="left" w:pos="1305"/>
        </w:tabs>
      </w:pPr>
      <w:r w:rsidRPr="00F2570C">
        <w:rPr>
          <w:b/>
          <w:bCs/>
        </w:rPr>
        <w:t>Esquema</w:t>
      </w:r>
      <w:r w:rsidRPr="00F2570C">
        <w:t>: Una estructura que define la forma y las restricciones de los documentos en una colección en MongoDB.</w:t>
      </w:r>
    </w:p>
    <w:p w14:paraId="78618180" w14:textId="145A15B2" w:rsidR="003A1C88" w:rsidRPr="00F2570C" w:rsidRDefault="003A1C88" w:rsidP="00F2570C">
      <w:pPr>
        <w:pStyle w:val="Prrafodelista"/>
        <w:numPr>
          <w:ilvl w:val="0"/>
          <w:numId w:val="14"/>
        </w:numPr>
        <w:tabs>
          <w:tab w:val="left" w:pos="1305"/>
        </w:tabs>
      </w:pPr>
      <w:r w:rsidRPr="00F2570C">
        <w:rPr>
          <w:b/>
          <w:bCs/>
        </w:rPr>
        <w:t>Express</w:t>
      </w:r>
      <w:r w:rsidRPr="00F2570C">
        <w:t xml:space="preserve">: Framework de aplicaciones web para Node.js que proporciona un conjunto de características para la construcción de aplicaciones web y </w:t>
      </w:r>
      <w:proofErr w:type="spellStart"/>
      <w:r w:rsidRPr="00F2570C">
        <w:t>APIs</w:t>
      </w:r>
      <w:proofErr w:type="spellEnd"/>
      <w:r w:rsidRPr="00F2570C">
        <w:t>.</w:t>
      </w:r>
    </w:p>
    <w:p w14:paraId="7A1F053D" w14:textId="47549349" w:rsidR="003A1C88" w:rsidRPr="00F2570C" w:rsidRDefault="003A1C88" w:rsidP="00F2570C">
      <w:pPr>
        <w:pStyle w:val="Prrafodelista"/>
        <w:numPr>
          <w:ilvl w:val="0"/>
          <w:numId w:val="14"/>
        </w:numPr>
        <w:tabs>
          <w:tab w:val="left" w:pos="1305"/>
        </w:tabs>
      </w:pPr>
      <w:r w:rsidRPr="00F2570C">
        <w:rPr>
          <w:b/>
          <w:bCs/>
        </w:rPr>
        <w:t>GET</w:t>
      </w:r>
      <w:r w:rsidRPr="00F2570C">
        <w:t>: Método HTTP utilizado para solicitar datos de un recurso específico.</w:t>
      </w:r>
    </w:p>
    <w:p w14:paraId="3E676FAB" w14:textId="1F8511B0" w:rsidR="003A1C88" w:rsidRPr="00F2570C" w:rsidRDefault="003A1C88" w:rsidP="00F2570C">
      <w:pPr>
        <w:pStyle w:val="Prrafodelista"/>
        <w:numPr>
          <w:ilvl w:val="0"/>
          <w:numId w:val="14"/>
        </w:numPr>
        <w:tabs>
          <w:tab w:val="left" w:pos="1305"/>
        </w:tabs>
      </w:pPr>
      <w:r w:rsidRPr="00F2570C">
        <w:rPr>
          <w:b/>
          <w:bCs/>
        </w:rPr>
        <w:t>JSON</w:t>
      </w:r>
      <w:r w:rsidRPr="00F2570C">
        <w:t xml:space="preserve"> (JavaScript </w:t>
      </w:r>
      <w:proofErr w:type="spellStart"/>
      <w:r w:rsidRPr="00F2570C">
        <w:t>Object</w:t>
      </w:r>
      <w:proofErr w:type="spellEnd"/>
      <w:r w:rsidRPr="00F2570C">
        <w:t xml:space="preserve"> </w:t>
      </w:r>
      <w:proofErr w:type="spellStart"/>
      <w:r w:rsidRPr="00F2570C">
        <w:t>Notation</w:t>
      </w:r>
      <w:proofErr w:type="spellEnd"/>
      <w:r w:rsidRPr="00F2570C">
        <w:t>): Formato de intercambio de datos ligero y legible por humanos, basado en texto, utilizado para representar datos estructurados.</w:t>
      </w:r>
    </w:p>
    <w:p w14:paraId="5C72DDB8" w14:textId="10D1909C" w:rsidR="003A1C88" w:rsidRPr="00F2570C" w:rsidRDefault="003A1C88" w:rsidP="00F2570C">
      <w:pPr>
        <w:pStyle w:val="Prrafodelista"/>
        <w:numPr>
          <w:ilvl w:val="0"/>
          <w:numId w:val="14"/>
        </w:numPr>
        <w:tabs>
          <w:tab w:val="left" w:pos="1305"/>
        </w:tabs>
      </w:pPr>
      <w:proofErr w:type="spellStart"/>
      <w:r w:rsidRPr="00F2570C">
        <w:rPr>
          <w:b/>
          <w:bCs/>
        </w:rPr>
        <w:t>Mongoose</w:t>
      </w:r>
      <w:proofErr w:type="spellEnd"/>
      <w:r w:rsidRPr="00F2570C">
        <w:t>: Biblioteca de modelado de datos para MongoDB en Node.js que proporciona una solución de modelado de objetos y esquemas para gestionar la conexión a la base de datos y definir modelos de datos.</w:t>
      </w:r>
    </w:p>
    <w:p w14:paraId="3EC6B14A" w14:textId="7C92B102" w:rsidR="003A1C88" w:rsidRPr="00F2570C" w:rsidRDefault="003A1C88" w:rsidP="00F2570C">
      <w:pPr>
        <w:pStyle w:val="Prrafodelista"/>
        <w:numPr>
          <w:ilvl w:val="0"/>
          <w:numId w:val="14"/>
        </w:numPr>
        <w:tabs>
          <w:tab w:val="left" w:pos="1305"/>
        </w:tabs>
      </w:pPr>
      <w:r w:rsidRPr="00F2570C">
        <w:rPr>
          <w:b/>
          <w:bCs/>
        </w:rPr>
        <w:t>MVC</w:t>
      </w:r>
      <w:r w:rsidRPr="00F2570C">
        <w:t xml:space="preserve"> (Modelo-Vista-Controlador): Patrón de diseño arquitectónico que separa la lógica de presentación y la lógica de negocio en una aplicación, dividiéndola en tres componentes principales: modelo, vista y controlador.</w:t>
      </w:r>
    </w:p>
    <w:p w14:paraId="0B2E481D" w14:textId="3A603A72" w:rsidR="003A1C88" w:rsidRPr="00F2570C" w:rsidRDefault="003A1C88" w:rsidP="00F2570C">
      <w:pPr>
        <w:pStyle w:val="Prrafodelista"/>
        <w:numPr>
          <w:ilvl w:val="0"/>
          <w:numId w:val="14"/>
        </w:numPr>
        <w:tabs>
          <w:tab w:val="left" w:pos="1305"/>
        </w:tabs>
      </w:pPr>
      <w:r w:rsidRPr="00F2570C">
        <w:rPr>
          <w:b/>
          <w:bCs/>
        </w:rPr>
        <w:t>POST</w:t>
      </w:r>
      <w:r w:rsidRPr="00F2570C">
        <w:t>: Método HTTP utilizado para enviar datos para ser procesados por un recurso específico.</w:t>
      </w:r>
    </w:p>
    <w:p w14:paraId="23BE7AAB" w14:textId="2724CE8C" w:rsidR="003A1C88" w:rsidRPr="00F2570C" w:rsidRDefault="003A1C88" w:rsidP="00F2570C">
      <w:pPr>
        <w:pStyle w:val="Prrafodelista"/>
        <w:numPr>
          <w:ilvl w:val="0"/>
          <w:numId w:val="14"/>
        </w:numPr>
        <w:tabs>
          <w:tab w:val="left" w:pos="1305"/>
        </w:tabs>
      </w:pPr>
      <w:r w:rsidRPr="00F2570C">
        <w:rPr>
          <w:b/>
          <w:bCs/>
        </w:rPr>
        <w:t>PUT</w:t>
      </w:r>
      <w:r w:rsidRPr="00F2570C">
        <w:t>: Método HTTP utilizado para actualizar datos de un recurso específico.</w:t>
      </w:r>
    </w:p>
    <w:p w14:paraId="609CBDC2" w14:textId="08C1F8C6" w:rsidR="003A1C88" w:rsidRPr="00F2570C" w:rsidRDefault="003A1C88" w:rsidP="00F2570C">
      <w:pPr>
        <w:pStyle w:val="Prrafodelista"/>
        <w:numPr>
          <w:ilvl w:val="0"/>
          <w:numId w:val="14"/>
        </w:numPr>
        <w:tabs>
          <w:tab w:val="left" w:pos="1305"/>
        </w:tabs>
      </w:pPr>
      <w:r w:rsidRPr="00F2570C">
        <w:rPr>
          <w:b/>
          <w:bCs/>
        </w:rPr>
        <w:lastRenderedPageBreak/>
        <w:t>REST</w:t>
      </w:r>
      <w:r w:rsidRPr="00F2570C">
        <w:t xml:space="preserve"> (Transferencia de Estado Representacional): Estilo de arquitectura de software que define un conjunto de restricciones para la creación de servicios web, como API </w:t>
      </w:r>
      <w:proofErr w:type="spellStart"/>
      <w:r w:rsidRPr="00F2570C">
        <w:t>RESTful</w:t>
      </w:r>
      <w:proofErr w:type="spellEnd"/>
      <w:r w:rsidRPr="00F2570C">
        <w:t>.</w:t>
      </w:r>
    </w:p>
    <w:p w14:paraId="4B8FCC95" w14:textId="461AB5A8" w:rsidR="003A1C88" w:rsidRPr="00F2570C" w:rsidRDefault="003A1C88" w:rsidP="00F2570C">
      <w:pPr>
        <w:pStyle w:val="Prrafodelista"/>
        <w:numPr>
          <w:ilvl w:val="0"/>
          <w:numId w:val="14"/>
        </w:numPr>
        <w:tabs>
          <w:tab w:val="left" w:pos="1305"/>
        </w:tabs>
      </w:pPr>
      <w:r w:rsidRPr="00F2570C">
        <w:rPr>
          <w:b/>
          <w:bCs/>
        </w:rPr>
        <w:t>Shell de MongoDB</w:t>
      </w:r>
      <w:r w:rsidRPr="00F2570C">
        <w:t>: Interfaz de línea de comandos utilizada para interactuar con una instancia de MongoDB.</w:t>
      </w:r>
    </w:p>
    <w:p w14:paraId="60E78A6D" w14:textId="66A85D72" w:rsidR="00AB2DF6" w:rsidRPr="00F2570C" w:rsidRDefault="003A1C88" w:rsidP="00F2570C">
      <w:pPr>
        <w:pStyle w:val="Prrafodelista"/>
        <w:numPr>
          <w:ilvl w:val="0"/>
          <w:numId w:val="14"/>
        </w:numPr>
        <w:tabs>
          <w:tab w:val="left" w:pos="1305"/>
        </w:tabs>
      </w:pPr>
      <w:r w:rsidRPr="00F2570C">
        <w:rPr>
          <w:b/>
          <w:bCs/>
        </w:rPr>
        <w:t>Validación de datos</w:t>
      </w:r>
      <w:r w:rsidRPr="00F2570C">
        <w:t>: Proceso de asegurar que los datos ingresados cumplen con ciertos criterios especificados antes de ser procesados o almacenados.</w:t>
      </w:r>
    </w:p>
    <w:p w14:paraId="2DB64F91" w14:textId="77777777" w:rsidR="00AB2DF6" w:rsidRPr="003A1C88" w:rsidRDefault="00AB2DF6" w:rsidP="00A76AA1">
      <w:pPr>
        <w:tabs>
          <w:tab w:val="left" w:pos="1305"/>
        </w:tabs>
        <w:contextualSpacing/>
      </w:pPr>
    </w:p>
    <w:p w14:paraId="46172A98" w14:textId="77777777" w:rsidR="00AB2DF6" w:rsidRPr="003A1C88" w:rsidRDefault="00AB2DF6" w:rsidP="00A76AA1">
      <w:pPr>
        <w:tabs>
          <w:tab w:val="left" w:pos="1305"/>
        </w:tabs>
        <w:contextualSpacing/>
      </w:pPr>
    </w:p>
    <w:p w14:paraId="01C9D68D" w14:textId="77777777" w:rsidR="00AB2DF6" w:rsidRPr="003A1C88" w:rsidRDefault="00AB2DF6" w:rsidP="00A76AA1">
      <w:pPr>
        <w:contextualSpacing/>
        <w:rPr>
          <w:bCs/>
        </w:rPr>
      </w:pPr>
    </w:p>
    <w:p w14:paraId="37387DB8" w14:textId="77777777" w:rsidR="00AB2DF6" w:rsidRPr="003A1C88" w:rsidRDefault="00AB2DF6" w:rsidP="00A76AA1">
      <w:pPr>
        <w:tabs>
          <w:tab w:val="left" w:pos="1305"/>
        </w:tabs>
        <w:contextualSpacing/>
      </w:pPr>
    </w:p>
    <w:sectPr w:rsidR="00AB2DF6" w:rsidRPr="003A1C88" w:rsidSect="00A66A79">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162DD" w14:textId="77777777" w:rsidR="00CA2E52" w:rsidRDefault="00CA2E52" w:rsidP="007F1B53">
      <w:pPr>
        <w:spacing w:before="0" w:after="0" w:line="240" w:lineRule="auto"/>
      </w:pPr>
      <w:r>
        <w:separator/>
      </w:r>
    </w:p>
  </w:endnote>
  <w:endnote w:type="continuationSeparator" w:id="0">
    <w:p w14:paraId="1811D1D5" w14:textId="77777777" w:rsidR="00CA2E52" w:rsidRDefault="00CA2E5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C63F"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4F3671B" wp14:editId="08C72C3C">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BF8C0D4" wp14:editId="710A6658">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420F82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FDBAF26"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BF8C0D4"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3420F82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FDBAF26"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1EC33" w14:textId="77777777" w:rsidR="00CA2E52" w:rsidRDefault="00CA2E52" w:rsidP="007F1B53">
      <w:pPr>
        <w:spacing w:before="0" w:after="0" w:line="240" w:lineRule="auto"/>
      </w:pPr>
      <w:r>
        <w:separator/>
      </w:r>
    </w:p>
  </w:footnote>
  <w:footnote w:type="continuationSeparator" w:id="0">
    <w:p w14:paraId="5D2CC1D6" w14:textId="77777777" w:rsidR="00CA2E52" w:rsidRDefault="00CA2E5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4F73C" w14:textId="77777777" w:rsidR="00A66A79" w:rsidRDefault="00A66A79">
    <w:pPr>
      <w:pStyle w:val="Encabezado"/>
    </w:pPr>
    <w:r>
      <w:rPr>
        <w:noProof/>
      </w:rPr>
      <w:drawing>
        <wp:anchor distT="0" distB="0" distL="114300" distR="114300" simplePos="0" relativeHeight="251667456" behindDoc="0" locked="0" layoutInCell="1" allowOverlap="1" wp14:anchorId="3509A203" wp14:editId="4D99162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31C3B"/>
    <w:multiLevelType w:val="hybridMultilevel"/>
    <w:tmpl w:val="700E48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2A608A"/>
    <w:multiLevelType w:val="hybridMultilevel"/>
    <w:tmpl w:val="487A07E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1E905B0"/>
    <w:multiLevelType w:val="hybridMultilevel"/>
    <w:tmpl w:val="A19ECB1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33FC0932"/>
    <w:multiLevelType w:val="hybridMultilevel"/>
    <w:tmpl w:val="CE0653B6"/>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349D3875"/>
    <w:multiLevelType w:val="hybridMultilevel"/>
    <w:tmpl w:val="043832B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35913B8D"/>
    <w:multiLevelType w:val="hybridMultilevel"/>
    <w:tmpl w:val="C650657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3AD41B8A"/>
    <w:multiLevelType w:val="hybridMultilevel"/>
    <w:tmpl w:val="7ACA34D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40C760AB"/>
    <w:multiLevelType w:val="hybridMultilevel"/>
    <w:tmpl w:val="D3CE0DA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47960E19"/>
    <w:multiLevelType w:val="hybridMultilevel"/>
    <w:tmpl w:val="79EAA8B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4CA922C4"/>
    <w:multiLevelType w:val="hybridMultilevel"/>
    <w:tmpl w:val="53C4E2F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559A3C38"/>
    <w:multiLevelType w:val="hybridMultilevel"/>
    <w:tmpl w:val="DA6AB67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55D504E7"/>
    <w:multiLevelType w:val="hybridMultilevel"/>
    <w:tmpl w:val="CDD0573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6B975FF4"/>
    <w:multiLevelType w:val="hybridMultilevel"/>
    <w:tmpl w:val="87B22BD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7B1E743C"/>
    <w:multiLevelType w:val="hybridMultilevel"/>
    <w:tmpl w:val="12CC8A1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5"/>
  </w:num>
  <w:num w:numId="2">
    <w:abstractNumId w:val="7"/>
  </w:num>
  <w:num w:numId="3">
    <w:abstractNumId w:val="10"/>
  </w:num>
  <w:num w:numId="4">
    <w:abstractNumId w:val="11"/>
  </w:num>
  <w:num w:numId="5">
    <w:abstractNumId w:val="8"/>
  </w:num>
  <w:num w:numId="6">
    <w:abstractNumId w:val="1"/>
  </w:num>
  <w:num w:numId="7">
    <w:abstractNumId w:val="2"/>
  </w:num>
  <w:num w:numId="8">
    <w:abstractNumId w:val="3"/>
  </w:num>
  <w:num w:numId="9">
    <w:abstractNumId w:val="13"/>
  </w:num>
  <w:num w:numId="10">
    <w:abstractNumId w:val="6"/>
  </w:num>
  <w:num w:numId="11">
    <w:abstractNumId w:val="4"/>
  </w:num>
  <w:num w:numId="12">
    <w:abstractNumId w:val="9"/>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3B"/>
    <w:rsid w:val="00026C29"/>
    <w:rsid w:val="00036ACA"/>
    <w:rsid w:val="00037500"/>
    <w:rsid w:val="000446AD"/>
    <w:rsid w:val="000514AE"/>
    <w:rsid w:val="00056155"/>
    <w:rsid w:val="00056A7B"/>
    <w:rsid w:val="00061A19"/>
    <w:rsid w:val="000B76D0"/>
    <w:rsid w:val="000C0474"/>
    <w:rsid w:val="00106F47"/>
    <w:rsid w:val="0011257C"/>
    <w:rsid w:val="001138D5"/>
    <w:rsid w:val="00143117"/>
    <w:rsid w:val="00144EAE"/>
    <w:rsid w:val="00163BE1"/>
    <w:rsid w:val="001701E2"/>
    <w:rsid w:val="001726BE"/>
    <w:rsid w:val="00173A71"/>
    <w:rsid w:val="00175EDB"/>
    <w:rsid w:val="0018373F"/>
    <w:rsid w:val="00184458"/>
    <w:rsid w:val="00184F3B"/>
    <w:rsid w:val="00185B9A"/>
    <w:rsid w:val="001909D1"/>
    <w:rsid w:val="00192AD8"/>
    <w:rsid w:val="001A3C4B"/>
    <w:rsid w:val="001A7C67"/>
    <w:rsid w:val="001A7EEC"/>
    <w:rsid w:val="001B0F83"/>
    <w:rsid w:val="001B425D"/>
    <w:rsid w:val="001C215C"/>
    <w:rsid w:val="001C720B"/>
    <w:rsid w:val="001D0AD1"/>
    <w:rsid w:val="001F02B0"/>
    <w:rsid w:val="001F5D15"/>
    <w:rsid w:val="0020003D"/>
    <w:rsid w:val="002117E6"/>
    <w:rsid w:val="00212908"/>
    <w:rsid w:val="0021499E"/>
    <w:rsid w:val="00232293"/>
    <w:rsid w:val="0023277E"/>
    <w:rsid w:val="00236322"/>
    <w:rsid w:val="00251941"/>
    <w:rsid w:val="002668D9"/>
    <w:rsid w:val="002673A6"/>
    <w:rsid w:val="0028133E"/>
    <w:rsid w:val="00283683"/>
    <w:rsid w:val="00285397"/>
    <w:rsid w:val="0028583C"/>
    <w:rsid w:val="00290B45"/>
    <w:rsid w:val="00297483"/>
    <w:rsid w:val="002A1FF4"/>
    <w:rsid w:val="002A6BFE"/>
    <w:rsid w:val="002B3506"/>
    <w:rsid w:val="002E0E94"/>
    <w:rsid w:val="002E3A77"/>
    <w:rsid w:val="002E3E4C"/>
    <w:rsid w:val="002E6BA3"/>
    <w:rsid w:val="002F0A67"/>
    <w:rsid w:val="0030188A"/>
    <w:rsid w:val="003051C3"/>
    <w:rsid w:val="00320576"/>
    <w:rsid w:val="00346434"/>
    <w:rsid w:val="00347AAC"/>
    <w:rsid w:val="003572EF"/>
    <w:rsid w:val="003626C2"/>
    <w:rsid w:val="003717C3"/>
    <w:rsid w:val="00372E54"/>
    <w:rsid w:val="00373028"/>
    <w:rsid w:val="003759D2"/>
    <w:rsid w:val="00381CB8"/>
    <w:rsid w:val="003905B8"/>
    <w:rsid w:val="003A076A"/>
    <w:rsid w:val="003A1C88"/>
    <w:rsid w:val="003A5786"/>
    <w:rsid w:val="003C72D5"/>
    <w:rsid w:val="003E0D37"/>
    <w:rsid w:val="003F3A88"/>
    <w:rsid w:val="0041028B"/>
    <w:rsid w:val="00413AF9"/>
    <w:rsid w:val="00433BE9"/>
    <w:rsid w:val="00441132"/>
    <w:rsid w:val="00441C9C"/>
    <w:rsid w:val="00454ADF"/>
    <w:rsid w:val="004802A1"/>
    <w:rsid w:val="004963FD"/>
    <w:rsid w:val="004A18B8"/>
    <w:rsid w:val="004A2B65"/>
    <w:rsid w:val="004D387D"/>
    <w:rsid w:val="004F7699"/>
    <w:rsid w:val="00507CCA"/>
    <w:rsid w:val="00526FCA"/>
    <w:rsid w:val="00536A5C"/>
    <w:rsid w:val="0054053B"/>
    <w:rsid w:val="00547521"/>
    <w:rsid w:val="005503FE"/>
    <w:rsid w:val="00554943"/>
    <w:rsid w:val="00562EF2"/>
    <w:rsid w:val="005725E7"/>
    <w:rsid w:val="00592F6E"/>
    <w:rsid w:val="00595341"/>
    <w:rsid w:val="005B0B82"/>
    <w:rsid w:val="005B7617"/>
    <w:rsid w:val="005D4130"/>
    <w:rsid w:val="005E27A5"/>
    <w:rsid w:val="00603B1B"/>
    <w:rsid w:val="006233F8"/>
    <w:rsid w:val="00625176"/>
    <w:rsid w:val="00635F19"/>
    <w:rsid w:val="00636C8A"/>
    <w:rsid w:val="006756FE"/>
    <w:rsid w:val="0067602B"/>
    <w:rsid w:val="00680D3C"/>
    <w:rsid w:val="00686701"/>
    <w:rsid w:val="006A1C9C"/>
    <w:rsid w:val="006B0B81"/>
    <w:rsid w:val="006B6105"/>
    <w:rsid w:val="006C79D5"/>
    <w:rsid w:val="006D7C25"/>
    <w:rsid w:val="006E2AEC"/>
    <w:rsid w:val="006E63A7"/>
    <w:rsid w:val="006F012B"/>
    <w:rsid w:val="0070212E"/>
    <w:rsid w:val="00705379"/>
    <w:rsid w:val="00716B0C"/>
    <w:rsid w:val="0074363F"/>
    <w:rsid w:val="00743A48"/>
    <w:rsid w:val="007511ED"/>
    <w:rsid w:val="007539A9"/>
    <w:rsid w:val="0077064D"/>
    <w:rsid w:val="00773835"/>
    <w:rsid w:val="007777FF"/>
    <w:rsid w:val="00786119"/>
    <w:rsid w:val="007C0D13"/>
    <w:rsid w:val="007D18FC"/>
    <w:rsid w:val="007D1938"/>
    <w:rsid w:val="007F1B53"/>
    <w:rsid w:val="007F5251"/>
    <w:rsid w:val="008269E4"/>
    <w:rsid w:val="0083075B"/>
    <w:rsid w:val="00843820"/>
    <w:rsid w:val="00845F7A"/>
    <w:rsid w:val="00857A4F"/>
    <w:rsid w:val="00880817"/>
    <w:rsid w:val="00881EBE"/>
    <w:rsid w:val="00891D18"/>
    <w:rsid w:val="008A54C1"/>
    <w:rsid w:val="008B0A58"/>
    <w:rsid w:val="008B6899"/>
    <w:rsid w:val="008C430E"/>
    <w:rsid w:val="008D04CA"/>
    <w:rsid w:val="008D228C"/>
    <w:rsid w:val="008D33B7"/>
    <w:rsid w:val="008E54E2"/>
    <w:rsid w:val="00922180"/>
    <w:rsid w:val="0096185C"/>
    <w:rsid w:val="00984E87"/>
    <w:rsid w:val="00985BCA"/>
    <w:rsid w:val="00992544"/>
    <w:rsid w:val="009C160A"/>
    <w:rsid w:val="009C536C"/>
    <w:rsid w:val="009D4194"/>
    <w:rsid w:val="009D41D6"/>
    <w:rsid w:val="009E3D32"/>
    <w:rsid w:val="009F33D0"/>
    <w:rsid w:val="00A06AC1"/>
    <w:rsid w:val="00A26EBF"/>
    <w:rsid w:val="00A277F4"/>
    <w:rsid w:val="00A32AB9"/>
    <w:rsid w:val="00A3531E"/>
    <w:rsid w:val="00A44C32"/>
    <w:rsid w:val="00A508E2"/>
    <w:rsid w:val="00A66A79"/>
    <w:rsid w:val="00A67DD5"/>
    <w:rsid w:val="00A76AA1"/>
    <w:rsid w:val="00A81518"/>
    <w:rsid w:val="00A9694D"/>
    <w:rsid w:val="00AB2DF6"/>
    <w:rsid w:val="00AB32BF"/>
    <w:rsid w:val="00AE59B8"/>
    <w:rsid w:val="00AF0219"/>
    <w:rsid w:val="00AF551B"/>
    <w:rsid w:val="00B01852"/>
    <w:rsid w:val="00B0400E"/>
    <w:rsid w:val="00B0609B"/>
    <w:rsid w:val="00B22EEB"/>
    <w:rsid w:val="00B37B8E"/>
    <w:rsid w:val="00B42377"/>
    <w:rsid w:val="00B44277"/>
    <w:rsid w:val="00B47A03"/>
    <w:rsid w:val="00B773D9"/>
    <w:rsid w:val="00BA6B25"/>
    <w:rsid w:val="00BC01BC"/>
    <w:rsid w:val="00BE1456"/>
    <w:rsid w:val="00BE641C"/>
    <w:rsid w:val="00BE7E3B"/>
    <w:rsid w:val="00BF403A"/>
    <w:rsid w:val="00BF458E"/>
    <w:rsid w:val="00C05DF4"/>
    <w:rsid w:val="00C132F4"/>
    <w:rsid w:val="00C16B54"/>
    <w:rsid w:val="00C41787"/>
    <w:rsid w:val="00C512B9"/>
    <w:rsid w:val="00C65F11"/>
    <w:rsid w:val="00C739AF"/>
    <w:rsid w:val="00C75D26"/>
    <w:rsid w:val="00C81826"/>
    <w:rsid w:val="00C85186"/>
    <w:rsid w:val="00CA2631"/>
    <w:rsid w:val="00CA2E52"/>
    <w:rsid w:val="00CB7E0D"/>
    <w:rsid w:val="00CC640F"/>
    <w:rsid w:val="00CD3957"/>
    <w:rsid w:val="00CD7109"/>
    <w:rsid w:val="00CF52A8"/>
    <w:rsid w:val="00D055A7"/>
    <w:rsid w:val="00D13E88"/>
    <w:rsid w:val="00D1428E"/>
    <w:rsid w:val="00D143FB"/>
    <w:rsid w:val="00D15DA9"/>
    <w:rsid w:val="00D5374B"/>
    <w:rsid w:val="00D54C27"/>
    <w:rsid w:val="00D55BEC"/>
    <w:rsid w:val="00D64C8E"/>
    <w:rsid w:val="00D65583"/>
    <w:rsid w:val="00D658DB"/>
    <w:rsid w:val="00DB3E94"/>
    <w:rsid w:val="00DD591D"/>
    <w:rsid w:val="00DD6400"/>
    <w:rsid w:val="00DE5F24"/>
    <w:rsid w:val="00E17780"/>
    <w:rsid w:val="00E20429"/>
    <w:rsid w:val="00E31136"/>
    <w:rsid w:val="00E42177"/>
    <w:rsid w:val="00E473DB"/>
    <w:rsid w:val="00E51384"/>
    <w:rsid w:val="00E83F65"/>
    <w:rsid w:val="00E90215"/>
    <w:rsid w:val="00E90745"/>
    <w:rsid w:val="00E96C1F"/>
    <w:rsid w:val="00EB472C"/>
    <w:rsid w:val="00EB5D28"/>
    <w:rsid w:val="00EC74FD"/>
    <w:rsid w:val="00EE1423"/>
    <w:rsid w:val="00EF4BF5"/>
    <w:rsid w:val="00EF5DC0"/>
    <w:rsid w:val="00F02BF4"/>
    <w:rsid w:val="00F100B6"/>
    <w:rsid w:val="00F24B4F"/>
    <w:rsid w:val="00F2570C"/>
    <w:rsid w:val="00F3121D"/>
    <w:rsid w:val="00F3756A"/>
    <w:rsid w:val="00F43320"/>
    <w:rsid w:val="00F43CBF"/>
    <w:rsid w:val="00F47697"/>
    <w:rsid w:val="00F52DFA"/>
    <w:rsid w:val="00F53A8C"/>
    <w:rsid w:val="00F606A0"/>
    <w:rsid w:val="00F64E0B"/>
    <w:rsid w:val="00F65696"/>
    <w:rsid w:val="00F740AD"/>
    <w:rsid w:val="00FB288A"/>
    <w:rsid w:val="00FB47E1"/>
    <w:rsid w:val="00FC08B5"/>
    <w:rsid w:val="00FC643C"/>
    <w:rsid w:val="00FD0E8A"/>
    <w:rsid w:val="00FD5051"/>
    <w:rsid w:val="00FD69B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9A9843"/>
  <w15:chartTrackingRefBased/>
  <w15:docId w15:val="{D7A58B03-F1C9-4F39-A3E4-F0CF5CD7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6A1C9C"/>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81826"/>
    <w:pPr>
      <w:spacing w:after="100"/>
      <w:ind w:left="240"/>
    </w:pPr>
  </w:style>
  <w:style w:type="paragraph" w:styleId="TDC3">
    <w:name w:val="toc 3"/>
    <w:basedOn w:val="Normal"/>
    <w:next w:val="Normal"/>
    <w:autoRedefine/>
    <w:uiPriority w:val="39"/>
    <w:unhideWhenUsed/>
    <w:rsid w:val="00C81826"/>
    <w:pPr>
      <w:spacing w:after="100"/>
      <w:ind w:left="480"/>
    </w:pPr>
  </w:style>
  <w:style w:type="paragraph" w:styleId="Prrafodelista">
    <w:name w:val="List Paragraph"/>
    <w:basedOn w:val="Normal"/>
    <w:uiPriority w:val="34"/>
    <w:qFormat/>
    <w:rsid w:val="00297483"/>
    <w:pPr>
      <w:ind w:left="720"/>
      <w:contextualSpacing/>
    </w:pPr>
  </w:style>
  <w:style w:type="table" w:styleId="Tablaconcuadrcula">
    <w:name w:val="Table Grid"/>
    <w:basedOn w:val="Tablanormal"/>
    <w:uiPriority w:val="39"/>
    <w:rsid w:val="0028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196</TotalTime>
  <Pages>38</Pages>
  <Words>7655</Words>
  <Characters>42106</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174</cp:revision>
  <cp:lastPrinted>2024-02-28T23:43:00Z</cp:lastPrinted>
  <dcterms:created xsi:type="dcterms:W3CDTF">2024-02-28T03:31:00Z</dcterms:created>
  <dcterms:modified xsi:type="dcterms:W3CDTF">2024-02-28T23:44:00Z</dcterms:modified>
</cp:coreProperties>
</file>
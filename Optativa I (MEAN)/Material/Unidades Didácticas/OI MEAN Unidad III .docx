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249387" w14:textId="77777777" w:rsidR="00F43320" w:rsidRDefault="00B0400E">
      <w:r>
        <w:rPr>
          <w:noProof/>
        </w:rPr>
        <w:drawing>
          <wp:anchor distT="0" distB="0" distL="114300" distR="114300" simplePos="0" relativeHeight="251637760" behindDoc="0" locked="0" layoutInCell="1" allowOverlap="1" wp14:anchorId="780949E5" wp14:editId="1764BC8C">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3C7657" w14:textId="77777777" w:rsidR="00F43320" w:rsidRDefault="00F43320"/>
    <w:p w14:paraId="3194BF59" w14:textId="77777777" w:rsidR="00F43320" w:rsidRDefault="00F43320"/>
    <w:p w14:paraId="327D87B5" w14:textId="77777777" w:rsidR="00F43320" w:rsidRDefault="00F43320"/>
    <w:p w14:paraId="14CC0472" w14:textId="77777777" w:rsidR="00F43320" w:rsidRDefault="00F43320"/>
    <w:p w14:paraId="71D34D26" w14:textId="77777777" w:rsidR="00F43320" w:rsidRDefault="00F43320"/>
    <w:p w14:paraId="52438C6F" w14:textId="77777777" w:rsidR="00F43320" w:rsidRDefault="00F43320"/>
    <w:p w14:paraId="046F723E" w14:textId="77777777" w:rsidR="00F43320" w:rsidRDefault="00F43320"/>
    <w:p w14:paraId="427E67ED" w14:textId="77777777" w:rsidR="00F43320" w:rsidRDefault="00F43320"/>
    <w:p w14:paraId="0665B9CE" w14:textId="77777777" w:rsidR="00F43320" w:rsidRDefault="006D7C25">
      <w:r>
        <w:rPr>
          <w:noProof/>
        </w:rPr>
        <mc:AlternateContent>
          <mc:Choice Requires="wps">
            <w:drawing>
              <wp:anchor distT="0" distB="0" distL="114300" distR="114300" simplePos="0" relativeHeight="251639808" behindDoc="1" locked="0" layoutInCell="1" allowOverlap="1" wp14:anchorId="0EA1FF22" wp14:editId="77C57EA2">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5471D49"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EA1FF22"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" filled="f" stroked="f">
                <v:stroke joinstyle="round"/>
                <o:lock v:ext="edit" shapetype="t"/>
                <v:textbox style="mso-fit-shape-to-text:t">
                  <w:txbxContent>
                    <w:p w14:paraId="25471D49"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0795CAFD" w14:textId="77777777" w:rsidR="00F43320" w:rsidRDefault="00F43320"/>
    <w:p w14:paraId="1898F366" w14:textId="77777777" w:rsidR="00F43320" w:rsidRDefault="00F43320"/>
    <w:p w14:paraId="3EBE5F54"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6E981166" wp14:editId="5AE05C55">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FDEDAE"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285BFA1A" w14:textId="77777777" w:rsidR="00F43320" w:rsidRDefault="003E0D37">
      <w:r>
        <w:rPr>
          <w:noProof/>
        </w:rPr>
        <mc:AlternateContent>
          <mc:Choice Requires="wps">
            <w:drawing>
              <wp:anchor distT="0" distB="0" distL="114300" distR="114300" simplePos="0" relativeHeight="251640832" behindDoc="0" locked="0" layoutInCell="1" allowOverlap="1" wp14:anchorId="6C430078" wp14:editId="6175E265">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EB8E40" w14:textId="77317B11" w:rsidR="00F43320" w:rsidRPr="005E6C17" w:rsidRDefault="00D240C4" w:rsidP="00EF5DC0">
                            <w:pPr>
                              <w:jc w:val="right"/>
                              <w:rPr>
                                <w:rFonts w:ascii="EleganTech™" w:hAnsi="EleganTech™"/>
                                <w:b/>
                                <w:color w:val="404040"/>
                                <w:sz w:val="54"/>
                                <w:szCs w:val="56"/>
                              </w:rPr>
                            </w:pPr>
                            <w:r w:rsidRPr="00D240C4">
                              <w:rPr>
                                <w:rFonts w:cs="Calibri"/>
                                <w:b/>
                                <w:color w:val="000000"/>
                                <w:sz w:val="48"/>
                                <w:szCs w:val="52"/>
                                <w:lang w:eastAsia="es-NI"/>
                              </w:rPr>
                              <w:t>Aplicaciones dinámicas con Angular</w:t>
                            </w:r>
                            <w:r w:rsidR="00F43320">
                              <w:rPr>
                                <w:rFonts w:cs="Calibri"/>
                                <w:b/>
                                <w:color w:val="000000"/>
                                <w:sz w:val="48"/>
                                <w:szCs w:val="52"/>
                                <w:lang w:eastAsia="es-NI"/>
                              </w:rPr>
                              <w:t xml:space="preserve">, Unidad </w:t>
                            </w:r>
                            <w:r>
                              <w:rPr>
                                <w:rFonts w:cs="Calibri"/>
                                <w:b/>
                                <w:color w:val="000000"/>
                                <w:sz w:val="48"/>
                                <w:szCs w:val="52"/>
                                <w:lang w:eastAsia="es-NI"/>
                              </w:rPr>
                              <w:t>III</w:t>
                            </w:r>
                          </w:p>
                          <w:p w14:paraId="24BD0A63"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430078"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61EB8E40" w14:textId="77317B11" w:rsidR="00F43320" w:rsidRPr="005E6C17" w:rsidRDefault="00D240C4" w:rsidP="00EF5DC0">
                      <w:pPr>
                        <w:jc w:val="right"/>
                        <w:rPr>
                          <w:rFonts w:ascii="EleganTech™" w:hAnsi="EleganTech™"/>
                          <w:b/>
                          <w:color w:val="404040"/>
                          <w:sz w:val="54"/>
                          <w:szCs w:val="56"/>
                        </w:rPr>
                      </w:pPr>
                      <w:r w:rsidRPr="00D240C4">
                        <w:rPr>
                          <w:rFonts w:cs="Calibri"/>
                          <w:b/>
                          <w:color w:val="000000"/>
                          <w:sz w:val="48"/>
                          <w:szCs w:val="52"/>
                          <w:lang w:eastAsia="es-NI"/>
                        </w:rPr>
                        <w:t>Aplicaciones dinámicas con Angular</w:t>
                      </w:r>
                      <w:r w:rsidR="00F43320">
                        <w:rPr>
                          <w:rFonts w:cs="Calibri"/>
                          <w:b/>
                          <w:color w:val="000000"/>
                          <w:sz w:val="48"/>
                          <w:szCs w:val="52"/>
                          <w:lang w:eastAsia="es-NI"/>
                        </w:rPr>
                        <w:t xml:space="preserve">, Unidad </w:t>
                      </w:r>
                      <w:r>
                        <w:rPr>
                          <w:rFonts w:cs="Calibri"/>
                          <w:b/>
                          <w:color w:val="000000"/>
                          <w:sz w:val="48"/>
                          <w:szCs w:val="52"/>
                          <w:lang w:eastAsia="es-NI"/>
                        </w:rPr>
                        <w:t>III</w:t>
                      </w:r>
                    </w:p>
                    <w:p w14:paraId="24BD0A63" w14:textId="77777777" w:rsidR="00F43320" w:rsidRDefault="00F43320" w:rsidP="00F43320">
                      <w:pPr>
                        <w:jc w:val="right"/>
                      </w:pPr>
                    </w:p>
                  </w:txbxContent>
                </v:textbox>
              </v:shape>
            </w:pict>
          </mc:Fallback>
        </mc:AlternateContent>
      </w:r>
    </w:p>
    <w:p w14:paraId="6B967017" w14:textId="77777777" w:rsidR="00F43320" w:rsidRDefault="00F43320"/>
    <w:p w14:paraId="0557087D" w14:textId="77777777" w:rsidR="005B0B82" w:rsidRDefault="005B0B82"/>
    <w:p w14:paraId="76ED46B3" w14:textId="77777777" w:rsidR="005B0B82" w:rsidRDefault="005B0B82"/>
    <w:p w14:paraId="07BE3013" w14:textId="77777777" w:rsidR="005B0B82" w:rsidRDefault="005B0B82"/>
    <w:p w14:paraId="264703DF" w14:textId="77777777" w:rsidR="005B0B82" w:rsidRDefault="005B0B82"/>
    <w:p w14:paraId="0D6C59FB" w14:textId="77777777" w:rsidR="005B0B82" w:rsidRDefault="005B0B82"/>
    <w:p w14:paraId="10C4AF1A" w14:textId="77777777" w:rsidR="005B0B82" w:rsidRDefault="005B0B82"/>
    <w:p w14:paraId="647E45C5" w14:textId="77777777" w:rsidR="005B0B82" w:rsidRDefault="005B0B82"/>
    <w:p w14:paraId="5B4781CA" w14:textId="77777777" w:rsidR="005B0B82" w:rsidRDefault="005B0B82"/>
    <w:p w14:paraId="614AF973" w14:textId="77777777" w:rsidR="005B0B82" w:rsidRDefault="005B0B82"/>
    <w:p w14:paraId="14508D2B" w14:textId="77777777" w:rsidR="005B0B82" w:rsidRDefault="005B0B82"/>
    <w:p w14:paraId="71445CAC" w14:textId="77777777" w:rsidR="005B0B82" w:rsidRDefault="005B0B82"/>
    <w:p w14:paraId="66A41936" w14:textId="77777777" w:rsidR="00636C8A" w:rsidRDefault="00636C8A"/>
    <w:p w14:paraId="406807A8" w14:textId="77777777" w:rsidR="00A66A79" w:rsidRDefault="00A66A79">
      <w:pPr>
        <w:sectPr w:rsidR="00A66A79" w:rsidSect="00636C8A">
          <w:pgSz w:w="12240" w:h="15840"/>
          <w:pgMar w:top="1418" w:right="1701" w:bottom="1418" w:left="1701" w:header="709" w:footer="709" w:gutter="0"/>
          <w:cols w:space="708"/>
          <w:docGrid w:linePitch="360"/>
        </w:sectPr>
      </w:pPr>
    </w:p>
    <w:p w14:paraId="71FA861B"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027B1EA0" wp14:editId="4852A31C">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BE4C1E" w14:textId="77777777" w:rsidR="0070212E" w:rsidRPr="00D904A7" w:rsidRDefault="0070212E" w:rsidP="0070212E">
                              <w:pPr>
                                <w:pStyle w:val="Ttulo1"/>
                              </w:pPr>
                              <w:bookmarkStart w:id="0" w:name="_Toc159962871"/>
                              <w:r w:rsidRPr="0070212E">
                                <w:t>Índice de Contenido</w:t>
                              </w:r>
                              <w:bookmarkEnd w:id="0"/>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27B1EA0"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6DBE4C1E" w14:textId="77777777" w:rsidR="0070212E" w:rsidRPr="00D904A7" w:rsidRDefault="0070212E" w:rsidP="0070212E">
                        <w:pPr>
                          <w:pStyle w:val="Ttulo1"/>
                        </w:pPr>
                        <w:bookmarkStart w:id="1" w:name="_Toc159962871"/>
                        <w:r w:rsidRPr="0070212E">
                          <w:t>Índice de Contenido</w:t>
                        </w:r>
                        <w:bookmarkEnd w:id="1"/>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32F79DFD"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6074C734"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7B0AFCFD" w14:textId="77777777" w:rsidR="00843820" w:rsidRPr="004A18B8" w:rsidRDefault="00843820" w:rsidP="00843820">
          <w:pPr>
            <w:rPr>
              <w:rFonts w:cs="Tahoma"/>
              <w:szCs w:val="24"/>
              <w:lang w:val="es-ES" w:eastAsia="es-NI"/>
            </w:rPr>
          </w:pPr>
        </w:p>
        <w:p w14:paraId="5DD50DD5" w14:textId="779D937F" w:rsidR="00452C40"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59962871" w:history="1">
            <w:r w:rsidR="00452C40" w:rsidRPr="00A839FF">
              <w:rPr>
                <w:rStyle w:val="Hipervnculo"/>
                <w:noProof/>
              </w:rPr>
              <w:t>Índice de Contenido</w:t>
            </w:r>
            <w:r w:rsidR="00452C40">
              <w:rPr>
                <w:noProof/>
                <w:webHidden/>
              </w:rPr>
              <w:tab/>
            </w:r>
            <w:r w:rsidR="00452C40">
              <w:rPr>
                <w:noProof/>
                <w:webHidden/>
              </w:rPr>
              <w:fldChar w:fldCharType="begin"/>
            </w:r>
            <w:r w:rsidR="00452C40">
              <w:rPr>
                <w:noProof/>
                <w:webHidden/>
              </w:rPr>
              <w:instrText xml:space="preserve"> PAGEREF _Toc159962871 \h </w:instrText>
            </w:r>
            <w:r w:rsidR="00452C40">
              <w:rPr>
                <w:noProof/>
                <w:webHidden/>
              </w:rPr>
            </w:r>
            <w:r w:rsidR="00452C40">
              <w:rPr>
                <w:noProof/>
                <w:webHidden/>
              </w:rPr>
              <w:fldChar w:fldCharType="separate"/>
            </w:r>
            <w:r w:rsidR="00E33DD0">
              <w:rPr>
                <w:noProof/>
                <w:webHidden/>
              </w:rPr>
              <w:t>2</w:t>
            </w:r>
            <w:r w:rsidR="00452C40">
              <w:rPr>
                <w:noProof/>
                <w:webHidden/>
              </w:rPr>
              <w:fldChar w:fldCharType="end"/>
            </w:r>
          </w:hyperlink>
        </w:p>
        <w:p w14:paraId="51808782" w14:textId="58F2A90C" w:rsidR="00452C40" w:rsidRDefault="00966A0E">
          <w:pPr>
            <w:pStyle w:val="TDC1"/>
            <w:tabs>
              <w:tab w:val="right" w:leader="dot" w:pos="8828"/>
            </w:tabs>
            <w:rPr>
              <w:rFonts w:asciiTheme="minorHAnsi" w:eastAsiaTheme="minorEastAsia" w:hAnsiTheme="minorHAnsi"/>
              <w:noProof/>
              <w:sz w:val="22"/>
              <w:lang w:eastAsia="es-NI"/>
            </w:rPr>
          </w:pPr>
          <w:hyperlink w:anchor="_Toc159962872" w:history="1">
            <w:r w:rsidR="00452C40" w:rsidRPr="00A839FF">
              <w:rPr>
                <w:rStyle w:val="Hipervnculo"/>
                <w:noProof/>
              </w:rPr>
              <w:t>Introducción</w:t>
            </w:r>
            <w:r w:rsidR="00452C40">
              <w:rPr>
                <w:noProof/>
                <w:webHidden/>
              </w:rPr>
              <w:tab/>
            </w:r>
            <w:r w:rsidR="00452C40">
              <w:rPr>
                <w:noProof/>
                <w:webHidden/>
              </w:rPr>
              <w:fldChar w:fldCharType="begin"/>
            </w:r>
            <w:r w:rsidR="00452C40">
              <w:rPr>
                <w:noProof/>
                <w:webHidden/>
              </w:rPr>
              <w:instrText xml:space="preserve"> PAGEREF _Toc159962872 \h </w:instrText>
            </w:r>
            <w:r w:rsidR="00452C40">
              <w:rPr>
                <w:noProof/>
                <w:webHidden/>
              </w:rPr>
            </w:r>
            <w:r w:rsidR="00452C40">
              <w:rPr>
                <w:noProof/>
                <w:webHidden/>
              </w:rPr>
              <w:fldChar w:fldCharType="separate"/>
            </w:r>
            <w:r w:rsidR="00E33DD0">
              <w:rPr>
                <w:noProof/>
                <w:webHidden/>
              </w:rPr>
              <w:t>3</w:t>
            </w:r>
            <w:r w:rsidR="00452C40">
              <w:rPr>
                <w:noProof/>
                <w:webHidden/>
              </w:rPr>
              <w:fldChar w:fldCharType="end"/>
            </w:r>
          </w:hyperlink>
        </w:p>
        <w:p w14:paraId="4ADB6BFB" w14:textId="327E5C5F" w:rsidR="00452C40" w:rsidRDefault="00966A0E">
          <w:pPr>
            <w:pStyle w:val="TDC1"/>
            <w:tabs>
              <w:tab w:val="right" w:leader="dot" w:pos="8828"/>
            </w:tabs>
            <w:rPr>
              <w:rFonts w:asciiTheme="minorHAnsi" w:eastAsiaTheme="minorEastAsia" w:hAnsiTheme="minorHAnsi"/>
              <w:noProof/>
              <w:sz w:val="22"/>
              <w:lang w:eastAsia="es-NI"/>
            </w:rPr>
          </w:pPr>
          <w:hyperlink w:anchor="_Toc159962873" w:history="1">
            <w:r w:rsidR="00452C40" w:rsidRPr="00A839FF">
              <w:rPr>
                <w:rStyle w:val="Hipervnculo"/>
                <w:noProof/>
              </w:rPr>
              <w:t>Desarrollo de Contenidos</w:t>
            </w:r>
            <w:r w:rsidR="00452C40">
              <w:rPr>
                <w:noProof/>
                <w:webHidden/>
              </w:rPr>
              <w:tab/>
            </w:r>
            <w:r w:rsidR="00452C40">
              <w:rPr>
                <w:noProof/>
                <w:webHidden/>
              </w:rPr>
              <w:fldChar w:fldCharType="begin"/>
            </w:r>
            <w:r w:rsidR="00452C40">
              <w:rPr>
                <w:noProof/>
                <w:webHidden/>
              </w:rPr>
              <w:instrText xml:space="preserve"> PAGEREF _Toc159962873 \h </w:instrText>
            </w:r>
            <w:r w:rsidR="00452C40">
              <w:rPr>
                <w:noProof/>
                <w:webHidden/>
              </w:rPr>
            </w:r>
            <w:r w:rsidR="00452C40">
              <w:rPr>
                <w:noProof/>
                <w:webHidden/>
              </w:rPr>
              <w:fldChar w:fldCharType="separate"/>
            </w:r>
            <w:r w:rsidR="00E33DD0">
              <w:rPr>
                <w:noProof/>
                <w:webHidden/>
              </w:rPr>
              <w:t>4</w:t>
            </w:r>
            <w:r w:rsidR="00452C40">
              <w:rPr>
                <w:noProof/>
                <w:webHidden/>
              </w:rPr>
              <w:fldChar w:fldCharType="end"/>
            </w:r>
          </w:hyperlink>
        </w:p>
        <w:p w14:paraId="5ECA4949" w14:textId="08B43246" w:rsidR="00452C40" w:rsidRDefault="00966A0E">
          <w:pPr>
            <w:pStyle w:val="TDC2"/>
            <w:tabs>
              <w:tab w:val="right" w:leader="dot" w:pos="8828"/>
            </w:tabs>
            <w:rPr>
              <w:noProof/>
            </w:rPr>
          </w:pPr>
          <w:hyperlink w:anchor="_Toc159962874" w:history="1">
            <w:r w:rsidR="00452C40" w:rsidRPr="00A839FF">
              <w:rPr>
                <w:rStyle w:val="Hipervnculo"/>
                <w:noProof/>
              </w:rPr>
              <w:t>Crear componentes de Angular en aplicaciones en Express</w:t>
            </w:r>
            <w:r w:rsidR="00452C40">
              <w:rPr>
                <w:noProof/>
                <w:webHidden/>
              </w:rPr>
              <w:tab/>
            </w:r>
            <w:r w:rsidR="00452C40">
              <w:rPr>
                <w:noProof/>
                <w:webHidden/>
              </w:rPr>
              <w:fldChar w:fldCharType="begin"/>
            </w:r>
            <w:r w:rsidR="00452C40">
              <w:rPr>
                <w:noProof/>
                <w:webHidden/>
              </w:rPr>
              <w:instrText xml:space="preserve"> PAGEREF _Toc159962874 \h </w:instrText>
            </w:r>
            <w:r w:rsidR="00452C40">
              <w:rPr>
                <w:noProof/>
                <w:webHidden/>
              </w:rPr>
            </w:r>
            <w:r w:rsidR="00452C40">
              <w:rPr>
                <w:noProof/>
                <w:webHidden/>
              </w:rPr>
              <w:fldChar w:fldCharType="separate"/>
            </w:r>
            <w:r w:rsidR="00E33DD0">
              <w:rPr>
                <w:noProof/>
                <w:webHidden/>
              </w:rPr>
              <w:t>4</w:t>
            </w:r>
            <w:r w:rsidR="00452C40">
              <w:rPr>
                <w:noProof/>
                <w:webHidden/>
              </w:rPr>
              <w:fldChar w:fldCharType="end"/>
            </w:r>
          </w:hyperlink>
        </w:p>
        <w:p w14:paraId="116A4BD7" w14:textId="0EF095AA" w:rsidR="00452C40" w:rsidRDefault="00966A0E">
          <w:pPr>
            <w:pStyle w:val="TDC3"/>
            <w:tabs>
              <w:tab w:val="right" w:leader="dot" w:pos="8828"/>
            </w:tabs>
            <w:rPr>
              <w:noProof/>
            </w:rPr>
          </w:pPr>
          <w:hyperlink w:anchor="_Toc159962875" w:history="1">
            <w:r w:rsidR="00452C40" w:rsidRPr="00A839FF">
              <w:rPr>
                <w:rStyle w:val="Hipervnculo"/>
                <w:noProof/>
              </w:rPr>
              <w:t>Configuración de Angular</w:t>
            </w:r>
            <w:r w:rsidR="00452C40">
              <w:rPr>
                <w:noProof/>
                <w:webHidden/>
              </w:rPr>
              <w:tab/>
            </w:r>
            <w:r w:rsidR="00452C40">
              <w:rPr>
                <w:noProof/>
                <w:webHidden/>
              </w:rPr>
              <w:fldChar w:fldCharType="begin"/>
            </w:r>
            <w:r w:rsidR="00452C40">
              <w:rPr>
                <w:noProof/>
                <w:webHidden/>
              </w:rPr>
              <w:instrText xml:space="preserve"> PAGEREF _Toc159962875 \h </w:instrText>
            </w:r>
            <w:r w:rsidR="00452C40">
              <w:rPr>
                <w:noProof/>
                <w:webHidden/>
              </w:rPr>
            </w:r>
            <w:r w:rsidR="00452C40">
              <w:rPr>
                <w:noProof/>
                <w:webHidden/>
              </w:rPr>
              <w:fldChar w:fldCharType="separate"/>
            </w:r>
            <w:r w:rsidR="00E33DD0">
              <w:rPr>
                <w:noProof/>
                <w:webHidden/>
              </w:rPr>
              <w:t>4</w:t>
            </w:r>
            <w:r w:rsidR="00452C40">
              <w:rPr>
                <w:noProof/>
                <w:webHidden/>
              </w:rPr>
              <w:fldChar w:fldCharType="end"/>
            </w:r>
          </w:hyperlink>
        </w:p>
        <w:p w14:paraId="35EC342C" w14:textId="28B00CA4" w:rsidR="00452C40" w:rsidRDefault="00966A0E">
          <w:pPr>
            <w:pStyle w:val="TDC3"/>
            <w:tabs>
              <w:tab w:val="right" w:leader="dot" w:pos="8828"/>
            </w:tabs>
            <w:rPr>
              <w:noProof/>
            </w:rPr>
          </w:pPr>
          <w:hyperlink w:anchor="_Toc159962876" w:history="1">
            <w:r w:rsidR="00452C40" w:rsidRPr="00A839FF">
              <w:rPr>
                <w:rStyle w:val="Hipervnculo"/>
                <w:noProof/>
              </w:rPr>
              <w:t>Creación de componentes de Angular</w:t>
            </w:r>
            <w:r w:rsidR="00452C40">
              <w:rPr>
                <w:noProof/>
                <w:webHidden/>
              </w:rPr>
              <w:tab/>
            </w:r>
            <w:r w:rsidR="00452C40">
              <w:rPr>
                <w:noProof/>
                <w:webHidden/>
              </w:rPr>
              <w:fldChar w:fldCharType="begin"/>
            </w:r>
            <w:r w:rsidR="00452C40">
              <w:rPr>
                <w:noProof/>
                <w:webHidden/>
              </w:rPr>
              <w:instrText xml:space="preserve"> PAGEREF _Toc159962876 \h </w:instrText>
            </w:r>
            <w:r w:rsidR="00452C40">
              <w:rPr>
                <w:noProof/>
                <w:webHidden/>
              </w:rPr>
            </w:r>
            <w:r w:rsidR="00452C40">
              <w:rPr>
                <w:noProof/>
                <w:webHidden/>
              </w:rPr>
              <w:fldChar w:fldCharType="separate"/>
            </w:r>
            <w:r w:rsidR="00E33DD0">
              <w:rPr>
                <w:noProof/>
                <w:webHidden/>
              </w:rPr>
              <w:t>4</w:t>
            </w:r>
            <w:r w:rsidR="00452C40">
              <w:rPr>
                <w:noProof/>
                <w:webHidden/>
              </w:rPr>
              <w:fldChar w:fldCharType="end"/>
            </w:r>
          </w:hyperlink>
        </w:p>
        <w:p w14:paraId="419A573F" w14:textId="614FC9B4" w:rsidR="00452C40" w:rsidRDefault="00966A0E">
          <w:pPr>
            <w:pStyle w:val="TDC3"/>
            <w:tabs>
              <w:tab w:val="right" w:leader="dot" w:pos="8828"/>
            </w:tabs>
            <w:rPr>
              <w:noProof/>
            </w:rPr>
          </w:pPr>
          <w:hyperlink w:anchor="_Toc159962877" w:history="1">
            <w:r w:rsidR="00452C40" w:rsidRPr="00A839FF">
              <w:rPr>
                <w:rStyle w:val="Hipervnculo"/>
                <w:noProof/>
              </w:rPr>
              <w:t>Obtención de datos por medio de APIs</w:t>
            </w:r>
            <w:r w:rsidR="00452C40">
              <w:rPr>
                <w:noProof/>
                <w:webHidden/>
              </w:rPr>
              <w:tab/>
            </w:r>
            <w:r w:rsidR="00452C40">
              <w:rPr>
                <w:noProof/>
                <w:webHidden/>
              </w:rPr>
              <w:fldChar w:fldCharType="begin"/>
            </w:r>
            <w:r w:rsidR="00452C40">
              <w:rPr>
                <w:noProof/>
                <w:webHidden/>
              </w:rPr>
              <w:instrText xml:space="preserve"> PAGEREF _Toc159962877 \h </w:instrText>
            </w:r>
            <w:r w:rsidR="00452C40">
              <w:rPr>
                <w:noProof/>
                <w:webHidden/>
              </w:rPr>
            </w:r>
            <w:r w:rsidR="00452C40">
              <w:rPr>
                <w:noProof/>
                <w:webHidden/>
              </w:rPr>
              <w:fldChar w:fldCharType="separate"/>
            </w:r>
            <w:r w:rsidR="00E33DD0">
              <w:rPr>
                <w:noProof/>
                <w:webHidden/>
              </w:rPr>
              <w:t>5</w:t>
            </w:r>
            <w:r w:rsidR="00452C40">
              <w:rPr>
                <w:noProof/>
                <w:webHidden/>
              </w:rPr>
              <w:fldChar w:fldCharType="end"/>
            </w:r>
          </w:hyperlink>
        </w:p>
        <w:p w14:paraId="5911EEDE" w14:textId="27F4A097" w:rsidR="00452C40" w:rsidRDefault="00966A0E">
          <w:pPr>
            <w:pStyle w:val="TDC3"/>
            <w:tabs>
              <w:tab w:val="right" w:leader="dot" w:pos="8828"/>
            </w:tabs>
            <w:rPr>
              <w:noProof/>
            </w:rPr>
          </w:pPr>
          <w:hyperlink w:anchor="_Toc159962878" w:history="1">
            <w:r w:rsidR="00452C40" w:rsidRPr="00A839FF">
              <w:rPr>
                <w:rStyle w:val="Hipervnculo"/>
                <w:noProof/>
              </w:rPr>
              <w:t>Validación de formularios</w:t>
            </w:r>
            <w:r w:rsidR="00452C40">
              <w:rPr>
                <w:noProof/>
                <w:webHidden/>
              </w:rPr>
              <w:tab/>
            </w:r>
            <w:r w:rsidR="00452C40">
              <w:rPr>
                <w:noProof/>
                <w:webHidden/>
              </w:rPr>
              <w:fldChar w:fldCharType="begin"/>
            </w:r>
            <w:r w:rsidR="00452C40">
              <w:rPr>
                <w:noProof/>
                <w:webHidden/>
              </w:rPr>
              <w:instrText xml:space="preserve"> PAGEREF _Toc159962878 \h </w:instrText>
            </w:r>
            <w:r w:rsidR="00452C40">
              <w:rPr>
                <w:noProof/>
                <w:webHidden/>
              </w:rPr>
            </w:r>
            <w:r w:rsidR="00452C40">
              <w:rPr>
                <w:noProof/>
                <w:webHidden/>
              </w:rPr>
              <w:fldChar w:fldCharType="separate"/>
            </w:r>
            <w:r w:rsidR="00E33DD0">
              <w:rPr>
                <w:noProof/>
                <w:webHidden/>
              </w:rPr>
              <w:t>5</w:t>
            </w:r>
            <w:r w:rsidR="00452C40">
              <w:rPr>
                <w:noProof/>
                <w:webHidden/>
              </w:rPr>
              <w:fldChar w:fldCharType="end"/>
            </w:r>
          </w:hyperlink>
        </w:p>
        <w:p w14:paraId="20059277" w14:textId="11CECD91" w:rsidR="00452C40" w:rsidRDefault="00966A0E">
          <w:pPr>
            <w:pStyle w:val="TDC2"/>
            <w:tabs>
              <w:tab w:val="right" w:leader="dot" w:pos="8828"/>
            </w:tabs>
            <w:rPr>
              <w:noProof/>
            </w:rPr>
          </w:pPr>
          <w:hyperlink w:anchor="_Toc159962879" w:history="1">
            <w:r w:rsidR="00452C40" w:rsidRPr="00A839FF">
              <w:rPr>
                <w:rStyle w:val="Hipervnculo"/>
                <w:noProof/>
              </w:rPr>
              <w:t>Desarrollo de aplicaciones SPA con Angular</w:t>
            </w:r>
            <w:r w:rsidR="00452C40">
              <w:rPr>
                <w:noProof/>
                <w:webHidden/>
              </w:rPr>
              <w:tab/>
            </w:r>
            <w:r w:rsidR="00452C40">
              <w:rPr>
                <w:noProof/>
                <w:webHidden/>
              </w:rPr>
              <w:fldChar w:fldCharType="begin"/>
            </w:r>
            <w:r w:rsidR="00452C40">
              <w:rPr>
                <w:noProof/>
                <w:webHidden/>
              </w:rPr>
              <w:instrText xml:space="preserve"> PAGEREF _Toc159962879 \h </w:instrText>
            </w:r>
            <w:r w:rsidR="00452C40">
              <w:rPr>
                <w:noProof/>
                <w:webHidden/>
              </w:rPr>
            </w:r>
            <w:r w:rsidR="00452C40">
              <w:rPr>
                <w:noProof/>
                <w:webHidden/>
              </w:rPr>
              <w:fldChar w:fldCharType="separate"/>
            </w:r>
            <w:r w:rsidR="00E33DD0">
              <w:rPr>
                <w:noProof/>
                <w:webHidden/>
              </w:rPr>
              <w:t>6</w:t>
            </w:r>
            <w:r w:rsidR="00452C40">
              <w:rPr>
                <w:noProof/>
                <w:webHidden/>
              </w:rPr>
              <w:fldChar w:fldCharType="end"/>
            </w:r>
          </w:hyperlink>
        </w:p>
        <w:p w14:paraId="10D0B494" w14:textId="30278341" w:rsidR="00452C40" w:rsidRDefault="00966A0E">
          <w:pPr>
            <w:pStyle w:val="TDC3"/>
            <w:tabs>
              <w:tab w:val="right" w:leader="dot" w:pos="8828"/>
            </w:tabs>
            <w:rPr>
              <w:noProof/>
            </w:rPr>
          </w:pPr>
          <w:hyperlink w:anchor="_Toc159962880" w:history="1">
            <w:r w:rsidR="00452C40" w:rsidRPr="00A839FF">
              <w:rPr>
                <w:rStyle w:val="Hipervnculo"/>
                <w:noProof/>
              </w:rPr>
              <w:t>Configuración del proyecto para SPA</w:t>
            </w:r>
            <w:r w:rsidR="00452C40">
              <w:rPr>
                <w:noProof/>
                <w:webHidden/>
              </w:rPr>
              <w:tab/>
            </w:r>
            <w:r w:rsidR="00452C40">
              <w:rPr>
                <w:noProof/>
                <w:webHidden/>
              </w:rPr>
              <w:fldChar w:fldCharType="begin"/>
            </w:r>
            <w:r w:rsidR="00452C40">
              <w:rPr>
                <w:noProof/>
                <w:webHidden/>
              </w:rPr>
              <w:instrText xml:space="preserve"> PAGEREF _Toc159962880 \h </w:instrText>
            </w:r>
            <w:r w:rsidR="00452C40">
              <w:rPr>
                <w:noProof/>
                <w:webHidden/>
              </w:rPr>
            </w:r>
            <w:r w:rsidR="00452C40">
              <w:rPr>
                <w:noProof/>
                <w:webHidden/>
              </w:rPr>
              <w:fldChar w:fldCharType="separate"/>
            </w:r>
            <w:r w:rsidR="00E33DD0">
              <w:rPr>
                <w:noProof/>
                <w:webHidden/>
              </w:rPr>
              <w:t>6</w:t>
            </w:r>
            <w:r w:rsidR="00452C40">
              <w:rPr>
                <w:noProof/>
                <w:webHidden/>
              </w:rPr>
              <w:fldChar w:fldCharType="end"/>
            </w:r>
          </w:hyperlink>
        </w:p>
        <w:p w14:paraId="31AC40F9" w14:textId="00E7D2F1" w:rsidR="00452C40" w:rsidRDefault="00966A0E">
          <w:pPr>
            <w:pStyle w:val="TDC3"/>
            <w:tabs>
              <w:tab w:val="right" w:leader="dot" w:pos="8828"/>
            </w:tabs>
            <w:rPr>
              <w:noProof/>
            </w:rPr>
          </w:pPr>
          <w:hyperlink w:anchor="_Toc159962881" w:history="1">
            <w:r w:rsidR="00452C40" w:rsidRPr="00A839FF">
              <w:rPr>
                <w:rStyle w:val="Hipervnculo"/>
                <w:noProof/>
              </w:rPr>
              <w:t>Cambiando del enrutamiento de Express al enrutamiento de Angular</w:t>
            </w:r>
            <w:r w:rsidR="00452C40">
              <w:rPr>
                <w:noProof/>
                <w:webHidden/>
              </w:rPr>
              <w:tab/>
            </w:r>
            <w:r w:rsidR="00452C40">
              <w:rPr>
                <w:noProof/>
                <w:webHidden/>
              </w:rPr>
              <w:fldChar w:fldCharType="begin"/>
            </w:r>
            <w:r w:rsidR="00452C40">
              <w:rPr>
                <w:noProof/>
                <w:webHidden/>
              </w:rPr>
              <w:instrText xml:space="preserve"> PAGEREF _Toc159962881 \h </w:instrText>
            </w:r>
            <w:r w:rsidR="00452C40">
              <w:rPr>
                <w:noProof/>
                <w:webHidden/>
              </w:rPr>
            </w:r>
            <w:r w:rsidR="00452C40">
              <w:rPr>
                <w:noProof/>
                <w:webHidden/>
              </w:rPr>
              <w:fldChar w:fldCharType="separate"/>
            </w:r>
            <w:r w:rsidR="00E33DD0">
              <w:rPr>
                <w:noProof/>
                <w:webHidden/>
              </w:rPr>
              <w:t>6</w:t>
            </w:r>
            <w:r w:rsidR="00452C40">
              <w:rPr>
                <w:noProof/>
                <w:webHidden/>
              </w:rPr>
              <w:fldChar w:fldCharType="end"/>
            </w:r>
          </w:hyperlink>
        </w:p>
        <w:p w14:paraId="38455491" w14:textId="45B82363" w:rsidR="00452C40" w:rsidRDefault="00966A0E">
          <w:pPr>
            <w:pStyle w:val="TDC3"/>
            <w:tabs>
              <w:tab w:val="right" w:leader="dot" w:pos="8828"/>
            </w:tabs>
            <w:rPr>
              <w:noProof/>
            </w:rPr>
          </w:pPr>
          <w:hyperlink w:anchor="_Toc159962882" w:history="1">
            <w:r w:rsidR="00452C40" w:rsidRPr="00A839FF">
              <w:rPr>
                <w:rStyle w:val="Hipervnculo"/>
                <w:noProof/>
              </w:rPr>
              <w:t>Creación las primeras vistas, controladores y servicios</w:t>
            </w:r>
            <w:r w:rsidR="00452C40">
              <w:rPr>
                <w:noProof/>
                <w:webHidden/>
              </w:rPr>
              <w:tab/>
            </w:r>
            <w:r w:rsidR="00452C40">
              <w:rPr>
                <w:noProof/>
                <w:webHidden/>
              </w:rPr>
              <w:fldChar w:fldCharType="begin"/>
            </w:r>
            <w:r w:rsidR="00452C40">
              <w:rPr>
                <w:noProof/>
                <w:webHidden/>
              </w:rPr>
              <w:instrText xml:space="preserve"> PAGEREF _Toc159962882 \h </w:instrText>
            </w:r>
            <w:r w:rsidR="00452C40">
              <w:rPr>
                <w:noProof/>
                <w:webHidden/>
              </w:rPr>
            </w:r>
            <w:r w:rsidR="00452C40">
              <w:rPr>
                <w:noProof/>
                <w:webHidden/>
              </w:rPr>
              <w:fldChar w:fldCharType="separate"/>
            </w:r>
            <w:r w:rsidR="00E33DD0">
              <w:rPr>
                <w:noProof/>
                <w:webHidden/>
              </w:rPr>
              <w:t>7</w:t>
            </w:r>
            <w:r w:rsidR="00452C40">
              <w:rPr>
                <w:noProof/>
                <w:webHidden/>
              </w:rPr>
              <w:fldChar w:fldCharType="end"/>
            </w:r>
          </w:hyperlink>
        </w:p>
        <w:p w14:paraId="56CA1CC9" w14:textId="5D53D65C" w:rsidR="00452C40" w:rsidRDefault="00966A0E">
          <w:pPr>
            <w:pStyle w:val="TDC1"/>
            <w:tabs>
              <w:tab w:val="right" w:leader="dot" w:pos="8828"/>
            </w:tabs>
            <w:rPr>
              <w:rFonts w:asciiTheme="minorHAnsi" w:eastAsiaTheme="minorEastAsia" w:hAnsiTheme="minorHAnsi"/>
              <w:noProof/>
              <w:sz w:val="22"/>
              <w:lang w:eastAsia="es-NI"/>
            </w:rPr>
          </w:pPr>
          <w:hyperlink w:anchor="_Toc159962883" w:history="1">
            <w:r w:rsidR="00452C40" w:rsidRPr="00A839FF">
              <w:rPr>
                <w:rStyle w:val="Hipervnculo"/>
                <w:noProof/>
              </w:rPr>
              <w:t>Bibliografía y Webgrafía</w:t>
            </w:r>
            <w:r w:rsidR="00452C40">
              <w:rPr>
                <w:noProof/>
                <w:webHidden/>
              </w:rPr>
              <w:tab/>
            </w:r>
            <w:r w:rsidR="00452C40">
              <w:rPr>
                <w:noProof/>
                <w:webHidden/>
              </w:rPr>
              <w:fldChar w:fldCharType="begin"/>
            </w:r>
            <w:r w:rsidR="00452C40">
              <w:rPr>
                <w:noProof/>
                <w:webHidden/>
              </w:rPr>
              <w:instrText xml:space="preserve"> PAGEREF _Toc159962883 \h </w:instrText>
            </w:r>
            <w:r w:rsidR="00452C40">
              <w:rPr>
                <w:noProof/>
                <w:webHidden/>
              </w:rPr>
            </w:r>
            <w:r w:rsidR="00452C40">
              <w:rPr>
                <w:noProof/>
                <w:webHidden/>
              </w:rPr>
              <w:fldChar w:fldCharType="separate"/>
            </w:r>
            <w:r w:rsidR="00E33DD0">
              <w:rPr>
                <w:noProof/>
                <w:webHidden/>
              </w:rPr>
              <w:t>8</w:t>
            </w:r>
            <w:r w:rsidR="00452C40">
              <w:rPr>
                <w:noProof/>
                <w:webHidden/>
              </w:rPr>
              <w:fldChar w:fldCharType="end"/>
            </w:r>
          </w:hyperlink>
        </w:p>
        <w:p w14:paraId="22BF2A41" w14:textId="3F0BEA66" w:rsidR="00452C40" w:rsidRDefault="00966A0E">
          <w:pPr>
            <w:pStyle w:val="TDC1"/>
            <w:tabs>
              <w:tab w:val="right" w:leader="dot" w:pos="8828"/>
            </w:tabs>
            <w:rPr>
              <w:rFonts w:asciiTheme="minorHAnsi" w:eastAsiaTheme="minorEastAsia" w:hAnsiTheme="minorHAnsi"/>
              <w:noProof/>
              <w:sz w:val="22"/>
              <w:lang w:eastAsia="es-NI"/>
            </w:rPr>
          </w:pPr>
          <w:hyperlink w:anchor="_Toc159962884" w:history="1">
            <w:r w:rsidR="00452C40" w:rsidRPr="00A839FF">
              <w:rPr>
                <w:rStyle w:val="Hipervnculo"/>
                <w:noProof/>
              </w:rPr>
              <w:t>Glosario</w:t>
            </w:r>
            <w:r w:rsidR="00452C40">
              <w:rPr>
                <w:noProof/>
                <w:webHidden/>
              </w:rPr>
              <w:tab/>
            </w:r>
            <w:r w:rsidR="00452C40">
              <w:rPr>
                <w:noProof/>
                <w:webHidden/>
              </w:rPr>
              <w:fldChar w:fldCharType="begin"/>
            </w:r>
            <w:r w:rsidR="00452C40">
              <w:rPr>
                <w:noProof/>
                <w:webHidden/>
              </w:rPr>
              <w:instrText xml:space="preserve"> PAGEREF _Toc159962884 \h </w:instrText>
            </w:r>
            <w:r w:rsidR="00452C40">
              <w:rPr>
                <w:noProof/>
                <w:webHidden/>
              </w:rPr>
            </w:r>
            <w:r w:rsidR="00452C40">
              <w:rPr>
                <w:noProof/>
                <w:webHidden/>
              </w:rPr>
              <w:fldChar w:fldCharType="separate"/>
            </w:r>
            <w:r w:rsidR="00E33DD0">
              <w:rPr>
                <w:noProof/>
                <w:webHidden/>
              </w:rPr>
              <w:t>8</w:t>
            </w:r>
            <w:r w:rsidR="00452C40">
              <w:rPr>
                <w:noProof/>
                <w:webHidden/>
              </w:rPr>
              <w:fldChar w:fldCharType="end"/>
            </w:r>
          </w:hyperlink>
        </w:p>
        <w:p w14:paraId="461F2429" w14:textId="1AC4D449" w:rsidR="00843820" w:rsidRDefault="00843820">
          <w:r w:rsidRPr="004A18B8">
            <w:rPr>
              <w:rFonts w:cs="Tahoma"/>
              <w:szCs w:val="24"/>
              <w:lang w:val="es-ES"/>
            </w:rPr>
            <w:fldChar w:fldCharType="end"/>
          </w:r>
        </w:p>
      </w:sdtContent>
    </w:sdt>
    <w:p w14:paraId="33BB0A31" w14:textId="77777777" w:rsidR="00B0609B" w:rsidRPr="008D04CA" w:rsidRDefault="00B0609B" w:rsidP="008D04CA">
      <w:pPr>
        <w:spacing w:line="276" w:lineRule="auto"/>
        <w:rPr>
          <w:bCs/>
        </w:rPr>
      </w:pPr>
    </w:p>
    <w:p w14:paraId="2982D6B7" w14:textId="77777777" w:rsidR="00B0609B" w:rsidRPr="008D04CA" w:rsidRDefault="00B0609B" w:rsidP="008D04CA">
      <w:pPr>
        <w:spacing w:line="276" w:lineRule="auto"/>
        <w:rPr>
          <w:bCs/>
        </w:rPr>
      </w:pPr>
    </w:p>
    <w:p w14:paraId="1B73E6F3" w14:textId="77777777" w:rsidR="00B0609B" w:rsidRPr="008D04CA" w:rsidRDefault="00B0609B" w:rsidP="008D04CA">
      <w:pPr>
        <w:spacing w:line="276" w:lineRule="auto"/>
        <w:rPr>
          <w:bCs/>
        </w:rPr>
      </w:pPr>
    </w:p>
    <w:p w14:paraId="486FC228" w14:textId="77777777" w:rsidR="00B0609B" w:rsidRPr="008D04CA" w:rsidRDefault="00B0609B" w:rsidP="008D04CA">
      <w:pPr>
        <w:spacing w:line="276" w:lineRule="auto"/>
        <w:rPr>
          <w:bCs/>
        </w:rPr>
      </w:pPr>
    </w:p>
    <w:p w14:paraId="0278561F" w14:textId="77777777" w:rsidR="00B0609B" w:rsidRPr="008D04CA" w:rsidRDefault="00B0609B" w:rsidP="008D04CA">
      <w:pPr>
        <w:spacing w:line="276" w:lineRule="auto"/>
        <w:rPr>
          <w:bCs/>
        </w:rPr>
      </w:pPr>
    </w:p>
    <w:p w14:paraId="5D8C91B7" w14:textId="77777777" w:rsidR="00B0609B" w:rsidRPr="008D04CA" w:rsidRDefault="00B0609B" w:rsidP="008D04CA">
      <w:pPr>
        <w:spacing w:line="276" w:lineRule="auto"/>
        <w:rPr>
          <w:bCs/>
        </w:rPr>
      </w:pPr>
    </w:p>
    <w:p w14:paraId="74BF0AFF" w14:textId="77777777" w:rsidR="00B0609B" w:rsidRPr="008D04CA" w:rsidRDefault="00B0609B" w:rsidP="008D04CA">
      <w:pPr>
        <w:spacing w:line="276" w:lineRule="auto"/>
        <w:rPr>
          <w:bCs/>
        </w:rPr>
      </w:pPr>
    </w:p>
    <w:p w14:paraId="665B462C" w14:textId="77777777" w:rsidR="00B0609B" w:rsidRDefault="00B0609B" w:rsidP="00AB2DF6">
      <w:pPr>
        <w:spacing w:line="276" w:lineRule="auto"/>
        <w:jc w:val="right"/>
        <w:rPr>
          <w:b/>
        </w:rPr>
      </w:pPr>
    </w:p>
    <w:p w14:paraId="56A00536" w14:textId="4D2E4AE9" w:rsidR="00B0609B" w:rsidRPr="00A76AA1" w:rsidRDefault="00452C40"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254851DA" wp14:editId="180663D1">
                <wp:simplePos x="0" y="0"/>
                <wp:positionH relativeFrom="column">
                  <wp:posOffset>-296545</wp:posOffset>
                </wp:positionH>
                <wp:positionV relativeFrom="paragraph">
                  <wp:posOffset>-144900</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8674C9" w14:textId="77777777" w:rsidR="008D04CA" w:rsidRPr="00D904A7" w:rsidRDefault="008D04CA" w:rsidP="008D04CA">
                              <w:pPr>
                                <w:pStyle w:val="Ttulo1"/>
                              </w:pPr>
                              <w:bookmarkStart w:id="2" w:name="_Toc159962872"/>
                              <w:r w:rsidRPr="008D04CA">
                                <w:t>Introducción</w:t>
                              </w:r>
                              <w:bookmarkEnd w:id="2"/>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54851DA" id="Grupo 37" o:spid="_x0000_s1033" style="position:absolute;left:0;text-align:left;margin-left:-23.35pt;margin-top:-11.4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668674C9" w14:textId="77777777" w:rsidR="008D04CA" w:rsidRPr="00D904A7" w:rsidRDefault="008D04CA" w:rsidP="008D04CA">
                        <w:pPr>
                          <w:pStyle w:val="Ttulo1"/>
                        </w:pPr>
                        <w:bookmarkStart w:id="3" w:name="_Toc159962872"/>
                        <w:r w:rsidRPr="008D04CA">
                          <w:t>Introducción</w:t>
                        </w:r>
                        <w:bookmarkEnd w:id="3"/>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53F4D2CA" w14:textId="72085075" w:rsidR="00B0609B" w:rsidRPr="00A76AA1" w:rsidRDefault="00191D18" w:rsidP="00A76AA1">
      <w:pPr>
        <w:contextualSpacing/>
        <w:rPr>
          <w:bCs/>
        </w:rPr>
      </w:pPr>
      <w:r>
        <w:rPr>
          <w:bCs/>
          <w:noProof/>
        </w:rPr>
        <w:drawing>
          <wp:anchor distT="0" distB="0" distL="114300" distR="114300" simplePos="0" relativeHeight="251679744" behindDoc="1" locked="0" layoutInCell="1" allowOverlap="1" wp14:anchorId="0476392C" wp14:editId="4E4110AD">
            <wp:simplePos x="0" y="0"/>
            <wp:positionH relativeFrom="column">
              <wp:posOffset>-88184</wp:posOffset>
            </wp:positionH>
            <wp:positionV relativeFrom="paragraph">
              <wp:posOffset>116205</wp:posOffset>
            </wp:positionV>
            <wp:extent cx="3628417" cy="2040831"/>
            <wp:effectExtent l="0" t="0" r="0" b="0"/>
            <wp:wrapTight wrapText="bothSides">
              <wp:wrapPolygon edited="0">
                <wp:start x="9980" y="1613"/>
                <wp:lineTo x="6578" y="2420"/>
                <wp:lineTo x="0" y="4639"/>
                <wp:lineTo x="0" y="6050"/>
                <wp:lineTo x="567" y="8471"/>
                <wp:lineTo x="4196" y="19563"/>
                <wp:lineTo x="5217" y="19563"/>
                <wp:lineTo x="5557" y="19160"/>
                <wp:lineTo x="15537" y="15126"/>
                <wp:lineTo x="17124" y="14924"/>
                <wp:lineTo x="20753" y="12706"/>
                <wp:lineTo x="20640" y="9076"/>
                <wp:lineTo x="20186" y="8471"/>
                <wp:lineTo x="18145" y="7059"/>
                <wp:lineTo x="15423" y="5244"/>
                <wp:lineTo x="11114" y="1613"/>
                <wp:lineTo x="9980" y="1613"/>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9">
                      <a:extLst>
                        <a:ext uri="{BEBA8EAE-BF5A-486C-A8C5-ECC9F3942E4B}">
                          <a14:imgProps xmlns:a14="http://schemas.microsoft.com/office/drawing/2010/main">
                            <a14:imgLayer r:embed="rId10">
                              <a14:imgEffect>
                                <a14:backgroundRemoval t="10000" b="90000" l="1250" r="94844">
                                  <a14:foregroundMark x1="4688" y1="25278" x2="43906" y2="45278"/>
                                  <a14:foregroundMark x1="4063" y1="32500" x2="2500" y2="24444"/>
                                  <a14:foregroundMark x1="5548" y1="36713" x2="2344" y2="25833"/>
                                  <a14:foregroundMark x1="9393" y1="49770" x2="9276" y2="49373"/>
                                  <a14:foregroundMark x1="17969" y1="78889" x2="11760" y2="57806"/>
                                  <a14:foregroundMark x1="4531" y1="35556" x2="2656" y2="28611"/>
                                  <a14:foregroundMark x1="3906" y1="35833" x2="2813" y2="29167"/>
                                  <a14:foregroundMark x1="91875" y1="42500" x2="84375" y2="41944"/>
                                  <a14:foregroundMark x1="93281" y1="55556" x2="76406" y2="58056"/>
                                  <a14:foregroundMark x1="93750" y1="42500" x2="67500" y2="37500"/>
                                  <a14:foregroundMark x1="94375" y1="56111" x2="93125" y2="51667"/>
                                  <a14:foregroundMark x1="94844" y1="42778" x2="90469" y2="42778"/>
                                  <a14:foregroundMark x1="2656" y1="33333" x2="1875" y2="28056"/>
                                  <a14:foregroundMark x1="15625" y1="75556" x2="15294" y2="74567"/>
                                  <a14:backgroundMark x1="13906" y1="71389" x2="2500" y2="39167"/>
                                  <a14:backgroundMark x1="2500" y1="39167" x2="938" y2="29444"/>
                                  <a14:backgroundMark x1="3750" y1="38333" x2="7656" y2="50833"/>
                                  <a14:backgroundMark x1="3438" y1="38333" x2="1563" y2="33056"/>
                                  <a14:backgroundMark x1="15000" y1="75000" x2="9375" y2="60000"/>
                                  <a14:backgroundMark x1="9375" y1="60000" x2="7969" y2="50833"/>
                                  <a14:backgroundMark x1="7813" y1="51111" x2="10156" y2="59167"/>
                                  <a14:backgroundMark x1="15313" y1="75556" x2="12656" y2="66389"/>
                                  <a14:backgroundMark x1="15625" y1="76111" x2="7187" y2="49722"/>
                                  <a14:backgroundMark x1="10313" y1="57778" x2="8594" y2="52778"/>
                                </a14:backgroundRemoval>
                              </a14:imgEffect>
                            </a14:imgLayer>
                          </a14:imgProps>
                        </a:ext>
                        <a:ext uri="{28A0092B-C50C-407E-A947-70E740481C1C}">
                          <a14:useLocalDpi xmlns:a14="http://schemas.microsoft.com/office/drawing/2010/main" val="0"/>
                        </a:ext>
                      </a:extLst>
                    </a:blip>
                    <a:stretch>
                      <a:fillRect/>
                    </a:stretch>
                  </pic:blipFill>
                  <pic:spPr>
                    <a:xfrm>
                      <a:off x="0" y="0"/>
                      <a:ext cx="3628417" cy="2040831"/>
                    </a:xfrm>
                    <a:prstGeom prst="rect">
                      <a:avLst/>
                    </a:prstGeom>
                  </pic:spPr>
                </pic:pic>
              </a:graphicData>
            </a:graphic>
            <wp14:sizeRelH relativeFrom="page">
              <wp14:pctWidth>0</wp14:pctWidth>
            </wp14:sizeRelH>
            <wp14:sizeRelV relativeFrom="page">
              <wp14:pctHeight>0</wp14:pctHeight>
            </wp14:sizeRelV>
          </wp:anchor>
        </w:drawing>
      </w:r>
    </w:p>
    <w:p w14:paraId="2AAADBB9" w14:textId="105D9ACC" w:rsidR="00D240C4" w:rsidRPr="00D240C4" w:rsidRDefault="00D240C4" w:rsidP="00D240C4">
      <w:pPr>
        <w:contextualSpacing/>
        <w:rPr>
          <w:bCs/>
        </w:rPr>
      </w:pPr>
      <w:r w:rsidRPr="00D240C4">
        <w:rPr>
          <w:bCs/>
        </w:rPr>
        <w:t xml:space="preserve">Bienvenidos a la Unidad III de nuestro curso sobre Aplicaciones Dinámicas con Angular. En esta sección, nos adentraremos en el emocionante mundo de Angular y aprenderemos cómo integrarlo en páginas web existentes, acceder a datos a través de </w:t>
      </w:r>
      <w:proofErr w:type="spellStart"/>
      <w:r w:rsidRPr="00D240C4">
        <w:rPr>
          <w:bCs/>
        </w:rPr>
        <w:t>APIs</w:t>
      </w:r>
      <w:proofErr w:type="spellEnd"/>
      <w:r w:rsidRPr="00D240C4">
        <w:rPr>
          <w:bCs/>
        </w:rPr>
        <w:t>, configurar Express para el funcionamiento con aplicaciones de página única (SPA), y aplicar las mejores prácticas en el desarrollo de aplicaciones complejas con esta potente herramienta.</w:t>
      </w:r>
    </w:p>
    <w:p w14:paraId="77BC190D" w14:textId="77777777" w:rsidR="00D240C4" w:rsidRPr="00D240C4" w:rsidRDefault="00D240C4" w:rsidP="00D240C4">
      <w:pPr>
        <w:contextualSpacing/>
        <w:rPr>
          <w:bCs/>
        </w:rPr>
      </w:pPr>
    </w:p>
    <w:p w14:paraId="061A078E" w14:textId="77777777" w:rsidR="00D240C4" w:rsidRPr="00D240C4" w:rsidRDefault="00D240C4" w:rsidP="00D240C4">
      <w:pPr>
        <w:contextualSpacing/>
        <w:rPr>
          <w:bCs/>
        </w:rPr>
      </w:pPr>
      <w:r w:rsidRPr="00D240C4">
        <w:rPr>
          <w:bCs/>
        </w:rPr>
        <w:t xml:space="preserve">Durante esta unidad, exploraremos cómo crear componentes de Angular en aplicaciones basadas en Express, desde la configuración inicial hasta la obtención de datos mediante </w:t>
      </w:r>
      <w:proofErr w:type="spellStart"/>
      <w:r w:rsidRPr="00D240C4">
        <w:rPr>
          <w:bCs/>
        </w:rPr>
        <w:t>APIs</w:t>
      </w:r>
      <w:proofErr w:type="spellEnd"/>
      <w:r w:rsidRPr="00D240C4">
        <w:rPr>
          <w:bCs/>
        </w:rPr>
        <w:t xml:space="preserve"> y la validación de formularios. También nos sumergiremos en el desarrollo de aplicaciones SPA con Angular, configurando proyectos para este propósito, cambiando del enrutamiento de Express al enrutamiento de Angular, y creando nuestras primeras vistas, controladores y servicios.</w:t>
      </w:r>
    </w:p>
    <w:p w14:paraId="2FA08191" w14:textId="77777777" w:rsidR="00D240C4" w:rsidRPr="00D240C4" w:rsidRDefault="00D240C4" w:rsidP="00D240C4">
      <w:pPr>
        <w:contextualSpacing/>
        <w:rPr>
          <w:bCs/>
        </w:rPr>
      </w:pPr>
    </w:p>
    <w:p w14:paraId="3AD2C7E7" w14:textId="3B976D3F" w:rsidR="00B0609B" w:rsidRPr="00A76AA1" w:rsidRDefault="00D240C4" w:rsidP="00D240C4">
      <w:pPr>
        <w:contextualSpacing/>
        <w:rPr>
          <w:bCs/>
        </w:rPr>
      </w:pPr>
      <w:r w:rsidRPr="00D240C4">
        <w:rPr>
          <w:bCs/>
        </w:rPr>
        <w:t>Con un enfoque práctico y orientado a resultados, esta unidad nos preparará para construir aplicaciones web dinámicas y eficientes utilizando Angular, aprovechando al máximo su potencial y siguiendo las mejores prácticas en el proceso. ¡Empecemos!</w:t>
      </w:r>
    </w:p>
    <w:p w14:paraId="434BBC2A" w14:textId="77777777" w:rsidR="00AB2DF6" w:rsidRPr="00A76AA1" w:rsidRDefault="00AB2DF6" w:rsidP="00A76AA1">
      <w:pPr>
        <w:contextualSpacing/>
        <w:rPr>
          <w:bCs/>
        </w:rPr>
      </w:pPr>
    </w:p>
    <w:p w14:paraId="4B7E6987" w14:textId="404B2294" w:rsidR="00AB2DF6" w:rsidRDefault="00AB2DF6" w:rsidP="00A76AA1">
      <w:pPr>
        <w:contextualSpacing/>
        <w:rPr>
          <w:bCs/>
        </w:rPr>
      </w:pPr>
    </w:p>
    <w:p w14:paraId="1D7A54B8" w14:textId="7910DF39" w:rsidR="00D240C4" w:rsidRDefault="00D240C4" w:rsidP="00A76AA1">
      <w:pPr>
        <w:contextualSpacing/>
        <w:rPr>
          <w:bCs/>
        </w:rPr>
      </w:pPr>
    </w:p>
    <w:p w14:paraId="17507962" w14:textId="054D58D5" w:rsidR="00D240C4" w:rsidRDefault="00D240C4" w:rsidP="00A76AA1">
      <w:pPr>
        <w:contextualSpacing/>
        <w:rPr>
          <w:bCs/>
        </w:rPr>
      </w:pPr>
    </w:p>
    <w:p w14:paraId="035587A6" w14:textId="03419B7D" w:rsidR="00D240C4" w:rsidRDefault="00D240C4" w:rsidP="00A76AA1">
      <w:pPr>
        <w:contextualSpacing/>
        <w:rPr>
          <w:bCs/>
        </w:rPr>
      </w:pPr>
    </w:p>
    <w:p w14:paraId="06F6B606" w14:textId="41B1ACB8" w:rsidR="00D240C4" w:rsidRDefault="00D240C4" w:rsidP="00A76AA1">
      <w:pPr>
        <w:contextualSpacing/>
        <w:rPr>
          <w:bCs/>
        </w:rPr>
      </w:pPr>
    </w:p>
    <w:p w14:paraId="04BA6F87" w14:textId="77777777" w:rsidR="00D240C4" w:rsidRPr="002117E6" w:rsidRDefault="00D240C4" w:rsidP="00A76AA1">
      <w:pPr>
        <w:contextualSpacing/>
        <w:rPr>
          <w:bCs/>
        </w:rPr>
      </w:pPr>
    </w:p>
    <w:p w14:paraId="4BA34AD1"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512FBFE0" wp14:editId="501EC7D8">
                <wp:simplePos x="0" y="0"/>
                <wp:positionH relativeFrom="column">
                  <wp:posOffset>-297815</wp:posOffset>
                </wp:positionH>
                <wp:positionV relativeFrom="paragraph">
                  <wp:posOffset>-113030</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46D69D" w14:textId="77777777" w:rsidR="008D04CA" w:rsidRPr="00D904A7" w:rsidRDefault="008D04CA" w:rsidP="008D04CA">
                              <w:pPr>
                                <w:pStyle w:val="Ttulo1"/>
                              </w:pPr>
                              <w:bookmarkStart w:id="4" w:name="_Toc159962873"/>
                              <w:r w:rsidRPr="008D04CA">
                                <w:t>Desarrollo de Contenidos</w:t>
                              </w:r>
                              <w:bookmarkEnd w:id="4"/>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12FBFE0" id="Grupo 50" o:spid="_x0000_s1038" style="position:absolute;left:0;text-align:left;margin-left:-23.45pt;margin-top:-8.9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2F46D69D" w14:textId="77777777" w:rsidR="008D04CA" w:rsidRPr="00D904A7" w:rsidRDefault="008D04CA" w:rsidP="008D04CA">
                        <w:pPr>
                          <w:pStyle w:val="Ttulo1"/>
                        </w:pPr>
                        <w:bookmarkStart w:id="5" w:name="_Toc159962873"/>
                        <w:r w:rsidRPr="008D04CA">
                          <w:t>Desarrollo de Contenidos</w:t>
                        </w:r>
                        <w:bookmarkEnd w:id="5"/>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2E80549C" w14:textId="77777777" w:rsidR="00AB2DF6" w:rsidRDefault="00AB2DF6" w:rsidP="00A76AA1">
      <w:pPr>
        <w:tabs>
          <w:tab w:val="left" w:pos="3075"/>
        </w:tabs>
        <w:contextualSpacing/>
      </w:pPr>
    </w:p>
    <w:p w14:paraId="4203C348" w14:textId="774AB36C" w:rsidR="00636C93" w:rsidRDefault="00636C93" w:rsidP="00636C93">
      <w:pPr>
        <w:pStyle w:val="Ttulo2"/>
      </w:pPr>
      <w:bookmarkStart w:id="6" w:name="_Toc159962874"/>
      <w:r>
        <w:t>Crear componentes de Angular en aplicaciones en Express</w:t>
      </w:r>
      <w:bookmarkEnd w:id="6"/>
    </w:p>
    <w:p w14:paraId="35551430" w14:textId="77777777" w:rsidR="00EF00D3" w:rsidRDefault="00EF00D3" w:rsidP="00E91C44"/>
    <w:p w14:paraId="25677740" w14:textId="6B4ACE20" w:rsidR="00636C93" w:rsidRDefault="00636C93" w:rsidP="00452C40">
      <w:pPr>
        <w:pStyle w:val="Ttulo3"/>
      </w:pPr>
      <w:bookmarkStart w:id="7" w:name="_Toc159962875"/>
      <w:r>
        <w:t>Configuración de Angular</w:t>
      </w:r>
      <w:bookmarkEnd w:id="7"/>
    </w:p>
    <w:p w14:paraId="5A056320" w14:textId="4FB8ACE1" w:rsidR="00E34EDB" w:rsidRDefault="00500584" w:rsidP="00E34EDB">
      <w:r w:rsidRPr="00500584">
        <w:t xml:space="preserve">Para configurar Angular en una aplicación Express, primero necesitamos asegurarnos de tener Node.js y </w:t>
      </w:r>
      <w:proofErr w:type="spellStart"/>
      <w:r w:rsidRPr="00500584">
        <w:t>npm</w:t>
      </w:r>
      <w:proofErr w:type="spellEnd"/>
      <w:r w:rsidRPr="00500584">
        <w:t xml:space="preserve"> instalados. Luego, podemos crear un nuevo proyecto de Angular usando Angular CLI:</w:t>
      </w:r>
    </w:p>
    <w:p w14:paraId="1B0F6B5D" w14:textId="77777777" w:rsidR="00500584" w:rsidRPr="00500584" w:rsidRDefault="00500584" w:rsidP="00500584">
      <w:pPr>
        <w:pStyle w:val="Cdigo"/>
        <w:rPr>
          <w:lang w:val="en-US"/>
        </w:rPr>
      </w:pPr>
      <w:proofErr w:type="spellStart"/>
      <w:r w:rsidRPr="00500584">
        <w:rPr>
          <w:lang w:val="en-US"/>
        </w:rPr>
        <w:t>npm</w:t>
      </w:r>
      <w:proofErr w:type="spellEnd"/>
      <w:r w:rsidRPr="00500584">
        <w:rPr>
          <w:lang w:val="en-US"/>
        </w:rPr>
        <w:t xml:space="preserve"> install -g @angular/cli</w:t>
      </w:r>
    </w:p>
    <w:p w14:paraId="25EDEB31" w14:textId="39967D64" w:rsidR="00500584" w:rsidRPr="00500584" w:rsidRDefault="00500584" w:rsidP="00500584">
      <w:pPr>
        <w:pStyle w:val="Cdigo"/>
        <w:rPr>
          <w:lang w:val="en-US"/>
        </w:rPr>
      </w:pPr>
      <w:r w:rsidRPr="00500584">
        <w:rPr>
          <w:lang w:val="en-US"/>
        </w:rPr>
        <w:t>ng new my-angular-app</w:t>
      </w:r>
    </w:p>
    <w:p w14:paraId="1490D052" w14:textId="77777777" w:rsidR="00E34EDB" w:rsidRPr="00500584" w:rsidRDefault="00E34EDB" w:rsidP="00E34EDB">
      <w:pPr>
        <w:rPr>
          <w:lang w:val="en-US"/>
        </w:rPr>
      </w:pPr>
    </w:p>
    <w:p w14:paraId="520B6D4D" w14:textId="2BE854DB" w:rsidR="00E34EDB" w:rsidRPr="00155B74" w:rsidRDefault="00155B74" w:rsidP="00E34EDB">
      <w:r w:rsidRPr="00155B74">
        <w:t xml:space="preserve">Una vez que se haya creado el proyecto, podemos integrarlo con nuestra aplicación Express colocando el contenido de la carpeta </w:t>
      </w:r>
      <w:proofErr w:type="spellStart"/>
      <w:r w:rsidRPr="00155B74">
        <w:t>dist</w:t>
      </w:r>
      <w:proofErr w:type="spellEnd"/>
      <w:r w:rsidRPr="00155B74">
        <w:t xml:space="preserve"> generada por Angular dentro del directorio público de nuestra aplicación Express.</w:t>
      </w:r>
    </w:p>
    <w:p w14:paraId="21C2B7EC" w14:textId="77777777" w:rsidR="00500584" w:rsidRPr="00155B74" w:rsidRDefault="00500584" w:rsidP="00E34EDB"/>
    <w:p w14:paraId="2568650E" w14:textId="2FD2A3C7" w:rsidR="00636C93" w:rsidRDefault="00636C93" w:rsidP="00452C40">
      <w:pPr>
        <w:pStyle w:val="Ttulo3"/>
      </w:pPr>
      <w:bookmarkStart w:id="8" w:name="_Toc159962876"/>
      <w:r>
        <w:t>Creación de componentes de Angular</w:t>
      </w:r>
      <w:bookmarkEnd w:id="8"/>
      <w:r>
        <w:t xml:space="preserve"> </w:t>
      </w:r>
    </w:p>
    <w:p w14:paraId="06E9B0D2" w14:textId="77777777" w:rsidR="00573736" w:rsidRDefault="00573736" w:rsidP="00573736">
      <w:r w:rsidRPr="00E91C44">
        <w:t xml:space="preserve">Supongamos que queremos crear un componente de Angular llamado </w:t>
      </w:r>
      <w:proofErr w:type="spellStart"/>
      <w:r w:rsidRPr="00E91C44">
        <w:t>HeaderComponent</w:t>
      </w:r>
      <w:proofErr w:type="spellEnd"/>
      <w:r w:rsidRPr="00E91C44">
        <w:t xml:space="preserve"> para mostrar el encabezado de nuestra aplicación. En Angular, podemos crear este componente de la siguiente manera: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8"/>
      </w:tblGrid>
      <w:tr w:rsidR="00573736" w14:paraId="193E96B1" w14:textId="77777777" w:rsidTr="001F53E1">
        <w:tc>
          <w:tcPr>
            <w:tcW w:w="8828" w:type="dxa"/>
            <w:tcBorders>
              <w:bottom w:val="single" w:sz="4" w:space="0" w:color="auto"/>
            </w:tcBorders>
          </w:tcPr>
          <w:p w14:paraId="3BC5EA26" w14:textId="77777777" w:rsidR="00573736" w:rsidRPr="00EF00D3" w:rsidRDefault="00573736" w:rsidP="001F53E1">
            <w:pPr>
              <w:pStyle w:val="Cdigo"/>
              <w:rPr>
                <w:lang w:val="en-US"/>
              </w:rPr>
            </w:pPr>
            <w:r w:rsidRPr="00EF00D3">
              <w:rPr>
                <w:lang w:val="en-US"/>
              </w:rPr>
              <w:t xml:space="preserve">// </w:t>
            </w:r>
            <w:proofErr w:type="spellStart"/>
            <w:proofErr w:type="gramStart"/>
            <w:r w:rsidRPr="00EF00D3">
              <w:rPr>
                <w:lang w:val="en-US"/>
              </w:rPr>
              <w:t>header.component</w:t>
            </w:r>
            <w:proofErr w:type="gramEnd"/>
            <w:r w:rsidRPr="00EF00D3">
              <w:rPr>
                <w:lang w:val="en-US"/>
              </w:rPr>
              <w:t>.ts</w:t>
            </w:r>
            <w:proofErr w:type="spellEnd"/>
          </w:p>
          <w:p w14:paraId="32B4869A" w14:textId="77777777" w:rsidR="00573736" w:rsidRPr="00EF00D3" w:rsidRDefault="00573736" w:rsidP="001F53E1">
            <w:pPr>
              <w:pStyle w:val="Cdigo"/>
              <w:rPr>
                <w:lang w:val="en-US"/>
              </w:rPr>
            </w:pPr>
            <w:r w:rsidRPr="00EF00D3">
              <w:rPr>
                <w:lang w:val="en-US"/>
              </w:rPr>
              <w:t xml:space="preserve">import </w:t>
            </w:r>
            <w:proofErr w:type="gramStart"/>
            <w:r w:rsidRPr="00EF00D3">
              <w:rPr>
                <w:lang w:val="en-US"/>
              </w:rPr>
              <w:t>{ Component</w:t>
            </w:r>
            <w:proofErr w:type="gramEnd"/>
            <w:r w:rsidRPr="00EF00D3">
              <w:rPr>
                <w:lang w:val="en-US"/>
              </w:rPr>
              <w:t xml:space="preserve"> } from '@angular/core';</w:t>
            </w:r>
          </w:p>
          <w:p w14:paraId="529C90C5" w14:textId="77777777" w:rsidR="00573736" w:rsidRPr="00EF00D3" w:rsidRDefault="00573736" w:rsidP="001F53E1">
            <w:pPr>
              <w:pStyle w:val="Cdigo"/>
              <w:rPr>
                <w:lang w:val="en-US"/>
              </w:rPr>
            </w:pPr>
          </w:p>
          <w:p w14:paraId="5B6AB2B3" w14:textId="77777777" w:rsidR="00573736" w:rsidRPr="00EF00D3" w:rsidRDefault="00573736" w:rsidP="001F53E1">
            <w:pPr>
              <w:pStyle w:val="Cdigo"/>
              <w:rPr>
                <w:lang w:val="en-US"/>
              </w:rPr>
            </w:pPr>
            <w:r w:rsidRPr="00EF00D3">
              <w:rPr>
                <w:lang w:val="en-US"/>
              </w:rPr>
              <w:t>@</w:t>
            </w:r>
            <w:proofErr w:type="gramStart"/>
            <w:r w:rsidRPr="00EF00D3">
              <w:rPr>
                <w:lang w:val="en-US"/>
              </w:rPr>
              <w:t>Component(</w:t>
            </w:r>
            <w:proofErr w:type="gramEnd"/>
            <w:r w:rsidRPr="00EF00D3">
              <w:rPr>
                <w:lang w:val="en-US"/>
              </w:rPr>
              <w:t>{</w:t>
            </w:r>
          </w:p>
          <w:p w14:paraId="275674C4" w14:textId="77777777" w:rsidR="00573736" w:rsidRPr="00EF00D3" w:rsidRDefault="00573736" w:rsidP="001F53E1">
            <w:pPr>
              <w:pStyle w:val="Cdigo"/>
              <w:rPr>
                <w:lang w:val="en-US"/>
              </w:rPr>
            </w:pPr>
            <w:r w:rsidRPr="00EF00D3">
              <w:rPr>
                <w:lang w:val="en-US"/>
              </w:rPr>
              <w:t xml:space="preserve">  selector: 'app-header',</w:t>
            </w:r>
          </w:p>
          <w:p w14:paraId="3ACA40B8" w14:textId="77777777" w:rsidR="00573736" w:rsidRPr="00EF00D3" w:rsidRDefault="00573736" w:rsidP="001F53E1">
            <w:pPr>
              <w:pStyle w:val="Cdigo"/>
              <w:rPr>
                <w:lang w:val="en-US"/>
              </w:rPr>
            </w:pPr>
            <w:r w:rsidRPr="00EF00D3">
              <w:rPr>
                <w:lang w:val="en-US"/>
              </w:rPr>
              <w:t xml:space="preserve">  </w:t>
            </w:r>
            <w:proofErr w:type="spellStart"/>
            <w:r w:rsidRPr="00EF00D3">
              <w:rPr>
                <w:lang w:val="en-US"/>
              </w:rPr>
              <w:t>templateUrl</w:t>
            </w:r>
            <w:proofErr w:type="spellEnd"/>
            <w:r w:rsidRPr="00EF00D3">
              <w:rPr>
                <w:lang w:val="en-US"/>
              </w:rPr>
              <w:t>: './header.component.html',</w:t>
            </w:r>
          </w:p>
          <w:p w14:paraId="7C21B18D" w14:textId="77777777" w:rsidR="00573736" w:rsidRPr="00EF00D3" w:rsidRDefault="00573736" w:rsidP="001F53E1">
            <w:pPr>
              <w:pStyle w:val="Cdigo"/>
              <w:rPr>
                <w:lang w:val="en-US"/>
              </w:rPr>
            </w:pPr>
            <w:r w:rsidRPr="00EF00D3">
              <w:rPr>
                <w:lang w:val="en-US"/>
              </w:rPr>
              <w:t xml:space="preserve">  </w:t>
            </w:r>
            <w:proofErr w:type="spellStart"/>
            <w:r w:rsidRPr="00EF00D3">
              <w:rPr>
                <w:lang w:val="en-US"/>
              </w:rPr>
              <w:t>styleUrls</w:t>
            </w:r>
            <w:proofErr w:type="spellEnd"/>
            <w:r w:rsidRPr="00EF00D3">
              <w:rPr>
                <w:lang w:val="en-US"/>
              </w:rPr>
              <w:t>: ['./header.component.css']</w:t>
            </w:r>
          </w:p>
          <w:p w14:paraId="33A55ED7" w14:textId="77777777" w:rsidR="00573736" w:rsidRDefault="00573736" w:rsidP="001F53E1">
            <w:pPr>
              <w:pStyle w:val="Cdigo"/>
            </w:pPr>
            <w:r>
              <w:t>})</w:t>
            </w:r>
          </w:p>
          <w:p w14:paraId="6A34383E" w14:textId="77777777" w:rsidR="00573736" w:rsidRDefault="00573736" w:rsidP="001F53E1">
            <w:pPr>
              <w:pStyle w:val="Cdigo"/>
            </w:pPr>
            <w:proofErr w:type="spellStart"/>
            <w:r>
              <w:t>export</w:t>
            </w:r>
            <w:proofErr w:type="spellEnd"/>
            <w:r>
              <w:t xml:space="preserve"> </w:t>
            </w:r>
            <w:proofErr w:type="spellStart"/>
            <w:r>
              <w:t>class</w:t>
            </w:r>
            <w:proofErr w:type="spellEnd"/>
            <w:r>
              <w:t xml:space="preserve"> </w:t>
            </w:r>
            <w:proofErr w:type="spellStart"/>
            <w:r>
              <w:t>HeaderComponent</w:t>
            </w:r>
            <w:proofErr w:type="spellEnd"/>
            <w:r>
              <w:t xml:space="preserve"> {</w:t>
            </w:r>
          </w:p>
          <w:p w14:paraId="705E9011" w14:textId="77777777" w:rsidR="00573736" w:rsidRDefault="00573736" w:rsidP="001F53E1">
            <w:pPr>
              <w:pStyle w:val="Cdigo"/>
            </w:pPr>
            <w:r>
              <w:t xml:space="preserve">  // Lógica del componente aquí</w:t>
            </w:r>
          </w:p>
          <w:p w14:paraId="76C9CB71" w14:textId="77777777" w:rsidR="00573736" w:rsidRDefault="00573736" w:rsidP="001F53E1">
            <w:pPr>
              <w:pStyle w:val="Cdigo"/>
            </w:pPr>
            <w:r>
              <w:t>}</w:t>
            </w:r>
          </w:p>
          <w:p w14:paraId="368EA437" w14:textId="77777777" w:rsidR="00573736" w:rsidRDefault="00573736" w:rsidP="001F53E1"/>
        </w:tc>
      </w:tr>
      <w:tr w:rsidR="00573736" w14:paraId="15CAC433" w14:textId="77777777" w:rsidTr="001F53E1">
        <w:tc>
          <w:tcPr>
            <w:tcW w:w="8828" w:type="dxa"/>
            <w:tcBorders>
              <w:top w:val="single" w:sz="4" w:space="0" w:color="auto"/>
            </w:tcBorders>
          </w:tcPr>
          <w:p w14:paraId="1127CD6F" w14:textId="77777777" w:rsidR="00573736" w:rsidRDefault="00573736" w:rsidP="001F53E1">
            <w:pPr>
              <w:pStyle w:val="Cdigo"/>
            </w:pPr>
          </w:p>
          <w:p w14:paraId="3F00D997" w14:textId="77777777" w:rsidR="00573736" w:rsidRDefault="00573736" w:rsidP="001F53E1">
            <w:pPr>
              <w:pStyle w:val="Cdigo"/>
            </w:pPr>
            <w:proofErr w:type="gramStart"/>
            <w:r>
              <w:t>&lt;!--</w:t>
            </w:r>
            <w:proofErr w:type="gramEnd"/>
            <w:r>
              <w:t xml:space="preserve"> header.component.html --&gt;</w:t>
            </w:r>
          </w:p>
          <w:p w14:paraId="1EA84D86" w14:textId="77777777" w:rsidR="00573736" w:rsidRDefault="00573736" w:rsidP="001F53E1">
            <w:pPr>
              <w:pStyle w:val="Cdigo"/>
            </w:pPr>
            <w:r>
              <w:t>&lt;</w:t>
            </w:r>
            <w:proofErr w:type="spellStart"/>
            <w:r>
              <w:t>header</w:t>
            </w:r>
            <w:proofErr w:type="spellEnd"/>
            <w:r>
              <w:t>&gt;</w:t>
            </w:r>
          </w:p>
          <w:p w14:paraId="39B2D516" w14:textId="77777777" w:rsidR="00573736" w:rsidRDefault="00573736" w:rsidP="001F53E1">
            <w:pPr>
              <w:pStyle w:val="Cdigo"/>
            </w:pPr>
            <w:r>
              <w:t xml:space="preserve">  &lt;h1</w:t>
            </w:r>
            <w:proofErr w:type="gramStart"/>
            <w:r>
              <w:t>&gt;¡</w:t>
            </w:r>
            <w:proofErr w:type="gramEnd"/>
            <w:r>
              <w:t>Bienvenido a nuestra aplicación!&lt;/h1&gt;</w:t>
            </w:r>
          </w:p>
          <w:p w14:paraId="1CA58ACE" w14:textId="77777777" w:rsidR="00573736" w:rsidRDefault="00573736" w:rsidP="001F53E1">
            <w:pPr>
              <w:pStyle w:val="Cdigo"/>
            </w:pPr>
            <w:r>
              <w:t>&lt;/</w:t>
            </w:r>
            <w:proofErr w:type="spellStart"/>
            <w:r>
              <w:t>header</w:t>
            </w:r>
            <w:proofErr w:type="spellEnd"/>
            <w:r>
              <w:t>&gt;</w:t>
            </w:r>
          </w:p>
        </w:tc>
      </w:tr>
    </w:tbl>
    <w:p w14:paraId="72C23BE6" w14:textId="3EE1D066" w:rsidR="00636C93" w:rsidRDefault="00636C93" w:rsidP="00452C40">
      <w:pPr>
        <w:pStyle w:val="Ttulo3"/>
      </w:pPr>
      <w:bookmarkStart w:id="9" w:name="_Toc159962877"/>
      <w:r>
        <w:lastRenderedPageBreak/>
        <w:t xml:space="preserve">Obtención de datos por medio de </w:t>
      </w:r>
      <w:proofErr w:type="spellStart"/>
      <w:r>
        <w:t>APIs</w:t>
      </w:r>
      <w:bookmarkEnd w:id="9"/>
      <w:proofErr w:type="spellEnd"/>
      <w:r>
        <w:t xml:space="preserve"> </w:t>
      </w:r>
    </w:p>
    <w:p w14:paraId="7C3002A5" w14:textId="45CD2E0D" w:rsidR="00E34EDB" w:rsidRDefault="00155B74" w:rsidP="00E34EDB">
      <w:r w:rsidRPr="00155B74">
        <w:t xml:space="preserve">Supongamos que queremos obtener datos de una API REST que devuelve una lista de usuarios. En Angular, podemos hacer una solicitud HTTP utilizando el módulo </w:t>
      </w:r>
      <w:proofErr w:type="spellStart"/>
      <w:r w:rsidRPr="00155B74">
        <w:t>HttpClient</w:t>
      </w:r>
      <w:proofErr w:type="spellEnd"/>
      <w:r w:rsidRPr="00155B74">
        <w:t>:</w:t>
      </w:r>
    </w:p>
    <w:p w14:paraId="6C38C151" w14:textId="77777777" w:rsidR="00023E25" w:rsidRPr="00023E25" w:rsidRDefault="00023E25" w:rsidP="00023E25">
      <w:pPr>
        <w:pStyle w:val="Cdigo"/>
        <w:rPr>
          <w:lang w:val="en-US"/>
        </w:rPr>
      </w:pPr>
      <w:r w:rsidRPr="00023E25">
        <w:rPr>
          <w:lang w:val="en-US"/>
        </w:rPr>
        <w:t xml:space="preserve">import </w:t>
      </w:r>
      <w:proofErr w:type="gramStart"/>
      <w:r w:rsidRPr="00023E25">
        <w:rPr>
          <w:lang w:val="en-US"/>
        </w:rPr>
        <w:t xml:space="preserve">{ </w:t>
      </w:r>
      <w:proofErr w:type="spellStart"/>
      <w:r w:rsidRPr="00023E25">
        <w:rPr>
          <w:lang w:val="en-US"/>
        </w:rPr>
        <w:t>HttpClient</w:t>
      </w:r>
      <w:proofErr w:type="spellEnd"/>
      <w:proofErr w:type="gramEnd"/>
      <w:r w:rsidRPr="00023E25">
        <w:rPr>
          <w:lang w:val="en-US"/>
        </w:rPr>
        <w:t xml:space="preserve"> } from '@angular/common/http';</w:t>
      </w:r>
    </w:p>
    <w:p w14:paraId="585D31B7" w14:textId="77777777" w:rsidR="00023E25" w:rsidRPr="00023E25" w:rsidRDefault="00023E25" w:rsidP="00023E25">
      <w:pPr>
        <w:pStyle w:val="Cdigo"/>
        <w:rPr>
          <w:lang w:val="en-US"/>
        </w:rPr>
      </w:pPr>
    </w:p>
    <w:p w14:paraId="0A492BE6" w14:textId="77777777" w:rsidR="00023E25" w:rsidRPr="00023E25" w:rsidRDefault="00023E25" w:rsidP="00023E25">
      <w:pPr>
        <w:pStyle w:val="Cdigo"/>
        <w:rPr>
          <w:lang w:val="en-US"/>
        </w:rPr>
      </w:pPr>
      <w:r w:rsidRPr="00023E25">
        <w:rPr>
          <w:lang w:val="en-US"/>
        </w:rPr>
        <w:t>@</w:t>
      </w:r>
      <w:proofErr w:type="gramStart"/>
      <w:r w:rsidRPr="00023E25">
        <w:rPr>
          <w:lang w:val="en-US"/>
        </w:rPr>
        <w:t>Injectable(</w:t>
      </w:r>
      <w:proofErr w:type="gramEnd"/>
      <w:r w:rsidRPr="00023E25">
        <w:rPr>
          <w:lang w:val="en-US"/>
        </w:rPr>
        <w:t>)</w:t>
      </w:r>
    </w:p>
    <w:p w14:paraId="3425D80B" w14:textId="77777777" w:rsidR="00023E25" w:rsidRPr="00023E25" w:rsidRDefault="00023E25" w:rsidP="00023E25">
      <w:pPr>
        <w:pStyle w:val="Cdigo"/>
        <w:rPr>
          <w:lang w:val="en-US"/>
        </w:rPr>
      </w:pPr>
      <w:r w:rsidRPr="00023E25">
        <w:rPr>
          <w:lang w:val="en-US"/>
        </w:rPr>
        <w:t xml:space="preserve">export class </w:t>
      </w:r>
      <w:proofErr w:type="spellStart"/>
      <w:r w:rsidRPr="00023E25">
        <w:rPr>
          <w:lang w:val="en-US"/>
        </w:rPr>
        <w:t>UserService</w:t>
      </w:r>
      <w:proofErr w:type="spellEnd"/>
      <w:r w:rsidRPr="00023E25">
        <w:rPr>
          <w:lang w:val="en-US"/>
        </w:rPr>
        <w:t xml:space="preserve"> {</w:t>
      </w:r>
    </w:p>
    <w:p w14:paraId="2ADDEE65" w14:textId="77777777" w:rsidR="00023E25" w:rsidRPr="00023E25" w:rsidRDefault="00023E25" w:rsidP="00023E25">
      <w:pPr>
        <w:pStyle w:val="Cdigo"/>
        <w:rPr>
          <w:lang w:val="en-US"/>
        </w:rPr>
      </w:pPr>
      <w:r w:rsidRPr="00023E25">
        <w:rPr>
          <w:lang w:val="en-US"/>
        </w:rPr>
        <w:t xml:space="preserve">  </w:t>
      </w:r>
      <w:proofErr w:type="gramStart"/>
      <w:r w:rsidRPr="00023E25">
        <w:rPr>
          <w:lang w:val="en-US"/>
        </w:rPr>
        <w:t>constructor(</w:t>
      </w:r>
      <w:proofErr w:type="gramEnd"/>
      <w:r w:rsidRPr="00023E25">
        <w:rPr>
          <w:lang w:val="en-US"/>
        </w:rPr>
        <w:t xml:space="preserve">private http: </w:t>
      </w:r>
      <w:proofErr w:type="spellStart"/>
      <w:r w:rsidRPr="00023E25">
        <w:rPr>
          <w:lang w:val="en-US"/>
        </w:rPr>
        <w:t>HttpClient</w:t>
      </w:r>
      <w:proofErr w:type="spellEnd"/>
      <w:r w:rsidRPr="00023E25">
        <w:rPr>
          <w:lang w:val="en-US"/>
        </w:rPr>
        <w:t>) {}</w:t>
      </w:r>
    </w:p>
    <w:p w14:paraId="1F0F6EB6" w14:textId="77777777" w:rsidR="00023E25" w:rsidRPr="00023E25" w:rsidRDefault="00023E25" w:rsidP="00023E25">
      <w:pPr>
        <w:pStyle w:val="Cdigo"/>
        <w:rPr>
          <w:lang w:val="en-US"/>
        </w:rPr>
      </w:pPr>
    </w:p>
    <w:p w14:paraId="2E1703AD" w14:textId="77777777" w:rsidR="00023E25" w:rsidRPr="00023E25" w:rsidRDefault="00023E25" w:rsidP="00023E25">
      <w:pPr>
        <w:pStyle w:val="Cdigo"/>
        <w:rPr>
          <w:lang w:val="en-US"/>
        </w:rPr>
      </w:pPr>
      <w:r w:rsidRPr="00023E25">
        <w:rPr>
          <w:lang w:val="en-US"/>
        </w:rPr>
        <w:t xml:space="preserve">  </w:t>
      </w:r>
      <w:proofErr w:type="spellStart"/>
      <w:proofErr w:type="gramStart"/>
      <w:r w:rsidRPr="00023E25">
        <w:rPr>
          <w:lang w:val="en-US"/>
        </w:rPr>
        <w:t>getUsers</w:t>
      </w:r>
      <w:proofErr w:type="spellEnd"/>
      <w:r w:rsidRPr="00023E25">
        <w:rPr>
          <w:lang w:val="en-US"/>
        </w:rPr>
        <w:t>(</w:t>
      </w:r>
      <w:proofErr w:type="gramEnd"/>
      <w:r w:rsidRPr="00023E25">
        <w:rPr>
          <w:lang w:val="en-US"/>
        </w:rPr>
        <w:t>) {</w:t>
      </w:r>
    </w:p>
    <w:p w14:paraId="43F4C93B" w14:textId="77777777" w:rsidR="00023E25" w:rsidRPr="00023E25" w:rsidRDefault="00023E25" w:rsidP="00023E25">
      <w:pPr>
        <w:pStyle w:val="Cdigo"/>
        <w:rPr>
          <w:lang w:val="en-US"/>
        </w:rPr>
      </w:pPr>
      <w:r w:rsidRPr="00023E25">
        <w:rPr>
          <w:lang w:val="en-US"/>
        </w:rPr>
        <w:t xml:space="preserve">    return </w:t>
      </w:r>
      <w:proofErr w:type="spellStart"/>
      <w:r w:rsidRPr="00023E25">
        <w:rPr>
          <w:lang w:val="en-US"/>
        </w:rPr>
        <w:t>this.http.get</w:t>
      </w:r>
      <w:proofErr w:type="spellEnd"/>
      <w:r w:rsidRPr="00023E25">
        <w:rPr>
          <w:lang w:val="en-US"/>
        </w:rPr>
        <w:t>&lt;User[]&gt;('https://api.example.com/users');</w:t>
      </w:r>
    </w:p>
    <w:p w14:paraId="20D8BDEB" w14:textId="77777777" w:rsidR="00023E25" w:rsidRDefault="00023E25" w:rsidP="00023E25">
      <w:pPr>
        <w:pStyle w:val="Cdigo"/>
      </w:pPr>
      <w:r w:rsidRPr="00023E25">
        <w:rPr>
          <w:lang w:val="en-US"/>
        </w:rPr>
        <w:t xml:space="preserve">  </w:t>
      </w:r>
      <w:r>
        <w:t>}</w:t>
      </w:r>
    </w:p>
    <w:p w14:paraId="01694E62" w14:textId="35FA9FE9" w:rsidR="00E34EDB" w:rsidRDefault="00023E25" w:rsidP="00023E25">
      <w:pPr>
        <w:pStyle w:val="Cdigo"/>
      </w:pPr>
      <w:r>
        <w:t>}</w:t>
      </w:r>
    </w:p>
    <w:p w14:paraId="7A0CA261" w14:textId="77777777" w:rsidR="00E34EDB" w:rsidRPr="00E34EDB" w:rsidRDefault="00E34EDB" w:rsidP="00E34EDB"/>
    <w:p w14:paraId="0D56A0C7" w14:textId="7804C15A" w:rsidR="00636C93" w:rsidRDefault="00636C93" w:rsidP="00452C40">
      <w:pPr>
        <w:pStyle w:val="Ttulo3"/>
      </w:pPr>
      <w:bookmarkStart w:id="10" w:name="_Toc159962878"/>
      <w:r>
        <w:t>Validación de formularios</w:t>
      </w:r>
      <w:bookmarkEnd w:id="10"/>
    </w:p>
    <w:p w14:paraId="622BD69F" w14:textId="6AB27712" w:rsidR="00E34EDB" w:rsidRDefault="0031533B" w:rsidP="00E34EDB">
      <w:r w:rsidRPr="0031533B">
        <w:t>Supongamos que tenemos un formulario de registro de usuarios y queremos validar que el campo de correo electrónico sea válido. Podemos hacerlo utilizando las funciones de validación proporcionadas por Angular:</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8"/>
      </w:tblGrid>
      <w:tr w:rsidR="0031533B" w14:paraId="29116213" w14:textId="77777777" w:rsidTr="00BC4657">
        <w:tc>
          <w:tcPr>
            <w:tcW w:w="8828" w:type="dxa"/>
            <w:tcBorders>
              <w:bottom w:val="single" w:sz="4" w:space="0" w:color="auto"/>
            </w:tcBorders>
          </w:tcPr>
          <w:p w14:paraId="0A0010EE" w14:textId="77777777" w:rsidR="0031533B" w:rsidRPr="0031533B" w:rsidRDefault="0031533B" w:rsidP="00BC4657">
            <w:pPr>
              <w:pStyle w:val="Cdigo"/>
              <w:rPr>
                <w:lang w:val="en-US"/>
              </w:rPr>
            </w:pPr>
            <w:r w:rsidRPr="0031533B">
              <w:rPr>
                <w:lang w:val="en-US"/>
              </w:rPr>
              <w:t xml:space="preserve">import </w:t>
            </w:r>
            <w:proofErr w:type="gramStart"/>
            <w:r w:rsidRPr="0031533B">
              <w:rPr>
                <w:lang w:val="en-US"/>
              </w:rPr>
              <w:t xml:space="preserve">{ </w:t>
            </w:r>
            <w:proofErr w:type="spellStart"/>
            <w:r w:rsidRPr="0031533B">
              <w:rPr>
                <w:lang w:val="en-US"/>
              </w:rPr>
              <w:t>FormControl</w:t>
            </w:r>
            <w:proofErr w:type="spellEnd"/>
            <w:proofErr w:type="gramEnd"/>
            <w:r w:rsidRPr="0031533B">
              <w:rPr>
                <w:lang w:val="en-US"/>
              </w:rPr>
              <w:t>, Validators } from '@angular/forms';</w:t>
            </w:r>
          </w:p>
          <w:p w14:paraId="3F963E92" w14:textId="77777777" w:rsidR="0031533B" w:rsidRPr="0031533B" w:rsidRDefault="0031533B" w:rsidP="00BC4657">
            <w:pPr>
              <w:pStyle w:val="Cdigo"/>
              <w:rPr>
                <w:lang w:val="en-US"/>
              </w:rPr>
            </w:pPr>
          </w:p>
          <w:p w14:paraId="01EB4527" w14:textId="77777777" w:rsidR="0031533B" w:rsidRPr="0031533B" w:rsidRDefault="0031533B" w:rsidP="00BC4657">
            <w:pPr>
              <w:pStyle w:val="Cdigo"/>
              <w:rPr>
                <w:lang w:val="en-US"/>
              </w:rPr>
            </w:pPr>
            <w:r w:rsidRPr="0031533B">
              <w:rPr>
                <w:lang w:val="en-US"/>
              </w:rPr>
              <w:t xml:space="preserve">export class </w:t>
            </w:r>
            <w:proofErr w:type="spellStart"/>
            <w:r w:rsidRPr="0031533B">
              <w:rPr>
                <w:lang w:val="en-US"/>
              </w:rPr>
              <w:t>RegistrationFormComponent</w:t>
            </w:r>
            <w:proofErr w:type="spellEnd"/>
            <w:r w:rsidRPr="0031533B">
              <w:rPr>
                <w:lang w:val="en-US"/>
              </w:rPr>
              <w:t xml:space="preserve"> {</w:t>
            </w:r>
          </w:p>
          <w:p w14:paraId="39C8A20A" w14:textId="77777777" w:rsidR="0031533B" w:rsidRPr="0031533B" w:rsidRDefault="0031533B" w:rsidP="00BC4657">
            <w:pPr>
              <w:pStyle w:val="Cdigo"/>
              <w:rPr>
                <w:lang w:val="en-US"/>
              </w:rPr>
            </w:pPr>
            <w:r w:rsidRPr="0031533B">
              <w:rPr>
                <w:lang w:val="en-US"/>
              </w:rPr>
              <w:t xml:space="preserve">  </w:t>
            </w:r>
            <w:proofErr w:type="spellStart"/>
            <w:r w:rsidRPr="0031533B">
              <w:rPr>
                <w:lang w:val="en-US"/>
              </w:rPr>
              <w:t>emailFormControl</w:t>
            </w:r>
            <w:proofErr w:type="spellEnd"/>
            <w:r w:rsidRPr="0031533B">
              <w:rPr>
                <w:lang w:val="en-US"/>
              </w:rPr>
              <w:t xml:space="preserve"> = new </w:t>
            </w:r>
            <w:proofErr w:type="spellStart"/>
            <w:proofErr w:type="gramStart"/>
            <w:r w:rsidRPr="0031533B">
              <w:rPr>
                <w:lang w:val="en-US"/>
              </w:rPr>
              <w:t>FormControl</w:t>
            </w:r>
            <w:proofErr w:type="spellEnd"/>
            <w:r w:rsidRPr="0031533B">
              <w:rPr>
                <w:lang w:val="en-US"/>
              </w:rPr>
              <w:t>(</w:t>
            </w:r>
            <w:proofErr w:type="gramEnd"/>
            <w:r w:rsidRPr="0031533B">
              <w:rPr>
                <w:lang w:val="en-US"/>
              </w:rPr>
              <w:t>'', [</w:t>
            </w:r>
          </w:p>
          <w:p w14:paraId="60FD2E4D" w14:textId="77777777" w:rsidR="0031533B" w:rsidRDefault="0031533B" w:rsidP="00BC4657">
            <w:pPr>
              <w:pStyle w:val="Cdigo"/>
            </w:pPr>
            <w:r w:rsidRPr="0031533B">
              <w:rPr>
                <w:lang w:val="en-US"/>
              </w:rPr>
              <w:t xml:space="preserve">    </w:t>
            </w:r>
            <w:proofErr w:type="spellStart"/>
            <w:r>
              <w:t>Validators.required</w:t>
            </w:r>
            <w:proofErr w:type="spellEnd"/>
            <w:r>
              <w:t>,</w:t>
            </w:r>
          </w:p>
          <w:p w14:paraId="6BE63A8E" w14:textId="77777777" w:rsidR="0031533B" w:rsidRDefault="0031533B" w:rsidP="00BC4657">
            <w:pPr>
              <w:pStyle w:val="Cdigo"/>
            </w:pPr>
            <w:r>
              <w:t xml:space="preserve">    </w:t>
            </w:r>
            <w:proofErr w:type="spellStart"/>
            <w:r>
              <w:t>Validators.email</w:t>
            </w:r>
            <w:proofErr w:type="spellEnd"/>
            <w:r>
              <w:t>,</w:t>
            </w:r>
          </w:p>
          <w:p w14:paraId="7A6139B7" w14:textId="77777777" w:rsidR="0031533B" w:rsidRDefault="0031533B" w:rsidP="00BC4657">
            <w:pPr>
              <w:pStyle w:val="Cdigo"/>
            </w:pPr>
            <w:r>
              <w:t xml:space="preserve">  ]);</w:t>
            </w:r>
          </w:p>
          <w:p w14:paraId="1A680801" w14:textId="77777777" w:rsidR="0031533B" w:rsidRDefault="0031533B" w:rsidP="00BC4657">
            <w:pPr>
              <w:pStyle w:val="Cdigo"/>
            </w:pPr>
            <w:r>
              <w:t>}</w:t>
            </w:r>
          </w:p>
          <w:p w14:paraId="2EFC889B" w14:textId="312CAFFB" w:rsidR="00BC4657" w:rsidRDefault="00BC4657" w:rsidP="00BC4657">
            <w:pPr>
              <w:pStyle w:val="Cdigo"/>
            </w:pPr>
          </w:p>
        </w:tc>
      </w:tr>
      <w:tr w:rsidR="0031533B" w14:paraId="73D922C2" w14:textId="77777777" w:rsidTr="00BC4657">
        <w:tc>
          <w:tcPr>
            <w:tcW w:w="8828" w:type="dxa"/>
            <w:tcBorders>
              <w:top w:val="single" w:sz="4" w:space="0" w:color="auto"/>
            </w:tcBorders>
          </w:tcPr>
          <w:p w14:paraId="4D683100" w14:textId="77777777" w:rsidR="00BC4657" w:rsidRDefault="00BC4657" w:rsidP="00BC4657">
            <w:pPr>
              <w:pStyle w:val="Cdigo"/>
              <w:rPr>
                <w:lang w:val="en-US"/>
              </w:rPr>
            </w:pPr>
          </w:p>
          <w:p w14:paraId="1BB462AE" w14:textId="2C8A36E1" w:rsidR="00BC4657" w:rsidRPr="00BC4657" w:rsidRDefault="00BC4657" w:rsidP="00BC4657">
            <w:pPr>
              <w:pStyle w:val="Cdigo"/>
              <w:rPr>
                <w:lang w:val="en-US"/>
              </w:rPr>
            </w:pPr>
            <w:r w:rsidRPr="00BC4657">
              <w:rPr>
                <w:lang w:val="en-US"/>
              </w:rPr>
              <w:t>&lt;input type="email" [</w:t>
            </w:r>
            <w:proofErr w:type="spellStart"/>
            <w:r w:rsidRPr="00BC4657">
              <w:rPr>
                <w:lang w:val="en-US"/>
              </w:rPr>
              <w:t>formControl</w:t>
            </w:r>
            <w:proofErr w:type="spellEnd"/>
            <w:r w:rsidRPr="00BC4657">
              <w:rPr>
                <w:lang w:val="en-US"/>
              </w:rPr>
              <w:t>]="</w:t>
            </w:r>
            <w:proofErr w:type="spellStart"/>
            <w:r w:rsidRPr="00BC4657">
              <w:rPr>
                <w:lang w:val="en-US"/>
              </w:rPr>
              <w:t>emailFormControl</w:t>
            </w:r>
            <w:proofErr w:type="spellEnd"/>
            <w:r w:rsidRPr="00BC4657">
              <w:rPr>
                <w:lang w:val="en-US"/>
              </w:rPr>
              <w:t>"&gt;</w:t>
            </w:r>
          </w:p>
          <w:p w14:paraId="723A5D89" w14:textId="77777777" w:rsidR="00BC4657" w:rsidRPr="00BC4657" w:rsidRDefault="00BC4657" w:rsidP="00BC4657">
            <w:pPr>
              <w:pStyle w:val="Cdigo"/>
              <w:rPr>
                <w:lang w:val="en-US"/>
              </w:rPr>
            </w:pPr>
            <w:r w:rsidRPr="00BC4657">
              <w:rPr>
                <w:lang w:val="en-US"/>
              </w:rPr>
              <w:t>&lt;div *</w:t>
            </w:r>
            <w:proofErr w:type="spellStart"/>
            <w:r w:rsidRPr="00BC4657">
              <w:rPr>
                <w:lang w:val="en-US"/>
              </w:rPr>
              <w:t>ngIf</w:t>
            </w:r>
            <w:proofErr w:type="spellEnd"/>
            <w:r w:rsidRPr="00BC4657">
              <w:rPr>
                <w:lang w:val="en-US"/>
              </w:rPr>
              <w:t>="</w:t>
            </w:r>
            <w:proofErr w:type="spellStart"/>
            <w:r w:rsidRPr="00BC4657">
              <w:rPr>
                <w:lang w:val="en-US"/>
              </w:rPr>
              <w:t>emailFormControl.hasError</w:t>
            </w:r>
            <w:proofErr w:type="spellEnd"/>
            <w:r w:rsidRPr="00BC4657">
              <w:rPr>
                <w:lang w:val="en-US"/>
              </w:rPr>
              <w:t>('email') &amp;</w:t>
            </w:r>
            <w:proofErr w:type="gramStart"/>
            <w:r w:rsidRPr="00BC4657">
              <w:rPr>
                <w:lang w:val="en-US"/>
              </w:rPr>
              <w:t>&amp; !</w:t>
            </w:r>
            <w:proofErr w:type="spellStart"/>
            <w:proofErr w:type="gramEnd"/>
            <w:r w:rsidRPr="00BC4657">
              <w:rPr>
                <w:lang w:val="en-US"/>
              </w:rPr>
              <w:t>emailFormControl.hasError</w:t>
            </w:r>
            <w:proofErr w:type="spellEnd"/>
            <w:r w:rsidRPr="00BC4657">
              <w:rPr>
                <w:lang w:val="en-US"/>
              </w:rPr>
              <w:t>('required')"&gt;</w:t>
            </w:r>
          </w:p>
          <w:p w14:paraId="4423570B" w14:textId="77777777" w:rsidR="00BC4657" w:rsidRDefault="00BC4657" w:rsidP="00BC4657">
            <w:pPr>
              <w:pStyle w:val="Cdigo"/>
            </w:pPr>
            <w:r w:rsidRPr="00BC4657">
              <w:rPr>
                <w:lang w:val="en-US"/>
              </w:rPr>
              <w:t xml:space="preserve">  </w:t>
            </w:r>
            <w:r>
              <w:t>Ingresa un correo electrónico válido.</w:t>
            </w:r>
          </w:p>
          <w:p w14:paraId="1ACF07A8" w14:textId="77777777" w:rsidR="00BC4657" w:rsidRPr="00BC4657" w:rsidRDefault="00BC4657" w:rsidP="00BC4657">
            <w:pPr>
              <w:pStyle w:val="Cdigo"/>
              <w:rPr>
                <w:lang w:val="en-US"/>
              </w:rPr>
            </w:pPr>
            <w:r w:rsidRPr="00BC4657">
              <w:rPr>
                <w:lang w:val="en-US"/>
              </w:rPr>
              <w:t>&lt;/div&gt;</w:t>
            </w:r>
          </w:p>
          <w:p w14:paraId="13657686" w14:textId="77777777" w:rsidR="00BC4657" w:rsidRPr="00BC4657" w:rsidRDefault="00BC4657" w:rsidP="00BC4657">
            <w:pPr>
              <w:pStyle w:val="Cdigo"/>
              <w:rPr>
                <w:lang w:val="en-US"/>
              </w:rPr>
            </w:pPr>
            <w:r w:rsidRPr="00BC4657">
              <w:rPr>
                <w:lang w:val="en-US"/>
              </w:rPr>
              <w:t>&lt;div *</w:t>
            </w:r>
            <w:proofErr w:type="spellStart"/>
            <w:r w:rsidRPr="00BC4657">
              <w:rPr>
                <w:lang w:val="en-US"/>
              </w:rPr>
              <w:t>ngIf</w:t>
            </w:r>
            <w:proofErr w:type="spellEnd"/>
            <w:r w:rsidRPr="00BC4657">
              <w:rPr>
                <w:lang w:val="en-US"/>
              </w:rPr>
              <w:t>="</w:t>
            </w:r>
            <w:proofErr w:type="spellStart"/>
            <w:r w:rsidRPr="00BC4657">
              <w:rPr>
                <w:lang w:val="en-US"/>
              </w:rPr>
              <w:t>emailFormControl.hasError</w:t>
            </w:r>
            <w:proofErr w:type="spellEnd"/>
            <w:r w:rsidRPr="00BC4657">
              <w:rPr>
                <w:lang w:val="en-US"/>
              </w:rPr>
              <w:t>('required')"&gt;</w:t>
            </w:r>
          </w:p>
          <w:p w14:paraId="3680B8E3" w14:textId="77777777" w:rsidR="00BC4657" w:rsidRDefault="00BC4657" w:rsidP="00BC4657">
            <w:pPr>
              <w:pStyle w:val="Cdigo"/>
            </w:pPr>
            <w:r w:rsidRPr="00BC4657">
              <w:rPr>
                <w:lang w:val="en-US"/>
              </w:rPr>
              <w:t xml:space="preserve">  </w:t>
            </w:r>
            <w:r>
              <w:t>El correo electrónico es obligatorio.</w:t>
            </w:r>
          </w:p>
          <w:p w14:paraId="1AEC3C7C" w14:textId="0341BDE0" w:rsidR="0031533B" w:rsidRDefault="00BC4657" w:rsidP="00BC4657">
            <w:pPr>
              <w:pStyle w:val="Cdigo"/>
            </w:pPr>
            <w:r>
              <w:t>&lt;/</w:t>
            </w:r>
            <w:proofErr w:type="spellStart"/>
            <w:r>
              <w:t>div</w:t>
            </w:r>
            <w:proofErr w:type="spellEnd"/>
            <w:r>
              <w:t>&gt;</w:t>
            </w:r>
          </w:p>
        </w:tc>
      </w:tr>
    </w:tbl>
    <w:p w14:paraId="136BF8E8" w14:textId="77777777" w:rsidR="0031533B" w:rsidRDefault="0031533B" w:rsidP="00E34EDB"/>
    <w:p w14:paraId="466820BF" w14:textId="64CA54BA" w:rsidR="00E34EDB" w:rsidRPr="00E34EDB" w:rsidRDefault="00BC4657" w:rsidP="00E34EDB">
      <w:r w:rsidRPr="00BC4657">
        <w:t>Estos ejemplos muestran cómo crear componentes, configurar Angular en una aplicación Express, obtener datos de una API y validar formularios en el contexto de una aplicación Angular dentro de un proyecto Express.</w:t>
      </w:r>
    </w:p>
    <w:p w14:paraId="4F62B38E" w14:textId="0994EF82" w:rsidR="00636C93" w:rsidRDefault="00636C93" w:rsidP="00636C93">
      <w:pPr>
        <w:pStyle w:val="Ttulo2"/>
      </w:pPr>
      <w:bookmarkStart w:id="11" w:name="_Toc159962879"/>
      <w:r>
        <w:lastRenderedPageBreak/>
        <w:t>Desarrollo de aplicaciones SPA con Angular</w:t>
      </w:r>
      <w:bookmarkEnd w:id="11"/>
    </w:p>
    <w:p w14:paraId="75EF35F1" w14:textId="77777777" w:rsidR="00E07F09" w:rsidRDefault="00E07F09" w:rsidP="00E07F09"/>
    <w:p w14:paraId="07C58D98" w14:textId="7CAC380D" w:rsidR="00E07F09" w:rsidRDefault="00E07F09" w:rsidP="00E07F09">
      <w:r w:rsidRPr="00E07F09">
        <w:t xml:space="preserve">En esta sección, exploraremos el desarrollo de aplicaciones de página única (SPA) utilizando Angular. Las </w:t>
      </w:r>
      <w:proofErr w:type="spellStart"/>
      <w:r w:rsidRPr="00E07F09">
        <w:t>SPAs</w:t>
      </w:r>
      <w:proofErr w:type="spellEnd"/>
      <w:r w:rsidRPr="00E07F09">
        <w:t xml:space="preserve"> ofrecen una experiencia de usuario fluida al cargar una sola página web que se actualiza dinámicamente según las acciones del usuario, en lugar de cargar páginas completamente nuevas desde el servidor.</w:t>
      </w:r>
    </w:p>
    <w:p w14:paraId="1D010E73" w14:textId="77777777" w:rsidR="00E07F09" w:rsidRPr="00E07F09" w:rsidRDefault="00E07F09" w:rsidP="00E07F09"/>
    <w:p w14:paraId="188F3072" w14:textId="697A93E7" w:rsidR="00636C93" w:rsidRDefault="00636C93" w:rsidP="00452C40">
      <w:pPr>
        <w:pStyle w:val="Ttulo3"/>
      </w:pPr>
      <w:bookmarkStart w:id="12" w:name="_Toc159962880"/>
      <w:r>
        <w:t>Configuración del proyecto para SPA</w:t>
      </w:r>
      <w:bookmarkEnd w:id="12"/>
    </w:p>
    <w:p w14:paraId="39D6285C" w14:textId="1490F843" w:rsidR="00B81003" w:rsidRPr="00A30586" w:rsidRDefault="00B81003" w:rsidP="00E07F09">
      <w:pPr>
        <w:rPr>
          <w:rFonts w:ascii="Courier New" w:hAnsi="Courier New" w:cs="Courier New"/>
        </w:rPr>
      </w:pPr>
      <w:r>
        <w:t>P</w:t>
      </w:r>
      <w:r w:rsidRPr="00B81003">
        <w:t>ara configurar un proyecto Angular como una SPA, primero necesitamos asegurarnos de tener Angular CLI instalado. Luego, podemos crear un nuevo proyecto Angular y configurarlo para ser una SPA utilizando Angular CLI de la siguiente manera:</w:t>
      </w:r>
      <w:r w:rsidR="00A30586">
        <w:t xml:space="preserve"> </w:t>
      </w:r>
      <w:r w:rsidRPr="00A30586">
        <w:rPr>
          <w:rFonts w:ascii="Courier New" w:hAnsi="Courier New" w:cs="Courier New"/>
        </w:rPr>
        <w:t xml:space="preserve">ng new </w:t>
      </w:r>
      <w:proofErr w:type="spellStart"/>
      <w:r w:rsidRPr="00A30586">
        <w:rPr>
          <w:rFonts w:ascii="Courier New" w:hAnsi="Courier New" w:cs="Courier New"/>
        </w:rPr>
        <w:t>my</w:t>
      </w:r>
      <w:proofErr w:type="spellEnd"/>
      <w:r w:rsidRPr="00A30586">
        <w:rPr>
          <w:rFonts w:ascii="Courier New" w:hAnsi="Courier New" w:cs="Courier New"/>
        </w:rPr>
        <w:t>-spa-app --</w:t>
      </w:r>
      <w:proofErr w:type="spellStart"/>
      <w:r w:rsidRPr="00A30586">
        <w:rPr>
          <w:rFonts w:ascii="Courier New" w:hAnsi="Courier New" w:cs="Courier New"/>
        </w:rPr>
        <w:t>routing</w:t>
      </w:r>
      <w:proofErr w:type="spellEnd"/>
      <w:r w:rsidRPr="00A30586">
        <w:rPr>
          <w:rFonts w:ascii="Courier New" w:hAnsi="Courier New" w:cs="Courier New"/>
        </w:rPr>
        <w:t>=true</w:t>
      </w:r>
    </w:p>
    <w:p w14:paraId="0B805121" w14:textId="77777777" w:rsidR="00B81003" w:rsidRDefault="00B81003" w:rsidP="00E07F09"/>
    <w:p w14:paraId="0B839545" w14:textId="05C429BB" w:rsidR="00A30586" w:rsidRPr="00A30586" w:rsidRDefault="00A30586" w:rsidP="00E07F09">
      <w:r w:rsidRPr="00A30586">
        <w:t>El parámetro --</w:t>
      </w:r>
      <w:proofErr w:type="spellStart"/>
      <w:r w:rsidRPr="00A30586">
        <w:t>routing</w:t>
      </w:r>
      <w:proofErr w:type="spellEnd"/>
      <w:r w:rsidRPr="00A30586">
        <w:t>=true nos permite generar un archivo de enrutamiento que Angular usará para manejar la navegación dentro de la SPA.</w:t>
      </w:r>
    </w:p>
    <w:p w14:paraId="4384E021" w14:textId="77777777" w:rsidR="00B81003" w:rsidRPr="00A30586" w:rsidRDefault="00B81003" w:rsidP="00E07F09"/>
    <w:p w14:paraId="4842416E" w14:textId="1E88E8A6" w:rsidR="00636C93" w:rsidRDefault="00636C93" w:rsidP="00452C40">
      <w:pPr>
        <w:pStyle w:val="Ttulo3"/>
      </w:pPr>
      <w:bookmarkStart w:id="13" w:name="_Toc159962881"/>
      <w:r>
        <w:t>Cambiando del enrutamiento de Express al enrutamiento de Angular</w:t>
      </w:r>
      <w:bookmarkEnd w:id="13"/>
    </w:p>
    <w:p w14:paraId="3010D2D9" w14:textId="77777777" w:rsidR="00AC0774" w:rsidRDefault="00AC0774" w:rsidP="00AC0774">
      <w:r>
        <w:t>Una vez que tengamos nuestra SPA configurada, necesitaremos cambiar el enrutamiento de Express para que redirija todas las solicitudes a nuestra SPA. Esto significa que todas las rutas definidas en Express deben servir la página principal de la SPA, y luego Angular se encargará de manejar la navegación interna.</w:t>
      </w:r>
    </w:p>
    <w:p w14:paraId="1075950B" w14:textId="77777777" w:rsidR="00AC0774" w:rsidRDefault="00AC0774" w:rsidP="00AC0774"/>
    <w:p w14:paraId="7502EFAD" w14:textId="09E3820B" w:rsidR="00A30586" w:rsidRDefault="00AC0774" w:rsidP="00AC0774">
      <w:r>
        <w:t>Por ejemplo, en Express podríamos configurar una ruta como esta:</w:t>
      </w:r>
    </w:p>
    <w:p w14:paraId="4627768E" w14:textId="77777777" w:rsidR="00AC0774" w:rsidRPr="00AC0774" w:rsidRDefault="00AC0774" w:rsidP="00AC0774">
      <w:pPr>
        <w:pStyle w:val="Cdigo"/>
        <w:rPr>
          <w:lang w:val="en-US"/>
        </w:rPr>
      </w:pPr>
      <w:proofErr w:type="spellStart"/>
      <w:proofErr w:type="gramStart"/>
      <w:r w:rsidRPr="00AC0774">
        <w:rPr>
          <w:lang w:val="en-US"/>
        </w:rPr>
        <w:t>app.get</w:t>
      </w:r>
      <w:proofErr w:type="spellEnd"/>
      <w:r w:rsidRPr="00AC0774">
        <w:rPr>
          <w:lang w:val="en-US"/>
        </w:rPr>
        <w:t>(</w:t>
      </w:r>
      <w:proofErr w:type="gramEnd"/>
      <w:r w:rsidRPr="00AC0774">
        <w:rPr>
          <w:lang w:val="en-US"/>
        </w:rPr>
        <w:t>'*', (req, res) =&gt; {</w:t>
      </w:r>
    </w:p>
    <w:p w14:paraId="72FBFC6D" w14:textId="77777777" w:rsidR="00AC0774" w:rsidRPr="00AC0774" w:rsidRDefault="00AC0774" w:rsidP="00AC0774">
      <w:pPr>
        <w:pStyle w:val="Cdigo"/>
        <w:rPr>
          <w:lang w:val="en-US"/>
        </w:rPr>
      </w:pPr>
      <w:r w:rsidRPr="00AC0774">
        <w:rPr>
          <w:lang w:val="en-US"/>
        </w:rPr>
        <w:t xml:space="preserve">  </w:t>
      </w:r>
      <w:proofErr w:type="spellStart"/>
      <w:proofErr w:type="gramStart"/>
      <w:r w:rsidRPr="00AC0774">
        <w:rPr>
          <w:lang w:val="en-US"/>
        </w:rPr>
        <w:t>res.sendFile</w:t>
      </w:r>
      <w:proofErr w:type="spellEnd"/>
      <w:proofErr w:type="gramEnd"/>
      <w:r w:rsidRPr="00AC0774">
        <w:rPr>
          <w:lang w:val="en-US"/>
        </w:rPr>
        <w:t>(</w:t>
      </w:r>
      <w:proofErr w:type="spellStart"/>
      <w:r w:rsidRPr="00AC0774">
        <w:rPr>
          <w:lang w:val="en-US"/>
        </w:rPr>
        <w:t>path.join</w:t>
      </w:r>
      <w:proofErr w:type="spellEnd"/>
      <w:r w:rsidRPr="00AC0774">
        <w:rPr>
          <w:lang w:val="en-US"/>
        </w:rPr>
        <w:t>(__</w:t>
      </w:r>
      <w:proofErr w:type="spellStart"/>
      <w:r w:rsidRPr="00AC0774">
        <w:rPr>
          <w:lang w:val="en-US"/>
        </w:rPr>
        <w:t>dirname</w:t>
      </w:r>
      <w:proofErr w:type="spellEnd"/>
      <w:r w:rsidRPr="00AC0774">
        <w:rPr>
          <w:lang w:val="en-US"/>
        </w:rPr>
        <w:t>, 'public/index.html'));</w:t>
      </w:r>
    </w:p>
    <w:p w14:paraId="178C6238" w14:textId="480FCF71" w:rsidR="00A30586" w:rsidRDefault="00AC0774" w:rsidP="00AC0774">
      <w:pPr>
        <w:pStyle w:val="Cdigo"/>
      </w:pPr>
      <w:r>
        <w:t>});</w:t>
      </w:r>
    </w:p>
    <w:p w14:paraId="778DE7CC" w14:textId="77777777" w:rsidR="00A30586" w:rsidRDefault="00A30586" w:rsidP="00A30586"/>
    <w:p w14:paraId="0B03D4BE" w14:textId="26D58BA7" w:rsidR="00BB7F89" w:rsidRPr="00A30586" w:rsidRDefault="00BB7F89" w:rsidP="00A30586">
      <w:r w:rsidRPr="00BB7F89">
        <w:t>Esta ruta servirá el archivo index.html de nuestra SPA para cualquier ruta que no coincida con las rutas definidas específicamente en Express.</w:t>
      </w:r>
    </w:p>
    <w:p w14:paraId="0C3ABAD8" w14:textId="42208028" w:rsidR="00AB2DF6" w:rsidRDefault="00636C93" w:rsidP="00452C40">
      <w:pPr>
        <w:pStyle w:val="Ttulo3"/>
      </w:pPr>
      <w:bookmarkStart w:id="14" w:name="_Toc159962882"/>
      <w:r>
        <w:lastRenderedPageBreak/>
        <w:t>Creación las primeras vistas, controladores y servicios</w:t>
      </w:r>
      <w:bookmarkEnd w:id="14"/>
    </w:p>
    <w:p w14:paraId="3FC0AA1F" w14:textId="77777777" w:rsidR="00CA312D" w:rsidRDefault="00CA312D" w:rsidP="00CA312D">
      <w:pPr>
        <w:contextualSpacing/>
      </w:pPr>
      <w:r>
        <w:t xml:space="preserve">Con nuestra configuración de proyecto y enrutamiento en su lugar, podemos comenzar a crear las vistas, controladores y servicios de nuestra SPA. En Angular, las vistas se definen como componentes, que combinan plantillas HTML con clases </w:t>
      </w:r>
      <w:proofErr w:type="spellStart"/>
      <w:r>
        <w:t>TypeScript</w:t>
      </w:r>
      <w:proofErr w:type="spellEnd"/>
      <w:r>
        <w:t xml:space="preserve">. Los controladores son las clases </w:t>
      </w:r>
      <w:proofErr w:type="spellStart"/>
      <w:r>
        <w:t>TypeScript</w:t>
      </w:r>
      <w:proofErr w:type="spellEnd"/>
      <w:r>
        <w:t xml:space="preserve"> que definen la lógica de la vista, y los servicios son clases que encapsulan la lógica reutilizable que no está directamente relacionada con una vista específica.</w:t>
      </w:r>
    </w:p>
    <w:p w14:paraId="5D4B41A0" w14:textId="77777777" w:rsidR="00CA312D" w:rsidRDefault="00CA312D" w:rsidP="00CA312D">
      <w:pPr>
        <w:contextualSpacing/>
      </w:pPr>
    </w:p>
    <w:p w14:paraId="6A7AE78B" w14:textId="6AB863DE" w:rsidR="00CA312D" w:rsidRDefault="00CA312D" w:rsidP="00CA312D">
      <w:pPr>
        <w:contextualSpacing/>
      </w:pPr>
      <w:r>
        <w:t xml:space="preserve">Por ejemplo, podríamos crear un componente de vista llamado </w:t>
      </w:r>
      <w:proofErr w:type="spellStart"/>
      <w:r>
        <w:t>HomeComponent</w:t>
      </w:r>
      <w:proofErr w:type="spellEnd"/>
      <w:r>
        <w:t xml:space="preserve">, un controlador asociado llamado </w:t>
      </w:r>
      <w:proofErr w:type="spellStart"/>
      <w:r>
        <w:t>HomeController</w:t>
      </w:r>
      <w:proofErr w:type="spellEnd"/>
      <w:r>
        <w:t xml:space="preserve">, y un servicio llamado </w:t>
      </w:r>
      <w:proofErr w:type="spellStart"/>
      <w:r>
        <w:t>DataService</w:t>
      </w:r>
      <w:proofErr w:type="spellEnd"/>
      <w:r>
        <w:t xml:space="preserve"> para proporcionar datos a la vista.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8"/>
      </w:tblGrid>
      <w:tr w:rsidR="00CA312D" w14:paraId="39DBA9C3" w14:textId="77777777" w:rsidTr="00FF6FED">
        <w:tc>
          <w:tcPr>
            <w:tcW w:w="8828" w:type="dxa"/>
            <w:tcBorders>
              <w:bottom w:val="single" w:sz="4" w:space="0" w:color="auto"/>
            </w:tcBorders>
          </w:tcPr>
          <w:p w14:paraId="7FD8F25C" w14:textId="77777777" w:rsidR="005B7111" w:rsidRPr="00CA312D" w:rsidRDefault="005B7111" w:rsidP="00FF6FED">
            <w:pPr>
              <w:pStyle w:val="Cdigo"/>
              <w:rPr>
                <w:lang w:val="en-US"/>
              </w:rPr>
            </w:pPr>
            <w:r w:rsidRPr="00CA312D">
              <w:rPr>
                <w:lang w:val="en-US"/>
              </w:rPr>
              <w:t xml:space="preserve">// </w:t>
            </w:r>
            <w:proofErr w:type="spellStart"/>
            <w:proofErr w:type="gramStart"/>
            <w:r w:rsidRPr="00CA312D">
              <w:rPr>
                <w:lang w:val="en-US"/>
              </w:rPr>
              <w:t>home.component</w:t>
            </w:r>
            <w:proofErr w:type="gramEnd"/>
            <w:r w:rsidRPr="00CA312D">
              <w:rPr>
                <w:lang w:val="en-US"/>
              </w:rPr>
              <w:t>.ts</w:t>
            </w:r>
            <w:proofErr w:type="spellEnd"/>
          </w:p>
          <w:p w14:paraId="40D6B7F8" w14:textId="77777777" w:rsidR="005B7111" w:rsidRPr="00CA312D" w:rsidRDefault="005B7111" w:rsidP="00FF6FED">
            <w:pPr>
              <w:pStyle w:val="Cdigo"/>
              <w:rPr>
                <w:lang w:val="en-US"/>
              </w:rPr>
            </w:pPr>
            <w:r w:rsidRPr="00CA312D">
              <w:rPr>
                <w:lang w:val="en-US"/>
              </w:rPr>
              <w:t xml:space="preserve">import </w:t>
            </w:r>
            <w:proofErr w:type="gramStart"/>
            <w:r w:rsidRPr="00CA312D">
              <w:rPr>
                <w:lang w:val="en-US"/>
              </w:rPr>
              <w:t>{ Component</w:t>
            </w:r>
            <w:proofErr w:type="gramEnd"/>
            <w:r w:rsidRPr="00CA312D">
              <w:rPr>
                <w:lang w:val="en-US"/>
              </w:rPr>
              <w:t xml:space="preserve"> } from '@angular/core';</w:t>
            </w:r>
          </w:p>
          <w:p w14:paraId="085C8B60" w14:textId="77777777" w:rsidR="005B7111" w:rsidRPr="00CA312D" w:rsidRDefault="005B7111" w:rsidP="00FF6FED">
            <w:pPr>
              <w:pStyle w:val="Cdigo"/>
              <w:rPr>
                <w:lang w:val="en-US"/>
              </w:rPr>
            </w:pPr>
          </w:p>
          <w:p w14:paraId="615B9307" w14:textId="77777777" w:rsidR="005B7111" w:rsidRPr="00CA312D" w:rsidRDefault="005B7111" w:rsidP="00FF6FED">
            <w:pPr>
              <w:pStyle w:val="Cdigo"/>
              <w:rPr>
                <w:lang w:val="en-US"/>
              </w:rPr>
            </w:pPr>
            <w:r w:rsidRPr="00CA312D">
              <w:rPr>
                <w:lang w:val="en-US"/>
              </w:rPr>
              <w:t>@</w:t>
            </w:r>
            <w:proofErr w:type="gramStart"/>
            <w:r w:rsidRPr="00CA312D">
              <w:rPr>
                <w:lang w:val="en-US"/>
              </w:rPr>
              <w:t>Component(</w:t>
            </w:r>
            <w:proofErr w:type="gramEnd"/>
            <w:r w:rsidRPr="00CA312D">
              <w:rPr>
                <w:lang w:val="en-US"/>
              </w:rPr>
              <w:t>{</w:t>
            </w:r>
          </w:p>
          <w:p w14:paraId="11245361" w14:textId="77777777" w:rsidR="005B7111" w:rsidRPr="00CA312D" w:rsidRDefault="005B7111" w:rsidP="00FF6FED">
            <w:pPr>
              <w:pStyle w:val="Cdigo"/>
              <w:rPr>
                <w:lang w:val="en-US"/>
              </w:rPr>
            </w:pPr>
            <w:r w:rsidRPr="00CA312D">
              <w:rPr>
                <w:lang w:val="en-US"/>
              </w:rPr>
              <w:t xml:space="preserve">  selector: 'app-home',</w:t>
            </w:r>
          </w:p>
          <w:p w14:paraId="399F6FEE" w14:textId="77777777" w:rsidR="005B7111" w:rsidRPr="00CA312D" w:rsidRDefault="005B7111" w:rsidP="00FF6FED">
            <w:pPr>
              <w:pStyle w:val="Cdigo"/>
              <w:rPr>
                <w:lang w:val="en-US"/>
              </w:rPr>
            </w:pPr>
            <w:r w:rsidRPr="00CA312D">
              <w:rPr>
                <w:lang w:val="en-US"/>
              </w:rPr>
              <w:t xml:space="preserve">  </w:t>
            </w:r>
            <w:proofErr w:type="spellStart"/>
            <w:r w:rsidRPr="00CA312D">
              <w:rPr>
                <w:lang w:val="en-US"/>
              </w:rPr>
              <w:t>templateUrl</w:t>
            </w:r>
            <w:proofErr w:type="spellEnd"/>
            <w:r w:rsidRPr="00CA312D">
              <w:rPr>
                <w:lang w:val="en-US"/>
              </w:rPr>
              <w:t>: './home.component.html',</w:t>
            </w:r>
          </w:p>
          <w:p w14:paraId="3495C013" w14:textId="77777777" w:rsidR="005B7111" w:rsidRPr="00CA312D" w:rsidRDefault="005B7111" w:rsidP="00FF6FED">
            <w:pPr>
              <w:pStyle w:val="Cdigo"/>
              <w:rPr>
                <w:lang w:val="en-US"/>
              </w:rPr>
            </w:pPr>
            <w:r w:rsidRPr="00CA312D">
              <w:rPr>
                <w:lang w:val="en-US"/>
              </w:rPr>
              <w:t xml:space="preserve">  </w:t>
            </w:r>
            <w:proofErr w:type="spellStart"/>
            <w:r w:rsidRPr="00CA312D">
              <w:rPr>
                <w:lang w:val="en-US"/>
              </w:rPr>
              <w:t>styleUrls</w:t>
            </w:r>
            <w:proofErr w:type="spellEnd"/>
            <w:r w:rsidRPr="00CA312D">
              <w:rPr>
                <w:lang w:val="en-US"/>
              </w:rPr>
              <w:t>: ['./home.component.css']</w:t>
            </w:r>
          </w:p>
          <w:p w14:paraId="6FF65EBC" w14:textId="77777777" w:rsidR="005B7111" w:rsidRDefault="005B7111" w:rsidP="00FF6FED">
            <w:pPr>
              <w:pStyle w:val="Cdigo"/>
            </w:pPr>
            <w:r>
              <w:t>})</w:t>
            </w:r>
          </w:p>
          <w:p w14:paraId="599D3739" w14:textId="77777777" w:rsidR="005B7111" w:rsidRDefault="005B7111" w:rsidP="00FF6FED">
            <w:pPr>
              <w:pStyle w:val="Cdigo"/>
            </w:pPr>
            <w:proofErr w:type="spellStart"/>
            <w:r>
              <w:t>export</w:t>
            </w:r>
            <w:proofErr w:type="spellEnd"/>
            <w:r>
              <w:t xml:space="preserve"> </w:t>
            </w:r>
            <w:proofErr w:type="spellStart"/>
            <w:r>
              <w:t>class</w:t>
            </w:r>
            <w:proofErr w:type="spellEnd"/>
            <w:r>
              <w:t xml:space="preserve"> </w:t>
            </w:r>
            <w:proofErr w:type="spellStart"/>
            <w:r>
              <w:t>HomeComponent</w:t>
            </w:r>
            <w:proofErr w:type="spellEnd"/>
            <w:r>
              <w:t xml:space="preserve"> {</w:t>
            </w:r>
          </w:p>
          <w:p w14:paraId="7F5C7951" w14:textId="77777777" w:rsidR="005B7111" w:rsidRDefault="005B7111" w:rsidP="00FF6FED">
            <w:pPr>
              <w:pStyle w:val="Cdigo"/>
            </w:pPr>
            <w:r>
              <w:t xml:space="preserve">  // Lógica del componente aquí</w:t>
            </w:r>
          </w:p>
          <w:p w14:paraId="19A7230C" w14:textId="77777777" w:rsidR="005B7111" w:rsidRDefault="005B7111" w:rsidP="00FF6FED">
            <w:pPr>
              <w:pStyle w:val="Cdigo"/>
            </w:pPr>
            <w:r>
              <w:t>}</w:t>
            </w:r>
          </w:p>
          <w:p w14:paraId="10F8F500" w14:textId="77777777" w:rsidR="00CA312D" w:rsidRDefault="00CA312D" w:rsidP="00FF6FED">
            <w:pPr>
              <w:pStyle w:val="Cdigo"/>
            </w:pPr>
          </w:p>
        </w:tc>
      </w:tr>
      <w:tr w:rsidR="00CA312D" w14:paraId="67442C4C" w14:textId="77777777" w:rsidTr="00FF6FED">
        <w:tc>
          <w:tcPr>
            <w:tcW w:w="8828" w:type="dxa"/>
            <w:tcBorders>
              <w:top w:val="single" w:sz="4" w:space="0" w:color="auto"/>
              <w:bottom w:val="single" w:sz="4" w:space="0" w:color="auto"/>
            </w:tcBorders>
          </w:tcPr>
          <w:p w14:paraId="41D578B6" w14:textId="77777777" w:rsidR="00CA312D" w:rsidRDefault="00CA312D" w:rsidP="00FF6FED">
            <w:pPr>
              <w:pStyle w:val="Cdigo"/>
            </w:pPr>
          </w:p>
          <w:p w14:paraId="208EF762" w14:textId="77777777" w:rsidR="00FF6FED" w:rsidRDefault="00FF6FED" w:rsidP="00FF6FED">
            <w:pPr>
              <w:pStyle w:val="Cdigo"/>
            </w:pPr>
            <w:proofErr w:type="gramStart"/>
            <w:r>
              <w:t>&lt;!--</w:t>
            </w:r>
            <w:proofErr w:type="gramEnd"/>
            <w:r>
              <w:t xml:space="preserve"> home.component.html --&gt;</w:t>
            </w:r>
          </w:p>
          <w:p w14:paraId="27B53F0C" w14:textId="77777777" w:rsidR="00FF6FED" w:rsidRDefault="00FF6FED" w:rsidP="00FF6FED">
            <w:pPr>
              <w:pStyle w:val="Cdigo"/>
            </w:pPr>
            <w:r>
              <w:t>&lt;</w:t>
            </w:r>
            <w:proofErr w:type="spellStart"/>
            <w:r>
              <w:t>div</w:t>
            </w:r>
            <w:proofErr w:type="spellEnd"/>
            <w:r>
              <w:t>&gt;</w:t>
            </w:r>
          </w:p>
          <w:p w14:paraId="6F407E08" w14:textId="77777777" w:rsidR="00FF6FED" w:rsidRDefault="00FF6FED" w:rsidP="00FF6FED">
            <w:pPr>
              <w:pStyle w:val="Cdigo"/>
            </w:pPr>
            <w:r>
              <w:t xml:space="preserve">  &lt;h1&gt;Bienvenido a nuestra SPA&lt;/h1&gt;</w:t>
            </w:r>
          </w:p>
          <w:p w14:paraId="3F3327F2" w14:textId="182FEE79" w:rsidR="005B7111" w:rsidRDefault="00FF6FED" w:rsidP="00FF6FED">
            <w:pPr>
              <w:pStyle w:val="Cdigo"/>
            </w:pPr>
            <w:r>
              <w:t>&lt;/</w:t>
            </w:r>
            <w:proofErr w:type="spellStart"/>
            <w:r>
              <w:t>div</w:t>
            </w:r>
            <w:proofErr w:type="spellEnd"/>
            <w:r>
              <w:t>&gt;</w:t>
            </w:r>
          </w:p>
          <w:p w14:paraId="3F94E4B2" w14:textId="77777777" w:rsidR="005B7111" w:rsidRDefault="005B7111" w:rsidP="00FF6FED">
            <w:pPr>
              <w:pStyle w:val="Cdigo"/>
            </w:pPr>
          </w:p>
          <w:p w14:paraId="3B0C707D" w14:textId="289036D9" w:rsidR="005B7111" w:rsidRDefault="005B7111" w:rsidP="00FF6FED">
            <w:pPr>
              <w:pStyle w:val="Cdigo"/>
            </w:pPr>
          </w:p>
        </w:tc>
      </w:tr>
      <w:tr w:rsidR="00CA312D" w14:paraId="4AB76E88" w14:textId="77777777" w:rsidTr="00FF6FED">
        <w:tc>
          <w:tcPr>
            <w:tcW w:w="8828" w:type="dxa"/>
            <w:tcBorders>
              <w:top w:val="single" w:sz="4" w:space="0" w:color="auto"/>
            </w:tcBorders>
          </w:tcPr>
          <w:p w14:paraId="578C8B18" w14:textId="77777777" w:rsidR="00CA312D" w:rsidRDefault="00CA312D" w:rsidP="00FF6FED">
            <w:pPr>
              <w:pStyle w:val="Cdigo"/>
            </w:pPr>
          </w:p>
          <w:p w14:paraId="2EF0F7CF" w14:textId="77777777" w:rsidR="00FF6FED" w:rsidRPr="00FF6FED" w:rsidRDefault="00FF6FED" w:rsidP="00FF6FED">
            <w:pPr>
              <w:pStyle w:val="Cdigo"/>
              <w:rPr>
                <w:lang w:val="en-US"/>
              </w:rPr>
            </w:pPr>
            <w:r w:rsidRPr="00FF6FED">
              <w:rPr>
                <w:lang w:val="en-US"/>
              </w:rPr>
              <w:t xml:space="preserve">// </w:t>
            </w:r>
            <w:proofErr w:type="spellStart"/>
            <w:proofErr w:type="gramStart"/>
            <w:r w:rsidRPr="00FF6FED">
              <w:rPr>
                <w:lang w:val="en-US"/>
              </w:rPr>
              <w:t>data.service</w:t>
            </w:r>
            <w:proofErr w:type="gramEnd"/>
            <w:r w:rsidRPr="00FF6FED">
              <w:rPr>
                <w:lang w:val="en-US"/>
              </w:rPr>
              <w:t>.ts</w:t>
            </w:r>
            <w:proofErr w:type="spellEnd"/>
          </w:p>
          <w:p w14:paraId="6D5F7AF1" w14:textId="77777777" w:rsidR="00FF6FED" w:rsidRPr="00FF6FED" w:rsidRDefault="00FF6FED" w:rsidP="00FF6FED">
            <w:pPr>
              <w:pStyle w:val="Cdigo"/>
              <w:rPr>
                <w:lang w:val="en-US"/>
              </w:rPr>
            </w:pPr>
            <w:r w:rsidRPr="00FF6FED">
              <w:rPr>
                <w:lang w:val="en-US"/>
              </w:rPr>
              <w:t xml:space="preserve">import </w:t>
            </w:r>
            <w:proofErr w:type="gramStart"/>
            <w:r w:rsidRPr="00FF6FED">
              <w:rPr>
                <w:lang w:val="en-US"/>
              </w:rPr>
              <w:t>{ Injectable</w:t>
            </w:r>
            <w:proofErr w:type="gramEnd"/>
            <w:r w:rsidRPr="00FF6FED">
              <w:rPr>
                <w:lang w:val="en-US"/>
              </w:rPr>
              <w:t xml:space="preserve"> } from '@angular/core';</w:t>
            </w:r>
          </w:p>
          <w:p w14:paraId="02FC58FB" w14:textId="77777777" w:rsidR="00FF6FED" w:rsidRPr="00FF6FED" w:rsidRDefault="00FF6FED" w:rsidP="00FF6FED">
            <w:pPr>
              <w:pStyle w:val="Cdigo"/>
              <w:rPr>
                <w:lang w:val="en-US"/>
              </w:rPr>
            </w:pPr>
          </w:p>
          <w:p w14:paraId="25EE382D" w14:textId="77777777" w:rsidR="00FF6FED" w:rsidRPr="00FF6FED" w:rsidRDefault="00FF6FED" w:rsidP="00FF6FED">
            <w:pPr>
              <w:pStyle w:val="Cdigo"/>
              <w:rPr>
                <w:lang w:val="en-US"/>
              </w:rPr>
            </w:pPr>
            <w:r w:rsidRPr="00FF6FED">
              <w:rPr>
                <w:lang w:val="en-US"/>
              </w:rPr>
              <w:t>@</w:t>
            </w:r>
            <w:proofErr w:type="gramStart"/>
            <w:r w:rsidRPr="00FF6FED">
              <w:rPr>
                <w:lang w:val="en-US"/>
              </w:rPr>
              <w:t>Injectable(</w:t>
            </w:r>
            <w:proofErr w:type="gramEnd"/>
            <w:r w:rsidRPr="00FF6FED">
              <w:rPr>
                <w:lang w:val="en-US"/>
              </w:rPr>
              <w:t>)</w:t>
            </w:r>
          </w:p>
          <w:p w14:paraId="3EEDE985" w14:textId="77777777" w:rsidR="00FF6FED" w:rsidRPr="00FF6FED" w:rsidRDefault="00FF6FED" w:rsidP="00FF6FED">
            <w:pPr>
              <w:pStyle w:val="Cdigo"/>
              <w:rPr>
                <w:lang w:val="en-US"/>
              </w:rPr>
            </w:pPr>
            <w:r w:rsidRPr="00FF6FED">
              <w:rPr>
                <w:lang w:val="en-US"/>
              </w:rPr>
              <w:t xml:space="preserve">export class </w:t>
            </w:r>
            <w:proofErr w:type="spellStart"/>
            <w:r w:rsidRPr="00FF6FED">
              <w:rPr>
                <w:lang w:val="en-US"/>
              </w:rPr>
              <w:t>DataService</w:t>
            </w:r>
            <w:proofErr w:type="spellEnd"/>
            <w:r w:rsidRPr="00FF6FED">
              <w:rPr>
                <w:lang w:val="en-US"/>
              </w:rPr>
              <w:t xml:space="preserve"> {</w:t>
            </w:r>
          </w:p>
          <w:p w14:paraId="4824759F" w14:textId="77777777" w:rsidR="00FF6FED" w:rsidRPr="00FF6FED" w:rsidRDefault="00FF6FED" w:rsidP="00FF6FED">
            <w:pPr>
              <w:pStyle w:val="Cdigo"/>
              <w:rPr>
                <w:lang w:val="en-US"/>
              </w:rPr>
            </w:pPr>
            <w:r w:rsidRPr="00FF6FED">
              <w:rPr>
                <w:lang w:val="en-US"/>
              </w:rPr>
              <w:t xml:space="preserve">  </w:t>
            </w:r>
            <w:proofErr w:type="spellStart"/>
            <w:proofErr w:type="gramStart"/>
            <w:r w:rsidRPr="00FF6FED">
              <w:rPr>
                <w:lang w:val="en-US"/>
              </w:rPr>
              <w:t>getData</w:t>
            </w:r>
            <w:proofErr w:type="spellEnd"/>
            <w:r w:rsidRPr="00FF6FED">
              <w:rPr>
                <w:lang w:val="en-US"/>
              </w:rPr>
              <w:t>(</w:t>
            </w:r>
            <w:proofErr w:type="gramEnd"/>
            <w:r w:rsidRPr="00FF6FED">
              <w:rPr>
                <w:lang w:val="en-US"/>
              </w:rPr>
              <w:t>) {</w:t>
            </w:r>
          </w:p>
          <w:p w14:paraId="39C13A97" w14:textId="77777777" w:rsidR="00FF6FED" w:rsidRDefault="00FF6FED" w:rsidP="00FF6FED">
            <w:pPr>
              <w:pStyle w:val="Cdigo"/>
            </w:pPr>
            <w:r w:rsidRPr="00FF6FED">
              <w:rPr>
                <w:lang w:val="en-US"/>
              </w:rPr>
              <w:t xml:space="preserve">    </w:t>
            </w:r>
            <w:proofErr w:type="spellStart"/>
            <w:r>
              <w:t>return</w:t>
            </w:r>
            <w:proofErr w:type="spellEnd"/>
            <w:r>
              <w:t xml:space="preserve"> 'Datos de ejemplo';</w:t>
            </w:r>
          </w:p>
          <w:p w14:paraId="44F186ED" w14:textId="77777777" w:rsidR="00FF6FED" w:rsidRDefault="00FF6FED" w:rsidP="00FF6FED">
            <w:pPr>
              <w:pStyle w:val="Cdigo"/>
            </w:pPr>
            <w:r>
              <w:t xml:space="preserve">  }</w:t>
            </w:r>
          </w:p>
          <w:p w14:paraId="3D6444FD" w14:textId="00D2044C" w:rsidR="00FF6FED" w:rsidRDefault="00FF6FED" w:rsidP="00FF6FED">
            <w:pPr>
              <w:pStyle w:val="Cdigo"/>
            </w:pPr>
            <w:r>
              <w:t>}</w:t>
            </w:r>
          </w:p>
        </w:tc>
      </w:tr>
    </w:tbl>
    <w:p w14:paraId="11B14E5C" w14:textId="77777777" w:rsidR="00FF6FED" w:rsidRDefault="00FF6FED" w:rsidP="00A76AA1">
      <w:pPr>
        <w:contextualSpacing/>
      </w:pPr>
    </w:p>
    <w:p w14:paraId="216F91B0" w14:textId="77777777" w:rsidR="00231345" w:rsidRDefault="00231345" w:rsidP="00A76AA1">
      <w:pPr>
        <w:contextualSpacing/>
      </w:pPr>
    </w:p>
    <w:p w14:paraId="54075391" w14:textId="6D3B296E" w:rsidR="002117E6" w:rsidRDefault="006D7C25" w:rsidP="00A76AA1">
      <w:pPr>
        <w:contextualSpacing/>
      </w:pPr>
      <w:r>
        <w:rPr>
          <w:bCs/>
          <w:noProof/>
        </w:rPr>
        <w:lastRenderedPageBreak/>
        <mc:AlternateContent>
          <mc:Choice Requires="wpg">
            <w:drawing>
              <wp:anchor distT="0" distB="0" distL="114300" distR="114300" simplePos="0" relativeHeight="251673600" behindDoc="0" locked="0" layoutInCell="1" allowOverlap="1" wp14:anchorId="6213FA75" wp14:editId="3E7F44E3">
                <wp:simplePos x="0" y="0"/>
                <wp:positionH relativeFrom="column">
                  <wp:posOffset>-307340</wp:posOffset>
                </wp:positionH>
                <wp:positionV relativeFrom="paragraph">
                  <wp:posOffset>-129310</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613EA4" w14:textId="77777777" w:rsidR="006D7C25" w:rsidRPr="00D904A7" w:rsidRDefault="006D7C25" w:rsidP="006D7C25">
                              <w:pPr>
                                <w:pStyle w:val="Ttulo1"/>
                              </w:pPr>
                              <w:bookmarkStart w:id="15" w:name="_Toc159962883"/>
                              <w:r w:rsidRPr="006D7C25">
                                <w:t>Bibliografía y Webgrafía</w:t>
                              </w:r>
                              <w:bookmarkEnd w:id="15"/>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213FA75" id="Grupo 51" o:spid="_x0000_s1043" style="position:absolute;left:0;text-align:left;margin-left:-24.2pt;margin-top:-10.2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70613EA4" w14:textId="77777777" w:rsidR="006D7C25" w:rsidRPr="00D904A7" w:rsidRDefault="006D7C25" w:rsidP="006D7C25">
                        <w:pPr>
                          <w:pStyle w:val="Ttulo1"/>
                        </w:pPr>
                        <w:bookmarkStart w:id="16" w:name="_Toc159962883"/>
                        <w:r w:rsidRPr="006D7C25">
                          <w:t>Bibliografía y Webgrafía</w:t>
                        </w:r>
                        <w:bookmarkEnd w:id="16"/>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381DB9DE" w14:textId="77777777" w:rsidR="002117E6" w:rsidRDefault="002117E6" w:rsidP="00A76AA1">
      <w:pPr>
        <w:contextualSpacing/>
      </w:pPr>
    </w:p>
    <w:p w14:paraId="7E8C24AD" w14:textId="77777777" w:rsidR="00C93CB9" w:rsidRPr="00D13244" w:rsidRDefault="00C93CB9" w:rsidP="00C93CB9">
      <w:pPr>
        <w:contextualSpacing/>
        <w:rPr>
          <w:lang w:val="en-US"/>
        </w:rPr>
      </w:pPr>
      <w:r>
        <w:t xml:space="preserve">Gómez, M. </w:t>
      </w:r>
      <w:proofErr w:type="spellStart"/>
      <w:r>
        <w:t>Clean</w:t>
      </w:r>
      <w:proofErr w:type="spellEnd"/>
      <w:r>
        <w:t xml:space="preserve"> JavaScript: Aprende a aplicar Código Limpio, SOLID y </w:t>
      </w:r>
      <w:proofErr w:type="spellStart"/>
      <w:r>
        <w:t>Testing</w:t>
      </w:r>
      <w:proofErr w:type="spellEnd"/>
      <w:r>
        <w:t xml:space="preserve">. </w:t>
      </w:r>
      <w:r w:rsidRPr="00D13244">
        <w:rPr>
          <w:lang w:val="en-US"/>
        </w:rPr>
        <w:t>Independently published (10 Abril 2022)</w:t>
      </w:r>
    </w:p>
    <w:p w14:paraId="5BC3EE22" w14:textId="6167EA7F" w:rsidR="00AB2DF6" w:rsidRPr="00D13244" w:rsidRDefault="00C93CB9" w:rsidP="00C93CB9">
      <w:pPr>
        <w:contextualSpacing/>
        <w:rPr>
          <w:lang w:val="en-US"/>
        </w:rPr>
      </w:pPr>
      <w:r w:rsidRPr="00D13244">
        <w:rPr>
          <w:lang w:val="en-US"/>
        </w:rPr>
        <w:t xml:space="preserve">Morales, G. </w:t>
      </w:r>
      <w:proofErr w:type="spellStart"/>
      <w:r w:rsidRPr="00D13244">
        <w:rPr>
          <w:lang w:val="en-US"/>
        </w:rPr>
        <w:t>Creando</w:t>
      </w:r>
      <w:proofErr w:type="spellEnd"/>
      <w:r w:rsidRPr="00D13244">
        <w:rPr>
          <w:lang w:val="en-US"/>
        </w:rPr>
        <w:t xml:space="preserve"> API con Node.js, express y MongoDB. Independently published (31 Agosto 2020)</w:t>
      </w:r>
    </w:p>
    <w:p w14:paraId="1A44CBBA" w14:textId="207CAE8A" w:rsidR="00C93CB9" w:rsidRDefault="005414A4" w:rsidP="00C93CB9">
      <w:pPr>
        <w:contextualSpacing/>
      </w:pPr>
      <w:proofErr w:type="spellStart"/>
      <w:r w:rsidRPr="005414A4">
        <w:t>Azaustre</w:t>
      </w:r>
      <w:proofErr w:type="spellEnd"/>
      <w:r>
        <w:t xml:space="preserve">, C. </w:t>
      </w:r>
      <w:r w:rsidR="007A3DA1" w:rsidRPr="007A3DA1">
        <w:t>Desarrollo web ágil con Angular.js</w:t>
      </w:r>
      <w:r>
        <w:t xml:space="preserve">. </w:t>
      </w:r>
      <w:proofErr w:type="spellStart"/>
      <w:r w:rsidR="00A84E1E" w:rsidRPr="00A84E1E">
        <w:t>Independently</w:t>
      </w:r>
      <w:proofErr w:type="spellEnd"/>
      <w:r w:rsidR="00A84E1E" w:rsidRPr="00A84E1E">
        <w:t xml:space="preserve"> </w:t>
      </w:r>
      <w:proofErr w:type="spellStart"/>
      <w:r w:rsidR="00A84E1E" w:rsidRPr="00A84E1E">
        <w:t>published</w:t>
      </w:r>
      <w:proofErr w:type="spellEnd"/>
      <w:r w:rsidR="00A84E1E" w:rsidRPr="00A84E1E">
        <w:t xml:space="preserve"> (11 </w:t>
      </w:r>
      <w:proofErr w:type="gramStart"/>
      <w:r w:rsidR="00A84E1E" w:rsidRPr="00A84E1E">
        <w:t>Agosto</w:t>
      </w:r>
      <w:proofErr w:type="gramEnd"/>
      <w:r w:rsidR="00A84E1E" w:rsidRPr="00A84E1E">
        <w:t xml:space="preserve"> 2014)</w:t>
      </w:r>
    </w:p>
    <w:p w14:paraId="234C468F" w14:textId="77777777" w:rsidR="00AB2DF6" w:rsidRPr="002117E6" w:rsidRDefault="006D7C25" w:rsidP="00A76AA1">
      <w:pPr>
        <w:contextualSpacing/>
        <w:rPr>
          <w:bCs/>
        </w:rPr>
      </w:pPr>
      <w:r>
        <w:rPr>
          <w:noProof/>
        </w:rPr>
        <mc:AlternateContent>
          <mc:Choice Requires="wpg">
            <w:drawing>
              <wp:anchor distT="0" distB="0" distL="114300" distR="114300" simplePos="0" relativeHeight="251678720" behindDoc="0" locked="0" layoutInCell="1" allowOverlap="1" wp14:anchorId="3F91DE66" wp14:editId="5A0DC7D8">
                <wp:simplePos x="0" y="0"/>
                <wp:positionH relativeFrom="column">
                  <wp:posOffset>-318135</wp:posOffset>
                </wp:positionH>
                <wp:positionV relativeFrom="paragraph">
                  <wp:posOffset>310515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588443" w14:textId="77777777" w:rsidR="006D7C25" w:rsidRPr="00D904A7" w:rsidRDefault="006D7C25" w:rsidP="006D7C25">
                              <w:pPr>
                                <w:pStyle w:val="Ttulo1"/>
                              </w:pPr>
                              <w:bookmarkStart w:id="17" w:name="_Toc159962884"/>
                              <w:r w:rsidRPr="006D7C25">
                                <w:t>Glosario</w:t>
                              </w:r>
                              <w:bookmarkEnd w:id="17"/>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F91DE66" id="Grupo 57" o:spid="_x0000_s1048" style="position:absolute;left:0;text-align:left;margin-left:-25.05pt;margin-top:24.4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54588443" w14:textId="77777777" w:rsidR="006D7C25" w:rsidRPr="00D904A7" w:rsidRDefault="006D7C25" w:rsidP="006D7C25">
                        <w:pPr>
                          <w:pStyle w:val="Ttulo1"/>
                        </w:pPr>
                        <w:bookmarkStart w:id="18" w:name="_Toc159962884"/>
                        <w:r w:rsidRPr="006D7C25">
                          <w:t>Glosario</w:t>
                        </w:r>
                        <w:bookmarkEnd w:id="18"/>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403BAC1F" w14:textId="77777777" w:rsidR="00AB2DF6" w:rsidRDefault="00AB2DF6" w:rsidP="00A76AA1">
      <w:pPr>
        <w:tabs>
          <w:tab w:val="left" w:pos="1305"/>
        </w:tabs>
        <w:contextualSpacing/>
      </w:pPr>
    </w:p>
    <w:p w14:paraId="4C4708BD" w14:textId="77777777" w:rsidR="00AB2DF6" w:rsidRDefault="00AB2DF6" w:rsidP="00A76AA1">
      <w:pPr>
        <w:tabs>
          <w:tab w:val="left" w:pos="1305"/>
        </w:tabs>
        <w:contextualSpacing/>
      </w:pPr>
    </w:p>
    <w:p w14:paraId="435581DC" w14:textId="77777777" w:rsidR="00231345" w:rsidRDefault="00231345" w:rsidP="00231345">
      <w:pPr>
        <w:pStyle w:val="Prrafodelista"/>
        <w:numPr>
          <w:ilvl w:val="0"/>
          <w:numId w:val="1"/>
        </w:numPr>
        <w:tabs>
          <w:tab w:val="left" w:pos="1305"/>
        </w:tabs>
      </w:pPr>
      <w:r w:rsidRPr="00231345">
        <w:rPr>
          <w:b/>
          <w:bCs/>
        </w:rPr>
        <w:t>API</w:t>
      </w:r>
      <w:r>
        <w:t xml:space="preserve"> (Interfaz de Programación de Aplicaciones): Conjunto de reglas y protocolos que permite la comunicación entre diferentes componentes de software.</w:t>
      </w:r>
    </w:p>
    <w:p w14:paraId="4263B1E8" w14:textId="77777777" w:rsidR="00231345" w:rsidRDefault="00231345" w:rsidP="00231345">
      <w:pPr>
        <w:pStyle w:val="Prrafodelista"/>
        <w:numPr>
          <w:ilvl w:val="0"/>
          <w:numId w:val="1"/>
        </w:numPr>
        <w:tabs>
          <w:tab w:val="left" w:pos="1305"/>
        </w:tabs>
      </w:pPr>
      <w:r w:rsidRPr="00231345">
        <w:rPr>
          <w:b/>
          <w:bCs/>
        </w:rPr>
        <w:t>Componente</w:t>
      </w:r>
      <w:r>
        <w:t>: Elemento fundamental de Angular que encapsula la funcionalidad, la vista y el estilo de una parte específica de la interfaz de usuario.</w:t>
      </w:r>
    </w:p>
    <w:p w14:paraId="05ACFB15" w14:textId="77777777" w:rsidR="00231345" w:rsidRDefault="00231345" w:rsidP="00231345">
      <w:pPr>
        <w:pStyle w:val="Prrafodelista"/>
        <w:numPr>
          <w:ilvl w:val="0"/>
          <w:numId w:val="1"/>
        </w:numPr>
        <w:tabs>
          <w:tab w:val="left" w:pos="1305"/>
        </w:tabs>
      </w:pPr>
      <w:r w:rsidRPr="00231345">
        <w:rPr>
          <w:b/>
          <w:bCs/>
        </w:rPr>
        <w:t>Express</w:t>
      </w:r>
      <w:r>
        <w:t xml:space="preserve">: Framework de desarrollo de aplicaciones web para Node.js que facilita la creación de servidores web y </w:t>
      </w:r>
      <w:proofErr w:type="spellStart"/>
      <w:r>
        <w:t>APIs</w:t>
      </w:r>
      <w:proofErr w:type="spellEnd"/>
      <w:r>
        <w:t>.</w:t>
      </w:r>
    </w:p>
    <w:p w14:paraId="58291A63" w14:textId="77777777" w:rsidR="00231345" w:rsidRDefault="00231345" w:rsidP="00231345">
      <w:pPr>
        <w:pStyle w:val="Prrafodelista"/>
        <w:numPr>
          <w:ilvl w:val="0"/>
          <w:numId w:val="1"/>
        </w:numPr>
        <w:tabs>
          <w:tab w:val="left" w:pos="1305"/>
        </w:tabs>
      </w:pPr>
      <w:r w:rsidRPr="00231345">
        <w:rPr>
          <w:b/>
          <w:bCs/>
        </w:rPr>
        <w:t>Enrutamiento</w:t>
      </w:r>
      <w:r>
        <w:t>: Proceso de direccionamiento de solicitudes dentro de una aplicación web hacia los recursos adecuados.</w:t>
      </w:r>
    </w:p>
    <w:p w14:paraId="3BE625ED" w14:textId="77777777" w:rsidR="00231345" w:rsidRDefault="00231345" w:rsidP="00231345">
      <w:pPr>
        <w:pStyle w:val="Prrafodelista"/>
        <w:numPr>
          <w:ilvl w:val="0"/>
          <w:numId w:val="1"/>
        </w:numPr>
        <w:tabs>
          <w:tab w:val="left" w:pos="1305"/>
        </w:tabs>
      </w:pPr>
      <w:r w:rsidRPr="00231345">
        <w:rPr>
          <w:b/>
          <w:bCs/>
        </w:rPr>
        <w:t>Formulario</w:t>
      </w:r>
      <w:r>
        <w:t>: Elemento de una página web que permite la recolección de datos del usuario.</w:t>
      </w:r>
    </w:p>
    <w:p w14:paraId="0749C666" w14:textId="77777777" w:rsidR="00231345" w:rsidRDefault="00231345" w:rsidP="00231345">
      <w:pPr>
        <w:pStyle w:val="Prrafodelista"/>
        <w:numPr>
          <w:ilvl w:val="0"/>
          <w:numId w:val="1"/>
        </w:numPr>
        <w:tabs>
          <w:tab w:val="left" w:pos="1305"/>
        </w:tabs>
      </w:pPr>
      <w:r w:rsidRPr="00231345">
        <w:rPr>
          <w:b/>
          <w:bCs/>
        </w:rPr>
        <w:t>HTML</w:t>
      </w:r>
      <w:r>
        <w:t xml:space="preserve"> (Lenguaje de Marcado de Hipertexto): Lenguaje de marcado estándar utilizado para crear páginas web.</w:t>
      </w:r>
    </w:p>
    <w:p w14:paraId="344CED9B" w14:textId="77777777" w:rsidR="00231345" w:rsidRDefault="00231345" w:rsidP="00231345">
      <w:pPr>
        <w:pStyle w:val="Prrafodelista"/>
        <w:numPr>
          <w:ilvl w:val="0"/>
          <w:numId w:val="1"/>
        </w:numPr>
        <w:tabs>
          <w:tab w:val="left" w:pos="1305"/>
        </w:tabs>
      </w:pPr>
      <w:r w:rsidRPr="00231345">
        <w:rPr>
          <w:b/>
          <w:bCs/>
        </w:rPr>
        <w:t>JavaScript</w:t>
      </w:r>
      <w:r>
        <w:t>: Lenguaje de programación ampliamente utilizado en el desarrollo web para crear interactividad en páginas web.</w:t>
      </w:r>
    </w:p>
    <w:p w14:paraId="06440FC8" w14:textId="77777777" w:rsidR="00231345" w:rsidRDefault="00231345" w:rsidP="00231345">
      <w:pPr>
        <w:pStyle w:val="Prrafodelista"/>
        <w:numPr>
          <w:ilvl w:val="0"/>
          <w:numId w:val="1"/>
        </w:numPr>
        <w:tabs>
          <w:tab w:val="left" w:pos="1305"/>
        </w:tabs>
      </w:pPr>
      <w:r w:rsidRPr="00231345">
        <w:rPr>
          <w:b/>
          <w:bCs/>
        </w:rPr>
        <w:t>Node.js</w:t>
      </w:r>
      <w:r>
        <w:t>: Entorno de ejecución de JavaScript basado en el motor V8 de Google Chrome que permite ejecutar JavaScript en el servidor.</w:t>
      </w:r>
    </w:p>
    <w:p w14:paraId="7C1E0F2B" w14:textId="77777777" w:rsidR="00231345" w:rsidRDefault="00231345" w:rsidP="00231345">
      <w:pPr>
        <w:pStyle w:val="Prrafodelista"/>
        <w:numPr>
          <w:ilvl w:val="0"/>
          <w:numId w:val="1"/>
        </w:numPr>
        <w:tabs>
          <w:tab w:val="left" w:pos="1305"/>
        </w:tabs>
      </w:pPr>
      <w:r w:rsidRPr="00231345">
        <w:rPr>
          <w:b/>
          <w:bCs/>
        </w:rPr>
        <w:lastRenderedPageBreak/>
        <w:t>SPA</w:t>
      </w:r>
      <w:r>
        <w:t xml:space="preserve"> (Aplicación de Página Única): Aplicación web que carga dinámicamente una sola página HTML y actualiza la vista de manera dinámica en respuesta a las acciones del usuario.</w:t>
      </w:r>
    </w:p>
    <w:p w14:paraId="2838E892" w14:textId="77777777" w:rsidR="00231345" w:rsidRDefault="00231345" w:rsidP="00231345">
      <w:pPr>
        <w:pStyle w:val="Prrafodelista"/>
        <w:numPr>
          <w:ilvl w:val="0"/>
          <w:numId w:val="1"/>
        </w:numPr>
        <w:tabs>
          <w:tab w:val="left" w:pos="1305"/>
        </w:tabs>
      </w:pPr>
      <w:proofErr w:type="spellStart"/>
      <w:r w:rsidRPr="00231345">
        <w:rPr>
          <w:b/>
          <w:bCs/>
        </w:rPr>
        <w:t>TypeScript</w:t>
      </w:r>
      <w:proofErr w:type="spellEnd"/>
      <w:r>
        <w:t xml:space="preserve">: </w:t>
      </w:r>
      <w:proofErr w:type="spellStart"/>
      <w:r>
        <w:t>Superset</w:t>
      </w:r>
      <w:proofErr w:type="spellEnd"/>
      <w:r>
        <w:t xml:space="preserve"> de JavaScript desarrollado por Microsoft que agrega tipado estático opcional y otras características a JavaScript.</w:t>
      </w:r>
    </w:p>
    <w:p w14:paraId="5C270E94" w14:textId="2A3EFDEF" w:rsidR="00AB2DF6" w:rsidRDefault="00231345" w:rsidP="00231345">
      <w:pPr>
        <w:pStyle w:val="Prrafodelista"/>
        <w:numPr>
          <w:ilvl w:val="0"/>
          <w:numId w:val="1"/>
        </w:numPr>
        <w:tabs>
          <w:tab w:val="left" w:pos="1305"/>
        </w:tabs>
      </w:pPr>
      <w:r w:rsidRPr="00231345">
        <w:rPr>
          <w:b/>
          <w:bCs/>
        </w:rPr>
        <w:t>Validación de Formularios</w:t>
      </w:r>
      <w:r>
        <w:t>: Proceso de verificar la integridad y corrección de los datos ingresados por el usuario en un formulario web.</w:t>
      </w:r>
    </w:p>
    <w:p w14:paraId="61672E63" w14:textId="77777777" w:rsidR="00AB2DF6" w:rsidRDefault="00AB2DF6" w:rsidP="00A76AA1">
      <w:pPr>
        <w:tabs>
          <w:tab w:val="left" w:pos="1305"/>
        </w:tabs>
        <w:contextualSpacing/>
      </w:pPr>
    </w:p>
    <w:p w14:paraId="4E6B7803" w14:textId="77777777" w:rsidR="00AB2DF6" w:rsidRDefault="00AB2DF6" w:rsidP="00A76AA1">
      <w:pPr>
        <w:tabs>
          <w:tab w:val="left" w:pos="1305"/>
        </w:tabs>
        <w:contextualSpacing/>
      </w:pPr>
    </w:p>
    <w:p w14:paraId="0BE7E216" w14:textId="77777777" w:rsidR="00AB2DF6" w:rsidRPr="00A76AA1" w:rsidRDefault="00AB2DF6" w:rsidP="00A76AA1">
      <w:pPr>
        <w:contextualSpacing/>
        <w:rPr>
          <w:bCs/>
        </w:rPr>
      </w:pPr>
    </w:p>
    <w:p w14:paraId="59D9150C" w14:textId="77777777" w:rsidR="00AB2DF6" w:rsidRDefault="00AB2DF6" w:rsidP="00A76AA1">
      <w:pPr>
        <w:tabs>
          <w:tab w:val="left" w:pos="1305"/>
        </w:tabs>
        <w:contextualSpacing/>
      </w:pPr>
    </w:p>
    <w:sectPr w:rsidR="00AB2DF6" w:rsidSect="00A66A79">
      <w:headerReference w:type="default" r:id="rId11"/>
      <w:footerReference w:type="default" r:id="rId12"/>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5FCEB8" w14:textId="77777777" w:rsidR="00966A0E" w:rsidRDefault="00966A0E" w:rsidP="007F1B53">
      <w:pPr>
        <w:spacing w:before="0" w:after="0" w:line="240" w:lineRule="auto"/>
      </w:pPr>
      <w:r>
        <w:separator/>
      </w:r>
    </w:p>
  </w:endnote>
  <w:endnote w:type="continuationSeparator" w:id="0">
    <w:p w14:paraId="5FFD5803" w14:textId="77777777" w:rsidR="00966A0E" w:rsidRDefault="00966A0E"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40CD0"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594717A4" wp14:editId="1762C845">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43A9C2CD" wp14:editId="62A3141A">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2E5F52BC"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9F5B65D"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3A9C2CD"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2E5F52BC"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9F5B65D"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5DA34D" w14:textId="77777777" w:rsidR="00966A0E" w:rsidRDefault="00966A0E" w:rsidP="007F1B53">
      <w:pPr>
        <w:spacing w:before="0" w:after="0" w:line="240" w:lineRule="auto"/>
      </w:pPr>
      <w:r>
        <w:separator/>
      </w:r>
    </w:p>
  </w:footnote>
  <w:footnote w:type="continuationSeparator" w:id="0">
    <w:p w14:paraId="35DA3E17" w14:textId="77777777" w:rsidR="00966A0E" w:rsidRDefault="00966A0E"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40D5B" w14:textId="77777777" w:rsidR="00A66A79" w:rsidRDefault="00A66A79">
    <w:pPr>
      <w:pStyle w:val="Encabezado"/>
    </w:pPr>
    <w:r>
      <w:rPr>
        <w:noProof/>
      </w:rPr>
      <w:drawing>
        <wp:anchor distT="0" distB="0" distL="114300" distR="114300" simplePos="0" relativeHeight="251667456" behindDoc="0" locked="0" layoutInCell="1" allowOverlap="1" wp14:anchorId="4077D24E" wp14:editId="4FCBD214">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AA2C10"/>
    <w:multiLevelType w:val="hybridMultilevel"/>
    <w:tmpl w:val="50A4298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0C4"/>
    <w:rsid w:val="00023E25"/>
    <w:rsid w:val="00037500"/>
    <w:rsid w:val="000446AD"/>
    <w:rsid w:val="001138D5"/>
    <w:rsid w:val="00143117"/>
    <w:rsid w:val="00155B74"/>
    <w:rsid w:val="001726BE"/>
    <w:rsid w:val="00175EDB"/>
    <w:rsid w:val="0018373F"/>
    <w:rsid w:val="00191D18"/>
    <w:rsid w:val="001B425D"/>
    <w:rsid w:val="001C720B"/>
    <w:rsid w:val="001C78C9"/>
    <w:rsid w:val="001F02B0"/>
    <w:rsid w:val="001F5D15"/>
    <w:rsid w:val="0020003D"/>
    <w:rsid w:val="002117E6"/>
    <w:rsid w:val="00212908"/>
    <w:rsid w:val="00231345"/>
    <w:rsid w:val="00232293"/>
    <w:rsid w:val="0023277E"/>
    <w:rsid w:val="0028133E"/>
    <w:rsid w:val="002A6BFE"/>
    <w:rsid w:val="002E3A77"/>
    <w:rsid w:val="002F0A67"/>
    <w:rsid w:val="0031533B"/>
    <w:rsid w:val="00346434"/>
    <w:rsid w:val="003717C3"/>
    <w:rsid w:val="00373028"/>
    <w:rsid w:val="003A5786"/>
    <w:rsid w:val="003E0D37"/>
    <w:rsid w:val="003F3A88"/>
    <w:rsid w:val="00433BE9"/>
    <w:rsid w:val="00452C40"/>
    <w:rsid w:val="004A18B8"/>
    <w:rsid w:val="00500584"/>
    <w:rsid w:val="00507CCA"/>
    <w:rsid w:val="00526FCA"/>
    <w:rsid w:val="0054053B"/>
    <w:rsid w:val="005414A4"/>
    <w:rsid w:val="00547521"/>
    <w:rsid w:val="00573736"/>
    <w:rsid w:val="00592F6E"/>
    <w:rsid w:val="005B0B82"/>
    <w:rsid w:val="005B7111"/>
    <w:rsid w:val="005B7617"/>
    <w:rsid w:val="005E27A5"/>
    <w:rsid w:val="006233F8"/>
    <w:rsid w:val="00635F19"/>
    <w:rsid w:val="00636C8A"/>
    <w:rsid w:val="00636C93"/>
    <w:rsid w:val="00680D3C"/>
    <w:rsid w:val="00686701"/>
    <w:rsid w:val="006B6105"/>
    <w:rsid w:val="006D7C25"/>
    <w:rsid w:val="006E2AEC"/>
    <w:rsid w:val="0070212E"/>
    <w:rsid w:val="007A3DA1"/>
    <w:rsid w:val="007F1B53"/>
    <w:rsid w:val="008269E4"/>
    <w:rsid w:val="0083075B"/>
    <w:rsid w:val="00843820"/>
    <w:rsid w:val="00857A4F"/>
    <w:rsid w:val="00880817"/>
    <w:rsid w:val="00881EBE"/>
    <w:rsid w:val="00891D18"/>
    <w:rsid w:val="008B0A58"/>
    <w:rsid w:val="008D04CA"/>
    <w:rsid w:val="0096185C"/>
    <w:rsid w:val="00966A0E"/>
    <w:rsid w:val="00984E87"/>
    <w:rsid w:val="009F386F"/>
    <w:rsid w:val="00A30586"/>
    <w:rsid w:val="00A32AB9"/>
    <w:rsid w:val="00A66A79"/>
    <w:rsid w:val="00A67DD5"/>
    <w:rsid w:val="00A76AA1"/>
    <w:rsid w:val="00A84E1E"/>
    <w:rsid w:val="00AB2DF6"/>
    <w:rsid w:val="00AC0774"/>
    <w:rsid w:val="00AF551B"/>
    <w:rsid w:val="00B01852"/>
    <w:rsid w:val="00B0400E"/>
    <w:rsid w:val="00B0609B"/>
    <w:rsid w:val="00B47A03"/>
    <w:rsid w:val="00B81003"/>
    <w:rsid w:val="00BB7F89"/>
    <w:rsid w:val="00BC01BC"/>
    <w:rsid w:val="00BC4657"/>
    <w:rsid w:val="00C05DF4"/>
    <w:rsid w:val="00C512B9"/>
    <w:rsid w:val="00C739AF"/>
    <w:rsid w:val="00C93CB9"/>
    <w:rsid w:val="00CA2631"/>
    <w:rsid w:val="00CA312D"/>
    <w:rsid w:val="00D13244"/>
    <w:rsid w:val="00D1428E"/>
    <w:rsid w:val="00D240C4"/>
    <w:rsid w:val="00D55BEC"/>
    <w:rsid w:val="00D6318D"/>
    <w:rsid w:val="00DE5F24"/>
    <w:rsid w:val="00E07F09"/>
    <w:rsid w:val="00E33DD0"/>
    <w:rsid w:val="00E34EDB"/>
    <w:rsid w:val="00E42177"/>
    <w:rsid w:val="00E51384"/>
    <w:rsid w:val="00E83F65"/>
    <w:rsid w:val="00E90215"/>
    <w:rsid w:val="00E91C44"/>
    <w:rsid w:val="00EE1423"/>
    <w:rsid w:val="00EF00D3"/>
    <w:rsid w:val="00EF5DC0"/>
    <w:rsid w:val="00F02BF4"/>
    <w:rsid w:val="00F3756A"/>
    <w:rsid w:val="00F43320"/>
    <w:rsid w:val="00F47697"/>
    <w:rsid w:val="00F52DFA"/>
    <w:rsid w:val="00F65696"/>
    <w:rsid w:val="00FD0E8A"/>
    <w:rsid w:val="00FF6FED"/>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80006B"/>
  <w15:chartTrackingRefBased/>
  <w15:docId w15:val="{D792B3F3-9DED-416C-BF89-B8EFBE38C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1384"/>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138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1B425D"/>
    <w:pPr>
      <w:spacing w:after="0" w:line="360" w:lineRule="auto"/>
      <w:jc w:val="both"/>
    </w:pPr>
    <w:rPr>
      <w:rFonts w:ascii="Tahoma" w:hAnsi="Tahoma"/>
      <w:sz w:val="24"/>
    </w:rPr>
  </w:style>
  <w:style w:type="paragraph" w:styleId="TDC2">
    <w:name w:val="toc 2"/>
    <w:basedOn w:val="Normal"/>
    <w:next w:val="Normal"/>
    <w:autoRedefine/>
    <w:uiPriority w:val="39"/>
    <w:unhideWhenUsed/>
    <w:rsid w:val="00452C40"/>
    <w:pPr>
      <w:spacing w:after="100"/>
      <w:ind w:left="240"/>
    </w:pPr>
  </w:style>
  <w:style w:type="paragraph" w:styleId="TDC3">
    <w:name w:val="toc 3"/>
    <w:basedOn w:val="Normal"/>
    <w:next w:val="Normal"/>
    <w:autoRedefine/>
    <w:uiPriority w:val="39"/>
    <w:unhideWhenUsed/>
    <w:rsid w:val="00452C40"/>
    <w:pPr>
      <w:spacing w:after="100"/>
      <w:ind w:left="480"/>
    </w:pPr>
  </w:style>
  <w:style w:type="table" w:styleId="Tablaconcuadrcula">
    <w:name w:val="Table Grid"/>
    <w:basedOn w:val="Tablanormal"/>
    <w:uiPriority w:val="39"/>
    <w:rsid w:val="00EF00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313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30</TotalTime>
  <Pages>9</Pages>
  <Words>1469</Words>
  <Characters>8085</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29</cp:revision>
  <cp:lastPrinted>2024-02-29T00:15:00Z</cp:lastPrinted>
  <dcterms:created xsi:type="dcterms:W3CDTF">2024-02-28T03:41:00Z</dcterms:created>
  <dcterms:modified xsi:type="dcterms:W3CDTF">2024-02-29T00:15:00Z</dcterms:modified>
</cp:coreProperties>
</file>
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D52F3B" w14:textId="77777777" w:rsidR="00F43320" w:rsidRDefault="00B0400E">
      <w:r>
        <w:rPr>
          <w:noProof/>
        </w:rPr>
        <w:drawing>
          <wp:anchor distT="0" distB="0" distL="114300" distR="114300" simplePos="0" relativeHeight="251637760" behindDoc="0" locked="0" layoutInCell="1" allowOverlap="1" wp14:anchorId="4A6BCC78" wp14:editId="248FF734">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819ECF" w14:textId="77777777" w:rsidR="00F43320" w:rsidRDefault="00F43320"/>
    <w:p w14:paraId="60B643C3" w14:textId="77777777" w:rsidR="00F43320" w:rsidRDefault="00F43320"/>
    <w:p w14:paraId="4B528481" w14:textId="77777777" w:rsidR="00F43320" w:rsidRDefault="00F43320"/>
    <w:p w14:paraId="37B21B96" w14:textId="77777777" w:rsidR="00F43320" w:rsidRDefault="00F43320"/>
    <w:p w14:paraId="46D91159" w14:textId="77777777" w:rsidR="00F43320" w:rsidRDefault="00F43320"/>
    <w:p w14:paraId="107B6498" w14:textId="77777777" w:rsidR="00F43320" w:rsidRDefault="00F43320"/>
    <w:p w14:paraId="68CEC5DA" w14:textId="77777777" w:rsidR="00F43320" w:rsidRDefault="00F43320"/>
    <w:p w14:paraId="5F892398" w14:textId="77777777" w:rsidR="00F43320" w:rsidRDefault="00F43320"/>
    <w:p w14:paraId="2B277189" w14:textId="77777777" w:rsidR="00F43320" w:rsidRDefault="006D7C25">
      <w:r>
        <w:rPr>
          <w:noProof/>
        </w:rPr>
        <mc:AlternateContent>
          <mc:Choice Requires="wps">
            <w:drawing>
              <wp:anchor distT="0" distB="0" distL="114300" distR="114300" simplePos="0" relativeHeight="251639808" behindDoc="1" locked="0" layoutInCell="1" allowOverlap="1" wp14:anchorId="420B570A" wp14:editId="4816E99B">
                <wp:simplePos x="0" y="0"/>
                <wp:positionH relativeFrom="column">
                  <wp:posOffset>1991995</wp:posOffset>
                </wp:positionH>
                <wp:positionV relativeFrom="paragraph">
                  <wp:posOffset>39370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31C63D8"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20B570A" id="_x0000_t202" coordsize="21600,21600" o:spt="202" path="m,l,21600r21600,l21600,xe">
                <v:stroke joinstyle="miter"/>
                <v:path gradientshapeok="t" o:connecttype="rect"/>
              </v:shapetype>
              <v:shape id="Cuadro de texto 6" o:spid="_x0000_s1026" type="#_x0000_t202" style="position:absolute;left:0;text-align:left;margin-left:156.85pt;margin-top:3.1pt;width:281.2pt;height: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" filled="f" stroked="f">
                <v:stroke joinstyle="round"/>
                <o:lock v:ext="edit" shapetype="t"/>
                <v:textbox style="mso-fit-shape-to-text:t">
                  <w:txbxContent>
                    <w:p w14:paraId="131C63D8"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233B5D27" w14:textId="77777777" w:rsidR="00F43320" w:rsidRDefault="00F43320"/>
    <w:p w14:paraId="3771667A" w14:textId="77777777" w:rsidR="00F43320" w:rsidRDefault="00F43320"/>
    <w:p w14:paraId="147530D6" w14:textId="77777777" w:rsidR="00F43320" w:rsidRDefault="003E0D37">
      <w:r w:rsidRPr="0070212E">
        <w:rPr>
          <w:noProof/>
          <w:color w:val="0000FF"/>
        </w:rPr>
        <mc:AlternateContent>
          <mc:Choice Requires="wpg">
            <w:drawing>
              <wp:anchor distT="0" distB="0" distL="114300" distR="114300" simplePos="0" relativeHeight="251638784" behindDoc="0" locked="0" layoutInCell="1" allowOverlap="1" wp14:anchorId="320CCA62" wp14:editId="2FBCDABC">
                <wp:simplePos x="0" y="0"/>
                <wp:positionH relativeFrom="column">
                  <wp:posOffset>2039620</wp:posOffset>
                </wp:positionH>
                <wp:positionV relativeFrom="paragraph">
                  <wp:posOffset>167640</wp:posOffset>
                </wp:positionV>
                <wp:extent cx="3528000" cy="198000"/>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28000" cy="198000"/>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7D79CB6" id="Grupo 3" o:spid="_x0000_s1026" style="position:absolute;margin-left:160.6pt;margin-top:13.2pt;width:277.8pt;height:15.6pt;z-index:25163878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" fillcolor="#041c7b" stroked="f"/>
              </v:group>
            </w:pict>
          </mc:Fallback>
        </mc:AlternateContent>
      </w:r>
    </w:p>
    <w:p w14:paraId="6EDF4566" w14:textId="77777777" w:rsidR="00F43320" w:rsidRDefault="003E0D37">
      <w:r>
        <w:rPr>
          <w:noProof/>
        </w:rPr>
        <mc:AlternateContent>
          <mc:Choice Requires="wps">
            <w:drawing>
              <wp:anchor distT="0" distB="0" distL="114300" distR="114300" simplePos="0" relativeHeight="251640832" behindDoc="0" locked="0" layoutInCell="1" allowOverlap="1" wp14:anchorId="7B201C8F" wp14:editId="19F497FB">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493863" w14:textId="77777777" w:rsidR="00012075" w:rsidRPr="00012075" w:rsidRDefault="00012075" w:rsidP="00012075">
                            <w:pPr>
                              <w:jc w:val="right"/>
                              <w:rPr>
                                <w:rFonts w:cs="Calibri"/>
                                <w:b/>
                                <w:color w:val="000000"/>
                                <w:sz w:val="48"/>
                                <w:szCs w:val="52"/>
                                <w:lang w:eastAsia="es-NI"/>
                              </w:rPr>
                            </w:pPr>
                            <w:r w:rsidRPr="00012075">
                              <w:rPr>
                                <w:rFonts w:cs="Calibri"/>
                                <w:b/>
                                <w:color w:val="000000"/>
                                <w:sz w:val="48"/>
                                <w:szCs w:val="52"/>
                                <w:lang w:eastAsia="es-NI"/>
                              </w:rPr>
                              <w:t>Introducción</w:t>
                            </w:r>
                            <w:r w:rsidRPr="00012075">
                              <w:rPr>
                                <w:rFonts w:cs="Calibri"/>
                                <w:b/>
                                <w:color w:val="000000"/>
                                <w:sz w:val="48"/>
                                <w:szCs w:val="52"/>
                                <w:lang w:eastAsia="es-NI"/>
                              </w:rPr>
                              <w:tab/>
                              <w:t>al</w:t>
                            </w:r>
                          </w:p>
                          <w:p w14:paraId="7DB38660" w14:textId="5FA7C16F" w:rsidR="00F43320" w:rsidRPr="005E6C17" w:rsidRDefault="00012075" w:rsidP="00012075">
                            <w:pPr>
                              <w:jc w:val="right"/>
                              <w:rPr>
                                <w:rFonts w:ascii="EleganTech™" w:hAnsi="EleganTech™"/>
                                <w:b/>
                                <w:color w:val="404040"/>
                                <w:sz w:val="54"/>
                                <w:szCs w:val="56"/>
                              </w:rPr>
                            </w:pPr>
                            <w:r w:rsidRPr="00012075">
                              <w:rPr>
                                <w:rFonts w:cs="Calibri"/>
                                <w:b/>
                                <w:color w:val="000000"/>
                                <w:sz w:val="48"/>
                                <w:szCs w:val="52"/>
                                <w:lang w:eastAsia="es-NI"/>
                              </w:rPr>
                              <w:t>desarrollo full-stack</w:t>
                            </w:r>
                            <w:r w:rsidR="00F43320">
                              <w:rPr>
                                <w:rFonts w:cs="Calibri"/>
                                <w:b/>
                                <w:color w:val="000000"/>
                                <w:sz w:val="48"/>
                                <w:szCs w:val="52"/>
                                <w:lang w:eastAsia="es-NI"/>
                              </w:rPr>
                              <w:t xml:space="preserve">, Unidad </w:t>
                            </w:r>
                            <w:r>
                              <w:rPr>
                                <w:rFonts w:cs="Calibri"/>
                                <w:b/>
                                <w:color w:val="000000"/>
                                <w:sz w:val="48"/>
                                <w:szCs w:val="52"/>
                                <w:lang w:eastAsia="es-NI"/>
                              </w:rPr>
                              <w:t>I</w:t>
                            </w:r>
                          </w:p>
                          <w:p w14:paraId="6B371C50"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201C8F" id="Cuadro de texto 7" o:spid="_x0000_s1027" type="#_x0000_t202" style="position:absolute;left:0;text-align:left;margin-left:-24.25pt;margin-top:7.35pt;width:458.35pt;height:81.9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" filled="f" stroked="f">
                <v:textbox>
                  <w:txbxContent>
                    <w:p w14:paraId="04493863" w14:textId="77777777" w:rsidR="00012075" w:rsidRPr="00012075" w:rsidRDefault="00012075" w:rsidP="00012075">
                      <w:pPr>
                        <w:jc w:val="right"/>
                        <w:rPr>
                          <w:rFonts w:cs="Calibri"/>
                          <w:b/>
                          <w:color w:val="000000"/>
                          <w:sz w:val="48"/>
                          <w:szCs w:val="52"/>
                          <w:lang w:eastAsia="es-NI"/>
                        </w:rPr>
                      </w:pPr>
                      <w:r w:rsidRPr="00012075">
                        <w:rPr>
                          <w:rFonts w:cs="Calibri"/>
                          <w:b/>
                          <w:color w:val="000000"/>
                          <w:sz w:val="48"/>
                          <w:szCs w:val="52"/>
                          <w:lang w:eastAsia="es-NI"/>
                        </w:rPr>
                        <w:t>Introducción</w:t>
                      </w:r>
                      <w:r w:rsidRPr="00012075">
                        <w:rPr>
                          <w:rFonts w:cs="Calibri"/>
                          <w:b/>
                          <w:color w:val="000000"/>
                          <w:sz w:val="48"/>
                          <w:szCs w:val="52"/>
                          <w:lang w:eastAsia="es-NI"/>
                        </w:rPr>
                        <w:tab/>
                        <w:t>al</w:t>
                      </w:r>
                    </w:p>
                    <w:p w14:paraId="7DB38660" w14:textId="5FA7C16F" w:rsidR="00F43320" w:rsidRPr="005E6C17" w:rsidRDefault="00012075" w:rsidP="00012075">
                      <w:pPr>
                        <w:jc w:val="right"/>
                        <w:rPr>
                          <w:rFonts w:ascii="EleganTech™" w:hAnsi="EleganTech™"/>
                          <w:b/>
                          <w:color w:val="404040"/>
                          <w:sz w:val="54"/>
                          <w:szCs w:val="56"/>
                        </w:rPr>
                      </w:pPr>
                      <w:r w:rsidRPr="00012075">
                        <w:rPr>
                          <w:rFonts w:cs="Calibri"/>
                          <w:b/>
                          <w:color w:val="000000"/>
                          <w:sz w:val="48"/>
                          <w:szCs w:val="52"/>
                          <w:lang w:eastAsia="es-NI"/>
                        </w:rPr>
                        <w:t>desarrollo full-stack</w:t>
                      </w:r>
                      <w:r w:rsidR="00F43320">
                        <w:rPr>
                          <w:rFonts w:cs="Calibri"/>
                          <w:b/>
                          <w:color w:val="000000"/>
                          <w:sz w:val="48"/>
                          <w:szCs w:val="52"/>
                          <w:lang w:eastAsia="es-NI"/>
                        </w:rPr>
                        <w:t xml:space="preserve">, Unidad </w:t>
                      </w:r>
                      <w:r>
                        <w:rPr>
                          <w:rFonts w:cs="Calibri"/>
                          <w:b/>
                          <w:color w:val="000000"/>
                          <w:sz w:val="48"/>
                          <w:szCs w:val="52"/>
                          <w:lang w:eastAsia="es-NI"/>
                        </w:rPr>
                        <w:t>I</w:t>
                      </w:r>
                    </w:p>
                    <w:p w14:paraId="6B371C50" w14:textId="77777777" w:rsidR="00F43320" w:rsidRDefault="00F43320" w:rsidP="00F43320">
                      <w:pPr>
                        <w:jc w:val="right"/>
                      </w:pPr>
                    </w:p>
                  </w:txbxContent>
                </v:textbox>
              </v:shape>
            </w:pict>
          </mc:Fallback>
        </mc:AlternateContent>
      </w:r>
    </w:p>
    <w:p w14:paraId="06765B16" w14:textId="77777777" w:rsidR="00F43320" w:rsidRDefault="00F43320"/>
    <w:p w14:paraId="05910661" w14:textId="77777777" w:rsidR="005B0B82" w:rsidRDefault="005B0B82"/>
    <w:p w14:paraId="27AE713C" w14:textId="77777777" w:rsidR="005B0B82" w:rsidRDefault="005B0B82"/>
    <w:p w14:paraId="6A3AD4E6" w14:textId="77777777" w:rsidR="005B0B82" w:rsidRDefault="005B0B82"/>
    <w:p w14:paraId="6E066E0B" w14:textId="77777777" w:rsidR="005B0B82" w:rsidRDefault="005B0B82"/>
    <w:p w14:paraId="07B88AD2" w14:textId="77777777" w:rsidR="005B0B82" w:rsidRDefault="005B0B82"/>
    <w:p w14:paraId="4DB24047" w14:textId="77777777" w:rsidR="005B0B82" w:rsidRDefault="005B0B82"/>
    <w:p w14:paraId="4A58C127" w14:textId="77777777" w:rsidR="005B0B82" w:rsidRDefault="005B0B82"/>
    <w:p w14:paraId="49F6DB72" w14:textId="77777777" w:rsidR="005B0B82" w:rsidRDefault="005B0B82"/>
    <w:p w14:paraId="1E4D7BEF" w14:textId="77777777" w:rsidR="005B0B82" w:rsidRDefault="005B0B82"/>
    <w:p w14:paraId="1D98394C" w14:textId="77777777" w:rsidR="005B0B82" w:rsidRDefault="005B0B82"/>
    <w:p w14:paraId="73DAD84C" w14:textId="77777777" w:rsidR="005B0B82" w:rsidRDefault="005B0B82"/>
    <w:p w14:paraId="2DA8C496" w14:textId="77777777" w:rsidR="00636C8A" w:rsidRDefault="00636C8A"/>
    <w:p w14:paraId="3E8A7467" w14:textId="77777777" w:rsidR="00A66A79" w:rsidRDefault="00A66A79">
      <w:pPr>
        <w:sectPr w:rsidR="00A66A79" w:rsidSect="00636C8A">
          <w:pgSz w:w="12240" w:h="15840"/>
          <w:pgMar w:top="1418" w:right="1701" w:bottom="1418" w:left="1701" w:header="709" w:footer="709" w:gutter="0"/>
          <w:cols w:space="708"/>
          <w:docGrid w:linePitch="360"/>
        </w:sectPr>
      </w:pPr>
    </w:p>
    <w:p w14:paraId="60A058F3" w14:textId="77777777" w:rsidR="00A66A79" w:rsidRDefault="006D7C25">
      <w:r>
        <w:rPr>
          <w:noProof/>
        </w:rPr>
        <w:lastRenderedPageBreak/>
        <mc:AlternateContent>
          <mc:Choice Requires="wpg">
            <w:drawing>
              <wp:anchor distT="0" distB="0" distL="114300" distR="114300" simplePos="0" relativeHeight="251655168" behindDoc="0" locked="0" layoutInCell="1" allowOverlap="1" wp14:anchorId="57773FBD" wp14:editId="14D52169">
                <wp:simplePos x="0" y="0"/>
                <wp:positionH relativeFrom="column">
                  <wp:posOffset>-280035</wp:posOffset>
                </wp:positionH>
                <wp:positionV relativeFrom="paragraph">
                  <wp:posOffset>-62230</wp:posOffset>
                </wp:positionV>
                <wp:extent cx="6572100" cy="333375"/>
                <wp:effectExtent l="0" t="0" r="635" b="9525"/>
                <wp:wrapNone/>
                <wp:docPr id="43" name="Grupo 43"/>
                <wp:cNvGraphicFramePr/>
                <a:graphic xmlns:a="http://schemas.openxmlformats.org/drawingml/2006/main">
                  <a:graphicData uri="http://schemas.microsoft.com/office/word/2010/wordprocessingGroup">
                    <wpg:wgp>
                      <wpg:cNvGrpSpPr/>
                      <wpg:grpSpPr>
                        <a:xfrm>
                          <a:off x="0" y="0"/>
                          <a:ext cx="6572100" cy="333375"/>
                          <a:chOff x="0" y="0"/>
                          <a:chExt cx="6572100" cy="333375"/>
                        </a:xfrm>
                      </wpg:grpSpPr>
                      <wps:wsp>
                        <wps:cNvPr id="10" name="Cuadro de texto 2"/>
                        <wps:cNvSpPr txBox="1">
                          <a:spLocks noChangeArrowheads="1"/>
                        </wps:cNvSpPr>
                        <wps:spPr bwMode="auto">
                          <a:xfrm>
                            <a:off x="0" y="0"/>
                            <a:ext cx="22669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DDA51F" w14:textId="77777777" w:rsidR="0070212E" w:rsidRPr="00D904A7" w:rsidRDefault="0070212E" w:rsidP="0070212E">
                              <w:pPr>
                                <w:pStyle w:val="Ttulo1"/>
                              </w:pPr>
                              <w:bookmarkStart w:id="0" w:name="_Toc159961348"/>
                              <w:r w:rsidRPr="0070212E">
                                <w:t>Índice de Contenido</w:t>
                              </w:r>
                              <w:bookmarkEnd w:id="0"/>
                            </w:p>
                          </w:txbxContent>
                        </wps:txbx>
                        <wps:bodyPr rot="0" vert="horz" wrap="square" lIns="91440" tIns="45720" rIns="91440" bIns="45720" anchor="t" anchorCtr="0" upright="1">
                          <a:noAutofit/>
                        </wps:bodyPr>
                      </wps:wsp>
                      <wpg:grpSp>
                        <wpg:cNvPr id="13" name="Grupo 13"/>
                        <wpg:cNvGrpSpPr/>
                        <wpg:grpSpPr>
                          <a:xfrm>
                            <a:off x="2324100" y="57150"/>
                            <a:ext cx="4248000" cy="198000"/>
                            <a:chOff x="0" y="0"/>
                            <a:chExt cx="4852670" cy="198000"/>
                          </a:xfrm>
                        </wpg:grpSpPr>
                        <wps:wsp>
                          <wps:cNvPr id="29" name="Rectángulo 29"/>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ángulo 3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57773FBD" id="Grupo 43" o:spid="_x0000_s1028" style="position:absolute;left:0;text-align:left;margin-left:-22.05pt;margin-top:-4.9pt;width:517.5pt;height:26.25pt;z-index:251655168" coordsize="65721,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">
                <v:shape id="_x0000_s1029" type="#_x0000_t202" style="position:absolute;width:22669;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6ADDA51F" w14:textId="77777777" w:rsidR="0070212E" w:rsidRPr="00D904A7" w:rsidRDefault="0070212E" w:rsidP="0070212E">
                        <w:pPr>
                          <w:pStyle w:val="Ttulo1"/>
                        </w:pPr>
                        <w:bookmarkStart w:id="1" w:name="_Toc159961348"/>
                        <w:r w:rsidRPr="0070212E">
                          <w:t>Índice de Contenido</w:t>
                        </w:r>
                        <w:bookmarkEnd w:id="1"/>
                      </w:p>
                    </w:txbxContent>
                  </v:textbox>
                </v:shape>
                <v:group id="Grupo 13" o:spid="_x0000_s1030" style="position:absolute;left:23241;top:571;width:4248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29"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" fillcolor="#041c7b" stroked="f" strokeweight="1pt"/>
                  <v:rect id="Rectángulo 30"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" fillcolor="#bc1018" stroked="f" strokeweight="1pt"/>
                </v:group>
              </v:group>
            </w:pict>
          </mc:Fallback>
        </mc:AlternateContent>
      </w:r>
    </w:p>
    <w:p w14:paraId="028151B3"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3627F753"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364806F1" w14:textId="77777777" w:rsidR="00843820" w:rsidRPr="004A18B8" w:rsidRDefault="00843820" w:rsidP="00843820">
          <w:pPr>
            <w:rPr>
              <w:rFonts w:cs="Tahoma"/>
              <w:szCs w:val="24"/>
              <w:lang w:val="es-ES" w:eastAsia="es-NI"/>
            </w:rPr>
          </w:pPr>
        </w:p>
        <w:p w14:paraId="5AEC104E" w14:textId="41C1CCAC" w:rsidR="001A6D49"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159961348" w:history="1">
            <w:r w:rsidR="001A6D49" w:rsidRPr="0002684F">
              <w:rPr>
                <w:rStyle w:val="Hipervnculo"/>
                <w:noProof/>
              </w:rPr>
              <w:t>Índice de Contenido</w:t>
            </w:r>
            <w:r w:rsidR="001A6D49">
              <w:rPr>
                <w:noProof/>
                <w:webHidden/>
              </w:rPr>
              <w:tab/>
            </w:r>
            <w:r w:rsidR="001A6D49">
              <w:rPr>
                <w:noProof/>
                <w:webHidden/>
              </w:rPr>
              <w:fldChar w:fldCharType="begin"/>
            </w:r>
            <w:r w:rsidR="001A6D49">
              <w:rPr>
                <w:noProof/>
                <w:webHidden/>
              </w:rPr>
              <w:instrText xml:space="preserve"> PAGEREF _Toc159961348 \h </w:instrText>
            </w:r>
            <w:r w:rsidR="001A6D49">
              <w:rPr>
                <w:noProof/>
                <w:webHidden/>
              </w:rPr>
            </w:r>
            <w:r w:rsidR="001A6D49">
              <w:rPr>
                <w:noProof/>
                <w:webHidden/>
              </w:rPr>
              <w:fldChar w:fldCharType="separate"/>
            </w:r>
            <w:r w:rsidR="002D4A7F">
              <w:rPr>
                <w:noProof/>
                <w:webHidden/>
              </w:rPr>
              <w:t>2</w:t>
            </w:r>
            <w:r w:rsidR="001A6D49">
              <w:rPr>
                <w:noProof/>
                <w:webHidden/>
              </w:rPr>
              <w:fldChar w:fldCharType="end"/>
            </w:r>
          </w:hyperlink>
        </w:p>
        <w:p w14:paraId="2D3A6C29" w14:textId="454E1EBC" w:rsidR="001A6D49" w:rsidRDefault="005926A4">
          <w:pPr>
            <w:pStyle w:val="TDC1"/>
            <w:tabs>
              <w:tab w:val="right" w:leader="dot" w:pos="8828"/>
            </w:tabs>
            <w:rPr>
              <w:rFonts w:asciiTheme="minorHAnsi" w:eastAsiaTheme="minorEastAsia" w:hAnsiTheme="minorHAnsi"/>
              <w:noProof/>
              <w:sz w:val="22"/>
              <w:lang w:eastAsia="es-NI"/>
            </w:rPr>
          </w:pPr>
          <w:hyperlink w:anchor="_Toc159961349" w:history="1">
            <w:r w:rsidR="001A6D49" w:rsidRPr="0002684F">
              <w:rPr>
                <w:rStyle w:val="Hipervnculo"/>
                <w:noProof/>
              </w:rPr>
              <w:t>Introducción</w:t>
            </w:r>
            <w:r w:rsidR="001A6D49">
              <w:rPr>
                <w:noProof/>
                <w:webHidden/>
              </w:rPr>
              <w:tab/>
            </w:r>
            <w:r w:rsidR="001A6D49">
              <w:rPr>
                <w:noProof/>
                <w:webHidden/>
              </w:rPr>
              <w:fldChar w:fldCharType="begin"/>
            </w:r>
            <w:r w:rsidR="001A6D49">
              <w:rPr>
                <w:noProof/>
                <w:webHidden/>
              </w:rPr>
              <w:instrText xml:space="preserve"> PAGEREF _Toc159961349 \h </w:instrText>
            </w:r>
            <w:r w:rsidR="001A6D49">
              <w:rPr>
                <w:noProof/>
                <w:webHidden/>
              </w:rPr>
            </w:r>
            <w:r w:rsidR="001A6D49">
              <w:rPr>
                <w:noProof/>
                <w:webHidden/>
              </w:rPr>
              <w:fldChar w:fldCharType="separate"/>
            </w:r>
            <w:r w:rsidR="002D4A7F">
              <w:rPr>
                <w:noProof/>
                <w:webHidden/>
              </w:rPr>
              <w:t>3</w:t>
            </w:r>
            <w:r w:rsidR="001A6D49">
              <w:rPr>
                <w:noProof/>
                <w:webHidden/>
              </w:rPr>
              <w:fldChar w:fldCharType="end"/>
            </w:r>
          </w:hyperlink>
        </w:p>
        <w:p w14:paraId="355422FB" w14:textId="07BD9360" w:rsidR="001A6D49" w:rsidRDefault="005926A4">
          <w:pPr>
            <w:pStyle w:val="TDC1"/>
            <w:tabs>
              <w:tab w:val="right" w:leader="dot" w:pos="8828"/>
            </w:tabs>
            <w:rPr>
              <w:rFonts w:asciiTheme="minorHAnsi" w:eastAsiaTheme="minorEastAsia" w:hAnsiTheme="minorHAnsi"/>
              <w:noProof/>
              <w:sz w:val="22"/>
              <w:lang w:eastAsia="es-NI"/>
            </w:rPr>
          </w:pPr>
          <w:hyperlink w:anchor="_Toc159961350" w:history="1">
            <w:r w:rsidR="001A6D49" w:rsidRPr="0002684F">
              <w:rPr>
                <w:rStyle w:val="Hipervnculo"/>
                <w:noProof/>
              </w:rPr>
              <w:t>Desarrollo de Contenidos</w:t>
            </w:r>
            <w:r w:rsidR="001A6D49">
              <w:rPr>
                <w:noProof/>
                <w:webHidden/>
              </w:rPr>
              <w:tab/>
            </w:r>
            <w:r w:rsidR="001A6D49">
              <w:rPr>
                <w:noProof/>
                <w:webHidden/>
              </w:rPr>
              <w:fldChar w:fldCharType="begin"/>
            </w:r>
            <w:r w:rsidR="001A6D49">
              <w:rPr>
                <w:noProof/>
                <w:webHidden/>
              </w:rPr>
              <w:instrText xml:space="preserve"> PAGEREF _Toc159961350 \h </w:instrText>
            </w:r>
            <w:r w:rsidR="001A6D49">
              <w:rPr>
                <w:noProof/>
                <w:webHidden/>
              </w:rPr>
            </w:r>
            <w:r w:rsidR="001A6D49">
              <w:rPr>
                <w:noProof/>
                <w:webHidden/>
              </w:rPr>
              <w:fldChar w:fldCharType="separate"/>
            </w:r>
            <w:r w:rsidR="002D4A7F">
              <w:rPr>
                <w:noProof/>
                <w:webHidden/>
              </w:rPr>
              <w:t>5</w:t>
            </w:r>
            <w:r w:rsidR="001A6D49">
              <w:rPr>
                <w:noProof/>
                <w:webHidden/>
              </w:rPr>
              <w:fldChar w:fldCharType="end"/>
            </w:r>
          </w:hyperlink>
        </w:p>
        <w:p w14:paraId="77CED8F6" w14:textId="2E5E4556" w:rsidR="001A6D49" w:rsidRDefault="005926A4">
          <w:pPr>
            <w:pStyle w:val="TDC2"/>
            <w:tabs>
              <w:tab w:val="right" w:leader="dot" w:pos="8828"/>
            </w:tabs>
            <w:rPr>
              <w:rFonts w:asciiTheme="minorHAnsi" w:eastAsiaTheme="minorEastAsia" w:hAnsiTheme="minorHAnsi"/>
              <w:noProof/>
              <w:sz w:val="22"/>
              <w:lang w:eastAsia="es-NI"/>
            </w:rPr>
          </w:pPr>
          <w:hyperlink w:anchor="_Toc159961351" w:history="1">
            <w:r w:rsidR="001A6D49" w:rsidRPr="0002684F">
              <w:rPr>
                <w:rStyle w:val="Hipervnculo"/>
                <w:noProof/>
              </w:rPr>
              <w:t>Introducción al desarrollo Full-Stack</w:t>
            </w:r>
            <w:r w:rsidR="001A6D49">
              <w:rPr>
                <w:noProof/>
                <w:webHidden/>
              </w:rPr>
              <w:tab/>
            </w:r>
            <w:r w:rsidR="001A6D49">
              <w:rPr>
                <w:noProof/>
                <w:webHidden/>
              </w:rPr>
              <w:fldChar w:fldCharType="begin"/>
            </w:r>
            <w:r w:rsidR="001A6D49">
              <w:rPr>
                <w:noProof/>
                <w:webHidden/>
              </w:rPr>
              <w:instrText xml:space="preserve"> PAGEREF _Toc159961351 \h </w:instrText>
            </w:r>
            <w:r w:rsidR="001A6D49">
              <w:rPr>
                <w:noProof/>
                <w:webHidden/>
              </w:rPr>
            </w:r>
            <w:r w:rsidR="001A6D49">
              <w:rPr>
                <w:noProof/>
                <w:webHidden/>
              </w:rPr>
              <w:fldChar w:fldCharType="separate"/>
            </w:r>
            <w:r w:rsidR="002D4A7F">
              <w:rPr>
                <w:noProof/>
                <w:webHidden/>
              </w:rPr>
              <w:t>5</w:t>
            </w:r>
            <w:r w:rsidR="001A6D49">
              <w:rPr>
                <w:noProof/>
                <w:webHidden/>
              </w:rPr>
              <w:fldChar w:fldCharType="end"/>
            </w:r>
          </w:hyperlink>
        </w:p>
        <w:p w14:paraId="55665724" w14:textId="3F112876" w:rsidR="001A6D49" w:rsidRDefault="005926A4">
          <w:pPr>
            <w:pStyle w:val="TDC3"/>
            <w:tabs>
              <w:tab w:val="right" w:leader="dot" w:pos="8828"/>
            </w:tabs>
            <w:rPr>
              <w:rFonts w:asciiTheme="minorHAnsi" w:eastAsiaTheme="minorEastAsia" w:hAnsiTheme="minorHAnsi"/>
              <w:noProof/>
              <w:sz w:val="22"/>
              <w:lang w:eastAsia="es-NI"/>
            </w:rPr>
          </w:pPr>
          <w:hyperlink w:anchor="_Toc159961352" w:history="1">
            <w:r w:rsidR="001A6D49" w:rsidRPr="0002684F">
              <w:rPr>
                <w:rStyle w:val="Hipervnculo"/>
                <w:noProof/>
              </w:rPr>
              <w:t>Definición de desarrollo full-stack</w:t>
            </w:r>
            <w:r w:rsidR="001A6D49">
              <w:rPr>
                <w:noProof/>
                <w:webHidden/>
              </w:rPr>
              <w:tab/>
            </w:r>
            <w:r w:rsidR="001A6D49">
              <w:rPr>
                <w:noProof/>
                <w:webHidden/>
              </w:rPr>
              <w:fldChar w:fldCharType="begin"/>
            </w:r>
            <w:r w:rsidR="001A6D49">
              <w:rPr>
                <w:noProof/>
                <w:webHidden/>
              </w:rPr>
              <w:instrText xml:space="preserve"> PAGEREF _Toc159961352 \h </w:instrText>
            </w:r>
            <w:r w:rsidR="001A6D49">
              <w:rPr>
                <w:noProof/>
                <w:webHidden/>
              </w:rPr>
            </w:r>
            <w:r w:rsidR="001A6D49">
              <w:rPr>
                <w:noProof/>
                <w:webHidden/>
              </w:rPr>
              <w:fldChar w:fldCharType="separate"/>
            </w:r>
            <w:r w:rsidR="002D4A7F">
              <w:rPr>
                <w:noProof/>
                <w:webHidden/>
              </w:rPr>
              <w:t>5</w:t>
            </w:r>
            <w:r w:rsidR="001A6D49">
              <w:rPr>
                <w:noProof/>
                <w:webHidden/>
              </w:rPr>
              <w:fldChar w:fldCharType="end"/>
            </w:r>
          </w:hyperlink>
        </w:p>
        <w:p w14:paraId="5229F0FF" w14:textId="01D4DF6F" w:rsidR="001A6D49" w:rsidRDefault="005926A4">
          <w:pPr>
            <w:pStyle w:val="TDC3"/>
            <w:tabs>
              <w:tab w:val="right" w:leader="dot" w:pos="8828"/>
            </w:tabs>
            <w:rPr>
              <w:rFonts w:asciiTheme="minorHAnsi" w:eastAsiaTheme="minorEastAsia" w:hAnsiTheme="minorHAnsi"/>
              <w:noProof/>
              <w:sz w:val="22"/>
              <w:lang w:eastAsia="es-NI"/>
            </w:rPr>
          </w:pPr>
          <w:hyperlink w:anchor="_Toc159961353" w:history="1">
            <w:r w:rsidR="001A6D49" w:rsidRPr="0002684F">
              <w:rPr>
                <w:rStyle w:val="Hipervnculo"/>
                <w:noProof/>
              </w:rPr>
              <w:t>Introducción a Node.js</w:t>
            </w:r>
            <w:r w:rsidR="001A6D49">
              <w:rPr>
                <w:noProof/>
                <w:webHidden/>
              </w:rPr>
              <w:tab/>
            </w:r>
            <w:r w:rsidR="001A6D49">
              <w:rPr>
                <w:noProof/>
                <w:webHidden/>
              </w:rPr>
              <w:fldChar w:fldCharType="begin"/>
            </w:r>
            <w:r w:rsidR="001A6D49">
              <w:rPr>
                <w:noProof/>
                <w:webHidden/>
              </w:rPr>
              <w:instrText xml:space="preserve"> PAGEREF _Toc159961353 \h </w:instrText>
            </w:r>
            <w:r w:rsidR="001A6D49">
              <w:rPr>
                <w:noProof/>
                <w:webHidden/>
              </w:rPr>
            </w:r>
            <w:r w:rsidR="001A6D49">
              <w:rPr>
                <w:noProof/>
                <w:webHidden/>
              </w:rPr>
              <w:fldChar w:fldCharType="separate"/>
            </w:r>
            <w:r w:rsidR="002D4A7F">
              <w:rPr>
                <w:noProof/>
                <w:webHidden/>
              </w:rPr>
              <w:t>7</w:t>
            </w:r>
            <w:r w:rsidR="001A6D49">
              <w:rPr>
                <w:noProof/>
                <w:webHidden/>
              </w:rPr>
              <w:fldChar w:fldCharType="end"/>
            </w:r>
          </w:hyperlink>
        </w:p>
        <w:p w14:paraId="2E0F3636" w14:textId="48B34818" w:rsidR="001A6D49" w:rsidRDefault="005926A4">
          <w:pPr>
            <w:pStyle w:val="TDC3"/>
            <w:tabs>
              <w:tab w:val="right" w:leader="dot" w:pos="8828"/>
            </w:tabs>
            <w:rPr>
              <w:rFonts w:asciiTheme="minorHAnsi" w:eastAsiaTheme="minorEastAsia" w:hAnsiTheme="minorHAnsi"/>
              <w:noProof/>
              <w:sz w:val="22"/>
              <w:lang w:eastAsia="es-NI"/>
            </w:rPr>
          </w:pPr>
          <w:hyperlink w:anchor="_Toc159961354" w:history="1">
            <w:r w:rsidR="001A6D49" w:rsidRPr="0002684F">
              <w:rPr>
                <w:rStyle w:val="Hipervnculo"/>
                <w:noProof/>
              </w:rPr>
              <w:t>Introducción a Express</w:t>
            </w:r>
            <w:r w:rsidR="001A6D49">
              <w:rPr>
                <w:noProof/>
                <w:webHidden/>
              </w:rPr>
              <w:tab/>
            </w:r>
            <w:r w:rsidR="001A6D49">
              <w:rPr>
                <w:noProof/>
                <w:webHidden/>
              </w:rPr>
              <w:fldChar w:fldCharType="begin"/>
            </w:r>
            <w:r w:rsidR="001A6D49">
              <w:rPr>
                <w:noProof/>
                <w:webHidden/>
              </w:rPr>
              <w:instrText xml:space="preserve"> PAGEREF _Toc159961354 \h </w:instrText>
            </w:r>
            <w:r w:rsidR="001A6D49">
              <w:rPr>
                <w:noProof/>
                <w:webHidden/>
              </w:rPr>
            </w:r>
            <w:r w:rsidR="001A6D49">
              <w:rPr>
                <w:noProof/>
                <w:webHidden/>
              </w:rPr>
              <w:fldChar w:fldCharType="separate"/>
            </w:r>
            <w:r w:rsidR="002D4A7F">
              <w:rPr>
                <w:noProof/>
                <w:webHidden/>
              </w:rPr>
              <w:t>8</w:t>
            </w:r>
            <w:r w:rsidR="001A6D49">
              <w:rPr>
                <w:noProof/>
                <w:webHidden/>
              </w:rPr>
              <w:fldChar w:fldCharType="end"/>
            </w:r>
          </w:hyperlink>
        </w:p>
        <w:p w14:paraId="189F8BB6" w14:textId="0CFE2E94" w:rsidR="001A6D49" w:rsidRDefault="005926A4">
          <w:pPr>
            <w:pStyle w:val="TDC3"/>
            <w:tabs>
              <w:tab w:val="right" w:leader="dot" w:pos="8828"/>
            </w:tabs>
            <w:rPr>
              <w:rFonts w:asciiTheme="minorHAnsi" w:eastAsiaTheme="minorEastAsia" w:hAnsiTheme="minorHAnsi"/>
              <w:noProof/>
              <w:sz w:val="22"/>
              <w:lang w:eastAsia="es-NI"/>
            </w:rPr>
          </w:pPr>
          <w:hyperlink w:anchor="_Toc159961355" w:history="1">
            <w:r w:rsidR="001A6D49" w:rsidRPr="0002684F">
              <w:rPr>
                <w:rStyle w:val="Hipervnculo"/>
                <w:noProof/>
              </w:rPr>
              <w:t>Introducción a MongoDB</w:t>
            </w:r>
            <w:r w:rsidR="001A6D49">
              <w:rPr>
                <w:noProof/>
                <w:webHidden/>
              </w:rPr>
              <w:tab/>
            </w:r>
            <w:r w:rsidR="001A6D49">
              <w:rPr>
                <w:noProof/>
                <w:webHidden/>
              </w:rPr>
              <w:fldChar w:fldCharType="begin"/>
            </w:r>
            <w:r w:rsidR="001A6D49">
              <w:rPr>
                <w:noProof/>
                <w:webHidden/>
              </w:rPr>
              <w:instrText xml:space="preserve"> PAGEREF _Toc159961355 \h </w:instrText>
            </w:r>
            <w:r w:rsidR="001A6D49">
              <w:rPr>
                <w:noProof/>
                <w:webHidden/>
              </w:rPr>
            </w:r>
            <w:r w:rsidR="001A6D49">
              <w:rPr>
                <w:noProof/>
                <w:webHidden/>
              </w:rPr>
              <w:fldChar w:fldCharType="separate"/>
            </w:r>
            <w:r w:rsidR="002D4A7F">
              <w:rPr>
                <w:noProof/>
                <w:webHidden/>
              </w:rPr>
              <w:t>12</w:t>
            </w:r>
            <w:r w:rsidR="001A6D49">
              <w:rPr>
                <w:noProof/>
                <w:webHidden/>
              </w:rPr>
              <w:fldChar w:fldCharType="end"/>
            </w:r>
          </w:hyperlink>
        </w:p>
        <w:p w14:paraId="3BBF93A5" w14:textId="50FADF58" w:rsidR="001A6D49" w:rsidRDefault="005926A4">
          <w:pPr>
            <w:pStyle w:val="TDC3"/>
            <w:tabs>
              <w:tab w:val="right" w:leader="dot" w:pos="8828"/>
            </w:tabs>
            <w:rPr>
              <w:rFonts w:asciiTheme="minorHAnsi" w:eastAsiaTheme="minorEastAsia" w:hAnsiTheme="minorHAnsi"/>
              <w:noProof/>
              <w:sz w:val="22"/>
              <w:lang w:eastAsia="es-NI"/>
            </w:rPr>
          </w:pPr>
          <w:hyperlink w:anchor="_Toc159961356" w:history="1">
            <w:r w:rsidR="001A6D49" w:rsidRPr="0002684F">
              <w:rPr>
                <w:rStyle w:val="Hipervnculo"/>
                <w:noProof/>
              </w:rPr>
              <w:t>Introducción a Angular</w:t>
            </w:r>
            <w:r w:rsidR="001A6D49">
              <w:rPr>
                <w:noProof/>
                <w:webHidden/>
              </w:rPr>
              <w:tab/>
            </w:r>
            <w:r w:rsidR="001A6D49">
              <w:rPr>
                <w:noProof/>
                <w:webHidden/>
              </w:rPr>
              <w:fldChar w:fldCharType="begin"/>
            </w:r>
            <w:r w:rsidR="001A6D49">
              <w:rPr>
                <w:noProof/>
                <w:webHidden/>
              </w:rPr>
              <w:instrText xml:space="preserve"> PAGEREF _Toc159961356 \h </w:instrText>
            </w:r>
            <w:r w:rsidR="001A6D49">
              <w:rPr>
                <w:noProof/>
                <w:webHidden/>
              </w:rPr>
            </w:r>
            <w:r w:rsidR="001A6D49">
              <w:rPr>
                <w:noProof/>
                <w:webHidden/>
              </w:rPr>
              <w:fldChar w:fldCharType="separate"/>
            </w:r>
            <w:r w:rsidR="002D4A7F">
              <w:rPr>
                <w:noProof/>
                <w:webHidden/>
              </w:rPr>
              <w:t>14</w:t>
            </w:r>
            <w:r w:rsidR="001A6D49">
              <w:rPr>
                <w:noProof/>
                <w:webHidden/>
              </w:rPr>
              <w:fldChar w:fldCharType="end"/>
            </w:r>
          </w:hyperlink>
        </w:p>
        <w:p w14:paraId="3F8FE234" w14:textId="7C2BE309" w:rsidR="001A6D49" w:rsidRDefault="005926A4">
          <w:pPr>
            <w:pStyle w:val="TDC3"/>
            <w:tabs>
              <w:tab w:val="right" w:leader="dot" w:pos="8828"/>
            </w:tabs>
            <w:rPr>
              <w:rFonts w:asciiTheme="minorHAnsi" w:eastAsiaTheme="minorEastAsia" w:hAnsiTheme="minorHAnsi"/>
              <w:noProof/>
              <w:sz w:val="22"/>
              <w:lang w:eastAsia="es-NI"/>
            </w:rPr>
          </w:pPr>
          <w:hyperlink w:anchor="_Toc159961357" w:history="1">
            <w:r w:rsidR="001A6D49" w:rsidRPr="0002684F">
              <w:rPr>
                <w:rStyle w:val="Hipervnculo"/>
                <w:noProof/>
              </w:rPr>
              <w:t>Introducción a TypeScript</w:t>
            </w:r>
            <w:r w:rsidR="001A6D49">
              <w:rPr>
                <w:noProof/>
                <w:webHidden/>
              </w:rPr>
              <w:tab/>
            </w:r>
            <w:r w:rsidR="001A6D49">
              <w:rPr>
                <w:noProof/>
                <w:webHidden/>
              </w:rPr>
              <w:fldChar w:fldCharType="begin"/>
            </w:r>
            <w:r w:rsidR="001A6D49">
              <w:rPr>
                <w:noProof/>
                <w:webHidden/>
              </w:rPr>
              <w:instrText xml:space="preserve"> PAGEREF _Toc159961357 \h </w:instrText>
            </w:r>
            <w:r w:rsidR="001A6D49">
              <w:rPr>
                <w:noProof/>
                <w:webHidden/>
              </w:rPr>
            </w:r>
            <w:r w:rsidR="001A6D49">
              <w:rPr>
                <w:noProof/>
                <w:webHidden/>
              </w:rPr>
              <w:fldChar w:fldCharType="separate"/>
            </w:r>
            <w:r w:rsidR="002D4A7F">
              <w:rPr>
                <w:noProof/>
                <w:webHidden/>
              </w:rPr>
              <w:t>15</w:t>
            </w:r>
            <w:r w:rsidR="001A6D49">
              <w:rPr>
                <w:noProof/>
                <w:webHidden/>
              </w:rPr>
              <w:fldChar w:fldCharType="end"/>
            </w:r>
          </w:hyperlink>
        </w:p>
        <w:p w14:paraId="0DE5C6C0" w14:textId="4F3C0A4C" w:rsidR="001A6D49" w:rsidRDefault="005926A4">
          <w:pPr>
            <w:pStyle w:val="TDC3"/>
            <w:tabs>
              <w:tab w:val="right" w:leader="dot" w:pos="8828"/>
            </w:tabs>
            <w:rPr>
              <w:rFonts w:asciiTheme="minorHAnsi" w:eastAsiaTheme="minorEastAsia" w:hAnsiTheme="minorHAnsi"/>
              <w:noProof/>
              <w:sz w:val="22"/>
              <w:lang w:eastAsia="es-NI"/>
            </w:rPr>
          </w:pPr>
          <w:hyperlink w:anchor="_Toc159961358" w:history="1">
            <w:r w:rsidR="001A6D49" w:rsidRPr="0002684F">
              <w:rPr>
                <w:rStyle w:val="Hipervnculo"/>
                <w:noProof/>
              </w:rPr>
              <w:t>Ejemplo de aplicación utilizando MEAN (MongoDB, Express, Angular y NodeJS)</w:t>
            </w:r>
            <w:r w:rsidR="001A6D49">
              <w:rPr>
                <w:noProof/>
                <w:webHidden/>
              </w:rPr>
              <w:tab/>
            </w:r>
            <w:r w:rsidR="001A6D49">
              <w:rPr>
                <w:noProof/>
                <w:webHidden/>
              </w:rPr>
              <w:fldChar w:fldCharType="begin"/>
            </w:r>
            <w:r w:rsidR="001A6D49">
              <w:rPr>
                <w:noProof/>
                <w:webHidden/>
              </w:rPr>
              <w:instrText xml:space="preserve"> PAGEREF _Toc159961358 \h </w:instrText>
            </w:r>
            <w:r w:rsidR="001A6D49">
              <w:rPr>
                <w:noProof/>
                <w:webHidden/>
              </w:rPr>
            </w:r>
            <w:r w:rsidR="001A6D49">
              <w:rPr>
                <w:noProof/>
                <w:webHidden/>
              </w:rPr>
              <w:fldChar w:fldCharType="separate"/>
            </w:r>
            <w:r w:rsidR="002D4A7F">
              <w:rPr>
                <w:noProof/>
                <w:webHidden/>
              </w:rPr>
              <w:t>17</w:t>
            </w:r>
            <w:r w:rsidR="001A6D49">
              <w:rPr>
                <w:noProof/>
                <w:webHidden/>
              </w:rPr>
              <w:fldChar w:fldCharType="end"/>
            </w:r>
          </w:hyperlink>
        </w:p>
        <w:p w14:paraId="43066FC5" w14:textId="0C1E2957" w:rsidR="001A6D49" w:rsidRDefault="005926A4">
          <w:pPr>
            <w:pStyle w:val="TDC2"/>
            <w:tabs>
              <w:tab w:val="right" w:leader="dot" w:pos="8828"/>
            </w:tabs>
            <w:rPr>
              <w:rFonts w:asciiTheme="minorHAnsi" w:eastAsiaTheme="minorEastAsia" w:hAnsiTheme="minorHAnsi"/>
              <w:noProof/>
              <w:sz w:val="22"/>
              <w:lang w:eastAsia="es-NI"/>
            </w:rPr>
          </w:pPr>
          <w:hyperlink w:anchor="_Toc159961359" w:history="1">
            <w:r w:rsidR="001A6D49" w:rsidRPr="0002684F">
              <w:rPr>
                <w:rStyle w:val="Hipervnculo"/>
                <w:noProof/>
              </w:rPr>
              <w:t>Diseño de la arquitectura MEAN stack</w:t>
            </w:r>
            <w:r w:rsidR="001A6D49">
              <w:rPr>
                <w:noProof/>
                <w:webHidden/>
              </w:rPr>
              <w:tab/>
            </w:r>
            <w:r w:rsidR="001A6D49">
              <w:rPr>
                <w:noProof/>
                <w:webHidden/>
              </w:rPr>
              <w:fldChar w:fldCharType="begin"/>
            </w:r>
            <w:r w:rsidR="001A6D49">
              <w:rPr>
                <w:noProof/>
                <w:webHidden/>
              </w:rPr>
              <w:instrText xml:space="preserve"> PAGEREF _Toc159961359 \h </w:instrText>
            </w:r>
            <w:r w:rsidR="001A6D49">
              <w:rPr>
                <w:noProof/>
                <w:webHidden/>
              </w:rPr>
            </w:r>
            <w:r w:rsidR="001A6D49">
              <w:rPr>
                <w:noProof/>
                <w:webHidden/>
              </w:rPr>
              <w:fldChar w:fldCharType="separate"/>
            </w:r>
            <w:r w:rsidR="002D4A7F">
              <w:rPr>
                <w:noProof/>
                <w:webHidden/>
              </w:rPr>
              <w:t>20</w:t>
            </w:r>
            <w:r w:rsidR="001A6D49">
              <w:rPr>
                <w:noProof/>
                <w:webHidden/>
              </w:rPr>
              <w:fldChar w:fldCharType="end"/>
            </w:r>
          </w:hyperlink>
        </w:p>
        <w:p w14:paraId="68FA9EFF" w14:textId="24E0AC00" w:rsidR="001A6D49" w:rsidRDefault="005926A4">
          <w:pPr>
            <w:pStyle w:val="TDC3"/>
            <w:tabs>
              <w:tab w:val="right" w:leader="dot" w:pos="8828"/>
            </w:tabs>
            <w:rPr>
              <w:rFonts w:asciiTheme="minorHAnsi" w:eastAsiaTheme="minorEastAsia" w:hAnsiTheme="minorHAnsi"/>
              <w:noProof/>
              <w:sz w:val="22"/>
              <w:lang w:eastAsia="es-NI"/>
            </w:rPr>
          </w:pPr>
          <w:hyperlink w:anchor="_Toc159961360" w:history="1">
            <w:r w:rsidR="001A6D49" w:rsidRPr="0002684F">
              <w:rPr>
                <w:rStyle w:val="Hipervnculo"/>
                <w:noProof/>
              </w:rPr>
              <w:t>Arquitectura común del MEAN stack</w:t>
            </w:r>
            <w:r w:rsidR="001A6D49">
              <w:rPr>
                <w:noProof/>
                <w:webHidden/>
              </w:rPr>
              <w:tab/>
            </w:r>
            <w:r w:rsidR="001A6D49">
              <w:rPr>
                <w:noProof/>
                <w:webHidden/>
              </w:rPr>
              <w:fldChar w:fldCharType="begin"/>
            </w:r>
            <w:r w:rsidR="001A6D49">
              <w:rPr>
                <w:noProof/>
                <w:webHidden/>
              </w:rPr>
              <w:instrText xml:space="preserve"> PAGEREF _Toc159961360 \h </w:instrText>
            </w:r>
            <w:r w:rsidR="001A6D49">
              <w:rPr>
                <w:noProof/>
                <w:webHidden/>
              </w:rPr>
            </w:r>
            <w:r w:rsidR="001A6D49">
              <w:rPr>
                <w:noProof/>
                <w:webHidden/>
              </w:rPr>
              <w:fldChar w:fldCharType="separate"/>
            </w:r>
            <w:r w:rsidR="002D4A7F">
              <w:rPr>
                <w:noProof/>
                <w:webHidden/>
              </w:rPr>
              <w:t>22</w:t>
            </w:r>
            <w:r w:rsidR="001A6D49">
              <w:rPr>
                <w:noProof/>
                <w:webHidden/>
              </w:rPr>
              <w:fldChar w:fldCharType="end"/>
            </w:r>
          </w:hyperlink>
        </w:p>
        <w:p w14:paraId="71B292F2" w14:textId="7C0F8631" w:rsidR="001A6D49" w:rsidRDefault="005926A4">
          <w:pPr>
            <w:pStyle w:val="TDC3"/>
            <w:tabs>
              <w:tab w:val="right" w:leader="dot" w:pos="8828"/>
            </w:tabs>
            <w:rPr>
              <w:rFonts w:asciiTheme="minorHAnsi" w:eastAsiaTheme="minorEastAsia" w:hAnsiTheme="minorHAnsi"/>
              <w:noProof/>
              <w:sz w:val="22"/>
              <w:lang w:eastAsia="es-NI"/>
            </w:rPr>
          </w:pPr>
          <w:hyperlink w:anchor="_Toc159961361" w:history="1">
            <w:r w:rsidR="001A6D49" w:rsidRPr="0002684F">
              <w:rPr>
                <w:rStyle w:val="Hipervnculo"/>
                <w:noProof/>
              </w:rPr>
              <w:t>Introducción a las aplicaciones SPA</w:t>
            </w:r>
            <w:r w:rsidR="001A6D49">
              <w:rPr>
                <w:noProof/>
                <w:webHidden/>
              </w:rPr>
              <w:tab/>
            </w:r>
            <w:r w:rsidR="001A6D49">
              <w:rPr>
                <w:noProof/>
                <w:webHidden/>
              </w:rPr>
              <w:fldChar w:fldCharType="begin"/>
            </w:r>
            <w:r w:rsidR="001A6D49">
              <w:rPr>
                <w:noProof/>
                <w:webHidden/>
              </w:rPr>
              <w:instrText xml:space="preserve"> PAGEREF _Toc159961361 \h </w:instrText>
            </w:r>
            <w:r w:rsidR="001A6D49">
              <w:rPr>
                <w:noProof/>
                <w:webHidden/>
              </w:rPr>
            </w:r>
            <w:r w:rsidR="001A6D49">
              <w:rPr>
                <w:noProof/>
                <w:webHidden/>
              </w:rPr>
              <w:fldChar w:fldCharType="separate"/>
            </w:r>
            <w:r w:rsidR="002D4A7F">
              <w:rPr>
                <w:noProof/>
                <w:webHidden/>
              </w:rPr>
              <w:t>25</w:t>
            </w:r>
            <w:r w:rsidR="001A6D49">
              <w:rPr>
                <w:noProof/>
                <w:webHidden/>
              </w:rPr>
              <w:fldChar w:fldCharType="end"/>
            </w:r>
          </w:hyperlink>
        </w:p>
        <w:p w14:paraId="6ABC46D9" w14:textId="4D4075E3" w:rsidR="001A6D49" w:rsidRDefault="005926A4">
          <w:pPr>
            <w:pStyle w:val="TDC3"/>
            <w:tabs>
              <w:tab w:val="right" w:leader="dot" w:pos="8828"/>
            </w:tabs>
            <w:rPr>
              <w:rFonts w:asciiTheme="minorHAnsi" w:eastAsiaTheme="minorEastAsia" w:hAnsiTheme="minorHAnsi"/>
              <w:noProof/>
              <w:sz w:val="22"/>
              <w:lang w:eastAsia="es-NI"/>
            </w:rPr>
          </w:pPr>
          <w:hyperlink w:anchor="_Toc159961362" w:history="1">
            <w:r w:rsidR="001A6D49" w:rsidRPr="0002684F">
              <w:rPr>
                <w:rStyle w:val="Hipervnculo"/>
                <w:noProof/>
              </w:rPr>
              <w:t>Planificación de una aplicación real</w:t>
            </w:r>
            <w:r w:rsidR="001A6D49">
              <w:rPr>
                <w:noProof/>
                <w:webHidden/>
              </w:rPr>
              <w:tab/>
            </w:r>
            <w:r w:rsidR="001A6D49">
              <w:rPr>
                <w:noProof/>
                <w:webHidden/>
              </w:rPr>
              <w:fldChar w:fldCharType="begin"/>
            </w:r>
            <w:r w:rsidR="001A6D49">
              <w:rPr>
                <w:noProof/>
                <w:webHidden/>
              </w:rPr>
              <w:instrText xml:space="preserve"> PAGEREF _Toc159961362 \h </w:instrText>
            </w:r>
            <w:r w:rsidR="001A6D49">
              <w:rPr>
                <w:noProof/>
                <w:webHidden/>
              </w:rPr>
            </w:r>
            <w:r w:rsidR="001A6D49">
              <w:rPr>
                <w:noProof/>
                <w:webHidden/>
              </w:rPr>
              <w:fldChar w:fldCharType="separate"/>
            </w:r>
            <w:r w:rsidR="002D4A7F">
              <w:rPr>
                <w:noProof/>
                <w:webHidden/>
              </w:rPr>
              <w:t>27</w:t>
            </w:r>
            <w:r w:rsidR="001A6D49">
              <w:rPr>
                <w:noProof/>
                <w:webHidden/>
              </w:rPr>
              <w:fldChar w:fldCharType="end"/>
            </w:r>
          </w:hyperlink>
        </w:p>
        <w:p w14:paraId="53F6D344" w14:textId="7AA832A4" w:rsidR="001A6D49" w:rsidRDefault="005926A4">
          <w:pPr>
            <w:pStyle w:val="TDC1"/>
            <w:tabs>
              <w:tab w:val="right" w:leader="dot" w:pos="8828"/>
            </w:tabs>
            <w:rPr>
              <w:rFonts w:asciiTheme="minorHAnsi" w:eastAsiaTheme="minorEastAsia" w:hAnsiTheme="minorHAnsi"/>
              <w:noProof/>
              <w:sz w:val="22"/>
              <w:lang w:eastAsia="es-NI"/>
            </w:rPr>
          </w:pPr>
          <w:hyperlink w:anchor="_Toc159961363" w:history="1">
            <w:r w:rsidR="001A6D49" w:rsidRPr="0002684F">
              <w:rPr>
                <w:rStyle w:val="Hipervnculo"/>
                <w:noProof/>
              </w:rPr>
              <w:t>Bibliografía y Webgrafía</w:t>
            </w:r>
            <w:r w:rsidR="001A6D49">
              <w:rPr>
                <w:noProof/>
                <w:webHidden/>
              </w:rPr>
              <w:tab/>
            </w:r>
            <w:r w:rsidR="001A6D49">
              <w:rPr>
                <w:noProof/>
                <w:webHidden/>
              </w:rPr>
              <w:fldChar w:fldCharType="begin"/>
            </w:r>
            <w:r w:rsidR="001A6D49">
              <w:rPr>
                <w:noProof/>
                <w:webHidden/>
              </w:rPr>
              <w:instrText xml:space="preserve"> PAGEREF _Toc159961363 \h </w:instrText>
            </w:r>
            <w:r w:rsidR="001A6D49">
              <w:rPr>
                <w:noProof/>
                <w:webHidden/>
              </w:rPr>
            </w:r>
            <w:r w:rsidR="001A6D49">
              <w:rPr>
                <w:noProof/>
                <w:webHidden/>
              </w:rPr>
              <w:fldChar w:fldCharType="separate"/>
            </w:r>
            <w:r w:rsidR="002D4A7F">
              <w:rPr>
                <w:noProof/>
                <w:webHidden/>
              </w:rPr>
              <w:t>28</w:t>
            </w:r>
            <w:r w:rsidR="001A6D49">
              <w:rPr>
                <w:noProof/>
                <w:webHidden/>
              </w:rPr>
              <w:fldChar w:fldCharType="end"/>
            </w:r>
          </w:hyperlink>
        </w:p>
        <w:p w14:paraId="3F13A8C7" w14:textId="531584FE" w:rsidR="001A6D49" w:rsidRDefault="005926A4">
          <w:pPr>
            <w:pStyle w:val="TDC1"/>
            <w:tabs>
              <w:tab w:val="right" w:leader="dot" w:pos="8828"/>
            </w:tabs>
            <w:rPr>
              <w:rFonts w:asciiTheme="minorHAnsi" w:eastAsiaTheme="minorEastAsia" w:hAnsiTheme="minorHAnsi"/>
              <w:noProof/>
              <w:sz w:val="22"/>
              <w:lang w:eastAsia="es-NI"/>
            </w:rPr>
          </w:pPr>
          <w:hyperlink w:anchor="_Toc159961364" w:history="1">
            <w:r w:rsidR="001A6D49" w:rsidRPr="0002684F">
              <w:rPr>
                <w:rStyle w:val="Hipervnculo"/>
                <w:noProof/>
              </w:rPr>
              <w:t>Glosario</w:t>
            </w:r>
            <w:r w:rsidR="001A6D49">
              <w:rPr>
                <w:noProof/>
                <w:webHidden/>
              </w:rPr>
              <w:tab/>
            </w:r>
            <w:r w:rsidR="001A6D49">
              <w:rPr>
                <w:noProof/>
                <w:webHidden/>
              </w:rPr>
              <w:fldChar w:fldCharType="begin"/>
            </w:r>
            <w:r w:rsidR="001A6D49">
              <w:rPr>
                <w:noProof/>
                <w:webHidden/>
              </w:rPr>
              <w:instrText xml:space="preserve"> PAGEREF _Toc159961364 \h </w:instrText>
            </w:r>
            <w:r w:rsidR="001A6D49">
              <w:rPr>
                <w:noProof/>
                <w:webHidden/>
              </w:rPr>
            </w:r>
            <w:r w:rsidR="001A6D49">
              <w:rPr>
                <w:noProof/>
                <w:webHidden/>
              </w:rPr>
              <w:fldChar w:fldCharType="separate"/>
            </w:r>
            <w:r w:rsidR="002D4A7F">
              <w:rPr>
                <w:noProof/>
                <w:webHidden/>
              </w:rPr>
              <w:t>28</w:t>
            </w:r>
            <w:r w:rsidR="001A6D49">
              <w:rPr>
                <w:noProof/>
                <w:webHidden/>
              </w:rPr>
              <w:fldChar w:fldCharType="end"/>
            </w:r>
          </w:hyperlink>
        </w:p>
        <w:p w14:paraId="4F9DA56B" w14:textId="703EA24C" w:rsidR="00843820" w:rsidRDefault="00843820">
          <w:r w:rsidRPr="004A18B8">
            <w:rPr>
              <w:rFonts w:cs="Tahoma"/>
              <w:szCs w:val="24"/>
              <w:lang w:val="es-ES"/>
            </w:rPr>
            <w:fldChar w:fldCharType="end"/>
          </w:r>
        </w:p>
      </w:sdtContent>
    </w:sdt>
    <w:p w14:paraId="6DDFD787" w14:textId="77777777" w:rsidR="00B0609B" w:rsidRPr="008D04CA" w:rsidRDefault="00B0609B" w:rsidP="008D04CA">
      <w:pPr>
        <w:spacing w:line="276" w:lineRule="auto"/>
        <w:rPr>
          <w:bCs/>
        </w:rPr>
      </w:pPr>
    </w:p>
    <w:p w14:paraId="0D6B7C7C" w14:textId="77777777" w:rsidR="00B0609B" w:rsidRDefault="00B0609B" w:rsidP="00783121">
      <w:pPr>
        <w:spacing w:line="276" w:lineRule="auto"/>
        <w:rPr>
          <w:b/>
        </w:rPr>
      </w:pPr>
    </w:p>
    <w:p w14:paraId="6F936514" w14:textId="77777777" w:rsidR="00B0609B" w:rsidRPr="00A76AA1" w:rsidRDefault="00B0609B" w:rsidP="00A76AA1">
      <w:pPr>
        <w:contextualSpacing/>
        <w:rPr>
          <w:bCs/>
        </w:rPr>
      </w:pPr>
    </w:p>
    <w:p w14:paraId="0499ADC6" w14:textId="6E349E2C" w:rsidR="00B0609B" w:rsidRPr="00A76AA1" w:rsidRDefault="00A04A84" w:rsidP="00A76AA1">
      <w:pPr>
        <w:contextualSpacing/>
        <w:rPr>
          <w:bCs/>
        </w:rPr>
      </w:pPr>
      <w:r>
        <w:rPr>
          <w:bCs/>
          <w:noProof/>
        </w:rPr>
        <w:lastRenderedPageBreak/>
        <w:drawing>
          <wp:anchor distT="0" distB="0" distL="114300" distR="114300" simplePos="0" relativeHeight="251679744" behindDoc="1" locked="0" layoutInCell="1" allowOverlap="1" wp14:anchorId="2A38A46C" wp14:editId="505947B4">
            <wp:simplePos x="0" y="0"/>
            <wp:positionH relativeFrom="column">
              <wp:posOffset>-126144</wp:posOffset>
            </wp:positionH>
            <wp:positionV relativeFrom="paragraph">
              <wp:posOffset>311757</wp:posOffset>
            </wp:positionV>
            <wp:extent cx="3040380" cy="3408680"/>
            <wp:effectExtent l="0" t="0" r="0" b="1270"/>
            <wp:wrapTight wrapText="bothSides">
              <wp:wrapPolygon edited="0">
                <wp:start x="9609" y="121"/>
                <wp:lineTo x="5955" y="362"/>
                <wp:lineTo x="3519" y="1086"/>
                <wp:lineTo x="3519" y="2294"/>
                <wp:lineTo x="1218" y="4225"/>
                <wp:lineTo x="677" y="5070"/>
                <wp:lineTo x="135" y="6156"/>
                <wp:lineTo x="406" y="11951"/>
                <wp:lineTo x="947" y="13882"/>
                <wp:lineTo x="2030" y="15814"/>
                <wp:lineTo x="3383" y="17745"/>
                <wp:lineTo x="5414" y="19677"/>
                <wp:lineTo x="5143" y="21487"/>
                <wp:lineTo x="19218" y="21487"/>
                <wp:lineTo x="19353" y="21487"/>
                <wp:lineTo x="20030" y="19677"/>
                <wp:lineTo x="20571" y="17745"/>
                <wp:lineTo x="20707" y="16297"/>
                <wp:lineTo x="20301" y="15814"/>
                <wp:lineTo x="20842" y="13882"/>
                <wp:lineTo x="21113" y="11951"/>
                <wp:lineTo x="21113" y="10019"/>
                <wp:lineTo x="20571" y="8088"/>
                <wp:lineTo x="19353" y="6156"/>
                <wp:lineTo x="18812" y="1449"/>
                <wp:lineTo x="15835" y="604"/>
                <wp:lineTo x="11504" y="121"/>
                <wp:lineTo x="9609" y="121"/>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9">
                      <a:clrChange>
                        <a:clrFrom>
                          <a:srgbClr val="6C98B8"/>
                        </a:clrFrom>
                        <a:clrTo>
                          <a:srgbClr val="6C98B8">
                            <a:alpha val="0"/>
                          </a:srgbClr>
                        </a:clrTo>
                      </a:clrChange>
                      <a:extLst>
                        <a:ext uri="{28A0092B-C50C-407E-A947-70E740481C1C}">
                          <a14:useLocalDpi xmlns:a14="http://schemas.microsoft.com/office/drawing/2010/main" val="0"/>
                        </a:ext>
                      </a:extLst>
                    </a:blip>
                    <a:srcRect l="9175" t="5249" r="8262"/>
                    <a:stretch/>
                  </pic:blipFill>
                  <pic:spPr bwMode="auto">
                    <a:xfrm>
                      <a:off x="0" y="0"/>
                      <a:ext cx="3040380" cy="34086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D04CA">
        <w:rPr>
          <w:bCs/>
          <w:noProof/>
        </w:rPr>
        <mc:AlternateContent>
          <mc:Choice Requires="wpg">
            <w:drawing>
              <wp:anchor distT="0" distB="0" distL="114300" distR="114300" simplePos="0" relativeHeight="251660288" behindDoc="0" locked="0" layoutInCell="1" allowOverlap="1" wp14:anchorId="4F6F7443" wp14:editId="01CC143F">
                <wp:simplePos x="0" y="0"/>
                <wp:positionH relativeFrom="column">
                  <wp:posOffset>-296545</wp:posOffset>
                </wp:positionH>
                <wp:positionV relativeFrom="paragraph">
                  <wp:posOffset>-145415</wp:posOffset>
                </wp:positionV>
                <wp:extent cx="6420000" cy="333375"/>
                <wp:effectExtent l="0" t="0" r="0" b="9525"/>
                <wp:wrapNone/>
                <wp:docPr id="37" name="Grupo 37"/>
                <wp:cNvGraphicFramePr/>
                <a:graphic xmlns:a="http://schemas.openxmlformats.org/drawingml/2006/main">
                  <a:graphicData uri="http://schemas.microsoft.com/office/word/2010/wordprocessingGroup">
                    <wpg:wgp>
                      <wpg:cNvGrpSpPr/>
                      <wpg:grpSpPr>
                        <a:xfrm>
                          <a:off x="0" y="0"/>
                          <a:ext cx="6420000" cy="333375"/>
                          <a:chOff x="0" y="0"/>
                          <a:chExt cx="6420000" cy="333375"/>
                        </a:xfrm>
                      </wpg:grpSpPr>
                      <wps:wsp>
                        <wps:cNvPr id="33" name="Cuadro de texto 2"/>
                        <wps:cNvSpPr txBox="1">
                          <a:spLocks noChangeArrowheads="1"/>
                        </wps:cNvSpPr>
                        <wps:spPr bwMode="auto">
                          <a:xfrm>
                            <a:off x="0" y="0"/>
                            <a:ext cx="15240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793778" w14:textId="77777777" w:rsidR="008D04CA" w:rsidRPr="00D904A7" w:rsidRDefault="008D04CA" w:rsidP="008D04CA">
                              <w:pPr>
                                <w:pStyle w:val="Ttulo1"/>
                              </w:pPr>
                              <w:bookmarkStart w:id="2" w:name="_Toc159961349"/>
                              <w:r w:rsidRPr="008D04CA">
                                <w:t>Introducción</w:t>
                              </w:r>
                              <w:bookmarkEnd w:id="2"/>
                            </w:p>
                          </w:txbxContent>
                        </wps:txbx>
                        <wps:bodyPr rot="0" vert="horz" wrap="square" lIns="91440" tIns="45720" rIns="91440" bIns="45720" anchor="t" anchorCtr="0" upright="1">
                          <a:noAutofit/>
                        </wps:bodyPr>
                      </wps:wsp>
                      <wpg:grpSp>
                        <wpg:cNvPr id="34" name="Grupo 34"/>
                        <wpg:cNvGrpSpPr/>
                        <wpg:grpSpPr>
                          <a:xfrm>
                            <a:off x="1524000" y="57150"/>
                            <a:ext cx="4896000" cy="198000"/>
                            <a:chOff x="-810353" y="515"/>
                            <a:chExt cx="4852670" cy="198000"/>
                          </a:xfrm>
                        </wpg:grpSpPr>
                        <wps:wsp>
                          <wps:cNvPr id="35" name="Rectángulo 3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ángulo 3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F6F7443" id="Grupo 37" o:spid="_x0000_s1033" style="position:absolute;left:0;text-align:left;margin-left:-23.35pt;margin-top:-11.45pt;width:505.5pt;height:26.25pt;z-index:251660288" coordsize="6420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">
                <v:shape id="_x0000_s1034" type="#_x0000_t202" style="position:absolute;width:1524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30793778" w14:textId="77777777" w:rsidR="008D04CA" w:rsidRPr="00D904A7" w:rsidRDefault="008D04CA" w:rsidP="008D04CA">
                        <w:pPr>
                          <w:pStyle w:val="Ttulo1"/>
                        </w:pPr>
                        <w:bookmarkStart w:id="3" w:name="_Toc159961349"/>
                        <w:r w:rsidRPr="008D04CA">
                          <w:t>Introducción</w:t>
                        </w:r>
                        <w:bookmarkEnd w:id="3"/>
                      </w:p>
                    </w:txbxContent>
                  </v:textbox>
                </v:shape>
                <v:group id="Grupo 34" o:spid="_x0000_s1035" style="position:absolute;left:15240;top:571;width:4896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ángulo 35" o:spid="_x0000_s1036"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6" o:spid="_x0000_s1037"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" fillcolor="#bc1018" stroked="f" strokeweight="1pt"/>
                </v:group>
              </v:group>
            </w:pict>
          </mc:Fallback>
        </mc:AlternateContent>
      </w:r>
    </w:p>
    <w:p w14:paraId="16AC4200" w14:textId="4320B565" w:rsidR="00B0609B" w:rsidRPr="00A76AA1" w:rsidRDefault="00B0609B" w:rsidP="00A76AA1">
      <w:pPr>
        <w:contextualSpacing/>
        <w:rPr>
          <w:bCs/>
        </w:rPr>
      </w:pPr>
    </w:p>
    <w:p w14:paraId="319EAF8F" w14:textId="48E0AC09" w:rsidR="004F00BC" w:rsidRPr="004F00BC" w:rsidRDefault="004F00BC" w:rsidP="004F00BC">
      <w:pPr>
        <w:contextualSpacing/>
        <w:rPr>
          <w:bCs/>
        </w:rPr>
      </w:pPr>
      <w:r w:rsidRPr="004F00BC">
        <w:rPr>
          <w:bCs/>
        </w:rPr>
        <w:t>En el mundo vertiginoso de la tecnología, el desarrollo Full-Stack emerge como una disciplina integral que abarca tanto el front-end como el back-end de una aplicación. Esta unidad inaugura nuestro viaje en el vasto universo del desarrollo Full-Stack, explorando sus componentes fundamentales y su implementación práctica.</w:t>
      </w:r>
    </w:p>
    <w:p w14:paraId="2FC1E0C9" w14:textId="77777777" w:rsidR="004F00BC" w:rsidRPr="004F00BC" w:rsidRDefault="004F00BC" w:rsidP="004F00BC">
      <w:pPr>
        <w:contextualSpacing/>
        <w:rPr>
          <w:bCs/>
        </w:rPr>
      </w:pPr>
    </w:p>
    <w:p w14:paraId="3BD93EB6" w14:textId="77777777" w:rsidR="004F00BC" w:rsidRPr="004F00BC" w:rsidRDefault="004F00BC" w:rsidP="004F00BC">
      <w:pPr>
        <w:contextualSpacing/>
        <w:rPr>
          <w:bCs/>
        </w:rPr>
      </w:pPr>
      <w:r w:rsidRPr="004F00BC">
        <w:rPr>
          <w:bCs/>
        </w:rPr>
        <w:t>Comenzaremos definiendo el concepto de desarrollo Full-Stack, desglosando sus elementos constituyentes y destacando su importancia en la creación de aplicaciones modernas y escalables. Entre los pilares de esta metodología se encuentran Node.js, Express, MongoDB, Angular y TypeScript, cada uno desempeñando un papel crucial en la construcción de sistemas robustos y dinámicos.</w:t>
      </w:r>
    </w:p>
    <w:p w14:paraId="18478EBB" w14:textId="77777777" w:rsidR="004F00BC" w:rsidRPr="004F00BC" w:rsidRDefault="004F00BC" w:rsidP="004F00BC">
      <w:pPr>
        <w:contextualSpacing/>
        <w:rPr>
          <w:bCs/>
        </w:rPr>
      </w:pPr>
    </w:p>
    <w:p w14:paraId="0C3B61C5" w14:textId="77777777" w:rsidR="004F00BC" w:rsidRPr="004F00BC" w:rsidRDefault="004F00BC" w:rsidP="004F00BC">
      <w:pPr>
        <w:contextualSpacing/>
        <w:rPr>
          <w:bCs/>
        </w:rPr>
      </w:pPr>
      <w:r w:rsidRPr="004F00BC">
        <w:rPr>
          <w:bCs/>
        </w:rPr>
        <w:t>Nos sumergiremos en el ecosistema de Node.js, un entorno de ejecución de JavaScript del lado del servidor que permite el desarrollo de aplicaciones escalables y de alto rendimiento. A continuación, exploraremos Express, un framework minimalista de Node.js que simplifica la creación de servidores web y API.</w:t>
      </w:r>
    </w:p>
    <w:p w14:paraId="5D228121" w14:textId="77777777" w:rsidR="004F00BC" w:rsidRPr="004F00BC" w:rsidRDefault="004F00BC" w:rsidP="004F00BC">
      <w:pPr>
        <w:contextualSpacing/>
        <w:rPr>
          <w:bCs/>
        </w:rPr>
      </w:pPr>
    </w:p>
    <w:p w14:paraId="0FC0C288" w14:textId="77777777" w:rsidR="004F00BC" w:rsidRPr="004F00BC" w:rsidRDefault="004F00BC" w:rsidP="004F00BC">
      <w:pPr>
        <w:contextualSpacing/>
        <w:rPr>
          <w:bCs/>
        </w:rPr>
      </w:pPr>
      <w:r w:rsidRPr="004F00BC">
        <w:rPr>
          <w:bCs/>
        </w:rPr>
        <w:t>La introducción a MongoDB nos conducirá al mundo de las bases de datos NoSQL, destacando sus ventajas en términos de flexibilidad y escalabilidad, ideales para aplicaciones Full-Stack. Posteriormente, nos adentraremos en Angular, un potente framework de front-end que facilita la construcción de interfaces de usuario interactivas y dinámicas.</w:t>
      </w:r>
    </w:p>
    <w:p w14:paraId="70F39253" w14:textId="77777777" w:rsidR="004F00BC" w:rsidRPr="004F00BC" w:rsidRDefault="004F00BC" w:rsidP="004F00BC">
      <w:pPr>
        <w:contextualSpacing/>
        <w:rPr>
          <w:bCs/>
        </w:rPr>
      </w:pPr>
    </w:p>
    <w:p w14:paraId="4B417FD3" w14:textId="4ACE591A" w:rsidR="004F00BC" w:rsidRPr="004F00BC" w:rsidRDefault="004F00BC" w:rsidP="004F00BC">
      <w:pPr>
        <w:contextualSpacing/>
        <w:rPr>
          <w:bCs/>
        </w:rPr>
      </w:pPr>
      <w:r w:rsidRPr="004F00BC">
        <w:rPr>
          <w:bCs/>
        </w:rPr>
        <w:lastRenderedPageBreak/>
        <w:t>El lenguaje TypeScript será otro de nuestros protagonistas, ofreciendo tipado estático opcional y otras características avanzadas que mejoran la calidad y la mantenibilidad del código. Además, exploraremos ejemplos de aplicaciones utilizando</w:t>
      </w:r>
      <w:r w:rsidR="008C6DAC">
        <w:rPr>
          <w:bCs/>
        </w:rPr>
        <w:t xml:space="preserve"> el stack</w:t>
      </w:r>
      <w:r w:rsidRPr="004F00BC">
        <w:rPr>
          <w:bCs/>
        </w:rPr>
        <w:t xml:space="preserve"> MEAN (MongoDB, Express, Angular y Node.js), comprendiendo cómo estos componentes trabajan en conjunto para crear soluciones completas y coherentes.</w:t>
      </w:r>
    </w:p>
    <w:p w14:paraId="2AD19D4B" w14:textId="77777777" w:rsidR="004F00BC" w:rsidRPr="004F00BC" w:rsidRDefault="004F00BC" w:rsidP="004F00BC">
      <w:pPr>
        <w:contextualSpacing/>
        <w:rPr>
          <w:bCs/>
        </w:rPr>
      </w:pPr>
    </w:p>
    <w:p w14:paraId="696CAEE6" w14:textId="463BE04A" w:rsidR="00B0609B" w:rsidRPr="00A76AA1" w:rsidRDefault="004F00BC" w:rsidP="004F00BC">
      <w:pPr>
        <w:contextualSpacing/>
        <w:rPr>
          <w:bCs/>
        </w:rPr>
      </w:pPr>
      <w:r w:rsidRPr="004F00BC">
        <w:rPr>
          <w:bCs/>
        </w:rPr>
        <w:t>No s</w:t>
      </w:r>
      <w:r w:rsidR="00061771">
        <w:rPr>
          <w:bCs/>
        </w:rPr>
        <w:t>ó</w:t>
      </w:r>
      <w:r w:rsidRPr="004F00BC">
        <w:rPr>
          <w:bCs/>
        </w:rPr>
        <w:t>lo nos limitaremos a la teoría, sino que también nos sumergiremos en el diseño de la arquitectura MEAN stack, analizando su estructura común y planificando la implementación de una aplicación real. A lo largo de esta unidad, nos enfocaremos en comprender los principios fundamentales que sustentan el desarrollo Full-Stack y adquirir las habilidades necesarias para enfrentar desafíos reales en este emocionante campo tecnológico. ¡Bienvenidos a este apasionante viaje hacia el mundo del desarrollo Full-Stack!</w:t>
      </w:r>
    </w:p>
    <w:p w14:paraId="097E908A" w14:textId="77777777" w:rsidR="00AB2DF6" w:rsidRPr="00A76AA1" w:rsidRDefault="00AB2DF6" w:rsidP="00A76AA1">
      <w:pPr>
        <w:contextualSpacing/>
        <w:rPr>
          <w:bCs/>
        </w:rPr>
      </w:pPr>
    </w:p>
    <w:p w14:paraId="577BAF96" w14:textId="77777777" w:rsidR="00AB2DF6" w:rsidRDefault="00AB2DF6" w:rsidP="00A76AA1">
      <w:pPr>
        <w:contextualSpacing/>
        <w:rPr>
          <w:bCs/>
        </w:rPr>
      </w:pPr>
    </w:p>
    <w:p w14:paraId="727F269F" w14:textId="77777777" w:rsidR="00CA767A" w:rsidRDefault="00CA767A" w:rsidP="00A76AA1">
      <w:pPr>
        <w:contextualSpacing/>
        <w:rPr>
          <w:bCs/>
        </w:rPr>
      </w:pPr>
    </w:p>
    <w:p w14:paraId="2A3EC73E" w14:textId="77777777" w:rsidR="00CA767A" w:rsidRDefault="00CA767A" w:rsidP="00A76AA1">
      <w:pPr>
        <w:contextualSpacing/>
        <w:rPr>
          <w:bCs/>
        </w:rPr>
      </w:pPr>
    </w:p>
    <w:p w14:paraId="36B08B9B" w14:textId="77777777" w:rsidR="00CA767A" w:rsidRDefault="00CA767A" w:rsidP="00A76AA1">
      <w:pPr>
        <w:contextualSpacing/>
        <w:rPr>
          <w:bCs/>
        </w:rPr>
      </w:pPr>
    </w:p>
    <w:p w14:paraId="4FA0FC1F" w14:textId="77777777" w:rsidR="00CA767A" w:rsidRDefault="00CA767A" w:rsidP="00A76AA1">
      <w:pPr>
        <w:contextualSpacing/>
        <w:rPr>
          <w:bCs/>
        </w:rPr>
      </w:pPr>
    </w:p>
    <w:p w14:paraId="6D1691D9" w14:textId="77777777" w:rsidR="00CA767A" w:rsidRDefault="00CA767A" w:rsidP="00A76AA1">
      <w:pPr>
        <w:contextualSpacing/>
        <w:rPr>
          <w:bCs/>
        </w:rPr>
      </w:pPr>
    </w:p>
    <w:p w14:paraId="37E9F9BF" w14:textId="77777777" w:rsidR="00CA767A" w:rsidRDefault="00CA767A" w:rsidP="00A76AA1">
      <w:pPr>
        <w:contextualSpacing/>
        <w:rPr>
          <w:bCs/>
        </w:rPr>
      </w:pPr>
    </w:p>
    <w:p w14:paraId="09CBAE16" w14:textId="77777777" w:rsidR="00CA767A" w:rsidRDefault="00CA767A" w:rsidP="00A76AA1">
      <w:pPr>
        <w:contextualSpacing/>
        <w:rPr>
          <w:bCs/>
        </w:rPr>
      </w:pPr>
    </w:p>
    <w:p w14:paraId="30838147" w14:textId="77777777" w:rsidR="00CA767A" w:rsidRDefault="00CA767A" w:rsidP="00A76AA1">
      <w:pPr>
        <w:contextualSpacing/>
        <w:rPr>
          <w:bCs/>
        </w:rPr>
      </w:pPr>
    </w:p>
    <w:p w14:paraId="5A73F923" w14:textId="77777777" w:rsidR="00CA767A" w:rsidRDefault="00CA767A" w:rsidP="00A76AA1">
      <w:pPr>
        <w:contextualSpacing/>
        <w:rPr>
          <w:bCs/>
        </w:rPr>
      </w:pPr>
    </w:p>
    <w:p w14:paraId="0BE329DB" w14:textId="77777777" w:rsidR="00CA767A" w:rsidRDefault="00CA767A" w:rsidP="00A76AA1">
      <w:pPr>
        <w:contextualSpacing/>
        <w:rPr>
          <w:bCs/>
        </w:rPr>
      </w:pPr>
    </w:p>
    <w:p w14:paraId="5DFE4C8D" w14:textId="77777777" w:rsidR="00CA767A" w:rsidRDefault="00CA767A" w:rsidP="00A76AA1">
      <w:pPr>
        <w:contextualSpacing/>
        <w:rPr>
          <w:bCs/>
        </w:rPr>
      </w:pPr>
    </w:p>
    <w:p w14:paraId="44434662" w14:textId="77777777" w:rsidR="00CA767A" w:rsidRDefault="00CA767A" w:rsidP="00A76AA1">
      <w:pPr>
        <w:contextualSpacing/>
        <w:rPr>
          <w:bCs/>
        </w:rPr>
      </w:pPr>
    </w:p>
    <w:p w14:paraId="0A0563EE" w14:textId="77777777" w:rsidR="00CA767A" w:rsidRDefault="00CA767A" w:rsidP="00A76AA1">
      <w:pPr>
        <w:contextualSpacing/>
        <w:rPr>
          <w:bCs/>
        </w:rPr>
      </w:pPr>
    </w:p>
    <w:p w14:paraId="6029FE1D" w14:textId="77777777" w:rsidR="00CA767A" w:rsidRPr="002117E6" w:rsidRDefault="00CA767A" w:rsidP="00A76AA1">
      <w:pPr>
        <w:contextualSpacing/>
        <w:rPr>
          <w:bCs/>
        </w:rPr>
      </w:pPr>
    </w:p>
    <w:p w14:paraId="3F0BE2D6" w14:textId="77777777" w:rsidR="00AB2DF6" w:rsidRPr="002117E6" w:rsidRDefault="006D7C25" w:rsidP="00A76AA1">
      <w:pPr>
        <w:contextualSpacing/>
        <w:rPr>
          <w:bCs/>
        </w:rPr>
      </w:pPr>
      <w:r>
        <w:rPr>
          <w:bCs/>
          <w:noProof/>
        </w:rPr>
        <w:lastRenderedPageBreak/>
        <mc:AlternateContent>
          <mc:Choice Requires="wpg">
            <w:drawing>
              <wp:anchor distT="0" distB="0" distL="114300" distR="114300" simplePos="0" relativeHeight="251668480" behindDoc="0" locked="0" layoutInCell="1" allowOverlap="1" wp14:anchorId="0D316991" wp14:editId="77123005">
                <wp:simplePos x="0" y="0"/>
                <wp:positionH relativeFrom="column">
                  <wp:posOffset>-266258</wp:posOffset>
                </wp:positionH>
                <wp:positionV relativeFrom="paragraph">
                  <wp:posOffset>-113030</wp:posOffset>
                </wp:positionV>
                <wp:extent cx="6478650" cy="333375"/>
                <wp:effectExtent l="0" t="0" r="0" b="9525"/>
                <wp:wrapNone/>
                <wp:docPr id="50" name="Grupo 50"/>
                <wp:cNvGraphicFramePr/>
                <a:graphic xmlns:a="http://schemas.openxmlformats.org/drawingml/2006/main">
                  <a:graphicData uri="http://schemas.microsoft.com/office/word/2010/wordprocessingGroup">
                    <wpg:wgp>
                      <wpg:cNvGrpSpPr/>
                      <wpg:grpSpPr>
                        <a:xfrm>
                          <a:off x="0" y="0"/>
                          <a:ext cx="6478650" cy="333375"/>
                          <a:chOff x="0" y="0"/>
                          <a:chExt cx="6478650" cy="333375"/>
                        </a:xfrm>
                      </wpg:grpSpPr>
                      <wps:wsp>
                        <wps:cNvPr id="39" name="Cuadro de texto 2"/>
                        <wps:cNvSpPr txBox="1">
                          <a:spLocks noChangeArrowheads="1"/>
                        </wps:cNvSpPr>
                        <wps:spPr bwMode="auto">
                          <a:xfrm>
                            <a:off x="0" y="0"/>
                            <a:ext cx="27851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A7A4A5" w14:textId="77777777" w:rsidR="008D04CA" w:rsidRPr="00D904A7" w:rsidRDefault="008D04CA" w:rsidP="008D04CA">
                              <w:pPr>
                                <w:pStyle w:val="Ttulo1"/>
                              </w:pPr>
                              <w:bookmarkStart w:id="4" w:name="_Toc159961350"/>
                              <w:r w:rsidRPr="008D04CA">
                                <w:t>Desarrollo de Contenidos</w:t>
                              </w:r>
                              <w:bookmarkEnd w:id="4"/>
                            </w:p>
                          </w:txbxContent>
                        </wps:txbx>
                        <wps:bodyPr rot="0" vert="horz" wrap="square" lIns="91440" tIns="45720" rIns="91440" bIns="45720" anchor="t" anchorCtr="0" upright="1">
                          <a:noAutofit/>
                        </wps:bodyPr>
                      </wps:wsp>
                      <wpg:grpSp>
                        <wpg:cNvPr id="40" name="Grupo 40"/>
                        <wpg:cNvGrpSpPr/>
                        <wpg:grpSpPr>
                          <a:xfrm>
                            <a:off x="2914650" y="57150"/>
                            <a:ext cx="3564000" cy="197485"/>
                            <a:chOff x="-810353" y="515"/>
                            <a:chExt cx="4852670" cy="198000"/>
                          </a:xfrm>
                        </wpg:grpSpPr>
                        <wps:wsp>
                          <wps:cNvPr id="41" name="Rectángulo 41"/>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ángulo 42"/>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D316991" id="Grupo 50" o:spid="_x0000_s1038" style="position:absolute;left:0;text-align:left;margin-left:-20.95pt;margin-top:-8.9pt;width:510.15pt;height:26.25pt;z-index:251668480" coordsize="6478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">
                <v:shape id="_x0000_s1039" type="#_x0000_t202" style="position:absolute;width:27851;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1EA7A4A5" w14:textId="77777777" w:rsidR="008D04CA" w:rsidRPr="00D904A7" w:rsidRDefault="008D04CA" w:rsidP="008D04CA">
                        <w:pPr>
                          <w:pStyle w:val="Ttulo1"/>
                        </w:pPr>
                        <w:bookmarkStart w:id="5" w:name="_Toc159961350"/>
                        <w:r w:rsidRPr="008D04CA">
                          <w:t>Desarrollo de Contenidos</w:t>
                        </w:r>
                        <w:bookmarkEnd w:id="5"/>
                      </w:p>
                    </w:txbxContent>
                  </v:textbox>
                </v:shape>
                <v:group id="Grupo 40" o:spid="_x0000_s1040" style="position:absolute;left:29146;top:571;width:35640;height:1975"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ángulo 41" o:spid="_x0000_s104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" fillcolor="#041c7b" stroked="f" strokeweight="1pt"/>
                  <v:rect id="Rectángulo 42" o:spid="_x0000_s104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" fillcolor="#bc1018" stroked="f" strokeweight="1pt"/>
                </v:group>
              </v:group>
            </w:pict>
          </mc:Fallback>
        </mc:AlternateContent>
      </w:r>
    </w:p>
    <w:p w14:paraId="460A014F" w14:textId="77777777" w:rsidR="00AB2DF6" w:rsidRPr="002117E6" w:rsidRDefault="00AB2DF6" w:rsidP="00A76AA1">
      <w:pPr>
        <w:contextualSpacing/>
        <w:rPr>
          <w:bCs/>
        </w:rPr>
      </w:pPr>
    </w:p>
    <w:p w14:paraId="6802BD5A" w14:textId="41B4B88F" w:rsidR="00012075" w:rsidRDefault="00012075" w:rsidP="00EE34FD">
      <w:pPr>
        <w:pStyle w:val="Ttulo2"/>
      </w:pPr>
      <w:bookmarkStart w:id="6" w:name="_Toc159961351"/>
      <w:r>
        <w:t>Introducción al desarrollo Full-Stack</w:t>
      </w:r>
      <w:bookmarkEnd w:id="6"/>
    </w:p>
    <w:p w14:paraId="4C270C0C" w14:textId="0136983C" w:rsidR="00012075" w:rsidRDefault="00012075" w:rsidP="00EE34FD">
      <w:pPr>
        <w:pStyle w:val="Ttulo3"/>
      </w:pPr>
      <w:bookmarkStart w:id="7" w:name="_Toc159961352"/>
      <w:r>
        <w:t>Definición de desarrollo full-stack</w:t>
      </w:r>
      <w:bookmarkEnd w:id="7"/>
    </w:p>
    <w:p w14:paraId="75F36573" w14:textId="77777777" w:rsidR="00724959" w:rsidRDefault="00724959" w:rsidP="00724959">
      <w:r>
        <w:t>El desarrollo full stack implica la creación de aplicaciones web completas, desde el frontend hasta el backend. En el frontend, se encuentra la interfaz de usuario con la que interactúan los usuarios directamente, mientras que en el backend se gestiona la lógica de la aplicación y la comunicación con la base de datos.</w:t>
      </w:r>
    </w:p>
    <w:p w14:paraId="1587E27E" w14:textId="77777777" w:rsidR="00724959" w:rsidRDefault="00724959" w:rsidP="00724959"/>
    <w:p w14:paraId="1908BD0A" w14:textId="77777777" w:rsidR="00724959" w:rsidRDefault="00724959" w:rsidP="00724959">
      <w:r>
        <w:t>En el frontend, se utilizan tecnologías como HTML, CSS y JavaScript, junto con frameworks populares como Angular, React y Vue.js. Estas herramientas permiten diseñar y desarrollar las páginas web de manera interactiva y atractiva para los usuarios. Por ejemplo, Angular es conocido por su capacidad para crear aplicaciones web SPA (Single Page Applications), mientras que React es preferido por su enfoque en componentes reutilizables.</w:t>
      </w:r>
    </w:p>
    <w:p w14:paraId="7F48E41F" w14:textId="77777777" w:rsidR="00724959" w:rsidRDefault="00724959" w:rsidP="00724959"/>
    <w:p w14:paraId="2A648202" w14:textId="77777777" w:rsidR="00724959" w:rsidRDefault="00724959" w:rsidP="00724959">
      <w:r>
        <w:t>Por otro lado, en el backend, se emplean tecnologías como Node.js junto con frameworks como Express.js para construir APIs y gestionar la lógica de negocio. Además, se utilizan bases de datos para almacenar y gestionar los datos de la aplicación. MongoDB es comúnmente utilizado en el stack MEAN por su compatibilidad con JavaScript y su capacidad para almacenar datos en formato JSON.</w:t>
      </w:r>
    </w:p>
    <w:p w14:paraId="6CDC4D3B" w14:textId="77777777" w:rsidR="00724959" w:rsidRDefault="00724959" w:rsidP="00724959"/>
    <w:p w14:paraId="5A8BCDB6" w14:textId="77777777" w:rsidR="00724959" w:rsidRDefault="00724959" w:rsidP="00724959">
      <w:r>
        <w:t>La comunicación entre el frontend y el backend se realiza a través de solicitudes HTTP, donde el servidor web juega un papel crucial. Un servidor web, como Node.js con Express.js, procesa estas solicitudes y responde con los datos solicitados desde el backend. Por ejemplo, cuando un usuario hace clic en un botón en la interfaz de usuario para enviar un formulario, el frontend envía una solicitud al servidor web, que luego la pasa al backend para su procesamiento.</w:t>
      </w:r>
    </w:p>
    <w:p w14:paraId="405FB3EE" w14:textId="77777777" w:rsidR="00724959" w:rsidRDefault="00724959" w:rsidP="00724959"/>
    <w:p w14:paraId="3286921F" w14:textId="77777777" w:rsidR="00724959" w:rsidRDefault="00724959" w:rsidP="00724959">
      <w:r>
        <w:t>Para facilitar la comunicación entre el frontend y el backend, se utilizan RESTful APIs. Estas APIs permiten a sistemas distintos comunicarse entre sí a través del protocolo HTTP de manera uniforme. Por ejemplo, una aplicación de redes sociales puede utilizar una API RESTful para permitir a los usuarios acceder y publicar contenido desde diferentes dispositivos.</w:t>
      </w:r>
    </w:p>
    <w:p w14:paraId="6FA06EE0" w14:textId="77777777" w:rsidR="00724959" w:rsidRDefault="00724959" w:rsidP="00724959"/>
    <w:p w14:paraId="78CA6961" w14:textId="77777777" w:rsidR="00724959" w:rsidRDefault="00724959" w:rsidP="00724959">
      <w:r>
        <w:t>El flujo de trabajo típico en el desarrollo full stack comienza con el diseño de la interfaz de usuario, seguido del desarrollo del frontend y el backend. Luego, se integran ambas partes y se realizan pruebas para garantizar el funcionamiento correcto de la aplicación. Una vez probada, la aplicación se despliega en un entorno de producción para que los usuarios finales puedan acceder a ella.</w:t>
      </w:r>
    </w:p>
    <w:p w14:paraId="08399E8F" w14:textId="77777777" w:rsidR="00724959" w:rsidRDefault="00724959" w:rsidP="00724959"/>
    <w:p w14:paraId="25849237" w14:textId="77777777" w:rsidR="00724959" w:rsidRDefault="00724959" w:rsidP="00724959">
      <w:r>
        <w:t>Es importante seguir mejores prácticas de seguridad durante todo el proceso de desarrollo para proteger la aplicación contra posibles vulnerabilidades. Esto incluye validar datos tanto en el frontend como en el backend, utilizar HTTPS para la comunicación segura, implementar autenticación y autorización robustas, y mantener actualizadas las dependencias y parches de seguridad.</w:t>
      </w:r>
    </w:p>
    <w:p w14:paraId="69EA1FA5" w14:textId="77777777" w:rsidR="00724959" w:rsidRDefault="00724959" w:rsidP="00724959"/>
    <w:p w14:paraId="17841DD7" w14:textId="55CCEAB6" w:rsidR="00E27E4F" w:rsidRDefault="00724959" w:rsidP="00724959">
      <w:r>
        <w:t>Además, es fundamental optimizar y depurar la aplicación para garantizar un rendimiento óptimo y una experiencia de usuario satisfactoria. Esto implica realizar pruebas de rendimiento, optimizar recursos y resolver errores o problemas de funcionamiento.</w:t>
      </w:r>
    </w:p>
    <w:p w14:paraId="29256F76" w14:textId="77777777" w:rsidR="000A546D" w:rsidRDefault="000A546D" w:rsidP="00724959"/>
    <w:p w14:paraId="29B0C260" w14:textId="77777777" w:rsidR="000A546D" w:rsidRDefault="000A546D" w:rsidP="00724959"/>
    <w:p w14:paraId="62C6E0C9" w14:textId="77777777" w:rsidR="000A546D" w:rsidRDefault="000A546D" w:rsidP="00724959"/>
    <w:p w14:paraId="09D705B0" w14:textId="77777777" w:rsidR="000A546D" w:rsidRDefault="000A546D" w:rsidP="00724959"/>
    <w:p w14:paraId="3E6CBCD3" w14:textId="77777777" w:rsidR="000A546D" w:rsidRPr="00E27E4F" w:rsidRDefault="000A546D" w:rsidP="00724959"/>
    <w:p w14:paraId="4C70A815" w14:textId="267AD81E" w:rsidR="00012075" w:rsidRDefault="00012075" w:rsidP="00EE34FD">
      <w:pPr>
        <w:pStyle w:val="Ttulo3"/>
      </w:pPr>
      <w:bookmarkStart w:id="8" w:name="_Toc159961353"/>
      <w:r>
        <w:lastRenderedPageBreak/>
        <w:t>Introducción a Node.js</w:t>
      </w:r>
      <w:bookmarkEnd w:id="8"/>
      <w:r>
        <w:t xml:space="preserve"> </w:t>
      </w:r>
    </w:p>
    <w:p w14:paraId="31A3FBEE" w14:textId="77777777" w:rsidR="000A546D" w:rsidRDefault="000A546D" w:rsidP="000A546D">
      <w:r>
        <w:t>Node.js es un entorno de tiempo de ejecución de JavaScript que permite ejecutar código del lado del servidor. Su popularidad radica en su eficiencia gracias al uso del motor V8 de Google Chrome, que permite ejecutar JavaScript de manera rápida y escalable en el servidor.</w:t>
      </w:r>
    </w:p>
    <w:p w14:paraId="7B049ACC" w14:textId="77777777" w:rsidR="000A546D" w:rsidRDefault="000A546D" w:rsidP="000A546D"/>
    <w:p w14:paraId="7AB36CEE" w14:textId="77777777" w:rsidR="000A546D" w:rsidRPr="008826B9" w:rsidRDefault="000A546D" w:rsidP="000A546D">
      <w:pPr>
        <w:rPr>
          <w:u w:val="single"/>
        </w:rPr>
      </w:pPr>
      <w:r w:rsidRPr="008826B9">
        <w:rPr>
          <w:u w:val="single"/>
        </w:rPr>
        <w:t>Ventajas de Node.js sobre otras tecnologías de servidor</w:t>
      </w:r>
    </w:p>
    <w:p w14:paraId="7444B9B8" w14:textId="77777777" w:rsidR="000340D3" w:rsidRDefault="000A546D" w:rsidP="000340D3">
      <w:pPr>
        <w:pStyle w:val="Prrafodelista"/>
        <w:numPr>
          <w:ilvl w:val="0"/>
          <w:numId w:val="2"/>
        </w:numPr>
      </w:pPr>
      <w:r>
        <w:t>Node.js destaca por su capacidad para manejar múltiples conexiones simultáneas de manera eficiente</w:t>
      </w:r>
    </w:p>
    <w:p w14:paraId="46FCB29B" w14:textId="3CF0C00E" w:rsidR="000340D3" w:rsidRDefault="00B75383" w:rsidP="000340D3">
      <w:pPr>
        <w:pStyle w:val="Prrafodelista"/>
        <w:numPr>
          <w:ilvl w:val="0"/>
          <w:numId w:val="2"/>
        </w:numPr>
      </w:pPr>
      <w:r>
        <w:t xml:space="preserve">Modelo </w:t>
      </w:r>
      <w:r w:rsidR="000A546D">
        <w:t>de E/S sin bloqueo que evita el bloqueo del servidor</w:t>
      </w:r>
    </w:p>
    <w:p w14:paraId="7F1EC3DB" w14:textId="7AD307FD" w:rsidR="000340D3" w:rsidRDefault="00B75383" w:rsidP="000340D3">
      <w:pPr>
        <w:pStyle w:val="Prrafodelista"/>
        <w:numPr>
          <w:ilvl w:val="0"/>
          <w:numId w:val="2"/>
        </w:numPr>
      </w:pPr>
      <w:r>
        <w:t xml:space="preserve">Vasto </w:t>
      </w:r>
      <w:r w:rsidR="000A546D">
        <w:t>ecosistema de módulos npm que facilita la reutilización de código</w:t>
      </w:r>
    </w:p>
    <w:p w14:paraId="5066EB29" w14:textId="7CB2531C" w:rsidR="000A546D" w:rsidRDefault="00B75383" w:rsidP="000340D3">
      <w:pPr>
        <w:pStyle w:val="Prrafodelista"/>
        <w:numPr>
          <w:ilvl w:val="0"/>
          <w:numId w:val="2"/>
        </w:numPr>
      </w:pPr>
      <w:r>
        <w:t xml:space="preserve">Capacidad </w:t>
      </w:r>
      <w:r w:rsidR="000A546D">
        <w:t>para compartir código entre el lado del cliente y el servidor, lo que aumenta la coherencia y la productividad en el desarrollo.</w:t>
      </w:r>
    </w:p>
    <w:p w14:paraId="175851BF" w14:textId="77777777" w:rsidR="000A546D" w:rsidRDefault="000A546D" w:rsidP="000A546D"/>
    <w:p w14:paraId="3244DBA9" w14:textId="77777777" w:rsidR="000A546D" w:rsidRPr="005A2628" w:rsidRDefault="000A546D" w:rsidP="000A546D">
      <w:pPr>
        <w:rPr>
          <w:u w:val="single"/>
        </w:rPr>
      </w:pPr>
      <w:r w:rsidRPr="005A2628">
        <w:rPr>
          <w:u w:val="single"/>
        </w:rPr>
        <w:t>Casos de uso recomendados para Node.js</w:t>
      </w:r>
    </w:p>
    <w:p w14:paraId="797BB494" w14:textId="6CAF31E3" w:rsidR="00B9055F" w:rsidRDefault="00DB58CD" w:rsidP="00DB58CD">
      <w:pPr>
        <w:pStyle w:val="Prrafodelista"/>
        <w:numPr>
          <w:ilvl w:val="0"/>
          <w:numId w:val="1"/>
        </w:numPr>
      </w:pPr>
      <w:r>
        <w:t xml:space="preserve">Aplicaciones </w:t>
      </w:r>
      <w:r w:rsidR="000A546D">
        <w:t>en tiempo real como chats y juegos en línea</w:t>
      </w:r>
    </w:p>
    <w:p w14:paraId="3E1E1F65" w14:textId="30934A0C" w:rsidR="00B9055F" w:rsidRDefault="00DB58CD" w:rsidP="00DB58CD">
      <w:pPr>
        <w:pStyle w:val="Prrafodelista"/>
        <w:numPr>
          <w:ilvl w:val="0"/>
          <w:numId w:val="1"/>
        </w:numPr>
      </w:pPr>
      <w:r>
        <w:t xml:space="preserve">Aplicaciones </w:t>
      </w:r>
      <w:r w:rsidR="000A546D">
        <w:t>de transmisión de datos como feeds en tiempo real</w:t>
      </w:r>
    </w:p>
    <w:p w14:paraId="23988BEA" w14:textId="2F7DAA4D" w:rsidR="00B9055F" w:rsidRDefault="00DB58CD" w:rsidP="00DB58CD">
      <w:pPr>
        <w:pStyle w:val="Prrafodelista"/>
        <w:numPr>
          <w:ilvl w:val="0"/>
          <w:numId w:val="1"/>
        </w:numPr>
      </w:pPr>
      <w:r>
        <w:t>Moni</w:t>
      </w:r>
      <w:r w:rsidR="000A546D">
        <w:t>toreo de sensores, APIs RESTful para interactuar con bases de datos y servicios externos</w:t>
      </w:r>
    </w:p>
    <w:p w14:paraId="7DE5807C" w14:textId="75B5E773" w:rsidR="00B9055F" w:rsidRDefault="00DB58CD" w:rsidP="00DB58CD">
      <w:pPr>
        <w:pStyle w:val="Prrafodelista"/>
        <w:numPr>
          <w:ilvl w:val="0"/>
          <w:numId w:val="1"/>
        </w:numPr>
      </w:pPr>
      <w:r>
        <w:t xml:space="preserve">Aplicaciones </w:t>
      </w:r>
      <w:r w:rsidR="000A546D">
        <w:t>de una sola página (SPA) que requieren una carga inicial rápida y una interactividad fluida</w:t>
      </w:r>
    </w:p>
    <w:p w14:paraId="6CFDECEE" w14:textId="01EE7835" w:rsidR="00DB58CD" w:rsidRDefault="00DB58CD" w:rsidP="00DB58CD">
      <w:pPr>
        <w:pStyle w:val="Prrafodelista"/>
        <w:numPr>
          <w:ilvl w:val="0"/>
          <w:numId w:val="1"/>
        </w:numPr>
      </w:pPr>
      <w:r>
        <w:t xml:space="preserve">Microservicios </w:t>
      </w:r>
      <w:r w:rsidR="000A546D">
        <w:t>que permiten escalar partes específicas de una aplicación de manera independiente</w:t>
      </w:r>
    </w:p>
    <w:p w14:paraId="16ABC2FB" w14:textId="06EEAFE0" w:rsidR="000A546D" w:rsidRDefault="00DB58CD" w:rsidP="00DB58CD">
      <w:pPr>
        <w:pStyle w:val="Prrafodelista"/>
        <w:numPr>
          <w:ilvl w:val="0"/>
          <w:numId w:val="1"/>
        </w:numPr>
      </w:pPr>
      <w:r>
        <w:t xml:space="preserve">Aplicaciones </w:t>
      </w:r>
      <w:r w:rsidR="000A546D">
        <w:t>basadas en eventos que requieren una respuesta rápida a las interacciones del usuario.</w:t>
      </w:r>
    </w:p>
    <w:p w14:paraId="5663CFD4" w14:textId="77777777" w:rsidR="000A546D" w:rsidRDefault="000A546D" w:rsidP="000A546D"/>
    <w:p w14:paraId="2A168210" w14:textId="77777777" w:rsidR="001F3060" w:rsidRDefault="001F3060" w:rsidP="000A546D"/>
    <w:p w14:paraId="5AAFCD57" w14:textId="77777777" w:rsidR="001F3060" w:rsidRDefault="001F3060" w:rsidP="000A546D"/>
    <w:p w14:paraId="3C8713DD" w14:textId="77777777" w:rsidR="001F3060" w:rsidRDefault="001F3060" w:rsidP="000A546D"/>
    <w:p w14:paraId="4D11FAB3" w14:textId="4E28DE24" w:rsidR="000A546D" w:rsidRDefault="000A546D" w:rsidP="000A546D">
      <w:r>
        <w:lastRenderedPageBreak/>
        <w:t>Ejemplo de código: Crear un servidor HTTP básico en Node.js</w:t>
      </w:r>
    </w:p>
    <w:p w14:paraId="5BA5E8DF" w14:textId="77777777" w:rsidR="001F3060" w:rsidRDefault="001F3060" w:rsidP="001F3060">
      <w:pPr>
        <w:pStyle w:val="Cdigo"/>
      </w:pPr>
      <w:r>
        <w:t>// server.js</w:t>
      </w:r>
    </w:p>
    <w:p w14:paraId="06E3ACD9" w14:textId="77777777" w:rsidR="001F3060" w:rsidRDefault="001F3060" w:rsidP="001F3060">
      <w:pPr>
        <w:pStyle w:val="Cdigo"/>
      </w:pPr>
    </w:p>
    <w:p w14:paraId="676AC1A5" w14:textId="77777777" w:rsidR="001F3060" w:rsidRDefault="001F3060" w:rsidP="001F3060">
      <w:pPr>
        <w:pStyle w:val="Cdigo"/>
      </w:pPr>
      <w:r>
        <w:t>// Importar el módulo HTTP de Node.js</w:t>
      </w:r>
    </w:p>
    <w:p w14:paraId="0593B55B" w14:textId="77777777" w:rsidR="001F3060" w:rsidRDefault="001F3060" w:rsidP="001F3060">
      <w:pPr>
        <w:pStyle w:val="Cdigo"/>
      </w:pPr>
      <w:r>
        <w:t>const http = require('http');</w:t>
      </w:r>
    </w:p>
    <w:p w14:paraId="0EA11271" w14:textId="77777777" w:rsidR="001F3060" w:rsidRDefault="001F3060" w:rsidP="001F3060">
      <w:pPr>
        <w:pStyle w:val="Cdigo"/>
      </w:pPr>
    </w:p>
    <w:p w14:paraId="544D3D3C" w14:textId="77777777" w:rsidR="001F3060" w:rsidRDefault="001F3060" w:rsidP="001F3060">
      <w:pPr>
        <w:pStyle w:val="Cdigo"/>
      </w:pPr>
      <w:r>
        <w:t>// Crear servidor HTTP</w:t>
      </w:r>
    </w:p>
    <w:p w14:paraId="32330BE0" w14:textId="77777777" w:rsidR="001F3060" w:rsidRPr="001F3060" w:rsidRDefault="001F3060" w:rsidP="001F3060">
      <w:pPr>
        <w:pStyle w:val="Cdigo"/>
        <w:rPr>
          <w:lang w:val="en-US"/>
        </w:rPr>
      </w:pPr>
      <w:r w:rsidRPr="001F3060">
        <w:rPr>
          <w:lang w:val="en-US"/>
        </w:rPr>
        <w:t>const server = http.createServer((req, res) =&gt; {</w:t>
      </w:r>
    </w:p>
    <w:p w14:paraId="6B5B6B7C" w14:textId="77777777" w:rsidR="001F3060" w:rsidRDefault="001F3060" w:rsidP="001F3060">
      <w:pPr>
        <w:pStyle w:val="Cdigo"/>
      </w:pPr>
      <w:r w:rsidRPr="001F3060">
        <w:rPr>
          <w:lang w:val="en-US"/>
        </w:rPr>
        <w:t xml:space="preserve">  </w:t>
      </w:r>
      <w:r>
        <w:t>// Establecer encabezado de la respuesta HTTP</w:t>
      </w:r>
    </w:p>
    <w:p w14:paraId="2D376F75" w14:textId="77777777" w:rsidR="001F3060" w:rsidRPr="001F3060" w:rsidRDefault="001F3060" w:rsidP="001F3060">
      <w:pPr>
        <w:pStyle w:val="Cdigo"/>
        <w:rPr>
          <w:lang w:val="en-US"/>
        </w:rPr>
      </w:pPr>
      <w:r>
        <w:t xml:space="preserve">  </w:t>
      </w:r>
      <w:r w:rsidRPr="001F3060">
        <w:rPr>
          <w:lang w:val="en-US"/>
        </w:rPr>
        <w:t>res.writeHead(200, {'Content-Type': 'text/plain'});</w:t>
      </w:r>
    </w:p>
    <w:p w14:paraId="42BB9546" w14:textId="77777777" w:rsidR="001F3060" w:rsidRDefault="001F3060" w:rsidP="001F3060">
      <w:pPr>
        <w:pStyle w:val="Cdigo"/>
      </w:pPr>
      <w:r w:rsidRPr="001F3060">
        <w:rPr>
          <w:lang w:val="en-US"/>
        </w:rPr>
        <w:t xml:space="preserve">  </w:t>
      </w:r>
      <w:r>
        <w:t>// Enviar respuesta al cliente</w:t>
      </w:r>
    </w:p>
    <w:p w14:paraId="315A79FE" w14:textId="77777777" w:rsidR="001F3060" w:rsidRDefault="001F3060" w:rsidP="001F3060">
      <w:pPr>
        <w:pStyle w:val="Cdigo"/>
      </w:pPr>
      <w:r>
        <w:t xml:space="preserve">  res.end('¡Hola, mundo!\n');</w:t>
      </w:r>
    </w:p>
    <w:p w14:paraId="7706DDC3" w14:textId="77777777" w:rsidR="001F3060" w:rsidRDefault="001F3060" w:rsidP="001F3060">
      <w:pPr>
        <w:pStyle w:val="Cdigo"/>
      </w:pPr>
      <w:r>
        <w:t>});</w:t>
      </w:r>
    </w:p>
    <w:p w14:paraId="5D766F89" w14:textId="77777777" w:rsidR="001F3060" w:rsidRDefault="001F3060" w:rsidP="001F3060">
      <w:pPr>
        <w:pStyle w:val="Cdigo"/>
      </w:pPr>
    </w:p>
    <w:p w14:paraId="23A1B19D" w14:textId="77777777" w:rsidR="001F3060" w:rsidRDefault="001F3060" w:rsidP="001F3060">
      <w:pPr>
        <w:pStyle w:val="Cdigo"/>
      </w:pPr>
      <w:r>
        <w:t>// Escuchar en el puerto 3000</w:t>
      </w:r>
    </w:p>
    <w:p w14:paraId="0D279B85" w14:textId="77777777" w:rsidR="001F3060" w:rsidRDefault="001F3060" w:rsidP="001F3060">
      <w:pPr>
        <w:pStyle w:val="Cdigo"/>
      </w:pPr>
      <w:r>
        <w:t>server.listen(3000, 'localhost', () =&gt; {</w:t>
      </w:r>
    </w:p>
    <w:p w14:paraId="4385FBBB" w14:textId="77777777" w:rsidR="001F3060" w:rsidRDefault="001F3060" w:rsidP="001F3060">
      <w:pPr>
        <w:pStyle w:val="Cdigo"/>
      </w:pPr>
      <w:r>
        <w:t xml:space="preserve">  console.log('Servidor corriendo en http://localhost:3000/');</w:t>
      </w:r>
    </w:p>
    <w:p w14:paraId="378D389C" w14:textId="06171A8A" w:rsidR="001F3060" w:rsidRDefault="001F3060" w:rsidP="001F3060">
      <w:pPr>
        <w:pStyle w:val="Cdigo"/>
      </w:pPr>
      <w:r>
        <w:t>});</w:t>
      </w:r>
    </w:p>
    <w:p w14:paraId="7A7899BF" w14:textId="77777777" w:rsidR="001F3060" w:rsidRPr="000A546D" w:rsidRDefault="001F3060" w:rsidP="000A546D"/>
    <w:p w14:paraId="5A160350" w14:textId="51C1B1B8" w:rsidR="00012075" w:rsidRDefault="00012075" w:rsidP="00EE34FD">
      <w:pPr>
        <w:pStyle w:val="Ttulo3"/>
      </w:pPr>
      <w:bookmarkStart w:id="9" w:name="_Toc159961354"/>
      <w:r>
        <w:t>Introducción a Express</w:t>
      </w:r>
      <w:bookmarkEnd w:id="9"/>
      <w:r>
        <w:t xml:space="preserve"> </w:t>
      </w:r>
    </w:p>
    <w:p w14:paraId="65086073" w14:textId="77777777" w:rsidR="001E77F8" w:rsidRDefault="001E77F8" w:rsidP="001E77F8">
      <w:r>
        <w:t>Express es un framework de desarrollo web para Node.js que facilita la creación de aplicaciones y APIs web. Su propósito principal es proporcionar un conjunto de herramientas para simplificar el manejo de solicitudes HTTP, enrutamiento, gestión de middleware y otras tareas comunes en el desarrollo web.</w:t>
      </w:r>
    </w:p>
    <w:p w14:paraId="0D68FE50" w14:textId="77777777" w:rsidR="001E77F8" w:rsidRDefault="001E77F8" w:rsidP="001E77F8"/>
    <w:p w14:paraId="0FF0F112" w14:textId="77777777" w:rsidR="001E77F8" w:rsidRDefault="001E77F8" w:rsidP="001E77F8">
      <w:r w:rsidRPr="00390A45">
        <w:rPr>
          <w:u w:val="single"/>
        </w:rPr>
        <w:t>Ventajas de usar Express</w:t>
      </w:r>
      <w:r>
        <w:t>:</w:t>
      </w:r>
    </w:p>
    <w:p w14:paraId="70EBCF34" w14:textId="1BA49A22" w:rsidR="001E77F8" w:rsidRDefault="001E77F8" w:rsidP="00390A45">
      <w:pPr>
        <w:pStyle w:val="Prrafodelista"/>
        <w:numPr>
          <w:ilvl w:val="0"/>
          <w:numId w:val="3"/>
        </w:numPr>
      </w:pPr>
      <w:r w:rsidRPr="00390A45">
        <w:rPr>
          <w:b/>
          <w:bCs/>
        </w:rPr>
        <w:t>Minimalismo y Flexibilidad</w:t>
      </w:r>
      <w:r>
        <w:t>: Express es minimalista, lo que significa que proporciona solo las funcionalidades básicas para construir una aplicación web, lo que permite una mayor flexibilidad y personalización según las necesidades del proyecto.</w:t>
      </w:r>
    </w:p>
    <w:p w14:paraId="39A1B180" w14:textId="21634635" w:rsidR="001E77F8" w:rsidRDefault="001E77F8" w:rsidP="00390A45">
      <w:pPr>
        <w:pStyle w:val="Prrafodelista"/>
        <w:numPr>
          <w:ilvl w:val="0"/>
          <w:numId w:val="3"/>
        </w:numPr>
      </w:pPr>
      <w:r w:rsidRPr="00390A45">
        <w:rPr>
          <w:b/>
          <w:bCs/>
        </w:rPr>
        <w:t>Rápido y Eficiente</w:t>
      </w:r>
      <w:r>
        <w:t>: Express es conocido por su velocidad y eficiencia en el manejo de solicitudes HTTP, lo que lo hace ideal para aplicaciones con alto volumen de tráfico.</w:t>
      </w:r>
    </w:p>
    <w:p w14:paraId="65B8DA56" w14:textId="252F051C" w:rsidR="001E77F8" w:rsidRDefault="001E77F8" w:rsidP="00390A45">
      <w:pPr>
        <w:pStyle w:val="Prrafodelista"/>
        <w:numPr>
          <w:ilvl w:val="0"/>
          <w:numId w:val="3"/>
        </w:numPr>
      </w:pPr>
      <w:r w:rsidRPr="00390A45">
        <w:rPr>
          <w:b/>
          <w:bCs/>
        </w:rPr>
        <w:t>Gran Ecosistema</w:t>
      </w:r>
      <w:r>
        <w:t>: Express tiene una amplia comunidad de desarrolladores y un ecosistema robusto de middleware y complementos que facilitan la integración de diversas funcionalidades en la aplicación.</w:t>
      </w:r>
    </w:p>
    <w:p w14:paraId="44B79157" w14:textId="31589BA3" w:rsidR="001E77F8" w:rsidRDefault="001E77F8" w:rsidP="00390A45">
      <w:pPr>
        <w:pStyle w:val="Prrafodelista"/>
        <w:numPr>
          <w:ilvl w:val="0"/>
          <w:numId w:val="3"/>
        </w:numPr>
      </w:pPr>
      <w:r w:rsidRPr="00390A45">
        <w:rPr>
          <w:b/>
          <w:bCs/>
        </w:rPr>
        <w:lastRenderedPageBreak/>
        <w:t>Enrutamiento Modular</w:t>
      </w:r>
      <w:r>
        <w:t>: Express ofrece un sistema de enrutamiento modular que permite organizar las rutas de la aplicación de manera clara y eficiente.</w:t>
      </w:r>
    </w:p>
    <w:p w14:paraId="514F9A56" w14:textId="77777777" w:rsidR="001E77F8" w:rsidRDefault="001E77F8" w:rsidP="00390A45">
      <w:pPr>
        <w:pStyle w:val="Prrafodelista"/>
        <w:numPr>
          <w:ilvl w:val="0"/>
          <w:numId w:val="3"/>
        </w:numPr>
      </w:pPr>
      <w:r w:rsidRPr="00390A45">
        <w:rPr>
          <w:b/>
          <w:bCs/>
        </w:rPr>
        <w:t>Compatible con Connect</w:t>
      </w:r>
      <w:r>
        <w:t>: Express es compatible con Connect, otro framework de middleware para Node.js, lo que permite la reutilización de middleware de Connect en una aplicación Express.</w:t>
      </w:r>
    </w:p>
    <w:p w14:paraId="75E0A603" w14:textId="77777777" w:rsidR="001E77F8" w:rsidRDefault="001E77F8" w:rsidP="001E77F8"/>
    <w:p w14:paraId="2EE378AB" w14:textId="1348EE33" w:rsidR="001E77F8" w:rsidRDefault="001E77F8" w:rsidP="001E77F8">
      <w:r w:rsidRPr="00390A45">
        <w:rPr>
          <w:u w:val="single"/>
        </w:rPr>
        <w:t>Recomendaciones de uso</w:t>
      </w:r>
      <w:r>
        <w:t>:</w:t>
      </w:r>
      <w:r w:rsidR="00390A45">
        <w:t xml:space="preserve"> </w:t>
      </w:r>
      <w:r>
        <w:t>Express es recomendable en una variedad de proyectos web, desde pequeñas aplicaciones hasta aplicaciones empresariales más complejas. Es particularmente útil en proyectos donde se requiere un alto rendimiento, control total sobre el enrutamiento y una arquitectura modular.</w:t>
      </w:r>
    </w:p>
    <w:p w14:paraId="67990658" w14:textId="77777777" w:rsidR="001E77F8" w:rsidRDefault="001E77F8" w:rsidP="001E77F8"/>
    <w:p w14:paraId="61188F07" w14:textId="1E39F113" w:rsidR="001E77F8" w:rsidRPr="00390A45" w:rsidRDefault="001E77F8" w:rsidP="001E77F8">
      <w:r w:rsidRPr="00390A45">
        <w:rPr>
          <w:u w:val="single"/>
        </w:rPr>
        <w:t>Instalación de Express</w:t>
      </w:r>
      <w:r>
        <w:t>:</w:t>
      </w:r>
      <w:r w:rsidR="00390A45">
        <w:t xml:space="preserve"> </w:t>
      </w:r>
      <w:r>
        <w:t>Para instalar Express en un proyecto de Node.js, puedes utilizar npm (Node Package Manager) ejecutando el siguiente comando en la terminal dentro del directorio de tu proyecto:</w:t>
      </w:r>
      <w:r w:rsidR="00390A45">
        <w:t xml:space="preserve"> </w:t>
      </w:r>
      <w:r w:rsidRPr="007A39F8">
        <w:rPr>
          <w:rFonts w:ascii="Courier New" w:hAnsi="Courier New" w:cs="Courier New"/>
        </w:rPr>
        <w:t>npm install express</w:t>
      </w:r>
    </w:p>
    <w:p w14:paraId="0B09F252" w14:textId="77777777" w:rsidR="00390A45" w:rsidRPr="00390A45" w:rsidRDefault="00390A45" w:rsidP="001E77F8"/>
    <w:p w14:paraId="11CD8C3F" w14:textId="09768E45" w:rsidR="001E77F8" w:rsidRDefault="001E77F8" w:rsidP="001E77F8">
      <w:r w:rsidRPr="007A39F8">
        <w:rPr>
          <w:u w:val="single"/>
        </w:rPr>
        <w:t>Middleware en Express</w:t>
      </w:r>
      <w:r w:rsidRPr="00390A45">
        <w:t>:</w:t>
      </w:r>
      <w:r w:rsidR="00390A45" w:rsidRPr="00390A45">
        <w:t xml:space="preserve"> </w:t>
      </w:r>
      <w:r>
        <w:t>Los middleware en Express son funciones que se ejecutan en el ciclo de vida de una solicitud HTTP. Son importantes porque permiten realizar tareas como el manejo de autenticación, validación de datos, compresión de respuestas, entre otros, de manera modular y reutilizable.</w:t>
      </w:r>
    </w:p>
    <w:p w14:paraId="158A034A" w14:textId="77777777" w:rsidR="001E77F8" w:rsidRDefault="001E77F8" w:rsidP="001E77F8"/>
    <w:p w14:paraId="0490A0A2" w14:textId="024C09C5" w:rsidR="001E77F8" w:rsidRDefault="001E77F8" w:rsidP="001E77F8">
      <w:r w:rsidRPr="007A39F8">
        <w:rPr>
          <w:u w:val="single"/>
        </w:rPr>
        <w:t>Manejo de rutas y solicitudes HTTP</w:t>
      </w:r>
      <w:r>
        <w:t>:</w:t>
      </w:r>
      <w:r w:rsidR="007A39F8">
        <w:t xml:space="preserve"> </w:t>
      </w:r>
      <w:r>
        <w:t>Express maneja las rutas y las solicitudes HTTP utilizando métodos de enrutamiento, como GET, POST, PUT, DELETE, etc. Puedes definir las rutas y sus manejadores correspondientes utilizando el método adecuado y la ruta deseada.</w:t>
      </w:r>
    </w:p>
    <w:p w14:paraId="3B6F1D53" w14:textId="77777777" w:rsidR="001E77F8" w:rsidRDefault="001E77F8" w:rsidP="001E77F8"/>
    <w:p w14:paraId="0A2CC875" w14:textId="04891405" w:rsidR="001E77F8" w:rsidRDefault="001E77F8" w:rsidP="001E77F8">
      <w:r w:rsidRPr="00FF5657">
        <w:rPr>
          <w:u w:val="single"/>
        </w:rPr>
        <w:t>Enrutadores en Express</w:t>
      </w:r>
      <w:r>
        <w:t>:</w:t>
      </w:r>
      <w:r w:rsidR="00FF5657">
        <w:t xml:space="preserve"> </w:t>
      </w:r>
      <w:r>
        <w:t xml:space="preserve">Los enrutadores en Express son objetos que nos permiten organizar las rutas de nuestra aplicación de manera modular. Puedes crear múltiples </w:t>
      </w:r>
      <w:r>
        <w:lastRenderedPageBreak/>
        <w:t>enrutadores para diferentes secciones de tu aplicación y luego montar estos enrutadores en la aplicación principal de Express.</w:t>
      </w:r>
    </w:p>
    <w:p w14:paraId="7312E759" w14:textId="77777777" w:rsidR="001E77F8" w:rsidRDefault="001E77F8" w:rsidP="001E77F8"/>
    <w:p w14:paraId="039F791B" w14:textId="7C45845B" w:rsidR="001E77F8" w:rsidRDefault="001E77F8" w:rsidP="001E77F8">
      <w:r w:rsidRPr="00FF5657">
        <w:rPr>
          <w:u w:val="single"/>
        </w:rPr>
        <w:t>Manejo de errores en Express</w:t>
      </w:r>
      <w:r>
        <w:t>:</w:t>
      </w:r>
      <w:r w:rsidR="00FF5657">
        <w:t xml:space="preserve"> </w:t>
      </w:r>
      <w:r>
        <w:t>Express proporciona un mecanismo para manejar errores utilizando middleware. Puedes definir middleware especializados para manejar diferentes tipos de errores y colocarlos al final de la cadena de middleware. Además, Express también ofrece la posibilidad de utilizar bloques try-catch para capturar errores dentro de las rutas y middleware.</w:t>
      </w:r>
    </w:p>
    <w:p w14:paraId="17F5C080" w14:textId="77777777" w:rsidR="001E77F8" w:rsidRDefault="001E77F8" w:rsidP="001E77F8"/>
    <w:p w14:paraId="32256B5F" w14:textId="13971C2B" w:rsidR="001E77F8" w:rsidRDefault="001E77F8" w:rsidP="001E77F8">
      <w:r w:rsidRPr="00FF5657">
        <w:rPr>
          <w:u w:val="single"/>
        </w:rPr>
        <w:t>Middleware de terceros en Express</w:t>
      </w:r>
      <w:r>
        <w:t>:</w:t>
      </w:r>
      <w:r w:rsidR="00FF5657">
        <w:t xml:space="preserve"> </w:t>
      </w:r>
      <w:r>
        <w:t>El middleware de terceros en Express son funciones de middleware desarrolladas por la comunidad de desarrolladores que pueden integrarse en tu aplicación para proporcionar funcionalidades adicionales, como la autenticación de usuarios, la compresión de respuestas, el logging, etc. Estos middleware se pueden instalar mediante npm y luego se pueden utilizar en la aplicación de Express.</w:t>
      </w:r>
    </w:p>
    <w:p w14:paraId="6094DA13" w14:textId="77777777" w:rsidR="001E77F8" w:rsidRDefault="001E77F8" w:rsidP="001E77F8"/>
    <w:p w14:paraId="497EFE71" w14:textId="77777777" w:rsidR="001E77F8" w:rsidRDefault="001E77F8" w:rsidP="001E77F8">
      <w:r>
        <w:t>Proceso para crear una aplicación web básica utilizando Express:</w:t>
      </w:r>
    </w:p>
    <w:p w14:paraId="27F41257" w14:textId="77777777" w:rsidR="001E77F8" w:rsidRDefault="001E77F8" w:rsidP="00FF5657">
      <w:pPr>
        <w:pStyle w:val="Prrafodelista"/>
        <w:numPr>
          <w:ilvl w:val="0"/>
          <w:numId w:val="4"/>
        </w:numPr>
      </w:pPr>
      <w:r>
        <w:t>Instalar Express en tu proyecto.</w:t>
      </w:r>
    </w:p>
    <w:p w14:paraId="59704C8D" w14:textId="77777777" w:rsidR="001E77F8" w:rsidRDefault="001E77F8" w:rsidP="00FF5657">
      <w:pPr>
        <w:pStyle w:val="Prrafodelista"/>
        <w:numPr>
          <w:ilvl w:val="0"/>
          <w:numId w:val="4"/>
        </w:numPr>
      </w:pPr>
      <w:r>
        <w:t>Crear una instancia de la aplicación Express.</w:t>
      </w:r>
    </w:p>
    <w:p w14:paraId="443598DC" w14:textId="77777777" w:rsidR="001E77F8" w:rsidRDefault="001E77F8" w:rsidP="00FF5657">
      <w:pPr>
        <w:pStyle w:val="Prrafodelista"/>
        <w:numPr>
          <w:ilvl w:val="0"/>
          <w:numId w:val="4"/>
        </w:numPr>
      </w:pPr>
      <w:r>
        <w:t>Definir las rutas de la aplicación utilizando los métodos de enrutamiento de Express.</w:t>
      </w:r>
    </w:p>
    <w:p w14:paraId="57360F61" w14:textId="77777777" w:rsidR="001E77F8" w:rsidRDefault="001E77F8" w:rsidP="00FF5657">
      <w:pPr>
        <w:pStyle w:val="Prrafodelista"/>
        <w:numPr>
          <w:ilvl w:val="0"/>
          <w:numId w:val="4"/>
        </w:numPr>
      </w:pPr>
      <w:r>
        <w:t>Configurar y usar middleware según sea necesario para gestionar diferentes aspectos de la aplicación, como autenticación, compresión, etc.</w:t>
      </w:r>
    </w:p>
    <w:p w14:paraId="4FF8E5D0" w14:textId="77777777" w:rsidR="001E77F8" w:rsidRDefault="001E77F8" w:rsidP="00FF5657">
      <w:pPr>
        <w:pStyle w:val="Prrafodelista"/>
        <w:numPr>
          <w:ilvl w:val="0"/>
          <w:numId w:val="4"/>
        </w:numPr>
      </w:pPr>
      <w:r>
        <w:t>Manejar errores utilizando middleware especializados o bloques try-catch.</w:t>
      </w:r>
    </w:p>
    <w:p w14:paraId="42BDA073" w14:textId="1A9533C8" w:rsidR="001E77F8" w:rsidRDefault="001E77F8" w:rsidP="00FF5657">
      <w:pPr>
        <w:pStyle w:val="Prrafodelista"/>
        <w:numPr>
          <w:ilvl w:val="0"/>
          <w:numId w:val="4"/>
        </w:numPr>
      </w:pPr>
      <w:r>
        <w:t>Iniciar el servidor y escuchar las solicitudes entrantes.</w:t>
      </w:r>
    </w:p>
    <w:p w14:paraId="65B55C31" w14:textId="77777777" w:rsidR="001E77F8" w:rsidRDefault="001E77F8" w:rsidP="001E77F8"/>
    <w:p w14:paraId="02765ABC" w14:textId="77777777" w:rsidR="00FF5657" w:rsidRDefault="00FF5657" w:rsidP="001E77F8"/>
    <w:p w14:paraId="6584ED77" w14:textId="77777777" w:rsidR="00FF5657" w:rsidRDefault="00FF5657" w:rsidP="001E77F8"/>
    <w:p w14:paraId="31632B3C" w14:textId="77777777" w:rsidR="00FF5657" w:rsidRDefault="00FF5657" w:rsidP="001E77F8"/>
    <w:p w14:paraId="6284317C" w14:textId="53228167" w:rsidR="00FF5657" w:rsidRDefault="00981009" w:rsidP="001E77F8">
      <w:r w:rsidRPr="00981009">
        <w:lastRenderedPageBreak/>
        <w:t>Ahora, te proporcionaré un ejemplo de código simple utilizando Express. Este ejemplo crea un servidor web básico que responde con un mensaje "Hola Mundo" en la ruta raíz "/".</w:t>
      </w:r>
    </w:p>
    <w:p w14:paraId="172B07B8" w14:textId="77777777" w:rsidR="00981009" w:rsidRDefault="00981009" w:rsidP="00981009">
      <w:pPr>
        <w:pStyle w:val="Cdigo"/>
      </w:pPr>
      <w:r>
        <w:t>// archivo: app.js</w:t>
      </w:r>
    </w:p>
    <w:p w14:paraId="68D3E732" w14:textId="77777777" w:rsidR="00981009" w:rsidRDefault="00981009" w:rsidP="00981009">
      <w:pPr>
        <w:pStyle w:val="Cdigo"/>
      </w:pPr>
    </w:p>
    <w:p w14:paraId="245962B3" w14:textId="77777777" w:rsidR="00981009" w:rsidRDefault="00981009" w:rsidP="00981009">
      <w:pPr>
        <w:pStyle w:val="Cdigo"/>
      </w:pPr>
      <w:r>
        <w:t>// Importar el módulo Express</w:t>
      </w:r>
    </w:p>
    <w:p w14:paraId="142C3855" w14:textId="77777777" w:rsidR="00981009" w:rsidRDefault="00981009" w:rsidP="00981009">
      <w:pPr>
        <w:pStyle w:val="Cdigo"/>
      </w:pPr>
      <w:r>
        <w:t>const express = require('express');</w:t>
      </w:r>
    </w:p>
    <w:p w14:paraId="7F79DD68" w14:textId="77777777" w:rsidR="00981009" w:rsidRDefault="00981009" w:rsidP="00981009">
      <w:pPr>
        <w:pStyle w:val="Cdigo"/>
      </w:pPr>
    </w:p>
    <w:p w14:paraId="012FD865" w14:textId="77777777" w:rsidR="00981009" w:rsidRDefault="00981009" w:rsidP="00981009">
      <w:pPr>
        <w:pStyle w:val="Cdigo"/>
      </w:pPr>
      <w:r>
        <w:t>// Crear una instancia de la aplicación Express</w:t>
      </w:r>
    </w:p>
    <w:p w14:paraId="238D46AD" w14:textId="77777777" w:rsidR="00981009" w:rsidRDefault="00981009" w:rsidP="00981009">
      <w:pPr>
        <w:pStyle w:val="Cdigo"/>
      </w:pPr>
      <w:r>
        <w:t>const app = express();</w:t>
      </w:r>
    </w:p>
    <w:p w14:paraId="7DDD2639" w14:textId="77777777" w:rsidR="00981009" w:rsidRDefault="00981009" w:rsidP="00981009">
      <w:pPr>
        <w:pStyle w:val="Cdigo"/>
      </w:pPr>
    </w:p>
    <w:p w14:paraId="28105A13" w14:textId="77777777" w:rsidR="00981009" w:rsidRDefault="00981009" w:rsidP="00981009">
      <w:pPr>
        <w:pStyle w:val="Cdigo"/>
      </w:pPr>
      <w:r>
        <w:t>// Definir una ruta y su manejador de solicitudes</w:t>
      </w:r>
    </w:p>
    <w:p w14:paraId="165C426D" w14:textId="77777777" w:rsidR="00981009" w:rsidRPr="00981009" w:rsidRDefault="00981009" w:rsidP="00981009">
      <w:pPr>
        <w:pStyle w:val="Cdigo"/>
        <w:rPr>
          <w:lang w:val="en-US"/>
        </w:rPr>
      </w:pPr>
      <w:r w:rsidRPr="00981009">
        <w:rPr>
          <w:lang w:val="en-US"/>
        </w:rPr>
        <w:t>app.get('/', (req, res) =&gt; {</w:t>
      </w:r>
    </w:p>
    <w:p w14:paraId="6C6D19ED" w14:textId="77777777" w:rsidR="00981009" w:rsidRDefault="00981009" w:rsidP="00981009">
      <w:pPr>
        <w:pStyle w:val="Cdigo"/>
      </w:pPr>
      <w:r w:rsidRPr="00981009">
        <w:rPr>
          <w:lang w:val="en-US"/>
        </w:rPr>
        <w:t xml:space="preserve">    </w:t>
      </w:r>
      <w:r>
        <w:t>res.send('¡Hola Mundo!');</w:t>
      </w:r>
    </w:p>
    <w:p w14:paraId="30887A22" w14:textId="77777777" w:rsidR="00981009" w:rsidRDefault="00981009" w:rsidP="00981009">
      <w:pPr>
        <w:pStyle w:val="Cdigo"/>
      </w:pPr>
      <w:r>
        <w:t>});</w:t>
      </w:r>
    </w:p>
    <w:p w14:paraId="7EC22684" w14:textId="77777777" w:rsidR="00981009" w:rsidRDefault="00981009" w:rsidP="00981009">
      <w:pPr>
        <w:pStyle w:val="Cdigo"/>
      </w:pPr>
    </w:p>
    <w:p w14:paraId="794C90AF" w14:textId="77777777" w:rsidR="00981009" w:rsidRDefault="00981009" w:rsidP="00981009">
      <w:pPr>
        <w:pStyle w:val="Cdigo"/>
      </w:pPr>
      <w:r>
        <w:t>// Escuchar en el puerto 3000 y mostrar un mensaje cuando el servidor esté listo</w:t>
      </w:r>
    </w:p>
    <w:p w14:paraId="095777CC" w14:textId="77777777" w:rsidR="00981009" w:rsidRDefault="00981009" w:rsidP="00981009">
      <w:pPr>
        <w:pStyle w:val="Cdigo"/>
      </w:pPr>
      <w:r>
        <w:t>app.listen(3000, () =&gt; {</w:t>
      </w:r>
    </w:p>
    <w:p w14:paraId="7B9B8813" w14:textId="77777777" w:rsidR="00981009" w:rsidRDefault="00981009" w:rsidP="00981009">
      <w:pPr>
        <w:pStyle w:val="Cdigo"/>
      </w:pPr>
      <w:r>
        <w:t xml:space="preserve">    console.log('Servidor Express iniciado en el puerto 3000');</w:t>
      </w:r>
    </w:p>
    <w:p w14:paraId="2930997D" w14:textId="18C03F3C" w:rsidR="00981009" w:rsidRDefault="00981009" w:rsidP="00981009">
      <w:pPr>
        <w:pStyle w:val="Cdigo"/>
      </w:pPr>
      <w:r>
        <w:t>});</w:t>
      </w:r>
    </w:p>
    <w:p w14:paraId="26242208" w14:textId="77777777" w:rsidR="001E77F8" w:rsidRDefault="001E77F8" w:rsidP="001E77F8"/>
    <w:p w14:paraId="657CE0C4" w14:textId="06C494F3" w:rsidR="00DA6E9D" w:rsidRDefault="00DA6E9D" w:rsidP="00DA6E9D">
      <w:r>
        <w:t>Explicación línea por línea:</w:t>
      </w:r>
    </w:p>
    <w:p w14:paraId="02C7BAEA" w14:textId="77777777" w:rsidR="00DA6E9D" w:rsidRDefault="00DA6E9D" w:rsidP="00DA6E9D">
      <w:pPr>
        <w:pStyle w:val="Prrafodelista"/>
        <w:numPr>
          <w:ilvl w:val="0"/>
          <w:numId w:val="5"/>
        </w:numPr>
      </w:pPr>
      <w:r>
        <w:t>const express = require('express');: Importa el módulo Express.</w:t>
      </w:r>
    </w:p>
    <w:p w14:paraId="435A5236" w14:textId="77777777" w:rsidR="00DA6E9D" w:rsidRDefault="00DA6E9D" w:rsidP="00DA6E9D">
      <w:pPr>
        <w:pStyle w:val="Prrafodelista"/>
        <w:numPr>
          <w:ilvl w:val="0"/>
          <w:numId w:val="5"/>
        </w:numPr>
      </w:pPr>
      <w:r>
        <w:t>const app = express();: Crea una instancia de la aplicación Express.</w:t>
      </w:r>
    </w:p>
    <w:p w14:paraId="7B10CC17" w14:textId="77777777" w:rsidR="00DA6E9D" w:rsidRDefault="00DA6E9D" w:rsidP="00DA6E9D">
      <w:pPr>
        <w:pStyle w:val="Prrafodelista"/>
        <w:numPr>
          <w:ilvl w:val="0"/>
          <w:numId w:val="5"/>
        </w:numPr>
      </w:pPr>
      <w:r>
        <w:t>app.get('/', (req, res) =&gt; { ... });: Define una ruta GET para la ruta raíz "/" que responde con "¡Hola Mundo!" cuando se accede.</w:t>
      </w:r>
    </w:p>
    <w:p w14:paraId="6F467E53" w14:textId="4E728378" w:rsidR="00DA6E9D" w:rsidRDefault="00DA6E9D" w:rsidP="00DA6E9D">
      <w:pPr>
        <w:pStyle w:val="Prrafodelista"/>
        <w:numPr>
          <w:ilvl w:val="0"/>
          <w:numId w:val="5"/>
        </w:numPr>
      </w:pPr>
      <w:r>
        <w:t>app.listen(3000, () =&gt; { ... });: Hace que la aplicación Express escuche en el puerto 3000 y muestra un mensaje en la consola cuando el servidor está listo para recibir solicitudes.</w:t>
      </w:r>
    </w:p>
    <w:p w14:paraId="22A2520D" w14:textId="77777777" w:rsidR="00DA6E9D" w:rsidRDefault="00DA6E9D" w:rsidP="001E77F8"/>
    <w:p w14:paraId="05E3B1B6" w14:textId="77777777" w:rsidR="00DA6E9D" w:rsidRDefault="00DA6E9D" w:rsidP="001E77F8"/>
    <w:p w14:paraId="317396FC" w14:textId="77777777" w:rsidR="00DA6E9D" w:rsidRDefault="00DA6E9D" w:rsidP="001E77F8"/>
    <w:p w14:paraId="6B281537" w14:textId="77777777" w:rsidR="00DA6E9D" w:rsidRDefault="00DA6E9D" w:rsidP="001E77F8"/>
    <w:p w14:paraId="4E622B51" w14:textId="77777777" w:rsidR="00DA6E9D" w:rsidRDefault="00DA6E9D" w:rsidP="001E77F8"/>
    <w:p w14:paraId="62E9C472" w14:textId="77777777" w:rsidR="00DA6E9D" w:rsidRDefault="00DA6E9D" w:rsidP="001E77F8"/>
    <w:p w14:paraId="4B5A4F8D" w14:textId="77777777" w:rsidR="00DA6E9D" w:rsidRPr="001E77F8" w:rsidRDefault="00DA6E9D" w:rsidP="001E77F8"/>
    <w:p w14:paraId="5ED6E1CA" w14:textId="0ECBB561" w:rsidR="00012075" w:rsidRDefault="00012075" w:rsidP="00EE34FD">
      <w:pPr>
        <w:pStyle w:val="Ttulo3"/>
      </w:pPr>
      <w:bookmarkStart w:id="10" w:name="_Toc159961355"/>
      <w:r>
        <w:lastRenderedPageBreak/>
        <w:t>Introducción a MongoDB</w:t>
      </w:r>
      <w:bookmarkEnd w:id="10"/>
      <w:r>
        <w:t xml:space="preserve"> </w:t>
      </w:r>
    </w:p>
    <w:p w14:paraId="7E9F77FC" w14:textId="77777777" w:rsidR="00B663C6" w:rsidRDefault="00B663C6" w:rsidP="00B663C6">
      <w:r>
        <w:t>MongoDB es una base de datos NoSQL que difiere de las bases de datos relacionales tradicionales en varios aspectos clave. Mientras que las bases de datos relacionales se basan en tablas y un modelo de datos estructurado, MongoDB utiliza un enfoque orientado a documentos, almacenando datos en documentos JSON (BSON). Esta diferencia fundamental permite una mayor flexibilidad en el esquema de datos, ya que no se requiere una estructura predefinida para los documentos. Por ejemplo, en una aplicación de comercio electrónico, un producto puede tener diferentes conjuntos de atributos, como nombre, descripción, precio y categoría, sin necesidad de seguir un esquema rígido.</w:t>
      </w:r>
    </w:p>
    <w:p w14:paraId="46CAF8C1" w14:textId="77777777" w:rsidR="00B663C6" w:rsidRDefault="00B663C6" w:rsidP="00B663C6"/>
    <w:p w14:paraId="338575EB" w14:textId="22DB3D01" w:rsidR="00134718" w:rsidRDefault="00B663C6" w:rsidP="00B663C6">
      <w:r w:rsidRPr="00A92557">
        <w:rPr>
          <w:u w:val="single"/>
        </w:rPr>
        <w:t>Las ventajas de utilizar MongoDB incluyen</w:t>
      </w:r>
      <w:r w:rsidR="00A92557">
        <w:t>:</w:t>
      </w:r>
    </w:p>
    <w:p w14:paraId="45BC5749" w14:textId="665594FA" w:rsidR="00885205" w:rsidRDefault="00A92557" w:rsidP="00A92557">
      <w:pPr>
        <w:pStyle w:val="Prrafodelista"/>
        <w:numPr>
          <w:ilvl w:val="0"/>
          <w:numId w:val="6"/>
        </w:numPr>
      </w:pPr>
      <w:r>
        <w:t xml:space="preserve">Capacidad </w:t>
      </w:r>
      <w:r w:rsidR="00B663C6">
        <w:t>de escalabilidad horizontal fácil y automática</w:t>
      </w:r>
    </w:p>
    <w:p w14:paraId="2FCDB963" w14:textId="6AF5A435" w:rsidR="00885205" w:rsidRDefault="00A92557" w:rsidP="00A92557">
      <w:pPr>
        <w:pStyle w:val="Prrafodelista"/>
        <w:numPr>
          <w:ilvl w:val="0"/>
          <w:numId w:val="6"/>
        </w:numPr>
      </w:pPr>
      <w:r>
        <w:t xml:space="preserve">Esquema </w:t>
      </w:r>
      <w:r w:rsidR="00B663C6">
        <w:t>flexible y dinámico</w:t>
      </w:r>
    </w:p>
    <w:p w14:paraId="30BB9CAE" w14:textId="3AD9D4A3" w:rsidR="00885205" w:rsidRDefault="00A92557" w:rsidP="00A92557">
      <w:pPr>
        <w:pStyle w:val="Prrafodelista"/>
        <w:numPr>
          <w:ilvl w:val="0"/>
          <w:numId w:val="6"/>
        </w:numPr>
      </w:pPr>
      <w:r>
        <w:t xml:space="preserve">Rendimiento </w:t>
      </w:r>
      <w:r w:rsidR="00B663C6">
        <w:t>en lecturas y escrituras</w:t>
      </w:r>
    </w:p>
    <w:p w14:paraId="649EAA26" w14:textId="301447C3" w:rsidR="00885205" w:rsidRDefault="00A92557" w:rsidP="00A92557">
      <w:pPr>
        <w:pStyle w:val="Prrafodelista"/>
        <w:numPr>
          <w:ilvl w:val="0"/>
          <w:numId w:val="6"/>
        </w:numPr>
      </w:pPr>
      <w:r>
        <w:t xml:space="preserve">Capacidad </w:t>
      </w:r>
      <w:r w:rsidR="00B663C6">
        <w:t xml:space="preserve">para manejar grandes volúmenes de datos semi-estructurados o no estructurados. </w:t>
      </w:r>
    </w:p>
    <w:p w14:paraId="2E65446A" w14:textId="77777777" w:rsidR="00885205" w:rsidRDefault="00885205" w:rsidP="00B663C6"/>
    <w:p w14:paraId="73B5E7D7" w14:textId="35F2604D" w:rsidR="00B663C6" w:rsidRDefault="00B663C6" w:rsidP="00B663C6">
      <w:r>
        <w:t>Esto lo hace especialmente adecuado para proyectos o aplicaciones donde se requiere escalabilidad, flexibilidad en el esquema de datos y manejo eficiente de grandes cantidades de datos, como aplicaciones web, móviles, Internet de las cosas (IoT) y análisis de big data.</w:t>
      </w:r>
    </w:p>
    <w:p w14:paraId="248C1A3E" w14:textId="77777777" w:rsidR="00B663C6" w:rsidRDefault="00B663C6" w:rsidP="00B663C6"/>
    <w:p w14:paraId="2DD78F2C" w14:textId="77777777" w:rsidR="00B663C6" w:rsidRDefault="00B663C6" w:rsidP="00B663C6">
      <w:r>
        <w:t>En MongoDB, los datos se estructuran en documentos JSON (BSON) dentro de colecciones, en contraste con las tablas y filas de las bases de datos relacionales. Cada documento puede tener una estructura interna más compleja, incluyendo arreglos y objetos anidados. Por ejemplo, en una aplicación de redes sociales, un documento de usuario puede contener campos como nombre, edad, lista de amigos y publicaciones, todo en un solo documento.</w:t>
      </w:r>
    </w:p>
    <w:p w14:paraId="419C4BDF" w14:textId="77777777" w:rsidR="00B663C6" w:rsidRDefault="00B663C6" w:rsidP="00B663C6"/>
    <w:p w14:paraId="24178F64" w14:textId="77777777" w:rsidR="00B663C6" w:rsidRDefault="00B663C6" w:rsidP="00B663C6">
      <w:r>
        <w:t>BSON, o Binary JSON, es la representación binaria de JSON que se utiliza en MongoDB para almacenar y transferir datos de manera eficiente. Esto mejora el rendimiento de MongoDB al permitir una serialización y deserialización más rápida de los datos.</w:t>
      </w:r>
    </w:p>
    <w:p w14:paraId="36E4BFF4" w14:textId="77777777" w:rsidR="00B663C6" w:rsidRDefault="00B663C6" w:rsidP="00B663C6"/>
    <w:p w14:paraId="62953880" w14:textId="044CB61E" w:rsidR="00B663C6" w:rsidRDefault="00B663C6" w:rsidP="00B663C6">
      <w:r>
        <w:t>MongoDB maneja la escalabilidad horizontal distribuyendo los datos a través de clústeres de servidores, utilizando técnicas como la replicación y la fragmentación (sharding). La replicación implica mantener copias redundantes de los datos en varios servidores para garantizar la disponibilidad y la tolerancia a fallos. Por otro lado, la fragmentación implica distribuir los datos en múltiples servidores para mejorar el rendimiento y la escalabilidad horizontal. Proporciona características como copias de seguridad automáticas, monitoreo y escalabilidad automática, lo que simplifica la gestión de bases de datos en entornos de producción.</w:t>
      </w:r>
    </w:p>
    <w:p w14:paraId="11A568E2" w14:textId="77777777" w:rsidR="00B663C6" w:rsidRDefault="00B663C6" w:rsidP="00B663C6"/>
    <w:p w14:paraId="7A355B68" w14:textId="5F3355CA" w:rsidR="00FF5657" w:rsidRDefault="00B663C6" w:rsidP="00B663C6">
      <w:r>
        <w:t>En cuanto a la consulta, MongoDB utiliza un lenguaje de consulta basado en documentos que permite consultas poderosas y complejas, incluyendo consultas anidadas y estructuras flexibles. Por ejemplo, podemos recuperar todos los usuarios mayores de 18 años en una aplicación de redes sociales con la siguiente consulta en MongoDB:</w:t>
      </w:r>
      <w:r w:rsidR="00413BD8">
        <w:t xml:space="preserve"> </w:t>
      </w:r>
      <w:r w:rsidR="00413BD8" w:rsidRPr="00413BD8">
        <w:rPr>
          <w:rFonts w:ascii="Courier New" w:hAnsi="Courier New" w:cs="Courier New"/>
        </w:rPr>
        <w:t>db.usuarios.find({ edad: { $gt: 18 } })</w:t>
      </w:r>
    </w:p>
    <w:p w14:paraId="6E3C5B15" w14:textId="77777777" w:rsidR="00FF5657" w:rsidRDefault="00FF5657" w:rsidP="00FF5657"/>
    <w:p w14:paraId="32C68F46" w14:textId="0CA4DC90" w:rsidR="00413BD8" w:rsidRDefault="00E95DA0" w:rsidP="00FF5657">
      <w:r w:rsidRPr="00E95DA0">
        <w:t>Para instalar y configurar MongoDB en un sistema operativo, los pasos generales incluyen descargar el paquete de instalación desde el sitio web oficial, seguir las instrucciones específicas del sistema operativo para instalar el paquete, configurar el archivo de configuración según sea necesario, iniciar el servicio y opcionalmente configurar la seguridad y otras opciones específicas del entorno.</w:t>
      </w:r>
    </w:p>
    <w:p w14:paraId="32805CF4" w14:textId="77777777" w:rsidR="00FF5657" w:rsidRDefault="00FF5657" w:rsidP="00FF5657"/>
    <w:p w14:paraId="1F6C0163" w14:textId="77777777" w:rsidR="00CC1F12" w:rsidRPr="00FF5657" w:rsidRDefault="00CC1F12" w:rsidP="00FF5657"/>
    <w:p w14:paraId="110606D9" w14:textId="37F9F7A5" w:rsidR="00012075" w:rsidRDefault="00012075" w:rsidP="00EE34FD">
      <w:pPr>
        <w:pStyle w:val="Ttulo3"/>
      </w:pPr>
      <w:bookmarkStart w:id="11" w:name="_Toc159961356"/>
      <w:r>
        <w:lastRenderedPageBreak/>
        <w:t>Introducción a Angular</w:t>
      </w:r>
      <w:bookmarkEnd w:id="11"/>
    </w:p>
    <w:p w14:paraId="65662F00" w14:textId="0A4A4784" w:rsidR="001802D3" w:rsidRDefault="001802D3" w:rsidP="001802D3">
      <w:r>
        <w:t xml:space="preserve">Angular, un framework de desarrollo frontend creado por Google, se ha convertido en una opción popular para construir aplicaciones web dinámicas y de una sola página (SPA). </w:t>
      </w:r>
    </w:p>
    <w:p w14:paraId="1C2612AE" w14:textId="77777777" w:rsidR="001802D3" w:rsidRDefault="001802D3" w:rsidP="001802D3"/>
    <w:p w14:paraId="7BA76477" w14:textId="77777777" w:rsidR="001802D3" w:rsidRDefault="001802D3" w:rsidP="001802D3">
      <w:r>
        <w:t>Angular ofrece una estructura robusta y bien definida para el desarrollo, lo que simplifica la organización y mantenimiento del código. Su enfoque en la inyección de dependencias facilita la gestión de dependencias y la escritura de pruebas unitarias. Además, su herramienta CLI (Command Line Interface) agiliza la creación de proyectos y la generación de componentes y servicios.</w:t>
      </w:r>
    </w:p>
    <w:p w14:paraId="5FC61F77" w14:textId="77777777" w:rsidR="001802D3" w:rsidRDefault="001802D3" w:rsidP="001802D3"/>
    <w:p w14:paraId="4EB20A58" w14:textId="77777777" w:rsidR="001802D3" w:rsidRDefault="001802D3" w:rsidP="001802D3">
      <w:r>
        <w:t>Un aspecto destacado de Angular es su sistema de enlace de datos bidireccional, que automatiza la sincronización de datos entre el modelo y la vista. Esto significa que cualquier cambio en los datos se reflejará automáticamente en la interfaz de usuario y viceversa, lo que mejora la experiencia del usuario y simplifica el desarrollo.</w:t>
      </w:r>
    </w:p>
    <w:p w14:paraId="1F43C450" w14:textId="77777777" w:rsidR="001802D3" w:rsidRDefault="001802D3" w:rsidP="001802D3"/>
    <w:p w14:paraId="5EECCC9C" w14:textId="77777777" w:rsidR="0054045C" w:rsidRPr="0054045C" w:rsidRDefault="001802D3" w:rsidP="001802D3">
      <w:pPr>
        <w:rPr>
          <w:u w:val="single"/>
        </w:rPr>
      </w:pPr>
      <w:r w:rsidRPr="0054045C">
        <w:rPr>
          <w:u w:val="single"/>
        </w:rPr>
        <w:t>Entonces, ¿en qué casos es recomendable utilizar Angular?</w:t>
      </w:r>
    </w:p>
    <w:p w14:paraId="691412BD" w14:textId="41A22FBB" w:rsidR="0054045C" w:rsidRDefault="001802D3" w:rsidP="0054045C">
      <w:pPr>
        <w:pStyle w:val="Prrafodelista"/>
        <w:numPr>
          <w:ilvl w:val="0"/>
          <w:numId w:val="7"/>
        </w:numPr>
      </w:pPr>
      <w:r>
        <w:t xml:space="preserve">Es ideal para proyectos de gran envergadura que requieran una arquitectura escalable y bien definida. </w:t>
      </w:r>
    </w:p>
    <w:p w14:paraId="59523403" w14:textId="77777777" w:rsidR="0054045C" w:rsidRDefault="001802D3" w:rsidP="0054045C">
      <w:pPr>
        <w:pStyle w:val="Prrafodelista"/>
        <w:numPr>
          <w:ilvl w:val="0"/>
          <w:numId w:val="7"/>
        </w:numPr>
      </w:pPr>
      <w:r>
        <w:t xml:space="preserve">También es perfecto para aplicaciones de una sola página (SPA) que necesiten un enrutamiento complejo y un manejo de estados eficiente. </w:t>
      </w:r>
    </w:p>
    <w:p w14:paraId="05CEEB96" w14:textId="421FCEED" w:rsidR="001802D3" w:rsidRDefault="001802D3" w:rsidP="0054045C">
      <w:pPr>
        <w:pStyle w:val="Prrafodelista"/>
        <w:numPr>
          <w:ilvl w:val="0"/>
          <w:numId w:val="7"/>
        </w:numPr>
      </w:pPr>
      <w:r>
        <w:t>Además, su enfoque en el desarrollo empresarial lo hace adecuado para proyectos que necesiten características como internacionalización, accesibilidad y seguridad integradas.</w:t>
      </w:r>
    </w:p>
    <w:p w14:paraId="6E3087A5" w14:textId="77777777" w:rsidR="001802D3" w:rsidRDefault="001802D3" w:rsidP="001802D3"/>
    <w:p w14:paraId="1F1C4230" w14:textId="77777777" w:rsidR="0054045C" w:rsidRDefault="0054045C" w:rsidP="001802D3"/>
    <w:p w14:paraId="6EDD9526" w14:textId="77777777" w:rsidR="0054045C" w:rsidRDefault="0054045C" w:rsidP="001802D3"/>
    <w:p w14:paraId="03E8B4CB" w14:textId="77777777" w:rsidR="0054045C" w:rsidRDefault="0054045C" w:rsidP="001802D3"/>
    <w:p w14:paraId="09A2A283" w14:textId="77777777" w:rsidR="0054045C" w:rsidRDefault="0054045C" w:rsidP="001802D3"/>
    <w:p w14:paraId="7351D9AC" w14:textId="56D0C0F2" w:rsidR="00E95DA0" w:rsidRDefault="001802D3" w:rsidP="001802D3">
      <w:r>
        <w:lastRenderedPageBreak/>
        <w:t>Para entender mejor cómo funciona Angular, veamos un ejemplo básico de código:</w:t>
      </w:r>
    </w:p>
    <w:tbl>
      <w:tblPr>
        <w:tblStyle w:val="Tablaconcuadrcula"/>
        <w:tblpPr w:leftFromText="141" w:rightFromText="141" w:vertAnchor="text" w:horzAnchor="margin" w:tblpY="194"/>
        <w:tblW w:w="0" w:type="auto"/>
        <w:tblLook w:val="04A0" w:firstRow="1" w:lastRow="0" w:firstColumn="1" w:lastColumn="0" w:noHBand="0" w:noVBand="1"/>
      </w:tblPr>
      <w:tblGrid>
        <w:gridCol w:w="8828"/>
      </w:tblGrid>
      <w:tr w:rsidR="00025EC4" w14:paraId="07E3095E" w14:textId="77777777" w:rsidTr="005924D6">
        <w:tc>
          <w:tcPr>
            <w:tcW w:w="8828" w:type="dxa"/>
            <w:tcBorders>
              <w:top w:val="nil"/>
              <w:left w:val="nil"/>
              <w:bottom w:val="single" w:sz="4" w:space="0" w:color="auto"/>
              <w:right w:val="nil"/>
            </w:tcBorders>
          </w:tcPr>
          <w:p w14:paraId="571CE004" w14:textId="77777777" w:rsidR="00025EC4" w:rsidRPr="00412861" w:rsidRDefault="00025EC4" w:rsidP="00025EC4">
            <w:pPr>
              <w:pStyle w:val="Cdigo"/>
              <w:rPr>
                <w:lang w:val="en-US"/>
              </w:rPr>
            </w:pPr>
            <w:r w:rsidRPr="00412861">
              <w:rPr>
                <w:lang w:val="en-US"/>
              </w:rPr>
              <w:t>// app.component.ts</w:t>
            </w:r>
          </w:p>
          <w:p w14:paraId="09CAE594" w14:textId="77777777" w:rsidR="00025EC4" w:rsidRPr="00412861" w:rsidRDefault="00025EC4" w:rsidP="00025EC4">
            <w:pPr>
              <w:pStyle w:val="Cdigo"/>
              <w:rPr>
                <w:lang w:val="en-US"/>
              </w:rPr>
            </w:pPr>
          </w:p>
          <w:p w14:paraId="47D6165D" w14:textId="77777777" w:rsidR="00025EC4" w:rsidRPr="00412861" w:rsidRDefault="00025EC4" w:rsidP="00025EC4">
            <w:pPr>
              <w:pStyle w:val="Cdigo"/>
              <w:rPr>
                <w:lang w:val="en-US"/>
              </w:rPr>
            </w:pPr>
            <w:r w:rsidRPr="00412861">
              <w:rPr>
                <w:lang w:val="en-US"/>
              </w:rPr>
              <w:t>import { Component } from '@angular/core';</w:t>
            </w:r>
          </w:p>
          <w:p w14:paraId="7B24BF14" w14:textId="77777777" w:rsidR="00025EC4" w:rsidRPr="00412861" w:rsidRDefault="00025EC4" w:rsidP="00025EC4">
            <w:pPr>
              <w:pStyle w:val="Cdigo"/>
              <w:rPr>
                <w:lang w:val="en-US"/>
              </w:rPr>
            </w:pPr>
          </w:p>
          <w:p w14:paraId="4BC3658A" w14:textId="77777777" w:rsidR="00025EC4" w:rsidRPr="00412861" w:rsidRDefault="00025EC4" w:rsidP="00025EC4">
            <w:pPr>
              <w:pStyle w:val="Cdigo"/>
              <w:rPr>
                <w:lang w:val="en-US"/>
              </w:rPr>
            </w:pPr>
            <w:r w:rsidRPr="00412861">
              <w:rPr>
                <w:lang w:val="en-US"/>
              </w:rPr>
              <w:t>@Component({</w:t>
            </w:r>
          </w:p>
          <w:p w14:paraId="221B41F7" w14:textId="77777777" w:rsidR="00025EC4" w:rsidRPr="00412861" w:rsidRDefault="00025EC4" w:rsidP="00025EC4">
            <w:pPr>
              <w:pStyle w:val="Cdigo"/>
              <w:rPr>
                <w:lang w:val="en-US"/>
              </w:rPr>
            </w:pPr>
            <w:r w:rsidRPr="00412861">
              <w:rPr>
                <w:lang w:val="en-US"/>
              </w:rPr>
              <w:t xml:space="preserve">  selector: 'app-root',</w:t>
            </w:r>
          </w:p>
          <w:p w14:paraId="0ABE6A9D" w14:textId="77777777" w:rsidR="00025EC4" w:rsidRPr="00412861" w:rsidRDefault="00025EC4" w:rsidP="00025EC4">
            <w:pPr>
              <w:pStyle w:val="Cdigo"/>
              <w:rPr>
                <w:lang w:val="en-US"/>
              </w:rPr>
            </w:pPr>
            <w:r w:rsidRPr="00412861">
              <w:rPr>
                <w:lang w:val="en-US"/>
              </w:rPr>
              <w:t xml:space="preserve">  templateUrl: './app.component.html',</w:t>
            </w:r>
          </w:p>
          <w:p w14:paraId="460CC042" w14:textId="77777777" w:rsidR="00025EC4" w:rsidRPr="00412861" w:rsidRDefault="00025EC4" w:rsidP="00025EC4">
            <w:pPr>
              <w:pStyle w:val="Cdigo"/>
              <w:rPr>
                <w:lang w:val="en-US"/>
              </w:rPr>
            </w:pPr>
            <w:r w:rsidRPr="00412861">
              <w:rPr>
                <w:lang w:val="en-US"/>
              </w:rPr>
              <w:t xml:space="preserve">  styleUrls: ['./app.component.css']</w:t>
            </w:r>
          </w:p>
          <w:p w14:paraId="723878CB" w14:textId="77777777" w:rsidR="00025EC4" w:rsidRDefault="00025EC4" w:rsidP="00025EC4">
            <w:pPr>
              <w:pStyle w:val="Cdigo"/>
            </w:pPr>
            <w:r>
              <w:t>})</w:t>
            </w:r>
          </w:p>
          <w:p w14:paraId="7B7EF542" w14:textId="77777777" w:rsidR="00025EC4" w:rsidRDefault="00025EC4" w:rsidP="00025EC4">
            <w:pPr>
              <w:pStyle w:val="Cdigo"/>
            </w:pPr>
            <w:r>
              <w:t>export class AppComponent {</w:t>
            </w:r>
          </w:p>
          <w:p w14:paraId="5093EC5F" w14:textId="77777777" w:rsidR="00025EC4" w:rsidRDefault="00025EC4" w:rsidP="00025EC4">
            <w:pPr>
              <w:pStyle w:val="Cdigo"/>
            </w:pPr>
            <w:r>
              <w:t xml:space="preserve">  title = 'Mi primera aplicación Angular';</w:t>
            </w:r>
          </w:p>
          <w:p w14:paraId="43F59B25" w14:textId="77777777" w:rsidR="00025EC4" w:rsidRDefault="00025EC4" w:rsidP="00025EC4">
            <w:pPr>
              <w:pStyle w:val="Cdigo"/>
            </w:pPr>
            <w:r>
              <w:t>}</w:t>
            </w:r>
          </w:p>
          <w:p w14:paraId="55DFDB0B" w14:textId="611D8148" w:rsidR="005924D6" w:rsidRDefault="005924D6" w:rsidP="00025EC4">
            <w:pPr>
              <w:pStyle w:val="Cdigo"/>
            </w:pPr>
          </w:p>
        </w:tc>
      </w:tr>
      <w:tr w:rsidR="00025EC4" w14:paraId="2FC3A4D3" w14:textId="77777777" w:rsidTr="005924D6">
        <w:tc>
          <w:tcPr>
            <w:tcW w:w="8828" w:type="dxa"/>
            <w:tcBorders>
              <w:top w:val="single" w:sz="4" w:space="0" w:color="auto"/>
              <w:left w:val="nil"/>
              <w:bottom w:val="nil"/>
              <w:right w:val="nil"/>
            </w:tcBorders>
          </w:tcPr>
          <w:p w14:paraId="011273EF" w14:textId="77777777" w:rsidR="005924D6" w:rsidRDefault="005924D6" w:rsidP="00025EC4">
            <w:pPr>
              <w:pStyle w:val="Cdigo"/>
              <w:rPr>
                <w:lang w:val="en-US"/>
              </w:rPr>
            </w:pPr>
          </w:p>
          <w:p w14:paraId="2BEB22DB" w14:textId="404DBB2D" w:rsidR="00025EC4" w:rsidRPr="00DF67C9" w:rsidRDefault="00025EC4" w:rsidP="00025EC4">
            <w:pPr>
              <w:pStyle w:val="Cdigo"/>
              <w:rPr>
                <w:lang w:val="en-US"/>
              </w:rPr>
            </w:pPr>
            <w:r w:rsidRPr="00DF67C9">
              <w:rPr>
                <w:lang w:val="en-US"/>
              </w:rPr>
              <w:t>&lt;!-- app.component.html --&gt;</w:t>
            </w:r>
          </w:p>
          <w:p w14:paraId="76A4FEE0" w14:textId="77777777" w:rsidR="00025EC4" w:rsidRPr="00DF67C9" w:rsidRDefault="00025EC4" w:rsidP="00025EC4">
            <w:pPr>
              <w:pStyle w:val="Cdigo"/>
              <w:rPr>
                <w:lang w:val="en-US"/>
              </w:rPr>
            </w:pPr>
          </w:p>
          <w:p w14:paraId="32D2D6FB" w14:textId="77777777" w:rsidR="00025EC4" w:rsidRPr="00DF67C9" w:rsidRDefault="00025EC4" w:rsidP="00025EC4">
            <w:pPr>
              <w:pStyle w:val="Cdigo"/>
              <w:rPr>
                <w:lang w:val="en-US"/>
              </w:rPr>
            </w:pPr>
            <w:r w:rsidRPr="00DF67C9">
              <w:rPr>
                <w:lang w:val="en-US"/>
              </w:rPr>
              <w:t>&lt;h1&gt;{{ title }}&lt;/h1&gt;</w:t>
            </w:r>
          </w:p>
          <w:p w14:paraId="5D8E1B8C" w14:textId="77777777" w:rsidR="00025EC4" w:rsidRDefault="00025EC4" w:rsidP="00025EC4">
            <w:pPr>
              <w:pStyle w:val="Cdigo"/>
            </w:pPr>
            <w:r>
              <w:t>&lt;p&gt;Bienvenido a mi primera aplicación Angular&lt;/p&gt;</w:t>
            </w:r>
          </w:p>
        </w:tc>
      </w:tr>
    </w:tbl>
    <w:p w14:paraId="25B5D816" w14:textId="77777777" w:rsidR="00E95DA0" w:rsidRDefault="00E95DA0" w:rsidP="00E95DA0"/>
    <w:p w14:paraId="30823467" w14:textId="146B54EA" w:rsidR="00E85F9F" w:rsidRDefault="00E85F9F" w:rsidP="00E95DA0">
      <w:r w:rsidRPr="00E85F9F">
        <w:t>En este ejemplo, hemos creado un componente Angular llamado AppComponent que muestra un título y un mensaje de bienvenida. La propiedad title se enlaza con la plantilla HTML usando interpolación ({{ title }}), lo que permite mostrar dinámicamente el título en la interfaz de usuario.</w:t>
      </w:r>
    </w:p>
    <w:p w14:paraId="58C95030" w14:textId="77777777" w:rsidR="00DF67C9" w:rsidRPr="00E95DA0" w:rsidRDefault="00DF67C9" w:rsidP="00E95DA0"/>
    <w:p w14:paraId="2F41682F" w14:textId="1C639A59" w:rsidR="00012075" w:rsidRDefault="00012075" w:rsidP="00A72EC8">
      <w:pPr>
        <w:pStyle w:val="Ttulo3"/>
      </w:pPr>
      <w:bookmarkStart w:id="12" w:name="_Toc159961357"/>
      <w:r>
        <w:t>Introducción a TypeScript</w:t>
      </w:r>
      <w:bookmarkEnd w:id="12"/>
    </w:p>
    <w:p w14:paraId="695B8068" w14:textId="77777777" w:rsidR="002247B1" w:rsidRDefault="002247B1" w:rsidP="002247B1">
      <w:r>
        <w:t>TypeScript es un superconjunto de JavaScript desarrollado por Microsoft. Agrega tipado estático opcional, lo que significa que puedes agregar tipos a tus variables, parámetros de función y valores de retorno de función si lo deseas. Esto proporciona un nivel adicional de seguridad y claridad al código.</w:t>
      </w:r>
    </w:p>
    <w:p w14:paraId="5C36629E" w14:textId="77777777" w:rsidR="001226A1" w:rsidRDefault="001226A1" w:rsidP="002247B1"/>
    <w:p w14:paraId="769A7248" w14:textId="77777777" w:rsidR="002247B1" w:rsidRDefault="002247B1" w:rsidP="002247B1">
      <w:r>
        <w:t>¿Cuáles son las ventajas principales de utilizar TypeScript sobre JavaScript?</w:t>
      </w:r>
    </w:p>
    <w:p w14:paraId="2DFDC2FF" w14:textId="3A536D7B" w:rsidR="0006036E" w:rsidRDefault="0006036E" w:rsidP="0006036E">
      <w:pPr>
        <w:pStyle w:val="Prrafodelista"/>
        <w:numPr>
          <w:ilvl w:val="0"/>
          <w:numId w:val="8"/>
        </w:numPr>
      </w:pPr>
      <w:r>
        <w:t xml:space="preserve">Detección </w:t>
      </w:r>
      <w:r w:rsidR="002247B1">
        <w:t>de errores en tiempo de compilación</w:t>
      </w:r>
    </w:p>
    <w:p w14:paraId="40E859FF" w14:textId="4F6FABA1" w:rsidR="0006036E" w:rsidRDefault="0006036E" w:rsidP="0006036E">
      <w:pPr>
        <w:pStyle w:val="Prrafodelista"/>
        <w:numPr>
          <w:ilvl w:val="0"/>
          <w:numId w:val="8"/>
        </w:numPr>
      </w:pPr>
      <w:r>
        <w:t xml:space="preserve">Mejor </w:t>
      </w:r>
      <w:r w:rsidR="002247B1">
        <w:t xml:space="preserve">mantenibilidad del código y soporte para características de última generación de JavaScript (ES6+). </w:t>
      </w:r>
    </w:p>
    <w:p w14:paraId="1E1F1989" w14:textId="58C7463D" w:rsidR="002247B1" w:rsidRDefault="0006036E" w:rsidP="0006036E">
      <w:pPr>
        <w:pStyle w:val="Prrafodelista"/>
        <w:numPr>
          <w:ilvl w:val="0"/>
          <w:numId w:val="8"/>
        </w:numPr>
      </w:pPr>
      <w:r>
        <w:lastRenderedPageBreak/>
        <w:t xml:space="preserve">Las </w:t>
      </w:r>
      <w:r w:rsidR="002247B1">
        <w:t>herramientas de desarrollo, especialmente los IDEs como Visual Studio Code, ofrecen un soporte más robusto para TypeScript, facilitando el proceso de codificación.</w:t>
      </w:r>
    </w:p>
    <w:p w14:paraId="2A236D78" w14:textId="77777777" w:rsidR="002247B1" w:rsidRDefault="002247B1" w:rsidP="002247B1"/>
    <w:p w14:paraId="2C2B601F" w14:textId="77777777" w:rsidR="002247B1" w:rsidRDefault="002247B1" w:rsidP="002247B1">
      <w:r>
        <w:t>¿En qué tipo de proyectos es más beneficioso utilizar TypeScript?</w:t>
      </w:r>
    </w:p>
    <w:p w14:paraId="171362B3" w14:textId="77777777" w:rsidR="002247B1" w:rsidRDefault="002247B1" w:rsidP="002247B1">
      <w:r>
        <w:t>TypeScript brilla en proyectos grandes y complejos, donde la claridad y la detección temprana de errores son fundamentales. También es útil en equipos de desarrollo con múltiples miembros, ya que facilita la comprensión y colaboración en el código.</w:t>
      </w:r>
    </w:p>
    <w:p w14:paraId="5DBE33E8" w14:textId="77777777" w:rsidR="002247B1" w:rsidRDefault="002247B1" w:rsidP="002247B1"/>
    <w:p w14:paraId="249770D8" w14:textId="74B6E498" w:rsidR="002247B1" w:rsidRDefault="002247B1" w:rsidP="002247B1">
      <w:r w:rsidRPr="0006036E">
        <w:rPr>
          <w:b/>
          <w:bCs/>
        </w:rPr>
        <w:t>Ejemplos y casos de uso</w:t>
      </w:r>
      <w:r>
        <w:t>:</w:t>
      </w:r>
    </w:p>
    <w:p w14:paraId="60D0CAA2" w14:textId="77777777" w:rsidR="002247B1" w:rsidRDefault="002247B1" w:rsidP="002247B1">
      <w:r w:rsidRPr="0006036E">
        <w:rPr>
          <w:u w:val="single"/>
        </w:rPr>
        <w:t>Declaración de variables con tipo</w:t>
      </w:r>
      <w:r>
        <w:t>:</w:t>
      </w:r>
    </w:p>
    <w:p w14:paraId="29F48D19" w14:textId="44FAA396" w:rsidR="00E85F9F" w:rsidRDefault="002247B1" w:rsidP="002247B1">
      <w:r>
        <w:t xml:space="preserve">En TypeScript, puedes declarar una variable con tipo utilizando la sintaxis </w:t>
      </w:r>
      <w:r w:rsidRPr="00DF6866">
        <w:rPr>
          <w:rFonts w:ascii="Courier New" w:hAnsi="Courier New" w:cs="Courier New"/>
        </w:rPr>
        <w:t>let/var/const nombreVariable: tipo</w:t>
      </w:r>
      <w:r>
        <w:t>;. Por ejemplo:</w:t>
      </w:r>
    </w:p>
    <w:p w14:paraId="621ED4B6" w14:textId="77777777" w:rsidR="009921E1" w:rsidRDefault="009921E1" w:rsidP="009921E1">
      <w:pPr>
        <w:pStyle w:val="Cdigo"/>
      </w:pPr>
      <w:r>
        <w:t>// archivo: ejemplo.ts</w:t>
      </w:r>
    </w:p>
    <w:p w14:paraId="15287053" w14:textId="53D32F0B" w:rsidR="00E85F9F" w:rsidRDefault="009921E1" w:rsidP="009921E1">
      <w:pPr>
        <w:pStyle w:val="Cdigo"/>
      </w:pPr>
      <w:r>
        <w:t>let edad: number;</w:t>
      </w:r>
    </w:p>
    <w:p w14:paraId="0A460A92" w14:textId="77777777" w:rsidR="0006036E" w:rsidRDefault="0006036E" w:rsidP="00E85F9F"/>
    <w:p w14:paraId="7E02CB90" w14:textId="77777777" w:rsidR="009921E1" w:rsidRDefault="009921E1" w:rsidP="009921E1">
      <w:r>
        <w:t>Definición de funciones con tipos de parámetros y tipo de retorno:</w:t>
      </w:r>
    </w:p>
    <w:p w14:paraId="4948BF54" w14:textId="4C48474D" w:rsidR="009921E1" w:rsidRDefault="009921E1" w:rsidP="009921E1">
      <w:r>
        <w:t>En TypeScript, puedes definir una función con tipos de parámetros y tipo de retorno como sigue:</w:t>
      </w:r>
    </w:p>
    <w:p w14:paraId="1FC4A2C1" w14:textId="77777777" w:rsidR="00547311" w:rsidRPr="00547311" w:rsidRDefault="00547311" w:rsidP="00547311">
      <w:pPr>
        <w:pStyle w:val="Cdigo"/>
        <w:rPr>
          <w:lang w:val="en-US"/>
        </w:rPr>
      </w:pPr>
      <w:r w:rsidRPr="00547311">
        <w:rPr>
          <w:lang w:val="en-US"/>
        </w:rPr>
        <w:t>// archivo: ejemplo.ts</w:t>
      </w:r>
    </w:p>
    <w:p w14:paraId="55A49191" w14:textId="77777777" w:rsidR="00547311" w:rsidRPr="00547311" w:rsidRDefault="00547311" w:rsidP="00547311">
      <w:pPr>
        <w:pStyle w:val="Cdigo"/>
        <w:rPr>
          <w:lang w:val="en-US"/>
        </w:rPr>
      </w:pPr>
      <w:r w:rsidRPr="00547311">
        <w:rPr>
          <w:lang w:val="en-US"/>
        </w:rPr>
        <w:t>function suma(a: number, b: number): number {</w:t>
      </w:r>
    </w:p>
    <w:p w14:paraId="25713E25" w14:textId="77777777" w:rsidR="00547311" w:rsidRDefault="00547311" w:rsidP="00547311">
      <w:pPr>
        <w:pStyle w:val="Cdigo"/>
      </w:pPr>
      <w:r w:rsidRPr="00547311">
        <w:rPr>
          <w:lang w:val="en-US"/>
        </w:rPr>
        <w:t xml:space="preserve">    </w:t>
      </w:r>
      <w:r>
        <w:t>return a + b;</w:t>
      </w:r>
    </w:p>
    <w:p w14:paraId="5B117851" w14:textId="0469DC73" w:rsidR="009921E1" w:rsidRDefault="00547311" w:rsidP="00547311">
      <w:pPr>
        <w:pStyle w:val="Cdigo"/>
      </w:pPr>
      <w:r>
        <w:t>}</w:t>
      </w:r>
    </w:p>
    <w:p w14:paraId="572D3EEC" w14:textId="77777777" w:rsidR="0006036E" w:rsidRDefault="0006036E" w:rsidP="00E85F9F"/>
    <w:p w14:paraId="6B4F7EE3" w14:textId="64DE47F8" w:rsidR="00547311" w:rsidRDefault="00547311" w:rsidP="00547311">
      <w:r>
        <w:t>Uso de interfaces:</w:t>
      </w:r>
      <w:r>
        <w:t xml:space="preserve"> </w:t>
      </w:r>
      <w:r>
        <w:t>Las interfaces en TypeScript definen la forma de un objeto, especificando qué propiedades y métodos debe tener. Son útiles para establecer contratos en el código. Por ejemplo:</w:t>
      </w:r>
    </w:p>
    <w:p w14:paraId="49793D07" w14:textId="77777777" w:rsidR="00F03229" w:rsidRDefault="00F03229" w:rsidP="00F03229">
      <w:pPr>
        <w:pStyle w:val="Cdigo"/>
      </w:pPr>
      <w:r>
        <w:t>// archivo: ejemplo.ts</w:t>
      </w:r>
    </w:p>
    <w:p w14:paraId="4B27178C" w14:textId="77777777" w:rsidR="00F03229" w:rsidRDefault="00F03229" w:rsidP="00F03229">
      <w:pPr>
        <w:pStyle w:val="Cdigo"/>
      </w:pPr>
      <w:r>
        <w:t>interface Persona {</w:t>
      </w:r>
    </w:p>
    <w:p w14:paraId="35BF462E" w14:textId="77777777" w:rsidR="00F03229" w:rsidRDefault="00F03229" w:rsidP="00F03229">
      <w:pPr>
        <w:pStyle w:val="Cdigo"/>
      </w:pPr>
      <w:r>
        <w:t xml:space="preserve">    nombre: string;</w:t>
      </w:r>
    </w:p>
    <w:p w14:paraId="05F410E8" w14:textId="77777777" w:rsidR="00F03229" w:rsidRDefault="00F03229" w:rsidP="00F03229">
      <w:pPr>
        <w:pStyle w:val="Cdigo"/>
      </w:pPr>
      <w:r>
        <w:t xml:space="preserve">    edad: number;</w:t>
      </w:r>
    </w:p>
    <w:p w14:paraId="7F393E9D" w14:textId="77777777" w:rsidR="00F03229" w:rsidRDefault="00F03229" w:rsidP="00F03229">
      <w:pPr>
        <w:pStyle w:val="Cdigo"/>
      </w:pPr>
      <w:r>
        <w:t>}</w:t>
      </w:r>
    </w:p>
    <w:p w14:paraId="5223FEED" w14:textId="77777777" w:rsidR="00F03229" w:rsidRDefault="00F03229" w:rsidP="00F03229">
      <w:pPr>
        <w:pStyle w:val="Cdigo"/>
      </w:pPr>
    </w:p>
    <w:p w14:paraId="49F7A788" w14:textId="77777777" w:rsidR="00F03229" w:rsidRDefault="00F03229" w:rsidP="00F03229">
      <w:pPr>
        <w:pStyle w:val="Cdigo"/>
      </w:pPr>
      <w:r>
        <w:t>function saludar(persona: Persona): void {</w:t>
      </w:r>
    </w:p>
    <w:p w14:paraId="3CE2F9A7" w14:textId="77777777" w:rsidR="00F03229" w:rsidRDefault="00F03229" w:rsidP="00F03229">
      <w:pPr>
        <w:pStyle w:val="Cdigo"/>
      </w:pPr>
      <w:r>
        <w:lastRenderedPageBreak/>
        <w:t xml:space="preserve">    console.log(`Hola, ${persona.nombre}!`);</w:t>
      </w:r>
    </w:p>
    <w:p w14:paraId="766E2835" w14:textId="6A904F10" w:rsidR="0006036E" w:rsidRDefault="00F03229" w:rsidP="00F03229">
      <w:pPr>
        <w:pStyle w:val="Cdigo"/>
      </w:pPr>
      <w:r>
        <w:t>}</w:t>
      </w:r>
    </w:p>
    <w:p w14:paraId="35ABEDC8" w14:textId="77777777" w:rsidR="00F03229" w:rsidRDefault="00F03229" w:rsidP="00F03229"/>
    <w:p w14:paraId="30D90895" w14:textId="77777777" w:rsidR="00355DAB" w:rsidRDefault="00355DAB" w:rsidP="00355DAB">
      <w:r>
        <w:t>¿Cómo se compila un archivo TypeScript a JavaScript?</w:t>
      </w:r>
    </w:p>
    <w:p w14:paraId="112B18BE" w14:textId="77777777" w:rsidR="00355DAB" w:rsidRDefault="00355DAB" w:rsidP="00355DAB">
      <w:r>
        <w:t>Puedes compilar un archivo TypeScript utilizando el compilador tsc de TypeScript. Por ejemplo, si tienes un archivo ejemplo.ts, puedes compilarlo ejecutando tsc ejemplo.ts, lo que generará un archivo ejemplo.js con el código JavaScript equivalente.</w:t>
      </w:r>
    </w:p>
    <w:p w14:paraId="3D60F7FB" w14:textId="77777777" w:rsidR="00355DAB" w:rsidRDefault="00355DAB" w:rsidP="00355DAB"/>
    <w:p w14:paraId="4C16328C" w14:textId="77777777" w:rsidR="00355DAB" w:rsidRDefault="00355DAB" w:rsidP="00355DAB">
      <w:r>
        <w:t>Con todas estas ventajas y herramientas a tu disposición, TypeScript se convierte en una elección natural para mejorar la calidad y la productividad en el desarrollo de aplicaciones JavaScript.</w:t>
      </w:r>
    </w:p>
    <w:p w14:paraId="0A9E00F3" w14:textId="77777777" w:rsidR="00355DAB" w:rsidRDefault="00355DAB" w:rsidP="00355DAB"/>
    <w:p w14:paraId="2C92DC22" w14:textId="0DC3098C" w:rsidR="00F03229" w:rsidRDefault="00355DAB" w:rsidP="00F03229">
      <w:r>
        <w:t>¡Explora TypeScript y lleva tu desarrollo al siguiente nivel!</w:t>
      </w:r>
    </w:p>
    <w:p w14:paraId="27D5CB48" w14:textId="77777777" w:rsidR="00F03229" w:rsidRPr="00E85F9F" w:rsidRDefault="00F03229" w:rsidP="00F03229"/>
    <w:p w14:paraId="628CE3F3" w14:textId="71DAD19A" w:rsidR="002117E6" w:rsidRDefault="00012075" w:rsidP="00A72EC8">
      <w:pPr>
        <w:pStyle w:val="Ttulo3"/>
      </w:pPr>
      <w:bookmarkStart w:id="13" w:name="_Toc159961358"/>
      <w:r>
        <w:t>Ejemplo de aplicación utilizando MEAN (MongoDB, Express, Angular y NodeJS)</w:t>
      </w:r>
      <w:bookmarkEnd w:id="13"/>
    </w:p>
    <w:p w14:paraId="05776BCD" w14:textId="1E3B34B6" w:rsidR="001B1511" w:rsidRDefault="001B1511" w:rsidP="001B1511">
      <w:r>
        <w:t xml:space="preserve">A continuación, se le presenta </w:t>
      </w:r>
      <w:r>
        <w:t>un ejemplo básico de una aplicación de chat utilizando MEAN (MongoDB, Express, Angular y Node.js) donde los mensajes se borran automáticamente después de 10 minutos de ser leídos. Aquí tienes un esquema básico de cómo podrías implementarlo:</w:t>
      </w:r>
    </w:p>
    <w:p w14:paraId="1EE4CF03" w14:textId="2FDEB916" w:rsidR="001B1511" w:rsidRDefault="001B1511" w:rsidP="00BA1CF1">
      <w:pPr>
        <w:pStyle w:val="Prrafodelista"/>
        <w:numPr>
          <w:ilvl w:val="0"/>
          <w:numId w:val="9"/>
        </w:numPr>
      </w:pPr>
      <w:r>
        <w:t>Configuración del entorno:</w:t>
      </w:r>
      <w:r w:rsidR="00FC261B">
        <w:t xml:space="preserve"> </w:t>
      </w:r>
      <w:r>
        <w:t>Asegúrate de tener instalado Node.js, MongoDB y Angular CLI en tu sistema.</w:t>
      </w:r>
    </w:p>
    <w:p w14:paraId="02C778B0" w14:textId="3C27CDF1" w:rsidR="001B1511" w:rsidRDefault="001B1511" w:rsidP="00BA1CF1">
      <w:pPr>
        <w:pStyle w:val="Prrafodelista"/>
        <w:numPr>
          <w:ilvl w:val="0"/>
          <w:numId w:val="9"/>
        </w:numPr>
      </w:pPr>
      <w:r>
        <w:t>Backend con Node.js y Express:</w:t>
      </w:r>
    </w:p>
    <w:p w14:paraId="396DA366" w14:textId="77777777" w:rsidR="001B1511" w:rsidRDefault="001B1511" w:rsidP="00EC0E6B">
      <w:pPr>
        <w:pStyle w:val="Prrafodelista"/>
        <w:numPr>
          <w:ilvl w:val="0"/>
          <w:numId w:val="11"/>
        </w:numPr>
        <w:ind w:left="1134"/>
      </w:pPr>
      <w:r>
        <w:t>Crea un nuevo proyecto de Node.js.</w:t>
      </w:r>
    </w:p>
    <w:p w14:paraId="3E224105" w14:textId="77777777" w:rsidR="001B1511" w:rsidRDefault="001B1511" w:rsidP="00EC0E6B">
      <w:pPr>
        <w:pStyle w:val="Prrafodelista"/>
        <w:numPr>
          <w:ilvl w:val="0"/>
          <w:numId w:val="11"/>
        </w:numPr>
        <w:ind w:left="1134"/>
      </w:pPr>
      <w:r>
        <w:t>Instala Express y mongoose para interactuar con MongoDB.</w:t>
      </w:r>
    </w:p>
    <w:p w14:paraId="432539CD" w14:textId="77777777" w:rsidR="001B1511" w:rsidRDefault="001B1511" w:rsidP="00EC0E6B">
      <w:pPr>
        <w:pStyle w:val="Prrafodelista"/>
        <w:numPr>
          <w:ilvl w:val="0"/>
          <w:numId w:val="11"/>
        </w:numPr>
        <w:ind w:left="1134"/>
      </w:pPr>
      <w:r>
        <w:t>Define un esquema de mensaje en tu aplicación Express que incluya un campo de tiempo de creación.</w:t>
      </w:r>
    </w:p>
    <w:p w14:paraId="276C14E9" w14:textId="64FF3505" w:rsidR="00BA1CF1" w:rsidRDefault="001B1511" w:rsidP="001B1511">
      <w:pPr>
        <w:pStyle w:val="Prrafodelista"/>
        <w:numPr>
          <w:ilvl w:val="0"/>
          <w:numId w:val="11"/>
        </w:numPr>
        <w:ind w:left="1134"/>
      </w:pPr>
      <w:r>
        <w:lastRenderedPageBreak/>
        <w:t>Implementa un mecanismo para borrar mensajes después de 10 minutos de ser leídos.</w:t>
      </w:r>
    </w:p>
    <w:p w14:paraId="2F97B566" w14:textId="46702A9C" w:rsidR="001B1511" w:rsidRDefault="001B1511" w:rsidP="00BA1CF1">
      <w:pPr>
        <w:pStyle w:val="Prrafodelista"/>
        <w:numPr>
          <w:ilvl w:val="0"/>
          <w:numId w:val="9"/>
        </w:numPr>
      </w:pPr>
      <w:r>
        <w:t>Frontend con Angular:</w:t>
      </w:r>
    </w:p>
    <w:p w14:paraId="6A16DB5A" w14:textId="77777777" w:rsidR="001B1511" w:rsidRDefault="001B1511" w:rsidP="0054295B">
      <w:pPr>
        <w:pStyle w:val="Prrafodelista"/>
        <w:numPr>
          <w:ilvl w:val="0"/>
          <w:numId w:val="10"/>
        </w:numPr>
        <w:ind w:left="1134"/>
      </w:pPr>
      <w:r>
        <w:t>Crea un nuevo proyecto de Angular.</w:t>
      </w:r>
    </w:p>
    <w:p w14:paraId="09E9E89C" w14:textId="77777777" w:rsidR="001B1511" w:rsidRDefault="001B1511" w:rsidP="0054295B">
      <w:pPr>
        <w:pStyle w:val="Prrafodelista"/>
        <w:numPr>
          <w:ilvl w:val="0"/>
          <w:numId w:val="10"/>
        </w:numPr>
        <w:ind w:left="1134"/>
      </w:pPr>
      <w:r>
        <w:t>Crea componentes para mostrar mensajes y enviar mensajes.</w:t>
      </w:r>
    </w:p>
    <w:p w14:paraId="4D8EA41B" w14:textId="73B63FA6" w:rsidR="0054295B" w:rsidRDefault="001B1511" w:rsidP="001B1511">
      <w:pPr>
        <w:pStyle w:val="Prrafodelista"/>
        <w:numPr>
          <w:ilvl w:val="0"/>
          <w:numId w:val="10"/>
        </w:numPr>
        <w:ind w:left="1134"/>
      </w:pPr>
      <w:r>
        <w:t>Implementa lógica en el componente para mostrar los mensajes y manejar la lógica de borrado después de leerlos.</w:t>
      </w:r>
    </w:p>
    <w:p w14:paraId="310B106B" w14:textId="07504939" w:rsidR="001B1511" w:rsidRDefault="001B1511" w:rsidP="0054295B">
      <w:pPr>
        <w:pStyle w:val="Prrafodelista"/>
        <w:numPr>
          <w:ilvl w:val="0"/>
          <w:numId w:val="9"/>
        </w:numPr>
      </w:pPr>
      <w:r>
        <w:t>Base de datos MongoDB:</w:t>
      </w:r>
      <w:r w:rsidR="0054295B">
        <w:t xml:space="preserve"> </w:t>
      </w:r>
      <w:r>
        <w:t>Configura una base de datos MongoDB para almacenar los mensajes.</w:t>
      </w:r>
    </w:p>
    <w:p w14:paraId="5FD649C1" w14:textId="77777777" w:rsidR="0054295B" w:rsidRDefault="0054295B" w:rsidP="001B1511"/>
    <w:p w14:paraId="10819BC9" w14:textId="77777777" w:rsidR="001B1511" w:rsidRDefault="001B1511" w:rsidP="001B1511">
      <w:r w:rsidRPr="00EC0E6B">
        <w:rPr>
          <w:b/>
          <w:bCs/>
        </w:rPr>
        <w:t>Aquí tienes un ejemplo básico de cómo podrías estructurar tu aplicación</w:t>
      </w:r>
      <w:r>
        <w:t>:</w:t>
      </w:r>
    </w:p>
    <w:p w14:paraId="5742295D" w14:textId="77777777" w:rsidR="001B1511" w:rsidRDefault="001B1511" w:rsidP="001B1511"/>
    <w:p w14:paraId="775C5CE5" w14:textId="2039A93B" w:rsidR="00E85F9F" w:rsidRPr="00EC0E6B" w:rsidRDefault="001B1511" w:rsidP="001B1511">
      <w:pPr>
        <w:rPr>
          <w:u w:val="single"/>
          <w:lang w:val="en-US"/>
        </w:rPr>
      </w:pPr>
      <w:r w:rsidRPr="00EC0E6B">
        <w:rPr>
          <w:u w:val="single"/>
          <w:lang w:val="en-US"/>
        </w:rPr>
        <w:t>Backend (Node.js con Express):</w:t>
      </w:r>
    </w:p>
    <w:p w14:paraId="316451BA" w14:textId="77777777" w:rsidR="00F32D57" w:rsidRPr="00F32D57" w:rsidRDefault="00F32D57" w:rsidP="00F32D57">
      <w:pPr>
        <w:pStyle w:val="Cdigo"/>
        <w:rPr>
          <w:lang w:val="en-US"/>
        </w:rPr>
      </w:pPr>
      <w:r w:rsidRPr="00F32D57">
        <w:rPr>
          <w:lang w:val="en-US"/>
        </w:rPr>
        <w:t>// server.js</w:t>
      </w:r>
    </w:p>
    <w:p w14:paraId="70A01ADE" w14:textId="77777777" w:rsidR="00F32D57" w:rsidRPr="00F32D57" w:rsidRDefault="00F32D57" w:rsidP="00F32D57">
      <w:pPr>
        <w:pStyle w:val="Cdigo"/>
        <w:rPr>
          <w:lang w:val="en-US"/>
        </w:rPr>
      </w:pPr>
      <w:r w:rsidRPr="00F32D57">
        <w:rPr>
          <w:lang w:val="en-US"/>
        </w:rPr>
        <w:t>const express = require('express');</w:t>
      </w:r>
    </w:p>
    <w:p w14:paraId="4933AFBB" w14:textId="77777777" w:rsidR="00F32D57" w:rsidRPr="00F32D57" w:rsidRDefault="00F32D57" w:rsidP="00F32D57">
      <w:pPr>
        <w:pStyle w:val="Cdigo"/>
        <w:rPr>
          <w:lang w:val="en-US"/>
        </w:rPr>
      </w:pPr>
      <w:r w:rsidRPr="00F32D57">
        <w:rPr>
          <w:lang w:val="en-US"/>
        </w:rPr>
        <w:t>const mongoose = require('mongoose');</w:t>
      </w:r>
    </w:p>
    <w:p w14:paraId="5EE98727" w14:textId="77777777" w:rsidR="00F32D57" w:rsidRPr="00F32D57" w:rsidRDefault="00F32D57" w:rsidP="00F32D57">
      <w:pPr>
        <w:pStyle w:val="Cdigo"/>
        <w:rPr>
          <w:lang w:val="en-US"/>
        </w:rPr>
      </w:pPr>
      <w:r w:rsidRPr="00F32D57">
        <w:rPr>
          <w:lang w:val="en-US"/>
        </w:rPr>
        <w:t>const bodyParser = require('body-parser');</w:t>
      </w:r>
    </w:p>
    <w:p w14:paraId="3FF2C46D" w14:textId="77777777" w:rsidR="00F32D57" w:rsidRPr="00F32D57" w:rsidRDefault="00F32D57" w:rsidP="00F32D57">
      <w:pPr>
        <w:pStyle w:val="Cdigo"/>
        <w:rPr>
          <w:lang w:val="en-US"/>
        </w:rPr>
      </w:pPr>
      <w:r w:rsidRPr="00F32D57">
        <w:rPr>
          <w:lang w:val="en-US"/>
        </w:rPr>
        <w:t>const Message = require('./models/message');</w:t>
      </w:r>
    </w:p>
    <w:p w14:paraId="5F665A98" w14:textId="77777777" w:rsidR="00F32D57" w:rsidRPr="00F32D57" w:rsidRDefault="00F32D57" w:rsidP="00F32D57">
      <w:pPr>
        <w:pStyle w:val="Cdigo"/>
        <w:rPr>
          <w:lang w:val="en-US"/>
        </w:rPr>
      </w:pPr>
    </w:p>
    <w:p w14:paraId="74AE609E" w14:textId="77777777" w:rsidR="00F32D57" w:rsidRPr="00F32D57" w:rsidRDefault="00F32D57" w:rsidP="00F32D57">
      <w:pPr>
        <w:pStyle w:val="Cdigo"/>
        <w:rPr>
          <w:lang w:val="en-US"/>
        </w:rPr>
      </w:pPr>
      <w:r w:rsidRPr="00F32D57">
        <w:rPr>
          <w:lang w:val="en-US"/>
        </w:rPr>
        <w:t>const app = express();</w:t>
      </w:r>
    </w:p>
    <w:p w14:paraId="60BD80B6" w14:textId="77777777" w:rsidR="00F32D57" w:rsidRPr="00F32D57" w:rsidRDefault="00F32D57" w:rsidP="00F32D57">
      <w:pPr>
        <w:pStyle w:val="Cdigo"/>
        <w:rPr>
          <w:lang w:val="en-US"/>
        </w:rPr>
      </w:pPr>
      <w:r w:rsidRPr="00F32D57">
        <w:rPr>
          <w:lang w:val="en-US"/>
        </w:rPr>
        <w:t>const PORT = process.env.PORT || 3000;</w:t>
      </w:r>
    </w:p>
    <w:p w14:paraId="60FFB4EF" w14:textId="77777777" w:rsidR="00F32D57" w:rsidRPr="00F32D57" w:rsidRDefault="00F32D57" w:rsidP="00F32D57">
      <w:pPr>
        <w:pStyle w:val="Cdigo"/>
        <w:rPr>
          <w:lang w:val="en-US"/>
        </w:rPr>
      </w:pPr>
    </w:p>
    <w:p w14:paraId="4CCD2777" w14:textId="77777777" w:rsidR="00F32D57" w:rsidRPr="00F32D57" w:rsidRDefault="00F32D57" w:rsidP="00F32D57">
      <w:pPr>
        <w:pStyle w:val="Cdigo"/>
        <w:rPr>
          <w:lang w:val="en-US"/>
        </w:rPr>
      </w:pPr>
      <w:r w:rsidRPr="00F32D57">
        <w:rPr>
          <w:lang w:val="en-US"/>
        </w:rPr>
        <w:t>mongoose.connect('mongodb://localhost:27017/chat_app', { useNewUrlParser: true, useUnifiedTopology: true })</w:t>
      </w:r>
    </w:p>
    <w:p w14:paraId="756FD69F" w14:textId="77777777" w:rsidR="00F32D57" w:rsidRPr="00F32D57" w:rsidRDefault="00F32D57" w:rsidP="00F32D57">
      <w:pPr>
        <w:pStyle w:val="Cdigo"/>
        <w:rPr>
          <w:lang w:val="en-US"/>
        </w:rPr>
      </w:pPr>
      <w:r w:rsidRPr="00F32D57">
        <w:rPr>
          <w:lang w:val="en-US"/>
        </w:rPr>
        <w:t xml:space="preserve">    .then(() =&gt; console.log('MongoDB connected'))</w:t>
      </w:r>
    </w:p>
    <w:p w14:paraId="5E897C29" w14:textId="77777777" w:rsidR="00F32D57" w:rsidRPr="00F32D57" w:rsidRDefault="00F32D57" w:rsidP="00F32D57">
      <w:pPr>
        <w:pStyle w:val="Cdigo"/>
        <w:rPr>
          <w:lang w:val="en-US"/>
        </w:rPr>
      </w:pPr>
      <w:r w:rsidRPr="00F32D57">
        <w:rPr>
          <w:lang w:val="en-US"/>
        </w:rPr>
        <w:t xml:space="preserve">    .catch(err =&gt; console.log(err));</w:t>
      </w:r>
    </w:p>
    <w:p w14:paraId="5B6D0809" w14:textId="77777777" w:rsidR="00F32D57" w:rsidRPr="00F32D57" w:rsidRDefault="00F32D57" w:rsidP="00F32D57">
      <w:pPr>
        <w:pStyle w:val="Cdigo"/>
        <w:rPr>
          <w:lang w:val="en-US"/>
        </w:rPr>
      </w:pPr>
    </w:p>
    <w:p w14:paraId="00DA24A1" w14:textId="77777777" w:rsidR="00F32D57" w:rsidRPr="00F32D57" w:rsidRDefault="00F32D57" w:rsidP="00F32D57">
      <w:pPr>
        <w:pStyle w:val="Cdigo"/>
        <w:rPr>
          <w:lang w:val="en-US"/>
        </w:rPr>
      </w:pPr>
      <w:r w:rsidRPr="00F32D57">
        <w:rPr>
          <w:lang w:val="en-US"/>
        </w:rPr>
        <w:t>app.use(bodyParser.json());</w:t>
      </w:r>
    </w:p>
    <w:p w14:paraId="4BBBE26B" w14:textId="77777777" w:rsidR="00F32D57" w:rsidRPr="00F32D57" w:rsidRDefault="00F32D57" w:rsidP="00F32D57">
      <w:pPr>
        <w:pStyle w:val="Cdigo"/>
        <w:rPr>
          <w:lang w:val="en-US"/>
        </w:rPr>
      </w:pPr>
    </w:p>
    <w:p w14:paraId="01EA09FA" w14:textId="77777777" w:rsidR="00F32D57" w:rsidRPr="00F32D57" w:rsidRDefault="00F32D57" w:rsidP="00F32D57">
      <w:pPr>
        <w:pStyle w:val="Cdigo"/>
        <w:rPr>
          <w:lang w:val="en-US"/>
        </w:rPr>
      </w:pPr>
      <w:r w:rsidRPr="00F32D57">
        <w:rPr>
          <w:lang w:val="en-US"/>
        </w:rPr>
        <w:t>app.post('/messages', async (req, res) =&gt; {</w:t>
      </w:r>
    </w:p>
    <w:p w14:paraId="0A8D785E" w14:textId="77777777" w:rsidR="00F32D57" w:rsidRPr="00F32D57" w:rsidRDefault="00F32D57" w:rsidP="00F32D57">
      <w:pPr>
        <w:pStyle w:val="Cdigo"/>
        <w:rPr>
          <w:lang w:val="en-US"/>
        </w:rPr>
      </w:pPr>
      <w:r w:rsidRPr="00F32D57">
        <w:rPr>
          <w:lang w:val="en-US"/>
        </w:rPr>
        <w:t xml:space="preserve">    try {</w:t>
      </w:r>
    </w:p>
    <w:p w14:paraId="704F58A2" w14:textId="77777777" w:rsidR="00F32D57" w:rsidRPr="00F32D57" w:rsidRDefault="00F32D57" w:rsidP="00F32D57">
      <w:pPr>
        <w:pStyle w:val="Cdigo"/>
        <w:rPr>
          <w:lang w:val="en-US"/>
        </w:rPr>
      </w:pPr>
      <w:r w:rsidRPr="00F32D57">
        <w:rPr>
          <w:lang w:val="en-US"/>
        </w:rPr>
        <w:t xml:space="preserve">        const message = new Message(req.body);</w:t>
      </w:r>
    </w:p>
    <w:p w14:paraId="2F082F50" w14:textId="77777777" w:rsidR="00F32D57" w:rsidRPr="00F32D57" w:rsidRDefault="00F32D57" w:rsidP="00F32D57">
      <w:pPr>
        <w:pStyle w:val="Cdigo"/>
        <w:rPr>
          <w:lang w:val="en-US"/>
        </w:rPr>
      </w:pPr>
      <w:r w:rsidRPr="00F32D57">
        <w:rPr>
          <w:lang w:val="en-US"/>
        </w:rPr>
        <w:t xml:space="preserve">        await message.save();</w:t>
      </w:r>
    </w:p>
    <w:p w14:paraId="680BCCFA" w14:textId="77777777" w:rsidR="00F32D57" w:rsidRPr="00F32D57" w:rsidRDefault="00F32D57" w:rsidP="00F32D57">
      <w:pPr>
        <w:pStyle w:val="Cdigo"/>
        <w:rPr>
          <w:lang w:val="en-US"/>
        </w:rPr>
      </w:pPr>
      <w:r w:rsidRPr="00F32D57">
        <w:rPr>
          <w:lang w:val="en-US"/>
        </w:rPr>
        <w:t xml:space="preserve">        res.status(201).send(message);</w:t>
      </w:r>
    </w:p>
    <w:p w14:paraId="27C38683" w14:textId="77777777" w:rsidR="00F32D57" w:rsidRPr="00F32D57" w:rsidRDefault="00F32D57" w:rsidP="00F32D57">
      <w:pPr>
        <w:pStyle w:val="Cdigo"/>
        <w:rPr>
          <w:lang w:val="en-US"/>
        </w:rPr>
      </w:pPr>
      <w:r w:rsidRPr="00F32D57">
        <w:rPr>
          <w:lang w:val="en-US"/>
        </w:rPr>
        <w:t xml:space="preserve">    } catch (error) {</w:t>
      </w:r>
    </w:p>
    <w:p w14:paraId="130C1474" w14:textId="77777777" w:rsidR="00F32D57" w:rsidRPr="00F32D57" w:rsidRDefault="00F32D57" w:rsidP="00F32D57">
      <w:pPr>
        <w:pStyle w:val="Cdigo"/>
        <w:rPr>
          <w:lang w:val="en-US"/>
        </w:rPr>
      </w:pPr>
      <w:r w:rsidRPr="00F32D57">
        <w:rPr>
          <w:lang w:val="en-US"/>
        </w:rPr>
        <w:t xml:space="preserve">        res.status(400).send(error);</w:t>
      </w:r>
    </w:p>
    <w:p w14:paraId="517956D8" w14:textId="77777777" w:rsidR="00F32D57" w:rsidRPr="00F32D57" w:rsidRDefault="00F32D57" w:rsidP="00F32D57">
      <w:pPr>
        <w:pStyle w:val="Cdigo"/>
        <w:rPr>
          <w:lang w:val="en-US"/>
        </w:rPr>
      </w:pPr>
      <w:r w:rsidRPr="00F32D57">
        <w:rPr>
          <w:lang w:val="en-US"/>
        </w:rPr>
        <w:t xml:space="preserve">    }</w:t>
      </w:r>
    </w:p>
    <w:p w14:paraId="370578DB" w14:textId="77777777" w:rsidR="00F32D57" w:rsidRPr="00F32D57" w:rsidRDefault="00F32D57" w:rsidP="00F32D57">
      <w:pPr>
        <w:pStyle w:val="Cdigo"/>
        <w:rPr>
          <w:lang w:val="en-US"/>
        </w:rPr>
      </w:pPr>
      <w:r w:rsidRPr="00F32D57">
        <w:rPr>
          <w:lang w:val="en-US"/>
        </w:rPr>
        <w:t>});</w:t>
      </w:r>
    </w:p>
    <w:p w14:paraId="67FA41F9" w14:textId="77777777" w:rsidR="00F32D57" w:rsidRPr="00F32D57" w:rsidRDefault="00F32D57" w:rsidP="00F32D57">
      <w:pPr>
        <w:pStyle w:val="Cdigo"/>
        <w:rPr>
          <w:lang w:val="en-US"/>
        </w:rPr>
      </w:pPr>
    </w:p>
    <w:p w14:paraId="06C1D430" w14:textId="77777777" w:rsidR="00F32D57" w:rsidRPr="00F32D57" w:rsidRDefault="00F32D57" w:rsidP="00F32D57">
      <w:pPr>
        <w:pStyle w:val="Cdigo"/>
        <w:rPr>
          <w:lang w:val="en-US"/>
        </w:rPr>
      </w:pPr>
      <w:r w:rsidRPr="00F32D57">
        <w:rPr>
          <w:lang w:val="en-US"/>
        </w:rPr>
        <w:t>app.get('/messages', async (req, res) =&gt; {</w:t>
      </w:r>
    </w:p>
    <w:p w14:paraId="54F5EA09" w14:textId="77777777" w:rsidR="00F32D57" w:rsidRPr="00F32D57" w:rsidRDefault="00F32D57" w:rsidP="00F32D57">
      <w:pPr>
        <w:pStyle w:val="Cdigo"/>
        <w:rPr>
          <w:lang w:val="en-US"/>
        </w:rPr>
      </w:pPr>
      <w:r w:rsidRPr="00F32D57">
        <w:rPr>
          <w:lang w:val="en-US"/>
        </w:rPr>
        <w:t xml:space="preserve">    try {</w:t>
      </w:r>
    </w:p>
    <w:p w14:paraId="792048BD" w14:textId="77777777" w:rsidR="00F32D57" w:rsidRPr="00F32D57" w:rsidRDefault="00F32D57" w:rsidP="00F32D57">
      <w:pPr>
        <w:pStyle w:val="Cdigo"/>
        <w:rPr>
          <w:lang w:val="en-US"/>
        </w:rPr>
      </w:pPr>
      <w:r w:rsidRPr="00F32D57">
        <w:rPr>
          <w:lang w:val="en-US"/>
        </w:rPr>
        <w:t xml:space="preserve">        const messages = await Message.find();</w:t>
      </w:r>
    </w:p>
    <w:p w14:paraId="669362F5" w14:textId="77777777" w:rsidR="00F32D57" w:rsidRPr="00F32D57" w:rsidRDefault="00F32D57" w:rsidP="00F32D57">
      <w:pPr>
        <w:pStyle w:val="Cdigo"/>
        <w:rPr>
          <w:lang w:val="en-US"/>
        </w:rPr>
      </w:pPr>
      <w:r w:rsidRPr="00F32D57">
        <w:rPr>
          <w:lang w:val="en-US"/>
        </w:rPr>
        <w:t xml:space="preserve">        res.send(messages);</w:t>
      </w:r>
    </w:p>
    <w:p w14:paraId="3F484B36" w14:textId="77777777" w:rsidR="00F32D57" w:rsidRPr="00F32D57" w:rsidRDefault="00F32D57" w:rsidP="00F32D57">
      <w:pPr>
        <w:pStyle w:val="Cdigo"/>
        <w:rPr>
          <w:lang w:val="en-US"/>
        </w:rPr>
      </w:pPr>
      <w:r w:rsidRPr="00F32D57">
        <w:rPr>
          <w:lang w:val="en-US"/>
        </w:rPr>
        <w:lastRenderedPageBreak/>
        <w:t xml:space="preserve">    } catch (error) {</w:t>
      </w:r>
    </w:p>
    <w:p w14:paraId="537A3A45" w14:textId="77777777" w:rsidR="00F32D57" w:rsidRPr="00F32D57" w:rsidRDefault="00F32D57" w:rsidP="00F32D57">
      <w:pPr>
        <w:pStyle w:val="Cdigo"/>
        <w:rPr>
          <w:lang w:val="en-US"/>
        </w:rPr>
      </w:pPr>
      <w:r w:rsidRPr="00F32D57">
        <w:rPr>
          <w:lang w:val="en-US"/>
        </w:rPr>
        <w:t xml:space="preserve">        res.status(500).send(error);</w:t>
      </w:r>
    </w:p>
    <w:p w14:paraId="131A593D" w14:textId="77777777" w:rsidR="00F32D57" w:rsidRPr="00F32D57" w:rsidRDefault="00F32D57" w:rsidP="00F32D57">
      <w:pPr>
        <w:pStyle w:val="Cdigo"/>
        <w:rPr>
          <w:lang w:val="en-US"/>
        </w:rPr>
      </w:pPr>
      <w:r w:rsidRPr="00F32D57">
        <w:rPr>
          <w:lang w:val="en-US"/>
        </w:rPr>
        <w:t xml:space="preserve">    }</w:t>
      </w:r>
    </w:p>
    <w:p w14:paraId="74DE2969" w14:textId="77777777" w:rsidR="00F32D57" w:rsidRPr="00F32D57" w:rsidRDefault="00F32D57" w:rsidP="00F32D57">
      <w:pPr>
        <w:pStyle w:val="Cdigo"/>
        <w:rPr>
          <w:lang w:val="en-US"/>
        </w:rPr>
      </w:pPr>
      <w:r w:rsidRPr="00F32D57">
        <w:rPr>
          <w:lang w:val="en-US"/>
        </w:rPr>
        <w:t>});</w:t>
      </w:r>
    </w:p>
    <w:p w14:paraId="09E7A074" w14:textId="77777777" w:rsidR="00F32D57" w:rsidRPr="00F32D57" w:rsidRDefault="00F32D57" w:rsidP="00F32D57">
      <w:pPr>
        <w:pStyle w:val="Cdigo"/>
        <w:rPr>
          <w:lang w:val="en-US"/>
        </w:rPr>
      </w:pPr>
    </w:p>
    <w:p w14:paraId="0AD433B0" w14:textId="160326A2" w:rsidR="00E85F9F" w:rsidRDefault="00F32D57" w:rsidP="00F32D57">
      <w:pPr>
        <w:pStyle w:val="Cdigo"/>
        <w:rPr>
          <w:lang w:val="en-US"/>
        </w:rPr>
      </w:pPr>
      <w:r w:rsidRPr="00F32D57">
        <w:rPr>
          <w:lang w:val="en-US"/>
        </w:rPr>
        <w:t>app.listen(PORT, () =&gt; console.log(`Server running on port ${PORT}`));</w:t>
      </w:r>
    </w:p>
    <w:p w14:paraId="2522E608" w14:textId="77777777" w:rsidR="00EC0E6B" w:rsidRDefault="00EC0E6B" w:rsidP="00E85F9F">
      <w:pPr>
        <w:rPr>
          <w:lang w:val="en-US"/>
        </w:rPr>
      </w:pPr>
    </w:p>
    <w:p w14:paraId="07F34916" w14:textId="1584594D" w:rsidR="00EC0E6B" w:rsidRPr="003724AC" w:rsidRDefault="003724AC" w:rsidP="00E85F9F">
      <w:pPr>
        <w:rPr>
          <w:u w:val="single"/>
          <w:lang w:val="en-US"/>
        </w:rPr>
      </w:pPr>
      <w:r w:rsidRPr="003724AC">
        <w:rPr>
          <w:u w:val="single"/>
          <w:lang w:val="en-US"/>
        </w:rPr>
        <w:t>Modelo de mensaje:</w:t>
      </w:r>
    </w:p>
    <w:p w14:paraId="68EFED86" w14:textId="77777777" w:rsidR="003724AC" w:rsidRPr="003724AC" w:rsidRDefault="003724AC" w:rsidP="003724AC">
      <w:pPr>
        <w:pStyle w:val="Cdigo"/>
        <w:rPr>
          <w:lang w:val="en-US"/>
        </w:rPr>
      </w:pPr>
      <w:r w:rsidRPr="003724AC">
        <w:rPr>
          <w:lang w:val="en-US"/>
        </w:rPr>
        <w:t>// models/message.js</w:t>
      </w:r>
    </w:p>
    <w:p w14:paraId="577817ED" w14:textId="77777777" w:rsidR="003724AC" w:rsidRPr="003724AC" w:rsidRDefault="003724AC" w:rsidP="003724AC">
      <w:pPr>
        <w:pStyle w:val="Cdigo"/>
        <w:rPr>
          <w:lang w:val="en-US"/>
        </w:rPr>
      </w:pPr>
      <w:r w:rsidRPr="003724AC">
        <w:rPr>
          <w:lang w:val="en-US"/>
        </w:rPr>
        <w:t>const mongoose = require('mongoose');</w:t>
      </w:r>
    </w:p>
    <w:p w14:paraId="353ACEAB" w14:textId="77777777" w:rsidR="003724AC" w:rsidRPr="003724AC" w:rsidRDefault="003724AC" w:rsidP="003724AC">
      <w:pPr>
        <w:pStyle w:val="Cdigo"/>
        <w:rPr>
          <w:lang w:val="en-US"/>
        </w:rPr>
      </w:pPr>
    </w:p>
    <w:p w14:paraId="2C173B5B" w14:textId="77777777" w:rsidR="003724AC" w:rsidRPr="003724AC" w:rsidRDefault="003724AC" w:rsidP="003724AC">
      <w:pPr>
        <w:pStyle w:val="Cdigo"/>
        <w:rPr>
          <w:lang w:val="en-US"/>
        </w:rPr>
      </w:pPr>
      <w:r w:rsidRPr="003724AC">
        <w:rPr>
          <w:lang w:val="en-US"/>
        </w:rPr>
        <w:t>const messageSchema = new mongoose.Schema({</w:t>
      </w:r>
    </w:p>
    <w:p w14:paraId="124CE59B" w14:textId="77777777" w:rsidR="003724AC" w:rsidRPr="003724AC" w:rsidRDefault="003724AC" w:rsidP="003724AC">
      <w:pPr>
        <w:pStyle w:val="Cdigo"/>
        <w:rPr>
          <w:lang w:val="en-US"/>
        </w:rPr>
      </w:pPr>
      <w:r w:rsidRPr="003724AC">
        <w:rPr>
          <w:lang w:val="en-US"/>
        </w:rPr>
        <w:t xml:space="preserve">    text: {</w:t>
      </w:r>
    </w:p>
    <w:p w14:paraId="2B113317" w14:textId="77777777" w:rsidR="003724AC" w:rsidRPr="003724AC" w:rsidRDefault="003724AC" w:rsidP="003724AC">
      <w:pPr>
        <w:pStyle w:val="Cdigo"/>
        <w:rPr>
          <w:lang w:val="en-US"/>
        </w:rPr>
      </w:pPr>
      <w:r w:rsidRPr="003724AC">
        <w:rPr>
          <w:lang w:val="en-US"/>
        </w:rPr>
        <w:t xml:space="preserve">        type: String,</w:t>
      </w:r>
    </w:p>
    <w:p w14:paraId="4DE1D3A5" w14:textId="77777777" w:rsidR="003724AC" w:rsidRPr="003724AC" w:rsidRDefault="003724AC" w:rsidP="003724AC">
      <w:pPr>
        <w:pStyle w:val="Cdigo"/>
        <w:rPr>
          <w:lang w:val="en-US"/>
        </w:rPr>
      </w:pPr>
      <w:r w:rsidRPr="003724AC">
        <w:rPr>
          <w:lang w:val="en-US"/>
        </w:rPr>
        <w:t xml:space="preserve">        required: true</w:t>
      </w:r>
    </w:p>
    <w:p w14:paraId="6B81360F" w14:textId="77777777" w:rsidR="003724AC" w:rsidRPr="003724AC" w:rsidRDefault="003724AC" w:rsidP="003724AC">
      <w:pPr>
        <w:pStyle w:val="Cdigo"/>
        <w:rPr>
          <w:lang w:val="en-US"/>
        </w:rPr>
      </w:pPr>
      <w:r w:rsidRPr="003724AC">
        <w:rPr>
          <w:lang w:val="en-US"/>
        </w:rPr>
        <w:t xml:space="preserve">    },</w:t>
      </w:r>
    </w:p>
    <w:p w14:paraId="5703C479" w14:textId="77777777" w:rsidR="003724AC" w:rsidRPr="003724AC" w:rsidRDefault="003724AC" w:rsidP="003724AC">
      <w:pPr>
        <w:pStyle w:val="Cdigo"/>
        <w:rPr>
          <w:lang w:val="en-US"/>
        </w:rPr>
      </w:pPr>
      <w:r w:rsidRPr="003724AC">
        <w:rPr>
          <w:lang w:val="en-US"/>
        </w:rPr>
        <w:t xml:space="preserve">    read: {</w:t>
      </w:r>
    </w:p>
    <w:p w14:paraId="46954CDE" w14:textId="77777777" w:rsidR="003724AC" w:rsidRPr="003724AC" w:rsidRDefault="003724AC" w:rsidP="003724AC">
      <w:pPr>
        <w:pStyle w:val="Cdigo"/>
        <w:rPr>
          <w:lang w:val="en-US"/>
        </w:rPr>
      </w:pPr>
      <w:r w:rsidRPr="003724AC">
        <w:rPr>
          <w:lang w:val="en-US"/>
        </w:rPr>
        <w:t xml:space="preserve">        type: Boolean,</w:t>
      </w:r>
    </w:p>
    <w:p w14:paraId="68B2C49A" w14:textId="77777777" w:rsidR="003724AC" w:rsidRPr="003724AC" w:rsidRDefault="003724AC" w:rsidP="003724AC">
      <w:pPr>
        <w:pStyle w:val="Cdigo"/>
        <w:rPr>
          <w:lang w:val="en-US"/>
        </w:rPr>
      </w:pPr>
      <w:r w:rsidRPr="003724AC">
        <w:rPr>
          <w:lang w:val="en-US"/>
        </w:rPr>
        <w:t xml:space="preserve">        default: false</w:t>
      </w:r>
    </w:p>
    <w:p w14:paraId="2D2D2DA0" w14:textId="77777777" w:rsidR="003724AC" w:rsidRPr="003724AC" w:rsidRDefault="003724AC" w:rsidP="003724AC">
      <w:pPr>
        <w:pStyle w:val="Cdigo"/>
        <w:rPr>
          <w:lang w:val="en-US"/>
        </w:rPr>
      </w:pPr>
      <w:r w:rsidRPr="003724AC">
        <w:rPr>
          <w:lang w:val="en-US"/>
        </w:rPr>
        <w:t xml:space="preserve">    },</w:t>
      </w:r>
    </w:p>
    <w:p w14:paraId="393C1942" w14:textId="77777777" w:rsidR="003724AC" w:rsidRPr="003724AC" w:rsidRDefault="003724AC" w:rsidP="003724AC">
      <w:pPr>
        <w:pStyle w:val="Cdigo"/>
        <w:rPr>
          <w:lang w:val="en-US"/>
        </w:rPr>
      </w:pPr>
      <w:r w:rsidRPr="003724AC">
        <w:rPr>
          <w:lang w:val="en-US"/>
        </w:rPr>
        <w:t xml:space="preserve">    createdAt: {</w:t>
      </w:r>
    </w:p>
    <w:p w14:paraId="51A1D36A" w14:textId="77777777" w:rsidR="003724AC" w:rsidRPr="003724AC" w:rsidRDefault="003724AC" w:rsidP="003724AC">
      <w:pPr>
        <w:pStyle w:val="Cdigo"/>
        <w:rPr>
          <w:lang w:val="en-US"/>
        </w:rPr>
      </w:pPr>
      <w:r w:rsidRPr="003724AC">
        <w:rPr>
          <w:lang w:val="en-US"/>
        </w:rPr>
        <w:t xml:space="preserve">        type: Date,</w:t>
      </w:r>
    </w:p>
    <w:p w14:paraId="48386C90" w14:textId="77777777" w:rsidR="003724AC" w:rsidRPr="003724AC" w:rsidRDefault="003724AC" w:rsidP="003724AC">
      <w:pPr>
        <w:pStyle w:val="Cdigo"/>
        <w:rPr>
          <w:lang w:val="en-US"/>
        </w:rPr>
      </w:pPr>
      <w:r w:rsidRPr="003724AC">
        <w:rPr>
          <w:lang w:val="en-US"/>
        </w:rPr>
        <w:t xml:space="preserve">        default: Date.now</w:t>
      </w:r>
    </w:p>
    <w:p w14:paraId="37A9AF19" w14:textId="77777777" w:rsidR="003724AC" w:rsidRPr="003724AC" w:rsidRDefault="003724AC" w:rsidP="003724AC">
      <w:pPr>
        <w:pStyle w:val="Cdigo"/>
        <w:rPr>
          <w:lang w:val="en-US"/>
        </w:rPr>
      </w:pPr>
      <w:r w:rsidRPr="003724AC">
        <w:rPr>
          <w:lang w:val="en-US"/>
        </w:rPr>
        <w:t xml:space="preserve">    }</w:t>
      </w:r>
    </w:p>
    <w:p w14:paraId="03AF234F" w14:textId="77777777" w:rsidR="003724AC" w:rsidRPr="003724AC" w:rsidRDefault="003724AC" w:rsidP="003724AC">
      <w:pPr>
        <w:pStyle w:val="Cdigo"/>
        <w:rPr>
          <w:lang w:val="en-US"/>
        </w:rPr>
      </w:pPr>
      <w:r w:rsidRPr="003724AC">
        <w:rPr>
          <w:lang w:val="en-US"/>
        </w:rPr>
        <w:t>});</w:t>
      </w:r>
    </w:p>
    <w:p w14:paraId="70EA3D47" w14:textId="77777777" w:rsidR="003724AC" w:rsidRPr="003724AC" w:rsidRDefault="003724AC" w:rsidP="003724AC">
      <w:pPr>
        <w:pStyle w:val="Cdigo"/>
        <w:rPr>
          <w:lang w:val="en-US"/>
        </w:rPr>
      </w:pPr>
    </w:p>
    <w:p w14:paraId="653DB3BE" w14:textId="77777777" w:rsidR="003724AC" w:rsidRPr="003724AC" w:rsidRDefault="003724AC" w:rsidP="003724AC">
      <w:pPr>
        <w:pStyle w:val="Cdigo"/>
        <w:rPr>
          <w:lang w:val="en-US"/>
        </w:rPr>
      </w:pPr>
      <w:r w:rsidRPr="003724AC">
        <w:rPr>
          <w:lang w:val="en-US"/>
        </w:rPr>
        <w:t>const Message = mongoose.model('Message', messageSchema);</w:t>
      </w:r>
    </w:p>
    <w:p w14:paraId="0B25700B" w14:textId="77777777" w:rsidR="003724AC" w:rsidRPr="003724AC" w:rsidRDefault="003724AC" w:rsidP="003724AC">
      <w:pPr>
        <w:pStyle w:val="Cdigo"/>
        <w:rPr>
          <w:lang w:val="en-US"/>
        </w:rPr>
      </w:pPr>
    </w:p>
    <w:p w14:paraId="10A41468" w14:textId="36481EAD" w:rsidR="003724AC" w:rsidRDefault="003724AC" w:rsidP="003724AC">
      <w:pPr>
        <w:pStyle w:val="Cdigo"/>
        <w:rPr>
          <w:lang w:val="en-US"/>
        </w:rPr>
      </w:pPr>
      <w:r w:rsidRPr="003724AC">
        <w:rPr>
          <w:lang w:val="en-US"/>
        </w:rPr>
        <w:t>module.exports = Message;</w:t>
      </w:r>
    </w:p>
    <w:p w14:paraId="1F395DB8" w14:textId="77777777" w:rsidR="00EC0E6B" w:rsidRDefault="00EC0E6B" w:rsidP="00E85F9F">
      <w:pPr>
        <w:rPr>
          <w:lang w:val="en-US"/>
        </w:rPr>
      </w:pPr>
    </w:p>
    <w:p w14:paraId="62FB5EA0" w14:textId="5EDDE06D" w:rsidR="003724AC" w:rsidRPr="00B03307" w:rsidRDefault="00B03307" w:rsidP="00E85F9F">
      <w:pPr>
        <w:rPr>
          <w:u w:val="single"/>
          <w:lang w:val="en-US"/>
        </w:rPr>
      </w:pPr>
      <w:r w:rsidRPr="00B03307">
        <w:rPr>
          <w:u w:val="single"/>
          <w:lang w:val="en-US"/>
        </w:rPr>
        <w:t>Frontend (Angular):</w:t>
      </w:r>
    </w:p>
    <w:p w14:paraId="6A150D1E" w14:textId="77777777" w:rsidR="00B03307" w:rsidRPr="00B03307" w:rsidRDefault="00B03307" w:rsidP="00B03307">
      <w:pPr>
        <w:pStyle w:val="Cdigo"/>
        <w:rPr>
          <w:lang w:val="en-US"/>
        </w:rPr>
      </w:pPr>
      <w:r w:rsidRPr="00B03307">
        <w:rPr>
          <w:lang w:val="en-US"/>
        </w:rPr>
        <w:t>// chat.service.ts</w:t>
      </w:r>
    </w:p>
    <w:p w14:paraId="44A52B37" w14:textId="77777777" w:rsidR="00B03307" w:rsidRPr="00B03307" w:rsidRDefault="00B03307" w:rsidP="00B03307">
      <w:pPr>
        <w:pStyle w:val="Cdigo"/>
        <w:rPr>
          <w:lang w:val="en-US"/>
        </w:rPr>
      </w:pPr>
      <w:r w:rsidRPr="00B03307">
        <w:rPr>
          <w:lang w:val="en-US"/>
        </w:rPr>
        <w:t>import { Injectable } from '@angular/core';</w:t>
      </w:r>
    </w:p>
    <w:p w14:paraId="0F77A55D" w14:textId="77777777" w:rsidR="00B03307" w:rsidRPr="00B03307" w:rsidRDefault="00B03307" w:rsidP="00B03307">
      <w:pPr>
        <w:pStyle w:val="Cdigo"/>
        <w:rPr>
          <w:lang w:val="en-US"/>
        </w:rPr>
      </w:pPr>
      <w:r w:rsidRPr="00B03307">
        <w:rPr>
          <w:lang w:val="en-US"/>
        </w:rPr>
        <w:t>import { HttpClient } from '@angular/common/http';</w:t>
      </w:r>
    </w:p>
    <w:p w14:paraId="7C0FA617" w14:textId="77777777" w:rsidR="00B03307" w:rsidRPr="00B03307" w:rsidRDefault="00B03307" w:rsidP="00B03307">
      <w:pPr>
        <w:pStyle w:val="Cdigo"/>
        <w:rPr>
          <w:lang w:val="en-US"/>
        </w:rPr>
      </w:pPr>
      <w:r w:rsidRPr="00B03307">
        <w:rPr>
          <w:lang w:val="en-US"/>
        </w:rPr>
        <w:t>import { Observable } from 'rxjs';</w:t>
      </w:r>
    </w:p>
    <w:p w14:paraId="7F63C13B" w14:textId="77777777" w:rsidR="00B03307" w:rsidRPr="00B03307" w:rsidRDefault="00B03307" w:rsidP="00B03307">
      <w:pPr>
        <w:pStyle w:val="Cdigo"/>
        <w:rPr>
          <w:lang w:val="en-US"/>
        </w:rPr>
      </w:pPr>
      <w:r w:rsidRPr="00B03307">
        <w:rPr>
          <w:lang w:val="en-US"/>
        </w:rPr>
        <w:t>import { Message } from './message';</w:t>
      </w:r>
    </w:p>
    <w:p w14:paraId="30F8DE75" w14:textId="77777777" w:rsidR="00B03307" w:rsidRPr="00B03307" w:rsidRDefault="00B03307" w:rsidP="00B03307">
      <w:pPr>
        <w:pStyle w:val="Cdigo"/>
        <w:rPr>
          <w:lang w:val="en-US"/>
        </w:rPr>
      </w:pPr>
    </w:p>
    <w:p w14:paraId="567B093E" w14:textId="77777777" w:rsidR="00B03307" w:rsidRPr="00B03307" w:rsidRDefault="00B03307" w:rsidP="00B03307">
      <w:pPr>
        <w:pStyle w:val="Cdigo"/>
        <w:rPr>
          <w:lang w:val="en-US"/>
        </w:rPr>
      </w:pPr>
      <w:r w:rsidRPr="00B03307">
        <w:rPr>
          <w:lang w:val="en-US"/>
        </w:rPr>
        <w:t>@Injectable({</w:t>
      </w:r>
    </w:p>
    <w:p w14:paraId="491E6817" w14:textId="77777777" w:rsidR="00B03307" w:rsidRPr="00B03307" w:rsidRDefault="00B03307" w:rsidP="00B03307">
      <w:pPr>
        <w:pStyle w:val="Cdigo"/>
        <w:rPr>
          <w:lang w:val="en-US"/>
        </w:rPr>
      </w:pPr>
      <w:r w:rsidRPr="00B03307">
        <w:rPr>
          <w:lang w:val="en-US"/>
        </w:rPr>
        <w:t xml:space="preserve">  providedIn: 'root'</w:t>
      </w:r>
    </w:p>
    <w:p w14:paraId="2E8C08A8" w14:textId="77777777" w:rsidR="00B03307" w:rsidRPr="00B03307" w:rsidRDefault="00B03307" w:rsidP="00B03307">
      <w:pPr>
        <w:pStyle w:val="Cdigo"/>
        <w:rPr>
          <w:lang w:val="en-US"/>
        </w:rPr>
      </w:pPr>
      <w:r w:rsidRPr="00B03307">
        <w:rPr>
          <w:lang w:val="en-US"/>
        </w:rPr>
        <w:t>})</w:t>
      </w:r>
    </w:p>
    <w:p w14:paraId="4D34E7C0" w14:textId="77777777" w:rsidR="00B03307" w:rsidRPr="00B03307" w:rsidRDefault="00B03307" w:rsidP="00B03307">
      <w:pPr>
        <w:pStyle w:val="Cdigo"/>
        <w:rPr>
          <w:lang w:val="en-US"/>
        </w:rPr>
      </w:pPr>
      <w:r w:rsidRPr="00B03307">
        <w:rPr>
          <w:lang w:val="en-US"/>
        </w:rPr>
        <w:t>export class ChatService {</w:t>
      </w:r>
    </w:p>
    <w:p w14:paraId="01AB9EF9" w14:textId="77777777" w:rsidR="00B03307" w:rsidRPr="00B03307" w:rsidRDefault="00B03307" w:rsidP="00B03307">
      <w:pPr>
        <w:pStyle w:val="Cdigo"/>
        <w:rPr>
          <w:lang w:val="en-US"/>
        </w:rPr>
      </w:pPr>
      <w:r w:rsidRPr="00B03307">
        <w:rPr>
          <w:lang w:val="en-US"/>
        </w:rPr>
        <w:t xml:space="preserve">  private messagesUrl = '/api/messages';</w:t>
      </w:r>
    </w:p>
    <w:p w14:paraId="2FFE715A" w14:textId="77777777" w:rsidR="00B03307" w:rsidRPr="00B03307" w:rsidRDefault="00B03307" w:rsidP="00B03307">
      <w:pPr>
        <w:pStyle w:val="Cdigo"/>
        <w:rPr>
          <w:lang w:val="en-US"/>
        </w:rPr>
      </w:pPr>
    </w:p>
    <w:p w14:paraId="4F4F5AB2" w14:textId="77777777" w:rsidR="00B03307" w:rsidRPr="00B03307" w:rsidRDefault="00B03307" w:rsidP="00B03307">
      <w:pPr>
        <w:pStyle w:val="Cdigo"/>
        <w:rPr>
          <w:lang w:val="en-US"/>
        </w:rPr>
      </w:pPr>
      <w:r w:rsidRPr="00B03307">
        <w:rPr>
          <w:lang w:val="en-US"/>
        </w:rPr>
        <w:t xml:space="preserve">  constructor(private http: HttpClient) { }</w:t>
      </w:r>
    </w:p>
    <w:p w14:paraId="325736B5" w14:textId="77777777" w:rsidR="00B03307" w:rsidRPr="00B03307" w:rsidRDefault="00B03307" w:rsidP="00B03307">
      <w:pPr>
        <w:pStyle w:val="Cdigo"/>
        <w:rPr>
          <w:lang w:val="en-US"/>
        </w:rPr>
      </w:pPr>
    </w:p>
    <w:p w14:paraId="56DA81A3" w14:textId="77777777" w:rsidR="00B03307" w:rsidRPr="00B03307" w:rsidRDefault="00B03307" w:rsidP="00B03307">
      <w:pPr>
        <w:pStyle w:val="Cdigo"/>
        <w:rPr>
          <w:lang w:val="en-US"/>
        </w:rPr>
      </w:pPr>
      <w:r w:rsidRPr="00B03307">
        <w:rPr>
          <w:lang w:val="en-US"/>
        </w:rPr>
        <w:t xml:space="preserve">  getMessages(): Observable&lt;Message[]&gt; {</w:t>
      </w:r>
    </w:p>
    <w:p w14:paraId="17AC39C9" w14:textId="77777777" w:rsidR="00B03307" w:rsidRPr="00B03307" w:rsidRDefault="00B03307" w:rsidP="00B03307">
      <w:pPr>
        <w:pStyle w:val="Cdigo"/>
        <w:rPr>
          <w:lang w:val="en-US"/>
        </w:rPr>
      </w:pPr>
      <w:r w:rsidRPr="00B03307">
        <w:rPr>
          <w:lang w:val="en-US"/>
        </w:rPr>
        <w:t xml:space="preserve">    return this.http.get&lt;Message[]&gt;(this.messagesUrl);</w:t>
      </w:r>
    </w:p>
    <w:p w14:paraId="45319941" w14:textId="77777777" w:rsidR="00B03307" w:rsidRPr="00B03307" w:rsidRDefault="00B03307" w:rsidP="00B03307">
      <w:pPr>
        <w:pStyle w:val="Cdigo"/>
        <w:rPr>
          <w:lang w:val="en-US"/>
        </w:rPr>
      </w:pPr>
      <w:r w:rsidRPr="00B03307">
        <w:rPr>
          <w:lang w:val="en-US"/>
        </w:rPr>
        <w:t xml:space="preserve">  }</w:t>
      </w:r>
    </w:p>
    <w:p w14:paraId="1AD12629" w14:textId="77777777" w:rsidR="00B03307" w:rsidRPr="00B03307" w:rsidRDefault="00B03307" w:rsidP="00B03307">
      <w:pPr>
        <w:pStyle w:val="Cdigo"/>
        <w:rPr>
          <w:lang w:val="en-US"/>
        </w:rPr>
      </w:pPr>
    </w:p>
    <w:p w14:paraId="64B1BAAD" w14:textId="77777777" w:rsidR="00B03307" w:rsidRPr="00B03307" w:rsidRDefault="00B03307" w:rsidP="00B03307">
      <w:pPr>
        <w:pStyle w:val="Cdigo"/>
        <w:rPr>
          <w:lang w:val="en-US"/>
        </w:rPr>
      </w:pPr>
      <w:r w:rsidRPr="00B03307">
        <w:rPr>
          <w:lang w:val="en-US"/>
        </w:rPr>
        <w:t xml:space="preserve">  sendMessage(message: Message): Observable&lt;Message&gt; {</w:t>
      </w:r>
    </w:p>
    <w:p w14:paraId="11535924" w14:textId="77777777" w:rsidR="00B03307" w:rsidRPr="00B03307" w:rsidRDefault="00B03307" w:rsidP="00B03307">
      <w:pPr>
        <w:pStyle w:val="Cdigo"/>
        <w:rPr>
          <w:lang w:val="en-US"/>
        </w:rPr>
      </w:pPr>
      <w:r w:rsidRPr="00B03307">
        <w:rPr>
          <w:lang w:val="en-US"/>
        </w:rPr>
        <w:lastRenderedPageBreak/>
        <w:t xml:space="preserve">    return this.http.post&lt;Message&gt;(this.messagesUrl, message);</w:t>
      </w:r>
    </w:p>
    <w:p w14:paraId="458F68D5" w14:textId="77777777" w:rsidR="00B03307" w:rsidRPr="00B03307" w:rsidRDefault="00B03307" w:rsidP="00B03307">
      <w:pPr>
        <w:pStyle w:val="Cdigo"/>
        <w:rPr>
          <w:lang w:val="en-US"/>
        </w:rPr>
      </w:pPr>
      <w:r w:rsidRPr="00B03307">
        <w:rPr>
          <w:lang w:val="en-US"/>
        </w:rPr>
        <w:t xml:space="preserve">  }</w:t>
      </w:r>
    </w:p>
    <w:p w14:paraId="5211DC4F" w14:textId="29B59A68" w:rsidR="002117E6" w:rsidRDefault="00B03307" w:rsidP="00B03307">
      <w:pPr>
        <w:pStyle w:val="Cdigo"/>
        <w:rPr>
          <w:lang w:val="en-US"/>
        </w:rPr>
      </w:pPr>
      <w:r w:rsidRPr="00B03307">
        <w:rPr>
          <w:lang w:val="en-US"/>
        </w:rPr>
        <w:t>}</w:t>
      </w:r>
    </w:p>
    <w:p w14:paraId="35D33B83" w14:textId="77777777" w:rsidR="00B03307" w:rsidRDefault="00B03307" w:rsidP="00A76AA1">
      <w:pPr>
        <w:contextualSpacing/>
        <w:rPr>
          <w:lang w:val="en-US"/>
        </w:rPr>
      </w:pPr>
    </w:p>
    <w:p w14:paraId="1EC89BEB" w14:textId="22A15A9E" w:rsidR="0042034A" w:rsidRPr="0042034A" w:rsidRDefault="0042034A" w:rsidP="00A76AA1">
      <w:pPr>
        <w:contextualSpacing/>
      </w:pPr>
      <w:r w:rsidRPr="0042034A">
        <w:t>Este es solo un ejemplo básico para ilustrar el concepto. En una aplicación real, necesitarás agregar más características, como autenticación de usuarios, gestión de errores más robusta, etc. Además, la lógica para eliminar mensajes después de 10 minutos de ser leídos requerirá un proceso de fondo o un cronjob que ejecute una tarea periódicamente</w:t>
      </w:r>
    </w:p>
    <w:p w14:paraId="0385D03D" w14:textId="77777777" w:rsidR="00B03307" w:rsidRPr="0042034A" w:rsidRDefault="00B03307" w:rsidP="00A76AA1">
      <w:pPr>
        <w:contextualSpacing/>
      </w:pPr>
    </w:p>
    <w:p w14:paraId="5B2397A9" w14:textId="465231EF" w:rsidR="001A6D49" w:rsidRDefault="001A6D49" w:rsidP="001A6D49">
      <w:pPr>
        <w:pStyle w:val="Ttulo2"/>
      </w:pPr>
      <w:bookmarkStart w:id="14" w:name="_Toc159961359"/>
      <w:r>
        <w:t>Diseño de la arquitectura MEAN stack</w:t>
      </w:r>
      <w:bookmarkEnd w:id="14"/>
    </w:p>
    <w:p w14:paraId="318B9580" w14:textId="77777777" w:rsidR="00B60D08" w:rsidRDefault="00B60D08" w:rsidP="00B60D08">
      <w:r>
        <w:t>La filosofía detrás del diseño de MEAN stack se basa en la idea de utilizar un conjunto cohesivo de tecnologías JavaScript para desarrollar aplicaciones web de manera eficiente y consistente. MEAN es un acrónimo que representa MongoDB, Express.js, AngularJS (o Angular), y Node.js. Estas tecnologías se combinan para proporcionar un flujo de trabajo completo desde el desarrollo del backend hasta el frontend, todo dentro del mismo lenguaje de programación, lo que facilita la cohesión del equipo de desarrollo y la transferencia de conocimientos entre los diferentes componentes del proyecto.</w:t>
      </w:r>
    </w:p>
    <w:p w14:paraId="52F3121C" w14:textId="77777777" w:rsidR="00B60D08" w:rsidRDefault="00B60D08" w:rsidP="00B60D08"/>
    <w:p w14:paraId="520AA85E" w14:textId="77777777" w:rsidR="00B60D08" w:rsidRDefault="00B60D08" w:rsidP="00B60D08">
      <w:r>
        <w:t>MongoDB desempeña un papel fundamental en MEAN stack como la base de datos NoSQL. Se considera adecuada para este tipo de arquitectura debido a su capacidad de almacenar datos en formato JSON, lo que facilita la integración con JavaScript tanto en el lado del cliente como del servidor. Además, MongoDB es altamente escalable y flexible, lo que lo hace ideal para manejar grandes volúmenes de datos y adaptarse fácilmente a los cambios en los requisitos de la aplicación.</w:t>
      </w:r>
    </w:p>
    <w:p w14:paraId="7DEA0313" w14:textId="77777777" w:rsidR="00B60D08" w:rsidRDefault="00B60D08" w:rsidP="00B60D08"/>
    <w:p w14:paraId="1584E372" w14:textId="77777777" w:rsidR="00B60D08" w:rsidRDefault="00B60D08" w:rsidP="00B60D08">
      <w:r>
        <w:t xml:space="preserve">Express.js es un framework minimalista y flexible para Node.js que se utiliza como el framework de backend en MEAN stack. Su principal característica es su capacidad para simplificar el desarrollo de aplicaciones web al proporcionar una capa delgada </w:t>
      </w:r>
      <w:r>
        <w:lastRenderedPageBreak/>
        <w:t>sobre Node.js que facilita la creación de rutas, middleware y la gestión de solicitudes y respuestas HTTP. Express.js es adecuado para MEAN stack debido a su enfoque centrado en la velocidad y la eficiencia, lo que permite a los desarrolladores crear aplicaciones robustas y escalables en poco tiempo.</w:t>
      </w:r>
    </w:p>
    <w:p w14:paraId="2616437D" w14:textId="77777777" w:rsidR="00B60D08" w:rsidRDefault="00B60D08" w:rsidP="00B60D08"/>
    <w:p w14:paraId="3F27D94B" w14:textId="77777777" w:rsidR="00B60D08" w:rsidRDefault="00B60D08" w:rsidP="00B60D08">
      <w:r>
        <w:t>AngularJS (o Angular, en versiones más recientes) es un framework de frontend que contribuye al desarrollo de interfaces de usuario dinámicas y reactivas dentro de MEAN stack. AngularJS utiliza el enlace de datos de dos vías para mantener sincronizados los datos del modelo y la vista, lo que permite crear aplicaciones web interactivas y responsivas. Además, AngularJS proporciona un conjunto de herramientas y patrones de diseño que facilitan la organización y la reutilización del código, lo que resulta en un desarrollo más rápido y mantenible.</w:t>
      </w:r>
    </w:p>
    <w:p w14:paraId="76C7E5A3" w14:textId="77777777" w:rsidR="00B60D08" w:rsidRDefault="00B60D08" w:rsidP="00B60D08"/>
    <w:p w14:paraId="6D0C79CB" w14:textId="6DC1A4C9" w:rsidR="00B60D08" w:rsidRDefault="00B60D08" w:rsidP="00B60D08">
      <w:r>
        <w:t>Node.js es un entorno de ejecución de JavaScript del lado del servidor que forma parte integral de la arquitectura MEAN stack. Su función principal es facilitar la comunicación entre el frontend y el backend de una aplicación al permitir que el código JavaScript se ejecute en el servidor. Node.js utiliza un modelo de entrada y salida sin bloqueo y basado en eventos, lo que lo hace altamente eficiente y adecuado para aplicaciones en tiempo real y de alta concurrencia. Además, al compartir el mismo lenguaje de programación con el frontend, Node.js simplifica el intercambio de datos entre el cliente y el servidor, lo que resulta en una mayor coherencia y productividad en el desarrollo de aplicaciones web en MEAN stack.</w:t>
      </w:r>
    </w:p>
    <w:p w14:paraId="3BE0F07C" w14:textId="77777777" w:rsidR="00B60D08" w:rsidRDefault="00B60D08" w:rsidP="00B60D08"/>
    <w:p w14:paraId="3E5C5C0F" w14:textId="77777777" w:rsidR="0009487D" w:rsidRDefault="0009487D" w:rsidP="00B60D08"/>
    <w:p w14:paraId="7586D2E6" w14:textId="77777777" w:rsidR="0009487D" w:rsidRDefault="0009487D" w:rsidP="00B60D08"/>
    <w:p w14:paraId="6F8D8325" w14:textId="77777777" w:rsidR="0009487D" w:rsidRDefault="0009487D" w:rsidP="00B60D08"/>
    <w:p w14:paraId="5F50E6C7" w14:textId="77777777" w:rsidR="0009487D" w:rsidRPr="00B60D08" w:rsidRDefault="0009487D" w:rsidP="00B60D08"/>
    <w:p w14:paraId="5107E6AF" w14:textId="47049947" w:rsidR="00B36BE1" w:rsidRDefault="001A6D49" w:rsidP="0009487D">
      <w:pPr>
        <w:pStyle w:val="Ttulo3"/>
      </w:pPr>
      <w:bookmarkStart w:id="15" w:name="_Toc159961360"/>
      <w:r>
        <w:lastRenderedPageBreak/>
        <w:t>Arquitectura común del MEAN stack</w:t>
      </w:r>
      <w:bookmarkEnd w:id="15"/>
    </w:p>
    <w:p w14:paraId="56B1682F" w14:textId="416CAC08" w:rsidR="00B36BE1" w:rsidRDefault="00B36BE1" w:rsidP="00B36BE1">
      <w:r>
        <w:t>El flujo de trabajo típico al desarrollar una aplicación utilizando la arquitectura MEAN stack generalmente sigue estos pasos:</w:t>
      </w:r>
    </w:p>
    <w:p w14:paraId="07F582F3" w14:textId="70D66FC5" w:rsidR="00B36BE1" w:rsidRDefault="00B36BE1" w:rsidP="00B36BE1">
      <w:pPr>
        <w:pStyle w:val="Prrafodelista"/>
        <w:numPr>
          <w:ilvl w:val="0"/>
          <w:numId w:val="12"/>
        </w:numPr>
      </w:pPr>
      <w:r w:rsidRPr="00B36BE1">
        <w:rPr>
          <w:b/>
          <w:bCs/>
        </w:rPr>
        <w:t>Planificación y diseño</w:t>
      </w:r>
      <w:r>
        <w:t>: Comprender los requisitos del proyecto y diseñar la arquitectura general de la aplicación, incluidas las funcionalidades, la estructura de datos y la interfaz de usuario.</w:t>
      </w:r>
    </w:p>
    <w:p w14:paraId="481FF55A" w14:textId="3B31DEAE" w:rsidR="00B36BE1" w:rsidRDefault="00B36BE1" w:rsidP="00B36BE1">
      <w:pPr>
        <w:pStyle w:val="Prrafodelista"/>
        <w:numPr>
          <w:ilvl w:val="0"/>
          <w:numId w:val="12"/>
        </w:numPr>
      </w:pPr>
      <w:r w:rsidRPr="0009487D">
        <w:rPr>
          <w:b/>
          <w:bCs/>
        </w:rPr>
        <w:t>Configuración del entorno de desarrollo</w:t>
      </w:r>
      <w:r>
        <w:t>: Instalar y configurar las herramientas necesarias, como Node.js, MongoDB, Express.js y AngularJS/Angular, así como cualquier otra dependencia o biblioteca requerida.</w:t>
      </w:r>
    </w:p>
    <w:p w14:paraId="5DDF91ED" w14:textId="3EAFE4E7" w:rsidR="00B36BE1" w:rsidRDefault="00B36BE1" w:rsidP="00B36BE1">
      <w:pPr>
        <w:pStyle w:val="Prrafodelista"/>
        <w:numPr>
          <w:ilvl w:val="0"/>
          <w:numId w:val="12"/>
        </w:numPr>
      </w:pPr>
      <w:r w:rsidRPr="0009487D">
        <w:rPr>
          <w:b/>
          <w:bCs/>
        </w:rPr>
        <w:t>Desarrollo del backend con Node.js y Express.js</w:t>
      </w:r>
      <w:r>
        <w:t>: Crear la lógica del servidor utilizando Node.js y Express.js, definir las rutas API para manejar las solicitudes HTTP y establecer la conexión con la base de datos MongoDB.</w:t>
      </w:r>
    </w:p>
    <w:p w14:paraId="1DE98B0C" w14:textId="13A98D22" w:rsidR="00B36BE1" w:rsidRDefault="00B36BE1" w:rsidP="00B36BE1">
      <w:pPr>
        <w:pStyle w:val="Prrafodelista"/>
        <w:numPr>
          <w:ilvl w:val="0"/>
          <w:numId w:val="12"/>
        </w:numPr>
      </w:pPr>
      <w:r w:rsidRPr="0009487D">
        <w:rPr>
          <w:b/>
          <w:bCs/>
        </w:rPr>
        <w:t>Desarrollo del frontend con AngularJS/Angular</w:t>
      </w:r>
      <w:r>
        <w:t>: Crear la interfaz de usuario utilizando AngularJS/Angular, definir los componentes, servicios y enrutadores necesarios, y consumir los datos del backend a través de las API RESTful.</w:t>
      </w:r>
    </w:p>
    <w:p w14:paraId="3684042B" w14:textId="1E4E8808" w:rsidR="00B36BE1" w:rsidRDefault="00B36BE1" w:rsidP="00B36BE1">
      <w:pPr>
        <w:pStyle w:val="Prrafodelista"/>
        <w:numPr>
          <w:ilvl w:val="0"/>
          <w:numId w:val="12"/>
        </w:numPr>
      </w:pPr>
      <w:r w:rsidRPr="0009487D">
        <w:rPr>
          <w:b/>
          <w:bCs/>
        </w:rPr>
        <w:t>Integración y pruebas</w:t>
      </w:r>
      <w:r>
        <w:t>: Integrar el frontend y el backend, realizar pruebas unitarias y de integración para garantizar el funcionamiento correcto de la aplicación y corregir cualquier error encontrado.</w:t>
      </w:r>
    </w:p>
    <w:p w14:paraId="01A0C16A" w14:textId="77777777" w:rsidR="00B36BE1" w:rsidRDefault="00B36BE1" w:rsidP="00B36BE1">
      <w:pPr>
        <w:pStyle w:val="Prrafodelista"/>
        <w:numPr>
          <w:ilvl w:val="0"/>
          <w:numId w:val="12"/>
        </w:numPr>
      </w:pPr>
      <w:r w:rsidRPr="0009487D">
        <w:rPr>
          <w:b/>
          <w:bCs/>
        </w:rPr>
        <w:t>Despliegue y puesta en producción</w:t>
      </w:r>
      <w:r>
        <w:t>: Configurar el entorno de producción, optimizar la aplicación para el rendimiento y la seguridad, y desplegarla en un servidor para que los usuarios finales puedan acceder a ella.</w:t>
      </w:r>
    </w:p>
    <w:p w14:paraId="0F28A02E" w14:textId="77777777" w:rsidR="00B36BE1" w:rsidRDefault="00B36BE1" w:rsidP="00B36BE1"/>
    <w:p w14:paraId="4AFA0AE8" w14:textId="2495BFAF" w:rsidR="001A4C31" w:rsidRDefault="00B36BE1" w:rsidP="00B36BE1">
      <w:r>
        <w:t>En cuanto a la estructura de archivos y carpetas en un proyecto MEAN stack, puede variar según las preferencias del equipo de desarrollo, pero generalmente se sigue una estructura que separa claramente el frontend y el backend, como por ejemplo:</w:t>
      </w:r>
    </w:p>
    <w:p w14:paraId="01DD6E0E" w14:textId="77777777" w:rsidR="001A4C31" w:rsidRDefault="001A4C31" w:rsidP="001A4C31"/>
    <w:p w14:paraId="2D67738E" w14:textId="77777777" w:rsidR="00777821" w:rsidRDefault="00777821" w:rsidP="001A4C31"/>
    <w:p w14:paraId="3547ECEE" w14:textId="77777777" w:rsidR="00C723B3" w:rsidRPr="00C723B3" w:rsidRDefault="00C723B3" w:rsidP="00C723B3">
      <w:pPr>
        <w:pStyle w:val="Sinespaciado"/>
        <w:rPr>
          <w:rFonts w:ascii="Courier New" w:hAnsi="Courier New" w:cs="Courier New"/>
          <w:lang w:val="en-US"/>
        </w:rPr>
      </w:pPr>
      <w:r w:rsidRPr="00C723B3">
        <w:rPr>
          <w:rFonts w:ascii="Courier New" w:hAnsi="Courier New" w:cs="Courier New"/>
          <w:lang w:val="en-US"/>
        </w:rPr>
        <w:lastRenderedPageBreak/>
        <w:t>my-mean-app/</w:t>
      </w:r>
    </w:p>
    <w:p w14:paraId="2359301E" w14:textId="77777777" w:rsidR="00C723B3" w:rsidRPr="00C723B3" w:rsidRDefault="00C723B3" w:rsidP="00C723B3">
      <w:pPr>
        <w:pStyle w:val="Sinespaciado"/>
        <w:rPr>
          <w:rFonts w:ascii="Courier New" w:hAnsi="Courier New" w:cs="Courier New"/>
          <w:lang w:val="en-US"/>
        </w:rPr>
      </w:pPr>
      <w:r w:rsidRPr="00C723B3">
        <w:rPr>
          <w:rFonts w:ascii="Courier New" w:hAnsi="Courier New" w:cs="Courier New"/>
          <w:lang w:val="en-US"/>
        </w:rPr>
        <w:t xml:space="preserve">  ├── backend/</w:t>
      </w:r>
    </w:p>
    <w:p w14:paraId="2F97B795" w14:textId="77777777" w:rsidR="00C723B3" w:rsidRPr="00C723B3" w:rsidRDefault="00C723B3" w:rsidP="00C723B3">
      <w:pPr>
        <w:pStyle w:val="Sinespaciado"/>
        <w:rPr>
          <w:rFonts w:ascii="Courier New" w:hAnsi="Courier New" w:cs="Courier New"/>
          <w:lang w:val="en-US"/>
        </w:rPr>
      </w:pPr>
      <w:r w:rsidRPr="00C723B3">
        <w:rPr>
          <w:rFonts w:ascii="Courier New" w:hAnsi="Courier New" w:cs="Courier New"/>
          <w:lang w:val="en-US"/>
        </w:rPr>
        <w:t xml:space="preserve">  │   ├── controllers/</w:t>
      </w:r>
    </w:p>
    <w:p w14:paraId="6A6A89F2" w14:textId="77777777" w:rsidR="00C723B3" w:rsidRPr="00C723B3" w:rsidRDefault="00C723B3" w:rsidP="00C723B3">
      <w:pPr>
        <w:pStyle w:val="Sinespaciado"/>
        <w:rPr>
          <w:rFonts w:ascii="Courier New" w:hAnsi="Courier New" w:cs="Courier New"/>
          <w:lang w:val="en-US"/>
        </w:rPr>
      </w:pPr>
      <w:r w:rsidRPr="00C723B3">
        <w:rPr>
          <w:rFonts w:ascii="Courier New" w:hAnsi="Courier New" w:cs="Courier New"/>
          <w:lang w:val="en-US"/>
        </w:rPr>
        <w:t xml:space="preserve">  │   ├── models/</w:t>
      </w:r>
    </w:p>
    <w:p w14:paraId="143AF94F" w14:textId="77777777" w:rsidR="00C723B3" w:rsidRPr="00C723B3" w:rsidRDefault="00C723B3" w:rsidP="00C723B3">
      <w:pPr>
        <w:pStyle w:val="Sinespaciado"/>
        <w:rPr>
          <w:rFonts w:ascii="Courier New" w:hAnsi="Courier New" w:cs="Courier New"/>
          <w:lang w:val="en-US"/>
        </w:rPr>
      </w:pPr>
      <w:r w:rsidRPr="00C723B3">
        <w:rPr>
          <w:rFonts w:ascii="Courier New" w:hAnsi="Courier New" w:cs="Courier New"/>
          <w:lang w:val="en-US"/>
        </w:rPr>
        <w:t xml:space="preserve">  │   ├── routes/</w:t>
      </w:r>
    </w:p>
    <w:p w14:paraId="357B10DC" w14:textId="77777777" w:rsidR="00C723B3" w:rsidRPr="00C723B3" w:rsidRDefault="00C723B3" w:rsidP="00C723B3">
      <w:pPr>
        <w:pStyle w:val="Sinespaciado"/>
        <w:rPr>
          <w:rFonts w:ascii="Courier New" w:hAnsi="Courier New" w:cs="Courier New"/>
          <w:lang w:val="en-US"/>
        </w:rPr>
      </w:pPr>
      <w:r w:rsidRPr="00C723B3">
        <w:rPr>
          <w:rFonts w:ascii="Courier New" w:hAnsi="Courier New" w:cs="Courier New"/>
          <w:lang w:val="en-US"/>
        </w:rPr>
        <w:t xml:space="preserve">  │   ├── config/</w:t>
      </w:r>
    </w:p>
    <w:p w14:paraId="4D429480" w14:textId="77777777" w:rsidR="00C723B3" w:rsidRPr="00C723B3" w:rsidRDefault="00C723B3" w:rsidP="00C723B3">
      <w:pPr>
        <w:pStyle w:val="Sinespaciado"/>
        <w:rPr>
          <w:rFonts w:ascii="Courier New" w:hAnsi="Courier New" w:cs="Courier New"/>
          <w:lang w:val="en-US"/>
        </w:rPr>
      </w:pPr>
      <w:r w:rsidRPr="00C723B3">
        <w:rPr>
          <w:rFonts w:ascii="Courier New" w:hAnsi="Courier New" w:cs="Courier New"/>
          <w:lang w:val="en-US"/>
        </w:rPr>
        <w:t xml:space="preserve">  │   └── server.js</w:t>
      </w:r>
    </w:p>
    <w:p w14:paraId="0E47BE68" w14:textId="77777777" w:rsidR="00C723B3" w:rsidRPr="00C723B3" w:rsidRDefault="00C723B3" w:rsidP="00C723B3">
      <w:pPr>
        <w:pStyle w:val="Sinespaciado"/>
        <w:rPr>
          <w:rFonts w:ascii="Courier New" w:hAnsi="Courier New" w:cs="Courier New"/>
          <w:lang w:val="en-US"/>
        </w:rPr>
      </w:pPr>
      <w:r w:rsidRPr="00C723B3">
        <w:rPr>
          <w:rFonts w:ascii="Courier New" w:hAnsi="Courier New" w:cs="Courier New"/>
          <w:lang w:val="en-US"/>
        </w:rPr>
        <w:t xml:space="preserve">  ├── frontend/</w:t>
      </w:r>
    </w:p>
    <w:p w14:paraId="71604F54" w14:textId="77777777" w:rsidR="00C723B3" w:rsidRPr="00C723B3" w:rsidRDefault="00C723B3" w:rsidP="00C723B3">
      <w:pPr>
        <w:pStyle w:val="Sinespaciado"/>
        <w:rPr>
          <w:rFonts w:ascii="Courier New" w:hAnsi="Courier New" w:cs="Courier New"/>
          <w:lang w:val="en-US"/>
        </w:rPr>
      </w:pPr>
      <w:r w:rsidRPr="00C723B3">
        <w:rPr>
          <w:rFonts w:ascii="Courier New" w:hAnsi="Courier New" w:cs="Courier New"/>
          <w:lang w:val="en-US"/>
        </w:rPr>
        <w:t xml:space="preserve">  │   ├── app/</w:t>
      </w:r>
    </w:p>
    <w:p w14:paraId="16D04886" w14:textId="77777777" w:rsidR="00C723B3" w:rsidRPr="00C723B3" w:rsidRDefault="00C723B3" w:rsidP="00C723B3">
      <w:pPr>
        <w:pStyle w:val="Sinespaciado"/>
        <w:rPr>
          <w:rFonts w:ascii="Courier New" w:hAnsi="Courier New" w:cs="Courier New"/>
          <w:lang w:val="en-US"/>
        </w:rPr>
      </w:pPr>
      <w:r w:rsidRPr="00C723B3">
        <w:rPr>
          <w:rFonts w:ascii="Courier New" w:hAnsi="Courier New" w:cs="Courier New"/>
          <w:lang w:val="en-US"/>
        </w:rPr>
        <w:t xml:space="preserve">  │   ├── assets/</w:t>
      </w:r>
    </w:p>
    <w:p w14:paraId="4F7AEBA9" w14:textId="77777777" w:rsidR="00C723B3" w:rsidRPr="00C723B3" w:rsidRDefault="00C723B3" w:rsidP="00C723B3">
      <w:pPr>
        <w:pStyle w:val="Sinespaciado"/>
        <w:rPr>
          <w:rFonts w:ascii="Courier New" w:hAnsi="Courier New" w:cs="Courier New"/>
          <w:lang w:val="en-US"/>
        </w:rPr>
      </w:pPr>
      <w:r w:rsidRPr="00C723B3">
        <w:rPr>
          <w:rFonts w:ascii="Courier New" w:hAnsi="Courier New" w:cs="Courier New"/>
          <w:lang w:val="en-US"/>
        </w:rPr>
        <w:t xml:space="preserve">  │   ├── components/</w:t>
      </w:r>
    </w:p>
    <w:p w14:paraId="39AF87F7" w14:textId="77777777" w:rsidR="00C723B3" w:rsidRPr="00C723B3" w:rsidRDefault="00C723B3" w:rsidP="00C723B3">
      <w:pPr>
        <w:pStyle w:val="Sinespaciado"/>
        <w:rPr>
          <w:rFonts w:ascii="Courier New" w:hAnsi="Courier New" w:cs="Courier New"/>
          <w:lang w:val="en-US"/>
        </w:rPr>
      </w:pPr>
      <w:r w:rsidRPr="00C723B3">
        <w:rPr>
          <w:rFonts w:ascii="Courier New" w:hAnsi="Courier New" w:cs="Courier New"/>
          <w:lang w:val="en-US"/>
        </w:rPr>
        <w:t xml:space="preserve">  │   ├── services/</w:t>
      </w:r>
    </w:p>
    <w:p w14:paraId="1DFFD2D8" w14:textId="77777777" w:rsidR="00C723B3" w:rsidRPr="00C723B3" w:rsidRDefault="00C723B3" w:rsidP="00C723B3">
      <w:pPr>
        <w:pStyle w:val="Sinespaciado"/>
        <w:rPr>
          <w:rFonts w:ascii="Courier New" w:hAnsi="Courier New" w:cs="Courier New"/>
          <w:lang w:val="en-US"/>
        </w:rPr>
      </w:pPr>
      <w:r w:rsidRPr="00C723B3">
        <w:rPr>
          <w:rFonts w:ascii="Courier New" w:hAnsi="Courier New" w:cs="Courier New"/>
          <w:lang w:val="en-US"/>
        </w:rPr>
        <w:t xml:space="preserve">  │   ├── views/</w:t>
      </w:r>
    </w:p>
    <w:p w14:paraId="7A486036" w14:textId="77777777" w:rsidR="00C723B3" w:rsidRPr="00C723B3" w:rsidRDefault="00C723B3" w:rsidP="00C723B3">
      <w:pPr>
        <w:pStyle w:val="Sinespaciado"/>
        <w:rPr>
          <w:rFonts w:ascii="Courier New" w:hAnsi="Courier New" w:cs="Courier New"/>
        </w:rPr>
      </w:pPr>
      <w:r w:rsidRPr="00C723B3">
        <w:rPr>
          <w:rFonts w:ascii="Courier New" w:hAnsi="Courier New" w:cs="Courier New"/>
          <w:lang w:val="en-US"/>
        </w:rPr>
        <w:t xml:space="preserve">  </w:t>
      </w:r>
      <w:r w:rsidRPr="00C723B3">
        <w:rPr>
          <w:rFonts w:ascii="Courier New" w:hAnsi="Courier New" w:cs="Courier New"/>
        </w:rPr>
        <w:t>│   └── ...</w:t>
      </w:r>
    </w:p>
    <w:p w14:paraId="459FFD37" w14:textId="77777777" w:rsidR="00C723B3" w:rsidRPr="00C723B3" w:rsidRDefault="00C723B3" w:rsidP="00C723B3">
      <w:pPr>
        <w:pStyle w:val="Sinespaciado"/>
        <w:rPr>
          <w:rFonts w:ascii="Courier New" w:hAnsi="Courier New" w:cs="Courier New"/>
        </w:rPr>
      </w:pPr>
      <w:r w:rsidRPr="00C723B3">
        <w:rPr>
          <w:rFonts w:ascii="Courier New" w:hAnsi="Courier New" w:cs="Courier New"/>
        </w:rPr>
        <w:t xml:space="preserve">  ├── node_modules/</w:t>
      </w:r>
    </w:p>
    <w:p w14:paraId="25C1FBBA" w14:textId="77777777" w:rsidR="00C723B3" w:rsidRPr="00C723B3" w:rsidRDefault="00C723B3" w:rsidP="00C723B3">
      <w:pPr>
        <w:pStyle w:val="Sinespaciado"/>
        <w:rPr>
          <w:rFonts w:ascii="Courier New" w:hAnsi="Courier New" w:cs="Courier New"/>
        </w:rPr>
      </w:pPr>
      <w:r w:rsidRPr="00C723B3">
        <w:rPr>
          <w:rFonts w:ascii="Courier New" w:hAnsi="Courier New" w:cs="Courier New"/>
        </w:rPr>
        <w:t xml:space="preserve">  ├── package.json</w:t>
      </w:r>
    </w:p>
    <w:p w14:paraId="55CC65D8" w14:textId="1DE2D2C2" w:rsidR="00777821" w:rsidRPr="00C723B3" w:rsidRDefault="00C723B3" w:rsidP="00C723B3">
      <w:pPr>
        <w:pStyle w:val="Sinespaciado"/>
        <w:rPr>
          <w:rFonts w:ascii="Courier New" w:hAnsi="Courier New" w:cs="Courier New"/>
        </w:rPr>
      </w:pPr>
      <w:r w:rsidRPr="00C723B3">
        <w:rPr>
          <w:rFonts w:ascii="Courier New" w:hAnsi="Courier New" w:cs="Courier New"/>
        </w:rPr>
        <w:t xml:space="preserve">  └── ...</w:t>
      </w:r>
    </w:p>
    <w:p w14:paraId="783EE44D" w14:textId="77777777" w:rsidR="00560A5E" w:rsidRDefault="00560A5E" w:rsidP="001A4C31"/>
    <w:p w14:paraId="60CA9E07" w14:textId="02415AB1" w:rsidR="003641F6" w:rsidRDefault="003641F6" w:rsidP="003641F6">
      <w:r>
        <w:t>El patrón MVC (Modelo-Vista-Controlador) es un patrón de diseño comúnmente utilizado en el desarrollo de aplicaciones web para separar la lógica de negocio, la presentación y la interacción del usuario en tres componentes distintos:</w:t>
      </w:r>
    </w:p>
    <w:p w14:paraId="581D55BF" w14:textId="77777777" w:rsidR="003641F6" w:rsidRDefault="003641F6" w:rsidP="003641F6">
      <w:pPr>
        <w:pStyle w:val="Prrafodelista"/>
        <w:numPr>
          <w:ilvl w:val="0"/>
          <w:numId w:val="13"/>
        </w:numPr>
      </w:pPr>
      <w:r w:rsidRPr="003641F6">
        <w:rPr>
          <w:b/>
          <w:bCs/>
        </w:rPr>
        <w:t>Modelo</w:t>
      </w:r>
      <w:r>
        <w:t xml:space="preserve"> (</w:t>
      </w:r>
      <w:r w:rsidRPr="003641F6">
        <w:rPr>
          <w:i/>
          <w:iCs/>
          <w:color w:val="FF0000"/>
        </w:rPr>
        <w:t>Model</w:t>
      </w:r>
      <w:r>
        <w:t>): Representa la estructura de datos y la lógica de negocio de la aplicación.</w:t>
      </w:r>
    </w:p>
    <w:p w14:paraId="786F6D1B" w14:textId="77777777" w:rsidR="003641F6" w:rsidRDefault="003641F6" w:rsidP="003641F6">
      <w:pPr>
        <w:pStyle w:val="Prrafodelista"/>
        <w:numPr>
          <w:ilvl w:val="0"/>
          <w:numId w:val="13"/>
        </w:numPr>
      </w:pPr>
      <w:r w:rsidRPr="003641F6">
        <w:rPr>
          <w:b/>
          <w:bCs/>
        </w:rPr>
        <w:t>Vista</w:t>
      </w:r>
      <w:r>
        <w:t xml:space="preserve"> (</w:t>
      </w:r>
      <w:r w:rsidRPr="003641F6">
        <w:rPr>
          <w:i/>
          <w:iCs/>
          <w:color w:val="FF0000"/>
        </w:rPr>
        <w:t>View</w:t>
      </w:r>
      <w:r>
        <w:t>): Define la interfaz de usuario y cómo se presentan los datos al usuario.</w:t>
      </w:r>
    </w:p>
    <w:p w14:paraId="65B99426" w14:textId="77777777" w:rsidR="003641F6" w:rsidRDefault="003641F6" w:rsidP="003641F6">
      <w:pPr>
        <w:pStyle w:val="Prrafodelista"/>
        <w:numPr>
          <w:ilvl w:val="0"/>
          <w:numId w:val="13"/>
        </w:numPr>
      </w:pPr>
      <w:r w:rsidRPr="003641F6">
        <w:rPr>
          <w:b/>
          <w:bCs/>
        </w:rPr>
        <w:t>Controlador</w:t>
      </w:r>
      <w:r>
        <w:t xml:space="preserve"> (</w:t>
      </w:r>
      <w:r w:rsidRPr="003641F6">
        <w:rPr>
          <w:i/>
          <w:iCs/>
          <w:color w:val="FF0000"/>
        </w:rPr>
        <w:t>Controller</w:t>
      </w:r>
      <w:r>
        <w:t>): Gestiona las interacciones del usuario, recupera datos del modelo y actualiza la vista según sea necesario.</w:t>
      </w:r>
    </w:p>
    <w:p w14:paraId="730F3FC7" w14:textId="77777777" w:rsidR="003641F6" w:rsidRDefault="003641F6" w:rsidP="003641F6"/>
    <w:p w14:paraId="03CA0193" w14:textId="4E2EA735" w:rsidR="003641F6" w:rsidRDefault="003641F6" w:rsidP="003641F6">
      <w:r>
        <w:t>En la arquitectura MEAN stack, el patrón MVC se implementa de la siguiente manera:</w:t>
      </w:r>
    </w:p>
    <w:p w14:paraId="77AB22D1" w14:textId="77777777" w:rsidR="003641F6" w:rsidRDefault="003641F6" w:rsidP="00DE7780">
      <w:pPr>
        <w:pStyle w:val="Prrafodelista"/>
        <w:numPr>
          <w:ilvl w:val="0"/>
          <w:numId w:val="14"/>
        </w:numPr>
      </w:pPr>
      <w:r w:rsidRPr="00DE7780">
        <w:rPr>
          <w:b/>
          <w:bCs/>
        </w:rPr>
        <w:t>Modelo</w:t>
      </w:r>
      <w:r>
        <w:t>: Representado por las estructuras de datos definidas en MongoDB y las operaciones CRUD realizadas en el backend con Express.js.</w:t>
      </w:r>
    </w:p>
    <w:p w14:paraId="7B639186" w14:textId="77777777" w:rsidR="003641F6" w:rsidRDefault="003641F6" w:rsidP="00DE7780">
      <w:pPr>
        <w:pStyle w:val="Prrafodelista"/>
        <w:numPr>
          <w:ilvl w:val="0"/>
          <w:numId w:val="14"/>
        </w:numPr>
      </w:pPr>
      <w:r w:rsidRPr="00DE7780">
        <w:rPr>
          <w:b/>
          <w:bCs/>
        </w:rPr>
        <w:t>Vista</w:t>
      </w:r>
      <w:r>
        <w:t>: Implementada en el frontend con AngularJS/Angular, donde se definen los componentes y se estructura la interfaz de usuario.</w:t>
      </w:r>
    </w:p>
    <w:p w14:paraId="35D2CD92" w14:textId="77777777" w:rsidR="003641F6" w:rsidRDefault="003641F6" w:rsidP="00DE7780">
      <w:pPr>
        <w:pStyle w:val="Prrafodelista"/>
        <w:numPr>
          <w:ilvl w:val="0"/>
          <w:numId w:val="14"/>
        </w:numPr>
      </w:pPr>
      <w:r w:rsidRPr="00DE7780">
        <w:rPr>
          <w:b/>
          <w:bCs/>
        </w:rPr>
        <w:t>Controlador</w:t>
      </w:r>
      <w:r>
        <w:t>: Representado por las rutas y controladores definidos en Express.js, que manejan las solicitudes HTTP y controlan la lógica de negocio de la aplicación.</w:t>
      </w:r>
    </w:p>
    <w:p w14:paraId="75FC0821" w14:textId="4C3A9DA0" w:rsidR="003641F6" w:rsidRDefault="003641F6" w:rsidP="003641F6">
      <w:r>
        <w:lastRenderedPageBreak/>
        <w:t>Para gestionar la autenticación y autorización en una aplicación MEAN stack, se utilizan herramientas y prácticas como:</w:t>
      </w:r>
    </w:p>
    <w:p w14:paraId="60D0DEAF" w14:textId="77777777" w:rsidR="003641F6" w:rsidRDefault="003641F6" w:rsidP="0041067A">
      <w:pPr>
        <w:pStyle w:val="Prrafodelista"/>
        <w:numPr>
          <w:ilvl w:val="0"/>
          <w:numId w:val="15"/>
        </w:numPr>
      </w:pPr>
      <w:r w:rsidRPr="0041067A">
        <w:rPr>
          <w:b/>
          <w:bCs/>
        </w:rPr>
        <w:t>Passport.js</w:t>
      </w:r>
      <w:r>
        <w:t>: Una biblioteca de autenticación para Node.js que proporciona una amplia gama de estrategias de autenticación, como el inicio de sesión local, OAuth, OpenID, etc.</w:t>
      </w:r>
    </w:p>
    <w:p w14:paraId="47FBD3CA" w14:textId="77777777" w:rsidR="003641F6" w:rsidRDefault="003641F6" w:rsidP="0041067A">
      <w:pPr>
        <w:pStyle w:val="Prrafodelista"/>
        <w:numPr>
          <w:ilvl w:val="0"/>
          <w:numId w:val="15"/>
        </w:numPr>
      </w:pPr>
      <w:r w:rsidRPr="0041067A">
        <w:rPr>
          <w:b/>
          <w:bCs/>
        </w:rPr>
        <w:t>JWT</w:t>
      </w:r>
      <w:r>
        <w:t xml:space="preserve"> (JSON Web Tokens): Un estándar abierto que define un método compacto y autónomo para transmitir información de forma segura entre partes como un objeto JSON. Se utiliza para generar tokens de acceso que se pueden utilizar para autenticar solicitudes en API RESTful.</w:t>
      </w:r>
    </w:p>
    <w:p w14:paraId="22F8BBA9" w14:textId="77777777" w:rsidR="003641F6" w:rsidRDefault="003641F6" w:rsidP="0041067A">
      <w:pPr>
        <w:pStyle w:val="Prrafodelista"/>
        <w:numPr>
          <w:ilvl w:val="0"/>
          <w:numId w:val="15"/>
        </w:numPr>
      </w:pPr>
      <w:r w:rsidRPr="0041067A">
        <w:rPr>
          <w:b/>
          <w:bCs/>
        </w:rPr>
        <w:t>Middlewares de autorización</w:t>
      </w:r>
      <w:r>
        <w:t>: Se utilizan en Express.js para restringir el acceso a ciertas rutas o recursos basados en roles de usuario o permisos específicos.</w:t>
      </w:r>
    </w:p>
    <w:p w14:paraId="34FD5CEF" w14:textId="77777777" w:rsidR="0041067A" w:rsidRDefault="0041067A" w:rsidP="003641F6"/>
    <w:p w14:paraId="3A3EF20B" w14:textId="5DCA538E" w:rsidR="003641F6" w:rsidRDefault="003641F6" w:rsidP="003641F6">
      <w:r>
        <w:t>Al diseñar y desarrollar una aplicación MEAN stack, algunas consideraciones importantes de seguridad incluyen:</w:t>
      </w:r>
    </w:p>
    <w:p w14:paraId="1BD87620" w14:textId="77777777" w:rsidR="003641F6" w:rsidRDefault="003641F6" w:rsidP="009B19FD">
      <w:pPr>
        <w:pStyle w:val="Prrafodelista"/>
        <w:numPr>
          <w:ilvl w:val="0"/>
          <w:numId w:val="16"/>
        </w:numPr>
      </w:pPr>
      <w:r w:rsidRPr="009B19FD">
        <w:rPr>
          <w:b/>
          <w:bCs/>
        </w:rPr>
        <w:t>Validación de entrada</w:t>
      </w:r>
      <w:r>
        <w:t>: Validar y sanitizar todos los datos de entrada para prevenir ataques de inyección de código, como inyección SQL o inyección de código JavaScript.</w:t>
      </w:r>
    </w:p>
    <w:p w14:paraId="5A387334" w14:textId="77777777" w:rsidR="003641F6" w:rsidRDefault="003641F6" w:rsidP="009B19FD">
      <w:pPr>
        <w:pStyle w:val="Prrafodelista"/>
        <w:numPr>
          <w:ilvl w:val="0"/>
          <w:numId w:val="16"/>
        </w:numPr>
      </w:pPr>
      <w:r w:rsidRPr="009B19FD">
        <w:rPr>
          <w:b/>
          <w:bCs/>
        </w:rPr>
        <w:t>Protección contra XSS</w:t>
      </w:r>
      <w:r>
        <w:t xml:space="preserve"> (Cross-Site Scripting): Implementar medidas para prevenir la ejecución de scripts maliciosos en el navegador del usuario, como escapar datos de salida y utilizar encabezados HTTP adecuados.</w:t>
      </w:r>
    </w:p>
    <w:p w14:paraId="42A879F7" w14:textId="77777777" w:rsidR="003641F6" w:rsidRDefault="003641F6" w:rsidP="009B19FD">
      <w:pPr>
        <w:pStyle w:val="Prrafodelista"/>
        <w:numPr>
          <w:ilvl w:val="0"/>
          <w:numId w:val="16"/>
        </w:numPr>
      </w:pPr>
      <w:r w:rsidRPr="009B19FD">
        <w:rPr>
          <w:b/>
          <w:bCs/>
        </w:rPr>
        <w:t>Autenticación y autorización seguras</w:t>
      </w:r>
      <w:r>
        <w:t>: Utilizar métodos de autenticación y autorización seguros, como la autenticación de dos factores y la gestión adecuada de tokens de acceso.</w:t>
      </w:r>
    </w:p>
    <w:p w14:paraId="545BDE08" w14:textId="77777777" w:rsidR="003641F6" w:rsidRDefault="003641F6" w:rsidP="009B19FD">
      <w:pPr>
        <w:pStyle w:val="Prrafodelista"/>
        <w:numPr>
          <w:ilvl w:val="0"/>
          <w:numId w:val="16"/>
        </w:numPr>
      </w:pPr>
      <w:r w:rsidRPr="009B19FD">
        <w:rPr>
          <w:b/>
          <w:bCs/>
        </w:rPr>
        <w:t>Gestión de sesiones</w:t>
      </w:r>
      <w:r>
        <w:t>: Mantener las sesiones de usuario seguras y protegidas contra ataques de secuestro de sesión o fijación de sesión.</w:t>
      </w:r>
    </w:p>
    <w:p w14:paraId="6361C8EC" w14:textId="77777777" w:rsidR="003641F6" w:rsidRDefault="003641F6" w:rsidP="009B19FD">
      <w:pPr>
        <w:pStyle w:val="Prrafodelista"/>
        <w:numPr>
          <w:ilvl w:val="0"/>
          <w:numId w:val="16"/>
        </w:numPr>
      </w:pPr>
      <w:r w:rsidRPr="009B19FD">
        <w:rPr>
          <w:b/>
          <w:bCs/>
        </w:rPr>
        <w:t>Protección contra CSRF</w:t>
      </w:r>
      <w:r>
        <w:t xml:space="preserve"> (Cross-Site Request Forgery): Implementar medidas para prevenir ataques CSRF, como tokens CSRF y encabezados HTTP seguros.</w:t>
      </w:r>
    </w:p>
    <w:p w14:paraId="3965F4C7" w14:textId="77777777" w:rsidR="003641F6" w:rsidRDefault="003641F6" w:rsidP="009B19FD">
      <w:pPr>
        <w:pStyle w:val="Prrafodelista"/>
        <w:numPr>
          <w:ilvl w:val="0"/>
          <w:numId w:val="16"/>
        </w:numPr>
      </w:pPr>
      <w:r w:rsidRPr="003E6496">
        <w:rPr>
          <w:b/>
          <w:bCs/>
        </w:rPr>
        <w:lastRenderedPageBreak/>
        <w:t>Actualización y parcheo</w:t>
      </w:r>
      <w:r>
        <w:t>: Mantener todas las dependencias y bibliotecas actualizadas para mitigar vulnerabilidades conocidas.</w:t>
      </w:r>
    </w:p>
    <w:p w14:paraId="548EE365" w14:textId="77777777" w:rsidR="00777821" w:rsidRPr="001A4C31" w:rsidRDefault="00777821" w:rsidP="001A4C31"/>
    <w:p w14:paraId="23929A80" w14:textId="27F0D000" w:rsidR="001A6D49" w:rsidRDefault="001A6D49" w:rsidP="001A6D49">
      <w:pPr>
        <w:pStyle w:val="Ttulo3"/>
      </w:pPr>
      <w:bookmarkStart w:id="16" w:name="_Toc159961361"/>
      <w:r>
        <w:t>Introducción a las aplicaciones SPA</w:t>
      </w:r>
      <w:bookmarkEnd w:id="16"/>
    </w:p>
    <w:p w14:paraId="676A336B" w14:textId="77777777" w:rsidR="001230B0" w:rsidRDefault="001230B0" w:rsidP="001230B0">
      <w:r>
        <w:t>Una aplicación de página única (SPA) es una aplicación web que carga una única página HTML y dinámicamente actualiza esa página mientras el usuario interactúa con la aplicación, sin necesidad de recargar la página completa. Esto significa que todo el código JavaScript, HTML y CSS necesario para renderizar la aplicación se carga inicialmente, y luego el contenido adicional se obtiene y se muestra mediante solicitudes AJAX o mediante manipulaciones del DOM en el cliente.</w:t>
      </w:r>
    </w:p>
    <w:p w14:paraId="70437F10" w14:textId="77777777" w:rsidR="001230B0" w:rsidRDefault="001230B0" w:rsidP="001230B0"/>
    <w:p w14:paraId="686E8365" w14:textId="77777777" w:rsidR="001230B0" w:rsidRDefault="001230B0" w:rsidP="001230B0">
      <w:r>
        <w:t>La principal diferencia entre una SPA y las aplicaciones web tradicionales es que en una SPA, la navegación y la interacción del usuario ocurren dentro de una sola página, lo que proporciona una experiencia más fluida y rápida, similar a la de una aplicación de escritorio.</w:t>
      </w:r>
    </w:p>
    <w:p w14:paraId="72B399D2" w14:textId="77777777" w:rsidR="001230B0" w:rsidRDefault="001230B0" w:rsidP="001230B0"/>
    <w:p w14:paraId="6251899E" w14:textId="07E6FFEB" w:rsidR="001230B0" w:rsidRDefault="001230B0" w:rsidP="001230B0">
      <w:r>
        <w:t>Las ventajas de las aplicaciones SPA incluyen:</w:t>
      </w:r>
    </w:p>
    <w:p w14:paraId="6D196E1A" w14:textId="77777777" w:rsidR="001230B0" w:rsidRDefault="001230B0" w:rsidP="00604528">
      <w:pPr>
        <w:pStyle w:val="Prrafodelista"/>
        <w:numPr>
          <w:ilvl w:val="0"/>
          <w:numId w:val="17"/>
        </w:numPr>
      </w:pPr>
      <w:r w:rsidRPr="00BD4406">
        <w:rPr>
          <w:b/>
          <w:bCs/>
        </w:rPr>
        <w:t>Experiencia de usuario mejorada</w:t>
      </w:r>
      <w:r>
        <w:t>: La navegación sin interrupciones y la carga rápida de contenido proporcionan una experiencia más atractiva y fluida para los usuarios.</w:t>
      </w:r>
    </w:p>
    <w:p w14:paraId="03A1D761" w14:textId="77777777" w:rsidR="001230B0" w:rsidRDefault="001230B0" w:rsidP="00604528">
      <w:pPr>
        <w:pStyle w:val="Prrafodelista"/>
        <w:numPr>
          <w:ilvl w:val="0"/>
          <w:numId w:val="17"/>
        </w:numPr>
      </w:pPr>
      <w:r w:rsidRPr="00BD4406">
        <w:rPr>
          <w:b/>
          <w:bCs/>
        </w:rPr>
        <w:t>Mejor rendimiento</w:t>
      </w:r>
      <w:r>
        <w:t>: Al minimizar la carga del servidor y reducir las solicitudes HTTP, las SPAs pueden ser más rápidas y responsivas.</w:t>
      </w:r>
    </w:p>
    <w:p w14:paraId="72D0687F" w14:textId="77777777" w:rsidR="001230B0" w:rsidRDefault="001230B0" w:rsidP="00604528">
      <w:pPr>
        <w:pStyle w:val="Prrafodelista"/>
        <w:numPr>
          <w:ilvl w:val="0"/>
          <w:numId w:val="17"/>
        </w:numPr>
      </w:pPr>
      <w:r w:rsidRPr="00BD4406">
        <w:rPr>
          <w:b/>
          <w:bCs/>
        </w:rPr>
        <w:t>Desarrollo más rápido</w:t>
      </w:r>
      <w:r>
        <w:t>: Al utilizar frameworks y bibliotecas frontend, como Angular, React o Vue.js, el desarrollo de SPAs puede ser más rápido y eficiente.</w:t>
      </w:r>
    </w:p>
    <w:p w14:paraId="4045BC2F" w14:textId="77777777" w:rsidR="001230B0" w:rsidRDefault="001230B0" w:rsidP="00604528">
      <w:pPr>
        <w:pStyle w:val="Prrafodelista"/>
        <w:numPr>
          <w:ilvl w:val="0"/>
          <w:numId w:val="17"/>
        </w:numPr>
      </w:pPr>
      <w:r w:rsidRPr="00BD4406">
        <w:rPr>
          <w:b/>
          <w:bCs/>
        </w:rPr>
        <w:t>Mayor reutilización de código</w:t>
      </w:r>
      <w:r>
        <w:t>: Las SPAs permiten reutilizar componentes y lógica de frontend en toda la aplicación, lo que facilita el mantenimiento y la escalabilidad.</w:t>
      </w:r>
    </w:p>
    <w:p w14:paraId="165A61DF" w14:textId="77777777" w:rsidR="00604528" w:rsidRDefault="00604528" w:rsidP="001230B0"/>
    <w:p w14:paraId="1B66D757" w14:textId="33B86F34" w:rsidR="001230B0" w:rsidRDefault="001230B0" w:rsidP="001230B0">
      <w:r>
        <w:lastRenderedPageBreak/>
        <w:t>Sin embargo, las desventajas de las SPAs incluyen:</w:t>
      </w:r>
    </w:p>
    <w:p w14:paraId="535FD289" w14:textId="77777777" w:rsidR="001230B0" w:rsidRDefault="001230B0" w:rsidP="005C4A15">
      <w:pPr>
        <w:pStyle w:val="Prrafodelista"/>
        <w:numPr>
          <w:ilvl w:val="0"/>
          <w:numId w:val="18"/>
        </w:numPr>
      </w:pPr>
      <w:r w:rsidRPr="005C4A15">
        <w:rPr>
          <w:b/>
          <w:bCs/>
        </w:rPr>
        <w:t>SEO más complicado</w:t>
      </w:r>
      <w:r>
        <w:t>: Debido a que el contenido inicialmente se carga dinámicamente, las SPAs pueden tener problemas con la indexación de motores de búsqueda si no se implementan correctamente técnicas de SEO.</w:t>
      </w:r>
    </w:p>
    <w:p w14:paraId="1E1CB8E0" w14:textId="77777777" w:rsidR="001230B0" w:rsidRDefault="001230B0" w:rsidP="005C4A15">
      <w:pPr>
        <w:pStyle w:val="Prrafodelista"/>
        <w:numPr>
          <w:ilvl w:val="0"/>
          <w:numId w:val="18"/>
        </w:numPr>
      </w:pPr>
      <w:r w:rsidRPr="005C4A15">
        <w:rPr>
          <w:b/>
          <w:bCs/>
        </w:rPr>
        <w:t>Mayor complejidad</w:t>
      </w:r>
      <w:r>
        <w:t>: Las SPAs suelen ser más complejas que las aplicaciones web tradicionales, lo que puede requerir más tiempo y recursos para el desarrollo y el mantenimiento.</w:t>
      </w:r>
    </w:p>
    <w:p w14:paraId="4EED1A74" w14:textId="77777777" w:rsidR="001230B0" w:rsidRDefault="001230B0" w:rsidP="005C4A15">
      <w:pPr>
        <w:pStyle w:val="Prrafodelista"/>
        <w:numPr>
          <w:ilvl w:val="0"/>
          <w:numId w:val="18"/>
        </w:numPr>
      </w:pPr>
      <w:r w:rsidRPr="005C4A15">
        <w:rPr>
          <w:b/>
          <w:bCs/>
        </w:rPr>
        <w:t>Problemas de accesibilidad</w:t>
      </w:r>
      <w:r>
        <w:t>: La carga inicial de grandes cantidades de código puede afectar negativamente la accesibilidad para usuarios con conexiones lentas o dispositivos más antiguos.</w:t>
      </w:r>
    </w:p>
    <w:p w14:paraId="4C7475E2" w14:textId="77777777" w:rsidR="005C4A15" w:rsidRDefault="005C4A15" w:rsidP="001230B0"/>
    <w:p w14:paraId="5C25E989" w14:textId="54FFC860" w:rsidR="001230B0" w:rsidRDefault="001230B0" w:rsidP="001230B0">
      <w:r>
        <w:t>Para el desarrollo de SPAs, existen varias tecnologías y frameworks populares, entre los cuales se incluyen:</w:t>
      </w:r>
    </w:p>
    <w:p w14:paraId="357D1572" w14:textId="77777777" w:rsidR="001230B0" w:rsidRDefault="001230B0" w:rsidP="003A7A2A">
      <w:pPr>
        <w:pStyle w:val="Prrafodelista"/>
        <w:numPr>
          <w:ilvl w:val="0"/>
          <w:numId w:val="19"/>
        </w:numPr>
      </w:pPr>
      <w:r w:rsidRPr="003A7A2A">
        <w:rPr>
          <w:b/>
          <w:bCs/>
        </w:rPr>
        <w:t>Angular</w:t>
      </w:r>
      <w:r>
        <w:t>: Un framework de frontend desarrollado por Google que proporciona una estructura robusta para la construcción de aplicaciones web complejas.</w:t>
      </w:r>
    </w:p>
    <w:p w14:paraId="1AAC86BD" w14:textId="77777777" w:rsidR="001230B0" w:rsidRDefault="001230B0" w:rsidP="003A7A2A">
      <w:pPr>
        <w:pStyle w:val="Prrafodelista"/>
        <w:numPr>
          <w:ilvl w:val="0"/>
          <w:numId w:val="19"/>
        </w:numPr>
      </w:pPr>
      <w:r w:rsidRPr="003A7A2A">
        <w:rPr>
          <w:b/>
          <w:bCs/>
        </w:rPr>
        <w:t>React</w:t>
      </w:r>
      <w:r>
        <w:t>: Una biblioteca de JavaScript desarrollada por Facebook que se centra en la construcción de interfaces de usuario interactivas y reactivas.</w:t>
      </w:r>
    </w:p>
    <w:p w14:paraId="67B9CFB5" w14:textId="77777777" w:rsidR="001230B0" w:rsidRDefault="001230B0" w:rsidP="003A7A2A">
      <w:pPr>
        <w:pStyle w:val="Prrafodelista"/>
        <w:numPr>
          <w:ilvl w:val="0"/>
          <w:numId w:val="19"/>
        </w:numPr>
      </w:pPr>
      <w:r w:rsidRPr="003A7A2A">
        <w:rPr>
          <w:b/>
          <w:bCs/>
        </w:rPr>
        <w:t>Vue.js</w:t>
      </w:r>
      <w:r>
        <w:t>: Un framework progresivo de JavaScript que se utiliza para construir interfaces de usuario y aplicaciones web de una manera modular y escalable.</w:t>
      </w:r>
    </w:p>
    <w:p w14:paraId="3B304D7B" w14:textId="77777777" w:rsidR="003A7A2A" w:rsidRDefault="003A7A2A" w:rsidP="001230B0"/>
    <w:p w14:paraId="5E6244CB" w14:textId="77777777" w:rsidR="001230B0" w:rsidRDefault="001230B0" w:rsidP="001230B0">
      <w:r>
        <w:t>La gestión de rutas y transiciones de página en una aplicación SPA se realiza típicamente mediante enrutadores frontend. Estos enrutadores mapean las URL a componentes específicos de la aplicación y gestionan la navegación entre las diferentes vistas sin necesidad de recargar la página completa. Algunos ejemplos populares de enrutadores frontend incluyen react-router para React, vue-router para Vue.js y @angular/router para Angular.</w:t>
      </w:r>
    </w:p>
    <w:p w14:paraId="7AF60B1D" w14:textId="77777777" w:rsidR="001230B0" w:rsidRDefault="001230B0" w:rsidP="001230B0"/>
    <w:p w14:paraId="6B800C0F" w14:textId="00D95DB9" w:rsidR="001230B0" w:rsidRDefault="001230B0" w:rsidP="001230B0">
      <w:r>
        <w:lastRenderedPageBreak/>
        <w:t>En cuanto a la carga y gestión de datos en una aplicación SPA, las estrategias comunes incluyen:</w:t>
      </w:r>
    </w:p>
    <w:p w14:paraId="2A5B9AFB" w14:textId="77777777" w:rsidR="001230B0" w:rsidRDefault="001230B0" w:rsidP="0005450F">
      <w:pPr>
        <w:pStyle w:val="Prrafodelista"/>
        <w:numPr>
          <w:ilvl w:val="0"/>
          <w:numId w:val="20"/>
        </w:numPr>
      </w:pPr>
      <w:r w:rsidRPr="0005450F">
        <w:rPr>
          <w:b/>
          <w:bCs/>
        </w:rPr>
        <w:t>Consumo de APIs RESTful</w:t>
      </w:r>
      <w:r>
        <w:t>: Las SPAs suelen comunicarse con servidores backend a través de APIs RESTful para obtener y enviar datos de manera eficiente.</w:t>
      </w:r>
    </w:p>
    <w:p w14:paraId="175548A8" w14:textId="77777777" w:rsidR="001230B0" w:rsidRDefault="001230B0" w:rsidP="0005450F">
      <w:pPr>
        <w:pStyle w:val="Prrafodelista"/>
        <w:numPr>
          <w:ilvl w:val="0"/>
          <w:numId w:val="20"/>
        </w:numPr>
      </w:pPr>
      <w:r w:rsidRPr="0005450F">
        <w:rPr>
          <w:b/>
          <w:bCs/>
        </w:rPr>
        <w:t>Gestión de estado global</w:t>
      </w:r>
      <w:r>
        <w:t>: Utilizando herramientas como Redux para React, Vuex para Vue.js o NgRx para Angular, las SPAs pueden gestionar el estado de la aplicación de manera centralizada y predecible.</w:t>
      </w:r>
    </w:p>
    <w:p w14:paraId="3DD114B9" w14:textId="77777777" w:rsidR="001230B0" w:rsidRDefault="001230B0" w:rsidP="0005450F">
      <w:pPr>
        <w:pStyle w:val="Prrafodelista"/>
        <w:numPr>
          <w:ilvl w:val="0"/>
          <w:numId w:val="20"/>
        </w:numPr>
      </w:pPr>
      <w:r w:rsidRPr="0005450F">
        <w:rPr>
          <w:b/>
          <w:bCs/>
        </w:rPr>
        <w:t>Caché de datos en el cliente</w:t>
      </w:r>
      <w:r>
        <w:t>: Almacenando datos en caché en el cliente mediante técnicas como el almacenamiento local o el almacenamiento en caché del navegador, las SPAs pueden mejorar el rendimiento y reducir la dependencia del servidor para ciertos datos.</w:t>
      </w:r>
    </w:p>
    <w:p w14:paraId="75547946" w14:textId="1914BFD2" w:rsidR="00777821" w:rsidRDefault="001230B0" w:rsidP="0005450F">
      <w:pPr>
        <w:pStyle w:val="Prrafodelista"/>
        <w:numPr>
          <w:ilvl w:val="0"/>
          <w:numId w:val="20"/>
        </w:numPr>
      </w:pPr>
      <w:r w:rsidRPr="0005450F">
        <w:rPr>
          <w:b/>
          <w:bCs/>
        </w:rPr>
        <w:t>Prefetching y lazy loading</w:t>
      </w:r>
      <w:r>
        <w:t>: Prefetching permite cargar recursos necesarios antes de que el usuario los solicite, mientras que lazy loading carga recursos de forma diferida para optimizar el rendimiento y la velocidad de carga de la aplicación.</w:t>
      </w:r>
    </w:p>
    <w:p w14:paraId="256DA20C" w14:textId="77777777" w:rsidR="00777821" w:rsidRPr="00777821" w:rsidRDefault="00777821" w:rsidP="00777821"/>
    <w:p w14:paraId="123DA648" w14:textId="5C686771" w:rsidR="002117E6" w:rsidRDefault="001A6D49" w:rsidP="001A6D49">
      <w:pPr>
        <w:pStyle w:val="Ttulo3"/>
      </w:pPr>
      <w:bookmarkStart w:id="17" w:name="_Toc159961362"/>
      <w:r>
        <w:t>Planificación de una aplicación real</w:t>
      </w:r>
      <w:bookmarkEnd w:id="17"/>
    </w:p>
    <w:p w14:paraId="1FC90BF3" w14:textId="5E0D3FFD" w:rsidR="00BB2769" w:rsidRDefault="00BB2769" w:rsidP="00BB2769">
      <w:pPr>
        <w:contextualSpacing/>
      </w:pPr>
      <w:r>
        <w:t>Para planificar y diseñar una aplicación MEAN stack desde cero, es importante seguir una serie de pasos fundamentales:</w:t>
      </w:r>
    </w:p>
    <w:p w14:paraId="5EA69A01" w14:textId="03E457B8" w:rsidR="00BB2769" w:rsidRDefault="00BB2769" w:rsidP="008C28DB">
      <w:pPr>
        <w:pStyle w:val="Prrafodelista"/>
        <w:numPr>
          <w:ilvl w:val="0"/>
          <w:numId w:val="21"/>
        </w:numPr>
      </w:pPr>
      <w:r w:rsidRPr="008C28DB">
        <w:rPr>
          <w:b/>
          <w:bCs/>
        </w:rPr>
        <w:t>Definición de requisitos y objetivos</w:t>
      </w:r>
      <w:r>
        <w:t>: Comprender las necesidades del cliente y establecer claramente los objetivos de la aplicación, incluidas las funcionalidades clave y los casos de uso.</w:t>
      </w:r>
    </w:p>
    <w:p w14:paraId="1861CC1C" w14:textId="1C64712D" w:rsidR="00BB2769" w:rsidRDefault="00BB2769" w:rsidP="008C28DB">
      <w:pPr>
        <w:pStyle w:val="Prrafodelista"/>
        <w:numPr>
          <w:ilvl w:val="0"/>
          <w:numId w:val="21"/>
        </w:numPr>
      </w:pPr>
      <w:r w:rsidRPr="008C28DB">
        <w:rPr>
          <w:b/>
          <w:bCs/>
        </w:rPr>
        <w:t>Diseño de la arquitectura</w:t>
      </w:r>
      <w:r>
        <w:t>: Diseñar la arquitectura de la aplicación, incluidas las capas de frontend y backend, la estructura de la base de datos, y la interacción entre los diferentes componentes.</w:t>
      </w:r>
    </w:p>
    <w:p w14:paraId="7AE01247" w14:textId="77777777" w:rsidR="00BB2769" w:rsidRDefault="00BB2769" w:rsidP="008C28DB">
      <w:pPr>
        <w:pStyle w:val="Prrafodelista"/>
        <w:numPr>
          <w:ilvl w:val="0"/>
          <w:numId w:val="21"/>
        </w:numPr>
      </w:pPr>
      <w:r w:rsidRPr="008C28DB">
        <w:rPr>
          <w:b/>
          <w:bCs/>
        </w:rPr>
        <w:t>Elección de tecnologías</w:t>
      </w:r>
      <w:r>
        <w:t>: Seleccionar las tecnologías adecuadas para cada componente de la aplicación, incluidos los frameworks y herramientas MEAN stack, así como otras tecnologías complementarias según sea necesario.</w:t>
      </w:r>
    </w:p>
    <w:p w14:paraId="012A3245" w14:textId="77777777" w:rsidR="00BB2769" w:rsidRDefault="00BB2769" w:rsidP="00BB2769">
      <w:pPr>
        <w:contextualSpacing/>
      </w:pPr>
    </w:p>
    <w:p w14:paraId="3DD680DC" w14:textId="60E68F1A" w:rsidR="00BB2769" w:rsidRDefault="00BB2769" w:rsidP="008C28DB">
      <w:pPr>
        <w:pStyle w:val="Prrafodelista"/>
        <w:numPr>
          <w:ilvl w:val="0"/>
          <w:numId w:val="21"/>
        </w:numPr>
      </w:pPr>
      <w:r w:rsidRPr="008C28DB">
        <w:rPr>
          <w:b/>
          <w:bCs/>
        </w:rPr>
        <w:t>Prototipado y diseño de la interfaz de usuario</w:t>
      </w:r>
      <w:r>
        <w:t>: Crear prototipos de la interfaz de usuario y diseñar la experiencia de usuario para garantizar una navegación intuitiva y una interfaz atractiva.</w:t>
      </w:r>
    </w:p>
    <w:p w14:paraId="08066DFB" w14:textId="78706BED" w:rsidR="00BB2769" w:rsidRDefault="00BB2769" w:rsidP="008C28DB">
      <w:pPr>
        <w:pStyle w:val="Prrafodelista"/>
        <w:numPr>
          <w:ilvl w:val="0"/>
          <w:numId w:val="21"/>
        </w:numPr>
      </w:pPr>
      <w:r w:rsidRPr="008C28DB">
        <w:rPr>
          <w:b/>
          <w:bCs/>
        </w:rPr>
        <w:t>Desarrollo iterativo</w:t>
      </w:r>
      <w:r>
        <w:t>: Adoptar un enfoque de desarrollo iterativo, dividiendo el trabajo en ciclos cortos y entregables, y obteniendo retroalimentación temprana del cliente para realizar ajustes según sea necesario.Pruebas y calidad: Realizar pruebas exhaustivas en todas las etapas del desarrollo para garantizar la calidad del software y corregir errores de manera oportuna.</w:t>
      </w:r>
    </w:p>
    <w:p w14:paraId="79B5DC78" w14:textId="77777777" w:rsidR="00BB2769" w:rsidRDefault="00BB2769" w:rsidP="008C28DB">
      <w:pPr>
        <w:pStyle w:val="Prrafodelista"/>
        <w:numPr>
          <w:ilvl w:val="0"/>
          <w:numId w:val="21"/>
        </w:numPr>
      </w:pPr>
      <w:r w:rsidRPr="008C28DB">
        <w:rPr>
          <w:b/>
          <w:bCs/>
        </w:rPr>
        <w:t>Despliegue y mantenimiento</w:t>
      </w:r>
      <w:r>
        <w:t>: Desplegar la aplicación en un entorno de producción y establecer un proceso de mantenimiento continuo para solucionar problemas, aplicar actualizaciones y mejorar la aplicación con el tiempo.</w:t>
      </w:r>
    </w:p>
    <w:p w14:paraId="50D7E0D4" w14:textId="77777777" w:rsidR="00BB2769" w:rsidRDefault="00BB2769" w:rsidP="00BB2769">
      <w:pPr>
        <w:contextualSpacing/>
      </w:pPr>
    </w:p>
    <w:p w14:paraId="13206FF5" w14:textId="2EB0C733" w:rsidR="00BB2769" w:rsidRDefault="00BB2769" w:rsidP="00BB2769">
      <w:pPr>
        <w:contextualSpacing/>
      </w:pPr>
      <w:r>
        <w:t>Para la colaboración entre equipos en el desarrollo de una aplicación MEAN stack, pueden ser útiles herramientas y metodologías como:</w:t>
      </w:r>
    </w:p>
    <w:p w14:paraId="5E73D382" w14:textId="77777777" w:rsidR="00BB2769" w:rsidRDefault="00BB2769" w:rsidP="00D63AE5">
      <w:pPr>
        <w:pStyle w:val="Prrafodelista"/>
        <w:numPr>
          <w:ilvl w:val="0"/>
          <w:numId w:val="22"/>
        </w:numPr>
      </w:pPr>
      <w:r w:rsidRPr="008E1569">
        <w:rPr>
          <w:b/>
          <w:bCs/>
        </w:rPr>
        <w:t>Control de versiones</w:t>
      </w:r>
      <w:r>
        <w:t>: Utilizar sistemas de control de versiones como Git para gestionar el código fuente de manera colaborativa y realizar un seguimiento de los cambios realizados por diferentes miembros del equipo.</w:t>
      </w:r>
    </w:p>
    <w:p w14:paraId="1C860356" w14:textId="77777777" w:rsidR="00BB2769" w:rsidRDefault="00BB2769" w:rsidP="00D63AE5">
      <w:pPr>
        <w:pStyle w:val="Prrafodelista"/>
        <w:numPr>
          <w:ilvl w:val="0"/>
          <w:numId w:val="22"/>
        </w:numPr>
      </w:pPr>
      <w:r w:rsidRPr="008E1569">
        <w:rPr>
          <w:b/>
          <w:bCs/>
        </w:rPr>
        <w:t>Plataformas de gestión de proyectos</w:t>
      </w:r>
      <w:r>
        <w:t>: Emplear herramientas como Jira, Trello o Asana para planificar tareas, asignar responsabilidades y realizar un seguimiento del progreso del proyecto.</w:t>
      </w:r>
    </w:p>
    <w:p w14:paraId="5C3ABD4D" w14:textId="77777777" w:rsidR="00BB2769" w:rsidRDefault="00BB2769" w:rsidP="00D63AE5">
      <w:pPr>
        <w:pStyle w:val="Prrafodelista"/>
        <w:numPr>
          <w:ilvl w:val="0"/>
          <w:numId w:val="22"/>
        </w:numPr>
      </w:pPr>
      <w:r w:rsidRPr="008E1569">
        <w:rPr>
          <w:b/>
          <w:bCs/>
        </w:rPr>
        <w:t>Comunicación en tiempo real</w:t>
      </w:r>
      <w:r>
        <w:t>: Utilizar herramientas de mensajería instantánea como Slack o Microsoft Teams para facilitar la comunicación entre los miembros del equipo y resolver problemas de manera rápida y eficiente.</w:t>
      </w:r>
    </w:p>
    <w:p w14:paraId="20A77072" w14:textId="77777777" w:rsidR="00D63AE5" w:rsidRDefault="00D63AE5" w:rsidP="00BB2769">
      <w:pPr>
        <w:contextualSpacing/>
      </w:pPr>
    </w:p>
    <w:p w14:paraId="17FC90D8" w14:textId="77777777" w:rsidR="004E1D6E" w:rsidRDefault="004E1D6E" w:rsidP="00BB2769">
      <w:pPr>
        <w:contextualSpacing/>
      </w:pPr>
    </w:p>
    <w:p w14:paraId="65CA7D0F" w14:textId="77777777" w:rsidR="004E1D6E" w:rsidRDefault="004E1D6E" w:rsidP="00BB2769">
      <w:pPr>
        <w:contextualSpacing/>
      </w:pPr>
    </w:p>
    <w:p w14:paraId="5FA5D399" w14:textId="21E4C262" w:rsidR="00BB2769" w:rsidRDefault="00BB2769" w:rsidP="00BB2769">
      <w:pPr>
        <w:contextualSpacing/>
      </w:pPr>
      <w:r>
        <w:lastRenderedPageBreak/>
        <w:t>La documentación es crucial en el proceso de desarrollo de una aplicación MEAN stack, ya que ayuda a mantener un registro claro de los requisitos, el diseño, la implementación y el funcionamiento de la aplicación. La documentación debe organizarse de manera clara y concisa e incluir aspectos como:</w:t>
      </w:r>
    </w:p>
    <w:p w14:paraId="77B38A5E" w14:textId="77777777" w:rsidR="00BB2769" w:rsidRDefault="00BB2769" w:rsidP="008B773B">
      <w:pPr>
        <w:pStyle w:val="Prrafodelista"/>
        <w:numPr>
          <w:ilvl w:val="0"/>
          <w:numId w:val="23"/>
        </w:numPr>
      </w:pPr>
      <w:r w:rsidRPr="008B773B">
        <w:rPr>
          <w:b/>
          <w:bCs/>
        </w:rPr>
        <w:t>Requisitos funcionales y no funcionales</w:t>
      </w:r>
      <w:r>
        <w:t>: Descripción detallada de las funcionalidades de la aplicación y los criterios de rendimiento, seguridad y escalabilidad.</w:t>
      </w:r>
    </w:p>
    <w:p w14:paraId="3DD026AB" w14:textId="77777777" w:rsidR="00BB2769" w:rsidRDefault="00BB2769" w:rsidP="008B773B">
      <w:pPr>
        <w:pStyle w:val="Prrafodelista"/>
        <w:numPr>
          <w:ilvl w:val="0"/>
          <w:numId w:val="23"/>
        </w:numPr>
      </w:pPr>
      <w:r w:rsidRPr="007469BE">
        <w:rPr>
          <w:b/>
          <w:bCs/>
        </w:rPr>
        <w:t>Diseño de la arquitectura</w:t>
      </w:r>
      <w:r>
        <w:t>: Diagramas de arquitectura, modelos de datos, y descripciones de componentes y relaciones entre ellos.</w:t>
      </w:r>
    </w:p>
    <w:p w14:paraId="756844F6" w14:textId="77777777" w:rsidR="00BB2769" w:rsidRDefault="00BB2769" w:rsidP="008B773B">
      <w:pPr>
        <w:pStyle w:val="Prrafodelista"/>
        <w:numPr>
          <w:ilvl w:val="0"/>
          <w:numId w:val="23"/>
        </w:numPr>
      </w:pPr>
      <w:r w:rsidRPr="007469BE">
        <w:rPr>
          <w:b/>
          <w:bCs/>
        </w:rPr>
        <w:t>Instrucciones de instalación y configuración</w:t>
      </w:r>
      <w:r>
        <w:t>: Guías paso a paso para instalar y configurar el entorno de desarrollo y producción de la aplicación.</w:t>
      </w:r>
    </w:p>
    <w:p w14:paraId="3C2A7F36" w14:textId="77777777" w:rsidR="00BB2769" w:rsidRDefault="00BB2769" w:rsidP="008B773B">
      <w:pPr>
        <w:pStyle w:val="Prrafodelista"/>
        <w:numPr>
          <w:ilvl w:val="0"/>
          <w:numId w:val="23"/>
        </w:numPr>
      </w:pPr>
      <w:r w:rsidRPr="007469BE">
        <w:rPr>
          <w:b/>
          <w:bCs/>
        </w:rPr>
        <w:t>Guía del usuario</w:t>
      </w:r>
      <w:r>
        <w:t>: Documentación para usuarios finales que describe cómo utilizar la aplicación y sus funcionalidades.</w:t>
      </w:r>
    </w:p>
    <w:p w14:paraId="44234793" w14:textId="77777777" w:rsidR="006F36A4" w:rsidRDefault="006F36A4" w:rsidP="00BB2769">
      <w:pPr>
        <w:contextualSpacing/>
      </w:pPr>
    </w:p>
    <w:p w14:paraId="6D4A0B08" w14:textId="7B844E6C" w:rsidR="00BB2769" w:rsidRDefault="00BB2769" w:rsidP="00BB2769">
      <w:pPr>
        <w:contextualSpacing/>
      </w:pPr>
      <w:r>
        <w:t>Para la gestión de versiones y el despliegue continuo en una aplicación MEAN stack, se pueden seguir las siguientes prácticas:</w:t>
      </w:r>
    </w:p>
    <w:p w14:paraId="4C96358E" w14:textId="77777777" w:rsidR="00BB2769" w:rsidRDefault="00BB2769" w:rsidP="007469BE">
      <w:pPr>
        <w:pStyle w:val="Prrafodelista"/>
        <w:numPr>
          <w:ilvl w:val="0"/>
          <w:numId w:val="24"/>
        </w:numPr>
      </w:pPr>
      <w:r w:rsidRPr="007469BE">
        <w:rPr>
          <w:b/>
          <w:bCs/>
        </w:rPr>
        <w:t>Control de versiones con Git</w:t>
      </w:r>
      <w:r>
        <w:t>: Utilizar ramas para desarrollar nuevas características y realizar pruebas en un entorno de desarrollo, y fusionar cambios en la rama principal (por ejemplo, master) una vez que estén listos para la producción.</w:t>
      </w:r>
    </w:p>
    <w:p w14:paraId="399167F8" w14:textId="77777777" w:rsidR="00BB2769" w:rsidRDefault="00BB2769" w:rsidP="007469BE">
      <w:pPr>
        <w:pStyle w:val="Prrafodelista"/>
        <w:numPr>
          <w:ilvl w:val="0"/>
          <w:numId w:val="24"/>
        </w:numPr>
      </w:pPr>
      <w:r w:rsidRPr="007469BE">
        <w:rPr>
          <w:b/>
          <w:bCs/>
        </w:rPr>
        <w:t>Automatización de pruebas y despliegue</w:t>
      </w:r>
      <w:r>
        <w:t>: Configurar pipelines de integración continua y entrega continua (CI/CD) utilizando herramientas como Jenkins, GitLab CI o GitHub Actions para automatizar las pruebas y el despliegue de la aplicación en entornos de prueba y producción.</w:t>
      </w:r>
    </w:p>
    <w:p w14:paraId="1A4E77B4" w14:textId="77777777" w:rsidR="00BB2769" w:rsidRDefault="00BB2769" w:rsidP="007469BE">
      <w:pPr>
        <w:pStyle w:val="Prrafodelista"/>
        <w:numPr>
          <w:ilvl w:val="0"/>
          <w:numId w:val="24"/>
        </w:numPr>
      </w:pPr>
      <w:r w:rsidRPr="007469BE">
        <w:rPr>
          <w:b/>
          <w:bCs/>
        </w:rPr>
        <w:t>Despliegue en contenedores</w:t>
      </w:r>
      <w:r>
        <w:t>: Utilizar tecnologías de contenedores como Docker y orquestadores como Kubernetes para empaquetar la aplicación y sus dependencias en contenedores ligeros y gestionar su implementación y escalabilidad de manera eficiente.</w:t>
      </w:r>
    </w:p>
    <w:p w14:paraId="4D707258" w14:textId="77777777" w:rsidR="007469BE" w:rsidRDefault="007469BE" w:rsidP="00BB2769">
      <w:pPr>
        <w:contextualSpacing/>
      </w:pPr>
    </w:p>
    <w:p w14:paraId="05E504B8" w14:textId="77777777" w:rsidR="007469BE" w:rsidRDefault="007469BE" w:rsidP="00BB2769">
      <w:pPr>
        <w:contextualSpacing/>
      </w:pPr>
    </w:p>
    <w:p w14:paraId="3ACF7EBC" w14:textId="41E73FF6" w:rsidR="00BB2769" w:rsidRDefault="00BB2769" w:rsidP="00BB2769">
      <w:pPr>
        <w:contextualSpacing/>
      </w:pPr>
      <w:r>
        <w:t>Para optimizar el rendimiento y la escalabilidad de una aplicación MEAN stack en producción, se pueden utilizar varias estrategias, como:</w:t>
      </w:r>
    </w:p>
    <w:p w14:paraId="453DC5FE" w14:textId="77777777" w:rsidR="00BB2769" w:rsidRDefault="00BB2769" w:rsidP="000A4681">
      <w:pPr>
        <w:pStyle w:val="Prrafodelista"/>
        <w:numPr>
          <w:ilvl w:val="0"/>
          <w:numId w:val="25"/>
        </w:numPr>
      </w:pPr>
      <w:r w:rsidRPr="000A4681">
        <w:rPr>
          <w:b/>
          <w:bCs/>
        </w:rPr>
        <w:t>Caching</w:t>
      </w:r>
      <w:r>
        <w:t>: Implementar técnicas de caché para almacenar en caché datos estáticos y resultados de consultas frecuentes en memoria o en sistemas de almacenamiento rápido como Redis.</w:t>
      </w:r>
    </w:p>
    <w:p w14:paraId="6DE176FD" w14:textId="77777777" w:rsidR="00BB2769" w:rsidRDefault="00BB2769" w:rsidP="000A4681">
      <w:pPr>
        <w:pStyle w:val="Prrafodelista"/>
        <w:numPr>
          <w:ilvl w:val="0"/>
          <w:numId w:val="25"/>
        </w:numPr>
      </w:pPr>
      <w:r w:rsidRPr="000A4681">
        <w:rPr>
          <w:b/>
          <w:bCs/>
        </w:rPr>
        <w:t>Escalado horizontal</w:t>
      </w:r>
      <w:r>
        <w:t>: Aumentar la capacidad de la aplicación distribuyendo la carga entre múltiples instancias de servidores backend y frontend, utilizando balanceadores de carga para distribuir las solicitudes entrantes.</w:t>
      </w:r>
    </w:p>
    <w:p w14:paraId="7D9EC051" w14:textId="77777777" w:rsidR="00BB2769" w:rsidRDefault="00BB2769" w:rsidP="000A4681">
      <w:pPr>
        <w:pStyle w:val="Prrafodelista"/>
        <w:numPr>
          <w:ilvl w:val="0"/>
          <w:numId w:val="25"/>
        </w:numPr>
      </w:pPr>
      <w:r w:rsidRPr="000A4681">
        <w:rPr>
          <w:b/>
          <w:bCs/>
        </w:rPr>
        <w:t>Compresión y minificación de recursos</w:t>
      </w:r>
      <w:r>
        <w:t>: Comprimir archivos estáticos como JavaScript, CSS e imágenes, y minificar el código para reducir el tamaño de los archivos y mejorar los tiempos de carga.</w:t>
      </w:r>
    </w:p>
    <w:p w14:paraId="4E44DFBB" w14:textId="77777777" w:rsidR="00BB2769" w:rsidRDefault="00BB2769" w:rsidP="000A4681">
      <w:pPr>
        <w:pStyle w:val="Prrafodelista"/>
        <w:numPr>
          <w:ilvl w:val="0"/>
          <w:numId w:val="25"/>
        </w:numPr>
      </w:pPr>
      <w:r w:rsidRPr="000A4681">
        <w:rPr>
          <w:b/>
          <w:bCs/>
        </w:rPr>
        <w:t>Optimización de consultas de base de datos</w:t>
      </w:r>
      <w:r>
        <w:t>: Indexar campos relevantes, limitar el número de resultados devueltos y utilizar técnicas de optimización de consultas para mejorar el rendimiento de las consultas a la base de datos MongoDB.</w:t>
      </w:r>
    </w:p>
    <w:p w14:paraId="7A3077F6" w14:textId="4347EFF6" w:rsidR="0005450F" w:rsidRDefault="00BB2769" w:rsidP="000A4681">
      <w:pPr>
        <w:pStyle w:val="Prrafodelista"/>
        <w:numPr>
          <w:ilvl w:val="0"/>
          <w:numId w:val="25"/>
        </w:numPr>
      </w:pPr>
      <w:r w:rsidRPr="000A4681">
        <w:rPr>
          <w:b/>
          <w:bCs/>
        </w:rPr>
        <w:t>Monitorización y ajuste continuo</w:t>
      </w:r>
      <w:r>
        <w:t>: Utilizar herramientas de monitorización de rendimiento como Prometheus, Grafana o New Relic para supervisar el rendimiento de la aplicación en tiempo real y ajustar la configuración según sea necesario para optimizar el rendimiento y la escalabilidad.</w:t>
      </w:r>
    </w:p>
    <w:p w14:paraId="6220DAFE" w14:textId="4A28BB8D" w:rsidR="002117E6" w:rsidRDefault="006D7C25" w:rsidP="00A76AA1">
      <w:pPr>
        <w:contextualSpacing/>
      </w:pPr>
      <w:r>
        <w:rPr>
          <w:bCs/>
          <w:noProof/>
        </w:rPr>
        <mc:AlternateContent>
          <mc:Choice Requires="wpg">
            <w:drawing>
              <wp:anchor distT="0" distB="0" distL="114300" distR="114300" simplePos="0" relativeHeight="251673600" behindDoc="0" locked="0" layoutInCell="1" allowOverlap="1" wp14:anchorId="3E75DC23" wp14:editId="4A8B0CF2">
                <wp:simplePos x="0" y="0"/>
                <wp:positionH relativeFrom="column">
                  <wp:posOffset>-307340</wp:posOffset>
                </wp:positionH>
                <wp:positionV relativeFrom="paragraph">
                  <wp:posOffset>347345</wp:posOffset>
                </wp:positionV>
                <wp:extent cx="6479540" cy="333375"/>
                <wp:effectExtent l="0" t="0" r="0" b="9525"/>
                <wp:wrapNone/>
                <wp:docPr id="51" name="Grupo 51"/>
                <wp:cNvGraphicFramePr/>
                <a:graphic xmlns:a="http://schemas.openxmlformats.org/drawingml/2006/main">
                  <a:graphicData uri="http://schemas.microsoft.com/office/word/2010/wordprocessingGroup">
                    <wpg:wgp>
                      <wpg:cNvGrpSpPr/>
                      <wpg:grpSpPr>
                        <a:xfrm>
                          <a:off x="0" y="0"/>
                          <a:ext cx="6479540" cy="333375"/>
                          <a:chOff x="0" y="0"/>
                          <a:chExt cx="6479775" cy="333375"/>
                        </a:xfrm>
                      </wpg:grpSpPr>
                      <wps:wsp>
                        <wps:cNvPr id="46" name="Cuadro de texto 2"/>
                        <wps:cNvSpPr txBox="1">
                          <a:spLocks noChangeArrowheads="1"/>
                        </wps:cNvSpPr>
                        <wps:spPr bwMode="auto">
                          <a:xfrm>
                            <a:off x="0" y="0"/>
                            <a:ext cx="27470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9C74C1" w14:textId="77777777" w:rsidR="006D7C25" w:rsidRPr="00D904A7" w:rsidRDefault="006D7C25" w:rsidP="006D7C25">
                              <w:pPr>
                                <w:pStyle w:val="Ttulo1"/>
                              </w:pPr>
                              <w:bookmarkStart w:id="18" w:name="_Toc159961363"/>
                              <w:r w:rsidRPr="006D7C25">
                                <w:t>Bibliografía y Webgrafía</w:t>
                              </w:r>
                              <w:bookmarkEnd w:id="18"/>
                            </w:p>
                          </w:txbxContent>
                        </wps:txbx>
                        <wps:bodyPr rot="0" vert="horz" wrap="square" lIns="91440" tIns="45720" rIns="91440" bIns="45720" anchor="t" anchorCtr="0" upright="1">
                          <a:noAutofit/>
                        </wps:bodyPr>
                      </wps:wsp>
                      <wpg:grpSp>
                        <wpg:cNvPr id="47" name="Grupo 47"/>
                        <wpg:cNvGrpSpPr/>
                        <wpg:grpSpPr>
                          <a:xfrm>
                            <a:off x="2771775" y="57150"/>
                            <a:ext cx="3708000" cy="197485"/>
                            <a:chOff x="-1005960" y="515"/>
                            <a:chExt cx="4852671" cy="198000"/>
                          </a:xfrm>
                        </wpg:grpSpPr>
                        <wps:wsp>
                          <wps:cNvPr id="48" name="Rectángulo 48"/>
                          <wps:cNvSpPr/>
                          <wps:spPr>
                            <a:xfrm>
                              <a:off x="498991"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ángulo 49"/>
                          <wps:cNvSpPr/>
                          <wps:spPr>
                            <a:xfrm>
                              <a:off x="-1005960"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E75DC23" id="Grupo 51" o:spid="_x0000_s1043" style="position:absolute;left:0;text-align:left;margin-left:-24.2pt;margin-top:27.35pt;width:510.2pt;height:26.25pt;z-index:251673600" coordsize="64797,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">
                <v:shape id="_x0000_s1044" type="#_x0000_t202" style="position:absolute;width:2747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3A9C74C1" w14:textId="77777777" w:rsidR="006D7C25" w:rsidRPr="00D904A7" w:rsidRDefault="006D7C25" w:rsidP="006D7C25">
                        <w:pPr>
                          <w:pStyle w:val="Ttulo1"/>
                        </w:pPr>
                        <w:bookmarkStart w:id="19" w:name="_Toc159961363"/>
                        <w:r w:rsidRPr="006D7C25">
                          <w:t>Bibliografía y Webgrafía</w:t>
                        </w:r>
                        <w:bookmarkEnd w:id="19"/>
                      </w:p>
                    </w:txbxContent>
                  </v:textbox>
                </v:shape>
                <v:group id="Grupo 47" o:spid="_x0000_s1045" style="position:absolute;left:27717;top:571;width:37080;height:1975" coordorigin="-10059,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ángulo 48" o:spid="_x0000_s1046" style="position:absolute;left:4989;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" fillcolor="#041c7b" stroked="f" strokeweight="1pt"/>
                  <v:rect id="Rectángulo 49" o:spid="_x0000_s1047" style="position:absolute;left:-10059;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" fillcolor="#bc1018" stroked="f" strokeweight="1pt"/>
                </v:group>
              </v:group>
            </w:pict>
          </mc:Fallback>
        </mc:AlternateContent>
      </w:r>
    </w:p>
    <w:p w14:paraId="217E1D04" w14:textId="77777777" w:rsidR="002117E6" w:rsidRDefault="002117E6" w:rsidP="00A76AA1">
      <w:pPr>
        <w:contextualSpacing/>
      </w:pPr>
    </w:p>
    <w:p w14:paraId="7E2BD4A7" w14:textId="77777777" w:rsidR="002117E6" w:rsidRDefault="002117E6" w:rsidP="00A76AA1">
      <w:pPr>
        <w:contextualSpacing/>
      </w:pPr>
    </w:p>
    <w:p w14:paraId="7289FF54" w14:textId="3F71EEAE" w:rsidR="00AB2DF6" w:rsidRDefault="00356E63" w:rsidP="00356E63">
      <w:pPr>
        <w:tabs>
          <w:tab w:val="left" w:pos="1299"/>
        </w:tabs>
        <w:contextualSpacing/>
      </w:pPr>
      <w:r w:rsidRPr="00356E63">
        <w:t>Azaustre</w:t>
      </w:r>
      <w:r w:rsidR="00A14977">
        <w:t>,</w:t>
      </w:r>
      <w:r w:rsidR="007F1230">
        <w:t xml:space="preserve"> C. </w:t>
      </w:r>
      <w:r>
        <w:tab/>
      </w:r>
      <w:r w:rsidR="007F1230" w:rsidRPr="007F1230">
        <w:t>Aprendiendo JavaScript: Desde cero hasta ECMAScript 6+</w:t>
      </w:r>
      <w:r w:rsidR="007F1230">
        <w:t>.</w:t>
      </w:r>
      <w:r w:rsidR="002F7C61">
        <w:t xml:space="preserve"> </w:t>
      </w:r>
      <w:r w:rsidR="00AA1D16" w:rsidRPr="00AA1D16">
        <w:t>Independently published (26 Enero 2021)</w:t>
      </w:r>
    </w:p>
    <w:p w14:paraId="55981306" w14:textId="0A6A046D" w:rsidR="00AB2DF6" w:rsidRDefault="00DF6521" w:rsidP="00A76AA1">
      <w:pPr>
        <w:contextualSpacing/>
      </w:pPr>
      <w:r w:rsidRPr="00DF6521">
        <w:t>Rubiales</w:t>
      </w:r>
      <w:r w:rsidR="00A14977">
        <w:t xml:space="preserve">, M. </w:t>
      </w:r>
      <w:r w:rsidR="00A14977" w:rsidRPr="00A14977">
        <w:t>Curso de desarrollo Web. HTML, CSS y JavaScript. Edición 2021</w:t>
      </w:r>
      <w:r w:rsidR="00A14977">
        <w:t xml:space="preserve">. </w:t>
      </w:r>
      <w:r w:rsidR="00BC665F" w:rsidRPr="00BC665F">
        <w:t>ANAYA MULTIMEDIA; 1er edición (3 Junio 2021)</w:t>
      </w:r>
    </w:p>
    <w:p w14:paraId="288FF852" w14:textId="2CB15585" w:rsidR="002F7C61" w:rsidRDefault="00CC543D" w:rsidP="00A76AA1">
      <w:pPr>
        <w:contextualSpacing/>
      </w:pPr>
      <w:r w:rsidRPr="00CC543D">
        <w:t>Gauchat</w:t>
      </w:r>
      <w:r w:rsidR="001E51A3">
        <w:t xml:space="preserve">, J. </w:t>
      </w:r>
      <w:r w:rsidR="001E51A3" w:rsidRPr="001E51A3">
        <w:t>El gran libro de HTML5, CSS3 y JavaScript 3ª Edición</w:t>
      </w:r>
      <w:r w:rsidR="001E51A3">
        <w:t xml:space="preserve">. </w:t>
      </w:r>
      <w:r w:rsidR="002F7C61" w:rsidRPr="002F7C61">
        <w:t>MARCOMBO S.A; 3er edición (12 Abril 2019)</w:t>
      </w:r>
    </w:p>
    <w:p w14:paraId="370AADA5" w14:textId="77777777" w:rsidR="00473C22" w:rsidRDefault="00473C22" w:rsidP="00A76AA1">
      <w:pPr>
        <w:contextualSpacing/>
      </w:pPr>
    </w:p>
    <w:p w14:paraId="461EB16F" w14:textId="77777777" w:rsidR="00AB2DF6" w:rsidRPr="002117E6" w:rsidRDefault="006D7C25" w:rsidP="00A76AA1">
      <w:pPr>
        <w:contextualSpacing/>
        <w:rPr>
          <w:bCs/>
        </w:rPr>
      </w:pPr>
      <w:r>
        <w:rPr>
          <w:noProof/>
        </w:rPr>
        <w:lastRenderedPageBreak/>
        <mc:AlternateContent>
          <mc:Choice Requires="wpg">
            <w:drawing>
              <wp:anchor distT="0" distB="0" distL="114300" distR="114300" simplePos="0" relativeHeight="251678720" behindDoc="0" locked="0" layoutInCell="1" allowOverlap="1" wp14:anchorId="537C7EC6" wp14:editId="6AB17288">
                <wp:simplePos x="0" y="0"/>
                <wp:positionH relativeFrom="column">
                  <wp:posOffset>-387709</wp:posOffset>
                </wp:positionH>
                <wp:positionV relativeFrom="paragraph">
                  <wp:posOffset>-146685</wp:posOffset>
                </wp:positionV>
                <wp:extent cx="6530250" cy="333375"/>
                <wp:effectExtent l="0" t="0" r="4445" b="9525"/>
                <wp:wrapNone/>
                <wp:docPr id="57" name="Grupo 57"/>
                <wp:cNvGraphicFramePr/>
                <a:graphic xmlns:a="http://schemas.openxmlformats.org/drawingml/2006/main">
                  <a:graphicData uri="http://schemas.microsoft.com/office/word/2010/wordprocessingGroup">
                    <wpg:wgp>
                      <wpg:cNvGrpSpPr/>
                      <wpg:grpSpPr>
                        <a:xfrm>
                          <a:off x="0" y="0"/>
                          <a:ext cx="6530250" cy="333375"/>
                          <a:chOff x="0" y="0"/>
                          <a:chExt cx="6530250" cy="333375"/>
                        </a:xfrm>
                      </wpg:grpSpPr>
                      <wps:wsp>
                        <wps:cNvPr id="53" name="Cuadro de texto 2"/>
                        <wps:cNvSpPr txBox="1">
                          <a:spLocks noChangeArrowheads="1"/>
                        </wps:cNvSpPr>
                        <wps:spPr bwMode="auto">
                          <a:xfrm>
                            <a:off x="0" y="0"/>
                            <a:ext cx="108204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9E213C" w14:textId="77777777" w:rsidR="006D7C25" w:rsidRPr="00D904A7" w:rsidRDefault="006D7C25" w:rsidP="006D7C25">
                              <w:pPr>
                                <w:pStyle w:val="Ttulo1"/>
                              </w:pPr>
                              <w:bookmarkStart w:id="20" w:name="_Toc159961364"/>
                              <w:r w:rsidRPr="006D7C25">
                                <w:t>Glosario</w:t>
                              </w:r>
                              <w:bookmarkEnd w:id="20"/>
                            </w:p>
                          </w:txbxContent>
                        </wps:txbx>
                        <wps:bodyPr rot="0" vert="horz" wrap="square" lIns="91440" tIns="45720" rIns="91440" bIns="45720" anchor="t" anchorCtr="0" upright="1">
                          <a:noAutofit/>
                        </wps:bodyPr>
                      </wps:wsp>
                      <wpg:grpSp>
                        <wpg:cNvPr id="54" name="Grupo 54"/>
                        <wpg:cNvGrpSpPr/>
                        <wpg:grpSpPr>
                          <a:xfrm>
                            <a:off x="1238250" y="57150"/>
                            <a:ext cx="5292000" cy="198000"/>
                            <a:chOff x="-810353" y="515"/>
                            <a:chExt cx="4852670" cy="198000"/>
                          </a:xfrm>
                        </wpg:grpSpPr>
                        <wps:wsp>
                          <wps:cNvPr id="55" name="Rectángulo 5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Rectángulo 5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537C7EC6" id="Grupo 57" o:spid="_x0000_s1048" style="position:absolute;left:0;text-align:left;margin-left:-30.55pt;margin-top:-11.55pt;width:514.2pt;height:26.25pt;z-index:251678720" coordsize="65302,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">
                <v:shape id="_x0000_s1049" type="#_x0000_t202" style="position:absolute;width:1082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3F9E213C" w14:textId="77777777" w:rsidR="006D7C25" w:rsidRPr="00D904A7" w:rsidRDefault="006D7C25" w:rsidP="006D7C25">
                        <w:pPr>
                          <w:pStyle w:val="Ttulo1"/>
                        </w:pPr>
                        <w:bookmarkStart w:id="21" w:name="_Toc159961364"/>
                        <w:r w:rsidRPr="006D7C25">
                          <w:t>Glosario</w:t>
                        </w:r>
                        <w:bookmarkEnd w:id="21"/>
                      </w:p>
                    </w:txbxContent>
                  </v:textbox>
                </v:shape>
                <v:group id="Grupo 54" o:spid="_x0000_s1050" style="position:absolute;left:12382;top:571;width:5292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ángulo 55" o:spid="_x0000_s105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" fillcolor="#041c7b" stroked="f" strokeweight="1pt"/>
                  <v:rect id="Rectángulo 56" o:spid="_x0000_s105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" fillcolor="#bc1018" stroked="f" strokeweight="1pt"/>
                </v:group>
              </v:group>
            </w:pict>
          </mc:Fallback>
        </mc:AlternateContent>
      </w:r>
    </w:p>
    <w:p w14:paraId="09FE8E97" w14:textId="77777777" w:rsidR="006D5292" w:rsidRDefault="006D5292" w:rsidP="00EE650B">
      <w:pPr>
        <w:tabs>
          <w:tab w:val="left" w:pos="1305"/>
        </w:tabs>
        <w:contextualSpacing/>
      </w:pPr>
    </w:p>
    <w:p w14:paraId="05B0F62C" w14:textId="77777777" w:rsidR="006D5292" w:rsidRDefault="006D5292" w:rsidP="0072622C">
      <w:pPr>
        <w:pStyle w:val="Prrafodelista"/>
        <w:numPr>
          <w:ilvl w:val="0"/>
          <w:numId w:val="26"/>
        </w:numPr>
        <w:tabs>
          <w:tab w:val="left" w:pos="1305"/>
        </w:tabs>
      </w:pPr>
      <w:r w:rsidRPr="0072622C">
        <w:rPr>
          <w:b/>
          <w:bCs/>
        </w:rPr>
        <w:t>AngularJS / Angular</w:t>
      </w:r>
      <w:r>
        <w:t>: Framework de frontend desarrollado por Google para la creación de aplicaciones web de una sola página (SPA), utilizado en la arquitectura MEAN stack para crear interfaces de usuario dinámicas y reactivas.</w:t>
      </w:r>
    </w:p>
    <w:p w14:paraId="70E0BC1D" w14:textId="77777777" w:rsidR="006D5292" w:rsidRDefault="006D5292" w:rsidP="0072622C">
      <w:pPr>
        <w:pStyle w:val="Prrafodelista"/>
        <w:numPr>
          <w:ilvl w:val="0"/>
          <w:numId w:val="26"/>
        </w:numPr>
        <w:tabs>
          <w:tab w:val="left" w:pos="1305"/>
        </w:tabs>
      </w:pPr>
      <w:r w:rsidRPr="0072622C">
        <w:rPr>
          <w:b/>
          <w:bCs/>
        </w:rPr>
        <w:t>API RESTful</w:t>
      </w:r>
      <w:r>
        <w:t>: Interfaz de programación de aplicaciones basada en HTTP y CRUD (Crear, Leer, Actualizar, Eliminar) que sigue los principios de REST (Transferencia de Estado Representacional), utilizada para la comunicación entre el frontend y el backend en la arquitectura MEAN stack.</w:t>
      </w:r>
    </w:p>
    <w:p w14:paraId="789DA555" w14:textId="77777777" w:rsidR="006D5292" w:rsidRPr="0072622C" w:rsidRDefault="006D5292" w:rsidP="0072622C">
      <w:pPr>
        <w:pStyle w:val="Prrafodelista"/>
        <w:numPr>
          <w:ilvl w:val="0"/>
          <w:numId w:val="26"/>
        </w:numPr>
        <w:rPr>
          <w:bCs/>
        </w:rPr>
      </w:pPr>
      <w:r w:rsidRPr="0072622C">
        <w:rPr>
          <w:b/>
        </w:rPr>
        <w:t>API</w:t>
      </w:r>
      <w:r w:rsidRPr="0072622C">
        <w:rPr>
          <w:bCs/>
        </w:rPr>
        <w:t>: Interfaz de Programación de Aplicaciones, un conjunto de reglas y definiciones que permiten a las aplicaciones de software comunicarse entre sí.</w:t>
      </w:r>
    </w:p>
    <w:p w14:paraId="78739D56" w14:textId="77777777" w:rsidR="006D5292" w:rsidRDefault="006D5292" w:rsidP="0072622C">
      <w:pPr>
        <w:pStyle w:val="Prrafodelista"/>
        <w:numPr>
          <w:ilvl w:val="0"/>
          <w:numId w:val="26"/>
        </w:numPr>
        <w:tabs>
          <w:tab w:val="left" w:pos="1305"/>
        </w:tabs>
      </w:pPr>
      <w:r w:rsidRPr="0072622C">
        <w:rPr>
          <w:b/>
          <w:bCs/>
        </w:rPr>
        <w:t>Backend</w:t>
      </w:r>
      <w:r>
        <w:t>: La parte de una aplicación web que no es visible para los usuarios finales. Se encarga de la lógica de la aplicación, gestión de datos y comunicación con el frontend.</w:t>
      </w:r>
    </w:p>
    <w:p w14:paraId="0667E6AE" w14:textId="77777777" w:rsidR="006D5292" w:rsidRDefault="006D5292" w:rsidP="0072622C">
      <w:pPr>
        <w:pStyle w:val="Prrafodelista"/>
        <w:numPr>
          <w:ilvl w:val="0"/>
          <w:numId w:val="26"/>
        </w:numPr>
        <w:tabs>
          <w:tab w:val="left" w:pos="1305"/>
        </w:tabs>
      </w:pPr>
      <w:r w:rsidRPr="0072622C">
        <w:rPr>
          <w:b/>
          <w:bCs/>
        </w:rPr>
        <w:t>BSON</w:t>
      </w:r>
      <w:r>
        <w:t>: Binary JSON, es la representación binaria de JSON utilizada por MongoDB para el almacenamiento y la transferencia eficientes de datos.</w:t>
      </w:r>
    </w:p>
    <w:p w14:paraId="5B094D31" w14:textId="77777777" w:rsidR="006D5292" w:rsidRDefault="006D5292" w:rsidP="0072622C">
      <w:pPr>
        <w:pStyle w:val="Prrafodelista"/>
        <w:numPr>
          <w:ilvl w:val="0"/>
          <w:numId w:val="26"/>
        </w:numPr>
        <w:tabs>
          <w:tab w:val="left" w:pos="1305"/>
        </w:tabs>
      </w:pPr>
      <w:r w:rsidRPr="0072622C">
        <w:rPr>
          <w:b/>
          <w:bCs/>
        </w:rPr>
        <w:t>Caché</w:t>
      </w:r>
      <w:r>
        <w:t>: Almacenamiento temporal de datos en memoria o en un sistema de almacenamiento rápido para reducir el tiempo de acceso y mejorar el rendimiento de la aplicación.</w:t>
      </w:r>
    </w:p>
    <w:p w14:paraId="0EE3428C" w14:textId="77777777" w:rsidR="006D5292" w:rsidRDefault="006D5292" w:rsidP="0072622C">
      <w:pPr>
        <w:pStyle w:val="Prrafodelista"/>
        <w:numPr>
          <w:ilvl w:val="0"/>
          <w:numId w:val="26"/>
        </w:numPr>
        <w:tabs>
          <w:tab w:val="left" w:pos="1305"/>
        </w:tabs>
      </w:pPr>
      <w:r w:rsidRPr="0072622C">
        <w:rPr>
          <w:b/>
          <w:bCs/>
        </w:rPr>
        <w:t>Clúster</w:t>
      </w:r>
      <w:r>
        <w:t>: Un conjunto de servidores que trabajan juntos para proporcionar almacenamiento y procesamiento de datos distribuidos en MongoDB.</w:t>
      </w:r>
    </w:p>
    <w:p w14:paraId="3F7C9DFF" w14:textId="77777777" w:rsidR="006D5292" w:rsidRDefault="006D5292" w:rsidP="0072622C">
      <w:pPr>
        <w:pStyle w:val="Prrafodelista"/>
        <w:numPr>
          <w:ilvl w:val="0"/>
          <w:numId w:val="26"/>
        </w:numPr>
        <w:tabs>
          <w:tab w:val="left" w:pos="1305"/>
        </w:tabs>
      </w:pPr>
      <w:r w:rsidRPr="00896856">
        <w:rPr>
          <w:b/>
          <w:bCs/>
        </w:rPr>
        <w:t>Colecciones</w:t>
      </w:r>
      <w:r>
        <w:t>: En MongoDB, los documentos se agrupan en colecciones, que son análogas a las tablas en las bases de datos relacionales.</w:t>
      </w:r>
    </w:p>
    <w:p w14:paraId="2AC60EC3" w14:textId="77777777" w:rsidR="006D5292" w:rsidRDefault="006D5292" w:rsidP="0072622C">
      <w:pPr>
        <w:pStyle w:val="Prrafodelista"/>
        <w:numPr>
          <w:ilvl w:val="0"/>
          <w:numId w:val="26"/>
        </w:numPr>
        <w:tabs>
          <w:tab w:val="left" w:pos="1305"/>
        </w:tabs>
      </w:pPr>
      <w:r w:rsidRPr="00896856">
        <w:rPr>
          <w:b/>
          <w:bCs/>
        </w:rPr>
        <w:t>Compilador</w:t>
      </w:r>
      <w:r>
        <w:t>: Un programa que traduce el código fuente de un lenguaje de programación a otro lenguaje, generalmente a un lenguaje de más bajo nivel o a un lenguaje ejecutable.</w:t>
      </w:r>
    </w:p>
    <w:p w14:paraId="0B31217D" w14:textId="77777777" w:rsidR="006D5292" w:rsidRDefault="006D5292" w:rsidP="0072622C">
      <w:pPr>
        <w:pStyle w:val="Prrafodelista"/>
        <w:numPr>
          <w:ilvl w:val="0"/>
          <w:numId w:val="26"/>
        </w:numPr>
        <w:tabs>
          <w:tab w:val="left" w:pos="1305"/>
        </w:tabs>
      </w:pPr>
      <w:r w:rsidRPr="00896856">
        <w:rPr>
          <w:b/>
          <w:bCs/>
        </w:rPr>
        <w:lastRenderedPageBreak/>
        <w:t>Consultas</w:t>
      </w:r>
      <w:r>
        <w:t>: En MongoDB, las consultas se realizan utilizando un lenguaje de consulta basado en documentos que permite realizar operaciones de lectura, escritura y manipulación de datos.</w:t>
      </w:r>
    </w:p>
    <w:p w14:paraId="76DE794C" w14:textId="77777777" w:rsidR="006D5292" w:rsidRDefault="006D5292" w:rsidP="0072622C">
      <w:pPr>
        <w:pStyle w:val="Prrafodelista"/>
        <w:numPr>
          <w:ilvl w:val="0"/>
          <w:numId w:val="26"/>
        </w:numPr>
        <w:tabs>
          <w:tab w:val="left" w:pos="1305"/>
        </w:tabs>
      </w:pPr>
      <w:r w:rsidRPr="00896856">
        <w:rPr>
          <w:b/>
          <w:bCs/>
        </w:rPr>
        <w:t>Contenedor Docker</w:t>
      </w:r>
      <w:r>
        <w:t>: Plataforma de código abierto que permite empaquetar, distribuir y ejecutar aplicaciones en contenedores ligeros y portátiles, proporcionando un entorno aislado para ejecutar aplicaciones de manera consistente en cualquier entorno.</w:t>
      </w:r>
    </w:p>
    <w:p w14:paraId="4FE03DFD" w14:textId="77777777" w:rsidR="006D5292" w:rsidRDefault="006D5292" w:rsidP="0072622C">
      <w:pPr>
        <w:pStyle w:val="Prrafodelista"/>
        <w:numPr>
          <w:ilvl w:val="0"/>
          <w:numId w:val="26"/>
        </w:numPr>
        <w:tabs>
          <w:tab w:val="left" w:pos="1305"/>
        </w:tabs>
      </w:pPr>
      <w:r w:rsidRPr="00896856">
        <w:rPr>
          <w:b/>
          <w:bCs/>
        </w:rPr>
        <w:t>Contrato</w:t>
      </w:r>
      <w:r>
        <w:t>: En el contexto de TypeScript, se refiere a las especificaciones que deben cumplir las variables, funciones u objetos.</w:t>
      </w:r>
    </w:p>
    <w:p w14:paraId="68B6E39B" w14:textId="77777777" w:rsidR="006D5292" w:rsidRDefault="006D5292" w:rsidP="0072622C">
      <w:pPr>
        <w:pStyle w:val="Prrafodelista"/>
        <w:numPr>
          <w:ilvl w:val="0"/>
          <w:numId w:val="26"/>
        </w:numPr>
        <w:tabs>
          <w:tab w:val="left" w:pos="1305"/>
        </w:tabs>
      </w:pPr>
      <w:r w:rsidRPr="00896856">
        <w:rPr>
          <w:b/>
          <w:bCs/>
        </w:rPr>
        <w:t>Control de versiones</w:t>
      </w:r>
      <w:r>
        <w:t xml:space="preserve"> (VCS): Sistema que registra los cambios realizados en archivos a lo largo del tiempo, permitiendo que varios desarrolladores trabajen en un mismo proyecto y manteniendo un historial de versiones de los archivos.</w:t>
      </w:r>
    </w:p>
    <w:p w14:paraId="4B46A333" w14:textId="77777777" w:rsidR="006D5292" w:rsidRPr="0072622C" w:rsidRDefault="006D5292" w:rsidP="0072622C">
      <w:pPr>
        <w:pStyle w:val="Prrafodelista"/>
        <w:numPr>
          <w:ilvl w:val="0"/>
          <w:numId w:val="26"/>
        </w:numPr>
        <w:rPr>
          <w:bCs/>
        </w:rPr>
      </w:pPr>
      <w:r w:rsidRPr="00896856">
        <w:rPr>
          <w:b/>
        </w:rPr>
        <w:t>Controlador</w:t>
      </w:r>
      <w:r w:rsidRPr="0072622C">
        <w:rPr>
          <w:bCs/>
        </w:rPr>
        <w:t>: Una función que maneja una solicitud HTTP específica en una aplicación Express. Puede ser asociada a una ruta específica.</w:t>
      </w:r>
    </w:p>
    <w:p w14:paraId="6FEFB8F6" w14:textId="77777777" w:rsidR="006D5292" w:rsidRDefault="006D5292" w:rsidP="0072622C">
      <w:pPr>
        <w:pStyle w:val="Prrafodelista"/>
        <w:numPr>
          <w:ilvl w:val="0"/>
          <w:numId w:val="26"/>
        </w:numPr>
        <w:tabs>
          <w:tab w:val="left" w:pos="1305"/>
        </w:tabs>
      </w:pPr>
      <w:r w:rsidRPr="00896856">
        <w:rPr>
          <w:b/>
          <w:bCs/>
        </w:rPr>
        <w:t>CSS</w:t>
      </w:r>
      <w:r>
        <w:t>: Lenguaje de estilo utilizado para definir el diseño y la presentación de páginas web.</w:t>
      </w:r>
    </w:p>
    <w:p w14:paraId="5A97A29D" w14:textId="77777777" w:rsidR="006D5292" w:rsidRDefault="006D5292" w:rsidP="0072622C">
      <w:pPr>
        <w:pStyle w:val="Prrafodelista"/>
        <w:numPr>
          <w:ilvl w:val="0"/>
          <w:numId w:val="26"/>
        </w:numPr>
        <w:tabs>
          <w:tab w:val="left" w:pos="1305"/>
        </w:tabs>
      </w:pPr>
      <w:r w:rsidRPr="00896856">
        <w:rPr>
          <w:b/>
          <w:bCs/>
        </w:rPr>
        <w:t>Despliegue</w:t>
      </w:r>
      <w:r>
        <w:t>: Proceso de llevar una aplicación desde un entorno de desarrollo o prueba a un entorno de producción, donde los usuarios finales pueden acceder a ella.</w:t>
      </w:r>
    </w:p>
    <w:p w14:paraId="06463496" w14:textId="77777777" w:rsidR="006D5292" w:rsidRDefault="006D5292" w:rsidP="0072622C">
      <w:pPr>
        <w:pStyle w:val="Prrafodelista"/>
        <w:numPr>
          <w:ilvl w:val="0"/>
          <w:numId w:val="26"/>
        </w:numPr>
        <w:tabs>
          <w:tab w:val="left" w:pos="1305"/>
        </w:tabs>
      </w:pPr>
      <w:r w:rsidRPr="00896856">
        <w:rPr>
          <w:b/>
          <w:bCs/>
        </w:rPr>
        <w:t>Detección de errores en tiempo de compilación</w:t>
      </w:r>
      <w:r>
        <w:t>: Proceso en el que se identifican y señalan errores en el código antes de que se ejecute el programa.</w:t>
      </w:r>
    </w:p>
    <w:p w14:paraId="4E5BFFE9" w14:textId="77777777" w:rsidR="006D5292" w:rsidRDefault="006D5292" w:rsidP="0072622C">
      <w:pPr>
        <w:pStyle w:val="Prrafodelista"/>
        <w:numPr>
          <w:ilvl w:val="0"/>
          <w:numId w:val="26"/>
        </w:numPr>
        <w:tabs>
          <w:tab w:val="left" w:pos="1305"/>
        </w:tabs>
      </w:pPr>
      <w:r w:rsidRPr="00896856">
        <w:rPr>
          <w:b/>
          <w:bCs/>
        </w:rPr>
        <w:t>DevOps</w:t>
      </w:r>
      <w:r>
        <w:t>: Práctica que combina desarrollo de software (Dev) y operaciones de TI (Ops) para acelerar el ciclo de vida de desarrollo de aplicaciones y mejorar la colaboración entre equipos.</w:t>
      </w:r>
    </w:p>
    <w:p w14:paraId="3A7567EF" w14:textId="77777777" w:rsidR="006D5292" w:rsidRDefault="006D5292" w:rsidP="0072622C">
      <w:pPr>
        <w:pStyle w:val="Prrafodelista"/>
        <w:numPr>
          <w:ilvl w:val="0"/>
          <w:numId w:val="26"/>
        </w:numPr>
        <w:tabs>
          <w:tab w:val="left" w:pos="1305"/>
        </w:tabs>
      </w:pPr>
      <w:r w:rsidRPr="00896856">
        <w:rPr>
          <w:b/>
          <w:bCs/>
        </w:rPr>
        <w:t>Documentos</w:t>
      </w:r>
      <w:r>
        <w:t>: En MongoDB, los datos se almacenan en documentos BSON, que son estructuras de datos flexibles similares a JSON. Cada documento contiene un conjunto de campos con valores asociados.</w:t>
      </w:r>
    </w:p>
    <w:p w14:paraId="452110F1" w14:textId="77777777" w:rsidR="006D5292" w:rsidRDefault="006D5292" w:rsidP="0072622C">
      <w:pPr>
        <w:pStyle w:val="Prrafodelista"/>
        <w:numPr>
          <w:ilvl w:val="0"/>
          <w:numId w:val="26"/>
        </w:numPr>
        <w:tabs>
          <w:tab w:val="left" w:pos="1305"/>
        </w:tabs>
      </w:pPr>
      <w:r w:rsidRPr="00896856">
        <w:rPr>
          <w:b/>
          <w:bCs/>
        </w:rPr>
        <w:lastRenderedPageBreak/>
        <w:t>Enrutador frontend</w:t>
      </w:r>
      <w:r>
        <w:t>: Herramienta que gestiona las rutas y las transiciones de página en una SPA, mapeando las URL a componentes específicos de la aplicación y gestionando la navegación entre las diferentes vistas sin recargar la página completa.</w:t>
      </w:r>
    </w:p>
    <w:p w14:paraId="2093D494" w14:textId="77777777" w:rsidR="006D5292" w:rsidRPr="0072622C" w:rsidRDefault="006D5292" w:rsidP="0072622C">
      <w:pPr>
        <w:pStyle w:val="Prrafodelista"/>
        <w:numPr>
          <w:ilvl w:val="0"/>
          <w:numId w:val="26"/>
        </w:numPr>
        <w:rPr>
          <w:bCs/>
        </w:rPr>
      </w:pPr>
      <w:r w:rsidRPr="00896856">
        <w:rPr>
          <w:b/>
        </w:rPr>
        <w:t>Enrutador</w:t>
      </w:r>
      <w:r w:rsidRPr="0072622C">
        <w:rPr>
          <w:bCs/>
        </w:rPr>
        <w:t>: Un middleware de nivel superior en Express que permite agrupar rutas relacionadas y modularizar la aplicación dividiendo las rutas en archivos separados.</w:t>
      </w:r>
    </w:p>
    <w:p w14:paraId="624F023D" w14:textId="77777777" w:rsidR="006D5292" w:rsidRPr="0072622C" w:rsidRDefault="006D5292" w:rsidP="0072622C">
      <w:pPr>
        <w:pStyle w:val="Prrafodelista"/>
        <w:numPr>
          <w:ilvl w:val="0"/>
          <w:numId w:val="26"/>
        </w:numPr>
        <w:rPr>
          <w:bCs/>
        </w:rPr>
      </w:pPr>
      <w:r w:rsidRPr="00896856">
        <w:rPr>
          <w:b/>
        </w:rPr>
        <w:t>Enrutamiento</w:t>
      </w:r>
      <w:r w:rsidRPr="0072622C">
        <w:rPr>
          <w:bCs/>
        </w:rPr>
        <w:t>: El proceso de asociar una URL específica con una función o controlador en una aplicación Express para manejar las solicitudes HTTP entrantes.</w:t>
      </w:r>
    </w:p>
    <w:p w14:paraId="0C15BB26" w14:textId="77777777" w:rsidR="006D5292" w:rsidRDefault="006D5292" w:rsidP="0072622C">
      <w:pPr>
        <w:pStyle w:val="Prrafodelista"/>
        <w:numPr>
          <w:ilvl w:val="0"/>
          <w:numId w:val="26"/>
        </w:numPr>
        <w:tabs>
          <w:tab w:val="left" w:pos="1305"/>
        </w:tabs>
      </w:pPr>
      <w:r w:rsidRPr="00896856">
        <w:rPr>
          <w:b/>
          <w:bCs/>
        </w:rPr>
        <w:t>Entrega continua</w:t>
      </w:r>
      <w:r>
        <w:t xml:space="preserve"> (CD): Práctica de desarrollo de software que implica entregar código en producción de manera automatizada y frecuente, asegurando que los cambios estén listos para ser desplegados en cualquier momento.</w:t>
      </w:r>
    </w:p>
    <w:p w14:paraId="38B9643E" w14:textId="77777777" w:rsidR="006D5292" w:rsidRDefault="006D5292" w:rsidP="0072622C">
      <w:pPr>
        <w:pStyle w:val="Prrafodelista"/>
        <w:numPr>
          <w:ilvl w:val="0"/>
          <w:numId w:val="26"/>
        </w:numPr>
        <w:tabs>
          <w:tab w:val="left" w:pos="1305"/>
        </w:tabs>
      </w:pPr>
      <w:r w:rsidRPr="00896856">
        <w:rPr>
          <w:b/>
          <w:bCs/>
        </w:rPr>
        <w:t>ES6</w:t>
      </w:r>
      <w:r>
        <w:t>+: Se refiere a la versión 6 y posteriores del estándar ECMAScript, que es la especificación en la que se basa JavaScript.</w:t>
      </w:r>
    </w:p>
    <w:p w14:paraId="3B476448" w14:textId="77777777" w:rsidR="006D5292" w:rsidRDefault="006D5292" w:rsidP="0072622C">
      <w:pPr>
        <w:pStyle w:val="Prrafodelista"/>
        <w:numPr>
          <w:ilvl w:val="0"/>
          <w:numId w:val="26"/>
        </w:numPr>
        <w:tabs>
          <w:tab w:val="left" w:pos="1305"/>
        </w:tabs>
      </w:pPr>
      <w:r w:rsidRPr="00896856">
        <w:rPr>
          <w:b/>
          <w:bCs/>
        </w:rPr>
        <w:t>Escalabilidad Horizontal</w:t>
      </w:r>
      <w:r>
        <w:t>: La capacidad de aumentar la capacidad de almacenamiento o rendimiento de una base de datos distribuyendo los datos en varios servidores en lugar de depender únicamente de un servidor más potente.</w:t>
      </w:r>
    </w:p>
    <w:p w14:paraId="3CDEFC1E" w14:textId="77777777" w:rsidR="006D5292" w:rsidRDefault="006D5292" w:rsidP="0072622C">
      <w:pPr>
        <w:pStyle w:val="Prrafodelista"/>
        <w:numPr>
          <w:ilvl w:val="0"/>
          <w:numId w:val="26"/>
        </w:numPr>
        <w:tabs>
          <w:tab w:val="left" w:pos="1305"/>
        </w:tabs>
      </w:pPr>
      <w:r w:rsidRPr="00896856">
        <w:rPr>
          <w:b/>
          <w:bCs/>
        </w:rPr>
        <w:t>Escalabilidad horizontal</w:t>
      </w:r>
      <w:r>
        <w:t>: Método de escalabilidad que consiste en aumentar la capacidad de una aplicación distribuyendo la carga entre múltiples instancias de servidores o contenedores, en lugar de aumentar la capacidad de un solo servidor.</w:t>
      </w:r>
    </w:p>
    <w:p w14:paraId="517ADC32" w14:textId="77777777" w:rsidR="006D5292" w:rsidRDefault="006D5292" w:rsidP="0072622C">
      <w:pPr>
        <w:pStyle w:val="Prrafodelista"/>
        <w:numPr>
          <w:ilvl w:val="0"/>
          <w:numId w:val="26"/>
        </w:numPr>
        <w:tabs>
          <w:tab w:val="left" w:pos="1305"/>
        </w:tabs>
      </w:pPr>
      <w:r w:rsidRPr="00896856">
        <w:rPr>
          <w:b/>
          <w:bCs/>
        </w:rPr>
        <w:t>Esquema Flexible</w:t>
      </w:r>
      <w:r>
        <w:t>: La capacidad de MongoDB para adaptarse a cambios en los requisitos de la aplicación sin requerir una estructura de datos predefinida.</w:t>
      </w:r>
    </w:p>
    <w:p w14:paraId="715E4713" w14:textId="77777777" w:rsidR="006D5292" w:rsidRDefault="006D5292" w:rsidP="0072622C">
      <w:pPr>
        <w:pStyle w:val="Prrafodelista"/>
        <w:numPr>
          <w:ilvl w:val="0"/>
          <w:numId w:val="26"/>
        </w:numPr>
        <w:tabs>
          <w:tab w:val="left" w:pos="1305"/>
        </w:tabs>
      </w:pPr>
      <w:r w:rsidRPr="00896856">
        <w:rPr>
          <w:b/>
          <w:bCs/>
        </w:rPr>
        <w:t>Express.js</w:t>
      </w:r>
      <w:r>
        <w:t>: Un framework de backend para Node.js que simplifica el desarrollo de aplicaciones web al proporcionar una capa delgada sobre Node.js para manejar solicitudes HTTP y rutas.</w:t>
      </w:r>
    </w:p>
    <w:p w14:paraId="52340FCE" w14:textId="77777777" w:rsidR="006D5292" w:rsidRDefault="006D5292" w:rsidP="0072622C">
      <w:pPr>
        <w:pStyle w:val="Prrafodelista"/>
        <w:numPr>
          <w:ilvl w:val="0"/>
          <w:numId w:val="26"/>
        </w:numPr>
        <w:tabs>
          <w:tab w:val="left" w:pos="1305"/>
        </w:tabs>
      </w:pPr>
      <w:r w:rsidRPr="00847BFA">
        <w:rPr>
          <w:b/>
          <w:bCs/>
        </w:rPr>
        <w:lastRenderedPageBreak/>
        <w:t xml:space="preserve">Fragmentación </w:t>
      </w:r>
      <w:r>
        <w:t>(Sharding): La distribución de los datos en varios servidores para mejorar el rendimiento y la escalabilidad horizontal.</w:t>
      </w:r>
    </w:p>
    <w:p w14:paraId="32C11A0C" w14:textId="77777777" w:rsidR="006D5292" w:rsidRDefault="006D5292" w:rsidP="0072622C">
      <w:pPr>
        <w:pStyle w:val="Prrafodelista"/>
        <w:numPr>
          <w:ilvl w:val="0"/>
          <w:numId w:val="26"/>
        </w:numPr>
        <w:tabs>
          <w:tab w:val="left" w:pos="1305"/>
        </w:tabs>
      </w:pPr>
      <w:r w:rsidRPr="00847BFA">
        <w:rPr>
          <w:b/>
          <w:bCs/>
        </w:rPr>
        <w:t>Framework</w:t>
      </w:r>
      <w:r>
        <w:t>: Un conjunto de herramientas y bibliotecas que facilitan el desarrollo de aplicaciones web al proporcionar estructuras y patrones predefinidos.</w:t>
      </w:r>
    </w:p>
    <w:p w14:paraId="6902EEEB" w14:textId="77777777" w:rsidR="006D5292" w:rsidRDefault="006D5292" w:rsidP="0072622C">
      <w:pPr>
        <w:pStyle w:val="Prrafodelista"/>
        <w:numPr>
          <w:ilvl w:val="0"/>
          <w:numId w:val="26"/>
        </w:numPr>
        <w:tabs>
          <w:tab w:val="left" w:pos="1305"/>
        </w:tabs>
      </w:pPr>
      <w:r w:rsidRPr="00847BFA">
        <w:rPr>
          <w:b/>
          <w:bCs/>
        </w:rPr>
        <w:t>Frontend</w:t>
      </w:r>
      <w:r>
        <w:t>: La parte de una aplicación web que los usuarios interactúan directamente. Incluye la interfaz de usuario, diseño visual y experiencia del usuario.</w:t>
      </w:r>
    </w:p>
    <w:p w14:paraId="30948D95" w14:textId="77777777" w:rsidR="006D5292" w:rsidRDefault="006D5292" w:rsidP="0072622C">
      <w:pPr>
        <w:pStyle w:val="Prrafodelista"/>
        <w:numPr>
          <w:ilvl w:val="0"/>
          <w:numId w:val="26"/>
        </w:numPr>
        <w:tabs>
          <w:tab w:val="left" w:pos="1305"/>
        </w:tabs>
      </w:pPr>
      <w:r w:rsidRPr="00847BFA">
        <w:rPr>
          <w:b/>
          <w:bCs/>
        </w:rPr>
        <w:t>Git</w:t>
      </w:r>
      <w:r>
        <w:t>: Sistema de control de versiones distribuido utilizado para el seguimiento de cambios en el código fuente durante el desarrollo de software</w:t>
      </w:r>
    </w:p>
    <w:p w14:paraId="4E08494C" w14:textId="77777777" w:rsidR="006D5292" w:rsidRDefault="006D5292" w:rsidP="0072622C">
      <w:pPr>
        <w:pStyle w:val="Prrafodelista"/>
        <w:numPr>
          <w:ilvl w:val="0"/>
          <w:numId w:val="26"/>
        </w:numPr>
        <w:tabs>
          <w:tab w:val="left" w:pos="1305"/>
        </w:tabs>
      </w:pPr>
      <w:r w:rsidRPr="00847BFA">
        <w:rPr>
          <w:b/>
          <w:bCs/>
        </w:rPr>
        <w:t>HTML</w:t>
      </w:r>
      <w:r>
        <w:t>: Lenguaje de marcado utilizado para crear la estructura de páginas web.</w:t>
      </w:r>
    </w:p>
    <w:p w14:paraId="2EF0BCFB" w14:textId="77777777" w:rsidR="006D5292" w:rsidRDefault="006D5292" w:rsidP="0072622C">
      <w:pPr>
        <w:pStyle w:val="Prrafodelista"/>
        <w:numPr>
          <w:ilvl w:val="0"/>
          <w:numId w:val="26"/>
        </w:numPr>
        <w:tabs>
          <w:tab w:val="left" w:pos="1305"/>
        </w:tabs>
      </w:pPr>
      <w:r w:rsidRPr="00847BFA">
        <w:rPr>
          <w:b/>
          <w:bCs/>
        </w:rPr>
        <w:t>HTTPS</w:t>
      </w:r>
      <w:r>
        <w:t>: Protocolo de transferencia de hipertexto seguro. Proporciona comunicaciones seguras a través de la red mediante la encriptación de datos.</w:t>
      </w:r>
    </w:p>
    <w:p w14:paraId="648EB0E3" w14:textId="77777777" w:rsidR="006D5292" w:rsidRDefault="006D5292" w:rsidP="0072622C">
      <w:pPr>
        <w:pStyle w:val="Prrafodelista"/>
        <w:numPr>
          <w:ilvl w:val="0"/>
          <w:numId w:val="26"/>
        </w:numPr>
        <w:tabs>
          <w:tab w:val="left" w:pos="1305"/>
        </w:tabs>
      </w:pPr>
      <w:r w:rsidRPr="00847BFA">
        <w:rPr>
          <w:b/>
          <w:bCs/>
        </w:rPr>
        <w:t>IDE</w:t>
      </w:r>
      <w:r>
        <w:t>: Entorno de desarrollo integrado, como Visual Studio Code, que proporciona herramientas avanzadas para la escritura de código, depuración y gestión de proyectos.</w:t>
      </w:r>
    </w:p>
    <w:p w14:paraId="5124EE26" w14:textId="77777777" w:rsidR="006D5292" w:rsidRDefault="006D5292" w:rsidP="0072622C">
      <w:pPr>
        <w:pStyle w:val="Prrafodelista"/>
        <w:numPr>
          <w:ilvl w:val="0"/>
          <w:numId w:val="26"/>
        </w:numPr>
        <w:tabs>
          <w:tab w:val="left" w:pos="1305"/>
        </w:tabs>
      </w:pPr>
      <w:r w:rsidRPr="00847BFA">
        <w:rPr>
          <w:b/>
          <w:bCs/>
        </w:rPr>
        <w:t>Integración continua</w:t>
      </w:r>
      <w:r>
        <w:t xml:space="preserve"> (CI): Práctica de desarrollo de software que consiste en integrar y probar los cambios de código automáticamente y de forma frecuente, para detectar errores temprano y garantizar la calidad del software.</w:t>
      </w:r>
    </w:p>
    <w:p w14:paraId="10D1010C" w14:textId="77777777" w:rsidR="006D5292" w:rsidRDefault="006D5292" w:rsidP="0072622C">
      <w:pPr>
        <w:pStyle w:val="Prrafodelista"/>
        <w:numPr>
          <w:ilvl w:val="0"/>
          <w:numId w:val="26"/>
        </w:numPr>
        <w:tabs>
          <w:tab w:val="left" w:pos="1305"/>
        </w:tabs>
      </w:pPr>
      <w:r w:rsidRPr="004651A4">
        <w:rPr>
          <w:b/>
          <w:bCs/>
        </w:rPr>
        <w:t>Interfaz</w:t>
      </w:r>
      <w:r>
        <w:t>: Una estructura en TypeScript que define la forma de un objeto especificando qué propiedades y métodos debe tener.</w:t>
      </w:r>
    </w:p>
    <w:p w14:paraId="3D21E9A6" w14:textId="77777777" w:rsidR="006D5292" w:rsidRDefault="006D5292" w:rsidP="0072622C">
      <w:pPr>
        <w:pStyle w:val="Prrafodelista"/>
        <w:numPr>
          <w:ilvl w:val="0"/>
          <w:numId w:val="26"/>
        </w:numPr>
        <w:tabs>
          <w:tab w:val="left" w:pos="1305"/>
        </w:tabs>
      </w:pPr>
      <w:r w:rsidRPr="004651A4">
        <w:rPr>
          <w:b/>
          <w:bCs/>
        </w:rPr>
        <w:t>JavaScript</w:t>
      </w:r>
      <w:r>
        <w:t>: Lenguaje de programación utilizado para agregar interactividad y dinamismo a las páginas web.</w:t>
      </w:r>
    </w:p>
    <w:p w14:paraId="7027AA33" w14:textId="77777777" w:rsidR="006D5292" w:rsidRDefault="006D5292" w:rsidP="0072622C">
      <w:pPr>
        <w:pStyle w:val="Prrafodelista"/>
        <w:numPr>
          <w:ilvl w:val="0"/>
          <w:numId w:val="26"/>
        </w:numPr>
        <w:tabs>
          <w:tab w:val="left" w:pos="1305"/>
        </w:tabs>
      </w:pPr>
      <w:r w:rsidRPr="004651A4">
        <w:rPr>
          <w:b/>
          <w:bCs/>
        </w:rPr>
        <w:t>JSON</w:t>
      </w:r>
      <w:r>
        <w:t>: JavaScript Object Notation, un formato ligero de intercambio de datos que se utiliza para representar datos de manera legible para humanos y fácil de interpretar para las máquinas.</w:t>
      </w:r>
    </w:p>
    <w:p w14:paraId="3CB94E74" w14:textId="77777777" w:rsidR="006D5292" w:rsidRDefault="006D5292" w:rsidP="0072622C">
      <w:pPr>
        <w:pStyle w:val="Prrafodelista"/>
        <w:numPr>
          <w:ilvl w:val="0"/>
          <w:numId w:val="26"/>
        </w:numPr>
        <w:tabs>
          <w:tab w:val="left" w:pos="1305"/>
        </w:tabs>
      </w:pPr>
      <w:r w:rsidRPr="004651A4">
        <w:rPr>
          <w:b/>
          <w:bCs/>
        </w:rPr>
        <w:t>Mantenibilidad del código</w:t>
      </w:r>
      <w:r>
        <w:t>: La facilidad con la que el código puede ser modificado, corregido o mejorado sin introducir errores adicionales.</w:t>
      </w:r>
    </w:p>
    <w:p w14:paraId="2C038F95" w14:textId="77777777" w:rsidR="006D5292" w:rsidRDefault="006D5292" w:rsidP="0072622C">
      <w:pPr>
        <w:pStyle w:val="Prrafodelista"/>
        <w:numPr>
          <w:ilvl w:val="0"/>
          <w:numId w:val="26"/>
        </w:numPr>
        <w:tabs>
          <w:tab w:val="left" w:pos="1305"/>
        </w:tabs>
      </w:pPr>
      <w:r w:rsidRPr="004651A4">
        <w:rPr>
          <w:b/>
          <w:bCs/>
        </w:rPr>
        <w:lastRenderedPageBreak/>
        <w:t>MEAN stack</w:t>
      </w:r>
      <w:r>
        <w:t>: Acrónimo que representa un conjunto de tecnologías para el desarrollo de aplicaciones web, incluyendo MongoDB, Express.js, AngularJS (o Angular), y Node.js.</w:t>
      </w:r>
    </w:p>
    <w:p w14:paraId="1FA81FFF" w14:textId="77777777" w:rsidR="006D5292" w:rsidRPr="0072622C" w:rsidRDefault="006D5292" w:rsidP="0072622C">
      <w:pPr>
        <w:pStyle w:val="Prrafodelista"/>
        <w:numPr>
          <w:ilvl w:val="0"/>
          <w:numId w:val="26"/>
        </w:numPr>
        <w:rPr>
          <w:bCs/>
        </w:rPr>
      </w:pPr>
      <w:r w:rsidRPr="004651A4">
        <w:rPr>
          <w:b/>
        </w:rPr>
        <w:t>Middleware</w:t>
      </w:r>
      <w:r w:rsidRPr="0072622C">
        <w:rPr>
          <w:bCs/>
        </w:rPr>
        <w:t>: Funciones que tienen acceso al objeto de solicitud (req), al objeto de respuesta (res) y a la siguiente función de middleware en el ciclo de solicitud-respuesta de una aplicación Express.</w:t>
      </w:r>
    </w:p>
    <w:p w14:paraId="0FE03D73" w14:textId="77777777" w:rsidR="006D5292" w:rsidRDefault="006D5292" w:rsidP="0072622C">
      <w:pPr>
        <w:pStyle w:val="Prrafodelista"/>
        <w:numPr>
          <w:ilvl w:val="0"/>
          <w:numId w:val="26"/>
        </w:numPr>
        <w:tabs>
          <w:tab w:val="left" w:pos="1305"/>
        </w:tabs>
      </w:pPr>
      <w:r w:rsidRPr="004651A4">
        <w:rPr>
          <w:b/>
          <w:bCs/>
        </w:rPr>
        <w:t>Modelo-Vista-Controlador</w:t>
      </w:r>
      <w:r>
        <w:t xml:space="preserve"> (MVC): Patrón de diseño que separa la lógica de la aplicación en tres componentes principales: Modelo (representa los datos), Vista (define la interfaz de usuario) y Controlador (gestiona las interacciones del usuario).</w:t>
      </w:r>
    </w:p>
    <w:p w14:paraId="28A22704" w14:textId="77777777" w:rsidR="006D5292" w:rsidRDefault="006D5292" w:rsidP="0072622C">
      <w:pPr>
        <w:pStyle w:val="Prrafodelista"/>
        <w:numPr>
          <w:ilvl w:val="0"/>
          <w:numId w:val="26"/>
        </w:numPr>
        <w:tabs>
          <w:tab w:val="left" w:pos="1305"/>
        </w:tabs>
      </w:pPr>
      <w:r w:rsidRPr="004651A4">
        <w:rPr>
          <w:b/>
          <w:bCs/>
        </w:rPr>
        <w:t>MongoDB Atlas</w:t>
      </w:r>
      <w:r>
        <w:t>: Un servicio de base de datos en la nube gestionado por MongoDB que simplifica la implementación, escalado y administración de clústeres de MongoDB en la nube.</w:t>
      </w:r>
    </w:p>
    <w:p w14:paraId="579734F7" w14:textId="77777777" w:rsidR="006D5292" w:rsidRDefault="006D5292" w:rsidP="0072622C">
      <w:pPr>
        <w:pStyle w:val="Prrafodelista"/>
        <w:numPr>
          <w:ilvl w:val="0"/>
          <w:numId w:val="26"/>
        </w:numPr>
        <w:tabs>
          <w:tab w:val="left" w:pos="1305"/>
        </w:tabs>
      </w:pPr>
      <w:r w:rsidRPr="004651A4">
        <w:rPr>
          <w:b/>
          <w:bCs/>
        </w:rPr>
        <w:t>MongoDB</w:t>
      </w:r>
      <w:r>
        <w:t>: Una base de datos NoSQL que utiliza un modelo de datos orientado a documentos y almacenamiento en formato BSON (Binary JSON).</w:t>
      </w:r>
    </w:p>
    <w:p w14:paraId="15A87589" w14:textId="77777777" w:rsidR="006D5292" w:rsidRPr="0072622C" w:rsidRDefault="006D5292" w:rsidP="0072622C">
      <w:pPr>
        <w:pStyle w:val="Prrafodelista"/>
        <w:numPr>
          <w:ilvl w:val="0"/>
          <w:numId w:val="26"/>
        </w:numPr>
        <w:rPr>
          <w:bCs/>
        </w:rPr>
      </w:pPr>
      <w:r w:rsidRPr="004651A4">
        <w:rPr>
          <w:b/>
        </w:rPr>
        <w:t>Node.js</w:t>
      </w:r>
      <w:r w:rsidRPr="0072622C">
        <w:rPr>
          <w:bCs/>
        </w:rPr>
        <w:t>: Un entorno de tiempo de ejecución de JavaScript de lado del servidor que permite ejecutar código JavaScript fuera del navegador web. Express se utiliza comúnmente con Node.js para crear aplicaciones web y APIs.</w:t>
      </w:r>
    </w:p>
    <w:p w14:paraId="0E89FA55" w14:textId="77777777" w:rsidR="006D5292" w:rsidRDefault="006D5292" w:rsidP="0072622C">
      <w:pPr>
        <w:pStyle w:val="Prrafodelista"/>
        <w:numPr>
          <w:ilvl w:val="0"/>
          <w:numId w:val="26"/>
        </w:numPr>
        <w:tabs>
          <w:tab w:val="left" w:pos="1305"/>
        </w:tabs>
      </w:pPr>
      <w:r w:rsidRPr="004651A4">
        <w:rPr>
          <w:b/>
          <w:bCs/>
        </w:rPr>
        <w:t>NoSQL</w:t>
      </w:r>
      <w:r>
        <w:t>: Not Only SQL, un término que describe una amplia categoría de bases de datos que no siguen el modelo relacional tradicional, ofreciendo en su lugar diferentes modelos de datos y flexibilidad en el esquema.</w:t>
      </w:r>
    </w:p>
    <w:p w14:paraId="5E55395D" w14:textId="77777777" w:rsidR="006D5292" w:rsidRPr="0072622C" w:rsidRDefault="006D5292" w:rsidP="0072622C">
      <w:pPr>
        <w:pStyle w:val="Prrafodelista"/>
        <w:numPr>
          <w:ilvl w:val="0"/>
          <w:numId w:val="26"/>
        </w:numPr>
        <w:rPr>
          <w:bCs/>
        </w:rPr>
      </w:pPr>
      <w:r w:rsidRPr="004651A4">
        <w:rPr>
          <w:b/>
        </w:rPr>
        <w:t>NPM</w:t>
      </w:r>
      <w:r w:rsidRPr="0072622C">
        <w:rPr>
          <w:bCs/>
        </w:rPr>
        <w:t>: Node Package Manager, un administrador de paquetes para Node.js que permite instalar, compartir y gestionar dependencias de proyectos de Node.js.</w:t>
      </w:r>
    </w:p>
    <w:p w14:paraId="06867E41" w14:textId="77777777" w:rsidR="006D5292" w:rsidRDefault="006D5292" w:rsidP="0072622C">
      <w:pPr>
        <w:pStyle w:val="Prrafodelista"/>
        <w:numPr>
          <w:ilvl w:val="0"/>
          <w:numId w:val="26"/>
        </w:numPr>
        <w:tabs>
          <w:tab w:val="left" w:pos="1305"/>
        </w:tabs>
      </w:pPr>
      <w:r w:rsidRPr="004651A4">
        <w:rPr>
          <w:b/>
          <w:bCs/>
        </w:rPr>
        <w:t>Optimización</w:t>
      </w:r>
      <w:r>
        <w:t>: Proceso de mejorar el rendimiento y la eficiencia de una aplicación web, tanto en términos de velocidad de carga como de consumo de recursos.</w:t>
      </w:r>
    </w:p>
    <w:p w14:paraId="70A63271" w14:textId="77777777" w:rsidR="006D5292" w:rsidRDefault="006D5292" w:rsidP="0072622C">
      <w:pPr>
        <w:pStyle w:val="Prrafodelista"/>
        <w:numPr>
          <w:ilvl w:val="0"/>
          <w:numId w:val="26"/>
        </w:numPr>
        <w:tabs>
          <w:tab w:val="left" w:pos="1305"/>
        </w:tabs>
      </w:pPr>
      <w:r w:rsidRPr="004651A4">
        <w:rPr>
          <w:b/>
          <w:bCs/>
        </w:rPr>
        <w:t>Parámetro de función</w:t>
      </w:r>
      <w:r>
        <w:t>: Un valor que se pasa a una función cuando es invocada.</w:t>
      </w:r>
    </w:p>
    <w:p w14:paraId="32EA070C" w14:textId="77777777" w:rsidR="006D5292" w:rsidRPr="0072622C" w:rsidRDefault="006D5292" w:rsidP="0072622C">
      <w:pPr>
        <w:pStyle w:val="Prrafodelista"/>
        <w:numPr>
          <w:ilvl w:val="0"/>
          <w:numId w:val="26"/>
        </w:numPr>
        <w:rPr>
          <w:bCs/>
        </w:rPr>
      </w:pPr>
      <w:r w:rsidRPr="004651A4">
        <w:rPr>
          <w:b/>
        </w:rPr>
        <w:lastRenderedPageBreak/>
        <w:t>Puerto</w:t>
      </w:r>
      <w:r w:rsidRPr="0072622C">
        <w:rPr>
          <w:bCs/>
        </w:rPr>
        <w:t>: Un número de identificación asociado con una conexión de red que permite que los procesos en una computadora se comuniquen entre sí a través de una red utilizando el protocolo TCP o UDP.</w:t>
      </w:r>
    </w:p>
    <w:p w14:paraId="571D23B6" w14:textId="77777777" w:rsidR="006D5292" w:rsidRDefault="006D5292" w:rsidP="0072622C">
      <w:pPr>
        <w:pStyle w:val="Prrafodelista"/>
        <w:numPr>
          <w:ilvl w:val="0"/>
          <w:numId w:val="26"/>
        </w:numPr>
        <w:tabs>
          <w:tab w:val="left" w:pos="1305"/>
        </w:tabs>
      </w:pPr>
      <w:r w:rsidRPr="004651A4">
        <w:rPr>
          <w:b/>
          <w:bCs/>
        </w:rPr>
        <w:t>Replicación</w:t>
      </w:r>
      <w:r>
        <w:t>: El proceso de mantener copias redundantes de los datos en múltiples servidores para garantizar la disponibilidad y la tolerancia a fallos.</w:t>
      </w:r>
    </w:p>
    <w:p w14:paraId="13EFDA7B" w14:textId="77777777" w:rsidR="006D5292" w:rsidRPr="0072622C" w:rsidRDefault="006D5292" w:rsidP="0072622C">
      <w:pPr>
        <w:pStyle w:val="Prrafodelista"/>
        <w:numPr>
          <w:ilvl w:val="0"/>
          <w:numId w:val="26"/>
        </w:numPr>
        <w:rPr>
          <w:bCs/>
        </w:rPr>
      </w:pPr>
      <w:r w:rsidRPr="004651A4">
        <w:rPr>
          <w:b/>
        </w:rPr>
        <w:t>Respuesta</w:t>
      </w:r>
      <w:r w:rsidRPr="0072622C">
        <w:rPr>
          <w:bCs/>
        </w:rPr>
        <w:t xml:space="preserve"> (res): Objeto que representa la respuesta HTTP que se enviará al cliente y proporciona métodos para enviar datos al cliente, como HTML, JSON o archivos.</w:t>
      </w:r>
    </w:p>
    <w:p w14:paraId="739D6098" w14:textId="77777777" w:rsidR="006D5292" w:rsidRDefault="006D5292" w:rsidP="0072622C">
      <w:pPr>
        <w:pStyle w:val="Prrafodelista"/>
        <w:numPr>
          <w:ilvl w:val="0"/>
          <w:numId w:val="26"/>
        </w:numPr>
        <w:tabs>
          <w:tab w:val="left" w:pos="1305"/>
        </w:tabs>
      </w:pPr>
      <w:r w:rsidRPr="004651A4">
        <w:rPr>
          <w:b/>
          <w:bCs/>
        </w:rPr>
        <w:t>RESTful API</w:t>
      </w:r>
      <w:r>
        <w:t>: Una API que sigue los principios de REST (Representational State Transfer), que utiliza HTTP para realizar operaciones CRUD (Crear, Leer, Actualizar, Eliminar) en recursos.</w:t>
      </w:r>
    </w:p>
    <w:p w14:paraId="778FA518" w14:textId="77777777" w:rsidR="006D5292" w:rsidRPr="0072622C" w:rsidRDefault="006D5292" w:rsidP="0072622C">
      <w:pPr>
        <w:pStyle w:val="Prrafodelista"/>
        <w:numPr>
          <w:ilvl w:val="0"/>
          <w:numId w:val="26"/>
        </w:numPr>
        <w:rPr>
          <w:bCs/>
        </w:rPr>
      </w:pPr>
      <w:r w:rsidRPr="004651A4">
        <w:rPr>
          <w:b/>
        </w:rPr>
        <w:t>Ruta</w:t>
      </w:r>
      <w:r w:rsidRPr="0072622C">
        <w:rPr>
          <w:bCs/>
        </w:rPr>
        <w:t>: Un camino dentro de una aplicación Express que define una URL y la función o controlador que manejará las solicitudes dirigidas a esa URL.</w:t>
      </w:r>
    </w:p>
    <w:p w14:paraId="5CBD8FEA" w14:textId="77777777" w:rsidR="006D5292" w:rsidRDefault="006D5292" w:rsidP="0072622C">
      <w:pPr>
        <w:pStyle w:val="Prrafodelista"/>
        <w:numPr>
          <w:ilvl w:val="0"/>
          <w:numId w:val="26"/>
        </w:numPr>
        <w:tabs>
          <w:tab w:val="left" w:pos="1305"/>
        </w:tabs>
      </w:pPr>
      <w:r w:rsidRPr="004651A4">
        <w:rPr>
          <w:b/>
          <w:bCs/>
        </w:rPr>
        <w:t>Seguridad</w:t>
      </w:r>
      <w:r>
        <w:t>: Prácticas y medidas implementadas para proteger una aplicación web contra posibles amenazas y vulnerabilidades.</w:t>
      </w:r>
    </w:p>
    <w:p w14:paraId="6F46EA22" w14:textId="77777777" w:rsidR="006D5292" w:rsidRPr="0072622C" w:rsidRDefault="006D5292" w:rsidP="0072622C">
      <w:pPr>
        <w:pStyle w:val="Prrafodelista"/>
        <w:numPr>
          <w:ilvl w:val="0"/>
          <w:numId w:val="26"/>
        </w:numPr>
        <w:rPr>
          <w:bCs/>
        </w:rPr>
      </w:pPr>
      <w:r w:rsidRPr="004651A4">
        <w:rPr>
          <w:b/>
        </w:rPr>
        <w:t>Servidor</w:t>
      </w:r>
      <w:r w:rsidRPr="0072622C">
        <w:rPr>
          <w:bCs/>
        </w:rPr>
        <w:t>: Un programa informático que proporciona servicios a otros programas o dispositivos, generalmente en forma de solicitudes y respuestas a través de una red.</w:t>
      </w:r>
    </w:p>
    <w:p w14:paraId="0E910A4C" w14:textId="77777777" w:rsidR="006D5292" w:rsidRDefault="006D5292" w:rsidP="0072622C">
      <w:pPr>
        <w:pStyle w:val="Prrafodelista"/>
        <w:numPr>
          <w:ilvl w:val="0"/>
          <w:numId w:val="26"/>
        </w:numPr>
        <w:tabs>
          <w:tab w:val="left" w:pos="1305"/>
        </w:tabs>
      </w:pPr>
      <w:r w:rsidRPr="004651A4">
        <w:rPr>
          <w:b/>
          <w:bCs/>
        </w:rPr>
        <w:t>Servidor</w:t>
      </w:r>
      <w:r>
        <w:t>: Una instancia de MongoDB que aloja una base de datos y proporciona servicios de almacenamiento y consulta de datos.</w:t>
      </w:r>
    </w:p>
    <w:p w14:paraId="6D44C778" w14:textId="77777777" w:rsidR="006D5292" w:rsidRPr="0072622C" w:rsidRDefault="006D5292" w:rsidP="0072622C">
      <w:pPr>
        <w:pStyle w:val="Prrafodelista"/>
        <w:numPr>
          <w:ilvl w:val="0"/>
          <w:numId w:val="26"/>
        </w:numPr>
        <w:rPr>
          <w:bCs/>
        </w:rPr>
      </w:pPr>
      <w:r w:rsidRPr="00EF36BB">
        <w:rPr>
          <w:b/>
        </w:rPr>
        <w:t>Solicitud</w:t>
      </w:r>
      <w:r w:rsidRPr="0072622C">
        <w:rPr>
          <w:bCs/>
        </w:rPr>
        <w:t xml:space="preserve"> (req): Objeto que representa la solicitud HTTP entrante y contiene información sobre la solicitud, como la URL, los parámetros de consulta y los datos del cuerpo.</w:t>
      </w:r>
    </w:p>
    <w:p w14:paraId="02A539D6" w14:textId="77777777" w:rsidR="006D5292" w:rsidRDefault="006D5292" w:rsidP="0072622C">
      <w:pPr>
        <w:pStyle w:val="Prrafodelista"/>
        <w:numPr>
          <w:ilvl w:val="0"/>
          <w:numId w:val="26"/>
        </w:numPr>
        <w:tabs>
          <w:tab w:val="left" w:pos="1305"/>
        </w:tabs>
      </w:pPr>
      <w:r w:rsidRPr="00EF36BB">
        <w:rPr>
          <w:b/>
          <w:bCs/>
        </w:rPr>
        <w:t>SPA</w:t>
      </w:r>
      <w:r>
        <w:t xml:space="preserve"> (Single Page Application): Una aplicación web que carga una única página HTML y actualiza dinámicamente el contenido sin necesidad de recargar la página completa.</w:t>
      </w:r>
    </w:p>
    <w:p w14:paraId="3781EFB5" w14:textId="77777777" w:rsidR="006D5292" w:rsidRDefault="006D5292" w:rsidP="0072622C">
      <w:pPr>
        <w:pStyle w:val="Prrafodelista"/>
        <w:numPr>
          <w:ilvl w:val="0"/>
          <w:numId w:val="26"/>
        </w:numPr>
        <w:tabs>
          <w:tab w:val="left" w:pos="1305"/>
        </w:tabs>
      </w:pPr>
      <w:r w:rsidRPr="00EF36BB">
        <w:rPr>
          <w:b/>
          <w:bCs/>
        </w:rPr>
        <w:t>SQL</w:t>
      </w:r>
      <w:r>
        <w:t>: Structured Query Language, un lenguaje de consulta estándar utilizado en bases de datos relacionales para realizar consultas y manipulaciones de datos.</w:t>
      </w:r>
    </w:p>
    <w:p w14:paraId="0ED5B54B" w14:textId="77777777" w:rsidR="006D5292" w:rsidRDefault="006D5292" w:rsidP="0072622C">
      <w:pPr>
        <w:pStyle w:val="Prrafodelista"/>
        <w:numPr>
          <w:ilvl w:val="0"/>
          <w:numId w:val="26"/>
        </w:numPr>
        <w:tabs>
          <w:tab w:val="left" w:pos="1305"/>
        </w:tabs>
      </w:pPr>
      <w:r w:rsidRPr="00EF36BB">
        <w:rPr>
          <w:b/>
          <w:bCs/>
        </w:rPr>
        <w:lastRenderedPageBreak/>
        <w:t>Superconjunto</w:t>
      </w:r>
      <w:r>
        <w:t>: Un conjunto que contiene todos los elementos de otro conjunto y posiblemente algunos elementos adicionales.</w:t>
      </w:r>
    </w:p>
    <w:p w14:paraId="3798BD1D" w14:textId="77777777" w:rsidR="006D5292" w:rsidRDefault="006D5292" w:rsidP="0072622C">
      <w:pPr>
        <w:pStyle w:val="Prrafodelista"/>
        <w:numPr>
          <w:ilvl w:val="0"/>
          <w:numId w:val="26"/>
        </w:numPr>
        <w:tabs>
          <w:tab w:val="left" w:pos="1305"/>
        </w:tabs>
      </w:pPr>
      <w:r w:rsidRPr="00EF36BB">
        <w:rPr>
          <w:b/>
          <w:bCs/>
        </w:rPr>
        <w:t>Tipado dinámico</w:t>
      </w:r>
      <w:r>
        <w:t>: Un sistema en el que los tipos de datos son determinados en tiempo de ejecución en lugar de en tiempo de compilación.</w:t>
      </w:r>
    </w:p>
    <w:p w14:paraId="799BC438" w14:textId="77777777" w:rsidR="006D5292" w:rsidRDefault="006D5292" w:rsidP="0072622C">
      <w:pPr>
        <w:pStyle w:val="Prrafodelista"/>
        <w:numPr>
          <w:ilvl w:val="0"/>
          <w:numId w:val="26"/>
        </w:numPr>
        <w:tabs>
          <w:tab w:val="left" w:pos="1305"/>
        </w:tabs>
      </w:pPr>
      <w:r w:rsidRPr="00EF36BB">
        <w:rPr>
          <w:b/>
          <w:bCs/>
        </w:rPr>
        <w:t>Tipado estático</w:t>
      </w:r>
      <w:r>
        <w:t>: Un sistema que permite especificar tipos de datos para variables, parámetros de función y valores de retorno de función en tiempo de compilación.</w:t>
      </w:r>
    </w:p>
    <w:p w14:paraId="53CBDB1C" w14:textId="77777777" w:rsidR="006D5292" w:rsidRDefault="006D5292" w:rsidP="0072622C">
      <w:pPr>
        <w:pStyle w:val="Prrafodelista"/>
        <w:numPr>
          <w:ilvl w:val="0"/>
          <w:numId w:val="26"/>
        </w:numPr>
        <w:tabs>
          <w:tab w:val="left" w:pos="1305"/>
        </w:tabs>
      </w:pPr>
      <w:r w:rsidRPr="00EF36BB">
        <w:rPr>
          <w:b/>
          <w:bCs/>
        </w:rPr>
        <w:t>TypeScript</w:t>
      </w:r>
      <w:r>
        <w:t>: Un lenguaje de programación desarrollado por Microsoft que agrega tipado estático opcional a JavaScript.</w:t>
      </w:r>
    </w:p>
    <w:p w14:paraId="21015021" w14:textId="512E2B0D" w:rsidR="00AB2DF6" w:rsidRDefault="006D5292" w:rsidP="00EF36BB">
      <w:pPr>
        <w:pStyle w:val="Prrafodelista"/>
        <w:numPr>
          <w:ilvl w:val="0"/>
          <w:numId w:val="26"/>
        </w:numPr>
      </w:pPr>
      <w:r w:rsidRPr="00EF36BB">
        <w:rPr>
          <w:b/>
        </w:rPr>
        <w:t>URL</w:t>
      </w:r>
      <w:r w:rsidRPr="0072622C">
        <w:rPr>
          <w:bCs/>
        </w:rPr>
        <w:t>: Uniform Resource Locator, una cadena de caracteres que proporciona la dirección de un recurso en Internet y define el protocolo utilizado para acceder al recurso, el nombre de dominio del servidor y la ubicación del recurso en el servidor.</w:t>
      </w:r>
    </w:p>
    <w:sectPr w:rsidR="00AB2DF6" w:rsidSect="00A66A79">
      <w:headerReference w:type="default" r:id="rId10"/>
      <w:footerReference w:type="default" r:id="rId11"/>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B7CABE" w14:textId="77777777" w:rsidR="005926A4" w:rsidRDefault="005926A4" w:rsidP="007F1B53">
      <w:pPr>
        <w:spacing w:before="0" w:after="0" w:line="240" w:lineRule="auto"/>
      </w:pPr>
      <w:r>
        <w:separator/>
      </w:r>
    </w:p>
  </w:endnote>
  <w:endnote w:type="continuationSeparator" w:id="0">
    <w:p w14:paraId="5284A2B3" w14:textId="77777777" w:rsidR="005926A4" w:rsidRDefault="005926A4"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FF2B0"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28C0247C" wp14:editId="6E446609">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510B61ED" wp14:editId="3CB8A846">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6C23053E"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168D0481"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510B61ED" id="_x0000_t202" coordsize="21600,21600" o:spt="202" path="m,l,21600r21600,l21600,xe">
              <v:stroke joinstyle="miter"/>
              <v:path gradientshapeok="t" o:connecttype="rect"/>
            </v:shapetype>
            <v:shape id="Cuadro de texto 2" o:spid="_x0000_s105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" filled="f" stroked="f">
              <v:textbox>
                <w:txbxContent>
                  <w:p w14:paraId="6C23053E"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168D0481"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0F2EDE" w14:textId="77777777" w:rsidR="005926A4" w:rsidRDefault="005926A4" w:rsidP="007F1B53">
      <w:pPr>
        <w:spacing w:before="0" w:after="0" w:line="240" w:lineRule="auto"/>
      </w:pPr>
      <w:r>
        <w:separator/>
      </w:r>
    </w:p>
  </w:footnote>
  <w:footnote w:type="continuationSeparator" w:id="0">
    <w:p w14:paraId="26EE8DDE" w14:textId="77777777" w:rsidR="005926A4" w:rsidRDefault="005926A4"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183F38" w14:textId="77777777" w:rsidR="00A66A79" w:rsidRDefault="00A66A79">
    <w:pPr>
      <w:pStyle w:val="Encabezado"/>
    </w:pPr>
    <w:r>
      <w:rPr>
        <w:noProof/>
      </w:rPr>
      <w:drawing>
        <wp:anchor distT="0" distB="0" distL="114300" distR="114300" simplePos="0" relativeHeight="251667456" behindDoc="0" locked="0" layoutInCell="1" allowOverlap="1" wp14:anchorId="21856082" wp14:editId="14D41F44">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D5F77"/>
    <w:multiLevelType w:val="hybridMultilevel"/>
    <w:tmpl w:val="37ECE43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078C2C12"/>
    <w:multiLevelType w:val="hybridMultilevel"/>
    <w:tmpl w:val="C9FA054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0E6F60DC"/>
    <w:multiLevelType w:val="hybridMultilevel"/>
    <w:tmpl w:val="17D22450"/>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3" w15:restartNumberingAfterBreak="0">
    <w:nsid w:val="14F525BF"/>
    <w:multiLevelType w:val="hybridMultilevel"/>
    <w:tmpl w:val="17D22450"/>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4" w15:restartNumberingAfterBreak="0">
    <w:nsid w:val="17FB2FB9"/>
    <w:multiLevelType w:val="hybridMultilevel"/>
    <w:tmpl w:val="22B6F5A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1EB83410"/>
    <w:multiLevelType w:val="hybridMultilevel"/>
    <w:tmpl w:val="2E8C2BE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 w15:restartNumberingAfterBreak="0">
    <w:nsid w:val="24697A4B"/>
    <w:multiLevelType w:val="hybridMultilevel"/>
    <w:tmpl w:val="A4EC716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 w15:restartNumberingAfterBreak="0">
    <w:nsid w:val="272021E4"/>
    <w:multiLevelType w:val="hybridMultilevel"/>
    <w:tmpl w:val="B0960D5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 w15:restartNumberingAfterBreak="0">
    <w:nsid w:val="2ADA39F2"/>
    <w:multiLevelType w:val="hybridMultilevel"/>
    <w:tmpl w:val="6D20C83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 w15:restartNumberingAfterBreak="0">
    <w:nsid w:val="2B0E6EED"/>
    <w:multiLevelType w:val="hybridMultilevel"/>
    <w:tmpl w:val="7368CB7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0" w15:restartNumberingAfterBreak="0">
    <w:nsid w:val="2EFD4D37"/>
    <w:multiLevelType w:val="hybridMultilevel"/>
    <w:tmpl w:val="615C776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1" w15:restartNumberingAfterBreak="0">
    <w:nsid w:val="35F37AA3"/>
    <w:multiLevelType w:val="hybridMultilevel"/>
    <w:tmpl w:val="34AC314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2" w15:restartNumberingAfterBreak="0">
    <w:nsid w:val="3E9224A6"/>
    <w:multiLevelType w:val="hybridMultilevel"/>
    <w:tmpl w:val="376487B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3" w15:restartNumberingAfterBreak="0">
    <w:nsid w:val="408033E7"/>
    <w:multiLevelType w:val="hybridMultilevel"/>
    <w:tmpl w:val="CB540C2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4" w15:restartNumberingAfterBreak="0">
    <w:nsid w:val="43611D03"/>
    <w:multiLevelType w:val="hybridMultilevel"/>
    <w:tmpl w:val="5AB0AF5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5" w15:restartNumberingAfterBreak="0">
    <w:nsid w:val="47182DC2"/>
    <w:multiLevelType w:val="hybridMultilevel"/>
    <w:tmpl w:val="4BB4C16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6" w15:restartNumberingAfterBreak="0">
    <w:nsid w:val="4FBF163C"/>
    <w:multiLevelType w:val="hybridMultilevel"/>
    <w:tmpl w:val="44A8416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7" w15:restartNumberingAfterBreak="0">
    <w:nsid w:val="529031D1"/>
    <w:multiLevelType w:val="hybridMultilevel"/>
    <w:tmpl w:val="B3B6CD9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8" w15:restartNumberingAfterBreak="0">
    <w:nsid w:val="53C74D45"/>
    <w:multiLevelType w:val="hybridMultilevel"/>
    <w:tmpl w:val="510A72F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9" w15:restartNumberingAfterBreak="0">
    <w:nsid w:val="5A3B5324"/>
    <w:multiLevelType w:val="hybridMultilevel"/>
    <w:tmpl w:val="AC9EA88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0" w15:restartNumberingAfterBreak="0">
    <w:nsid w:val="5A4B46CA"/>
    <w:multiLevelType w:val="hybridMultilevel"/>
    <w:tmpl w:val="03AAF00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1" w15:restartNumberingAfterBreak="0">
    <w:nsid w:val="5F8C5869"/>
    <w:multiLevelType w:val="hybridMultilevel"/>
    <w:tmpl w:val="EA5C7E1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2" w15:restartNumberingAfterBreak="0">
    <w:nsid w:val="6DDE3028"/>
    <w:multiLevelType w:val="hybridMultilevel"/>
    <w:tmpl w:val="39C6D39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3" w15:restartNumberingAfterBreak="0">
    <w:nsid w:val="70C04B47"/>
    <w:multiLevelType w:val="hybridMultilevel"/>
    <w:tmpl w:val="64FEDB2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4" w15:restartNumberingAfterBreak="0">
    <w:nsid w:val="726C6E99"/>
    <w:multiLevelType w:val="hybridMultilevel"/>
    <w:tmpl w:val="66B0E3F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5" w15:restartNumberingAfterBreak="0">
    <w:nsid w:val="72D11A28"/>
    <w:multiLevelType w:val="hybridMultilevel"/>
    <w:tmpl w:val="34FADF8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14"/>
  </w:num>
  <w:num w:numId="2">
    <w:abstractNumId w:val="20"/>
  </w:num>
  <w:num w:numId="3">
    <w:abstractNumId w:val="5"/>
  </w:num>
  <w:num w:numId="4">
    <w:abstractNumId w:val="7"/>
  </w:num>
  <w:num w:numId="5">
    <w:abstractNumId w:val="12"/>
  </w:num>
  <w:num w:numId="6">
    <w:abstractNumId w:val="16"/>
  </w:num>
  <w:num w:numId="7">
    <w:abstractNumId w:val="0"/>
  </w:num>
  <w:num w:numId="8">
    <w:abstractNumId w:val="4"/>
  </w:num>
  <w:num w:numId="9">
    <w:abstractNumId w:val="2"/>
  </w:num>
  <w:num w:numId="10">
    <w:abstractNumId w:val="19"/>
  </w:num>
  <w:num w:numId="11">
    <w:abstractNumId w:val="18"/>
  </w:num>
  <w:num w:numId="12">
    <w:abstractNumId w:val="23"/>
  </w:num>
  <w:num w:numId="13">
    <w:abstractNumId w:val="9"/>
  </w:num>
  <w:num w:numId="14">
    <w:abstractNumId w:val="13"/>
  </w:num>
  <w:num w:numId="15">
    <w:abstractNumId w:val="11"/>
  </w:num>
  <w:num w:numId="16">
    <w:abstractNumId w:val="10"/>
  </w:num>
  <w:num w:numId="17">
    <w:abstractNumId w:val="6"/>
  </w:num>
  <w:num w:numId="18">
    <w:abstractNumId w:val="8"/>
  </w:num>
  <w:num w:numId="19">
    <w:abstractNumId w:val="15"/>
  </w:num>
  <w:num w:numId="20">
    <w:abstractNumId w:val="1"/>
  </w:num>
  <w:num w:numId="21">
    <w:abstractNumId w:val="3"/>
  </w:num>
  <w:num w:numId="22">
    <w:abstractNumId w:val="17"/>
  </w:num>
  <w:num w:numId="23">
    <w:abstractNumId w:val="24"/>
  </w:num>
  <w:num w:numId="24">
    <w:abstractNumId w:val="22"/>
  </w:num>
  <w:num w:numId="25">
    <w:abstractNumId w:val="21"/>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075"/>
    <w:rsid w:val="00012075"/>
    <w:rsid w:val="00025EC4"/>
    <w:rsid w:val="000340D3"/>
    <w:rsid w:val="00037500"/>
    <w:rsid w:val="0004147E"/>
    <w:rsid w:val="000446AD"/>
    <w:rsid w:val="0005450F"/>
    <w:rsid w:val="0006036E"/>
    <w:rsid w:val="00061771"/>
    <w:rsid w:val="0009487D"/>
    <w:rsid w:val="000A4681"/>
    <w:rsid w:val="000A546D"/>
    <w:rsid w:val="001138D5"/>
    <w:rsid w:val="001226A1"/>
    <w:rsid w:val="001230B0"/>
    <w:rsid w:val="00134718"/>
    <w:rsid w:val="00143117"/>
    <w:rsid w:val="001726BE"/>
    <w:rsid w:val="00175EDB"/>
    <w:rsid w:val="001802D3"/>
    <w:rsid w:val="0018373F"/>
    <w:rsid w:val="001A4C31"/>
    <w:rsid w:val="001A6D49"/>
    <w:rsid w:val="001B1511"/>
    <w:rsid w:val="001B425D"/>
    <w:rsid w:val="001C720B"/>
    <w:rsid w:val="001E51A3"/>
    <w:rsid w:val="001E77F8"/>
    <w:rsid w:val="001F02B0"/>
    <w:rsid w:val="001F3060"/>
    <w:rsid w:val="001F5D15"/>
    <w:rsid w:val="0020003D"/>
    <w:rsid w:val="002117E6"/>
    <w:rsid w:val="00212908"/>
    <w:rsid w:val="002247B1"/>
    <w:rsid w:val="00232293"/>
    <w:rsid w:val="0023277E"/>
    <w:rsid w:val="00237A1D"/>
    <w:rsid w:val="0028133E"/>
    <w:rsid w:val="002A6BFE"/>
    <w:rsid w:val="002D4A7F"/>
    <w:rsid w:val="002E3A77"/>
    <w:rsid w:val="002F0A67"/>
    <w:rsid w:val="002F7C61"/>
    <w:rsid w:val="00346434"/>
    <w:rsid w:val="00355DAB"/>
    <w:rsid w:val="00356E63"/>
    <w:rsid w:val="003641F6"/>
    <w:rsid w:val="003717C3"/>
    <w:rsid w:val="003724AC"/>
    <w:rsid w:val="00373028"/>
    <w:rsid w:val="00390A45"/>
    <w:rsid w:val="003A5786"/>
    <w:rsid w:val="003A7A2A"/>
    <w:rsid w:val="003D3292"/>
    <w:rsid w:val="003E0D37"/>
    <w:rsid w:val="003E6496"/>
    <w:rsid w:val="003F3A88"/>
    <w:rsid w:val="003F737B"/>
    <w:rsid w:val="0041067A"/>
    <w:rsid w:val="00412861"/>
    <w:rsid w:val="00413BD8"/>
    <w:rsid w:val="0042034A"/>
    <w:rsid w:val="00433BE9"/>
    <w:rsid w:val="00445B9C"/>
    <w:rsid w:val="004651A4"/>
    <w:rsid w:val="00473C22"/>
    <w:rsid w:val="004A18B8"/>
    <w:rsid w:val="004E1D6E"/>
    <w:rsid w:val="004F00BC"/>
    <w:rsid w:val="00507CCA"/>
    <w:rsid w:val="00526FCA"/>
    <w:rsid w:val="0054045C"/>
    <w:rsid w:val="0054053B"/>
    <w:rsid w:val="0054295B"/>
    <w:rsid w:val="00547311"/>
    <w:rsid w:val="00547521"/>
    <w:rsid w:val="00560A5E"/>
    <w:rsid w:val="005924D6"/>
    <w:rsid w:val="005926A4"/>
    <w:rsid w:val="00592F6E"/>
    <w:rsid w:val="005A2628"/>
    <w:rsid w:val="005A751F"/>
    <w:rsid w:val="005B0B82"/>
    <w:rsid w:val="005B7617"/>
    <w:rsid w:val="005C4A15"/>
    <w:rsid w:val="005C5956"/>
    <w:rsid w:val="005E27A5"/>
    <w:rsid w:val="00604528"/>
    <w:rsid w:val="006233F8"/>
    <w:rsid w:val="00635F19"/>
    <w:rsid w:val="00636C8A"/>
    <w:rsid w:val="00680D3C"/>
    <w:rsid w:val="00686701"/>
    <w:rsid w:val="006B6105"/>
    <w:rsid w:val="006D5292"/>
    <w:rsid w:val="006D7C25"/>
    <w:rsid w:val="006E2AEC"/>
    <w:rsid w:val="006F36A4"/>
    <w:rsid w:val="0070212E"/>
    <w:rsid w:val="00724959"/>
    <w:rsid w:val="0072622C"/>
    <w:rsid w:val="007469BE"/>
    <w:rsid w:val="00777821"/>
    <w:rsid w:val="00783121"/>
    <w:rsid w:val="007A39F8"/>
    <w:rsid w:val="007F1230"/>
    <w:rsid w:val="007F1B53"/>
    <w:rsid w:val="008269E4"/>
    <w:rsid w:val="0083075B"/>
    <w:rsid w:val="00843820"/>
    <w:rsid w:val="00847BFA"/>
    <w:rsid w:val="00857A4F"/>
    <w:rsid w:val="00880817"/>
    <w:rsid w:val="00881EBE"/>
    <w:rsid w:val="008826B9"/>
    <w:rsid w:val="00885205"/>
    <w:rsid w:val="00891D18"/>
    <w:rsid w:val="00893F47"/>
    <w:rsid w:val="00896856"/>
    <w:rsid w:val="008B0A58"/>
    <w:rsid w:val="008B773B"/>
    <w:rsid w:val="008C28DB"/>
    <w:rsid w:val="008C6DAC"/>
    <w:rsid w:val="008D04CA"/>
    <w:rsid w:val="008E1569"/>
    <w:rsid w:val="0096185C"/>
    <w:rsid w:val="0098078C"/>
    <w:rsid w:val="00981009"/>
    <w:rsid w:val="00984E87"/>
    <w:rsid w:val="009921E1"/>
    <w:rsid w:val="009B19FD"/>
    <w:rsid w:val="009D75E0"/>
    <w:rsid w:val="00A04A84"/>
    <w:rsid w:val="00A14977"/>
    <w:rsid w:val="00A32AB9"/>
    <w:rsid w:val="00A66A79"/>
    <w:rsid w:val="00A67DD5"/>
    <w:rsid w:val="00A72EC8"/>
    <w:rsid w:val="00A76AA1"/>
    <w:rsid w:val="00A92557"/>
    <w:rsid w:val="00AA1D16"/>
    <w:rsid w:val="00AB2DF6"/>
    <w:rsid w:val="00AF551B"/>
    <w:rsid w:val="00B01852"/>
    <w:rsid w:val="00B03307"/>
    <w:rsid w:val="00B0400E"/>
    <w:rsid w:val="00B0609B"/>
    <w:rsid w:val="00B36BE1"/>
    <w:rsid w:val="00B47A03"/>
    <w:rsid w:val="00B60D08"/>
    <w:rsid w:val="00B663C6"/>
    <w:rsid w:val="00B75383"/>
    <w:rsid w:val="00B9055F"/>
    <w:rsid w:val="00BA1CF1"/>
    <w:rsid w:val="00BB2769"/>
    <w:rsid w:val="00BC01BC"/>
    <w:rsid w:val="00BC665F"/>
    <w:rsid w:val="00BD4406"/>
    <w:rsid w:val="00C05DF4"/>
    <w:rsid w:val="00C512B9"/>
    <w:rsid w:val="00C723B3"/>
    <w:rsid w:val="00C739AF"/>
    <w:rsid w:val="00CA2631"/>
    <w:rsid w:val="00CA767A"/>
    <w:rsid w:val="00CC1F12"/>
    <w:rsid w:val="00CC543D"/>
    <w:rsid w:val="00D1428E"/>
    <w:rsid w:val="00D54095"/>
    <w:rsid w:val="00D55BEC"/>
    <w:rsid w:val="00D63AE5"/>
    <w:rsid w:val="00D63B45"/>
    <w:rsid w:val="00DA6E9D"/>
    <w:rsid w:val="00DB58CD"/>
    <w:rsid w:val="00DE5F24"/>
    <w:rsid w:val="00DE7780"/>
    <w:rsid w:val="00DF4484"/>
    <w:rsid w:val="00DF6521"/>
    <w:rsid w:val="00DF67C9"/>
    <w:rsid w:val="00DF6866"/>
    <w:rsid w:val="00E27E4F"/>
    <w:rsid w:val="00E42177"/>
    <w:rsid w:val="00E51384"/>
    <w:rsid w:val="00E83F65"/>
    <w:rsid w:val="00E85F9F"/>
    <w:rsid w:val="00E90215"/>
    <w:rsid w:val="00E95DA0"/>
    <w:rsid w:val="00EC0E6B"/>
    <w:rsid w:val="00EE1423"/>
    <w:rsid w:val="00EE34FD"/>
    <w:rsid w:val="00EE650B"/>
    <w:rsid w:val="00EF36BB"/>
    <w:rsid w:val="00EF5DC0"/>
    <w:rsid w:val="00F02BF4"/>
    <w:rsid w:val="00F03229"/>
    <w:rsid w:val="00F32D57"/>
    <w:rsid w:val="00F3756A"/>
    <w:rsid w:val="00F43320"/>
    <w:rsid w:val="00F47697"/>
    <w:rsid w:val="00F52DFA"/>
    <w:rsid w:val="00F65696"/>
    <w:rsid w:val="00FC261B"/>
    <w:rsid w:val="00FD0E8A"/>
    <w:rsid w:val="00FF5657"/>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B3724D"/>
  <w15:chartTrackingRefBased/>
  <w15:docId w15:val="{AA47187E-007F-4E57-8DDD-7706026BD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E51384"/>
    <w:pPr>
      <w:spacing w:before="0" w:after="160" w:line="240" w:lineRule="auto"/>
      <w:contextualSpacing/>
      <w:jc w:val="left"/>
    </w:pPr>
    <w:rPr>
      <w:rFonts w:ascii="Consolas" w:hAnsi="Consolas"/>
      <w:sz w:val="20"/>
    </w:rPr>
  </w:style>
  <w:style w:type="character" w:customStyle="1" w:styleId="CdigoCar">
    <w:name w:val="Código Car"/>
    <w:basedOn w:val="Fuentedeprrafopredeter"/>
    <w:link w:val="Cdigo"/>
    <w:rsid w:val="00E51384"/>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Sinespaciado">
    <w:name w:val="No Spacing"/>
    <w:uiPriority w:val="1"/>
    <w:qFormat/>
    <w:rsid w:val="00C723B3"/>
    <w:pPr>
      <w:spacing w:after="0" w:line="240" w:lineRule="auto"/>
      <w:contextualSpacing/>
      <w:jc w:val="both"/>
    </w:pPr>
    <w:rPr>
      <w:rFonts w:ascii="Tahoma" w:hAnsi="Tahoma"/>
      <w:sz w:val="24"/>
    </w:rPr>
  </w:style>
  <w:style w:type="paragraph" w:styleId="TDC2">
    <w:name w:val="toc 2"/>
    <w:basedOn w:val="Normal"/>
    <w:next w:val="Normal"/>
    <w:autoRedefine/>
    <w:uiPriority w:val="39"/>
    <w:unhideWhenUsed/>
    <w:rsid w:val="001A6D49"/>
    <w:pPr>
      <w:spacing w:after="100"/>
      <w:ind w:left="240"/>
    </w:pPr>
  </w:style>
  <w:style w:type="paragraph" w:styleId="TDC3">
    <w:name w:val="toc 3"/>
    <w:basedOn w:val="Normal"/>
    <w:next w:val="Normal"/>
    <w:autoRedefine/>
    <w:uiPriority w:val="39"/>
    <w:unhideWhenUsed/>
    <w:rsid w:val="001A6D49"/>
    <w:pPr>
      <w:spacing w:after="100"/>
      <w:ind w:left="480"/>
    </w:pPr>
  </w:style>
  <w:style w:type="paragraph" w:styleId="Prrafodelista">
    <w:name w:val="List Paragraph"/>
    <w:basedOn w:val="Normal"/>
    <w:uiPriority w:val="34"/>
    <w:qFormat/>
    <w:rsid w:val="00DB58CD"/>
    <w:pPr>
      <w:ind w:left="720"/>
      <w:contextualSpacing/>
    </w:pPr>
  </w:style>
  <w:style w:type="table" w:styleId="Tablaconcuadrcula">
    <w:name w:val="Table Grid"/>
    <w:basedOn w:val="Tablanormal"/>
    <w:uiPriority w:val="39"/>
    <w:rsid w:val="00025E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353</TotalTime>
  <Pages>37</Pages>
  <Words>8292</Words>
  <Characters>45610</Characters>
  <Application>Microsoft Office Word</Application>
  <DocSecurity>0</DocSecurity>
  <Lines>380</Lines>
  <Paragraphs>107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AntonioAguirre</cp:lastModifiedBy>
  <cp:revision>110</cp:revision>
  <cp:lastPrinted>2024-02-28T20:06:00Z</cp:lastPrinted>
  <dcterms:created xsi:type="dcterms:W3CDTF">2024-02-28T03:16:00Z</dcterms:created>
  <dcterms:modified xsi:type="dcterms:W3CDTF">2024-02-28T20:06:00Z</dcterms:modified>
</cp:coreProperties>
</file>
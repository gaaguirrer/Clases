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9EBA4" w14:textId="77777777" w:rsidR="00F43320" w:rsidRDefault="00B0400E">
      <w:r>
        <w:rPr>
          <w:noProof/>
        </w:rPr>
        <w:drawing>
          <wp:anchor distT="0" distB="0" distL="114300" distR="114300" simplePos="0" relativeHeight="251637760" behindDoc="0" locked="0" layoutInCell="1" allowOverlap="1" wp14:anchorId="418DF309" wp14:editId="25F5C2F9">
            <wp:simplePos x="0" y="0"/>
            <wp:positionH relativeFrom="column">
              <wp:posOffset>180854</wp:posOffset>
            </wp:positionH>
            <wp:positionV relativeFrom="paragraph">
              <wp:posOffset>273050</wp:posOffset>
            </wp:positionV>
            <wp:extent cx="3025381" cy="1166503"/>
            <wp:effectExtent l="0" t="0" r="381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25381" cy="11665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91BDBB" w14:textId="77777777" w:rsidR="00F43320" w:rsidRDefault="00F43320"/>
    <w:p w14:paraId="49288FE4" w14:textId="77777777" w:rsidR="00F43320" w:rsidRDefault="00F43320"/>
    <w:p w14:paraId="3424F951" w14:textId="77777777" w:rsidR="00F43320" w:rsidRDefault="00F43320"/>
    <w:p w14:paraId="097D69F4" w14:textId="77777777" w:rsidR="00F43320" w:rsidRDefault="00F43320"/>
    <w:p w14:paraId="2B565ABB" w14:textId="77777777" w:rsidR="00F43320" w:rsidRDefault="00F43320"/>
    <w:p w14:paraId="2AE38E67" w14:textId="77777777" w:rsidR="00F43320" w:rsidRDefault="00F43320"/>
    <w:p w14:paraId="76DAD06B" w14:textId="77777777" w:rsidR="00F43320" w:rsidRDefault="00F43320"/>
    <w:p w14:paraId="437A9241" w14:textId="77777777" w:rsidR="00F43320" w:rsidRDefault="00F43320"/>
    <w:p w14:paraId="5049AB58" w14:textId="77777777" w:rsidR="00F43320" w:rsidRDefault="006D7C25">
      <w:r>
        <w:rPr>
          <w:noProof/>
        </w:rPr>
        <mc:AlternateContent>
          <mc:Choice Requires="wps">
            <w:drawing>
              <wp:anchor distT="0" distB="0" distL="114300" distR="114300" simplePos="0" relativeHeight="251639808" behindDoc="1" locked="0" layoutInCell="1" allowOverlap="1" wp14:anchorId="1B25272D" wp14:editId="7B5CAB82">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F243E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25272D"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18F243E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3F1FBE" w14:textId="77777777" w:rsidR="00F43320" w:rsidRDefault="00F43320"/>
    <w:p w14:paraId="51B18E85" w14:textId="77777777" w:rsidR="00F43320" w:rsidRDefault="00F43320"/>
    <w:p w14:paraId="23B55DA2"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D2C82FA" wp14:editId="1FA98844">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9A76C79"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7FD5D71B" w14:textId="77777777" w:rsidR="00F43320" w:rsidRDefault="003E0D37">
      <w:r>
        <w:rPr>
          <w:noProof/>
        </w:rPr>
        <mc:AlternateContent>
          <mc:Choice Requires="wps">
            <w:drawing>
              <wp:anchor distT="0" distB="0" distL="114300" distR="114300" simplePos="0" relativeHeight="251640832" behindDoc="0" locked="0" layoutInCell="1" allowOverlap="1" wp14:anchorId="45DD4B34" wp14:editId="559AF410">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DA1D4" w14:textId="36CB63C4" w:rsidR="00F43320" w:rsidRPr="005E6C17" w:rsidRDefault="0099739C" w:rsidP="00EF5DC0">
                            <w:pPr>
                              <w:jc w:val="right"/>
                              <w:rPr>
                                <w:rFonts w:ascii="EleganTech™" w:hAnsi="EleganTech™"/>
                                <w:b/>
                                <w:color w:val="404040"/>
                                <w:sz w:val="54"/>
                                <w:szCs w:val="56"/>
                              </w:rPr>
                            </w:pPr>
                            <w:r w:rsidRPr="0099739C">
                              <w:rPr>
                                <w:rFonts w:cs="Calibri"/>
                                <w:b/>
                                <w:color w:val="000000"/>
                                <w:sz w:val="48"/>
                                <w:szCs w:val="52"/>
                                <w:lang w:eastAsia="es-NI"/>
                              </w:rPr>
                              <w:t>Estrategias de creación de Base de datos</w:t>
                            </w:r>
                            <w:r w:rsidR="00F43320">
                              <w:rPr>
                                <w:rFonts w:cs="Calibri"/>
                                <w:b/>
                                <w:color w:val="000000"/>
                                <w:sz w:val="48"/>
                                <w:szCs w:val="52"/>
                                <w:lang w:eastAsia="es-NI"/>
                              </w:rPr>
                              <w:t xml:space="preserve">, Unidad </w:t>
                            </w:r>
                            <w:r w:rsidR="00210C91">
                              <w:rPr>
                                <w:rFonts w:cs="Calibri"/>
                                <w:b/>
                                <w:color w:val="000000"/>
                                <w:sz w:val="48"/>
                                <w:szCs w:val="52"/>
                                <w:lang w:eastAsia="es-NI"/>
                              </w:rPr>
                              <w:t>I</w:t>
                            </w:r>
                            <w:r w:rsidR="007E065C">
                              <w:rPr>
                                <w:rFonts w:cs="Calibri"/>
                                <w:b/>
                                <w:color w:val="000000"/>
                                <w:sz w:val="48"/>
                                <w:szCs w:val="52"/>
                                <w:lang w:eastAsia="es-NI"/>
                              </w:rPr>
                              <w:t>I</w:t>
                            </w:r>
                          </w:p>
                          <w:p w14:paraId="21960B2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D4B34"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0DDA1D4" w14:textId="36CB63C4" w:rsidR="00F43320" w:rsidRPr="005E6C17" w:rsidRDefault="0099739C" w:rsidP="00EF5DC0">
                      <w:pPr>
                        <w:jc w:val="right"/>
                        <w:rPr>
                          <w:rFonts w:ascii="EleganTech™" w:hAnsi="EleganTech™"/>
                          <w:b/>
                          <w:color w:val="404040"/>
                          <w:sz w:val="54"/>
                          <w:szCs w:val="56"/>
                        </w:rPr>
                      </w:pPr>
                      <w:r w:rsidRPr="0099739C">
                        <w:rPr>
                          <w:rFonts w:cs="Calibri"/>
                          <w:b/>
                          <w:color w:val="000000"/>
                          <w:sz w:val="48"/>
                          <w:szCs w:val="52"/>
                          <w:lang w:eastAsia="es-NI"/>
                        </w:rPr>
                        <w:t>Estrategias de creación de Base de datos</w:t>
                      </w:r>
                      <w:r w:rsidR="00F43320">
                        <w:rPr>
                          <w:rFonts w:cs="Calibri"/>
                          <w:b/>
                          <w:color w:val="000000"/>
                          <w:sz w:val="48"/>
                          <w:szCs w:val="52"/>
                          <w:lang w:eastAsia="es-NI"/>
                        </w:rPr>
                        <w:t xml:space="preserve">, Unidad </w:t>
                      </w:r>
                      <w:r w:rsidR="00210C91">
                        <w:rPr>
                          <w:rFonts w:cs="Calibri"/>
                          <w:b/>
                          <w:color w:val="000000"/>
                          <w:sz w:val="48"/>
                          <w:szCs w:val="52"/>
                          <w:lang w:eastAsia="es-NI"/>
                        </w:rPr>
                        <w:t>I</w:t>
                      </w:r>
                      <w:r w:rsidR="007E065C">
                        <w:rPr>
                          <w:rFonts w:cs="Calibri"/>
                          <w:b/>
                          <w:color w:val="000000"/>
                          <w:sz w:val="48"/>
                          <w:szCs w:val="52"/>
                          <w:lang w:eastAsia="es-NI"/>
                        </w:rPr>
                        <w:t>I</w:t>
                      </w:r>
                    </w:p>
                    <w:p w14:paraId="21960B26" w14:textId="77777777" w:rsidR="00F43320" w:rsidRDefault="00F43320" w:rsidP="00F43320">
                      <w:pPr>
                        <w:jc w:val="right"/>
                      </w:pPr>
                    </w:p>
                  </w:txbxContent>
                </v:textbox>
              </v:shape>
            </w:pict>
          </mc:Fallback>
        </mc:AlternateContent>
      </w:r>
    </w:p>
    <w:p w14:paraId="49AA1D0C" w14:textId="77777777" w:rsidR="00F43320" w:rsidRDefault="00F43320"/>
    <w:p w14:paraId="1E29211D" w14:textId="77777777" w:rsidR="005B0B82" w:rsidRDefault="005B0B82"/>
    <w:p w14:paraId="2AE82184" w14:textId="77777777" w:rsidR="005B0B82" w:rsidRDefault="005B0B82"/>
    <w:p w14:paraId="265A7F79" w14:textId="77777777" w:rsidR="005B0B82" w:rsidRDefault="005B0B82"/>
    <w:p w14:paraId="78D91979" w14:textId="77777777" w:rsidR="005B0B82" w:rsidRDefault="005B0B82"/>
    <w:p w14:paraId="3BB332F7" w14:textId="77777777" w:rsidR="005B0B82" w:rsidRDefault="005B0B82"/>
    <w:p w14:paraId="64B6F8E2" w14:textId="77777777" w:rsidR="005B0B82" w:rsidRDefault="005B0B82"/>
    <w:p w14:paraId="5A76D70F" w14:textId="77777777" w:rsidR="005B0B82" w:rsidRDefault="005B0B82"/>
    <w:p w14:paraId="1C2535F0" w14:textId="77777777" w:rsidR="005B0B82" w:rsidRDefault="005B0B82"/>
    <w:p w14:paraId="5A9309B5" w14:textId="77777777" w:rsidR="005B0B82" w:rsidRDefault="005B0B82"/>
    <w:p w14:paraId="55E85692" w14:textId="77777777" w:rsidR="005B0B82" w:rsidRDefault="005B0B82"/>
    <w:p w14:paraId="4D4DF581" w14:textId="77777777" w:rsidR="005B0B82" w:rsidRDefault="005B0B82"/>
    <w:p w14:paraId="42D0473B" w14:textId="77777777" w:rsidR="00636C8A" w:rsidRDefault="00636C8A"/>
    <w:p w14:paraId="4B497574" w14:textId="77777777" w:rsidR="00A66A79" w:rsidRDefault="00A66A79">
      <w:pPr>
        <w:sectPr w:rsidR="00A66A79" w:rsidSect="00636C8A">
          <w:pgSz w:w="12240" w:h="15840"/>
          <w:pgMar w:top="1418" w:right="1701" w:bottom="1418" w:left="1701" w:header="709" w:footer="709" w:gutter="0"/>
          <w:cols w:space="708"/>
          <w:docGrid w:linePitch="360"/>
        </w:sectPr>
      </w:pPr>
    </w:p>
    <w:p w14:paraId="5C2BC6DE"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491F26A" wp14:editId="5E0D95DC">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FDD35" w14:textId="77777777" w:rsidR="0070212E" w:rsidRPr="00D904A7" w:rsidRDefault="0070212E" w:rsidP="0070212E">
                              <w:pPr>
                                <w:pStyle w:val="Ttulo1"/>
                              </w:pPr>
                              <w:bookmarkStart w:id="0" w:name="_Toc160547533"/>
                              <w:bookmarkStart w:id="1" w:name="_Toc191836675"/>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91F26A"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74FDD35" w14:textId="77777777" w:rsidR="0070212E" w:rsidRPr="00D904A7" w:rsidRDefault="0070212E" w:rsidP="0070212E">
                        <w:pPr>
                          <w:pStyle w:val="Ttulo1"/>
                        </w:pPr>
                        <w:bookmarkStart w:id="2" w:name="_Toc160547533"/>
                        <w:bookmarkStart w:id="3" w:name="_Toc191836675"/>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67929C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144D684"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8E65F45" w14:textId="77777777" w:rsidR="00843820" w:rsidRPr="004A18B8" w:rsidRDefault="00843820" w:rsidP="00843820">
          <w:pPr>
            <w:rPr>
              <w:rFonts w:cs="Tahoma"/>
              <w:szCs w:val="24"/>
              <w:lang w:val="es-ES" w:eastAsia="es-NI"/>
            </w:rPr>
          </w:pPr>
        </w:p>
        <w:p w14:paraId="353AF449" w14:textId="5B10A81C" w:rsidR="0098195A"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1836675" w:history="1">
            <w:r w:rsidR="0098195A" w:rsidRPr="00503F45">
              <w:rPr>
                <w:rStyle w:val="Hipervnculo"/>
                <w:noProof/>
              </w:rPr>
              <w:t>Índice de Contenido</w:t>
            </w:r>
            <w:r w:rsidR="0098195A">
              <w:rPr>
                <w:noProof/>
                <w:webHidden/>
              </w:rPr>
              <w:tab/>
            </w:r>
            <w:r w:rsidR="0098195A">
              <w:rPr>
                <w:noProof/>
                <w:webHidden/>
              </w:rPr>
              <w:fldChar w:fldCharType="begin"/>
            </w:r>
            <w:r w:rsidR="0098195A">
              <w:rPr>
                <w:noProof/>
                <w:webHidden/>
              </w:rPr>
              <w:instrText xml:space="preserve"> PAGEREF _Toc191836675 \h </w:instrText>
            </w:r>
            <w:r w:rsidR="0098195A">
              <w:rPr>
                <w:noProof/>
                <w:webHidden/>
              </w:rPr>
            </w:r>
            <w:r w:rsidR="0098195A">
              <w:rPr>
                <w:noProof/>
                <w:webHidden/>
              </w:rPr>
              <w:fldChar w:fldCharType="separate"/>
            </w:r>
            <w:r w:rsidR="00CF6453">
              <w:rPr>
                <w:noProof/>
                <w:webHidden/>
              </w:rPr>
              <w:t>2</w:t>
            </w:r>
            <w:r w:rsidR="0098195A">
              <w:rPr>
                <w:noProof/>
                <w:webHidden/>
              </w:rPr>
              <w:fldChar w:fldCharType="end"/>
            </w:r>
          </w:hyperlink>
        </w:p>
        <w:p w14:paraId="31BA65AB" w14:textId="08BE184B" w:rsidR="0098195A" w:rsidRDefault="00F55359">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676" w:history="1">
            <w:r w:rsidR="0098195A" w:rsidRPr="00503F45">
              <w:rPr>
                <w:rStyle w:val="Hipervnculo"/>
                <w:noProof/>
              </w:rPr>
              <w:t>Introducción</w:t>
            </w:r>
            <w:r w:rsidR="0098195A">
              <w:rPr>
                <w:noProof/>
                <w:webHidden/>
              </w:rPr>
              <w:tab/>
            </w:r>
            <w:r w:rsidR="0098195A">
              <w:rPr>
                <w:noProof/>
                <w:webHidden/>
              </w:rPr>
              <w:fldChar w:fldCharType="begin"/>
            </w:r>
            <w:r w:rsidR="0098195A">
              <w:rPr>
                <w:noProof/>
                <w:webHidden/>
              </w:rPr>
              <w:instrText xml:space="preserve"> PAGEREF _Toc191836676 \h </w:instrText>
            </w:r>
            <w:r w:rsidR="0098195A">
              <w:rPr>
                <w:noProof/>
                <w:webHidden/>
              </w:rPr>
            </w:r>
            <w:r w:rsidR="0098195A">
              <w:rPr>
                <w:noProof/>
                <w:webHidden/>
              </w:rPr>
              <w:fldChar w:fldCharType="separate"/>
            </w:r>
            <w:r w:rsidR="00CF6453">
              <w:rPr>
                <w:noProof/>
                <w:webHidden/>
              </w:rPr>
              <w:t>3</w:t>
            </w:r>
            <w:r w:rsidR="0098195A">
              <w:rPr>
                <w:noProof/>
                <w:webHidden/>
              </w:rPr>
              <w:fldChar w:fldCharType="end"/>
            </w:r>
          </w:hyperlink>
        </w:p>
        <w:p w14:paraId="56DB2018" w14:textId="1C821DBF" w:rsidR="0098195A" w:rsidRDefault="00F55359">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677" w:history="1">
            <w:r w:rsidR="0098195A" w:rsidRPr="00503F45">
              <w:rPr>
                <w:rStyle w:val="Hipervnculo"/>
                <w:noProof/>
              </w:rPr>
              <w:t>Desarrollo de Contenidos</w:t>
            </w:r>
            <w:r w:rsidR="0098195A">
              <w:rPr>
                <w:noProof/>
                <w:webHidden/>
              </w:rPr>
              <w:tab/>
            </w:r>
            <w:r w:rsidR="0098195A">
              <w:rPr>
                <w:noProof/>
                <w:webHidden/>
              </w:rPr>
              <w:fldChar w:fldCharType="begin"/>
            </w:r>
            <w:r w:rsidR="0098195A">
              <w:rPr>
                <w:noProof/>
                <w:webHidden/>
              </w:rPr>
              <w:instrText xml:space="preserve"> PAGEREF _Toc191836677 \h </w:instrText>
            </w:r>
            <w:r w:rsidR="0098195A">
              <w:rPr>
                <w:noProof/>
                <w:webHidden/>
              </w:rPr>
            </w:r>
            <w:r w:rsidR="0098195A">
              <w:rPr>
                <w:noProof/>
                <w:webHidden/>
              </w:rPr>
              <w:fldChar w:fldCharType="separate"/>
            </w:r>
            <w:r w:rsidR="00CF6453">
              <w:rPr>
                <w:noProof/>
                <w:webHidden/>
              </w:rPr>
              <w:t>4</w:t>
            </w:r>
            <w:r w:rsidR="0098195A">
              <w:rPr>
                <w:noProof/>
                <w:webHidden/>
              </w:rPr>
              <w:fldChar w:fldCharType="end"/>
            </w:r>
          </w:hyperlink>
        </w:p>
        <w:p w14:paraId="2F6B23CB" w14:textId="30057DEC" w:rsidR="0098195A" w:rsidRDefault="00F55359">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678" w:history="1">
            <w:r w:rsidR="0098195A" w:rsidRPr="00503F45">
              <w:rPr>
                <w:rStyle w:val="Hipervnculo"/>
                <w:noProof/>
              </w:rPr>
              <w:t>Creación de objetos de bases de datos</w:t>
            </w:r>
            <w:r w:rsidR="0098195A">
              <w:rPr>
                <w:noProof/>
                <w:webHidden/>
              </w:rPr>
              <w:tab/>
            </w:r>
            <w:r w:rsidR="0098195A">
              <w:rPr>
                <w:noProof/>
                <w:webHidden/>
              </w:rPr>
              <w:fldChar w:fldCharType="begin"/>
            </w:r>
            <w:r w:rsidR="0098195A">
              <w:rPr>
                <w:noProof/>
                <w:webHidden/>
              </w:rPr>
              <w:instrText xml:space="preserve"> PAGEREF _Toc191836678 \h </w:instrText>
            </w:r>
            <w:r w:rsidR="0098195A">
              <w:rPr>
                <w:noProof/>
                <w:webHidden/>
              </w:rPr>
            </w:r>
            <w:r w:rsidR="0098195A">
              <w:rPr>
                <w:noProof/>
                <w:webHidden/>
              </w:rPr>
              <w:fldChar w:fldCharType="separate"/>
            </w:r>
            <w:r w:rsidR="00CF6453">
              <w:rPr>
                <w:noProof/>
                <w:webHidden/>
              </w:rPr>
              <w:t>4</w:t>
            </w:r>
            <w:r w:rsidR="0098195A">
              <w:rPr>
                <w:noProof/>
                <w:webHidden/>
              </w:rPr>
              <w:fldChar w:fldCharType="end"/>
            </w:r>
          </w:hyperlink>
        </w:p>
        <w:p w14:paraId="3C48EBE0" w14:textId="2926B08A" w:rsidR="0098195A" w:rsidRDefault="00F55359">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679" w:history="1">
            <w:r w:rsidR="0098195A" w:rsidRPr="00503F45">
              <w:rPr>
                <w:rStyle w:val="Hipervnculo"/>
                <w:noProof/>
              </w:rPr>
              <w:t>Respaldo de base de datos</w:t>
            </w:r>
            <w:r w:rsidR="0098195A">
              <w:rPr>
                <w:noProof/>
                <w:webHidden/>
              </w:rPr>
              <w:tab/>
            </w:r>
            <w:r w:rsidR="0098195A">
              <w:rPr>
                <w:noProof/>
                <w:webHidden/>
              </w:rPr>
              <w:fldChar w:fldCharType="begin"/>
            </w:r>
            <w:r w:rsidR="0098195A">
              <w:rPr>
                <w:noProof/>
                <w:webHidden/>
              </w:rPr>
              <w:instrText xml:space="preserve"> PAGEREF _Toc191836679 \h </w:instrText>
            </w:r>
            <w:r w:rsidR="0098195A">
              <w:rPr>
                <w:noProof/>
                <w:webHidden/>
              </w:rPr>
            </w:r>
            <w:r w:rsidR="0098195A">
              <w:rPr>
                <w:noProof/>
                <w:webHidden/>
              </w:rPr>
              <w:fldChar w:fldCharType="separate"/>
            </w:r>
            <w:r w:rsidR="00CF6453">
              <w:rPr>
                <w:noProof/>
                <w:webHidden/>
              </w:rPr>
              <w:t>10</w:t>
            </w:r>
            <w:r w:rsidR="0098195A">
              <w:rPr>
                <w:noProof/>
                <w:webHidden/>
              </w:rPr>
              <w:fldChar w:fldCharType="end"/>
            </w:r>
          </w:hyperlink>
        </w:p>
        <w:p w14:paraId="548DD501" w14:textId="1F24E3DB" w:rsidR="0098195A" w:rsidRDefault="00F55359">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680" w:history="1">
            <w:r w:rsidR="0098195A" w:rsidRPr="00503F45">
              <w:rPr>
                <w:rStyle w:val="Hipervnculo"/>
                <w:noProof/>
              </w:rPr>
              <w:t>Tipos de respaldo</w:t>
            </w:r>
            <w:r w:rsidR="0098195A">
              <w:rPr>
                <w:noProof/>
                <w:webHidden/>
              </w:rPr>
              <w:tab/>
            </w:r>
            <w:r w:rsidR="0098195A">
              <w:rPr>
                <w:noProof/>
                <w:webHidden/>
              </w:rPr>
              <w:fldChar w:fldCharType="begin"/>
            </w:r>
            <w:r w:rsidR="0098195A">
              <w:rPr>
                <w:noProof/>
                <w:webHidden/>
              </w:rPr>
              <w:instrText xml:space="preserve"> PAGEREF _Toc191836680 \h </w:instrText>
            </w:r>
            <w:r w:rsidR="0098195A">
              <w:rPr>
                <w:noProof/>
                <w:webHidden/>
              </w:rPr>
            </w:r>
            <w:r w:rsidR="0098195A">
              <w:rPr>
                <w:noProof/>
                <w:webHidden/>
              </w:rPr>
              <w:fldChar w:fldCharType="separate"/>
            </w:r>
            <w:r w:rsidR="00CF6453">
              <w:rPr>
                <w:noProof/>
                <w:webHidden/>
              </w:rPr>
              <w:t>11</w:t>
            </w:r>
            <w:r w:rsidR="0098195A">
              <w:rPr>
                <w:noProof/>
                <w:webHidden/>
              </w:rPr>
              <w:fldChar w:fldCharType="end"/>
            </w:r>
          </w:hyperlink>
        </w:p>
        <w:p w14:paraId="60315F07" w14:textId="4C2FD0EB" w:rsidR="0098195A" w:rsidRDefault="00F55359">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681" w:history="1">
            <w:r w:rsidR="0098195A" w:rsidRPr="00503F45">
              <w:rPr>
                <w:rStyle w:val="Hipervnculo"/>
                <w:noProof/>
              </w:rPr>
              <w:t>Recuperación de base de datos en base a archivos de respaldo</w:t>
            </w:r>
            <w:r w:rsidR="0098195A">
              <w:rPr>
                <w:noProof/>
                <w:webHidden/>
              </w:rPr>
              <w:tab/>
            </w:r>
            <w:r w:rsidR="0098195A">
              <w:rPr>
                <w:noProof/>
                <w:webHidden/>
              </w:rPr>
              <w:fldChar w:fldCharType="begin"/>
            </w:r>
            <w:r w:rsidR="0098195A">
              <w:rPr>
                <w:noProof/>
                <w:webHidden/>
              </w:rPr>
              <w:instrText xml:space="preserve"> PAGEREF _Toc191836681 \h </w:instrText>
            </w:r>
            <w:r w:rsidR="0098195A">
              <w:rPr>
                <w:noProof/>
                <w:webHidden/>
              </w:rPr>
            </w:r>
            <w:r w:rsidR="0098195A">
              <w:rPr>
                <w:noProof/>
                <w:webHidden/>
              </w:rPr>
              <w:fldChar w:fldCharType="separate"/>
            </w:r>
            <w:r w:rsidR="00CF6453">
              <w:rPr>
                <w:noProof/>
                <w:webHidden/>
              </w:rPr>
              <w:t>14</w:t>
            </w:r>
            <w:r w:rsidR="0098195A">
              <w:rPr>
                <w:noProof/>
                <w:webHidden/>
              </w:rPr>
              <w:fldChar w:fldCharType="end"/>
            </w:r>
          </w:hyperlink>
        </w:p>
        <w:p w14:paraId="61177D50" w14:textId="6E814B63" w:rsidR="0098195A" w:rsidRDefault="00F55359">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682" w:history="1">
            <w:r w:rsidR="0098195A" w:rsidRPr="00503F45">
              <w:rPr>
                <w:rStyle w:val="Hipervnculo"/>
                <w:noProof/>
              </w:rPr>
              <w:t>Restauración de base de datos</w:t>
            </w:r>
            <w:r w:rsidR="0098195A">
              <w:rPr>
                <w:noProof/>
                <w:webHidden/>
              </w:rPr>
              <w:tab/>
            </w:r>
            <w:r w:rsidR="0098195A">
              <w:rPr>
                <w:noProof/>
                <w:webHidden/>
              </w:rPr>
              <w:fldChar w:fldCharType="begin"/>
            </w:r>
            <w:r w:rsidR="0098195A">
              <w:rPr>
                <w:noProof/>
                <w:webHidden/>
              </w:rPr>
              <w:instrText xml:space="preserve"> PAGEREF _Toc191836682 \h </w:instrText>
            </w:r>
            <w:r w:rsidR="0098195A">
              <w:rPr>
                <w:noProof/>
                <w:webHidden/>
              </w:rPr>
            </w:r>
            <w:r w:rsidR="0098195A">
              <w:rPr>
                <w:noProof/>
                <w:webHidden/>
              </w:rPr>
              <w:fldChar w:fldCharType="separate"/>
            </w:r>
            <w:r w:rsidR="00CF6453">
              <w:rPr>
                <w:noProof/>
                <w:webHidden/>
              </w:rPr>
              <w:t>19</w:t>
            </w:r>
            <w:r w:rsidR="0098195A">
              <w:rPr>
                <w:noProof/>
                <w:webHidden/>
              </w:rPr>
              <w:fldChar w:fldCharType="end"/>
            </w:r>
          </w:hyperlink>
        </w:p>
        <w:p w14:paraId="5D2F43DF" w14:textId="40CBBBE8" w:rsidR="0098195A" w:rsidRDefault="00F55359">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683" w:history="1">
            <w:r w:rsidR="0098195A" w:rsidRPr="00503F45">
              <w:rPr>
                <w:rStyle w:val="Hipervnculo"/>
                <w:noProof/>
              </w:rPr>
              <w:t>Bibliografía y Webgrafía</w:t>
            </w:r>
            <w:r w:rsidR="0098195A">
              <w:rPr>
                <w:noProof/>
                <w:webHidden/>
              </w:rPr>
              <w:tab/>
            </w:r>
            <w:r w:rsidR="0098195A">
              <w:rPr>
                <w:noProof/>
                <w:webHidden/>
              </w:rPr>
              <w:fldChar w:fldCharType="begin"/>
            </w:r>
            <w:r w:rsidR="0098195A">
              <w:rPr>
                <w:noProof/>
                <w:webHidden/>
              </w:rPr>
              <w:instrText xml:space="preserve"> PAGEREF _Toc191836683 \h </w:instrText>
            </w:r>
            <w:r w:rsidR="0098195A">
              <w:rPr>
                <w:noProof/>
                <w:webHidden/>
              </w:rPr>
            </w:r>
            <w:r w:rsidR="0098195A">
              <w:rPr>
                <w:noProof/>
                <w:webHidden/>
              </w:rPr>
              <w:fldChar w:fldCharType="separate"/>
            </w:r>
            <w:r w:rsidR="00CF6453">
              <w:rPr>
                <w:noProof/>
                <w:webHidden/>
              </w:rPr>
              <w:t>20</w:t>
            </w:r>
            <w:r w:rsidR="0098195A">
              <w:rPr>
                <w:noProof/>
                <w:webHidden/>
              </w:rPr>
              <w:fldChar w:fldCharType="end"/>
            </w:r>
          </w:hyperlink>
        </w:p>
        <w:p w14:paraId="794BABBB" w14:textId="593E824C" w:rsidR="0098195A" w:rsidRDefault="00F55359">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684" w:history="1">
            <w:r w:rsidR="0098195A" w:rsidRPr="00503F45">
              <w:rPr>
                <w:rStyle w:val="Hipervnculo"/>
                <w:noProof/>
              </w:rPr>
              <w:t>Glosario</w:t>
            </w:r>
            <w:r w:rsidR="0098195A">
              <w:rPr>
                <w:noProof/>
                <w:webHidden/>
              </w:rPr>
              <w:tab/>
            </w:r>
            <w:r w:rsidR="0098195A">
              <w:rPr>
                <w:noProof/>
                <w:webHidden/>
              </w:rPr>
              <w:fldChar w:fldCharType="begin"/>
            </w:r>
            <w:r w:rsidR="0098195A">
              <w:rPr>
                <w:noProof/>
                <w:webHidden/>
              </w:rPr>
              <w:instrText xml:space="preserve"> PAGEREF _Toc191836684 \h </w:instrText>
            </w:r>
            <w:r w:rsidR="0098195A">
              <w:rPr>
                <w:noProof/>
                <w:webHidden/>
              </w:rPr>
            </w:r>
            <w:r w:rsidR="0098195A">
              <w:rPr>
                <w:noProof/>
                <w:webHidden/>
              </w:rPr>
              <w:fldChar w:fldCharType="separate"/>
            </w:r>
            <w:r w:rsidR="00CF6453">
              <w:rPr>
                <w:noProof/>
                <w:webHidden/>
              </w:rPr>
              <w:t>20</w:t>
            </w:r>
            <w:r w:rsidR="0098195A">
              <w:rPr>
                <w:noProof/>
                <w:webHidden/>
              </w:rPr>
              <w:fldChar w:fldCharType="end"/>
            </w:r>
          </w:hyperlink>
        </w:p>
        <w:p w14:paraId="630D11FD" w14:textId="67083073" w:rsidR="00843820" w:rsidRDefault="00843820">
          <w:r w:rsidRPr="004A18B8">
            <w:rPr>
              <w:rFonts w:cs="Tahoma"/>
              <w:szCs w:val="24"/>
              <w:lang w:val="es-ES"/>
            </w:rPr>
            <w:fldChar w:fldCharType="end"/>
          </w:r>
        </w:p>
      </w:sdtContent>
    </w:sdt>
    <w:p w14:paraId="0777F3C0" w14:textId="77777777" w:rsidR="00B0609B" w:rsidRPr="008D04CA" w:rsidRDefault="00B0609B" w:rsidP="008D04CA">
      <w:pPr>
        <w:spacing w:line="276" w:lineRule="auto"/>
        <w:rPr>
          <w:bCs/>
        </w:rPr>
      </w:pPr>
    </w:p>
    <w:p w14:paraId="1FCEC240" w14:textId="77777777" w:rsidR="00B0609B" w:rsidRPr="008D04CA" w:rsidRDefault="00B0609B" w:rsidP="008D04CA">
      <w:pPr>
        <w:spacing w:line="276" w:lineRule="auto"/>
        <w:rPr>
          <w:bCs/>
        </w:rPr>
      </w:pPr>
    </w:p>
    <w:p w14:paraId="59FEDF40" w14:textId="77777777" w:rsidR="00B0609B" w:rsidRPr="008D04CA" w:rsidRDefault="00B0609B" w:rsidP="008D04CA">
      <w:pPr>
        <w:spacing w:line="276" w:lineRule="auto"/>
        <w:rPr>
          <w:bCs/>
        </w:rPr>
      </w:pPr>
    </w:p>
    <w:p w14:paraId="21C77777" w14:textId="77777777" w:rsidR="00B0609B" w:rsidRPr="008D04CA" w:rsidRDefault="00B0609B" w:rsidP="008D04CA">
      <w:pPr>
        <w:spacing w:line="276" w:lineRule="auto"/>
        <w:rPr>
          <w:bCs/>
        </w:rPr>
      </w:pPr>
    </w:p>
    <w:p w14:paraId="7C3EC234" w14:textId="77777777" w:rsidR="00B0609B" w:rsidRPr="008D04CA" w:rsidRDefault="00B0609B" w:rsidP="008D04CA">
      <w:pPr>
        <w:spacing w:line="276" w:lineRule="auto"/>
        <w:rPr>
          <w:bCs/>
        </w:rPr>
      </w:pPr>
    </w:p>
    <w:p w14:paraId="0EAD4B04" w14:textId="77777777" w:rsidR="00B0609B" w:rsidRPr="008D04CA" w:rsidRDefault="00B0609B" w:rsidP="008D04CA">
      <w:pPr>
        <w:spacing w:line="276" w:lineRule="auto"/>
        <w:rPr>
          <w:bCs/>
        </w:rPr>
      </w:pPr>
    </w:p>
    <w:p w14:paraId="29239153" w14:textId="77777777" w:rsidR="00B0609B" w:rsidRDefault="00B0609B" w:rsidP="008D04CA">
      <w:pPr>
        <w:spacing w:line="276" w:lineRule="auto"/>
        <w:rPr>
          <w:bCs/>
        </w:rPr>
      </w:pPr>
    </w:p>
    <w:p w14:paraId="0CDD3C57" w14:textId="77777777" w:rsidR="001266F6" w:rsidRDefault="001266F6" w:rsidP="008D04CA">
      <w:pPr>
        <w:spacing w:line="276" w:lineRule="auto"/>
        <w:rPr>
          <w:bCs/>
        </w:rPr>
      </w:pPr>
    </w:p>
    <w:p w14:paraId="05FB3D07" w14:textId="77777777" w:rsidR="001266F6" w:rsidRDefault="001266F6" w:rsidP="008D04CA">
      <w:pPr>
        <w:spacing w:line="276" w:lineRule="auto"/>
        <w:rPr>
          <w:bCs/>
        </w:rPr>
      </w:pPr>
    </w:p>
    <w:p w14:paraId="2AA198F2" w14:textId="77777777" w:rsidR="001266F6" w:rsidRDefault="001266F6" w:rsidP="008D04CA">
      <w:pPr>
        <w:spacing w:line="276" w:lineRule="auto"/>
        <w:rPr>
          <w:bCs/>
        </w:rPr>
      </w:pPr>
    </w:p>
    <w:p w14:paraId="7492BCD8" w14:textId="77777777" w:rsidR="001266F6" w:rsidRDefault="001266F6" w:rsidP="008D04CA">
      <w:pPr>
        <w:spacing w:line="276" w:lineRule="auto"/>
        <w:rPr>
          <w:bCs/>
        </w:rPr>
      </w:pPr>
    </w:p>
    <w:p w14:paraId="548AF1D2" w14:textId="77777777" w:rsidR="00C5601D" w:rsidRDefault="00C5601D" w:rsidP="008D04CA">
      <w:pPr>
        <w:spacing w:line="276" w:lineRule="auto"/>
        <w:rPr>
          <w:bCs/>
        </w:rPr>
      </w:pPr>
    </w:p>
    <w:p w14:paraId="716BE8DE" w14:textId="77777777" w:rsidR="00C5601D" w:rsidRDefault="00C5601D" w:rsidP="008D04CA">
      <w:pPr>
        <w:spacing w:line="276" w:lineRule="auto"/>
        <w:rPr>
          <w:bCs/>
        </w:rPr>
      </w:pPr>
    </w:p>
    <w:p w14:paraId="4A592561" w14:textId="77777777" w:rsidR="00B0609B" w:rsidRPr="00A76AA1" w:rsidRDefault="00B0609B" w:rsidP="00A76AA1">
      <w:pPr>
        <w:contextualSpacing/>
        <w:rPr>
          <w:bCs/>
        </w:rPr>
      </w:pPr>
    </w:p>
    <w:p w14:paraId="58FBE0D0"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A3B1275" wp14:editId="573FDDCE">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A8E35" w14:textId="77777777" w:rsidR="008D04CA" w:rsidRPr="00D904A7" w:rsidRDefault="008D04CA" w:rsidP="008D04CA">
                              <w:pPr>
                                <w:pStyle w:val="Ttulo1"/>
                              </w:pPr>
                              <w:bookmarkStart w:id="4" w:name="_Toc160547534"/>
                              <w:bookmarkStart w:id="5" w:name="_Toc191836676"/>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A3B1275"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BDA8E35" w14:textId="77777777" w:rsidR="008D04CA" w:rsidRPr="00D904A7" w:rsidRDefault="008D04CA" w:rsidP="008D04CA">
                        <w:pPr>
                          <w:pStyle w:val="Ttulo1"/>
                        </w:pPr>
                        <w:bookmarkStart w:id="6" w:name="_Toc160547534"/>
                        <w:bookmarkStart w:id="7" w:name="_Toc191836676"/>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51EC7EF4" w14:textId="77777777" w:rsidR="00987BEE" w:rsidRDefault="00987BEE" w:rsidP="00C5601D">
      <w:pPr>
        <w:contextualSpacing/>
        <w:rPr>
          <w:bCs/>
          <w:noProof/>
        </w:rPr>
      </w:pPr>
    </w:p>
    <w:p w14:paraId="249FA80F" w14:textId="77777777" w:rsidR="00E810AC" w:rsidRPr="00E810AC" w:rsidRDefault="00E810AC" w:rsidP="00E810AC">
      <w:pPr>
        <w:contextualSpacing/>
        <w:rPr>
          <w:bCs/>
          <w:noProof/>
        </w:rPr>
      </w:pPr>
      <w:r w:rsidRPr="00E810AC">
        <w:rPr>
          <w:bCs/>
          <w:noProof/>
        </w:rPr>
        <w:t>En un mundo donde los datos se han convertido en el activo más valioso de las organizaciones, la correcta administración de bases de datos es esencial para garantizar la disponibilidad, integridad y seguridad de la información. En esta unidad, aprenderás estrategias clave para la creación, respaldo y recuperación de bases de datos, con un enfoque en las mejores prácticas que permiten tomar decisiones informadas en cualquier entorno empresarial. La capacidad de gestionar datos de manera eficiente no solo optimiza los procesos organizacionales, sino que también fortalece la toma de decisiones basada en evidencia, una competencia fundamental en la ingeniería en sistemas de información.</w:t>
      </w:r>
    </w:p>
    <w:p w14:paraId="1BFF002C" w14:textId="77777777" w:rsidR="00E810AC" w:rsidRPr="00E810AC" w:rsidRDefault="00E810AC" w:rsidP="00E810AC">
      <w:pPr>
        <w:contextualSpacing/>
        <w:rPr>
          <w:bCs/>
          <w:noProof/>
        </w:rPr>
      </w:pPr>
    </w:p>
    <w:p w14:paraId="3DF14276" w14:textId="20B65EB8" w:rsidR="00C5601D" w:rsidRDefault="00E810AC" w:rsidP="00E810AC">
      <w:pPr>
        <w:contextualSpacing/>
        <w:rPr>
          <w:bCs/>
          <w:noProof/>
        </w:rPr>
      </w:pPr>
      <w:r w:rsidRPr="00E810AC">
        <w:rPr>
          <w:bCs/>
          <w:noProof/>
        </w:rPr>
        <w:t>A lo largo de esta unidad, exploraremos desde la creación de objetos en bases de datos hasta la implementación de estrategias de respaldo y recuperación. Conocerás distintos tipos de respaldos y cómo utilizarlos para garantizar la continuidad de las operaciones en caso de fallas o pérdidas de datos. Al finalizar, estarás preparado para diseñar e implementar planes de administración de bases de datos que aseguren la disponibilidad y confiabilidad de la información, competencias clave para cualquier profesional en el área de tecnología.</w:t>
      </w:r>
    </w:p>
    <w:p w14:paraId="440A1306" w14:textId="77777777" w:rsidR="00FA38C4" w:rsidRDefault="00FA38C4" w:rsidP="00E810AC">
      <w:pPr>
        <w:contextualSpacing/>
        <w:rPr>
          <w:bCs/>
          <w:noProof/>
        </w:rPr>
      </w:pPr>
    </w:p>
    <w:p w14:paraId="02D8385B" w14:textId="77777777" w:rsidR="00FA38C4" w:rsidRDefault="00FA38C4" w:rsidP="00E810AC">
      <w:pPr>
        <w:contextualSpacing/>
        <w:rPr>
          <w:bCs/>
          <w:noProof/>
        </w:rPr>
      </w:pPr>
    </w:p>
    <w:p w14:paraId="7EFD6D2F" w14:textId="77777777" w:rsidR="00FA38C4" w:rsidRDefault="00FA38C4" w:rsidP="00E810AC">
      <w:pPr>
        <w:contextualSpacing/>
        <w:rPr>
          <w:bCs/>
          <w:noProof/>
        </w:rPr>
      </w:pPr>
    </w:p>
    <w:p w14:paraId="166DD371" w14:textId="77777777" w:rsidR="00210C91" w:rsidRDefault="00210C91" w:rsidP="00C5601D">
      <w:pPr>
        <w:contextualSpacing/>
        <w:rPr>
          <w:bCs/>
          <w:noProof/>
        </w:rPr>
      </w:pPr>
    </w:p>
    <w:p w14:paraId="79966A57" w14:textId="77777777" w:rsidR="00210C91" w:rsidRDefault="00210C91" w:rsidP="00C5601D">
      <w:pPr>
        <w:contextualSpacing/>
        <w:rPr>
          <w:bCs/>
          <w:noProof/>
        </w:rPr>
      </w:pPr>
    </w:p>
    <w:p w14:paraId="6B8F83E7" w14:textId="77777777" w:rsidR="00C5601D" w:rsidRDefault="00C5601D" w:rsidP="00C5601D">
      <w:pPr>
        <w:contextualSpacing/>
        <w:rPr>
          <w:bCs/>
          <w:noProof/>
        </w:rPr>
      </w:pPr>
    </w:p>
    <w:p w14:paraId="7BC4295A" w14:textId="77777777" w:rsidR="00C5601D" w:rsidRDefault="00C5601D" w:rsidP="00C5601D">
      <w:pPr>
        <w:contextualSpacing/>
        <w:rPr>
          <w:bCs/>
        </w:rPr>
      </w:pPr>
    </w:p>
    <w:p w14:paraId="2F736C64" w14:textId="77777777" w:rsidR="00C5601D" w:rsidRDefault="00C5601D" w:rsidP="00C5601D">
      <w:pPr>
        <w:contextualSpacing/>
        <w:rPr>
          <w:bCs/>
        </w:rPr>
      </w:pPr>
    </w:p>
    <w:p w14:paraId="7A11F431" w14:textId="77777777" w:rsidR="00987BEE" w:rsidRDefault="00987BEE" w:rsidP="00A76AA1">
      <w:pPr>
        <w:contextualSpacing/>
        <w:rPr>
          <w:bCs/>
        </w:rPr>
      </w:pPr>
    </w:p>
    <w:p w14:paraId="1DD20107" w14:textId="77777777" w:rsidR="00987BEE" w:rsidRPr="00A76AA1" w:rsidRDefault="00987BEE" w:rsidP="00A76AA1">
      <w:pPr>
        <w:contextualSpacing/>
        <w:rPr>
          <w:bCs/>
        </w:rPr>
      </w:pPr>
    </w:p>
    <w:p w14:paraId="1C7E1B86" w14:textId="77777777" w:rsidR="00AB2DF6" w:rsidRPr="002117E6" w:rsidRDefault="00AB2DF6" w:rsidP="00A76AA1">
      <w:pPr>
        <w:contextualSpacing/>
        <w:rPr>
          <w:bCs/>
        </w:rPr>
      </w:pPr>
    </w:p>
    <w:p w14:paraId="2CF29D14"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82D16BB" wp14:editId="29128FE7">
                <wp:simplePos x="0" y="0"/>
                <wp:positionH relativeFrom="column">
                  <wp:posOffset>-244475</wp:posOffset>
                </wp:positionH>
                <wp:positionV relativeFrom="paragraph">
                  <wp:posOffset>-110343</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14E31" w14:textId="77777777" w:rsidR="008D04CA" w:rsidRPr="00D904A7" w:rsidRDefault="008D04CA" w:rsidP="008D04CA">
                              <w:pPr>
                                <w:pStyle w:val="Ttulo1"/>
                              </w:pPr>
                              <w:bookmarkStart w:id="8" w:name="_Toc160547535"/>
                              <w:bookmarkStart w:id="9" w:name="_Toc191836677"/>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82D16BB" id="Grupo 50" o:spid="_x0000_s1038" style="position:absolute;left:0;text-align:left;margin-left:-19.25pt;margin-top:-8.7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FD14E31" w14:textId="77777777" w:rsidR="008D04CA" w:rsidRPr="00D904A7" w:rsidRDefault="008D04CA" w:rsidP="008D04CA">
                        <w:pPr>
                          <w:pStyle w:val="Ttulo1"/>
                        </w:pPr>
                        <w:bookmarkStart w:id="10" w:name="_Toc160547535"/>
                        <w:bookmarkStart w:id="11" w:name="_Toc191836677"/>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135F7637" w14:textId="77777777" w:rsidR="00210C91" w:rsidRDefault="00210C91" w:rsidP="00A76AA1">
      <w:pPr>
        <w:contextualSpacing/>
      </w:pPr>
    </w:p>
    <w:p w14:paraId="2C78C8F7" w14:textId="19F48655" w:rsidR="0098195A" w:rsidRDefault="0098195A" w:rsidP="0098195A">
      <w:pPr>
        <w:pStyle w:val="Ttulo2"/>
      </w:pPr>
      <w:bookmarkStart w:id="12" w:name="_Toc191836678"/>
      <w:r>
        <w:t>Creación de objetos de bases de datos</w:t>
      </w:r>
      <w:bookmarkEnd w:id="12"/>
    </w:p>
    <w:p w14:paraId="56A64D47" w14:textId="77777777" w:rsidR="009C0980" w:rsidRDefault="009C0980" w:rsidP="009C0980">
      <w:r>
        <w:t>La creación de objetos de bases de datos es un pilar fundamental en la administración de bases de datos, ya que define la estructura sobre la cual se almacenará, gestionará y recuperará la información de manera eficiente. Un sistema de bases de datos relacional, como Microsoft SQL Server, permite la creación de diversos objetos, entre ellos tablas, vistas, procedimientos almacenados, funciones y disparadores. Estos objetos no solo organizan la información, sino que también optimizan su manipulación, facilitando la toma de decisiones basada en datos confiables.</w:t>
      </w:r>
    </w:p>
    <w:p w14:paraId="44EF7AFA" w14:textId="77777777" w:rsidR="009C0980" w:rsidRDefault="009C0980" w:rsidP="009C0980"/>
    <w:p w14:paraId="324DAF06" w14:textId="77777777" w:rsidR="009C0980" w:rsidRDefault="009C0980" w:rsidP="009C0980">
      <w:r>
        <w:t>A nivel mundial, el manejo eficiente de bases de datos es crucial en sectores como la banca, el comercio electrónico y la salud, donde la disponibilidad y seguridad de la información impactan directamente en las operaciones. En Nicaragua, muchas empresas están adoptando estrategias de digitalización, lo que demanda una correcta gestión de bases de datos para mejorar la toma de decisiones empresariales y gubernamentales.</w:t>
      </w:r>
    </w:p>
    <w:p w14:paraId="694049BA" w14:textId="77777777" w:rsidR="009C0980" w:rsidRDefault="009C0980" w:rsidP="009C0980"/>
    <w:p w14:paraId="11360C43" w14:textId="62594886" w:rsidR="00FA38C4" w:rsidRDefault="009C0980" w:rsidP="009C0980">
      <w:r>
        <w:t>Esta sección abordará la creación de los principales objetos de bases de datos en SQL Server, utilizando un ejemplo práctico basado en un Sistema de Gestión de Ventas para Pequeñas Empresas en Nicaragua, reflejando un caso real aplicable al contexto nacional.</w:t>
      </w:r>
    </w:p>
    <w:p w14:paraId="25B51276" w14:textId="77777777" w:rsidR="009C0980" w:rsidRDefault="009C0980" w:rsidP="009C0980"/>
    <w:p w14:paraId="2B2C15F9" w14:textId="77777777" w:rsidR="00747FDB" w:rsidRDefault="00747FDB" w:rsidP="009C0980"/>
    <w:p w14:paraId="09FB9C2C" w14:textId="77777777" w:rsidR="00747FDB" w:rsidRDefault="00747FDB" w:rsidP="009C0980"/>
    <w:p w14:paraId="4E1877B7" w14:textId="77777777" w:rsidR="00747FDB" w:rsidRDefault="00747FDB" w:rsidP="009C0980"/>
    <w:p w14:paraId="1E850913" w14:textId="77777777" w:rsidR="00747FDB" w:rsidRDefault="00747FDB" w:rsidP="009C0980"/>
    <w:p w14:paraId="5A600733" w14:textId="77777777" w:rsidR="00747FDB" w:rsidRPr="00747FDB" w:rsidRDefault="00747FDB" w:rsidP="00747FDB">
      <w:pPr>
        <w:rPr>
          <w:b/>
          <w:bCs/>
        </w:rPr>
      </w:pPr>
      <w:r w:rsidRPr="00747FDB">
        <w:rPr>
          <w:b/>
          <w:bCs/>
        </w:rPr>
        <w:lastRenderedPageBreak/>
        <w:t>Objetos Principales en SQL Server</w:t>
      </w:r>
    </w:p>
    <w:p w14:paraId="0EF6B6A7" w14:textId="5E8EFDA1" w:rsidR="00747FDB" w:rsidRDefault="00747FDB" w:rsidP="00747FDB">
      <w:r>
        <w:t>SQL Server permite la creación de varios objetos de bases de datos, entre los más importantes se encuentran:</w:t>
      </w:r>
    </w:p>
    <w:p w14:paraId="29C9DDFD" w14:textId="77777777" w:rsidR="00747FDB" w:rsidRDefault="00747FDB" w:rsidP="00747FDB">
      <w:pPr>
        <w:pStyle w:val="Prrafodelista"/>
        <w:numPr>
          <w:ilvl w:val="0"/>
          <w:numId w:val="53"/>
        </w:numPr>
      </w:pPr>
      <w:r>
        <w:t>Tablas: Almacenan los datos en filas y columnas.</w:t>
      </w:r>
    </w:p>
    <w:p w14:paraId="40560B07" w14:textId="77777777" w:rsidR="00747FDB" w:rsidRDefault="00747FDB" w:rsidP="00747FDB">
      <w:pPr>
        <w:pStyle w:val="Prrafodelista"/>
        <w:numPr>
          <w:ilvl w:val="0"/>
          <w:numId w:val="53"/>
        </w:numPr>
      </w:pPr>
      <w:r>
        <w:t>Vistas: Consultas almacenadas que presentan datos de manera estructurada.</w:t>
      </w:r>
    </w:p>
    <w:p w14:paraId="3FF1D666" w14:textId="77777777" w:rsidR="00747FDB" w:rsidRDefault="00747FDB" w:rsidP="00747FDB">
      <w:pPr>
        <w:pStyle w:val="Prrafodelista"/>
        <w:numPr>
          <w:ilvl w:val="0"/>
          <w:numId w:val="53"/>
        </w:numPr>
      </w:pPr>
      <w:r>
        <w:t>Procedimientos almacenados: Conjunto de instrucciones SQL predefinidas.</w:t>
      </w:r>
    </w:p>
    <w:p w14:paraId="3BBACC24" w14:textId="77777777" w:rsidR="00747FDB" w:rsidRDefault="00747FDB" w:rsidP="00747FDB">
      <w:pPr>
        <w:pStyle w:val="Prrafodelista"/>
        <w:numPr>
          <w:ilvl w:val="0"/>
          <w:numId w:val="53"/>
        </w:numPr>
      </w:pPr>
      <w:r>
        <w:t>Funciones: Devuelven un resultado basado en parámetros de entrada.</w:t>
      </w:r>
    </w:p>
    <w:p w14:paraId="083646B1" w14:textId="77777777" w:rsidR="00747FDB" w:rsidRDefault="00747FDB" w:rsidP="00747FDB">
      <w:pPr>
        <w:pStyle w:val="Prrafodelista"/>
        <w:numPr>
          <w:ilvl w:val="0"/>
          <w:numId w:val="53"/>
        </w:numPr>
      </w:pPr>
      <w:r>
        <w:t>Índices: Mejoran la velocidad de acceso a los datos.</w:t>
      </w:r>
    </w:p>
    <w:p w14:paraId="25429DF6" w14:textId="77777777" w:rsidR="00747FDB" w:rsidRDefault="00747FDB" w:rsidP="00747FDB">
      <w:pPr>
        <w:pStyle w:val="Prrafodelista"/>
        <w:numPr>
          <w:ilvl w:val="0"/>
          <w:numId w:val="53"/>
        </w:numPr>
      </w:pPr>
      <w:r>
        <w:t>Disparadores (</w:t>
      </w:r>
      <w:proofErr w:type="spellStart"/>
      <w:r>
        <w:t>Triggers</w:t>
      </w:r>
      <w:proofErr w:type="spellEnd"/>
      <w:r>
        <w:t>): Ejecutan acciones automáticas ante eventos en la base de datos.</w:t>
      </w:r>
    </w:p>
    <w:p w14:paraId="06250587" w14:textId="77777777" w:rsidR="00747FDB" w:rsidRDefault="00747FDB" w:rsidP="00747FDB"/>
    <w:p w14:paraId="07B2BFE9" w14:textId="77777777" w:rsidR="00747FDB" w:rsidRDefault="00747FDB" w:rsidP="00747FDB">
      <w:r>
        <w:t>A continuación, construiremos un Sistema de Gestión de Ventas para una pequeña empresa en Nicaragua, demostrando la creación de estos objetos en SQL Server.</w:t>
      </w:r>
    </w:p>
    <w:p w14:paraId="6F790371" w14:textId="77777777" w:rsidR="00747FDB" w:rsidRDefault="00747FDB" w:rsidP="00747FDB"/>
    <w:p w14:paraId="1085EFED" w14:textId="34557073" w:rsidR="00747FDB" w:rsidRPr="00747FDB" w:rsidRDefault="00747FDB" w:rsidP="00747FDB">
      <w:pPr>
        <w:rPr>
          <w:b/>
          <w:bCs/>
        </w:rPr>
      </w:pPr>
      <w:r w:rsidRPr="00747FDB">
        <w:rPr>
          <w:b/>
          <w:bCs/>
        </w:rPr>
        <w:t>Creación de la Base de Datos y Tablas</w:t>
      </w:r>
    </w:p>
    <w:p w14:paraId="32101C04" w14:textId="7D5223E5" w:rsidR="009C0980" w:rsidRPr="00747FDB" w:rsidRDefault="00747FDB" w:rsidP="00747FDB">
      <w:pPr>
        <w:rPr>
          <w:u w:val="single"/>
        </w:rPr>
      </w:pPr>
      <w:r w:rsidRPr="00747FDB">
        <w:rPr>
          <w:u w:val="single"/>
        </w:rPr>
        <w:t>Paso 1: Creación de la Base de Datos</w:t>
      </w:r>
    </w:p>
    <w:p w14:paraId="6C08FD64" w14:textId="77777777" w:rsidR="003005A0" w:rsidRPr="003005A0" w:rsidRDefault="003005A0" w:rsidP="003005A0">
      <w:pPr>
        <w:pStyle w:val="Cdigo"/>
        <w:rPr>
          <w:lang w:val="en-US"/>
        </w:rPr>
      </w:pPr>
      <w:r w:rsidRPr="003005A0">
        <w:rPr>
          <w:lang w:val="en-US"/>
        </w:rPr>
        <w:t xml:space="preserve">CREATE DATABASE </w:t>
      </w:r>
      <w:proofErr w:type="spellStart"/>
      <w:r w:rsidRPr="003005A0">
        <w:rPr>
          <w:lang w:val="en-US"/>
        </w:rPr>
        <w:t>GestionVentas</w:t>
      </w:r>
      <w:proofErr w:type="spellEnd"/>
      <w:r w:rsidRPr="003005A0">
        <w:rPr>
          <w:lang w:val="en-US"/>
        </w:rPr>
        <w:t>;</w:t>
      </w:r>
    </w:p>
    <w:p w14:paraId="2FEDC337" w14:textId="77777777" w:rsidR="003005A0" w:rsidRPr="003005A0" w:rsidRDefault="003005A0" w:rsidP="003005A0">
      <w:pPr>
        <w:pStyle w:val="Cdigo"/>
        <w:rPr>
          <w:lang w:val="en-US"/>
        </w:rPr>
      </w:pPr>
      <w:r w:rsidRPr="003005A0">
        <w:rPr>
          <w:lang w:val="en-US"/>
        </w:rPr>
        <w:t>GO</w:t>
      </w:r>
    </w:p>
    <w:p w14:paraId="4F66DF62" w14:textId="77777777" w:rsidR="003005A0" w:rsidRPr="003005A0" w:rsidRDefault="003005A0" w:rsidP="003005A0">
      <w:pPr>
        <w:pStyle w:val="Cdigo"/>
        <w:rPr>
          <w:lang w:val="en-US"/>
        </w:rPr>
      </w:pPr>
      <w:r w:rsidRPr="003005A0">
        <w:rPr>
          <w:lang w:val="en-US"/>
        </w:rPr>
        <w:t xml:space="preserve">USE </w:t>
      </w:r>
      <w:proofErr w:type="spellStart"/>
      <w:r w:rsidRPr="003005A0">
        <w:rPr>
          <w:lang w:val="en-US"/>
        </w:rPr>
        <w:t>GestionVentas</w:t>
      </w:r>
      <w:proofErr w:type="spellEnd"/>
      <w:r w:rsidRPr="003005A0">
        <w:rPr>
          <w:lang w:val="en-US"/>
        </w:rPr>
        <w:t>;</w:t>
      </w:r>
    </w:p>
    <w:p w14:paraId="302FDF74" w14:textId="38949A9A" w:rsidR="00FA38C4" w:rsidRPr="003005A0" w:rsidRDefault="003005A0" w:rsidP="003005A0">
      <w:pPr>
        <w:pStyle w:val="Cdigo"/>
        <w:rPr>
          <w:lang w:val="en-US"/>
        </w:rPr>
      </w:pPr>
      <w:r w:rsidRPr="003005A0">
        <w:rPr>
          <w:lang w:val="en-US"/>
        </w:rPr>
        <w:t>GO</w:t>
      </w:r>
    </w:p>
    <w:p w14:paraId="255162F4" w14:textId="77777777" w:rsidR="00747FDB" w:rsidRDefault="00747FDB" w:rsidP="00FA38C4">
      <w:pPr>
        <w:rPr>
          <w:lang w:val="en-US"/>
        </w:rPr>
      </w:pPr>
    </w:p>
    <w:p w14:paraId="1D9DB189" w14:textId="77777777" w:rsidR="003005A0" w:rsidRPr="003005A0" w:rsidRDefault="003005A0" w:rsidP="003005A0">
      <w:pPr>
        <w:rPr>
          <w:u w:val="single"/>
        </w:rPr>
      </w:pPr>
      <w:r w:rsidRPr="003005A0">
        <w:rPr>
          <w:u w:val="single"/>
        </w:rPr>
        <w:t>Paso 2: Creación de Tablas</w:t>
      </w:r>
    </w:p>
    <w:p w14:paraId="785E31A6" w14:textId="45B08BD8" w:rsidR="003005A0" w:rsidRPr="003005A0" w:rsidRDefault="003005A0" w:rsidP="003005A0">
      <w:r w:rsidRPr="003005A0">
        <w:t>La base de datos almacenará información de clientes, productos y ventas.</w:t>
      </w:r>
    </w:p>
    <w:p w14:paraId="5BDBD6DD" w14:textId="77777777" w:rsidR="009E04BC" w:rsidRDefault="009E04BC" w:rsidP="009E04BC">
      <w:pPr>
        <w:pStyle w:val="Cdigo"/>
      </w:pPr>
      <w:r>
        <w:t>-- Tabla de Clientes</w:t>
      </w:r>
    </w:p>
    <w:p w14:paraId="1BCECE67" w14:textId="77777777" w:rsidR="009E04BC" w:rsidRDefault="009E04BC" w:rsidP="009E04BC">
      <w:pPr>
        <w:pStyle w:val="Cdigo"/>
      </w:pPr>
      <w:r>
        <w:t>CREATE TABLE Clientes (</w:t>
      </w:r>
    </w:p>
    <w:p w14:paraId="67D11165" w14:textId="77777777" w:rsidR="009E04BC" w:rsidRPr="009E04BC" w:rsidRDefault="009E04BC" w:rsidP="009E04BC">
      <w:pPr>
        <w:pStyle w:val="Cdigo"/>
        <w:rPr>
          <w:lang w:val="en-US"/>
        </w:rPr>
      </w:pPr>
      <w:r>
        <w:t xml:space="preserve">    </w:t>
      </w:r>
      <w:proofErr w:type="spellStart"/>
      <w:r w:rsidRPr="009E04BC">
        <w:rPr>
          <w:lang w:val="en-US"/>
        </w:rPr>
        <w:t>ClienteID</w:t>
      </w:r>
      <w:proofErr w:type="spellEnd"/>
      <w:r w:rsidRPr="009E04BC">
        <w:rPr>
          <w:lang w:val="en-US"/>
        </w:rPr>
        <w:t xml:space="preserve"> INT </w:t>
      </w:r>
      <w:proofErr w:type="gramStart"/>
      <w:r w:rsidRPr="009E04BC">
        <w:rPr>
          <w:lang w:val="en-US"/>
        </w:rPr>
        <w:t>IDENTITY(</w:t>
      </w:r>
      <w:proofErr w:type="gramEnd"/>
      <w:r w:rsidRPr="009E04BC">
        <w:rPr>
          <w:lang w:val="en-US"/>
        </w:rPr>
        <w:t>1,1) PRIMARY KEY,</w:t>
      </w:r>
    </w:p>
    <w:p w14:paraId="5A953093" w14:textId="77777777" w:rsidR="009E04BC" w:rsidRDefault="009E04BC" w:rsidP="009E04BC">
      <w:pPr>
        <w:pStyle w:val="Cdigo"/>
      </w:pPr>
      <w:r w:rsidRPr="009E04BC">
        <w:rPr>
          <w:lang w:val="en-US"/>
        </w:rPr>
        <w:t xml:space="preserve">    </w:t>
      </w:r>
      <w:r>
        <w:t xml:space="preserve">Nombre </w:t>
      </w:r>
      <w:proofErr w:type="gramStart"/>
      <w:r>
        <w:t>NVARCHAR(</w:t>
      </w:r>
      <w:proofErr w:type="gramEnd"/>
      <w:r>
        <w:t>100) NOT NULL,</w:t>
      </w:r>
    </w:p>
    <w:p w14:paraId="28754BEC" w14:textId="77777777" w:rsidR="009E04BC" w:rsidRDefault="009E04BC" w:rsidP="009E04BC">
      <w:pPr>
        <w:pStyle w:val="Cdigo"/>
      </w:pPr>
      <w:r>
        <w:t xml:space="preserve">    </w:t>
      </w:r>
      <w:proofErr w:type="spellStart"/>
      <w:r>
        <w:t>Telefono</w:t>
      </w:r>
      <w:proofErr w:type="spellEnd"/>
      <w:r>
        <w:t xml:space="preserve"> </w:t>
      </w:r>
      <w:proofErr w:type="gramStart"/>
      <w:r>
        <w:t>NVARCHAR(</w:t>
      </w:r>
      <w:proofErr w:type="gramEnd"/>
      <w:r>
        <w:t>15),</w:t>
      </w:r>
    </w:p>
    <w:p w14:paraId="36EE7261" w14:textId="77777777" w:rsidR="009E04BC" w:rsidRDefault="009E04BC" w:rsidP="009E04BC">
      <w:pPr>
        <w:pStyle w:val="Cdigo"/>
      </w:pPr>
      <w:r>
        <w:t xml:space="preserve">    Email </w:t>
      </w:r>
      <w:proofErr w:type="gramStart"/>
      <w:r>
        <w:t>NVARCHAR(</w:t>
      </w:r>
      <w:proofErr w:type="gramEnd"/>
      <w:r>
        <w:t>100),</w:t>
      </w:r>
    </w:p>
    <w:p w14:paraId="74A6BE50" w14:textId="77777777" w:rsidR="009E04BC" w:rsidRDefault="009E04BC" w:rsidP="009E04BC">
      <w:pPr>
        <w:pStyle w:val="Cdigo"/>
      </w:pPr>
      <w:r>
        <w:t xml:space="preserve">    </w:t>
      </w:r>
      <w:proofErr w:type="spellStart"/>
      <w:r>
        <w:t>Direccion</w:t>
      </w:r>
      <w:proofErr w:type="spellEnd"/>
      <w:r>
        <w:t xml:space="preserve"> </w:t>
      </w:r>
      <w:proofErr w:type="gramStart"/>
      <w:r>
        <w:t>NVARCHAR(</w:t>
      </w:r>
      <w:proofErr w:type="gramEnd"/>
      <w:r>
        <w:t>255)</w:t>
      </w:r>
    </w:p>
    <w:p w14:paraId="3BE0036A" w14:textId="77777777" w:rsidR="009E04BC" w:rsidRDefault="009E04BC" w:rsidP="009E04BC">
      <w:pPr>
        <w:pStyle w:val="Cdigo"/>
      </w:pPr>
      <w:r>
        <w:t>);</w:t>
      </w:r>
    </w:p>
    <w:p w14:paraId="1BEFD932" w14:textId="77777777" w:rsidR="009E04BC" w:rsidRDefault="009E04BC" w:rsidP="009E04BC">
      <w:pPr>
        <w:pStyle w:val="Cdigo"/>
      </w:pPr>
      <w:r>
        <w:t>GO</w:t>
      </w:r>
    </w:p>
    <w:p w14:paraId="5B6C04EA" w14:textId="77777777" w:rsidR="009E04BC" w:rsidRDefault="009E04BC" w:rsidP="009E04BC">
      <w:pPr>
        <w:pStyle w:val="Cdigo"/>
      </w:pPr>
    </w:p>
    <w:p w14:paraId="5A057639" w14:textId="77777777" w:rsidR="009E04BC" w:rsidRDefault="009E04BC" w:rsidP="009E04BC">
      <w:pPr>
        <w:pStyle w:val="Cdigo"/>
      </w:pPr>
      <w:r>
        <w:t>-- Tabla de Productos</w:t>
      </w:r>
    </w:p>
    <w:p w14:paraId="1E955428" w14:textId="77777777" w:rsidR="009E04BC" w:rsidRPr="009E04BC" w:rsidRDefault="009E04BC" w:rsidP="009E04BC">
      <w:pPr>
        <w:pStyle w:val="Cdigo"/>
        <w:rPr>
          <w:lang w:val="en-US"/>
        </w:rPr>
      </w:pPr>
      <w:r w:rsidRPr="009E04BC">
        <w:rPr>
          <w:lang w:val="en-US"/>
        </w:rPr>
        <w:t xml:space="preserve">CREATE TABLE </w:t>
      </w:r>
      <w:proofErr w:type="spellStart"/>
      <w:r w:rsidRPr="009E04BC">
        <w:rPr>
          <w:lang w:val="en-US"/>
        </w:rPr>
        <w:t>Productos</w:t>
      </w:r>
      <w:proofErr w:type="spellEnd"/>
      <w:r w:rsidRPr="009E04BC">
        <w:rPr>
          <w:lang w:val="en-US"/>
        </w:rPr>
        <w:t xml:space="preserve"> (</w:t>
      </w:r>
    </w:p>
    <w:p w14:paraId="61CA4823" w14:textId="77777777" w:rsidR="009E04BC" w:rsidRPr="009E04BC" w:rsidRDefault="009E04BC" w:rsidP="009E04BC">
      <w:pPr>
        <w:pStyle w:val="Cdigo"/>
        <w:rPr>
          <w:lang w:val="en-US"/>
        </w:rPr>
      </w:pPr>
      <w:r w:rsidRPr="009E04BC">
        <w:rPr>
          <w:lang w:val="en-US"/>
        </w:rPr>
        <w:t xml:space="preserve">    </w:t>
      </w:r>
      <w:proofErr w:type="spellStart"/>
      <w:r w:rsidRPr="009E04BC">
        <w:rPr>
          <w:lang w:val="en-US"/>
        </w:rPr>
        <w:t>ProductoID</w:t>
      </w:r>
      <w:proofErr w:type="spellEnd"/>
      <w:r w:rsidRPr="009E04BC">
        <w:rPr>
          <w:lang w:val="en-US"/>
        </w:rPr>
        <w:t xml:space="preserve"> INT </w:t>
      </w:r>
      <w:proofErr w:type="gramStart"/>
      <w:r w:rsidRPr="009E04BC">
        <w:rPr>
          <w:lang w:val="en-US"/>
        </w:rPr>
        <w:t>IDENTITY(</w:t>
      </w:r>
      <w:proofErr w:type="gramEnd"/>
      <w:r w:rsidRPr="009E04BC">
        <w:rPr>
          <w:lang w:val="en-US"/>
        </w:rPr>
        <w:t>1,1) PRIMARY KEY,</w:t>
      </w:r>
    </w:p>
    <w:p w14:paraId="283E5D1A" w14:textId="77777777" w:rsidR="009E04BC" w:rsidRPr="009E04BC" w:rsidRDefault="009E04BC" w:rsidP="009E04BC">
      <w:pPr>
        <w:pStyle w:val="Cdigo"/>
        <w:rPr>
          <w:lang w:val="en-US"/>
        </w:rPr>
      </w:pPr>
      <w:r w:rsidRPr="009E04BC">
        <w:rPr>
          <w:lang w:val="en-US"/>
        </w:rPr>
        <w:lastRenderedPageBreak/>
        <w:t xml:space="preserve">    Nombre </w:t>
      </w:r>
      <w:proofErr w:type="gramStart"/>
      <w:r w:rsidRPr="009E04BC">
        <w:rPr>
          <w:lang w:val="en-US"/>
        </w:rPr>
        <w:t>NVARCHAR(</w:t>
      </w:r>
      <w:proofErr w:type="gramEnd"/>
      <w:r w:rsidRPr="009E04BC">
        <w:rPr>
          <w:lang w:val="en-US"/>
        </w:rPr>
        <w:t>100) NOT NULL,</w:t>
      </w:r>
    </w:p>
    <w:p w14:paraId="7B8687FB" w14:textId="77777777" w:rsidR="009E04BC" w:rsidRPr="009E04BC" w:rsidRDefault="009E04BC" w:rsidP="009E04BC">
      <w:pPr>
        <w:pStyle w:val="Cdigo"/>
        <w:rPr>
          <w:lang w:val="en-US"/>
        </w:rPr>
      </w:pPr>
      <w:r w:rsidRPr="009E04BC">
        <w:rPr>
          <w:lang w:val="en-US"/>
        </w:rPr>
        <w:t xml:space="preserve">    </w:t>
      </w:r>
      <w:proofErr w:type="spellStart"/>
      <w:r w:rsidRPr="009E04BC">
        <w:rPr>
          <w:lang w:val="en-US"/>
        </w:rPr>
        <w:t>Precio</w:t>
      </w:r>
      <w:proofErr w:type="spellEnd"/>
      <w:r w:rsidRPr="009E04BC">
        <w:rPr>
          <w:lang w:val="en-US"/>
        </w:rPr>
        <w:t xml:space="preserve"> </w:t>
      </w:r>
      <w:proofErr w:type="gramStart"/>
      <w:r w:rsidRPr="009E04BC">
        <w:rPr>
          <w:lang w:val="en-US"/>
        </w:rPr>
        <w:t>DECIMAL(</w:t>
      </w:r>
      <w:proofErr w:type="gramEnd"/>
      <w:r w:rsidRPr="009E04BC">
        <w:rPr>
          <w:lang w:val="en-US"/>
        </w:rPr>
        <w:t>10,2) NOT NULL,</w:t>
      </w:r>
    </w:p>
    <w:p w14:paraId="731BAAB5" w14:textId="77777777" w:rsidR="009E04BC" w:rsidRPr="009E04BC" w:rsidRDefault="009E04BC" w:rsidP="009E04BC">
      <w:pPr>
        <w:pStyle w:val="Cdigo"/>
        <w:rPr>
          <w:lang w:val="en-US"/>
        </w:rPr>
      </w:pPr>
      <w:r w:rsidRPr="009E04BC">
        <w:rPr>
          <w:lang w:val="en-US"/>
        </w:rPr>
        <w:t xml:space="preserve">    Stock INT NOT NULL DEFAULT 0</w:t>
      </w:r>
    </w:p>
    <w:p w14:paraId="0770CBC8" w14:textId="77777777" w:rsidR="009E04BC" w:rsidRDefault="009E04BC" w:rsidP="009E04BC">
      <w:pPr>
        <w:pStyle w:val="Cdigo"/>
      </w:pPr>
      <w:r>
        <w:t>);</w:t>
      </w:r>
    </w:p>
    <w:p w14:paraId="0D466C09" w14:textId="77777777" w:rsidR="009E04BC" w:rsidRDefault="009E04BC" w:rsidP="009E04BC">
      <w:pPr>
        <w:pStyle w:val="Cdigo"/>
      </w:pPr>
      <w:r>
        <w:t>GO</w:t>
      </w:r>
    </w:p>
    <w:p w14:paraId="61AB4778" w14:textId="77777777" w:rsidR="009E04BC" w:rsidRDefault="009E04BC" w:rsidP="009E04BC">
      <w:pPr>
        <w:pStyle w:val="Cdigo"/>
      </w:pPr>
    </w:p>
    <w:p w14:paraId="02E1BB43" w14:textId="77777777" w:rsidR="009E04BC" w:rsidRDefault="009E04BC" w:rsidP="009E04BC">
      <w:pPr>
        <w:pStyle w:val="Cdigo"/>
      </w:pPr>
      <w:r>
        <w:t>-- Tabla de Ventas</w:t>
      </w:r>
    </w:p>
    <w:p w14:paraId="28D9A5B3" w14:textId="77777777" w:rsidR="009E04BC" w:rsidRDefault="009E04BC" w:rsidP="009E04BC">
      <w:pPr>
        <w:pStyle w:val="Cdigo"/>
      </w:pPr>
      <w:r>
        <w:t>CREATE TABLE Ventas (</w:t>
      </w:r>
    </w:p>
    <w:p w14:paraId="40B68BE3" w14:textId="77777777" w:rsidR="009E04BC" w:rsidRPr="009E04BC" w:rsidRDefault="009E04BC" w:rsidP="009E04BC">
      <w:pPr>
        <w:pStyle w:val="Cdigo"/>
        <w:rPr>
          <w:lang w:val="en-US"/>
        </w:rPr>
      </w:pPr>
      <w:r>
        <w:t xml:space="preserve">    </w:t>
      </w:r>
      <w:proofErr w:type="spellStart"/>
      <w:r w:rsidRPr="009E04BC">
        <w:rPr>
          <w:lang w:val="en-US"/>
        </w:rPr>
        <w:t>VentaID</w:t>
      </w:r>
      <w:proofErr w:type="spellEnd"/>
      <w:r w:rsidRPr="009E04BC">
        <w:rPr>
          <w:lang w:val="en-US"/>
        </w:rPr>
        <w:t xml:space="preserve"> INT </w:t>
      </w:r>
      <w:proofErr w:type="gramStart"/>
      <w:r w:rsidRPr="009E04BC">
        <w:rPr>
          <w:lang w:val="en-US"/>
        </w:rPr>
        <w:t>IDENTITY(</w:t>
      </w:r>
      <w:proofErr w:type="gramEnd"/>
      <w:r w:rsidRPr="009E04BC">
        <w:rPr>
          <w:lang w:val="en-US"/>
        </w:rPr>
        <w:t>1,1) PRIMARY KEY,</w:t>
      </w:r>
    </w:p>
    <w:p w14:paraId="3621555D" w14:textId="77777777" w:rsidR="009E04BC" w:rsidRPr="009E04BC" w:rsidRDefault="009E04BC" w:rsidP="009E04BC">
      <w:pPr>
        <w:pStyle w:val="Cdigo"/>
        <w:rPr>
          <w:lang w:val="en-US"/>
        </w:rPr>
      </w:pPr>
      <w:r w:rsidRPr="009E04BC">
        <w:rPr>
          <w:lang w:val="en-US"/>
        </w:rPr>
        <w:t xml:space="preserve">    </w:t>
      </w:r>
      <w:proofErr w:type="spellStart"/>
      <w:r w:rsidRPr="009E04BC">
        <w:rPr>
          <w:lang w:val="en-US"/>
        </w:rPr>
        <w:t>ClienteID</w:t>
      </w:r>
      <w:proofErr w:type="spellEnd"/>
      <w:r w:rsidRPr="009E04BC">
        <w:rPr>
          <w:lang w:val="en-US"/>
        </w:rPr>
        <w:t xml:space="preserve"> INT,</w:t>
      </w:r>
    </w:p>
    <w:p w14:paraId="37D498B8" w14:textId="77777777" w:rsidR="009E04BC" w:rsidRPr="009E04BC" w:rsidRDefault="009E04BC" w:rsidP="009E04BC">
      <w:pPr>
        <w:pStyle w:val="Cdigo"/>
        <w:rPr>
          <w:lang w:val="en-US"/>
        </w:rPr>
      </w:pPr>
      <w:r w:rsidRPr="009E04BC">
        <w:rPr>
          <w:lang w:val="en-US"/>
        </w:rPr>
        <w:t xml:space="preserve">    </w:t>
      </w:r>
      <w:proofErr w:type="spellStart"/>
      <w:r w:rsidRPr="009E04BC">
        <w:rPr>
          <w:lang w:val="en-US"/>
        </w:rPr>
        <w:t>FechaVenta</w:t>
      </w:r>
      <w:proofErr w:type="spellEnd"/>
      <w:r w:rsidRPr="009E04BC">
        <w:rPr>
          <w:lang w:val="en-US"/>
        </w:rPr>
        <w:t xml:space="preserve"> DATETIME DEFAULT </w:t>
      </w:r>
      <w:proofErr w:type="gramStart"/>
      <w:r w:rsidRPr="009E04BC">
        <w:rPr>
          <w:lang w:val="en-US"/>
        </w:rPr>
        <w:t>GETDATE(</w:t>
      </w:r>
      <w:proofErr w:type="gramEnd"/>
      <w:r w:rsidRPr="009E04BC">
        <w:rPr>
          <w:lang w:val="en-US"/>
        </w:rPr>
        <w:t>),</w:t>
      </w:r>
    </w:p>
    <w:p w14:paraId="71F38CB4" w14:textId="77777777" w:rsidR="009E04BC" w:rsidRPr="009E04BC" w:rsidRDefault="009E04BC" w:rsidP="009E04BC">
      <w:pPr>
        <w:pStyle w:val="Cdigo"/>
        <w:rPr>
          <w:lang w:val="en-US"/>
        </w:rPr>
      </w:pPr>
      <w:r w:rsidRPr="009E04BC">
        <w:rPr>
          <w:lang w:val="en-US"/>
        </w:rPr>
        <w:t xml:space="preserve">    Total </w:t>
      </w:r>
      <w:proofErr w:type="gramStart"/>
      <w:r w:rsidRPr="009E04BC">
        <w:rPr>
          <w:lang w:val="en-US"/>
        </w:rPr>
        <w:t>DECIMAL(</w:t>
      </w:r>
      <w:proofErr w:type="gramEnd"/>
      <w:r w:rsidRPr="009E04BC">
        <w:rPr>
          <w:lang w:val="en-US"/>
        </w:rPr>
        <w:t>10,2) NOT NULL,</w:t>
      </w:r>
    </w:p>
    <w:p w14:paraId="2769C8A2" w14:textId="77777777" w:rsidR="009E04BC" w:rsidRPr="009E04BC" w:rsidRDefault="009E04BC" w:rsidP="009E04BC">
      <w:pPr>
        <w:pStyle w:val="Cdigo"/>
        <w:rPr>
          <w:lang w:val="en-US"/>
        </w:rPr>
      </w:pPr>
      <w:r w:rsidRPr="009E04BC">
        <w:rPr>
          <w:lang w:val="en-US"/>
        </w:rPr>
        <w:t xml:space="preserve">    FOREIGN KEY (</w:t>
      </w:r>
      <w:proofErr w:type="spellStart"/>
      <w:r w:rsidRPr="009E04BC">
        <w:rPr>
          <w:lang w:val="en-US"/>
        </w:rPr>
        <w:t>ClienteID</w:t>
      </w:r>
      <w:proofErr w:type="spellEnd"/>
      <w:r w:rsidRPr="009E04BC">
        <w:rPr>
          <w:lang w:val="en-US"/>
        </w:rPr>
        <w:t xml:space="preserve">) REFERENCES </w:t>
      </w:r>
      <w:proofErr w:type="spellStart"/>
      <w:proofErr w:type="gramStart"/>
      <w:r w:rsidRPr="009E04BC">
        <w:rPr>
          <w:lang w:val="en-US"/>
        </w:rPr>
        <w:t>Clientes</w:t>
      </w:r>
      <w:proofErr w:type="spellEnd"/>
      <w:r w:rsidRPr="009E04BC">
        <w:rPr>
          <w:lang w:val="en-US"/>
        </w:rPr>
        <w:t>(</w:t>
      </w:r>
      <w:proofErr w:type="spellStart"/>
      <w:proofErr w:type="gramEnd"/>
      <w:r w:rsidRPr="009E04BC">
        <w:rPr>
          <w:lang w:val="en-US"/>
        </w:rPr>
        <w:t>ClienteID</w:t>
      </w:r>
      <w:proofErr w:type="spellEnd"/>
      <w:r w:rsidRPr="009E04BC">
        <w:rPr>
          <w:lang w:val="en-US"/>
        </w:rPr>
        <w:t>)</w:t>
      </w:r>
    </w:p>
    <w:p w14:paraId="2042B06B" w14:textId="77777777" w:rsidR="009E04BC" w:rsidRDefault="009E04BC" w:rsidP="009E04BC">
      <w:pPr>
        <w:pStyle w:val="Cdigo"/>
      </w:pPr>
      <w:r>
        <w:t>);</w:t>
      </w:r>
    </w:p>
    <w:p w14:paraId="3976A9E0" w14:textId="77777777" w:rsidR="009E04BC" w:rsidRDefault="009E04BC" w:rsidP="009E04BC">
      <w:pPr>
        <w:pStyle w:val="Cdigo"/>
      </w:pPr>
      <w:r>
        <w:t>GO</w:t>
      </w:r>
    </w:p>
    <w:p w14:paraId="185FC846" w14:textId="77777777" w:rsidR="009E04BC" w:rsidRDefault="009E04BC" w:rsidP="009E04BC">
      <w:pPr>
        <w:pStyle w:val="Cdigo"/>
      </w:pPr>
    </w:p>
    <w:p w14:paraId="2D92ED5D" w14:textId="77777777" w:rsidR="009E04BC" w:rsidRDefault="009E04BC" w:rsidP="009E04BC">
      <w:pPr>
        <w:pStyle w:val="Cdigo"/>
      </w:pPr>
      <w:r>
        <w:t>-- Tabla de Detalles de Ventas</w:t>
      </w:r>
    </w:p>
    <w:p w14:paraId="78A8CAA5" w14:textId="77777777" w:rsidR="009E04BC" w:rsidRPr="009E04BC" w:rsidRDefault="009E04BC" w:rsidP="009E04BC">
      <w:pPr>
        <w:pStyle w:val="Cdigo"/>
        <w:rPr>
          <w:lang w:val="en-US"/>
        </w:rPr>
      </w:pPr>
      <w:r w:rsidRPr="009E04BC">
        <w:rPr>
          <w:lang w:val="en-US"/>
        </w:rPr>
        <w:t xml:space="preserve">CREATE TABLE </w:t>
      </w:r>
      <w:proofErr w:type="spellStart"/>
      <w:r w:rsidRPr="009E04BC">
        <w:rPr>
          <w:lang w:val="en-US"/>
        </w:rPr>
        <w:t>DetalleVentas</w:t>
      </w:r>
      <w:proofErr w:type="spellEnd"/>
      <w:r w:rsidRPr="009E04BC">
        <w:rPr>
          <w:lang w:val="en-US"/>
        </w:rPr>
        <w:t xml:space="preserve"> (</w:t>
      </w:r>
    </w:p>
    <w:p w14:paraId="7E730F2D" w14:textId="77777777" w:rsidR="009E04BC" w:rsidRPr="009E04BC" w:rsidRDefault="009E04BC" w:rsidP="009E04BC">
      <w:pPr>
        <w:pStyle w:val="Cdigo"/>
        <w:rPr>
          <w:lang w:val="en-US"/>
        </w:rPr>
      </w:pPr>
      <w:r w:rsidRPr="009E04BC">
        <w:rPr>
          <w:lang w:val="en-US"/>
        </w:rPr>
        <w:t xml:space="preserve">    </w:t>
      </w:r>
      <w:proofErr w:type="spellStart"/>
      <w:r w:rsidRPr="009E04BC">
        <w:rPr>
          <w:lang w:val="en-US"/>
        </w:rPr>
        <w:t>DetalleID</w:t>
      </w:r>
      <w:proofErr w:type="spellEnd"/>
      <w:r w:rsidRPr="009E04BC">
        <w:rPr>
          <w:lang w:val="en-US"/>
        </w:rPr>
        <w:t xml:space="preserve"> INT </w:t>
      </w:r>
      <w:proofErr w:type="gramStart"/>
      <w:r w:rsidRPr="009E04BC">
        <w:rPr>
          <w:lang w:val="en-US"/>
        </w:rPr>
        <w:t>IDENTITY(</w:t>
      </w:r>
      <w:proofErr w:type="gramEnd"/>
      <w:r w:rsidRPr="009E04BC">
        <w:rPr>
          <w:lang w:val="en-US"/>
        </w:rPr>
        <w:t>1,1) PRIMARY KEY,</w:t>
      </w:r>
    </w:p>
    <w:p w14:paraId="1F1A3FA4" w14:textId="77777777" w:rsidR="009E04BC" w:rsidRPr="00A95713" w:rsidRDefault="009E04BC" w:rsidP="009E04BC">
      <w:pPr>
        <w:pStyle w:val="Cdigo"/>
        <w:rPr>
          <w:lang w:val="en-US"/>
        </w:rPr>
      </w:pPr>
      <w:r w:rsidRPr="009E04BC">
        <w:rPr>
          <w:lang w:val="en-US"/>
        </w:rPr>
        <w:t xml:space="preserve">    </w:t>
      </w:r>
      <w:r w:rsidRPr="00A95713">
        <w:rPr>
          <w:lang w:val="en-US"/>
        </w:rPr>
        <w:t>VentaID INT,</w:t>
      </w:r>
    </w:p>
    <w:p w14:paraId="4D0827A8" w14:textId="77777777" w:rsidR="009E04BC" w:rsidRPr="009E04BC" w:rsidRDefault="009E04BC" w:rsidP="009E04BC">
      <w:pPr>
        <w:pStyle w:val="Cdigo"/>
        <w:rPr>
          <w:lang w:val="en-US"/>
        </w:rPr>
      </w:pPr>
      <w:r w:rsidRPr="00A95713">
        <w:rPr>
          <w:lang w:val="en-US"/>
        </w:rPr>
        <w:t xml:space="preserve">    </w:t>
      </w:r>
      <w:proofErr w:type="spellStart"/>
      <w:r w:rsidRPr="009E04BC">
        <w:rPr>
          <w:lang w:val="en-US"/>
        </w:rPr>
        <w:t>ProductoID</w:t>
      </w:r>
      <w:proofErr w:type="spellEnd"/>
      <w:r w:rsidRPr="009E04BC">
        <w:rPr>
          <w:lang w:val="en-US"/>
        </w:rPr>
        <w:t xml:space="preserve"> INT,</w:t>
      </w:r>
    </w:p>
    <w:p w14:paraId="4CE630E5" w14:textId="77777777" w:rsidR="009E04BC" w:rsidRPr="009E04BC" w:rsidRDefault="009E04BC" w:rsidP="009E04BC">
      <w:pPr>
        <w:pStyle w:val="Cdigo"/>
        <w:rPr>
          <w:lang w:val="en-US"/>
        </w:rPr>
      </w:pPr>
      <w:r w:rsidRPr="009E04BC">
        <w:rPr>
          <w:lang w:val="en-US"/>
        </w:rPr>
        <w:t xml:space="preserve">    </w:t>
      </w:r>
      <w:proofErr w:type="spellStart"/>
      <w:r w:rsidRPr="009E04BC">
        <w:rPr>
          <w:lang w:val="en-US"/>
        </w:rPr>
        <w:t>Cantidad</w:t>
      </w:r>
      <w:proofErr w:type="spellEnd"/>
      <w:r w:rsidRPr="009E04BC">
        <w:rPr>
          <w:lang w:val="en-US"/>
        </w:rPr>
        <w:t xml:space="preserve"> INT NOT NULL,</w:t>
      </w:r>
    </w:p>
    <w:p w14:paraId="35EEAB5E" w14:textId="77777777" w:rsidR="009E04BC" w:rsidRPr="009E04BC" w:rsidRDefault="009E04BC" w:rsidP="009E04BC">
      <w:pPr>
        <w:pStyle w:val="Cdigo"/>
        <w:rPr>
          <w:lang w:val="en-US"/>
        </w:rPr>
      </w:pPr>
      <w:r w:rsidRPr="009E04BC">
        <w:rPr>
          <w:lang w:val="en-US"/>
        </w:rPr>
        <w:t xml:space="preserve">    Subtotal </w:t>
      </w:r>
      <w:proofErr w:type="gramStart"/>
      <w:r w:rsidRPr="009E04BC">
        <w:rPr>
          <w:lang w:val="en-US"/>
        </w:rPr>
        <w:t>DECIMAL(</w:t>
      </w:r>
      <w:proofErr w:type="gramEnd"/>
      <w:r w:rsidRPr="009E04BC">
        <w:rPr>
          <w:lang w:val="en-US"/>
        </w:rPr>
        <w:t>10,2) NOT NULL,</w:t>
      </w:r>
    </w:p>
    <w:p w14:paraId="2030F763" w14:textId="77777777" w:rsidR="009E04BC" w:rsidRPr="009E04BC" w:rsidRDefault="009E04BC" w:rsidP="009E04BC">
      <w:pPr>
        <w:pStyle w:val="Cdigo"/>
        <w:rPr>
          <w:lang w:val="en-US"/>
        </w:rPr>
      </w:pPr>
      <w:r w:rsidRPr="009E04BC">
        <w:rPr>
          <w:lang w:val="en-US"/>
        </w:rPr>
        <w:t xml:space="preserve">    FOREIGN KEY (</w:t>
      </w:r>
      <w:proofErr w:type="spellStart"/>
      <w:r w:rsidRPr="009E04BC">
        <w:rPr>
          <w:lang w:val="en-US"/>
        </w:rPr>
        <w:t>VentaID</w:t>
      </w:r>
      <w:proofErr w:type="spellEnd"/>
      <w:r w:rsidRPr="009E04BC">
        <w:rPr>
          <w:lang w:val="en-US"/>
        </w:rPr>
        <w:t xml:space="preserve">) REFERENCES </w:t>
      </w:r>
      <w:proofErr w:type="gramStart"/>
      <w:r w:rsidRPr="009E04BC">
        <w:rPr>
          <w:lang w:val="en-US"/>
        </w:rPr>
        <w:t>Ventas(</w:t>
      </w:r>
      <w:proofErr w:type="spellStart"/>
      <w:proofErr w:type="gramEnd"/>
      <w:r w:rsidRPr="009E04BC">
        <w:rPr>
          <w:lang w:val="en-US"/>
        </w:rPr>
        <w:t>VentaID</w:t>
      </w:r>
      <w:proofErr w:type="spellEnd"/>
      <w:r w:rsidRPr="009E04BC">
        <w:rPr>
          <w:lang w:val="en-US"/>
        </w:rPr>
        <w:t>),</w:t>
      </w:r>
    </w:p>
    <w:p w14:paraId="118F5A53" w14:textId="77777777" w:rsidR="009E04BC" w:rsidRPr="009E04BC" w:rsidRDefault="009E04BC" w:rsidP="009E04BC">
      <w:pPr>
        <w:pStyle w:val="Cdigo"/>
        <w:rPr>
          <w:lang w:val="en-US"/>
        </w:rPr>
      </w:pPr>
      <w:r w:rsidRPr="009E04BC">
        <w:rPr>
          <w:lang w:val="en-US"/>
        </w:rPr>
        <w:t xml:space="preserve">    FOREIGN KEY (</w:t>
      </w:r>
      <w:proofErr w:type="spellStart"/>
      <w:r w:rsidRPr="009E04BC">
        <w:rPr>
          <w:lang w:val="en-US"/>
        </w:rPr>
        <w:t>ProductoID</w:t>
      </w:r>
      <w:proofErr w:type="spellEnd"/>
      <w:r w:rsidRPr="009E04BC">
        <w:rPr>
          <w:lang w:val="en-US"/>
        </w:rPr>
        <w:t xml:space="preserve">) REFERENCES </w:t>
      </w:r>
      <w:proofErr w:type="spellStart"/>
      <w:proofErr w:type="gramStart"/>
      <w:r w:rsidRPr="009E04BC">
        <w:rPr>
          <w:lang w:val="en-US"/>
        </w:rPr>
        <w:t>Productos</w:t>
      </w:r>
      <w:proofErr w:type="spellEnd"/>
      <w:r w:rsidRPr="009E04BC">
        <w:rPr>
          <w:lang w:val="en-US"/>
        </w:rPr>
        <w:t>(</w:t>
      </w:r>
      <w:proofErr w:type="spellStart"/>
      <w:proofErr w:type="gramEnd"/>
      <w:r w:rsidRPr="009E04BC">
        <w:rPr>
          <w:lang w:val="en-US"/>
        </w:rPr>
        <w:t>ProductoID</w:t>
      </w:r>
      <w:proofErr w:type="spellEnd"/>
      <w:r w:rsidRPr="009E04BC">
        <w:rPr>
          <w:lang w:val="en-US"/>
        </w:rPr>
        <w:t>)</w:t>
      </w:r>
    </w:p>
    <w:p w14:paraId="4388CEF6" w14:textId="77777777" w:rsidR="009E04BC" w:rsidRDefault="009E04BC" w:rsidP="009E04BC">
      <w:pPr>
        <w:pStyle w:val="Cdigo"/>
      </w:pPr>
      <w:r>
        <w:t>);</w:t>
      </w:r>
    </w:p>
    <w:p w14:paraId="502BCA15" w14:textId="72787EAB" w:rsidR="00747FDB" w:rsidRPr="003005A0" w:rsidRDefault="009E04BC" w:rsidP="009E04BC">
      <w:pPr>
        <w:pStyle w:val="Cdigo"/>
      </w:pPr>
      <w:r>
        <w:t>GO</w:t>
      </w:r>
    </w:p>
    <w:p w14:paraId="5B75FDA5" w14:textId="77777777" w:rsidR="00840414" w:rsidRDefault="00840414" w:rsidP="00840414"/>
    <w:p w14:paraId="70E2C208" w14:textId="4CD6F14C" w:rsidR="00840414" w:rsidRDefault="00840414" w:rsidP="00840414">
      <w:r>
        <w:t>En este diseño:</w:t>
      </w:r>
    </w:p>
    <w:p w14:paraId="463A8E9D" w14:textId="77777777" w:rsidR="00840414" w:rsidRDefault="00840414" w:rsidP="00840414">
      <w:pPr>
        <w:pStyle w:val="Prrafodelista"/>
        <w:numPr>
          <w:ilvl w:val="0"/>
          <w:numId w:val="54"/>
        </w:numPr>
      </w:pPr>
      <w:r>
        <w:t>La tabla Clientes almacena información de los compradores.</w:t>
      </w:r>
    </w:p>
    <w:p w14:paraId="4F7DF17B" w14:textId="77777777" w:rsidR="00840414" w:rsidRDefault="00840414" w:rsidP="00840414">
      <w:pPr>
        <w:pStyle w:val="Prrafodelista"/>
        <w:numPr>
          <w:ilvl w:val="0"/>
          <w:numId w:val="54"/>
        </w:numPr>
      </w:pPr>
      <w:r>
        <w:t>La tabla Productos guarda los productos disponibles.</w:t>
      </w:r>
    </w:p>
    <w:p w14:paraId="2DA5CA5C" w14:textId="77777777" w:rsidR="00840414" w:rsidRDefault="00840414" w:rsidP="00840414">
      <w:pPr>
        <w:pStyle w:val="Prrafodelista"/>
        <w:numPr>
          <w:ilvl w:val="0"/>
          <w:numId w:val="54"/>
        </w:numPr>
      </w:pPr>
      <w:r>
        <w:t>La tabla Ventas registra cada transacción con un cliente.</w:t>
      </w:r>
    </w:p>
    <w:p w14:paraId="4C7FC7F0" w14:textId="4C50FA9F" w:rsidR="00747FDB" w:rsidRPr="003005A0" w:rsidRDefault="00840414" w:rsidP="00840414">
      <w:pPr>
        <w:pStyle w:val="Prrafodelista"/>
        <w:numPr>
          <w:ilvl w:val="0"/>
          <w:numId w:val="54"/>
        </w:numPr>
      </w:pPr>
      <w:r>
        <w:t xml:space="preserve">La tabla </w:t>
      </w:r>
      <w:proofErr w:type="spellStart"/>
      <w:r>
        <w:t>DetalleVentas</w:t>
      </w:r>
      <w:proofErr w:type="spellEnd"/>
      <w:r>
        <w:t xml:space="preserve"> desglosa cada venta con los productos comprados.</w:t>
      </w:r>
    </w:p>
    <w:p w14:paraId="1A5E8699" w14:textId="77777777" w:rsidR="00747FDB" w:rsidRPr="003005A0" w:rsidRDefault="00747FDB" w:rsidP="00FA38C4"/>
    <w:p w14:paraId="6D42DA04" w14:textId="77777777" w:rsidR="00840414" w:rsidRPr="00840414" w:rsidRDefault="00840414" w:rsidP="00840414">
      <w:pPr>
        <w:rPr>
          <w:b/>
          <w:bCs/>
        </w:rPr>
      </w:pPr>
      <w:r w:rsidRPr="00840414">
        <w:rPr>
          <w:b/>
          <w:bCs/>
        </w:rPr>
        <w:t>Creación de Vistas para Análisis</w:t>
      </w:r>
    </w:p>
    <w:p w14:paraId="37EF056A" w14:textId="38B2BBD9" w:rsidR="00747FDB" w:rsidRPr="003005A0" w:rsidRDefault="00840414" w:rsidP="00840414">
      <w:r>
        <w:t>Las vistas permiten obtener datos específicos sin afectar el rendimiento de la base de datos.</w:t>
      </w:r>
    </w:p>
    <w:p w14:paraId="2971588A" w14:textId="77777777" w:rsidR="002125BB" w:rsidRDefault="002125BB" w:rsidP="002125BB">
      <w:pPr>
        <w:pStyle w:val="Cdigo"/>
      </w:pPr>
      <w:r>
        <w:t>-- Vista para obtener todas las ventas con datos del cliente</w:t>
      </w:r>
    </w:p>
    <w:p w14:paraId="7C5E6A04" w14:textId="77777777" w:rsidR="002125BB" w:rsidRDefault="002125BB" w:rsidP="002125BB">
      <w:pPr>
        <w:pStyle w:val="Cdigo"/>
      </w:pPr>
      <w:r>
        <w:t xml:space="preserve">CREATE VIEW </w:t>
      </w:r>
      <w:proofErr w:type="spellStart"/>
      <w:r>
        <w:t>Vista_VentasClientes</w:t>
      </w:r>
      <w:proofErr w:type="spellEnd"/>
      <w:r>
        <w:t xml:space="preserve"> AS</w:t>
      </w:r>
    </w:p>
    <w:p w14:paraId="4D160B05" w14:textId="77777777" w:rsidR="002125BB" w:rsidRDefault="002125BB" w:rsidP="002125BB">
      <w:pPr>
        <w:pStyle w:val="Cdigo"/>
      </w:pPr>
      <w:r>
        <w:t xml:space="preserve">SELECT </w:t>
      </w:r>
      <w:proofErr w:type="spellStart"/>
      <w:proofErr w:type="gramStart"/>
      <w:r>
        <w:t>V.VentaID</w:t>
      </w:r>
      <w:proofErr w:type="spellEnd"/>
      <w:proofErr w:type="gramEnd"/>
      <w:r>
        <w:t xml:space="preserve">, </w:t>
      </w:r>
      <w:proofErr w:type="spellStart"/>
      <w:r>
        <w:t>C.Nombre</w:t>
      </w:r>
      <w:proofErr w:type="spellEnd"/>
      <w:r>
        <w:t xml:space="preserve"> AS Cliente, </w:t>
      </w:r>
      <w:proofErr w:type="spellStart"/>
      <w:r>
        <w:t>V.FechaVenta</w:t>
      </w:r>
      <w:proofErr w:type="spellEnd"/>
      <w:r>
        <w:t xml:space="preserve">, </w:t>
      </w:r>
      <w:proofErr w:type="spellStart"/>
      <w:r>
        <w:t>V.Total</w:t>
      </w:r>
      <w:proofErr w:type="spellEnd"/>
    </w:p>
    <w:p w14:paraId="61B1AA7D" w14:textId="77777777" w:rsidR="002125BB" w:rsidRDefault="002125BB" w:rsidP="002125BB">
      <w:pPr>
        <w:pStyle w:val="Cdigo"/>
      </w:pPr>
      <w:r>
        <w:t>FROM Ventas V</w:t>
      </w:r>
    </w:p>
    <w:p w14:paraId="77E657EC" w14:textId="77777777" w:rsidR="002125BB" w:rsidRPr="002125BB" w:rsidRDefault="002125BB" w:rsidP="002125BB">
      <w:pPr>
        <w:pStyle w:val="Cdigo"/>
        <w:rPr>
          <w:lang w:val="en-US"/>
        </w:rPr>
      </w:pPr>
      <w:r w:rsidRPr="002125BB">
        <w:rPr>
          <w:lang w:val="en-US"/>
        </w:rPr>
        <w:t xml:space="preserve">JOIN </w:t>
      </w:r>
      <w:proofErr w:type="spellStart"/>
      <w:r w:rsidRPr="002125BB">
        <w:rPr>
          <w:lang w:val="en-US"/>
        </w:rPr>
        <w:t>Clientes</w:t>
      </w:r>
      <w:proofErr w:type="spellEnd"/>
      <w:r w:rsidRPr="002125BB">
        <w:rPr>
          <w:lang w:val="en-US"/>
        </w:rPr>
        <w:t xml:space="preserve"> C ON </w:t>
      </w:r>
      <w:proofErr w:type="spellStart"/>
      <w:proofErr w:type="gramStart"/>
      <w:r w:rsidRPr="002125BB">
        <w:rPr>
          <w:lang w:val="en-US"/>
        </w:rPr>
        <w:t>V.ClienteID</w:t>
      </w:r>
      <w:proofErr w:type="spellEnd"/>
      <w:proofErr w:type="gramEnd"/>
      <w:r w:rsidRPr="002125BB">
        <w:rPr>
          <w:lang w:val="en-US"/>
        </w:rPr>
        <w:t xml:space="preserve"> = </w:t>
      </w:r>
      <w:proofErr w:type="spellStart"/>
      <w:r w:rsidRPr="002125BB">
        <w:rPr>
          <w:lang w:val="en-US"/>
        </w:rPr>
        <w:t>C.ClienteID</w:t>
      </w:r>
      <w:proofErr w:type="spellEnd"/>
      <w:r w:rsidRPr="002125BB">
        <w:rPr>
          <w:lang w:val="en-US"/>
        </w:rPr>
        <w:t>;</w:t>
      </w:r>
    </w:p>
    <w:p w14:paraId="5AC7E2C2" w14:textId="77777777" w:rsidR="002125BB" w:rsidRDefault="002125BB" w:rsidP="002125BB">
      <w:pPr>
        <w:pStyle w:val="Cdigo"/>
      </w:pPr>
      <w:r>
        <w:t>GO</w:t>
      </w:r>
    </w:p>
    <w:p w14:paraId="41530737" w14:textId="77777777" w:rsidR="002125BB" w:rsidRDefault="002125BB" w:rsidP="002125BB">
      <w:pPr>
        <w:pStyle w:val="Cdigo"/>
      </w:pPr>
    </w:p>
    <w:p w14:paraId="2948A18C" w14:textId="77777777" w:rsidR="002125BB" w:rsidRDefault="002125BB" w:rsidP="002125BB">
      <w:pPr>
        <w:pStyle w:val="Cdigo"/>
      </w:pPr>
      <w:r>
        <w:t>-- Vista para conocer el stock actual de productos</w:t>
      </w:r>
    </w:p>
    <w:p w14:paraId="626A4628" w14:textId="77777777" w:rsidR="002125BB" w:rsidRPr="002125BB" w:rsidRDefault="002125BB" w:rsidP="002125BB">
      <w:pPr>
        <w:pStyle w:val="Cdigo"/>
        <w:rPr>
          <w:lang w:val="en-US"/>
        </w:rPr>
      </w:pPr>
      <w:r w:rsidRPr="002125BB">
        <w:rPr>
          <w:lang w:val="en-US"/>
        </w:rPr>
        <w:lastRenderedPageBreak/>
        <w:t xml:space="preserve">CREATE VIEW </w:t>
      </w:r>
      <w:proofErr w:type="spellStart"/>
      <w:r w:rsidRPr="002125BB">
        <w:rPr>
          <w:lang w:val="en-US"/>
        </w:rPr>
        <w:t>Vista_StockProductos</w:t>
      </w:r>
      <w:proofErr w:type="spellEnd"/>
      <w:r w:rsidRPr="002125BB">
        <w:rPr>
          <w:lang w:val="en-US"/>
        </w:rPr>
        <w:t xml:space="preserve"> AS</w:t>
      </w:r>
    </w:p>
    <w:p w14:paraId="2212659E" w14:textId="77777777" w:rsidR="002125BB" w:rsidRPr="002125BB" w:rsidRDefault="002125BB" w:rsidP="002125BB">
      <w:pPr>
        <w:pStyle w:val="Cdigo"/>
        <w:rPr>
          <w:lang w:val="en-US"/>
        </w:rPr>
      </w:pPr>
      <w:r w:rsidRPr="002125BB">
        <w:rPr>
          <w:lang w:val="en-US"/>
        </w:rPr>
        <w:t xml:space="preserve">SELECT </w:t>
      </w:r>
      <w:proofErr w:type="spellStart"/>
      <w:r w:rsidRPr="002125BB">
        <w:rPr>
          <w:lang w:val="en-US"/>
        </w:rPr>
        <w:t>ProductoID</w:t>
      </w:r>
      <w:proofErr w:type="spellEnd"/>
      <w:r w:rsidRPr="002125BB">
        <w:rPr>
          <w:lang w:val="en-US"/>
        </w:rPr>
        <w:t xml:space="preserve">, </w:t>
      </w:r>
      <w:proofErr w:type="spellStart"/>
      <w:r w:rsidRPr="002125BB">
        <w:rPr>
          <w:lang w:val="en-US"/>
        </w:rPr>
        <w:t>Nombre</w:t>
      </w:r>
      <w:proofErr w:type="spellEnd"/>
      <w:r w:rsidRPr="002125BB">
        <w:rPr>
          <w:lang w:val="en-US"/>
        </w:rPr>
        <w:t>, Stock</w:t>
      </w:r>
    </w:p>
    <w:p w14:paraId="36D12641" w14:textId="77777777" w:rsidR="002125BB" w:rsidRDefault="002125BB" w:rsidP="002125BB">
      <w:pPr>
        <w:pStyle w:val="Cdigo"/>
      </w:pPr>
      <w:r>
        <w:t>FROM Productos;</w:t>
      </w:r>
    </w:p>
    <w:p w14:paraId="552A5CDD" w14:textId="10B56CE0" w:rsidR="00747FDB" w:rsidRPr="003005A0" w:rsidRDefault="002125BB" w:rsidP="002125BB">
      <w:pPr>
        <w:pStyle w:val="Cdigo"/>
      </w:pPr>
      <w:r>
        <w:t>GO</w:t>
      </w:r>
    </w:p>
    <w:p w14:paraId="18ED8CD4" w14:textId="77777777" w:rsidR="00747FDB" w:rsidRPr="003005A0" w:rsidRDefault="00747FDB" w:rsidP="00FA38C4"/>
    <w:p w14:paraId="029B44C3" w14:textId="77777777" w:rsidR="002865F2" w:rsidRDefault="002865F2" w:rsidP="002865F2">
      <w:r>
        <w:t>Con estas vistas, la empresa puede consultar fácilmente las ventas realizadas y el inventario disponible.</w:t>
      </w:r>
    </w:p>
    <w:p w14:paraId="19A99587" w14:textId="77777777" w:rsidR="002865F2" w:rsidRDefault="002865F2" w:rsidP="002865F2"/>
    <w:p w14:paraId="19DA27BA" w14:textId="585491AE" w:rsidR="002865F2" w:rsidRPr="002865F2" w:rsidRDefault="002865F2" w:rsidP="002865F2">
      <w:pPr>
        <w:rPr>
          <w:b/>
          <w:bCs/>
        </w:rPr>
      </w:pPr>
      <w:r w:rsidRPr="002865F2">
        <w:rPr>
          <w:b/>
          <w:bCs/>
        </w:rPr>
        <w:t>Creación de Procedimientos Almacenados</w:t>
      </w:r>
    </w:p>
    <w:p w14:paraId="7EF58967" w14:textId="6132C038" w:rsidR="00747FDB" w:rsidRPr="003005A0" w:rsidRDefault="002865F2" w:rsidP="002865F2">
      <w:r>
        <w:t>Los procedimientos almacenados permiten ejecutar consultas complejas de manera eficiente.</w:t>
      </w:r>
    </w:p>
    <w:p w14:paraId="122D640F" w14:textId="77777777" w:rsidR="002865F2" w:rsidRDefault="002865F2" w:rsidP="002865F2">
      <w:pPr>
        <w:pStyle w:val="Cdigo"/>
      </w:pPr>
      <w:r>
        <w:t>-- Procedimiento para registrar una venta</w:t>
      </w:r>
    </w:p>
    <w:p w14:paraId="72643C48" w14:textId="77777777" w:rsidR="002865F2" w:rsidRDefault="002865F2" w:rsidP="002865F2">
      <w:pPr>
        <w:pStyle w:val="Cdigo"/>
      </w:pPr>
      <w:r>
        <w:t xml:space="preserve">CREATE PROCEDURE </w:t>
      </w:r>
      <w:proofErr w:type="spellStart"/>
      <w:r>
        <w:t>RegistrarVenta</w:t>
      </w:r>
      <w:proofErr w:type="spellEnd"/>
    </w:p>
    <w:p w14:paraId="0A699623" w14:textId="77777777" w:rsidR="002865F2" w:rsidRPr="002865F2" w:rsidRDefault="002865F2" w:rsidP="002865F2">
      <w:pPr>
        <w:pStyle w:val="Cdigo"/>
        <w:rPr>
          <w:lang w:val="en-US"/>
        </w:rPr>
      </w:pPr>
      <w:r>
        <w:t xml:space="preserve">    </w:t>
      </w:r>
      <w:r w:rsidRPr="002865F2">
        <w:rPr>
          <w:lang w:val="en-US"/>
        </w:rPr>
        <w:t>@ClienteID INT,</w:t>
      </w:r>
    </w:p>
    <w:p w14:paraId="0FB1797C" w14:textId="77777777" w:rsidR="002865F2" w:rsidRPr="002865F2" w:rsidRDefault="002865F2" w:rsidP="002865F2">
      <w:pPr>
        <w:pStyle w:val="Cdigo"/>
        <w:rPr>
          <w:lang w:val="en-US"/>
        </w:rPr>
      </w:pPr>
      <w:r w:rsidRPr="002865F2">
        <w:rPr>
          <w:lang w:val="en-US"/>
        </w:rPr>
        <w:t xml:space="preserve">    @Total </w:t>
      </w:r>
      <w:proofErr w:type="gramStart"/>
      <w:r w:rsidRPr="002865F2">
        <w:rPr>
          <w:lang w:val="en-US"/>
        </w:rPr>
        <w:t>DECIMAL(</w:t>
      </w:r>
      <w:proofErr w:type="gramEnd"/>
      <w:r w:rsidRPr="002865F2">
        <w:rPr>
          <w:lang w:val="en-US"/>
        </w:rPr>
        <w:t>10,2)</w:t>
      </w:r>
    </w:p>
    <w:p w14:paraId="268E4970" w14:textId="77777777" w:rsidR="002865F2" w:rsidRPr="002865F2" w:rsidRDefault="002865F2" w:rsidP="002865F2">
      <w:pPr>
        <w:pStyle w:val="Cdigo"/>
        <w:rPr>
          <w:lang w:val="en-US"/>
        </w:rPr>
      </w:pPr>
      <w:r w:rsidRPr="002865F2">
        <w:rPr>
          <w:lang w:val="en-US"/>
        </w:rPr>
        <w:t>AS</w:t>
      </w:r>
    </w:p>
    <w:p w14:paraId="3BA41ACA" w14:textId="77777777" w:rsidR="002865F2" w:rsidRPr="002865F2" w:rsidRDefault="002865F2" w:rsidP="002865F2">
      <w:pPr>
        <w:pStyle w:val="Cdigo"/>
        <w:rPr>
          <w:lang w:val="en-US"/>
        </w:rPr>
      </w:pPr>
      <w:r w:rsidRPr="002865F2">
        <w:rPr>
          <w:lang w:val="en-US"/>
        </w:rPr>
        <w:t>BEGIN</w:t>
      </w:r>
    </w:p>
    <w:p w14:paraId="21A48DB4" w14:textId="77777777" w:rsidR="002865F2" w:rsidRPr="002865F2" w:rsidRDefault="002865F2" w:rsidP="002865F2">
      <w:pPr>
        <w:pStyle w:val="Cdigo"/>
        <w:rPr>
          <w:lang w:val="en-US"/>
        </w:rPr>
      </w:pPr>
      <w:r w:rsidRPr="002865F2">
        <w:rPr>
          <w:lang w:val="en-US"/>
        </w:rPr>
        <w:t xml:space="preserve">    INSERT INTO Ventas (</w:t>
      </w:r>
      <w:proofErr w:type="spellStart"/>
      <w:r w:rsidRPr="002865F2">
        <w:rPr>
          <w:lang w:val="en-US"/>
        </w:rPr>
        <w:t>ClienteID</w:t>
      </w:r>
      <w:proofErr w:type="spellEnd"/>
      <w:r w:rsidRPr="002865F2">
        <w:rPr>
          <w:lang w:val="en-US"/>
        </w:rPr>
        <w:t xml:space="preserve">, Total) </w:t>
      </w:r>
    </w:p>
    <w:p w14:paraId="40DCEF75" w14:textId="77777777" w:rsidR="002865F2" w:rsidRDefault="002865F2" w:rsidP="002865F2">
      <w:pPr>
        <w:pStyle w:val="Cdigo"/>
      </w:pPr>
      <w:r w:rsidRPr="002865F2">
        <w:rPr>
          <w:lang w:val="en-US"/>
        </w:rPr>
        <w:t xml:space="preserve">    </w:t>
      </w:r>
      <w:r>
        <w:t>VALUES (@ClienteID, @Total);</w:t>
      </w:r>
    </w:p>
    <w:p w14:paraId="76DB36C3" w14:textId="77777777" w:rsidR="002865F2" w:rsidRDefault="002865F2" w:rsidP="002865F2">
      <w:pPr>
        <w:pStyle w:val="Cdigo"/>
      </w:pPr>
      <w:r>
        <w:t xml:space="preserve">    </w:t>
      </w:r>
    </w:p>
    <w:p w14:paraId="52D0E02F" w14:textId="77777777" w:rsidR="002865F2" w:rsidRDefault="002865F2" w:rsidP="002865F2">
      <w:pPr>
        <w:pStyle w:val="Cdigo"/>
      </w:pPr>
      <w:r>
        <w:t xml:space="preserve">    SELECT SCOPE_</w:t>
      </w:r>
      <w:proofErr w:type="gramStart"/>
      <w:r>
        <w:t>IDENTITY(</w:t>
      </w:r>
      <w:proofErr w:type="gramEnd"/>
      <w:r>
        <w:t xml:space="preserve">) AS </w:t>
      </w:r>
      <w:proofErr w:type="spellStart"/>
      <w:r>
        <w:t>VentaID</w:t>
      </w:r>
      <w:proofErr w:type="spellEnd"/>
      <w:r>
        <w:t>; -- Devuelve el ID de la venta creada</w:t>
      </w:r>
    </w:p>
    <w:p w14:paraId="323542F7" w14:textId="77777777" w:rsidR="002865F2" w:rsidRDefault="002865F2" w:rsidP="002865F2">
      <w:pPr>
        <w:pStyle w:val="Cdigo"/>
      </w:pPr>
      <w:r>
        <w:t>END;</w:t>
      </w:r>
    </w:p>
    <w:p w14:paraId="57709A10" w14:textId="4056DA0B" w:rsidR="00747FDB" w:rsidRDefault="002865F2" w:rsidP="002865F2">
      <w:pPr>
        <w:pStyle w:val="Cdigo"/>
      </w:pPr>
      <w:r>
        <w:t>GO</w:t>
      </w:r>
    </w:p>
    <w:p w14:paraId="76D2FB73" w14:textId="77777777" w:rsidR="002865F2" w:rsidRDefault="002865F2" w:rsidP="002865F2"/>
    <w:p w14:paraId="2AB2887F" w14:textId="70C39D90" w:rsidR="00BB37AE" w:rsidRDefault="00BB37AE" w:rsidP="00BB37AE">
      <w:r>
        <w:t>Este procedimiento almacena una nueva venta y devuelve el ID generado.</w:t>
      </w:r>
    </w:p>
    <w:p w14:paraId="1E2B36B9" w14:textId="77777777" w:rsidR="00BB37AE" w:rsidRDefault="00BB37AE" w:rsidP="00BB37AE"/>
    <w:p w14:paraId="7ADF0EBA" w14:textId="0B8B5C8A" w:rsidR="00BB37AE" w:rsidRPr="00BB37AE" w:rsidRDefault="00BB37AE" w:rsidP="00BB37AE">
      <w:pPr>
        <w:rPr>
          <w:b/>
          <w:bCs/>
        </w:rPr>
      </w:pPr>
      <w:r w:rsidRPr="00BB37AE">
        <w:rPr>
          <w:b/>
          <w:bCs/>
        </w:rPr>
        <w:t>Creación de Funciones para Cálculos</w:t>
      </w:r>
    </w:p>
    <w:p w14:paraId="452DF935" w14:textId="5A44E643" w:rsidR="002865F2" w:rsidRDefault="00BB37AE" w:rsidP="00BB37AE">
      <w:r>
        <w:t>Las funciones permiten encapsular lógica reutilizable.</w:t>
      </w:r>
    </w:p>
    <w:p w14:paraId="071A37FE" w14:textId="77777777" w:rsidR="007A076C" w:rsidRDefault="007A076C" w:rsidP="007A076C">
      <w:pPr>
        <w:pStyle w:val="Cdigo"/>
      </w:pPr>
      <w:r>
        <w:t>-- Función para calcular el total de una venta</w:t>
      </w:r>
    </w:p>
    <w:p w14:paraId="13E2C712" w14:textId="77777777" w:rsidR="007A076C" w:rsidRPr="007A076C" w:rsidRDefault="007A076C" w:rsidP="007A076C">
      <w:pPr>
        <w:pStyle w:val="Cdigo"/>
        <w:rPr>
          <w:lang w:val="en-US"/>
        </w:rPr>
      </w:pPr>
      <w:r w:rsidRPr="007A076C">
        <w:rPr>
          <w:lang w:val="en-US"/>
        </w:rPr>
        <w:t xml:space="preserve">CREATE FUNCTION </w:t>
      </w:r>
      <w:proofErr w:type="spellStart"/>
      <w:proofErr w:type="gramStart"/>
      <w:r w:rsidRPr="007A076C">
        <w:rPr>
          <w:lang w:val="en-US"/>
        </w:rPr>
        <w:t>CalcularTotalVenta</w:t>
      </w:r>
      <w:proofErr w:type="spellEnd"/>
      <w:r w:rsidRPr="007A076C">
        <w:rPr>
          <w:lang w:val="en-US"/>
        </w:rPr>
        <w:t>(</w:t>
      </w:r>
      <w:proofErr w:type="gramEnd"/>
      <w:r w:rsidRPr="007A076C">
        <w:rPr>
          <w:lang w:val="en-US"/>
        </w:rPr>
        <w:t>@VentaID INT)</w:t>
      </w:r>
    </w:p>
    <w:p w14:paraId="7DFBAF10" w14:textId="77777777" w:rsidR="007A076C" w:rsidRPr="007A076C" w:rsidRDefault="007A076C" w:rsidP="007A076C">
      <w:pPr>
        <w:pStyle w:val="Cdigo"/>
        <w:rPr>
          <w:lang w:val="en-US"/>
        </w:rPr>
      </w:pPr>
      <w:r w:rsidRPr="007A076C">
        <w:rPr>
          <w:lang w:val="en-US"/>
        </w:rPr>
        <w:t xml:space="preserve">RETURNS </w:t>
      </w:r>
      <w:proofErr w:type="gramStart"/>
      <w:r w:rsidRPr="007A076C">
        <w:rPr>
          <w:lang w:val="en-US"/>
        </w:rPr>
        <w:t>DECIMAL(</w:t>
      </w:r>
      <w:proofErr w:type="gramEnd"/>
      <w:r w:rsidRPr="007A076C">
        <w:rPr>
          <w:lang w:val="en-US"/>
        </w:rPr>
        <w:t>10,2)</w:t>
      </w:r>
    </w:p>
    <w:p w14:paraId="3B77FB7D" w14:textId="77777777" w:rsidR="007A076C" w:rsidRPr="007A076C" w:rsidRDefault="007A076C" w:rsidP="007A076C">
      <w:pPr>
        <w:pStyle w:val="Cdigo"/>
        <w:rPr>
          <w:lang w:val="en-US"/>
        </w:rPr>
      </w:pPr>
      <w:r w:rsidRPr="007A076C">
        <w:rPr>
          <w:lang w:val="en-US"/>
        </w:rPr>
        <w:t>AS</w:t>
      </w:r>
    </w:p>
    <w:p w14:paraId="04F7BBDC" w14:textId="77777777" w:rsidR="007A076C" w:rsidRPr="007A076C" w:rsidRDefault="007A076C" w:rsidP="007A076C">
      <w:pPr>
        <w:pStyle w:val="Cdigo"/>
        <w:rPr>
          <w:lang w:val="en-US"/>
        </w:rPr>
      </w:pPr>
      <w:r w:rsidRPr="007A076C">
        <w:rPr>
          <w:lang w:val="en-US"/>
        </w:rPr>
        <w:t>BEGIN</w:t>
      </w:r>
    </w:p>
    <w:p w14:paraId="2EEEAB68" w14:textId="77777777" w:rsidR="007A076C" w:rsidRPr="007A076C" w:rsidRDefault="007A076C" w:rsidP="007A076C">
      <w:pPr>
        <w:pStyle w:val="Cdigo"/>
        <w:rPr>
          <w:lang w:val="en-US"/>
        </w:rPr>
      </w:pPr>
      <w:r w:rsidRPr="007A076C">
        <w:rPr>
          <w:lang w:val="en-US"/>
        </w:rPr>
        <w:t xml:space="preserve">    DECLARE @Total </w:t>
      </w:r>
      <w:proofErr w:type="gramStart"/>
      <w:r w:rsidRPr="007A076C">
        <w:rPr>
          <w:lang w:val="en-US"/>
        </w:rPr>
        <w:t>DECIMAL(</w:t>
      </w:r>
      <w:proofErr w:type="gramEnd"/>
      <w:r w:rsidRPr="007A076C">
        <w:rPr>
          <w:lang w:val="en-US"/>
        </w:rPr>
        <w:t>10,2);</w:t>
      </w:r>
    </w:p>
    <w:p w14:paraId="15328F5F" w14:textId="77777777" w:rsidR="007A076C" w:rsidRPr="007A076C" w:rsidRDefault="007A076C" w:rsidP="007A076C">
      <w:pPr>
        <w:pStyle w:val="Cdigo"/>
        <w:rPr>
          <w:lang w:val="en-US"/>
        </w:rPr>
      </w:pPr>
      <w:r w:rsidRPr="007A076C">
        <w:rPr>
          <w:lang w:val="en-US"/>
        </w:rPr>
        <w:t xml:space="preserve">    </w:t>
      </w:r>
    </w:p>
    <w:p w14:paraId="4FB2FA24" w14:textId="77777777" w:rsidR="007A076C" w:rsidRPr="007A076C" w:rsidRDefault="007A076C" w:rsidP="007A076C">
      <w:pPr>
        <w:pStyle w:val="Cdigo"/>
        <w:rPr>
          <w:lang w:val="en-US"/>
        </w:rPr>
      </w:pPr>
      <w:r w:rsidRPr="007A076C">
        <w:rPr>
          <w:lang w:val="en-US"/>
        </w:rPr>
        <w:t xml:space="preserve">    SELECT @Total = SUM(Subtotal)</w:t>
      </w:r>
    </w:p>
    <w:p w14:paraId="20330D9F" w14:textId="77777777" w:rsidR="007A076C" w:rsidRPr="007A076C" w:rsidRDefault="007A076C" w:rsidP="007A076C">
      <w:pPr>
        <w:pStyle w:val="Cdigo"/>
        <w:rPr>
          <w:lang w:val="en-US"/>
        </w:rPr>
      </w:pPr>
      <w:r w:rsidRPr="007A076C">
        <w:rPr>
          <w:lang w:val="en-US"/>
        </w:rPr>
        <w:t xml:space="preserve">    FROM </w:t>
      </w:r>
      <w:proofErr w:type="spellStart"/>
      <w:r w:rsidRPr="007A076C">
        <w:rPr>
          <w:lang w:val="en-US"/>
        </w:rPr>
        <w:t>DetalleVentas</w:t>
      </w:r>
      <w:proofErr w:type="spellEnd"/>
    </w:p>
    <w:p w14:paraId="619E5EBB" w14:textId="77777777" w:rsidR="007A076C" w:rsidRPr="007A076C" w:rsidRDefault="007A076C" w:rsidP="007A076C">
      <w:pPr>
        <w:pStyle w:val="Cdigo"/>
        <w:rPr>
          <w:lang w:val="en-US"/>
        </w:rPr>
      </w:pPr>
      <w:r w:rsidRPr="007A076C">
        <w:rPr>
          <w:lang w:val="en-US"/>
        </w:rPr>
        <w:t xml:space="preserve">    WHERE </w:t>
      </w:r>
      <w:proofErr w:type="spellStart"/>
      <w:r w:rsidRPr="007A076C">
        <w:rPr>
          <w:lang w:val="en-US"/>
        </w:rPr>
        <w:t>VentaID</w:t>
      </w:r>
      <w:proofErr w:type="spellEnd"/>
      <w:r w:rsidRPr="007A076C">
        <w:rPr>
          <w:lang w:val="en-US"/>
        </w:rPr>
        <w:t xml:space="preserve"> = @VentaID;</w:t>
      </w:r>
    </w:p>
    <w:p w14:paraId="13A52133" w14:textId="77777777" w:rsidR="007A076C" w:rsidRPr="007A076C" w:rsidRDefault="007A076C" w:rsidP="007A076C">
      <w:pPr>
        <w:pStyle w:val="Cdigo"/>
        <w:rPr>
          <w:lang w:val="en-US"/>
        </w:rPr>
      </w:pPr>
      <w:r w:rsidRPr="007A076C">
        <w:rPr>
          <w:lang w:val="en-US"/>
        </w:rPr>
        <w:t xml:space="preserve">    </w:t>
      </w:r>
    </w:p>
    <w:p w14:paraId="40F75F45" w14:textId="77777777" w:rsidR="007A076C" w:rsidRPr="007A076C" w:rsidRDefault="007A076C" w:rsidP="007A076C">
      <w:pPr>
        <w:pStyle w:val="Cdigo"/>
        <w:rPr>
          <w:lang w:val="en-US"/>
        </w:rPr>
      </w:pPr>
      <w:r w:rsidRPr="007A076C">
        <w:rPr>
          <w:lang w:val="en-US"/>
        </w:rPr>
        <w:t xml:space="preserve">    RETURN @Total;</w:t>
      </w:r>
    </w:p>
    <w:p w14:paraId="6D0EA751" w14:textId="77777777" w:rsidR="007A076C" w:rsidRDefault="007A076C" w:rsidP="007A076C">
      <w:pPr>
        <w:pStyle w:val="Cdigo"/>
      </w:pPr>
      <w:r>
        <w:t>END;</w:t>
      </w:r>
    </w:p>
    <w:p w14:paraId="10EFC76B" w14:textId="6635B2AE" w:rsidR="002865F2" w:rsidRPr="003005A0" w:rsidRDefault="007A076C" w:rsidP="007A076C">
      <w:pPr>
        <w:pStyle w:val="Cdigo"/>
      </w:pPr>
      <w:r>
        <w:t>GO</w:t>
      </w:r>
    </w:p>
    <w:p w14:paraId="515BC42E" w14:textId="77777777" w:rsidR="00B25B85" w:rsidRPr="00B25B85" w:rsidRDefault="00B25B85" w:rsidP="00B25B85">
      <w:pPr>
        <w:rPr>
          <w:b/>
          <w:bCs/>
        </w:rPr>
      </w:pPr>
      <w:r w:rsidRPr="00B25B85">
        <w:rPr>
          <w:b/>
          <w:bCs/>
        </w:rPr>
        <w:lastRenderedPageBreak/>
        <w:t>Creación de Índices para Optimización</w:t>
      </w:r>
    </w:p>
    <w:p w14:paraId="61AECAA4" w14:textId="4881FE9D" w:rsidR="00747FDB" w:rsidRPr="003005A0" w:rsidRDefault="00B25B85" w:rsidP="00B25B85">
      <w:r>
        <w:t>Los índices mejoran la velocidad de búsqueda en las tablas.</w:t>
      </w:r>
    </w:p>
    <w:p w14:paraId="10669A90" w14:textId="77777777" w:rsidR="00B25B85" w:rsidRDefault="00B25B85" w:rsidP="00E3651E">
      <w:pPr>
        <w:pStyle w:val="Cdigo"/>
      </w:pPr>
      <w:r>
        <w:t xml:space="preserve">CREATE INDEX </w:t>
      </w:r>
      <w:proofErr w:type="spellStart"/>
      <w:r>
        <w:t>idx_Clientes_Nombre</w:t>
      </w:r>
      <w:proofErr w:type="spellEnd"/>
      <w:r>
        <w:t xml:space="preserve"> ON </w:t>
      </w:r>
      <w:proofErr w:type="gramStart"/>
      <w:r>
        <w:t>Clientes(</w:t>
      </w:r>
      <w:proofErr w:type="gramEnd"/>
      <w:r>
        <w:t>Nombre);</w:t>
      </w:r>
    </w:p>
    <w:p w14:paraId="7B83D38C" w14:textId="4B4442A2" w:rsidR="00747FDB" w:rsidRDefault="00B25B85" w:rsidP="00E3651E">
      <w:pPr>
        <w:pStyle w:val="Cdigo"/>
      </w:pPr>
      <w:r>
        <w:t xml:space="preserve">CREATE INDEX </w:t>
      </w:r>
      <w:proofErr w:type="spellStart"/>
      <w:r>
        <w:t>idx_Productos_Nombre</w:t>
      </w:r>
      <w:proofErr w:type="spellEnd"/>
      <w:r>
        <w:t xml:space="preserve"> ON </w:t>
      </w:r>
      <w:proofErr w:type="gramStart"/>
      <w:r>
        <w:t>Productos(</w:t>
      </w:r>
      <w:proofErr w:type="gramEnd"/>
      <w:r>
        <w:t>Nombre);</w:t>
      </w:r>
    </w:p>
    <w:p w14:paraId="78472CE4" w14:textId="77777777" w:rsidR="00B25B85" w:rsidRDefault="00B25B85" w:rsidP="00B25B85"/>
    <w:p w14:paraId="172F3668" w14:textId="406EDDFE" w:rsidR="00B25B85" w:rsidRPr="003005A0" w:rsidRDefault="00B25B85" w:rsidP="00B25B85">
      <w:r w:rsidRPr="00B25B85">
        <w:t>Estos índices aceleran la búsqueda de clientes y productos.</w:t>
      </w:r>
    </w:p>
    <w:p w14:paraId="4D3160F1" w14:textId="77777777" w:rsidR="000F69E1" w:rsidRDefault="000F69E1" w:rsidP="000F69E1"/>
    <w:p w14:paraId="3BDBE58E" w14:textId="40CE80D6" w:rsidR="000F69E1" w:rsidRPr="000F69E1" w:rsidRDefault="000F69E1" w:rsidP="000F69E1">
      <w:pPr>
        <w:rPr>
          <w:b/>
          <w:bCs/>
        </w:rPr>
      </w:pPr>
      <w:r w:rsidRPr="000F69E1">
        <w:rPr>
          <w:b/>
          <w:bCs/>
        </w:rPr>
        <w:t xml:space="preserve">Creación de </w:t>
      </w:r>
      <w:proofErr w:type="spellStart"/>
      <w:r w:rsidRPr="000F69E1">
        <w:rPr>
          <w:b/>
          <w:bCs/>
        </w:rPr>
        <w:t>Triggers</w:t>
      </w:r>
      <w:proofErr w:type="spellEnd"/>
      <w:r w:rsidRPr="000F69E1">
        <w:rPr>
          <w:b/>
          <w:bCs/>
        </w:rPr>
        <w:t xml:space="preserve"> para Seguridad</w:t>
      </w:r>
    </w:p>
    <w:p w14:paraId="3878D999" w14:textId="7E0258CA" w:rsidR="00747FDB" w:rsidRPr="003005A0" w:rsidRDefault="000F69E1" w:rsidP="000F69E1">
      <w:r>
        <w:t>Los disparadores automatizan tareas como auditoría o validaciones.</w:t>
      </w:r>
    </w:p>
    <w:p w14:paraId="58402344" w14:textId="77777777" w:rsidR="000F69E1" w:rsidRDefault="000F69E1" w:rsidP="000F69E1">
      <w:pPr>
        <w:pStyle w:val="Cdigo"/>
      </w:pPr>
      <w:r>
        <w:t xml:space="preserve">-- </w:t>
      </w:r>
      <w:proofErr w:type="spellStart"/>
      <w:r>
        <w:t>Trigger</w:t>
      </w:r>
      <w:proofErr w:type="spellEnd"/>
      <w:r>
        <w:t xml:space="preserve"> para evitar ventas con stock insuficiente</w:t>
      </w:r>
    </w:p>
    <w:p w14:paraId="2F95BFBF" w14:textId="77777777" w:rsidR="000F69E1" w:rsidRPr="000F69E1" w:rsidRDefault="000F69E1" w:rsidP="000F69E1">
      <w:pPr>
        <w:pStyle w:val="Cdigo"/>
        <w:rPr>
          <w:lang w:val="en-US"/>
        </w:rPr>
      </w:pPr>
      <w:r w:rsidRPr="000F69E1">
        <w:rPr>
          <w:lang w:val="en-US"/>
        </w:rPr>
        <w:t xml:space="preserve">CREATE TRIGGER </w:t>
      </w:r>
      <w:proofErr w:type="spellStart"/>
      <w:r w:rsidRPr="000F69E1">
        <w:rPr>
          <w:lang w:val="en-US"/>
        </w:rPr>
        <w:t>trg_ValidarStock</w:t>
      </w:r>
      <w:proofErr w:type="spellEnd"/>
    </w:p>
    <w:p w14:paraId="1EE9C646" w14:textId="77777777" w:rsidR="000F69E1" w:rsidRPr="000F69E1" w:rsidRDefault="000F69E1" w:rsidP="000F69E1">
      <w:pPr>
        <w:pStyle w:val="Cdigo"/>
        <w:rPr>
          <w:lang w:val="en-US"/>
        </w:rPr>
      </w:pPr>
      <w:r w:rsidRPr="000F69E1">
        <w:rPr>
          <w:lang w:val="en-US"/>
        </w:rPr>
        <w:t xml:space="preserve">ON </w:t>
      </w:r>
      <w:proofErr w:type="spellStart"/>
      <w:r w:rsidRPr="000F69E1">
        <w:rPr>
          <w:lang w:val="en-US"/>
        </w:rPr>
        <w:t>DetalleVentas</w:t>
      </w:r>
      <w:proofErr w:type="spellEnd"/>
    </w:p>
    <w:p w14:paraId="096834A3" w14:textId="77777777" w:rsidR="000F69E1" w:rsidRPr="000F69E1" w:rsidRDefault="000F69E1" w:rsidP="000F69E1">
      <w:pPr>
        <w:pStyle w:val="Cdigo"/>
        <w:rPr>
          <w:lang w:val="en-US"/>
        </w:rPr>
      </w:pPr>
      <w:r w:rsidRPr="000F69E1">
        <w:rPr>
          <w:lang w:val="en-US"/>
        </w:rPr>
        <w:t>FOR INSERT</w:t>
      </w:r>
    </w:p>
    <w:p w14:paraId="7DB81672" w14:textId="77777777" w:rsidR="000F69E1" w:rsidRPr="000F69E1" w:rsidRDefault="000F69E1" w:rsidP="000F69E1">
      <w:pPr>
        <w:pStyle w:val="Cdigo"/>
        <w:rPr>
          <w:lang w:val="en-US"/>
        </w:rPr>
      </w:pPr>
      <w:r w:rsidRPr="000F69E1">
        <w:rPr>
          <w:lang w:val="en-US"/>
        </w:rPr>
        <w:t>AS</w:t>
      </w:r>
    </w:p>
    <w:p w14:paraId="1A420D53" w14:textId="77777777" w:rsidR="000F69E1" w:rsidRPr="000F69E1" w:rsidRDefault="000F69E1" w:rsidP="000F69E1">
      <w:pPr>
        <w:pStyle w:val="Cdigo"/>
        <w:rPr>
          <w:lang w:val="en-US"/>
        </w:rPr>
      </w:pPr>
      <w:r w:rsidRPr="000F69E1">
        <w:rPr>
          <w:lang w:val="en-US"/>
        </w:rPr>
        <w:t>BEGIN</w:t>
      </w:r>
    </w:p>
    <w:p w14:paraId="7305F101" w14:textId="77777777" w:rsidR="000F69E1" w:rsidRPr="000F69E1" w:rsidRDefault="000F69E1" w:rsidP="000F69E1">
      <w:pPr>
        <w:pStyle w:val="Cdigo"/>
        <w:rPr>
          <w:lang w:val="en-US"/>
        </w:rPr>
      </w:pPr>
      <w:r w:rsidRPr="000F69E1">
        <w:rPr>
          <w:lang w:val="en-US"/>
        </w:rPr>
        <w:t xml:space="preserve">    IF EXISTS (</w:t>
      </w:r>
    </w:p>
    <w:p w14:paraId="45FBBAFC" w14:textId="77777777" w:rsidR="000F69E1" w:rsidRPr="000F69E1" w:rsidRDefault="000F69E1" w:rsidP="000F69E1">
      <w:pPr>
        <w:pStyle w:val="Cdigo"/>
        <w:rPr>
          <w:lang w:val="en-US"/>
        </w:rPr>
      </w:pPr>
      <w:r w:rsidRPr="000F69E1">
        <w:rPr>
          <w:lang w:val="en-US"/>
        </w:rPr>
        <w:t xml:space="preserve">        SELECT 1 </w:t>
      </w:r>
    </w:p>
    <w:p w14:paraId="654126B1" w14:textId="77777777" w:rsidR="000F69E1" w:rsidRPr="000F69E1" w:rsidRDefault="000F69E1" w:rsidP="000F69E1">
      <w:pPr>
        <w:pStyle w:val="Cdigo"/>
        <w:rPr>
          <w:lang w:val="en-US"/>
        </w:rPr>
      </w:pPr>
      <w:r w:rsidRPr="000F69E1">
        <w:rPr>
          <w:lang w:val="en-US"/>
        </w:rPr>
        <w:t xml:space="preserve">        FROM inserted I</w:t>
      </w:r>
    </w:p>
    <w:p w14:paraId="0F7649A4" w14:textId="77777777" w:rsidR="000F69E1" w:rsidRPr="000F69E1" w:rsidRDefault="000F69E1" w:rsidP="000F69E1">
      <w:pPr>
        <w:pStyle w:val="Cdigo"/>
        <w:rPr>
          <w:lang w:val="en-US"/>
        </w:rPr>
      </w:pPr>
      <w:r w:rsidRPr="000F69E1">
        <w:rPr>
          <w:lang w:val="en-US"/>
        </w:rPr>
        <w:t xml:space="preserve">        JOIN </w:t>
      </w:r>
      <w:proofErr w:type="spellStart"/>
      <w:r w:rsidRPr="000F69E1">
        <w:rPr>
          <w:lang w:val="en-US"/>
        </w:rPr>
        <w:t>Productos</w:t>
      </w:r>
      <w:proofErr w:type="spellEnd"/>
      <w:r w:rsidRPr="000F69E1">
        <w:rPr>
          <w:lang w:val="en-US"/>
        </w:rPr>
        <w:t xml:space="preserve"> P ON </w:t>
      </w:r>
      <w:proofErr w:type="spellStart"/>
      <w:proofErr w:type="gramStart"/>
      <w:r w:rsidRPr="000F69E1">
        <w:rPr>
          <w:lang w:val="en-US"/>
        </w:rPr>
        <w:t>I.ProductoID</w:t>
      </w:r>
      <w:proofErr w:type="spellEnd"/>
      <w:proofErr w:type="gramEnd"/>
      <w:r w:rsidRPr="000F69E1">
        <w:rPr>
          <w:lang w:val="en-US"/>
        </w:rPr>
        <w:t xml:space="preserve"> = </w:t>
      </w:r>
      <w:proofErr w:type="spellStart"/>
      <w:r w:rsidRPr="000F69E1">
        <w:rPr>
          <w:lang w:val="en-US"/>
        </w:rPr>
        <w:t>P.ProductoID</w:t>
      </w:r>
      <w:proofErr w:type="spellEnd"/>
    </w:p>
    <w:p w14:paraId="47F3DD4A" w14:textId="77777777" w:rsidR="000F69E1" w:rsidRPr="000F69E1" w:rsidRDefault="000F69E1" w:rsidP="000F69E1">
      <w:pPr>
        <w:pStyle w:val="Cdigo"/>
        <w:rPr>
          <w:lang w:val="en-US"/>
        </w:rPr>
      </w:pPr>
      <w:r w:rsidRPr="000F69E1">
        <w:rPr>
          <w:lang w:val="en-US"/>
        </w:rPr>
        <w:t xml:space="preserve">        WHERE </w:t>
      </w:r>
      <w:proofErr w:type="spellStart"/>
      <w:proofErr w:type="gramStart"/>
      <w:r w:rsidRPr="000F69E1">
        <w:rPr>
          <w:lang w:val="en-US"/>
        </w:rPr>
        <w:t>I.Cantidad</w:t>
      </w:r>
      <w:proofErr w:type="spellEnd"/>
      <w:proofErr w:type="gramEnd"/>
      <w:r w:rsidRPr="000F69E1">
        <w:rPr>
          <w:lang w:val="en-US"/>
        </w:rPr>
        <w:t xml:space="preserve"> &gt; </w:t>
      </w:r>
      <w:proofErr w:type="spellStart"/>
      <w:r w:rsidRPr="000F69E1">
        <w:rPr>
          <w:lang w:val="en-US"/>
        </w:rPr>
        <w:t>P.Stock</w:t>
      </w:r>
      <w:proofErr w:type="spellEnd"/>
    </w:p>
    <w:p w14:paraId="717D2903" w14:textId="77777777" w:rsidR="000F69E1" w:rsidRPr="000F69E1" w:rsidRDefault="000F69E1" w:rsidP="000F69E1">
      <w:pPr>
        <w:pStyle w:val="Cdigo"/>
        <w:rPr>
          <w:lang w:val="en-US"/>
        </w:rPr>
      </w:pPr>
      <w:r w:rsidRPr="000F69E1">
        <w:rPr>
          <w:lang w:val="en-US"/>
        </w:rPr>
        <w:t xml:space="preserve">    )</w:t>
      </w:r>
    </w:p>
    <w:p w14:paraId="699B3CB7" w14:textId="77777777" w:rsidR="000F69E1" w:rsidRDefault="000F69E1" w:rsidP="000F69E1">
      <w:pPr>
        <w:pStyle w:val="Cdigo"/>
      </w:pPr>
      <w:r w:rsidRPr="000F69E1">
        <w:rPr>
          <w:lang w:val="en-US"/>
        </w:rPr>
        <w:t xml:space="preserve">    </w:t>
      </w:r>
      <w:r>
        <w:t>BEGIN</w:t>
      </w:r>
    </w:p>
    <w:p w14:paraId="03753697" w14:textId="77777777" w:rsidR="000F69E1" w:rsidRDefault="000F69E1" w:rsidP="000F69E1">
      <w:pPr>
        <w:pStyle w:val="Cdigo"/>
      </w:pPr>
      <w:r>
        <w:t xml:space="preserve">        RAISERROR ('No hay suficiente stock para completar la venta.', 16, 1);</w:t>
      </w:r>
    </w:p>
    <w:p w14:paraId="42BBE6DE" w14:textId="77777777" w:rsidR="000F69E1" w:rsidRDefault="000F69E1" w:rsidP="000F69E1">
      <w:pPr>
        <w:pStyle w:val="Cdigo"/>
      </w:pPr>
      <w:r>
        <w:t xml:space="preserve">        ROLLBACK TRANSACTION;</w:t>
      </w:r>
    </w:p>
    <w:p w14:paraId="3D94AC57" w14:textId="77777777" w:rsidR="000F69E1" w:rsidRDefault="000F69E1" w:rsidP="000F69E1">
      <w:pPr>
        <w:pStyle w:val="Cdigo"/>
      </w:pPr>
      <w:r>
        <w:t xml:space="preserve">    END;</w:t>
      </w:r>
    </w:p>
    <w:p w14:paraId="0BA44958" w14:textId="77777777" w:rsidR="000F69E1" w:rsidRDefault="000F69E1" w:rsidP="000F69E1">
      <w:pPr>
        <w:pStyle w:val="Cdigo"/>
      </w:pPr>
      <w:r>
        <w:t>END;</w:t>
      </w:r>
    </w:p>
    <w:p w14:paraId="3A1FEB0A" w14:textId="389E703D" w:rsidR="00747FDB" w:rsidRPr="003005A0" w:rsidRDefault="000F69E1" w:rsidP="000F69E1">
      <w:pPr>
        <w:pStyle w:val="Cdigo"/>
      </w:pPr>
      <w:r>
        <w:t>GO</w:t>
      </w:r>
    </w:p>
    <w:p w14:paraId="1933AA78" w14:textId="77777777" w:rsidR="00747FDB" w:rsidRPr="003005A0" w:rsidRDefault="00747FDB" w:rsidP="00FA38C4"/>
    <w:p w14:paraId="16E52B67" w14:textId="77777777" w:rsidR="00531F31" w:rsidRDefault="00531F31" w:rsidP="00531F31">
      <w:r>
        <w:t xml:space="preserve">Este </w:t>
      </w:r>
      <w:proofErr w:type="spellStart"/>
      <w:r>
        <w:t>trigger</w:t>
      </w:r>
      <w:proofErr w:type="spellEnd"/>
      <w:r>
        <w:t xml:space="preserve"> impide registrar ventas si no hay stock suficiente.</w:t>
      </w:r>
    </w:p>
    <w:p w14:paraId="70BED094" w14:textId="77777777" w:rsidR="00531F31" w:rsidRDefault="00531F31" w:rsidP="00531F31"/>
    <w:p w14:paraId="4184ED65" w14:textId="77777777" w:rsidR="00531F31" w:rsidRDefault="00531F31" w:rsidP="00531F31">
      <w:r>
        <w:t xml:space="preserve">La creación de objetos en SQL Server es clave para una administración eficiente de bases de datos. A través de tablas, vistas, procedimientos almacenados, funciones, índices y </w:t>
      </w:r>
      <w:proofErr w:type="spellStart"/>
      <w:r>
        <w:t>triggers</w:t>
      </w:r>
      <w:proofErr w:type="spellEnd"/>
      <w:r>
        <w:t>, podemos estructurar sistemas robustos para la gestión de información.</w:t>
      </w:r>
    </w:p>
    <w:p w14:paraId="2394148F" w14:textId="77777777" w:rsidR="00531F31" w:rsidRDefault="00531F31" w:rsidP="00531F31"/>
    <w:p w14:paraId="02E575C3" w14:textId="77777777" w:rsidR="00531F31" w:rsidRDefault="00531F31" w:rsidP="00531F31">
      <w:r>
        <w:t xml:space="preserve">En el contexto nicaragüense, la digitalización de pequeñas y medianas empresas es una necesidad creciente. Implementar una gestión eficiente de bases de datos con </w:t>
      </w:r>
      <w:r>
        <w:lastRenderedPageBreak/>
        <w:t>herramientas como SQL Server permite mejorar la administración empresarial, optimizar el análisis de datos y fortalecer la toma de decisiones basada en información precisa.</w:t>
      </w:r>
    </w:p>
    <w:p w14:paraId="37E37C14" w14:textId="77777777" w:rsidR="00531F31" w:rsidRDefault="00531F31" w:rsidP="00531F31"/>
    <w:p w14:paraId="644CD168" w14:textId="2D1BD4A0" w:rsidR="00FA38C4" w:rsidRDefault="00531F31" w:rsidP="00531F31">
      <w:r>
        <w:t>Este modelo de Sistema de Gestión de Ventas puede ser expandido para incluir reportes de ventas, monitoreo de clientes frecuentes y automatización de alertas, adaptándose a las necesidades del negocio.</w:t>
      </w:r>
    </w:p>
    <w:p w14:paraId="68EA604B" w14:textId="77777777" w:rsidR="00531F31" w:rsidRDefault="00531F31" w:rsidP="00531F31"/>
    <w:p w14:paraId="0FF48F19" w14:textId="77777777" w:rsidR="00531F31" w:rsidRDefault="00531F31" w:rsidP="00531F31"/>
    <w:p w14:paraId="54DA7ECD" w14:textId="77777777" w:rsidR="00531F31" w:rsidRDefault="00531F31" w:rsidP="00531F31"/>
    <w:p w14:paraId="4AF54540" w14:textId="77777777" w:rsidR="00531F31" w:rsidRDefault="00531F31" w:rsidP="00531F31"/>
    <w:p w14:paraId="7A448E48" w14:textId="77777777" w:rsidR="00531F31" w:rsidRDefault="00531F31" w:rsidP="00531F31"/>
    <w:p w14:paraId="3E3468BD" w14:textId="77777777" w:rsidR="00531F31" w:rsidRDefault="00531F31" w:rsidP="00531F31"/>
    <w:p w14:paraId="4FD78560" w14:textId="77777777" w:rsidR="00531F31" w:rsidRDefault="00531F31" w:rsidP="00531F31"/>
    <w:p w14:paraId="1916D17D" w14:textId="77777777" w:rsidR="00531F31" w:rsidRDefault="00531F31" w:rsidP="00531F31"/>
    <w:p w14:paraId="6B5ADFA6" w14:textId="77777777" w:rsidR="00531F31" w:rsidRDefault="00531F31" w:rsidP="00531F31"/>
    <w:p w14:paraId="38F1962F" w14:textId="77777777" w:rsidR="00531F31" w:rsidRDefault="00531F31" w:rsidP="00531F31"/>
    <w:p w14:paraId="036BEB75" w14:textId="77777777" w:rsidR="00531F31" w:rsidRDefault="00531F31" w:rsidP="00531F31"/>
    <w:p w14:paraId="73C2E8C8" w14:textId="77777777" w:rsidR="00531F31" w:rsidRDefault="00531F31" w:rsidP="00531F31"/>
    <w:p w14:paraId="0D78FF7E" w14:textId="77777777" w:rsidR="00531F31" w:rsidRDefault="00531F31" w:rsidP="00531F31"/>
    <w:p w14:paraId="0FDBD0CE" w14:textId="77777777" w:rsidR="00531F31" w:rsidRDefault="00531F31" w:rsidP="00531F31"/>
    <w:p w14:paraId="62A030F5" w14:textId="77777777" w:rsidR="00531F31" w:rsidRDefault="00531F31" w:rsidP="00531F31"/>
    <w:p w14:paraId="073EE87D" w14:textId="77777777" w:rsidR="00531F31" w:rsidRDefault="00531F31" w:rsidP="00531F31"/>
    <w:p w14:paraId="7927B9CC" w14:textId="77777777" w:rsidR="00531F31" w:rsidRDefault="00531F31" w:rsidP="00531F31"/>
    <w:p w14:paraId="63EA63BF" w14:textId="77777777" w:rsidR="00531F31" w:rsidRDefault="00531F31" w:rsidP="00531F31"/>
    <w:p w14:paraId="239F7F2E" w14:textId="77777777" w:rsidR="00531F31" w:rsidRPr="003005A0" w:rsidRDefault="00531F31" w:rsidP="00531F31"/>
    <w:p w14:paraId="30C274C9" w14:textId="54D21F7A" w:rsidR="0098195A" w:rsidRDefault="0098195A" w:rsidP="0098195A">
      <w:pPr>
        <w:pStyle w:val="Ttulo2"/>
      </w:pPr>
      <w:bookmarkStart w:id="13" w:name="_Toc191836679"/>
      <w:r>
        <w:lastRenderedPageBreak/>
        <w:t>Respaldo de base de datos</w:t>
      </w:r>
      <w:bookmarkEnd w:id="13"/>
    </w:p>
    <w:p w14:paraId="24842E34" w14:textId="77777777" w:rsidR="006803B5" w:rsidRDefault="006803B5" w:rsidP="006803B5">
      <w:r>
        <w:t>El respaldo de bases de datos es una de las tareas más importantes dentro de la administración de bases de datos. Su propósito principal es garantizar la disponibilidad y recuperación de la información en caso de fallos, desastres, errores humanos o ataques cibernéticos.</w:t>
      </w:r>
    </w:p>
    <w:p w14:paraId="7DED42E6" w14:textId="77777777" w:rsidR="006803B5" w:rsidRDefault="006803B5" w:rsidP="006803B5"/>
    <w:p w14:paraId="122C72BC" w14:textId="77777777" w:rsidR="006803B5" w:rsidRDefault="006803B5" w:rsidP="006803B5">
      <w:r>
        <w:t>En el contexto global, las empresas dependen cada vez más de la información almacenada digitalmente, por lo que los mecanismos de respaldo se han convertido en un estándar obligatorio en la gestión de bases de datos. En Nicaragua, muchas empresas y entidades gubernamentales están migrando hacia la digitalización de sus procesos, lo que implica la necesidad de implementar estrategias efectivas de respaldo y recuperación de datos.</w:t>
      </w:r>
    </w:p>
    <w:p w14:paraId="4E3A4F77" w14:textId="77777777" w:rsidR="006803B5" w:rsidRDefault="006803B5" w:rsidP="006803B5"/>
    <w:p w14:paraId="2E0778C6" w14:textId="77777777" w:rsidR="006803B5" w:rsidRDefault="006803B5" w:rsidP="006803B5">
      <w:r>
        <w:t>En esta sección, abordaremos los conceptos fundamentales del respaldo en SQL Server, los tipos de respaldo más utilizados y cómo aplicarlos en un escenario práctico basado en un Sistema de Gestión de Ventas para Pequeñas Empresas en Nicaragua.</w:t>
      </w:r>
    </w:p>
    <w:p w14:paraId="6FB11706" w14:textId="77777777" w:rsidR="006803B5" w:rsidRDefault="006803B5" w:rsidP="006803B5"/>
    <w:p w14:paraId="77CD2BE0" w14:textId="2E370EA9" w:rsidR="006803B5" w:rsidRPr="006803B5" w:rsidRDefault="006803B5" w:rsidP="006803B5">
      <w:pPr>
        <w:rPr>
          <w:b/>
          <w:bCs/>
        </w:rPr>
      </w:pPr>
      <w:r w:rsidRPr="006803B5">
        <w:rPr>
          <w:b/>
          <w:bCs/>
        </w:rPr>
        <w:t>Importancia del Respaldo de Base de Datos</w:t>
      </w:r>
    </w:p>
    <w:p w14:paraId="15192365" w14:textId="77777777" w:rsidR="006803B5" w:rsidRDefault="006803B5" w:rsidP="006803B5">
      <w:pPr>
        <w:pStyle w:val="Prrafodelista"/>
        <w:numPr>
          <w:ilvl w:val="0"/>
          <w:numId w:val="55"/>
        </w:numPr>
      </w:pPr>
      <w:r>
        <w:t>El respaldo de bases de datos es crucial para:</w:t>
      </w:r>
    </w:p>
    <w:p w14:paraId="006F8647" w14:textId="01ED5516" w:rsidR="006803B5" w:rsidRDefault="006803B5" w:rsidP="006803B5">
      <w:pPr>
        <w:pStyle w:val="Prrafodelista"/>
        <w:numPr>
          <w:ilvl w:val="0"/>
          <w:numId w:val="55"/>
        </w:numPr>
      </w:pPr>
      <w:r>
        <w:t>Proteger la información ante pérdidas accidentales.</w:t>
      </w:r>
    </w:p>
    <w:p w14:paraId="517F0831" w14:textId="769C04DC" w:rsidR="006803B5" w:rsidRDefault="006803B5" w:rsidP="006803B5">
      <w:pPr>
        <w:pStyle w:val="Prrafodelista"/>
        <w:numPr>
          <w:ilvl w:val="0"/>
          <w:numId w:val="55"/>
        </w:numPr>
      </w:pPr>
      <w:r>
        <w:t>Garantizar la continuidad del negocio tras fallos o ataques.</w:t>
      </w:r>
    </w:p>
    <w:p w14:paraId="116A14B3" w14:textId="16C2D77D" w:rsidR="006803B5" w:rsidRDefault="006803B5" w:rsidP="006803B5">
      <w:pPr>
        <w:pStyle w:val="Prrafodelista"/>
        <w:numPr>
          <w:ilvl w:val="0"/>
          <w:numId w:val="55"/>
        </w:numPr>
      </w:pPr>
      <w:r>
        <w:t>Cumplir con normativas de seguridad y auditoría.</w:t>
      </w:r>
    </w:p>
    <w:p w14:paraId="2DA8CE40" w14:textId="3F92876C" w:rsidR="006803B5" w:rsidRDefault="006803B5" w:rsidP="006803B5">
      <w:pPr>
        <w:pStyle w:val="Prrafodelista"/>
        <w:numPr>
          <w:ilvl w:val="0"/>
          <w:numId w:val="55"/>
        </w:numPr>
      </w:pPr>
      <w:r>
        <w:t>Facilitar la recuperación ante errores humanos.</w:t>
      </w:r>
    </w:p>
    <w:p w14:paraId="3FFD4212" w14:textId="15C581C6" w:rsidR="006803B5" w:rsidRDefault="006803B5" w:rsidP="006803B5">
      <w:pPr>
        <w:pStyle w:val="Prrafodelista"/>
        <w:numPr>
          <w:ilvl w:val="0"/>
          <w:numId w:val="55"/>
        </w:numPr>
      </w:pPr>
      <w:r>
        <w:t>Minimizar el impacto de fallas en hardware o software.</w:t>
      </w:r>
    </w:p>
    <w:p w14:paraId="71DC77B0" w14:textId="77777777" w:rsidR="006803B5" w:rsidRDefault="006803B5" w:rsidP="006803B5"/>
    <w:p w14:paraId="0E1C499C" w14:textId="05B9D136" w:rsidR="00FA38C4" w:rsidRDefault="006803B5" w:rsidP="00FA38C4">
      <w:r>
        <w:t>En Nicaragua, donde muchas empresas aún dependen de infraestructura limitada, los respaldos son clave para evitar interrupciones en los servicios digitales.</w:t>
      </w:r>
    </w:p>
    <w:p w14:paraId="5413D168" w14:textId="77777777" w:rsidR="00FA38C4" w:rsidRPr="00FA38C4" w:rsidRDefault="00FA38C4" w:rsidP="00FA38C4"/>
    <w:p w14:paraId="2F0720AE" w14:textId="1C0E78CB" w:rsidR="0098195A" w:rsidRDefault="0098195A" w:rsidP="0098195A">
      <w:pPr>
        <w:pStyle w:val="Ttulo2"/>
      </w:pPr>
      <w:bookmarkStart w:id="14" w:name="_Toc191836680"/>
      <w:r>
        <w:lastRenderedPageBreak/>
        <w:t>Tipos de respaldo</w:t>
      </w:r>
      <w:bookmarkEnd w:id="14"/>
    </w:p>
    <w:p w14:paraId="1D7F9931" w14:textId="2BA45650" w:rsidR="00FA38C4" w:rsidRDefault="006803B5" w:rsidP="00FA38C4">
      <w:r w:rsidRPr="006803B5">
        <w:t>SQL Server ofrece varios tipos de respaldo, cada uno con propósitos específicos:</w:t>
      </w:r>
    </w:p>
    <w:tbl>
      <w:tblPr>
        <w:tblStyle w:val="Tablanormal3"/>
        <w:tblW w:w="0" w:type="auto"/>
        <w:tblLook w:val="04A0" w:firstRow="1" w:lastRow="0" w:firstColumn="1" w:lastColumn="0" w:noHBand="0" w:noVBand="1"/>
      </w:tblPr>
      <w:tblGrid>
        <w:gridCol w:w="2942"/>
        <w:gridCol w:w="2943"/>
        <w:gridCol w:w="2943"/>
      </w:tblGrid>
      <w:tr w:rsidR="00916979" w:rsidRPr="00916979" w14:paraId="0CD849BD" w14:textId="77777777" w:rsidTr="009169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501409B4" w14:textId="77777777" w:rsidR="00916979" w:rsidRPr="00916979" w:rsidRDefault="00916979" w:rsidP="002E3633">
            <w:pPr>
              <w:rPr>
                <w:sz w:val="20"/>
                <w:szCs w:val="18"/>
              </w:rPr>
            </w:pPr>
            <w:r w:rsidRPr="00916979">
              <w:rPr>
                <w:sz w:val="20"/>
                <w:szCs w:val="18"/>
              </w:rPr>
              <w:t>Tipo de Respaldo</w:t>
            </w:r>
          </w:p>
        </w:tc>
        <w:tc>
          <w:tcPr>
            <w:tcW w:w="2943" w:type="dxa"/>
          </w:tcPr>
          <w:p w14:paraId="2BC520C6" w14:textId="77777777" w:rsidR="00916979" w:rsidRPr="00916979" w:rsidRDefault="00916979" w:rsidP="002E3633">
            <w:pPr>
              <w:cnfStyle w:val="100000000000" w:firstRow="1" w:lastRow="0" w:firstColumn="0" w:lastColumn="0" w:oddVBand="0" w:evenVBand="0" w:oddHBand="0" w:evenHBand="0" w:firstRowFirstColumn="0" w:firstRowLastColumn="0" w:lastRowFirstColumn="0" w:lastRowLastColumn="0"/>
              <w:rPr>
                <w:sz w:val="20"/>
                <w:szCs w:val="18"/>
              </w:rPr>
            </w:pPr>
            <w:r w:rsidRPr="00916979">
              <w:rPr>
                <w:sz w:val="20"/>
                <w:szCs w:val="18"/>
              </w:rPr>
              <w:t>Descripción</w:t>
            </w:r>
          </w:p>
        </w:tc>
        <w:tc>
          <w:tcPr>
            <w:tcW w:w="2943" w:type="dxa"/>
          </w:tcPr>
          <w:p w14:paraId="4487125D" w14:textId="77777777" w:rsidR="00916979" w:rsidRPr="00916979" w:rsidRDefault="00916979" w:rsidP="002E3633">
            <w:pPr>
              <w:cnfStyle w:val="100000000000" w:firstRow="1" w:lastRow="0" w:firstColumn="0" w:lastColumn="0" w:oddVBand="0" w:evenVBand="0" w:oddHBand="0" w:evenHBand="0" w:firstRowFirstColumn="0" w:firstRowLastColumn="0" w:lastRowFirstColumn="0" w:lastRowLastColumn="0"/>
              <w:rPr>
                <w:sz w:val="20"/>
                <w:szCs w:val="18"/>
              </w:rPr>
            </w:pPr>
            <w:r w:rsidRPr="00916979">
              <w:rPr>
                <w:sz w:val="20"/>
                <w:szCs w:val="18"/>
              </w:rPr>
              <w:t>Escenario de Uso</w:t>
            </w:r>
          </w:p>
        </w:tc>
      </w:tr>
      <w:tr w:rsidR="00916979" w:rsidRPr="00916979" w14:paraId="7FA6E79D" w14:textId="77777777" w:rsidTr="00916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09183DE" w14:textId="77777777" w:rsidR="00916979" w:rsidRPr="00916979" w:rsidRDefault="00916979" w:rsidP="002E3633">
            <w:pPr>
              <w:rPr>
                <w:sz w:val="20"/>
                <w:szCs w:val="18"/>
              </w:rPr>
            </w:pPr>
            <w:r w:rsidRPr="00916979">
              <w:rPr>
                <w:sz w:val="20"/>
                <w:szCs w:val="18"/>
              </w:rPr>
              <w:t>Completo (Full Backup)</w:t>
            </w:r>
          </w:p>
        </w:tc>
        <w:tc>
          <w:tcPr>
            <w:tcW w:w="2943" w:type="dxa"/>
          </w:tcPr>
          <w:p w14:paraId="497CBBEE" w14:textId="77777777" w:rsidR="00916979" w:rsidRPr="00916979" w:rsidRDefault="00916979" w:rsidP="002E3633">
            <w:pPr>
              <w:cnfStyle w:val="000000100000" w:firstRow="0" w:lastRow="0" w:firstColumn="0" w:lastColumn="0" w:oddVBand="0" w:evenVBand="0" w:oddHBand="1" w:evenHBand="0" w:firstRowFirstColumn="0" w:firstRowLastColumn="0" w:lastRowFirstColumn="0" w:lastRowLastColumn="0"/>
              <w:rPr>
                <w:sz w:val="20"/>
                <w:szCs w:val="18"/>
              </w:rPr>
            </w:pPr>
            <w:r w:rsidRPr="00916979">
              <w:rPr>
                <w:sz w:val="20"/>
                <w:szCs w:val="18"/>
              </w:rPr>
              <w:t>Copia toda la base de datos.</w:t>
            </w:r>
          </w:p>
        </w:tc>
        <w:tc>
          <w:tcPr>
            <w:tcW w:w="2943" w:type="dxa"/>
          </w:tcPr>
          <w:p w14:paraId="514282F6" w14:textId="77777777" w:rsidR="00916979" w:rsidRPr="00916979" w:rsidRDefault="00916979" w:rsidP="002E3633">
            <w:pPr>
              <w:cnfStyle w:val="000000100000" w:firstRow="0" w:lastRow="0" w:firstColumn="0" w:lastColumn="0" w:oddVBand="0" w:evenVBand="0" w:oddHBand="1" w:evenHBand="0" w:firstRowFirstColumn="0" w:firstRowLastColumn="0" w:lastRowFirstColumn="0" w:lastRowLastColumn="0"/>
              <w:rPr>
                <w:sz w:val="20"/>
                <w:szCs w:val="18"/>
              </w:rPr>
            </w:pPr>
            <w:r w:rsidRPr="00916979">
              <w:rPr>
                <w:sz w:val="20"/>
                <w:szCs w:val="18"/>
              </w:rPr>
              <w:t>Se usa como respaldo base antes de otros tipos de respaldo.</w:t>
            </w:r>
          </w:p>
        </w:tc>
      </w:tr>
      <w:tr w:rsidR="00916979" w:rsidRPr="00916979" w14:paraId="47ECB284" w14:textId="77777777" w:rsidTr="00916979">
        <w:tc>
          <w:tcPr>
            <w:cnfStyle w:val="001000000000" w:firstRow="0" w:lastRow="0" w:firstColumn="1" w:lastColumn="0" w:oddVBand="0" w:evenVBand="0" w:oddHBand="0" w:evenHBand="0" w:firstRowFirstColumn="0" w:firstRowLastColumn="0" w:lastRowFirstColumn="0" w:lastRowLastColumn="0"/>
            <w:tcW w:w="2942" w:type="dxa"/>
          </w:tcPr>
          <w:p w14:paraId="4110607B" w14:textId="77777777" w:rsidR="00916979" w:rsidRPr="00916979" w:rsidRDefault="00916979" w:rsidP="002E3633">
            <w:pPr>
              <w:rPr>
                <w:sz w:val="20"/>
                <w:szCs w:val="18"/>
              </w:rPr>
            </w:pPr>
            <w:r w:rsidRPr="00916979">
              <w:rPr>
                <w:sz w:val="20"/>
                <w:szCs w:val="18"/>
              </w:rPr>
              <w:t>Diferencial (Differential Backup)</w:t>
            </w:r>
          </w:p>
        </w:tc>
        <w:tc>
          <w:tcPr>
            <w:tcW w:w="2943" w:type="dxa"/>
          </w:tcPr>
          <w:p w14:paraId="2C521EA2" w14:textId="77777777" w:rsidR="00916979" w:rsidRPr="00916979" w:rsidRDefault="00916979" w:rsidP="002E3633">
            <w:pPr>
              <w:cnfStyle w:val="000000000000" w:firstRow="0" w:lastRow="0" w:firstColumn="0" w:lastColumn="0" w:oddVBand="0" w:evenVBand="0" w:oddHBand="0" w:evenHBand="0" w:firstRowFirstColumn="0" w:firstRowLastColumn="0" w:lastRowFirstColumn="0" w:lastRowLastColumn="0"/>
              <w:rPr>
                <w:sz w:val="20"/>
                <w:szCs w:val="18"/>
              </w:rPr>
            </w:pPr>
            <w:r w:rsidRPr="00916979">
              <w:rPr>
                <w:sz w:val="20"/>
                <w:szCs w:val="18"/>
              </w:rPr>
              <w:t>Copia solo los cambios desde el último respaldo completo.</w:t>
            </w:r>
          </w:p>
        </w:tc>
        <w:tc>
          <w:tcPr>
            <w:tcW w:w="2943" w:type="dxa"/>
          </w:tcPr>
          <w:p w14:paraId="656DFF6C" w14:textId="77777777" w:rsidR="00916979" w:rsidRPr="00916979" w:rsidRDefault="00916979" w:rsidP="002E3633">
            <w:pPr>
              <w:cnfStyle w:val="000000000000" w:firstRow="0" w:lastRow="0" w:firstColumn="0" w:lastColumn="0" w:oddVBand="0" w:evenVBand="0" w:oddHBand="0" w:evenHBand="0" w:firstRowFirstColumn="0" w:firstRowLastColumn="0" w:lastRowFirstColumn="0" w:lastRowLastColumn="0"/>
              <w:rPr>
                <w:sz w:val="20"/>
                <w:szCs w:val="18"/>
              </w:rPr>
            </w:pPr>
            <w:r w:rsidRPr="00916979">
              <w:rPr>
                <w:sz w:val="20"/>
                <w:szCs w:val="18"/>
              </w:rPr>
              <w:t>Reduce el tiempo de respaldo y restauración.</w:t>
            </w:r>
          </w:p>
        </w:tc>
      </w:tr>
      <w:tr w:rsidR="00916979" w:rsidRPr="00916979" w14:paraId="1FB0C8F2" w14:textId="77777777" w:rsidTr="00916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E895B73" w14:textId="77777777" w:rsidR="00916979" w:rsidRPr="00916979" w:rsidRDefault="00916979" w:rsidP="002E3633">
            <w:pPr>
              <w:rPr>
                <w:sz w:val="20"/>
                <w:szCs w:val="18"/>
              </w:rPr>
            </w:pPr>
            <w:r w:rsidRPr="00916979">
              <w:rPr>
                <w:sz w:val="20"/>
                <w:szCs w:val="18"/>
              </w:rPr>
              <w:t>Transaccional (Transaction Log Backup)</w:t>
            </w:r>
          </w:p>
        </w:tc>
        <w:tc>
          <w:tcPr>
            <w:tcW w:w="2943" w:type="dxa"/>
          </w:tcPr>
          <w:p w14:paraId="56864163" w14:textId="77777777" w:rsidR="00916979" w:rsidRPr="00916979" w:rsidRDefault="00916979" w:rsidP="002E3633">
            <w:pPr>
              <w:cnfStyle w:val="000000100000" w:firstRow="0" w:lastRow="0" w:firstColumn="0" w:lastColumn="0" w:oddVBand="0" w:evenVBand="0" w:oddHBand="1" w:evenHBand="0" w:firstRowFirstColumn="0" w:firstRowLastColumn="0" w:lastRowFirstColumn="0" w:lastRowLastColumn="0"/>
              <w:rPr>
                <w:sz w:val="20"/>
                <w:szCs w:val="18"/>
              </w:rPr>
            </w:pPr>
            <w:r w:rsidRPr="00916979">
              <w:rPr>
                <w:sz w:val="20"/>
                <w:szCs w:val="18"/>
              </w:rPr>
              <w:t>Copia el registro de transacciones para permitir recuperación punto en el tiempo.</w:t>
            </w:r>
          </w:p>
        </w:tc>
        <w:tc>
          <w:tcPr>
            <w:tcW w:w="2943" w:type="dxa"/>
          </w:tcPr>
          <w:p w14:paraId="77876168" w14:textId="77777777" w:rsidR="00916979" w:rsidRPr="00916979" w:rsidRDefault="00916979" w:rsidP="002E3633">
            <w:pPr>
              <w:cnfStyle w:val="000000100000" w:firstRow="0" w:lastRow="0" w:firstColumn="0" w:lastColumn="0" w:oddVBand="0" w:evenVBand="0" w:oddHBand="1" w:evenHBand="0" w:firstRowFirstColumn="0" w:firstRowLastColumn="0" w:lastRowFirstColumn="0" w:lastRowLastColumn="0"/>
              <w:rPr>
                <w:sz w:val="20"/>
                <w:szCs w:val="18"/>
              </w:rPr>
            </w:pPr>
            <w:r w:rsidRPr="00916979">
              <w:rPr>
                <w:sz w:val="20"/>
                <w:szCs w:val="18"/>
              </w:rPr>
              <w:t>Ideal para bases de datos críticas que requieren alta disponibilidad.</w:t>
            </w:r>
          </w:p>
        </w:tc>
      </w:tr>
      <w:tr w:rsidR="00916979" w:rsidRPr="00916979" w14:paraId="2D2F8731" w14:textId="77777777" w:rsidTr="00916979">
        <w:tc>
          <w:tcPr>
            <w:cnfStyle w:val="001000000000" w:firstRow="0" w:lastRow="0" w:firstColumn="1" w:lastColumn="0" w:oddVBand="0" w:evenVBand="0" w:oddHBand="0" w:evenHBand="0" w:firstRowFirstColumn="0" w:firstRowLastColumn="0" w:lastRowFirstColumn="0" w:lastRowLastColumn="0"/>
            <w:tcW w:w="2942" w:type="dxa"/>
          </w:tcPr>
          <w:p w14:paraId="5C19B09F" w14:textId="77777777" w:rsidR="00916979" w:rsidRPr="00916979" w:rsidRDefault="00916979" w:rsidP="002E3633">
            <w:pPr>
              <w:rPr>
                <w:sz w:val="20"/>
                <w:szCs w:val="18"/>
              </w:rPr>
            </w:pPr>
            <w:r w:rsidRPr="00916979">
              <w:rPr>
                <w:sz w:val="20"/>
                <w:szCs w:val="18"/>
              </w:rPr>
              <w:t>Copias de Seguridad en Copia (Copy-Only Backup)</w:t>
            </w:r>
          </w:p>
        </w:tc>
        <w:tc>
          <w:tcPr>
            <w:tcW w:w="2943" w:type="dxa"/>
          </w:tcPr>
          <w:p w14:paraId="6099B341" w14:textId="77777777" w:rsidR="00916979" w:rsidRPr="00916979" w:rsidRDefault="00916979" w:rsidP="002E3633">
            <w:pPr>
              <w:cnfStyle w:val="000000000000" w:firstRow="0" w:lastRow="0" w:firstColumn="0" w:lastColumn="0" w:oddVBand="0" w:evenVBand="0" w:oddHBand="0" w:evenHBand="0" w:firstRowFirstColumn="0" w:firstRowLastColumn="0" w:lastRowFirstColumn="0" w:lastRowLastColumn="0"/>
              <w:rPr>
                <w:sz w:val="20"/>
                <w:szCs w:val="18"/>
              </w:rPr>
            </w:pPr>
            <w:r w:rsidRPr="00916979">
              <w:rPr>
                <w:sz w:val="20"/>
                <w:szCs w:val="18"/>
              </w:rPr>
              <w:t>No afecta la secuencia de respaldos diferenciales o transaccionales.</w:t>
            </w:r>
          </w:p>
        </w:tc>
        <w:tc>
          <w:tcPr>
            <w:tcW w:w="2943" w:type="dxa"/>
          </w:tcPr>
          <w:p w14:paraId="037EA93F" w14:textId="77777777" w:rsidR="00916979" w:rsidRPr="00916979" w:rsidRDefault="00916979" w:rsidP="002E3633">
            <w:pPr>
              <w:cnfStyle w:val="000000000000" w:firstRow="0" w:lastRow="0" w:firstColumn="0" w:lastColumn="0" w:oddVBand="0" w:evenVBand="0" w:oddHBand="0" w:evenHBand="0" w:firstRowFirstColumn="0" w:firstRowLastColumn="0" w:lastRowFirstColumn="0" w:lastRowLastColumn="0"/>
              <w:rPr>
                <w:sz w:val="20"/>
                <w:szCs w:val="18"/>
              </w:rPr>
            </w:pPr>
            <w:r w:rsidRPr="00916979">
              <w:rPr>
                <w:sz w:val="20"/>
                <w:szCs w:val="18"/>
              </w:rPr>
              <w:t>Útil para respaldos temporales sin interferir con la estrategia de respaldo.</w:t>
            </w:r>
          </w:p>
        </w:tc>
      </w:tr>
      <w:tr w:rsidR="00916979" w:rsidRPr="00916979" w14:paraId="764F78EB" w14:textId="77777777" w:rsidTr="00916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3622A36" w14:textId="77777777" w:rsidR="00916979" w:rsidRPr="00916979" w:rsidRDefault="00916979" w:rsidP="002E3633">
            <w:pPr>
              <w:rPr>
                <w:sz w:val="20"/>
                <w:szCs w:val="18"/>
              </w:rPr>
            </w:pPr>
            <w:r w:rsidRPr="00916979">
              <w:rPr>
                <w:sz w:val="20"/>
                <w:szCs w:val="18"/>
              </w:rPr>
              <w:t>Respaldo Parcial (Partial Backup)</w:t>
            </w:r>
          </w:p>
        </w:tc>
        <w:tc>
          <w:tcPr>
            <w:tcW w:w="2943" w:type="dxa"/>
          </w:tcPr>
          <w:p w14:paraId="37FA1111" w14:textId="77777777" w:rsidR="00916979" w:rsidRPr="00916979" w:rsidRDefault="00916979" w:rsidP="002E3633">
            <w:pPr>
              <w:cnfStyle w:val="000000100000" w:firstRow="0" w:lastRow="0" w:firstColumn="0" w:lastColumn="0" w:oddVBand="0" w:evenVBand="0" w:oddHBand="1" w:evenHBand="0" w:firstRowFirstColumn="0" w:firstRowLastColumn="0" w:lastRowFirstColumn="0" w:lastRowLastColumn="0"/>
              <w:rPr>
                <w:sz w:val="20"/>
                <w:szCs w:val="18"/>
              </w:rPr>
            </w:pPr>
            <w:r w:rsidRPr="00916979">
              <w:rPr>
                <w:sz w:val="20"/>
                <w:szCs w:val="18"/>
              </w:rPr>
              <w:t>Copia solo ciertos archivos o grupos de archivos.</w:t>
            </w:r>
          </w:p>
        </w:tc>
        <w:tc>
          <w:tcPr>
            <w:tcW w:w="2943" w:type="dxa"/>
          </w:tcPr>
          <w:p w14:paraId="0F6D7C8A" w14:textId="77777777" w:rsidR="00916979" w:rsidRPr="00916979" w:rsidRDefault="00916979" w:rsidP="002E3633">
            <w:pPr>
              <w:cnfStyle w:val="000000100000" w:firstRow="0" w:lastRow="0" w:firstColumn="0" w:lastColumn="0" w:oddVBand="0" w:evenVBand="0" w:oddHBand="1" w:evenHBand="0" w:firstRowFirstColumn="0" w:firstRowLastColumn="0" w:lastRowFirstColumn="0" w:lastRowLastColumn="0"/>
              <w:rPr>
                <w:sz w:val="20"/>
                <w:szCs w:val="18"/>
              </w:rPr>
            </w:pPr>
            <w:r w:rsidRPr="00916979">
              <w:rPr>
                <w:sz w:val="20"/>
                <w:szCs w:val="18"/>
              </w:rPr>
              <w:t>Usado en bases de datos grandes para respaldar solo datos esenciales.</w:t>
            </w:r>
          </w:p>
        </w:tc>
      </w:tr>
    </w:tbl>
    <w:p w14:paraId="73D71F67" w14:textId="77777777" w:rsidR="00FA38C4" w:rsidRDefault="00FA38C4" w:rsidP="00FA38C4"/>
    <w:p w14:paraId="038129DC" w14:textId="77777777" w:rsidR="005D354B" w:rsidRPr="005D354B" w:rsidRDefault="005D354B" w:rsidP="005D354B">
      <w:pPr>
        <w:rPr>
          <w:u w:val="single"/>
        </w:rPr>
      </w:pPr>
      <w:r w:rsidRPr="005D354B">
        <w:rPr>
          <w:u w:val="single"/>
        </w:rPr>
        <w:t>Creación de un Respaldo Completo</w:t>
      </w:r>
    </w:p>
    <w:p w14:paraId="42206D75" w14:textId="0D2F83AA" w:rsidR="00FA38C4" w:rsidRDefault="005D354B" w:rsidP="005D354B">
      <w:r>
        <w:t>Este respaldo almacena toda la base de datos. Es el punto de partida para cualquier estrategia de respaldo.</w:t>
      </w:r>
    </w:p>
    <w:p w14:paraId="2A561272" w14:textId="77777777" w:rsidR="005D354B" w:rsidRDefault="005D354B" w:rsidP="005D354B"/>
    <w:p w14:paraId="6C419D77" w14:textId="77777777" w:rsidR="005D354B" w:rsidRPr="005D354B" w:rsidRDefault="005D354B" w:rsidP="005D354B">
      <w:pPr>
        <w:pStyle w:val="Cdigo"/>
        <w:rPr>
          <w:lang w:val="en-US"/>
        </w:rPr>
      </w:pPr>
      <w:r w:rsidRPr="005D354B">
        <w:rPr>
          <w:lang w:val="en-US"/>
        </w:rPr>
        <w:t xml:space="preserve">BACKUP DATABASE </w:t>
      </w:r>
      <w:proofErr w:type="spellStart"/>
      <w:r w:rsidRPr="005D354B">
        <w:rPr>
          <w:lang w:val="en-US"/>
        </w:rPr>
        <w:t>GestionVentas</w:t>
      </w:r>
      <w:proofErr w:type="spellEnd"/>
      <w:r w:rsidRPr="005D354B">
        <w:rPr>
          <w:lang w:val="en-US"/>
        </w:rPr>
        <w:t xml:space="preserve">  </w:t>
      </w:r>
    </w:p>
    <w:p w14:paraId="2C42BCB7" w14:textId="77777777" w:rsidR="005D354B" w:rsidRPr="005D354B" w:rsidRDefault="005D354B" w:rsidP="005D354B">
      <w:pPr>
        <w:pStyle w:val="Cdigo"/>
        <w:rPr>
          <w:lang w:val="en-US"/>
        </w:rPr>
      </w:pPr>
      <w:r w:rsidRPr="005D354B">
        <w:rPr>
          <w:lang w:val="en-US"/>
        </w:rPr>
        <w:t>TO DISK = 'C:\</w:t>
      </w:r>
      <w:proofErr w:type="spellStart"/>
      <w:r w:rsidRPr="005D354B">
        <w:rPr>
          <w:lang w:val="en-US"/>
        </w:rPr>
        <w:t>Respaldo</w:t>
      </w:r>
      <w:proofErr w:type="spellEnd"/>
      <w:r w:rsidRPr="005D354B">
        <w:rPr>
          <w:lang w:val="en-US"/>
        </w:rPr>
        <w:t>\</w:t>
      </w:r>
      <w:proofErr w:type="spellStart"/>
      <w:r w:rsidRPr="005D354B">
        <w:rPr>
          <w:lang w:val="en-US"/>
        </w:rPr>
        <w:t>GestionVentas_Full.bak</w:t>
      </w:r>
      <w:proofErr w:type="spellEnd"/>
      <w:r w:rsidRPr="005D354B">
        <w:rPr>
          <w:lang w:val="en-US"/>
        </w:rPr>
        <w:t xml:space="preserve">'  </w:t>
      </w:r>
    </w:p>
    <w:p w14:paraId="174E9445" w14:textId="77777777" w:rsidR="005D354B" w:rsidRPr="005D354B" w:rsidRDefault="005D354B" w:rsidP="005D354B">
      <w:pPr>
        <w:pStyle w:val="Cdigo"/>
        <w:rPr>
          <w:lang w:val="en-US"/>
        </w:rPr>
      </w:pPr>
      <w:r w:rsidRPr="005D354B">
        <w:rPr>
          <w:lang w:val="en-US"/>
        </w:rPr>
        <w:t>WITH FORMAT, MEDIANAME = '</w:t>
      </w:r>
      <w:proofErr w:type="spellStart"/>
      <w:r w:rsidRPr="005D354B">
        <w:rPr>
          <w:lang w:val="en-US"/>
        </w:rPr>
        <w:t>SQLServerBackups</w:t>
      </w:r>
      <w:proofErr w:type="spellEnd"/>
      <w:r w:rsidRPr="005D354B">
        <w:rPr>
          <w:lang w:val="en-US"/>
        </w:rPr>
        <w:t xml:space="preserve">', NAME = 'Full Backup </w:t>
      </w:r>
      <w:proofErr w:type="spellStart"/>
      <w:r w:rsidRPr="005D354B">
        <w:rPr>
          <w:lang w:val="en-US"/>
        </w:rPr>
        <w:t>GestionVentas</w:t>
      </w:r>
      <w:proofErr w:type="spellEnd"/>
      <w:r w:rsidRPr="005D354B">
        <w:rPr>
          <w:lang w:val="en-US"/>
        </w:rPr>
        <w:t>';</w:t>
      </w:r>
    </w:p>
    <w:p w14:paraId="54586CB6" w14:textId="3C9AE219" w:rsidR="005D354B" w:rsidRDefault="005D354B" w:rsidP="005D354B">
      <w:pPr>
        <w:pStyle w:val="Cdigo"/>
      </w:pPr>
      <w:r>
        <w:t>GO</w:t>
      </w:r>
    </w:p>
    <w:p w14:paraId="065BCB94" w14:textId="77777777" w:rsidR="005D354B" w:rsidRDefault="005D354B" w:rsidP="00FA38C4"/>
    <w:p w14:paraId="344EF1A4" w14:textId="05BA1032" w:rsidR="007D696C" w:rsidRDefault="007D696C" w:rsidP="007D696C">
      <w:r>
        <w:t>Explicación:</w:t>
      </w:r>
    </w:p>
    <w:p w14:paraId="5398E98F" w14:textId="77777777" w:rsidR="007D696C" w:rsidRDefault="007D696C" w:rsidP="00D233E3">
      <w:pPr>
        <w:pStyle w:val="Prrafodelista"/>
        <w:numPr>
          <w:ilvl w:val="0"/>
          <w:numId w:val="56"/>
        </w:numPr>
      </w:pPr>
      <w:r w:rsidRPr="007D696C">
        <w:rPr>
          <w:rStyle w:val="CdigoCar"/>
        </w:rPr>
        <w:t>BACKUP DATABASE</w:t>
      </w:r>
      <w:r>
        <w:t xml:space="preserve"> → Indica que vamos a respaldar la base de datos.</w:t>
      </w:r>
    </w:p>
    <w:p w14:paraId="2C44E9A5" w14:textId="77777777" w:rsidR="007D696C" w:rsidRDefault="007D696C" w:rsidP="00D233E3">
      <w:pPr>
        <w:pStyle w:val="Prrafodelista"/>
        <w:numPr>
          <w:ilvl w:val="0"/>
          <w:numId w:val="56"/>
        </w:numPr>
      </w:pPr>
      <w:r w:rsidRPr="007D696C">
        <w:rPr>
          <w:rStyle w:val="CdigoCar"/>
        </w:rPr>
        <w:t>TO DISK</w:t>
      </w:r>
      <w:r>
        <w:t xml:space="preserve"> → Especifica la ubicación donde se guardará el archivo de respaldo.</w:t>
      </w:r>
    </w:p>
    <w:p w14:paraId="6AC4187C" w14:textId="77777777" w:rsidR="007D696C" w:rsidRDefault="007D696C" w:rsidP="00D233E3">
      <w:pPr>
        <w:pStyle w:val="Prrafodelista"/>
        <w:numPr>
          <w:ilvl w:val="0"/>
          <w:numId w:val="56"/>
        </w:numPr>
      </w:pPr>
      <w:r w:rsidRPr="007D696C">
        <w:rPr>
          <w:rStyle w:val="CdigoCar"/>
        </w:rPr>
        <w:t>WITH FORMAT</w:t>
      </w:r>
      <w:r>
        <w:t xml:space="preserve"> → Indica que se </w:t>
      </w:r>
      <w:proofErr w:type="spellStart"/>
      <w:r>
        <w:t>sobreescribirá</w:t>
      </w:r>
      <w:proofErr w:type="spellEnd"/>
      <w:r>
        <w:t xml:space="preserve"> el archivo de respaldo (si existe).</w:t>
      </w:r>
    </w:p>
    <w:p w14:paraId="7FEC3A10" w14:textId="77777777" w:rsidR="007D696C" w:rsidRDefault="007D696C" w:rsidP="007D696C">
      <w:r w:rsidRPr="00D233E3">
        <w:rPr>
          <w:rFonts w:ascii="Segoe UI Emoji" w:hAnsi="Segoe UI Emoji" w:cs="Segoe UI Emoji"/>
          <w:highlight w:val="lightGray"/>
        </w:rPr>
        <w:lastRenderedPageBreak/>
        <w:t>📌</w:t>
      </w:r>
      <w:r w:rsidRPr="00D233E3">
        <w:rPr>
          <w:highlight w:val="lightGray"/>
        </w:rPr>
        <w:t xml:space="preserve"> Ejemplo real: Una empresa en Managua puede programar este respaldo todas las noches para garantizar que los datos estén protegidos ante fallas en el servidor.</w:t>
      </w:r>
    </w:p>
    <w:p w14:paraId="247C8308" w14:textId="77777777" w:rsidR="007D696C" w:rsidRDefault="007D696C" w:rsidP="007D696C"/>
    <w:p w14:paraId="57BB9043" w14:textId="13FED6E3" w:rsidR="007D696C" w:rsidRPr="0092458E" w:rsidRDefault="007D696C" w:rsidP="007D696C">
      <w:pPr>
        <w:rPr>
          <w:u w:val="single"/>
        </w:rPr>
      </w:pPr>
      <w:r w:rsidRPr="0092458E">
        <w:rPr>
          <w:u w:val="single"/>
        </w:rPr>
        <w:t>Creación de un Respaldo Diferencial</w:t>
      </w:r>
    </w:p>
    <w:p w14:paraId="5C34AA48" w14:textId="519A49AF" w:rsidR="005D354B" w:rsidRDefault="007D696C" w:rsidP="007D696C">
      <w:r>
        <w:t>Este respaldo solo almacena los cambios desde el último respaldo completo, reduciendo el tiempo y el tamaño del respaldo.</w:t>
      </w:r>
    </w:p>
    <w:p w14:paraId="23F500D5" w14:textId="77777777" w:rsidR="0092458E" w:rsidRPr="0092458E" w:rsidRDefault="0092458E" w:rsidP="0092458E">
      <w:pPr>
        <w:pStyle w:val="Cdigo"/>
        <w:rPr>
          <w:lang w:val="en-US"/>
        </w:rPr>
      </w:pPr>
      <w:r w:rsidRPr="0092458E">
        <w:rPr>
          <w:lang w:val="en-US"/>
        </w:rPr>
        <w:t xml:space="preserve">BACKUP DATABASE </w:t>
      </w:r>
      <w:proofErr w:type="spellStart"/>
      <w:r w:rsidRPr="0092458E">
        <w:rPr>
          <w:lang w:val="en-US"/>
        </w:rPr>
        <w:t>GestionVentas</w:t>
      </w:r>
      <w:proofErr w:type="spellEnd"/>
      <w:r w:rsidRPr="0092458E">
        <w:rPr>
          <w:lang w:val="en-US"/>
        </w:rPr>
        <w:t xml:space="preserve">  </w:t>
      </w:r>
    </w:p>
    <w:p w14:paraId="092DACA5" w14:textId="77777777" w:rsidR="0092458E" w:rsidRPr="0092458E" w:rsidRDefault="0092458E" w:rsidP="0092458E">
      <w:pPr>
        <w:pStyle w:val="Cdigo"/>
        <w:rPr>
          <w:lang w:val="en-US"/>
        </w:rPr>
      </w:pPr>
      <w:r w:rsidRPr="0092458E">
        <w:rPr>
          <w:lang w:val="en-US"/>
        </w:rPr>
        <w:t>TO DISK = 'C:\</w:t>
      </w:r>
      <w:proofErr w:type="spellStart"/>
      <w:r w:rsidRPr="0092458E">
        <w:rPr>
          <w:lang w:val="en-US"/>
        </w:rPr>
        <w:t>Respaldo</w:t>
      </w:r>
      <w:proofErr w:type="spellEnd"/>
      <w:r w:rsidRPr="0092458E">
        <w:rPr>
          <w:lang w:val="en-US"/>
        </w:rPr>
        <w:t>\</w:t>
      </w:r>
      <w:proofErr w:type="spellStart"/>
      <w:r w:rsidRPr="0092458E">
        <w:rPr>
          <w:lang w:val="en-US"/>
        </w:rPr>
        <w:t>GestionVentas_Diff.bak</w:t>
      </w:r>
      <w:proofErr w:type="spellEnd"/>
      <w:r w:rsidRPr="0092458E">
        <w:rPr>
          <w:lang w:val="en-US"/>
        </w:rPr>
        <w:t xml:space="preserve">'  </w:t>
      </w:r>
    </w:p>
    <w:p w14:paraId="3844F16F" w14:textId="77777777" w:rsidR="0092458E" w:rsidRPr="0092458E" w:rsidRDefault="0092458E" w:rsidP="0092458E">
      <w:pPr>
        <w:pStyle w:val="Cdigo"/>
        <w:rPr>
          <w:lang w:val="en-US"/>
        </w:rPr>
      </w:pPr>
      <w:r w:rsidRPr="0092458E">
        <w:rPr>
          <w:lang w:val="en-US"/>
        </w:rPr>
        <w:t xml:space="preserve">WITH DIFFERENTIAL, NAME = 'Differential Backup </w:t>
      </w:r>
      <w:proofErr w:type="spellStart"/>
      <w:r w:rsidRPr="0092458E">
        <w:rPr>
          <w:lang w:val="en-US"/>
        </w:rPr>
        <w:t>GestionVentas</w:t>
      </w:r>
      <w:proofErr w:type="spellEnd"/>
      <w:r w:rsidRPr="0092458E">
        <w:rPr>
          <w:lang w:val="en-US"/>
        </w:rPr>
        <w:t>';</w:t>
      </w:r>
    </w:p>
    <w:p w14:paraId="65EEE7A6" w14:textId="47EF11B4" w:rsidR="005D354B" w:rsidRDefault="0092458E" w:rsidP="0092458E">
      <w:pPr>
        <w:pStyle w:val="Cdigo"/>
      </w:pPr>
      <w:r>
        <w:t>GO</w:t>
      </w:r>
    </w:p>
    <w:p w14:paraId="7D5F9D11" w14:textId="77777777" w:rsidR="0092458E" w:rsidRDefault="0092458E" w:rsidP="0092458E"/>
    <w:p w14:paraId="55B3E731" w14:textId="77777777" w:rsidR="00372FE0" w:rsidRDefault="00372FE0" w:rsidP="00372FE0">
      <w:r>
        <w:t>Ejemplo real: En un negocio de ventas en Nicaragua, este respaldo puede ejecutarse cada 6 horas para reducir la pérdida de información en caso de falla.</w:t>
      </w:r>
    </w:p>
    <w:p w14:paraId="71B92DCC" w14:textId="77777777" w:rsidR="00372FE0" w:rsidRDefault="00372FE0" w:rsidP="00372FE0"/>
    <w:p w14:paraId="681ED3A2" w14:textId="1604325D" w:rsidR="00372FE0" w:rsidRPr="00372FE0" w:rsidRDefault="00372FE0" w:rsidP="00372FE0">
      <w:pPr>
        <w:rPr>
          <w:u w:val="single"/>
        </w:rPr>
      </w:pPr>
      <w:r w:rsidRPr="00372FE0">
        <w:rPr>
          <w:u w:val="single"/>
        </w:rPr>
        <w:t>Creación de un Respaldo de Registro de Transacciones</w:t>
      </w:r>
    </w:p>
    <w:p w14:paraId="65DB3AB5" w14:textId="01A9D6AE" w:rsidR="0092458E" w:rsidRDefault="00372FE0" w:rsidP="00372FE0">
      <w:r>
        <w:t>Este respaldo permite recuperar la base de datos hasta un punto exacto en el tiempo.</w:t>
      </w:r>
    </w:p>
    <w:p w14:paraId="1FDF279F" w14:textId="77777777" w:rsidR="00E67FD3" w:rsidRPr="00E67FD3" w:rsidRDefault="00E67FD3" w:rsidP="00E67FD3">
      <w:pPr>
        <w:pStyle w:val="Cdigo"/>
        <w:rPr>
          <w:lang w:val="en-US"/>
        </w:rPr>
      </w:pPr>
      <w:r w:rsidRPr="00E67FD3">
        <w:rPr>
          <w:lang w:val="en-US"/>
        </w:rPr>
        <w:t xml:space="preserve">BACKUP LOG </w:t>
      </w:r>
      <w:proofErr w:type="spellStart"/>
      <w:r w:rsidRPr="00E67FD3">
        <w:rPr>
          <w:lang w:val="en-US"/>
        </w:rPr>
        <w:t>GestionVentas</w:t>
      </w:r>
      <w:proofErr w:type="spellEnd"/>
      <w:r w:rsidRPr="00E67FD3">
        <w:rPr>
          <w:lang w:val="en-US"/>
        </w:rPr>
        <w:t xml:space="preserve">  </w:t>
      </w:r>
    </w:p>
    <w:p w14:paraId="4EFFBB3A" w14:textId="77777777" w:rsidR="00E67FD3" w:rsidRPr="00E67FD3" w:rsidRDefault="00E67FD3" w:rsidP="00E67FD3">
      <w:pPr>
        <w:pStyle w:val="Cdigo"/>
        <w:rPr>
          <w:lang w:val="en-US"/>
        </w:rPr>
      </w:pPr>
      <w:r w:rsidRPr="00E67FD3">
        <w:rPr>
          <w:lang w:val="en-US"/>
        </w:rPr>
        <w:t>TO DISK = 'C:\</w:t>
      </w:r>
      <w:proofErr w:type="spellStart"/>
      <w:r w:rsidRPr="00E67FD3">
        <w:rPr>
          <w:lang w:val="en-US"/>
        </w:rPr>
        <w:t>Respaldo</w:t>
      </w:r>
      <w:proofErr w:type="spellEnd"/>
      <w:r w:rsidRPr="00E67FD3">
        <w:rPr>
          <w:lang w:val="en-US"/>
        </w:rPr>
        <w:t>\</w:t>
      </w:r>
      <w:proofErr w:type="spellStart"/>
      <w:r w:rsidRPr="00E67FD3">
        <w:rPr>
          <w:lang w:val="en-US"/>
        </w:rPr>
        <w:t>GestionVentas_Log.bak</w:t>
      </w:r>
      <w:proofErr w:type="spellEnd"/>
      <w:r w:rsidRPr="00E67FD3">
        <w:rPr>
          <w:lang w:val="en-US"/>
        </w:rPr>
        <w:t xml:space="preserve">'  </w:t>
      </w:r>
    </w:p>
    <w:p w14:paraId="43BE9050" w14:textId="77777777" w:rsidR="00E67FD3" w:rsidRPr="00E67FD3" w:rsidRDefault="00E67FD3" w:rsidP="00E67FD3">
      <w:pPr>
        <w:pStyle w:val="Cdigo"/>
        <w:rPr>
          <w:lang w:val="en-US"/>
        </w:rPr>
      </w:pPr>
      <w:r w:rsidRPr="00E67FD3">
        <w:rPr>
          <w:lang w:val="en-US"/>
        </w:rPr>
        <w:t>WITH NO_TRUNCATE;</w:t>
      </w:r>
    </w:p>
    <w:p w14:paraId="053A8239" w14:textId="00B32AA7" w:rsidR="0092458E" w:rsidRPr="00A95713" w:rsidRDefault="00E67FD3" w:rsidP="00E67FD3">
      <w:pPr>
        <w:pStyle w:val="Cdigo"/>
        <w:rPr>
          <w:lang w:val="en-US"/>
        </w:rPr>
      </w:pPr>
      <w:r w:rsidRPr="00A95713">
        <w:rPr>
          <w:lang w:val="en-US"/>
        </w:rPr>
        <w:t>GO</w:t>
      </w:r>
    </w:p>
    <w:p w14:paraId="664239B7" w14:textId="77777777" w:rsidR="0092458E" w:rsidRPr="00A95713" w:rsidRDefault="0092458E" w:rsidP="0092458E">
      <w:pPr>
        <w:rPr>
          <w:lang w:val="en-US"/>
        </w:rPr>
      </w:pPr>
    </w:p>
    <w:p w14:paraId="60DD7DB4" w14:textId="77777777" w:rsidR="00C45804" w:rsidRDefault="00C45804" w:rsidP="00C45804">
      <w:r>
        <w:rPr>
          <w:rFonts w:ascii="Segoe UI Emoji" w:hAnsi="Segoe UI Emoji" w:cs="Segoe UI Emoji"/>
        </w:rPr>
        <w:t>📌</w:t>
      </w:r>
      <w:r>
        <w:t xml:space="preserve"> Ejemplo real: Si un error humano borra información importante en la base de datos, este respaldo ayuda a restaurarla hasta justo antes del incidente.</w:t>
      </w:r>
    </w:p>
    <w:p w14:paraId="2C2C4632" w14:textId="77777777" w:rsidR="00C45804" w:rsidRDefault="00C45804" w:rsidP="00C45804"/>
    <w:p w14:paraId="398DC3E8" w14:textId="4A52444A" w:rsidR="00C45804" w:rsidRPr="00C45804" w:rsidRDefault="00C45804" w:rsidP="00C45804">
      <w:pPr>
        <w:rPr>
          <w:b/>
          <w:bCs/>
        </w:rPr>
      </w:pPr>
      <w:r w:rsidRPr="00C45804">
        <w:rPr>
          <w:b/>
          <w:bCs/>
        </w:rPr>
        <w:t>Automatización del Respaldo en SQL Server</w:t>
      </w:r>
    </w:p>
    <w:p w14:paraId="0EA169A9" w14:textId="77777777" w:rsidR="00C45804" w:rsidRDefault="00C45804" w:rsidP="00C45804">
      <w:r>
        <w:t xml:space="preserve">Para garantizar la protección continua de la base de datos, es recomendable automatizar los respaldos con SQL Server </w:t>
      </w:r>
      <w:proofErr w:type="spellStart"/>
      <w:r>
        <w:t>Agent</w:t>
      </w:r>
      <w:proofErr w:type="spellEnd"/>
      <w:r>
        <w:t>.</w:t>
      </w:r>
    </w:p>
    <w:p w14:paraId="615F2BB8" w14:textId="77777777" w:rsidR="00C45804" w:rsidRDefault="00C45804" w:rsidP="00C45804"/>
    <w:p w14:paraId="64871924" w14:textId="77777777" w:rsidR="00C45804" w:rsidRDefault="00C45804" w:rsidP="00C45804"/>
    <w:p w14:paraId="7C88A221" w14:textId="77777777" w:rsidR="00C45804" w:rsidRDefault="00C45804" w:rsidP="00C45804"/>
    <w:p w14:paraId="2B48C6E6" w14:textId="769AEBD2" w:rsidR="0092458E" w:rsidRPr="00C45804" w:rsidRDefault="00C45804" w:rsidP="00C45804">
      <w:pPr>
        <w:rPr>
          <w:u w:val="single"/>
        </w:rPr>
      </w:pPr>
      <w:r w:rsidRPr="00C45804">
        <w:rPr>
          <w:u w:val="single"/>
        </w:rPr>
        <w:lastRenderedPageBreak/>
        <w:t>Creación de una Tarea de Respaldo Programado</w:t>
      </w:r>
    </w:p>
    <w:p w14:paraId="5B692C34" w14:textId="77777777" w:rsidR="005F5CE5" w:rsidRPr="005F5CE5" w:rsidRDefault="005F5CE5" w:rsidP="005F5CE5">
      <w:pPr>
        <w:pStyle w:val="Cdigo"/>
        <w:rPr>
          <w:lang w:val="en-US"/>
        </w:rPr>
      </w:pPr>
      <w:r w:rsidRPr="005F5CE5">
        <w:rPr>
          <w:lang w:val="en-US"/>
        </w:rPr>
        <w:t xml:space="preserve">USE </w:t>
      </w:r>
      <w:proofErr w:type="spellStart"/>
      <w:r w:rsidRPr="005F5CE5">
        <w:rPr>
          <w:lang w:val="en-US"/>
        </w:rPr>
        <w:t>msdb</w:t>
      </w:r>
      <w:proofErr w:type="spellEnd"/>
      <w:r w:rsidRPr="005F5CE5">
        <w:rPr>
          <w:lang w:val="en-US"/>
        </w:rPr>
        <w:t>;</w:t>
      </w:r>
    </w:p>
    <w:p w14:paraId="6CD1BB07" w14:textId="77777777" w:rsidR="005F5CE5" w:rsidRPr="005F5CE5" w:rsidRDefault="005F5CE5" w:rsidP="005F5CE5">
      <w:pPr>
        <w:pStyle w:val="Cdigo"/>
        <w:rPr>
          <w:lang w:val="en-US"/>
        </w:rPr>
      </w:pPr>
      <w:r w:rsidRPr="005F5CE5">
        <w:rPr>
          <w:lang w:val="en-US"/>
        </w:rPr>
        <w:t>GO</w:t>
      </w:r>
    </w:p>
    <w:p w14:paraId="4500EA36" w14:textId="77777777" w:rsidR="005F5CE5" w:rsidRPr="005F5CE5" w:rsidRDefault="005F5CE5" w:rsidP="005F5CE5">
      <w:pPr>
        <w:pStyle w:val="Cdigo"/>
        <w:rPr>
          <w:lang w:val="en-US"/>
        </w:rPr>
      </w:pPr>
      <w:r w:rsidRPr="005F5CE5">
        <w:rPr>
          <w:lang w:val="en-US"/>
        </w:rPr>
        <w:t xml:space="preserve">EXEC </w:t>
      </w:r>
      <w:proofErr w:type="spellStart"/>
      <w:r w:rsidRPr="005F5CE5">
        <w:rPr>
          <w:lang w:val="en-US"/>
        </w:rPr>
        <w:t>sp_add_job</w:t>
      </w:r>
      <w:proofErr w:type="spellEnd"/>
      <w:r w:rsidRPr="005F5CE5">
        <w:rPr>
          <w:lang w:val="en-US"/>
        </w:rPr>
        <w:t xml:space="preserve">  </w:t>
      </w:r>
    </w:p>
    <w:p w14:paraId="4F25FE65" w14:textId="77777777" w:rsidR="005F5CE5" w:rsidRPr="005F5CE5" w:rsidRDefault="005F5CE5" w:rsidP="005F5CE5">
      <w:pPr>
        <w:pStyle w:val="Cdigo"/>
        <w:rPr>
          <w:lang w:val="en-US"/>
        </w:rPr>
      </w:pPr>
      <w:r w:rsidRPr="005F5CE5">
        <w:rPr>
          <w:lang w:val="en-US"/>
        </w:rPr>
        <w:t xml:space="preserve">    @</w:t>
      </w:r>
      <w:proofErr w:type="gramStart"/>
      <w:r w:rsidRPr="005F5CE5">
        <w:rPr>
          <w:lang w:val="en-US"/>
        </w:rPr>
        <w:t>job</w:t>
      </w:r>
      <w:proofErr w:type="gramEnd"/>
      <w:r w:rsidRPr="005F5CE5">
        <w:rPr>
          <w:lang w:val="en-US"/>
        </w:rPr>
        <w:t>_name = '</w:t>
      </w:r>
      <w:proofErr w:type="spellStart"/>
      <w:r w:rsidRPr="005F5CE5">
        <w:rPr>
          <w:lang w:val="en-US"/>
        </w:rPr>
        <w:t>RespaldoDiarioGestionVentas</w:t>
      </w:r>
      <w:proofErr w:type="spellEnd"/>
      <w:r w:rsidRPr="005F5CE5">
        <w:rPr>
          <w:lang w:val="en-US"/>
        </w:rPr>
        <w:t>';</w:t>
      </w:r>
    </w:p>
    <w:p w14:paraId="7F9D4E4A" w14:textId="77777777" w:rsidR="005F5CE5" w:rsidRPr="005F5CE5" w:rsidRDefault="005F5CE5" w:rsidP="005F5CE5">
      <w:pPr>
        <w:pStyle w:val="Cdigo"/>
        <w:rPr>
          <w:lang w:val="en-US"/>
        </w:rPr>
      </w:pPr>
      <w:r w:rsidRPr="005F5CE5">
        <w:rPr>
          <w:lang w:val="en-US"/>
        </w:rPr>
        <w:t>GO</w:t>
      </w:r>
    </w:p>
    <w:p w14:paraId="50D178C6" w14:textId="77777777" w:rsidR="005F5CE5" w:rsidRPr="005F5CE5" w:rsidRDefault="005F5CE5" w:rsidP="005F5CE5">
      <w:pPr>
        <w:pStyle w:val="Cdigo"/>
        <w:rPr>
          <w:lang w:val="en-US"/>
        </w:rPr>
      </w:pPr>
    </w:p>
    <w:p w14:paraId="0F132291" w14:textId="77777777" w:rsidR="005F5CE5" w:rsidRPr="005F5CE5" w:rsidRDefault="005F5CE5" w:rsidP="005F5CE5">
      <w:pPr>
        <w:pStyle w:val="Cdigo"/>
        <w:rPr>
          <w:lang w:val="en-US"/>
        </w:rPr>
      </w:pPr>
      <w:r w:rsidRPr="005F5CE5">
        <w:rPr>
          <w:lang w:val="en-US"/>
        </w:rPr>
        <w:t xml:space="preserve">EXEC </w:t>
      </w:r>
      <w:proofErr w:type="spellStart"/>
      <w:r w:rsidRPr="005F5CE5">
        <w:rPr>
          <w:lang w:val="en-US"/>
        </w:rPr>
        <w:t>sp_add_jobstep</w:t>
      </w:r>
      <w:proofErr w:type="spellEnd"/>
      <w:r w:rsidRPr="005F5CE5">
        <w:rPr>
          <w:lang w:val="en-US"/>
        </w:rPr>
        <w:t xml:space="preserve">  </w:t>
      </w:r>
    </w:p>
    <w:p w14:paraId="6C21D7F6" w14:textId="77777777" w:rsidR="005F5CE5" w:rsidRPr="00A95713" w:rsidRDefault="005F5CE5" w:rsidP="005F5CE5">
      <w:pPr>
        <w:pStyle w:val="Cdigo"/>
        <w:rPr>
          <w:lang w:val="en-US"/>
        </w:rPr>
      </w:pPr>
      <w:r w:rsidRPr="005F5CE5">
        <w:rPr>
          <w:lang w:val="en-US"/>
        </w:rPr>
        <w:t xml:space="preserve">    </w:t>
      </w:r>
      <w:r w:rsidRPr="00A95713">
        <w:rPr>
          <w:lang w:val="en-US"/>
        </w:rPr>
        <w:t>@job_name = 'RespaldoDiarioGestionVentas',</w:t>
      </w:r>
    </w:p>
    <w:p w14:paraId="6966D68D" w14:textId="77777777" w:rsidR="005F5CE5" w:rsidRDefault="005F5CE5" w:rsidP="005F5CE5">
      <w:pPr>
        <w:pStyle w:val="Cdigo"/>
      </w:pPr>
      <w:r w:rsidRPr="00A95713">
        <w:rPr>
          <w:lang w:val="en-US"/>
        </w:rPr>
        <w:t xml:space="preserve">    </w:t>
      </w:r>
      <w:r>
        <w:t>@step_name = 'Ejecutar Respaldo Completo',</w:t>
      </w:r>
    </w:p>
    <w:p w14:paraId="2941C580" w14:textId="77777777" w:rsidR="005F5CE5" w:rsidRPr="005F5CE5" w:rsidRDefault="005F5CE5" w:rsidP="005F5CE5">
      <w:pPr>
        <w:pStyle w:val="Cdigo"/>
        <w:rPr>
          <w:lang w:val="en-US"/>
        </w:rPr>
      </w:pPr>
      <w:r>
        <w:t xml:space="preserve">    </w:t>
      </w:r>
      <w:r w:rsidRPr="005F5CE5">
        <w:rPr>
          <w:lang w:val="en-US"/>
        </w:rPr>
        <w:t>@subsystem = 'TSQL',</w:t>
      </w:r>
    </w:p>
    <w:p w14:paraId="5B429704" w14:textId="77777777" w:rsidR="005F5CE5" w:rsidRPr="005F5CE5" w:rsidRDefault="005F5CE5" w:rsidP="005F5CE5">
      <w:pPr>
        <w:pStyle w:val="Cdigo"/>
        <w:rPr>
          <w:lang w:val="en-US"/>
        </w:rPr>
      </w:pPr>
      <w:r w:rsidRPr="005F5CE5">
        <w:rPr>
          <w:lang w:val="en-US"/>
        </w:rPr>
        <w:t xml:space="preserve">    @command = 'BACKUP DATABASE </w:t>
      </w:r>
      <w:proofErr w:type="spellStart"/>
      <w:r w:rsidRPr="005F5CE5">
        <w:rPr>
          <w:lang w:val="en-US"/>
        </w:rPr>
        <w:t>GestionVentas</w:t>
      </w:r>
      <w:proofErr w:type="spellEnd"/>
      <w:r w:rsidRPr="005F5CE5">
        <w:rPr>
          <w:lang w:val="en-US"/>
        </w:rPr>
        <w:t xml:space="preserve"> TO DISK = ''C:\</w:t>
      </w:r>
      <w:proofErr w:type="spellStart"/>
      <w:r w:rsidRPr="005F5CE5">
        <w:rPr>
          <w:lang w:val="en-US"/>
        </w:rPr>
        <w:t>Respaldo</w:t>
      </w:r>
      <w:proofErr w:type="spellEnd"/>
      <w:r w:rsidRPr="005F5CE5">
        <w:rPr>
          <w:lang w:val="en-US"/>
        </w:rPr>
        <w:t>\</w:t>
      </w:r>
      <w:proofErr w:type="spellStart"/>
      <w:r w:rsidRPr="005F5CE5">
        <w:rPr>
          <w:lang w:val="en-US"/>
        </w:rPr>
        <w:t>GestionVentas_Full.bak</w:t>
      </w:r>
      <w:proofErr w:type="spellEnd"/>
      <w:r w:rsidRPr="005F5CE5">
        <w:rPr>
          <w:lang w:val="en-US"/>
        </w:rPr>
        <w:t>'' WITH FORMAT;',</w:t>
      </w:r>
    </w:p>
    <w:p w14:paraId="24A8544A" w14:textId="77777777" w:rsidR="005F5CE5" w:rsidRPr="005F5CE5" w:rsidRDefault="005F5CE5" w:rsidP="005F5CE5">
      <w:pPr>
        <w:pStyle w:val="Cdigo"/>
        <w:rPr>
          <w:lang w:val="en-US"/>
        </w:rPr>
      </w:pPr>
      <w:r w:rsidRPr="005F5CE5">
        <w:rPr>
          <w:lang w:val="en-US"/>
        </w:rPr>
        <w:t xml:space="preserve">    @</w:t>
      </w:r>
      <w:proofErr w:type="gramStart"/>
      <w:r w:rsidRPr="005F5CE5">
        <w:rPr>
          <w:lang w:val="en-US"/>
        </w:rPr>
        <w:t>on</w:t>
      </w:r>
      <w:proofErr w:type="gramEnd"/>
      <w:r w:rsidRPr="005F5CE5">
        <w:rPr>
          <w:lang w:val="en-US"/>
        </w:rPr>
        <w:t>_success_action = 1;</w:t>
      </w:r>
    </w:p>
    <w:p w14:paraId="68B65A92" w14:textId="77777777" w:rsidR="005F5CE5" w:rsidRPr="005F5CE5" w:rsidRDefault="005F5CE5" w:rsidP="005F5CE5">
      <w:pPr>
        <w:pStyle w:val="Cdigo"/>
        <w:rPr>
          <w:lang w:val="en-US"/>
        </w:rPr>
      </w:pPr>
      <w:r w:rsidRPr="005F5CE5">
        <w:rPr>
          <w:lang w:val="en-US"/>
        </w:rPr>
        <w:t>GO</w:t>
      </w:r>
    </w:p>
    <w:p w14:paraId="36BD7C04" w14:textId="77777777" w:rsidR="005F5CE5" w:rsidRPr="005F5CE5" w:rsidRDefault="005F5CE5" w:rsidP="005F5CE5">
      <w:pPr>
        <w:pStyle w:val="Cdigo"/>
        <w:rPr>
          <w:lang w:val="en-US"/>
        </w:rPr>
      </w:pPr>
    </w:p>
    <w:p w14:paraId="1E4B6B4A" w14:textId="77777777" w:rsidR="005F5CE5" w:rsidRPr="005F5CE5" w:rsidRDefault="005F5CE5" w:rsidP="005F5CE5">
      <w:pPr>
        <w:pStyle w:val="Cdigo"/>
        <w:rPr>
          <w:lang w:val="en-US"/>
        </w:rPr>
      </w:pPr>
      <w:r w:rsidRPr="005F5CE5">
        <w:rPr>
          <w:lang w:val="en-US"/>
        </w:rPr>
        <w:t xml:space="preserve">EXEC </w:t>
      </w:r>
      <w:proofErr w:type="spellStart"/>
      <w:r w:rsidRPr="005F5CE5">
        <w:rPr>
          <w:lang w:val="en-US"/>
        </w:rPr>
        <w:t>sp_add_jobschedule</w:t>
      </w:r>
      <w:proofErr w:type="spellEnd"/>
      <w:r w:rsidRPr="005F5CE5">
        <w:rPr>
          <w:lang w:val="en-US"/>
        </w:rPr>
        <w:t xml:space="preserve">  </w:t>
      </w:r>
    </w:p>
    <w:p w14:paraId="4E5FB473" w14:textId="77777777" w:rsidR="005F5CE5" w:rsidRPr="00A95713" w:rsidRDefault="005F5CE5" w:rsidP="005F5CE5">
      <w:pPr>
        <w:pStyle w:val="Cdigo"/>
        <w:rPr>
          <w:lang w:val="en-US"/>
        </w:rPr>
      </w:pPr>
      <w:r w:rsidRPr="005F5CE5">
        <w:rPr>
          <w:lang w:val="en-US"/>
        </w:rPr>
        <w:t xml:space="preserve">    </w:t>
      </w:r>
      <w:r w:rsidRPr="00A95713">
        <w:rPr>
          <w:lang w:val="en-US"/>
        </w:rPr>
        <w:t>@job_name = 'RespaldoDiarioGestionVentas',</w:t>
      </w:r>
    </w:p>
    <w:p w14:paraId="489A6CF4" w14:textId="77777777" w:rsidR="005F5CE5" w:rsidRDefault="005F5CE5" w:rsidP="005F5CE5">
      <w:pPr>
        <w:pStyle w:val="Cdigo"/>
      </w:pPr>
      <w:r w:rsidRPr="00A95713">
        <w:rPr>
          <w:lang w:val="en-US"/>
        </w:rPr>
        <w:t xml:space="preserve">    </w:t>
      </w:r>
      <w:r>
        <w:t>@name = 'Diario a las 2AM',</w:t>
      </w:r>
    </w:p>
    <w:p w14:paraId="6752A9ED" w14:textId="77777777" w:rsidR="005F5CE5" w:rsidRDefault="005F5CE5" w:rsidP="005F5CE5">
      <w:pPr>
        <w:pStyle w:val="Cdigo"/>
      </w:pPr>
      <w:r>
        <w:t xml:space="preserve">    @freq_type = 4, -- Diario</w:t>
      </w:r>
    </w:p>
    <w:p w14:paraId="694DC867" w14:textId="77777777" w:rsidR="005F5CE5" w:rsidRDefault="005F5CE5" w:rsidP="005F5CE5">
      <w:pPr>
        <w:pStyle w:val="Cdigo"/>
      </w:pPr>
      <w:r>
        <w:t xml:space="preserve">    @freq_interval = 1, -- Cada día</w:t>
      </w:r>
    </w:p>
    <w:p w14:paraId="680E196B" w14:textId="77777777" w:rsidR="005F5CE5" w:rsidRDefault="005F5CE5" w:rsidP="005F5CE5">
      <w:pPr>
        <w:pStyle w:val="Cdigo"/>
      </w:pPr>
      <w:r>
        <w:t xml:space="preserve">    @active_start_time = 020000; -- 2:00 AM</w:t>
      </w:r>
    </w:p>
    <w:p w14:paraId="7FF1FD53" w14:textId="77777777" w:rsidR="005F5CE5" w:rsidRPr="005F5CE5" w:rsidRDefault="005F5CE5" w:rsidP="005F5CE5">
      <w:pPr>
        <w:pStyle w:val="Cdigo"/>
        <w:rPr>
          <w:lang w:val="en-US"/>
        </w:rPr>
      </w:pPr>
      <w:r w:rsidRPr="005F5CE5">
        <w:rPr>
          <w:lang w:val="en-US"/>
        </w:rPr>
        <w:t>GO</w:t>
      </w:r>
    </w:p>
    <w:p w14:paraId="01906918" w14:textId="77777777" w:rsidR="005F5CE5" w:rsidRPr="005F5CE5" w:rsidRDefault="005F5CE5" w:rsidP="005F5CE5">
      <w:pPr>
        <w:pStyle w:val="Cdigo"/>
        <w:rPr>
          <w:lang w:val="en-US"/>
        </w:rPr>
      </w:pPr>
    </w:p>
    <w:p w14:paraId="1C1C6EA6" w14:textId="77777777" w:rsidR="005F5CE5" w:rsidRPr="005F5CE5" w:rsidRDefault="005F5CE5" w:rsidP="005F5CE5">
      <w:pPr>
        <w:pStyle w:val="Cdigo"/>
        <w:rPr>
          <w:lang w:val="en-US"/>
        </w:rPr>
      </w:pPr>
      <w:r w:rsidRPr="005F5CE5">
        <w:rPr>
          <w:lang w:val="en-US"/>
        </w:rPr>
        <w:t xml:space="preserve">EXEC </w:t>
      </w:r>
      <w:proofErr w:type="spellStart"/>
      <w:r w:rsidRPr="005F5CE5">
        <w:rPr>
          <w:lang w:val="en-US"/>
        </w:rPr>
        <w:t>sp_add_jobserver</w:t>
      </w:r>
      <w:proofErr w:type="spellEnd"/>
      <w:r w:rsidRPr="005F5CE5">
        <w:rPr>
          <w:lang w:val="en-US"/>
        </w:rPr>
        <w:t xml:space="preserve">  </w:t>
      </w:r>
    </w:p>
    <w:p w14:paraId="09CDA13D" w14:textId="77777777" w:rsidR="005F5CE5" w:rsidRPr="005F5CE5" w:rsidRDefault="005F5CE5" w:rsidP="005F5CE5">
      <w:pPr>
        <w:pStyle w:val="Cdigo"/>
        <w:rPr>
          <w:lang w:val="en-US"/>
        </w:rPr>
      </w:pPr>
      <w:r w:rsidRPr="005F5CE5">
        <w:rPr>
          <w:lang w:val="en-US"/>
        </w:rPr>
        <w:t xml:space="preserve">    @</w:t>
      </w:r>
      <w:proofErr w:type="gramStart"/>
      <w:r w:rsidRPr="005F5CE5">
        <w:rPr>
          <w:lang w:val="en-US"/>
        </w:rPr>
        <w:t>job</w:t>
      </w:r>
      <w:proofErr w:type="gramEnd"/>
      <w:r w:rsidRPr="005F5CE5">
        <w:rPr>
          <w:lang w:val="en-US"/>
        </w:rPr>
        <w:t>_name = '</w:t>
      </w:r>
      <w:proofErr w:type="spellStart"/>
      <w:r w:rsidRPr="005F5CE5">
        <w:rPr>
          <w:lang w:val="en-US"/>
        </w:rPr>
        <w:t>RespaldoDiarioGestionVentas</w:t>
      </w:r>
      <w:proofErr w:type="spellEnd"/>
      <w:r w:rsidRPr="005F5CE5">
        <w:rPr>
          <w:lang w:val="en-US"/>
        </w:rPr>
        <w:t>',</w:t>
      </w:r>
    </w:p>
    <w:p w14:paraId="30AF525A" w14:textId="77777777" w:rsidR="005F5CE5" w:rsidRDefault="005F5CE5" w:rsidP="005F5CE5">
      <w:pPr>
        <w:pStyle w:val="Cdigo"/>
      </w:pPr>
      <w:r w:rsidRPr="005F5CE5">
        <w:rPr>
          <w:lang w:val="en-US"/>
        </w:rPr>
        <w:t xml:space="preserve">    </w:t>
      </w:r>
      <w:r>
        <w:t>@server_name = '</w:t>
      </w:r>
      <w:proofErr w:type="spellStart"/>
      <w:r>
        <w:t>NombreDelServidor</w:t>
      </w:r>
      <w:proofErr w:type="spellEnd"/>
      <w:r>
        <w:t>';</w:t>
      </w:r>
    </w:p>
    <w:p w14:paraId="6E765BF6" w14:textId="50F716D5" w:rsidR="0092458E" w:rsidRDefault="005F5CE5" w:rsidP="005F5CE5">
      <w:pPr>
        <w:pStyle w:val="Cdigo"/>
      </w:pPr>
      <w:r>
        <w:t>GO</w:t>
      </w:r>
    </w:p>
    <w:p w14:paraId="60A6B757" w14:textId="77777777" w:rsidR="0092458E" w:rsidRDefault="0092458E" w:rsidP="0092458E"/>
    <w:p w14:paraId="2CAEBB31" w14:textId="7A7DD338" w:rsidR="005D354B" w:rsidRDefault="00C16EC3" w:rsidP="00FA38C4">
      <w:r w:rsidRPr="00C16EC3">
        <w:rPr>
          <w:rFonts w:ascii="Segoe UI Emoji" w:hAnsi="Segoe UI Emoji" w:cs="Segoe UI Emoji"/>
        </w:rPr>
        <w:t>📌</w:t>
      </w:r>
      <w:r w:rsidRPr="00C16EC3">
        <w:t xml:space="preserve"> Ejemplo real: Un comercio en Nicaragua puede programar este script para ejecutar un respaldo completo a las 2:00 AM todos los días.</w:t>
      </w:r>
    </w:p>
    <w:p w14:paraId="1AD8680F" w14:textId="77777777" w:rsidR="00C16EC3" w:rsidRDefault="00C16EC3" w:rsidP="00FA38C4"/>
    <w:p w14:paraId="2D674F2A" w14:textId="748B0332" w:rsidR="001A27EF" w:rsidRPr="001A27EF" w:rsidRDefault="001A27EF" w:rsidP="001A27EF">
      <w:pPr>
        <w:rPr>
          <w:b/>
          <w:bCs/>
        </w:rPr>
      </w:pPr>
      <w:r w:rsidRPr="001A27EF">
        <w:rPr>
          <w:b/>
          <w:bCs/>
        </w:rPr>
        <w:t>Mejores Prácticas para Respaldos en Nicaragua</w:t>
      </w:r>
    </w:p>
    <w:p w14:paraId="6F54C3A4" w14:textId="77777777" w:rsidR="001A27EF" w:rsidRDefault="001A27EF" w:rsidP="001A27EF">
      <w:r>
        <w:rPr>
          <w:rFonts w:ascii="Segoe UI Emoji" w:hAnsi="Segoe UI Emoji" w:cs="Segoe UI Emoji"/>
        </w:rPr>
        <w:t>✅</w:t>
      </w:r>
      <w:r>
        <w:t xml:space="preserve"> Guardar respaldos en múltiples ubicaciones (disco local, almacenamiento en la nube y servidores remotos).</w:t>
      </w:r>
    </w:p>
    <w:p w14:paraId="21E24C10" w14:textId="77777777" w:rsidR="001A27EF" w:rsidRDefault="001A27EF" w:rsidP="001A27EF">
      <w:r>
        <w:rPr>
          <w:rFonts w:ascii="Segoe UI Emoji" w:hAnsi="Segoe UI Emoji" w:cs="Segoe UI Emoji"/>
        </w:rPr>
        <w:t>✅</w:t>
      </w:r>
      <w:r>
        <w:t xml:space="preserve"> Definir una política de retención para eliminar respaldos antiguos y liberar espacio.</w:t>
      </w:r>
    </w:p>
    <w:p w14:paraId="018CC16E" w14:textId="77777777" w:rsidR="001A27EF" w:rsidRDefault="001A27EF" w:rsidP="001A27EF">
      <w:r>
        <w:rPr>
          <w:rFonts w:ascii="Segoe UI Emoji" w:hAnsi="Segoe UI Emoji" w:cs="Segoe UI Emoji"/>
        </w:rPr>
        <w:t>✅</w:t>
      </w:r>
      <w:r>
        <w:t xml:space="preserve"> Cifrar los respaldos para evitar accesos no autorizados.</w:t>
      </w:r>
    </w:p>
    <w:p w14:paraId="0FE5549B" w14:textId="77777777" w:rsidR="001A27EF" w:rsidRDefault="001A27EF" w:rsidP="001A27EF">
      <w:r>
        <w:rPr>
          <w:rFonts w:ascii="Segoe UI Emoji" w:hAnsi="Segoe UI Emoji" w:cs="Segoe UI Emoji"/>
        </w:rPr>
        <w:t>✅</w:t>
      </w:r>
      <w:r>
        <w:t xml:space="preserve"> Realizar pruebas de restauración periódicas para asegurar que los respaldos sean funcionales.</w:t>
      </w:r>
    </w:p>
    <w:p w14:paraId="1CD9529E" w14:textId="6BEB8843" w:rsidR="00C16EC3" w:rsidRDefault="001A27EF" w:rsidP="001A27EF">
      <w:r>
        <w:rPr>
          <w:rFonts w:ascii="Segoe UI Emoji" w:hAnsi="Segoe UI Emoji" w:cs="Segoe UI Emoji"/>
        </w:rPr>
        <w:lastRenderedPageBreak/>
        <w:t>✅</w:t>
      </w:r>
      <w:r>
        <w:t xml:space="preserve"> Automatizar los respaldos para evitar omisiones humanas.</w:t>
      </w:r>
    </w:p>
    <w:p w14:paraId="070B8827" w14:textId="77777777" w:rsidR="00C16EC3" w:rsidRDefault="00C16EC3" w:rsidP="00FA38C4"/>
    <w:p w14:paraId="6C581DB0" w14:textId="77777777" w:rsidR="005C1C71" w:rsidRDefault="005C1C71" w:rsidP="005C1C71">
      <w:r>
        <w:t>El respaldo de bases de datos es una estrategia fundamental para la continuidad operativa de cualquier organización. En el contexto de Nicaragua, donde las empresas están en proceso de digitalización, es esencial implementar políticas de respaldo efectivas para proteger la información.</w:t>
      </w:r>
    </w:p>
    <w:p w14:paraId="0B77DC55" w14:textId="77777777" w:rsidR="005C1C71" w:rsidRDefault="005C1C71" w:rsidP="005C1C71"/>
    <w:p w14:paraId="573EDB47" w14:textId="104C51DE" w:rsidR="001A27EF" w:rsidRDefault="005C1C71" w:rsidP="005C1C71">
      <w:r>
        <w:t>Usando SQL Server, hemos visto cómo realizar respaldos completos, diferenciales y de registros de transacciones, así como la automatización de estos procesos. Un buen plan de respaldo garantiza la disponibilidad de los datos y minimiza el impacto de fallos en el sistema.</w:t>
      </w:r>
    </w:p>
    <w:p w14:paraId="169ABC27" w14:textId="77777777" w:rsidR="00C16EC3" w:rsidRDefault="00C16EC3" w:rsidP="00FA38C4"/>
    <w:p w14:paraId="3D939C47" w14:textId="77777777" w:rsidR="00C16EC3" w:rsidRPr="00FA38C4" w:rsidRDefault="00C16EC3" w:rsidP="00FA38C4"/>
    <w:p w14:paraId="3F7D8F00" w14:textId="723CC5AE" w:rsidR="0098195A" w:rsidRDefault="0098195A" w:rsidP="0098195A">
      <w:pPr>
        <w:pStyle w:val="Ttulo2"/>
      </w:pPr>
      <w:bookmarkStart w:id="15" w:name="_Toc191836681"/>
      <w:r>
        <w:t>Recuperación de base de datos en base a archivos de respaldo</w:t>
      </w:r>
      <w:bookmarkEnd w:id="15"/>
    </w:p>
    <w:p w14:paraId="56619E29" w14:textId="77777777" w:rsidR="006C77BA" w:rsidRDefault="006C77BA" w:rsidP="006C77BA">
      <w:r>
        <w:t>La recuperación de bases de datos es un proceso crítico que permite restaurar la información en caso de pérdida de datos, corrupción de archivos, fallas del sistema o errores humanos. Contar con un plan de recuperación bien definido garantiza la continuidad operativa de las empresas y organizaciones.</w:t>
      </w:r>
    </w:p>
    <w:p w14:paraId="79FD7D02" w14:textId="77777777" w:rsidR="006C77BA" w:rsidRDefault="006C77BA" w:rsidP="006C77BA"/>
    <w:p w14:paraId="0CB1A812" w14:textId="77777777" w:rsidR="006C77BA" w:rsidRDefault="006C77BA" w:rsidP="006C77BA">
      <w:r>
        <w:t>A nivel mundial, la recuperación de bases de datos es un estándar en la gestión de sistemas de información. En Nicaragua, muchas empresas y entidades gubernamentales están digitalizando sus operaciones, lo que hace necesario implementar estrategias de respaldo y recuperación confiables.</w:t>
      </w:r>
    </w:p>
    <w:p w14:paraId="16897536" w14:textId="77777777" w:rsidR="006C77BA" w:rsidRDefault="006C77BA" w:rsidP="006C77BA"/>
    <w:p w14:paraId="326254B6" w14:textId="77777777" w:rsidR="006C77BA" w:rsidRDefault="006C77BA" w:rsidP="006C77BA">
      <w:r>
        <w:t>En esta sección, exploraremos cómo restaurar bases de datos en SQL Server utilizando diferentes tipos de respaldo y veremos ejemplos prácticos aplicados a un Sistema de Gestión de Ventas para Pequeñas Empresas en Nicaragua.</w:t>
      </w:r>
    </w:p>
    <w:p w14:paraId="01589786" w14:textId="77777777" w:rsidR="006C77BA" w:rsidRDefault="006C77BA" w:rsidP="006C77BA"/>
    <w:p w14:paraId="3EB99525" w14:textId="2D50AC11" w:rsidR="006C77BA" w:rsidRPr="006C77BA" w:rsidRDefault="006C77BA" w:rsidP="006C77BA">
      <w:pPr>
        <w:rPr>
          <w:b/>
          <w:bCs/>
        </w:rPr>
      </w:pPr>
      <w:r w:rsidRPr="006C77BA">
        <w:rPr>
          <w:b/>
          <w:bCs/>
        </w:rPr>
        <w:lastRenderedPageBreak/>
        <w:t>Importancia de la Recuperación de Base de Datos</w:t>
      </w:r>
    </w:p>
    <w:p w14:paraId="1872E131" w14:textId="0AAE52DC" w:rsidR="006C77BA" w:rsidRDefault="006C77BA" w:rsidP="006C77BA">
      <w:r>
        <w:t>La recuperación de bases de datos permite:</w:t>
      </w:r>
    </w:p>
    <w:p w14:paraId="0A35E1C1" w14:textId="77777777" w:rsidR="006C77BA" w:rsidRDefault="006C77BA" w:rsidP="006C77BA">
      <w:r>
        <w:rPr>
          <w:rFonts w:ascii="Segoe UI Emoji" w:hAnsi="Segoe UI Emoji" w:cs="Segoe UI Emoji"/>
        </w:rPr>
        <w:t>✅</w:t>
      </w:r>
      <w:r>
        <w:t xml:space="preserve"> Recuperar información tras fallos en el sistema.</w:t>
      </w:r>
    </w:p>
    <w:p w14:paraId="5022717E" w14:textId="77777777" w:rsidR="006C77BA" w:rsidRDefault="006C77BA" w:rsidP="006C77BA">
      <w:r>
        <w:rPr>
          <w:rFonts w:ascii="Segoe UI Emoji" w:hAnsi="Segoe UI Emoji" w:cs="Segoe UI Emoji"/>
        </w:rPr>
        <w:t>✅</w:t>
      </w:r>
      <w:r>
        <w:t xml:space="preserve"> Restaurar datos en caso de corrupción o eliminación accidental.</w:t>
      </w:r>
    </w:p>
    <w:p w14:paraId="5468DA72" w14:textId="77777777" w:rsidR="006C77BA" w:rsidRDefault="006C77BA" w:rsidP="006C77BA">
      <w:r>
        <w:rPr>
          <w:rFonts w:ascii="Segoe UI Emoji" w:hAnsi="Segoe UI Emoji" w:cs="Segoe UI Emoji"/>
        </w:rPr>
        <w:t>✅</w:t>
      </w:r>
      <w:r>
        <w:t xml:space="preserve"> Garantizar la continuidad operativa del negocio.</w:t>
      </w:r>
    </w:p>
    <w:p w14:paraId="559121ED" w14:textId="77777777" w:rsidR="006C77BA" w:rsidRDefault="006C77BA" w:rsidP="006C77BA">
      <w:r>
        <w:rPr>
          <w:rFonts w:ascii="Segoe UI Emoji" w:hAnsi="Segoe UI Emoji" w:cs="Segoe UI Emoji"/>
        </w:rPr>
        <w:t>✅</w:t>
      </w:r>
      <w:r>
        <w:t xml:space="preserve"> Proteger la empresa ante ataques cibernéticos o errores humanos.</w:t>
      </w:r>
    </w:p>
    <w:p w14:paraId="3BCF6B1F" w14:textId="77777777" w:rsidR="006C77BA" w:rsidRDefault="006C77BA" w:rsidP="006C77BA"/>
    <w:p w14:paraId="1F4D5EED" w14:textId="77777777" w:rsidR="006C77BA" w:rsidRDefault="006C77BA" w:rsidP="006C77BA">
      <w:r>
        <w:t>Un comercio en Nicaragua que maneje información de ventas, clientes y facturación debe tener un plan de recuperación para evitar pérdidas económicas y problemas con los clientes.</w:t>
      </w:r>
    </w:p>
    <w:p w14:paraId="763F7BB1" w14:textId="77777777" w:rsidR="006C77BA" w:rsidRDefault="006C77BA" w:rsidP="006C77BA"/>
    <w:p w14:paraId="7C792E15" w14:textId="0AE5CC70" w:rsidR="006C77BA" w:rsidRPr="006C77BA" w:rsidRDefault="006C77BA" w:rsidP="006C77BA">
      <w:pPr>
        <w:rPr>
          <w:b/>
          <w:bCs/>
        </w:rPr>
      </w:pPr>
      <w:r w:rsidRPr="006C77BA">
        <w:rPr>
          <w:b/>
          <w:bCs/>
        </w:rPr>
        <w:t>Tipos de Recuperación en SQL Server</w:t>
      </w:r>
    </w:p>
    <w:p w14:paraId="226530E2" w14:textId="4FE9D456" w:rsidR="00FA38C4" w:rsidRDefault="006C77BA" w:rsidP="006C77BA">
      <w:r>
        <w:t>SQL Server ofrece varios métodos de recuperación dependiendo del tipo de respaldo disponible:</w:t>
      </w:r>
    </w:p>
    <w:tbl>
      <w:tblPr>
        <w:tblStyle w:val="Tablanormal3"/>
        <w:tblW w:w="0" w:type="auto"/>
        <w:tblLook w:val="04A0" w:firstRow="1" w:lastRow="0" w:firstColumn="1" w:lastColumn="0" w:noHBand="0" w:noVBand="1"/>
      </w:tblPr>
      <w:tblGrid>
        <w:gridCol w:w="2942"/>
        <w:gridCol w:w="2943"/>
        <w:gridCol w:w="2943"/>
      </w:tblGrid>
      <w:tr w:rsidR="0040638A" w:rsidRPr="0040638A" w14:paraId="077F5BCE" w14:textId="77777777" w:rsidTr="004063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24C53FC3" w14:textId="77777777" w:rsidR="0040638A" w:rsidRPr="0040638A" w:rsidRDefault="0040638A" w:rsidP="00481ACC">
            <w:pPr>
              <w:rPr>
                <w:sz w:val="20"/>
                <w:szCs w:val="18"/>
              </w:rPr>
            </w:pPr>
            <w:r w:rsidRPr="0040638A">
              <w:rPr>
                <w:sz w:val="20"/>
                <w:szCs w:val="18"/>
              </w:rPr>
              <w:t>Tipo de Recuperación</w:t>
            </w:r>
          </w:p>
        </w:tc>
        <w:tc>
          <w:tcPr>
            <w:tcW w:w="2943" w:type="dxa"/>
          </w:tcPr>
          <w:p w14:paraId="3E2BD3E3" w14:textId="77777777" w:rsidR="0040638A" w:rsidRPr="0040638A" w:rsidRDefault="0040638A" w:rsidP="00481ACC">
            <w:pPr>
              <w:cnfStyle w:val="100000000000" w:firstRow="1" w:lastRow="0" w:firstColumn="0" w:lastColumn="0" w:oddVBand="0" w:evenVBand="0" w:oddHBand="0" w:evenHBand="0" w:firstRowFirstColumn="0" w:firstRowLastColumn="0" w:lastRowFirstColumn="0" w:lastRowLastColumn="0"/>
              <w:rPr>
                <w:sz w:val="20"/>
                <w:szCs w:val="18"/>
              </w:rPr>
            </w:pPr>
            <w:r w:rsidRPr="0040638A">
              <w:rPr>
                <w:sz w:val="20"/>
                <w:szCs w:val="18"/>
              </w:rPr>
              <w:t>Descripción</w:t>
            </w:r>
          </w:p>
        </w:tc>
        <w:tc>
          <w:tcPr>
            <w:tcW w:w="2943" w:type="dxa"/>
          </w:tcPr>
          <w:p w14:paraId="326C8036" w14:textId="77777777" w:rsidR="0040638A" w:rsidRPr="0040638A" w:rsidRDefault="0040638A" w:rsidP="00481ACC">
            <w:pPr>
              <w:cnfStyle w:val="100000000000" w:firstRow="1" w:lastRow="0" w:firstColumn="0" w:lastColumn="0" w:oddVBand="0" w:evenVBand="0" w:oddHBand="0" w:evenHBand="0" w:firstRowFirstColumn="0" w:firstRowLastColumn="0" w:lastRowFirstColumn="0" w:lastRowLastColumn="0"/>
              <w:rPr>
                <w:sz w:val="20"/>
                <w:szCs w:val="18"/>
              </w:rPr>
            </w:pPr>
            <w:r w:rsidRPr="0040638A">
              <w:rPr>
                <w:sz w:val="20"/>
                <w:szCs w:val="18"/>
              </w:rPr>
              <w:t>Escenario de Uso</w:t>
            </w:r>
          </w:p>
        </w:tc>
      </w:tr>
      <w:tr w:rsidR="0040638A" w:rsidRPr="0040638A" w14:paraId="6B92E093" w14:textId="77777777" w:rsidTr="00406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BF1AC8D" w14:textId="77777777" w:rsidR="0040638A" w:rsidRPr="0040638A" w:rsidRDefault="0040638A" w:rsidP="00481ACC">
            <w:pPr>
              <w:rPr>
                <w:sz w:val="20"/>
                <w:szCs w:val="18"/>
              </w:rPr>
            </w:pPr>
            <w:r w:rsidRPr="0040638A">
              <w:rPr>
                <w:sz w:val="20"/>
                <w:szCs w:val="18"/>
              </w:rPr>
              <w:t>Restauración Completa (Full Restore)</w:t>
            </w:r>
          </w:p>
        </w:tc>
        <w:tc>
          <w:tcPr>
            <w:tcW w:w="2943" w:type="dxa"/>
          </w:tcPr>
          <w:p w14:paraId="41757856" w14:textId="77777777" w:rsidR="0040638A" w:rsidRPr="0040638A" w:rsidRDefault="0040638A" w:rsidP="00481ACC">
            <w:pPr>
              <w:cnfStyle w:val="000000100000" w:firstRow="0" w:lastRow="0" w:firstColumn="0" w:lastColumn="0" w:oddVBand="0" w:evenVBand="0" w:oddHBand="1" w:evenHBand="0" w:firstRowFirstColumn="0" w:firstRowLastColumn="0" w:lastRowFirstColumn="0" w:lastRowLastColumn="0"/>
              <w:rPr>
                <w:sz w:val="20"/>
                <w:szCs w:val="18"/>
              </w:rPr>
            </w:pPr>
            <w:r w:rsidRPr="0040638A">
              <w:rPr>
                <w:sz w:val="20"/>
                <w:szCs w:val="18"/>
              </w:rPr>
              <w:t>Recupera toda la base de datos desde un respaldo completo.</w:t>
            </w:r>
          </w:p>
        </w:tc>
        <w:tc>
          <w:tcPr>
            <w:tcW w:w="2943" w:type="dxa"/>
          </w:tcPr>
          <w:p w14:paraId="52965049" w14:textId="77777777" w:rsidR="0040638A" w:rsidRPr="0040638A" w:rsidRDefault="0040638A" w:rsidP="00481ACC">
            <w:pPr>
              <w:cnfStyle w:val="000000100000" w:firstRow="0" w:lastRow="0" w:firstColumn="0" w:lastColumn="0" w:oddVBand="0" w:evenVBand="0" w:oddHBand="1" w:evenHBand="0" w:firstRowFirstColumn="0" w:firstRowLastColumn="0" w:lastRowFirstColumn="0" w:lastRowLastColumn="0"/>
              <w:rPr>
                <w:sz w:val="20"/>
                <w:szCs w:val="18"/>
              </w:rPr>
            </w:pPr>
            <w:r w:rsidRPr="0040638A">
              <w:rPr>
                <w:sz w:val="20"/>
                <w:szCs w:val="18"/>
              </w:rPr>
              <w:t>Ideal para fallos críticos o recuperación de desastres.</w:t>
            </w:r>
          </w:p>
        </w:tc>
      </w:tr>
      <w:tr w:rsidR="0040638A" w:rsidRPr="0040638A" w14:paraId="3702B532" w14:textId="77777777" w:rsidTr="0040638A">
        <w:tc>
          <w:tcPr>
            <w:cnfStyle w:val="001000000000" w:firstRow="0" w:lastRow="0" w:firstColumn="1" w:lastColumn="0" w:oddVBand="0" w:evenVBand="0" w:oddHBand="0" w:evenHBand="0" w:firstRowFirstColumn="0" w:firstRowLastColumn="0" w:lastRowFirstColumn="0" w:lastRowLastColumn="0"/>
            <w:tcW w:w="2942" w:type="dxa"/>
          </w:tcPr>
          <w:p w14:paraId="7CBE625B" w14:textId="77777777" w:rsidR="0040638A" w:rsidRPr="0040638A" w:rsidRDefault="0040638A" w:rsidP="00481ACC">
            <w:pPr>
              <w:rPr>
                <w:sz w:val="20"/>
                <w:szCs w:val="18"/>
              </w:rPr>
            </w:pPr>
            <w:r w:rsidRPr="0040638A">
              <w:rPr>
                <w:sz w:val="20"/>
                <w:szCs w:val="18"/>
              </w:rPr>
              <w:t>Restauración Diferencial (Differential Restore)</w:t>
            </w:r>
          </w:p>
        </w:tc>
        <w:tc>
          <w:tcPr>
            <w:tcW w:w="2943" w:type="dxa"/>
          </w:tcPr>
          <w:p w14:paraId="2ED0401C" w14:textId="77777777" w:rsidR="0040638A" w:rsidRPr="0040638A" w:rsidRDefault="0040638A" w:rsidP="00481ACC">
            <w:pPr>
              <w:cnfStyle w:val="000000000000" w:firstRow="0" w:lastRow="0" w:firstColumn="0" w:lastColumn="0" w:oddVBand="0" w:evenVBand="0" w:oddHBand="0" w:evenHBand="0" w:firstRowFirstColumn="0" w:firstRowLastColumn="0" w:lastRowFirstColumn="0" w:lastRowLastColumn="0"/>
              <w:rPr>
                <w:sz w:val="20"/>
                <w:szCs w:val="18"/>
              </w:rPr>
            </w:pPr>
            <w:r w:rsidRPr="0040638A">
              <w:rPr>
                <w:sz w:val="20"/>
                <w:szCs w:val="18"/>
              </w:rPr>
              <w:t>Restaura la base de datos usando el último respaldo completo más el último respaldo diferencial.</w:t>
            </w:r>
          </w:p>
        </w:tc>
        <w:tc>
          <w:tcPr>
            <w:tcW w:w="2943" w:type="dxa"/>
          </w:tcPr>
          <w:p w14:paraId="0638402D" w14:textId="77777777" w:rsidR="0040638A" w:rsidRPr="0040638A" w:rsidRDefault="0040638A" w:rsidP="00481ACC">
            <w:pPr>
              <w:cnfStyle w:val="000000000000" w:firstRow="0" w:lastRow="0" w:firstColumn="0" w:lastColumn="0" w:oddVBand="0" w:evenVBand="0" w:oddHBand="0" w:evenHBand="0" w:firstRowFirstColumn="0" w:firstRowLastColumn="0" w:lastRowFirstColumn="0" w:lastRowLastColumn="0"/>
              <w:rPr>
                <w:sz w:val="20"/>
                <w:szCs w:val="18"/>
              </w:rPr>
            </w:pPr>
            <w:r w:rsidRPr="0040638A">
              <w:rPr>
                <w:sz w:val="20"/>
                <w:szCs w:val="18"/>
              </w:rPr>
              <w:t>Reduce el tiempo de recuperación en comparación con un respaldo completo.</w:t>
            </w:r>
          </w:p>
        </w:tc>
      </w:tr>
      <w:tr w:rsidR="0040638A" w:rsidRPr="0040638A" w14:paraId="353EFC4F" w14:textId="77777777" w:rsidTr="00406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DEE1780" w14:textId="77777777" w:rsidR="0040638A" w:rsidRPr="0040638A" w:rsidRDefault="0040638A" w:rsidP="00481ACC">
            <w:pPr>
              <w:rPr>
                <w:sz w:val="20"/>
                <w:szCs w:val="18"/>
              </w:rPr>
            </w:pPr>
            <w:r w:rsidRPr="0040638A">
              <w:rPr>
                <w:sz w:val="20"/>
                <w:szCs w:val="18"/>
              </w:rPr>
              <w:t>Restauración con Registro de Transacciones (Point-in-Time Restore)</w:t>
            </w:r>
          </w:p>
        </w:tc>
        <w:tc>
          <w:tcPr>
            <w:tcW w:w="2943" w:type="dxa"/>
          </w:tcPr>
          <w:p w14:paraId="32088F9F" w14:textId="77777777" w:rsidR="0040638A" w:rsidRPr="0040638A" w:rsidRDefault="0040638A" w:rsidP="00481ACC">
            <w:pPr>
              <w:cnfStyle w:val="000000100000" w:firstRow="0" w:lastRow="0" w:firstColumn="0" w:lastColumn="0" w:oddVBand="0" w:evenVBand="0" w:oddHBand="1" w:evenHBand="0" w:firstRowFirstColumn="0" w:firstRowLastColumn="0" w:lastRowFirstColumn="0" w:lastRowLastColumn="0"/>
              <w:rPr>
                <w:sz w:val="20"/>
                <w:szCs w:val="18"/>
              </w:rPr>
            </w:pPr>
            <w:r w:rsidRPr="0040638A">
              <w:rPr>
                <w:sz w:val="20"/>
                <w:szCs w:val="18"/>
              </w:rPr>
              <w:t>Permite restaurar la base de datos hasta un punto específico en el tiempo utilizando respaldos de log.</w:t>
            </w:r>
          </w:p>
        </w:tc>
        <w:tc>
          <w:tcPr>
            <w:tcW w:w="2943" w:type="dxa"/>
          </w:tcPr>
          <w:p w14:paraId="0D7AA600" w14:textId="77777777" w:rsidR="0040638A" w:rsidRPr="0040638A" w:rsidRDefault="0040638A" w:rsidP="00481ACC">
            <w:pPr>
              <w:cnfStyle w:val="000000100000" w:firstRow="0" w:lastRow="0" w:firstColumn="0" w:lastColumn="0" w:oddVBand="0" w:evenVBand="0" w:oddHBand="1" w:evenHBand="0" w:firstRowFirstColumn="0" w:firstRowLastColumn="0" w:lastRowFirstColumn="0" w:lastRowLastColumn="0"/>
              <w:rPr>
                <w:sz w:val="20"/>
                <w:szCs w:val="18"/>
              </w:rPr>
            </w:pPr>
            <w:r w:rsidRPr="0040638A">
              <w:rPr>
                <w:sz w:val="20"/>
                <w:szCs w:val="18"/>
              </w:rPr>
              <w:t>Útil cuando se requiere recuperar información hasta antes de un error.</w:t>
            </w:r>
          </w:p>
        </w:tc>
      </w:tr>
      <w:tr w:rsidR="0040638A" w:rsidRPr="0040638A" w14:paraId="05428CEB" w14:textId="77777777" w:rsidTr="0040638A">
        <w:tc>
          <w:tcPr>
            <w:cnfStyle w:val="001000000000" w:firstRow="0" w:lastRow="0" w:firstColumn="1" w:lastColumn="0" w:oddVBand="0" w:evenVBand="0" w:oddHBand="0" w:evenHBand="0" w:firstRowFirstColumn="0" w:firstRowLastColumn="0" w:lastRowFirstColumn="0" w:lastRowLastColumn="0"/>
            <w:tcW w:w="2942" w:type="dxa"/>
          </w:tcPr>
          <w:p w14:paraId="4C621FEA" w14:textId="77777777" w:rsidR="0040638A" w:rsidRPr="0040638A" w:rsidRDefault="0040638A" w:rsidP="00481ACC">
            <w:pPr>
              <w:rPr>
                <w:sz w:val="20"/>
                <w:szCs w:val="18"/>
              </w:rPr>
            </w:pPr>
            <w:r w:rsidRPr="0040638A">
              <w:rPr>
                <w:sz w:val="20"/>
                <w:szCs w:val="18"/>
              </w:rPr>
              <w:t>Recuperación Parcial (Filegroup Restore)</w:t>
            </w:r>
          </w:p>
        </w:tc>
        <w:tc>
          <w:tcPr>
            <w:tcW w:w="2943" w:type="dxa"/>
          </w:tcPr>
          <w:p w14:paraId="6B6F3D34" w14:textId="77777777" w:rsidR="0040638A" w:rsidRPr="0040638A" w:rsidRDefault="0040638A" w:rsidP="00481ACC">
            <w:pPr>
              <w:cnfStyle w:val="000000000000" w:firstRow="0" w:lastRow="0" w:firstColumn="0" w:lastColumn="0" w:oddVBand="0" w:evenVBand="0" w:oddHBand="0" w:evenHBand="0" w:firstRowFirstColumn="0" w:firstRowLastColumn="0" w:lastRowFirstColumn="0" w:lastRowLastColumn="0"/>
              <w:rPr>
                <w:sz w:val="20"/>
                <w:szCs w:val="18"/>
              </w:rPr>
            </w:pPr>
            <w:r w:rsidRPr="0040638A">
              <w:rPr>
                <w:sz w:val="20"/>
                <w:szCs w:val="18"/>
              </w:rPr>
              <w:t>Restaura solo ciertas partes de la base de datos.</w:t>
            </w:r>
          </w:p>
        </w:tc>
        <w:tc>
          <w:tcPr>
            <w:tcW w:w="2943" w:type="dxa"/>
          </w:tcPr>
          <w:p w14:paraId="258BF4FE" w14:textId="77777777" w:rsidR="0040638A" w:rsidRPr="0040638A" w:rsidRDefault="0040638A" w:rsidP="00481ACC">
            <w:pPr>
              <w:cnfStyle w:val="000000000000" w:firstRow="0" w:lastRow="0" w:firstColumn="0" w:lastColumn="0" w:oddVBand="0" w:evenVBand="0" w:oddHBand="0" w:evenHBand="0" w:firstRowFirstColumn="0" w:firstRowLastColumn="0" w:lastRowFirstColumn="0" w:lastRowLastColumn="0"/>
              <w:rPr>
                <w:sz w:val="20"/>
                <w:szCs w:val="18"/>
              </w:rPr>
            </w:pPr>
            <w:r w:rsidRPr="0040638A">
              <w:rPr>
                <w:sz w:val="20"/>
                <w:szCs w:val="18"/>
              </w:rPr>
              <w:t>Usado en bases de datos grandes donde solo se necesita recuperar ciertos datos.</w:t>
            </w:r>
          </w:p>
        </w:tc>
      </w:tr>
    </w:tbl>
    <w:p w14:paraId="4B82FD00" w14:textId="77777777" w:rsidR="00FA38C4" w:rsidRDefault="00FA38C4" w:rsidP="00FA38C4"/>
    <w:p w14:paraId="6BD3A6A6" w14:textId="02BD483C" w:rsidR="00B74C72" w:rsidRPr="00B74C72" w:rsidRDefault="00B74C72" w:rsidP="00B74C72">
      <w:pPr>
        <w:rPr>
          <w:b/>
          <w:bCs/>
        </w:rPr>
      </w:pPr>
      <w:r w:rsidRPr="00B74C72">
        <w:rPr>
          <w:b/>
          <w:bCs/>
        </w:rPr>
        <w:lastRenderedPageBreak/>
        <w:t>Implementación Práctica en SQL Server</w:t>
      </w:r>
    </w:p>
    <w:p w14:paraId="31AD12EF" w14:textId="77777777" w:rsidR="00B74C72" w:rsidRDefault="00B74C72" w:rsidP="00B74C72">
      <w:r>
        <w:t xml:space="preserve">Para ejemplificar la recuperación, usaremos la base de datos </w:t>
      </w:r>
      <w:proofErr w:type="spellStart"/>
      <w:r>
        <w:t>GestionVentas</w:t>
      </w:r>
      <w:proofErr w:type="spellEnd"/>
      <w:r>
        <w:t>, que almacena información de clientes, productos y ventas.</w:t>
      </w:r>
    </w:p>
    <w:p w14:paraId="57BC3290" w14:textId="77777777" w:rsidR="00B74C72" w:rsidRDefault="00B74C72" w:rsidP="00B74C72"/>
    <w:p w14:paraId="69ECB30C" w14:textId="0F166236" w:rsidR="00B74C72" w:rsidRPr="00B74C72" w:rsidRDefault="00B74C72" w:rsidP="00B74C72">
      <w:pPr>
        <w:rPr>
          <w:u w:val="single"/>
        </w:rPr>
      </w:pPr>
      <w:r w:rsidRPr="00B74C72">
        <w:rPr>
          <w:u w:val="single"/>
        </w:rPr>
        <w:t>Restauración de un Respaldo Completo</w:t>
      </w:r>
    </w:p>
    <w:p w14:paraId="3473BEFF" w14:textId="389DD36A" w:rsidR="0040638A" w:rsidRDefault="00B74C72" w:rsidP="00B74C72">
      <w:r>
        <w:t>Este procedimiento se usa cuando la base de datos ha sido completamente dañada o eliminada.</w:t>
      </w:r>
    </w:p>
    <w:p w14:paraId="6984C412" w14:textId="77777777" w:rsidR="00307C2F" w:rsidRDefault="00307C2F" w:rsidP="00307C2F">
      <w:pPr>
        <w:pStyle w:val="Cdigo"/>
      </w:pPr>
      <w:r>
        <w:t>-- Establecer la base de datos en modo de un solo usuario (opcional)</w:t>
      </w:r>
    </w:p>
    <w:p w14:paraId="2562CD91" w14:textId="77777777" w:rsidR="00307C2F" w:rsidRPr="00307C2F" w:rsidRDefault="00307C2F" w:rsidP="00307C2F">
      <w:pPr>
        <w:pStyle w:val="Cdigo"/>
        <w:rPr>
          <w:lang w:val="en-US"/>
        </w:rPr>
      </w:pPr>
      <w:r w:rsidRPr="00307C2F">
        <w:rPr>
          <w:lang w:val="en-US"/>
        </w:rPr>
        <w:t xml:space="preserve">ALTER DATABASE </w:t>
      </w:r>
      <w:proofErr w:type="spellStart"/>
      <w:r w:rsidRPr="00307C2F">
        <w:rPr>
          <w:lang w:val="en-US"/>
        </w:rPr>
        <w:t>GestionVentas</w:t>
      </w:r>
      <w:proofErr w:type="spellEnd"/>
      <w:r w:rsidRPr="00307C2F">
        <w:rPr>
          <w:lang w:val="en-US"/>
        </w:rPr>
        <w:t xml:space="preserve"> SET SINGLE_USER WITH ROLLBACK IMMEDIATE;</w:t>
      </w:r>
    </w:p>
    <w:p w14:paraId="5A750426" w14:textId="77777777" w:rsidR="00307C2F" w:rsidRDefault="00307C2F" w:rsidP="00307C2F">
      <w:pPr>
        <w:pStyle w:val="Cdigo"/>
      </w:pPr>
      <w:r>
        <w:t>GO</w:t>
      </w:r>
    </w:p>
    <w:p w14:paraId="562D02CA" w14:textId="77777777" w:rsidR="00307C2F" w:rsidRDefault="00307C2F" w:rsidP="00307C2F">
      <w:pPr>
        <w:pStyle w:val="Cdigo"/>
      </w:pPr>
    </w:p>
    <w:p w14:paraId="17D0E92F" w14:textId="77777777" w:rsidR="00307C2F" w:rsidRDefault="00307C2F" w:rsidP="00307C2F">
      <w:pPr>
        <w:pStyle w:val="Cdigo"/>
      </w:pPr>
      <w:r>
        <w:t>-- Restaurar la base de datos desde un respaldo completo</w:t>
      </w:r>
    </w:p>
    <w:p w14:paraId="448E75D5" w14:textId="77777777" w:rsidR="00307C2F" w:rsidRPr="00307C2F" w:rsidRDefault="00307C2F" w:rsidP="00307C2F">
      <w:pPr>
        <w:pStyle w:val="Cdigo"/>
        <w:rPr>
          <w:lang w:val="en-US"/>
        </w:rPr>
      </w:pPr>
      <w:r w:rsidRPr="00307C2F">
        <w:rPr>
          <w:lang w:val="en-US"/>
        </w:rPr>
        <w:t xml:space="preserve">RESTORE DATABASE </w:t>
      </w:r>
      <w:proofErr w:type="spellStart"/>
      <w:r w:rsidRPr="00307C2F">
        <w:rPr>
          <w:lang w:val="en-US"/>
        </w:rPr>
        <w:t>GestionVentas</w:t>
      </w:r>
      <w:proofErr w:type="spellEnd"/>
      <w:r w:rsidRPr="00307C2F">
        <w:rPr>
          <w:lang w:val="en-US"/>
        </w:rPr>
        <w:t xml:space="preserve">  </w:t>
      </w:r>
    </w:p>
    <w:p w14:paraId="284B4A57" w14:textId="77777777" w:rsidR="00307C2F" w:rsidRPr="00307C2F" w:rsidRDefault="00307C2F" w:rsidP="00307C2F">
      <w:pPr>
        <w:pStyle w:val="Cdigo"/>
        <w:rPr>
          <w:lang w:val="en-US"/>
        </w:rPr>
      </w:pPr>
      <w:r w:rsidRPr="00307C2F">
        <w:rPr>
          <w:lang w:val="en-US"/>
        </w:rPr>
        <w:t>FROM DISK = 'C:\</w:t>
      </w:r>
      <w:proofErr w:type="spellStart"/>
      <w:r w:rsidRPr="00307C2F">
        <w:rPr>
          <w:lang w:val="en-US"/>
        </w:rPr>
        <w:t>Respaldo</w:t>
      </w:r>
      <w:proofErr w:type="spellEnd"/>
      <w:r w:rsidRPr="00307C2F">
        <w:rPr>
          <w:lang w:val="en-US"/>
        </w:rPr>
        <w:t>\</w:t>
      </w:r>
      <w:proofErr w:type="spellStart"/>
      <w:r w:rsidRPr="00307C2F">
        <w:rPr>
          <w:lang w:val="en-US"/>
        </w:rPr>
        <w:t>GestionVentas_Full.bak</w:t>
      </w:r>
      <w:proofErr w:type="spellEnd"/>
      <w:r w:rsidRPr="00307C2F">
        <w:rPr>
          <w:lang w:val="en-US"/>
        </w:rPr>
        <w:t xml:space="preserve">'  </w:t>
      </w:r>
    </w:p>
    <w:p w14:paraId="6B6FBCE6" w14:textId="77777777" w:rsidR="00307C2F" w:rsidRPr="00307C2F" w:rsidRDefault="00307C2F" w:rsidP="00307C2F">
      <w:pPr>
        <w:pStyle w:val="Cdigo"/>
        <w:rPr>
          <w:lang w:val="en-US"/>
        </w:rPr>
      </w:pPr>
      <w:r w:rsidRPr="00307C2F">
        <w:rPr>
          <w:lang w:val="en-US"/>
        </w:rPr>
        <w:t>WITH REPLACE, RECOVERY;</w:t>
      </w:r>
    </w:p>
    <w:p w14:paraId="742F63A1" w14:textId="38AEC6D4" w:rsidR="0040638A" w:rsidRPr="00A95713" w:rsidRDefault="00307C2F" w:rsidP="00307C2F">
      <w:pPr>
        <w:pStyle w:val="Cdigo"/>
        <w:rPr>
          <w:lang w:val="en-US"/>
        </w:rPr>
      </w:pPr>
      <w:r w:rsidRPr="00A95713">
        <w:rPr>
          <w:lang w:val="en-US"/>
        </w:rPr>
        <w:t>GO</w:t>
      </w:r>
    </w:p>
    <w:p w14:paraId="74719792" w14:textId="77777777" w:rsidR="0040638A" w:rsidRPr="00A95713" w:rsidRDefault="0040638A" w:rsidP="00FA38C4">
      <w:pPr>
        <w:rPr>
          <w:lang w:val="en-US"/>
        </w:rPr>
      </w:pPr>
    </w:p>
    <w:p w14:paraId="0C53C52E" w14:textId="03D82817" w:rsidR="00AC3568" w:rsidRDefault="00AC3568" w:rsidP="00AC3568">
      <w:r>
        <w:t>Explicación:</w:t>
      </w:r>
    </w:p>
    <w:p w14:paraId="04C01F3A" w14:textId="77777777" w:rsidR="00AC3568" w:rsidRDefault="00AC3568" w:rsidP="00AC3568">
      <w:pPr>
        <w:pStyle w:val="Prrafodelista"/>
        <w:numPr>
          <w:ilvl w:val="0"/>
          <w:numId w:val="57"/>
        </w:numPr>
      </w:pPr>
      <w:r w:rsidRPr="00AC3568">
        <w:rPr>
          <w:rStyle w:val="CdigoCar"/>
        </w:rPr>
        <w:t xml:space="preserve">ALTER DATABASE </w:t>
      </w:r>
      <w:proofErr w:type="spellStart"/>
      <w:r w:rsidRPr="00AC3568">
        <w:rPr>
          <w:rStyle w:val="CdigoCar"/>
        </w:rPr>
        <w:t>GestionVentas</w:t>
      </w:r>
      <w:proofErr w:type="spellEnd"/>
      <w:r w:rsidRPr="00AC3568">
        <w:rPr>
          <w:rStyle w:val="CdigoCar"/>
        </w:rPr>
        <w:t xml:space="preserve"> SET SINGLE_USER</w:t>
      </w:r>
      <w:r>
        <w:t xml:space="preserve"> → Se usa para evitar que otros usuarios interfieran en la restauración.</w:t>
      </w:r>
    </w:p>
    <w:p w14:paraId="597A994F" w14:textId="77777777" w:rsidR="00AC3568" w:rsidRDefault="00AC3568" w:rsidP="00AC3568">
      <w:pPr>
        <w:pStyle w:val="Prrafodelista"/>
        <w:numPr>
          <w:ilvl w:val="0"/>
          <w:numId w:val="57"/>
        </w:numPr>
      </w:pPr>
      <w:r w:rsidRPr="00AC3568">
        <w:rPr>
          <w:rStyle w:val="CdigoCar"/>
        </w:rPr>
        <w:t>WITH REPLACE</w:t>
      </w:r>
      <w:r>
        <w:t xml:space="preserve"> → Sobrescribe la base de datos existente.</w:t>
      </w:r>
    </w:p>
    <w:p w14:paraId="4F58501A" w14:textId="77777777" w:rsidR="00AC3568" w:rsidRDefault="00AC3568" w:rsidP="00AC3568">
      <w:pPr>
        <w:pStyle w:val="Prrafodelista"/>
        <w:numPr>
          <w:ilvl w:val="0"/>
          <w:numId w:val="57"/>
        </w:numPr>
      </w:pPr>
      <w:r w:rsidRPr="00AC3568">
        <w:rPr>
          <w:rStyle w:val="CdigoCar"/>
        </w:rPr>
        <w:t>WITH RECOVERY</w:t>
      </w:r>
      <w:r>
        <w:t xml:space="preserve"> → Finaliza el proceso de restauración y deja la base de datos operativa.</w:t>
      </w:r>
    </w:p>
    <w:p w14:paraId="47CD55CB" w14:textId="77777777" w:rsidR="00AC3568" w:rsidRDefault="00AC3568" w:rsidP="00AC3568"/>
    <w:p w14:paraId="0A05DE93" w14:textId="77777777" w:rsidR="00AC3568" w:rsidRDefault="00AC3568" w:rsidP="00AC3568">
      <w:r>
        <w:rPr>
          <w:rFonts w:ascii="Segoe UI Emoji" w:hAnsi="Segoe UI Emoji" w:cs="Segoe UI Emoji"/>
        </w:rPr>
        <w:t>📌</w:t>
      </w:r>
      <w:r>
        <w:t xml:space="preserve"> Ejemplo real: Un supermercado en Managua sufre un fallo en el servidor y usa este procedimiento para restaurar su sistema de ventas.</w:t>
      </w:r>
    </w:p>
    <w:p w14:paraId="1E385AD0" w14:textId="77777777" w:rsidR="00AC3568" w:rsidRDefault="00AC3568" w:rsidP="00AC3568"/>
    <w:p w14:paraId="634A51F2" w14:textId="77777777" w:rsidR="00AC3568" w:rsidRDefault="00AC3568" w:rsidP="00AC3568"/>
    <w:p w14:paraId="0C38DFEE" w14:textId="77777777" w:rsidR="00AC3568" w:rsidRDefault="00AC3568" w:rsidP="00AC3568"/>
    <w:p w14:paraId="1EA9F692" w14:textId="77777777" w:rsidR="00AC3568" w:rsidRDefault="00AC3568" w:rsidP="00AC3568"/>
    <w:p w14:paraId="32E06ACC" w14:textId="77777777" w:rsidR="00AC3568" w:rsidRDefault="00AC3568" w:rsidP="00AC3568"/>
    <w:p w14:paraId="1EAAFEDA" w14:textId="77777777" w:rsidR="00AC3568" w:rsidRDefault="00AC3568" w:rsidP="00AC3568"/>
    <w:p w14:paraId="730093E2" w14:textId="1EB781D2" w:rsidR="00AC3568" w:rsidRPr="00AC3568" w:rsidRDefault="00AC3568" w:rsidP="00AC3568">
      <w:pPr>
        <w:rPr>
          <w:u w:val="single"/>
        </w:rPr>
      </w:pPr>
      <w:r w:rsidRPr="00AC3568">
        <w:rPr>
          <w:u w:val="single"/>
        </w:rPr>
        <w:lastRenderedPageBreak/>
        <w:t>Restauración de un Respaldo Diferencial</w:t>
      </w:r>
    </w:p>
    <w:p w14:paraId="286D4865" w14:textId="78363963" w:rsidR="0040638A" w:rsidRDefault="00AC3568" w:rsidP="00AC3568">
      <w:r>
        <w:t>Si se usa un respaldo diferencial, primero se restaura el respaldo completo y luego el respaldo diferencial más reciente.</w:t>
      </w:r>
    </w:p>
    <w:p w14:paraId="3FA2939F" w14:textId="77777777" w:rsidR="001B496E" w:rsidRDefault="001B496E" w:rsidP="001B496E">
      <w:pPr>
        <w:pStyle w:val="Cdigo"/>
      </w:pPr>
      <w:r>
        <w:t>-- Restaurar respaldo completo sin recuperar la base de datos aún</w:t>
      </w:r>
    </w:p>
    <w:p w14:paraId="5B061294" w14:textId="77777777" w:rsidR="001B496E" w:rsidRPr="001B496E" w:rsidRDefault="001B496E" w:rsidP="001B496E">
      <w:pPr>
        <w:pStyle w:val="Cdigo"/>
        <w:rPr>
          <w:lang w:val="en-US"/>
        </w:rPr>
      </w:pPr>
      <w:r w:rsidRPr="001B496E">
        <w:rPr>
          <w:lang w:val="en-US"/>
        </w:rPr>
        <w:t xml:space="preserve">RESTORE DATABASE </w:t>
      </w:r>
      <w:proofErr w:type="spellStart"/>
      <w:r w:rsidRPr="001B496E">
        <w:rPr>
          <w:lang w:val="en-US"/>
        </w:rPr>
        <w:t>GestionVentas</w:t>
      </w:r>
      <w:proofErr w:type="spellEnd"/>
      <w:r w:rsidRPr="001B496E">
        <w:rPr>
          <w:lang w:val="en-US"/>
        </w:rPr>
        <w:t xml:space="preserve">  </w:t>
      </w:r>
    </w:p>
    <w:p w14:paraId="13038D1D" w14:textId="77777777" w:rsidR="001B496E" w:rsidRPr="001B496E" w:rsidRDefault="001B496E" w:rsidP="001B496E">
      <w:pPr>
        <w:pStyle w:val="Cdigo"/>
        <w:rPr>
          <w:lang w:val="en-US"/>
        </w:rPr>
      </w:pPr>
      <w:r w:rsidRPr="001B496E">
        <w:rPr>
          <w:lang w:val="en-US"/>
        </w:rPr>
        <w:t>FROM DISK = 'C:\</w:t>
      </w:r>
      <w:proofErr w:type="spellStart"/>
      <w:r w:rsidRPr="001B496E">
        <w:rPr>
          <w:lang w:val="en-US"/>
        </w:rPr>
        <w:t>Respaldo</w:t>
      </w:r>
      <w:proofErr w:type="spellEnd"/>
      <w:r w:rsidRPr="001B496E">
        <w:rPr>
          <w:lang w:val="en-US"/>
        </w:rPr>
        <w:t>\</w:t>
      </w:r>
      <w:proofErr w:type="spellStart"/>
      <w:r w:rsidRPr="001B496E">
        <w:rPr>
          <w:lang w:val="en-US"/>
        </w:rPr>
        <w:t>GestionVentas_Full.bak</w:t>
      </w:r>
      <w:proofErr w:type="spellEnd"/>
      <w:r w:rsidRPr="001B496E">
        <w:rPr>
          <w:lang w:val="en-US"/>
        </w:rPr>
        <w:t xml:space="preserve">'  </w:t>
      </w:r>
    </w:p>
    <w:p w14:paraId="0A4940BE" w14:textId="77777777" w:rsidR="001B496E" w:rsidRPr="001B496E" w:rsidRDefault="001B496E" w:rsidP="001B496E">
      <w:pPr>
        <w:pStyle w:val="Cdigo"/>
        <w:rPr>
          <w:lang w:val="en-US"/>
        </w:rPr>
      </w:pPr>
      <w:r w:rsidRPr="001B496E">
        <w:rPr>
          <w:lang w:val="en-US"/>
        </w:rPr>
        <w:t>WITH NORECOVERY;</w:t>
      </w:r>
    </w:p>
    <w:p w14:paraId="37457D22" w14:textId="77777777" w:rsidR="001B496E" w:rsidRPr="00A95713" w:rsidRDefault="001B496E" w:rsidP="001B496E">
      <w:pPr>
        <w:pStyle w:val="Cdigo"/>
        <w:rPr>
          <w:lang w:val="en-US"/>
        </w:rPr>
      </w:pPr>
      <w:r w:rsidRPr="00A95713">
        <w:rPr>
          <w:lang w:val="en-US"/>
        </w:rPr>
        <w:t>GO</w:t>
      </w:r>
    </w:p>
    <w:p w14:paraId="7FDE5F75" w14:textId="77777777" w:rsidR="001B496E" w:rsidRPr="00A95713" w:rsidRDefault="001B496E" w:rsidP="001B496E">
      <w:pPr>
        <w:pStyle w:val="Cdigo"/>
        <w:rPr>
          <w:lang w:val="en-US"/>
        </w:rPr>
      </w:pPr>
    </w:p>
    <w:p w14:paraId="1101111B" w14:textId="77777777" w:rsidR="001B496E" w:rsidRDefault="001B496E" w:rsidP="001B496E">
      <w:pPr>
        <w:pStyle w:val="Cdigo"/>
      </w:pPr>
      <w:r>
        <w:t>-- Restaurar el respaldo diferencial más reciente</w:t>
      </w:r>
    </w:p>
    <w:p w14:paraId="70F9E730" w14:textId="77777777" w:rsidR="001B496E" w:rsidRPr="001B496E" w:rsidRDefault="001B496E" w:rsidP="001B496E">
      <w:pPr>
        <w:pStyle w:val="Cdigo"/>
        <w:rPr>
          <w:lang w:val="en-US"/>
        </w:rPr>
      </w:pPr>
      <w:r w:rsidRPr="001B496E">
        <w:rPr>
          <w:lang w:val="en-US"/>
        </w:rPr>
        <w:t xml:space="preserve">RESTORE DATABASE </w:t>
      </w:r>
      <w:proofErr w:type="spellStart"/>
      <w:r w:rsidRPr="001B496E">
        <w:rPr>
          <w:lang w:val="en-US"/>
        </w:rPr>
        <w:t>GestionVentas</w:t>
      </w:r>
      <w:proofErr w:type="spellEnd"/>
      <w:r w:rsidRPr="001B496E">
        <w:rPr>
          <w:lang w:val="en-US"/>
        </w:rPr>
        <w:t xml:space="preserve">  </w:t>
      </w:r>
    </w:p>
    <w:p w14:paraId="3E2706FC" w14:textId="77777777" w:rsidR="001B496E" w:rsidRPr="001B496E" w:rsidRDefault="001B496E" w:rsidP="001B496E">
      <w:pPr>
        <w:pStyle w:val="Cdigo"/>
        <w:rPr>
          <w:lang w:val="en-US"/>
        </w:rPr>
      </w:pPr>
      <w:r w:rsidRPr="001B496E">
        <w:rPr>
          <w:lang w:val="en-US"/>
        </w:rPr>
        <w:t>FROM DISK = 'C:\</w:t>
      </w:r>
      <w:proofErr w:type="spellStart"/>
      <w:r w:rsidRPr="001B496E">
        <w:rPr>
          <w:lang w:val="en-US"/>
        </w:rPr>
        <w:t>Respaldo</w:t>
      </w:r>
      <w:proofErr w:type="spellEnd"/>
      <w:r w:rsidRPr="001B496E">
        <w:rPr>
          <w:lang w:val="en-US"/>
        </w:rPr>
        <w:t>\</w:t>
      </w:r>
      <w:proofErr w:type="spellStart"/>
      <w:r w:rsidRPr="001B496E">
        <w:rPr>
          <w:lang w:val="en-US"/>
        </w:rPr>
        <w:t>GestionVentas_Diff.bak</w:t>
      </w:r>
      <w:proofErr w:type="spellEnd"/>
      <w:r w:rsidRPr="001B496E">
        <w:rPr>
          <w:lang w:val="en-US"/>
        </w:rPr>
        <w:t xml:space="preserve">'  </w:t>
      </w:r>
    </w:p>
    <w:p w14:paraId="7A43D6C6" w14:textId="77777777" w:rsidR="001B496E" w:rsidRPr="001B496E" w:rsidRDefault="001B496E" w:rsidP="001B496E">
      <w:pPr>
        <w:pStyle w:val="Cdigo"/>
        <w:rPr>
          <w:lang w:val="en-US"/>
        </w:rPr>
      </w:pPr>
      <w:r w:rsidRPr="001B496E">
        <w:rPr>
          <w:lang w:val="en-US"/>
        </w:rPr>
        <w:t>WITH RECOVERY;</w:t>
      </w:r>
    </w:p>
    <w:p w14:paraId="79EE3695" w14:textId="179352FB" w:rsidR="0040638A" w:rsidRPr="00A95713" w:rsidRDefault="001B496E" w:rsidP="001B496E">
      <w:pPr>
        <w:pStyle w:val="Cdigo"/>
        <w:rPr>
          <w:lang w:val="en-US"/>
        </w:rPr>
      </w:pPr>
      <w:r w:rsidRPr="00A95713">
        <w:rPr>
          <w:lang w:val="en-US"/>
        </w:rPr>
        <w:t>GO</w:t>
      </w:r>
    </w:p>
    <w:p w14:paraId="0EEC37A7" w14:textId="77777777" w:rsidR="00AC3568" w:rsidRPr="00A95713" w:rsidRDefault="00AC3568" w:rsidP="00FA38C4">
      <w:pPr>
        <w:rPr>
          <w:lang w:val="en-US"/>
        </w:rPr>
      </w:pPr>
    </w:p>
    <w:p w14:paraId="1445A2AA" w14:textId="3AA1FB16" w:rsidR="001B496E" w:rsidRDefault="001B496E" w:rsidP="001B496E">
      <w:r>
        <w:t>Explicación:</w:t>
      </w:r>
    </w:p>
    <w:p w14:paraId="4E7E18FE" w14:textId="77777777" w:rsidR="001B496E" w:rsidRDefault="001B496E" w:rsidP="00D31ACC">
      <w:pPr>
        <w:pStyle w:val="Prrafodelista"/>
        <w:numPr>
          <w:ilvl w:val="0"/>
          <w:numId w:val="58"/>
        </w:numPr>
      </w:pPr>
      <w:r w:rsidRPr="00D31ACC">
        <w:rPr>
          <w:rStyle w:val="CdigoCar"/>
        </w:rPr>
        <w:t>WITH NORECOVERY</w:t>
      </w:r>
      <w:r>
        <w:t xml:space="preserve"> → Deja la base de datos en estado de restauración para aplicar más respaldos.</w:t>
      </w:r>
    </w:p>
    <w:p w14:paraId="56919BD1" w14:textId="77777777" w:rsidR="001B496E" w:rsidRDefault="001B496E" w:rsidP="00D31ACC">
      <w:pPr>
        <w:pStyle w:val="Prrafodelista"/>
        <w:numPr>
          <w:ilvl w:val="0"/>
          <w:numId w:val="58"/>
        </w:numPr>
      </w:pPr>
      <w:r w:rsidRPr="00D31ACC">
        <w:rPr>
          <w:rStyle w:val="CdigoCar"/>
        </w:rPr>
        <w:t>WITH RECOVERY</w:t>
      </w:r>
      <w:r>
        <w:t xml:space="preserve"> → Completa el proceso de restauración y permite el acceso a los datos.</w:t>
      </w:r>
    </w:p>
    <w:p w14:paraId="39DD02DD" w14:textId="77777777" w:rsidR="001B496E" w:rsidRDefault="001B496E" w:rsidP="001B496E"/>
    <w:p w14:paraId="389D0549" w14:textId="2B138F12" w:rsidR="00AC3568" w:rsidRDefault="001B496E" w:rsidP="001B496E">
      <w:r>
        <w:rPr>
          <w:rFonts w:ascii="Segoe UI Emoji" w:hAnsi="Segoe UI Emoji" w:cs="Segoe UI Emoji"/>
        </w:rPr>
        <w:t>📌</w:t>
      </w:r>
      <w:r>
        <w:t xml:space="preserve"> Ejemplo real: Un negocio en León hace respaldos completos los domingos y diferenciales cada 6 horas. Un fallo el martes requiere restaurar el respaldo completo y el diferencial más reciente para minimizar la pérdida de datos.</w:t>
      </w:r>
    </w:p>
    <w:p w14:paraId="53B7E56B" w14:textId="77777777" w:rsidR="00AC3568" w:rsidRDefault="00AC3568" w:rsidP="00FA38C4"/>
    <w:p w14:paraId="112C6EAB" w14:textId="77777777" w:rsidR="00961851" w:rsidRPr="00961851" w:rsidRDefault="00961851" w:rsidP="00961851">
      <w:pPr>
        <w:rPr>
          <w:u w:val="single"/>
        </w:rPr>
      </w:pPr>
      <w:r w:rsidRPr="00961851">
        <w:rPr>
          <w:u w:val="single"/>
        </w:rPr>
        <w:t>Restauración hasta un Punto en el Tiempo</w:t>
      </w:r>
    </w:p>
    <w:p w14:paraId="65B3A810" w14:textId="709E4A32" w:rsidR="00AC3568" w:rsidRDefault="00961851" w:rsidP="00961851">
      <w:r>
        <w:t>Este método permite restaurar la base de datos hasta justo antes de un error crítico, usando el respaldo del registro de transacciones.</w:t>
      </w:r>
    </w:p>
    <w:p w14:paraId="4EBC123C" w14:textId="77777777" w:rsidR="00961851" w:rsidRDefault="00961851" w:rsidP="00961851">
      <w:pPr>
        <w:pStyle w:val="Cdigo"/>
      </w:pPr>
      <w:r>
        <w:t>-- Restaurar respaldo completo</w:t>
      </w:r>
    </w:p>
    <w:p w14:paraId="201471BF" w14:textId="77777777" w:rsidR="00961851" w:rsidRDefault="00961851" w:rsidP="00961851">
      <w:pPr>
        <w:pStyle w:val="Cdigo"/>
      </w:pPr>
      <w:r>
        <w:t xml:space="preserve">RESTORE DATABASE </w:t>
      </w:r>
      <w:proofErr w:type="spellStart"/>
      <w:r>
        <w:t>GestionVentas</w:t>
      </w:r>
      <w:proofErr w:type="spellEnd"/>
      <w:r>
        <w:t xml:space="preserve">  </w:t>
      </w:r>
    </w:p>
    <w:p w14:paraId="4B5C8015" w14:textId="77777777" w:rsidR="00961851" w:rsidRPr="00961851" w:rsidRDefault="00961851" w:rsidP="00961851">
      <w:pPr>
        <w:pStyle w:val="Cdigo"/>
        <w:rPr>
          <w:lang w:val="en-US"/>
        </w:rPr>
      </w:pPr>
      <w:r w:rsidRPr="00961851">
        <w:rPr>
          <w:lang w:val="en-US"/>
        </w:rPr>
        <w:t>FROM DISK = 'C:\</w:t>
      </w:r>
      <w:proofErr w:type="spellStart"/>
      <w:r w:rsidRPr="00961851">
        <w:rPr>
          <w:lang w:val="en-US"/>
        </w:rPr>
        <w:t>Respaldo</w:t>
      </w:r>
      <w:proofErr w:type="spellEnd"/>
      <w:r w:rsidRPr="00961851">
        <w:rPr>
          <w:lang w:val="en-US"/>
        </w:rPr>
        <w:t>\</w:t>
      </w:r>
      <w:proofErr w:type="spellStart"/>
      <w:r w:rsidRPr="00961851">
        <w:rPr>
          <w:lang w:val="en-US"/>
        </w:rPr>
        <w:t>GestionVentas_Full.bak</w:t>
      </w:r>
      <w:proofErr w:type="spellEnd"/>
      <w:r w:rsidRPr="00961851">
        <w:rPr>
          <w:lang w:val="en-US"/>
        </w:rPr>
        <w:t xml:space="preserve">'  </w:t>
      </w:r>
    </w:p>
    <w:p w14:paraId="36AA7B59" w14:textId="77777777" w:rsidR="00961851" w:rsidRDefault="00961851" w:rsidP="00961851">
      <w:pPr>
        <w:pStyle w:val="Cdigo"/>
      </w:pPr>
      <w:r>
        <w:t>WITH NORECOVERY;</w:t>
      </w:r>
    </w:p>
    <w:p w14:paraId="454AD761" w14:textId="77777777" w:rsidR="00961851" w:rsidRDefault="00961851" w:rsidP="00961851">
      <w:pPr>
        <w:pStyle w:val="Cdigo"/>
      </w:pPr>
      <w:r>
        <w:t>GO</w:t>
      </w:r>
    </w:p>
    <w:p w14:paraId="63357A1B" w14:textId="77777777" w:rsidR="00961851" w:rsidRDefault="00961851" w:rsidP="00961851">
      <w:pPr>
        <w:pStyle w:val="Cdigo"/>
      </w:pPr>
    </w:p>
    <w:p w14:paraId="159A3DCB" w14:textId="77777777" w:rsidR="00961851" w:rsidRDefault="00961851" w:rsidP="00961851">
      <w:pPr>
        <w:pStyle w:val="Cdigo"/>
      </w:pPr>
      <w:r>
        <w:t>-- Restaurar respaldo diferencial más reciente</w:t>
      </w:r>
    </w:p>
    <w:p w14:paraId="5941625F" w14:textId="77777777" w:rsidR="00961851" w:rsidRPr="00961851" w:rsidRDefault="00961851" w:rsidP="00961851">
      <w:pPr>
        <w:pStyle w:val="Cdigo"/>
        <w:rPr>
          <w:lang w:val="en-US"/>
        </w:rPr>
      </w:pPr>
      <w:r w:rsidRPr="00961851">
        <w:rPr>
          <w:lang w:val="en-US"/>
        </w:rPr>
        <w:t xml:space="preserve">RESTORE DATABASE </w:t>
      </w:r>
      <w:proofErr w:type="spellStart"/>
      <w:r w:rsidRPr="00961851">
        <w:rPr>
          <w:lang w:val="en-US"/>
        </w:rPr>
        <w:t>GestionVentas</w:t>
      </w:r>
      <w:proofErr w:type="spellEnd"/>
      <w:r w:rsidRPr="00961851">
        <w:rPr>
          <w:lang w:val="en-US"/>
        </w:rPr>
        <w:t xml:space="preserve">  </w:t>
      </w:r>
    </w:p>
    <w:p w14:paraId="3C67B73F" w14:textId="77777777" w:rsidR="00961851" w:rsidRPr="00961851" w:rsidRDefault="00961851" w:rsidP="00961851">
      <w:pPr>
        <w:pStyle w:val="Cdigo"/>
        <w:rPr>
          <w:lang w:val="en-US"/>
        </w:rPr>
      </w:pPr>
      <w:r w:rsidRPr="00961851">
        <w:rPr>
          <w:lang w:val="en-US"/>
        </w:rPr>
        <w:t>FROM DISK = 'C:\</w:t>
      </w:r>
      <w:proofErr w:type="spellStart"/>
      <w:r w:rsidRPr="00961851">
        <w:rPr>
          <w:lang w:val="en-US"/>
        </w:rPr>
        <w:t>Respaldo</w:t>
      </w:r>
      <w:proofErr w:type="spellEnd"/>
      <w:r w:rsidRPr="00961851">
        <w:rPr>
          <w:lang w:val="en-US"/>
        </w:rPr>
        <w:t>\</w:t>
      </w:r>
      <w:proofErr w:type="spellStart"/>
      <w:r w:rsidRPr="00961851">
        <w:rPr>
          <w:lang w:val="en-US"/>
        </w:rPr>
        <w:t>GestionVentas_Diff.bak</w:t>
      </w:r>
      <w:proofErr w:type="spellEnd"/>
      <w:r w:rsidRPr="00961851">
        <w:rPr>
          <w:lang w:val="en-US"/>
        </w:rPr>
        <w:t xml:space="preserve">'  </w:t>
      </w:r>
    </w:p>
    <w:p w14:paraId="71EDB277" w14:textId="77777777" w:rsidR="00961851" w:rsidRPr="00961851" w:rsidRDefault="00961851" w:rsidP="00961851">
      <w:pPr>
        <w:pStyle w:val="Cdigo"/>
        <w:rPr>
          <w:lang w:val="en-US"/>
        </w:rPr>
      </w:pPr>
      <w:r w:rsidRPr="00961851">
        <w:rPr>
          <w:lang w:val="en-US"/>
        </w:rPr>
        <w:t>WITH NORECOVERY;</w:t>
      </w:r>
    </w:p>
    <w:p w14:paraId="46E4837B" w14:textId="77777777" w:rsidR="00961851" w:rsidRPr="00A95713" w:rsidRDefault="00961851" w:rsidP="00961851">
      <w:pPr>
        <w:pStyle w:val="Cdigo"/>
        <w:rPr>
          <w:lang w:val="en-US"/>
        </w:rPr>
      </w:pPr>
      <w:r w:rsidRPr="00A95713">
        <w:rPr>
          <w:lang w:val="en-US"/>
        </w:rPr>
        <w:lastRenderedPageBreak/>
        <w:t>GO</w:t>
      </w:r>
    </w:p>
    <w:p w14:paraId="4794D016" w14:textId="77777777" w:rsidR="00961851" w:rsidRPr="00A95713" w:rsidRDefault="00961851" w:rsidP="00961851">
      <w:pPr>
        <w:pStyle w:val="Cdigo"/>
        <w:rPr>
          <w:lang w:val="en-US"/>
        </w:rPr>
      </w:pPr>
    </w:p>
    <w:p w14:paraId="32FFC3FE" w14:textId="77777777" w:rsidR="00961851" w:rsidRDefault="00961851" w:rsidP="00961851">
      <w:pPr>
        <w:pStyle w:val="Cdigo"/>
      </w:pPr>
      <w:r>
        <w:t>-- Restaurar el registro de transacciones hasta un punto específico</w:t>
      </w:r>
    </w:p>
    <w:p w14:paraId="190EC59C" w14:textId="77777777" w:rsidR="00961851" w:rsidRPr="00961851" w:rsidRDefault="00961851" w:rsidP="00961851">
      <w:pPr>
        <w:pStyle w:val="Cdigo"/>
        <w:rPr>
          <w:lang w:val="en-US"/>
        </w:rPr>
      </w:pPr>
      <w:r w:rsidRPr="00961851">
        <w:rPr>
          <w:lang w:val="en-US"/>
        </w:rPr>
        <w:t xml:space="preserve">RESTORE LOG </w:t>
      </w:r>
      <w:proofErr w:type="spellStart"/>
      <w:r w:rsidRPr="00961851">
        <w:rPr>
          <w:lang w:val="en-US"/>
        </w:rPr>
        <w:t>GestionVentas</w:t>
      </w:r>
      <w:proofErr w:type="spellEnd"/>
      <w:r w:rsidRPr="00961851">
        <w:rPr>
          <w:lang w:val="en-US"/>
        </w:rPr>
        <w:t xml:space="preserve">  </w:t>
      </w:r>
    </w:p>
    <w:p w14:paraId="66BFBF72" w14:textId="77777777" w:rsidR="00961851" w:rsidRPr="00961851" w:rsidRDefault="00961851" w:rsidP="00961851">
      <w:pPr>
        <w:pStyle w:val="Cdigo"/>
        <w:rPr>
          <w:lang w:val="en-US"/>
        </w:rPr>
      </w:pPr>
      <w:r w:rsidRPr="00961851">
        <w:rPr>
          <w:lang w:val="en-US"/>
        </w:rPr>
        <w:t>FROM DISK = 'C:\</w:t>
      </w:r>
      <w:proofErr w:type="spellStart"/>
      <w:r w:rsidRPr="00961851">
        <w:rPr>
          <w:lang w:val="en-US"/>
        </w:rPr>
        <w:t>Respaldo</w:t>
      </w:r>
      <w:proofErr w:type="spellEnd"/>
      <w:r w:rsidRPr="00961851">
        <w:rPr>
          <w:lang w:val="en-US"/>
        </w:rPr>
        <w:t>\</w:t>
      </w:r>
      <w:proofErr w:type="spellStart"/>
      <w:r w:rsidRPr="00961851">
        <w:rPr>
          <w:lang w:val="en-US"/>
        </w:rPr>
        <w:t>GestionVentas_Log.bak</w:t>
      </w:r>
      <w:proofErr w:type="spellEnd"/>
      <w:r w:rsidRPr="00961851">
        <w:rPr>
          <w:lang w:val="en-US"/>
        </w:rPr>
        <w:t xml:space="preserve">'  </w:t>
      </w:r>
    </w:p>
    <w:p w14:paraId="65206715" w14:textId="77777777" w:rsidR="00961851" w:rsidRPr="00961851" w:rsidRDefault="00961851" w:rsidP="00961851">
      <w:pPr>
        <w:pStyle w:val="Cdigo"/>
        <w:rPr>
          <w:lang w:val="en-US"/>
        </w:rPr>
      </w:pPr>
      <w:r w:rsidRPr="00961851">
        <w:rPr>
          <w:lang w:val="en-US"/>
        </w:rPr>
        <w:t>WITH STOPAT = '2025-03-06 12:30:00', RECOVERY;</w:t>
      </w:r>
    </w:p>
    <w:p w14:paraId="2A5E827E" w14:textId="271F7556" w:rsidR="00961851" w:rsidRDefault="00961851" w:rsidP="00961851">
      <w:pPr>
        <w:pStyle w:val="Cdigo"/>
      </w:pPr>
      <w:r>
        <w:t>GO</w:t>
      </w:r>
    </w:p>
    <w:p w14:paraId="2AE55743" w14:textId="77777777" w:rsidR="00961851" w:rsidRDefault="00961851" w:rsidP="00961851"/>
    <w:p w14:paraId="4E7DC84B" w14:textId="5C7F880A" w:rsidR="0051592F" w:rsidRDefault="0051592F" w:rsidP="0051592F">
      <w:r>
        <w:rPr>
          <w:rFonts w:ascii="Segoe UI Emoji" w:hAnsi="Segoe UI Emoji" w:cs="Segoe UI Emoji"/>
        </w:rPr>
        <w:t>🔹</w:t>
      </w:r>
      <w:r>
        <w:t xml:space="preserve"> Explicación:</w:t>
      </w:r>
    </w:p>
    <w:p w14:paraId="4A79B51F" w14:textId="77777777" w:rsidR="0051592F" w:rsidRDefault="0051592F" w:rsidP="0051592F">
      <w:pPr>
        <w:pStyle w:val="Prrafodelista"/>
        <w:numPr>
          <w:ilvl w:val="0"/>
          <w:numId w:val="59"/>
        </w:numPr>
      </w:pPr>
      <w:r>
        <w:t>STOPAT → Permite restaurar la base de datos hasta un momento específico, útil en caso de errores humanos.</w:t>
      </w:r>
    </w:p>
    <w:p w14:paraId="50F82669" w14:textId="77777777" w:rsidR="0051592F" w:rsidRDefault="0051592F" w:rsidP="0051592F"/>
    <w:p w14:paraId="3F412820" w14:textId="3A2631DD" w:rsidR="00961851" w:rsidRDefault="0051592F" w:rsidP="0051592F">
      <w:r>
        <w:rPr>
          <w:rFonts w:ascii="Segoe UI Emoji" w:hAnsi="Segoe UI Emoji" w:cs="Segoe UI Emoji"/>
        </w:rPr>
        <w:t>📌</w:t>
      </w:r>
      <w:r>
        <w:t xml:space="preserve"> Ejemplo real: Un empleado elimina accidentalmente datos importantes el 6 de marzo a las 12:45 PM. Con este método, se puede restaurar la base de datos hasta las 12:30 PM, evitando la pérdida total.</w:t>
      </w:r>
    </w:p>
    <w:p w14:paraId="2D0EF062" w14:textId="77777777" w:rsidR="00961851" w:rsidRDefault="00961851" w:rsidP="00961851"/>
    <w:p w14:paraId="1A54D8FC" w14:textId="1D4ADD01" w:rsidR="0051592F" w:rsidRPr="0051592F" w:rsidRDefault="0051592F" w:rsidP="0051592F">
      <w:pPr>
        <w:rPr>
          <w:b/>
          <w:bCs/>
        </w:rPr>
      </w:pPr>
      <w:r w:rsidRPr="0051592F">
        <w:rPr>
          <w:b/>
          <w:bCs/>
        </w:rPr>
        <w:t>Mejores Prácticas para la Recuperación en Nicaragua</w:t>
      </w:r>
    </w:p>
    <w:p w14:paraId="4414EFC6" w14:textId="77777777" w:rsidR="0051592F" w:rsidRDefault="0051592F" w:rsidP="0051592F">
      <w:r>
        <w:rPr>
          <w:rFonts w:ascii="Segoe UI Emoji" w:hAnsi="Segoe UI Emoji" w:cs="Segoe UI Emoji"/>
        </w:rPr>
        <w:t>✅</w:t>
      </w:r>
      <w:r>
        <w:t xml:space="preserve"> Probar los respaldos periódicamente para garantizar que los archivos sean funcionales.</w:t>
      </w:r>
    </w:p>
    <w:p w14:paraId="723F498E" w14:textId="77777777" w:rsidR="0051592F" w:rsidRDefault="0051592F" w:rsidP="0051592F">
      <w:r>
        <w:rPr>
          <w:rFonts w:ascii="Segoe UI Emoji" w:hAnsi="Segoe UI Emoji" w:cs="Segoe UI Emoji"/>
        </w:rPr>
        <w:t>✅</w:t>
      </w:r>
      <w:r>
        <w:t xml:space="preserve"> Definir un plan de recuperación basado en la criticidad de los datos.</w:t>
      </w:r>
    </w:p>
    <w:p w14:paraId="00F5C97F" w14:textId="77777777" w:rsidR="0051592F" w:rsidRDefault="0051592F" w:rsidP="0051592F">
      <w:r>
        <w:rPr>
          <w:rFonts w:ascii="Segoe UI Emoji" w:hAnsi="Segoe UI Emoji" w:cs="Segoe UI Emoji"/>
        </w:rPr>
        <w:t>✅</w:t>
      </w:r>
      <w:r>
        <w:t xml:space="preserve"> Usar almacenamiento externo o en la nube para evitar pérdida de respaldos por fallos locales.</w:t>
      </w:r>
    </w:p>
    <w:p w14:paraId="703FB8D1" w14:textId="77777777" w:rsidR="0051592F" w:rsidRDefault="0051592F" w:rsidP="0051592F">
      <w:r>
        <w:rPr>
          <w:rFonts w:ascii="Segoe UI Emoji" w:hAnsi="Segoe UI Emoji" w:cs="Segoe UI Emoji"/>
        </w:rPr>
        <w:t>✅</w:t>
      </w:r>
      <w:r>
        <w:t xml:space="preserve"> Automatizar la restauración de pruebas en un entorno de pruebas.</w:t>
      </w:r>
    </w:p>
    <w:p w14:paraId="57A22628" w14:textId="77777777" w:rsidR="0051592F" w:rsidRDefault="0051592F" w:rsidP="0051592F">
      <w:r>
        <w:rPr>
          <w:rFonts w:ascii="Segoe UI Emoji" w:hAnsi="Segoe UI Emoji" w:cs="Segoe UI Emoji"/>
        </w:rPr>
        <w:t>✅</w:t>
      </w:r>
      <w:r>
        <w:t xml:space="preserve"> Mantener documentación clara sobre la estrategia de respaldo y recuperación.</w:t>
      </w:r>
    </w:p>
    <w:p w14:paraId="029EB80F" w14:textId="77777777" w:rsidR="0051592F" w:rsidRDefault="0051592F" w:rsidP="0051592F"/>
    <w:p w14:paraId="2A03EEAA" w14:textId="77777777" w:rsidR="0051592F" w:rsidRDefault="0051592F" w:rsidP="0051592F">
      <w:r>
        <w:t>La recuperación de bases de datos es una parte esencial de la administración de bases de datos. En el contexto nicaragüense, donde las empresas están en proceso de digitalización, una estrategia sólida de recuperación de datos es vital para garantizar la operatividad y la seguridad de la información.</w:t>
      </w:r>
    </w:p>
    <w:p w14:paraId="73E7BA4F" w14:textId="77777777" w:rsidR="0051592F" w:rsidRDefault="0051592F" w:rsidP="0051592F"/>
    <w:p w14:paraId="02EEAF43" w14:textId="1BE35EA4" w:rsidR="00961851" w:rsidRDefault="0051592F" w:rsidP="0051592F">
      <w:r>
        <w:lastRenderedPageBreak/>
        <w:t>Con SQL Server, hemos visto cómo restaurar respaldos completos, diferenciales y de registro de transacciones para recuperar información de manera eficiente.</w:t>
      </w:r>
    </w:p>
    <w:p w14:paraId="137290E8" w14:textId="77777777" w:rsidR="00AC3568" w:rsidRPr="00FA38C4" w:rsidRDefault="00AC3568" w:rsidP="00FA38C4"/>
    <w:p w14:paraId="53DBC9CE" w14:textId="20789E6C" w:rsidR="0099739C" w:rsidRDefault="0098195A" w:rsidP="0098195A">
      <w:pPr>
        <w:pStyle w:val="Ttulo2"/>
      </w:pPr>
      <w:bookmarkStart w:id="16" w:name="_Toc191836682"/>
      <w:r>
        <w:t>Restauración de base de datos</w:t>
      </w:r>
      <w:bookmarkEnd w:id="16"/>
    </w:p>
    <w:p w14:paraId="31AF3534" w14:textId="77777777" w:rsidR="00D67F8C" w:rsidRDefault="00D67F8C" w:rsidP="00D67F8C">
      <w:r>
        <w:t>La restauración de bases de datos es el proceso mediante el cual se recuperan los datos de un respaldo para volver a dejarlos operativos. Este procedimiento es fundamental cuando se presentan fallos en el sistema, corrupción de archivos, eliminación accidental de información o ataques cibernéticos.</w:t>
      </w:r>
    </w:p>
    <w:p w14:paraId="2998E56E" w14:textId="77777777" w:rsidR="00D67F8C" w:rsidRDefault="00D67F8C" w:rsidP="00D67F8C"/>
    <w:p w14:paraId="69A6891F" w14:textId="77777777" w:rsidR="00D67F8C" w:rsidRDefault="00D67F8C" w:rsidP="00D67F8C">
      <w:r>
        <w:t>En SQL Server, la restauración de bases de datos varía según el tipo de respaldo disponible: completo, diferencial o de registro de transacciones. Un adecuado conocimiento de estas opciones permite reducir el tiempo de inactividad y minimizar la pérdida de datos.</w:t>
      </w:r>
    </w:p>
    <w:p w14:paraId="34E75423" w14:textId="77777777" w:rsidR="00D67F8C" w:rsidRDefault="00D67F8C" w:rsidP="00D67F8C"/>
    <w:p w14:paraId="29938F71" w14:textId="77777777" w:rsidR="00D67F8C" w:rsidRDefault="00D67F8C" w:rsidP="00D67F8C">
      <w:r>
        <w:t>En el contexto nicaragüense, donde muchas empresas están modernizando sus sistemas de información, contar con procedimientos eficientes de restauración es clave para garantizar la continuidad operativa.</w:t>
      </w:r>
    </w:p>
    <w:p w14:paraId="2B8F7484" w14:textId="77777777" w:rsidR="003F2235" w:rsidRDefault="003F2235" w:rsidP="00D67F8C"/>
    <w:p w14:paraId="73718E1A" w14:textId="77777777" w:rsidR="003F2235" w:rsidRDefault="003F2235" w:rsidP="00D67F8C"/>
    <w:p w14:paraId="5A48EEE3" w14:textId="77777777" w:rsidR="003F2235" w:rsidRDefault="003F2235" w:rsidP="00D67F8C"/>
    <w:p w14:paraId="3DC11DDC" w14:textId="77777777" w:rsidR="003F2235" w:rsidRDefault="003F2235" w:rsidP="00D67F8C"/>
    <w:p w14:paraId="7B228DE5" w14:textId="77777777" w:rsidR="003F2235" w:rsidRDefault="003F2235" w:rsidP="00D67F8C"/>
    <w:p w14:paraId="63AEC078" w14:textId="77777777" w:rsidR="003F2235" w:rsidRDefault="003F2235" w:rsidP="00D67F8C"/>
    <w:p w14:paraId="147B6B9D" w14:textId="77777777" w:rsidR="003F2235" w:rsidRDefault="003F2235" w:rsidP="00D67F8C"/>
    <w:p w14:paraId="63521FA7" w14:textId="77777777" w:rsidR="003F2235" w:rsidRDefault="003F2235" w:rsidP="00D67F8C"/>
    <w:p w14:paraId="55FB72D4" w14:textId="77777777" w:rsidR="003F2235" w:rsidRDefault="003F2235" w:rsidP="00D67F8C"/>
    <w:p w14:paraId="4C53D7E7" w14:textId="77777777" w:rsidR="003F2235" w:rsidRDefault="003F2235" w:rsidP="00D67F8C"/>
    <w:p w14:paraId="1CF2BBE4" w14:textId="77777777" w:rsidR="00D67F8C" w:rsidRDefault="00D67F8C" w:rsidP="00D67F8C"/>
    <w:p w14:paraId="1EB8DABA" w14:textId="2FEBC75A" w:rsidR="00FA38C4" w:rsidRPr="00D67F8C" w:rsidRDefault="00D67F8C" w:rsidP="00D67F8C">
      <w:pPr>
        <w:rPr>
          <w:b/>
          <w:bCs/>
        </w:rPr>
      </w:pPr>
      <w:r w:rsidRPr="00D67F8C">
        <w:rPr>
          <w:b/>
          <w:bCs/>
        </w:rPr>
        <w:lastRenderedPageBreak/>
        <w:t>Diferencias entre Recuperación y Restauración</w:t>
      </w:r>
    </w:p>
    <w:tbl>
      <w:tblPr>
        <w:tblStyle w:val="Tablanormal3"/>
        <w:tblW w:w="0" w:type="auto"/>
        <w:tblLook w:val="04A0" w:firstRow="1" w:lastRow="0" w:firstColumn="1" w:lastColumn="0" w:noHBand="0" w:noVBand="1"/>
      </w:tblPr>
      <w:tblGrid>
        <w:gridCol w:w="1843"/>
        <w:gridCol w:w="6985"/>
      </w:tblGrid>
      <w:tr w:rsidR="005F1318" w:rsidRPr="005F1318" w14:paraId="6C9EF55E" w14:textId="77777777" w:rsidTr="005F13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4BF4D017" w14:textId="77777777" w:rsidR="005F1318" w:rsidRPr="005F1318" w:rsidRDefault="005F1318" w:rsidP="00E56028">
            <w:pPr>
              <w:rPr>
                <w:sz w:val="20"/>
                <w:szCs w:val="18"/>
              </w:rPr>
            </w:pPr>
            <w:r w:rsidRPr="005F1318">
              <w:rPr>
                <w:sz w:val="20"/>
                <w:szCs w:val="18"/>
              </w:rPr>
              <w:t>Concepto</w:t>
            </w:r>
          </w:p>
        </w:tc>
        <w:tc>
          <w:tcPr>
            <w:tcW w:w="6985" w:type="dxa"/>
          </w:tcPr>
          <w:p w14:paraId="09DFDFF2" w14:textId="77777777" w:rsidR="005F1318" w:rsidRPr="005F1318" w:rsidRDefault="005F1318" w:rsidP="00E56028">
            <w:pPr>
              <w:cnfStyle w:val="100000000000" w:firstRow="1" w:lastRow="0" w:firstColumn="0" w:lastColumn="0" w:oddVBand="0" w:evenVBand="0" w:oddHBand="0" w:evenHBand="0" w:firstRowFirstColumn="0" w:firstRowLastColumn="0" w:lastRowFirstColumn="0" w:lastRowLastColumn="0"/>
              <w:rPr>
                <w:sz w:val="20"/>
                <w:szCs w:val="18"/>
              </w:rPr>
            </w:pPr>
            <w:r w:rsidRPr="005F1318">
              <w:rPr>
                <w:sz w:val="20"/>
                <w:szCs w:val="18"/>
              </w:rPr>
              <w:t>Descripción</w:t>
            </w:r>
          </w:p>
        </w:tc>
      </w:tr>
      <w:tr w:rsidR="005F1318" w:rsidRPr="005F1318" w14:paraId="5C5C21D6" w14:textId="77777777" w:rsidTr="005F13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93808AB" w14:textId="77777777" w:rsidR="005F1318" w:rsidRPr="005F1318" w:rsidRDefault="005F1318" w:rsidP="00E56028">
            <w:pPr>
              <w:rPr>
                <w:sz w:val="20"/>
                <w:szCs w:val="18"/>
              </w:rPr>
            </w:pPr>
            <w:r w:rsidRPr="005F1318">
              <w:rPr>
                <w:sz w:val="20"/>
                <w:szCs w:val="18"/>
              </w:rPr>
              <w:t>Recuperación</w:t>
            </w:r>
          </w:p>
        </w:tc>
        <w:tc>
          <w:tcPr>
            <w:tcW w:w="6985" w:type="dxa"/>
          </w:tcPr>
          <w:p w14:paraId="65B142CA" w14:textId="77777777" w:rsidR="005F1318" w:rsidRPr="005F1318" w:rsidRDefault="005F1318" w:rsidP="00E56028">
            <w:pPr>
              <w:cnfStyle w:val="000000100000" w:firstRow="0" w:lastRow="0" w:firstColumn="0" w:lastColumn="0" w:oddVBand="0" w:evenVBand="0" w:oddHBand="1" w:evenHBand="0" w:firstRowFirstColumn="0" w:firstRowLastColumn="0" w:lastRowFirstColumn="0" w:lastRowLastColumn="0"/>
              <w:rPr>
                <w:sz w:val="20"/>
                <w:szCs w:val="18"/>
              </w:rPr>
            </w:pPr>
            <w:r w:rsidRPr="005F1318">
              <w:rPr>
                <w:sz w:val="20"/>
                <w:szCs w:val="18"/>
              </w:rPr>
              <w:t>Proceso general de volver a un estado funcional tras un fallo. Puede incluir restauración, aplicación de logs, o técnicas avanzadas de recuperación de datos.</w:t>
            </w:r>
          </w:p>
        </w:tc>
      </w:tr>
      <w:tr w:rsidR="005F1318" w:rsidRPr="005F1318" w14:paraId="08F14909" w14:textId="77777777" w:rsidTr="005F1318">
        <w:tc>
          <w:tcPr>
            <w:cnfStyle w:val="001000000000" w:firstRow="0" w:lastRow="0" w:firstColumn="1" w:lastColumn="0" w:oddVBand="0" w:evenVBand="0" w:oddHBand="0" w:evenHBand="0" w:firstRowFirstColumn="0" w:firstRowLastColumn="0" w:lastRowFirstColumn="0" w:lastRowLastColumn="0"/>
            <w:tcW w:w="1843" w:type="dxa"/>
          </w:tcPr>
          <w:p w14:paraId="558B0281" w14:textId="77777777" w:rsidR="005F1318" w:rsidRPr="005F1318" w:rsidRDefault="005F1318" w:rsidP="00E56028">
            <w:pPr>
              <w:rPr>
                <w:sz w:val="20"/>
                <w:szCs w:val="18"/>
              </w:rPr>
            </w:pPr>
            <w:r w:rsidRPr="005F1318">
              <w:rPr>
                <w:sz w:val="20"/>
                <w:szCs w:val="18"/>
              </w:rPr>
              <w:t>Restauración</w:t>
            </w:r>
          </w:p>
        </w:tc>
        <w:tc>
          <w:tcPr>
            <w:tcW w:w="6985" w:type="dxa"/>
          </w:tcPr>
          <w:p w14:paraId="50EC010E" w14:textId="77777777" w:rsidR="005F1318" w:rsidRPr="005F1318" w:rsidRDefault="005F1318" w:rsidP="00E56028">
            <w:pPr>
              <w:cnfStyle w:val="000000000000" w:firstRow="0" w:lastRow="0" w:firstColumn="0" w:lastColumn="0" w:oddVBand="0" w:evenVBand="0" w:oddHBand="0" w:evenHBand="0" w:firstRowFirstColumn="0" w:firstRowLastColumn="0" w:lastRowFirstColumn="0" w:lastRowLastColumn="0"/>
              <w:rPr>
                <w:sz w:val="20"/>
                <w:szCs w:val="18"/>
              </w:rPr>
            </w:pPr>
            <w:r w:rsidRPr="005F1318">
              <w:rPr>
                <w:sz w:val="20"/>
                <w:szCs w:val="18"/>
              </w:rPr>
              <w:t>Proceso específico de utilizar un respaldo existente para devolver la base de datos a un estado anterior.</w:t>
            </w:r>
          </w:p>
        </w:tc>
      </w:tr>
    </w:tbl>
    <w:p w14:paraId="2829C6E1" w14:textId="77777777" w:rsidR="00902B20" w:rsidRPr="00FA38C4" w:rsidRDefault="00902B20" w:rsidP="00FA38C4"/>
    <w:p w14:paraId="1F759EA1" w14:textId="77777777" w:rsidR="00902B20" w:rsidRPr="00902B20" w:rsidRDefault="00902B20" w:rsidP="00902B20">
      <w:pPr>
        <w:contextualSpacing/>
        <w:rPr>
          <w:b/>
          <w:bCs/>
        </w:rPr>
      </w:pPr>
      <w:r w:rsidRPr="00902B20">
        <w:rPr>
          <w:b/>
          <w:bCs/>
        </w:rPr>
        <w:t>Métodos de Restauración en SQL Server</w:t>
      </w:r>
    </w:p>
    <w:p w14:paraId="474C9048" w14:textId="7E535589" w:rsidR="00210C91" w:rsidRDefault="00902B20" w:rsidP="00902B20">
      <w:pPr>
        <w:contextualSpacing/>
      </w:pPr>
      <w:r>
        <w:t>Dependiendo del tipo de respaldo y la necesidad del negocio, en SQL Server se pueden aplicar diferentes estrategias de restauración.</w:t>
      </w:r>
    </w:p>
    <w:tbl>
      <w:tblPr>
        <w:tblStyle w:val="Tablanormal3"/>
        <w:tblW w:w="0" w:type="auto"/>
        <w:tblLook w:val="04A0" w:firstRow="1" w:lastRow="0" w:firstColumn="1" w:lastColumn="0" w:noHBand="0" w:noVBand="1"/>
      </w:tblPr>
      <w:tblGrid>
        <w:gridCol w:w="2942"/>
        <w:gridCol w:w="2943"/>
        <w:gridCol w:w="2943"/>
      </w:tblGrid>
      <w:tr w:rsidR="009E114E" w:rsidRPr="009E114E" w14:paraId="0F8B657A" w14:textId="77777777" w:rsidTr="009E11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1F224A41" w14:textId="77777777" w:rsidR="009E114E" w:rsidRPr="009E114E" w:rsidRDefault="009E114E" w:rsidP="00B728F3">
            <w:pPr>
              <w:contextualSpacing/>
              <w:rPr>
                <w:sz w:val="20"/>
                <w:szCs w:val="18"/>
              </w:rPr>
            </w:pPr>
            <w:r w:rsidRPr="009E114E">
              <w:rPr>
                <w:sz w:val="20"/>
                <w:szCs w:val="18"/>
              </w:rPr>
              <w:t>Tipo de Restauración</w:t>
            </w:r>
          </w:p>
        </w:tc>
        <w:tc>
          <w:tcPr>
            <w:tcW w:w="2943" w:type="dxa"/>
          </w:tcPr>
          <w:p w14:paraId="0187606E" w14:textId="77777777" w:rsidR="009E114E" w:rsidRPr="009E114E" w:rsidRDefault="009E114E" w:rsidP="00B728F3">
            <w:pPr>
              <w:contextualSpacing/>
              <w:cnfStyle w:val="100000000000" w:firstRow="1" w:lastRow="0" w:firstColumn="0" w:lastColumn="0" w:oddVBand="0" w:evenVBand="0" w:oddHBand="0" w:evenHBand="0" w:firstRowFirstColumn="0" w:firstRowLastColumn="0" w:lastRowFirstColumn="0" w:lastRowLastColumn="0"/>
              <w:rPr>
                <w:sz w:val="20"/>
                <w:szCs w:val="18"/>
              </w:rPr>
            </w:pPr>
            <w:r w:rsidRPr="009E114E">
              <w:rPr>
                <w:sz w:val="20"/>
                <w:szCs w:val="18"/>
              </w:rPr>
              <w:t>Descripción</w:t>
            </w:r>
          </w:p>
        </w:tc>
        <w:tc>
          <w:tcPr>
            <w:tcW w:w="2943" w:type="dxa"/>
          </w:tcPr>
          <w:p w14:paraId="418B1402" w14:textId="77777777" w:rsidR="009E114E" w:rsidRPr="009E114E" w:rsidRDefault="009E114E" w:rsidP="00B728F3">
            <w:pPr>
              <w:contextualSpacing/>
              <w:cnfStyle w:val="100000000000" w:firstRow="1" w:lastRow="0" w:firstColumn="0" w:lastColumn="0" w:oddVBand="0" w:evenVBand="0" w:oddHBand="0" w:evenHBand="0" w:firstRowFirstColumn="0" w:firstRowLastColumn="0" w:lastRowFirstColumn="0" w:lastRowLastColumn="0"/>
              <w:rPr>
                <w:sz w:val="20"/>
                <w:szCs w:val="18"/>
              </w:rPr>
            </w:pPr>
            <w:r w:rsidRPr="009E114E">
              <w:rPr>
                <w:sz w:val="20"/>
                <w:szCs w:val="18"/>
              </w:rPr>
              <w:t>Escenario de Uso</w:t>
            </w:r>
          </w:p>
        </w:tc>
      </w:tr>
      <w:tr w:rsidR="009E114E" w:rsidRPr="009E114E" w14:paraId="518F1FC0" w14:textId="77777777" w:rsidTr="009E11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1C0A29A" w14:textId="77777777" w:rsidR="009E114E" w:rsidRPr="009E114E" w:rsidRDefault="009E114E" w:rsidP="00B728F3">
            <w:pPr>
              <w:contextualSpacing/>
              <w:rPr>
                <w:sz w:val="20"/>
                <w:szCs w:val="18"/>
              </w:rPr>
            </w:pPr>
            <w:r w:rsidRPr="009E114E">
              <w:rPr>
                <w:sz w:val="20"/>
                <w:szCs w:val="18"/>
              </w:rPr>
              <w:t>Restauración Completa</w:t>
            </w:r>
          </w:p>
        </w:tc>
        <w:tc>
          <w:tcPr>
            <w:tcW w:w="2943" w:type="dxa"/>
          </w:tcPr>
          <w:p w14:paraId="062AF160" w14:textId="77777777" w:rsidR="009E114E" w:rsidRPr="009E114E" w:rsidRDefault="009E114E" w:rsidP="00B728F3">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9E114E">
              <w:rPr>
                <w:sz w:val="20"/>
                <w:szCs w:val="18"/>
              </w:rPr>
              <w:t>Usa un respaldo completo para restaurar toda la base de datos.</w:t>
            </w:r>
          </w:p>
        </w:tc>
        <w:tc>
          <w:tcPr>
            <w:tcW w:w="2943" w:type="dxa"/>
          </w:tcPr>
          <w:p w14:paraId="387A9411" w14:textId="77777777" w:rsidR="009E114E" w:rsidRPr="009E114E" w:rsidRDefault="009E114E" w:rsidP="00B728F3">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9E114E">
              <w:rPr>
                <w:sz w:val="20"/>
                <w:szCs w:val="18"/>
              </w:rPr>
              <w:t>Cuando se ha perdido toda la base de datos y se necesita recuperarla.</w:t>
            </w:r>
          </w:p>
        </w:tc>
      </w:tr>
      <w:tr w:rsidR="009E114E" w:rsidRPr="009E114E" w14:paraId="6689F67C" w14:textId="77777777" w:rsidTr="009E114E">
        <w:tc>
          <w:tcPr>
            <w:cnfStyle w:val="001000000000" w:firstRow="0" w:lastRow="0" w:firstColumn="1" w:lastColumn="0" w:oddVBand="0" w:evenVBand="0" w:oddHBand="0" w:evenHBand="0" w:firstRowFirstColumn="0" w:firstRowLastColumn="0" w:lastRowFirstColumn="0" w:lastRowLastColumn="0"/>
            <w:tcW w:w="2942" w:type="dxa"/>
          </w:tcPr>
          <w:p w14:paraId="7AC1DED7" w14:textId="77777777" w:rsidR="009E114E" w:rsidRPr="009E114E" w:rsidRDefault="009E114E" w:rsidP="00B728F3">
            <w:pPr>
              <w:contextualSpacing/>
              <w:rPr>
                <w:sz w:val="20"/>
                <w:szCs w:val="18"/>
              </w:rPr>
            </w:pPr>
            <w:r w:rsidRPr="009E114E">
              <w:rPr>
                <w:sz w:val="20"/>
                <w:szCs w:val="18"/>
              </w:rPr>
              <w:t>Restauración Diferencial</w:t>
            </w:r>
          </w:p>
        </w:tc>
        <w:tc>
          <w:tcPr>
            <w:tcW w:w="2943" w:type="dxa"/>
          </w:tcPr>
          <w:p w14:paraId="7A8ED2FE" w14:textId="77777777" w:rsidR="009E114E" w:rsidRPr="009E114E" w:rsidRDefault="009E114E" w:rsidP="00B728F3">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9E114E">
              <w:rPr>
                <w:sz w:val="20"/>
                <w:szCs w:val="18"/>
              </w:rPr>
              <w:t>Requiere primero restaurar un respaldo completo y luego un diferencial.</w:t>
            </w:r>
          </w:p>
        </w:tc>
        <w:tc>
          <w:tcPr>
            <w:tcW w:w="2943" w:type="dxa"/>
          </w:tcPr>
          <w:p w14:paraId="544141E6" w14:textId="77777777" w:rsidR="009E114E" w:rsidRPr="009E114E" w:rsidRDefault="009E114E" w:rsidP="00B728F3">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9E114E">
              <w:rPr>
                <w:sz w:val="20"/>
                <w:szCs w:val="18"/>
              </w:rPr>
              <w:t>Para minimizar la pérdida de datos cuando se tienen respaldos diferenciales.</w:t>
            </w:r>
          </w:p>
        </w:tc>
      </w:tr>
      <w:tr w:rsidR="009E114E" w:rsidRPr="009E114E" w14:paraId="18D56E02" w14:textId="77777777" w:rsidTr="009E11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5C1DC65" w14:textId="77777777" w:rsidR="009E114E" w:rsidRPr="009E114E" w:rsidRDefault="009E114E" w:rsidP="00B728F3">
            <w:pPr>
              <w:contextualSpacing/>
              <w:rPr>
                <w:sz w:val="20"/>
                <w:szCs w:val="18"/>
              </w:rPr>
            </w:pPr>
            <w:r w:rsidRPr="009E114E">
              <w:rPr>
                <w:sz w:val="20"/>
                <w:szCs w:val="18"/>
              </w:rPr>
              <w:t>Restauración a un Punto en el Tiempo</w:t>
            </w:r>
          </w:p>
        </w:tc>
        <w:tc>
          <w:tcPr>
            <w:tcW w:w="2943" w:type="dxa"/>
          </w:tcPr>
          <w:p w14:paraId="0930F75F" w14:textId="77777777" w:rsidR="009E114E" w:rsidRPr="009E114E" w:rsidRDefault="009E114E" w:rsidP="00B728F3">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9E114E">
              <w:rPr>
                <w:sz w:val="20"/>
                <w:szCs w:val="18"/>
              </w:rPr>
              <w:t>Utiliza registros de transacciones para restaurar hasta un momento específico.</w:t>
            </w:r>
          </w:p>
        </w:tc>
        <w:tc>
          <w:tcPr>
            <w:tcW w:w="2943" w:type="dxa"/>
          </w:tcPr>
          <w:p w14:paraId="368EA179" w14:textId="77777777" w:rsidR="009E114E" w:rsidRPr="009E114E" w:rsidRDefault="009E114E" w:rsidP="00B728F3">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9E114E">
              <w:rPr>
                <w:sz w:val="20"/>
                <w:szCs w:val="18"/>
              </w:rPr>
              <w:t>Cuando se necesita recuperar la base de datos justo antes de un error.</w:t>
            </w:r>
          </w:p>
        </w:tc>
      </w:tr>
      <w:tr w:rsidR="009E114E" w:rsidRPr="009E114E" w14:paraId="2F3CDC1C" w14:textId="77777777" w:rsidTr="009E114E">
        <w:tc>
          <w:tcPr>
            <w:cnfStyle w:val="001000000000" w:firstRow="0" w:lastRow="0" w:firstColumn="1" w:lastColumn="0" w:oddVBand="0" w:evenVBand="0" w:oddHBand="0" w:evenHBand="0" w:firstRowFirstColumn="0" w:firstRowLastColumn="0" w:lastRowFirstColumn="0" w:lastRowLastColumn="0"/>
            <w:tcW w:w="2942" w:type="dxa"/>
          </w:tcPr>
          <w:p w14:paraId="4EEA0E67" w14:textId="77777777" w:rsidR="009E114E" w:rsidRPr="009E114E" w:rsidRDefault="009E114E" w:rsidP="00B728F3">
            <w:pPr>
              <w:contextualSpacing/>
              <w:rPr>
                <w:sz w:val="20"/>
                <w:szCs w:val="18"/>
              </w:rPr>
            </w:pPr>
            <w:r w:rsidRPr="009E114E">
              <w:rPr>
                <w:sz w:val="20"/>
                <w:szCs w:val="18"/>
              </w:rPr>
              <w:t>Restauración Parcial</w:t>
            </w:r>
          </w:p>
        </w:tc>
        <w:tc>
          <w:tcPr>
            <w:tcW w:w="2943" w:type="dxa"/>
          </w:tcPr>
          <w:p w14:paraId="043770CB" w14:textId="77777777" w:rsidR="009E114E" w:rsidRPr="009E114E" w:rsidRDefault="009E114E" w:rsidP="00B728F3">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9E114E">
              <w:rPr>
                <w:sz w:val="20"/>
                <w:szCs w:val="18"/>
              </w:rPr>
              <w:t>Restaura solo ciertos grupos de archivos de la base de datos.</w:t>
            </w:r>
          </w:p>
        </w:tc>
        <w:tc>
          <w:tcPr>
            <w:tcW w:w="2943" w:type="dxa"/>
          </w:tcPr>
          <w:p w14:paraId="5DEEDA62" w14:textId="77777777" w:rsidR="009E114E" w:rsidRPr="009E114E" w:rsidRDefault="009E114E" w:rsidP="00B728F3">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9E114E">
              <w:rPr>
                <w:sz w:val="20"/>
                <w:szCs w:val="18"/>
              </w:rPr>
              <w:t>En bases de datos grandes donde solo se necesita restaurar una parte específica.</w:t>
            </w:r>
          </w:p>
        </w:tc>
      </w:tr>
    </w:tbl>
    <w:p w14:paraId="1C33AA92" w14:textId="77777777" w:rsidR="00210C91" w:rsidRDefault="00210C91" w:rsidP="00A76AA1">
      <w:pPr>
        <w:contextualSpacing/>
      </w:pPr>
    </w:p>
    <w:p w14:paraId="217F0266" w14:textId="77777777" w:rsidR="00E844FB" w:rsidRPr="00E844FB" w:rsidRDefault="00E844FB" w:rsidP="00E844FB">
      <w:pPr>
        <w:contextualSpacing/>
        <w:rPr>
          <w:b/>
          <w:bCs/>
        </w:rPr>
      </w:pPr>
      <w:r w:rsidRPr="00E844FB">
        <w:rPr>
          <w:b/>
          <w:bCs/>
        </w:rPr>
        <w:t>Restauración en SQL Server – Ejemplo Práctico</w:t>
      </w:r>
    </w:p>
    <w:p w14:paraId="208BC691" w14:textId="77777777" w:rsidR="00E844FB" w:rsidRDefault="00E844FB" w:rsidP="00E844FB">
      <w:pPr>
        <w:contextualSpacing/>
      </w:pPr>
      <w:r>
        <w:t xml:space="preserve">Para este ejemplo, utilizaremos la base de datos </w:t>
      </w:r>
      <w:proofErr w:type="spellStart"/>
      <w:r>
        <w:t>GestionVentas</w:t>
      </w:r>
      <w:proofErr w:type="spellEnd"/>
      <w:r>
        <w:t>, que administra información de clientes, productos y ventas en una pequeña empresa nicaragüense.</w:t>
      </w:r>
    </w:p>
    <w:p w14:paraId="2D4D7567" w14:textId="77777777" w:rsidR="00E844FB" w:rsidRDefault="00E844FB" w:rsidP="00E844FB">
      <w:pPr>
        <w:contextualSpacing/>
      </w:pPr>
    </w:p>
    <w:p w14:paraId="0F9DCA43" w14:textId="1FF93213" w:rsidR="00E844FB" w:rsidRPr="00E844FB" w:rsidRDefault="00E844FB" w:rsidP="00E844FB">
      <w:pPr>
        <w:contextualSpacing/>
        <w:rPr>
          <w:u w:val="single"/>
        </w:rPr>
      </w:pPr>
      <w:r w:rsidRPr="00E844FB">
        <w:rPr>
          <w:u w:val="single"/>
        </w:rPr>
        <w:t>Restauración de un Respaldo Completo</w:t>
      </w:r>
    </w:p>
    <w:p w14:paraId="37CC16DA" w14:textId="336517A6" w:rsidR="00210C91" w:rsidRDefault="00E844FB" w:rsidP="00E844FB">
      <w:pPr>
        <w:contextualSpacing/>
      </w:pPr>
      <w:r>
        <w:t>Si la base de datos ha sido completamente eliminada o dañada, se puede restaurar desde un respaldo completo.</w:t>
      </w:r>
    </w:p>
    <w:p w14:paraId="1E0AED66" w14:textId="77777777" w:rsidR="00210C91" w:rsidRDefault="00210C91" w:rsidP="00A76AA1">
      <w:pPr>
        <w:contextualSpacing/>
      </w:pPr>
    </w:p>
    <w:p w14:paraId="746D20DD" w14:textId="77777777" w:rsidR="00E844FB" w:rsidRDefault="00E844FB" w:rsidP="00E844FB">
      <w:pPr>
        <w:pStyle w:val="Cdigo"/>
      </w:pPr>
      <w:r>
        <w:t>-- Poner la base de datos en modo de un solo usuario para evitar bloqueos</w:t>
      </w:r>
    </w:p>
    <w:p w14:paraId="1992AAC9" w14:textId="77777777" w:rsidR="00E844FB" w:rsidRPr="00E844FB" w:rsidRDefault="00E844FB" w:rsidP="00E844FB">
      <w:pPr>
        <w:pStyle w:val="Cdigo"/>
        <w:rPr>
          <w:lang w:val="en-US"/>
        </w:rPr>
      </w:pPr>
      <w:r w:rsidRPr="00E844FB">
        <w:rPr>
          <w:lang w:val="en-US"/>
        </w:rPr>
        <w:t xml:space="preserve">ALTER DATABASE </w:t>
      </w:r>
      <w:proofErr w:type="spellStart"/>
      <w:r w:rsidRPr="00E844FB">
        <w:rPr>
          <w:lang w:val="en-US"/>
        </w:rPr>
        <w:t>GestionVentas</w:t>
      </w:r>
      <w:proofErr w:type="spellEnd"/>
      <w:r w:rsidRPr="00E844FB">
        <w:rPr>
          <w:lang w:val="en-US"/>
        </w:rPr>
        <w:t xml:space="preserve"> SET SINGLE_USER WITH ROLLBACK IMMEDIATE;</w:t>
      </w:r>
    </w:p>
    <w:p w14:paraId="2AAE9519" w14:textId="77777777" w:rsidR="00E844FB" w:rsidRDefault="00E844FB" w:rsidP="00E844FB">
      <w:pPr>
        <w:pStyle w:val="Cdigo"/>
      </w:pPr>
      <w:r>
        <w:t>GO</w:t>
      </w:r>
    </w:p>
    <w:p w14:paraId="069A9CC7" w14:textId="77777777" w:rsidR="00E844FB" w:rsidRDefault="00E844FB" w:rsidP="00E844FB">
      <w:pPr>
        <w:pStyle w:val="Cdigo"/>
      </w:pPr>
    </w:p>
    <w:p w14:paraId="747D36B6" w14:textId="77777777" w:rsidR="00E844FB" w:rsidRDefault="00E844FB" w:rsidP="00E844FB">
      <w:pPr>
        <w:pStyle w:val="Cdigo"/>
      </w:pPr>
      <w:r>
        <w:t>-- Restaurar la base de datos desde un respaldo completo</w:t>
      </w:r>
    </w:p>
    <w:p w14:paraId="02A8DBB5" w14:textId="77777777" w:rsidR="00E844FB" w:rsidRPr="00E844FB" w:rsidRDefault="00E844FB" w:rsidP="00E844FB">
      <w:pPr>
        <w:pStyle w:val="Cdigo"/>
        <w:rPr>
          <w:lang w:val="en-US"/>
        </w:rPr>
      </w:pPr>
      <w:r w:rsidRPr="00E844FB">
        <w:rPr>
          <w:lang w:val="en-US"/>
        </w:rPr>
        <w:t xml:space="preserve">RESTORE DATABASE </w:t>
      </w:r>
      <w:proofErr w:type="spellStart"/>
      <w:r w:rsidRPr="00E844FB">
        <w:rPr>
          <w:lang w:val="en-US"/>
        </w:rPr>
        <w:t>GestionVentas</w:t>
      </w:r>
      <w:proofErr w:type="spellEnd"/>
      <w:r w:rsidRPr="00E844FB">
        <w:rPr>
          <w:lang w:val="en-US"/>
        </w:rPr>
        <w:t xml:space="preserve">  </w:t>
      </w:r>
    </w:p>
    <w:p w14:paraId="23015E56" w14:textId="77777777" w:rsidR="00E844FB" w:rsidRPr="00E844FB" w:rsidRDefault="00E844FB" w:rsidP="00E844FB">
      <w:pPr>
        <w:pStyle w:val="Cdigo"/>
        <w:rPr>
          <w:lang w:val="en-US"/>
        </w:rPr>
      </w:pPr>
      <w:r w:rsidRPr="00E844FB">
        <w:rPr>
          <w:lang w:val="en-US"/>
        </w:rPr>
        <w:t>FROM DISK = 'C:\</w:t>
      </w:r>
      <w:proofErr w:type="spellStart"/>
      <w:r w:rsidRPr="00E844FB">
        <w:rPr>
          <w:lang w:val="en-US"/>
        </w:rPr>
        <w:t>Respaldo</w:t>
      </w:r>
      <w:proofErr w:type="spellEnd"/>
      <w:r w:rsidRPr="00E844FB">
        <w:rPr>
          <w:lang w:val="en-US"/>
        </w:rPr>
        <w:t>\</w:t>
      </w:r>
      <w:proofErr w:type="spellStart"/>
      <w:r w:rsidRPr="00E844FB">
        <w:rPr>
          <w:lang w:val="en-US"/>
        </w:rPr>
        <w:t>GestionVentas_Full.bak</w:t>
      </w:r>
      <w:proofErr w:type="spellEnd"/>
      <w:r w:rsidRPr="00E844FB">
        <w:rPr>
          <w:lang w:val="en-US"/>
        </w:rPr>
        <w:t xml:space="preserve">'  </w:t>
      </w:r>
    </w:p>
    <w:p w14:paraId="068CC9D6" w14:textId="77777777" w:rsidR="00E844FB" w:rsidRPr="00E844FB" w:rsidRDefault="00E844FB" w:rsidP="00E844FB">
      <w:pPr>
        <w:pStyle w:val="Cdigo"/>
        <w:rPr>
          <w:lang w:val="en-US"/>
        </w:rPr>
      </w:pPr>
      <w:r w:rsidRPr="00E844FB">
        <w:rPr>
          <w:lang w:val="en-US"/>
        </w:rPr>
        <w:t>WITH REPLACE, RECOVERY;</w:t>
      </w:r>
    </w:p>
    <w:p w14:paraId="6227D0E3" w14:textId="77777777" w:rsidR="00E844FB" w:rsidRPr="00A95713" w:rsidRDefault="00E844FB" w:rsidP="00E844FB">
      <w:pPr>
        <w:pStyle w:val="Cdigo"/>
        <w:rPr>
          <w:lang w:val="en-US"/>
        </w:rPr>
      </w:pPr>
      <w:r w:rsidRPr="00A95713">
        <w:rPr>
          <w:lang w:val="en-US"/>
        </w:rPr>
        <w:t>GO</w:t>
      </w:r>
    </w:p>
    <w:p w14:paraId="2C856C82" w14:textId="77777777" w:rsidR="00E844FB" w:rsidRPr="00A95713" w:rsidRDefault="00E844FB" w:rsidP="00E844FB">
      <w:pPr>
        <w:pStyle w:val="Cdigo"/>
        <w:rPr>
          <w:lang w:val="en-US"/>
        </w:rPr>
      </w:pPr>
    </w:p>
    <w:p w14:paraId="15A07B1D" w14:textId="77777777" w:rsidR="00E844FB" w:rsidRDefault="00E844FB" w:rsidP="00E844FB">
      <w:pPr>
        <w:pStyle w:val="Cdigo"/>
      </w:pPr>
      <w:r>
        <w:t>-- Volver a establecer la base de datos en modo multiusuario</w:t>
      </w:r>
    </w:p>
    <w:p w14:paraId="489FD0BD" w14:textId="77777777" w:rsidR="00E844FB" w:rsidRPr="00E844FB" w:rsidRDefault="00E844FB" w:rsidP="00E844FB">
      <w:pPr>
        <w:pStyle w:val="Cdigo"/>
        <w:rPr>
          <w:lang w:val="en-US"/>
        </w:rPr>
      </w:pPr>
      <w:r w:rsidRPr="00E844FB">
        <w:rPr>
          <w:lang w:val="en-US"/>
        </w:rPr>
        <w:t xml:space="preserve">ALTER DATABASE </w:t>
      </w:r>
      <w:proofErr w:type="spellStart"/>
      <w:r w:rsidRPr="00E844FB">
        <w:rPr>
          <w:lang w:val="en-US"/>
        </w:rPr>
        <w:t>GestionVentas</w:t>
      </w:r>
      <w:proofErr w:type="spellEnd"/>
      <w:r w:rsidRPr="00E844FB">
        <w:rPr>
          <w:lang w:val="en-US"/>
        </w:rPr>
        <w:t xml:space="preserve"> SET MULTI_USER;</w:t>
      </w:r>
    </w:p>
    <w:p w14:paraId="16B98EA6" w14:textId="3617CE42" w:rsidR="00210C91" w:rsidRDefault="00E844FB" w:rsidP="00E844FB">
      <w:pPr>
        <w:pStyle w:val="Cdigo"/>
      </w:pPr>
      <w:r>
        <w:t>GO</w:t>
      </w:r>
    </w:p>
    <w:p w14:paraId="7EC43236" w14:textId="15A7B067" w:rsidR="001405F9" w:rsidRDefault="001405F9" w:rsidP="001405F9">
      <w:pPr>
        <w:contextualSpacing/>
      </w:pPr>
      <w:r>
        <w:t>Explicación:</w:t>
      </w:r>
    </w:p>
    <w:p w14:paraId="47C72DD0" w14:textId="77777777" w:rsidR="001405F9" w:rsidRDefault="001405F9" w:rsidP="00AA13AC">
      <w:pPr>
        <w:pStyle w:val="Prrafodelista"/>
        <w:numPr>
          <w:ilvl w:val="0"/>
          <w:numId w:val="59"/>
        </w:numPr>
      </w:pPr>
      <w:r w:rsidRPr="00AA13AC">
        <w:rPr>
          <w:rStyle w:val="CdigoCar"/>
        </w:rPr>
        <w:t>SET SINGLE_USER</w:t>
      </w:r>
      <w:r>
        <w:t xml:space="preserve"> → Permite que solo un usuario realice la restauración.</w:t>
      </w:r>
    </w:p>
    <w:p w14:paraId="3F35697E" w14:textId="77777777" w:rsidR="001405F9" w:rsidRDefault="001405F9" w:rsidP="00AA13AC">
      <w:pPr>
        <w:pStyle w:val="Prrafodelista"/>
        <w:numPr>
          <w:ilvl w:val="0"/>
          <w:numId w:val="59"/>
        </w:numPr>
      </w:pPr>
      <w:r w:rsidRPr="00AA13AC">
        <w:rPr>
          <w:rStyle w:val="CdigoCar"/>
        </w:rPr>
        <w:t>WITH REPLACE</w:t>
      </w:r>
      <w:r>
        <w:t xml:space="preserve"> → Sobrescribe la base de datos si existe.</w:t>
      </w:r>
    </w:p>
    <w:p w14:paraId="7F1CD3F2" w14:textId="77777777" w:rsidR="001405F9" w:rsidRDefault="001405F9" w:rsidP="00AA13AC">
      <w:pPr>
        <w:pStyle w:val="Prrafodelista"/>
        <w:numPr>
          <w:ilvl w:val="0"/>
          <w:numId w:val="59"/>
        </w:numPr>
      </w:pPr>
      <w:r w:rsidRPr="00AA13AC">
        <w:rPr>
          <w:rStyle w:val="CdigoCar"/>
        </w:rPr>
        <w:t>WITH RECOVERY</w:t>
      </w:r>
      <w:r>
        <w:t xml:space="preserve"> → Completa el proceso y deja la base de datos operativa.</w:t>
      </w:r>
    </w:p>
    <w:p w14:paraId="0FFBEE91" w14:textId="77777777" w:rsidR="001405F9" w:rsidRDefault="001405F9" w:rsidP="00AA13AC">
      <w:pPr>
        <w:pStyle w:val="Prrafodelista"/>
        <w:numPr>
          <w:ilvl w:val="0"/>
          <w:numId w:val="59"/>
        </w:numPr>
      </w:pPr>
      <w:r w:rsidRPr="00AA13AC">
        <w:rPr>
          <w:rStyle w:val="CdigoCar"/>
        </w:rPr>
        <w:t xml:space="preserve">SET MULTI_USER </w:t>
      </w:r>
      <w:r>
        <w:t>→ Permite que múltiples usuarios accedan nuevamente a la base de datos.</w:t>
      </w:r>
    </w:p>
    <w:p w14:paraId="424B677D" w14:textId="77777777" w:rsidR="001405F9" w:rsidRDefault="001405F9" w:rsidP="001405F9">
      <w:pPr>
        <w:contextualSpacing/>
      </w:pPr>
    </w:p>
    <w:p w14:paraId="4EFBE9B2" w14:textId="77777777" w:rsidR="001405F9" w:rsidRDefault="001405F9" w:rsidP="001405F9">
      <w:pPr>
        <w:contextualSpacing/>
      </w:pPr>
      <w:r>
        <w:rPr>
          <w:rFonts w:ascii="Segoe UI Emoji" w:hAnsi="Segoe UI Emoji" w:cs="Segoe UI Emoji"/>
        </w:rPr>
        <w:t>📌</w:t>
      </w:r>
      <w:r>
        <w:t xml:space="preserve"> Ejemplo real: Un restaurante en Managua pierde su base de datos tras un fallo en el servidor. Usan esta restauración para recuperar toda la información de ventas y clientes.</w:t>
      </w:r>
    </w:p>
    <w:p w14:paraId="31413445" w14:textId="77777777" w:rsidR="001405F9" w:rsidRDefault="001405F9" w:rsidP="001405F9">
      <w:pPr>
        <w:contextualSpacing/>
      </w:pPr>
    </w:p>
    <w:p w14:paraId="2D7F1668" w14:textId="048026F9" w:rsidR="001405F9" w:rsidRPr="001405F9" w:rsidRDefault="001405F9" w:rsidP="001405F9">
      <w:pPr>
        <w:contextualSpacing/>
        <w:rPr>
          <w:u w:val="single"/>
        </w:rPr>
      </w:pPr>
      <w:r w:rsidRPr="001405F9">
        <w:rPr>
          <w:u w:val="single"/>
        </w:rPr>
        <w:t>Restauración de un Respaldo Diferencial</w:t>
      </w:r>
    </w:p>
    <w:p w14:paraId="55E70FC6" w14:textId="7F8B575D" w:rsidR="00210C91" w:rsidRDefault="001405F9" w:rsidP="001405F9">
      <w:pPr>
        <w:contextualSpacing/>
      </w:pPr>
      <w:r>
        <w:t>Si la empresa realiza respaldos completos semanalmente y diferenciales cada día, la restauración requiere aplicar primero el respaldo completo y luego el diferencial más reciente.</w:t>
      </w:r>
    </w:p>
    <w:p w14:paraId="75239687" w14:textId="77777777" w:rsidR="00AA13AC" w:rsidRDefault="00AA13AC" w:rsidP="00AA13AC">
      <w:pPr>
        <w:pStyle w:val="Cdigo"/>
      </w:pPr>
      <w:r>
        <w:t>-- Restaurar el respaldo completo en modo NORECOVERY</w:t>
      </w:r>
    </w:p>
    <w:p w14:paraId="7152A443" w14:textId="77777777" w:rsidR="00AA13AC" w:rsidRPr="00AA13AC" w:rsidRDefault="00AA13AC" w:rsidP="00AA13AC">
      <w:pPr>
        <w:pStyle w:val="Cdigo"/>
        <w:rPr>
          <w:lang w:val="en-US"/>
        </w:rPr>
      </w:pPr>
      <w:r w:rsidRPr="00AA13AC">
        <w:rPr>
          <w:lang w:val="en-US"/>
        </w:rPr>
        <w:t xml:space="preserve">RESTORE DATABASE </w:t>
      </w:r>
      <w:proofErr w:type="spellStart"/>
      <w:r w:rsidRPr="00AA13AC">
        <w:rPr>
          <w:lang w:val="en-US"/>
        </w:rPr>
        <w:t>GestionVentas</w:t>
      </w:r>
      <w:proofErr w:type="spellEnd"/>
      <w:r w:rsidRPr="00AA13AC">
        <w:rPr>
          <w:lang w:val="en-US"/>
        </w:rPr>
        <w:t xml:space="preserve">  </w:t>
      </w:r>
    </w:p>
    <w:p w14:paraId="0A749BD9" w14:textId="77777777" w:rsidR="00AA13AC" w:rsidRPr="00AA13AC" w:rsidRDefault="00AA13AC" w:rsidP="00AA13AC">
      <w:pPr>
        <w:pStyle w:val="Cdigo"/>
        <w:rPr>
          <w:lang w:val="en-US"/>
        </w:rPr>
      </w:pPr>
      <w:r w:rsidRPr="00AA13AC">
        <w:rPr>
          <w:lang w:val="en-US"/>
        </w:rPr>
        <w:t>FROM DISK = 'C:\</w:t>
      </w:r>
      <w:proofErr w:type="spellStart"/>
      <w:r w:rsidRPr="00AA13AC">
        <w:rPr>
          <w:lang w:val="en-US"/>
        </w:rPr>
        <w:t>Respaldo</w:t>
      </w:r>
      <w:proofErr w:type="spellEnd"/>
      <w:r w:rsidRPr="00AA13AC">
        <w:rPr>
          <w:lang w:val="en-US"/>
        </w:rPr>
        <w:t>\</w:t>
      </w:r>
      <w:proofErr w:type="spellStart"/>
      <w:r w:rsidRPr="00AA13AC">
        <w:rPr>
          <w:lang w:val="en-US"/>
        </w:rPr>
        <w:t>GestionVentas_Full.bak</w:t>
      </w:r>
      <w:proofErr w:type="spellEnd"/>
      <w:r w:rsidRPr="00AA13AC">
        <w:rPr>
          <w:lang w:val="en-US"/>
        </w:rPr>
        <w:t xml:space="preserve">'  </w:t>
      </w:r>
    </w:p>
    <w:p w14:paraId="368B90E6" w14:textId="77777777" w:rsidR="00AA13AC" w:rsidRPr="00AA13AC" w:rsidRDefault="00AA13AC" w:rsidP="00AA13AC">
      <w:pPr>
        <w:pStyle w:val="Cdigo"/>
        <w:rPr>
          <w:lang w:val="en-US"/>
        </w:rPr>
      </w:pPr>
      <w:r w:rsidRPr="00AA13AC">
        <w:rPr>
          <w:lang w:val="en-US"/>
        </w:rPr>
        <w:t>WITH NORECOVERY;</w:t>
      </w:r>
    </w:p>
    <w:p w14:paraId="2342A2D2" w14:textId="77777777" w:rsidR="00AA13AC" w:rsidRPr="00E3651E" w:rsidRDefault="00AA13AC" w:rsidP="00AA13AC">
      <w:pPr>
        <w:pStyle w:val="Cdigo"/>
        <w:rPr>
          <w:lang w:val="en-US"/>
        </w:rPr>
      </w:pPr>
      <w:r w:rsidRPr="00E3651E">
        <w:rPr>
          <w:lang w:val="en-US"/>
        </w:rPr>
        <w:t>GO</w:t>
      </w:r>
    </w:p>
    <w:p w14:paraId="4E6D0EE8" w14:textId="77777777" w:rsidR="00AA13AC" w:rsidRPr="00E3651E" w:rsidRDefault="00AA13AC" w:rsidP="00AA13AC">
      <w:pPr>
        <w:pStyle w:val="Cdigo"/>
        <w:rPr>
          <w:lang w:val="en-US"/>
        </w:rPr>
      </w:pPr>
    </w:p>
    <w:p w14:paraId="48E1B219" w14:textId="77777777" w:rsidR="00AA13AC" w:rsidRDefault="00AA13AC" w:rsidP="00AA13AC">
      <w:pPr>
        <w:pStyle w:val="Cdigo"/>
      </w:pPr>
      <w:r>
        <w:t>-- Restaurar el respaldo diferencial</w:t>
      </w:r>
    </w:p>
    <w:p w14:paraId="157A3E6E" w14:textId="77777777" w:rsidR="00AA13AC" w:rsidRDefault="00AA13AC" w:rsidP="00AA13AC">
      <w:pPr>
        <w:pStyle w:val="Cdigo"/>
      </w:pPr>
      <w:r>
        <w:t xml:space="preserve">RESTORE DATABASE </w:t>
      </w:r>
      <w:proofErr w:type="spellStart"/>
      <w:r>
        <w:t>GestionVentas</w:t>
      </w:r>
      <w:proofErr w:type="spellEnd"/>
      <w:r>
        <w:t xml:space="preserve">  </w:t>
      </w:r>
    </w:p>
    <w:p w14:paraId="0DB9B12B" w14:textId="77777777" w:rsidR="00AA13AC" w:rsidRPr="00AA13AC" w:rsidRDefault="00AA13AC" w:rsidP="00AA13AC">
      <w:pPr>
        <w:pStyle w:val="Cdigo"/>
        <w:rPr>
          <w:lang w:val="en-US"/>
        </w:rPr>
      </w:pPr>
      <w:r w:rsidRPr="00AA13AC">
        <w:rPr>
          <w:lang w:val="en-US"/>
        </w:rPr>
        <w:t>FROM DISK = 'C:\</w:t>
      </w:r>
      <w:proofErr w:type="spellStart"/>
      <w:r w:rsidRPr="00AA13AC">
        <w:rPr>
          <w:lang w:val="en-US"/>
        </w:rPr>
        <w:t>Respaldo</w:t>
      </w:r>
      <w:proofErr w:type="spellEnd"/>
      <w:r w:rsidRPr="00AA13AC">
        <w:rPr>
          <w:lang w:val="en-US"/>
        </w:rPr>
        <w:t>\</w:t>
      </w:r>
      <w:proofErr w:type="spellStart"/>
      <w:r w:rsidRPr="00AA13AC">
        <w:rPr>
          <w:lang w:val="en-US"/>
        </w:rPr>
        <w:t>GestionVentas_Diff.bak</w:t>
      </w:r>
      <w:proofErr w:type="spellEnd"/>
      <w:r w:rsidRPr="00AA13AC">
        <w:rPr>
          <w:lang w:val="en-US"/>
        </w:rPr>
        <w:t xml:space="preserve">'  </w:t>
      </w:r>
    </w:p>
    <w:p w14:paraId="27CE82BC" w14:textId="77777777" w:rsidR="00AA13AC" w:rsidRPr="00AA13AC" w:rsidRDefault="00AA13AC" w:rsidP="00AA13AC">
      <w:pPr>
        <w:pStyle w:val="Cdigo"/>
        <w:rPr>
          <w:lang w:val="en-US"/>
        </w:rPr>
      </w:pPr>
      <w:r w:rsidRPr="00AA13AC">
        <w:rPr>
          <w:lang w:val="en-US"/>
        </w:rPr>
        <w:t>WITH RECOVERY;</w:t>
      </w:r>
    </w:p>
    <w:p w14:paraId="0190BDFC" w14:textId="387A1E0B" w:rsidR="00210C91" w:rsidRPr="00A95713" w:rsidRDefault="00AA13AC" w:rsidP="00AA13AC">
      <w:pPr>
        <w:pStyle w:val="Cdigo"/>
        <w:rPr>
          <w:lang w:val="en-US"/>
        </w:rPr>
      </w:pPr>
      <w:r w:rsidRPr="00A95713">
        <w:rPr>
          <w:lang w:val="en-US"/>
        </w:rPr>
        <w:t>GO</w:t>
      </w:r>
    </w:p>
    <w:p w14:paraId="28D0CD90" w14:textId="77777777" w:rsidR="00AA13AC" w:rsidRPr="00A95713" w:rsidRDefault="00AA13AC" w:rsidP="00A76AA1">
      <w:pPr>
        <w:contextualSpacing/>
        <w:rPr>
          <w:lang w:val="en-US"/>
        </w:rPr>
      </w:pPr>
    </w:p>
    <w:p w14:paraId="7AB73EFD" w14:textId="26E15628" w:rsidR="007D5C9D" w:rsidRDefault="007D5C9D" w:rsidP="007D5C9D">
      <w:pPr>
        <w:contextualSpacing/>
      </w:pPr>
      <w:r>
        <w:t>Explicación:</w:t>
      </w:r>
    </w:p>
    <w:p w14:paraId="62F87894" w14:textId="77777777" w:rsidR="007D5C9D" w:rsidRDefault="007D5C9D" w:rsidP="007D5C9D">
      <w:pPr>
        <w:pStyle w:val="Prrafodelista"/>
        <w:numPr>
          <w:ilvl w:val="0"/>
          <w:numId w:val="60"/>
        </w:numPr>
      </w:pPr>
      <w:r w:rsidRPr="007D5C9D">
        <w:rPr>
          <w:rStyle w:val="CdigoCar"/>
        </w:rPr>
        <w:t>WITH NORECOVERY</w:t>
      </w:r>
      <w:r>
        <w:t xml:space="preserve"> → Deja la base de datos en estado de restauración para aplicar más respaldos.</w:t>
      </w:r>
    </w:p>
    <w:p w14:paraId="7136AB97" w14:textId="77777777" w:rsidR="007D5C9D" w:rsidRDefault="007D5C9D" w:rsidP="007D5C9D">
      <w:pPr>
        <w:pStyle w:val="Prrafodelista"/>
        <w:numPr>
          <w:ilvl w:val="0"/>
          <w:numId w:val="60"/>
        </w:numPr>
      </w:pPr>
      <w:r w:rsidRPr="007D5C9D">
        <w:rPr>
          <w:rStyle w:val="CdigoCar"/>
        </w:rPr>
        <w:t>WITH RECOVERY</w:t>
      </w:r>
      <w:r>
        <w:t xml:space="preserve"> → Finaliza el proceso y permite el acceso a los datos.</w:t>
      </w:r>
    </w:p>
    <w:p w14:paraId="44F06B6D" w14:textId="77777777" w:rsidR="007D5C9D" w:rsidRDefault="007D5C9D" w:rsidP="007D5C9D">
      <w:pPr>
        <w:contextualSpacing/>
      </w:pPr>
    </w:p>
    <w:p w14:paraId="5961BA49" w14:textId="29D5581C" w:rsidR="007D5C9D" w:rsidRDefault="007D5C9D" w:rsidP="007D5C9D">
      <w:pPr>
        <w:contextualSpacing/>
      </w:pPr>
      <w:r>
        <w:rPr>
          <w:rFonts w:ascii="Segoe UI Emoji" w:hAnsi="Segoe UI Emoji" w:cs="Segoe UI Emoji"/>
        </w:rPr>
        <w:t>📌</w:t>
      </w:r>
      <w:r>
        <w:t xml:space="preserve"> Ejemplo real: Una tienda en León tiene un fallo en la base de datos el jueves. Su último respaldo completo fue el domingo, pero al restaurar el respaldo diferencial del miércoles, minimizan la pérdida de datos.</w:t>
      </w:r>
    </w:p>
    <w:p w14:paraId="15347B3B" w14:textId="77777777" w:rsidR="007D5C9D" w:rsidRDefault="007D5C9D" w:rsidP="007D5C9D">
      <w:pPr>
        <w:contextualSpacing/>
      </w:pPr>
    </w:p>
    <w:p w14:paraId="196851D0" w14:textId="019531E5" w:rsidR="007D5C9D" w:rsidRPr="005200EC" w:rsidRDefault="007D5C9D" w:rsidP="007D5C9D">
      <w:pPr>
        <w:contextualSpacing/>
        <w:rPr>
          <w:u w:val="single"/>
        </w:rPr>
      </w:pPr>
      <w:r w:rsidRPr="005200EC">
        <w:rPr>
          <w:u w:val="single"/>
        </w:rPr>
        <w:t>Restauración hasta un Punto en el Tiempo</w:t>
      </w:r>
    </w:p>
    <w:p w14:paraId="33E01224" w14:textId="52176810" w:rsidR="00AA13AC" w:rsidRDefault="007D5C9D" w:rsidP="007D5C9D">
      <w:pPr>
        <w:contextualSpacing/>
      </w:pPr>
      <w:r>
        <w:t>Este método permite restaurar la base de datos hasta antes de un error grave</w:t>
      </w:r>
    </w:p>
    <w:p w14:paraId="01ED8593" w14:textId="77777777" w:rsidR="005200EC" w:rsidRDefault="005200EC" w:rsidP="005200EC">
      <w:pPr>
        <w:pStyle w:val="Cdigo"/>
      </w:pPr>
      <w:r>
        <w:t>-- Restaurar el respaldo completo en modo NORECOVERY</w:t>
      </w:r>
    </w:p>
    <w:p w14:paraId="102A10D4" w14:textId="77777777" w:rsidR="005200EC" w:rsidRPr="005200EC" w:rsidRDefault="005200EC" w:rsidP="005200EC">
      <w:pPr>
        <w:pStyle w:val="Cdigo"/>
        <w:rPr>
          <w:lang w:val="en-US"/>
        </w:rPr>
      </w:pPr>
      <w:r w:rsidRPr="005200EC">
        <w:rPr>
          <w:lang w:val="en-US"/>
        </w:rPr>
        <w:t xml:space="preserve">RESTORE DATABASE </w:t>
      </w:r>
      <w:proofErr w:type="spellStart"/>
      <w:r w:rsidRPr="005200EC">
        <w:rPr>
          <w:lang w:val="en-US"/>
        </w:rPr>
        <w:t>GestionVentas</w:t>
      </w:r>
      <w:proofErr w:type="spellEnd"/>
      <w:r w:rsidRPr="005200EC">
        <w:rPr>
          <w:lang w:val="en-US"/>
        </w:rPr>
        <w:t xml:space="preserve">  </w:t>
      </w:r>
    </w:p>
    <w:p w14:paraId="38D456E0" w14:textId="77777777" w:rsidR="005200EC" w:rsidRPr="005200EC" w:rsidRDefault="005200EC" w:rsidP="005200EC">
      <w:pPr>
        <w:pStyle w:val="Cdigo"/>
        <w:rPr>
          <w:lang w:val="en-US"/>
        </w:rPr>
      </w:pPr>
      <w:r w:rsidRPr="005200EC">
        <w:rPr>
          <w:lang w:val="en-US"/>
        </w:rPr>
        <w:t>FROM DISK = 'C:\</w:t>
      </w:r>
      <w:proofErr w:type="spellStart"/>
      <w:r w:rsidRPr="005200EC">
        <w:rPr>
          <w:lang w:val="en-US"/>
        </w:rPr>
        <w:t>Respaldo</w:t>
      </w:r>
      <w:proofErr w:type="spellEnd"/>
      <w:r w:rsidRPr="005200EC">
        <w:rPr>
          <w:lang w:val="en-US"/>
        </w:rPr>
        <w:t>\</w:t>
      </w:r>
      <w:proofErr w:type="spellStart"/>
      <w:r w:rsidRPr="005200EC">
        <w:rPr>
          <w:lang w:val="en-US"/>
        </w:rPr>
        <w:t>GestionVentas_Full.bak</w:t>
      </w:r>
      <w:proofErr w:type="spellEnd"/>
      <w:r w:rsidRPr="005200EC">
        <w:rPr>
          <w:lang w:val="en-US"/>
        </w:rPr>
        <w:t xml:space="preserve">'  </w:t>
      </w:r>
    </w:p>
    <w:p w14:paraId="451594A1" w14:textId="77777777" w:rsidR="005200EC" w:rsidRPr="005200EC" w:rsidRDefault="005200EC" w:rsidP="005200EC">
      <w:pPr>
        <w:pStyle w:val="Cdigo"/>
        <w:rPr>
          <w:lang w:val="en-US"/>
        </w:rPr>
      </w:pPr>
      <w:r w:rsidRPr="005200EC">
        <w:rPr>
          <w:lang w:val="en-US"/>
        </w:rPr>
        <w:t>WITH NORECOVERY;</w:t>
      </w:r>
    </w:p>
    <w:p w14:paraId="67F3B02A" w14:textId="77777777" w:rsidR="005200EC" w:rsidRPr="00A95713" w:rsidRDefault="005200EC" w:rsidP="005200EC">
      <w:pPr>
        <w:pStyle w:val="Cdigo"/>
        <w:rPr>
          <w:lang w:val="en-US"/>
        </w:rPr>
      </w:pPr>
      <w:r w:rsidRPr="00A95713">
        <w:rPr>
          <w:lang w:val="en-US"/>
        </w:rPr>
        <w:t>GO</w:t>
      </w:r>
    </w:p>
    <w:p w14:paraId="0ABA26A2" w14:textId="77777777" w:rsidR="005200EC" w:rsidRPr="00A95713" w:rsidRDefault="005200EC" w:rsidP="005200EC">
      <w:pPr>
        <w:pStyle w:val="Cdigo"/>
        <w:rPr>
          <w:lang w:val="en-US"/>
        </w:rPr>
      </w:pPr>
    </w:p>
    <w:p w14:paraId="2268D37E" w14:textId="77777777" w:rsidR="005200EC" w:rsidRDefault="005200EC" w:rsidP="005200EC">
      <w:pPr>
        <w:pStyle w:val="Cdigo"/>
      </w:pPr>
      <w:r>
        <w:t>-- Restaurar respaldo diferencial más reciente en modo NORECOVERY</w:t>
      </w:r>
    </w:p>
    <w:p w14:paraId="2A865CEB" w14:textId="77777777" w:rsidR="005200EC" w:rsidRPr="005200EC" w:rsidRDefault="005200EC" w:rsidP="005200EC">
      <w:pPr>
        <w:pStyle w:val="Cdigo"/>
        <w:rPr>
          <w:lang w:val="en-US"/>
        </w:rPr>
      </w:pPr>
      <w:r w:rsidRPr="005200EC">
        <w:rPr>
          <w:lang w:val="en-US"/>
        </w:rPr>
        <w:t xml:space="preserve">RESTORE DATABASE </w:t>
      </w:r>
      <w:proofErr w:type="spellStart"/>
      <w:r w:rsidRPr="005200EC">
        <w:rPr>
          <w:lang w:val="en-US"/>
        </w:rPr>
        <w:t>GestionVentas</w:t>
      </w:r>
      <w:proofErr w:type="spellEnd"/>
      <w:r w:rsidRPr="005200EC">
        <w:rPr>
          <w:lang w:val="en-US"/>
        </w:rPr>
        <w:t xml:space="preserve">  </w:t>
      </w:r>
    </w:p>
    <w:p w14:paraId="7FA77C88" w14:textId="77777777" w:rsidR="005200EC" w:rsidRPr="005200EC" w:rsidRDefault="005200EC" w:rsidP="005200EC">
      <w:pPr>
        <w:pStyle w:val="Cdigo"/>
        <w:rPr>
          <w:lang w:val="en-US"/>
        </w:rPr>
      </w:pPr>
      <w:r w:rsidRPr="005200EC">
        <w:rPr>
          <w:lang w:val="en-US"/>
        </w:rPr>
        <w:t>FROM DISK = 'C:\</w:t>
      </w:r>
      <w:proofErr w:type="spellStart"/>
      <w:r w:rsidRPr="005200EC">
        <w:rPr>
          <w:lang w:val="en-US"/>
        </w:rPr>
        <w:t>Respaldo</w:t>
      </w:r>
      <w:proofErr w:type="spellEnd"/>
      <w:r w:rsidRPr="005200EC">
        <w:rPr>
          <w:lang w:val="en-US"/>
        </w:rPr>
        <w:t>\</w:t>
      </w:r>
      <w:proofErr w:type="spellStart"/>
      <w:r w:rsidRPr="005200EC">
        <w:rPr>
          <w:lang w:val="en-US"/>
        </w:rPr>
        <w:t>GestionVentas_Diff.bak</w:t>
      </w:r>
      <w:proofErr w:type="spellEnd"/>
      <w:r w:rsidRPr="005200EC">
        <w:rPr>
          <w:lang w:val="en-US"/>
        </w:rPr>
        <w:t xml:space="preserve">'  </w:t>
      </w:r>
    </w:p>
    <w:p w14:paraId="57617374" w14:textId="77777777" w:rsidR="005200EC" w:rsidRPr="005200EC" w:rsidRDefault="005200EC" w:rsidP="005200EC">
      <w:pPr>
        <w:pStyle w:val="Cdigo"/>
        <w:rPr>
          <w:lang w:val="en-US"/>
        </w:rPr>
      </w:pPr>
      <w:r w:rsidRPr="005200EC">
        <w:rPr>
          <w:lang w:val="en-US"/>
        </w:rPr>
        <w:t>WITH NORECOVERY;</w:t>
      </w:r>
    </w:p>
    <w:p w14:paraId="50970155" w14:textId="77777777" w:rsidR="005200EC" w:rsidRPr="00A95713" w:rsidRDefault="005200EC" w:rsidP="005200EC">
      <w:pPr>
        <w:pStyle w:val="Cdigo"/>
        <w:rPr>
          <w:lang w:val="en-US"/>
        </w:rPr>
      </w:pPr>
      <w:r w:rsidRPr="00A95713">
        <w:rPr>
          <w:lang w:val="en-US"/>
        </w:rPr>
        <w:t>GO</w:t>
      </w:r>
    </w:p>
    <w:p w14:paraId="4C1AEBB3" w14:textId="77777777" w:rsidR="005200EC" w:rsidRPr="00A95713" w:rsidRDefault="005200EC" w:rsidP="005200EC">
      <w:pPr>
        <w:pStyle w:val="Cdigo"/>
        <w:rPr>
          <w:lang w:val="en-US"/>
        </w:rPr>
      </w:pPr>
    </w:p>
    <w:p w14:paraId="3FD1195B" w14:textId="77777777" w:rsidR="005200EC" w:rsidRDefault="005200EC" w:rsidP="005200EC">
      <w:pPr>
        <w:pStyle w:val="Cdigo"/>
      </w:pPr>
      <w:r>
        <w:t>-- Restaurar registros de transacciones hasta un momento específico</w:t>
      </w:r>
    </w:p>
    <w:p w14:paraId="53C67E0A" w14:textId="77777777" w:rsidR="005200EC" w:rsidRPr="005200EC" w:rsidRDefault="005200EC" w:rsidP="005200EC">
      <w:pPr>
        <w:pStyle w:val="Cdigo"/>
        <w:rPr>
          <w:lang w:val="en-US"/>
        </w:rPr>
      </w:pPr>
      <w:r w:rsidRPr="005200EC">
        <w:rPr>
          <w:lang w:val="en-US"/>
        </w:rPr>
        <w:t xml:space="preserve">RESTORE LOG </w:t>
      </w:r>
      <w:proofErr w:type="spellStart"/>
      <w:r w:rsidRPr="005200EC">
        <w:rPr>
          <w:lang w:val="en-US"/>
        </w:rPr>
        <w:t>GestionVentas</w:t>
      </w:r>
      <w:proofErr w:type="spellEnd"/>
      <w:r w:rsidRPr="005200EC">
        <w:rPr>
          <w:lang w:val="en-US"/>
        </w:rPr>
        <w:t xml:space="preserve">  </w:t>
      </w:r>
    </w:p>
    <w:p w14:paraId="00DE3881" w14:textId="77777777" w:rsidR="005200EC" w:rsidRPr="005200EC" w:rsidRDefault="005200EC" w:rsidP="005200EC">
      <w:pPr>
        <w:pStyle w:val="Cdigo"/>
        <w:rPr>
          <w:lang w:val="en-US"/>
        </w:rPr>
      </w:pPr>
      <w:r w:rsidRPr="005200EC">
        <w:rPr>
          <w:lang w:val="en-US"/>
        </w:rPr>
        <w:t>FROM DISK = 'C:\</w:t>
      </w:r>
      <w:proofErr w:type="spellStart"/>
      <w:r w:rsidRPr="005200EC">
        <w:rPr>
          <w:lang w:val="en-US"/>
        </w:rPr>
        <w:t>Respaldo</w:t>
      </w:r>
      <w:proofErr w:type="spellEnd"/>
      <w:r w:rsidRPr="005200EC">
        <w:rPr>
          <w:lang w:val="en-US"/>
        </w:rPr>
        <w:t>\</w:t>
      </w:r>
      <w:proofErr w:type="spellStart"/>
      <w:r w:rsidRPr="005200EC">
        <w:rPr>
          <w:lang w:val="en-US"/>
        </w:rPr>
        <w:t>GestionVentas_Log.bak</w:t>
      </w:r>
      <w:proofErr w:type="spellEnd"/>
      <w:r w:rsidRPr="005200EC">
        <w:rPr>
          <w:lang w:val="en-US"/>
        </w:rPr>
        <w:t xml:space="preserve">'  </w:t>
      </w:r>
    </w:p>
    <w:p w14:paraId="682A4B6F" w14:textId="77777777" w:rsidR="005200EC" w:rsidRPr="005200EC" w:rsidRDefault="005200EC" w:rsidP="005200EC">
      <w:pPr>
        <w:pStyle w:val="Cdigo"/>
        <w:rPr>
          <w:lang w:val="en-US"/>
        </w:rPr>
      </w:pPr>
      <w:r w:rsidRPr="005200EC">
        <w:rPr>
          <w:lang w:val="en-US"/>
        </w:rPr>
        <w:t>WITH STOPAT = '2025-03-06 10:30:00', RECOVERY;</w:t>
      </w:r>
    </w:p>
    <w:p w14:paraId="3BB2B740" w14:textId="399CBF5C" w:rsidR="00AA13AC" w:rsidRDefault="005200EC" w:rsidP="005200EC">
      <w:pPr>
        <w:pStyle w:val="Cdigo"/>
      </w:pPr>
      <w:r>
        <w:t>GO</w:t>
      </w:r>
    </w:p>
    <w:p w14:paraId="55C55CEC" w14:textId="77777777" w:rsidR="005200EC" w:rsidRDefault="005200EC" w:rsidP="005200EC">
      <w:pPr>
        <w:contextualSpacing/>
      </w:pPr>
    </w:p>
    <w:p w14:paraId="18C74518" w14:textId="5E8D194A" w:rsidR="009B66AD" w:rsidRDefault="009B66AD" w:rsidP="009B66AD">
      <w:pPr>
        <w:contextualSpacing/>
      </w:pPr>
      <w:r>
        <w:t>Explicación:</w:t>
      </w:r>
    </w:p>
    <w:p w14:paraId="2FB27240" w14:textId="77777777" w:rsidR="009B66AD" w:rsidRDefault="009B66AD" w:rsidP="009B66AD">
      <w:pPr>
        <w:contextualSpacing/>
      </w:pPr>
      <w:r w:rsidRPr="009B66AD">
        <w:rPr>
          <w:rStyle w:val="CdigoCar"/>
        </w:rPr>
        <w:t>STOPAT</w:t>
      </w:r>
      <w:r>
        <w:t xml:space="preserve"> → Indica hasta qué momento restaurar la base de datos, evitando restaurar operaciones no deseadas.</w:t>
      </w:r>
    </w:p>
    <w:p w14:paraId="0FD23AB8" w14:textId="77777777" w:rsidR="009B66AD" w:rsidRDefault="009B66AD" w:rsidP="009B66AD">
      <w:pPr>
        <w:contextualSpacing/>
      </w:pPr>
    </w:p>
    <w:p w14:paraId="6BD5D47E" w14:textId="77777777" w:rsidR="009B66AD" w:rsidRDefault="009B66AD" w:rsidP="009B66AD">
      <w:pPr>
        <w:contextualSpacing/>
      </w:pPr>
      <w:r>
        <w:rPr>
          <w:rFonts w:ascii="Segoe UI Emoji" w:hAnsi="Segoe UI Emoji" w:cs="Segoe UI Emoji"/>
        </w:rPr>
        <w:t>📌</w:t>
      </w:r>
      <w:r>
        <w:t xml:space="preserve"> Ejemplo real: Un empleado elimina todas las facturas de marzo por error. Con esta restauración, la empresa recupera los datos justo antes del incidente.</w:t>
      </w:r>
    </w:p>
    <w:p w14:paraId="0545DE69" w14:textId="77777777" w:rsidR="009B66AD" w:rsidRDefault="009B66AD" w:rsidP="009B66AD">
      <w:pPr>
        <w:contextualSpacing/>
      </w:pPr>
    </w:p>
    <w:p w14:paraId="647226B4" w14:textId="392BFDAF" w:rsidR="009B66AD" w:rsidRPr="009B66AD" w:rsidRDefault="009B66AD" w:rsidP="009B66AD">
      <w:pPr>
        <w:contextualSpacing/>
        <w:rPr>
          <w:b/>
          <w:bCs/>
        </w:rPr>
      </w:pPr>
      <w:r w:rsidRPr="009B66AD">
        <w:rPr>
          <w:b/>
          <w:bCs/>
        </w:rPr>
        <w:lastRenderedPageBreak/>
        <w:t>Mejores Prácticas en Restauración de Base de Datos</w:t>
      </w:r>
    </w:p>
    <w:p w14:paraId="0A43A8F3" w14:textId="77777777" w:rsidR="009B66AD" w:rsidRDefault="009B66AD" w:rsidP="009B66AD">
      <w:pPr>
        <w:contextualSpacing/>
      </w:pPr>
      <w:r>
        <w:rPr>
          <w:rFonts w:ascii="Segoe UI Emoji" w:hAnsi="Segoe UI Emoji" w:cs="Segoe UI Emoji"/>
        </w:rPr>
        <w:t>✅</w:t>
      </w:r>
      <w:r>
        <w:t xml:space="preserve"> Automatizar los respaldos y las pruebas de restauración.</w:t>
      </w:r>
    </w:p>
    <w:p w14:paraId="60B538C8" w14:textId="77777777" w:rsidR="009B66AD" w:rsidRDefault="009B66AD" w:rsidP="009B66AD">
      <w:pPr>
        <w:contextualSpacing/>
      </w:pPr>
      <w:r>
        <w:rPr>
          <w:rFonts w:ascii="Segoe UI Emoji" w:hAnsi="Segoe UI Emoji" w:cs="Segoe UI Emoji"/>
        </w:rPr>
        <w:t>✅</w:t>
      </w:r>
      <w:r>
        <w:t xml:space="preserve"> Almacenar respaldos en múltiples ubicaciones, incluyendo la nube.</w:t>
      </w:r>
    </w:p>
    <w:p w14:paraId="23504DF0" w14:textId="77777777" w:rsidR="009B66AD" w:rsidRDefault="009B66AD" w:rsidP="009B66AD">
      <w:pPr>
        <w:contextualSpacing/>
      </w:pPr>
      <w:r>
        <w:rPr>
          <w:rFonts w:ascii="Segoe UI Emoji" w:hAnsi="Segoe UI Emoji" w:cs="Segoe UI Emoji"/>
        </w:rPr>
        <w:t>✅</w:t>
      </w:r>
      <w:r>
        <w:t xml:space="preserve"> Usar diferentes tipos de respaldo según la criticidad de los datos.</w:t>
      </w:r>
    </w:p>
    <w:p w14:paraId="5ACABEA3" w14:textId="77777777" w:rsidR="009B66AD" w:rsidRDefault="009B66AD" w:rsidP="009B66AD">
      <w:pPr>
        <w:contextualSpacing/>
      </w:pPr>
      <w:r>
        <w:rPr>
          <w:rFonts w:ascii="Segoe UI Emoji" w:hAnsi="Segoe UI Emoji" w:cs="Segoe UI Emoji"/>
        </w:rPr>
        <w:t>✅</w:t>
      </w:r>
      <w:r>
        <w:t xml:space="preserve"> Documentar el plan de recuperación para garantizar una respuesta rápida ante incidentes.</w:t>
      </w:r>
    </w:p>
    <w:p w14:paraId="2F0053E0" w14:textId="77777777" w:rsidR="009B66AD" w:rsidRDefault="009B66AD" w:rsidP="009B66AD">
      <w:pPr>
        <w:contextualSpacing/>
      </w:pPr>
      <w:r>
        <w:rPr>
          <w:rFonts w:ascii="Segoe UI Emoji" w:hAnsi="Segoe UI Emoji" w:cs="Segoe UI Emoji"/>
        </w:rPr>
        <w:t>✅</w:t>
      </w:r>
      <w:r>
        <w:t xml:space="preserve"> Simular fallos y realizar pruebas de restauración para validar los procedimientos.</w:t>
      </w:r>
    </w:p>
    <w:p w14:paraId="3A9E77FD" w14:textId="77777777" w:rsidR="009B66AD" w:rsidRDefault="009B66AD" w:rsidP="009B66AD">
      <w:pPr>
        <w:contextualSpacing/>
      </w:pPr>
    </w:p>
    <w:p w14:paraId="2F0196D5" w14:textId="77777777" w:rsidR="009B66AD" w:rsidRDefault="009B66AD" w:rsidP="009B66AD">
      <w:pPr>
        <w:contextualSpacing/>
      </w:pPr>
    </w:p>
    <w:p w14:paraId="540C2F53" w14:textId="099833A2" w:rsidR="009B66AD" w:rsidRDefault="009B66AD" w:rsidP="009B66AD">
      <w:pPr>
        <w:contextualSpacing/>
      </w:pPr>
      <w:r>
        <w:t>La restauración de bases de datos es una habilidad clave en la administración de bases de datos. Conociendo los diferentes métodos de restauración en SQL Server, se pueden recuperar datos de manera eficiente y reducir el impacto de fallos en los sistemas de información.</w:t>
      </w:r>
    </w:p>
    <w:p w14:paraId="728067C7" w14:textId="77777777" w:rsidR="009B66AD" w:rsidRDefault="009B66AD" w:rsidP="009B66AD">
      <w:pPr>
        <w:contextualSpacing/>
      </w:pPr>
    </w:p>
    <w:p w14:paraId="53F4589C" w14:textId="431A3B53" w:rsidR="005200EC" w:rsidRDefault="009B66AD" w:rsidP="009B66AD">
      <w:pPr>
        <w:contextualSpacing/>
      </w:pPr>
      <w:r>
        <w:t>En Nicaragua, donde cada vez más empresas dependen de la digitalización, aplicar estrategias de restauración garantiza la continuidad operativa y la protección de la información crítica.</w:t>
      </w:r>
    </w:p>
    <w:p w14:paraId="5DCC6032" w14:textId="77777777" w:rsidR="00210C91" w:rsidRDefault="00210C91" w:rsidP="00A76AA1">
      <w:pPr>
        <w:contextualSpacing/>
      </w:pPr>
    </w:p>
    <w:p w14:paraId="1265BFF4" w14:textId="77777777" w:rsidR="003F2235" w:rsidRDefault="003F2235" w:rsidP="00A76AA1">
      <w:pPr>
        <w:contextualSpacing/>
      </w:pPr>
    </w:p>
    <w:p w14:paraId="5D4577F3" w14:textId="77777777" w:rsidR="003F2235" w:rsidRDefault="003F2235" w:rsidP="00A76AA1">
      <w:pPr>
        <w:contextualSpacing/>
      </w:pPr>
    </w:p>
    <w:p w14:paraId="1957B4DE" w14:textId="77777777" w:rsidR="003F2235" w:rsidRDefault="003F2235" w:rsidP="00A76AA1">
      <w:pPr>
        <w:contextualSpacing/>
      </w:pPr>
    </w:p>
    <w:p w14:paraId="3FB10529" w14:textId="77777777" w:rsidR="003F2235" w:rsidRDefault="003F2235" w:rsidP="00A76AA1">
      <w:pPr>
        <w:contextualSpacing/>
      </w:pPr>
    </w:p>
    <w:p w14:paraId="2DDC0EB7" w14:textId="77777777" w:rsidR="003F2235" w:rsidRDefault="003F2235" w:rsidP="00A76AA1">
      <w:pPr>
        <w:contextualSpacing/>
      </w:pPr>
    </w:p>
    <w:p w14:paraId="5B7B1BA2" w14:textId="77777777" w:rsidR="003F2235" w:rsidRDefault="003F2235" w:rsidP="00A76AA1">
      <w:pPr>
        <w:contextualSpacing/>
      </w:pPr>
    </w:p>
    <w:p w14:paraId="5A4AF94F" w14:textId="77777777" w:rsidR="003F2235" w:rsidRDefault="003F2235" w:rsidP="00A76AA1">
      <w:pPr>
        <w:contextualSpacing/>
      </w:pPr>
    </w:p>
    <w:p w14:paraId="272A7FEC" w14:textId="77777777" w:rsidR="003F2235" w:rsidRDefault="003F2235" w:rsidP="00A76AA1">
      <w:pPr>
        <w:contextualSpacing/>
      </w:pPr>
    </w:p>
    <w:p w14:paraId="016533F2" w14:textId="77777777" w:rsidR="003F2235" w:rsidRDefault="003F2235" w:rsidP="00A76AA1">
      <w:pPr>
        <w:contextualSpacing/>
      </w:pPr>
    </w:p>
    <w:p w14:paraId="1C49D867" w14:textId="77777777" w:rsidR="003F2235" w:rsidRDefault="003F2235" w:rsidP="00A76AA1">
      <w:pPr>
        <w:contextualSpacing/>
      </w:pPr>
    </w:p>
    <w:p w14:paraId="2275E665" w14:textId="77777777" w:rsidR="00210C91" w:rsidRDefault="00210C91" w:rsidP="00A76AA1">
      <w:pPr>
        <w:contextualSpacing/>
      </w:pPr>
    </w:p>
    <w:p w14:paraId="087FFC33"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67C4D1FB" wp14:editId="04B874F6">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9E43E" w14:textId="77777777" w:rsidR="006D7C25" w:rsidRPr="00D904A7" w:rsidRDefault="006D7C25" w:rsidP="006D7C25">
                              <w:pPr>
                                <w:pStyle w:val="Ttulo1"/>
                              </w:pPr>
                              <w:bookmarkStart w:id="17" w:name="_Toc160547542"/>
                              <w:bookmarkStart w:id="18" w:name="_Toc191836683"/>
                              <w:r w:rsidRPr="006D7C25">
                                <w:t>Bibliografía y Webgrafía</w:t>
                              </w:r>
                              <w:bookmarkEnd w:id="17"/>
                              <w:bookmarkEnd w:id="18"/>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7C4D1FB"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029E43E" w14:textId="77777777" w:rsidR="006D7C25" w:rsidRPr="00D904A7" w:rsidRDefault="006D7C25" w:rsidP="006D7C25">
                        <w:pPr>
                          <w:pStyle w:val="Ttulo1"/>
                        </w:pPr>
                        <w:bookmarkStart w:id="19" w:name="_Toc160547542"/>
                        <w:bookmarkStart w:id="20" w:name="_Toc191836683"/>
                        <w:r w:rsidRPr="006D7C25">
                          <w:t>Bibliografía y Webgrafía</w:t>
                        </w:r>
                        <w:bookmarkEnd w:id="19"/>
                        <w:bookmarkEnd w:id="20"/>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1C5AD48" w14:textId="77777777" w:rsidR="00C5601D" w:rsidRPr="00E07846" w:rsidRDefault="00C5601D" w:rsidP="00A76AA1">
      <w:pPr>
        <w:contextualSpacing/>
      </w:pPr>
    </w:p>
    <w:p w14:paraId="5795887F" w14:textId="3B33CE58" w:rsidR="00C5601D" w:rsidRDefault="0088167F" w:rsidP="006D3AD0">
      <w:pPr>
        <w:pStyle w:val="Prrafodelista"/>
        <w:numPr>
          <w:ilvl w:val="0"/>
          <w:numId w:val="52"/>
        </w:numPr>
      </w:pPr>
      <w:proofErr w:type="spellStart"/>
      <w:r w:rsidRPr="0088167F">
        <w:t>Gabillaud</w:t>
      </w:r>
      <w:proofErr w:type="spellEnd"/>
      <w:r w:rsidRPr="0088167F">
        <w:t>, J., &amp; Poirier, J. (2021). SQL Server 2019: Aprender a administrar una base de datos transaccional con SQL Server Management Studio. Ediciones ENI.</w:t>
      </w:r>
    </w:p>
    <w:p w14:paraId="143D35FF" w14:textId="6F5765C9" w:rsidR="00402CB1" w:rsidRDefault="00402CB1" w:rsidP="006D3AD0">
      <w:pPr>
        <w:pStyle w:val="Prrafodelista"/>
        <w:numPr>
          <w:ilvl w:val="0"/>
          <w:numId w:val="52"/>
        </w:numPr>
      </w:pPr>
      <w:r w:rsidRPr="00402CB1">
        <w:t xml:space="preserve">Pérez. (2021). Microsoft SQL Server: Diseño y administración básica de bases de datos con SQL Server Management Studio. </w:t>
      </w:r>
      <w:proofErr w:type="spellStart"/>
      <w:r w:rsidRPr="00402CB1">
        <w:t>Scientific</w:t>
      </w:r>
      <w:proofErr w:type="spellEnd"/>
      <w:r w:rsidRPr="00402CB1">
        <w:t xml:space="preserve"> </w:t>
      </w:r>
      <w:proofErr w:type="spellStart"/>
      <w:r w:rsidRPr="00402CB1">
        <w:t>Books</w:t>
      </w:r>
      <w:proofErr w:type="spellEnd"/>
      <w:r w:rsidRPr="00402CB1">
        <w:t>.</w:t>
      </w:r>
    </w:p>
    <w:p w14:paraId="21908C63" w14:textId="3891D61F" w:rsidR="00A0436F" w:rsidRDefault="00A0436F" w:rsidP="006D3AD0">
      <w:pPr>
        <w:pStyle w:val="Prrafodelista"/>
        <w:numPr>
          <w:ilvl w:val="0"/>
          <w:numId w:val="52"/>
        </w:numPr>
      </w:pPr>
      <w:r w:rsidRPr="00A0436F">
        <w:t>Torres Remón, M. Á. (2024). Gestión de base de datos con SQL Server. Editorial Macro</w:t>
      </w:r>
    </w:p>
    <w:p w14:paraId="45A2E433" w14:textId="641878DF" w:rsidR="00A0436F" w:rsidRDefault="00C73EB5" w:rsidP="006D3AD0">
      <w:pPr>
        <w:pStyle w:val="Prrafodelista"/>
        <w:numPr>
          <w:ilvl w:val="0"/>
          <w:numId w:val="52"/>
        </w:numPr>
      </w:pPr>
      <w:r w:rsidRPr="00C73EB5">
        <w:t>Orbegozo Arana, B. (2016). Gestión de bases de datos con SQL, MySQL y Access. Alfaomega Grupo Editor S.A. de C.V.</w:t>
      </w:r>
    </w:p>
    <w:p w14:paraId="0E012DE6" w14:textId="4CBA82E8" w:rsidR="00C73EB5" w:rsidRDefault="0027636C" w:rsidP="006D3AD0">
      <w:pPr>
        <w:pStyle w:val="Prrafodelista"/>
        <w:numPr>
          <w:ilvl w:val="0"/>
          <w:numId w:val="52"/>
        </w:numPr>
      </w:pPr>
      <w:r w:rsidRPr="006D3AD0">
        <w:rPr>
          <w:lang w:val="en-US"/>
        </w:rPr>
        <w:t xml:space="preserve">Silberschatz, A., Korth, H. F., &amp; Sudarshan, S. (2006). </w:t>
      </w:r>
      <w:r w:rsidRPr="0027636C">
        <w:t>Fundamentos de bases de datos (5ª ed.). McGraw-Hill.</w:t>
      </w:r>
    </w:p>
    <w:p w14:paraId="6F9413DA" w14:textId="77777777" w:rsidR="003F146E" w:rsidRDefault="003F146E" w:rsidP="00A76AA1">
      <w:pPr>
        <w:contextualSpacing/>
      </w:pPr>
    </w:p>
    <w:p w14:paraId="24E78BC3" w14:textId="77777777" w:rsidR="009B66AD" w:rsidRDefault="009B66AD" w:rsidP="00A76AA1">
      <w:pPr>
        <w:contextualSpacing/>
      </w:pPr>
    </w:p>
    <w:p w14:paraId="1ECA8690" w14:textId="77777777" w:rsidR="003F146E" w:rsidRDefault="003F146E" w:rsidP="00A76AA1">
      <w:pPr>
        <w:contextualSpacing/>
      </w:pPr>
    </w:p>
    <w:p w14:paraId="158F6644" w14:textId="77777777" w:rsidR="003F2235" w:rsidRDefault="003F2235" w:rsidP="00A76AA1">
      <w:pPr>
        <w:contextualSpacing/>
      </w:pPr>
    </w:p>
    <w:p w14:paraId="3E5C8DBB" w14:textId="77777777" w:rsidR="003F2235" w:rsidRDefault="003F2235" w:rsidP="00A76AA1">
      <w:pPr>
        <w:contextualSpacing/>
      </w:pPr>
    </w:p>
    <w:p w14:paraId="0987C298" w14:textId="77777777" w:rsidR="003F2235" w:rsidRDefault="003F2235" w:rsidP="00A76AA1">
      <w:pPr>
        <w:contextualSpacing/>
      </w:pPr>
    </w:p>
    <w:p w14:paraId="301D5525" w14:textId="77777777" w:rsidR="003F2235" w:rsidRDefault="003F2235" w:rsidP="00A76AA1">
      <w:pPr>
        <w:contextualSpacing/>
      </w:pPr>
    </w:p>
    <w:p w14:paraId="05BB07C3" w14:textId="77777777" w:rsidR="003F2235" w:rsidRDefault="003F2235" w:rsidP="00A76AA1">
      <w:pPr>
        <w:contextualSpacing/>
      </w:pPr>
    </w:p>
    <w:p w14:paraId="00F19DFF" w14:textId="77777777" w:rsidR="003F2235" w:rsidRDefault="003F2235" w:rsidP="00A76AA1">
      <w:pPr>
        <w:contextualSpacing/>
      </w:pPr>
    </w:p>
    <w:p w14:paraId="4CA47450" w14:textId="77777777" w:rsidR="003F2235" w:rsidRDefault="003F2235" w:rsidP="00A76AA1">
      <w:pPr>
        <w:contextualSpacing/>
      </w:pPr>
    </w:p>
    <w:p w14:paraId="44F5EA83" w14:textId="77777777" w:rsidR="003F2235" w:rsidRDefault="003F2235" w:rsidP="00A76AA1">
      <w:pPr>
        <w:contextualSpacing/>
      </w:pPr>
    </w:p>
    <w:p w14:paraId="134FFC20" w14:textId="77777777" w:rsidR="003F2235" w:rsidRDefault="003F2235" w:rsidP="00A76AA1">
      <w:pPr>
        <w:contextualSpacing/>
      </w:pPr>
    </w:p>
    <w:p w14:paraId="43EDD851" w14:textId="77777777" w:rsidR="003F2235" w:rsidRDefault="003F2235" w:rsidP="00A76AA1">
      <w:pPr>
        <w:contextualSpacing/>
      </w:pPr>
    </w:p>
    <w:p w14:paraId="3DE14F88" w14:textId="77777777" w:rsidR="003F2235" w:rsidRDefault="003F2235" w:rsidP="00A76AA1">
      <w:pPr>
        <w:contextualSpacing/>
      </w:pPr>
    </w:p>
    <w:p w14:paraId="43A332DE" w14:textId="77777777" w:rsidR="003F2235" w:rsidRDefault="003F2235" w:rsidP="00A76AA1">
      <w:pPr>
        <w:contextualSpacing/>
      </w:pPr>
    </w:p>
    <w:p w14:paraId="39E1E3C1" w14:textId="77777777" w:rsidR="003F2235" w:rsidRDefault="003F2235" w:rsidP="00A76AA1">
      <w:pPr>
        <w:contextualSpacing/>
      </w:pPr>
    </w:p>
    <w:p w14:paraId="3E384936" w14:textId="77777777" w:rsidR="003F2235" w:rsidRDefault="003F2235" w:rsidP="00A76AA1">
      <w:pPr>
        <w:contextualSpacing/>
      </w:pPr>
    </w:p>
    <w:p w14:paraId="5A98F93C"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336BAEA0" wp14:editId="3BCC80FF">
                <wp:simplePos x="0" y="0"/>
                <wp:positionH relativeFrom="column">
                  <wp:posOffset>-295275</wp:posOffset>
                </wp:positionH>
                <wp:positionV relativeFrom="paragraph">
                  <wp:posOffset>-93345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3104B" w14:textId="77777777" w:rsidR="006D7C25" w:rsidRPr="00D904A7" w:rsidRDefault="006D7C25" w:rsidP="006D7C25">
                              <w:pPr>
                                <w:pStyle w:val="Ttulo1"/>
                              </w:pPr>
                              <w:bookmarkStart w:id="21" w:name="_Toc160547543"/>
                              <w:bookmarkStart w:id="22" w:name="_Toc191836684"/>
                              <w:r w:rsidRPr="006D7C25">
                                <w:t>Glosario</w:t>
                              </w:r>
                              <w:bookmarkEnd w:id="21"/>
                              <w:bookmarkEnd w:id="2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36BAEA0" id="Grupo 57" o:spid="_x0000_s1048" style="position:absolute;left:0;text-align:left;margin-left:-23.25pt;margin-top:-7.3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0F3104B" w14:textId="77777777" w:rsidR="006D7C25" w:rsidRPr="00D904A7" w:rsidRDefault="006D7C25" w:rsidP="006D7C25">
                        <w:pPr>
                          <w:pStyle w:val="Ttulo1"/>
                        </w:pPr>
                        <w:bookmarkStart w:id="23" w:name="_Toc160547543"/>
                        <w:bookmarkStart w:id="24" w:name="_Toc191836684"/>
                        <w:r w:rsidRPr="006D7C25">
                          <w:t>Glosario</w:t>
                        </w:r>
                        <w:bookmarkEnd w:id="23"/>
                        <w:bookmarkEnd w:id="24"/>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9E521B" w14:textId="77777777" w:rsidR="00AB2DF6" w:rsidRDefault="00AB2DF6" w:rsidP="00A76AA1">
      <w:pPr>
        <w:tabs>
          <w:tab w:val="left" w:pos="1305"/>
        </w:tabs>
        <w:contextualSpacing/>
      </w:pPr>
    </w:p>
    <w:p w14:paraId="2185217A" w14:textId="60786045" w:rsidR="00A37C0A" w:rsidRDefault="00A37C0A" w:rsidP="00A37C0A">
      <w:pPr>
        <w:pStyle w:val="Prrafodelista"/>
        <w:numPr>
          <w:ilvl w:val="0"/>
          <w:numId w:val="61"/>
        </w:numPr>
        <w:tabs>
          <w:tab w:val="left" w:pos="1305"/>
        </w:tabs>
      </w:pPr>
      <w:proofErr w:type="spellStart"/>
      <w:r>
        <w:t>Backups</w:t>
      </w:r>
      <w:proofErr w:type="spellEnd"/>
      <w:r>
        <w:t xml:space="preserve"> (Respaldos): Copias de seguridad de los datos de una base de datos que se almacenan para protegerse de pérdidas de información. Existen diferentes tipos de respaldos como completos, diferenciales y de registro de transacciones.</w:t>
      </w:r>
    </w:p>
    <w:p w14:paraId="4B417CDF" w14:textId="6EE49335" w:rsidR="00A37C0A" w:rsidRDefault="00A37C0A" w:rsidP="00A37C0A">
      <w:pPr>
        <w:pStyle w:val="Prrafodelista"/>
        <w:numPr>
          <w:ilvl w:val="0"/>
          <w:numId w:val="61"/>
        </w:numPr>
        <w:tabs>
          <w:tab w:val="left" w:pos="1305"/>
        </w:tabs>
      </w:pPr>
      <w:r>
        <w:t>Base de Datos: Conjunto de datos organizados que se almacenan de manera estructurada y son accesibles para ser manipulados, actualizados y consultados.</w:t>
      </w:r>
    </w:p>
    <w:p w14:paraId="4DD9580C" w14:textId="6B3C57CF" w:rsidR="00A37C0A" w:rsidRDefault="00A37C0A" w:rsidP="00A37C0A">
      <w:pPr>
        <w:pStyle w:val="Prrafodelista"/>
        <w:numPr>
          <w:ilvl w:val="0"/>
          <w:numId w:val="61"/>
        </w:numPr>
        <w:tabs>
          <w:tab w:val="left" w:pos="1305"/>
        </w:tabs>
      </w:pPr>
      <w:r>
        <w:t>Recuperación: Proceso general de volver a un estado funcional tras un fallo o desastre. Involucra tanto la restauración como otras técnicas para recuperar la integridad de los datos.</w:t>
      </w:r>
    </w:p>
    <w:p w14:paraId="57E59081" w14:textId="65F57C5A" w:rsidR="00A37C0A" w:rsidRDefault="00A37C0A" w:rsidP="00A37C0A">
      <w:pPr>
        <w:pStyle w:val="Prrafodelista"/>
        <w:numPr>
          <w:ilvl w:val="0"/>
          <w:numId w:val="61"/>
        </w:numPr>
        <w:tabs>
          <w:tab w:val="left" w:pos="1305"/>
        </w:tabs>
      </w:pPr>
      <w:r>
        <w:t>Restauración: Proceso específico de usar una copia de seguridad (</w:t>
      </w:r>
      <w:proofErr w:type="spellStart"/>
      <w:r>
        <w:t>backup</w:t>
      </w:r>
      <w:proofErr w:type="spellEnd"/>
      <w:r>
        <w:t>) para devolver la base de datos a un estado anterior.</w:t>
      </w:r>
    </w:p>
    <w:p w14:paraId="2A62FAC3" w14:textId="311559FF" w:rsidR="00A37C0A" w:rsidRDefault="00A37C0A" w:rsidP="00A37C0A">
      <w:pPr>
        <w:pStyle w:val="Prrafodelista"/>
        <w:numPr>
          <w:ilvl w:val="0"/>
          <w:numId w:val="61"/>
        </w:numPr>
        <w:tabs>
          <w:tab w:val="left" w:pos="1305"/>
        </w:tabs>
      </w:pPr>
      <w:r>
        <w:t>Restauración Completa: Proceso de restaurar toda la base de datos a partir de un único respaldo completo. Es ideal cuando toda la base de datos se ha perdido o dañado.</w:t>
      </w:r>
    </w:p>
    <w:p w14:paraId="18A5D5E9" w14:textId="65110560" w:rsidR="00A37C0A" w:rsidRDefault="00A37C0A" w:rsidP="00A37C0A">
      <w:pPr>
        <w:pStyle w:val="Prrafodelista"/>
        <w:numPr>
          <w:ilvl w:val="0"/>
          <w:numId w:val="61"/>
        </w:numPr>
        <w:tabs>
          <w:tab w:val="left" w:pos="1305"/>
        </w:tabs>
      </w:pPr>
      <w:r>
        <w:t>Restauración Diferencial: Método que restaura la base de datos a partir de un respaldo completo seguido de un respaldo diferencial, el cual contiene solo los cambios realizados desde el último respaldo completo.</w:t>
      </w:r>
    </w:p>
    <w:p w14:paraId="4340D7AA" w14:textId="5B99E69B" w:rsidR="00A37C0A" w:rsidRDefault="00A37C0A" w:rsidP="00A37C0A">
      <w:pPr>
        <w:pStyle w:val="Prrafodelista"/>
        <w:numPr>
          <w:ilvl w:val="0"/>
          <w:numId w:val="61"/>
        </w:numPr>
        <w:tabs>
          <w:tab w:val="left" w:pos="1305"/>
        </w:tabs>
      </w:pPr>
      <w:r>
        <w:t>Restauración Parcial: Tipo de restauración en la que solo se restauran ciertos archivos o grupos de archivos de la base de datos, en lugar de restaurar la base de datos completa.</w:t>
      </w:r>
    </w:p>
    <w:p w14:paraId="3B4574F0" w14:textId="01E1422D" w:rsidR="00A37C0A" w:rsidRDefault="00A37C0A" w:rsidP="00A37C0A">
      <w:pPr>
        <w:pStyle w:val="Prrafodelista"/>
        <w:numPr>
          <w:ilvl w:val="0"/>
          <w:numId w:val="61"/>
        </w:numPr>
        <w:tabs>
          <w:tab w:val="left" w:pos="1305"/>
        </w:tabs>
      </w:pPr>
      <w:r>
        <w:t>Restauración a un Punto en el Tiempo: Permite restaurar la base de datos hasta un momento exacto, utilizando registros de transacciones (logs), por ejemplo, para revertir una operación errónea.</w:t>
      </w:r>
    </w:p>
    <w:p w14:paraId="72A400CA" w14:textId="77777777" w:rsidR="00A37C0A" w:rsidRDefault="00A37C0A" w:rsidP="00A37C0A">
      <w:pPr>
        <w:pStyle w:val="Prrafodelista"/>
        <w:numPr>
          <w:ilvl w:val="0"/>
          <w:numId w:val="61"/>
        </w:numPr>
        <w:tabs>
          <w:tab w:val="left" w:pos="1305"/>
        </w:tabs>
      </w:pPr>
      <w:proofErr w:type="spellStart"/>
      <w:r>
        <w:t>Recovery</w:t>
      </w:r>
      <w:proofErr w:type="spellEnd"/>
      <w:r>
        <w:t xml:space="preserve"> (Recuperación de Transacciones): El proceso de restaurar el estado de una base de datos aplicando registros de transacciones a partir de un punto de recuperación.</w:t>
      </w:r>
    </w:p>
    <w:p w14:paraId="18BF2AEA" w14:textId="77777777" w:rsidR="00A37C0A" w:rsidRDefault="00A37C0A" w:rsidP="00A37C0A">
      <w:pPr>
        <w:tabs>
          <w:tab w:val="left" w:pos="1305"/>
        </w:tabs>
        <w:contextualSpacing/>
      </w:pPr>
    </w:p>
    <w:p w14:paraId="597F707D" w14:textId="12AAEEC7" w:rsidR="00A37C0A" w:rsidRDefault="00A37C0A" w:rsidP="00A37C0A">
      <w:pPr>
        <w:pStyle w:val="Prrafodelista"/>
        <w:numPr>
          <w:ilvl w:val="0"/>
          <w:numId w:val="61"/>
        </w:numPr>
        <w:tabs>
          <w:tab w:val="left" w:pos="1305"/>
        </w:tabs>
      </w:pPr>
      <w:proofErr w:type="spellStart"/>
      <w:r>
        <w:lastRenderedPageBreak/>
        <w:t>Restore</w:t>
      </w:r>
      <w:proofErr w:type="spellEnd"/>
      <w:r>
        <w:t xml:space="preserve"> </w:t>
      </w:r>
      <w:proofErr w:type="spellStart"/>
      <w:r>
        <w:t>Command</w:t>
      </w:r>
      <w:proofErr w:type="spellEnd"/>
      <w:r>
        <w:t xml:space="preserve"> (Comando de Restauración): Comando SQL utilizado para restaurar bases de datos o archivos de bases de datos en SQL Server.</w:t>
      </w:r>
    </w:p>
    <w:p w14:paraId="22E208D1" w14:textId="682BBC10" w:rsidR="00A37C0A" w:rsidRDefault="00A37C0A" w:rsidP="00A37C0A">
      <w:pPr>
        <w:pStyle w:val="Prrafodelista"/>
        <w:numPr>
          <w:ilvl w:val="0"/>
          <w:numId w:val="61"/>
        </w:numPr>
        <w:tabs>
          <w:tab w:val="left" w:pos="1305"/>
        </w:tabs>
      </w:pPr>
      <w:r>
        <w:t>Respaldo Completo: Un respaldo que captura toda la información de la base de datos, incluida la estructura de la base de datos y todos los datos.</w:t>
      </w:r>
    </w:p>
    <w:p w14:paraId="4265A9FB" w14:textId="58B6C743" w:rsidR="00A37C0A" w:rsidRDefault="00A37C0A" w:rsidP="00A37C0A">
      <w:pPr>
        <w:pStyle w:val="Prrafodelista"/>
        <w:numPr>
          <w:ilvl w:val="0"/>
          <w:numId w:val="61"/>
        </w:numPr>
        <w:tabs>
          <w:tab w:val="left" w:pos="1305"/>
        </w:tabs>
      </w:pPr>
      <w:r>
        <w:t>Respaldo Diferencial: Un respaldo que solo captura los cambios realizados en la base de datos desde el último respaldo completo.</w:t>
      </w:r>
    </w:p>
    <w:p w14:paraId="40CBE20B" w14:textId="013848BF" w:rsidR="00A37C0A" w:rsidRDefault="00A37C0A" w:rsidP="00A37C0A">
      <w:pPr>
        <w:pStyle w:val="Prrafodelista"/>
        <w:numPr>
          <w:ilvl w:val="0"/>
          <w:numId w:val="61"/>
        </w:numPr>
        <w:tabs>
          <w:tab w:val="left" w:pos="1305"/>
        </w:tabs>
      </w:pPr>
      <w:r>
        <w:t>Respaldo de Registro de Transacciones: Respaldo que captura todas las transacciones de una base de datos desde el último respaldo de registro de transacciones. Es útil para la recuperación a un punto en el tiempo.</w:t>
      </w:r>
    </w:p>
    <w:p w14:paraId="17429A8F" w14:textId="619C6816" w:rsidR="00A37C0A" w:rsidRDefault="00A37C0A" w:rsidP="00A37C0A">
      <w:pPr>
        <w:pStyle w:val="Prrafodelista"/>
        <w:numPr>
          <w:ilvl w:val="0"/>
          <w:numId w:val="61"/>
        </w:numPr>
        <w:tabs>
          <w:tab w:val="left" w:pos="1305"/>
        </w:tabs>
      </w:pPr>
      <w:r>
        <w:t>ROLLBACK: Comando utilizado para revertir una transacción que aún no ha sido confirmada, devolviendo la base de datos a su estado previo.</w:t>
      </w:r>
    </w:p>
    <w:p w14:paraId="5E65B73F" w14:textId="7FF9EE7B" w:rsidR="00A37C0A" w:rsidRDefault="00A37C0A" w:rsidP="00A37C0A">
      <w:pPr>
        <w:pStyle w:val="Prrafodelista"/>
        <w:numPr>
          <w:ilvl w:val="0"/>
          <w:numId w:val="61"/>
        </w:numPr>
        <w:tabs>
          <w:tab w:val="left" w:pos="1305"/>
        </w:tabs>
      </w:pPr>
      <w:r>
        <w:t>WITH RECOVERY: Opción del comando RESTORE que se usa para finalizar la restauración y dejar la base de datos lista para su uso.</w:t>
      </w:r>
    </w:p>
    <w:p w14:paraId="053188D3" w14:textId="29361841" w:rsidR="00A37C0A" w:rsidRDefault="00A37C0A" w:rsidP="00A37C0A">
      <w:pPr>
        <w:pStyle w:val="Prrafodelista"/>
        <w:numPr>
          <w:ilvl w:val="0"/>
          <w:numId w:val="61"/>
        </w:numPr>
        <w:tabs>
          <w:tab w:val="left" w:pos="1305"/>
        </w:tabs>
      </w:pPr>
      <w:r>
        <w:t>WITH NORECOVERY: Opción del comando RESTORE que se utiliza cuando se necesita restaurar más de un archivo de respaldo, dejando la base de datos en un estado de restauración.</w:t>
      </w:r>
    </w:p>
    <w:p w14:paraId="09C0B173" w14:textId="585AC584" w:rsidR="00AB2DF6" w:rsidRDefault="00A37C0A" w:rsidP="00A37C0A">
      <w:pPr>
        <w:pStyle w:val="Prrafodelista"/>
        <w:numPr>
          <w:ilvl w:val="0"/>
          <w:numId w:val="61"/>
        </w:numPr>
        <w:tabs>
          <w:tab w:val="left" w:pos="1305"/>
        </w:tabs>
      </w:pPr>
      <w:r>
        <w:t>WITH REPLACE: Opción del comando RESTORE que sobrescribe una base de datos existente con la restauración de la copia de seguridad, incluso si ya existe una base de datos con el mismo nombre.</w:t>
      </w:r>
    </w:p>
    <w:p w14:paraId="406441DF" w14:textId="77777777" w:rsidR="00C5601D" w:rsidRDefault="00C5601D" w:rsidP="00A76AA1">
      <w:pPr>
        <w:tabs>
          <w:tab w:val="left" w:pos="1305"/>
        </w:tabs>
        <w:contextualSpacing/>
      </w:pPr>
    </w:p>
    <w:p w14:paraId="613FF195" w14:textId="77777777" w:rsidR="00C5601D" w:rsidRDefault="00C5601D" w:rsidP="00A76AA1">
      <w:pPr>
        <w:tabs>
          <w:tab w:val="left" w:pos="1305"/>
        </w:tabs>
        <w:contextualSpacing/>
      </w:pPr>
    </w:p>
    <w:p w14:paraId="6D23DEB5" w14:textId="77777777" w:rsidR="00C5601D" w:rsidRDefault="00C5601D" w:rsidP="00A76AA1">
      <w:pPr>
        <w:tabs>
          <w:tab w:val="left" w:pos="1305"/>
        </w:tabs>
        <w:contextualSpacing/>
      </w:pPr>
    </w:p>
    <w:p w14:paraId="1423B015" w14:textId="77777777" w:rsidR="00C5601D" w:rsidRDefault="00C5601D" w:rsidP="00A76AA1">
      <w:pPr>
        <w:tabs>
          <w:tab w:val="left" w:pos="1305"/>
        </w:tabs>
        <w:contextualSpacing/>
      </w:pPr>
    </w:p>
    <w:p w14:paraId="3826BF84"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E8EC4" w14:textId="77777777" w:rsidR="00F55359" w:rsidRDefault="00F55359" w:rsidP="007F1B53">
      <w:pPr>
        <w:spacing w:before="0" w:after="0" w:line="240" w:lineRule="auto"/>
      </w:pPr>
      <w:r>
        <w:separator/>
      </w:r>
    </w:p>
  </w:endnote>
  <w:endnote w:type="continuationSeparator" w:id="0">
    <w:p w14:paraId="22D2834C" w14:textId="77777777" w:rsidR="00F55359" w:rsidRDefault="00F5535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944C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A684A51" wp14:editId="0DF7F7B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CE61B49" wp14:editId="22B1C57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FFCC92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FBE5EC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CE61B49"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FFCC92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FBE5EC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935A1" w14:textId="77777777" w:rsidR="00F55359" w:rsidRDefault="00F55359" w:rsidP="007F1B53">
      <w:pPr>
        <w:spacing w:before="0" w:after="0" w:line="240" w:lineRule="auto"/>
      </w:pPr>
      <w:r>
        <w:separator/>
      </w:r>
    </w:p>
  </w:footnote>
  <w:footnote w:type="continuationSeparator" w:id="0">
    <w:p w14:paraId="49D23AAE" w14:textId="77777777" w:rsidR="00F55359" w:rsidRDefault="00F5535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613C" w14:textId="77777777" w:rsidR="00A66A79" w:rsidRDefault="00A66A79">
    <w:pPr>
      <w:pStyle w:val="Encabezado"/>
    </w:pPr>
    <w:r>
      <w:rPr>
        <w:noProof/>
      </w:rPr>
      <w:drawing>
        <wp:anchor distT="0" distB="0" distL="114300" distR="114300" simplePos="0" relativeHeight="251667456" behindDoc="0" locked="0" layoutInCell="1" allowOverlap="1" wp14:anchorId="63FF8190" wp14:editId="5C1A5CD5">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E29"/>
    <w:multiLevelType w:val="hybridMultilevel"/>
    <w:tmpl w:val="E08E5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01ECC"/>
    <w:multiLevelType w:val="hybridMultilevel"/>
    <w:tmpl w:val="76AC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5695F"/>
    <w:multiLevelType w:val="hybridMultilevel"/>
    <w:tmpl w:val="73C4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A53D3"/>
    <w:multiLevelType w:val="hybridMultilevel"/>
    <w:tmpl w:val="2CE6E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76E58"/>
    <w:multiLevelType w:val="hybridMultilevel"/>
    <w:tmpl w:val="CEE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24CC2"/>
    <w:multiLevelType w:val="hybridMultilevel"/>
    <w:tmpl w:val="C2DA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C39FD"/>
    <w:multiLevelType w:val="hybridMultilevel"/>
    <w:tmpl w:val="D1DC8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33A9F"/>
    <w:multiLevelType w:val="hybridMultilevel"/>
    <w:tmpl w:val="3B38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D0724"/>
    <w:multiLevelType w:val="hybridMultilevel"/>
    <w:tmpl w:val="D5F80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F27C4"/>
    <w:multiLevelType w:val="hybridMultilevel"/>
    <w:tmpl w:val="AAF85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2F08D8"/>
    <w:multiLevelType w:val="hybridMultilevel"/>
    <w:tmpl w:val="CFCC5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32BA7"/>
    <w:multiLevelType w:val="hybridMultilevel"/>
    <w:tmpl w:val="E662E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BB2F50"/>
    <w:multiLevelType w:val="hybridMultilevel"/>
    <w:tmpl w:val="AB14C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A20B4"/>
    <w:multiLevelType w:val="hybridMultilevel"/>
    <w:tmpl w:val="7FE2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40382F"/>
    <w:multiLevelType w:val="hybridMultilevel"/>
    <w:tmpl w:val="55EA5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0113AD"/>
    <w:multiLevelType w:val="hybridMultilevel"/>
    <w:tmpl w:val="08727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50C8C"/>
    <w:multiLevelType w:val="hybridMultilevel"/>
    <w:tmpl w:val="114A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51B29"/>
    <w:multiLevelType w:val="hybridMultilevel"/>
    <w:tmpl w:val="3634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85F01"/>
    <w:multiLevelType w:val="hybridMultilevel"/>
    <w:tmpl w:val="F858F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521639"/>
    <w:multiLevelType w:val="hybridMultilevel"/>
    <w:tmpl w:val="89BC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5F3E14"/>
    <w:multiLevelType w:val="hybridMultilevel"/>
    <w:tmpl w:val="71F6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B526B1"/>
    <w:multiLevelType w:val="hybridMultilevel"/>
    <w:tmpl w:val="30DAA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A34584"/>
    <w:multiLevelType w:val="hybridMultilevel"/>
    <w:tmpl w:val="20C0C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AE6294"/>
    <w:multiLevelType w:val="hybridMultilevel"/>
    <w:tmpl w:val="1F58B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0E71DD"/>
    <w:multiLevelType w:val="hybridMultilevel"/>
    <w:tmpl w:val="FA54F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E07BA2"/>
    <w:multiLevelType w:val="hybridMultilevel"/>
    <w:tmpl w:val="A8FA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0917A1"/>
    <w:multiLevelType w:val="hybridMultilevel"/>
    <w:tmpl w:val="5DA2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462911"/>
    <w:multiLevelType w:val="hybridMultilevel"/>
    <w:tmpl w:val="37845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6C24A9"/>
    <w:multiLevelType w:val="hybridMultilevel"/>
    <w:tmpl w:val="1D6A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6339E4"/>
    <w:multiLevelType w:val="hybridMultilevel"/>
    <w:tmpl w:val="514C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6F6474"/>
    <w:multiLevelType w:val="hybridMultilevel"/>
    <w:tmpl w:val="F84E8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B73368"/>
    <w:multiLevelType w:val="hybridMultilevel"/>
    <w:tmpl w:val="D764C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622E04"/>
    <w:multiLevelType w:val="hybridMultilevel"/>
    <w:tmpl w:val="1E5AE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F0757F"/>
    <w:multiLevelType w:val="hybridMultilevel"/>
    <w:tmpl w:val="A7308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2B6569"/>
    <w:multiLevelType w:val="hybridMultilevel"/>
    <w:tmpl w:val="850C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015CA4"/>
    <w:multiLevelType w:val="hybridMultilevel"/>
    <w:tmpl w:val="B7222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60083A"/>
    <w:multiLevelType w:val="hybridMultilevel"/>
    <w:tmpl w:val="9F8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7755AF"/>
    <w:multiLevelType w:val="hybridMultilevel"/>
    <w:tmpl w:val="C714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1C12FE"/>
    <w:multiLevelType w:val="hybridMultilevel"/>
    <w:tmpl w:val="99EA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AF43A7"/>
    <w:multiLevelType w:val="hybridMultilevel"/>
    <w:tmpl w:val="29BC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6873F6"/>
    <w:multiLevelType w:val="hybridMultilevel"/>
    <w:tmpl w:val="C9487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C131E7"/>
    <w:multiLevelType w:val="hybridMultilevel"/>
    <w:tmpl w:val="4926B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5B715E"/>
    <w:multiLevelType w:val="hybridMultilevel"/>
    <w:tmpl w:val="0AFC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F31227"/>
    <w:multiLevelType w:val="hybridMultilevel"/>
    <w:tmpl w:val="2002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5531A1"/>
    <w:multiLevelType w:val="hybridMultilevel"/>
    <w:tmpl w:val="530A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267C6D"/>
    <w:multiLevelType w:val="hybridMultilevel"/>
    <w:tmpl w:val="514A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9454D8"/>
    <w:multiLevelType w:val="hybridMultilevel"/>
    <w:tmpl w:val="7A408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7765F1"/>
    <w:multiLevelType w:val="hybridMultilevel"/>
    <w:tmpl w:val="2E52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731153"/>
    <w:multiLevelType w:val="hybridMultilevel"/>
    <w:tmpl w:val="8E7E0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D07F41"/>
    <w:multiLevelType w:val="hybridMultilevel"/>
    <w:tmpl w:val="7252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E212E5"/>
    <w:multiLevelType w:val="hybridMultilevel"/>
    <w:tmpl w:val="142E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6D02B3"/>
    <w:multiLevelType w:val="hybridMultilevel"/>
    <w:tmpl w:val="8BACE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C27A02"/>
    <w:multiLevelType w:val="hybridMultilevel"/>
    <w:tmpl w:val="0060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07405F"/>
    <w:multiLevelType w:val="hybridMultilevel"/>
    <w:tmpl w:val="5A8C1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546D17"/>
    <w:multiLevelType w:val="hybridMultilevel"/>
    <w:tmpl w:val="CF347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180FB4"/>
    <w:multiLevelType w:val="hybridMultilevel"/>
    <w:tmpl w:val="5F20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7F75A4"/>
    <w:multiLevelType w:val="hybridMultilevel"/>
    <w:tmpl w:val="AD8A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2E4E5F"/>
    <w:multiLevelType w:val="hybridMultilevel"/>
    <w:tmpl w:val="BEFA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58267A"/>
    <w:multiLevelType w:val="hybridMultilevel"/>
    <w:tmpl w:val="B3BE0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B60930"/>
    <w:multiLevelType w:val="hybridMultilevel"/>
    <w:tmpl w:val="4552C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106BBD"/>
    <w:multiLevelType w:val="hybridMultilevel"/>
    <w:tmpl w:val="16E0E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0"/>
  </w:num>
  <w:num w:numId="3">
    <w:abstractNumId w:val="11"/>
  </w:num>
  <w:num w:numId="4">
    <w:abstractNumId w:val="47"/>
  </w:num>
  <w:num w:numId="5">
    <w:abstractNumId w:val="40"/>
  </w:num>
  <w:num w:numId="6">
    <w:abstractNumId w:val="7"/>
  </w:num>
  <w:num w:numId="7">
    <w:abstractNumId w:val="53"/>
  </w:num>
  <w:num w:numId="8">
    <w:abstractNumId w:val="20"/>
  </w:num>
  <w:num w:numId="9">
    <w:abstractNumId w:val="24"/>
  </w:num>
  <w:num w:numId="10">
    <w:abstractNumId w:val="45"/>
  </w:num>
  <w:num w:numId="11">
    <w:abstractNumId w:val="48"/>
  </w:num>
  <w:num w:numId="12">
    <w:abstractNumId w:val="18"/>
  </w:num>
  <w:num w:numId="13">
    <w:abstractNumId w:val="60"/>
  </w:num>
  <w:num w:numId="14">
    <w:abstractNumId w:val="58"/>
  </w:num>
  <w:num w:numId="15">
    <w:abstractNumId w:val="16"/>
  </w:num>
  <w:num w:numId="16">
    <w:abstractNumId w:val="12"/>
  </w:num>
  <w:num w:numId="17">
    <w:abstractNumId w:val="56"/>
  </w:num>
  <w:num w:numId="18">
    <w:abstractNumId w:val="27"/>
  </w:num>
  <w:num w:numId="19">
    <w:abstractNumId w:val="9"/>
  </w:num>
  <w:num w:numId="20">
    <w:abstractNumId w:val="5"/>
  </w:num>
  <w:num w:numId="21">
    <w:abstractNumId w:val="39"/>
  </w:num>
  <w:num w:numId="22">
    <w:abstractNumId w:val="4"/>
  </w:num>
  <w:num w:numId="23">
    <w:abstractNumId w:val="49"/>
  </w:num>
  <w:num w:numId="24">
    <w:abstractNumId w:val="19"/>
  </w:num>
  <w:num w:numId="25">
    <w:abstractNumId w:val="44"/>
  </w:num>
  <w:num w:numId="26">
    <w:abstractNumId w:val="59"/>
  </w:num>
  <w:num w:numId="27">
    <w:abstractNumId w:val="42"/>
  </w:num>
  <w:num w:numId="28">
    <w:abstractNumId w:val="6"/>
  </w:num>
  <w:num w:numId="29">
    <w:abstractNumId w:val="55"/>
  </w:num>
  <w:num w:numId="30">
    <w:abstractNumId w:val="26"/>
  </w:num>
  <w:num w:numId="31">
    <w:abstractNumId w:val="21"/>
  </w:num>
  <w:num w:numId="32">
    <w:abstractNumId w:val="23"/>
  </w:num>
  <w:num w:numId="33">
    <w:abstractNumId w:val="17"/>
  </w:num>
  <w:num w:numId="34">
    <w:abstractNumId w:val="52"/>
  </w:num>
  <w:num w:numId="35">
    <w:abstractNumId w:val="31"/>
  </w:num>
  <w:num w:numId="36">
    <w:abstractNumId w:val="30"/>
  </w:num>
  <w:num w:numId="37">
    <w:abstractNumId w:val="43"/>
  </w:num>
  <w:num w:numId="38">
    <w:abstractNumId w:val="32"/>
  </w:num>
  <w:num w:numId="39">
    <w:abstractNumId w:val="41"/>
  </w:num>
  <w:num w:numId="40">
    <w:abstractNumId w:val="57"/>
  </w:num>
  <w:num w:numId="41">
    <w:abstractNumId w:val="14"/>
  </w:num>
  <w:num w:numId="42">
    <w:abstractNumId w:val="13"/>
  </w:num>
  <w:num w:numId="43">
    <w:abstractNumId w:val="50"/>
  </w:num>
  <w:num w:numId="44">
    <w:abstractNumId w:val="37"/>
  </w:num>
  <w:num w:numId="45">
    <w:abstractNumId w:val="34"/>
  </w:num>
  <w:num w:numId="46">
    <w:abstractNumId w:val="35"/>
  </w:num>
  <w:num w:numId="47">
    <w:abstractNumId w:val="36"/>
  </w:num>
  <w:num w:numId="48">
    <w:abstractNumId w:val="46"/>
  </w:num>
  <w:num w:numId="49">
    <w:abstractNumId w:val="38"/>
  </w:num>
  <w:num w:numId="50">
    <w:abstractNumId w:val="10"/>
  </w:num>
  <w:num w:numId="51">
    <w:abstractNumId w:val="29"/>
  </w:num>
  <w:num w:numId="52">
    <w:abstractNumId w:val="2"/>
  </w:num>
  <w:num w:numId="53">
    <w:abstractNumId w:val="33"/>
  </w:num>
  <w:num w:numId="54">
    <w:abstractNumId w:val="15"/>
  </w:num>
  <w:num w:numId="55">
    <w:abstractNumId w:val="1"/>
  </w:num>
  <w:num w:numId="56">
    <w:abstractNumId w:val="54"/>
  </w:num>
  <w:num w:numId="57">
    <w:abstractNumId w:val="51"/>
  </w:num>
  <w:num w:numId="58">
    <w:abstractNumId w:val="25"/>
  </w:num>
  <w:num w:numId="59">
    <w:abstractNumId w:val="8"/>
  </w:num>
  <w:num w:numId="60">
    <w:abstractNumId w:val="22"/>
  </w:num>
  <w:num w:numId="61">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9F"/>
    <w:rsid w:val="00002BE6"/>
    <w:rsid w:val="00037500"/>
    <w:rsid w:val="000446AD"/>
    <w:rsid w:val="000A4FB3"/>
    <w:rsid w:val="000C5792"/>
    <w:rsid w:val="000D6DCE"/>
    <w:rsid w:val="000F5D07"/>
    <w:rsid w:val="000F69E1"/>
    <w:rsid w:val="001138D5"/>
    <w:rsid w:val="00122897"/>
    <w:rsid w:val="001266F6"/>
    <w:rsid w:val="001405F9"/>
    <w:rsid w:val="00143117"/>
    <w:rsid w:val="00147F2C"/>
    <w:rsid w:val="00151EB9"/>
    <w:rsid w:val="00160536"/>
    <w:rsid w:val="00161C95"/>
    <w:rsid w:val="001726BE"/>
    <w:rsid w:val="00175EDB"/>
    <w:rsid w:val="0018373F"/>
    <w:rsid w:val="00196733"/>
    <w:rsid w:val="001A27EF"/>
    <w:rsid w:val="001B3014"/>
    <w:rsid w:val="001B425D"/>
    <w:rsid w:val="001B496E"/>
    <w:rsid w:val="001C3BD9"/>
    <w:rsid w:val="001C720B"/>
    <w:rsid w:val="001F02B0"/>
    <w:rsid w:val="001F5D15"/>
    <w:rsid w:val="0020003D"/>
    <w:rsid w:val="002013D7"/>
    <w:rsid w:val="00210C91"/>
    <w:rsid w:val="002117E6"/>
    <w:rsid w:val="002125BB"/>
    <w:rsid w:val="00212908"/>
    <w:rsid w:val="00232293"/>
    <w:rsid w:val="0023277E"/>
    <w:rsid w:val="0023318A"/>
    <w:rsid w:val="002717A8"/>
    <w:rsid w:val="0027636C"/>
    <w:rsid w:val="0028133E"/>
    <w:rsid w:val="002865F2"/>
    <w:rsid w:val="002A3170"/>
    <w:rsid w:val="002A6BFE"/>
    <w:rsid w:val="002B1ACF"/>
    <w:rsid w:val="002E3A77"/>
    <w:rsid w:val="002F0A67"/>
    <w:rsid w:val="003005A0"/>
    <w:rsid w:val="00307C2F"/>
    <w:rsid w:val="00346434"/>
    <w:rsid w:val="003717C3"/>
    <w:rsid w:val="00372FE0"/>
    <w:rsid w:val="00373028"/>
    <w:rsid w:val="00396726"/>
    <w:rsid w:val="003A0D9A"/>
    <w:rsid w:val="003A5786"/>
    <w:rsid w:val="003B1BDC"/>
    <w:rsid w:val="003C1B46"/>
    <w:rsid w:val="003E0D37"/>
    <w:rsid w:val="003F146E"/>
    <w:rsid w:val="003F2235"/>
    <w:rsid w:val="003F3A88"/>
    <w:rsid w:val="00402CB1"/>
    <w:rsid w:val="0040638A"/>
    <w:rsid w:val="00425FFE"/>
    <w:rsid w:val="00433BE9"/>
    <w:rsid w:val="00475041"/>
    <w:rsid w:val="004933D7"/>
    <w:rsid w:val="004A18B8"/>
    <w:rsid w:val="004A2D3C"/>
    <w:rsid w:val="004A3A84"/>
    <w:rsid w:val="004B4F26"/>
    <w:rsid w:val="004D057D"/>
    <w:rsid w:val="00507CCA"/>
    <w:rsid w:val="0051592F"/>
    <w:rsid w:val="00515B7F"/>
    <w:rsid w:val="005200EC"/>
    <w:rsid w:val="00526FCA"/>
    <w:rsid w:val="00531F31"/>
    <w:rsid w:val="0054053B"/>
    <w:rsid w:val="00547521"/>
    <w:rsid w:val="0056571D"/>
    <w:rsid w:val="00583F3D"/>
    <w:rsid w:val="00592F6E"/>
    <w:rsid w:val="005B0B82"/>
    <w:rsid w:val="005B2132"/>
    <w:rsid w:val="005B7617"/>
    <w:rsid w:val="005C1C71"/>
    <w:rsid w:val="005D354B"/>
    <w:rsid w:val="005E27A5"/>
    <w:rsid w:val="005F1318"/>
    <w:rsid w:val="005F5CE5"/>
    <w:rsid w:val="005F6516"/>
    <w:rsid w:val="006233F8"/>
    <w:rsid w:val="00635F19"/>
    <w:rsid w:val="00636C8A"/>
    <w:rsid w:val="0066360A"/>
    <w:rsid w:val="006803B5"/>
    <w:rsid w:val="00680D3C"/>
    <w:rsid w:val="00683FE5"/>
    <w:rsid w:val="00686701"/>
    <w:rsid w:val="006914AF"/>
    <w:rsid w:val="006B078B"/>
    <w:rsid w:val="006B6105"/>
    <w:rsid w:val="006C77BA"/>
    <w:rsid w:val="006D3AD0"/>
    <w:rsid w:val="006D7C25"/>
    <w:rsid w:val="006E2AEC"/>
    <w:rsid w:val="0070212E"/>
    <w:rsid w:val="00713324"/>
    <w:rsid w:val="00723E5B"/>
    <w:rsid w:val="00747FDB"/>
    <w:rsid w:val="00763D81"/>
    <w:rsid w:val="007A076C"/>
    <w:rsid w:val="007D5C9D"/>
    <w:rsid w:val="007D696C"/>
    <w:rsid w:val="007E065C"/>
    <w:rsid w:val="007F1B53"/>
    <w:rsid w:val="00804ECF"/>
    <w:rsid w:val="008108C0"/>
    <w:rsid w:val="00826587"/>
    <w:rsid w:val="008269E4"/>
    <w:rsid w:val="0083075B"/>
    <w:rsid w:val="00840414"/>
    <w:rsid w:val="00843820"/>
    <w:rsid w:val="00857A4F"/>
    <w:rsid w:val="00861BD7"/>
    <w:rsid w:val="00880817"/>
    <w:rsid w:val="0088167F"/>
    <w:rsid w:val="00881EBE"/>
    <w:rsid w:val="00891D18"/>
    <w:rsid w:val="008B0A58"/>
    <w:rsid w:val="008D04CA"/>
    <w:rsid w:val="00902B20"/>
    <w:rsid w:val="00916979"/>
    <w:rsid w:val="0092458E"/>
    <w:rsid w:val="00941B70"/>
    <w:rsid w:val="0095514C"/>
    <w:rsid w:val="00961851"/>
    <w:rsid w:val="0096185C"/>
    <w:rsid w:val="0098195A"/>
    <w:rsid w:val="00984E87"/>
    <w:rsid w:val="00987BEE"/>
    <w:rsid w:val="0099739C"/>
    <w:rsid w:val="009B66AD"/>
    <w:rsid w:val="009B79C7"/>
    <w:rsid w:val="009C0980"/>
    <w:rsid w:val="009D146A"/>
    <w:rsid w:val="009E04BC"/>
    <w:rsid w:val="009E114E"/>
    <w:rsid w:val="00A0436F"/>
    <w:rsid w:val="00A163E5"/>
    <w:rsid w:val="00A21164"/>
    <w:rsid w:val="00A24F3A"/>
    <w:rsid w:val="00A271F3"/>
    <w:rsid w:val="00A32AB9"/>
    <w:rsid w:val="00A37C0A"/>
    <w:rsid w:val="00A66A79"/>
    <w:rsid w:val="00A67DD5"/>
    <w:rsid w:val="00A76AA1"/>
    <w:rsid w:val="00A95713"/>
    <w:rsid w:val="00AA13AC"/>
    <w:rsid w:val="00AB23E0"/>
    <w:rsid w:val="00AB2DF6"/>
    <w:rsid w:val="00AB6CC4"/>
    <w:rsid w:val="00AC3568"/>
    <w:rsid w:val="00AD7ADB"/>
    <w:rsid w:val="00AD7E75"/>
    <w:rsid w:val="00AE4D5C"/>
    <w:rsid w:val="00AE578A"/>
    <w:rsid w:val="00AF01AE"/>
    <w:rsid w:val="00AF551B"/>
    <w:rsid w:val="00B01852"/>
    <w:rsid w:val="00B0400E"/>
    <w:rsid w:val="00B0609B"/>
    <w:rsid w:val="00B15946"/>
    <w:rsid w:val="00B25B85"/>
    <w:rsid w:val="00B30A86"/>
    <w:rsid w:val="00B47A03"/>
    <w:rsid w:val="00B74C72"/>
    <w:rsid w:val="00BB37AE"/>
    <w:rsid w:val="00BB5E97"/>
    <w:rsid w:val="00BC01BC"/>
    <w:rsid w:val="00BF3D12"/>
    <w:rsid w:val="00C05DF4"/>
    <w:rsid w:val="00C16EC3"/>
    <w:rsid w:val="00C32F37"/>
    <w:rsid w:val="00C33366"/>
    <w:rsid w:val="00C45804"/>
    <w:rsid w:val="00C512B9"/>
    <w:rsid w:val="00C5601D"/>
    <w:rsid w:val="00C71608"/>
    <w:rsid w:val="00C739AF"/>
    <w:rsid w:val="00C73EB5"/>
    <w:rsid w:val="00C757F1"/>
    <w:rsid w:val="00C96ABB"/>
    <w:rsid w:val="00CA20C9"/>
    <w:rsid w:val="00CA2631"/>
    <w:rsid w:val="00CB7690"/>
    <w:rsid w:val="00CF6453"/>
    <w:rsid w:val="00D0543F"/>
    <w:rsid w:val="00D1428E"/>
    <w:rsid w:val="00D1743A"/>
    <w:rsid w:val="00D233E3"/>
    <w:rsid w:val="00D25E6E"/>
    <w:rsid w:val="00D31ACC"/>
    <w:rsid w:val="00D54B7E"/>
    <w:rsid w:val="00D5587C"/>
    <w:rsid w:val="00D55BEC"/>
    <w:rsid w:val="00D67F8C"/>
    <w:rsid w:val="00D92B2B"/>
    <w:rsid w:val="00DA1EBC"/>
    <w:rsid w:val="00DC1D00"/>
    <w:rsid w:val="00DE5F24"/>
    <w:rsid w:val="00DF6C9F"/>
    <w:rsid w:val="00E07846"/>
    <w:rsid w:val="00E3651E"/>
    <w:rsid w:val="00E42177"/>
    <w:rsid w:val="00E51384"/>
    <w:rsid w:val="00E61311"/>
    <w:rsid w:val="00E63284"/>
    <w:rsid w:val="00E67FD3"/>
    <w:rsid w:val="00E810AC"/>
    <w:rsid w:val="00E83F65"/>
    <w:rsid w:val="00E844FB"/>
    <w:rsid w:val="00E90215"/>
    <w:rsid w:val="00EE1423"/>
    <w:rsid w:val="00EF5DC0"/>
    <w:rsid w:val="00F02BF4"/>
    <w:rsid w:val="00F1545E"/>
    <w:rsid w:val="00F224BA"/>
    <w:rsid w:val="00F3756A"/>
    <w:rsid w:val="00F43320"/>
    <w:rsid w:val="00F47697"/>
    <w:rsid w:val="00F52DFA"/>
    <w:rsid w:val="00F55359"/>
    <w:rsid w:val="00F65696"/>
    <w:rsid w:val="00F90F9C"/>
    <w:rsid w:val="00F92CDE"/>
    <w:rsid w:val="00F969BE"/>
    <w:rsid w:val="00F97D31"/>
    <w:rsid w:val="00FA0BAF"/>
    <w:rsid w:val="00FA38C4"/>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CC8EB"/>
  <w15:chartTrackingRefBased/>
  <w15:docId w15:val="{BF7895CF-FACC-49DB-A34D-7465109C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concuadrcula">
    <w:name w:val="Table Grid"/>
    <w:basedOn w:val="Tablanormal"/>
    <w:uiPriority w:val="39"/>
    <w:rsid w:val="00916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9169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63</TotalTime>
  <Pages>1</Pages>
  <Words>4723</Words>
  <Characters>25981</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60</cp:revision>
  <cp:lastPrinted>2026-03-14T16:14:00Z</cp:lastPrinted>
  <dcterms:created xsi:type="dcterms:W3CDTF">2025-03-03T01:28:00Z</dcterms:created>
  <dcterms:modified xsi:type="dcterms:W3CDTF">2026-03-14T16:14:00Z</dcterms:modified>
</cp:coreProperties>
</file>
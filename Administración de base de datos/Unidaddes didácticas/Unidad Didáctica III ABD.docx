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9EBA4" w14:textId="77777777" w:rsidR="00F43320" w:rsidRDefault="00B0400E">
      <w:r>
        <w:rPr>
          <w:noProof/>
        </w:rPr>
        <w:drawing>
          <wp:anchor distT="0" distB="0" distL="114300" distR="114300" simplePos="0" relativeHeight="251637760" behindDoc="0" locked="0" layoutInCell="1" allowOverlap="1" wp14:anchorId="418DF309" wp14:editId="2DECED79">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BDBB" w14:textId="77777777" w:rsidR="00F43320" w:rsidRDefault="00F43320"/>
    <w:p w14:paraId="49288FE4" w14:textId="77777777" w:rsidR="00F43320" w:rsidRDefault="00F43320"/>
    <w:p w14:paraId="3424F951" w14:textId="77777777" w:rsidR="00F43320" w:rsidRDefault="00F43320"/>
    <w:p w14:paraId="097D69F4" w14:textId="77777777" w:rsidR="00F43320" w:rsidRDefault="00F43320"/>
    <w:p w14:paraId="2B565ABB" w14:textId="77777777" w:rsidR="00F43320" w:rsidRDefault="00F43320"/>
    <w:p w14:paraId="2AE38E67" w14:textId="77777777" w:rsidR="00F43320" w:rsidRDefault="00F43320"/>
    <w:p w14:paraId="76DAD06B" w14:textId="77777777" w:rsidR="00F43320" w:rsidRDefault="00F43320"/>
    <w:p w14:paraId="437A9241" w14:textId="77777777" w:rsidR="00F43320" w:rsidRDefault="00F43320"/>
    <w:p w14:paraId="5049AB58" w14:textId="77777777" w:rsidR="00F43320" w:rsidRDefault="006D7C25">
      <w:r>
        <w:rPr>
          <w:noProof/>
        </w:rPr>
        <mc:AlternateContent>
          <mc:Choice Requires="wps">
            <w:drawing>
              <wp:anchor distT="0" distB="0" distL="114300" distR="114300" simplePos="0" relativeHeight="251639808" behindDoc="1" locked="0" layoutInCell="1" allowOverlap="1" wp14:anchorId="1B25272D" wp14:editId="7B5CAB8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25272D"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3F1FBE" w14:textId="77777777" w:rsidR="00F43320" w:rsidRDefault="00F43320"/>
    <w:p w14:paraId="51B18E85" w14:textId="77777777" w:rsidR="00F43320" w:rsidRDefault="00F43320"/>
    <w:p w14:paraId="23B55DA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D2C82FA" wp14:editId="1FA98844">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D02AF5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FD5D71B" w14:textId="77777777" w:rsidR="00F43320" w:rsidRDefault="003E0D37">
      <w:r>
        <w:rPr>
          <w:noProof/>
        </w:rPr>
        <mc:AlternateContent>
          <mc:Choice Requires="wps">
            <w:drawing>
              <wp:anchor distT="0" distB="0" distL="114300" distR="114300" simplePos="0" relativeHeight="251640832" behindDoc="0" locked="0" layoutInCell="1" allowOverlap="1" wp14:anchorId="45DD4B34" wp14:editId="559AF41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DA1D4" w14:textId="23388CED" w:rsidR="00F43320" w:rsidRPr="005E6C17" w:rsidRDefault="00D25E6E" w:rsidP="00EF5DC0">
                            <w:pPr>
                              <w:jc w:val="right"/>
                              <w:rPr>
                                <w:rFonts w:ascii="EleganTech™" w:hAnsi="EleganTech™"/>
                                <w:b/>
                                <w:color w:val="404040"/>
                                <w:sz w:val="54"/>
                                <w:szCs w:val="56"/>
                              </w:rPr>
                            </w:pPr>
                            <w:r w:rsidRPr="00D25E6E">
                              <w:rPr>
                                <w:rFonts w:cs="Calibri"/>
                                <w:b/>
                                <w:color w:val="000000"/>
                                <w:sz w:val="48"/>
                                <w:szCs w:val="52"/>
                                <w:lang w:eastAsia="es-NI"/>
                              </w:rPr>
                              <w:t>Seguridad y Autorización</w:t>
                            </w:r>
                            <w:r w:rsidR="00F43320">
                              <w:rPr>
                                <w:rFonts w:cs="Calibri"/>
                                <w:b/>
                                <w:color w:val="000000"/>
                                <w:sz w:val="48"/>
                                <w:szCs w:val="52"/>
                                <w:lang w:eastAsia="es-NI"/>
                              </w:rPr>
                              <w:t xml:space="preserve">, Unidad </w:t>
                            </w:r>
                            <w:r w:rsidR="00210C91">
                              <w:rPr>
                                <w:rFonts w:cs="Calibri"/>
                                <w:b/>
                                <w:color w:val="000000"/>
                                <w:sz w:val="48"/>
                                <w:szCs w:val="52"/>
                                <w:lang w:eastAsia="es-NI"/>
                              </w:rPr>
                              <w:t>I</w:t>
                            </w:r>
                            <w:r w:rsidR="00EB7168">
                              <w:rPr>
                                <w:rFonts w:cs="Calibri"/>
                                <w:b/>
                                <w:color w:val="000000"/>
                                <w:sz w:val="48"/>
                                <w:szCs w:val="52"/>
                                <w:lang w:eastAsia="es-NI"/>
                              </w:rPr>
                              <w:t>I</w:t>
                            </w:r>
                            <w:r w:rsidR="007E065C">
                              <w:rPr>
                                <w:rFonts w:cs="Calibri"/>
                                <w:b/>
                                <w:color w:val="000000"/>
                                <w:sz w:val="48"/>
                                <w:szCs w:val="52"/>
                                <w:lang w:eastAsia="es-NI"/>
                              </w:rPr>
                              <w:t>I</w:t>
                            </w:r>
                          </w:p>
                          <w:p w14:paraId="21960B2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D4B34"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0DDA1D4" w14:textId="23388CED" w:rsidR="00F43320" w:rsidRPr="005E6C17" w:rsidRDefault="00D25E6E" w:rsidP="00EF5DC0">
                      <w:pPr>
                        <w:jc w:val="right"/>
                        <w:rPr>
                          <w:rFonts w:ascii="EleganTech™" w:hAnsi="EleganTech™"/>
                          <w:b/>
                          <w:color w:val="404040"/>
                          <w:sz w:val="54"/>
                          <w:szCs w:val="56"/>
                        </w:rPr>
                      </w:pPr>
                      <w:r w:rsidRPr="00D25E6E">
                        <w:rPr>
                          <w:rFonts w:cs="Calibri"/>
                          <w:b/>
                          <w:color w:val="000000"/>
                          <w:sz w:val="48"/>
                          <w:szCs w:val="52"/>
                          <w:lang w:eastAsia="es-NI"/>
                        </w:rPr>
                        <w:t>Seguridad y Autorización</w:t>
                      </w:r>
                      <w:r w:rsidR="00F43320">
                        <w:rPr>
                          <w:rFonts w:cs="Calibri"/>
                          <w:b/>
                          <w:color w:val="000000"/>
                          <w:sz w:val="48"/>
                          <w:szCs w:val="52"/>
                          <w:lang w:eastAsia="es-NI"/>
                        </w:rPr>
                        <w:t xml:space="preserve">, Unidad </w:t>
                      </w:r>
                      <w:r w:rsidR="00210C91">
                        <w:rPr>
                          <w:rFonts w:cs="Calibri"/>
                          <w:b/>
                          <w:color w:val="000000"/>
                          <w:sz w:val="48"/>
                          <w:szCs w:val="52"/>
                          <w:lang w:eastAsia="es-NI"/>
                        </w:rPr>
                        <w:t>I</w:t>
                      </w:r>
                      <w:r w:rsidR="00EB7168">
                        <w:rPr>
                          <w:rFonts w:cs="Calibri"/>
                          <w:b/>
                          <w:color w:val="000000"/>
                          <w:sz w:val="48"/>
                          <w:szCs w:val="52"/>
                          <w:lang w:eastAsia="es-NI"/>
                        </w:rPr>
                        <w:t>I</w:t>
                      </w:r>
                      <w:r w:rsidR="007E065C">
                        <w:rPr>
                          <w:rFonts w:cs="Calibri"/>
                          <w:b/>
                          <w:color w:val="000000"/>
                          <w:sz w:val="48"/>
                          <w:szCs w:val="52"/>
                          <w:lang w:eastAsia="es-NI"/>
                        </w:rPr>
                        <w:t>I</w:t>
                      </w:r>
                    </w:p>
                    <w:p w14:paraId="21960B26" w14:textId="77777777" w:rsidR="00F43320" w:rsidRDefault="00F43320" w:rsidP="00F43320">
                      <w:pPr>
                        <w:jc w:val="right"/>
                      </w:pPr>
                    </w:p>
                  </w:txbxContent>
                </v:textbox>
              </v:shape>
            </w:pict>
          </mc:Fallback>
        </mc:AlternateContent>
      </w:r>
    </w:p>
    <w:p w14:paraId="49AA1D0C" w14:textId="77777777" w:rsidR="00F43320" w:rsidRDefault="00F43320"/>
    <w:p w14:paraId="1E29211D" w14:textId="77777777" w:rsidR="005B0B82" w:rsidRDefault="005B0B82"/>
    <w:p w14:paraId="2AE82184" w14:textId="77777777" w:rsidR="005B0B82" w:rsidRDefault="005B0B82"/>
    <w:p w14:paraId="265A7F79" w14:textId="77777777" w:rsidR="005B0B82" w:rsidRDefault="005B0B82"/>
    <w:p w14:paraId="78D91979" w14:textId="77777777" w:rsidR="005B0B82" w:rsidRDefault="005B0B82"/>
    <w:p w14:paraId="3BB332F7" w14:textId="77777777" w:rsidR="005B0B82" w:rsidRDefault="005B0B82"/>
    <w:p w14:paraId="64B6F8E2" w14:textId="77777777" w:rsidR="005B0B82" w:rsidRDefault="005B0B82"/>
    <w:p w14:paraId="5A76D70F" w14:textId="77777777" w:rsidR="005B0B82" w:rsidRDefault="005B0B82"/>
    <w:p w14:paraId="1C2535F0" w14:textId="77777777" w:rsidR="005B0B82" w:rsidRDefault="005B0B82"/>
    <w:p w14:paraId="5A9309B5" w14:textId="77777777" w:rsidR="005B0B82" w:rsidRDefault="005B0B82"/>
    <w:p w14:paraId="55E85692" w14:textId="77777777" w:rsidR="005B0B82" w:rsidRDefault="005B0B82"/>
    <w:p w14:paraId="4D4DF581" w14:textId="77777777" w:rsidR="005B0B82" w:rsidRDefault="005B0B82"/>
    <w:p w14:paraId="42D0473B" w14:textId="77777777" w:rsidR="00636C8A" w:rsidRDefault="00636C8A"/>
    <w:p w14:paraId="4B497574" w14:textId="77777777" w:rsidR="00A66A79" w:rsidRDefault="00A66A79">
      <w:pPr>
        <w:sectPr w:rsidR="00A66A79" w:rsidSect="00636C8A">
          <w:pgSz w:w="12240" w:h="15840"/>
          <w:pgMar w:top="1418" w:right="1701" w:bottom="1418" w:left="1701" w:header="709" w:footer="709" w:gutter="0"/>
          <w:cols w:space="708"/>
          <w:docGrid w:linePitch="360"/>
        </w:sectPr>
      </w:pPr>
    </w:p>
    <w:p w14:paraId="5C2BC6D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491F26A" wp14:editId="5E0D95D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FDD35" w14:textId="77777777" w:rsidR="0070212E" w:rsidRPr="00D904A7" w:rsidRDefault="0070212E" w:rsidP="0070212E">
                              <w:pPr>
                                <w:pStyle w:val="Ttulo1"/>
                              </w:pPr>
                              <w:bookmarkStart w:id="0" w:name="_Toc160547533"/>
                              <w:bookmarkStart w:id="1" w:name="_Toc191836227"/>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91F26A"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74FDD35" w14:textId="77777777" w:rsidR="0070212E" w:rsidRPr="00D904A7" w:rsidRDefault="0070212E" w:rsidP="0070212E">
                        <w:pPr>
                          <w:pStyle w:val="Ttulo1"/>
                        </w:pPr>
                        <w:bookmarkStart w:id="2" w:name="_Toc160547533"/>
                        <w:bookmarkStart w:id="3" w:name="_Toc191836227"/>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67929C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44D68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8E65F45" w14:textId="77777777" w:rsidR="00843820" w:rsidRPr="004A18B8" w:rsidRDefault="00843820" w:rsidP="00843820">
          <w:pPr>
            <w:rPr>
              <w:rFonts w:cs="Tahoma"/>
              <w:szCs w:val="24"/>
              <w:lang w:val="es-ES" w:eastAsia="es-NI"/>
            </w:rPr>
          </w:pPr>
        </w:p>
        <w:p w14:paraId="0E5DD490" w14:textId="5B0F8EE5" w:rsidR="001266F6"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36227" w:history="1">
            <w:r w:rsidR="001266F6" w:rsidRPr="002D5102">
              <w:rPr>
                <w:rStyle w:val="Hipervnculo"/>
                <w:noProof/>
              </w:rPr>
              <w:t>Índice de Contenido</w:t>
            </w:r>
            <w:r w:rsidR="001266F6">
              <w:rPr>
                <w:noProof/>
                <w:webHidden/>
              </w:rPr>
              <w:tab/>
            </w:r>
            <w:r w:rsidR="001266F6">
              <w:rPr>
                <w:noProof/>
                <w:webHidden/>
              </w:rPr>
              <w:fldChar w:fldCharType="begin"/>
            </w:r>
            <w:r w:rsidR="001266F6">
              <w:rPr>
                <w:noProof/>
                <w:webHidden/>
              </w:rPr>
              <w:instrText xml:space="preserve"> PAGEREF _Toc191836227 \h </w:instrText>
            </w:r>
            <w:r w:rsidR="001266F6">
              <w:rPr>
                <w:noProof/>
                <w:webHidden/>
              </w:rPr>
            </w:r>
            <w:r w:rsidR="001266F6">
              <w:rPr>
                <w:noProof/>
                <w:webHidden/>
              </w:rPr>
              <w:fldChar w:fldCharType="separate"/>
            </w:r>
            <w:r w:rsidR="0017084E">
              <w:rPr>
                <w:noProof/>
                <w:webHidden/>
              </w:rPr>
              <w:t>2</w:t>
            </w:r>
            <w:r w:rsidR="001266F6">
              <w:rPr>
                <w:noProof/>
                <w:webHidden/>
              </w:rPr>
              <w:fldChar w:fldCharType="end"/>
            </w:r>
          </w:hyperlink>
        </w:p>
        <w:p w14:paraId="40B03F20" w14:textId="12C892AF" w:rsidR="001266F6" w:rsidRDefault="007E62AA">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228" w:history="1">
            <w:r w:rsidR="001266F6" w:rsidRPr="002D5102">
              <w:rPr>
                <w:rStyle w:val="Hipervnculo"/>
                <w:noProof/>
              </w:rPr>
              <w:t>Introducción</w:t>
            </w:r>
            <w:r w:rsidR="001266F6">
              <w:rPr>
                <w:noProof/>
                <w:webHidden/>
              </w:rPr>
              <w:tab/>
            </w:r>
            <w:r w:rsidR="001266F6">
              <w:rPr>
                <w:noProof/>
                <w:webHidden/>
              </w:rPr>
              <w:fldChar w:fldCharType="begin"/>
            </w:r>
            <w:r w:rsidR="001266F6">
              <w:rPr>
                <w:noProof/>
                <w:webHidden/>
              </w:rPr>
              <w:instrText xml:space="preserve"> PAGEREF _Toc191836228 \h </w:instrText>
            </w:r>
            <w:r w:rsidR="001266F6">
              <w:rPr>
                <w:noProof/>
                <w:webHidden/>
              </w:rPr>
            </w:r>
            <w:r w:rsidR="001266F6">
              <w:rPr>
                <w:noProof/>
                <w:webHidden/>
              </w:rPr>
              <w:fldChar w:fldCharType="separate"/>
            </w:r>
            <w:r w:rsidR="0017084E">
              <w:rPr>
                <w:noProof/>
                <w:webHidden/>
              </w:rPr>
              <w:t>3</w:t>
            </w:r>
            <w:r w:rsidR="001266F6">
              <w:rPr>
                <w:noProof/>
                <w:webHidden/>
              </w:rPr>
              <w:fldChar w:fldCharType="end"/>
            </w:r>
          </w:hyperlink>
        </w:p>
        <w:p w14:paraId="44728BE9" w14:textId="034BE0E1" w:rsidR="001266F6" w:rsidRDefault="007E62AA">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229" w:history="1">
            <w:r w:rsidR="001266F6" w:rsidRPr="002D5102">
              <w:rPr>
                <w:rStyle w:val="Hipervnculo"/>
                <w:noProof/>
              </w:rPr>
              <w:t>Desarrollo de Contenidos</w:t>
            </w:r>
            <w:r w:rsidR="001266F6">
              <w:rPr>
                <w:noProof/>
                <w:webHidden/>
              </w:rPr>
              <w:tab/>
            </w:r>
            <w:r w:rsidR="001266F6">
              <w:rPr>
                <w:noProof/>
                <w:webHidden/>
              </w:rPr>
              <w:fldChar w:fldCharType="begin"/>
            </w:r>
            <w:r w:rsidR="001266F6">
              <w:rPr>
                <w:noProof/>
                <w:webHidden/>
              </w:rPr>
              <w:instrText xml:space="preserve"> PAGEREF _Toc191836229 \h </w:instrText>
            </w:r>
            <w:r w:rsidR="001266F6">
              <w:rPr>
                <w:noProof/>
                <w:webHidden/>
              </w:rPr>
            </w:r>
            <w:r w:rsidR="001266F6">
              <w:rPr>
                <w:noProof/>
                <w:webHidden/>
              </w:rPr>
              <w:fldChar w:fldCharType="separate"/>
            </w:r>
            <w:r w:rsidR="0017084E">
              <w:rPr>
                <w:noProof/>
                <w:webHidden/>
              </w:rPr>
              <w:t>4</w:t>
            </w:r>
            <w:r w:rsidR="001266F6">
              <w:rPr>
                <w:noProof/>
                <w:webHidden/>
              </w:rPr>
              <w:fldChar w:fldCharType="end"/>
            </w:r>
          </w:hyperlink>
        </w:p>
        <w:p w14:paraId="796E48F3" w14:textId="17B026B6" w:rsidR="001266F6" w:rsidRDefault="007E62AA">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230" w:history="1">
            <w:r w:rsidR="001266F6" w:rsidRPr="002D5102">
              <w:rPr>
                <w:rStyle w:val="Hipervnculo"/>
                <w:noProof/>
              </w:rPr>
              <w:t>Perfiles</w:t>
            </w:r>
            <w:r w:rsidR="001266F6">
              <w:rPr>
                <w:noProof/>
                <w:webHidden/>
              </w:rPr>
              <w:tab/>
            </w:r>
            <w:r w:rsidR="001266F6">
              <w:rPr>
                <w:noProof/>
                <w:webHidden/>
              </w:rPr>
              <w:fldChar w:fldCharType="begin"/>
            </w:r>
            <w:r w:rsidR="001266F6">
              <w:rPr>
                <w:noProof/>
                <w:webHidden/>
              </w:rPr>
              <w:instrText xml:space="preserve"> PAGEREF _Toc191836230 \h </w:instrText>
            </w:r>
            <w:r w:rsidR="001266F6">
              <w:rPr>
                <w:noProof/>
                <w:webHidden/>
              </w:rPr>
            </w:r>
            <w:r w:rsidR="001266F6">
              <w:rPr>
                <w:noProof/>
                <w:webHidden/>
              </w:rPr>
              <w:fldChar w:fldCharType="separate"/>
            </w:r>
            <w:r w:rsidR="0017084E">
              <w:rPr>
                <w:noProof/>
                <w:webHidden/>
              </w:rPr>
              <w:t>4</w:t>
            </w:r>
            <w:r w:rsidR="001266F6">
              <w:rPr>
                <w:noProof/>
                <w:webHidden/>
              </w:rPr>
              <w:fldChar w:fldCharType="end"/>
            </w:r>
          </w:hyperlink>
        </w:p>
        <w:p w14:paraId="16F19448" w14:textId="6A3F5E41" w:rsidR="001266F6" w:rsidRDefault="007E62AA">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231" w:history="1">
            <w:r w:rsidR="001266F6" w:rsidRPr="002D5102">
              <w:rPr>
                <w:rStyle w:val="Hipervnculo"/>
                <w:noProof/>
              </w:rPr>
              <w:t>Asignación de logins para usuarios y roles</w:t>
            </w:r>
            <w:r w:rsidR="001266F6">
              <w:rPr>
                <w:noProof/>
                <w:webHidden/>
              </w:rPr>
              <w:tab/>
            </w:r>
            <w:r w:rsidR="001266F6">
              <w:rPr>
                <w:noProof/>
                <w:webHidden/>
              </w:rPr>
              <w:fldChar w:fldCharType="begin"/>
            </w:r>
            <w:r w:rsidR="001266F6">
              <w:rPr>
                <w:noProof/>
                <w:webHidden/>
              </w:rPr>
              <w:instrText xml:space="preserve"> PAGEREF _Toc191836231 \h </w:instrText>
            </w:r>
            <w:r w:rsidR="001266F6">
              <w:rPr>
                <w:noProof/>
                <w:webHidden/>
              </w:rPr>
            </w:r>
            <w:r w:rsidR="001266F6">
              <w:rPr>
                <w:noProof/>
                <w:webHidden/>
              </w:rPr>
              <w:fldChar w:fldCharType="separate"/>
            </w:r>
            <w:r w:rsidR="0017084E">
              <w:rPr>
                <w:noProof/>
                <w:webHidden/>
              </w:rPr>
              <w:t>9</w:t>
            </w:r>
            <w:r w:rsidR="001266F6">
              <w:rPr>
                <w:noProof/>
                <w:webHidden/>
              </w:rPr>
              <w:fldChar w:fldCharType="end"/>
            </w:r>
          </w:hyperlink>
        </w:p>
        <w:p w14:paraId="4CD24753" w14:textId="27140C93" w:rsidR="001266F6" w:rsidRDefault="007E62AA">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232" w:history="1">
            <w:r w:rsidR="001266F6" w:rsidRPr="002D5102">
              <w:rPr>
                <w:rStyle w:val="Hipervnculo"/>
                <w:noProof/>
              </w:rPr>
              <w:t>Asignación de permisos para usuarios y roles</w:t>
            </w:r>
            <w:r w:rsidR="001266F6">
              <w:rPr>
                <w:noProof/>
                <w:webHidden/>
              </w:rPr>
              <w:tab/>
            </w:r>
            <w:r w:rsidR="001266F6">
              <w:rPr>
                <w:noProof/>
                <w:webHidden/>
              </w:rPr>
              <w:fldChar w:fldCharType="begin"/>
            </w:r>
            <w:r w:rsidR="001266F6">
              <w:rPr>
                <w:noProof/>
                <w:webHidden/>
              </w:rPr>
              <w:instrText xml:space="preserve"> PAGEREF _Toc191836232 \h </w:instrText>
            </w:r>
            <w:r w:rsidR="001266F6">
              <w:rPr>
                <w:noProof/>
                <w:webHidden/>
              </w:rPr>
            </w:r>
            <w:r w:rsidR="001266F6">
              <w:rPr>
                <w:noProof/>
                <w:webHidden/>
              </w:rPr>
              <w:fldChar w:fldCharType="separate"/>
            </w:r>
            <w:r w:rsidR="0017084E">
              <w:rPr>
                <w:noProof/>
                <w:webHidden/>
              </w:rPr>
              <w:t>13</w:t>
            </w:r>
            <w:r w:rsidR="001266F6">
              <w:rPr>
                <w:noProof/>
                <w:webHidden/>
              </w:rPr>
              <w:fldChar w:fldCharType="end"/>
            </w:r>
          </w:hyperlink>
        </w:p>
        <w:p w14:paraId="3A072BB2" w14:textId="134B6A80" w:rsidR="001266F6" w:rsidRDefault="007E62AA">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233" w:history="1">
            <w:r w:rsidR="001266F6" w:rsidRPr="002D5102">
              <w:rPr>
                <w:rStyle w:val="Hipervnculo"/>
                <w:noProof/>
              </w:rPr>
              <w:t>Monitor de rendimiento</w:t>
            </w:r>
            <w:r w:rsidR="001266F6">
              <w:rPr>
                <w:noProof/>
                <w:webHidden/>
              </w:rPr>
              <w:tab/>
            </w:r>
            <w:r w:rsidR="001266F6">
              <w:rPr>
                <w:noProof/>
                <w:webHidden/>
              </w:rPr>
              <w:fldChar w:fldCharType="begin"/>
            </w:r>
            <w:r w:rsidR="001266F6">
              <w:rPr>
                <w:noProof/>
                <w:webHidden/>
              </w:rPr>
              <w:instrText xml:space="preserve"> PAGEREF _Toc191836233 \h </w:instrText>
            </w:r>
            <w:r w:rsidR="001266F6">
              <w:rPr>
                <w:noProof/>
                <w:webHidden/>
              </w:rPr>
            </w:r>
            <w:r w:rsidR="001266F6">
              <w:rPr>
                <w:noProof/>
                <w:webHidden/>
              </w:rPr>
              <w:fldChar w:fldCharType="separate"/>
            </w:r>
            <w:r w:rsidR="0017084E">
              <w:rPr>
                <w:noProof/>
                <w:webHidden/>
              </w:rPr>
              <w:t>19</w:t>
            </w:r>
            <w:r w:rsidR="001266F6">
              <w:rPr>
                <w:noProof/>
                <w:webHidden/>
              </w:rPr>
              <w:fldChar w:fldCharType="end"/>
            </w:r>
          </w:hyperlink>
        </w:p>
        <w:p w14:paraId="40241EC3" w14:textId="1CE70580" w:rsidR="001266F6" w:rsidRDefault="007E62AA">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234" w:history="1">
            <w:r w:rsidR="001266F6" w:rsidRPr="002D5102">
              <w:rPr>
                <w:rStyle w:val="Hipervnculo"/>
                <w:noProof/>
              </w:rPr>
              <w:t>Auditoría de servidor</w:t>
            </w:r>
            <w:r w:rsidR="001266F6">
              <w:rPr>
                <w:noProof/>
                <w:webHidden/>
              </w:rPr>
              <w:tab/>
            </w:r>
            <w:r w:rsidR="001266F6">
              <w:rPr>
                <w:noProof/>
                <w:webHidden/>
              </w:rPr>
              <w:fldChar w:fldCharType="begin"/>
            </w:r>
            <w:r w:rsidR="001266F6">
              <w:rPr>
                <w:noProof/>
                <w:webHidden/>
              </w:rPr>
              <w:instrText xml:space="preserve"> PAGEREF _Toc191836234 \h </w:instrText>
            </w:r>
            <w:r w:rsidR="001266F6">
              <w:rPr>
                <w:noProof/>
                <w:webHidden/>
              </w:rPr>
            </w:r>
            <w:r w:rsidR="001266F6">
              <w:rPr>
                <w:noProof/>
                <w:webHidden/>
              </w:rPr>
              <w:fldChar w:fldCharType="separate"/>
            </w:r>
            <w:r w:rsidR="0017084E">
              <w:rPr>
                <w:noProof/>
                <w:webHidden/>
              </w:rPr>
              <w:t>24</w:t>
            </w:r>
            <w:r w:rsidR="001266F6">
              <w:rPr>
                <w:noProof/>
                <w:webHidden/>
              </w:rPr>
              <w:fldChar w:fldCharType="end"/>
            </w:r>
          </w:hyperlink>
        </w:p>
        <w:p w14:paraId="44BCE32D" w14:textId="2E88783E" w:rsidR="001266F6" w:rsidRDefault="007E62AA">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235" w:history="1">
            <w:r w:rsidR="001266F6" w:rsidRPr="002D5102">
              <w:rPr>
                <w:rStyle w:val="Hipervnculo"/>
                <w:noProof/>
              </w:rPr>
              <w:t>Bibliografía y Webgrafía</w:t>
            </w:r>
            <w:r w:rsidR="001266F6">
              <w:rPr>
                <w:noProof/>
                <w:webHidden/>
              </w:rPr>
              <w:tab/>
            </w:r>
            <w:r w:rsidR="001266F6">
              <w:rPr>
                <w:noProof/>
                <w:webHidden/>
              </w:rPr>
              <w:fldChar w:fldCharType="begin"/>
            </w:r>
            <w:r w:rsidR="001266F6">
              <w:rPr>
                <w:noProof/>
                <w:webHidden/>
              </w:rPr>
              <w:instrText xml:space="preserve"> PAGEREF _Toc191836235 \h </w:instrText>
            </w:r>
            <w:r w:rsidR="001266F6">
              <w:rPr>
                <w:noProof/>
                <w:webHidden/>
              </w:rPr>
            </w:r>
            <w:r w:rsidR="001266F6">
              <w:rPr>
                <w:noProof/>
                <w:webHidden/>
              </w:rPr>
              <w:fldChar w:fldCharType="separate"/>
            </w:r>
            <w:r w:rsidR="0017084E">
              <w:rPr>
                <w:noProof/>
                <w:webHidden/>
              </w:rPr>
              <w:t>25</w:t>
            </w:r>
            <w:r w:rsidR="001266F6">
              <w:rPr>
                <w:noProof/>
                <w:webHidden/>
              </w:rPr>
              <w:fldChar w:fldCharType="end"/>
            </w:r>
          </w:hyperlink>
        </w:p>
        <w:p w14:paraId="1D640200" w14:textId="0887A3A6" w:rsidR="001266F6" w:rsidRDefault="007E62AA">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236" w:history="1">
            <w:r w:rsidR="001266F6" w:rsidRPr="002D5102">
              <w:rPr>
                <w:rStyle w:val="Hipervnculo"/>
                <w:noProof/>
              </w:rPr>
              <w:t>Glosario</w:t>
            </w:r>
            <w:r w:rsidR="001266F6">
              <w:rPr>
                <w:noProof/>
                <w:webHidden/>
              </w:rPr>
              <w:tab/>
            </w:r>
            <w:r w:rsidR="001266F6">
              <w:rPr>
                <w:noProof/>
                <w:webHidden/>
              </w:rPr>
              <w:fldChar w:fldCharType="begin"/>
            </w:r>
            <w:r w:rsidR="001266F6">
              <w:rPr>
                <w:noProof/>
                <w:webHidden/>
              </w:rPr>
              <w:instrText xml:space="preserve"> PAGEREF _Toc191836236 \h </w:instrText>
            </w:r>
            <w:r w:rsidR="001266F6">
              <w:rPr>
                <w:noProof/>
                <w:webHidden/>
              </w:rPr>
            </w:r>
            <w:r w:rsidR="001266F6">
              <w:rPr>
                <w:noProof/>
                <w:webHidden/>
              </w:rPr>
              <w:fldChar w:fldCharType="separate"/>
            </w:r>
            <w:r w:rsidR="0017084E">
              <w:rPr>
                <w:noProof/>
                <w:webHidden/>
              </w:rPr>
              <w:t>25</w:t>
            </w:r>
            <w:r w:rsidR="001266F6">
              <w:rPr>
                <w:noProof/>
                <w:webHidden/>
              </w:rPr>
              <w:fldChar w:fldCharType="end"/>
            </w:r>
          </w:hyperlink>
        </w:p>
        <w:p w14:paraId="630D11FD" w14:textId="20AD8CDF" w:rsidR="00843820" w:rsidRDefault="00843820">
          <w:r w:rsidRPr="004A18B8">
            <w:rPr>
              <w:rFonts w:cs="Tahoma"/>
              <w:szCs w:val="24"/>
              <w:lang w:val="es-ES"/>
            </w:rPr>
            <w:fldChar w:fldCharType="end"/>
          </w:r>
        </w:p>
      </w:sdtContent>
    </w:sdt>
    <w:p w14:paraId="0777F3C0" w14:textId="77777777" w:rsidR="00B0609B" w:rsidRPr="008D04CA" w:rsidRDefault="00B0609B" w:rsidP="008D04CA">
      <w:pPr>
        <w:spacing w:line="276" w:lineRule="auto"/>
        <w:rPr>
          <w:bCs/>
        </w:rPr>
      </w:pPr>
    </w:p>
    <w:p w14:paraId="1FCEC240" w14:textId="77777777" w:rsidR="00B0609B" w:rsidRPr="008D04CA" w:rsidRDefault="00B0609B" w:rsidP="008D04CA">
      <w:pPr>
        <w:spacing w:line="276" w:lineRule="auto"/>
        <w:rPr>
          <w:bCs/>
        </w:rPr>
      </w:pPr>
    </w:p>
    <w:p w14:paraId="59FEDF40" w14:textId="77777777" w:rsidR="00B0609B" w:rsidRPr="008D04CA" w:rsidRDefault="00B0609B" w:rsidP="008D04CA">
      <w:pPr>
        <w:spacing w:line="276" w:lineRule="auto"/>
        <w:rPr>
          <w:bCs/>
        </w:rPr>
      </w:pPr>
    </w:p>
    <w:p w14:paraId="21C77777" w14:textId="77777777" w:rsidR="00B0609B" w:rsidRPr="008D04CA" w:rsidRDefault="00B0609B" w:rsidP="008D04CA">
      <w:pPr>
        <w:spacing w:line="276" w:lineRule="auto"/>
        <w:rPr>
          <w:bCs/>
        </w:rPr>
      </w:pPr>
    </w:p>
    <w:p w14:paraId="7C3EC234" w14:textId="77777777" w:rsidR="00B0609B" w:rsidRPr="008D04CA" w:rsidRDefault="00B0609B" w:rsidP="008D04CA">
      <w:pPr>
        <w:spacing w:line="276" w:lineRule="auto"/>
        <w:rPr>
          <w:bCs/>
        </w:rPr>
      </w:pPr>
    </w:p>
    <w:p w14:paraId="0EAD4B04" w14:textId="77777777" w:rsidR="00B0609B" w:rsidRPr="008D04CA" w:rsidRDefault="00B0609B" w:rsidP="008D04CA">
      <w:pPr>
        <w:spacing w:line="276" w:lineRule="auto"/>
        <w:rPr>
          <w:bCs/>
        </w:rPr>
      </w:pPr>
    </w:p>
    <w:p w14:paraId="29239153" w14:textId="77777777" w:rsidR="00B0609B" w:rsidRDefault="00B0609B" w:rsidP="008D04CA">
      <w:pPr>
        <w:spacing w:line="276" w:lineRule="auto"/>
        <w:rPr>
          <w:bCs/>
        </w:rPr>
      </w:pPr>
    </w:p>
    <w:p w14:paraId="0CDD3C57" w14:textId="77777777" w:rsidR="001266F6" w:rsidRDefault="001266F6" w:rsidP="008D04CA">
      <w:pPr>
        <w:spacing w:line="276" w:lineRule="auto"/>
        <w:rPr>
          <w:bCs/>
        </w:rPr>
      </w:pPr>
    </w:p>
    <w:p w14:paraId="05FB3D07" w14:textId="77777777" w:rsidR="001266F6" w:rsidRDefault="001266F6" w:rsidP="008D04CA">
      <w:pPr>
        <w:spacing w:line="276" w:lineRule="auto"/>
        <w:rPr>
          <w:bCs/>
        </w:rPr>
      </w:pPr>
    </w:p>
    <w:p w14:paraId="2AA198F2" w14:textId="77777777" w:rsidR="001266F6" w:rsidRDefault="001266F6" w:rsidP="008D04CA">
      <w:pPr>
        <w:spacing w:line="276" w:lineRule="auto"/>
        <w:rPr>
          <w:bCs/>
        </w:rPr>
      </w:pPr>
    </w:p>
    <w:p w14:paraId="7492BCD8" w14:textId="77777777" w:rsidR="001266F6" w:rsidRDefault="001266F6" w:rsidP="008D04CA">
      <w:pPr>
        <w:spacing w:line="276" w:lineRule="auto"/>
        <w:rPr>
          <w:bCs/>
        </w:rPr>
      </w:pPr>
    </w:p>
    <w:p w14:paraId="548AF1D2" w14:textId="77777777" w:rsidR="00C5601D" w:rsidRDefault="00C5601D" w:rsidP="008D04CA">
      <w:pPr>
        <w:spacing w:line="276" w:lineRule="auto"/>
        <w:rPr>
          <w:bCs/>
        </w:rPr>
      </w:pPr>
    </w:p>
    <w:p w14:paraId="716BE8DE" w14:textId="77777777" w:rsidR="00C5601D" w:rsidRDefault="00C5601D" w:rsidP="008D04CA">
      <w:pPr>
        <w:spacing w:line="276" w:lineRule="auto"/>
        <w:rPr>
          <w:bCs/>
        </w:rPr>
      </w:pPr>
    </w:p>
    <w:p w14:paraId="4A592561" w14:textId="77777777" w:rsidR="00B0609B" w:rsidRPr="00A76AA1" w:rsidRDefault="00B0609B" w:rsidP="00A76AA1">
      <w:pPr>
        <w:contextualSpacing/>
        <w:rPr>
          <w:bCs/>
        </w:rPr>
      </w:pPr>
    </w:p>
    <w:p w14:paraId="58FBE0D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A3B1275" wp14:editId="573FDDCE">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8E35" w14:textId="77777777" w:rsidR="008D04CA" w:rsidRPr="00D904A7" w:rsidRDefault="008D04CA" w:rsidP="008D04CA">
                              <w:pPr>
                                <w:pStyle w:val="Ttulo1"/>
                              </w:pPr>
                              <w:bookmarkStart w:id="4" w:name="_Toc160547534"/>
                              <w:bookmarkStart w:id="5" w:name="_Toc191836228"/>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3B1275"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BDA8E35" w14:textId="77777777" w:rsidR="008D04CA" w:rsidRPr="00D904A7" w:rsidRDefault="008D04CA" w:rsidP="008D04CA">
                        <w:pPr>
                          <w:pStyle w:val="Ttulo1"/>
                        </w:pPr>
                        <w:bookmarkStart w:id="6" w:name="_Toc160547534"/>
                        <w:bookmarkStart w:id="7" w:name="_Toc191836228"/>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51EC7EF4" w14:textId="77777777" w:rsidR="00987BEE" w:rsidRDefault="00987BEE" w:rsidP="00C5601D">
      <w:pPr>
        <w:contextualSpacing/>
        <w:rPr>
          <w:bCs/>
          <w:noProof/>
        </w:rPr>
      </w:pPr>
    </w:p>
    <w:p w14:paraId="7F9ED628" w14:textId="77777777" w:rsidR="007E193F" w:rsidRPr="007E193F" w:rsidRDefault="007E193F" w:rsidP="007E193F">
      <w:pPr>
        <w:contextualSpacing/>
        <w:rPr>
          <w:bCs/>
          <w:noProof/>
        </w:rPr>
      </w:pPr>
      <w:r w:rsidRPr="007E193F">
        <w:rPr>
          <w:bCs/>
          <w:noProof/>
        </w:rPr>
        <w:t>La seguridad y autorización en bases de datos son aspectos fundamentales en la administración moderna de sistemas de información. En un entorno cada vez más digitalizado, donde el manejo de datos es crítico, aprender a gestionar el acceso a la información y garantizar su integridad y confidencialidad es esencial para los futuros profesionales de la ingeniería en sistemas de información. Esta unidad te proporcionará los conocimientos necesarios para administrar usuarios, asignar roles, gestionar permisos y auditorías, así como para asegurar la protección de los datos mediante cifrado, lo que te permitirá diseñar e implementar soluciones seguras en entornos empresariales reales.</w:t>
      </w:r>
    </w:p>
    <w:p w14:paraId="0B8AB6E5" w14:textId="77777777" w:rsidR="007E193F" w:rsidRPr="007E193F" w:rsidRDefault="007E193F" w:rsidP="007E193F">
      <w:pPr>
        <w:contextualSpacing/>
        <w:rPr>
          <w:bCs/>
          <w:noProof/>
        </w:rPr>
      </w:pPr>
    </w:p>
    <w:p w14:paraId="63971421" w14:textId="77777777" w:rsidR="007E193F" w:rsidRPr="007E193F" w:rsidRDefault="007E193F" w:rsidP="007E193F">
      <w:pPr>
        <w:contextualSpacing/>
        <w:rPr>
          <w:bCs/>
          <w:noProof/>
        </w:rPr>
      </w:pPr>
      <w:r w:rsidRPr="007E193F">
        <w:rPr>
          <w:bCs/>
          <w:noProof/>
        </w:rPr>
        <w:t>A lo largo de esta unidad, exploraremos herramientas y técnicas avanzadas, como la creación de perfiles de usuarios y asignación de roles, la monitorización del rendimiento de servidores SQL Server y la trazabilidad de errores. Además, abordaremos la importancia de la auditoría de acceso a datos y cómo implementar medidas efectivas para prevenir accesos no autorizados. Estas competencias no solo te permitirán garantizar un acceso controlado a los datos, sino también contribuirán al análisis de datos para la toma de decisiones informadas, asegurando así que las operaciones de las bases de datos sean eficientes, seguras y confiables.</w:t>
      </w:r>
    </w:p>
    <w:p w14:paraId="3DF14276" w14:textId="77777777" w:rsidR="00C5601D" w:rsidRDefault="00C5601D" w:rsidP="00C5601D">
      <w:pPr>
        <w:contextualSpacing/>
        <w:rPr>
          <w:bCs/>
          <w:noProof/>
        </w:rPr>
      </w:pPr>
    </w:p>
    <w:p w14:paraId="1193636F" w14:textId="77777777" w:rsidR="007E193F" w:rsidRDefault="007E193F" w:rsidP="00C5601D">
      <w:pPr>
        <w:contextualSpacing/>
        <w:rPr>
          <w:bCs/>
          <w:noProof/>
        </w:rPr>
      </w:pPr>
    </w:p>
    <w:p w14:paraId="166DD371" w14:textId="77777777" w:rsidR="00210C91" w:rsidRDefault="00210C91" w:rsidP="00C5601D">
      <w:pPr>
        <w:contextualSpacing/>
        <w:rPr>
          <w:bCs/>
          <w:noProof/>
        </w:rPr>
      </w:pPr>
    </w:p>
    <w:p w14:paraId="79966A57" w14:textId="77777777" w:rsidR="00210C91" w:rsidRDefault="00210C91" w:rsidP="00C5601D">
      <w:pPr>
        <w:contextualSpacing/>
        <w:rPr>
          <w:bCs/>
          <w:noProof/>
        </w:rPr>
      </w:pPr>
    </w:p>
    <w:p w14:paraId="6B8F83E7" w14:textId="77777777" w:rsidR="00C5601D" w:rsidRDefault="00C5601D" w:rsidP="00C5601D">
      <w:pPr>
        <w:contextualSpacing/>
        <w:rPr>
          <w:bCs/>
          <w:noProof/>
        </w:rPr>
      </w:pPr>
    </w:p>
    <w:p w14:paraId="7BC4295A" w14:textId="77777777" w:rsidR="00C5601D" w:rsidRDefault="00C5601D" w:rsidP="00C5601D">
      <w:pPr>
        <w:contextualSpacing/>
        <w:rPr>
          <w:bCs/>
        </w:rPr>
      </w:pPr>
    </w:p>
    <w:p w14:paraId="2F736C64" w14:textId="77777777" w:rsidR="00C5601D" w:rsidRDefault="00C5601D" w:rsidP="00C5601D">
      <w:pPr>
        <w:contextualSpacing/>
        <w:rPr>
          <w:bCs/>
        </w:rPr>
      </w:pPr>
    </w:p>
    <w:p w14:paraId="7A11F431" w14:textId="77777777" w:rsidR="00987BEE" w:rsidRDefault="00987BEE" w:rsidP="00A76AA1">
      <w:pPr>
        <w:contextualSpacing/>
        <w:rPr>
          <w:bCs/>
        </w:rPr>
      </w:pPr>
    </w:p>
    <w:p w14:paraId="1DD20107" w14:textId="77777777" w:rsidR="00987BEE" w:rsidRPr="00A76AA1" w:rsidRDefault="00987BEE" w:rsidP="00A76AA1">
      <w:pPr>
        <w:contextualSpacing/>
        <w:rPr>
          <w:bCs/>
        </w:rPr>
      </w:pPr>
    </w:p>
    <w:p w14:paraId="1C7E1B86" w14:textId="77777777" w:rsidR="00AB2DF6" w:rsidRPr="002117E6" w:rsidRDefault="00AB2DF6" w:rsidP="00A76AA1">
      <w:pPr>
        <w:contextualSpacing/>
        <w:rPr>
          <w:bCs/>
        </w:rPr>
      </w:pPr>
    </w:p>
    <w:p w14:paraId="2CF29D14"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82D16BB" wp14:editId="73A0244D">
                <wp:simplePos x="0" y="0"/>
                <wp:positionH relativeFrom="column">
                  <wp:posOffset>-244475</wp:posOffset>
                </wp:positionH>
                <wp:positionV relativeFrom="paragraph">
                  <wp:posOffset>-99695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4E31" w14:textId="77777777" w:rsidR="008D04CA" w:rsidRPr="00D904A7" w:rsidRDefault="008D04CA" w:rsidP="008D04CA">
                              <w:pPr>
                                <w:pStyle w:val="Ttulo1"/>
                              </w:pPr>
                              <w:bookmarkStart w:id="8" w:name="_Toc160547535"/>
                              <w:bookmarkStart w:id="9" w:name="_Toc191836229"/>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82D16BB" id="Grupo 50" o:spid="_x0000_s1038" style="position:absolute;left:0;text-align:left;margin-left:-19.25pt;margin-top:-7.8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FD14E31" w14:textId="77777777" w:rsidR="008D04CA" w:rsidRPr="00D904A7" w:rsidRDefault="008D04CA" w:rsidP="008D04CA">
                        <w:pPr>
                          <w:pStyle w:val="Ttulo1"/>
                        </w:pPr>
                        <w:bookmarkStart w:id="10" w:name="_Toc160547535"/>
                        <w:bookmarkStart w:id="11" w:name="_Toc191836229"/>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236B9BB" w14:textId="77777777" w:rsidR="00C5601D" w:rsidRDefault="00C5601D" w:rsidP="00A76AA1">
      <w:pPr>
        <w:contextualSpacing/>
      </w:pPr>
    </w:p>
    <w:p w14:paraId="29381F1F" w14:textId="2AFD68BA" w:rsidR="001266F6" w:rsidRDefault="001266F6" w:rsidP="001266F6">
      <w:pPr>
        <w:pStyle w:val="Ttulo2"/>
      </w:pPr>
      <w:bookmarkStart w:id="12" w:name="_Toc191836230"/>
      <w:r>
        <w:t>Perfiles</w:t>
      </w:r>
      <w:bookmarkEnd w:id="12"/>
    </w:p>
    <w:p w14:paraId="1DA40DD2" w14:textId="77777777" w:rsidR="00405A90" w:rsidRDefault="00405A90" w:rsidP="00405A90">
      <w:r>
        <w:t>En el contexto de SQL Server, un perfil es un conjunto de características que determinan cómo un usuario puede interactuar con los objetos y recursos de la base de datos. El perfil tiene que ver con la gestión de acceso, y está estrechamente relacionado con los roles y permisos que se asignan a los usuarios. Un perfil es esencial para asegurar que cada usuario tenga el nivel adecuado de acceso según sus responsabilidades dentro de una organización.</w:t>
      </w:r>
    </w:p>
    <w:p w14:paraId="39B2EFDB" w14:textId="77777777" w:rsidR="00405A90" w:rsidRDefault="00405A90" w:rsidP="00405A90"/>
    <w:p w14:paraId="20A871BD" w14:textId="77777777" w:rsidR="00405A90" w:rsidRDefault="00405A90" w:rsidP="00405A90">
      <w:r>
        <w:t>El uso adecuado de perfiles garantiza la seguridad de los datos al permitir que solo los usuarios autorizados puedan realizar ciertas acciones, como consultar, insertar, actualizar o eliminar información en las tablas de la base de datos. Esto también facilita la administración de la base de datos, ya que los administradores pueden agrupar usuarios con necesidades similares de acceso bajo perfiles comunes, en lugar de asignar permisos individualmente a cada usuario.</w:t>
      </w:r>
    </w:p>
    <w:p w14:paraId="79201694" w14:textId="77777777" w:rsidR="00405A90" w:rsidRDefault="00405A90" w:rsidP="00405A90"/>
    <w:p w14:paraId="5F0F3170" w14:textId="272F8287" w:rsidR="00405A90" w:rsidRPr="00405A90" w:rsidRDefault="00405A90" w:rsidP="00405A90">
      <w:pPr>
        <w:rPr>
          <w:b/>
          <w:bCs/>
        </w:rPr>
      </w:pPr>
      <w:r w:rsidRPr="00405A90">
        <w:rPr>
          <w:b/>
          <w:bCs/>
        </w:rPr>
        <w:t>Contexto Global de la Tecnología</w:t>
      </w:r>
    </w:p>
    <w:p w14:paraId="64E87153" w14:textId="77777777" w:rsidR="00405A90" w:rsidRDefault="00405A90" w:rsidP="00405A90">
      <w:r>
        <w:t>A medida que el uso de bases de datos crece en diversas áreas como finanzas, salud, comercio electrónico y administración pública, la necesidad de gestionar eficientemente los perfiles de usuarios se ha vuelto más crítica. En las últimas décadas, la digitalización ha provocado un aumento en la cantidad de datos almacenados en sistemas de bases de datos, lo que ha traído consigo la necesidad de implementar medidas de seguridad más estrictas.</w:t>
      </w:r>
    </w:p>
    <w:p w14:paraId="44505C9C" w14:textId="77777777" w:rsidR="00405A90" w:rsidRDefault="00405A90" w:rsidP="00405A90"/>
    <w:p w14:paraId="59FDB63F" w14:textId="77777777" w:rsidR="00405A90" w:rsidRDefault="00405A90" w:rsidP="00405A90">
      <w:r>
        <w:t xml:space="preserve">En sistemas como SQL Server, las organizaciones a nivel mundial se enfrentan al desafío de garantizar que el acceso a la base de datos esté restringido solo a aquellos que tienen el derecho legítimo. Esto implica no solo crear perfiles de acceso, sino también asignar roles adecuados, implementar auditoría y cifrado de datos. El mal </w:t>
      </w:r>
      <w:r>
        <w:lastRenderedPageBreak/>
        <w:t>manejo de estos perfiles puede llevar a violaciones de seguridad, pérdida de datos, o incluso a la exposición de información confidencial.</w:t>
      </w:r>
    </w:p>
    <w:p w14:paraId="7545661A" w14:textId="77777777" w:rsidR="00405A90" w:rsidRDefault="00405A90" w:rsidP="00405A90"/>
    <w:p w14:paraId="026ADDC6" w14:textId="64AF3C73" w:rsidR="00405A90" w:rsidRPr="00405A90" w:rsidRDefault="00405A90" w:rsidP="00405A90">
      <w:pPr>
        <w:rPr>
          <w:b/>
          <w:bCs/>
        </w:rPr>
      </w:pPr>
      <w:r w:rsidRPr="00405A90">
        <w:rPr>
          <w:b/>
          <w:bCs/>
        </w:rPr>
        <w:t>Contexto Nacional en Nicaragua</w:t>
      </w:r>
    </w:p>
    <w:p w14:paraId="58CA9ED0" w14:textId="77777777" w:rsidR="00405A90" w:rsidRDefault="00405A90" w:rsidP="00405A90">
      <w:r>
        <w:t>En Nicaragua, la seguridad en bases de datos también ha comenzado a ser una prioridad para organizaciones en sectores clave como telecomunicaciones, salud, y educación. Sin embargo, aún existen muchas áreas en las que las organizaciones locales no implementan prácticas adecuadas de seguridad y autorización de datos. Es crucial que, como futuros profesionales en sistemas de información, los estudiantes estén preparados para enfrentar estos desafíos y mejorar la infraestructura tecnológica en el país.</w:t>
      </w:r>
    </w:p>
    <w:p w14:paraId="703B8002" w14:textId="77777777" w:rsidR="00405A90" w:rsidRDefault="00405A90" w:rsidP="00405A90"/>
    <w:p w14:paraId="35AAB387" w14:textId="77777777" w:rsidR="00405A90" w:rsidRDefault="00405A90" w:rsidP="00405A90">
      <w:r>
        <w:t>La implementación adecuada de perfiles en bases de datos en empresas nicaragüenses no solo mejorará la seguridad de los sistemas, sino que también permitirá optimizar los procesos de toma de decisiones. Un ejemplo claro puede ser una universidad que gestiona una base de datos con los perfiles de estudiantes, profesores y administradores, asegurando que cada grupo tenga acceso solo a los datos que le corresponden, como las calificaciones o la información de asistencia.</w:t>
      </w:r>
    </w:p>
    <w:p w14:paraId="70B623F9" w14:textId="77777777" w:rsidR="00405A90" w:rsidRDefault="00405A90" w:rsidP="00405A90"/>
    <w:p w14:paraId="168EF0CF" w14:textId="31AEE597" w:rsidR="00405A90" w:rsidRPr="00405A90" w:rsidRDefault="00405A90" w:rsidP="00405A90">
      <w:pPr>
        <w:rPr>
          <w:b/>
          <w:bCs/>
        </w:rPr>
      </w:pPr>
      <w:r w:rsidRPr="00405A90">
        <w:rPr>
          <w:b/>
          <w:bCs/>
        </w:rPr>
        <w:t>Creación de Perfiles en SQL Server</w:t>
      </w:r>
    </w:p>
    <w:p w14:paraId="04B8F7AA" w14:textId="77777777" w:rsidR="00405A90" w:rsidRDefault="00405A90" w:rsidP="00405A90">
      <w:r>
        <w:t xml:space="preserve">En SQL Server, los perfiles se crean mediante la combinación de </w:t>
      </w:r>
      <w:proofErr w:type="spellStart"/>
      <w:r>
        <w:t>logins</w:t>
      </w:r>
      <w:proofErr w:type="spellEnd"/>
      <w:r>
        <w:t>, roles y permisos. A continuación, se presentarán ejemplos prácticos que ilustran cómo gestionar los perfiles de usuarios.</w:t>
      </w:r>
    </w:p>
    <w:p w14:paraId="4701ECA7" w14:textId="77777777" w:rsidR="00405A90" w:rsidRDefault="00405A90" w:rsidP="00405A90"/>
    <w:p w14:paraId="2FE0AFD7" w14:textId="1DAA9538" w:rsidR="00405A90" w:rsidRPr="00405A90" w:rsidRDefault="00405A90" w:rsidP="00405A90">
      <w:pPr>
        <w:rPr>
          <w:u w:val="single"/>
        </w:rPr>
      </w:pPr>
      <w:r w:rsidRPr="00405A90">
        <w:rPr>
          <w:u w:val="single"/>
        </w:rPr>
        <w:t>Crear un Perfil Básico de Usuario</w:t>
      </w:r>
    </w:p>
    <w:p w14:paraId="59C69788" w14:textId="77777777" w:rsidR="00405A90" w:rsidRDefault="00405A90" w:rsidP="00405A90">
      <w:r>
        <w:t xml:space="preserve">Para crear un perfil básico de usuario, es necesario crear un </w:t>
      </w:r>
      <w:proofErr w:type="spellStart"/>
      <w:r>
        <w:t>login</w:t>
      </w:r>
      <w:proofErr w:type="spellEnd"/>
      <w:r>
        <w:t>, asociarlo a un usuario en la base de datos y luego asignar permisos o roles adecuados.</w:t>
      </w:r>
    </w:p>
    <w:p w14:paraId="32B020BD" w14:textId="77777777" w:rsidR="00405A90" w:rsidRDefault="00405A90" w:rsidP="00405A90"/>
    <w:p w14:paraId="38879CC3" w14:textId="29E4AE74" w:rsidR="007E193F" w:rsidRDefault="00405A90" w:rsidP="00405A90">
      <w:r>
        <w:t xml:space="preserve">Código para crear un </w:t>
      </w:r>
      <w:proofErr w:type="spellStart"/>
      <w:r>
        <w:t>login</w:t>
      </w:r>
      <w:proofErr w:type="spellEnd"/>
      <w:r>
        <w:t xml:space="preserve"> y asociarlo con un usuario en una base de datos:</w:t>
      </w:r>
    </w:p>
    <w:p w14:paraId="0C597365" w14:textId="77777777" w:rsidR="008037B6" w:rsidRDefault="008037B6" w:rsidP="008037B6">
      <w:pPr>
        <w:pStyle w:val="Cdigo"/>
      </w:pPr>
      <w:r>
        <w:lastRenderedPageBreak/>
        <w:t xml:space="preserve">-- Crear un </w:t>
      </w:r>
      <w:proofErr w:type="spellStart"/>
      <w:r>
        <w:t>login</w:t>
      </w:r>
      <w:proofErr w:type="spellEnd"/>
      <w:r>
        <w:t xml:space="preserve"> para un nuevo usuario</w:t>
      </w:r>
    </w:p>
    <w:p w14:paraId="5EACA8A1" w14:textId="77777777" w:rsidR="008037B6" w:rsidRDefault="008037B6" w:rsidP="008037B6">
      <w:pPr>
        <w:pStyle w:val="Cdigo"/>
      </w:pPr>
      <w:r>
        <w:t>CREATE LOGIN Usuario1 WITH PASSWORD = 'ContraseñaSegura123';</w:t>
      </w:r>
    </w:p>
    <w:p w14:paraId="20CE1882" w14:textId="77777777" w:rsidR="008037B6" w:rsidRDefault="008037B6" w:rsidP="008037B6">
      <w:pPr>
        <w:pStyle w:val="Cdigo"/>
      </w:pPr>
    </w:p>
    <w:p w14:paraId="1D8EFBE9" w14:textId="77777777" w:rsidR="008037B6" w:rsidRDefault="008037B6" w:rsidP="008037B6">
      <w:pPr>
        <w:pStyle w:val="Cdigo"/>
      </w:pPr>
      <w:r>
        <w:t>-- Crear un usuario dentro de una base de datos</w:t>
      </w:r>
    </w:p>
    <w:p w14:paraId="1162D477" w14:textId="77777777" w:rsidR="008037B6" w:rsidRDefault="008037B6" w:rsidP="008037B6">
      <w:pPr>
        <w:pStyle w:val="Cdigo"/>
      </w:pPr>
      <w:r>
        <w:t xml:space="preserve">USE </w:t>
      </w:r>
      <w:proofErr w:type="spellStart"/>
      <w:r>
        <w:t>MiBaseDeDatos</w:t>
      </w:r>
      <w:proofErr w:type="spellEnd"/>
      <w:r>
        <w:t>;</w:t>
      </w:r>
    </w:p>
    <w:p w14:paraId="177DA343" w14:textId="77777777" w:rsidR="008037B6" w:rsidRDefault="008037B6" w:rsidP="008037B6">
      <w:pPr>
        <w:pStyle w:val="Cdigo"/>
      </w:pPr>
      <w:r>
        <w:t>CREATE USER Usuario1 FOR LOGIN Usuario1;</w:t>
      </w:r>
    </w:p>
    <w:p w14:paraId="49ED0680" w14:textId="77777777" w:rsidR="008037B6" w:rsidRDefault="008037B6" w:rsidP="008037B6">
      <w:pPr>
        <w:pStyle w:val="Cdigo"/>
      </w:pPr>
    </w:p>
    <w:p w14:paraId="251F2914" w14:textId="77777777" w:rsidR="008037B6" w:rsidRDefault="008037B6" w:rsidP="008037B6">
      <w:pPr>
        <w:pStyle w:val="Cdigo"/>
      </w:pPr>
      <w:r>
        <w:t>-- Asignar un rol básico al usuario</w:t>
      </w:r>
    </w:p>
    <w:p w14:paraId="1CEC08F2" w14:textId="3777B02B" w:rsidR="007E193F" w:rsidRDefault="008037B6" w:rsidP="008037B6">
      <w:pPr>
        <w:pStyle w:val="Cdigo"/>
        <w:rPr>
          <w:lang w:val="en-US"/>
        </w:rPr>
      </w:pPr>
      <w:r w:rsidRPr="008037B6">
        <w:rPr>
          <w:lang w:val="en-US"/>
        </w:rPr>
        <w:t xml:space="preserve">EXEC </w:t>
      </w:r>
      <w:proofErr w:type="spellStart"/>
      <w:r w:rsidRPr="008037B6">
        <w:rPr>
          <w:lang w:val="en-US"/>
        </w:rPr>
        <w:t>sp_addrolemember</w:t>
      </w:r>
      <w:proofErr w:type="spellEnd"/>
      <w:r w:rsidRPr="008037B6">
        <w:rPr>
          <w:lang w:val="en-US"/>
        </w:rPr>
        <w:t xml:space="preserve"> '</w:t>
      </w:r>
      <w:proofErr w:type="spellStart"/>
      <w:r w:rsidRPr="008037B6">
        <w:rPr>
          <w:lang w:val="en-US"/>
        </w:rPr>
        <w:t>db_datareader</w:t>
      </w:r>
      <w:proofErr w:type="spellEnd"/>
      <w:r w:rsidRPr="008037B6">
        <w:rPr>
          <w:lang w:val="en-US"/>
        </w:rPr>
        <w:t>', 'Usuario1';</w:t>
      </w:r>
    </w:p>
    <w:p w14:paraId="7BD77F7C" w14:textId="77777777" w:rsidR="008037B6" w:rsidRDefault="008037B6" w:rsidP="008037B6">
      <w:pPr>
        <w:rPr>
          <w:lang w:val="en-US"/>
        </w:rPr>
      </w:pPr>
    </w:p>
    <w:p w14:paraId="35E85260" w14:textId="77777777" w:rsidR="008037B6" w:rsidRPr="008037B6" w:rsidRDefault="008037B6" w:rsidP="008037B6">
      <w:r w:rsidRPr="008037B6">
        <w:t xml:space="preserve">En este ejemplo, creamos un </w:t>
      </w:r>
      <w:proofErr w:type="spellStart"/>
      <w:r w:rsidRPr="008037B6">
        <w:t>login</w:t>
      </w:r>
      <w:proofErr w:type="spellEnd"/>
      <w:r w:rsidRPr="008037B6">
        <w:t xml:space="preserve"> llamado Usuario1 con una contraseña y lo asociamos con un usuario dentro de la base de datos </w:t>
      </w:r>
      <w:proofErr w:type="spellStart"/>
      <w:r w:rsidRPr="008037B6">
        <w:t>MiBaseDeDatos</w:t>
      </w:r>
      <w:proofErr w:type="spellEnd"/>
      <w:r w:rsidRPr="008037B6">
        <w:t xml:space="preserve">. Posteriormente, asignamos al usuario el rol </w:t>
      </w:r>
      <w:proofErr w:type="spellStart"/>
      <w:r w:rsidRPr="008037B6">
        <w:t>db_datareader</w:t>
      </w:r>
      <w:proofErr w:type="spellEnd"/>
      <w:r w:rsidRPr="008037B6">
        <w:t>, lo que le permite solo leer datos.</w:t>
      </w:r>
    </w:p>
    <w:p w14:paraId="2CACF149" w14:textId="77777777" w:rsidR="008037B6" w:rsidRPr="008037B6" w:rsidRDefault="008037B6" w:rsidP="008037B6"/>
    <w:p w14:paraId="01B15125" w14:textId="7ACDC863" w:rsidR="008037B6" w:rsidRPr="008037B6" w:rsidRDefault="008037B6" w:rsidP="008037B6">
      <w:pPr>
        <w:rPr>
          <w:u w:val="single"/>
        </w:rPr>
      </w:pPr>
      <w:r w:rsidRPr="008037B6">
        <w:rPr>
          <w:u w:val="single"/>
        </w:rPr>
        <w:t>Crear un Perfil de Administrador</w:t>
      </w:r>
    </w:p>
    <w:p w14:paraId="0A82A0D5" w14:textId="77777777" w:rsidR="008037B6" w:rsidRPr="008037B6" w:rsidRDefault="008037B6" w:rsidP="008037B6">
      <w:r w:rsidRPr="008037B6">
        <w:t xml:space="preserve">El perfil de administrador tiene acceso completo a todos los objetos de la base de datos. Para crear este perfil, asignaremos el rol </w:t>
      </w:r>
      <w:proofErr w:type="spellStart"/>
      <w:r w:rsidRPr="008037B6">
        <w:t>db_owner</w:t>
      </w:r>
      <w:proofErr w:type="spellEnd"/>
      <w:r w:rsidRPr="008037B6">
        <w:t>, que le otorga al usuario permisos de lectura, escritura, modificación y eliminación.</w:t>
      </w:r>
    </w:p>
    <w:p w14:paraId="5060BB2F" w14:textId="77777777" w:rsidR="008037B6" w:rsidRPr="008037B6" w:rsidRDefault="008037B6" w:rsidP="008037B6"/>
    <w:p w14:paraId="3CEDD233" w14:textId="29F9E690" w:rsidR="008037B6" w:rsidRPr="008037B6" w:rsidRDefault="008037B6" w:rsidP="008037B6">
      <w:r w:rsidRPr="008037B6">
        <w:t>Código para crear un perfil de administrador:</w:t>
      </w:r>
    </w:p>
    <w:p w14:paraId="7F3418F8" w14:textId="77777777" w:rsidR="004A52BA" w:rsidRDefault="004A52BA" w:rsidP="004A52BA">
      <w:pPr>
        <w:pStyle w:val="Cdigo"/>
      </w:pPr>
      <w:r>
        <w:t xml:space="preserve">-- Crear un </w:t>
      </w:r>
      <w:proofErr w:type="spellStart"/>
      <w:r>
        <w:t>login</w:t>
      </w:r>
      <w:proofErr w:type="spellEnd"/>
      <w:r>
        <w:t xml:space="preserve"> para el administrador</w:t>
      </w:r>
    </w:p>
    <w:p w14:paraId="0CAEF15C" w14:textId="77777777" w:rsidR="004A52BA" w:rsidRPr="004A52BA" w:rsidRDefault="004A52BA" w:rsidP="004A52BA">
      <w:pPr>
        <w:pStyle w:val="Cdigo"/>
        <w:rPr>
          <w:lang w:val="en-US"/>
        </w:rPr>
      </w:pPr>
      <w:r w:rsidRPr="004A52BA">
        <w:rPr>
          <w:lang w:val="en-US"/>
        </w:rPr>
        <w:t xml:space="preserve">CREATE LOGIN </w:t>
      </w:r>
      <w:proofErr w:type="spellStart"/>
      <w:r w:rsidRPr="004A52BA">
        <w:rPr>
          <w:lang w:val="en-US"/>
        </w:rPr>
        <w:t>AdminUser</w:t>
      </w:r>
      <w:proofErr w:type="spellEnd"/>
      <w:r w:rsidRPr="004A52BA">
        <w:rPr>
          <w:lang w:val="en-US"/>
        </w:rPr>
        <w:t xml:space="preserve"> WITH PASSWORD = 'ContraseñaAdmin123';</w:t>
      </w:r>
    </w:p>
    <w:p w14:paraId="2E6E154A" w14:textId="77777777" w:rsidR="004A52BA" w:rsidRPr="004A52BA" w:rsidRDefault="004A52BA" w:rsidP="004A52BA">
      <w:pPr>
        <w:pStyle w:val="Cdigo"/>
        <w:rPr>
          <w:lang w:val="en-US"/>
        </w:rPr>
      </w:pPr>
    </w:p>
    <w:p w14:paraId="50337A91" w14:textId="77777777" w:rsidR="004A52BA" w:rsidRDefault="004A52BA" w:rsidP="004A52BA">
      <w:pPr>
        <w:pStyle w:val="Cdigo"/>
      </w:pPr>
      <w:r>
        <w:t>-- Crear un usuario dentro de la base de datos</w:t>
      </w:r>
    </w:p>
    <w:p w14:paraId="61F1FFD7" w14:textId="77777777" w:rsidR="004A52BA" w:rsidRPr="004A52BA" w:rsidRDefault="004A52BA" w:rsidP="004A52BA">
      <w:pPr>
        <w:pStyle w:val="Cdigo"/>
        <w:rPr>
          <w:lang w:val="en-US"/>
        </w:rPr>
      </w:pPr>
      <w:r w:rsidRPr="004A52BA">
        <w:rPr>
          <w:lang w:val="en-US"/>
        </w:rPr>
        <w:t xml:space="preserve">USE </w:t>
      </w:r>
      <w:proofErr w:type="spellStart"/>
      <w:r w:rsidRPr="004A52BA">
        <w:rPr>
          <w:lang w:val="en-US"/>
        </w:rPr>
        <w:t>MiBaseDeDatos</w:t>
      </w:r>
      <w:proofErr w:type="spellEnd"/>
      <w:r w:rsidRPr="004A52BA">
        <w:rPr>
          <w:lang w:val="en-US"/>
        </w:rPr>
        <w:t>;</w:t>
      </w:r>
    </w:p>
    <w:p w14:paraId="1BF0BBEA" w14:textId="77777777" w:rsidR="004A52BA" w:rsidRPr="004A52BA" w:rsidRDefault="004A52BA" w:rsidP="004A52BA">
      <w:pPr>
        <w:pStyle w:val="Cdigo"/>
        <w:rPr>
          <w:lang w:val="en-US"/>
        </w:rPr>
      </w:pPr>
      <w:r w:rsidRPr="004A52BA">
        <w:rPr>
          <w:lang w:val="en-US"/>
        </w:rPr>
        <w:t xml:space="preserve">CREATE USER </w:t>
      </w:r>
      <w:proofErr w:type="spellStart"/>
      <w:r w:rsidRPr="004A52BA">
        <w:rPr>
          <w:lang w:val="en-US"/>
        </w:rPr>
        <w:t>AdminUser</w:t>
      </w:r>
      <w:proofErr w:type="spellEnd"/>
      <w:r w:rsidRPr="004A52BA">
        <w:rPr>
          <w:lang w:val="en-US"/>
        </w:rPr>
        <w:t xml:space="preserve"> FOR LOGIN </w:t>
      </w:r>
      <w:proofErr w:type="spellStart"/>
      <w:r w:rsidRPr="004A52BA">
        <w:rPr>
          <w:lang w:val="en-US"/>
        </w:rPr>
        <w:t>AdminUser</w:t>
      </w:r>
      <w:proofErr w:type="spellEnd"/>
      <w:r w:rsidRPr="004A52BA">
        <w:rPr>
          <w:lang w:val="en-US"/>
        </w:rPr>
        <w:t>;</w:t>
      </w:r>
    </w:p>
    <w:p w14:paraId="7D65CD8E" w14:textId="77777777" w:rsidR="004A52BA" w:rsidRPr="004A52BA" w:rsidRDefault="004A52BA" w:rsidP="004A52BA">
      <w:pPr>
        <w:pStyle w:val="Cdigo"/>
        <w:rPr>
          <w:lang w:val="en-US"/>
        </w:rPr>
      </w:pPr>
    </w:p>
    <w:p w14:paraId="458BC0B7" w14:textId="77777777" w:rsidR="004A52BA" w:rsidRDefault="004A52BA" w:rsidP="004A52BA">
      <w:pPr>
        <w:pStyle w:val="Cdigo"/>
      </w:pPr>
      <w:r>
        <w:t xml:space="preserve">-- Asignar el rol </w:t>
      </w:r>
      <w:proofErr w:type="spellStart"/>
      <w:r>
        <w:t>db_owner</w:t>
      </w:r>
      <w:proofErr w:type="spellEnd"/>
      <w:r>
        <w:t xml:space="preserve"> para privilegios de administrador</w:t>
      </w:r>
    </w:p>
    <w:p w14:paraId="1501AFF4" w14:textId="1D6CF756" w:rsidR="008037B6" w:rsidRPr="004A52BA" w:rsidRDefault="004A52BA" w:rsidP="004A52BA">
      <w:pPr>
        <w:pStyle w:val="Cdigo"/>
        <w:rPr>
          <w:lang w:val="en-US"/>
        </w:rPr>
      </w:pPr>
      <w:r w:rsidRPr="004A52BA">
        <w:rPr>
          <w:lang w:val="en-US"/>
        </w:rPr>
        <w:t xml:space="preserve">EXEC </w:t>
      </w:r>
      <w:proofErr w:type="spellStart"/>
      <w:r w:rsidRPr="004A52BA">
        <w:rPr>
          <w:lang w:val="en-US"/>
        </w:rPr>
        <w:t>sp_addrolemember</w:t>
      </w:r>
      <w:proofErr w:type="spellEnd"/>
      <w:r w:rsidRPr="004A52BA">
        <w:rPr>
          <w:lang w:val="en-US"/>
        </w:rPr>
        <w:t xml:space="preserve"> '</w:t>
      </w:r>
      <w:proofErr w:type="spellStart"/>
      <w:r w:rsidRPr="004A52BA">
        <w:rPr>
          <w:lang w:val="en-US"/>
        </w:rPr>
        <w:t>db_owner</w:t>
      </w:r>
      <w:proofErr w:type="spellEnd"/>
      <w:r w:rsidRPr="004A52BA">
        <w:rPr>
          <w:lang w:val="en-US"/>
        </w:rPr>
        <w:t>', '</w:t>
      </w:r>
      <w:proofErr w:type="spellStart"/>
      <w:r w:rsidRPr="004A52BA">
        <w:rPr>
          <w:lang w:val="en-US"/>
        </w:rPr>
        <w:t>AdminUser</w:t>
      </w:r>
      <w:proofErr w:type="spellEnd"/>
      <w:r w:rsidRPr="004A52BA">
        <w:rPr>
          <w:lang w:val="en-US"/>
        </w:rPr>
        <w:t>';</w:t>
      </w:r>
    </w:p>
    <w:p w14:paraId="1A21453C" w14:textId="77777777" w:rsidR="008037B6" w:rsidRPr="004A52BA" w:rsidRDefault="008037B6" w:rsidP="008037B6">
      <w:pPr>
        <w:rPr>
          <w:lang w:val="en-US"/>
        </w:rPr>
      </w:pPr>
    </w:p>
    <w:p w14:paraId="27BA694E" w14:textId="77777777" w:rsidR="004A52BA" w:rsidRPr="004A52BA" w:rsidRDefault="004A52BA" w:rsidP="004A52BA">
      <w:r w:rsidRPr="004A52BA">
        <w:t xml:space="preserve">En este caso, </w:t>
      </w:r>
      <w:proofErr w:type="spellStart"/>
      <w:r w:rsidRPr="004A52BA">
        <w:t>AdminUser</w:t>
      </w:r>
      <w:proofErr w:type="spellEnd"/>
      <w:r w:rsidRPr="004A52BA">
        <w:t xml:space="preserve"> tiene control total sobre la base de datos, lo que incluye la posibilidad de gestionar otros usuarios, crear y eliminar objetos, y modificar cualquier dato.</w:t>
      </w:r>
    </w:p>
    <w:p w14:paraId="3566A19D" w14:textId="77777777" w:rsidR="004A52BA" w:rsidRDefault="004A52BA" w:rsidP="004A52BA"/>
    <w:p w14:paraId="7BD0C6DD" w14:textId="77777777" w:rsidR="004A52BA" w:rsidRPr="004A52BA" w:rsidRDefault="004A52BA" w:rsidP="004A52BA"/>
    <w:p w14:paraId="3D52DA6E" w14:textId="7A75A4BE" w:rsidR="004A52BA" w:rsidRPr="004A52BA" w:rsidRDefault="004A52BA" w:rsidP="004A52BA">
      <w:pPr>
        <w:rPr>
          <w:u w:val="single"/>
        </w:rPr>
      </w:pPr>
      <w:r w:rsidRPr="004A52BA">
        <w:rPr>
          <w:u w:val="single"/>
        </w:rPr>
        <w:lastRenderedPageBreak/>
        <w:t>Ejemplo Práctico Interconectado</w:t>
      </w:r>
    </w:p>
    <w:p w14:paraId="2E9271FF" w14:textId="77777777" w:rsidR="004A52BA" w:rsidRPr="004A52BA" w:rsidRDefault="004A52BA" w:rsidP="004A52BA">
      <w:r w:rsidRPr="004A52BA">
        <w:t>Para dar mayor contexto y hacer que los ejemplos sean más completos, consideremos una base de datos para una universidad en Nicaragua que gestiona datos de estudiantes, profesores y administrativos.</w:t>
      </w:r>
    </w:p>
    <w:p w14:paraId="432C1AC7" w14:textId="77777777" w:rsidR="004A52BA" w:rsidRPr="004A52BA" w:rsidRDefault="004A52BA" w:rsidP="004A52BA"/>
    <w:p w14:paraId="0359DF9A" w14:textId="6103490C" w:rsidR="004A52BA" w:rsidRPr="004A52BA" w:rsidRDefault="004A52BA" w:rsidP="004A52BA">
      <w:r w:rsidRPr="004A52BA">
        <w:t>Imaginemos que queremos crear perfiles para tres tipos de usuarios:</w:t>
      </w:r>
    </w:p>
    <w:p w14:paraId="29E3D7AF" w14:textId="77777777" w:rsidR="004A52BA" w:rsidRPr="004A52BA" w:rsidRDefault="004A52BA" w:rsidP="00543F02">
      <w:pPr>
        <w:pStyle w:val="Prrafodelista"/>
        <w:numPr>
          <w:ilvl w:val="0"/>
          <w:numId w:val="2"/>
        </w:numPr>
      </w:pPr>
      <w:r w:rsidRPr="004A52BA">
        <w:t>Estudiantes: Solo pueden acceder a sus calificaciones.</w:t>
      </w:r>
    </w:p>
    <w:p w14:paraId="24D62C04" w14:textId="77777777" w:rsidR="004A52BA" w:rsidRPr="004A52BA" w:rsidRDefault="004A52BA" w:rsidP="00543F02">
      <w:pPr>
        <w:pStyle w:val="Prrafodelista"/>
        <w:numPr>
          <w:ilvl w:val="0"/>
          <w:numId w:val="2"/>
        </w:numPr>
      </w:pPr>
      <w:r w:rsidRPr="004A52BA">
        <w:t>Profesores: Pueden acceder a las calificaciones de sus estudiantes y registrar notas.</w:t>
      </w:r>
    </w:p>
    <w:p w14:paraId="47636E51" w14:textId="77777777" w:rsidR="004A52BA" w:rsidRDefault="004A52BA" w:rsidP="00543F02">
      <w:pPr>
        <w:pStyle w:val="Prrafodelista"/>
        <w:numPr>
          <w:ilvl w:val="0"/>
          <w:numId w:val="2"/>
        </w:numPr>
      </w:pPr>
      <w:r w:rsidRPr="004A52BA">
        <w:t>Administradores: Tienen acceso completo para gestionar estudiantes, profesores y todo el sistema.</w:t>
      </w:r>
    </w:p>
    <w:p w14:paraId="02D32D18" w14:textId="77777777" w:rsidR="004A52BA" w:rsidRPr="004A52BA" w:rsidRDefault="004A52BA" w:rsidP="004A52BA"/>
    <w:p w14:paraId="3D7C18FE" w14:textId="4C8C0399" w:rsidR="008037B6" w:rsidRPr="004A52BA" w:rsidRDefault="004A52BA" w:rsidP="004A52BA">
      <w:r w:rsidRPr="004A52BA">
        <w:t>Código para crear estos perfiles interconectados:</w:t>
      </w:r>
    </w:p>
    <w:p w14:paraId="06F1832A" w14:textId="77777777" w:rsidR="00C07833" w:rsidRDefault="00C07833" w:rsidP="00DB6164">
      <w:pPr>
        <w:pStyle w:val="Cdigo"/>
      </w:pPr>
      <w:r>
        <w:t xml:space="preserve">-- Crear </w:t>
      </w:r>
      <w:proofErr w:type="spellStart"/>
      <w:r>
        <w:t>logins</w:t>
      </w:r>
      <w:proofErr w:type="spellEnd"/>
      <w:r>
        <w:t xml:space="preserve"> para los usuarios</w:t>
      </w:r>
    </w:p>
    <w:p w14:paraId="7A41A936" w14:textId="77777777" w:rsidR="00C07833" w:rsidRDefault="00C07833" w:rsidP="00DB6164">
      <w:pPr>
        <w:pStyle w:val="Cdigo"/>
      </w:pPr>
      <w:r>
        <w:t>CREATE LOGIN Estudiante1 WITH PASSWORD = 'ContraseñaEstudiante123';</w:t>
      </w:r>
    </w:p>
    <w:p w14:paraId="44057D58" w14:textId="77777777" w:rsidR="00C07833" w:rsidRPr="00C07833" w:rsidRDefault="00C07833" w:rsidP="00DB6164">
      <w:pPr>
        <w:pStyle w:val="Cdigo"/>
        <w:rPr>
          <w:lang w:val="en-US"/>
        </w:rPr>
      </w:pPr>
      <w:r w:rsidRPr="00C07833">
        <w:rPr>
          <w:lang w:val="en-US"/>
        </w:rPr>
        <w:t>CREATE LOGIN Profesor1 WITH PASSWORD = 'ContraseñaProfesor123';</w:t>
      </w:r>
    </w:p>
    <w:p w14:paraId="21A67535" w14:textId="77777777" w:rsidR="00C07833" w:rsidRPr="00C07833" w:rsidRDefault="00C07833" w:rsidP="00DB6164">
      <w:pPr>
        <w:pStyle w:val="Cdigo"/>
        <w:rPr>
          <w:lang w:val="en-US"/>
        </w:rPr>
      </w:pPr>
      <w:r w:rsidRPr="00C07833">
        <w:rPr>
          <w:lang w:val="en-US"/>
        </w:rPr>
        <w:t>CREATE LOGIN Admin1 WITH PASSWORD = 'ContraseñaAdmin123';</w:t>
      </w:r>
    </w:p>
    <w:p w14:paraId="09EB3CBC" w14:textId="77777777" w:rsidR="00C07833" w:rsidRPr="00C07833" w:rsidRDefault="00C07833" w:rsidP="00DB6164">
      <w:pPr>
        <w:pStyle w:val="Cdigo"/>
        <w:rPr>
          <w:lang w:val="en-US"/>
        </w:rPr>
      </w:pPr>
    </w:p>
    <w:p w14:paraId="2085C0E8" w14:textId="77777777" w:rsidR="00C07833" w:rsidRDefault="00C07833" w:rsidP="00DB6164">
      <w:pPr>
        <w:pStyle w:val="Cdigo"/>
      </w:pPr>
      <w:r>
        <w:t>-- Crear usuarios dentro de la base de datos</w:t>
      </w:r>
    </w:p>
    <w:p w14:paraId="46463822" w14:textId="77777777" w:rsidR="00C07833" w:rsidRDefault="00C07833" w:rsidP="00DB6164">
      <w:pPr>
        <w:pStyle w:val="Cdigo"/>
      </w:pPr>
      <w:r>
        <w:t>USE Universidad;</w:t>
      </w:r>
    </w:p>
    <w:p w14:paraId="0EE43E81" w14:textId="77777777" w:rsidR="00C07833" w:rsidRDefault="00C07833" w:rsidP="00DB6164">
      <w:pPr>
        <w:pStyle w:val="Cdigo"/>
      </w:pPr>
      <w:r>
        <w:t>CREATE USER Estudiante1 FOR LOGIN Estudiante1;</w:t>
      </w:r>
    </w:p>
    <w:p w14:paraId="653E9FA5" w14:textId="77777777" w:rsidR="00C07833" w:rsidRPr="00C07833" w:rsidRDefault="00C07833" w:rsidP="00DB6164">
      <w:pPr>
        <w:pStyle w:val="Cdigo"/>
        <w:rPr>
          <w:lang w:val="en-US"/>
        </w:rPr>
      </w:pPr>
      <w:r w:rsidRPr="00C07833">
        <w:rPr>
          <w:lang w:val="en-US"/>
        </w:rPr>
        <w:t>CREATE USER Profesor1 FOR LOGIN Profesor1;</w:t>
      </w:r>
    </w:p>
    <w:p w14:paraId="2E7F7368" w14:textId="77777777" w:rsidR="00C07833" w:rsidRPr="00C07833" w:rsidRDefault="00C07833" w:rsidP="00DB6164">
      <w:pPr>
        <w:pStyle w:val="Cdigo"/>
        <w:rPr>
          <w:lang w:val="en-US"/>
        </w:rPr>
      </w:pPr>
      <w:r w:rsidRPr="00C07833">
        <w:rPr>
          <w:lang w:val="en-US"/>
        </w:rPr>
        <w:t>CREATE USER Admin1 FOR LOGIN Admin1;</w:t>
      </w:r>
    </w:p>
    <w:p w14:paraId="6A7B16EC" w14:textId="77777777" w:rsidR="00C07833" w:rsidRPr="00C07833" w:rsidRDefault="00C07833" w:rsidP="00DB6164">
      <w:pPr>
        <w:pStyle w:val="Cdigo"/>
        <w:rPr>
          <w:lang w:val="en-US"/>
        </w:rPr>
      </w:pPr>
    </w:p>
    <w:p w14:paraId="0F2B5A24" w14:textId="77777777" w:rsidR="00C07833" w:rsidRDefault="00C07833" w:rsidP="00DB6164">
      <w:pPr>
        <w:pStyle w:val="Cdigo"/>
      </w:pPr>
      <w:r>
        <w:t>-- Asignar roles y permisos</w:t>
      </w:r>
    </w:p>
    <w:p w14:paraId="0D2DDAF7" w14:textId="77777777" w:rsidR="00C07833" w:rsidRDefault="00C07833" w:rsidP="00DB6164">
      <w:pPr>
        <w:pStyle w:val="Cdigo"/>
      </w:pPr>
      <w:r>
        <w:t>-- Estudiantes solo pueden ver sus calificaciones</w:t>
      </w:r>
    </w:p>
    <w:p w14:paraId="3335FEF0" w14:textId="77777777" w:rsidR="00C07833" w:rsidRPr="00C07833" w:rsidRDefault="00C07833" w:rsidP="00DB6164">
      <w:pPr>
        <w:pStyle w:val="Cdigo"/>
        <w:rPr>
          <w:lang w:val="en-US"/>
        </w:rPr>
      </w:pPr>
      <w:r w:rsidRPr="00C07833">
        <w:rPr>
          <w:lang w:val="en-US"/>
        </w:rPr>
        <w:t xml:space="preserve">EXEC </w:t>
      </w:r>
      <w:proofErr w:type="spellStart"/>
      <w:r w:rsidRPr="00C07833">
        <w:rPr>
          <w:lang w:val="en-US"/>
        </w:rPr>
        <w:t>sp_addrolemember</w:t>
      </w:r>
      <w:proofErr w:type="spellEnd"/>
      <w:r w:rsidRPr="00C07833">
        <w:rPr>
          <w:lang w:val="en-US"/>
        </w:rPr>
        <w:t xml:space="preserve"> '</w:t>
      </w:r>
      <w:proofErr w:type="spellStart"/>
      <w:r w:rsidRPr="00C07833">
        <w:rPr>
          <w:lang w:val="en-US"/>
        </w:rPr>
        <w:t>db_datareader</w:t>
      </w:r>
      <w:proofErr w:type="spellEnd"/>
      <w:r w:rsidRPr="00C07833">
        <w:rPr>
          <w:lang w:val="en-US"/>
        </w:rPr>
        <w:t>', 'Estudiante1';</w:t>
      </w:r>
    </w:p>
    <w:p w14:paraId="3982026C" w14:textId="77777777" w:rsidR="00C07833" w:rsidRPr="00C07833" w:rsidRDefault="00C07833" w:rsidP="00DB6164">
      <w:pPr>
        <w:pStyle w:val="Cdigo"/>
        <w:rPr>
          <w:lang w:val="en-US"/>
        </w:rPr>
      </w:pPr>
    </w:p>
    <w:p w14:paraId="4BA3BCC7" w14:textId="77777777" w:rsidR="00C07833" w:rsidRDefault="00C07833" w:rsidP="00DB6164">
      <w:pPr>
        <w:pStyle w:val="Cdigo"/>
      </w:pPr>
      <w:r>
        <w:t>-- Profesores pueden leer y escribir calificaciones</w:t>
      </w:r>
    </w:p>
    <w:p w14:paraId="638E0C70" w14:textId="77777777" w:rsidR="00C07833" w:rsidRPr="00C07833" w:rsidRDefault="00C07833" w:rsidP="00DB6164">
      <w:pPr>
        <w:pStyle w:val="Cdigo"/>
        <w:rPr>
          <w:lang w:val="en-US"/>
        </w:rPr>
      </w:pPr>
      <w:r w:rsidRPr="00C07833">
        <w:rPr>
          <w:lang w:val="en-US"/>
        </w:rPr>
        <w:t xml:space="preserve">EXEC </w:t>
      </w:r>
      <w:proofErr w:type="spellStart"/>
      <w:r w:rsidRPr="00C07833">
        <w:rPr>
          <w:lang w:val="en-US"/>
        </w:rPr>
        <w:t>sp_addrolemember</w:t>
      </w:r>
      <w:proofErr w:type="spellEnd"/>
      <w:r w:rsidRPr="00C07833">
        <w:rPr>
          <w:lang w:val="en-US"/>
        </w:rPr>
        <w:t xml:space="preserve"> '</w:t>
      </w:r>
      <w:proofErr w:type="spellStart"/>
      <w:r w:rsidRPr="00C07833">
        <w:rPr>
          <w:lang w:val="en-US"/>
        </w:rPr>
        <w:t>db_datareader</w:t>
      </w:r>
      <w:proofErr w:type="spellEnd"/>
      <w:r w:rsidRPr="00C07833">
        <w:rPr>
          <w:lang w:val="en-US"/>
        </w:rPr>
        <w:t>', 'Profesor1';</w:t>
      </w:r>
    </w:p>
    <w:p w14:paraId="5B7FFEFA" w14:textId="77777777" w:rsidR="00C07833" w:rsidRPr="00C07833" w:rsidRDefault="00C07833" w:rsidP="00DB6164">
      <w:pPr>
        <w:pStyle w:val="Cdigo"/>
        <w:rPr>
          <w:lang w:val="en-US"/>
        </w:rPr>
      </w:pPr>
      <w:r w:rsidRPr="00C07833">
        <w:rPr>
          <w:lang w:val="en-US"/>
        </w:rPr>
        <w:t xml:space="preserve">EXEC </w:t>
      </w:r>
      <w:proofErr w:type="spellStart"/>
      <w:r w:rsidRPr="00C07833">
        <w:rPr>
          <w:lang w:val="en-US"/>
        </w:rPr>
        <w:t>sp_addrolemember</w:t>
      </w:r>
      <w:proofErr w:type="spellEnd"/>
      <w:r w:rsidRPr="00C07833">
        <w:rPr>
          <w:lang w:val="en-US"/>
        </w:rPr>
        <w:t xml:space="preserve"> '</w:t>
      </w:r>
      <w:proofErr w:type="spellStart"/>
      <w:r w:rsidRPr="00C07833">
        <w:rPr>
          <w:lang w:val="en-US"/>
        </w:rPr>
        <w:t>db_datawriter</w:t>
      </w:r>
      <w:proofErr w:type="spellEnd"/>
      <w:r w:rsidRPr="00C07833">
        <w:rPr>
          <w:lang w:val="en-US"/>
        </w:rPr>
        <w:t>', 'Profesor1';</w:t>
      </w:r>
    </w:p>
    <w:p w14:paraId="586591F0" w14:textId="77777777" w:rsidR="00C07833" w:rsidRPr="00C07833" w:rsidRDefault="00C07833" w:rsidP="00DB6164">
      <w:pPr>
        <w:pStyle w:val="Cdigo"/>
        <w:rPr>
          <w:lang w:val="en-US"/>
        </w:rPr>
      </w:pPr>
    </w:p>
    <w:p w14:paraId="4B9C8B37" w14:textId="77777777" w:rsidR="00C07833" w:rsidRPr="00C07833" w:rsidRDefault="00C07833" w:rsidP="00DB6164">
      <w:pPr>
        <w:pStyle w:val="Cdigo"/>
        <w:rPr>
          <w:lang w:val="en-US"/>
        </w:rPr>
      </w:pPr>
      <w:r w:rsidRPr="00C07833">
        <w:rPr>
          <w:lang w:val="en-US"/>
        </w:rPr>
        <w:t xml:space="preserve">-- </w:t>
      </w:r>
      <w:proofErr w:type="spellStart"/>
      <w:r w:rsidRPr="00C07833">
        <w:rPr>
          <w:lang w:val="en-US"/>
        </w:rPr>
        <w:t>Administradores</w:t>
      </w:r>
      <w:proofErr w:type="spellEnd"/>
      <w:r w:rsidRPr="00C07833">
        <w:rPr>
          <w:lang w:val="en-US"/>
        </w:rPr>
        <w:t xml:space="preserve"> </w:t>
      </w:r>
      <w:proofErr w:type="spellStart"/>
      <w:r w:rsidRPr="00C07833">
        <w:rPr>
          <w:lang w:val="en-US"/>
        </w:rPr>
        <w:t>tienen</w:t>
      </w:r>
      <w:proofErr w:type="spellEnd"/>
      <w:r w:rsidRPr="00C07833">
        <w:rPr>
          <w:lang w:val="en-US"/>
        </w:rPr>
        <w:t xml:space="preserve"> control total</w:t>
      </w:r>
    </w:p>
    <w:p w14:paraId="45A1AADB" w14:textId="4F958D74" w:rsidR="004A52BA" w:rsidRPr="00C07833" w:rsidRDefault="00C07833" w:rsidP="00DB6164">
      <w:pPr>
        <w:pStyle w:val="Cdigo"/>
        <w:rPr>
          <w:lang w:val="en-US"/>
        </w:rPr>
      </w:pPr>
      <w:r w:rsidRPr="00C07833">
        <w:rPr>
          <w:lang w:val="en-US"/>
        </w:rPr>
        <w:t xml:space="preserve">EXEC </w:t>
      </w:r>
      <w:proofErr w:type="spellStart"/>
      <w:r w:rsidRPr="00C07833">
        <w:rPr>
          <w:lang w:val="en-US"/>
        </w:rPr>
        <w:t>sp_addrolemember</w:t>
      </w:r>
      <w:proofErr w:type="spellEnd"/>
      <w:r w:rsidRPr="00C07833">
        <w:rPr>
          <w:lang w:val="en-US"/>
        </w:rPr>
        <w:t xml:space="preserve"> '</w:t>
      </w:r>
      <w:proofErr w:type="spellStart"/>
      <w:r w:rsidRPr="00C07833">
        <w:rPr>
          <w:lang w:val="en-US"/>
        </w:rPr>
        <w:t>db_owner</w:t>
      </w:r>
      <w:proofErr w:type="spellEnd"/>
      <w:r w:rsidRPr="00C07833">
        <w:rPr>
          <w:lang w:val="en-US"/>
        </w:rPr>
        <w:t>', 'Admin1';</w:t>
      </w:r>
    </w:p>
    <w:p w14:paraId="1EADF1EB" w14:textId="77777777" w:rsidR="004A52BA" w:rsidRPr="00C07833" w:rsidRDefault="004A52BA" w:rsidP="008037B6">
      <w:pPr>
        <w:rPr>
          <w:lang w:val="en-US"/>
        </w:rPr>
      </w:pPr>
    </w:p>
    <w:p w14:paraId="3E2C410F" w14:textId="77777777" w:rsidR="00350558" w:rsidRPr="00350558" w:rsidRDefault="00350558" w:rsidP="00350558">
      <w:r w:rsidRPr="00350558">
        <w:t xml:space="preserve">En este ejemplo, cada tipo de usuario tiene un perfil adecuado con permisos específicos. Los estudiantes solo pueden leer sus calificaciones, los profesores tienen </w:t>
      </w:r>
      <w:r w:rsidRPr="00350558">
        <w:lastRenderedPageBreak/>
        <w:t>permisos de lectura y escritura sobre las calificaciones, y los administradores tienen permisos completos sobre la base de datos.</w:t>
      </w:r>
    </w:p>
    <w:p w14:paraId="16A0A8E3" w14:textId="77777777" w:rsidR="00350558" w:rsidRPr="00350558" w:rsidRDefault="00350558" w:rsidP="00350558"/>
    <w:p w14:paraId="41DC3EB1" w14:textId="77777777" w:rsidR="00350558" w:rsidRPr="00350558" w:rsidRDefault="00350558" w:rsidP="00350558">
      <w:r w:rsidRPr="00350558">
        <w:t>La correcta administración de perfiles en bases de datos es esencial para garantizar la seguridad y el control de acceso en sistemas complejos. Al comprender cómo crear y asignar perfiles, los estudiantes aprenderán a estructurar una base de datos de manera segura y eficiente, asegurando que cada usuario tenga acceso solo a los datos que le son necesarios para su función. En el contexto global y nacional, esta habilidad será crucial para la toma de decisiones informadas y seguras en organizaciones que gestionan grandes cantidades de datos. Además, los conocimientos adquiridos en esta unidad permitirán a los futuros ingenieros en sistemas de información afrontar los desafíos de seguridad en un mundo cada vez más digitalizado.</w:t>
      </w:r>
    </w:p>
    <w:p w14:paraId="6B99716E" w14:textId="77777777" w:rsidR="004A52BA" w:rsidRPr="00350558" w:rsidRDefault="004A52BA" w:rsidP="008037B6"/>
    <w:p w14:paraId="6457CD33" w14:textId="77777777" w:rsidR="004A52BA" w:rsidRPr="00350558" w:rsidRDefault="004A52BA" w:rsidP="008037B6"/>
    <w:p w14:paraId="0AD45F76" w14:textId="77777777" w:rsidR="004A52BA" w:rsidRPr="00350558" w:rsidRDefault="004A52BA" w:rsidP="008037B6"/>
    <w:p w14:paraId="24B0A5B6" w14:textId="77777777" w:rsidR="004A52BA" w:rsidRPr="00350558" w:rsidRDefault="004A52BA" w:rsidP="008037B6"/>
    <w:p w14:paraId="3C8BCA99" w14:textId="77777777" w:rsidR="004A52BA" w:rsidRPr="00350558" w:rsidRDefault="004A52BA" w:rsidP="008037B6"/>
    <w:p w14:paraId="37650A1E" w14:textId="77777777" w:rsidR="004A52BA" w:rsidRDefault="004A52BA" w:rsidP="008037B6"/>
    <w:p w14:paraId="22C16F40" w14:textId="77777777" w:rsidR="00350558" w:rsidRDefault="00350558" w:rsidP="008037B6"/>
    <w:p w14:paraId="2E0A77F9" w14:textId="77777777" w:rsidR="00350558" w:rsidRDefault="00350558" w:rsidP="008037B6"/>
    <w:p w14:paraId="14E285D7" w14:textId="77777777" w:rsidR="00350558" w:rsidRDefault="00350558" w:rsidP="008037B6"/>
    <w:p w14:paraId="0387249D" w14:textId="77777777" w:rsidR="00350558" w:rsidRDefault="00350558" w:rsidP="008037B6"/>
    <w:p w14:paraId="3EC2C731" w14:textId="77777777" w:rsidR="00350558" w:rsidRDefault="00350558" w:rsidP="008037B6"/>
    <w:p w14:paraId="3407B625" w14:textId="77777777" w:rsidR="00543F02" w:rsidRDefault="00543F02" w:rsidP="008037B6"/>
    <w:p w14:paraId="7D6A5E47" w14:textId="77777777" w:rsidR="00543F02" w:rsidRPr="00350558" w:rsidRDefault="00543F02" w:rsidP="008037B6"/>
    <w:p w14:paraId="5FFBA586" w14:textId="77777777" w:rsidR="007E193F" w:rsidRPr="00350558" w:rsidRDefault="007E193F" w:rsidP="007E193F"/>
    <w:p w14:paraId="690EA7B9" w14:textId="56A78262" w:rsidR="001266F6" w:rsidRDefault="001266F6" w:rsidP="001266F6">
      <w:pPr>
        <w:pStyle w:val="Ttulo2"/>
      </w:pPr>
      <w:bookmarkStart w:id="13" w:name="_Toc191836231"/>
      <w:r>
        <w:lastRenderedPageBreak/>
        <w:t xml:space="preserve">Asignación de </w:t>
      </w:r>
      <w:proofErr w:type="spellStart"/>
      <w:r>
        <w:t>logins</w:t>
      </w:r>
      <w:proofErr w:type="spellEnd"/>
      <w:r>
        <w:t xml:space="preserve"> para usuarios y roles</w:t>
      </w:r>
      <w:bookmarkEnd w:id="13"/>
    </w:p>
    <w:p w14:paraId="57C2D636" w14:textId="77777777" w:rsidR="00C27F8D" w:rsidRDefault="00C27F8D" w:rsidP="00C27F8D">
      <w:r>
        <w:t xml:space="preserve">En SQL Server, los </w:t>
      </w:r>
      <w:proofErr w:type="spellStart"/>
      <w:r>
        <w:t>logins</w:t>
      </w:r>
      <w:proofErr w:type="spellEnd"/>
      <w:r>
        <w:t xml:space="preserve"> y los roles son fundamentales para gestionar la seguridad y el acceso a los datos. Mientras que un </w:t>
      </w:r>
      <w:proofErr w:type="spellStart"/>
      <w:r>
        <w:t>login</w:t>
      </w:r>
      <w:proofErr w:type="spellEnd"/>
      <w:r>
        <w:t xml:space="preserve"> es una cuenta que permite a un usuario autenticarse en un servidor de bases de datos, un usuario es la identidad asociada con ese </w:t>
      </w:r>
      <w:proofErr w:type="spellStart"/>
      <w:r>
        <w:t>login</w:t>
      </w:r>
      <w:proofErr w:type="spellEnd"/>
      <w:r>
        <w:t xml:space="preserve"> dentro de una base de datos específica. Los roles, por otro lado, son colecciones de permisos que se asignan a los usuarios para determinar qué acciones pueden realizar dentro de una base de datos.</w:t>
      </w:r>
    </w:p>
    <w:p w14:paraId="68A0B97F" w14:textId="77777777" w:rsidR="00C27F8D" w:rsidRDefault="00C27F8D" w:rsidP="00C27F8D"/>
    <w:p w14:paraId="78F91BD8" w14:textId="77777777" w:rsidR="00C27F8D" w:rsidRDefault="00C27F8D" w:rsidP="00C27F8D">
      <w:r>
        <w:t xml:space="preserve">La asignación de </w:t>
      </w:r>
      <w:proofErr w:type="spellStart"/>
      <w:r>
        <w:t>logins</w:t>
      </w:r>
      <w:proofErr w:type="spellEnd"/>
      <w:r>
        <w:t xml:space="preserve"> y roles es crucial en la administración de bases de datos, ya que define el nivel de acceso de cada usuario, asegurando que cada persona tenga los permisos adecuados para su función. De esta manera, se refuerza la seguridad y se facilita la gestión de acceso a los objetos de la base de datos, contribuyendo a la protección de la información y a la toma de decisiones basada en datos seguros.</w:t>
      </w:r>
    </w:p>
    <w:p w14:paraId="07AE1E17" w14:textId="77777777" w:rsidR="00C27F8D" w:rsidRDefault="00C27F8D" w:rsidP="00C27F8D"/>
    <w:p w14:paraId="3DC50C22" w14:textId="0FD7762A" w:rsidR="00C27F8D" w:rsidRPr="00C27F8D" w:rsidRDefault="00C27F8D" w:rsidP="00C27F8D">
      <w:pPr>
        <w:rPr>
          <w:b/>
          <w:bCs/>
        </w:rPr>
      </w:pPr>
      <w:proofErr w:type="spellStart"/>
      <w:r w:rsidRPr="00C27F8D">
        <w:rPr>
          <w:b/>
          <w:bCs/>
        </w:rPr>
        <w:t>Logins</w:t>
      </w:r>
      <w:proofErr w:type="spellEnd"/>
      <w:r w:rsidRPr="00C27F8D">
        <w:rPr>
          <w:b/>
          <w:bCs/>
        </w:rPr>
        <w:t>: Creación y Asignación</w:t>
      </w:r>
    </w:p>
    <w:p w14:paraId="4B6F3B88" w14:textId="77777777" w:rsidR="00C27F8D" w:rsidRDefault="00C27F8D" w:rsidP="00C27F8D">
      <w:r>
        <w:t xml:space="preserve">En SQL Server, un </w:t>
      </w:r>
      <w:proofErr w:type="spellStart"/>
      <w:r>
        <w:t>login</w:t>
      </w:r>
      <w:proofErr w:type="spellEnd"/>
      <w:r>
        <w:t xml:space="preserve"> es necesario para permitir que los usuarios se autentiquen en un servidor de bases de datos. Para crear un </w:t>
      </w:r>
      <w:proofErr w:type="spellStart"/>
      <w:r>
        <w:t>login</w:t>
      </w:r>
      <w:proofErr w:type="spellEnd"/>
      <w:r>
        <w:t xml:space="preserve">, se puede usar el comando </w:t>
      </w:r>
      <w:r w:rsidRPr="00C27F8D">
        <w:rPr>
          <w:rStyle w:val="CdigoCar"/>
        </w:rPr>
        <w:t>CREATE LOGIN</w:t>
      </w:r>
      <w:r>
        <w:t xml:space="preserve">. Un </w:t>
      </w:r>
      <w:proofErr w:type="spellStart"/>
      <w:r>
        <w:t>login</w:t>
      </w:r>
      <w:proofErr w:type="spellEnd"/>
      <w:r>
        <w:t xml:space="preserve"> puede estar basado en autenticación de SQL Server (es decir, con un nombre de usuario y contraseña) o en autenticación de Windows (asociado a una cuenta de usuario en el sistema operativo).</w:t>
      </w:r>
    </w:p>
    <w:p w14:paraId="4C99D96B" w14:textId="77777777" w:rsidR="00C27F8D" w:rsidRDefault="00C27F8D" w:rsidP="00C27F8D"/>
    <w:p w14:paraId="7BA6FA5C" w14:textId="46051F92" w:rsidR="007E193F" w:rsidRDefault="00C27F8D" w:rsidP="00C27F8D">
      <w:r>
        <w:t xml:space="preserve">Ejemplo de Creación de </w:t>
      </w:r>
      <w:proofErr w:type="spellStart"/>
      <w:r>
        <w:t>Login</w:t>
      </w:r>
      <w:proofErr w:type="spellEnd"/>
      <w:r>
        <w:t>:</w:t>
      </w:r>
    </w:p>
    <w:p w14:paraId="49A58AFE" w14:textId="77777777" w:rsidR="005E5D73" w:rsidRDefault="005E5D73" w:rsidP="005E5D73">
      <w:pPr>
        <w:pStyle w:val="Cdigo"/>
      </w:pPr>
      <w:r>
        <w:t xml:space="preserve">-- Crear un </w:t>
      </w:r>
      <w:proofErr w:type="spellStart"/>
      <w:r>
        <w:t>login</w:t>
      </w:r>
      <w:proofErr w:type="spellEnd"/>
      <w:r>
        <w:t xml:space="preserve"> para un usuario con autenticación de SQL Server</w:t>
      </w:r>
    </w:p>
    <w:p w14:paraId="6ED2055E" w14:textId="77777777" w:rsidR="005E5D73" w:rsidRDefault="005E5D73" w:rsidP="005E5D73">
      <w:pPr>
        <w:pStyle w:val="Cdigo"/>
      </w:pPr>
      <w:r>
        <w:t>CREATE LOGIN Usuario1 WITH PASSWORD = 'ContraseñaSegura123';</w:t>
      </w:r>
    </w:p>
    <w:p w14:paraId="0A24D1DA" w14:textId="77777777" w:rsidR="005E5D73" w:rsidRDefault="005E5D73" w:rsidP="005E5D73">
      <w:pPr>
        <w:pStyle w:val="Cdigo"/>
      </w:pPr>
    </w:p>
    <w:p w14:paraId="41933E7C" w14:textId="77777777" w:rsidR="005E5D73" w:rsidRDefault="005E5D73" w:rsidP="005E5D73">
      <w:pPr>
        <w:pStyle w:val="Cdigo"/>
      </w:pPr>
      <w:r>
        <w:t xml:space="preserve">-- Crear un </w:t>
      </w:r>
      <w:proofErr w:type="spellStart"/>
      <w:r>
        <w:t>login</w:t>
      </w:r>
      <w:proofErr w:type="spellEnd"/>
      <w:r>
        <w:t xml:space="preserve"> para un usuario con autenticación de Windows</w:t>
      </w:r>
    </w:p>
    <w:p w14:paraId="05880A31" w14:textId="48D0EDEB" w:rsidR="00C27F8D" w:rsidRPr="005E5D73" w:rsidRDefault="005E5D73" w:rsidP="005E5D73">
      <w:pPr>
        <w:pStyle w:val="Cdigo"/>
        <w:rPr>
          <w:lang w:val="en-US"/>
        </w:rPr>
      </w:pPr>
      <w:r w:rsidRPr="005E5D73">
        <w:rPr>
          <w:lang w:val="en-US"/>
        </w:rPr>
        <w:t>CREATE LOGIN [DOMINIO\Usuario2] FROM WINDOWS;</w:t>
      </w:r>
    </w:p>
    <w:p w14:paraId="2972601D" w14:textId="77777777" w:rsidR="00C27F8D" w:rsidRPr="005E5D73" w:rsidRDefault="00C27F8D" w:rsidP="00C27F8D">
      <w:pPr>
        <w:rPr>
          <w:lang w:val="en-US"/>
        </w:rPr>
      </w:pPr>
    </w:p>
    <w:p w14:paraId="18BB1566" w14:textId="77777777" w:rsidR="00BD2FCD" w:rsidRPr="00BD2FCD" w:rsidRDefault="00BD2FCD" w:rsidP="00BD2FCD">
      <w:r w:rsidRPr="00BD2FCD">
        <w:t xml:space="preserve">En el primer ejemplo, se crea un </w:t>
      </w:r>
      <w:proofErr w:type="spellStart"/>
      <w:r w:rsidRPr="00BD2FCD">
        <w:t>login</w:t>
      </w:r>
      <w:proofErr w:type="spellEnd"/>
      <w:r w:rsidRPr="00BD2FCD">
        <w:t xml:space="preserve"> Usuario1 con una contraseña específica. En el segundo ejemplo, se crea un </w:t>
      </w:r>
      <w:proofErr w:type="spellStart"/>
      <w:r w:rsidRPr="00BD2FCD">
        <w:t>login</w:t>
      </w:r>
      <w:proofErr w:type="spellEnd"/>
      <w:r w:rsidRPr="00BD2FCD">
        <w:t xml:space="preserve"> basado en una cuenta de Windows, asociada a un usuario del sistema operativo.</w:t>
      </w:r>
    </w:p>
    <w:p w14:paraId="5C30B4E8" w14:textId="77777777" w:rsidR="00BD2FCD" w:rsidRPr="00BD2FCD" w:rsidRDefault="00BD2FCD" w:rsidP="00BD2FCD"/>
    <w:p w14:paraId="539913BA" w14:textId="77777777" w:rsidR="00BD2FCD" w:rsidRPr="00BD2FCD" w:rsidRDefault="00BD2FCD" w:rsidP="00BD2FCD">
      <w:r w:rsidRPr="00BD2FCD">
        <w:t xml:space="preserve">Una vez creado el </w:t>
      </w:r>
      <w:proofErr w:type="spellStart"/>
      <w:r w:rsidRPr="00BD2FCD">
        <w:t>login</w:t>
      </w:r>
      <w:proofErr w:type="spellEnd"/>
      <w:r w:rsidRPr="00BD2FCD">
        <w:t>, este puede ser asociado a un usuario en una base de datos específica.</w:t>
      </w:r>
    </w:p>
    <w:p w14:paraId="3296B28B" w14:textId="77777777" w:rsidR="00BD2FCD" w:rsidRPr="00BD2FCD" w:rsidRDefault="00BD2FCD" w:rsidP="00BD2FCD"/>
    <w:p w14:paraId="5A4C4E85" w14:textId="2FC196AF" w:rsidR="00BD2FCD" w:rsidRPr="00BD2FCD" w:rsidRDefault="00BD2FCD" w:rsidP="00BD2FCD">
      <w:pPr>
        <w:rPr>
          <w:b/>
          <w:bCs/>
        </w:rPr>
      </w:pPr>
      <w:r w:rsidRPr="00BD2FCD">
        <w:rPr>
          <w:b/>
          <w:bCs/>
        </w:rPr>
        <w:t>Creación de Usuarios en una Base de Datos</w:t>
      </w:r>
    </w:p>
    <w:p w14:paraId="3C6D1DDB" w14:textId="77777777" w:rsidR="00BD2FCD" w:rsidRPr="00BD2FCD" w:rsidRDefault="00BD2FCD" w:rsidP="00BD2FCD">
      <w:r w:rsidRPr="00BD2FCD">
        <w:t xml:space="preserve">Un usuario es la entidad que tiene acceso a una base de datos. Un </w:t>
      </w:r>
      <w:proofErr w:type="spellStart"/>
      <w:r w:rsidRPr="00BD2FCD">
        <w:t>login</w:t>
      </w:r>
      <w:proofErr w:type="spellEnd"/>
      <w:r w:rsidRPr="00BD2FCD">
        <w:t xml:space="preserve"> puede estar asociado a múltiples usuarios en diferentes bases de datos, pero cada base de datos solo puede tener un único usuario para cada </w:t>
      </w:r>
      <w:proofErr w:type="spellStart"/>
      <w:r w:rsidRPr="00BD2FCD">
        <w:t>login</w:t>
      </w:r>
      <w:proofErr w:type="spellEnd"/>
      <w:r w:rsidRPr="00BD2FCD">
        <w:t xml:space="preserve">. Para asignar un </w:t>
      </w:r>
      <w:proofErr w:type="spellStart"/>
      <w:r w:rsidRPr="00BD2FCD">
        <w:t>login</w:t>
      </w:r>
      <w:proofErr w:type="spellEnd"/>
      <w:r w:rsidRPr="00BD2FCD">
        <w:t xml:space="preserve"> a un usuario en una base de datos, usamos el comando CREATE USER.</w:t>
      </w:r>
    </w:p>
    <w:p w14:paraId="411F36B8" w14:textId="77777777" w:rsidR="00BD2FCD" w:rsidRPr="00BD2FCD" w:rsidRDefault="00BD2FCD" w:rsidP="00BD2FCD"/>
    <w:p w14:paraId="1412DC7F" w14:textId="65831AB7" w:rsidR="00C27F8D" w:rsidRPr="00BD2FCD" w:rsidRDefault="00BD2FCD" w:rsidP="00BD2FCD">
      <w:r w:rsidRPr="00BD2FCD">
        <w:t>Ejemplo de Creación de Usuario:</w:t>
      </w:r>
    </w:p>
    <w:p w14:paraId="46D1D1E0" w14:textId="77777777" w:rsidR="00CB7835" w:rsidRDefault="00CB7835" w:rsidP="00CB7835">
      <w:pPr>
        <w:pStyle w:val="Cdigo"/>
      </w:pPr>
      <w:r>
        <w:t xml:space="preserve">USE </w:t>
      </w:r>
      <w:proofErr w:type="spellStart"/>
      <w:r>
        <w:t>MiBaseDeDatos</w:t>
      </w:r>
      <w:proofErr w:type="spellEnd"/>
      <w:r>
        <w:t>;</w:t>
      </w:r>
    </w:p>
    <w:p w14:paraId="7A6D4ED8" w14:textId="77777777" w:rsidR="00CB7835" w:rsidRDefault="00CB7835" w:rsidP="00CB7835">
      <w:pPr>
        <w:pStyle w:val="Cdigo"/>
      </w:pPr>
      <w:r>
        <w:t xml:space="preserve">-- Crear un usuario dentro de la base de datos y asociarlo con un </w:t>
      </w:r>
      <w:proofErr w:type="spellStart"/>
      <w:r>
        <w:t>login</w:t>
      </w:r>
      <w:proofErr w:type="spellEnd"/>
    </w:p>
    <w:p w14:paraId="0134865B" w14:textId="4E76B7D1" w:rsidR="00C27F8D" w:rsidRPr="00BD2FCD" w:rsidRDefault="00CB7835" w:rsidP="00CB7835">
      <w:pPr>
        <w:pStyle w:val="Cdigo"/>
      </w:pPr>
      <w:r>
        <w:t>CREATE USER Usuario1 FOR LOGIN Usuario1;</w:t>
      </w:r>
    </w:p>
    <w:p w14:paraId="0D5A47B3" w14:textId="77777777" w:rsidR="00C27F8D" w:rsidRPr="00BD2FCD" w:rsidRDefault="00C27F8D" w:rsidP="00C27F8D"/>
    <w:p w14:paraId="121522F6" w14:textId="77777777" w:rsidR="00A108FC" w:rsidRDefault="00A108FC" w:rsidP="00A108FC">
      <w:r>
        <w:t xml:space="preserve">En este caso, estamos creando un usuario llamado Usuario1 en la base de datos </w:t>
      </w:r>
      <w:proofErr w:type="spellStart"/>
      <w:r>
        <w:t>MiBaseDeDatos</w:t>
      </w:r>
      <w:proofErr w:type="spellEnd"/>
      <w:r>
        <w:t xml:space="preserve"> y asociándolo con el </w:t>
      </w:r>
      <w:proofErr w:type="spellStart"/>
      <w:r>
        <w:t>login</w:t>
      </w:r>
      <w:proofErr w:type="spellEnd"/>
      <w:r>
        <w:t xml:space="preserve"> Usuario1.</w:t>
      </w:r>
    </w:p>
    <w:p w14:paraId="4FEAFFAC" w14:textId="77777777" w:rsidR="00A108FC" w:rsidRDefault="00A108FC" w:rsidP="00A108FC"/>
    <w:p w14:paraId="055F4E31" w14:textId="23C67E5D" w:rsidR="00A108FC" w:rsidRPr="00A108FC" w:rsidRDefault="00A108FC" w:rsidP="00A108FC">
      <w:pPr>
        <w:rPr>
          <w:b/>
          <w:bCs/>
        </w:rPr>
      </w:pPr>
      <w:r w:rsidRPr="00A108FC">
        <w:rPr>
          <w:b/>
          <w:bCs/>
        </w:rPr>
        <w:t>Asignación de Roles en SQL Server</w:t>
      </w:r>
    </w:p>
    <w:p w14:paraId="34476613" w14:textId="77777777" w:rsidR="00A108FC" w:rsidRDefault="00A108FC" w:rsidP="00A108FC">
      <w:r>
        <w:t>Los roles en SQL Server son conjuntos de permisos que definen qué acciones puede realizar un usuario en una base de datos. Existen dos tipos principales de roles: roles predefinidos y roles definidos por el usuario.</w:t>
      </w:r>
    </w:p>
    <w:p w14:paraId="3223AA30" w14:textId="77777777" w:rsidR="00A108FC" w:rsidRDefault="00A108FC" w:rsidP="00A108FC"/>
    <w:p w14:paraId="1D44D1A0" w14:textId="77777777" w:rsidR="00A108FC" w:rsidRDefault="00A108FC" w:rsidP="00A108FC">
      <w:r>
        <w:t xml:space="preserve">Roles predefinidos: Son roles que ya vienen definidos en SQL Server, como </w:t>
      </w:r>
      <w:proofErr w:type="spellStart"/>
      <w:r>
        <w:t>db_datareader</w:t>
      </w:r>
      <w:proofErr w:type="spellEnd"/>
      <w:r>
        <w:t xml:space="preserve"> (permite leer datos) o </w:t>
      </w:r>
      <w:proofErr w:type="spellStart"/>
      <w:r>
        <w:t>db_owner</w:t>
      </w:r>
      <w:proofErr w:type="spellEnd"/>
      <w:r>
        <w:t xml:space="preserve"> (permite control total sobre la base de datos).</w:t>
      </w:r>
    </w:p>
    <w:p w14:paraId="742AA6F6" w14:textId="77777777" w:rsidR="00A108FC" w:rsidRDefault="00A108FC" w:rsidP="00A108FC"/>
    <w:p w14:paraId="6DB3E1D2" w14:textId="03CCA872" w:rsidR="00A108FC" w:rsidRDefault="00A108FC" w:rsidP="00A108FC">
      <w:r>
        <w:t>Roles definidos por el usuario: Son roles personalizados que el administrador de la base de datos puede crear para otorgar permisos específicos a un grupo de usuarios.</w:t>
      </w:r>
    </w:p>
    <w:p w14:paraId="28EB21F0" w14:textId="77777777" w:rsidR="00A108FC" w:rsidRDefault="00A108FC" w:rsidP="00A108FC">
      <w:r>
        <w:lastRenderedPageBreak/>
        <w:t>Ejemplo de Asignación de Roles Predefinidos:</w:t>
      </w:r>
    </w:p>
    <w:p w14:paraId="3598E045" w14:textId="77777777" w:rsidR="00397E36" w:rsidRDefault="00397E36" w:rsidP="00397E36">
      <w:pPr>
        <w:pStyle w:val="Cdigo"/>
      </w:pPr>
      <w:r>
        <w:t>-- Asignar el rol de lectura a un usuario</w:t>
      </w:r>
    </w:p>
    <w:p w14:paraId="44E08092" w14:textId="77777777" w:rsidR="00397E36" w:rsidRPr="00397E36" w:rsidRDefault="00397E36" w:rsidP="00397E36">
      <w:pPr>
        <w:pStyle w:val="Cdigo"/>
        <w:rPr>
          <w:lang w:val="en-US"/>
        </w:rPr>
      </w:pPr>
      <w:r w:rsidRPr="00397E36">
        <w:rPr>
          <w:lang w:val="en-US"/>
        </w:rPr>
        <w:t xml:space="preserve">EXEC </w:t>
      </w:r>
      <w:proofErr w:type="spellStart"/>
      <w:r w:rsidRPr="00397E36">
        <w:rPr>
          <w:lang w:val="en-US"/>
        </w:rPr>
        <w:t>sp_addrolemember</w:t>
      </w:r>
      <w:proofErr w:type="spellEnd"/>
      <w:r w:rsidRPr="00397E36">
        <w:rPr>
          <w:lang w:val="en-US"/>
        </w:rPr>
        <w:t xml:space="preserve"> '</w:t>
      </w:r>
      <w:proofErr w:type="spellStart"/>
      <w:r w:rsidRPr="00397E36">
        <w:rPr>
          <w:lang w:val="en-US"/>
        </w:rPr>
        <w:t>db_datareader</w:t>
      </w:r>
      <w:proofErr w:type="spellEnd"/>
      <w:r w:rsidRPr="00397E36">
        <w:rPr>
          <w:lang w:val="en-US"/>
        </w:rPr>
        <w:t>', 'Usuario1';</w:t>
      </w:r>
    </w:p>
    <w:p w14:paraId="73B14225" w14:textId="77777777" w:rsidR="00397E36" w:rsidRPr="00397E36" w:rsidRDefault="00397E36" w:rsidP="00397E36">
      <w:pPr>
        <w:pStyle w:val="Cdigo"/>
        <w:rPr>
          <w:lang w:val="en-US"/>
        </w:rPr>
      </w:pPr>
    </w:p>
    <w:p w14:paraId="72436EDD" w14:textId="77777777" w:rsidR="00397E36" w:rsidRDefault="00397E36" w:rsidP="00397E36">
      <w:pPr>
        <w:pStyle w:val="Cdigo"/>
      </w:pPr>
      <w:r>
        <w:t>-- Asignar el rol de escritura a un usuario</w:t>
      </w:r>
    </w:p>
    <w:p w14:paraId="20010401" w14:textId="77777777" w:rsidR="00397E36" w:rsidRPr="00397E36" w:rsidRDefault="00397E36" w:rsidP="00397E36">
      <w:pPr>
        <w:pStyle w:val="Cdigo"/>
        <w:rPr>
          <w:lang w:val="en-US"/>
        </w:rPr>
      </w:pPr>
      <w:r w:rsidRPr="00397E36">
        <w:rPr>
          <w:lang w:val="en-US"/>
        </w:rPr>
        <w:t xml:space="preserve">EXEC </w:t>
      </w:r>
      <w:proofErr w:type="spellStart"/>
      <w:r w:rsidRPr="00397E36">
        <w:rPr>
          <w:lang w:val="en-US"/>
        </w:rPr>
        <w:t>sp_addrolemember</w:t>
      </w:r>
      <w:proofErr w:type="spellEnd"/>
      <w:r w:rsidRPr="00397E36">
        <w:rPr>
          <w:lang w:val="en-US"/>
        </w:rPr>
        <w:t xml:space="preserve"> '</w:t>
      </w:r>
      <w:proofErr w:type="spellStart"/>
      <w:r w:rsidRPr="00397E36">
        <w:rPr>
          <w:lang w:val="en-US"/>
        </w:rPr>
        <w:t>db_datawriter</w:t>
      </w:r>
      <w:proofErr w:type="spellEnd"/>
      <w:r w:rsidRPr="00397E36">
        <w:rPr>
          <w:lang w:val="en-US"/>
        </w:rPr>
        <w:t>', 'Usuario1';</w:t>
      </w:r>
    </w:p>
    <w:p w14:paraId="62036D9B" w14:textId="77777777" w:rsidR="00397E36" w:rsidRPr="00397E36" w:rsidRDefault="00397E36" w:rsidP="00397E36">
      <w:pPr>
        <w:pStyle w:val="Cdigo"/>
        <w:rPr>
          <w:lang w:val="en-US"/>
        </w:rPr>
      </w:pPr>
    </w:p>
    <w:p w14:paraId="3890CBF2" w14:textId="77777777" w:rsidR="00397E36" w:rsidRDefault="00397E36" w:rsidP="00397E36">
      <w:pPr>
        <w:pStyle w:val="Cdigo"/>
      </w:pPr>
      <w:r>
        <w:t>-- Asignar el rol de propietario de base de datos a un administrador</w:t>
      </w:r>
    </w:p>
    <w:p w14:paraId="45D46CCD" w14:textId="25ECC753" w:rsidR="00CB7835" w:rsidRPr="00397E36" w:rsidRDefault="00397E36" w:rsidP="00397E36">
      <w:pPr>
        <w:pStyle w:val="Cdigo"/>
        <w:rPr>
          <w:lang w:val="en-US"/>
        </w:rPr>
      </w:pPr>
      <w:r w:rsidRPr="00397E36">
        <w:rPr>
          <w:lang w:val="en-US"/>
        </w:rPr>
        <w:t xml:space="preserve">EXEC </w:t>
      </w:r>
      <w:proofErr w:type="spellStart"/>
      <w:r w:rsidRPr="00397E36">
        <w:rPr>
          <w:lang w:val="en-US"/>
        </w:rPr>
        <w:t>sp_addrolemember</w:t>
      </w:r>
      <w:proofErr w:type="spellEnd"/>
      <w:r w:rsidRPr="00397E36">
        <w:rPr>
          <w:lang w:val="en-US"/>
        </w:rPr>
        <w:t xml:space="preserve"> '</w:t>
      </w:r>
      <w:proofErr w:type="spellStart"/>
      <w:r w:rsidRPr="00397E36">
        <w:rPr>
          <w:lang w:val="en-US"/>
        </w:rPr>
        <w:t>db_owner</w:t>
      </w:r>
      <w:proofErr w:type="spellEnd"/>
      <w:r w:rsidRPr="00397E36">
        <w:rPr>
          <w:lang w:val="en-US"/>
        </w:rPr>
        <w:t>', 'Admin1';</w:t>
      </w:r>
    </w:p>
    <w:p w14:paraId="2C5FED45" w14:textId="77777777" w:rsidR="00CB7835" w:rsidRPr="00397E36" w:rsidRDefault="00CB7835" w:rsidP="007E193F">
      <w:pPr>
        <w:rPr>
          <w:lang w:val="en-US"/>
        </w:rPr>
      </w:pPr>
    </w:p>
    <w:p w14:paraId="779F231C" w14:textId="77777777" w:rsidR="00397E36" w:rsidRPr="00397E36" w:rsidRDefault="00397E36" w:rsidP="00397E36">
      <w:r w:rsidRPr="00397E36">
        <w:t xml:space="preserve">En este ejemplo, asignamos a Usuario1 los roles </w:t>
      </w:r>
      <w:proofErr w:type="spellStart"/>
      <w:r w:rsidRPr="00397E36">
        <w:t>db_datareader</w:t>
      </w:r>
      <w:proofErr w:type="spellEnd"/>
      <w:r w:rsidRPr="00397E36">
        <w:t xml:space="preserve"> y </w:t>
      </w:r>
      <w:proofErr w:type="spellStart"/>
      <w:r w:rsidRPr="00397E36">
        <w:t>db_datawriter</w:t>
      </w:r>
      <w:proofErr w:type="spellEnd"/>
      <w:r w:rsidRPr="00397E36">
        <w:t xml:space="preserve">, lo que le permite leer y escribir en la base de datos. Además, asignamos el rol </w:t>
      </w:r>
      <w:proofErr w:type="spellStart"/>
      <w:r w:rsidRPr="00397E36">
        <w:t>db_owner</w:t>
      </w:r>
      <w:proofErr w:type="spellEnd"/>
      <w:r w:rsidRPr="00397E36">
        <w:t xml:space="preserve"> al usuario Admin1, lo que le da control total sobre la base de datos.</w:t>
      </w:r>
    </w:p>
    <w:p w14:paraId="01B011FC" w14:textId="77777777" w:rsidR="00397E36" w:rsidRDefault="00397E36" w:rsidP="00397E36"/>
    <w:p w14:paraId="010356E8" w14:textId="5BE8812A" w:rsidR="00397E36" w:rsidRPr="00397E36" w:rsidRDefault="00397E36" w:rsidP="00397E36">
      <w:pPr>
        <w:rPr>
          <w:b/>
          <w:bCs/>
        </w:rPr>
      </w:pPr>
      <w:r w:rsidRPr="00397E36">
        <w:rPr>
          <w:b/>
          <w:bCs/>
        </w:rPr>
        <w:t xml:space="preserve">Ejemplo Práctico: Asignación de </w:t>
      </w:r>
      <w:proofErr w:type="spellStart"/>
      <w:r w:rsidRPr="00397E36">
        <w:rPr>
          <w:b/>
          <w:bCs/>
        </w:rPr>
        <w:t>Logins</w:t>
      </w:r>
      <w:proofErr w:type="spellEnd"/>
      <w:r w:rsidRPr="00397E36">
        <w:rPr>
          <w:b/>
          <w:bCs/>
        </w:rPr>
        <w:t>, Usuarios y Roles para una Universidad en Nicaragua</w:t>
      </w:r>
    </w:p>
    <w:p w14:paraId="7553AC72" w14:textId="7F96E665" w:rsidR="00397E36" w:rsidRPr="00397E36" w:rsidRDefault="00397E36" w:rsidP="00397E36">
      <w:r w:rsidRPr="00397E36">
        <w:t>Imaginemos que estamos administrando una base de datos para una universidad en Nicaragua. La base de datos almacena información de estudiantes, profesores y administradores. Queremos asignar roles específicos a los usuarios de acuerdo con sus responsabilidades.</w:t>
      </w:r>
    </w:p>
    <w:p w14:paraId="260B88ED" w14:textId="77777777" w:rsidR="00397E36" w:rsidRPr="00397E36" w:rsidRDefault="00397E36" w:rsidP="00543F02">
      <w:pPr>
        <w:pStyle w:val="Prrafodelista"/>
        <w:numPr>
          <w:ilvl w:val="0"/>
          <w:numId w:val="3"/>
        </w:numPr>
      </w:pPr>
      <w:r w:rsidRPr="00397E36">
        <w:t>Estudiantes: Solo necesitan acceso de lectura a sus calificaciones.</w:t>
      </w:r>
    </w:p>
    <w:p w14:paraId="2390BB26" w14:textId="77777777" w:rsidR="00397E36" w:rsidRPr="00397E36" w:rsidRDefault="00397E36" w:rsidP="00543F02">
      <w:pPr>
        <w:pStyle w:val="Prrafodelista"/>
        <w:numPr>
          <w:ilvl w:val="0"/>
          <w:numId w:val="3"/>
        </w:numPr>
      </w:pPr>
      <w:r w:rsidRPr="00397E36">
        <w:t>Profesores: Necesitan acceso tanto de lectura como de escritura para poder registrar y consultar las calificaciones de sus estudiantes.</w:t>
      </w:r>
    </w:p>
    <w:p w14:paraId="02686C7D" w14:textId="77777777" w:rsidR="00397E36" w:rsidRDefault="00397E36" w:rsidP="00543F02">
      <w:pPr>
        <w:pStyle w:val="Prrafodelista"/>
        <w:numPr>
          <w:ilvl w:val="0"/>
          <w:numId w:val="3"/>
        </w:numPr>
      </w:pPr>
      <w:r w:rsidRPr="00397E36">
        <w:t>Administradores: Necesitan acceso completo para gestionar la base de datos.</w:t>
      </w:r>
    </w:p>
    <w:p w14:paraId="151C9038" w14:textId="77777777" w:rsidR="00D4773A" w:rsidRPr="00397E36" w:rsidRDefault="00D4773A" w:rsidP="00397E36"/>
    <w:p w14:paraId="116E804A" w14:textId="7B16960D" w:rsidR="00CB7835" w:rsidRPr="00397E36" w:rsidRDefault="00397E36" w:rsidP="00397E36">
      <w:r w:rsidRPr="00397E36">
        <w:t xml:space="preserve">Código para Asignar </w:t>
      </w:r>
      <w:proofErr w:type="spellStart"/>
      <w:r w:rsidRPr="00397E36">
        <w:t>Logins</w:t>
      </w:r>
      <w:proofErr w:type="spellEnd"/>
      <w:r w:rsidRPr="00397E36">
        <w:t>, Usuarios y Roles:</w:t>
      </w:r>
    </w:p>
    <w:p w14:paraId="358B5184" w14:textId="77777777" w:rsidR="00D4773A" w:rsidRDefault="00D4773A" w:rsidP="00D4773A">
      <w:pPr>
        <w:pStyle w:val="Cdigo"/>
      </w:pPr>
      <w:r>
        <w:t xml:space="preserve">-- Crear </w:t>
      </w:r>
      <w:proofErr w:type="spellStart"/>
      <w:r>
        <w:t>logins</w:t>
      </w:r>
      <w:proofErr w:type="spellEnd"/>
      <w:r>
        <w:t xml:space="preserve"> para los usuarios</w:t>
      </w:r>
    </w:p>
    <w:p w14:paraId="3CC312EA" w14:textId="77777777" w:rsidR="00D4773A" w:rsidRDefault="00D4773A" w:rsidP="00D4773A">
      <w:pPr>
        <w:pStyle w:val="Cdigo"/>
      </w:pPr>
      <w:r>
        <w:t>CREATE LOGIN Estudiante1 WITH PASSWORD = 'ContraseñaEstudiante123';</w:t>
      </w:r>
    </w:p>
    <w:p w14:paraId="22B96C4F" w14:textId="77777777" w:rsidR="00D4773A" w:rsidRPr="00D4773A" w:rsidRDefault="00D4773A" w:rsidP="00D4773A">
      <w:pPr>
        <w:pStyle w:val="Cdigo"/>
        <w:rPr>
          <w:lang w:val="en-US"/>
        </w:rPr>
      </w:pPr>
      <w:r w:rsidRPr="00D4773A">
        <w:rPr>
          <w:lang w:val="en-US"/>
        </w:rPr>
        <w:t>CREATE LOGIN Profesor1 WITH PASSWORD = 'ContraseñaProfesor123';</w:t>
      </w:r>
    </w:p>
    <w:p w14:paraId="3E7CC93F" w14:textId="77777777" w:rsidR="00D4773A" w:rsidRPr="00D4773A" w:rsidRDefault="00D4773A" w:rsidP="00D4773A">
      <w:pPr>
        <w:pStyle w:val="Cdigo"/>
        <w:rPr>
          <w:lang w:val="en-US"/>
        </w:rPr>
      </w:pPr>
      <w:r w:rsidRPr="00D4773A">
        <w:rPr>
          <w:lang w:val="en-US"/>
        </w:rPr>
        <w:t>CREATE LOGIN Admin1 WITH PASSWORD = 'ContraseñaAdmin123';</w:t>
      </w:r>
    </w:p>
    <w:p w14:paraId="544158B7" w14:textId="77777777" w:rsidR="00D4773A" w:rsidRPr="00D4773A" w:rsidRDefault="00D4773A" w:rsidP="00D4773A">
      <w:pPr>
        <w:pStyle w:val="Cdigo"/>
        <w:rPr>
          <w:lang w:val="en-US"/>
        </w:rPr>
      </w:pPr>
    </w:p>
    <w:p w14:paraId="69F554B9" w14:textId="77777777" w:rsidR="00D4773A" w:rsidRDefault="00D4773A" w:rsidP="00D4773A">
      <w:pPr>
        <w:pStyle w:val="Cdigo"/>
      </w:pPr>
      <w:r>
        <w:t>-- Crear usuarios dentro de la base de datos</w:t>
      </w:r>
    </w:p>
    <w:p w14:paraId="03C01ACC" w14:textId="77777777" w:rsidR="00D4773A" w:rsidRDefault="00D4773A" w:rsidP="00D4773A">
      <w:pPr>
        <w:pStyle w:val="Cdigo"/>
      </w:pPr>
      <w:r>
        <w:t>USE Universidad;</w:t>
      </w:r>
    </w:p>
    <w:p w14:paraId="7BD0B290" w14:textId="77777777" w:rsidR="00D4773A" w:rsidRDefault="00D4773A" w:rsidP="00D4773A">
      <w:pPr>
        <w:pStyle w:val="Cdigo"/>
      </w:pPr>
      <w:r>
        <w:t>CREATE USER Estudiante1 FOR LOGIN Estudiante1;</w:t>
      </w:r>
    </w:p>
    <w:p w14:paraId="105F2FD5" w14:textId="77777777" w:rsidR="00D4773A" w:rsidRPr="00D4773A" w:rsidRDefault="00D4773A" w:rsidP="00D4773A">
      <w:pPr>
        <w:pStyle w:val="Cdigo"/>
        <w:rPr>
          <w:lang w:val="en-US"/>
        </w:rPr>
      </w:pPr>
      <w:r w:rsidRPr="00D4773A">
        <w:rPr>
          <w:lang w:val="en-US"/>
        </w:rPr>
        <w:t>CREATE USER Profesor1 FOR LOGIN Profesor1;</w:t>
      </w:r>
    </w:p>
    <w:p w14:paraId="2EBAB90D" w14:textId="77777777" w:rsidR="00D4773A" w:rsidRPr="00D4773A" w:rsidRDefault="00D4773A" w:rsidP="00D4773A">
      <w:pPr>
        <w:pStyle w:val="Cdigo"/>
        <w:rPr>
          <w:lang w:val="en-US"/>
        </w:rPr>
      </w:pPr>
      <w:r w:rsidRPr="00D4773A">
        <w:rPr>
          <w:lang w:val="en-US"/>
        </w:rPr>
        <w:t>CREATE USER Admin1 FOR LOGIN Admin1;</w:t>
      </w:r>
    </w:p>
    <w:p w14:paraId="4C59E3D1" w14:textId="77777777" w:rsidR="00D4773A" w:rsidRPr="00D4773A" w:rsidRDefault="00D4773A" w:rsidP="00D4773A">
      <w:pPr>
        <w:pStyle w:val="Cdigo"/>
        <w:rPr>
          <w:lang w:val="en-US"/>
        </w:rPr>
      </w:pPr>
    </w:p>
    <w:p w14:paraId="2F859654" w14:textId="77777777" w:rsidR="00D4773A" w:rsidRDefault="00D4773A" w:rsidP="00D4773A">
      <w:pPr>
        <w:pStyle w:val="Cdigo"/>
      </w:pPr>
      <w:r>
        <w:t>-- Asignar roles adecuados a cada usuario</w:t>
      </w:r>
    </w:p>
    <w:p w14:paraId="32E4E058" w14:textId="77777777" w:rsidR="00D4773A" w:rsidRDefault="00D4773A" w:rsidP="00D4773A">
      <w:pPr>
        <w:pStyle w:val="Cdigo"/>
      </w:pPr>
      <w:r>
        <w:lastRenderedPageBreak/>
        <w:t>-- Estudiantes solo pueden leer sus calificaciones</w:t>
      </w:r>
    </w:p>
    <w:p w14:paraId="117F62EB" w14:textId="77777777" w:rsidR="00D4773A" w:rsidRPr="00D4773A" w:rsidRDefault="00D4773A" w:rsidP="00D4773A">
      <w:pPr>
        <w:pStyle w:val="Cdigo"/>
        <w:rPr>
          <w:lang w:val="en-US"/>
        </w:rPr>
      </w:pPr>
      <w:r w:rsidRPr="00D4773A">
        <w:rPr>
          <w:lang w:val="en-US"/>
        </w:rPr>
        <w:t xml:space="preserve">EXEC </w:t>
      </w:r>
      <w:proofErr w:type="spellStart"/>
      <w:r w:rsidRPr="00D4773A">
        <w:rPr>
          <w:lang w:val="en-US"/>
        </w:rPr>
        <w:t>sp_addrolemember</w:t>
      </w:r>
      <w:proofErr w:type="spellEnd"/>
      <w:r w:rsidRPr="00D4773A">
        <w:rPr>
          <w:lang w:val="en-US"/>
        </w:rPr>
        <w:t xml:space="preserve"> '</w:t>
      </w:r>
      <w:proofErr w:type="spellStart"/>
      <w:r w:rsidRPr="00D4773A">
        <w:rPr>
          <w:lang w:val="en-US"/>
        </w:rPr>
        <w:t>db_datareader</w:t>
      </w:r>
      <w:proofErr w:type="spellEnd"/>
      <w:r w:rsidRPr="00D4773A">
        <w:rPr>
          <w:lang w:val="en-US"/>
        </w:rPr>
        <w:t>', 'Estudiante1';</w:t>
      </w:r>
    </w:p>
    <w:p w14:paraId="5F0287C4" w14:textId="77777777" w:rsidR="00D4773A" w:rsidRPr="00D4773A" w:rsidRDefault="00D4773A" w:rsidP="00D4773A">
      <w:pPr>
        <w:pStyle w:val="Cdigo"/>
        <w:rPr>
          <w:lang w:val="en-US"/>
        </w:rPr>
      </w:pPr>
    </w:p>
    <w:p w14:paraId="7F1F6575" w14:textId="77777777" w:rsidR="00D4773A" w:rsidRDefault="00D4773A" w:rsidP="00D4773A">
      <w:pPr>
        <w:pStyle w:val="Cdigo"/>
      </w:pPr>
      <w:r>
        <w:t>-- Profesores pueden leer y escribir calificaciones</w:t>
      </w:r>
    </w:p>
    <w:p w14:paraId="728431FC" w14:textId="77777777" w:rsidR="00D4773A" w:rsidRPr="00D4773A" w:rsidRDefault="00D4773A" w:rsidP="00D4773A">
      <w:pPr>
        <w:pStyle w:val="Cdigo"/>
        <w:rPr>
          <w:lang w:val="en-US"/>
        </w:rPr>
      </w:pPr>
      <w:r w:rsidRPr="00D4773A">
        <w:rPr>
          <w:lang w:val="en-US"/>
        </w:rPr>
        <w:t xml:space="preserve">EXEC </w:t>
      </w:r>
      <w:proofErr w:type="spellStart"/>
      <w:r w:rsidRPr="00D4773A">
        <w:rPr>
          <w:lang w:val="en-US"/>
        </w:rPr>
        <w:t>sp_addrolemember</w:t>
      </w:r>
      <w:proofErr w:type="spellEnd"/>
      <w:r w:rsidRPr="00D4773A">
        <w:rPr>
          <w:lang w:val="en-US"/>
        </w:rPr>
        <w:t xml:space="preserve"> '</w:t>
      </w:r>
      <w:proofErr w:type="spellStart"/>
      <w:r w:rsidRPr="00D4773A">
        <w:rPr>
          <w:lang w:val="en-US"/>
        </w:rPr>
        <w:t>db_datareader</w:t>
      </w:r>
      <w:proofErr w:type="spellEnd"/>
      <w:r w:rsidRPr="00D4773A">
        <w:rPr>
          <w:lang w:val="en-US"/>
        </w:rPr>
        <w:t>', 'Profesor1';</w:t>
      </w:r>
    </w:p>
    <w:p w14:paraId="547E93BF" w14:textId="77777777" w:rsidR="00D4773A" w:rsidRPr="00D4773A" w:rsidRDefault="00D4773A" w:rsidP="00D4773A">
      <w:pPr>
        <w:pStyle w:val="Cdigo"/>
        <w:rPr>
          <w:lang w:val="en-US"/>
        </w:rPr>
      </w:pPr>
      <w:r w:rsidRPr="00D4773A">
        <w:rPr>
          <w:lang w:val="en-US"/>
        </w:rPr>
        <w:t xml:space="preserve">EXEC </w:t>
      </w:r>
      <w:proofErr w:type="spellStart"/>
      <w:r w:rsidRPr="00D4773A">
        <w:rPr>
          <w:lang w:val="en-US"/>
        </w:rPr>
        <w:t>sp_addrolemember</w:t>
      </w:r>
      <w:proofErr w:type="spellEnd"/>
      <w:r w:rsidRPr="00D4773A">
        <w:rPr>
          <w:lang w:val="en-US"/>
        </w:rPr>
        <w:t xml:space="preserve"> '</w:t>
      </w:r>
      <w:proofErr w:type="spellStart"/>
      <w:r w:rsidRPr="00D4773A">
        <w:rPr>
          <w:lang w:val="en-US"/>
        </w:rPr>
        <w:t>db_datawriter</w:t>
      </w:r>
      <w:proofErr w:type="spellEnd"/>
      <w:r w:rsidRPr="00D4773A">
        <w:rPr>
          <w:lang w:val="en-US"/>
        </w:rPr>
        <w:t>', 'Profesor1';</w:t>
      </w:r>
    </w:p>
    <w:p w14:paraId="16F6E254" w14:textId="77777777" w:rsidR="00D4773A" w:rsidRPr="00D4773A" w:rsidRDefault="00D4773A" w:rsidP="00D4773A">
      <w:pPr>
        <w:pStyle w:val="Cdigo"/>
        <w:rPr>
          <w:lang w:val="en-US"/>
        </w:rPr>
      </w:pPr>
    </w:p>
    <w:p w14:paraId="18555F20" w14:textId="77777777" w:rsidR="00D4773A" w:rsidRDefault="00D4773A" w:rsidP="00D4773A">
      <w:pPr>
        <w:pStyle w:val="Cdigo"/>
      </w:pPr>
      <w:r>
        <w:t>-- Administradores tienen control total sobre la base de datos</w:t>
      </w:r>
    </w:p>
    <w:p w14:paraId="4BAC3911" w14:textId="1E2F015B" w:rsidR="00CB7835" w:rsidRDefault="00D4773A" w:rsidP="00D4773A">
      <w:pPr>
        <w:pStyle w:val="Cdigo"/>
        <w:rPr>
          <w:lang w:val="en-US"/>
        </w:rPr>
      </w:pPr>
      <w:r w:rsidRPr="00D4773A">
        <w:rPr>
          <w:lang w:val="en-US"/>
        </w:rPr>
        <w:t xml:space="preserve">EXEC </w:t>
      </w:r>
      <w:proofErr w:type="spellStart"/>
      <w:r w:rsidRPr="00D4773A">
        <w:rPr>
          <w:lang w:val="en-US"/>
        </w:rPr>
        <w:t>sp_addrolemember</w:t>
      </w:r>
      <w:proofErr w:type="spellEnd"/>
      <w:r w:rsidRPr="00D4773A">
        <w:rPr>
          <w:lang w:val="en-US"/>
        </w:rPr>
        <w:t xml:space="preserve"> '</w:t>
      </w:r>
      <w:proofErr w:type="spellStart"/>
      <w:r w:rsidRPr="00D4773A">
        <w:rPr>
          <w:lang w:val="en-US"/>
        </w:rPr>
        <w:t>db_owner</w:t>
      </w:r>
      <w:proofErr w:type="spellEnd"/>
      <w:r w:rsidRPr="00D4773A">
        <w:rPr>
          <w:lang w:val="en-US"/>
        </w:rPr>
        <w:t>', 'Admin1';</w:t>
      </w:r>
    </w:p>
    <w:p w14:paraId="0E863903" w14:textId="77777777" w:rsidR="00D4773A" w:rsidRDefault="00D4773A" w:rsidP="00D4773A">
      <w:pPr>
        <w:rPr>
          <w:lang w:val="en-US"/>
        </w:rPr>
      </w:pPr>
    </w:p>
    <w:p w14:paraId="3A8D2371" w14:textId="77777777" w:rsidR="00FE0916" w:rsidRPr="00FE0916" w:rsidRDefault="00FE0916" w:rsidP="00FE0916">
      <w:r w:rsidRPr="00FE0916">
        <w:t xml:space="preserve">En este ejemplo, creamos </w:t>
      </w:r>
      <w:proofErr w:type="spellStart"/>
      <w:r w:rsidRPr="00FE0916">
        <w:t>logins</w:t>
      </w:r>
      <w:proofErr w:type="spellEnd"/>
      <w:r w:rsidRPr="00FE0916">
        <w:t xml:space="preserve"> y usuarios para tres tipos de usuarios: estudiantes, profesores y administradores. Los estudiantes solo tienen permiso de lectura (</w:t>
      </w:r>
      <w:proofErr w:type="spellStart"/>
      <w:r w:rsidRPr="00FE0916">
        <w:rPr>
          <w:rStyle w:val="CdigoCar"/>
        </w:rPr>
        <w:t>db_datareader</w:t>
      </w:r>
      <w:proofErr w:type="spellEnd"/>
      <w:r w:rsidRPr="00FE0916">
        <w:t>), los profesores tienen permisos de lectura y escritura (</w:t>
      </w:r>
      <w:proofErr w:type="spellStart"/>
      <w:r w:rsidRPr="00FE0916">
        <w:rPr>
          <w:rStyle w:val="CdigoCar"/>
        </w:rPr>
        <w:t>db_datareader</w:t>
      </w:r>
      <w:proofErr w:type="spellEnd"/>
      <w:r w:rsidRPr="00FE0916">
        <w:t xml:space="preserve"> y </w:t>
      </w:r>
      <w:proofErr w:type="spellStart"/>
      <w:r w:rsidRPr="00FE0916">
        <w:rPr>
          <w:rStyle w:val="CdigoCar"/>
        </w:rPr>
        <w:t>db_datawriter</w:t>
      </w:r>
      <w:proofErr w:type="spellEnd"/>
      <w:r w:rsidRPr="00FE0916">
        <w:t>), y los administradores tienen control total (</w:t>
      </w:r>
      <w:proofErr w:type="spellStart"/>
      <w:r w:rsidRPr="00FE0916">
        <w:rPr>
          <w:rStyle w:val="CdigoCar"/>
        </w:rPr>
        <w:t>db_owner</w:t>
      </w:r>
      <w:proofErr w:type="spellEnd"/>
      <w:r w:rsidRPr="00FE0916">
        <w:t>).</w:t>
      </w:r>
    </w:p>
    <w:p w14:paraId="53958702" w14:textId="77777777" w:rsidR="00FE0916" w:rsidRPr="00FE0916" w:rsidRDefault="00FE0916" w:rsidP="00FE0916"/>
    <w:p w14:paraId="2A693337" w14:textId="4317E90C" w:rsidR="00FE0916" w:rsidRPr="006D60E1" w:rsidRDefault="00FE0916" w:rsidP="00FE0916">
      <w:pPr>
        <w:rPr>
          <w:b/>
          <w:bCs/>
        </w:rPr>
      </w:pPr>
      <w:r w:rsidRPr="006D60E1">
        <w:rPr>
          <w:b/>
          <w:bCs/>
        </w:rPr>
        <w:t>Verificación de Permisos y Roles Asignados</w:t>
      </w:r>
    </w:p>
    <w:p w14:paraId="20DE9681" w14:textId="77777777" w:rsidR="00FE0916" w:rsidRPr="00FE0916" w:rsidRDefault="00FE0916" w:rsidP="00FE0916">
      <w:r w:rsidRPr="00FE0916">
        <w:t xml:space="preserve">Es importante verificar que los roles y permisos se hayan asignado correctamente. Para ello, podemos usar las vistas del sistema de SQL Server, como </w:t>
      </w:r>
      <w:proofErr w:type="spellStart"/>
      <w:proofErr w:type="gramStart"/>
      <w:r w:rsidRPr="00FE0916">
        <w:rPr>
          <w:rStyle w:val="CdigoCar"/>
        </w:rPr>
        <w:t>sys.database</w:t>
      </w:r>
      <w:proofErr w:type="gramEnd"/>
      <w:r w:rsidRPr="00FE0916">
        <w:rPr>
          <w:rStyle w:val="CdigoCar"/>
        </w:rPr>
        <w:t>_principals</w:t>
      </w:r>
      <w:proofErr w:type="spellEnd"/>
      <w:r w:rsidRPr="00FE0916">
        <w:t xml:space="preserve"> y </w:t>
      </w:r>
      <w:proofErr w:type="spellStart"/>
      <w:r w:rsidRPr="00FE0916">
        <w:rPr>
          <w:rStyle w:val="CdigoCar"/>
        </w:rPr>
        <w:t>sys.database_role_members</w:t>
      </w:r>
      <w:proofErr w:type="spellEnd"/>
      <w:r w:rsidRPr="00FE0916">
        <w:t>, para obtener información sobre los usuarios y sus roles.</w:t>
      </w:r>
    </w:p>
    <w:p w14:paraId="16409E52" w14:textId="77777777" w:rsidR="00FE0916" w:rsidRPr="00FE0916" w:rsidRDefault="00FE0916" w:rsidP="00FE0916"/>
    <w:p w14:paraId="6C15D80A" w14:textId="48065FE5" w:rsidR="00D4773A" w:rsidRPr="00FE0916" w:rsidRDefault="00FE0916" w:rsidP="00FE0916">
      <w:r w:rsidRPr="00FE0916">
        <w:t>Código para Verificar los Roles Asignados:</w:t>
      </w:r>
    </w:p>
    <w:p w14:paraId="4A08F43E" w14:textId="77777777" w:rsidR="00C43E86" w:rsidRDefault="00C43E86" w:rsidP="00C43E86">
      <w:pPr>
        <w:pStyle w:val="Cdigo"/>
      </w:pPr>
      <w:r>
        <w:t>-- Verificar los roles de un usuario específico</w:t>
      </w:r>
    </w:p>
    <w:p w14:paraId="548ED7F2" w14:textId="77777777" w:rsidR="00C43E86" w:rsidRPr="00C43E86" w:rsidRDefault="00C43E86" w:rsidP="00C43E86">
      <w:pPr>
        <w:pStyle w:val="Cdigo"/>
        <w:rPr>
          <w:lang w:val="en-US"/>
        </w:rPr>
      </w:pPr>
      <w:r w:rsidRPr="00C43E86">
        <w:rPr>
          <w:lang w:val="en-US"/>
        </w:rPr>
        <w:t xml:space="preserve">SELECT dp.name AS Usuario, </w:t>
      </w:r>
    </w:p>
    <w:p w14:paraId="06FF4E90" w14:textId="77777777" w:rsidR="00C43E86" w:rsidRPr="00C43E86" w:rsidRDefault="00C43E86" w:rsidP="00C43E86">
      <w:pPr>
        <w:pStyle w:val="Cdigo"/>
        <w:rPr>
          <w:lang w:val="en-US"/>
        </w:rPr>
      </w:pPr>
      <w:r w:rsidRPr="00C43E86">
        <w:rPr>
          <w:lang w:val="en-US"/>
        </w:rPr>
        <w:t xml:space="preserve">       </w:t>
      </w:r>
      <w:proofErr w:type="spellStart"/>
      <w:proofErr w:type="gramStart"/>
      <w:r w:rsidRPr="00C43E86">
        <w:rPr>
          <w:lang w:val="en-US"/>
        </w:rPr>
        <w:t>dp.type</w:t>
      </w:r>
      <w:proofErr w:type="gramEnd"/>
      <w:r w:rsidRPr="00C43E86">
        <w:rPr>
          <w:lang w:val="en-US"/>
        </w:rPr>
        <w:t>_desc</w:t>
      </w:r>
      <w:proofErr w:type="spellEnd"/>
      <w:r w:rsidRPr="00C43E86">
        <w:rPr>
          <w:lang w:val="en-US"/>
        </w:rPr>
        <w:t xml:space="preserve"> AS Tipo, </w:t>
      </w:r>
    </w:p>
    <w:p w14:paraId="0B759028" w14:textId="77777777" w:rsidR="00C43E86" w:rsidRPr="00C43E86" w:rsidRDefault="00C43E86" w:rsidP="00C43E86">
      <w:pPr>
        <w:pStyle w:val="Cdigo"/>
        <w:rPr>
          <w:lang w:val="en-US"/>
        </w:rPr>
      </w:pPr>
      <w:r w:rsidRPr="00C43E86">
        <w:rPr>
          <w:lang w:val="en-US"/>
        </w:rPr>
        <w:t xml:space="preserve">       rp.name AS Rol</w:t>
      </w:r>
    </w:p>
    <w:p w14:paraId="3827F798" w14:textId="77777777" w:rsidR="00C43E86" w:rsidRPr="00C43E86" w:rsidRDefault="00C43E86" w:rsidP="00C43E86">
      <w:pPr>
        <w:pStyle w:val="Cdigo"/>
        <w:rPr>
          <w:lang w:val="en-US"/>
        </w:rPr>
      </w:pPr>
      <w:r w:rsidRPr="00C43E86">
        <w:rPr>
          <w:lang w:val="en-US"/>
        </w:rPr>
        <w:t xml:space="preserve">FROM </w:t>
      </w:r>
      <w:proofErr w:type="spellStart"/>
      <w:proofErr w:type="gramStart"/>
      <w:r w:rsidRPr="00C43E86">
        <w:rPr>
          <w:lang w:val="en-US"/>
        </w:rPr>
        <w:t>sys.database</w:t>
      </w:r>
      <w:proofErr w:type="gramEnd"/>
      <w:r w:rsidRPr="00C43E86">
        <w:rPr>
          <w:lang w:val="en-US"/>
        </w:rPr>
        <w:t>_principals</w:t>
      </w:r>
      <w:proofErr w:type="spellEnd"/>
      <w:r w:rsidRPr="00C43E86">
        <w:rPr>
          <w:lang w:val="en-US"/>
        </w:rPr>
        <w:t xml:space="preserve"> </w:t>
      </w:r>
      <w:proofErr w:type="spellStart"/>
      <w:r w:rsidRPr="00C43E86">
        <w:rPr>
          <w:lang w:val="en-US"/>
        </w:rPr>
        <w:t>dp</w:t>
      </w:r>
      <w:proofErr w:type="spellEnd"/>
    </w:p>
    <w:p w14:paraId="70524A5F" w14:textId="77777777" w:rsidR="00C43E86" w:rsidRPr="00C43E86" w:rsidRDefault="00C43E86" w:rsidP="00C43E86">
      <w:pPr>
        <w:pStyle w:val="Cdigo"/>
        <w:rPr>
          <w:lang w:val="en-US"/>
        </w:rPr>
      </w:pPr>
      <w:r w:rsidRPr="00C43E86">
        <w:rPr>
          <w:lang w:val="en-US"/>
        </w:rPr>
        <w:t xml:space="preserve">JOIN </w:t>
      </w:r>
      <w:proofErr w:type="spellStart"/>
      <w:proofErr w:type="gramStart"/>
      <w:r w:rsidRPr="00C43E86">
        <w:rPr>
          <w:lang w:val="en-US"/>
        </w:rPr>
        <w:t>sys.database</w:t>
      </w:r>
      <w:proofErr w:type="gramEnd"/>
      <w:r w:rsidRPr="00C43E86">
        <w:rPr>
          <w:lang w:val="en-US"/>
        </w:rPr>
        <w:t>_role_members</w:t>
      </w:r>
      <w:proofErr w:type="spellEnd"/>
      <w:r w:rsidRPr="00C43E86">
        <w:rPr>
          <w:lang w:val="en-US"/>
        </w:rPr>
        <w:t xml:space="preserve"> </w:t>
      </w:r>
      <w:proofErr w:type="spellStart"/>
      <w:r w:rsidRPr="00C43E86">
        <w:rPr>
          <w:lang w:val="en-US"/>
        </w:rPr>
        <w:t>drm</w:t>
      </w:r>
      <w:proofErr w:type="spellEnd"/>
    </w:p>
    <w:p w14:paraId="1FFC1BA5" w14:textId="77777777" w:rsidR="00C43E86" w:rsidRPr="00C43E86" w:rsidRDefault="00C43E86" w:rsidP="00C43E86">
      <w:pPr>
        <w:pStyle w:val="Cdigo"/>
        <w:rPr>
          <w:lang w:val="en-US"/>
        </w:rPr>
      </w:pPr>
      <w:r w:rsidRPr="00C43E86">
        <w:rPr>
          <w:lang w:val="en-US"/>
        </w:rPr>
        <w:t xml:space="preserve">    ON </w:t>
      </w:r>
      <w:proofErr w:type="spellStart"/>
      <w:proofErr w:type="gramStart"/>
      <w:r w:rsidRPr="00C43E86">
        <w:rPr>
          <w:lang w:val="en-US"/>
        </w:rPr>
        <w:t>dp.principal</w:t>
      </w:r>
      <w:proofErr w:type="gramEnd"/>
      <w:r w:rsidRPr="00C43E86">
        <w:rPr>
          <w:lang w:val="en-US"/>
        </w:rPr>
        <w:t>_id</w:t>
      </w:r>
      <w:proofErr w:type="spellEnd"/>
      <w:r w:rsidRPr="00C43E86">
        <w:rPr>
          <w:lang w:val="en-US"/>
        </w:rPr>
        <w:t xml:space="preserve"> = </w:t>
      </w:r>
      <w:proofErr w:type="spellStart"/>
      <w:r w:rsidRPr="00C43E86">
        <w:rPr>
          <w:lang w:val="en-US"/>
        </w:rPr>
        <w:t>drm.member_principal_id</w:t>
      </w:r>
      <w:proofErr w:type="spellEnd"/>
    </w:p>
    <w:p w14:paraId="25BD499B" w14:textId="77777777" w:rsidR="00C43E86" w:rsidRPr="00C43E86" w:rsidRDefault="00C43E86" w:rsidP="00C43E86">
      <w:pPr>
        <w:pStyle w:val="Cdigo"/>
        <w:rPr>
          <w:lang w:val="en-US"/>
        </w:rPr>
      </w:pPr>
      <w:r w:rsidRPr="00C43E86">
        <w:rPr>
          <w:lang w:val="en-US"/>
        </w:rPr>
        <w:t xml:space="preserve">JOIN </w:t>
      </w:r>
      <w:proofErr w:type="spellStart"/>
      <w:proofErr w:type="gramStart"/>
      <w:r w:rsidRPr="00C43E86">
        <w:rPr>
          <w:lang w:val="en-US"/>
        </w:rPr>
        <w:t>sys.database</w:t>
      </w:r>
      <w:proofErr w:type="gramEnd"/>
      <w:r w:rsidRPr="00C43E86">
        <w:rPr>
          <w:lang w:val="en-US"/>
        </w:rPr>
        <w:t>_principals</w:t>
      </w:r>
      <w:proofErr w:type="spellEnd"/>
      <w:r w:rsidRPr="00C43E86">
        <w:rPr>
          <w:lang w:val="en-US"/>
        </w:rPr>
        <w:t xml:space="preserve"> </w:t>
      </w:r>
      <w:proofErr w:type="spellStart"/>
      <w:r w:rsidRPr="00C43E86">
        <w:rPr>
          <w:lang w:val="en-US"/>
        </w:rPr>
        <w:t>rp</w:t>
      </w:r>
      <w:proofErr w:type="spellEnd"/>
    </w:p>
    <w:p w14:paraId="69BD8FC8" w14:textId="77777777" w:rsidR="00C43E86" w:rsidRPr="00C43E86" w:rsidRDefault="00C43E86" w:rsidP="00C43E86">
      <w:pPr>
        <w:pStyle w:val="Cdigo"/>
        <w:rPr>
          <w:lang w:val="en-US"/>
        </w:rPr>
      </w:pPr>
      <w:r w:rsidRPr="00C43E86">
        <w:rPr>
          <w:lang w:val="en-US"/>
        </w:rPr>
        <w:t xml:space="preserve">    ON </w:t>
      </w:r>
      <w:proofErr w:type="spellStart"/>
      <w:proofErr w:type="gramStart"/>
      <w:r w:rsidRPr="00C43E86">
        <w:rPr>
          <w:lang w:val="en-US"/>
        </w:rPr>
        <w:t>drm.role</w:t>
      </w:r>
      <w:proofErr w:type="gramEnd"/>
      <w:r w:rsidRPr="00C43E86">
        <w:rPr>
          <w:lang w:val="en-US"/>
        </w:rPr>
        <w:t>_principal_id</w:t>
      </w:r>
      <w:proofErr w:type="spellEnd"/>
      <w:r w:rsidRPr="00C43E86">
        <w:rPr>
          <w:lang w:val="en-US"/>
        </w:rPr>
        <w:t xml:space="preserve"> = </w:t>
      </w:r>
      <w:proofErr w:type="spellStart"/>
      <w:r w:rsidRPr="00C43E86">
        <w:rPr>
          <w:lang w:val="en-US"/>
        </w:rPr>
        <w:t>rp.principal_id</w:t>
      </w:r>
      <w:proofErr w:type="spellEnd"/>
    </w:p>
    <w:p w14:paraId="3DCFCAC3" w14:textId="2841C8A5" w:rsidR="00CB7835" w:rsidRPr="00FE0916" w:rsidRDefault="00C43E86" w:rsidP="00C43E86">
      <w:pPr>
        <w:pStyle w:val="Cdigo"/>
      </w:pPr>
      <w:r>
        <w:t>WHERE dp.name = 'Estudiante1';</w:t>
      </w:r>
    </w:p>
    <w:p w14:paraId="11CA2310" w14:textId="77777777" w:rsidR="00CB7835" w:rsidRPr="00FE0916" w:rsidRDefault="00CB7835" w:rsidP="007E193F"/>
    <w:p w14:paraId="3725BC35" w14:textId="77777777" w:rsidR="0016112D" w:rsidRDefault="0016112D" w:rsidP="0016112D">
      <w:r>
        <w:t>Este código consulta los roles asignados al usuario Estudiante1, lo que permite verificar si el usuario tiene los permisos adecuados.</w:t>
      </w:r>
    </w:p>
    <w:p w14:paraId="3DB20C61" w14:textId="77777777" w:rsidR="0016112D" w:rsidRDefault="0016112D" w:rsidP="0016112D"/>
    <w:p w14:paraId="7D5D93AA" w14:textId="328CE4F1" w:rsidR="00CB7835" w:rsidRPr="00FE0916" w:rsidRDefault="0016112D" w:rsidP="007E193F">
      <w:r>
        <w:lastRenderedPageBreak/>
        <w:t xml:space="preserve">La asignación de </w:t>
      </w:r>
      <w:proofErr w:type="spellStart"/>
      <w:r>
        <w:t>logins</w:t>
      </w:r>
      <w:proofErr w:type="spellEnd"/>
      <w:r>
        <w:t xml:space="preserve">, usuarios y roles en SQL Server es un paso fundamental para garantizar la seguridad y el control de acceso en una base de datos. A través de la creación de </w:t>
      </w:r>
      <w:proofErr w:type="spellStart"/>
      <w:r>
        <w:t>logins</w:t>
      </w:r>
      <w:proofErr w:type="spellEnd"/>
      <w:r>
        <w:t xml:space="preserve"> y su asociación con usuarios, junto con la asignación de roles adecuados, los administradores pueden gestionar el acceso a los datos de manera eficiente y segura. En el contexto de Nicaragua, esto es especialmente importante para organizaciones e instituciones que manejan grandes volúmenes de datos sensibles, como universidades, empresas de telecomunicaciones o instituciones gubernamentales.</w:t>
      </w:r>
    </w:p>
    <w:p w14:paraId="4BF7E0EC" w14:textId="77777777" w:rsidR="00CB7835" w:rsidRPr="00FE0916" w:rsidRDefault="00CB7835" w:rsidP="007E193F"/>
    <w:p w14:paraId="72455EA3" w14:textId="7341C922" w:rsidR="001266F6" w:rsidRDefault="001266F6" w:rsidP="001266F6">
      <w:pPr>
        <w:pStyle w:val="Ttulo2"/>
      </w:pPr>
      <w:bookmarkStart w:id="14" w:name="_Toc191836232"/>
      <w:r>
        <w:t>Asignación de permisos para usuarios y roles</w:t>
      </w:r>
      <w:bookmarkEnd w:id="14"/>
    </w:p>
    <w:p w14:paraId="540D545B" w14:textId="77777777" w:rsidR="005C7271" w:rsidRDefault="005C7271" w:rsidP="005C7271">
      <w:r>
        <w:t>En SQL Server, la seguridad de la base de datos se controla a través de la asignación de permisos a los usuarios y roles. Los permisos determinan qué operaciones puede realizar un usuario sobre los objetos dentro de una base de datos, como tablas, vistas, procedimientos almacenados, entre otros.</w:t>
      </w:r>
    </w:p>
    <w:p w14:paraId="1E6A0D6A" w14:textId="77777777" w:rsidR="005C7271" w:rsidRDefault="005C7271" w:rsidP="005C7271"/>
    <w:p w14:paraId="659153A1" w14:textId="77777777" w:rsidR="005C7271" w:rsidRDefault="005C7271" w:rsidP="005C7271">
      <w:r>
        <w:t>La asignación de permisos en SQL Server se realiza a través de una serie de comandos que permiten gestionar quién puede ejecutar ciertas acciones, como insertar, actualizar, eliminar o consultar datos. Esta capacidad es fundamental para la administración de bases de datos, ya que facilita la protección de los datos sensibles y asegura que solo los usuarios con las credenciales adecuadas puedan realizar acciones críticas.</w:t>
      </w:r>
    </w:p>
    <w:p w14:paraId="13422334" w14:textId="77777777" w:rsidR="005C7271" w:rsidRDefault="005C7271" w:rsidP="005C7271"/>
    <w:p w14:paraId="6B4D41F4" w14:textId="77777777" w:rsidR="005C7271" w:rsidRDefault="005C7271" w:rsidP="005C7271">
      <w:r>
        <w:t>El manejo correcto de permisos es esencial para garantizar la integridad y confidencialidad de los datos, especialmente en un entorno académico o corporativo, como podría ser el caso de una universidad o empresa en Nicaragua, donde el acceso a la información debe estar estrictamente regulado.</w:t>
      </w:r>
    </w:p>
    <w:p w14:paraId="0DE81319" w14:textId="77777777" w:rsidR="005C7271" w:rsidRDefault="005C7271" w:rsidP="005C7271"/>
    <w:p w14:paraId="7BD3CE29" w14:textId="77777777" w:rsidR="00543F02" w:rsidRDefault="00543F02" w:rsidP="005C7271"/>
    <w:p w14:paraId="10D7B76C" w14:textId="77777777" w:rsidR="00543F02" w:rsidRDefault="00543F02" w:rsidP="005C7271"/>
    <w:p w14:paraId="1B315776" w14:textId="167BB48A" w:rsidR="005C7271" w:rsidRDefault="005C7271" w:rsidP="005C7271">
      <w:r>
        <w:lastRenderedPageBreak/>
        <w:t>Tipos de Permisos en SQL Server</w:t>
      </w:r>
    </w:p>
    <w:p w14:paraId="2BAFDC37" w14:textId="6D875827" w:rsidR="005C7271" w:rsidRDefault="005C7271" w:rsidP="005C7271">
      <w:r>
        <w:t>Existen diferentes tipos de permisos que pueden ser asignados a los usuarios y roles en SQL Server:</w:t>
      </w:r>
    </w:p>
    <w:p w14:paraId="566F671C" w14:textId="362C7FE1" w:rsidR="005C7271" w:rsidRDefault="005C7271" w:rsidP="00543F02">
      <w:pPr>
        <w:pStyle w:val="Prrafodelista"/>
        <w:numPr>
          <w:ilvl w:val="0"/>
          <w:numId w:val="4"/>
        </w:numPr>
      </w:pPr>
      <w:r>
        <w:t xml:space="preserve">Permisos de definición de objetos: Permiten crear, modificar o eliminar objetos dentro de la base de datos. Ejemplos: </w:t>
      </w:r>
      <w:r w:rsidRPr="007C3371">
        <w:rPr>
          <w:rStyle w:val="CdigoCar"/>
        </w:rPr>
        <w:t>CREATE</w:t>
      </w:r>
      <w:r>
        <w:t xml:space="preserve">, </w:t>
      </w:r>
      <w:r w:rsidRPr="007C3371">
        <w:rPr>
          <w:rStyle w:val="CdigoCar"/>
        </w:rPr>
        <w:t>ALTER</w:t>
      </w:r>
      <w:r>
        <w:t xml:space="preserve">, </w:t>
      </w:r>
      <w:r w:rsidRPr="007C3371">
        <w:rPr>
          <w:rStyle w:val="CdigoCar"/>
        </w:rPr>
        <w:t>DROP</w:t>
      </w:r>
      <w:r>
        <w:t>.</w:t>
      </w:r>
    </w:p>
    <w:p w14:paraId="716EF2E2" w14:textId="2B1A17EF" w:rsidR="005C7271" w:rsidRDefault="005C7271" w:rsidP="00543F02">
      <w:pPr>
        <w:pStyle w:val="Prrafodelista"/>
        <w:numPr>
          <w:ilvl w:val="0"/>
          <w:numId w:val="4"/>
        </w:numPr>
      </w:pPr>
      <w:r>
        <w:t xml:space="preserve">Permisos de manipulación de datos: Permiten insertar, actualizar, eliminar o seleccionar datos de una tabla o vista. Ejemplos: </w:t>
      </w:r>
      <w:r w:rsidRPr="007C3371">
        <w:rPr>
          <w:rStyle w:val="CdigoCar"/>
        </w:rPr>
        <w:t>SELECT</w:t>
      </w:r>
      <w:r>
        <w:t xml:space="preserve">, </w:t>
      </w:r>
      <w:r w:rsidRPr="007C3371">
        <w:rPr>
          <w:rStyle w:val="CdigoCar"/>
        </w:rPr>
        <w:t>INSERT</w:t>
      </w:r>
      <w:r>
        <w:t xml:space="preserve">, </w:t>
      </w:r>
      <w:r w:rsidRPr="007C3371">
        <w:rPr>
          <w:rStyle w:val="CdigoCar"/>
        </w:rPr>
        <w:t>UPDATE</w:t>
      </w:r>
      <w:r>
        <w:t xml:space="preserve">, </w:t>
      </w:r>
      <w:r w:rsidRPr="007C3371">
        <w:rPr>
          <w:rStyle w:val="CdigoCar"/>
        </w:rPr>
        <w:t>DELETE</w:t>
      </w:r>
      <w:r>
        <w:t>.</w:t>
      </w:r>
    </w:p>
    <w:p w14:paraId="4868BD4A" w14:textId="77777777" w:rsidR="005C7271" w:rsidRDefault="005C7271" w:rsidP="00543F02">
      <w:pPr>
        <w:pStyle w:val="Prrafodelista"/>
        <w:numPr>
          <w:ilvl w:val="0"/>
          <w:numId w:val="4"/>
        </w:numPr>
      </w:pPr>
      <w:r>
        <w:t xml:space="preserve">Permisos de administración: Permiten gestionar la seguridad, mantenimiento o administración del sistema. Ejemplos: </w:t>
      </w:r>
      <w:r w:rsidRPr="007C3371">
        <w:rPr>
          <w:rStyle w:val="CdigoCar"/>
        </w:rPr>
        <w:t>GRANT</w:t>
      </w:r>
      <w:r>
        <w:t xml:space="preserve">, </w:t>
      </w:r>
      <w:r w:rsidRPr="007C3371">
        <w:rPr>
          <w:rStyle w:val="CdigoCar"/>
        </w:rPr>
        <w:t>REVOKE</w:t>
      </w:r>
      <w:r>
        <w:t xml:space="preserve">, </w:t>
      </w:r>
      <w:r w:rsidRPr="007C3371">
        <w:rPr>
          <w:rStyle w:val="CdigoCar"/>
        </w:rPr>
        <w:t>DENY</w:t>
      </w:r>
      <w:r>
        <w:t>.</w:t>
      </w:r>
    </w:p>
    <w:p w14:paraId="75329D04" w14:textId="77777777" w:rsidR="005C7271" w:rsidRDefault="005C7271" w:rsidP="005C7271"/>
    <w:p w14:paraId="31BE9A31" w14:textId="46D8BDFE" w:rsidR="005C7271" w:rsidRPr="003E3C38" w:rsidRDefault="005C7271" w:rsidP="005C7271">
      <w:pPr>
        <w:rPr>
          <w:b/>
          <w:bCs/>
        </w:rPr>
      </w:pPr>
      <w:r w:rsidRPr="003E3C38">
        <w:rPr>
          <w:b/>
          <w:bCs/>
        </w:rPr>
        <w:t>Comando GRANT</w:t>
      </w:r>
    </w:p>
    <w:p w14:paraId="782E0777" w14:textId="77777777" w:rsidR="005C7271" w:rsidRDefault="005C7271" w:rsidP="005C7271">
      <w:r>
        <w:t xml:space="preserve">El comando </w:t>
      </w:r>
      <w:r w:rsidRPr="004D146B">
        <w:rPr>
          <w:rStyle w:val="CdigoCar"/>
        </w:rPr>
        <w:t>GRANT</w:t>
      </w:r>
      <w:r>
        <w:t xml:space="preserve"> se utiliza para asignar permisos a usuarios o roles. Cuando se utiliza </w:t>
      </w:r>
      <w:r w:rsidRPr="004D146B">
        <w:rPr>
          <w:rStyle w:val="CdigoCar"/>
        </w:rPr>
        <w:t>GRANT</w:t>
      </w:r>
      <w:r>
        <w:t>, el usuario o rol al que se le asigna el permiso recibe explícitamente el derecho de realizar una acción en un objeto de base de datos.</w:t>
      </w:r>
    </w:p>
    <w:p w14:paraId="18E14CE1" w14:textId="77777777" w:rsidR="005C7271" w:rsidRDefault="005C7271" w:rsidP="005C7271"/>
    <w:p w14:paraId="46B8C67C" w14:textId="164F15E7" w:rsidR="007E193F" w:rsidRDefault="005C7271" w:rsidP="005C7271">
      <w:r>
        <w:t>Sintaxis del Comando GRANT:</w:t>
      </w:r>
    </w:p>
    <w:p w14:paraId="4985D547" w14:textId="6DD04D2D" w:rsidR="007E193F" w:rsidRDefault="003E3C38" w:rsidP="003E3C38">
      <w:pPr>
        <w:pStyle w:val="Cdigo"/>
      </w:pPr>
      <w:r w:rsidRPr="003E3C38">
        <w:t>GRANT &lt;permiso&gt; ON &lt;objeto&gt; TO &lt;usuario o rol&gt;;</w:t>
      </w:r>
    </w:p>
    <w:p w14:paraId="03BCD33F" w14:textId="77777777" w:rsidR="004D146B" w:rsidRDefault="004D146B" w:rsidP="007E193F"/>
    <w:p w14:paraId="633FA43E" w14:textId="36C3AF8A" w:rsidR="003E3C38" w:rsidRDefault="003E3C38" w:rsidP="003E3C38">
      <w:r w:rsidRPr="003E3C38">
        <w:rPr>
          <w:u w:val="single"/>
        </w:rPr>
        <w:t>Ejemplo de Uso de GRANT</w:t>
      </w:r>
      <w:r>
        <w:t>:</w:t>
      </w:r>
    </w:p>
    <w:p w14:paraId="31CDD389" w14:textId="46B7B88D" w:rsidR="003E3C38" w:rsidRDefault="003E3C38" w:rsidP="007E193F">
      <w:r>
        <w:t>Supongamos que tenemos una base de datos de una universidad y necesitamos otorgar permisos a un rol llamado Profesor para que pueda consultar (leer) y actualizar (escribir) las calificaciones de los estudiantes en la tabla Calificaciones.</w:t>
      </w:r>
    </w:p>
    <w:p w14:paraId="7C3354B1" w14:textId="77777777" w:rsidR="00F140CB" w:rsidRDefault="00F140CB" w:rsidP="00F140CB">
      <w:pPr>
        <w:pStyle w:val="Cdigo"/>
      </w:pPr>
      <w:r>
        <w:t>-- Otorgar permiso de lectura y escritura a los profesores sobre la tabla Calificaciones</w:t>
      </w:r>
    </w:p>
    <w:p w14:paraId="66991F84" w14:textId="584515BE" w:rsidR="003E3C38" w:rsidRPr="00F140CB" w:rsidRDefault="00F140CB" w:rsidP="00F140CB">
      <w:pPr>
        <w:pStyle w:val="Cdigo"/>
        <w:rPr>
          <w:lang w:val="en-US"/>
        </w:rPr>
      </w:pPr>
      <w:r w:rsidRPr="00F140CB">
        <w:rPr>
          <w:lang w:val="en-US"/>
        </w:rPr>
        <w:t xml:space="preserve">GRANT SELECT, UPDATE ON </w:t>
      </w:r>
      <w:proofErr w:type="spellStart"/>
      <w:proofErr w:type="gramStart"/>
      <w:r w:rsidRPr="00F140CB">
        <w:rPr>
          <w:lang w:val="en-US"/>
        </w:rPr>
        <w:t>dbo.Calificaciones</w:t>
      </w:r>
      <w:proofErr w:type="spellEnd"/>
      <w:proofErr w:type="gramEnd"/>
      <w:r w:rsidRPr="00F140CB">
        <w:rPr>
          <w:lang w:val="en-US"/>
        </w:rPr>
        <w:t xml:space="preserve"> TO </w:t>
      </w:r>
      <w:proofErr w:type="spellStart"/>
      <w:r w:rsidRPr="00F140CB">
        <w:rPr>
          <w:lang w:val="en-US"/>
        </w:rPr>
        <w:t>Profesor</w:t>
      </w:r>
      <w:proofErr w:type="spellEnd"/>
      <w:r w:rsidRPr="00F140CB">
        <w:rPr>
          <w:lang w:val="en-US"/>
        </w:rPr>
        <w:t>;</w:t>
      </w:r>
    </w:p>
    <w:p w14:paraId="0AABBE8A" w14:textId="77777777" w:rsidR="003E3C38" w:rsidRPr="00F140CB" w:rsidRDefault="003E3C38" w:rsidP="007E193F">
      <w:pPr>
        <w:rPr>
          <w:lang w:val="en-US"/>
        </w:rPr>
      </w:pPr>
    </w:p>
    <w:p w14:paraId="1B588DF4" w14:textId="77777777" w:rsidR="003B574E" w:rsidRPr="003B574E" w:rsidRDefault="003B574E" w:rsidP="003B574E">
      <w:r w:rsidRPr="003B574E">
        <w:t>En este ejemplo, el rol Profesor tiene permisos para seleccionar y actualizar datos en la tabla Calificaciones.</w:t>
      </w:r>
    </w:p>
    <w:p w14:paraId="2F4A7853" w14:textId="77777777" w:rsidR="003B574E" w:rsidRPr="003B574E" w:rsidRDefault="003B574E" w:rsidP="003B574E"/>
    <w:p w14:paraId="56F6C1D9" w14:textId="45935B67" w:rsidR="003B574E" w:rsidRPr="003B574E" w:rsidRDefault="003B574E" w:rsidP="003B574E">
      <w:pPr>
        <w:rPr>
          <w:b/>
          <w:bCs/>
        </w:rPr>
      </w:pPr>
      <w:r w:rsidRPr="003B574E">
        <w:rPr>
          <w:b/>
          <w:bCs/>
        </w:rPr>
        <w:lastRenderedPageBreak/>
        <w:t>Comando DENY</w:t>
      </w:r>
    </w:p>
    <w:p w14:paraId="5377766D" w14:textId="77777777" w:rsidR="003B574E" w:rsidRPr="003B574E" w:rsidRDefault="003B574E" w:rsidP="003B574E">
      <w:r w:rsidRPr="003B574E">
        <w:t>El comando DENY se utiliza para denegar explícitamente permisos a un usuario o rol, incluso si ese permiso ha sido otorgado anteriormente. Esto es útil cuando es necesario asegurar que un usuario no pueda realizar una acción, independientemente de otros permisos que se le hayan otorgado.</w:t>
      </w:r>
    </w:p>
    <w:p w14:paraId="29071036" w14:textId="77777777" w:rsidR="003B574E" w:rsidRPr="003B574E" w:rsidRDefault="003B574E" w:rsidP="003B574E"/>
    <w:p w14:paraId="6570E068" w14:textId="0F05AE94" w:rsidR="007E193F" w:rsidRPr="00335202" w:rsidRDefault="003B574E" w:rsidP="003B574E">
      <w:r w:rsidRPr="00335202">
        <w:t>Sintaxis del Comando DENY:</w:t>
      </w:r>
    </w:p>
    <w:p w14:paraId="215CF244" w14:textId="427B563B" w:rsidR="00F140CB" w:rsidRPr="00335202" w:rsidRDefault="00335202" w:rsidP="00335202">
      <w:pPr>
        <w:pStyle w:val="Cdigo"/>
      </w:pPr>
      <w:r w:rsidRPr="00335202">
        <w:t>DENY &lt;permiso&gt; ON &lt;objeto&gt; TO &lt;usuario o rol&gt;;</w:t>
      </w:r>
    </w:p>
    <w:p w14:paraId="39DA4A1D" w14:textId="77777777" w:rsidR="00F140CB" w:rsidRPr="00335202" w:rsidRDefault="00F140CB" w:rsidP="007E193F"/>
    <w:p w14:paraId="74FDFF2A" w14:textId="472A0931" w:rsidR="007800EE" w:rsidRDefault="007800EE" w:rsidP="007800EE">
      <w:r w:rsidRPr="007800EE">
        <w:rPr>
          <w:u w:val="single"/>
        </w:rPr>
        <w:t>Ejemplo de Uso de DENY</w:t>
      </w:r>
      <w:r>
        <w:t>:</w:t>
      </w:r>
    </w:p>
    <w:p w14:paraId="551949F3" w14:textId="4F32DD4D" w:rsidR="00F140CB" w:rsidRPr="00335202" w:rsidRDefault="007800EE" w:rsidP="007800EE">
      <w:r>
        <w:t>Si se quiere denegar el permiso de eliminar registros de la tabla Calificaciones a los usuarios del rol Estudiante, el comando sería el siguiente:</w:t>
      </w:r>
    </w:p>
    <w:p w14:paraId="05C1FFA0" w14:textId="77777777" w:rsidR="007800EE" w:rsidRDefault="007800EE" w:rsidP="007800EE">
      <w:pPr>
        <w:pStyle w:val="Cdigo"/>
      </w:pPr>
      <w:r>
        <w:t>-- Denegar permiso de eliminación en la tabla Calificaciones para los estudiantes</w:t>
      </w:r>
    </w:p>
    <w:p w14:paraId="420095B6" w14:textId="7E7844F2" w:rsidR="00F140CB" w:rsidRDefault="007800EE" w:rsidP="007800EE">
      <w:pPr>
        <w:pStyle w:val="Cdigo"/>
      </w:pPr>
      <w:r>
        <w:t xml:space="preserve">DENY DELETE ON </w:t>
      </w:r>
      <w:proofErr w:type="spellStart"/>
      <w:proofErr w:type="gramStart"/>
      <w:r>
        <w:t>dbo.Calificaciones</w:t>
      </w:r>
      <w:proofErr w:type="spellEnd"/>
      <w:proofErr w:type="gramEnd"/>
      <w:r>
        <w:t xml:space="preserve"> TO Estudiante;</w:t>
      </w:r>
    </w:p>
    <w:p w14:paraId="101C869E" w14:textId="77777777" w:rsidR="007800EE" w:rsidRDefault="007800EE" w:rsidP="007E193F"/>
    <w:p w14:paraId="0AC3E0FA" w14:textId="77777777" w:rsidR="003D1FB1" w:rsidRDefault="003D1FB1" w:rsidP="003D1FB1">
      <w:r>
        <w:t>Este comando asegura que los usuarios del rol Estudiante no podrán borrar registros de la tabla Calificaciones.</w:t>
      </w:r>
    </w:p>
    <w:p w14:paraId="179A825B" w14:textId="77777777" w:rsidR="003D1FB1" w:rsidRDefault="003D1FB1" w:rsidP="003D1FB1"/>
    <w:p w14:paraId="1D87A4FE" w14:textId="362857F8" w:rsidR="003D1FB1" w:rsidRPr="003D1FB1" w:rsidRDefault="003D1FB1" w:rsidP="003D1FB1">
      <w:pPr>
        <w:rPr>
          <w:b/>
          <w:bCs/>
        </w:rPr>
      </w:pPr>
      <w:r w:rsidRPr="003D1FB1">
        <w:rPr>
          <w:b/>
          <w:bCs/>
        </w:rPr>
        <w:t>Comando REVOKE</w:t>
      </w:r>
    </w:p>
    <w:p w14:paraId="77D16622" w14:textId="77777777" w:rsidR="003D1FB1" w:rsidRDefault="003D1FB1" w:rsidP="003D1FB1">
      <w:r>
        <w:t>El comando REVOKE se utiliza para quitar permisos previamente otorgados. A diferencia de DENY, REVOKE no impide que el usuario reciba esos permisos de otros roles o administradores. Solo elimina los permisos otorgados explícitamente al usuario o rol.</w:t>
      </w:r>
    </w:p>
    <w:p w14:paraId="37481998" w14:textId="77777777" w:rsidR="003D1FB1" w:rsidRDefault="003D1FB1" w:rsidP="003D1FB1"/>
    <w:p w14:paraId="0BB68789" w14:textId="640A9DC7" w:rsidR="007800EE" w:rsidRDefault="003D1FB1" w:rsidP="003D1FB1">
      <w:r>
        <w:t>Sintaxis del Comando REVOKE:</w:t>
      </w:r>
    </w:p>
    <w:p w14:paraId="12026F45" w14:textId="577E2BC5" w:rsidR="007800EE" w:rsidRDefault="00CE3D2F" w:rsidP="00CE3D2F">
      <w:pPr>
        <w:pStyle w:val="Cdigo"/>
      </w:pPr>
      <w:r w:rsidRPr="00CE3D2F">
        <w:t>REVOKE &lt;permiso&gt; ON &lt;objeto&gt; FROM &lt;usuario o rol&gt;;</w:t>
      </w:r>
    </w:p>
    <w:p w14:paraId="1E59F4DC" w14:textId="77777777" w:rsidR="007800EE" w:rsidRDefault="007800EE" w:rsidP="007E193F"/>
    <w:p w14:paraId="74FCE4BF" w14:textId="77777777" w:rsidR="00543F02" w:rsidRDefault="00543F02" w:rsidP="007E193F"/>
    <w:p w14:paraId="4F833343" w14:textId="77777777" w:rsidR="00543F02" w:rsidRDefault="00543F02" w:rsidP="007E193F"/>
    <w:p w14:paraId="1D2DAE2D" w14:textId="33849F65" w:rsidR="00CE3D2F" w:rsidRDefault="00CE3D2F" w:rsidP="00CE3D2F">
      <w:r w:rsidRPr="00CE3D2F">
        <w:rPr>
          <w:u w:val="single"/>
        </w:rPr>
        <w:lastRenderedPageBreak/>
        <w:t>Ejemplo de Uso de REVOKE</w:t>
      </w:r>
      <w:r>
        <w:t>:</w:t>
      </w:r>
    </w:p>
    <w:p w14:paraId="0FF5F566" w14:textId="7C7FC0C5" w:rsidR="007800EE" w:rsidRDefault="00CE3D2F" w:rsidP="00CE3D2F">
      <w:r>
        <w:t>Si se decide que el rol Profesor ya no debería tener el permiso de UPDATE sobre la tabla Calificaciones, el siguiente comando revoca dicho permiso:</w:t>
      </w:r>
    </w:p>
    <w:p w14:paraId="12345B83" w14:textId="77777777" w:rsidR="007D1F26" w:rsidRDefault="007D1F26" w:rsidP="007D1F26">
      <w:pPr>
        <w:pStyle w:val="Cdigo"/>
      </w:pPr>
      <w:r>
        <w:t>-- Revocar el permiso de actualización sobre la tabla Calificaciones para el rol Profesor</w:t>
      </w:r>
    </w:p>
    <w:p w14:paraId="17350D3B" w14:textId="7DA7706A" w:rsidR="00CE3D2F" w:rsidRPr="007D1F26" w:rsidRDefault="007D1F26" w:rsidP="007D1F26">
      <w:pPr>
        <w:pStyle w:val="Cdigo"/>
        <w:rPr>
          <w:lang w:val="en-US"/>
        </w:rPr>
      </w:pPr>
      <w:r w:rsidRPr="007D1F26">
        <w:rPr>
          <w:lang w:val="en-US"/>
        </w:rPr>
        <w:t xml:space="preserve">REVOKE UPDATE ON </w:t>
      </w:r>
      <w:proofErr w:type="spellStart"/>
      <w:proofErr w:type="gramStart"/>
      <w:r w:rsidRPr="007D1F26">
        <w:rPr>
          <w:lang w:val="en-US"/>
        </w:rPr>
        <w:t>dbo.Calificaciones</w:t>
      </w:r>
      <w:proofErr w:type="spellEnd"/>
      <w:proofErr w:type="gramEnd"/>
      <w:r w:rsidRPr="007D1F26">
        <w:rPr>
          <w:lang w:val="en-US"/>
        </w:rPr>
        <w:t xml:space="preserve"> FROM </w:t>
      </w:r>
      <w:proofErr w:type="spellStart"/>
      <w:r w:rsidRPr="007D1F26">
        <w:rPr>
          <w:lang w:val="en-US"/>
        </w:rPr>
        <w:t>Profesor</w:t>
      </w:r>
      <w:proofErr w:type="spellEnd"/>
      <w:r w:rsidRPr="007D1F26">
        <w:rPr>
          <w:lang w:val="en-US"/>
        </w:rPr>
        <w:t>;</w:t>
      </w:r>
    </w:p>
    <w:p w14:paraId="3BFE3BF7" w14:textId="77777777" w:rsidR="00CE3D2F" w:rsidRPr="007D1F26" w:rsidRDefault="00CE3D2F" w:rsidP="00CE3D2F">
      <w:pPr>
        <w:rPr>
          <w:lang w:val="en-US"/>
        </w:rPr>
      </w:pPr>
    </w:p>
    <w:p w14:paraId="6CF0B453" w14:textId="77777777" w:rsidR="007D1F26" w:rsidRPr="007D1F26" w:rsidRDefault="007D1F26" w:rsidP="007D1F26">
      <w:r w:rsidRPr="007D1F26">
        <w:t>Este comando elimina el permiso de UPDATE para el rol Profesor, aunque aún podría tener otros permisos asignados, como SELECT.</w:t>
      </w:r>
    </w:p>
    <w:p w14:paraId="6942CF68" w14:textId="77777777" w:rsidR="007D1F26" w:rsidRPr="007D1F26" w:rsidRDefault="007D1F26" w:rsidP="007D1F26"/>
    <w:p w14:paraId="431BC157" w14:textId="3263B88D" w:rsidR="007D1F26" w:rsidRPr="007D1F26" w:rsidRDefault="007D1F26" w:rsidP="007D1F26">
      <w:pPr>
        <w:rPr>
          <w:b/>
          <w:bCs/>
        </w:rPr>
      </w:pPr>
      <w:r w:rsidRPr="007D1F26">
        <w:rPr>
          <w:b/>
          <w:bCs/>
        </w:rPr>
        <w:t>Comando GRANT con Permisos Específicos</w:t>
      </w:r>
    </w:p>
    <w:p w14:paraId="1AD50A6A" w14:textId="77777777" w:rsidR="007D1F26" w:rsidRPr="007D1F26" w:rsidRDefault="007D1F26" w:rsidP="007D1F26">
      <w:r w:rsidRPr="007D1F26">
        <w:t>Es posible otorgar permisos más específicos a nivel de columnas o de índices, lo que otorga un control más granular sobre qué acciones puede realizar un usuario en los objetos de la base de datos.</w:t>
      </w:r>
    </w:p>
    <w:p w14:paraId="79FD35E2" w14:textId="77777777" w:rsidR="007D1F26" w:rsidRPr="007D1F26" w:rsidRDefault="007D1F26" w:rsidP="007D1F26"/>
    <w:p w14:paraId="314AF8F2" w14:textId="165581E5" w:rsidR="007D1F26" w:rsidRPr="007D1F26" w:rsidRDefault="007D1F26" w:rsidP="007D1F26">
      <w:r w:rsidRPr="007D1F26">
        <w:rPr>
          <w:u w:val="single"/>
        </w:rPr>
        <w:t>Ejemplo de GRANT en columnas</w:t>
      </w:r>
      <w:r w:rsidRPr="007D1F26">
        <w:t>:</w:t>
      </w:r>
    </w:p>
    <w:p w14:paraId="333C5A18" w14:textId="243D2D97" w:rsidR="00CE3D2F" w:rsidRPr="007D1F26" w:rsidRDefault="007D1F26" w:rsidP="007D1F26">
      <w:r w:rsidRPr="007D1F26">
        <w:t>Si solo se desea permitir a un profesor la actualización de las calificaciones, pero no la actualización del nombre de los estudiantes, se puede especificar permisos a nivel de columnas.</w:t>
      </w:r>
    </w:p>
    <w:p w14:paraId="71BC28CB" w14:textId="77777777" w:rsidR="001176F5" w:rsidRDefault="001176F5" w:rsidP="001176F5">
      <w:pPr>
        <w:pStyle w:val="Cdigo"/>
      </w:pPr>
      <w:r>
        <w:t xml:space="preserve">-- Otorgar permiso de actualización solo sobre la columna </w:t>
      </w:r>
      <w:proofErr w:type="spellStart"/>
      <w:r>
        <w:t>Calificacion</w:t>
      </w:r>
      <w:proofErr w:type="spellEnd"/>
      <w:r>
        <w:t xml:space="preserve"> en la tabla Calificaciones</w:t>
      </w:r>
    </w:p>
    <w:p w14:paraId="4CA6389C" w14:textId="5A75F3F2" w:rsidR="00CE3D2F" w:rsidRPr="007D1F26" w:rsidRDefault="001176F5" w:rsidP="001176F5">
      <w:pPr>
        <w:pStyle w:val="Cdigo"/>
      </w:pPr>
      <w:r>
        <w:t>GRANT UPDATE (</w:t>
      </w:r>
      <w:proofErr w:type="spellStart"/>
      <w:r>
        <w:t>Calificacion</w:t>
      </w:r>
      <w:proofErr w:type="spellEnd"/>
      <w:r>
        <w:t xml:space="preserve">) ON </w:t>
      </w:r>
      <w:proofErr w:type="spellStart"/>
      <w:proofErr w:type="gramStart"/>
      <w:r>
        <w:t>dbo.Calificaciones</w:t>
      </w:r>
      <w:proofErr w:type="spellEnd"/>
      <w:proofErr w:type="gramEnd"/>
      <w:r>
        <w:t xml:space="preserve"> TO Profesor;</w:t>
      </w:r>
    </w:p>
    <w:p w14:paraId="04161068" w14:textId="77777777" w:rsidR="00CE3D2F" w:rsidRDefault="00CE3D2F" w:rsidP="00CE3D2F"/>
    <w:p w14:paraId="7FF421FA" w14:textId="77777777" w:rsidR="001176F5" w:rsidRDefault="001176F5" w:rsidP="00CE3D2F"/>
    <w:p w14:paraId="4C1227B9" w14:textId="77777777" w:rsidR="001176F5" w:rsidRDefault="001176F5" w:rsidP="00CE3D2F"/>
    <w:p w14:paraId="32001D33" w14:textId="77777777" w:rsidR="00543F02" w:rsidRDefault="00543F02" w:rsidP="00CE3D2F"/>
    <w:p w14:paraId="7630B949" w14:textId="77777777" w:rsidR="00543F02" w:rsidRDefault="00543F02" w:rsidP="00CE3D2F"/>
    <w:p w14:paraId="48A2265F" w14:textId="77777777" w:rsidR="00543F02" w:rsidRDefault="00543F02" w:rsidP="00CE3D2F"/>
    <w:p w14:paraId="3AB7AC5E" w14:textId="77777777" w:rsidR="001176F5" w:rsidRPr="007D1F26" w:rsidRDefault="001176F5" w:rsidP="00CE3D2F"/>
    <w:p w14:paraId="708F2CAF" w14:textId="3B9FE96D" w:rsidR="001176F5" w:rsidRPr="001176F5" w:rsidRDefault="001176F5" w:rsidP="001176F5">
      <w:pPr>
        <w:rPr>
          <w:b/>
          <w:bCs/>
        </w:rPr>
      </w:pPr>
      <w:r w:rsidRPr="001176F5">
        <w:rPr>
          <w:b/>
          <w:bCs/>
        </w:rPr>
        <w:lastRenderedPageBreak/>
        <w:t>Ejemplo Práctico: Asignación de Permisos en una Universidad en Nicaragua</w:t>
      </w:r>
    </w:p>
    <w:p w14:paraId="3380BC8F" w14:textId="197E6AED" w:rsidR="001176F5" w:rsidRDefault="001176F5" w:rsidP="001176F5">
      <w:r>
        <w:t>Imaginemos que estamos administrando una base de datos para una universidad en Nicaragua. La base de datos tiene la tabla Calificaciones, que almacena las calificaciones de los estudiantes. Los permisos se asignan a tres roles: Estudiante, Profesor, y Administrador.</w:t>
      </w:r>
    </w:p>
    <w:p w14:paraId="6CCE9403" w14:textId="77777777" w:rsidR="001176F5" w:rsidRDefault="001176F5" w:rsidP="00543F02">
      <w:pPr>
        <w:pStyle w:val="Prrafodelista"/>
        <w:numPr>
          <w:ilvl w:val="0"/>
          <w:numId w:val="5"/>
        </w:numPr>
      </w:pPr>
      <w:r>
        <w:t>Los estudiantes solo pueden ver sus calificaciones.</w:t>
      </w:r>
    </w:p>
    <w:p w14:paraId="4C111DAB" w14:textId="77777777" w:rsidR="001176F5" w:rsidRDefault="001176F5" w:rsidP="00543F02">
      <w:pPr>
        <w:pStyle w:val="Prrafodelista"/>
        <w:numPr>
          <w:ilvl w:val="0"/>
          <w:numId w:val="5"/>
        </w:numPr>
      </w:pPr>
      <w:r>
        <w:t>Los profesores pueden ver y actualizar las calificaciones de sus estudiantes.</w:t>
      </w:r>
    </w:p>
    <w:p w14:paraId="47ABF639" w14:textId="77777777" w:rsidR="001176F5" w:rsidRDefault="001176F5" w:rsidP="00543F02">
      <w:pPr>
        <w:pStyle w:val="Prrafodelista"/>
        <w:numPr>
          <w:ilvl w:val="0"/>
          <w:numId w:val="5"/>
        </w:numPr>
      </w:pPr>
      <w:r>
        <w:t>Los administradores tienen acceso completo a la base de datos.</w:t>
      </w:r>
    </w:p>
    <w:p w14:paraId="77D086CF" w14:textId="77777777" w:rsidR="001176F5" w:rsidRDefault="001176F5" w:rsidP="001176F5"/>
    <w:p w14:paraId="0735FF1D" w14:textId="2B11BF07" w:rsidR="007800EE" w:rsidRPr="007D1F26" w:rsidRDefault="001176F5" w:rsidP="001176F5">
      <w:r>
        <w:t>Código para Asignar Permisos a Roles:</w:t>
      </w:r>
    </w:p>
    <w:p w14:paraId="0D73E6EF" w14:textId="77777777" w:rsidR="00CF6FE9" w:rsidRDefault="00CF6FE9" w:rsidP="00CF6FE9">
      <w:pPr>
        <w:pStyle w:val="Cdigo"/>
      </w:pPr>
      <w:r>
        <w:t>-- Crear los roles</w:t>
      </w:r>
    </w:p>
    <w:p w14:paraId="326F1D64" w14:textId="77777777" w:rsidR="00CF6FE9" w:rsidRDefault="00CF6FE9" w:rsidP="00CF6FE9">
      <w:pPr>
        <w:pStyle w:val="Cdigo"/>
      </w:pPr>
      <w:r>
        <w:t>CREATE ROLE Estudiante;</w:t>
      </w:r>
    </w:p>
    <w:p w14:paraId="6BC75280" w14:textId="77777777" w:rsidR="00CF6FE9" w:rsidRDefault="00CF6FE9" w:rsidP="00CF6FE9">
      <w:pPr>
        <w:pStyle w:val="Cdigo"/>
      </w:pPr>
      <w:r>
        <w:t>CREATE ROLE Profesor;</w:t>
      </w:r>
    </w:p>
    <w:p w14:paraId="58B4FC26" w14:textId="77777777" w:rsidR="00CF6FE9" w:rsidRDefault="00CF6FE9" w:rsidP="00CF6FE9">
      <w:pPr>
        <w:pStyle w:val="Cdigo"/>
      </w:pPr>
      <w:r>
        <w:t>CREATE ROLE Administrador;</w:t>
      </w:r>
    </w:p>
    <w:p w14:paraId="323A1D31" w14:textId="77777777" w:rsidR="00CF6FE9" w:rsidRDefault="00CF6FE9" w:rsidP="00CF6FE9">
      <w:pPr>
        <w:pStyle w:val="Cdigo"/>
      </w:pPr>
    </w:p>
    <w:p w14:paraId="7A7E9D0A" w14:textId="77777777" w:rsidR="00CF6FE9" w:rsidRDefault="00CF6FE9" w:rsidP="00CF6FE9">
      <w:pPr>
        <w:pStyle w:val="Cdigo"/>
      </w:pPr>
      <w:r>
        <w:t xml:space="preserve">-- Crear </w:t>
      </w:r>
      <w:proofErr w:type="spellStart"/>
      <w:r>
        <w:t>logins</w:t>
      </w:r>
      <w:proofErr w:type="spellEnd"/>
      <w:r>
        <w:t xml:space="preserve"> y usuarios (asumiendo que ya están creados)</w:t>
      </w:r>
    </w:p>
    <w:p w14:paraId="665B8A55" w14:textId="77777777" w:rsidR="00CF6FE9" w:rsidRDefault="00CF6FE9" w:rsidP="00CF6FE9">
      <w:pPr>
        <w:pStyle w:val="Cdigo"/>
      </w:pPr>
    </w:p>
    <w:p w14:paraId="60D6C8E7" w14:textId="77777777" w:rsidR="00CF6FE9" w:rsidRDefault="00CF6FE9" w:rsidP="00CF6FE9">
      <w:pPr>
        <w:pStyle w:val="Cdigo"/>
      </w:pPr>
      <w:r>
        <w:t>-- Otorgar permisos de lectura a los estudiantes sobre sus calificaciones</w:t>
      </w:r>
    </w:p>
    <w:p w14:paraId="2AE62095" w14:textId="77777777" w:rsidR="00CF6FE9" w:rsidRDefault="00CF6FE9" w:rsidP="00CF6FE9">
      <w:pPr>
        <w:pStyle w:val="Cdigo"/>
      </w:pPr>
      <w:r>
        <w:t xml:space="preserve">GRANT SELECT ON </w:t>
      </w:r>
      <w:proofErr w:type="spellStart"/>
      <w:proofErr w:type="gramStart"/>
      <w:r>
        <w:t>dbo.Calificaciones</w:t>
      </w:r>
      <w:proofErr w:type="spellEnd"/>
      <w:proofErr w:type="gramEnd"/>
      <w:r>
        <w:t xml:space="preserve"> TO Estudiante;</w:t>
      </w:r>
    </w:p>
    <w:p w14:paraId="597CC5B9" w14:textId="77777777" w:rsidR="00CF6FE9" w:rsidRDefault="00CF6FE9" w:rsidP="00CF6FE9">
      <w:pPr>
        <w:pStyle w:val="Cdigo"/>
      </w:pPr>
    </w:p>
    <w:p w14:paraId="22BA42FE" w14:textId="77777777" w:rsidR="00CF6FE9" w:rsidRDefault="00CF6FE9" w:rsidP="00CF6FE9">
      <w:pPr>
        <w:pStyle w:val="Cdigo"/>
      </w:pPr>
      <w:r>
        <w:t>-- Otorgar permisos de lectura y escritura a los profesores</w:t>
      </w:r>
    </w:p>
    <w:p w14:paraId="5EA8DC9E" w14:textId="77777777" w:rsidR="00CF6FE9" w:rsidRPr="00CF6FE9" w:rsidRDefault="00CF6FE9" w:rsidP="00CF6FE9">
      <w:pPr>
        <w:pStyle w:val="Cdigo"/>
        <w:rPr>
          <w:lang w:val="en-US"/>
        </w:rPr>
      </w:pPr>
      <w:r w:rsidRPr="00CF6FE9">
        <w:rPr>
          <w:lang w:val="en-US"/>
        </w:rPr>
        <w:t xml:space="preserve">GRANT SELECT, UPDATE ON </w:t>
      </w:r>
      <w:proofErr w:type="spellStart"/>
      <w:proofErr w:type="gramStart"/>
      <w:r w:rsidRPr="00CF6FE9">
        <w:rPr>
          <w:lang w:val="en-US"/>
        </w:rPr>
        <w:t>dbo.Calificaciones</w:t>
      </w:r>
      <w:proofErr w:type="spellEnd"/>
      <w:proofErr w:type="gramEnd"/>
      <w:r w:rsidRPr="00CF6FE9">
        <w:rPr>
          <w:lang w:val="en-US"/>
        </w:rPr>
        <w:t xml:space="preserve"> TO </w:t>
      </w:r>
      <w:proofErr w:type="spellStart"/>
      <w:r w:rsidRPr="00CF6FE9">
        <w:rPr>
          <w:lang w:val="en-US"/>
        </w:rPr>
        <w:t>Profesor</w:t>
      </w:r>
      <w:proofErr w:type="spellEnd"/>
      <w:r w:rsidRPr="00CF6FE9">
        <w:rPr>
          <w:lang w:val="en-US"/>
        </w:rPr>
        <w:t>;</w:t>
      </w:r>
    </w:p>
    <w:p w14:paraId="0F248B25" w14:textId="77777777" w:rsidR="00CF6FE9" w:rsidRPr="00CF6FE9" w:rsidRDefault="00CF6FE9" w:rsidP="00CF6FE9">
      <w:pPr>
        <w:pStyle w:val="Cdigo"/>
        <w:rPr>
          <w:lang w:val="en-US"/>
        </w:rPr>
      </w:pPr>
    </w:p>
    <w:p w14:paraId="07FAB395" w14:textId="77777777" w:rsidR="00CF6FE9" w:rsidRDefault="00CF6FE9" w:rsidP="00CF6FE9">
      <w:pPr>
        <w:pStyle w:val="Cdigo"/>
      </w:pPr>
      <w:r>
        <w:t>-- Otorgar permisos de lectura, escritura y eliminación a los administradores</w:t>
      </w:r>
    </w:p>
    <w:p w14:paraId="684389DD" w14:textId="37C803E4" w:rsidR="00F140CB" w:rsidRPr="00CF6FE9" w:rsidRDefault="00CF6FE9" w:rsidP="00CF6FE9">
      <w:pPr>
        <w:pStyle w:val="Cdigo"/>
        <w:rPr>
          <w:lang w:val="en-US"/>
        </w:rPr>
      </w:pPr>
      <w:r w:rsidRPr="00CF6FE9">
        <w:rPr>
          <w:lang w:val="en-US"/>
        </w:rPr>
        <w:t xml:space="preserve">GRANT SELECT, INSERT, UPDATE, DELETE ON </w:t>
      </w:r>
      <w:proofErr w:type="spellStart"/>
      <w:proofErr w:type="gramStart"/>
      <w:r w:rsidRPr="00CF6FE9">
        <w:rPr>
          <w:lang w:val="en-US"/>
        </w:rPr>
        <w:t>dbo.Calificaciones</w:t>
      </w:r>
      <w:proofErr w:type="spellEnd"/>
      <w:proofErr w:type="gramEnd"/>
      <w:r w:rsidRPr="00CF6FE9">
        <w:rPr>
          <w:lang w:val="en-US"/>
        </w:rPr>
        <w:t xml:space="preserve"> TO </w:t>
      </w:r>
      <w:proofErr w:type="spellStart"/>
      <w:r w:rsidRPr="00CF6FE9">
        <w:rPr>
          <w:lang w:val="en-US"/>
        </w:rPr>
        <w:t>Administrador</w:t>
      </w:r>
      <w:proofErr w:type="spellEnd"/>
      <w:r w:rsidRPr="00CF6FE9">
        <w:rPr>
          <w:lang w:val="en-US"/>
        </w:rPr>
        <w:t>;</w:t>
      </w:r>
    </w:p>
    <w:p w14:paraId="78722C9E" w14:textId="77777777" w:rsidR="001176F5" w:rsidRPr="00CF6FE9" w:rsidRDefault="001176F5" w:rsidP="007E193F">
      <w:pPr>
        <w:rPr>
          <w:lang w:val="en-US"/>
        </w:rPr>
      </w:pPr>
    </w:p>
    <w:p w14:paraId="3161A50E" w14:textId="77777777" w:rsidR="00CF6FE9" w:rsidRPr="00CF6FE9" w:rsidRDefault="00CF6FE9" w:rsidP="00CF6FE9">
      <w:pPr>
        <w:rPr>
          <w:b/>
          <w:bCs/>
        </w:rPr>
      </w:pPr>
      <w:r w:rsidRPr="00CF6FE9">
        <w:rPr>
          <w:b/>
          <w:bCs/>
        </w:rPr>
        <w:t>Verificación de Permisos</w:t>
      </w:r>
    </w:p>
    <w:p w14:paraId="0A05C5E2" w14:textId="77777777" w:rsidR="00CF6FE9" w:rsidRPr="00CF6FE9" w:rsidRDefault="00CF6FE9" w:rsidP="00CF6FE9">
      <w:r w:rsidRPr="00CF6FE9">
        <w:t xml:space="preserve">Es importante verificar los permisos asignados para asegurar que los usuarios y roles tienen los derechos correctos. En SQL Server, podemos consultar las vistas del sistema </w:t>
      </w:r>
      <w:proofErr w:type="spellStart"/>
      <w:proofErr w:type="gramStart"/>
      <w:r w:rsidRPr="00CF6FE9">
        <w:t>sys.database</w:t>
      </w:r>
      <w:proofErr w:type="gramEnd"/>
      <w:r w:rsidRPr="00CF6FE9">
        <w:t>_permissions</w:t>
      </w:r>
      <w:proofErr w:type="spellEnd"/>
      <w:r w:rsidRPr="00CF6FE9">
        <w:t xml:space="preserve"> y </w:t>
      </w:r>
      <w:proofErr w:type="spellStart"/>
      <w:r w:rsidRPr="00CF6FE9">
        <w:t>sys.database_principals</w:t>
      </w:r>
      <w:proofErr w:type="spellEnd"/>
      <w:r w:rsidRPr="00CF6FE9">
        <w:t xml:space="preserve"> para obtener información sobre los permisos asignados.</w:t>
      </w:r>
    </w:p>
    <w:p w14:paraId="1A8520A2" w14:textId="77777777" w:rsidR="00CF6FE9" w:rsidRDefault="00CF6FE9" w:rsidP="00CF6FE9"/>
    <w:p w14:paraId="1198C3DB" w14:textId="77777777" w:rsidR="005D08B9" w:rsidRDefault="005D08B9" w:rsidP="00CF6FE9"/>
    <w:p w14:paraId="4087078B" w14:textId="77777777" w:rsidR="005D08B9" w:rsidRPr="00CF6FE9" w:rsidRDefault="005D08B9" w:rsidP="00CF6FE9"/>
    <w:p w14:paraId="15659763" w14:textId="00419CCE" w:rsidR="001176F5" w:rsidRPr="00CF6FE9" w:rsidRDefault="00CF6FE9" w:rsidP="00CF6FE9">
      <w:r w:rsidRPr="00CF6FE9">
        <w:lastRenderedPageBreak/>
        <w:t>Código para Verificar los Permisos Asignados a un Usuario o Rol:</w:t>
      </w:r>
    </w:p>
    <w:p w14:paraId="5046FEA5" w14:textId="77777777" w:rsidR="005D08B9" w:rsidRDefault="005D08B9" w:rsidP="005D08B9">
      <w:pPr>
        <w:pStyle w:val="Cdigo"/>
      </w:pPr>
      <w:r>
        <w:t>-- Verificar los permisos otorgados al rol Profesor</w:t>
      </w:r>
    </w:p>
    <w:p w14:paraId="4EA3E565" w14:textId="77777777" w:rsidR="005D08B9" w:rsidRPr="005D08B9" w:rsidRDefault="005D08B9" w:rsidP="005D08B9">
      <w:pPr>
        <w:pStyle w:val="Cdigo"/>
        <w:rPr>
          <w:lang w:val="en-US"/>
        </w:rPr>
      </w:pPr>
      <w:r w:rsidRPr="005D08B9">
        <w:rPr>
          <w:lang w:val="en-US"/>
        </w:rPr>
        <w:t xml:space="preserve">SELECT </w:t>
      </w:r>
    </w:p>
    <w:p w14:paraId="00A42B49" w14:textId="77777777" w:rsidR="005D08B9" w:rsidRPr="005D08B9" w:rsidRDefault="005D08B9" w:rsidP="005D08B9">
      <w:pPr>
        <w:pStyle w:val="Cdigo"/>
        <w:rPr>
          <w:lang w:val="en-US"/>
        </w:rPr>
      </w:pPr>
      <w:r w:rsidRPr="005D08B9">
        <w:rPr>
          <w:lang w:val="en-US"/>
        </w:rPr>
        <w:t xml:space="preserve">    dp.name AS Usuario,</w:t>
      </w:r>
    </w:p>
    <w:p w14:paraId="351D4FF5" w14:textId="77777777" w:rsidR="005D08B9" w:rsidRPr="005D08B9" w:rsidRDefault="005D08B9" w:rsidP="005D08B9">
      <w:pPr>
        <w:pStyle w:val="Cdigo"/>
        <w:rPr>
          <w:lang w:val="en-US"/>
        </w:rPr>
      </w:pPr>
      <w:r w:rsidRPr="005D08B9">
        <w:rPr>
          <w:lang w:val="en-US"/>
        </w:rPr>
        <w:t xml:space="preserve">    ob.name AS </w:t>
      </w:r>
      <w:proofErr w:type="spellStart"/>
      <w:r w:rsidRPr="005D08B9">
        <w:rPr>
          <w:lang w:val="en-US"/>
        </w:rPr>
        <w:t>Objeto</w:t>
      </w:r>
      <w:proofErr w:type="spellEnd"/>
      <w:r w:rsidRPr="005D08B9">
        <w:rPr>
          <w:lang w:val="en-US"/>
        </w:rPr>
        <w:t>,</w:t>
      </w:r>
    </w:p>
    <w:p w14:paraId="40914BF0" w14:textId="77777777" w:rsidR="005D08B9" w:rsidRPr="005D08B9" w:rsidRDefault="005D08B9" w:rsidP="005D08B9">
      <w:pPr>
        <w:pStyle w:val="Cdigo"/>
        <w:rPr>
          <w:lang w:val="en-US"/>
        </w:rPr>
      </w:pPr>
      <w:r w:rsidRPr="005D08B9">
        <w:rPr>
          <w:lang w:val="en-US"/>
        </w:rPr>
        <w:t xml:space="preserve">    </w:t>
      </w:r>
      <w:proofErr w:type="spellStart"/>
      <w:proofErr w:type="gramStart"/>
      <w:r w:rsidRPr="005D08B9">
        <w:rPr>
          <w:lang w:val="en-US"/>
        </w:rPr>
        <w:t>p.permission</w:t>
      </w:r>
      <w:proofErr w:type="gramEnd"/>
      <w:r w:rsidRPr="005D08B9">
        <w:rPr>
          <w:lang w:val="en-US"/>
        </w:rPr>
        <w:t>_name</w:t>
      </w:r>
      <w:proofErr w:type="spellEnd"/>
      <w:r w:rsidRPr="005D08B9">
        <w:rPr>
          <w:lang w:val="en-US"/>
        </w:rPr>
        <w:t xml:space="preserve"> AS </w:t>
      </w:r>
      <w:proofErr w:type="spellStart"/>
      <w:r w:rsidRPr="005D08B9">
        <w:rPr>
          <w:lang w:val="en-US"/>
        </w:rPr>
        <w:t>Permiso</w:t>
      </w:r>
      <w:proofErr w:type="spellEnd"/>
    </w:p>
    <w:p w14:paraId="211B04AD" w14:textId="77777777" w:rsidR="005D08B9" w:rsidRPr="005D08B9" w:rsidRDefault="005D08B9" w:rsidP="005D08B9">
      <w:pPr>
        <w:pStyle w:val="Cdigo"/>
        <w:rPr>
          <w:lang w:val="en-US"/>
        </w:rPr>
      </w:pPr>
      <w:r w:rsidRPr="005D08B9">
        <w:rPr>
          <w:lang w:val="en-US"/>
        </w:rPr>
        <w:t xml:space="preserve">FROM </w:t>
      </w:r>
      <w:proofErr w:type="spellStart"/>
      <w:proofErr w:type="gramStart"/>
      <w:r w:rsidRPr="005D08B9">
        <w:rPr>
          <w:lang w:val="en-US"/>
        </w:rPr>
        <w:t>sys.database</w:t>
      </w:r>
      <w:proofErr w:type="gramEnd"/>
      <w:r w:rsidRPr="005D08B9">
        <w:rPr>
          <w:lang w:val="en-US"/>
        </w:rPr>
        <w:t>_permissions</w:t>
      </w:r>
      <w:proofErr w:type="spellEnd"/>
      <w:r w:rsidRPr="005D08B9">
        <w:rPr>
          <w:lang w:val="en-US"/>
        </w:rPr>
        <w:t xml:space="preserve"> p</w:t>
      </w:r>
    </w:p>
    <w:p w14:paraId="248F31C6" w14:textId="77777777" w:rsidR="005D08B9" w:rsidRPr="005D08B9" w:rsidRDefault="005D08B9" w:rsidP="005D08B9">
      <w:pPr>
        <w:pStyle w:val="Cdigo"/>
        <w:rPr>
          <w:lang w:val="en-US"/>
        </w:rPr>
      </w:pPr>
      <w:r w:rsidRPr="005D08B9">
        <w:rPr>
          <w:lang w:val="en-US"/>
        </w:rPr>
        <w:t xml:space="preserve">JOIN </w:t>
      </w:r>
      <w:proofErr w:type="spellStart"/>
      <w:proofErr w:type="gramStart"/>
      <w:r w:rsidRPr="005D08B9">
        <w:rPr>
          <w:lang w:val="en-US"/>
        </w:rPr>
        <w:t>sys.database</w:t>
      </w:r>
      <w:proofErr w:type="gramEnd"/>
      <w:r w:rsidRPr="005D08B9">
        <w:rPr>
          <w:lang w:val="en-US"/>
        </w:rPr>
        <w:t>_principals</w:t>
      </w:r>
      <w:proofErr w:type="spellEnd"/>
      <w:r w:rsidRPr="005D08B9">
        <w:rPr>
          <w:lang w:val="en-US"/>
        </w:rPr>
        <w:t xml:space="preserve"> </w:t>
      </w:r>
      <w:proofErr w:type="spellStart"/>
      <w:r w:rsidRPr="005D08B9">
        <w:rPr>
          <w:lang w:val="en-US"/>
        </w:rPr>
        <w:t>dp</w:t>
      </w:r>
      <w:proofErr w:type="spellEnd"/>
      <w:r w:rsidRPr="005D08B9">
        <w:rPr>
          <w:lang w:val="en-US"/>
        </w:rPr>
        <w:t xml:space="preserve"> ON </w:t>
      </w:r>
      <w:proofErr w:type="spellStart"/>
      <w:r w:rsidRPr="005D08B9">
        <w:rPr>
          <w:lang w:val="en-US"/>
        </w:rPr>
        <w:t>p.grantee_principal_id</w:t>
      </w:r>
      <w:proofErr w:type="spellEnd"/>
      <w:r w:rsidRPr="005D08B9">
        <w:rPr>
          <w:lang w:val="en-US"/>
        </w:rPr>
        <w:t xml:space="preserve"> = </w:t>
      </w:r>
      <w:proofErr w:type="spellStart"/>
      <w:r w:rsidRPr="005D08B9">
        <w:rPr>
          <w:lang w:val="en-US"/>
        </w:rPr>
        <w:t>dp.principal_id</w:t>
      </w:r>
      <w:proofErr w:type="spellEnd"/>
    </w:p>
    <w:p w14:paraId="24753300" w14:textId="77777777" w:rsidR="005D08B9" w:rsidRPr="005D08B9" w:rsidRDefault="005D08B9" w:rsidP="005D08B9">
      <w:pPr>
        <w:pStyle w:val="Cdigo"/>
        <w:rPr>
          <w:lang w:val="en-US"/>
        </w:rPr>
      </w:pPr>
      <w:r w:rsidRPr="005D08B9">
        <w:rPr>
          <w:lang w:val="en-US"/>
        </w:rPr>
        <w:t xml:space="preserve">JOIN </w:t>
      </w:r>
      <w:proofErr w:type="spellStart"/>
      <w:proofErr w:type="gramStart"/>
      <w:r w:rsidRPr="005D08B9">
        <w:rPr>
          <w:lang w:val="en-US"/>
        </w:rPr>
        <w:t>sys.objects</w:t>
      </w:r>
      <w:proofErr w:type="spellEnd"/>
      <w:proofErr w:type="gramEnd"/>
      <w:r w:rsidRPr="005D08B9">
        <w:rPr>
          <w:lang w:val="en-US"/>
        </w:rPr>
        <w:t xml:space="preserve"> </w:t>
      </w:r>
      <w:proofErr w:type="spellStart"/>
      <w:r w:rsidRPr="005D08B9">
        <w:rPr>
          <w:lang w:val="en-US"/>
        </w:rPr>
        <w:t>ob</w:t>
      </w:r>
      <w:proofErr w:type="spellEnd"/>
      <w:r w:rsidRPr="005D08B9">
        <w:rPr>
          <w:lang w:val="en-US"/>
        </w:rPr>
        <w:t xml:space="preserve"> ON </w:t>
      </w:r>
      <w:proofErr w:type="spellStart"/>
      <w:r w:rsidRPr="005D08B9">
        <w:rPr>
          <w:lang w:val="en-US"/>
        </w:rPr>
        <w:t>p.major_id</w:t>
      </w:r>
      <w:proofErr w:type="spellEnd"/>
      <w:r w:rsidRPr="005D08B9">
        <w:rPr>
          <w:lang w:val="en-US"/>
        </w:rPr>
        <w:t xml:space="preserve"> = </w:t>
      </w:r>
      <w:proofErr w:type="spellStart"/>
      <w:r w:rsidRPr="005D08B9">
        <w:rPr>
          <w:lang w:val="en-US"/>
        </w:rPr>
        <w:t>ob.object_id</w:t>
      </w:r>
      <w:proofErr w:type="spellEnd"/>
    </w:p>
    <w:p w14:paraId="123ADB61" w14:textId="3F325813" w:rsidR="001176F5" w:rsidRDefault="005D08B9" w:rsidP="005D08B9">
      <w:pPr>
        <w:pStyle w:val="Cdigo"/>
      </w:pPr>
      <w:r>
        <w:t>WHERE dp.name = 'Profesor';</w:t>
      </w:r>
    </w:p>
    <w:p w14:paraId="0A1161A4" w14:textId="77777777" w:rsidR="005D08B9" w:rsidRDefault="005D08B9" w:rsidP="005D08B9"/>
    <w:p w14:paraId="185DE70F" w14:textId="77777777" w:rsidR="005D08B9" w:rsidRDefault="005D08B9" w:rsidP="005D08B9">
      <w:r>
        <w:t>Este comando muestra todos los permisos asignados al rol Profesor, incluyendo los objetos (tablas) y las acciones (como SELECT, UPDATE, etc.) que pueden realizar.</w:t>
      </w:r>
    </w:p>
    <w:p w14:paraId="6575DCF3" w14:textId="77777777" w:rsidR="005D08B9" w:rsidRDefault="005D08B9" w:rsidP="005D08B9"/>
    <w:p w14:paraId="1C0C9742" w14:textId="1F776461" w:rsidR="005D08B9" w:rsidRDefault="005D08B9" w:rsidP="005D08B9">
      <w:r>
        <w:t>La asignación adecuada de permisos a los usuarios y roles en SQL Server es un aspecto clave de la seguridad y el control de acceso a los datos en una base de datos. En un entorno como el de una universidad en Nicaragua, donde los roles de estudiantes, profesores y administradores tienen diferentes niveles de acceso, la asignación precisa de permisos garantiza que los usuarios solo puedan realizar las acciones necesarias para su función, protegiendo así la integridad de los datos y mejorando la eficiencia operativa.</w:t>
      </w:r>
    </w:p>
    <w:p w14:paraId="12E6279A" w14:textId="77777777" w:rsidR="00543F02" w:rsidRDefault="00543F02" w:rsidP="005D08B9"/>
    <w:p w14:paraId="1FB8DB55" w14:textId="77777777" w:rsidR="00543F02" w:rsidRDefault="00543F02" w:rsidP="005D08B9"/>
    <w:p w14:paraId="046B8DF6" w14:textId="77777777" w:rsidR="00543F02" w:rsidRDefault="00543F02" w:rsidP="005D08B9"/>
    <w:p w14:paraId="6BC581DE" w14:textId="77777777" w:rsidR="00543F02" w:rsidRDefault="00543F02" w:rsidP="005D08B9"/>
    <w:p w14:paraId="06499B2F" w14:textId="77777777" w:rsidR="00543F02" w:rsidRDefault="00543F02" w:rsidP="005D08B9"/>
    <w:p w14:paraId="4D9036D0" w14:textId="77777777" w:rsidR="00543F02" w:rsidRDefault="00543F02" w:rsidP="005D08B9"/>
    <w:p w14:paraId="2DB0B868" w14:textId="77777777" w:rsidR="00543F02" w:rsidRDefault="00543F02" w:rsidP="005D08B9"/>
    <w:p w14:paraId="4AA5A64A" w14:textId="77777777" w:rsidR="00543F02" w:rsidRDefault="00543F02" w:rsidP="005D08B9"/>
    <w:p w14:paraId="42ECC74F" w14:textId="77777777" w:rsidR="00543F02" w:rsidRDefault="00543F02" w:rsidP="005D08B9"/>
    <w:p w14:paraId="133F8219" w14:textId="77777777" w:rsidR="005D08B9" w:rsidRPr="00CF6FE9" w:rsidRDefault="005D08B9" w:rsidP="005D08B9"/>
    <w:p w14:paraId="6A4C8BC6" w14:textId="3DCE0DE5" w:rsidR="001266F6" w:rsidRDefault="001266F6" w:rsidP="001266F6">
      <w:pPr>
        <w:pStyle w:val="Ttulo2"/>
      </w:pPr>
      <w:bookmarkStart w:id="15" w:name="_Toc191836233"/>
      <w:r>
        <w:lastRenderedPageBreak/>
        <w:t>Monitor de rendimiento</w:t>
      </w:r>
      <w:bookmarkEnd w:id="15"/>
      <w:r>
        <w:t xml:space="preserve"> </w:t>
      </w:r>
    </w:p>
    <w:p w14:paraId="46E344DB" w14:textId="77777777" w:rsidR="00164DBA" w:rsidRDefault="00164DBA" w:rsidP="00164DBA">
      <w:r>
        <w:t>El monitoreo del rendimiento es una de las tareas más críticas para los administradores de bases de datos, especialmente cuando se trabaja con grandes volúmenes de datos o en sistemas que deben mantener un alto nivel de disponibilidad y rendimiento, como es el caso en empresas o universidades. SQL Server proporciona diversas herramientas para monitorear el desempeño de la base de datos, ayudando a identificar cuellos de botella, consultas ineficientes, problemas de recursos y cualquier otra condición que pueda afectar la estabilidad y eficiencia del sistema.</w:t>
      </w:r>
    </w:p>
    <w:p w14:paraId="17D54E2B" w14:textId="77777777" w:rsidR="00164DBA" w:rsidRDefault="00164DBA" w:rsidP="00164DBA"/>
    <w:p w14:paraId="6D247B78" w14:textId="77777777" w:rsidR="00164DBA" w:rsidRDefault="00164DBA" w:rsidP="00164DBA">
      <w:r>
        <w:t>El monitoreo del rendimiento tiene como objetivo identificar y solucionar problemas que puedan deteriorar la experiencia de usuario, el tiempo de respuesta de las consultas y la utilización eficiente de los recursos del servidor. Esto resulta crucial no solo para mantener la operatividad de un sistema de bases de datos, sino también para garantizar la correcta toma de decisiones en función de los datos, sobre todo en entornos que requieren una rápida disponibilidad de información, como es el caso de la administración educativa en Nicaragua.</w:t>
      </w:r>
    </w:p>
    <w:p w14:paraId="2BA19F1C" w14:textId="77777777" w:rsidR="00164DBA" w:rsidRDefault="00164DBA" w:rsidP="00164DBA"/>
    <w:p w14:paraId="7261BA07" w14:textId="1E7D8135" w:rsidR="00164DBA" w:rsidRPr="00164DBA" w:rsidRDefault="00164DBA" w:rsidP="00164DBA">
      <w:pPr>
        <w:rPr>
          <w:b/>
          <w:bCs/>
        </w:rPr>
      </w:pPr>
      <w:r w:rsidRPr="00164DBA">
        <w:rPr>
          <w:b/>
          <w:bCs/>
        </w:rPr>
        <w:t>Herramientas para Monitorear el Rendimiento en SQL Server</w:t>
      </w:r>
    </w:p>
    <w:p w14:paraId="2A2A9BF9" w14:textId="77777777" w:rsidR="00164DBA" w:rsidRDefault="00164DBA" w:rsidP="00164DBA">
      <w:r>
        <w:t>SQL Server proporciona varias herramientas integradas para el monitoreo y análisis del rendimiento. Estas herramientas permiten obtener métricas detalladas sobre el uso de la CPU, la memoria, el espacio de disco, las consultas y las transacciones que afectan al rendimiento general.</w:t>
      </w:r>
    </w:p>
    <w:p w14:paraId="3FAE7BFE" w14:textId="77777777" w:rsidR="00164DBA" w:rsidRDefault="00164DBA" w:rsidP="00164DBA"/>
    <w:p w14:paraId="23D7A5A1" w14:textId="77777777" w:rsidR="00164DBA" w:rsidRPr="001A17E3" w:rsidRDefault="00164DBA" w:rsidP="00164DBA">
      <w:pPr>
        <w:rPr>
          <w:u w:val="single"/>
          <w:lang w:val="en-US"/>
        </w:rPr>
      </w:pPr>
      <w:r w:rsidRPr="001A17E3">
        <w:rPr>
          <w:u w:val="single"/>
          <w:lang w:val="en-US"/>
        </w:rPr>
        <w:t>SQL Server Management Studio (SSMS) - Activity Monitor</w:t>
      </w:r>
    </w:p>
    <w:p w14:paraId="22F9C99D" w14:textId="77777777" w:rsidR="00164DBA" w:rsidRDefault="00164DBA" w:rsidP="00164DBA">
      <w:r>
        <w:t xml:space="preserve">El </w:t>
      </w:r>
      <w:proofErr w:type="spellStart"/>
      <w:r>
        <w:t>Activity</w:t>
      </w:r>
      <w:proofErr w:type="spellEnd"/>
      <w:r>
        <w:t xml:space="preserve"> Monitor de SQL Server Management Studio (SSMS) es una herramienta gráfica que permite obtener información detallada sobre las actividades en tiempo real de un servidor SQL, como la ejecución de consultas, el uso de recursos del sistema y el estado de las transacciones.</w:t>
      </w:r>
    </w:p>
    <w:p w14:paraId="63B84162" w14:textId="77777777" w:rsidR="00164DBA" w:rsidRDefault="00164DBA" w:rsidP="00164DBA"/>
    <w:p w14:paraId="2EB13308" w14:textId="77777777" w:rsidR="00164DBA" w:rsidRPr="001A17E3" w:rsidRDefault="00164DBA" w:rsidP="00164DBA">
      <w:pPr>
        <w:rPr>
          <w:u w:val="single"/>
        </w:rPr>
      </w:pPr>
      <w:r w:rsidRPr="001A17E3">
        <w:rPr>
          <w:u w:val="single"/>
        </w:rPr>
        <w:t xml:space="preserve">Dynamic Management </w:t>
      </w:r>
      <w:proofErr w:type="spellStart"/>
      <w:r w:rsidRPr="001A17E3">
        <w:rPr>
          <w:u w:val="single"/>
        </w:rPr>
        <w:t>Views</w:t>
      </w:r>
      <w:proofErr w:type="spellEnd"/>
      <w:r w:rsidRPr="001A17E3">
        <w:rPr>
          <w:u w:val="single"/>
        </w:rPr>
        <w:t xml:space="preserve"> (</w:t>
      </w:r>
      <w:proofErr w:type="spellStart"/>
      <w:r w:rsidRPr="001A17E3">
        <w:rPr>
          <w:u w:val="single"/>
        </w:rPr>
        <w:t>DMVs</w:t>
      </w:r>
      <w:proofErr w:type="spellEnd"/>
      <w:r w:rsidRPr="001A17E3">
        <w:rPr>
          <w:u w:val="single"/>
        </w:rPr>
        <w:t>)</w:t>
      </w:r>
    </w:p>
    <w:p w14:paraId="5EFF78FF" w14:textId="77777777" w:rsidR="00164DBA" w:rsidRDefault="00164DBA" w:rsidP="00164DBA">
      <w:r>
        <w:t xml:space="preserve">Las Dynamic Management </w:t>
      </w:r>
      <w:proofErr w:type="spellStart"/>
      <w:r>
        <w:t>Views</w:t>
      </w:r>
      <w:proofErr w:type="spellEnd"/>
      <w:r>
        <w:t xml:space="preserve"> son vistas de sistema que proporcionan información sobre el estado interno de SQL Server. Permiten monitorear el rendimiento, los bloqueos, el uso de índices y las consultas que están siendo ejecutadas.</w:t>
      </w:r>
    </w:p>
    <w:p w14:paraId="00D23A82" w14:textId="77777777" w:rsidR="001A17E3" w:rsidRDefault="001A17E3" w:rsidP="00164DBA"/>
    <w:p w14:paraId="4AE2E5DF" w14:textId="77777777" w:rsidR="00164DBA" w:rsidRPr="001A17E3" w:rsidRDefault="00164DBA" w:rsidP="00164DBA">
      <w:pPr>
        <w:rPr>
          <w:u w:val="single"/>
        </w:rPr>
      </w:pPr>
      <w:r w:rsidRPr="001A17E3">
        <w:rPr>
          <w:u w:val="single"/>
        </w:rPr>
        <w:t xml:space="preserve">SQL </w:t>
      </w:r>
      <w:proofErr w:type="spellStart"/>
      <w:r w:rsidRPr="001A17E3">
        <w:rPr>
          <w:u w:val="single"/>
        </w:rPr>
        <w:t>Profiler</w:t>
      </w:r>
      <w:proofErr w:type="spellEnd"/>
    </w:p>
    <w:p w14:paraId="7D997DF1" w14:textId="77777777" w:rsidR="00164DBA" w:rsidRDefault="00164DBA" w:rsidP="00164DBA">
      <w:r>
        <w:t xml:space="preserve">El SQL </w:t>
      </w:r>
      <w:proofErr w:type="spellStart"/>
      <w:r>
        <w:t>Profiler</w:t>
      </w:r>
      <w:proofErr w:type="spellEnd"/>
      <w:r>
        <w:t xml:space="preserve"> es una herramienta más avanzada que permite capturar y analizar eventos en el servidor SQL. Se puede usar para rastrear la ejecución de consultas específicas y evaluar su impacto en el rendimiento del sistema.</w:t>
      </w:r>
    </w:p>
    <w:p w14:paraId="04816FE7" w14:textId="77777777" w:rsidR="00164DBA" w:rsidRDefault="00164DBA" w:rsidP="00164DBA"/>
    <w:p w14:paraId="74AEB360" w14:textId="607B5311" w:rsidR="00164DBA" w:rsidRPr="001A17E3" w:rsidRDefault="00164DBA" w:rsidP="00164DBA">
      <w:pPr>
        <w:rPr>
          <w:u w:val="single"/>
        </w:rPr>
      </w:pPr>
      <w:r w:rsidRPr="001A17E3">
        <w:rPr>
          <w:u w:val="single"/>
        </w:rPr>
        <w:t xml:space="preserve">Monitoreo con </w:t>
      </w:r>
      <w:proofErr w:type="spellStart"/>
      <w:r w:rsidRPr="001A17E3">
        <w:rPr>
          <w:u w:val="single"/>
        </w:rPr>
        <w:t>Activity</w:t>
      </w:r>
      <w:proofErr w:type="spellEnd"/>
      <w:r w:rsidRPr="001A17E3">
        <w:rPr>
          <w:u w:val="single"/>
        </w:rPr>
        <w:t xml:space="preserve"> Monitor</w:t>
      </w:r>
    </w:p>
    <w:p w14:paraId="6D246E7F" w14:textId="77777777" w:rsidR="00164DBA" w:rsidRDefault="00164DBA" w:rsidP="00164DBA">
      <w:r>
        <w:t xml:space="preserve">El </w:t>
      </w:r>
      <w:proofErr w:type="spellStart"/>
      <w:r>
        <w:t>Activity</w:t>
      </w:r>
      <w:proofErr w:type="spellEnd"/>
      <w:r>
        <w:t xml:space="preserve"> Monitor es una herramienta integrada en SQL Server Management Studio (SSMS) que permite ver en tiempo real la actividad del servidor y el uso de los recursos. A través de esta herramienta, los administradores pueden observar el rendimiento de las consultas, el estado de los procesos bloqueados, y las estadísticas de los índices, entre otros.</w:t>
      </w:r>
    </w:p>
    <w:p w14:paraId="29AFEB75" w14:textId="77777777" w:rsidR="00164DBA" w:rsidRDefault="00164DBA" w:rsidP="00164DBA"/>
    <w:p w14:paraId="68651D9B" w14:textId="13DA2599" w:rsidR="00164DBA" w:rsidRDefault="00164DBA" w:rsidP="00164DBA">
      <w:r w:rsidRPr="001A17E3">
        <w:rPr>
          <w:u w:val="single"/>
        </w:rPr>
        <w:t xml:space="preserve">Pasos para Usar el </w:t>
      </w:r>
      <w:proofErr w:type="spellStart"/>
      <w:r w:rsidRPr="001A17E3">
        <w:rPr>
          <w:u w:val="single"/>
        </w:rPr>
        <w:t>Activity</w:t>
      </w:r>
      <w:proofErr w:type="spellEnd"/>
      <w:r w:rsidRPr="001A17E3">
        <w:rPr>
          <w:u w:val="single"/>
        </w:rPr>
        <w:t xml:space="preserve"> Monitor</w:t>
      </w:r>
      <w:r>
        <w:t>:</w:t>
      </w:r>
    </w:p>
    <w:p w14:paraId="0A2DA219" w14:textId="77777777" w:rsidR="00164DBA" w:rsidRDefault="00164DBA" w:rsidP="00543F02">
      <w:pPr>
        <w:pStyle w:val="Prrafodelista"/>
        <w:numPr>
          <w:ilvl w:val="0"/>
          <w:numId w:val="6"/>
        </w:numPr>
      </w:pPr>
      <w:r>
        <w:t>En SSMS, haz clic derecho en el servidor de base de datos en el Explorador de Objetos.</w:t>
      </w:r>
    </w:p>
    <w:p w14:paraId="13B043F2" w14:textId="77777777" w:rsidR="00164DBA" w:rsidRDefault="00164DBA" w:rsidP="00543F02">
      <w:pPr>
        <w:pStyle w:val="Prrafodelista"/>
        <w:numPr>
          <w:ilvl w:val="0"/>
          <w:numId w:val="6"/>
        </w:numPr>
      </w:pPr>
      <w:r>
        <w:t>Selecciona "</w:t>
      </w:r>
      <w:proofErr w:type="spellStart"/>
      <w:r>
        <w:t>Activity</w:t>
      </w:r>
      <w:proofErr w:type="spellEnd"/>
      <w:r>
        <w:t xml:space="preserve"> Monitor".</w:t>
      </w:r>
    </w:p>
    <w:p w14:paraId="6C2B4A7E" w14:textId="77777777" w:rsidR="00164DBA" w:rsidRDefault="00164DBA" w:rsidP="00543F02">
      <w:pPr>
        <w:pStyle w:val="Prrafodelista"/>
        <w:numPr>
          <w:ilvl w:val="0"/>
          <w:numId w:val="6"/>
        </w:numPr>
      </w:pPr>
      <w:r>
        <w:t xml:space="preserve">En la ventana de </w:t>
      </w:r>
      <w:proofErr w:type="spellStart"/>
      <w:r>
        <w:t>Activity</w:t>
      </w:r>
      <w:proofErr w:type="spellEnd"/>
      <w:r>
        <w:t xml:space="preserve"> Monitor, podrás ver las siguientes secciones:</w:t>
      </w:r>
    </w:p>
    <w:p w14:paraId="53D5AAB9" w14:textId="77777777" w:rsidR="00164DBA" w:rsidRDefault="00164DBA" w:rsidP="00543F02">
      <w:pPr>
        <w:pStyle w:val="Prrafodelista"/>
        <w:numPr>
          <w:ilvl w:val="0"/>
          <w:numId w:val="6"/>
        </w:numPr>
      </w:pPr>
      <w:proofErr w:type="spellStart"/>
      <w:r>
        <w:t>Processes</w:t>
      </w:r>
      <w:proofErr w:type="spellEnd"/>
      <w:r>
        <w:t>: Muestra los procesos actuales en ejecución, con información sobre su estado, tiempo de ejecución y recursos utilizados.</w:t>
      </w:r>
    </w:p>
    <w:p w14:paraId="47036B3A" w14:textId="77777777" w:rsidR="00164DBA" w:rsidRDefault="00164DBA" w:rsidP="00543F02">
      <w:pPr>
        <w:pStyle w:val="Prrafodelista"/>
        <w:numPr>
          <w:ilvl w:val="0"/>
          <w:numId w:val="6"/>
        </w:numPr>
      </w:pPr>
      <w:proofErr w:type="spellStart"/>
      <w:r>
        <w:t>Recent</w:t>
      </w:r>
      <w:proofErr w:type="spellEnd"/>
      <w:r>
        <w:t xml:space="preserve"> </w:t>
      </w:r>
      <w:proofErr w:type="spellStart"/>
      <w:r>
        <w:t>Expensive</w:t>
      </w:r>
      <w:proofErr w:type="spellEnd"/>
      <w:r>
        <w:t xml:space="preserve"> </w:t>
      </w:r>
      <w:proofErr w:type="spellStart"/>
      <w:r>
        <w:t>Queries</w:t>
      </w:r>
      <w:proofErr w:type="spellEnd"/>
      <w:r>
        <w:t>: Muestra las consultas más costosas en términos de tiempo de ejecución y recursos consumidos.</w:t>
      </w:r>
    </w:p>
    <w:p w14:paraId="693558C0" w14:textId="77777777" w:rsidR="00164DBA" w:rsidRDefault="00164DBA" w:rsidP="00543F02">
      <w:pPr>
        <w:pStyle w:val="Prrafodelista"/>
        <w:numPr>
          <w:ilvl w:val="0"/>
          <w:numId w:val="6"/>
        </w:numPr>
      </w:pPr>
      <w:r>
        <w:lastRenderedPageBreak/>
        <w:t>Data File I/O: Proporciona información sobre la actividad de los archivos de datos y el rendimiento de las operaciones de entrada/salida.</w:t>
      </w:r>
    </w:p>
    <w:p w14:paraId="3E9A9EEF" w14:textId="77777777" w:rsidR="00164DBA" w:rsidRDefault="00164DBA" w:rsidP="00543F02">
      <w:pPr>
        <w:pStyle w:val="Prrafodelista"/>
        <w:numPr>
          <w:ilvl w:val="0"/>
          <w:numId w:val="6"/>
        </w:numPr>
      </w:pPr>
      <w:proofErr w:type="spellStart"/>
      <w:r>
        <w:t>Wait</w:t>
      </w:r>
      <w:proofErr w:type="spellEnd"/>
      <w:r>
        <w:t xml:space="preserve"> </w:t>
      </w:r>
      <w:proofErr w:type="spellStart"/>
      <w:r>
        <w:t>Stats</w:t>
      </w:r>
      <w:proofErr w:type="spellEnd"/>
      <w:r>
        <w:t>: Muestra información sobre los recursos que están siendo esperados, como bloqueos y esperas de disco.</w:t>
      </w:r>
    </w:p>
    <w:p w14:paraId="642DE009" w14:textId="77777777" w:rsidR="001A17E3" w:rsidRDefault="001A17E3" w:rsidP="00164DBA"/>
    <w:p w14:paraId="4CD000DA" w14:textId="77777777" w:rsidR="00164DBA" w:rsidRDefault="00164DBA" w:rsidP="00164DBA">
      <w:r>
        <w:t xml:space="preserve">Ejemplo práctico: Supón que estás administrando una base de datos de una universidad en Nicaragua, y quieres verificar si hay consultas que están tomando mucho tiempo en ejecutarse. Usando </w:t>
      </w:r>
      <w:proofErr w:type="spellStart"/>
      <w:r>
        <w:t>Activity</w:t>
      </w:r>
      <w:proofErr w:type="spellEnd"/>
      <w:r>
        <w:t xml:space="preserve"> Monitor, puedes observar la sección de </w:t>
      </w:r>
      <w:proofErr w:type="spellStart"/>
      <w:r>
        <w:t>Recent</w:t>
      </w:r>
      <w:proofErr w:type="spellEnd"/>
      <w:r>
        <w:t xml:space="preserve"> </w:t>
      </w:r>
      <w:proofErr w:type="spellStart"/>
      <w:r>
        <w:t>Expensive</w:t>
      </w:r>
      <w:proofErr w:type="spellEnd"/>
      <w:r>
        <w:t xml:space="preserve"> </w:t>
      </w:r>
      <w:proofErr w:type="spellStart"/>
      <w:r>
        <w:t>Queries</w:t>
      </w:r>
      <w:proofErr w:type="spellEnd"/>
      <w:r>
        <w:t>, que te mostrará las consultas más lentas y su impacto en el rendimiento. Esto puede ayudarte a identificar posibles áreas de optimización.</w:t>
      </w:r>
    </w:p>
    <w:p w14:paraId="62BD96B7" w14:textId="77777777" w:rsidR="00164DBA" w:rsidRDefault="00164DBA" w:rsidP="00164DBA"/>
    <w:p w14:paraId="1E4BDD6C" w14:textId="30DD0FE7" w:rsidR="00164DBA" w:rsidRPr="0017084E" w:rsidRDefault="00164DBA" w:rsidP="00164DBA">
      <w:pPr>
        <w:rPr>
          <w:b/>
          <w:bCs/>
          <w:lang w:val="es-ES"/>
        </w:rPr>
      </w:pPr>
      <w:r w:rsidRPr="0017084E">
        <w:rPr>
          <w:b/>
          <w:bCs/>
          <w:lang w:val="es-ES"/>
        </w:rPr>
        <w:t>Uso de Dynamic Management Views (DMVs)</w:t>
      </w:r>
    </w:p>
    <w:p w14:paraId="5F7A4423" w14:textId="77777777" w:rsidR="00164DBA" w:rsidRDefault="00164DBA" w:rsidP="00164DBA">
      <w:r>
        <w:t xml:space="preserve">Las Dynamic Management </w:t>
      </w:r>
      <w:proofErr w:type="spellStart"/>
      <w:r>
        <w:t>Views</w:t>
      </w:r>
      <w:proofErr w:type="spellEnd"/>
      <w:r>
        <w:t xml:space="preserve"> (</w:t>
      </w:r>
      <w:proofErr w:type="spellStart"/>
      <w:r>
        <w:t>DMVs</w:t>
      </w:r>
      <w:proofErr w:type="spellEnd"/>
      <w:r>
        <w:t>) son vistas que proporcionan información detallada sobre el estado del servidor y las bases de datos en SQL Server. Estas vistas permiten realizar un monitoreo más granular y profundo sobre el rendimiento.</w:t>
      </w:r>
    </w:p>
    <w:p w14:paraId="7094CCA0" w14:textId="77777777" w:rsidR="00164DBA" w:rsidRDefault="00164DBA" w:rsidP="00164DBA"/>
    <w:p w14:paraId="67E66854" w14:textId="1C00524B" w:rsidR="00164DBA" w:rsidRDefault="00164DBA" w:rsidP="00164DBA">
      <w:r>
        <w:t xml:space="preserve">Principales </w:t>
      </w:r>
      <w:proofErr w:type="spellStart"/>
      <w:r>
        <w:t>DMVs</w:t>
      </w:r>
      <w:proofErr w:type="spellEnd"/>
      <w:r>
        <w:t xml:space="preserve"> para Monitoreo de Rendimiento:</w:t>
      </w:r>
    </w:p>
    <w:p w14:paraId="0D3D5A73" w14:textId="77777777" w:rsidR="00164DBA" w:rsidRDefault="00164DBA" w:rsidP="00543F02">
      <w:pPr>
        <w:pStyle w:val="Prrafodelista"/>
        <w:numPr>
          <w:ilvl w:val="0"/>
          <w:numId w:val="7"/>
        </w:numPr>
      </w:pPr>
      <w:proofErr w:type="spellStart"/>
      <w:r>
        <w:t>sys.dm_exec_sessions</w:t>
      </w:r>
      <w:proofErr w:type="spellEnd"/>
      <w:r>
        <w:t>: Muestra información sobre las sesiones actuales del servidor SQL.</w:t>
      </w:r>
    </w:p>
    <w:p w14:paraId="05C3B1E4" w14:textId="77777777" w:rsidR="00164DBA" w:rsidRDefault="00164DBA" w:rsidP="00543F02">
      <w:pPr>
        <w:pStyle w:val="Prrafodelista"/>
        <w:numPr>
          <w:ilvl w:val="0"/>
          <w:numId w:val="7"/>
        </w:numPr>
      </w:pPr>
      <w:proofErr w:type="spellStart"/>
      <w:r>
        <w:t>sys.dm_exec_requests</w:t>
      </w:r>
      <w:proofErr w:type="spellEnd"/>
      <w:r>
        <w:t>: Proporciona detalles sobre las solicitudes de ejecución que están en curso.</w:t>
      </w:r>
    </w:p>
    <w:p w14:paraId="3F8C2F93" w14:textId="77777777" w:rsidR="00164DBA" w:rsidRDefault="00164DBA" w:rsidP="00543F02">
      <w:pPr>
        <w:pStyle w:val="Prrafodelista"/>
        <w:numPr>
          <w:ilvl w:val="0"/>
          <w:numId w:val="7"/>
        </w:numPr>
      </w:pPr>
      <w:proofErr w:type="spellStart"/>
      <w:r>
        <w:t>sys.dm_exec_query_stats</w:t>
      </w:r>
      <w:proofErr w:type="spellEnd"/>
      <w:r>
        <w:t>: Muestra estadísticas sobre las consultas ejecutadas, lo que incluye información como la cantidad de lecturas de disco, el tiempo de ejecución y el número de ejecuciones.</w:t>
      </w:r>
    </w:p>
    <w:p w14:paraId="0009F9A4" w14:textId="77777777" w:rsidR="00164DBA" w:rsidRDefault="00164DBA" w:rsidP="00543F02">
      <w:pPr>
        <w:pStyle w:val="Prrafodelista"/>
        <w:numPr>
          <w:ilvl w:val="0"/>
          <w:numId w:val="7"/>
        </w:numPr>
      </w:pPr>
      <w:proofErr w:type="spellStart"/>
      <w:r>
        <w:t>sys.dm_os_wait_stats</w:t>
      </w:r>
      <w:proofErr w:type="spellEnd"/>
      <w:r>
        <w:t>: Proporciona estadísticas sobre los diferentes tipos de esperas de recursos que están ocurriendo en el servidor SQL.</w:t>
      </w:r>
    </w:p>
    <w:p w14:paraId="6A80F7A1" w14:textId="77777777" w:rsidR="001A17E3" w:rsidRDefault="001A17E3" w:rsidP="00164DBA"/>
    <w:p w14:paraId="143E73EA" w14:textId="77777777" w:rsidR="00543F02" w:rsidRDefault="00543F02" w:rsidP="00164DBA"/>
    <w:p w14:paraId="5E3374B8" w14:textId="77777777" w:rsidR="00543F02" w:rsidRDefault="00543F02" w:rsidP="00164DBA"/>
    <w:p w14:paraId="2B06DFAF" w14:textId="417A8CE0" w:rsidR="00164DBA" w:rsidRDefault="00164DBA" w:rsidP="00164DBA">
      <w:r>
        <w:lastRenderedPageBreak/>
        <w:t xml:space="preserve">Ejemplo de Uso de </w:t>
      </w:r>
      <w:proofErr w:type="spellStart"/>
      <w:r>
        <w:t>DMVs</w:t>
      </w:r>
      <w:proofErr w:type="spellEnd"/>
      <w:r>
        <w:t>:</w:t>
      </w:r>
    </w:p>
    <w:p w14:paraId="52F16C65" w14:textId="41C00D11" w:rsidR="007E193F" w:rsidRDefault="00164DBA" w:rsidP="00164DBA">
      <w:r>
        <w:t>Si deseas obtener información sobre las consultas que más tiempo están tardando en ejecutarse en el servidor, puedes utilizar la siguiente consulta SQL:</w:t>
      </w:r>
    </w:p>
    <w:p w14:paraId="0F47C530" w14:textId="77777777" w:rsidR="007E193F" w:rsidRDefault="007E193F" w:rsidP="007E193F"/>
    <w:p w14:paraId="5F799972" w14:textId="77777777" w:rsidR="00D84457" w:rsidRPr="00D84457" w:rsidRDefault="00D84457" w:rsidP="00D84457">
      <w:pPr>
        <w:pStyle w:val="Cdigo"/>
        <w:rPr>
          <w:lang w:val="en-US"/>
        </w:rPr>
      </w:pPr>
      <w:r w:rsidRPr="00D84457">
        <w:rPr>
          <w:lang w:val="en-US"/>
        </w:rPr>
        <w:t xml:space="preserve">SELECT </w:t>
      </w:r>
    </w:p>
    <w:p w14:paraId="57009D6E" w14:textId="77777777" w:rsidR="00D84457" w:rsidRPr="00D84457" w:rsidRDefault="00D84457" w:rsidP="00D84457">
      <w:pPr>
        <w:pStyle w:val="Cdigo"/>
        <w:rPr>
          <w:lang w:val="en-US"/>
        </w:rPr>
      </w:pPr>
      <w:r w:rsidRPr="00D84457">
        <w:rPr>
          <w:lang w:val="en-US"/>
        </w:rPr>
        <w:t xml:space="preserve">    </w:t>
      </w:r>
      <w:proofErr w:type="spellStart"/>
      <w:proofErr w:type="gramStart"/>
      <w:r w:rsidRPr="00D84457">
        <w:rPr>
          <w:lang w:val="en-US"/>
        </w:rPr>
        <w:t>qs.total</w:t>
      </w:r>
      <w:proofErr w:type="gramEnd"/>
      <w:r w:rsidRPr="00D84457">
        <w:rPr>
          <w:lang w:val="en-US"/>
        </w:rPr>
        <w:t>_elapsed_time</w:t>
      </w:r>
      <w:proofErr w:type="spellEnd"/>
      <w:r w:rsidRPr="00D84457">
        <w:rPr>
          <w:lang w:val="en-US"/>
        </w:rPr>
        <w:t xml:space="preserve"> / </w:t>
      </w:r>
      <w:proofErr w:type="spellStart"/>
      <w:r w:rsidRPr="00D84457">
        <w:rPr>
          <w:lang w:val="en-US"/>
        </w:rPr>
        <w:t>qs.execution_count</w:t>
      </w:r>
      <w:proofErr w:type="spellEnd"/>
      <w:r w:rsidRPr="00D84457">
        <w:rPr>
          <w:lang w:val="en-US"/>
        </w:rPr>
        <w:t xml:space="preserve"> AS [Avg Elapsed Time], </w:t>
      </w:r>
    </w:p>
    <w:p w14:paraId="4DA457D5" w14:textId="77777777" w:rsidR="00D84457" w:rsidRPr="00D84457" w:rsidRDefault="00D84457" w:rsidP="00D84457">
      <w:pPr>
        <w:pStyle w:val="Cdigo"/>
        <w:rPr>
          <w:lang w:val="en-US"/>
        </w:rPr>
      </w:pPr>
      <w:r w:rsidRPr="00D84457">
        <w:rPr>
          <w:lang w:val="en-US"/>
        </w:rPr>
        <w:t xml:space="preserve">    </w:t>
      </w:r>
      <w:proofErr w:type="spellStart"/>
      <w:proofErr w:type="gramStart"/>
      <w:r w:rsidRPr="00D84457">
        <w:rPr>
          <w:lang w:val="en-US"/>
        </w:rPr>
        <w:t>qs.execution</w:t>
      </w:r>
      <w:proofErr w:type="gramEnd"/>
      <w:r w:rsidRPr="00D84457">
        <w:rPr>
          <w:lang w:val="en-US"/>
        </w:rPr>
        <w:t>_count</w:t>
      </w:r>
      <w:proofErr w:type="spellEnd"/>
      <w:r w:rsidRPr="00D84457">
        <w:rPr>
          <w:lang w:val="en-US"/>
        </w:rPr>
        <w:t xml:space="preserve">, </w:t>
      </w:r>
    </w:p>
    <w:p w14:paraId="34CA5C2C" w14:textId="77777777" w:rsidR="00D84457" w:rsidRPr="00D84457" w:rsidRDefault="00D84457" w:rsidP="00D84457">
      <w:pPr>
        <w:pStyle w:val="Cdigo"/>
        <w:rPr>
          <w:lang w:val="en-US"/>
        </w:rPr>
      </w:pPr>
      <w:r w:rsidRPr="00D84457">
        <w:rPr>
          <w:lang w:val="en-US"/>
        </w:rPr>
        <w:t xml:space="preserve">    </w:t>
      </w:r>
      <w:proofErr w:type="spellStart"/>
      <w:proofErr w:type="gramStart"/>
      <w:r w:rsidRPr="00D84457">
        <w:rPr>
          <w:lang w:val="en-US"/>
        </w:rPr>
        <w:t>qs.total</w:t>
      </w:r>
      <w:proofErr w:type="gramEnd"/>
      <w:r w:rsidRPr="00D84457">
        <w:rPr>
          <w:lang w:val="en-US"/>
        </w:rPr>
        <w:t>_logical_reads</w:t>
      </w:r>
      <w:proofErr w:type="spellEnd"/>
      <w:r w:rsidRPr="00D84457">
        <w:rPr>
          <w:lang w:val="en-US"/>
        </w:rPr>
        <w:t xml:space="preserve"> / </w:t>
      </w:r>
      <w:proofErr w:type="spellStart"/>
      <w:r w:rsidRPr="00D84457">
        <w:rPr>
          <w:lang w:val="en-US"/>
        </w:rPr>
        <w:t>qs.execution_count</w:t>
      </w:r>
      <w:proofErr w:type="spellEnd"/>
      <w:r w:rsidRPr="00D84457">
        <w:rPr>
          <w:lang w:val="en-US"/>
        </w:rPr>
        <w:t xml:space="preserve"> AS [Avg Logical Reads], </w:t>
      </w:r>
    </w:p>
    <w:p w14:paraId="523EDD00" w14:textId="77777777" w:rsidR="00D84457" w:rsidRPr="00D84457" w:rsidRDefault="00D84457" w:rsidP="00D84457">
      <w:pPr>
        <w:pStyle w:val="Cdigo"/>
        <w:rPr>
          <w:lang w:val="en-US"/>
        </w:rPr>
      </w:pPr>
      <w:r w:rsidRPr="00D84457">
        <w:rPr>
          <w:lang w:val="en-US"/>
        </w:rPr>
        <w:t xml:space="preserve">    </w:t>
      </w:r>
      <w:proofErr w:type="gramStart"/>
      <w:r w:rsidRPr="00D84457">
        <w:rPr>
          <w:lang w:val="en-US"/>
        </w:rPr>
        <w:t>SUBSTRING(</w:t>
      </w:r>
      <w:proofErr w:type="spellStart"/>
      <w:proofErr w:type="gramEnd"/>
      <w:r w:rsidRPr="00D84457">
        <w:rPr>
          <w:lang w:val="en-US"/>
        </w:rPr>
        <w:t>qt.text</w:t>
      </w:r>
      <w:proofErr w:type="spellEnd"/>
      <w:r w:rsidRPr="00D84457">
        <w:rPr>
          <w:lang w:val="en-US"/>
        </w:rPr>
        <w:t>, (</w:t>
      </w:r>
      <w:proofErr w:type="spellStart"/>
      <w:r w:rsidRPr="00D84457">
        <w:rPr>
          <w:lang w:val="en-US"/>
        </w:rPr>
        <w:t>qs.statement_start_offset</w:t>
      </w:r>
      <w:proofErr w:type="spellEnd"/>
      <w:r w:rsidRPr="00D84457">
        <w:rPr>
          <w:lang w:val="en-US"/>
        </w:rPr>
        <w:t xml:space="preserve">/2)+1, </w:t>
      </w:r>
    </w:p>
    <w:p w14:paraId="50B11ABF" w14:textId="77777777" w:rsidR="00D84457" w:rsidRPr="00D84457" w:rsidRDefault="00D84457" w:rsidP="00D84457">
      <w:pPr>
        <w:pStyle w:val="Cdigo"/>
        <w:rPr>
          <w:lang w:val="en-US"/>
        </w:rPr>
      </w:pPr>
      <w:r w:rsidRPr="00D84457">
        <w:rPr>
          <w:lang w:val="en-US"/>
        </w:rPr>
        <w:t xml:space="preserve">        ((CASE </w:t>
      </w:r>
      <w:proofErr w:type="spellStart"/>
      <w:proofErr w:type="gramStart"/>
      <w:r w:rsidRPr="00D84457">
        <w:rPr>
          <w:lang w:val="en-US"/>
        </w:rPr>
        <w:t>qs.statement</w:t>
      </w:r>
      <w:proofErr w:type="gramEnd"/>
      <w:r w:rsidRPr="00D84457">
        <w:rPr>
          <w:lang w:val="en-US"/>
        </w:rPr>
        <w:t>_end_offset</w:t>
      </w:r>
      <w:proofErr w:type="spellEnd"/>
      <w:r w:rsidRPr="00D84457">
        <w:rPr>
          <w:lang w:val="en-US"/>
        </w:rPr>
        <w:t xml:space="preserve"> </w:t>
      </w:r>
    </w:p>
    <w:p w14:paraId="355BF1BF" w14:textId="77777777" w:rsidR="00D84457" w:rsidRPr="00D84457" w:rsidRDefault="00D84457" w:rsidP="00D84457">
      <w:pPr>
        <w:pStyle w:val="Cdigo"/>
        <w:rPr>
          <w:lang w:val="en-US"/>
        </w:rPr>
      </w:pPr>
      <w:r w:rsidRPr="00D84457">
        <w:rPr>
          <w:lang w:val="en-US"/>
        </w:rPr>
        <w:t xml:space="preserve">        WHEN -1 THEN </w:t>
      </w:r>
      <w:proofErr w:type="gramStart"/>
      <w:r w:rsidRPr="00D84457">
        <w:rPr>
          <w:lang w:val="en-US"/>
        </w:rPr>
        <w:t>DATALENGTH(</w:t>
      </w:r>
      <w:proofErr w:type="spellStart"/>
      <w:proofErr w:type="gramEnd"/>
      <w:r w:rsidRPr="00D84457">
        <w:rPr>
          <w:lang w:val="en-US"/>
        </w:rPr>
        <w:t>qt.text</w:t>
      </w:r>
      <w:proofErr w:type="spellEnd"/>
      <w:r w:rsidRPr="00D84457">
        <w:rPr>
          <w:lang w:val="en-US"/>
        </w:rPr>
        <w:t xml:space="preserve">) </w:t>
      </w:r>
    </w:p>
    <w:p w14:paraId="2355F67E" w14:textId="77777777" w:rsidR="00D84457" w:rsidRPr="00D84457" w:rsidRDefault="00D84457" w:rsidP="00D84457">
      <w:pPr>
        <w:pStyle w:val="Cdigo"/>
        <w:rPr>
          <w:lang w:val="en-US"/>
        </w:rPr>
      </w:pPr>
      <w:r w:rsidRPr="00D84457">
        <w:rPr>
          <w:lang w:val="en-US"/>
        </w:rPr>
        <w:t xml:space="preserve">        ELSE </w:t>
      </w:r>
      <w:proofErr w:type="spellStart"/>
      <w:proofErr w:type="gramStart"/>
      <w:r w:rsidRPr="00D84457">
        <w:rPr>
          <w:lang w:val="en-US"/>
        </w:rPr>
        <w:t>qs.statement</w:t>
      </w:r>
      <w:proofErr w:type="gramEnd"/>
      <w:r w:rsidRPr="00D84457">
        <w:rPr>
          <w:lang w:val="en-US"/>
        </w:rPr>
        <w:t>_end_offset</w:t>
      </w:r>
      <w:proofErr w:type="spellEnd"/>
      <w:r w:rsidRPr="00D84457">
        <w:rPr>
          <w:lang w:val="en-US"/>
        </w:rPr>
        <w:t xml:space="preserve"> END - </w:t>
      </w:r>
      <w:proofErr w:type="spellStart"/>
      <w:r w:rsidRPr="00D84457">
        <w:rPr>
          <w:lang w:val="en-US"/>
        </w:rPr>
        <w:t>qs.statement_start_offset</w:t>
      </w:r>
      <w:proofErr w:type="spellEnd"/>
      <w:r w:rsidRPr="00D84457">
        <w:rPr>
          <w:lang w:val="en-US"/>
        </w:rPr>
        <w:t xml:space="preserve">)/2) + 1) AS </w:t>
      </w:r>
      <w:proofErr w:type="spellStart"/>
      <w:r w:rsidRPr="00D84457">
        <w:rPr>
          <w:lang w:val="en-US"/>
        </w:rPr>
        <w:t>QueryText</w:t>
      </w:r>
      <w:proofErr w:type="spellEnd"/>
    </w:p>
    <w:p w14:paraId="33DE0BE7" w14:textId="77777777" w:rsidR="00D84457" w:rsidRPr="00D84457" w:rsidRDefault="00D84457" w:rsidP="00D84457">
      <w:pPr>
        <w:pStyle w:val="Cdigo"/>
        <w:rPr>
          <w:lang w:val="en-US"/>
        </w:rPr>
      </w:pPr>
      <w:r w:rsidRPr="00D84457">
        <w:rPr>
          <w:lang w:val="en-US"/>
        </w:rPr>
        <w:t xml:space="preserve">FROM </w:t>
      </w:r>
    </w:p>
    <w:p w14:paraId="687B655F" w14:textId="77777777" w:rsidR="00D84457" w:rsidRPr="00D84457" w:rsidRDefault="00D84457" w:rsidP="00D84457">
      <w:pPr>
        <w:pStyle w:val="Cdigo"/>
        <w:rPr>
          <w:lang w:val="en-US"/>
        </w:rPr>
      </w:pPr>
      <w:r w:rsidRPr="00D84457">
        <w:rPr>
          <w:lang w:val="en-US"/>
        </w:rPr>
        <w:t xml:space="preserve">    </w:t>
      </w:r>
      <w:proofErr w:type="spellStart"/>
      <w:r w:rsidRPr="00D84457">
        <w:rPr>
          <w:lang w:val="en-US"/>
        </w:rPr>
        <w:t>sys.dm_exec_query_stats</w:t>
      </w:r>
      <w:proofErr w:type="spellEnd"/>
      <w:r w:rsidRPr="00D84457">
        <w:rPr>
          <w:lang w:val="en-US"/>
        </w:rPr>
        <w:t xml:space="preserve"> </w:t>
      </w:r>
      <w:proofErr w:type="spellStart"/>
      <w:r w:rsidRPr="00D84457">
        <w:rPr>
          <w:lang w:val="en-US"/>
        </w:rPr>
        <w:t>qs</w:t>
      </w:r>
      <w:proofErr w:type="spellEnd"/>
    </w:p>
    <w:p w14:paraId="60ECE026" w14:textId="77777777" w:rsidR="00D84457" w:rsidRPr="00D84457" w:rsidRDefault="00D84457" w:rsidP="00D84457">
      <w:pPr>
        <w:pStyle w:val="Cdigo"/>
        <w:rPr>
          <w:lang w:val="en-US"/>
        </w:rPr>
      </w:pPr>
      <w:r w:rsidRPr="00D84457">
        <w:rPr>
          <w:lang w:val="en-US"/>
        </w:rPr>
        <w:t xml:space="preserve">    CROSS APPLY </w:t>
      </w:r>
      <w:proofErr w:type="spellStart"/>
      <w:r w:rsidRPr="00D84457">
        <w:rPr>
          <w:lang w:val="en-US"/>
        </w:rPr>
        <w:t>sys.dm_exec_sql_text</w:t>
      </w:r>
      <w:proofErr w:type="spellEnd"/>
      <w:r w:rsidRPr="00D84457">
        <w:rPr>
          <w:lang w:val="en-US"/>
        </w:rPr>
        <w:t>(</w:t>
      </w:r>
      <w:proofErr w:type="spellStart"/>
      <w:r w:rsidRPr="00D84457">
        <w:rPr>
          <w:lang w:val="en-US"/>
        </w:rPr>
        <w:t>qs.sql_handle</w:t>
      </w:r>
      <w:proofErr w:type="spellEnd"/>
      <w:r w:rsidRPr="00D84457">
        <w:rPr>
          <w:lang w:val="en-US"/>
        </w:rPr>
        <w:t>) qt</w:t>
      </w:r>
    </w:p>
    <w:p w14:paraId="7A600E8F" w14:textId="77777777" w:rsidR="00D84457" w:rsidRPr="0017084E" w:rsidRDefault="00D84457" w:rsidP="00D84457">
      <w:pPr>
        <w:pStyle w:val="Cdigo"/>
        <w:rPr>
          <w:lang w:val="es-ES"/>
        </w:rPr>
      </w:pPr>
      <w:r w:rsidRPr="0017084E">
        <w:rPr>
          <w:lang w:val="es-ES"/>
        </w:rPr>
        <w:t xml:space="preserve">ORDER BY </w:t>
      </w:r>
    </w:p>
    <w:p w14:paraId="140FB309" w14:textId="521B6E59" w:rsidR="007E193F" w:rsidRPr="0017084E" w:rsidRDefault="00D84457" w:rsidP="00D84457">
      <w:pPr>
        <w:pStyle w:val="Cdigo"/>
        <w:rPr>
          <w:lang w:val="es-ES"/>
        </w:rPr>
      </w:pPr>
      <w:r w:rsidRPr="0017084E">
        <w:rPr>
          <w:lang w:val="es-ES"/>
        </w:rPr>
        <w:t xml:space="preserve">    [Avg Elapsed Time] DESC;</w:t>
      </w:r>
    </w:p>
    <w:p w14:paraId="1A808F45" w14:textId="77777777" w:rsidR="00D84457" w:rsidRPr="0017084E" w:rsidRDefault="00D84457" w:rsidP="00D84457">
      <w:pPr>
        <w:rPr>
          <w:lang w:val="es-ES"/>
        </w:rPr>
      </w:pPr>
    </w:p>
    <w:p w14:paraId="33508533" w14:textId="77777777" w:rsidR="00D84457" w:rsidRPr="00D84457" w:rsidRDefault="00D84457" w:rsidP="00D84457">
      <w:r w:rsidRPr="00D84457">
        <w:t>Esta consulta muestra las consultas más costosas por tiempo promedio de ejecución y te ayuda a identificar aquellas que podrían estar afectando el rendimiento del servidor.</w:t>
      </w:r>
    </w:p>
    <w:p w14:paraId="3312BF08" w14:textId="77777777" w:rsidR="00D84457" w:rsidRPr="00D84457" w:rsidRDefault="00D84457" w:rsidP="00D84457"/>
    <w:p w14:paraId="71377703" w14:textId="35F2BC07" w:rsidR="00D84457" w:rsidRPr="00D84457" w:rsidRDefault="00D84457" w:rsidP="00D84457">
      <w:pPr>
        <w:rPr>
          <w:b/>
          <w:bCs/>
        </w:rPr>
      </w:pPr>
      <w:r w:rsidRPr="00D84457">
        <w:rPr>
          <w:b/>
          <w:bCs/>
        </w:rPr>
        <w:t xml:space="preserve">Uso de SQL </w:t>
      </w:r>
      <w:proofErr w:type="spellStart"/>
      <w:r w:rsidRPr="00D84457">
        <w:rPr>
          <w:b/>
          <w:bCs/>
        </w:rPr>
        <w:t>Profiler</w:t>
      </w:r>
      <w:proofErr w:type="spellEnd"/>
    </w:p>
    <w:p w14:paraId="77DD9783" w14:textId="77777777" w:rsidR="00D84457" w:rsidRPr="00D84457" w:rsidRDefault="00D84457" w:rsidP="00D84457">
      <w:r w:rsidRPr="00D84457">
        <w:t xml:space="preserve">El SQL </w:t>
      </w:r>
      <w:proofErr w:type="spellStart"/>
      <w:r w:rsidRPr="00D84457">
        <w:t>Profiler</w:t>
      </w:r>
      <w:proofErr w:type="spellEnd"/>
      <w:r w:rsidRPr="00D84457">
        <w:t xml:space="preserve"> es una herramienta más avanzada que permite capturar eventos de base de datos, como la ejecución de consultas, la inserción de datos, la ejecución de transacciones y otros. Aunque más costoso en términos de recursos, es muy útil para realizar un análisis detallado del comportamiento de la base de datos.</w:t>
      </w:r>
    </w:p>
    <w:p w14:paraId="0B0A6C50" w14:textId="77777777" w:rsidR="00D84457" w:rsidRPr="00D84457" w:rsidRDefault="00D84457" w:rsidP="00D84457"/>
    <w:p w14:paraId="0D274730" w14:textId="2BFF81D6" w:rsidR="00D84457" w:rsidRPr="00D84457" w:rsidRDefault="00D84457" w:rsidP="00D84457">
      <w:r w:rsidRPr="00D84457">
        <w:t xml:space="preserve">Pasos para Usar SQL </w:t>
      </w:r>
      <w:proofErr w:type="spellStart"/>
      <w:r w:rsidRPr="00D84457">
        <w:t>Profiler</w:t>
      </w:r>
      <w:proofErr w:type="spellEnd"/>
      <w:r w:rsidRPr="00D84457">
        <w:t>:</w:t>
      </w:r>
    </w:p>
    <w:p w14:paraId="36E2C0D9" w14:textId="77777777" w:rsidR="00D84457" w:rsidRPr="00D84457" w:rsidRDefault="00D84457" w:rsidP="00543F02">
      <w:pPr>
        <w:pStyle w:val="Prrafodelista"/>
        <w:numPr>
          <w:ilvl w:val="0"/>
          <w:numId w:val="8"/>
        </w:numPr>
      </w:pPr>
      <w:r w:rsidRPr="00D84457">
        <w:t xml:space="preserve">Abre SQL Server </w:t>
      </w:r>
      <w:proofErr w:type="spellStart"/>
      <w:r w:rsidRPr="00D84457">
        <w:t>Profiler</w:t>
      </w:r>
      <w:proofErr w:type="spellEnd"/>
      <w:r w:rsidRPr="00D84457">
        <w:t xml:space="preserve"> desde el menú de inicio de SQL Server.</w:t>
      </w:r>
    </w:p>
    <w:p w14:paraId="340D1874" w14:textId="77777777" w:rsidR="00D84457" w:rsidRPr="00D84457" w:rsidRDefault="00D84457" w:rsidP="00543F02">
      <w:pPr>
        <w:pStyle w:val="Prrafodelista"/>
        <w:numPr>
          <w:ilvl w:val="0"/>
          <w:numId w:val="8"/>
        </w:numPr>
      </w:pPr>
      <w:r w:rsidRPr="00D84457">
        <w:t>Conéctate a tu instancia de SQL Server.</w:t>
      </w:r>
    </w:p>
    <w:p w14:paraId="756FE8E3" w14:textId="77777777" w:rsidR="00D84457" w:rsidRPr="00D84457" w:rsidRDefault="00D84457" w:rsidP="00543F02">
      <w:pPr>
        <w:pStyle w:val="Prrafodelista"/>
        <w:numPr>
          <w:ilvl w:val="0"/>
          <w:numId w:val="8"/>
        </w:numPr>
      </w:pPr>
      <w:r w:rsidRPr="00D84457">
        <w:t xml:space="preserve">Crea una nueva traza seleccionando los eventos que deseas rastrear (por ejemplo, </w:t>
      </w:r>
      <w:proofErr w:type="spellStart"/>
      <w:proofErr w:type="gramStart"/>
      <w:r w:rsidRPr="00D84457">
        <w:t>RPC:Completed</w:t>
      </w:r>
      <w:proofErr w:type="spellEnd"/>
      <w:proofErr w:type="gramEnd"/>
      <w:r w:rsidRPr="00D84457">
        <w:t xml:space="preserve">, </w:t>
      </w:r>
      <w:proofErr w:type="spellStart"/>
      <w:r w:rsidRPr="00D84457">
        <w:t>SQL:BatchCompleted</w:t>
      </w:r>
      <w:proofErr w:type="spellEnd"/>
      <w:r w:rsidRPr="00D84457">
        <w:t>, etc.).</w:t>
      </w:r>
    </w:p>
    <w:p w14:paraId="614648FE" w14:textId="77777777" w:rsidR="00D84457" w:rsidRDefault="00D84457" w:rsidP="00543F02">
      <w:pPr>
        <w:pStyle w:val="Prrafodelista"/>
        <w:numPr>
          <w:ilvl w:val="0"/>
          <w:numId w:val="8"/>
        </w:numPr>
      </w:pPr>
      <w:r w:rsidRPr="00D84457">
        <w:t>Ejecuta la traza y analiza los resultados.</w:t>
      </w:r>
    </w:p>
    <w:p w14:paraId="0E7B387B" w14:textId="77777777" w:rsidR="00D84457" w:rsidRPr="00D84457" w:rsidRDefault="00D84457" w:rsidP="00D84457"/>
    <w:p w14:paraId="606B3447" w14:textId="77777777" w:rsidR="00D84457" w:rsidRPr="00D84457" w:rsidRDefault="00D84457" w:rsidP="00D84457">
      <w:r w:rsidRPr="00D84457">
        <w:t xml:space="preserve">Ejemplo práctico: Imagina que un profesor en una universidad de Nicaragua está ejecutando una consulta que toma mucho tiempo para completar y sospechas que está afectando el rendimiento del sistema. Usando SQL </w:t>
      </w:r>
      <w:proofErr w:type="spellStart"/>
      <w:r w:rsidRPr="00D84457">
        <w:t>Profiler</w:t>
      </w:r>
      <w:proofErr w:type="spellEnd"/>
      <w:r w:rsidRPr="00D84457">
        <w:t>, puedes capturar los eventos asociados a esa consulta y analizar su rendimiento, lo que te permitirá tomar medidas para optimizarla, como agregar índices o reescribir la consulta.</w:t>
      </w:r>
    </w:p>
    <w:p w14:paraId="0BC1793D" w14:textId="77777777" w:rsidR="00D84457" w:rsidRPr="00D84457" w:rsidRDefault="00D84457" w:rsidP="00D84457"/>
    <w:p w14:paraId="1854CCCA" w14:textId="424DF077" w:rsidR="00D84457" w:rsidRPr="00D84457" w:rsidRDefault="00D84457" w:rsidP="00D84457">
      <w:pPr>
        <w:rPr>
          <w:b/>
          <w:bCs/>
        </w:rPr>
      </w:pPr>
      <w:r w:rsidRPr="00D84457">
        <w:rPr>
          <w:b/>
          <w:bCs/>
        </w:rPr>
        <w:t>Consideraciones de Monitoreo en un Contexto Local (Nicaragua)</w:t>
      </w:r>
    </w:p>
    <w:p w14:paraId="08411AA2" w14:textId="77777777" w:rsidR="00D84457" w:rsidRPr="00D84457" w:rsidRDefault="00D84457" w:rsidP="00D84457">
      <w:r w:rsidRPr="00D84457">
        <w:t>En un contexto local, como el de una universidad en Nicaragua, el monitoreo del rendimiento es especialmente importante porque puede existir una infraestructura de hardware limitada o un ancho de banda reducido en algunas zonas. Esto hace que el uso eficiente de los recursos sea fundamental para garantizar un buen desempeño del sistema.</w:t>
      </w:r>
    </w:p>
    <w:p w14:paraId="44A763A3" w14:textId="77777777" w:rsidR="00D84457" w:rsidRPr="00D84457" w:rsidRDefault="00D84457" w:rsidP="00D84457"/>
    <w:p w14:paraId="64A63330" w14:textId="77777777" w:rsidR="00D84457" w:rsidRPr="00D84457" w:rsidRDefault="00D84457" w:rsidP="00D84457">
      <w:r w:rsidRPr="00D84457">
        <w:t>Por ejemplo, en una universidad que maneja registros de estudiantes, asistencia, calificaciones y otros datos académicos, es esencial asegurarse de que las consultas que acceden a estas tablas sean rápidas y eficientes. Si las consultas tardan demasiado, esto puede afectar no solo la experiencia del usuario, sino también la capacidad de los administradores para tomar decisiones en tiempo real.</w:t>
      </w:r>
    </w:p>
    <w:p w14:paraId="5706A382" w14:textId="77777777" w:rsidR="00D84457" w:rsidRPr="00D84457" w:rsidRDefault="00D84457" w:rsidP="00D84457"/>
    <w:p w14:paraId="32BA0E5D" w14:textId="50B139E1" w:rsidR="00D84457" w:rsidRPr="00D84457" w:rsidRDefault="00D84457" w:rsidP="00D84457">
      <w:r w:rsidRPr="00D84457">
        <w:t xml:space="preserve">El monitoreo del rendimiento en SQL Server es una parte integral de la administración de bases de datos y garantiza que los sistemas funcionen de manera eficiente y con un mínimo de interrupciones. Las herramientas como el </w:t>
      </w:r>
      <w:proofErr w:type="spellStart"/>
      <w:r w:rsidRPr="00D84457">
        <w:t>Activity</w:t>
      </w:r>
      <w:proofErr w:type="spellEnd"/>
      <w:r w:rsidRPr="00D84457">
        <w:t xml:space="preserve"> Monitor, </w:t>
      </w:r>
      <w:proofErr w:type="spellStart"/>
      <w:r w:rsidRPr="00D84457">
        <w:t>DMVs</w:t>
      </w:r>
      <w:proofErr w:type="spellEnd"/>
      <w:r w:rsidRPr="00D84457">
        <w:t xml:space="preserve"> y SQL </w:t>
      </w:r>
      <w:proofErr w:type="spellStart"/>
      <w:r w:rsidRPr="00D84457">
        <w:t>Profiler</w:t>
      </w:r>
      <w:proofErr w:type="spellEnd"/>
      <w:r w:rsidRPr="00D84457">
        <w:t xml:space="preserve"> proporcionan a los administradores de bases de datos las capacidades necesarias para identificar, analizar y solucionar problemas de rendimiento. Al aplicar estas herramientas correctamente, se asegura que la base de datos no solo se mantenga operativa, sino que también pueda adaptarse a los crecientes requerimientos de los usuarios y los datos, especialmente en entornos educativos como los de Nicaragua.</w:t>
      </w:r>
    </w:p>
    <w:p w14:paraId="2D70F527" w14:textId="159B0ED0" w:rsidR="00210C91" w:rsidRDefault="001266F6" w:rsidP="001266F6">
      <w:pPr>
        <w:pStyle w:val="Ttulo2"/>
      </w:pPr>
      <w:bookmarkStart w:id="16" w:name="_Toc191836234"/>
      <w:r>
        <w:lastRenderedPageBreak/>
        <w:t>Auditoría de servidor</w:t>
      </w:r>
      <w:bookmarkEnd w:id="16"/>
    </w:p>
    <w:p w14:paraId="52E63B2B" w14:textId="77777777" w:rsidR="00342457" w:rsidRDefault="00342457" w:rsidP="00342457">
      <w:r>
        <w:t>La auditoría de servidor es un aspecto crucial en la administración de bases de datos, especialmente en entornos donde la seguridad, el cumplimiento normativo y la integridad de los datos son esenciales. En el contexto de SQL Server, la auditoría permite realizar un seguimiento de las actividades de los usuarios, el acceso a los datos y las operaciones realizadas dentro del sistema, lo que ayuda a garantizar que las políticas de seguridad se cumplan adecuadamente.</w:t>
      </w:r>
    </w:p>
    <w:p w14:paraId="6578CC11" w14:textId="77777777" w:rsidR="00342457" w:rsidRDefault="00342457" w:rsidP="00342457"/>
    <w:p w14:paraId="66399425" w14:textId="77777777" w:rsidR="00342457" w:rsidRDefault="00342457" w:rsidP="00342457">
      <w:r>
        <w:t>En un contexto académico o empresarial en Nicaragua, donde la seguridad de los datos personales y académicos es fundamental, la auditoría no solo proporciona un registro detallado de los eventos, sino que también facilita el cumplimiento de normas de privacidad y seguridad. La auditoría de SQL Server permite a los administradores y auditores identificar intentos de acceso no autorizado, posibles modificaciones indebidas a los datos y cualquier otro comportamiento sospechoso que podría poner en riesgo la integridad del sistema.</w:t>
      </w:r>
    </w:p>
    <w:p w14:paraId="49F545D4" w14:textId="77777777" w:rsidR="00342457" w:rsidRDefault="00342457" w:rsidP="00342457"/>
    <w:p w14:paraId="6184AF8E" w14:textId="262131DF" w:rsidR="00342457" w:rsidRPr="00342457" w:rsidRDefault="00342457" w:rsidP="00342457">
      <w:pPr>
        <w:rPr>
          <w:b/>
          <w:bCs/>
        </w:rPr>
      </w:pPr>
      <w:r w:rsidRPr="00342457">
        <w:rPr>
          <w:b/>
          <w:bCs/>
        </w:rPr>
        <w:t>Objetivos de la Auditoría de Servidor</w:t>
      </w:r>
    </w:p>
    <w:p w14:paraId="3A4FB6C0" w14:textId="77777777" w:rsidR="00342457" w:rsidRDefault="00342457" w:rsidP="00342457">
      <w:r>
        <w:t>El principal objetivo de la auditoría de servidor en SQL Server es proporcionar un mecanismo para registrar y monitorear los eventos que ocurren dentro de la base de datos. Estos eventos pueden incluir actividades de acceso, cambios en la estructura de la base de datos, ejecución de consultas, y más. Esto no solo ayuda a mejorar la seguridad, sino que también proporciona una base de datos de eventos que pueden ser utilizados para la resolución de problemas, investigación de incidentes y, en algunos casos, para la auditoría de cumplimiento.</w:t>
      </w:r>
    </w:p>
    <w:p w14:paraId="1F22A743" w14:textId="77777777" w:rsidR="00342457" w:rsidRDefault="00342457" w:rsidP="00342457"/>
    <w:p w14:paraId="58F4AE01" w14:textId="77777777" w:rsidR="00342457" w:rsidRDefault="00342457" w:rsidP="00342457"/>
    <w:p w14:paraId="2DD2DE5F" w14:textId="77777777" w:rsidR="00342457" w:rsidRDefault="00342457" w:rsidP="00342457"/>
    <w:p w14:paraId="413336D2" w14:textId="77777777" w:rsidR="00342457" w:rsidRDefault="00342457" w:rsidP="00342457"/>
    <w:p w14:paraId="563D4CC0" w14:textId="77777777" w:rsidR="00342457" w:rsidRDefault="00342457" w:rsidP="00342457"/>
    <w:p w14:paraId="76C5A003" w14:textId="375C6B0E" w:rsidR="00342457" w:rsidRDefault="00342457" w:rsidP="00342457">
      <w:r>
        <w:lastRenderedPageBreak/>
        <w:t>Los beneficios clave de la auditoría incluyen:</w:t>
      </w:r>
    </w:p>
    <w:p w14:paraId="16988B21" w14:textId="77777777" w:rsidR="00342457" w:rsidRDefault="00342457" w:rsidP="00543F02">
      <w:pPr>
        <w:pStyle w:val="Prrafodelista"/>
        <w:numPr>
          <w:ilvl w:val="0"/>
          <w:numId w:val="9"/>
        </w:numPr>
      </w:pPr>
      <w:r>
        <w:t>Monitoreo del acceso y cambios: Registra todas las conexiones a la base de datos y las acciones realizadas en ella.</w:t>
      </w:r>
    </w:p>
    <w:p w14:paraId="751E2429" w14:textId="77777777" w:rsidR="00342457" w:rsidRDefault="00342457" w:rsidP="00543F02">
      <w:pPr>
        <w:pStyle w:val="Prrafodelista"/>
        <w:numPr>
          <w:ilvl w:val="0"/>
          <w:numId w:val="9"/>
        </w:numPr>
      </w:pPr>
      <w:r>
        <w:t>Cumplimiento normativo: Facilita el cumplimiento de las normativas de protección de datos (por ejemplo, la Ley 677 sobre la protección de datos personales en Nicaragua).</w:t>
      </w:r>
    </w:p>
    <w:p w14:paraId="205E3B6C" w14:textId="77777777" w:rsidR="00342457" w:rsidRDefault="00342457" w:rsidP="00543F02">
      <w:pPr>
        <w:pStyle w:val="Prrafodelista"/>
        <w:numPr>
          <w:ilvl w:val="0"/>
          <w:numId w:val="9"/>
        </w:numPr>
      </w:pPr>
      <w:r>
        <w:t>Seguridad mejorada: Identifica actividades sospechosas y proporciona trazabilidad en caso de un incidente de seguridad.</w:t>
      </w:r>
    </w:p>
    <w:p w14:paraId="2E2AAD81" w14:textId="77777777" w:rsidR="00342457" w:rsidRDefault="00342457" w:rsidP="00342457"/>
    <w:p w14:paraId="5A1A61E5" w14:textId="7121B3B3" w:rsidR="00342457" w:rsidRPr="009F3B23" w:rsidRDefault="00342457" w:rsidP="00342457">
      <w:pPr>
        <w:rPr>
          <w:b/>
          <w:bCs/>
        </w:rPr>
      </w:pPr>
      <w:r w:rsidRPr="009F3B23">
        <w:rPr>
          <w:b/>
          <w:bCs/>
        </w:rPr>
        <w:t>Métodos de Auditoría en SQL Server</w:t>
      </w:r>
    </w:p>
    <w:p w14:paraId="412A68DB" w14:textId="77777777" w:rsidR="00342457" w:rsidRDefault="00342457" w:rsidP="00342457">
      <w:r>
        <w:t xml:space="preserve">SQL Server ofrece diversas maneras de realizar auditoría, entre las cuales se incluyen las Auditorías SQL Server y las Auditorías a través de </w:t>
      </w:r>
      <w:proofErr w:type="spellStart"/>
      <w:r>
        <w:t>Triggers</w:t>
      </w:r>
      <w:proofErr w:type="spellEnd"/>
      <w:r>
        <w:t>. A continuación, exploramos ambas opciones.</w:t>
      </w:r>
    </w:p>
    <w:p w14:paraId="13056B29" w14:textId="77777777" w:rsidR="00342457" w:rsidRDefault="00342457" w:rsidP="00342457"/>
    <w:p w14:paraId="51ECAFF4" w14:textId="000BC7E9" w:rsidR="00342457" w:rsidRPr="0065267E" w:rsidRDefault="00342457" w:rsidP="00342457">
      <w:pPr>
        <w:rPr>
          <w:u w:val="single"/>
        </w:rPr>
      </w:pPr>
      <w:r w:rsidRPr="0065267E">
        <w:rPr>
          <w:u w:val="single"/>
        </w:rPr>
        <w:t>SQL Server Audit</w:t>
      </w:r>
    </w:p>
    <w:p w14:paraId="0026F5FE" w14:textId="77777777" w:rsidR="00342457" w:rsidRDefault="00342457" w:rsidP="00342457">
      <w:r>
        <w:t xml:space="preserve">SQL Server proporciona una característica específica denominada SQL Server Audit (disponible en las ediciones Enterprise y algunas ediciones de alta gama). SQL Server Audit permite realizar un seguimiento detallado de eventos específicos dentro del servidor, como las actividades de inicio de sesión, acceso a datos, y cambios en las configuraciones o las bases de datos. Además, los resultados pueden ser almacenados en archivos o en la aplicación de Windows </w:t>
      </w:r>
      <w:proofErr w:type="spellStart"/>
      <w:r>
        <w:t>Event</w:t>
      </w:r>
      <w:proofErr w:type="spellEnd"/>
      <w:r>
        <w:t xml:space="preserve"> Log.</w:t>
      </w:r>
    </w:p>
    <w:p w14:paraId="71B7B649" w14:textId="77777777" w:rsidR="00342457" w:rsidRDefault="00342457" w:rsidP="00342457"/>
    <w:p w14:paraId="338A0130" w14:textId="1225173D" w:rsidR="00342457" w:rsidRDefault="00342457" w:rsidP="00342457">
      <w:r>
        <w:t>Pasos para Configurar una Auditoría en SQL Server:</w:t>
      </w:r>
    </w:p>
    <w:p w14:paraId="098019DF" w14:textId="77227295" w:rsidR="007E193F" w:rsidRDefault="00342457" w:rsidP="00543F02">
      <w:pPr>
        <w:pStyle w:val="Prrafodelista"/>
        <w:numPr>
          <w:ilvl w:val="0"/>
          <w:numId w:val="10"/>
        </w:numPr>
      </w:pPr>
      <w:r>
        <w:t>Crear una auditoría: Primero, se debe crear una auditoría en el servidor SQL. Esta auditoría definirá el lugar donde se almacenarán los registros y qué eventos serán auditados.</w:t>
      </w:r>
    </w:p>
    <w:p w14:paraId="3429E323" w14:textId="77777777" w:rsidR="0065267E" w:rsidRPr="0065267E" w:rsidRDefault="0065267E" w:rsidP="0065267E">
      <w:pPr>
        <w:pStyle w:val="Cdigo"/>
        <w:ind w:left="2127"/>
        <w:rPr>
          <w:lang w:val="en-US"/>
        </w:rPr>
      </w:pPr>
      <w:r w:rsidRPr="0065267E">
        <w:rPr>
          <w:lang w:val="en-US"/>
        </w:rPr>
        <w:t xml:space="preserve">CREATE SERVER AUDIT </w:t>
      </w:r>
      <w:proofErr w:type="spellStart"/>
      <w:r w:rsidRPr="0065267E">
        <w:rPr>
          <w:lang w:val="en-US"/>
        </w:rPr>
        <w:t>MiAuditoria</w:t>
      </w:r>
      <w:proofErr w:type="spellEnd"/>
    </w:p>
    <w:p w14:paraId="45FB8D62" w14:textId="77777777" w:rsidR="0065267E" w:rsidRPr="0065267E" w:rsidRDefault="0065267E" w:rsidP="0065267E">
      <w:pPr>
        <w:pStyle w:val="Cdigo"/>
        <w:ind w:left="2127"/>
        <w:rPr>
          <w:lang w:val="en-US"/>
        </w:rPr>
      </w:pPr>
      <w:r w:rsidRPr="0065267E">
        <w:rPr>
          <w:lang w:val="en-US"/>
        </w:rPr>
        <w:t>TO FILE (FILEPATH = 'C:\</w:t>
      </w:r>
      <w:proofErr w:type="spellStart"/>
      <w:r w:rsidRPr="0065267E">
        <w:rPr>
          <w:lang w:val="en-US"/>
        </w:rPr>
        <w:t>AuditoriaSQL</w:t>
      </w:r>
      <w:proofErr w:type="spellEnd"/>
      <w:r w:rsidRPr="0065267E">
        <w:rPr>
          <w:lang w:val="en-US"/>
        </w:rPr>
        <w:t>')</w:t>
      </w:r>
    </w:p>
    <w:p w14:paraId="5E6BB002" w14:textId="77777777" w:rsidR="0065267E" w:rsidRDefault="0065267E" w:rsidP="0065267E">
      <w:pPr>
        <w:pStyle w:val="Cdigo"/>
        <w:ind w:left="2127"/>
      </w:pPr>
      <w:r>
        <w:t>WITH (ON_FAILURE = CONTINUE);</w:t>
      </w:r>
    </w:p>
    <w:p w14:paraId="135F7637" w14:textId="4E381497" w:rsidR="00210C91" w:rsidRDefault="0065267E" w:rsidP="00200AE8">
      <w:pPr>
        <w:pStyle w:val="Cdigo"/>
        <w:ind w:left="2127"/>
      </w:pPr>
      <w:r>
        <w:t>GO</w:t>
      </w:r>
    </w:p>
    <w:p w14:paraId="63EA2C04" w14:textId="51B22235" w:rsidR="00210C91" w:rsidRDefault="005F2918" w:rsidP="00543F02">
      <w:pPr>
        <w:pStyle w:val="Prrafodelista"/>
        <w:numPr>
          <w:ilvl w:val="0"/>
          <w:numId w:val="10"/>
        </w:numPr>
      </w:pPr>
      <w:r w:rsidRPr="005F2918">
        <w:lastRenderedPageBreak/>
        <w:t>Crear una especificación de auditoría: Después de crear la auditoría, se crea una especificación de auditoría para definir qué eventos específicos serán monitoreados, tales como el inicio de sesión o el acceso a tablas.</w:t>
      </w:r>
    </w:p>
    <w:p w14:paraId="254F2AEE" w14:textId="77777777" w:rsidR="005F2918" w:rsidRPr="005F2918" w:rsidRDefault="005F2918" w:rsidP="005F2918">
      <w:pPr>
        <w:pStyle w:val="Cdigo"/>
        <w:ind w:left="2127"/>
        <w:rPr>
          <w:lang w:val="en-US"/>
        </w:rPr>
      </w:pPr>
      <w:r w:rsidRPr="005F2918">
        <w:rPr>
          <w:lang w:val="en-US"/>
        </w:rPr>
        <w:t xml:space="preserve">CREATE SERVER AUDIT SPECIFICATION </w:t>
      </w:r>
      <w:proofErr w:type="spellStart"/>
      <w:r w:rsidRPr="005F2918">
        <w:rPr>
          <w:lang w:val="en-US"/>
        </w:rPr>
        <w:t>MiEspecificacion</w:t>
      </w:r>
      <w:proofErr w:type="spellEnd"/>
    </w:p>
    <w:p w14:paraId="692EBE48" w14:textId="77777777" w:rsidR="005F2918" w:rsidRPr="005F2918" w:rsidRDefault="005F2918" w:rsidP="005F2918">
      <w:pPr>
        <w:pStyle w:val="Cdigo"/>
        <w:ind w:left="2127"/>
        <w:rPr>
          <w:lang w:val="en-US"/>
        </w:rPr>
      </w:pPr>
      <w:r w:rsidRPr="005F2918">
        <w:rPr>
          <w:lang w:val="en-US"/>
        </w:rPr>
        <w:t xml:space="preserve">FOR SERVER AUDIT </w:t>
      </w:r>
      <w:proofErr w:type="spellStart"/>
      <w:r w:rsidRPr="005F2918">
        <w:rPr>
          <w:lang w:val="en-US"/>
        </w:rPr>
        <w:t>MiAuditoria</w:t>
      </w:r>
      <w:proofErr w:type="spellEnd"/>
    </w:p>
    <w:p w14:paraId="4146B77C" w14:textId="77777777" w:rsidR="005F2918" w:rsidRPr="005F2918" w:rsidRDefault="005F2918" w:rsidP="005F2918">
      <w:pPr>
        <w:pStyle w:val="Cdigo"/>
        <w:ind w:left="2127"/>
        <w:rPr>
          <w:lang w:val="en-US"/>
        </w:rPr>
      </w:pPr>
      <w:r w:rsidRPr="005F2918">
        <w:rPr>
          <w:lang w:val="en-US"/>
        </w:rPr>
        <w:t>ADD (SUCCESSFUL_LOGIN_GROUP),</w:t>
      </w:r>
    </w:p>
    <w:p w14:paraId="50F9D607" w14:textId="77777777" w:rsidR="005F2918" w:rsidRPr="005F2918" w:rsidRDefault="005F2918" w:rsidP="005F2918">
      <w:pPr>
        <w:pStyle w:val="Cdigo"/>
        <w:ind w:left="2127"/>
        <w:rPr>
          <w:lang w:val="en-US"/>
        </w:rPr>
      </w:pPr>
      <w:r w:rsidRPr="005F2918">
        <w:rPr>
          <w:lang w:val="en-US"/>
        </w:rPr>
        <w:t>ADD (FAILED_LOGIN_GROUP);</w:t>
      </w:r>
    </w:p>
    <w:p w14:paraId="37CC16DA" w14:textId="3F08D250" w:rsidR="00210C91" w:rsidRPr="0017084E" w:rsidRDefault="005F2918" w:rsidP="00200AE8">
      <w:pPr>
        <w:pStyle w:val="Cdigo"/>
        <w:ind w:left="2127"/>
        <w:rPr>
          <w:lang w:val="en-US"/>
        </w:rPr>
      </w:pPr>
      <w:r w:rsidRPr="0017084E">
        <w:rPr>
          <w:lang w:val="en-US"/>
        </w:rPr>
        <w:t>GO</w:t>
      </w:r>
    </w:p>
    <w:p w14:paraId="1E0AED66" w14:textId="721A3046" w:rsidR="00210C91" w:rsidRDefault="00200AE8" w:rsidP="00543F02">
      <w:pPr>
        <w:pStyle w:val="Prrafodelista"/>
        <w:numPr>
          <w:ilvl w:val="0"/>
          <w:numId w:val="10"/>
        </w:numPr>
      </w:pPr>
      <w:r w:rsidRPr="00200AE8">
        <w:t>Habilitar la auditoría: Finalmente, habilitamos la auditoría para que comience a registrar los eventos definidos.</w:t>
      </w:r>
    </w:p>
    <w:p w14:paraId="3AE47812" w14:textId="77777777" w:rsidR="00A35C46" w:rsidRPr="00A35C46" w:rsidRDefault="00A35C46" w:rsidP="00A35C46">
      <w:pPr>
        <w:pStyle w:val="Cdigo"/>
        <w:ind w:left="2127"/>
        <w:rPr>
          <w:lang w:val="en-US"/>
        </w:rPr>
      </w:pPr>
      <w:r w:rsidRPr="00A35C46">
        <w:rPr>
          <w:lang w:val="en-US"/>
        </w:rPr>
        <w:t xml:space="preserve">ALTER SERVER AUDIT </w:t>
      </w:r>
      <w:proofErr w:type="spellStart"/>
      <w:r w:rsidRPr="00A35C46">
        <w:rPr>
          <w:lang w:val="en-US"/>
        </w:rPr>
        <w:t>MiAuditoria</w:t>
      </w:r>
      <w:proofErr w:type="spellEnd"/>
    </w:p>
    <w:p w14:paraId="69DF2A25" w14:textId="77777777" w:rsidR="00A35C46" w:rsidRPr="00A35C46" w:rsidRDefault="00A35C46" w:rsidP="00A35C46">
      <w:pPr>
        <w:pStyle w:val="Cdigo"/>
        <w:ind w:left="2127"/>
        <w:rPr>
          <w:lang w:val="en-US"/>
        </w:rPr>
      </w:pPr>
      <w:r w:rsidRPr="00A35C46">
        <w:rPr>
          <w:lang w:val="en-US"/>
        </w:rPr>
        <w:t>WITH (STATE = ON);</w:t>
      </w:r>
    </w:p>
    <w:p w14:paraId="16B98EA6" w14:textId="3160C4F4" w:rsidR="00210C91" w:rsidRPr="0017084E" w:rsidRDefault="00A35C46" w:rsidP="00A35C46">
      <w:pPr>
        <w:pStyle w:val="Cdigo"/>
        <w:ind w:left="2127"/>
        <w:rPr>
          <w:lang w:val="en-US"/>
        </w:rPr>
      </w:pPr>
      <w:r w:rsidRPr="0017084E">
        <w:rPr>
          <w:lang w:val="en-US"/>
        </w:rPr>
        <w:t>GO</w:t>
      </w:r>
    </w:p>
    <w:p w14:paraId="55E70FC6" w14:textId="6F568A97" w:rsidR="00210C91" w:rsidRDefault="00A35C46" w:rsidP="00543F02">
      <w:pPr>
        <w:pStyle w:val="Prrafodelista"/>
        <w:numPr>
          <w:ilvl w:val="0"/>
          <w:numId w:val="10"/>
        </w:numPr>
      </w:pPr>
      <w:r w:rsidRPr="00A35C46">
        <w:t>Consultar los registros de auditoría: Los registros generados por la auditoría se almacenan en un archivo o en el registro de eventos de Windows, y se pueden consultar para obtener detalles sobre los eventos que se han producido.</w:t>
      </w:r>
    </w:p>
    <w:p w14:paraId="5C48B5B5" w14:textId="77777777" w:rsidR="0002275D" w:rsidRPr="0002275D" w:rsidRDefault="0002275D" w:rsidP="0002275D">
      <w:pPr>
        <w:pStyle w:val="Cdigo"/>
        <w:ind w:left="2127"/>
        <w:rPr>
          <w:lang w:val="en-US"/>
        </w:rPr>
      </w:pPr>
      <w:r w:rsidRPr="0002275D">
        <w:rPr>
          <w:lang w:val="en-US"/>
        </w:rPr>
        <w:t xml:space="preserve">SELECT * FROM </w:t>
      </w:r>
      <w:proofErr w:type="spellStart"/>
      <w:proofErr w:type="gramStart"/>
      <w:r w:rsidRPr="0002275D">
        <w:rPr>
          <w:lang w:val="en-US"/>
        </w:rPr>
        <w:t>sys.fn</w:t>
      </w:r>
      <w:proofErr w:type="gramEnd"/>
      <w:r w:rsidRPr="0002275D">
        <w:rPr>
          <w:lang w:val="en-US"/>
        </w:rPr>
        <w:t>_get_audit_file</w:t>
      </w:r>
      <w:proofErr w:type="spellEnd"/>
      <w:r w:rsidRPr="0002275D">
        <w:rPr>
          <w:lang w:val="en-US"/>
        </w:rPr>
        <w:t xml:space="preserve"> ('C:\</w:t>
      </w:r>
      <w:proofErr w:type="spellStart"/>
      <w:r w:rsidRPr="0002275D">
        <w:rPr>
          <w:lang w:val="en-US"/>
        </w:rPr>
        <w:t>AuditoriaSQL</w:t>
      </w:r>
      <w:proofErr w:type="spellEnd"/>
      <w:r w:rsidRPr="0002275D">
        <w:rPr>
          <w:lang w:val="en-US"/>
        </w:rPr>
        <w:t>\*', NULL, NULL);</w:t>
      </w:r>
    </w:p>
    <w:p w14:paraId="0190BDFC" w14:textId="6C6FDB56" w:rsidR="00210C91" w:rsidRDefault="0002275D" w:rsidP="0002275D">
      <w:pPr>
        <w:pStyle w:val="Cdigo"/>
        <w:ind w:left="2127"/>
      </w:pPr>
      <w:r>
        <w:t>GO</w:t>
      </w:r>
    </w:p>
    <w:p w14:paraId="14934856" w14:textId="77777777" w:rsidR="00210C91" w:rsidRDefault="00210C91" w:rsidP="00A76AA1">
      <w:pPr>
        <w:contextualSpacing/>
      </w:pPr>
    </w:p>
    <w:p w14:paraId="34BCD035" w14:textId="62B34929" w:rsidR="0002275D" w:rsidRPr="0002275D" w:rsidRDefault="0002275D" w:rsidP="0002275D">
      <w:pPr>
        <w:contextualSpacing/>
        <w:rPr>
          <w:u w:val="single"/>
        </w:rPr>
      </w:pPr>
      <w:r w:rsidRPr="0002275D">
        <w:rPr>
          <w:u w:val="single"/>
        </w:rPr>
        <w:t xml:space="preserve">Auditoría Mediante </w:t>
      </w:r>
      <w:proofErr w:type="spellStart"/>
      <w:r w:rsidRPr="0002275D">
        <w:rPr>
          <w:u w:val="single"/>
        </w:rPr>
        <w:t>Triggers</w:t>
      </w:r>
      <w:proofErr w:type="spellEnd"/>
    </w:p>
    <w:p w14:paraId="4A8C4909" w14:textId="77777777" w:rsidR="0002275D" w:rsidRDefault="0002275D" w:rsidP="0002275D">
      <w:pPr>
        <w:contextualSpacing/>
      </w:pPr>
      <w:r>
        <w:t xml:space="preserve">En situaciones donde se requieren auditorías más personalizadas, como registrar cambios en datos específicos o auditoría a nivel de tablas, se pueden utilizar </w:t>
      </w:r>
      <w:proofErr w:type="spellStart"/>
      <w:r>
        <w:t>triggers</w:t>
      </w:r>
      <w:proofErr w:type="spellEnd"/>
      <w:r>
        <w:t xml:space="preserve"> para crear registros de auditoría. Los </w:t>
      </w:r>
      <w:proofErr w:type="spellStart"/>
      <w:r>
        <w:t>triggers</w:t>
      </w:r>
      <w:proofErr w:type="spellEnd"/>
      <w:r>
        <w:t xml:space="preserve"> son procedimientos almacenados que se ejecutan automáticamente cuando se realizan cambios en la base de datos, como una inserción, actualización o eliminación de registros.</w:t>
      </w:r>
    </w:p>
    <w:p w14:paraId="02DAB890" w14:textId="77777777" w:rsidR="0002275D" w:rsidRDefault="0002275D" w:rsidP="0002275D">
      <w:pPr>
        <w:contextualSpacing/>
      </w:pPr>
    </w:p>
    <w:p w14:paraId="0C064235" w14:textId="4FDF75F6" w:rsidR="0002275D" w:rsidRDefault="0002275D" w:rsidP="0002275D">
      <w:pPr>
        <w:contextualSpacing/>
      </w:pPr>
      <w:r>
        <w:t xml:space="preserve">Ejemplo de un </w:t>
      </w:r>
      <w:proofErr w:type="spellStart"/>
      <w:r>
        <w:t>Trigger</w:t>
      </w:r>
      <w:proofErr w:type="spellEnd"/>
      <w:r>
        <w:t xml:space="preserve"> para Auditoría:</w:t>
      </w:r>
    </w:p>
    <w:p w14:paraId="6726AC5D" w14:textId="77777777" w:rsidR="0002275D" w:rsidRDefault="0002275D" w:rsidP="0002275D">
      <w:pPr>
        <w:contextualSpacing/>
      </w:pPr>
      <w:r>
        <w:t xml:space="preserve">Supongamos que tienes una tabla de "Estudiantes" y deseas auditar todas las modificaciones (inserciones, actualizaciones, eliminaciones) realizadas en ella. Para esto, puedes crear un </w:t>
      </w:r>
      <w:proofErr w:type="spellStart"/>
      <w:r>
        <w:t>trigger</w:t>
      </w:r>
      <w:proofErr w:type="spellEnd"/>
      <w:r>
        <w:t xml:space="preserve"> que registre estas acciones en una tabla de auditoría.</w:t>
      </w:r>
    </w:p>
    <w:p w14:paraId="51AF6611" w14:textId="77777777" w:rsidR="0002275D" w:rsidRDefault="0002275D" w:rsidP="0002275D">
      <w:pPr>
        <w:contextualSpacing/>
      </w:pPr>
    </w:p>
    <w:p w14:paraId="5A0DA4CF" w14:textId="77777777" w:rsidR="0002275D" w:rsidRDefault="0002275D" w:rsidP="0002275D">
      <w:pPr>
        <w:contextualSpacing/>
      </w:pPr>
    </w:p>
    <w:p w14:paraId="578E7527" w14:textId="50EB84CC" w:rsidR="0002275D" w:rsidRDefault="0002275D" w:rsidP="00543F02">
      <w:pPr>
        <w:pStyle w:val="Prrafodelista"/>
        <w:numPr>
          <w:ilvl w:val="0"/>
          <w:numId w:val="11"/>
        </w:numPr>
      </w:pPr>
      <w:r>
        <w:lastRenderedPageBreak/>
        <w:t>Crear una tabla de auditoría:</w:t>
      </w:r>
    </w:p>
    <w:p w14:paraId="25FCFC05" w14:textId="77777777" w:rsidR="00885802" w:rsidRPr="00885802" w:rsidRDefault="00885802" w:rsidP="00885802">
      <w:pPr>
        <w:pStyle w:val="Cdigo"/>
        <w:ind w:left="1560"/>
        <w:rPr>
          <w:lang w:val="en-US"/>
        </w:rPr>
      </w:pPr>
      <w:r w:rsidRPr="00885802">
        <w:rPr>
          <w:lang w:val="en-US"/>
        </w:rPr>
        <w:t xml:space="preserve">CREATE TABLE </w:t>
      </w:r>
      <w:proofErr w:type="spellStart"/>
      <w:r w:rsidRPr="00885802">
        <w:rPr>
          <w:lang w:val="en-US"/>
        </w:rPr>
        <w:t>AuditoriaEstudiantes</w:t>
      </w:r>
      <w:proofErr w:type="spellEnd"/>
      <w:r w:rsidRPr="00885802">
        <w:rPr>
          <w:lang w:val="en-US"/>
        </w:rPr>
        <w:t xml:space="preserve"> (</w:t>
      </w:r>
    </w:p>
    <w:p w14:paraId="755D128C" w14:textId="77777777" w:rsidR="00885802" w:rsidRPr="00885802" w:rsidRDefault="00885802" w:rsidP="00885802">
      <w:pPr>
        <w:pStyle w:val="Cdigo"/>
        <w:ind w:left="1560"/>
        <w:rPr>
          <w:lang w:val="en-US"/>
        </w:rPr>
      </w:pPr>
      <w:r w:rsidRPr="00885802">
        <w:rPr>
          <w:lang w:val="en-US"/>
        </w:rPr>
        <w:t xml:space="preserve">    Id INT IDENTITY PRIMARY KEY,</w:t>
      </w:r>
    </w:p>
    <w:p w14:paraId="0E9D70AF" w14:textId="77777777" w:rsidR="00885802" w:rsidRDefault="00885802" w:rsidP="00885802">
      <w:pPr>
        <w:pStyle w:val="Cdigo"/>
        <w:ind w:left="1560"/>
      </w:pPr>
      <w:r w:rsidRPr="00885802">
        <w:rPr>
          <w:lang w:val="en-US"/>
        </w:rPr>
        <w:t xml:space="preserve">    </w:t>
      </w:r>
      <w:proofErr w:type="spellStart"/>
      <w:r>
        <w:t>Accion</w:t>
      </w:r>
      <w:proofErr w:type="spellEnd"/>
      <w:r>
        <w:t xml:space="preserve"> </w:t>
      </w:r>
      <w:proofErr w:type="gramStart"/>
      <w:r>
        <w:t>NVARCHAR(</w:t>
      </w:r>
      <w:proofErr w:type="gramEnd"/>
      <w:r>
        <w:t>10),</w:t>
      </w:r>
    </w:p>
    <w:p w14:paraId="48F8ABBC" w14:textId="77777777" w:rsidR="00885802" w:rsidRDefault="00885802" w:rsidP="00885802">
      <w:pPr>
        <w:pStyle w:val="Cdigo"/>
        <w:ind w:left="1560"/>
      </w:pPr>
      <w:r>
        <w:t xml:space="preserve">    Fecha DATETIME,</w:t>
      </w:r>
    </w:p>
    <w:p w14:paraId="06E1340D" w14:textId="77777777" w:rsidR="00885802" w:rsidRDefault="00885802" w:rsidP="00885802">
      <w:pPr>
        <w:pStyle w:val="Cdigo"/>
        <w:ind w:left="1560"/>
      </w:pPr>
      <w:r>
        <w:t xml:space="preserve">    Usuario </w:t>
      </w:r>
      <w:proofErr w:type="gramStart"/>
      <w:r>
        <w:t>NVARCHAR(</w:t>
      </w:r>
      <w:proofErr w:type="gramEnd"/>
      <w:r>
        <w:t>100),</w:t>
      </w:r>
    </w:p>
    <w:p w14:paraId="089687A8" w14:textId="77777777" w:rsidR="00885802" w:rsidRDefault="00885802" w:rsidP="00885802">
      <w:pPr>
        <w:pStyle w:val="Cdigo"/>
        <w:ind w:left="1560"/>
      </w:pPr>
      <w:r>
        <w:t xml:space="preserve">    </w:t>
      </w:r>
      <w:proofErr w:type="spellStart"/>
      <w:r>
        <w:t>DatosPrevios</w:t>
      </w:r>
      <w:proofErr w:type="spellEnd"/>
      <w:r>
        <w:t xml:space="preserve"> NVARCHAR(MAX),</w:t>
      </w:r>
    </w:p>
    <w:p w14:paraId="11DEDC99" w14:textId="77777777" w:rsidR="00885802" w:rsidRDefault="00885802" w:rsidP="00885802">
      <w:pPr>
        <w:pStyle w:val="Cdigo"/>
        <w:ind w:left="1560"/>
      </w:pPr>
      <w:r>
        <w:t xml:space="preserve">    </w:t>
      </w:r>
      <w:proofErr w:type="spellStart"/>
      <w:r>
        <w:t>DatosNuevos</w:t>
      </w:r>
      <w:proofErr w:type="spellEnd"/>
      <w:r>
        <w:t xml:space="preserve"> NVARCHAR(MAX)</w:t>
      </w:r>
    </w:p>
    <w:p w14:paraId="2DC1A5A3" w14:textId="77777777" w:rsidR="00885802" w:rsidRDefault="00885802" w:rsidP="00885802">
      <w:pPr>
        <w:pStyle w:val="Cdigo"/>
        <w:ind w:left="1560"/>
      </w:pPr>
      <w:r>
        <w:t>);</w:t>
      </w:r>
    </w:p>
    <w:p w14:paraId="71D71359" w14:textId="78FC1FB3" w:rsidR="0002275D" w:rsidRDefault="00885802" w:rsidP="00885802">
      <w:pPr>
        <w:pStyle w:val="Cdigo"/>
        <w:ind w:left="1560"/>
      </w:pPr>
      <w:r>
        <w:t>GO</w:t>
      </w:r>
    </w:p>
    <w:p w14:paraId="3100091C" w14:textId="0B64F2B0" w:rsidR="0002275D" w:rsidRDefault="00C70705" w:rsidP="00543F02">
      <w:pPr>
        <w:pStyle w:val="Prrafodelista"/>
        <w:numPr>
          <w:ilvl w:val="0"/>
          <w:numId w:val="11"/>
        </w:numPr>
      </w:pPr>
      <w:r>
        <w:t xml:space="preserve">Crear un </w:t>
      </w:r>
      <w:proofErr w:type="spellStart"/>
      <w:r>
        <w:t>Trigger</w:t>
      </w:r>
      <w:proofErr w:type="spellEnd"/>
      <w:r>
        <w:t xml:space="preserve"> de auditoría: Este trigger se ejecutará cuando se inserte, actualice o elimine un registro en la tabla "Estudiantes".</w:t>
      </w:r>
    </w:p>
    <w:p w14:paraId="6DF75B11" w14:textId="77777777" w:rsidR="00C70705" w:rsidRPr="00C70705" w:rsidRDefault="00C70705" w:rsidP="00C70705">
      <w:pPr>
        <w:pStyle w:val="Cdigo"/>
        <w:rPr>
          <w:lang w:val="en-US"/>
        </w:rPr>
      </w:pPr>
      <w:r w:rsidRPr="00C70705">
        <w:rPr>
          <w:lang w:val="en-US"/>
        </w:rPr>
        <w:t xml:space="preserve">CREATE TRIGGER </w:t>
      </w:r>
      <w:proofErr w:type="spellStart"/>
      <w:r w:rsidRPr="00C70705">
        <w:rPr>
          <w:lang w:val="en-US"/>
        </w:rPr>
        <w:t>AuditoriaTriggerEstudiantes</w:t>
      </w:r>
      <w:proofErr w:type="spellEnd"/>
    </w:p>
    <w:p w14:paraId="456D80C7" w14:textId="77777777" w:rsidR="00C70705" w:rsidRPr="00C70705" w:rsidRDefault="00C70705" w:rsidP="00C70705">
      <w:pPr>
        <w:pStyle w:val="Cdigo"/>
        <w:rPr>
          <w:lang w:val="en-US"/>
        </w:rPr>
      </w:pPr>
      <w:r w:rsidRPr="00C70705">
        <w:rPr>
          <w:lang w:val="en-US"/>
        </w:rPr>
        <w:t xml:space="preserve">ON </w:t>
      </w:r>
      <w:proofErr w:type="spellStart"/>
      <w:r w:rsidRPr="00C70705">
        <w:rPr>
          <w:lang w:val="en-US"/>
        </w:rPr>
        <w:t>Estudiantes</w:t>
      </w:r>
      <w:proofErr w:type="spellEnd"/>
    </w:p>
    <w:p w14:paraId="14F237D3" w14:textId="77777777" w:rsidR="00C70705" w:rsidRPr="00C70705" w:rsidRDefault="00C70705" w:rsidP="00C70705">
      <w:pPr>
        <w:pStyle w:val="Cdigo"/>
        <w:rPr>
          <w:lang w:val="en-US"/>
        </w:rPr>
      </w:pPr>
      <w:r w:rsidRPr="00C70705">
        <w:rPr>
          <w:lang w:val="en-US"/>
        </w:rPr>
        <w:t>FOR INSERT, UPDATE, DELETE</w:t>
      </w:r>
    </w:p>
    <w:p w14:paraId="2B5451DA" w14:textId="77777777" w:rsidR="00C70705" w:rsidRPr="00C70705" w:rsidRDefault="00C70705" w:rsidP="00C70705">
      <w:pPr>
        <w:pStyle w:val="Cdigo"/>
        <w:rPr>
          <w:lang w:val="en-US"/>
        </w:rPr>
      </w:pPr>
      <w:r w:rsidRPr="00C70705">
        <w:rPr>
          <w:lang w:val="en-US"/>
        </w:rPr>
        <w:t>AS</w:t>
      </w:r>
    </w:p>
    <w:p w14:paraId="5CD4D483" w14:textId="77777777" w:rsidR="00C70705" w:rsidRPr="00C70705" w:rsidRDefault="00C70705" w:rsidP="00C70705">
      <w:pPr>
        <w:pStyle w:val="Cdigo"/>
        <w:rPr>
          <w:lang w:val="en-US"/>
        </w:rPr>
      </w:pPr>
      <w:r w:rsidRPr="00C70705">
        <w:rPr>
          <w:lang w:val="en-US"/>
        </w:rPr>
        <w:t>BEGIN</w:t>
      </w:r>
    </w:p>
    <w:p w14:paraId="6BE987E5" w14:textId="77777777" w:rsidR="00C70705" w:rsidRPr="0017084E" w:rsidRDefault="00C70705" w:rsidP="00C70705">
      <w:pPr>
        <w:pStyle w:val="Cdigo"/>
        <w:rPr>
          <w:lang w:val="es-ES"/>
        </w:rPr>
      </w:pPr>
      <w:r w:rsidRPr="00C70705">
        <w:rPr>
          <w:lang w:val="en-US"/>
        </w:rPr>
        <w:t xml:space="preserve">    </w:t>
      </w:r>
      <w:r w:rsidRPr="0017084E">
        <w:rPr>
          <w:lang w:val="es-ES"/>
        </w:rPr>
        <w:t>DECLARE @Accion NVARCHAR(10);</w:t>
      </w:r>
    </w:p>
    <w:p w14:paraId="790F4204" w14:textId="77777777" w:rsidR="00C70705" w:rsidRPr="0017084E" w:rsidRDefault="00C70705" w:rsidP="00C70705">
      <w:pPr>
        <w:pStyle w:val="Cdigo"/>
        <w:rPr>
          <w:lang w:val="es-ES"/>
        </w:rPr>
      </w:pPr>
      <w:r w:rsidRPr="0017084E">
        <w:rPr>
          <w:lang w:val="es-ES"/>
        </w:rPr>
        <w:t xml:space="preserve">    DECLARE @Usuario NVARCHAR(100);</w:t>
      </w:r>
    </w:p>
    <w:p w14:paraId="59648DF6" w14:textId="77777777" w:rsidR="00C70705" w:rsidRPr="00C70705" w:rsidRDefault="00C70705" w:rsidP="00C70705">
      <w:pPr>
        <w:pStyle w:val="Cdigo"/>
        <w:rPr>
          <w:lang w:val="en-US"/>
        </w:rPr>
      </w:pPr>
      <w:r w:rsidRPr="0017084E">
        <w:rPr>
          <w:lang w:val="es-ES"/>
        </w:rPr>
        <w:t xml:space="preserve">    </w:t>
      </w:r>
      <w:r w:rsidRPr="00C70705">
        <w:rPr>
          <w:lang w:val="en-US"/>
        </w:rPr>
        <w:t>DECLARE @DatosPrevios NVARCHAR(MAX);</w:t>
      </w:r>
    </w:p>
    <w:p w14:paraId="01A6EF9C" w14:textId="77777777" w:rsidR="00C70705" w:rsidRPr="00C70705" w:rsidRDefault="00C70705" w:rsidP="00C70705">
      <w:pPr>
        <w:pStyle w:val="Cdigo"/>
        <w:rPr>
          <w:lang w:val="en-US"/>
        </w:rPr>
      </w:pPr>
      <w:r w:rsidRPr="00C70705">
        <w:rPr>
          <w:lang w:val="en-US"/>
        </w:rPr>
        <w:t xml:space="preserve">    DECLARE @DatosNuevos NVARCHAR(MAX);</w:t>
      </w:r>
    </w:p>
    <w:p w14:paraId="7C42F3F5" w14:textId="77777777" w:rsidR="00C70705" w:rsidRPr="00C70705" w:rsidRDefault="00C70705" w:rsidP="00C70705">
      <w:pPr>
        <w:pStyle w:val="Cdigo"/>
        <w:rPr>
          <w:lang w:val="en-US"/>
        </w:rPr>
      </w:pPr>
      <w:r w:rsidRPr="00C70705">
        <w:rPr>
          <w:lang w:val="en-US"/>
        </w:rPr>
        <w:t xml:space="preserve">    </w:t>
      </w:r>
    </w:p>
    <w:p w14:paraId="2F95F85D" w14:textId="77777777" w:rsidR="00C70705" w:rsidRPr="00C70705" w:rsidRDefault="00C70705" w:rsidP="00C70705">
      <w:pPr>
        <w:pStyle w:val="Cdigo"/>
        <w:rPr>
          <w:lang w:val="en-US"/>
        </w:rPr>
      </w:pPr>
      <w:r w:rsidRPr="00C70705">
        <w:rPr>
          <w:lang w:val="en-US"/>
        </w:rPr>
        <w:t xml:space="preserve">    SET @Usuario = SYSTEM_USER;</w:t>
      </w:r>
    </w:p>
    <w:p w14:paraId="2765DEA1" w14:textId="77777777" w:rsidR="00C70705" w:rsidRPr="00C70705" w:rsidRDefault="00C70705" w:rsidP="00C70705">
      <w:pPr>
        <w:pStyle w:val="Cdigo"/>
        <w:rPr>
          <w:lang w:val="en-US"/>
        </w:rPr>
      </w:pPr>
      <w:r w:rsidRPr="00C70705">
        <w:rPr>
          <w:lang w:val="en-US"/>
        </w:rPr>
        <w:t xml:space="preserve">    </w:t>
      </w:r>
    </w:p>
    <w:p w14:paraId="0A1A8DF9" w14:textId="77777777" w:rsidR="00C70705" w:rsidRPr="00C70705" w:rsidRDefault="00C70705" w:rsidP="00C70705">
      <w:pPr>
        <w:pStyle w:val="Cdigo"/>
        <w:rPr>
          <w:lang w:val="en-US"/>
        </w:rPr>
      </w:pPr>
      <w:r w:rsidRPr="00C70705">
        <w:rPr>
          <w:lang w:val="en-US"/>
        </w:rPr>
        <w:t xml:space="preserve">    IF EXISTS (SELECT * FROM inserted)</w:t>
      </w:r>
    </w:p>
    <w:p w14:paraId="37C547E0" w14:textId="77777777" w:rsidR="00C70705" w:rsidRPr="00C70705" w:rsidRDefault="00C70705" w:rsidP="00C70705">
      <w:pPr>
        <w:pStyle w:val="Cdigo"/>
        <w:rPr>
          <w:lang w:val="en-US"/>
        </w:rPr>
      </w:pPr>
      <w:r w:rsidRPr="00C70705">
        <w:rPr>
          <w:lang w:val="en-US"/>
        </w:rPr>
        <w:t xml:space="preserve">    BEGIN</w:t>
      </w:r>
    </w:p>
    <w:p w14:paraId="26631B9E" w14:textId="77777777" w:rsidR="00C70705" w:rsidRPr="00C70705" w:rsidRDefault="00C70705" w:rsidP="00C70705">
      <w:pPr>
        <w:pStyle w:val="Cdigo"/>
        <w:rPr>
          <w:lang w:val="en-US"/>
        </w:rPr>
      </w:pPr>
      <w:r w:rsidRPr="00C70705">
        <w:rPr>
          <w:lang w:val="en-US"/>
        </w:rPr>
        <w:t xml:space="preserve">        SET @Accion = 'INSERT';</w:t>
      </w:r>
    </w:p>
    <w:p w14:paraId="43273B90" w14:textId="77777777" w:rsidR="00C70705" w:rsidRPr="00C70705" w:rsidRDefault="00C70705" w:rsidP="00C70705">
      <w:pPr>
        <w:pStyle w:val="Cdigo"/>
        <w:rPr>
          <w:lang w:val="en-US"/>
        </w:rPr>
      </w:pPr>
      <w:r w:rsidRPr="00C70705">
        <w:rPr>
          <w:lang w:val="en-US"/>
        </w:rPr>
        <w:t xml:space="preserve">        SET @DatosNuevos = (SELECT * FROM inserted FOR XML </w:t>
      </w:r>
      <w:proofErr w:type="gramStart"/>
      <w:r w:rsidRPr="00C70705">
        <w:rPr>
          <w:lang w:val="en-US"/>
        </w:rPr>
        <w:t>PATH(</w:t>
      </w:r>
      <w:proofErr w:type="gramEnd"/>
      <w:r w:rsidRPr="00C70705">
        <w:rPr>
          <w:lang w:val="en-US"/>
        </w:rPr>
        <w:t>''));</w:t>
      </w:r>
    </w:p>
    <w:p w14:paraId="5324E1DF" w14:textId="77777777" w:rsidR="00C70705" w:rsidRPr="00C70705" w:rsidRDefault="00C70705" w:rsidP="00C70705">
      <w:pPr>
        <w:pStyle w:val="Cdigo"/>
        <w:rPr>
          <w:lang w:val="en-US"/>
        </w:rPr>
      </w:pPr>
      <w:r w:rsidRPr="00C70705">
        <w:rPr>
          <w:lang w:val="en-US"/>
        </w:rPr>
        <w:t xml:space="preserve">    END</w:t>
      </w:r>
    </w:p>
    <w:p w14:paraId="48FA0AB1" w14:textId="77777777" w:rsidR="00C70705" w:rsidRPr="00C70705" w:rsidRDefault="00C70705" w:rsidP="00C70705">
      <w:pPr>
        <w:pStyle w:val="Cdigo"/>
        <w:rPr>
          <w:lang w:val="en-US"/>
        </w:rPr>
      </w:pPr>
      <w:r w:rsidRPr="00C70705">
        <w:rPr>
          <w:lang w:val="en-US"/>
        </w:rPr>
        <w:t xml:space="preserve">    ELSE IF EXISTS (SELECT * FROM deleted)</w:t>
      </w:r>
    </w:p>
    <w:p w14:paraId="3B790A9B" w14:textId="77777777" w:rsidR="00C70705" w:rsidRPr="00C70705" w:rsidRDefault="00C70705" w:rsidP="00C70705">
      <w:pPr>
        <w:pStyle w:val="Cdigo"/>
        <w:rPr>
          <w:lang w:val="en-US"/>
        </w:rPr>
      </w:pPr>
      <w:r w:rsidRPr="00C70705">
        <w:rPr>
          <w:lang w:val="en-US"/>
        </w:rPr>
        <w:t xml:space="preserve">    BEGIN</w:t>
      </w:r>
    </w:p>
    <w:p w14:paraId="2D98C223" w14:textId="77777777" w:rsidR="00C70705" w:rsidRPr="00C70705" w:rsidRDefault="00C70705" w:rsidP="00C70705">
      <w:pPr>
        <w:pStyle w:val="Cdigo"/>
        <w:rPr>
          <w:lang w:val="en-US"/>
        </w:rPr>
      </w:pPr>
      <w:r w:rsidRPr="00C70705">
        <w:rPr>
          <w:lang w:val="en-US"/>
        </w:rPr>
        <w:t xml:space="preserve">        SET @Accion = 'DELETE';</w:t>
      </w:r>
    </w:p>
    <w:p w14:paraId="585C8CC9" w14:textId="77777777" w:rsidR="00C70705" w:rsidRPr="00C70705" w:rsidRDefault="00C70705" w:rsidP="00C70705">
      <w:pPr>
        <w:pStyle w:val="Cdigo"/>
        <w:rPr>
          <w:lang w:val="en-US"/>
        </w:rPr>
      </w:pPr>
      <w:r w:rsidRPr="00C70705">
        <w:rPr>
          <w:lang w:val="en-US"/>
        </w:rPr>
        <w:t xml:space="preserve">        SET @DatosPrevios = (SELECT * FROM deleted FOR XML </w:t>
      </w:r>
      <w:proofErr w:type="gramStart"/>
      <w:r w:rsidRPr="00C70705">
        <w:rPr>
          <w:lang w:val="en-US"/>
        </w:rPr>
        <w:t>PATH(</w:t>
      </w:r>
      <w:proofErr w:type="gramEnd"/>
      <w:r w:rsidRPr="00C70705">
        <w:rPr>
          <w:lang w:val="en-US"/>
        </w:rPr>
        <w:t>''));</w:t>
      </w:r>
    </w:p>
    <w:p w14:paraId="7191CD37" w14:textId="77777777" w:rsidR="00C70705" w:rsidRPr="00C70705" w:rsidRDefault="00C70705" w:rsidP="00C70705">
      <w:pPr>
        <w:pStyle w:val="Cdigo"/>
        <w:rPr>
          <w:lang w:val="en-US"/>
        </w:rPr>
      </w:pPr>
      <w:r w:rsidRPr="00C70705">
        <w:rPr>
          <w:lang w:val="en-US"/>
        </w:rPr>
        <w:t xml:space="preserve">    END</w:t>
      </w:r>
    </w:p>
    <w:p w14:paraId="017A9ACA" w14:textId="77777777" w:rsidR="00C70705" w:rsidRPr="00C70705" w:rsidRDefault="00C70705" w:rsidP="00C70705">
      <w:pPr>
        <w:pStyle w:val="Cdigo"/>
        <w:rPr>
          <w:lang w:val="en-US"/>
        </w:rPr>
      </w:pPr>
      <w:r w:rsidRPr="00C70705">
        <w:rPr>
          <w:lang w:val="en-US"/>
        </w:rPr>
        <w:t xml:space="preserve">    ELSE</w:t>
      </w:r>
    </w:p>
    <w:p w14:paraId="5790E8C2" w14:textId="77777777" w:rsidR="00C70705" w:rsidRPr="00C70705" w:rsidRDefault="00C70705" w:rsidP="00C70705">
      <w:pPr>
        <w:pStyle w:val="Cdigo"/>
        <w:rPr>
          <w:lang w:val="en-US"/>
        </w:rPr>
      </w:pPr>
      <w:r w:rsidRPr="00C70705">
        <w:rPr>
          <w:lang w:val="en-US"/>
        </w:rPr>
        <w:t xml:space="preserve">    BEGIN</w:t>
      </w:r>
    </w:p>
    <w:p w14:paraId="6D3E4F37" w14:textId="77777777" w:rsidR="00C70705" w:rsidRPr="00C70705" w:rsidRDefault="00C70705" w:rsidP="00C70705">
      <w:pPr>
        <w:pStyle w:val="Cdigo"/>
        <w:rPr>
          <w:lang w:val="en-US"/>
        </w:rPr>
      </w:pPr>
      <w:r w:rsidRPr="00C70705">
        <w:rPr>
          <w:lang w:val="en-US"/>
        </w:rPr>
        <w:t xml:space="preserve">        SET @Accion = 'UPDATE';</w:t>
      </w:r>
    </w:p>
    <w:p w14:paraId="0A71D623" w14:textId="77777777" w:rsidR="00C70705" w:rsidRPr="00C70705" w:rsidRDefault="00C70705" w:rsidP="00C70705">
      <w:pPr>
        <w:pStyle w:val="Cdigo"/>
        <w:rPr>
          <w:lang w:val="en-US"/>
        </w:rPr>
      </w:pPr>
      <w:r w:rsidRPr="00C70705">
        <w:rPr>
          <w:lang w:val="en-US"/>
        </w:rPr>
        <w:t xml:space="preserve">        SET @DatosPrevios = (SELECT * FROM deleted FOR XML </w:t>
      </w:r>
      <w:proofErr w:type="gramStart"/>
      <w:r w:rsidRPr="00C70705">
        <w:rPr>
          <w:lang w:val="en-US"/>
        </w:rPr>
        <w:t>PATH(</w:t>
      </w:r>
      <w:proofErr w:type="gramEnd"/>
      <w:r w:rsidRPr="00C70705">
        <w:rPr>
          <w:lang w:val="en-US"/>
        </w:rPr>
        <w:t>''));</w:t>
      </w:r>
    </w:p>
    <w:p w14:paraId="4C30B895" w14:textId="77777777" w:rsidR="00C70705" w:rsidRPr="00C70705" w:rsidRDefault="00C70705" w:rsidP="00C70705">
      <w:pPr>
        <w:pStyle w:val="Cdigo"/>
        <w:rPr>
          <w:lang w:val="en-US"/>
        </w:rPr>
      </w:pPr>
      <w:r w:rsidRPr="00C70705">
        <w:rPr>
          <w:lang w:val="en-US"/>
        </w:rPr>
        <w:t xml:space="preserve">        SET @DatosNuevos = (SELECT * FROM inserted FOR XML </w:t>
      </w:r>
      <w:proofErr w:type="gramStart"/>
      <w:r w:rsidRPr="00C70705">
        <w:rPr>
          <w:lang w:val="en-US"/>
        </w:rPr>
        <w:t>PATH(</w:t>
      </w:r>
      <w:proofErr w:type="gramEnd"/>
      <w:r w:rsidRPr="00C70705">
        <w:rPr>
          <w:lang w:val="en-US"/>
        </w:rPr>
        <w:t>''));</w:t>
      </w:r>
    </w:p>
    <w:p w14:paraId="04260AFE" w14:textId="77777777" w:rsidR="00C70705" w:rsidRDefault="00C70705" w:rsidP="00C70705">
      <w:pPr>
        <w:pStyle w:val="Cdigo"/>
      </w:pPr>
      <w:r w:rsidRPr="00C70705">
        <w:rPr>
          <w:lang w:val="en-US"/>
        </w:rPr>
        <w:t xml:space="preserve">    </w:t>
      </w:r>
      <w:r>
        <w:t>END</w:t>
      </w:r>
    </w:p>
    <w:p w14:paraId="4280641A" w14:textId="77777777" w:rsidR="00C70705" w:rsidRDefault="00C70705" w:rsidP="00C70705">
      <w:pPr>
        <w:pStyle w:val="Cdigo"/>
      </w:pPr>
    </w:p>
    <w:p w14:paraId="528D0B44" w14:textId="77777777" w:rsidR="00C70705" w:rsidRDefault="00C70705" w:rsidP="00C70705">
      <w:pPr>
        <w:pStyle w:val="Cdigo"/>
      </w:pPr>
      <w:r>
        <w:t xml:space="preserve">    -- Insertar los datos en la tabla de auditoría</w:t>
      </w:r>
    </w:p>
    <w:p w14:paraId="07F61708" w14:textId="77777777" w:rsidR="00C70705" w:rsidRDefault="00C70705" w:rsidP="00C70705">
      <w:pPr>
        <w:pStyle w:val="Cdigo"/>
      </w:pPr>
      <w:r>
        <w:t xml:space="preserve">    INSERT INTO </w:t>
      </w:r>
      <w:proofErr w:type="spellStart"/>
      <w:r>
        <w:t>AuditoriaEstudiantes</w:t>
      </w:r>
      <w:proofErr w:type="spellEnd"/>
      <w:r>
        <w:t xml:space="preserve"> (</w:t>
      </w:r>
      <w:proofErr w:type="spellStart"/>
      <w:r>
        <w:t>Accion</w:t>
      </w:r>
      <w:proofErr w:type="spellEnd"/>
      <w:r>
        <w:t xml:space="preserve">, Fecha, Usuario, </w:t>
      </w:r>
      <w:proofErr w:type="spellStart"/>
      <w:r>
        <w:t>DatosPrevios</w:t>
      </w:r>
      <w:proofErr w:type="spellEnd"/>
      <w:r>
        <w:t xml:space="preserve">, </w:t>
      </w:r>
      <w:proofErr w:type="spellStart"/>
      <w:r>
        <w:t>DatosNuevos</w:t>
      </w:r>
      <w:proofErr w:type="spellEnd"/>
      <w:r>
        <w:t>)</w:t>
      </w:r>
    </w:p>
    <w:p w14:paraId="06DE53E5" w14:textId="77777777" w:rsidR="00C70705" w:rsidRPr="00C70705" w:rsidRDefault="00C70705" w:rsidP="00C70705">
      <w:pPr>
        <w:pStyle w:val="Cdigo"/>
        <w:rPr>
          <w:lang w:val="en-US"/>
        </w:rPr>
      </w:pPr>
      <w:r>
        <w:t xml:space="preserve">    </w:t>
      </w:r>
      <w:r w:rsidRPr="00C70705">
        <w:rPr>
          <w:lang w:val="en-US"/>
        </w:rPr>
        <w:t xml:space="preserve">VALUES (@Accion, </w:t>
      </w:r>
      <w:proofErr w:type="gramStart"/>
      <w:r w:rsidRPr="00C70705">
        <w:rPr>
          <w:lang w:val="en-US"/>
        </w:rPr>
        <w:t>GETDATE(</w:t>
      </w:r>
      <w:proofErr w:type="gramEnd"/>
      <w:r w:rsidRPr="00C70705">
        <w:rPr>
          <w:lang w:val="en-US"/>
        </w:rPr>
        <w:t>), @Usuario, @DatosPrevios, @DatosNuevos);</w:t>
      </w:r>
    </w:p>
    <w:p w14:paraId="1A451E55" w14:textId="77777777" w:rsidR="00C70705" w:rsidRDefault="00C70705" w:rsidP="00C70705">
      <w:pPr>
        <w:pStyle w:val="Cdigo"/>
      </w:pPr>
      <w:r>
        <w:t>END;</w:t>
      </w:r>
    </w:p>
    <w:p w14:paraId="2F50CAA6" w14:textId="68A967D0" w:rsidR="0002275D" w:rsidRDefault="00C70705" w:rsidP="00C70705">
      <w:pPr>
        <w:pStyle w:val="Cdigo"/>
      </w:pPr>
      <w:r>
        <w:t>GO</w:t>
      </w:r>
    </w:p>
    <w:p w14:paraId="136963D0" w14:textId="77777777" w:rsidR="0002275D" w:rsidRDefault="0002275D" w:rsidP="00A76AA1">
      <w:pPr>
        <w:contextualSpacing/>
      </w:pPr>
    </w:p>
    <w:p w14:paraId="6793B258" w14:textId="77777777" w:rsidR="00121C2F" w:rsidRDefault="00121C2F" w:rsidP="00121C2F">
      <w:pPr>
        <w:contextualSpacing/>
      </w:pPr>
      <w:r>
        <w:lastRenderedPageBreak/>
        <w:t xml:space="preserve">Este </w:t>
      </w:r>
      <w:proofErr w:type="spellStart"/>
      <w:r>
        <w:t>trigger</w:t>
      </w:r>
      <w:proofErr w:type="spellEnd"/>
      <w:r>
        <w:t xml:space="preserve"> captura todas las inserciones, actualizaciones y eliminaciones en la tabla Estudiantes y almacena la información sobre los registros antes y después de los cambios, así como el usuario que realizó la acción.</w:t>
      </w:r>
    </w:p>
    <w:p w14:paraId="282DB861" w14:textId="77777777" w:rsidR="00121C2F" w:rsidRDefault="00121C2F" w:rsidP="00121C2F">
      <w:pPr>
        <w:contextualSpacing/>
      </w:pPr>
    </w:p>
    <w:p w14:paraId="7D0735FB" w14:textId="3CF34E70" w:rsidR="00121C2F" w:rsidRPr="00121C2F" w:rsidRDefault="00121C2F" w:rsidP="00121C2F">
      <w:pPr>
        <w:contextualSpacing/>
        <w:rPr>
          <w:b/>
          <w:bCs/>
        </w:rPr>
      </w:pPr>
      <w:r w:rsidRPr="00121C2F">
        <w:rPr>
          <w:b/>
          <w:bCs/>
        </w:rPr>
        <w:t>Auditoría en el Contexto de Nicaragua</w:t>
      </w:r>
    </w:p>
    <w:p w14:paraId="18AEC8BC" w14:textId="77777777" w:rsidR="00121C2F" w:rsidRDefault="00121C2F" w:rsidP="00121C2F">
      <w:pPr>
        <w:contextualSpacing/>
      </w:pPr>
      <w:r>
        <w:t>En el contexto de una universidad o empresa en Nicaragua, donde la protección de los datos personales es fundamental, la auditoría de SQL Server juega un papel crucial para cumplir con las normativas locales e internacionales. Por ejemplo, la Ley 677 de Protección de Datos Personales establece que las instituciones deben garantizar la seguridad, la privacidad y la integridad de la información personal.</w:t>
      </w:r>
    </w:p>
    <w:p w14:paraId="0457932A" w14:textId="77777777" w:rsidR="00121C2F" w:rsidRDefault="00121C2F" w:rsidP="00121C2F">
      <w:pPr>
        <w:contextualSpacing/>
      </w:pPr>
    </w:p>
    <w:p w14:paraId="2EB574F2" w14:textId="77777777" w:rsidR="00121C2F" w:rsidRDefault="00121C2F" w:rsidP="00121C2F">
      <w:pPr>
        <w:contextualSpacing/>
      </w:pPr>
      <w:r>
        <w:t>Implementar auditorías adecuadas en SQL Server permite a las organizaciones identificar accesos no autorizados a datos sensibles, como los registros académicos de los estudiantes, calificaciones y otros datos personales. Además, los informes de auditoría pueden ser utilizados para cumplir con las normativas sobre seguridad y protección de datos en Nicaragua.</w:t>
      </w:r>
    </w:p>
    <w:p w14:paraId="025434B8" w14:textId="77777777" w:rsidR="00121C2F" w:rsidRDefault="00121C2F" w:rsidP="00121C2F">
      <w:pPr>
        <w:contextualSpacing/>
      </w:pPr>
    </w:p>
    <w:p w14:paraId="694988A2" w14:textId="3EAAB170" w:rsidR="0002275D" w:rsidRDefault="00121C2F" w:rsidP="00121C2F">
      <w:pPr>
        <w:contextualSpacing/>
      </w:pPr>
      <w:r>
        <w:t xml:space="preserve">La auditoría de servidor en SQL Server es un componente esencial para mantener la seguridad, integridad y conformidad de los datos en un sistema de bases de datos. A través de herramientas como SQL Server Audit y </w:t>
      </w:r>
      <w:proofErr w:type="spellStart"/>
      <w:r>
        <w:t>triggers</w:t>
      </w:r>
      <w:proofErr w:type="spellEnd"/>
      <w:r>
        <w:t xml:space="preserve"> personalizados, los administradores pueden realizar un seguimiento detallado de las actividades del servidor y garantizar que se cumplan las políticas de acceso y protección de datos. Implementar una auditoría adecuada en el contexto de la administración de bases de datos, especialmente en instituciones educativas y empresas en Nicaragua, es una práctica clave para proteger la información y garantizar el cumplimiento de las normativas de seguridad y privacidad.</w:t>
      </w:r>
    </w:p>
    <w:p w14:paraId="6B86E66C" w14:textId="77777777" w:rsidR="0002275D" w:rsidRDefault="0002275D" w:rsidP="00A76AA1">
      <w:pPr>
        <w:contextualSpacing/>
      </w:pPr>
    </w:p>
    <w:p w14:paraId="63BB9970" w14:textId="77777777" w:rsidR="0002275D" w:rsidRDefault="0002275D" w:rsidP="00A76AA1">
      <w:pPr>
        <w:contextualSpacing/>
      </w:pPr>
    </w:p>
    <w:p w14:paraId="2275E665" w14:textId="77777777" w:rsidR="00210C91" w:rsidRDefault="00210C91" w:rsidP="00A76AA1">
      <w:pPr>
        <w:contextualSpacing/>
      </w:pPr>
    </w:p>
    <w:p w14:paraId="7A08BA4C" w14:textId="77777777" w:rsidR="00121C2F" w:rsidRDefault="00121C2F" w:rsidP="00A76AA1">
      <w:pPr>
        <w:contextualSpacing/>
      </w:pPr>
    </w:p>
    <w:p w14:paraId="087FFC33"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7C4D1FB" wp14:editId="0450F170">
                <wp:simplePos x="0" y="0"/>
                <wp:positionH relativeFrom="column">
                  <wp:posOffset>-314960</wp:posOffset>
                </wp:positionH>
                <wp:positionV relativeFrom="paragraph">
                  <wp:posOffset>-132715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9E43E" w14:textId="77777777" w:rsidR="006D7C25" w:rsidRPr="00D904A7" w:rsidRDefault="006D7C25" w:rsidP="006D7C25">
                              <w:pPr>
                                <w:pStyle w:val="Ttulo1"/>
                              </w:pPr>
                              <w:bookmarkStart w:id="17" w:name="_Toc160547542"/>
                              <w:bookmarkStart w:id="18" w:name="_Toc191836235"/>
                              <w:r w:rsidRPr="006D7C25">
                                <w:t>Bibliografía y Webgrafía</w:t>
                              </w:r>
                              <w:bookmarkEnd w:id="17"/>
                              <w:bookmarkEnd w:id="1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C4D1FB" id="Grupo 51" o:spid="_x0000_s1043" style="position:absolute;left:0;text-align:left;margin-left:-24.8pt;margin-top:-10.4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029E43E" w14:textId="77777777" w:rsidR="006D7C25" w:rsidRPr="00D904A7" w:rsidRDefault="006D7C25" w:rsidP="006D7C25">
                        <w:pPr>
                          <w:pStyle w:val="Ttulo1"/>
                        </w:pPr>
                        <w:bookmarkStart w:id="19" w:name="_Toc160547542"/>
                        <w:bookmarkStart w:id="20" w:name="_Toc191836235"/>
                        <w:r w:rsidRPr="006D7C25">
                          <w:t>Bibliografía y Webgrafía</w:t>
                        </w:r>
                        <w:bookmarkEnd w:id="19"/>
                        <w:bookmarkEnd w:id="2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1C5AD48" w14:textId="77777777" w:rsidR="00C5601D" w:rsidRPr="00E07846" w:rsidRDefault="00C5601D" w:rsidP="00A76AA1">
      <w:pPr>
        <w:contextualSpacing/>
      </w:pPr>
    </w:p>
    <w:p w14:paraId="5795887F" w14:textId="3B33CE58" w:rsidR="00C5601D" w:rsidRDefault="0088167F" w:rsidP="00543F02">
      <w:pPr>
        <w:pStyle w:val="Prrafodelista"/>
        <w:numPr>
          <w:ilvl w:val="0"/>
          <w:numId w:val="1"/>
        </w:numPr>
      </w:pPr>
      <w:proofErr w:type="spellStart"/>
      <w:r w:rsidRPr="0088167F">
        <w:t>Gabillaud</w:t>
      </w:r>
      <w:proofErr w:type="spellEnd"/>
      <w:r w:rsidRPr="0088167F">
        <w:t>, J., &amp; Poirier, J. (2021). SQL Server 2019: Aprender a administrar una base de datos transaccional con SQL Server Management Studio. Ediciones ENI.</w:t>
      </w:r>
    </w:p>
    <w:p w14:paraId="143D35FF" w14:textId="6F5765C9" w:rsidR="00402CB1" w:rsidRDefault="00402CB1" w:rsidP="00543F02">
      <w:pPr>
        <w:pStyle w:val="Prrafodelista"/>
        <w:numPr>
          <w:ilvl w:val="0"/>
          <w:numId w:val="1"/>
        </w:numPr>
      </w:pPr>
      <w:r w:rsidRPr="00402CB1">
        <w:t xml:space="preserve">Pérez. (2021). Microsoft SQL Server: Diseño y administración básica de bases de datos con SQL Server Management Studio. </w:t>
      </w:r>
      <w:proofErr w:type="spellStart"/>
      <w:r w:rsidRPr="00402CB1">
        <w:t>Scientific</w:t>
      </w:r>
      <w:proofErr w:type="spellEnd"/>
      <w:r w:rsidRPr="00402CB1">
        <w:t xml:space="preserve"> </w:t>
      </w:r>
      <w:proofErr w:type="spellStart"/>
      <w:r w:rsidRPr="00402CB1">
        <w:t>Books</w:t>
      </w:r>
      <w:proofErr w:type="spellEnd"/>
      <w:r w:rsidRPr="00402CB1">
        <w:t>.</w:t>
      </w:r>
    </w:p>
    <w:p w14:paraId="21908C63" w14:textId="3891D61F" w:rsidR="00A0436F" w:rsidRDefault="00A0436F" w:rsidP="00543F02">
      <w:pPr>
        <w:pStyle w:val="Prrafodelista"/>
        <w:numPr>
          <w:ilvl w:val="0"/>
          <w:numId w:val="1"/>
        </w:numPr>
      </w:pPr>
      <w:r w:rsidRPr="00A0436F">
        <w:t>Torres Remón, M. Á. (2024). Gestión de base de datos con SQL Server. Editorial Macro</w:t>
      </w:r>
    </w:p>
    <w:p w14:paraId="45A2E433" w14:textId="641878DF" w:rsidR="00A0436F" w:rsidRDefault="00C73EB5" w:rsidP="00543F02">
      <w:pPr>
        <w:pStyle w:val="Prrafodelista"/>
        <w:numPr>
          <w:ilvl w:val="0"/>
          <w:numId w:val="1"/>
        </w:numPr>
      </w:pPr>
      <w:r w:rsidRPr="00C73EB5">
        <w:t>Orbegozo Arana, B. (2016). Gestión de bases de datos con SQL, MySQL y Access. Alfaomega Grupo Editor S.A. de C.V.</w:t>
      </w:r>
    </w:p>
    <w:p w14:paraId="0E012DE6" w14:textId="4CBA82E8" w:rsidR="00C73EB5" w:rsidRDefault="0027636C" w:rsidP="00543F02">
      <w:pPr>
        <w:pStyle w:val="Prrafodelista"/>
        <w:numPr>
          <w:ilvl w:val="0"/>
          <w:numId w:val="1"/>
        </w:numPr>
      </w:pPr>
      <w:r w:rsidRPr="006D3AD0">
        <w:rPr>
          <w:lang w:val="en-US"/>
        </w:rPr>
        <w:t xml:space="preserve">Silberschatz, A., Korth, H. F., &amp; Sudarshan, S. (2006). </w:t>
      </w:r>
      <w:r w:rsidRPr="0027636C">
        <w:t>Fundamentos de bases de datos (5ª ed.). McGraw-Hill.</w:t>
      </w:r>
    </w:p>
    <w:p w14:paraId="7A199BFE" w14:textId="77777777" w:rsidR="0027636C" w:rsidRPr="00E07846" w:rsidRDefault="0027636C" w:rsidP="00A76AA1">
      <w:pPr>
        <w:contextualSpacing/>
      </w:pPr>
    </w:p>
    <w:p w14:paraId="1EA2507F" w14:textId="77777777" w:rsidR="00C5601D" w:rsidRPr="00E07846" w:rsidRDefault="00C5601D" w:rsidP="00A76AA1">
      <w:pPr>
        <w:contextualSpacing/>
      </w:pPr>
    </w:p>
    <w:p w14:paraId="53F6E23D" w14:textId="77777777" w:rsidR="00C5601D" w:rsidRPr="00E07846" w:rsidRDefault="00C5601D" w:rsidP="00A76AA1">
      <w:pPr>
        <w:contextualSpacing/>
      </w:pPr>
    </w:p>
    <w:p w14:paraId="415230A7" w14:textId="77777777" w:rsidR="00C5601D" w:rsidRPr="00E07846" w:rsidRDefault="00C5601D" w:rsidP="00A76AA1">
      <w:pPr>
        <w:contextualSpacing/>
      </w:pPr>
    </w:p>
    <w:p w14:paraId="09213F21" w14:textId="77777777" w:rsidR="00C5601D" w:rsidRPr="00E07846" w:rsidRDefault="00C5601D" w:rsidP="00A76AA1">
      <w:pPr>
        <w:contextualSpacing/>
      </w:pPr>
    </w:p>
    <w:p w14:paraId="5B7F7AE7" w14:textId="77777777" w:rsidR="00AB2DF6" w:rsidRPr="00E07846" w:rsidRDefault="00AB2DF6" w:rsidP="00A76AA1">
      <w:pPr>
        <w:contextualSpacing/>
      </w:pPr>
    </w:p>
    <w:p w14:paraId="449AC64F" w14:textId="77777777" w:rsidR="00AB2DF6" w:rsidRPr="00E07846" w:rsidRDefault="00AB2DF6" w:rsidP="00A76AA1">
      <w:pPr>
        <w:contextualSpacing/>
      </w:pPr>
    </w:p>
    <w:p w14:paraId="00B6AF1A" w14:textId="77777777" w:rsidR="003F146E" w:rsidRPr="00E07846" w:rsidRDefault="003F146E" w:rsidP="00A76AA1">
      <w:pPr>
        <w:contextualSpacing/>
      </w:pPr>
    </w:p>
    <w:p w14:paraId="7B682938" w14:textId="77777777" w:rsidR="003F146E" w:rsidRPr="00E07846" w:rsidRDefault="003F146E" w:rsidP="00A76AA1">
      <w:pPr>
        <w:contextualSpacing/>
      </w:pPr>
    </w:p>
    <w:p w14:paraId="66025310" w14:textId="77777777" w:rsidR="003F146E" w:rsidRPr="00E07846" w:rsidRDefault="003F146E" w:rsidP="00A76AA1">
      <w:pPr>
        <w:contextualSpacing/>
      </w:pPr>
    </w:p>
    <w:p w14:paraId="02396CA6" w14:textId="77777777" w:rsidR="003F146E" w:rsidRPr="00E07846" w:rsidRDefault="003F146E" w:rsidP="00A76AA1">
      <w:pPr>
        <w:contextualSpacing/>
      </w:pPr>
    </w:p>
    <w:p w14:paraId="7009DBFE" w14:textId="77777777" w:rsidR="003F146E" w:rsidRPr="00E07846" w:rsidRDefault="003F146E" w:rsidP="00A76AA1">
      <w:pPr>
        <w:contextualSpacing/>
      </w:pPr>
    </w:p>
    <w:p w14:paraId="45498840" w14:textId="77777777" w:rsidR="003F146E" w:rsidRDefault="003F146E" w:rsidP="00A76AA1">
      <w:pPr>
        <w:contextualSpacing/>
      </w:pPr>
    </w:p>
    <w:p w14:paraId="30FCDC16" w14:textId="77777777" w:rsidR="003F146E" w:rsidRDefault="003F146E" w:rsidP="00A76AA1">
      <w:pPr>
        <w:contextualSpacing/>
      </w:pPr>
    </w:p>
    <w:p w14:paraId="58DF488E" w14:textId="77777777" w:rsidR="00121C2F" w:rsidRDefault="00121C2F" w:rsidP="00A76AA1">
      <w:pPr>
        <w:contextualSpacing/>
      </w:pPr>
    </w:p>
    <w:p w14:paraId="6F9413DA" w14:textId="77777777" w:rsidR="003F146E" w:rsidRDefault="003F146E" w:rsidP="00A76AA1">
      <w:pPr>
        <w:contextualSpacing/>
      </w:pPr>
    </w:p>
    <w:p w14:paraId="1ECA8690" w14:textId="77777777" w:rsidR="003F146E" w:rsidRDefault="003F146E" w:rsidP="00A76AA1">
      <w:pPr>
        <w:contextualSpacing/>
      </w:pPr>
    </w:p>
    <w:p w14:paraId="5A98F93C"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336BAEA0" wp14:editId="0DFBCE8E">
                <wp:simplePos x="0" y="0"/>
                <wp:positionH relativeFrom="column">
                  <wp:posOffset>-295275</wp:posOffset>
                </wp:positionH>
                <wp:positionV relativeFrom="paragraph">
                  <wp:posOffset>-78105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3104B" w14:textId="77777777" w:rsidR="006D7C25" w:rsidRPr="00D904A7" w:rsidRDefault="006D7C25" w:rsidP="006D7C25">
                              <w:pPr>
                                <w:pStyle w:val="Ttulo1"/>
                              </w:pPr>
                              <w:bookmarkStart w:id="21" w:name="_Toc160547543"/>
                              <w:bookmarkStart w:id="22" w:name="_Toc191836236"/>
                              <w:r w:rsidRPr="006D7C25">
                                <w:t>Glosario</w:t>
                              </w:r>
                              <w:bookmarkEnd w:id="21"/>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36BAEA0" id="Grupo 57" o:spid="_x0000_s1048" style="position:absolute;left:0;text-align:left;margin-left:-23.25pt;margin-top:-6.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0F3104B" w14:textId="77777777" w:rsidR="006D7C25" w:rsidRPr="00D904A7" w:rsidRDefault="006D7C25" w:rsidP="006D7C25">
                        <w:pPr>
                          <w:pStyle w:val="Ttulo1"/>
                        </w:pPr>
                        <w:bookmarkStart w:id="23" w:name="_Toc160547543"/>
                        <w:bookmarkStart w:id="24" w:name="_Toc191836236"/>
                        <w:r w:rsidRPr="006D7C25">
                          <w:t>Glosario</w:t>
                        </w:r>
                        <w:bookmarkEnd w:id="23"/>
                        <w:bookmarkEnd w:id="2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9E521B" w14:textId="77777777" w:rsidR="00AB2DF6" w:rsidRDefault="00AB2DF6" w:rsidP="00A76AA1">
      <w:pPr>
        <w:tabs>
          <w:tab w:val="left" w:pos="1305"/>
        </w:tabs>
        <w:contextualSpacing/>
      </w:pPr>
    </w:p>
    <w:p w14:paraId="4FD3444B" w14:textId="77777777" w:rsidR="00A0127F" w:rsidRDefault="00A0127F" w:rsidP="00543F02">
      <w:pPr>
        <w:pStyle w:val="Prrafodelista"/>
        <w:numPr>
          <w:ilvl w:val="0"/>
          <w:numId w:val="12"/>
        </w:numPr>
        <w:tabs>
          <w:tab w:val="left" w:pos="1305"/>
        </w:tabs>
      </w:pPr>
      <w:r>
        <w:t>Acción (</w:t>
      </w:r>
      <w:proofErr w:type="spellStart"/>
      <w:r>
        <w:t>Action</w:t>
      </w:r>
      <w:proofErr w:type="spellEnd"/>
      <w:r>
        <w:t xml:space="preserve">): En el contexto de los </w:t>
      </w:r>
      <w:proofErr w:type="spellStart"/>
      <w:r>
        <w:t>triggers</w:t>
      </w:r>
      <w:proofErr w:type="spellEnd"/>
      <w:r>
        <w:t xml:space="preserve"> y auditorías, una acción se refiere al tipo de operación que se realiza en la base de datos, como una inserción (INSERT), actualización (UPDATE) o eliminación (DELETE).</w:t>
      </w:r>
    </w:p>
    <w:p w14:paraId="66B98EE6" w14:textId="77777777" w:rsidR="00A0127F" w:rsidRDefault="00A0127F" w:rsidP="00543F02">
      <w:pPr>
        <w:pStyle w:val="Prrafodelista"/>
        <w:numPr>
          <w:ilvl w:val="0"/>
          <w:numId w:val="12"/>
        </w:numPr>
        <w:tabs>
          <w:tab w:val="left" w:pos="1305"/>
        </w:tabs>
      </w:pPr>
      <w:r>
        <w:t>Auditoría (Audit): Proceso de registrar y monitorear eventos importantes dentro de un sistema de base de datos para asegurar la integridad, seguridad y conformidad. Puede incluir la creación de registros sobre los accesos y modificaciones realizadas por los usuarios.</w:t>
      </w:r>
    </w:p>
    <w:p w14:paraId="19A21650" w14:textId="77777777" w:rsidR="00A0127F" w:rsidRDefault="00A0127F" w:rsidP="00543F02">
      <w:pPr>
        <w:pStyle w:val="Prrafodelista"/>
        <w:numPr>
          <w:ilvl w:val="0"/>
          <w:numId w:val="12"/>
        </w:numPr>
        <w:tabs>
          <w:tab w:val="left" w:pos="1305"/>
        </w:tabs>
      </w:pPr>
      <w:r>
        <w:t>Auditoría de servidor (Server Audit): Funcionalidad de SQL Server que permite realizar un seguimiento detallado de los eventos en el servidor, como los intentos de inicio de sesión, acceso a objetos de base de datos, cambios de configuración y más.</w:t>
      </w:r>
    </w:p>
    <w:p w14:paraId="64E0BF22" w14:textId="02FAD15D" w:rsidR="00A0127F" w:rsidRDefault="00A0127F" w:rsidP="00543F02">
      <w:pPr>
        <w:pStyle w:val="Prrafodelista"/>
        <w:numPr>
          <w:ilvl w:val="0"/>
          <w:numId w:val="12"/>
        </w:numPr>
        <w:tabs>
          <w:tab w:val="left" w:pos="1305"/>
        </w:tabs>
      </w:pPr>
      <w:r>
        <w:t>Base de datos (</w:t>
      </w:r>
      <w:proofErr w:type="spellStart"/>
      <w:r>
        <w:t>Database</w:t>
      </w:r>
      <w:proofErr w:type="spellEnd"/>
      <w:r>
        <w:t>): Conjunto organizado de datos almacenados electrónicamente. En SQL Server, es el espacio donde se almacenan los datos que las aplicaciones o usuarios gestionan.</w:t>
      </w:r>
    </w:p>
    <w:p w14:paraId="3F510FB4" w14:textId="5037F03A" w:rsidR="00A0127F" w:rsidRDefault="00A0127F" w:rsidP="00543F02">
      <w:pPr>
        <w:pStyle w:val="Prrafodelista"/>
        <w:numPr>
          <w:ilvl w:val="0"/>
          <w:numId w:val="12"/>
        </w:numPr>
        <w:tabs>
          <w:tab w:val="left" w:pos="1305"/>
        </w:tabs>
      </w:pPr>
      <w:r>
        <w:t xml:space="preserve">Cifrado de datos (Data </w:t>
      </w:r>
      <w:proofErr w:type="spellStart"/>
      <w:r>
        <w:t>Encryption</w:t>
      </w:r>
      <w:proofErr w:type="spellEnd"/>
      <w:r>
        <w:t>): Proceso de convertir los datos en un formato ilegible para proteger la privacidad de los datos. Esto es especialmente importante para la información confidencial o sensible.</w:t>
      </w:r>
    </w:p>
    <w:p w14:paraId="23D43CB7" w14:textId="77777777" w:rsidR="00A0127F" w:rsidRDefault="00A0127F" w:rsidP="00543F02">
      <w:pPr>
        <w:pStyle w:val="Prrafodelista"/>
        <w:numPr>
          <w:ilvl w:val="0"/>
          <w:numId w:val="12"/>
        </w:numPr>
        <w:tabs>
          <w:tab w:val="left" w:pos="1305"/>
        </w:tabs>
      </w:pPr>
      <w:r>
        <w:t>Conexión (</w:t>
      </w:r>
      <w:proofErr w:type="spellStart"/>
      <w:r>
        <w:t>Connection</w:t>
      </w:r>
      <w:proofErr w:type="spellEnd"/>
      <w:r>
        <w:t>): En SQL Server, una conexión es el enlace entre un cliente (usuario o aplicación) y el servidor de base de datos. Cada conexión tiene un usuario y un nivel de permisos asociados.</w:t>
      </w:r>
    </w:p>
    <w:p w14:paraId="076FB816" w14:textId="77777777" w:rsidR="00A0127F" w:rsidRDefault="00A0127F" w:rsidP="00543F02">
      <w:pPr>
        <w:pStyle w:val="Prrafodelista"/>
        <w:numPr>
          <w:ilvl w:val="0"/>
          <w:numId w:val="12"/>
        </w:numPr>
        <w:tabs>
          <w:tab w:val="left" w:pos="1305"/>
        </w:tabs>
      </w:pPr>
      <w:r>
        <w:t xml:space="preserve">Estado de la auditoría (Audit </w:t>
      </w:r>
      <w:proofErr w:type="spellStart"/>
      <w:r>
        <w:t>State</w:t>
      </w:r>
      <w:proofErr w:type="spellEnd"/>
      <w:r>
        <w:t>): Se refiere a la configuración activa de una auditoría. En SQL Server, las auditorías pueden estar en estado "activo" o "inactivo", lo que determina si la auditoría está registrando eventos o no.</w:t>
      </w:r>
    </w:p>
    <w:p w14:paraId="38D31C82" w14:textId="3F6C5DB1" w:rsidR="00A0127F" w:rsidRDefault="00A0127F" w:rsidP="00543F02">
      <w:pPr>
        <w:pStyle w:val="Prrafodelista"/>
        <w:numPr>
          <w:ilvl w:val="0"/>
          <w:numId w:val="12"/>
        </w:numPr>
        <w:tabs>
          <w:tab w:val="left" w:pos="1305"/>
        </w:tabs>
      </w:pPr>
      <w:r>
        <w:t>Log (Registro): En SQL Server, el log es el archivo o área donde se almacenan los eventos o acciones realizadas en la base de datos. Puede incluir eventos como transacciones, errores, accesos y más.</w:t>
      </w:r>
    </w:p>
    <w:p w14:paraId="1FC23BE2" w14:textId="6668BF8E" w:rsidR="00A0127F" w:rsidRDefault="00A0127F" w:rsidP="00543F02">
      <w:pPr>
        <w:pStyle w:val="Prrafodelista"/>
        <w:numPr>
          <w:ilvl w:val="0"/>
          <w:numId w:val="12"/>
        </w:numPr>
        <w:tabs>
          <w:tab w:val="left" w:pos="1305"/>
        </w:tabs>
      </w:pPr>
      <w:r>
        <w:t>Permisos (</w:t>
      </w:r>
      <w:proofErr w:type="spellStart"/>
      <w:r>
        <w:t>Permissions</w:t>
      </w:r>
      <w:proofErr w:type="spellEnd"/>
      <w:r>
        <w:t xml:space="preserve">): Los permisos en SQL Server son los derechos que un usuario o rol tiene sobre los objetos de la base de datos, como tablas, vistas, </w:t>
      </w:r>
      <w:r>
        <w:lastRenderedPageBreak/>
        <w:t>procedimientos almacenados, etc. Estos permisos pueden ser concedidos o denegados.</w:t>
      </w:r>
    </w:p>
    <w:p w14:paraId="4382874F" w14:textId="298EBF72" w:rsidR="00A0127F" w:rsidRDefault="00A0127F" w:rsidP="00543F02">
      <w:pPr>
        <w:pStyle w:val="Prrafodelista"/>
        <w:numPr>
          <w:ilvl w:val="0"/>
          <w:numId w:val="12"/>
        </w:numPr>
        <w:tabs>
          <w:tab w:val="left" w:pos="1305"/>
        </w:tabs>
      </w:pPr>
      <w:r>
        <w:t xml:space="preserve">Rol (Role): Conjunto de permisos en SQL Server que se asignan a los usuarios o grupos de usuarios. Los roles pueden ser predefinidos (como </w:t>
      </w:r>
      <w:proofErr w:type="spellStart"/>
      <w:r>
        <w:t>db_owner</w:t>
      </w:r>
      <w:proofErr w:type="spellEnd"/>
      <w:r>
        <w:t>) o personalizados según las necesidades del sistema.</w:t>
      </w:r>
    </w:p>
    <w:p w14:paraId="377CD67E" w14:textId="0AB8C42E" w:rsidR="00A0127F" w:rsidRDefault="00A0127F" w:rsidP="00543F02">
      <w:pPr>
        <w:pStyle w:val="Prrafodelista"/>
        <w:numPr>
          <w:ilvl w:val="0"/>
          <w:numId w:val="12"/>
        </w:numPr>
        <w:tabs>
          <w:tab w:val="left" w:pos="1305"/>
        </w:tabs>
      </w:pPr>
      <w:r>
        <w:t>Seguridad (Security): En el contexto de SQL Server, la seguridad se refiere a los mecanismos y políticas implementadas para proteger la base de datos y sus datos contra accesos no autorizados, modificaciones maliciosas y pérdida de datos.</w:t>
      </w:r>
    </w:p>
    <w:p w14:paraId="0F3EA6E2" w14:textId="3BDC5C1B" w:rsidR="00A0127F" w:rsidRDefault="00A0127F" w:rsidP="00543F02">
      <w:pPr>
        <w:pStyle w:val="Prrafodelista"/>
        <w:numPr>
          <w:ilvl w:val="0"/>
          <w:numId w:val="12"/>
        </w:numPr>
        <w:tabs>
          <w:tab w:val="left" w:pos="1305"/>
        </w:tabs>
      </w:pPr>
      <w:r>
        <w:t>Servidor (Server): Máquina física o virtual que alberga la base de datos. En el contexto de SQL Server, se refiere al sistema que gestiona las bases de datos y maneja las conexiones de los usuarios.</w:t>
      </w:r>
    </w:p>
    <w:p w14:paraId="78465771" w14:textId="5C5E2845" w:rsidR="00A0127F" w:rsidRDefault="00A0127F" w:rsidP="00543F02">
      <w:pPr>
        <w:pStyle w:val="Prrafodelista"/>
        <w:numPr>
          <w:ilvl w:val="0"/>
          <w:numId w:val="12"/>
        </w:numPr>
        <w:tabs>
          <w:tab w:val="left" w:pos="1305"/>
        </w:tabs>
      </w:pPr>
      <w:proofErr w:type="spellStart"/>
      <w:r>
        <w:t>Trigger</w:t>
      </w:r>
      <w:proofErr w:type="spellEnd"/>
      <w:r>
        <w:t xml:space="preserve"> (Disparador): Un </w:t>
      </w:r>
      <w:proofErr w:type="spellStart"/>
      <w:r>
        <w:t>trigger</w:t>
      </w:r>
      <w:proofErr w:type="spellEnd"/>
      <w:r>
        <w:t xml:space="preserve"> es un procedimiento almacenado en SQL Server que se ejecuta automáticamente cuando ocurre un evento específico en una tabla o vista, como una inserción, actualización o eliminación.</w:t>
      </w:r>
    </w:p>
    <w:p w14:paraId="2C16BAAC" w14:textId="1E9528AF" w:rsidR="00A0127F" w:rsidRDefault="00A0127F" w:rsidP="00543F02">
      <w:pPr>
        <w:pStyle w:val="Prrafodelista"/>
        <w:numPr>
          <w:ilvl w:val="0"/>
          <w:numId w:val="12"/>
        </w:numPr>
        <w:tabs>
          <w:tab w:val="left" w:pos="1305"/>
        </w:tabs>
      </w:pPr>
      <w:r>
        <w:t>Usuario (</w:t>
      </w:r>
      <w:proofErr w:type="spellStart"/>
      <w:r>
        <w:t>User</w:t>
      </w:r>
      <w:proofErr w:type="spellEnd"/>
      <w:r>
        <w:t>): Persona o entidad que tiene acceso a la base de datos. Los usuarios pueden tener permisos específicos y estar asociados a roles que determinan las acciones que pueden realizar en la base de datos.</w:t>
      </w:r>
    </w:p>
    <w:p w14:paraId="5E7E9229" w14:textId="2CADED6C" w:rsidR="00A0127F" w:rsidRDefault="00A0127F" w:rsidP="00543F02">
      <w:pPr>
        <w:pStyle w:val="Prrafodelista"/>
        <w:numPr>
          <w:ilvl w:val="0"/>
          <w:numId w:val="12"/>
        </w:numPr>
        <w:tabs>
          <w:tab w:val="left" w:pos="1305"/>
        </w:tabs>
      </w:pPr>
      <w:r>
        <w:t>Vista (View): Objeto de base de datos en SQL Server que presenta un conjunto de resultados derivados de una consulta SELECT. Las vistas son utilizadas para simplificar el acceso a datos complejos o restringidos.</w:t>
      </w:r>
    </w:p>
    <w:p w14:paraId="55639528" w14:textId="70F91011" w:rsidR="00A0127F" w:rsidRDefault="00A0127F" w:rsidP="00543F02">
      <w:pPr>
        <w:pStyle w:val="Prrafodelista"/>
        <w:numPr>
          <w:ilvl w:val="0"/>
          <w:numId w:val="12"/>
        </w:numPr>
        <w:tabs>
          <w:tab w:val="left" w:pos="1305"/>
        </w:tabs>
      </w:pPr>
      <w:r>
        <w:t xml:space="preserve">XML (Extensible </w:t>
      </w:r>
      <w:proofErr w:type="spellStart"/>
      <w:r>
        <w:t>Markup</w:t>
      </w:r>
      <w:proofErr w:type="spellEnd"/>
      <w:r>
        <w:t xml:space="preserve"> </w:t>
      </w:r>
      <w:proofErr w:type="spellStart"/>
      <w:r>
        <w:t>Language</w:t>
      </w:r>
      <w:proofErr w:type="spellEnd"/>
      <w:r>
        <w:t xml:space="preserve">): Lenguaje de marcado utilizado para almacenar y transportar datos. SQL Server puede manejar datos en formato XML, y en los </w:t>
      </w:r>
      <w:proofErr w:type="spellStart"/>
      <w:r>
        <w:t>triggers</w:t>
      </w:r>
      <w:proofErr w:type="spellEnd"/>
      <w:r>
        <w:t xml:space="preserve"> de auditoría, los datos previos y nuevos pueden almacenarse en formato XML para facilitar su análisis.</w:t>
      </w:r>
    </w:p>
    <w:p w14:paraId="6D23DEB5" w14:textId="357DAD62" w:rsidR="00C5601D" w:rsidRDefault="00A0127F" w:rsidP="00543F02">
      <w:pPr>
        <w:pStyle w:val="Prrafodelista"/>
        <w:numPr>
          <w:ilvl w:val="0"/>
          <w:numId w:val="12"/>
        </w:numPr>
        <w:tabs>
          <w:tab w:val="left" w:pos="1305"/>
        </w:tabs>
      </w:pPr>
      <w:r>
        <w:t>XML PATH: Función en SQL Server que permite convertir los resultados de una consulta en formato XML. Es comúnmente utilizada en auditoría para almacenar registros detallados de los cambios en los datos de una tabla.</w:t>
      </w:r>
    </w:p>
    <w:p w14:paraId="1423B015" w14:textId="77777777" w:rsidR="00C5601D" w:rsidRDefault="00C5601D" w:rsidP="00A76AA1">
      <w:pPr>
        <w:tabs>
          <w:tab w:val="left" w:pos="1305"/>
        </w:tabs>
        <w:contextualSpacing/>
      </w:pPr>
    </w:p>
    <w:p w14:paraId="3826BF84"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8E599" w14:textId="77777777" w:rsidR="007E62AA" w:rsidRDefault="007E62AA" w:rsidP="007F1B53">
      <w:pPr>
        <w:spacing w:before="0" w:after="0" w:line="240" w:lineRule="auto"/>
      </w:pPr>
      <w:r>
        <w:separator/>
      </w:r>
    </w:p>
  </w:endnote>
  <w:endnote w:type="continuationSeparator" w:id="0">
    <w:p w14:paraId="25ABE408" w14:textId="77777777" w:rsidR="007E62AA" w:rsidRDefault="007E62A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44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684A51" wp14:editId="0DF7F7B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CE61B49" wp14:editId="22B1C57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CE61B4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34A90" w14:textId="77777777" w:rsidR="007E62AA" w:rsidRDefault="007E62AA" w:rsidP="007F1B53">
      <w:pPr>
        <w:spacing w:before="0" w:after="0" w:line="240" w:lineRule="auto"/>
      </w:pPr>
      <w:r>
        <w:separator/>
      </w:r>
    </w:p>
  </w:footnote>
  <w:footnote w:type="continuationSeparator" w:id="0">
    <w:p w14:paraId="4AB40ED9" w14:textId="77777777" w:rsidR="007E62AA" w:rsidRDefault="007E62A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613C" w14:textId="77777777" w:rsidR="00A66A79" w:rsidRDefault="00A66A79">
    <w:pPr>
      <w:pStyle w:val="Encabezado"/>
    </w:pPr>
    <w:r>
      <w:rPr>
        <w:noProof/>
      </w:rPr>
      <w:drawing>
        <wp:anchor distT="0" distB="0" distL="114300" distR="114300" simplePos="0" relativeHeight="251667456" behindDoc="0" locked="0" layoutInCell="1" allowOverlap="1" wp14:anchorId="63FF8190" wp14:editId="5C1A5CD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8D7"/>
    <w:multiLevelType w:val="hybridMultilevel"/>
    <w:tmpl w:val="8E8AB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5695F"/>
    <w:multiLevelType w:val="hybridMultilevel"/>
    <w:tmpl w:val="73C4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E0DCD"/>
    <w:multiLevelType w:val="hybridMultilevel"/>
    <w:tmpl w:val="27763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26AFA"/>
    <w:multiLevelType w:val="hybridMultilevel"/>
    <w:tmpl w:val="B31E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74839"/>
    <w:multiLevelType w:val="hybridMultilevel"/>
    <w:tmpl w:val="EEA4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1469D3"/>
    <w:multiLevelType w:val="hybridMultilevel"/>
    <w:tmpl w:val="03F05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0C4BB6"/>
    <w:multiLevelType w:val="hybridMultilevel"/>
    <w:tmpl w:val="EA14BC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EF50ADA"/>
    <w:multiLevelType w:val="hybridMultilevel"/>
    <w:tmpl w:val="9408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2E6848"/>
    <w:multiLevelType w:val="hybridMultilevel"/>
    <w:tmpl w:val="CC6C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4F09CC"/>
    <w:multiLevelType w:val="hybridMultilevel"/>
    <w:tmpl w:val="F7982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76822"/>
    <w:multiLevelType w:val="hybridMultilevel"/>
    <w:tmpl w:val="3D80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B8026E"/>
    <w:multiLevelType w:val="hybridMultilevel"/>
    <w:tmpl w:val="AD94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2"/>
  </w:num>
  <w:num w:numId="4">
    <w:abstractNumId w:val="5"/>
  </w:num>
  <w:num w:numId="5">
    <w:abstractNumId w:val="0"/>
  </w:num>
  <w:num w:numId="6">
    <w:abstractNumId w:val="10"/>
  </w:num>
  <w:num w:numId="7">
    <w:abstractNumId w:val="3"/>
  </w:num>
  <w:num w:numId="8">
    <w:abstractNumId w:val="4"/>
  </w:num>
  <w:num w:numId="9">
    <w:abstractNumId w:val="9"/>
  </w:num>
  <w:num w:numId="10">
    <w:abstractNumId w:val="7"/>
  </w:num>
  <w:num w:numId="11">
    <w:abstractNumId w:val="6"/>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9F"/>
    <w:rsid w:val="00002BE6"/>
    <w:rsid w:val="0002275D"/>
    <w:rsid w:val="00037500"/>
    <w:rsid w:val="000446AD"/>
    <w:rsid w:val="000A4FB3"/>
    <w:rsid w:val="000C5792"/>
    <w:rsid w:val="000D6DCE"/>
    <w:rsid w:val="000F5D07"/>
    <w:rsid w:val="001138D5"/>
    <w:rsid w:val="001176F5"/>
    <w:rsid w:val="00121C2F"/>
    <w:rsid w:val="00122897"/>
    <w:rsid w:val="001266F6"/>
    <w:rsid w:val="00143117"/>
    <w:rsid w:val="00147F2C"/>
    <w:rsid w:val="00151EB9"/>
    <w:rsid w:val="0016112D"/>
    <w:rsid w:val="00161C95"/>
    <w:rsid w:val="00164A45"/>
    <w:rsid w:val="00164DBA"/>
    <w:rsid w:val="0017084E"/>
    <w:rsid w:val="001726BE"/>
    <w:rsid w:val="00175EDB"/>
    <w:rsid w:val="0018373F"/>
    <w:rsid w:val="00196733"/>
    <w:rsid w:val="001A17E3"/>
    <w:rsid w:val="001B3014"/>
    <w:rsid w:val="001B425D"/>
    <w:rsid w:val="001C3BD9"/>
    <w:rsid w:val="001C720B"/>
    <w:rsid w:val="001F02B0"/>
    <w:rsid w:val="001F5D15"/>
    <w:rsid w:val="0020003D"/>
    <w:rsid w:val="00200AE8"/>
    <w:rsid w:val="002013D7"/>
    <w:rsid w:val="00210C91"/>
    <w:rsid w:val="002117E6"/>
    <w:rsid w:val="00212908"/>
    <w:rsid w:val="00232293"/>
    <w:rsid w:val="0023277E"/>
    <w:rsid w:val="0023318A"/>
    <w:rsid w:val="00266064"/>
    <w:rsid w:val="002717A8"/>
    <w:rsid w:val="0027636C"/>
    <w:rsid w:val="0028133E"/>
    <w:rsid w:val="002A3170"/>
    <w:rsid w:val="002A6BFE"/>
    <w:rsid w:val="002B1ACF"/>
    <w:rsid w:val="002E3A77"/>
    <w:rsid w:val="002F0A67"/>
    <w:rsid w:val="00335202"/>
    <w:rsid w:val="00342457"/>
    <w:rsid w:val="00346434"/>
    <w:rsid w:val="00350558"/>
    <w:rsid w:val="003717C3"/>
    <w:rsid w:val="00373028"/>
    <w:rsid w:val="00396726"/>
    <w:rsid w:val="00397E36"/>
    <w:rsid w:val="003A0D9A"/>
    <w:rsid w:val="003A5786"/>
    <w:rsid w:val="003B1BDC"/>
    <w:rsid w:val="003B574E"/>
    <w:rsid w:val="003C1B46"/>
    <w:rsid w:val="003D1FB1"/>
    <w:rsid w:val="003E0D37"/>
    <w:rsid w:val="003E3C38"/>
    <w:rsid w:val="003F146E"/>
    <w:rsid w:val="003F3A88"/>
    <w:rsid w:val="00402CB1"/>
    <w:rsid w:val="00405A90"/>
    <w:rsid w:val="00425FFE"/>
    <w:rsid w:val="00433BE9"/>
    <w:rsid w:val="00475041"/>
    <w:rsid w:val="004933D7"/>
    <w:rsid w:val="004A18B8"/>
    <w:rsid w:val="004A2D3C"/>
    <w:rsid w:val="004A3A84"/>
    <w:rsid w:val="004A52BA"/>
    <w:rsid w:val="004B4F26"/>
    <w:rsid w:val="004D057D"/>
    <w:rsid w:val="004D146B"/>
    <w:rsid w:val="00507CCA"/>
    <w:rsid w:val="00515B7F"/>
    <w:rsid w:val="00526FCA"/>
    <w:rsid w:val="00530059"/>
    <w:rsid w:val="0054053B"/>
    <w:rsid w:val="00543F02"/>
    <w:rsid w:val="00547521"/>
    <w:rsid w:val="0056571D"/>
    <w:rsid w:val="00583F3D"/>
    <w:rsid w:val="00592F6E"/>
    <w:rsid w:val="005B0B82"/>
    <w:rsid w:val="005B2132"/>
    <w:rsid w:val="005B7617"/>
    <w:rsid w:val="005C7271"/>
    <w:rsid w:val="005D08B9"/>
    <w:rsid w:val="005E27A5"/>
    <w:rsid w:val="005E5D73"/>
    <w:rsid w:val="005F2918"/>
    <w:rsid w:val="005F6516"/>
    <w:rsid w:val="006233F8"/>
    <w:rsid w:val="00635F19"/>
    <w:rsid w:val="00636C8A"/>
    <w:rsid w:val="0065267E"/>
    <w:rsid w:val="0066360A"/>
    <w:rsid w:val="00680D3C"/>
    <w:rsid w:val="00686701"/>
    <w:rsid w:val="006914AF"/>
    <w:rsid w:val="006B078B"/>
    <w:rsid w:val="006B6105"/>
    <w:rsid w:val="006D3AD0"/>
    <w:rsid w:val="006D60E1"/>
    <w:rsid w:val="006D7C25"/>
    <w:rsid w:val="006E2AEC"/>
    <w:rsid w:val="0070212E"/>
    <w:rsid w:val="00713324"/>
    <w:rsid w:val="00723E5B"/>
    <w:rsid w:val="00763D81"/>
    <w:rsid w:val="007800EE"/>
    <w:rsid w:val="007C3371"/>
    <w:rsid w:val="007D1F26"/>
    <w:rsid w:val="007E065C"/>
    <w:rsid w:val="007E193F"/>
    <w:rsid w:val="007E62AA"/>
    <w:rsid w:val="007F1B53"/>
    <w:rsid w:val="008037B6"/>
    <w:rsid w:val="00804ECF"/>
    <w:rsid w:val="008108C0"/>
    <w:rsid w:val="00826587"/>
    <w:rsid w:val="008269E4"/>
    <w:rsid w:val="0083075B"/>
    <w:rsid w:val="00843820"/>
    <w:rsid w:val="00857A4F"/>
    <w:rsid w:val="00861BD7"/>
    <w:rsid w:val="00880817"/>
    <w:rsid w:val="0088167F"/>
    <w:rsid w:val="00881EBE"/>
    <w:rsid w:val="00885802"/>
    <w:rsid w:val="00891D18"/>
    <w:rsid w:val="008B0A58"/>
    <w:rsid w:val="008D04CA"/>
    <w:rsid w:val="00941B70"/>
    <w:rsid w:val="0095514C"/>
    <w:rsid w:val="0096185C"/>
    <w:rsid w:val="00984E87"/>
    <w:rsid w:val="00987BEE"/>
    <w:rsid w:val="009B61D6"/>
    <w:rsid w:val="009B79C7"/>
    <w:rsid w:val="009D146A"/>
    <w:rsid w:val="009F3B23"/>
    <w:rsid w:val="00A0127F"/>
    <w:rsid w:val="00A0436F"/>
    <w:rsid w:val="00A108FC"/>
    <w:rsid w:val="00A163E5"/>
    <w:rsid w:val="00A21164"/>
    <w:rsid w:val="00A24F3A"/>
    <w:rsid w:val="00A271F3"/>
    <w:rsid w:val="00A32AB9"/>
    <w:rsid w:val="00A35C46"/>
    <w:rsid w:val="00A66A79"/>
    <w:rsid w:val="00A67DD5"/>
    <w:rsid w:val="00A76AA1"/>
    <w:rsid w:val="00AB23E0"/>
    <w:rsid w:val="00AB2DF6"/>
    <w:rsid w:val="00AB6CC4"/>
    <w:rsid w:val="00AD7ADB"/>
    <w:rsid w:val="00AD7E75"/>
    <w:rsid w:val="00AE4D5C"/>
    <w:rsid w:val="00AE578A"/>
    <w:rsid w:val="00AF01AE"/>
    <w:rsid w:val="00AF551B"/>
    <w:rsid w:val="00B01852"/>
    <w:rsid w:val="00B0400E"/>
    <w:rsid w:val="00B0609B"/>
    <w:rsid w:val="00B15946"/>
    <w:rsid w:val="00B30A86"/>
    <w:rsid w:val="00B47A03"/>
    <w:rsid w:val="00BB5E97"/>
    <w:rsid w:val="00BC01BC"/>
    <w:rsid w:val="00BD2FCD"/>
    <w:rsid w:val="00BF3D12"/>
    <w:rsid w:val="00C05DF4"/>
    <w:rsid w:val="00C07833"/>
    <w:rsid w:val="00C27F8D"/>
    <w:rsid w:val="00C32F37"/>
    <w:rsid w:val="00C33366"/>
    <w:rsid w:val="00C43E86"/>
    <w:rsid w:val="00C512B9"/>
    <w:rsid w:val="00C5601D"/>
    <w:rsid w:val="00C70705"/>
    <w:rsid w:val="00C739AF"/>
    <w:rsid w:val="00C73EB5"/>
    <w:rsid w:val="00C96ABB"/>
    <w:rsid w:val="00CA20C9"/>
    <w:rsid w:val="00CA2631"/>
    <w:rsid w:val="00CB7690"/>
    <w:rsid w:val="00CB7835"/>
    <w:rsid w:val="00CE3D2F"/>
    <w:rsid w:val="00CF6FE9"/>
    <w:rsid w:val="00D0543F"/>
    <w:rsid w:val="00D1428E"/>
    <w:rsid w:val="00D1743A"/>
    <w:rsid w:val="00D25E6E"/>
    <w:rsid w:val="00D4773A"/>
    <w:rsid w:val="00D5587C"/>
    <w:rsid w:val="00D55BEC"/>
    <w:rsid w:val="00D65DF5"/>
    <w:rsid w:val="00D84457"/>
    <w:rsid w:val="00DA1EBC"/>
    <w:rsid w:val="00DB6164"/>
    <w:rsid w:val="00DC1D00"/>
    <w:rsid w:val="00DE5F24"/>
    <w:rsid w:val="00DF6C9F"/>
    <w:rsid w:val="00E07846"/>
    <w:rsid w:val="00E42177"/>
    <w:rsid w:val="00E51384"/>
    <w:rsid w:val="00E61311"/>
    <w:rsid w:val="00E63284"/>
    <w:rsid w:val="00E83F65"/>
    <w:rsid w:val="00E90215"/>
    <w:rsid w:val="00EB7168"/>
    <w:rsid w:val="00EE1423"/>
    <w:rsid w:val="00EF5DC0"/>
    <w:rsid w:val="00F02BF4"/>
    <w:rsid w:val="00F140CB"/>
    <w:rsid w:val="00F1545E"/>
    <w:rsid w:val="00F224BA"/>
    <w:rsid w:val="00F245C0"/>
    <w:rsid w:val="00F3756A"/>
    <w:rsid w:val="00F43320"/>
    <w:rsid w:val="00F47697"/>
    <w:rsid w:val="00F52DFA"/>
    <w:rsid w:val="00F65696"/>
    <w:rsid w:val="00F90F9C"/>
    <w:rsid w:val="00F92CDE"/>
    <w:rsid w:val="00F969BE"/>
    <w:rsid w:val="00F97D31"/>
    <w:rsid w:val="00FA0BAF"/>
    <w:rsid w:val="00FD0E8A"/>
    <w:rsid w:val="00FD1DB9"/>
    <w:rsid w:val="00FD25F7"/>
    <w:rsid w:val="00FE091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CC8EB"/>
  <w15:chartTrackingRefBased/>
  <w15:docId w15:val="{BF7895CF-FACC-49DB-A34D-7465109C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71</TotalTime>
  <Pages>1</Pages>
  <Words>6758</Words>
  <Characters>37174</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55</cp:revision>
  <cp:lastPrinted>2026-03-14T16:16:00Z</cp:lastPrinted>
  <dcterms:created xsi:type="dcterms:W3CDTF">2025-03-03T01:30:00Z</dcterms:created>
  <dcterms:modified xsi:type="dcterms:W3CDTF">2026-03-14T16:16:00Z</dcterms:modified>
</cp:coreProperties>
</file>
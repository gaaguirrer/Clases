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9EBA4" w14:textId="77777777" w:rsidR="00F43320" w:rsidRDefault="00B0400E">
      <w:r>
        <w:rPr>
          <w:noProof/>
        </w:rPr>
        <w:drawing>
          <wp:anchor distT="0" distB="0" distL="114300" distR="114300" simplePos="0" relativeHeight="251637760" behindDoc="0" locked="0" layoutInCell="1" allowOverlap="1" wp14:anchorId="418DF309" wp14:editId="1CFBB93F">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91BDBB" w14:textId="77777777" w:rsidR="00F43320" w:rsidRDefault="00F43320"/>
    <w:p w14:paraId="49288FE4" w14:textId="77777777" w:rsidR="00F43320" w:rsidRDefault="00F43320"/>
    <w:p w14:paraId="3424F951" w14:textId="77777777" w:rsidR="00F43320" w:rsidRDefault="00F43320"/>
    <w:p w14:paraId="097D69F4" w14:textId="77777777" w:rsidR="00F43320" w:rsidRDefault="00F43320"/>
    <w:p w14:paraId="2B565ABB" w14:textId="77777777" w:rsidR="00F43320" w:rsidRDefault="00F43320"/>
    <w:p w14:paraId="2AE38E67" w14:textId="77777777" w:rsidR="00F43320" w:rsidRDefault="00F43320"/>
    <w:p w14:paraId="76DAD06B" w14:textId="77777777" w:rsidR="00F43320" w:rsidRDefault="00F43320"/>
    <w:p w14:paraId="437A9241" w14:textId="77777777" w:rsidR="00F43320" w:rsidRDefault="00F43320"/>
    <w:p w14:paraId="5049AB58" w14:textId="77777777" w:rsidR="00F43320" w:rsidRDefault="006D7C25">
      <w:r>
        <w:rPr>
          <w:noProof/>
        </w:rPr>
        <mc:AlternateContent>
          <mc:Choice Requires="wps">
            <w:drawing>
              <wp:anchor distT="0" distB="0" distL="114300" distR="114300" simplePos="0" relativeHeight="251639808" behindDoc="1" locked="0" layoutInCell="1" allowOverlap="1" wp14:anchorId="1B25272D" wp14:editId="7B5CAB82">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8F243E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B25272D"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18F243E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53F1FBE" w14:textId="77777777" w:rsidR="00F43320" w:rsidRDefault="00F43320"/>
    <w:p w14:paraId="51B18E85" w14:textId="77777777" w:rsidR="00F43320" w:rsidRDefault="00F43320"/>
    <w:p w14:paraId="23B55DA2"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2D2C82FA" wp14:editId="1FA98844">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3EDE857A"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7FD5D71B" w14:textId="77777777" w:rsidR="00F43320" w:rsidRDefault="003E0D37">
      <w:r>
        <w:rPr>
          <w:noProof/>
        </w:rPr>
        <mc:AlternateContent>
          <mc:Choice Requires="wps">
            <w:drawing>
              <wp:anchor distT="0" distB="0" distL="114300" distR="114300" simplePos="0" relativeHeight="251640832" behindDoc="0" locked="0" layoutInCell="1" allowOverlap="1" wp14:anchorId="45DD4B34" wp14:editId="448CAF46">
                <wp:simplePos x="0" y="0"/>
                <wp:positionH relativeFrom="column">
                  <wp:posOffset>-310515</wp:posOffset>
                </wp:positionH>
                <wp:positionV relativeFrom="paragraph">
                  <wp:posOffset>92075</wp:posOffset>
                </wp:positionV>
                <wp:extent cx="5821045" cy="1615440"/>
                <wp:effectExtent l="0" t="0" r="0" b="381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615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DA1D4" w14:textId="642CFCD9" w:rsidR="00F43320" w:rsidRPr="005E6C17" w:rsidRDefault="007922B0" w:rsidP="00EF5DC0">
                            <w:pPr>
                              <w:jc w:val="right"/>
                              <w:rPr>
                                <w:rFonts w:ascii="EleganTech™" w:hAnsi="EleganTech™"/>
                                <w:b/>
                                <w:color w:val="404040"/>
                                <w:sz w:val="54"/>
                                <w:szCs w:val="56"/>
                              </w:rPr>
                            </w:pPr>
                            <w:r w:rsidRPr="007922B0">
                              <w:rPr>
                                <w:rFonts w:cs="Calibri"/>
                                <w:b/>
                                <w:color w:val="000000"/>
                                <w:sz w:val="48"/>
                                <w:szCs w:val="52"/>
                                <w:lang w:eastAsia="es-NI"/>
                              </w:rPr>
                              <w:t>Uso de Plan de Mantenimiento, respaldo y restauración de base de datos</w:t>
                            </w:r>
                            <w:r w:rsidR="00F43320">
                              <w:rPr>
                                <w:rFonts w:cs="Calibri"/>
                                <w:b/>
                                <w:color w:val="000000"/>
                                <w:sz w:val="48"/>
                                <w:szCs w:val="52"/>
                                <w:lang w:eastAsia="es-NI"/>
                              </w:rPr>
                              <w:t xml:space="preserve">, Unidad </w:t>
                            </w:r>
                            <w:r w:rsidR="00210C91">
                              <w:rPr>
                                <w:rFonts w:cs="Calibri"/>
                                <w:b/>
                                <w:color w:val="000000"/>
                                <w:sz w:val="48"/>
                                <w:szCs w:val="52"/>
                                <w:lang w:eastAsia="es-NI"/>
                              </w:rPr>
                              <w:t>I</w:t>
                            </w:r>
                            <w:r>
                              <w:rPr>
                                <w:rFonts w:cs="Calibri"/>
                                <w:b/>
                                <w:color w:val="000000"/>
                                <w:sz w:val="48"/>
                                <w:szCs w:val="52"/>
                                <w:lang w:eastAsia="es-NI"/>
                              </w:rPr>
                              <w:t>V</w:t>
                            </w:r>
                          </w:p>
                          <w:p w14:paraId="21960B26"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DD4B34" id="Cuadro de texto 7" o:spid="_x0000_s1027" type="#_x0000_t202" style="position:absolute;left:0;text-align:left;margin-left:-24.45pt;margin-top:7.25pt;width:458.35pt;height:127.2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" filled="f" stroked="f">
                <v:textbox>
                  <w:txbxContent>
                    <w:p w14:paraId="10DDA1D4" w14:textId="642CFCD9" w:rsidR="00F43320" w:rsidRPr="005E6C17" w:rsidRDefault="007922B0" w:rsidP="00EF5DC0">
                      <w:pPr>
                        <w:jc w:val="right"/>
                        <w:rPr>
                          <w:rFonts w:ascii="EleganTech™" w:hAnsi="EleganTech™"/>
                          <w:b/>
                          <w:color w:val="404040"/>
                          <w:sz w:val="54"/>
                          <w:szCs w:val="56"/>
                        </w:rPr>
                      </w:pPr>
                      <w:r w:rsidRPr="007922B0">
                        <w:rPr>
                          <w:rFonts w:cs="Calibri"/>
                          <w:b/>
                          <w:color w:val="000000"/>
                          <w:sz w:val="48"/>
                          <w:szCs w:val="52"/>
                          <w:lang w:eastAsia="es-NI"/>
                        </w:rPr>
                        <w:t>Uso de Plan de Mantenimiento, respaldo y restauración de base de datos</w:t>
                      </w:r>
                      <w:r w:rsidR="00F43320">
                        <w:rPr>
                          <w:rFonts w:cs="Calibri"/>
                          <w:b/>
                          <w:color w:val="000000"/>
                          <w:sz w:val="48"/>
                          <w:szCs w:val="52"/>
                          <w:lang w:eastAsia="es-NI"/>
                        </w:rPr>
                        <w:t xml:space="preserve">, Unidad </w:t>
                      </w:r>
                      <w:r w:rsidR="00210C91">
                        <w:rPr>
                          <w:rFonts w:cs="Calibri"/>
                          <w:b/>
                          <w:color w:val="000000"/>
                          <w:sz w:val="48"/>
                          <w:szCs w:val="52"/>
                          <w:lang w:eastAsia="es-NI"/>
                        </w:rPr>
                        <w:t>I</w:t>
                      </w:r>
                      <w:r>
                        <w:rPr>
                          <w:rFonts w:cs="Calibri"/>
                          <w:b/>
                          <w:color w:val="000000"/>
                          <w:sz w:val="48"/>
                          <w:szCs w:val="52"/>
                          <w:lang w:eastAsia="es-NI"/>
                        </w:rPr>
                        <w:t>V</w:t>
                      </w:r>
                    </w:p>
                    <w:p w14:paraId="21960B26" w14:textId="77777777" w:rsidR="00F43320" w:rsidRDefault="00F43320" w:rsidP="00F43320">
                      <w:pPr>
                        <w:jc w:val="right"/>
                      </w:pPr>
                    </w:p>
                  </w:txbxContent>
                </v:textbox>
              </v:shape>
            </w:pict>
          </mc:Fallback>
        </mc:AlternateContent>
      </w:r>
    </w:p>
    <w:p w14:paraId="49AA1D0C" w14:textId="77777777" w:rsidR="00F43320" w:rsidRDefault="00F43320"/>
    <w:p w14:paraId="1E29211D" w14:textId="77777777" w:rsidR="005B0B82" w:rsidRDefault="005B0B82"/>
    <w:p w14:paraId="2AE82184" w14:textId="77777777" w:rsidR="005B0B82" w:rsidRDefault="005B0B82"/>
    <w:p w14:paraId="265A7F79" w14:textId="77777777" w:rsidR="005B0B82" w:rsidRDefault="005B0B82"/>
    <w:p w14:paraId="78D91979" w14:textId="77777777" w:rsidR="005B0B82" w:rsidRDefault="005B0B82"/>
    <w:p w14:paraId="3BB332F7" w14:textId="77777777" w:rsidR="005B0B82" w:rsidRDefault="005B0B82"/>
    <w:p w14:paraId="64B6F8E2" w14:textId="77777777" w:rsidR="005B0B82" w:rsidRDefault="005B0B82"/>
    <w:p w14:paraId="5A76D70F" w14:textId="77777777" w:rsidR="005B0B82" w:rsidRDefault="005B0B82"/>
    <w:p w14:paraId="1C2535F0" w14:textId="77777777" w:rsidR="005B0B82" w:rsidRDefault="005B0B82"/>
    <w:p w14:paraId="5A9309B5" w14:textId="77777777" w:rsidR="005B0B82" w:rsidRDefault="005B0B82"/>
    <w:p w14:paraId="55E85692" w14:textId="77777777" w:rsidR="005B0B82" w:rsidRDefault="005B0B82"/>
    <w:p w14:paraId="4D4DF581" w14:textId="77777777" w:rsidR="005B0B82" w:rsidRDefault="005B0B82"/>
    <w:p w14:paraId="42D0473B" w14:textId="77777777" w:rsidR="00636C8A" w:rsidRDefault="00636C8A"/>
    <w:p w14:paraId="4B497574" w14:textId="77777777" w:rsidR="00A66A79" w:rsidRDefault="00A66A79">
      <w:pPr>
        <w:sectPr w:rsidR="00A66A79" w:rsidSect="00636C8A">
          <w:pgSz w:w="12240" w:h="15840"/>
          <w:pgMar w:top="1418" w:right="1701" w:bottom="1418" w:left="1701" w:header="709" w:footer="709" w:gutter="0"/>
          <w:cols w:space="708"/>
          <w:docGrid w:linePitch="360"/>
        </w:sectPr>
      </w:pPr>
    </w:p>
    <w:p w14:paraId="5C2BC6DE"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3491F26A" wp14:editId="5E0D95DC">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4FDD35" w14:textId="77777777" w:rsidR="0070212E" w:rsidRPr="00D904A7" w:rsidRDefault="0070212E" w:rsidP="0070212E">
                              <w:pPr>
                                <w:pStyle w:val="Ttulo1"/>
                              </w:pPr>
                              <w:bookmarkStart w:id="0" w:name="_Toc160547533"/>
                              <w:bookmarkStart w:id="1" w:name="_Toc191836816"/>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491F26A"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074FDD35" w14:textId="77777777" w:rsidR="0070212E" w:rsidRPr="00D904A7" w:rsidRDefault="0070212E" w:rsidP="0070212E">
                        <w:pPr>
                          <w:pStyle w:val="Ttulo1"/>
                        </w:pPr>
                        <w:bookmarkStart w:id="2" w:name="_Toc160547533"/>
                        <w:bookmarkStart w:id="3" w:name="_Toc191836816"/>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167929CA"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4144D684"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08E65F45" w14:textId="77777777" w:rsidR="00843820" w:rsidRPr="004A18B8" w:rsidRDefault="00843820" w:rsidP="00843820">
          <w:pPr>
            <w:rPr>
              <w:rFonts w:cs="Tahoma"/>
              <w:szCs w:val="24"/>
              <w:lang w:val="es-ES" w:eastAsia="es-NI"/>
            </w:rPr>
          </w:pPr>
        </w:p>
        <w:p w14:paraId="197EF583" w14:textId="61730375" w:rsidR="004506B1"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91836816" w:history="1">
            <w:r w:rsidR="004506B1" w:rsidRPr="00CB1448">
              <w:rPr>
                <w:rStyle w:val="Hipervnculo"/>
                <w:noProof/>
              </w:rPr>
              <w:t>Índice de Contenido</w:t>
            </w:r>
            <w:r w:rsidR="004506B1">
              <w:rPr>
                <w:noProof/>
                <w:webHidden/>
              </w:rPr>
              <w:tab/>
            </w:r>
            <w:r w:rsidR="004506B1">
              <w:rPr>
                <w:noProof/>
                <w:webHidden/>
              </w:rPr>
              <w:fldChar w:fldCharType="begin"/>
            </w:r>
            <w:r w:rsidR="004506B1">
              <w:rPr>
                <w:noProof/>
                <w:webHidden/>
              </w:rPr>
              <w:instrText xml:space="preserve"> PAGEREF _Toc191836816 \h </w:instrText>
            </w:r>
            <w:r w:rsidR="004506B1">
              <w:rPr>
                <w:noProof/>
                <w:webHidden/>
              </w:rPr>
            </w:r>
            <w:r w:rsidR="004506B1">
              <w:rPr>
                <w:noProof/>
                <w:webHidden/>
              </w:rPr>
              <w:fldChar w:fldCharType="separate"/>
            </w:r>
            <w:r w:rsidR="007805F8">
              <w:rPr>
                <w:noProof/>
                <w:webHidden/>
              </w:rPr>
              <w:t>2</w:t>
            </w:r>
            <w:r w:rsidR="004506B1">
              <w:rPr>
                <w:noProof/>
                <w:webHidden/>
              </w:rPr>
              <w:fldChar w:fldCharType="end"/>
            </w:r>
          </w:hyperlink>
        </w:p>
        <w:p w14:paraId="369D6367" w14:textId="78D061E0" w:rsidR="004506B1" w:rsidRDefault="003937F7">
          <w:pPr>
            <w:pStyle w:val="TDC1"/>
            <w:tabs>
              <w:tab w:val="right" w:leader="dot" w:pos="8828"/>
            </w:tabs>
            <w:rPr>
              <w:rFonts w:asciiTheme="minorHAnsi" w:eastAsiaTheme="minorEastAsia" w:hAnsiTheme="minorHAnsi"/>
              <w:noProof/>
              <w:kern w:val="2"/>
              <w:szCs w:val="24"/>
              <w:lang w:val="en-US"/>
              <w14:ligatures w14:val="standardContextual"/>
            </w:rPr>
          </w:pPr>
          <w:hyperlink w:anchor="_Toc191836817" w:history="1">
            <w:r w:rsidR="004506B1" w:rsidRPr="00CB1448">
              <w:rPr>
                <w:rStyle w:val="Hipervnculo"/>
                <w:noProof/>
              </w:rPr>
              <w:t>Introducción</w:t>
            </w:r>
            <w:r w:rsidR="004506B1">
              <w:rPr>
                <w:noProof/>
                <w:webHidden/>
              </w:rPr>
              <w:tab/>
            </w:r>
            <w:r w:rsidR="004506B1">
              <w:rPr>
                <w:noProof/>
                <w:webHidden/>
              </w:rPr>
              <w:fldChar w:fldCharType="begin"/>
            </w:r>
            <w:r w:rsidR="004506B1">
              <w:rPr>
                <w:noProof/>
                <w:webHidden/>
              </w:rPr>
              <w:instrText xml:space="preserve"> PAGEREF _Toc191836817 \h </w:instrText>
            </w:r>
            <w:r w:rsidR="004506B1">
              <w:rPr>
                <w:noProof/>
                <w:webHidden/>
              </w:rPr>
            </w:r>
            <w:r w:rsidR="004506B1">
              <w:rPr>
                <w:noProof/>
                <w:webHidden/>
              </w:rPr>
              <w:fldChar w:fldCharType="separate"/>
            </w:r>
            <w:r w:rsidR="007805F8">
              <w:rPr>
                <w:noProof/>
                <w:webHidden/>
              </w:rPr>
              <w:t>3</w:t>
            </w:r>
            <w:r w:rsidR="004506B1">
              <w:rPr>
                <w:noProof/>
                <w:webHidden/>
              </w:rPr>
              <w:fldChar w:fldCharType="end"/>
            </w:r>
          </w:hyperlink>
        </w:p>
        <w:p w14:paraId="4EFB44D4" w14:textId="77AA2B7A" w:rsidR="004506B1" w:rsidRDefault="003937F7">
          <w:pPr>
            <w:pStyle w:val="TDC1"/>
            <w:tabs>
              <w:tab w:val="right" w:leader="dot" w:pos="8828"/>
            </w:tabs>
            <w:rPr>
              <w:rFonts w:asciiTheme="minorHAnsi" w:eastAsiaTheme="minorEastAsia" w:hAnsiTheme="minorHAnsi"/>
              <w:noProof/>
              <w:kern w:val="2"/>
              <w:szCs w:val="24"/>
              <w:lang w:val="en-US"/>
              <w14:ligatures w14:val="standardContextual"/>
            </w:rPr>
          </w:pPr>
          <w:hyperlink w:anchor="_Toc191836818" w:history="1">
            <w:r w:rsidR="004506B1" w:rsidRPr="00CB1448">
              <w:rPr>
                <w:rStyle w:val="Hipervnculo"/>
                <w:noProof/>
              </w:rPr>
              <w:t>Desarrollo de Contenidos</w:t>
            </w:r>
            <w:r w:rsidR="004506B1">
              <w:rPr>
                <w:noProof/>
                <w:webHidden/>
              </w:rPr>
              <w:tab/>
            </w:r>
            <w:r w:rsidR="004506B1">
              <w:rPr>
                <w:noProof/>
                <w:webHidden/>
              </w:rPr>
              <w:fldChar w:fldCharType="begin"/>
            </w:r>
            <w:r w:rsidR="004506B1">
              <w:rPr>
                <w:noProof/>
                <w:webHidden/>
              </w:rPr>
              <w:instrText xml:space="preserve"> PAGEREF _Toc191836818 \h </w:instrText>
            </w:r>
            <w:r w:rsidR="004506B1">
              <w:rPr>
                <w:noProof/>
                <w:webHidden/>
              </w:rPr>
            </w:r>
            <w:r w:rsidR="004506B1">
              <w:rPr>
                <w:noProof/>
                <w:webHidden/>
              </w:rPr>
              <w:fldChar w:fldCharType="separate"/>
            </w:r>
            <w:r w:rsidR="007805F8">
              <w:rPr>
                <w:noProof/>
                <w:webHidden/>
              </w:rPr>
              <w:t>4</w:t>
            </w:r>
            <w:r w:rsidR="004506B1">
              <w:rPr>
                <w:noProof/>
                <w:webHidden/>
              </w:rPr>
              <w:fldChar w:fldCharType="end"/>
            </w:r>
          </w:hyperlink>
        </w:p>
        <w:p w14:paraId="188C4DC3" w14:textId="43EAE40D" w:rsidR="004506B1" w:rsidRDefault="003937F7">
          <w:pPr>
            <w:pStyle w:val="TDC2"/>
            <w:tabs>
              <w:tab w:val="right" w:leader="dot" w:pos="8828"/>
            </w:tabs>
            <w:rPr>
              <w:rFonts w:asciiTheme="minorHAnsi" w:eastAsiaTheme="minorEastAsia" w:hAnsiTheme="minorHAnsi"/>
              <w:noProof/>
              <w:kern w:val="2"/>
              <w:szCs w:val="24"/>
              <w:lang w:val="en-US"/>
              <w14:ligatures w14:val="standardContextual"/>
            </w:rPr>
          </w:pPr>
          <w:hyperlink w:anchor="_Toc191836819" w:history="1">
            <w:r w:rsidR="004506B1" w:rsidRPr="00CB1448">
              <w:rPr>
                <w:rStyle w:val="Hipervnculo"/>
                <w:noProof/>
              </w:rPr>
              <w:t>Crear respaldos de base de datos manualmente</w:t>
            </w:r>
            <w:r w:rsidR="004506B1">
              <w:rPr>
                <w:noProof/>
                <w:webHidden/>
              </w:rPr>
              <w:tab/>
            </w:r>
            <w:r w:rsidR="004506B1">
              <w:rPr>
                <w:noProof/>
                <w:webHidden/>
              </w:rPr>
              <w:fldChar w:fldCharType="begin"/>
            </w:r>
            <w:r w:rsidR="004506B1">
              <w:rPr>
                <w:noProof/>
                <w:webHidden/>
              </w:rPr>
              <w:instrText xml:space="preserve"> PAGEREF _Toc191836819 \h </w:instrText>
            </w:r>
            <w:r w:rsidR="004506B1">
              <w:rPr>
                <w:noProof/>
                <w:webHidden/>
              </w:rPr>
            </w:r>
            <w:r w:rsidR="004506B1">
              <w:rPr>
                <w:noProof/>
                <w:webHidden/>
              </w:rPr>
              <w:fldChar w:fldCharType="separate"/>
            </w:r>
            <w:r w:rsidR="007805F8">
              <w:rPr>
                <w:noProof/>
                <w:webHidden/>
              </w:rPr>
              <w:t>4</w:t>
            </w:r>
            <w:r w:rsidR="004506B1">
              <w:rPr>
                <w:noProof/>
                <w:webHidden/>
              </w:rPr>
              <w:fldChar w:fldCharType="end"/>
            </w:r>
          </w:hyperlink>
        </w:p>
        <w:p w14:paraId="598FF606" w14:textId="7977BDE8" w:rsidR="004506B1" w:rsidRDefault="003937F7">
          <w:pPr>
            <w:pStyle w:val="TDC2"/>
            <w:tabs>
              <w:tab w:val="right" w:leader="dot" w:pos="8828"/>
            </w:tabs>
            <w:rPr>
              <w:rFonts w:asciiTheme="minorHAnsi" w:eastAsiaTheme="minorEastAsia" w:hAnsiTheme="minorHAnsi"/>
              <w:noProof/>
              <w:kern w:val="2"/>
              <w:szCs w:val="24"/>
              <w:lang w:val="en-US"/>
              <w14:ligatures w14:val="standardContextual"/>
            </w:rPr>
          </w:pPr>
          <w:hyperlink w:anchor="_Toc191836820" w:history="1">
            <w:r w:rsidR="004506B1" w:rsidRPr="00CB1448">
              <w:rPr>
                <w:rStyle w:val="Hipervnculo"/>
                <w:noProof/>
              </w:rPr>
              <w:t>Tipos de respaldo</w:t>
            </w:r>
            <w:r w:rsidR="004506B1">
              <w:rPr>
                <w:noProof/>
                <w:webHidden/>
              </w:rPr>
              <w:tab/>
            </w:r>
            <w:r w:rsidR="004506B1">
              <w:rPr>
                <w:noProof/>
                <w:webHidden/>
              </w:rPr>
              <w:fldChar w:fldCharType="begin"/>
            </w:r>
            <w:r w:rsidR="004506B1">
              <w:rPr>
                <w:noProof/>
                <w:webHidden/>
              </w:rPr>
              <w:instrText xml:space="preserve"> PAGEREF _Toc191836820 \h </w:instrText>
            </w:r>
            <w:r w:rsidR="004506B1">
              <w:rPr>
                <w:noProof/>
                <w:webHidden/>
              </w:rPr>
            </w:r>
            <w:r w:rsidR="004506B1">
              <w:rPr>
                <w:noProof/>
                <w:webHidden/>
              </w:rPr>
              <w:fldChar w:fldCharType="separate"/>
            </w:r>
            <w:r w:rsidR="007805F8">
              <w:rPr>
                <w:noProof/>
                <w:webHidden/>
              </w:rPr>
              <w:t>5</w:t>
            </w:r>
            <w:r w:rsidR="004506B1">
              <w:rPr>
                <w:noProof/>
                <w:webHidden/>
              </w:rPr>
              <w:fldChar w:fldCharType="end"/>
            </w:r>
          </w:hyperlink>
        </w:p>
        <w:p w14:paraId="02DE2943" w14:textId="5A51E8E6" w:rsidR="004506B1" w:rsidRDefault="003937F7">
          <w:pPr>
            <w:pStyle w:val="TDC2"/>
            <w:tabs>
              <w:tab w:val="right" w:leader="dot" w:pos="8828"/>
            </w:tabs>
            <w:rPr>
              <w:rFonts w:asciiTheme="minorHAnsi" w:eastAsiaTheme="minorEastAsia" w:hAnsiTheme="minorHAnsi"/>
              <w:noProof/>
              <w:kern w:val="2"/>
              <w:szCs w:val="24"/>
              <w:lang w:val="en-US"/>
              <w14:ligatures w14:val="standardContextual"/>
            </w:rPr>
          </w:pPr>
          <w:hyperlink w:anchor="_Toc191836821" w:history="1">
            <w:r w:rsidR="004506B1" w:rsidRPr="00CB1448">
              <w:rPr>
                <w:rStyle w:val="Hipervnculo"/>
                <w:noProof/>
              </w:rPr>
              <w:t>Restauración de base de datos</w:t>
            </w:r>
            <w:r w:rsidR="004506B1">
              <w:rPr>
                <w:noProof/>
                <w:webHidden/>
              </w:rPr>
              <w:tab/>
            </w:r>
            <w:r w:rsidR="004506B1">
              <w:rPr>
                <w:noProof/>
                <w:webHidden/>
              </w:rPr>
              <w:fldChar w:fldCharType="begin"/>
            </w:r>
            <w:r w:rsidR="004506B1">
              <w:rPr>
                <w:noProof/>
                <w:webHidden/>
              </w:rPr>
              <w:instrText xml:space="preserve"> PAGEREF _Toc191836821 \h </w:instrText>
            </w:r>
            <w:r w:rsidR="004506B1">
              <w:rPr>
                <w:noProof/>
                <w:webHidden/>
              </w:rPr>
            </w:r>
            <w:r w:rsidR="004506B1">
              <w:rPr>
                <w:noProof/>
                <w:webHidden/>
              </w:rPr>
              <w:fldChar w:fldCharType="separate"/>
            </w:r>
            <w:r w:rsidR="007805F8">
              <w:rPr>
                <w:noProof/>
                <w:webHidden/>
              </w:rPr>
              <w:t>7</w:t>
            </w:r>
            <w:r w:rsidR="004506B1">
              <w:rPr>
                <w:noProof/>
                <w:webHidden/>
              </w:rPr>
              <w:fldChar w:fldCharType="end"/>
            </w:r>
          </w:hyperlink>
        </w:p>
        <w:p w14:paraId="1FE1A417" w14:textId="7F7317A0" w:rsidR="004506B1" w:rsidRDefault="003937F7">
          <w:pPr>
            <w:pStyle w:val="TDC2"/>
            <w:tabs>
              <w:tab w:val="right" w:leader="dot" w:pos="8828"/>
            </w:tabs>
            <w:rPr>
              <w:rFonts w:asciiTheme="minorHAnsi" w:eastAsiaTheme="minorEastAsia" w:hAnsiTheme="minorHAnsi"/>
              <w:noProof/>
              <w:kern w:val="2"/>
              <w:szCs w:val="24"/>
              <w:lang w:val="en-US"/>
              <w14:ligatures w14:val="standardContextual"/>
            </w:rPr>
          </w:pPr>
          <w:hyperlink w:anchor="_Toc191836822" w:history="1">
            <w:r w:rsidR="004506B1" w:rsidRPr="00CB1448">
              <w:rPr>
                <w:rStyle w:val="Hipervnculo"/>
                <w:noProof/>
              </w:rPr>
              <w:t>Dar a conocer el uso de las herramientas de planes de mantenimiento</w:t>
            </w:r>
            <w:r w:rsidR="004506B1">
              <w:rPr>
                <w:noProof/>
                <w:webHidden/>
              </w:rPr>
              <w:tab/>
            </w:r>
            <w:r w:rsidR="004506B1">
              <w:rPr>
                <w:noProof/>
                <w:webHidden/>
              </w:rPr>
              <w:fldChar w:fldCharType="begin"/>
            </w:r>
            <w:r w:rsidR="004506B1">
              <w:rPr>
                <w:noProof/>
                <w:webHidden/>
              </w:rPr>
              <w:instrText xml:space="preserve"> PAGEREF _Toc191836822 \h </w:instrText>
            </w:r>
            <w:r w:rsidR="004506B1">
              <w:rPr>
                <w:noProof/>
                <w:webHidden/>
              </w:rPr>
            </w:r>
            <w:r w:rsidR="004506B1">
              <w:rPr>
                <w:noProof/>
                <w:webHidden/>
              </w:rPr>
              <w:fldChar w:fldCharType="separate"/>
            </w:r>
            <w:r w:rsidR="007805F8">
              <w:rPr>
                <w:noProof/>
                <w:webHidden/>
              </w:rPr>
              <w:t>9</w:t>
            </w:r>
            <w:r w:rsidR="004506B1">
              <w:rPr>
                <w:noProof/>
                <w:webHidden/>
              </w:rPr>
              <w:fldChar w:fldCharType="end"/>
            </w:r>
          </w:hyperlink>
        </w:p>
        <w:p w14:paraId="2E60DB67" w14:textId="267DCEF4" w:rsidR="004506B1" w:rsidRDefault="003937F7">
          <w:pPr>
            <w:pStyle w:val="TDC2"/>
            <w:tabs>
              <w:tab w:val="right" w:leader="dot" w:pos="8828"/>
            </w:tabs>
            <w:rPr>
              <w:rFonts w:asciiTheme="minorHAnsi" w:eastAsiaTheme="minorEastAsia" w:hAnsiTheme="minorHAnsi"/>
              <w:noProof/>
              <w:kern w:val="2"/>
              <w:szCs w:val="24"/>
              <w:lang w:val="en-US"/>
              <w14:ligatures w14:val="standardContextual"/>
            </w:rPr>
          </w:pPr>
          <w:hyperlink w:anchor="_Toc191836823" w:history="1">
            <w:r w:rsidR="004506B1" w:rsidRPr="00CB1448">
              <w:rPr>
                <w:rStyle w:val="Hipervnculo"/>
                <w:noProof/>
              </w:rPr>
              <w:t>Flujos de trabajo de las tareas necesarias para asegurarse de que la base de datos está optimizada.</w:t>
            </w:r>
            <w:r w:rsidR="004506B1">
              <w:rPr>
                <w:noProof/>
                <w:webHidden/>
              </w:rPr>
              <w:tab/>
            </w:r>
            <w:r w:rsidR="004506B1">
              <w:rPr>
                <w:noProof/>
                <w:webHidden/>
              </w:rPr>
              <w:fldChar w:fldCharType="begin"/>
            </w:r>
            <w:r w:rsidR="004506B1">
              <w:rPr>
                <w:noProof/>
                <w:webHidden/>
              </w:rPr>
              <w:instrText xml:space="preserve"> PAGEREF _Toc191836823 \h </w:instrText>
            </w:r>
            <w:r w:rsidR="004506B1">
              <w:rPr>
                <w:noProof/>
                <w:webHidden/>
              </w:rPr>
            </w:r>
            <w:r w:rsidR="004506B1">
              <w:rPr>
                <w:noProof/>
                <w:webHidden/>
              </w:rPr>
              <w:fldChar w:fldCharType="separate"/>
            </w:r>
            <w:r w:rsidR="007805F8">
              <w:rPr>
                <w:noProof/>
                <w:webHidden/>
              </w:rPr>
              <w:t>14</w:t>
            </w:r>
            <w:r w:rsidR="004506B1">
              <w:rPr>
                <w:noProof/>
                <w:webHidden/>
              </w:rPr>
              <w:fldChar w:fldCharType="end"/>
            </w:r>
          </w:hyperlink>
        </w:p>
        <w:p w14:paraId="54CDCF1D" w14:textId="1D160715" w:rsidR="004506B1" w:rsidRDefault="003937F7">
          <w:pPr>
            <w:pStyle w:val="TDC2"/>
            <w:tabs>
              <w:tab w:val="right" w:leader="dot" w:pos="8828"/>
            </w:tabs>
            <w:rPr>
              <w:rFonts w:asciiTheme="minorHAnsi" w:eastAsiaTheme="minorEastAsia" w:hAnsiTheme="minorHAnsi"/>
              <w:noProof/>
              <w:kern w:val="2"/>
              <w:szCs w:val="24"/>
              <w:lang w:val="en-US"/>
              <w14:ligatures w14:val="standardContextual"/>
            </w:rPr>
          </w:pPr>
          <w:hyperlink w:anchor="_Toc191836824" w:history="1">
            <w:r w:rsidR="004506B1" w:rsidRPr="00CB1448">
              <w:rPr>
                <w:rStyle w:val="Hipervnculo"/>
                <w:noProof/>
              </w:rPr>
              <w:t>Copias de seguridad con regularidad y no tiene incoherencias.</w:t>
            </w:r>
            <w:r w:rsidR="004506B1">
              <w:rPr>
                <w:noProof/>
                <w:webHidden/>
              </w:rPr>
              <w:tab/>
            </w:r>
            <w:r w:rsidR="004506B1">
              <w:rPr>
                <w:noProof/>
                <w:webHidden/>
              </w:rPr>
              <w:fldChar w:fldCharType="begin"/>
            </w:r>
            <w:r w:rsidR="004506B1">
              <w:rPr>
                <w:noProof/>
                <w:webHidden/>
              </w:rPr>
              <w:instrText xml:space="preserve"> PAGEREF _Toc191836824 \h </w:instrText>
            </w:r>
            <w:r w:rsidR="004506B1">
              <w:rPr>
                <w:noProof/>
                <w:webHidden/>
              </w:rPr>
            </w:r>
            <w:r w:rsidR="004506B1">
              <w:rPr>
                <w:noProof/>
                <w:webHidden/>
              </w:rPr>
              <w:fldChar w:fldCharType="separate"/>
            </w:r>
            <w:r w:rsidR="007805F8">
              <w:rPr>
                <w:noProof/>
                <w:webHidden/>
              </w:rPr>
              <w:t>19</w:t>
            </w:r>
            <w:r w:rsidR="004506B1">
              <w:rPr>
                <w:noProof/>
                <w:webHidden/>
              </w:rPr>
              <w:fldChar w:fldCharType="end"/>
            </w:r>
          </w:hyperlink>
        </w:p>
        <w:p w14:paraId="768F7D6C" w14:textId="1FCC4B76" w:rsidR="004506B1" w:rsidRDefault="003937F7">
          <w:pPr>
            <w:pStyle w:val="TDC2"/>
            <w:tabs>
              <w:tab w:val="right" w:leader="dot" w:pos="8828"/>
            </w:tabs>
            <w:rPr>
              <w:rFonts w:asciiTheme="minorHAnsi" w:eastAsiaTheme="minorEastAsia" w:hAnsiTheme="minorHAnsi"/>
              <w:noProof/>
              <w:kern w:val="2"/>
              <w:szCs w:val="24"/>
              <w:lang w:val="en-US"/>
              <w14:ligatures w14:val="standardContextual"/>
            </w:rPr>
          </w:pPr>
          <w:hyperlink w:anchor="_Toc191836825" w:history="1">
            <w:r w:rsidR="004506B1" w:rsidRPr="00CB1448">
              <w:rPr>
                <w:rStyle w:val="Hipervnculo"/>
                <w:noProof/>
              </w:rPr>
              <w:t>Crear planes de mantenimiento principales.</w:t>
            </w:r>
            <w:r w:rsidR="004506B1">
              <w:rPr>
                <w:noProof/>
                <w:webHidden/>
              </w:rPr>
              <w:tab/>
            </w:r>
            <w:r w:rsidR="004506B1">
              <w:rPr>
                <w:noProof/>
                <w:webHidden/>
              </w:rPr>
              <w:fldChar w:fldCharType="begin"/>
            </w:r>
            <w:r w:rsidR="004506B1">
              <w:rPr>
                <w:noProof/>
                <w:webHidden/>
              </w:rPr>
              <w:instrText xml:space="preserve"> PAGEREF _Toc191836825 \h </w:instrText>
            </w:r>
            <w:r w:rsidR="004506B1">
              <w:rPr>
                <w:noProof/>
                <w:webHidden/>
              </w:rPr>
            </w:r>
            <w:r w:rsidR="004506B1">
              <w:rPr>
                <w:noProof/>
                <w:webHidden/>
              </w:rPr>
              <w:fldChar w:fldCharType="separate"/>
            </w:r>
            <w:r w:rsidR="007805F8">
              <w:rPr>
                <w:noProof/>
                <w:webHidden/>
              </w:rPr>
              <w:t>23</w:t>
            </w:r>
            <w:r w:rsidR="004506B1">
              <w:rPr>
                <w:noProof/>
                <w:webHidden/>
              </w:rPr>
              <w:fldChar w:fldCharType="end"/>
            </w:r>
          </w:hyperlink>
        </w:p>
        <w:p w14:paraId="79CB9C08" w14:textId="39CB63BE" w:rsidR="004506B1" w:rsidRDefault="003937F7">
          <w:pPr>
            <w:pStyle w:val="TDC2"/>
            <w:tabs>
              <w:tab w:val="right" w:leader="dot" w:pos="8828"/>
            </w:tabs>
            <w:rPr>
              <w:rFonts w:asciiTheme="minorHAnsi" w:eastAsiaTheme="minorEastAsia" w:hAnsiTheme="minorHAnsi"/>
              <w:noProof/>
              <w:kern w:val="2"/>
              <w:szCs w:val="24"/>
              <w:lang w:val="en-US"/>
              <w14:ligatures w14:val="standardContextual"/>
            </w:rPr>
          </w:pPr>
          <w:hyperlink w:anchor="_Toc191836826" w:history="1">
            <w:r w:rsidR="004506B1" w:rsidRPr="00CB1448">
              <w:rPr>
                <w:rStyle w:val="Hipervnculo"/>
                <w:noProof/>
              </w:rPr>
              <w:t>Crear scripts y rutinas con lenguaje de programación TSQL para respaldos de bases de datos.</w:t>
            </w:r>
            <w:r w:rsidR="004506B1">
              <w:rPr>
                <w:noProof/>
                <w:webHidden/>
              </w:rPr>
              <w:tab/>
            </w:r>
            <w:r w:rsidR="004506B1">
              <w:rPr>
                <w:noProof/>
                <w:webHidden/>
              </w:rPr>
              <w:fldChar w:fldCharType="begin"/>
            </w:r>
            <w:r w:rsidR="004506B1">
              <w:rPr>
                <w:noProof/>
                <w:webHidden/>
              </w:rPr>
              <w:instrText xml:space="preserve"> PAGEREF _Toc191836826 \h </w:instrText>
            </w:r>
            <w:r w:rsidR="004506B1">
              <w:rPr>
                <w:noProof/>
                <w:webHidden/>
              </w:rPr>
            </w:r>
            <w:r w:rsidR="004506B1">
              <w:rPr>
                <w:noProof/>
                <w:webHidden/>
              </w:rPr>
              <w:fldChar w:fldCharType="separate"/>
            </w:r>
            <w:r w:rsidR="007805F8">
              <w:rPr>
                <w:noProof/>
                <w:webHidden/>
              </w:rPr>
              <w:t>28</w:t>
            </w:r>
            <w:r w:rsidR="004506B1">
              <w:rPr>
                <w:noProof/>
                <w:webHidden/>
              </w:rPr>
              <w:fldChar w:fldCharType="end"/>
            </w:r>
          </w:hyperlink>
        </w:p>
        <w:p w14:paraId="132DCC3B" w14:textId="7F1F0C3B" w:rsidR="004506B1" w:rsidRDefault="003937F7">
          <w:pPr>
            <w:pStyle w:val="TDC1"/>
            <w:tabs>
              <w:tab w:val="right" w:leader="dot" w:pos="8828"/>
            </w:tabs>
            <w:rPr>
              <w:rFonts w:asciiTheme="minorHAnsi" w:eastAsiaTheme="minorEastAsia" w:hAnsiTheme="minorHAnsi"/>
              <w:noProof/>
              <w:kern w:val="2"/>
              <w:szCs w:val="24"/>
              <w:lang w:val="en-US"/>
              <w14:ligatures w14:val="standardContextual"/>
            </w:rPr>
          </w:pPr>
          <w:hyperlink w:anchor="_Toc191836827" w:history="1">
            <w:r w:rsidR="004506B1" w:rsidRPr="00CB1448">
              <w:rPr>
                <w:rStyle w:val="Hipervnculo"/>
                <w:noProof/>
              </w:rPr>
              <w:t>Bibliografía y Webgrafía</w:t>
            </w:r>
            <w:r w:rsidR="004506B1">
              <w:rPr>
                <w:noProof/>
                <w:webHidden/>
              </w:rPr>
              <w:tab/>
            </w:r>
            <w:r w:rsidR="004506B1">
              <w:rPr>
                <w:noProof/>
                <w:webHidden/>
              </w:rPr>
              <w:fldChar w:fldCharType="begin"/>
            </w:r>
            <w:r w:rsidR="004506B1">
              <w:rPr>
                <w:noProof/>
                <w:webHidden/>
              </w:rPr>
              <w:instrText xml:space="preserve"> PAGEREF _Toc191836827 \h </w:instrText>
            </w:r>
            <w:r w:rsidR="004506B1">
              <w:rPr>
                <w:noProof/>
                <w:webHidden/>
              </w:rPr>
            </w:r>
            <w:r w:rsidR="004506B1">
              <w:rPr>
                <w:noProof/>
                <w:webHidden/>
              </w:rPr>
              <w:fldChar w:fldCharType="separate"/>
            </w:r>
            <w:r w:rsidR="007805F8">
              <w:rPr>
                <w:noProof/>
                <w:webHidden/>
              </w:rPr>
              <w:t>29</w:t>
            </w:r>
            <w:r w:rsidR="004506B1">
              <w:rPr>
                <w:noProof/>
                <w:webHidden/>
              </w:rPr>
              <w:fldChar w:fldCharType="end"/>
            </w:r>
          </w:hyperlink>
        </w:p>
        <w:p w14:paraId="5F00A782" w14:textId="6117F07E" w:rsidR="004506B1" w:rsidRDefault="003937F7">
          <w:pPr>
            <w:pStyle w:val="TDC1"/>
            <w:tabs>
              <w:tab w:val="right" w:leader="dot" w:pos="8828"/>
            </w:tabs>
            <w:rPr>
              <w:rFonts w:asciiTheme="minorHAnsi" w:eastAsiaTheme="minorEastAsia" w:hAnsiTheme="minorHAnsi"/>
              <w:noProof/>
              <w:kern w:val="2"/>
              <w:szCs w:val="24"/>
              <w:lang w:val="en-US"/>
              <w14:ligatures w14:val="standardContextual"/>
            </w:rPr>
          </w:pPr>
          <w:hyperlink w:anchor="_Toc191836828" w:history="1">
            <w:r w:rsidR="004506B1" w:rsidRPr="00CB1448">
              <w:rPr>
                <w:rStyle w:val="Hipervnculo"/>
                <w:noProof/>
              </w:rPr>
              <w:t>Glosario</w:t>
            </w:r>
            <w:r w:rsidR="004506B1">
              <w:rPr>
                <w:noProof/>
                <w:webHidden/>
              </w:rPr>
              <w:tab/>
            </w:r>
            <w:r w:rsidR="004506B1">
              <w:rPr>
                <w:noProof/>
                <w:webHidden/>
              </w:rPr>
              <w:fldChar w:fldCharType="begin"/>
            </w:r>
            <w:r w:rsidR="004506B1">
              <w:rPr>
                <w:noProof/>
                <w:webHidden/>
              </w:rPr>
              <w:instrText xml:space="preserve"> PAGEREF _Toc191836828 \h </w:instrText>
            </w:r>
            <w:r w:rsidR="004506B1">
              <w:rPr>
                <w:noProof/>
                <w:webHidden/>
              </w:rPr>
            </w:r>
            <w:r w:rsidR="004506B1">
              <w:rPr>
                <w:noProof/>
                <w:webHidden/>
              </w:rPr>
              <w:fldChar w:fldCharType="separate"/>
            </w:r>
            <w:r w:rsidR="007805F8">
              <w:rPr>
                <w:noProof/>
                <w:webHidden/>
              </w:rPr>
              <w:t>29</w:t>
            </w:r>
            <w:r w:rsidR="004506B1">
              <w:rPr>
                <w:noProof/>
                <w:webHidden/>
              </w:rPr>
              <w:fldChar w:fldCharType="end"/>
            </w:r>
          </w:hyperlink>
        </w:p>
        <w:p w14:paraId="630D11FD" w14:textId="37270948" w:rsidR="00843820" w:rsidRDefault="00843820">
          <w:r w:rsidRPr="004A18B8">
            <w:rPr>
              <w:rFonts w:cs="Tahoma"/>
              <w:szCs w:val="24"/>
              <w:lang w:val="es-ES"/>
            </w:rPr>
            <w:fldChar w:fldCharType="end"/>
          </w:r>
        </w:p>
      </w:sdtContent>
    </w:sdt>
    <w:p w14:paraId="0777F3C0" w14:textId="77777777" w:rsidR="00B0609B" w:rsidRPr="008D04CA" w:rsidRDefault="00B0609B" w:rsidP="008D04CA">
      <w:pPr>
        <w:spacing w:line="276" w:lineRule="auto"/>
        <w:rPr>
          <w:bCs/>
        </w:rPr>
      </w:pPr>
    </w:p>
    <w:p w14:paraId="1FCEC240" w14:textId="77777777" w:rsidR="00B0609B" w:rsidRPr="008D04CA" w:rsidRDefault="00B0609B" w:rsidP="008D04CA">
      <w:pPr>
        <w:spacing w:line="276" w:lineRule="auto"/>
        <w:rPr>
          <w:bCs/>
        </w:rPr>
      </w:pPr>
    </w:p>
    <w:p w14:paraId="59FEDF40" w14:textId="77777777" w:rsidR="00B0609B" w:rsidRPr="008D04CA" w:rsidRDefault="00B0609B" w:rsidP="008D04CA">
      <w:pPr>
        <w:spacing w:line="276" w:lineRule="auto"/>
        <w:rPr>
          <w:bCs/>
        </w:rPr>
      </w:pPr>
    </w:p>
    <w:p w14:paraId="21C77777" w14:textId="77777777" w:rsidR="00B0609B" w:rsidRPr="008D04CA" w:rsidRDefault="00B0609B" w:rsidP="008D04CA">
      <w:pPr>
        <w:spacing w:line="276" w:lineRule="auto"/>
        <w:rPr>
          <w:bCs/>
        </w:rPr>
      </w:pPr>
    </w:p>
    <w:p w14:paraId="548AF1D2" w14:textId="77777777" w:rsidR="00C5601D" w:rsidRDefault="00C5601D" w:rsidP="008D04CA">
      <w:pPr>
        <w:spacing w:line="276" w:lineRule="auto"/>
        <w:rPr>
          <w:bCs/>
        </w:rPr>
      </w:pPr>
    </w:p>
    <w:p w14:paraId="716BE8DE" w14:textId="77777777" w:rsidR="00C5601D" w:rsidRDefault="00C5601D" w:rsidP="008D04CA">
      <w:pPr>
        <w:spacing w:line="276" w:lineRule="auto"/>
        <w:rPr>
          <w:bCs/>
        </w:rPr>
      </w:pPr>
    </w:p>
    <w:p w14:paraId="4A592561" w14:textId="77777777" w:rsidR="00B0609B" w:rsidRPr="00A76AA1" w:rsidRDefault="00B0609B" w:rsidP="00A76AA1">
      <w:pPr>
        <w:contextualSpacing/>
        <w:rPr>
          <w:bCs/>
        </w:rPr>
      </w:pPr>
    </w:p>
    <w:p w14:paraId="58FBE0D0"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4A3B1275" wp14:editId="573FDDCE">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DA8E35" w14:textId="77777777" w:rsidR="008D04CA" w:rsidRPr="00D904A7" w:rsidRDefault="008D04CA" w:rsidP="008D04CA">
                              <w:pPr>
                                <w:pStyle w:val="Ttulo1"/>
                              </w:pPr>
                              <w:bookmarkStart w:id="4" w:name="_Toc160547534"/>
                              <w:bookmarkStart w:id="5" w:name="_Toc191836817"/>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A3B1275"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1BDA8E35" w14:textId="77777777" w:rsidR="008D04CA" w:rsidRPr="00D904A7" w:rsidRDefault="008D04CA" w:rsidP="008D04CA">
                        <w:pPr>
                          <w:pStyle w:val="Ttulo1"/>
                        </w:pPr>
                        <w:bookmarkStart w:id="6" w:name="_Toc160547534"/>
                        <w:bookmarkStart w:id="7" w:name="_Toc191836817"/>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27C257FE" w14:textId="77777777" w:rsidR="000B111C" w:rsidRDefault="000B111C" w:rsidP="009949B5">
      <w:pPr>
        <w:contextualSpacing/>
        <w:rPr>
          <w:bCs/>
          <w:noProof/>
        </w:rPr>
      </w:pPr>
    </w:p>
    <w:p w14:paraId="2743B59E" w14:textId="10DA74DF" w:rsidR="009949B5" w:rsidRPr="009949B5" w:rsidRDefault="009949B5" w:rsidP="009949B5">
      <w:pPr>
        <w:contextualSpacing/>
        <w:rPr>
          <w:bCs/>
          <w:noProof/>
        </w:rPr>
      </w:pPr>
      <w:r w:rsidRPr="009949B5">
        <w:rPr>
          <w:bCs/>
          <w:noProof/>
        </w:rPr>
        <w:t>En el campo de la ingeniería en sistemas de información, el manejo eficiente y seguro de las bases de datos es crucial para garantizar la integridad y disponibilidad de la información. La asignatura de Administración de Bases de Datos proporciona las herramientas y conocimientos necesarios para gestionar correctamente las bases de datos, asegurando que la información esté respaldada, restaurada cuando sea necesario y optimizada para su uso diario. A través de esta unidad, los estudiantes aprenderán a implementar planes de mantenimiento, automatizar respaldos y aplicar procedimientos que garanticen el correcto funcionamiento de las bases de datos en un entorno profesional.</w:t>
      </w:r>
    </w:p>
    <w:p w14:paraId="6B9B319B" w14:textId="77777777" w:rsidR="009949B5" w:rsidRPr="009949B5" w:rsidRDefault="009949B5" w:rsidP="009949B5">
      <w:pPr>
        <w:contextualSpacing/>
        <w:rPr>
          <w:bCs/>
          <w:noProof/>
        </w:rPr>
      </w:pPr>
    </w:p>
    <w:p w14:paraId="51EC7EF4" w14:textId="3BCB04E4" w:rsidR="00987BEE" w:rsidRDefault="009949B5" w:rsidP="009949B5">
      <w:pPr>
        <w:contextualSpacing/>
        <w:rPr>
          <w:bCs/>
          <w:noProof/>
        </w:rPr>
      </w:pPr>
      <w:r w:rsidRPr="009949B5">
        <w:rPr>
          <w:bCs/>
          <w:noProof/>
        </w:rPr>
        <w:t>Durante esta unidad, se profundizará en la creación de respaldos manuales y automatizados, el uso de herramientas avanzadas para la administración de bases de datos, y la programación de tareas específicas con Transact-SQL. Además, se abordará la importancia de la restauración eficiente y los diferentes tipos de respaldos, así como la gestión de flujos de trabajo para asegurar que los procesos de mantenimiento sean eficientes y estén libres de incoherencias. Este enfoque no solo es esencial para asegurar la continuidad del servicio, sino que también se convierte en una herramienta fundamental en la toma de decisiones informadas para mejorar la calidad de los sistemas de información en la empresa.</w:t>
      </w:r>
    </w:p>
    <w:p w14:paraId="135D271A" w14:textId="77777777" w:rsidR="009949B5" w:rsidRDefault="009949B5" w:rsidP="009949B5">
      <w:pPr>
        <w:contextualSpacing/>
        <w:rPr>
          <w:bCs/>
          <w:noProof/>
        </w:rPr>
      </w:pPr>
    </w:p>
    <w:p w14:paraId="3DF14276" w14:textId="77777777" w:rsidR="00C5601D" w:rsidRDefault="00C5601D" w:rsidP="00C5601D">
      <w:pPr>
        <w:contextualSpacing/>
        <w:rPr>
          <w:bCs/>
          <w:noProof/>
        </w:rPr>
      </w:pPr>
    </w:p>
    <w:p w14:paraId="166DD371" w14:textId="77777777" w:rsidR="00210C91" w:rsidRDefault="00210C91" w:rsidP="00C5601D">
      <w:pPr>
        <w:contextualSpacing/>
        <w:rPr>
          <w:bCs/>
          <w:noProof/>
        </w:rPr>
      </w:pPr>
    </w:p>
    <w:p w14:paraId="79966A57" w14:textId="77777777" w:rsidR="00210C91" w:rsidRDefault="00210C91" w:rsidP="00C5601D">
      <w:pPr>
        <w:contextualSpacing/>
        <w:rPr>
          <w:bCs/>
          <w:noProof/>
        </w:rPr>
      </w:pPr>
    </w:p>
    <w:p w14:paraId="6B8F83E7" w14:textId="77777777" w:rsidR="00C5601D" w:rsidRDefault="00C5601D" w:rsidP="00C5601D">
      <w:pPr>
        <w:contextualSpacing/>
        <w:rPr>
          <w:bCs/>
          <w:noProof/>
        </w:rPr>
      </w:pPr>
    </w:p>
    <w:p w14:paraId="7BC4295A" w14:textId="77777777" w:rsidR="00C5601D" w:rsidRDefault="00C5601D" w:rsidP="00C5601D">
      <w:pPr>
        <w:contextualSpacing/>
        <w:rPr>
          <w:bCs/>
        </w:rPr>
      </w:pPr>
    </w:p>
    <w:p w14:paraId="2F736C64" w14:textId="77777777" w:rsidR="00C5601D" w:rsidRDefault="00C5601D" w:rsidP="00C5601D">
      <w:pPr>
        <w:contextualSpacing/>
        <w:rPr>
          <w:bCs/>
        </w:rPr>
      </w:pPr>
    </w:p>
    <w:p w14:paraId="7A11F431" w14:textId="77777777" w:rsidR="00987BEE" w:rsidRDefault="00987BEE" w:rsidP="00A76AA1">
      <w:pPr>
        <w:contextualSpacing/>
        <w:rPr>
          <w:bCs/>
        </w:rPr>
      </w:pPr>
    </w:p>
    <w:p w14:paraId="1C7E1B86" w14:textId="77777777" w:rsidR="00AB2DF6" w:rsidRPr="002117E6" w:rsidRDefault="00AB2DF6" w:rsidP="00A76AA1">
      <w:pPr>
        <w:contextualSpacing/>
        <w:rPr>
          <w:bCs/>
        </w:rPr>
      </w:pPr>
    </w:p>
    <w:p w14:paraId="2CF29D14"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482D16BB" wp14:editId="04CDD72F">
                <wp:simplePos x="0" y="0"/>
                <wp:positionH relativeFrom="column">
                  <wp:posOffset>-244475</wp:posOffset>
                </wp:positionH>
                <wp:positionV relativeFrom="paragraph">
                  <wp:posOffset>6985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D14E31" w14:textId="77777777" w:rsidR="008D04CA" w:rsidRPr="00D904A7" w:rsidRDefault="008D04CA" w:rsidP="008D04CA">
                              <w:pPr>
                                <w:pStyle w:val="Ttulo1"/>
                              </w:pPr>
                              <w:bookmarkStart w:id="8" w:name="_Toc160547535"/>
                              <w:bookmarkStart w:id="9" w:name="_Toc191836818"/>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82D16BB" id="Grupo 50" o:spid="_x0000_s1038" style="position:absolute;left:0;text-align:left;margin-left:-19.25pt;margin-top:.5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2FD14E31" w14:textId="77777777" w:rsidR="008D04CA" w:rsidRPr="00D904A7" w:rsidRDefault="008D04CA" w:rsidP="008D04CA">
                        <w:pPr>
                          <w:pStyle w:val="Ttulo1"/>
                        </w:pPr>
                        <w:bookmarkStart w:id="10" w:name="_Toc160547535"/>
                        <w:bookmarkStart w:id="11" w:name="_Toc191836818"/>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0236B9BB" w14:textId="77777777" w:rsidR="00C5601D" w:rsidRDefault="00C5601D" w:rsidP="00A76AA1">
      <w:pPr>
        <w:contextualSpacing/>
      </w:pPr>
    </w:p>
    <w:p w14:paraId="3ED3FD8D" w14:textId="110BB4CA" w:rsidR="004506B1" w:rsidRDefault="004506B1" w:rsidP="004506B1">
      <w:pPr>
        <w:pStyle w:val="Ttulo2"/>
      </w:pPr>
      <w:bookmarkStart w:id="12" w:name="_Toc191836819"/>
      <w:r>
        <w:t>Crear respaldos de base de datos manualmente</w:t>
      </w:r>
      <w:bookmarkEnd w:id="12"/>
    </w:p>
    <w:p w14:paraId="7CFBFAB8" w14:textId="77777777" w:rsidR="0030608F" w:rsidRDefault="0030608F" w:rsidP="0030608F">
      <w:r>
        <w:t>En el contexto de la administración de bases de datos, el respaldo es uno de los componentes más cruciales para garantizar la disponibilidad y la integridad de la información. Realizar respaldos de manera regular asegura que, en caso de fallos del sistema, pérdidas de datos o desastres, la base de datos pueda ser restaurada a su estado anterior. En tecnologías modernas, los respaldos manuales siguen siendo una herramienta esencial, especialmente en entornos pequeños o medianos donde no se utilizan herramientas de automatización avanzadas.</w:t>
      </w:r>
    </w:p>
    <w:p w14:paraId="69CE5469" w14:textId="77777777" w:rsidR="0030608F" w:rsidRDefault="0030608F" w:rsidP="0030608F"/>
    <w:p w14:paraId="3F2BF88F" w14:textId="0F221C90" w:rsidR="00C14B44" w:rsidRDefault="0030608F" w:rsidP="00C14B44">
      <w:r>
        <w:t>En SQL Server, realizar un respaldo manual de una base de datos implica el uso de instrucciones SQL específicas que permiten copiar la información de una base de datos en un archivo externo. Este tipo de respaldo puede ser útil en situaciones donde se necesite tener control total sobre cuándo y cómo se realiza la copia de seguridad. Además, a diferencia de los respaldos automatizados, los respaldos manuales ofrecen flexibilidad, permitiendo que el administrador del sistema decida el momento y los parámetros del proceso.</w:t>
      </w:r>
    </w:p>
    <w:p w14:paraId="25593376" w14:textId="77777777" w:rsidR="00C14B44" w:rsidRDefault="00C14B44" w:rsidP="00C14B44"/>
    <w:p w14:paraId="66EDD20D" w14:textId="77777777" w:rsidR="00C14B44" w:rsidRDefault="00C14B44" w:rsidP="00C14B44"/>
    <w:p w14:paraId="19C39CC0" w14:textId="77777777" w:rsidR="00C14B44" w:rsidRDefault="00C14B44" w:rsidP="00C14B44"/>
    <w:p w14:paraId="62CA05AF" w14:textId="77777777" w:rsidR="00C14B44" w:rsidRDefault="00C14B44" w:rsidP="00C14B44"/>
    <w:p w14:paraId="3C81C4C4" w14:textId="77777777" w:rsidR="00C14B44" w:rsidRDefault="00C14B44" w:rsidP="00C14B44"/>
    <w:p w14:paraId="7E19A48B" w14:textId="77777777" w:rsidR="00C14B44" w:rsidRDefault="00C14B44" w:rsidP="00C14B44"/>
    <w:p w14:paraId="26A8EE9A" w14:textId="77777777" w:rsidR="00C14B44" w:rsidRDefault="00C14B44" w:rsidP="00C14B44"/>
    <w:p w14:paraId="6895A3EF" w14:textId="77777777" w:rsidR="00C14B44" w:rsidRPr="00C14B44" w:rsidRDefault="00C14B44" w:rsidP="00C14B44"/>
    <w:p w14:paraId="65B2E64F" w14:textId="2D71ACCD" w:rsidR="004506B1" w:rsidRDefault="004506B1" w:rsidP="004506B1">
      <w:pPr>
        <w:pStyle w:val="Ttulo2"/>
      </w:pPr>
      <w:bookmarkStart w:id="13" w:name="_Toc191836820"/>
      <w:r>
        <w:lastRenderedPageBreak/>
        <w:t>Tipos de respaldo</w:t>
      </w:r>
      <w:bookmarkEnd w:id="13"/>
    </w:p>
    <w:p w14:paraId="4A178359" w14:textId="77777777" w:rsidR="00356036" w:rsidRDefault="00356036" w:rsidP="00356036">
      <w:r>
        <w:t xml:space="preserve">Los respaldos manuales se realizan utilizando comandos </w:t>
      </w:r>
      <w:proofErr w:type="spellStart"/>
      <w:r>
        <w:t>Transact</w:t>
      </w:r>
      <w:proofErr w:type="spellEnd"/>
      <w:r>
        <w:t>-SQL (T-SQL) que permiten crear una copia exacta de la base de datos en un archivo físico. En SQL Server, los tipos de respaldo más comunes son:</w:t>
      </w:r>
    </w:p>
    <w:p w14:paraId="0316CE4B" w14:textId="77777777" w:rsidR="00356036" w:rsidRDefault="00356036" w:rsidP="00692594">
      <w:pPr>
        <w:pStyle w:val="Prrafodelista"/>
        <w:numPr>
          <w:ilvl w:val="0"/>
          <w:numId w:val="2"/>
        </w:numPr>
      </w:pPr>
      <w:r>
        <w:t xml:space="preserve">Respaldo completo (Full </w:t>
      </w:r>
      <w:proofErr w:type="spellStart"/>
      <w:r>
        <w:t>Backup</w:t>
      </w:r>
      <w:proofErr w:type="spellEnd"/>
      <w:r>
        <w:t>): Crea una copia completa de la base de datos, incluidos los datos, el registro de transacciones y la estructura.</w:t>
      </w:r>
    </w:p>
    <w:p w14:paraId="1CF4C85F" w14:textId="77777777" w:rsidR="00356036" w:rsidRDefault="00356036" w:rsidP="00692594">
      <w:pPr>
        <w:pStyle w:val="Prrafodelista"/>
        <w:numPr>
          <w:ilvl w:val="0"/>
          <w:numId w:val="2"/>
        </w:numPr>
      </w:pPr>
      <w:r>
        <w:t>Respaldo diferencial (</w:t>
      </w:r>
      <w:proofErr w:type="spellStart"/>
      <w:r>
        <w:t>Differential</w:t>
      </w:r>
      <w:proofErr w:type="spellEnd"/>
      <w:r>
        <w:t xml:space="preserve"> </w:t>
      </w:r>
      <w:proofErr w:type="spellStart"/>
      <w:r>
        <w:t>Backup</w:t>
      </w:r>
      <w:proofErr w:type="spellEnd"/>
      <w:r>
        <w:t>): Realiza una copia de los datos que han cambiado desde el último respaldo completo.</w:t>
      </w:r>
    </w:p>
    <w:p w14:paraId="75B7B608" w14:textId="77777777" w:rsidR="00356036" w:rsidRDefault="00356036" w:rsidP="00692594">
      <w:pPr>
        <w:pStyle w:val="Prrafodelista"/>
        <w:numPr>
          <w:ilvl w:val="0"/>
          <w:numId w:val="2"/>
        </w:numPr>
      </w:pPr>
      <w:r>
        <w:t>Respaldo de registro de transacciones (</w:t>
      </w:r>
      <w:proofErr w:type="spellStart"/>
      <w:r>
        <w:t>Transaction</w:t>
      </w:r>
      <w:proofErr w:type="spellEnd"/>
      <w:r>
        <w:t xml:space="preserve"> Log </w:t>
      </w:r>
      <w:proofErr w:type="spellStart"/>
      <w:r>
        <w:t>Backup</w:t>
      </w:r>
      <w:proofErr w:type="spellEnd"/>
      <w:r>
        <w:t>): Realiza un respaldo de los cambios realizados en la base de datos desde el último respaldo de registro de transacciones.</w:t>
      </w:r>
    </w:p>
    <w:p w14:paraId="23CF59BA" w14:textId="77777777" w:rsidR="00356036" w:rsidRDefault="00356036" w:rsidP="00356036"/>
    <w:p w14:paraId="64B2021F" w14:textId="77777777" w:rsidR="00356036" w:rsidRDefault="00356036" w:rsidP="00356036"/>
    <w:p w14:paraId="1C083907" w14:textId="77777777" w:rsidR="00356036" w:rsidRPr="0030608F" w:rsidRDefault="00356036" w:rsidP="00356036">
      <w:pPr>
        <w:rPr>
          <w:b/>
          <w:bCs/>
        </w:rPr>
      </w:pPr>
      <w:r w:rsidRPr="0030608F">
        <w:rPr>
          <w:b/>
          <w:bCs/>
        </w:rPr>
        <w:t>Ejemplo práctico: Respaldo manual en SQL Server</w:t>
      </w:r>
    </w:p>
    <w:p w14:paraId="02808C40" w14:textId="77777777" w:rsidR="00356036" w:rsidRDefault="00356036" w:rsidP="00356036">
      <w:r>
        <w:t xml:space="preserve">Contexto: Imaginemos que estamos gestionando la base de datos de una pequeña empresa en Nicaragua, dedicada a la venta de productos agrícolas. Esta empresa tiene una base de datos llamada </w:t>
      </w:r>
      <w:proofErr w:type="spellStart"/>
      <w:r>
        <w:t>VentasAgricolasDB</w:t>
      </w:r>
      <w:proofErr w:type="spellEnd"/>
      <w:r>
        <w:t>, que contiene las tablas Clientes, Productos y Ventas. Es esencial realizar respaldos manuales periódicos para asegurar que, en caso de algún incidente, los datos puedan ser recuperados sin pérdidas.</w:t>
      </w:r>
    </w:p>
    <w:p w14:paraId="18912A66" w14:textId="77777777" w:rsidR="00356036" w:rsidRDefault="00356036" w:rsidP="00356036"/>
    <w:p w14:paraId="141458E9" w14:textId="77777777" w:rsidR="00356036" w:rsidRDefault="00356036" w:rsidP="00356036">
      <w:r w:rsidRPr="0030608F">
        <w:rPr>
          <w:u w:val="single"/>
        </w:rPr>
        <w:t>Pasos y código para respaldo completo</w:t>
      </w:r>
      <w:r>
        <w:t>:</w:t>
      </w:r>
    </w:p>
    <w:p w14:paraId="6BA3A28E" w14:textId="77777777" w:rsidR="00356036" w:rsidRDefault="00356036" w:rsidP="00356036"/>
    <w:p w14:paraId="7FA01F76" w14:textId="77777777" w:rsidR="00356036" w:rsidRDefault="00356036" w:rsidP="00356036">
      <w:r>
        <w:t>Respaldo Completo:</w:t>
      </w:r>
    </w:p>
    <w:p w14:paraId="3CE3F810" w14:textId="77777777" w:rsidR="00356036" w:rsidRDefault="00356036" w:rsidP="00356036">
      <w:r>
        <w:t xml:space="preserve">Para realizar un respaldo completo de la base de datos </w:t>
      </w:r>
      <w:proofErr w:type="spellStart"/>
      <w:r>
        <w:t>VentasAgricolasDB</w:t>
      </w:r>
      <w:proofErr w:type="spellEnd"/>
      <w:r>
        <w:t>, utilizamos el siguiente comando T-SQL:</w:t>
      </w:r>
    </w:p>
    <w:p w14:paraId="10B063F1" w14:textId="77777777" w:rsidR="00356036" w:rsidRPr="00043DF5" w:rsidRDefault="00356036" w:rsidP="00356036">
      <w:pPr>
        <w:pStyle w:val="Cdigo"/>
        <w:rPr>
          <w:lang w:val="en-US"/>
        </w:rPr>
      </w:pPr>
      <w:r w:rsidRPr="00043DF5">
        <w:rPr>
          <w:lang w:val="en-US"/>
        </w:rPr>
        <w:t xml:space="preserve">BACKUP DATABASE </w:t>
      </w:r>
      <w:proofErr w:type="spellStart"/>
      <w:r w:rsidRPr="00043DF5">
        <w:rPr>
          <w:lang w:val="en-US"/>
        </w:rPr>
        <w:t>VentasAgricolasDB</w:t>
      </w:r>
      <w:proofErr w:type="spellEnd"/>
    </w:p>
    <w:p w14:paraId="59F6DE21" w14:textId="77777777" w:rsidR="00356036" w:rsidRPr="00043DF5" w:rsidRDefault="00356036" w:rsidP="00356036">
      <w:pPr>
        <w:pStyle w:val="Cdigo"/>
        <w:rPr>
          <w:lang w:val="en-US"/>
        </w:rPr>
      </w:pPr>
      <w:r w:rsidRPr="00043DF5">
        <w:rPr>
          <w:lang w:val="en-US"/>
        </w:rPr>
        <w:t>TO DISK = 'C:\Backups\</w:t>
      </w:r>
      <w:proofErr w:type="spellStart"/>
      <w:r w:rsidRPr="00043DF5">
        <w:rPr>
          <w:lang w:val="en-US"/>
        </w:rPr>
        <w:t>VentasAgricolasDB_full.bak</w:t>
      </w:r>
      <w:proofErr w:type="spellEnd"/>
      <w:r w:rsidRPr="00043DF5">
        <w:rPr>
          <w:lang w:val="en-US"/>
        </w:rPr>
        <w:t>'</w:t>
      </w:r>
    </w:p>
    <w:p w14:paraId="6EB48010" w14:textId="77777777" w:rsidR="00356036" w:rsidRDefault="00356036" w:rsidP="00356036">
      <w:pPr>
        <w:pStyle w:val="Cdigo"/>
      </w:pPr>
      <w:r>
        <w:t>WITH FORMAT, INIT;</w:t>
      </w:r>
    </w:p>
    <w:p w14:paraId="1DA1CB1E" w14:textId="77777777" w:rsidR="00356036" w:rsidRDefault="00356036" w:rsidP="00356036"/>
    <w:p w14:paraId="0B5160E3" w14:textId="228EFA40" w:rsidR="00356036" w:rsidRDefault="00356036" w:rsidP="00356036">
      <w:r>
        <w:lastRenderedPageBreak/>
        <w:t xml:space="preserve">Este comando realiza un respaldo completo de la base de datos </w:t>
      </w:r>
      <w:proofErr w:type="spellStart"/>
      <w:r>
        <w:t>VentasAgricolasDB</w:t>
      </w:r>
      <w:proofErr w:type="spellEnd"/>
      <w:r>
        <w:t xml:space="preserve"> y lo guarda en el archivo </w:t>
      </w:r>
      <w:proofErr w:type="spellStart"/>
      <w:r>
        <w:t>VentasAgricolasDB_full.bak</w:t>
      </w:r>
      <w:proofErr w:type="spellEnd"/>
      <w:r>
        <w:t xml:space="preserve">. La opción WITH FORMAT asegura que se cree un nuevo archivo de respaldo y WITH INIT asegura </w:t>
      </w:r>
      <w:proofErr w:type="gramStart"/>
      <w:r>
        <w:t>que</w:t>
      </w:r>
      <w:proofErr w:type="gramEnd"/>
      <w:r>
        <w:t xml:space="preserve"> si el archivo ya existe, se sobrescriba. Este respaldo incluye toda la información de las tablas, índices y registros.</w:t>
      </w:r>
    </w:p>
    <w:p w14:paraId="4BFEAE7E" w14:textId="77777777" w:rsidR="00356036" w:rsidRDefault="00356036" w:rsidP="00356036"/>
    <w:p w14:paraId="0479034D" w14:textId="77777777" w:rsidR="00356036" w:rsidRDefault="00356036" w:rsidP="00356036">
      <w:r>
        <w:t>Respaldo Diferencial:</w:t>
      </w:r>
    </w:p>
    <w:p w14:paraId="31804730" w14:textId="77777777" w:rsidR="00356036" w:rsidRDefault="00356036" w:rsidP="00356036">
      <w:r>
        <w:t>En el caso de que ya se haya realizado un respaldo completo y necesitemos respaldar solo los cambios realizados desde ese último respaldo, se utiliza el respaldo diferencial:</w:t>
      </w:r>
    </w:p>
    <w:p w14:paraId="2137C858" w14:textId="77777777" w:rsidR="00356036" w:rsidRPr="007805F8" w:rsidRDefault="00356036" w:rsidP="00356036">
      <w:pPr>
        <w:pStyle w:val="Cdigo"/>
        <w:rPr>
          <w:lang w:val="es-ES"/>
        </w:rPr>
      </w:pPr>
      <w:r w:rsidRPr="007805F8">
        <w:rPr>
          <w:lang w:val="es-ES"/>
        </w:rPr>
        <w:t xml:space="preserve">BACKUP DATABASE </w:t>
      </w:r>
      <w:proofErr w:type="spellStart"/>
      <w:r w:rsidRPr="007805F8">
        <w:rPr>
          <w:lang w:val="es-ES"/>
        </w:rPr>
        <w:t>VentasAgricolasDB</w:t>
      </w:r>
      <w:proofErr w:type="spellEnd"/>
    </w:p>
    <w:p w14:paraId="740D8B84" w14:textId="77777777" w:rsidR="00356036" w:rsidRPr="007805F8" w:rsidRDefault="00356036" w:rsidP="00356036">
      <w:pPr>
        <w:pStyle w:val="Cdigo"/>
        <w:rPr>
          <w:lang w:val="es-ES"/>
        </w:rPr>
      </w:pPr>
      <w:r w:rsidRPr="007805F8">
        <w:rPr>
          <w:lang w:val="es-ES"/>
        </w:rPr>
        <w:t>TO DISK = 'C:\</w:t>
      </w:r>
      <w:proofErr w:type="spellStart"/>
      <w:r w:rsidRPr="007805F8">
        <w:rPr>
          <w:lang w:val="es-ES"/>
        </w:rPr>
        <w:t>Backups</w:t>
      </w:r>
      <w:proofErr w:type="spellEnd"/>
      <w:r w:rsidRPr="007805F8">
        <w:rPr>
          <w:lang w:val="es-ES"/>
        </w:rPr>
        <w:t>\</w:t>
      </w:r>
      <w:proofErr w:type="spellStart"/>
      <w:r w:rsidRPr="007805F8">
        <w:rPr>
          <w:lang w:val="es-ES"/>
        </w:rPr>
        <w:t>VentasAgricolasDB_diff.bak</w:t>
      </w:r>
      <w:proofErr w:type="spellEnd"/>
      <w:r w:rsidRPr="007805F8">
        <w:rPr>
          <w:lang w:val="es-ES"/>
        </w:rPr>
        <w:t>'</w:t>
      </w:r>
    </w:p>
    <w:p w14:paraId="46AE45F5" w14:textId="77777777" w:rsidR="00356036" w:rsidRPr="007805F8" w:rsidRDefault="00356036" w:rsidP="00356036">
      <w:pPr>
        <w:pStyle w:val="Cdigo"/>
        <w:rPr>
          <w:lang w:val="es-ES"/>
        </w:rPr>
      </w:pPr>
      <w:r w:rsidRPr="007805F8">
        <w:rPr>
          <w:lang w:val="es-ES"/>
        </w:rPr>
        <w:t>WITH DIFFERENTIAL;</w:t>
      </w:r>
    </w:p>
    <w:p w14:paraId="26BE9D59" w14:textId="77777777" w:rsidR="00356036" w:rsidRPr="007805F8" w:rsidRDefault="00356036" w:rsidP="00356036">
      <w:pPr>
        <w:rPr>
          <w:lang w:val="es-ES"/>
        </w:rPr>
      </w:pPr>
    </w:p>
    <w:p w14:paraId="79A734E6" w14:textId="77777777" w:rsidR="00356036" w:rsidRPr="0082125B" w:rsidRDefault="00356036" w:rsidP="00356036">
      <w:r w:rsidRPr="0082125B">
        <w:t>Este comando realiza un respaldo diferencial que solo contiene las modificaciones realizadas después del último respaldo completo. Es útil para reducir el tamaño de los respaldos y acelerar el proceso.</w:t>
      </w:r>
    </w:p>
    <w:p w14:paraId="1EA54608" w14:textId="77777777" w:rsidR="00356036" w:rsidRPr="0082125B" w:rsidRDefault="00356036" w:rsidP="00356036"/>
    <w:p w14:paraId="457C58BA" w14:textId="77777777" w:rsidR="00356036" w:rsidRPr="0082125B" w:rsidRDefault="00356036" w:rsidP="00356036">
      <w:r w:rsidRPr="0082125B">
        <w:rPr>
          <w:b/>
          <w:bCs/>
        </w:rPr>
        <w:t>Respaldo del Registro de Transacciones</w:t>
      </w:r>
      <w:r w:rsidRPr="0082125B">
        <w:t>:</w:t>
      </w:r>
    </w:p>
    <w:p w14:paraId="4E64BDC6" w14:textId="77777777" w:rsidR="00356036" w:rsidRPr="0082125B" w:rsidRDefault="00356036" w:rsidP="00356036">
      <w:r w:rsidRPr="0082125B">
        <w:t>Si necesitamos asegurarnos de que todas las transacciones realizadas en la base de datos estén respaldadas, se realiza un respaldo del registro de transacciones:</w:t>
      </w:r>
    </w:p>
    <w:p w14:paraId="09D1257B" w14:textId="77777777" w:rsidR="00356036" w:rsidRDefault="00356036" w:rsidP="00356036">
      <w:pPr>
        <w:pStyle w:val="Cdigo"/>
      </w:pPr>
      <w:r>
        <w:t xml:space="preserve">BACKUP LOG </w:t>
      </w:r>
      <w:proofErr w:type="spellStart"/>
      <w:r>
        <w:t>VentasAgricolasDB</w:t>
      </w:r>
      <w:proofErr w:type="spellEnd"/>
    </w:p>
    <w:p w14:paraId="37979D47" w14:textId="77777777" w:rsidR="00356036" w:rsidRDefault="00356036" w:rsidP="00356036">
      <w:pPr>
        <w:pStyle w:val="Cdigo"/>
      </w:pPr>
      <w:r>
        <w:t>TO DISK = 'C:\</w:t>
      </w:r>
      <w:proofErr w:type="spellStart"/>
      <w:r>
        <w:t>Backups</w:t>
      </w:r>
      <w:proofErr w:type="spellEnd"/>
      <w:r>
        <w:t>\</w:t>
      </w:r>
      <w:proofErr w:type="spellStart"/>
      <w:r>
        <w:t>VentasAgricolasDB_log.trn</w:t>
      </w:r>
      <w:proofErr w:type="spellEnd"/>
      <w:r>
        <w:t>';</w:t>
      </w:r>
    </w:p>
    <w:p w14:paraId="4E796C1B" w14:textId="77777777" w:rsidR="00356036" w:rsidRDefault="00356036" w:rsidP="00356036"/>
    <w:p w14:paraId="2335344F" w14:textId="77777777" w:rsidR="00356036" w:rsidRDefault="00356036" w:rsidP="00356036">
      <w:r>
        <w:t>Este comando realiza un respaldo solo de los registros de transacciones, permitiendo una recuperación precisa y en el momento exacto de una transacción si es necesario.</w:t>
      </w:r>
    </w:p>
    <w:p w14:paraId="4B246EC6" w14:textId="77777777" w:rsidR="00356036" w:rsidRDefault="00356036" w:rsidP="00356036"/>
    <w:p w14:paraId="6FD497EF" w14:textId="77777777" w:rsidR="007C0782" w:rsidRDefault="007C0782" w:rsidP="007C0782"/>
    <w:p w14:paraId="79ACEABF" w14:textId="77777777" w:rsidR="000B111C" w:rsidRDefault="000B111C" w:rsidP="007C0782"/>
    <w:p w14:paraId="6C3CE83A" w14:textId="77777777" w:rsidR="000B111C" w:rsidRPr="007C0782" w:rsidRDefault="000B111C" w:rsidP="007C0782"/>
    <w:p w14:paraId="1B3A479B" w14:textId="5E0339AF" w:rsidR="004506B1" w:rsidRDefault="004506B1" w:rsidP="004506B1">
      <w:pPr>
        <w:pStyle w:val="Ttulo2"/>
      </w:pPr>
      <w:bookmarkStart w:id="14" w:name="_Toc191836821"/>
      <w:r>
        <w:lastRenderedPageBreak/>
        <w:t>Restauración de base de datos</w:t>
      </w:r>
      <w:bookmarkEnd w:id="14"/>
    </w:p>
    <w:p w14:paraId="4A1D3C8E" w14:textId="77777777" w:rsidR="00356036" w:rsidRPr="0075156C" w:rsidRDefault="00356036" w:rsidP="00356036">
      <w:pPr>
        <w:rPr>
          <w:b/>
          <w:bCs/>
        </w:rPr>
      </w:pPr>
      <w:r w:rsidRPr="0075156C">
        <w:rPr>
          <w:b/>
          <w:bCs/>
        </w:rPr>
        <w:t>Restauración de los respaldos</w:t>
      </w:r>
    </w:p>
    <w:p w14:paraId="5EA8F66A" w14:textId="77777777" w:rsidR="00356036" w:rsidRDefault="00356036" w:rsidP="00356036">
      <w:r>
        <w:t xml:space="preserve">Una vez realizados los respaldos, es importante saber cómo restaurarlos en caso de que se necesite recuperar la base de datos. Siguiendo con el ejemplo de </w:t>
      </w:r>
      <w:proofErr w:type="spellStart"/>
      <w:r>
        <w:t>VentasAgricolasDB</w:t>
      </w:r>
      <w:proofErr w:type="spellEnd"/>
      <w:r>
        <w:t>, aquí te mostramos cómo restaurar los respaldos:</w:t>
      </w:r>
    </w:p>
    <w:p w14:paraId="130230C1" w14:textId="77777777" w:rsidR="00356036" w:rsidRDefault="00356036" w:rsidP="00356036"/>
    <w:p w14:paraId="56151356" w14:textId="77777777" w:rsidR="00356036" w:rsidRDefault="00356036" w:rsidP="00356036">
      <w:r w:rsidRPr="0075156C">
        <w:rPr>
          <w:u w:val="single"/>
        </w:rPr>
        <w:t>Restaurar un respaldo completo</w:t>
      </w:r>
      <w:r>
        <w:t>:</w:t>
      </w:r>
    </w:p>
    <w:p w14:paraId="01939F11" w14:textId="77777777" w:rsidR="00356036" w:rsidRDefault="00356036" w:rsidP="00356036">
      <w:r>
        <w:t>Si la base de datos se pierde o se corrompe, podemos restaurar el respaldo completo de la siguiente manera:</w:t>
      </w:r>
    </w:p>
    <w:p w14:paraId="1749F3F8" w14:textId="77777777" w:rsidR="00356036" w:rsidRPr="007805F8" w:rsidRDefault="00356036" w:rsidP="00356036">
      <w:pPr>
        <w:pStyle w:val="Cdigo"/>
        <w:rPr>
          <w:lang w:val="es-ES"/>
        </w:rPr>
      </w:pPr>
      <w:r w:rsidRPr="007805F8">
        <w:rPr>
          <w:lang w:val="es-ES"/>
        </w:rPr>
        <w:t xml:space="preserve">RESTORE DATABASE </w:t>
      </w:r>
      <w:proofErr w:type="spellStart"/>
      <w:r w:rsidRPr="007805F8">
        <w:rPr>
          <w:lang w:val="es-ES"/>
        </w:rPr>
        <w:t>VentasAgricolasDB</w:t>
      </w:r>
      <w:proofErr w:type="spellEnd"/>
    </w:p>
    <w:p w14:paraId="0B212BB1" w14:textId="77777777" w:rsidR="00356036" w:rsidRPr="007805F8" w:rsidRDefault="00356036" w:rsidP="00356036">
      <w:pPr>
        <w:pStyle w:val="Cdigo"/>
        <w:rPr>
          <w:lang w:val="es-ES"/>
        </w:rPr>
      </w:pPr>
      <w:r w:rsidRPr="007805F8">
        <w:rPr>
          <w:lang w:val="es-ES"/>
        </w:rPr>
        <w:t>FROM DISK = 'C:\</w:t>
      </w:r>
      <w:proofErr w:type="spellStart"/>
      <w:r w:rsidRPr="007805F8">
        <w:rPr>
          <w:lang w:val="es-ES"/>
        </w:rPr>
        <w:t>Backups</w:t>
      </w:r>
      <w:proofErr w:type="spellEnd"/>
      <w:r w:rsidRPr="007805F8">
        <w:rPr>
          <w:lang w:val="es-ES"/>
        </w:rPr>
        <w:t>\</w:t>
      </w:r>
      <w:proofErr w:type="spellStart"/>
      <w:r w:rsidRPr="007805F8">
        <w:rPr>
          <w:lang w:val="es-ES"/>
        </w:rPr>
        <w:t>VentasAgricolasDB_full.bak</w:t>
      </w:r>
      <w:proofErr w:type="spellEnd"/>
      <w:r w:rsidRPr="007805F8">
        <w:rPr>
          <w:lang w:val="es-ES"/>
        </w:rPr>
        <w:t>'</w:t>
      </w:r>
    </w:p>
    <w:p w14:paraId="1295E5EE" w14:textId="77777777" w:rsidR="00356036" w:rsidRPr="007805F8" w:rsidRDefault="00356036" w:rsidP="00356036">
      <w:pPr>
        <w:pStyle w:val="Cdigo"/>
        <w:rPr>
          <w:lang w:val="es-ES"/>
        </w:rPr>
      </w:pPr>
      <w:r w:rsidRPr="007805F8">
        <w:rPr>
          <w:lang w:val="es-ES"/>
        </w:rPr>
        <w:t>WITH REPLACE;</w:t>
      </w:r>
    </w:p>
    <w:p w14:paraId="1BA29545" w14:textId="77777777" w:rsidR="00356036" w:rsidRPr="007805F8" w:rsidRDefault="00356036" w:rsidP="00356036">
      <w:pPr>
        <w:rPr>
          <w:lang w:val="es-ES"/>
        </w:rPr>
      </w:pPr>
    </w:p>
    <w:p w14:paraId="474543EE" w14:textId="77777777" w:rsidR="00356036" w:rsidRPr="003822C6" w:rsidRDefault="00356036" w:rsidP="00356036">
      <w:r w:rsidRPr="003822C6">
        <w:t>La opción WITH REPLACE sobrescribe la base de datos existente con el respaldo.</w:t>
      </w:r>
    </w:p>
    <w:p w14:paraId="474BEB12" w14:textId="77777777" w:rsidR="00356036" w:rsidRPr="003822C6" w:rsidRDefault="00356036" w:rsidP="00356036"/>
    <w:p w14:paraId="4685FF62" w14:textId="77777777" w:rsidR="00356036" w:rsidRPr="003822C6" w:rsidRDefault="00356036" w:rsidP="00356036">
      <w:r w:rsidRPr="003822C6">
        <w:rPr>
          <w:u w:val="single"/>
        </w:rPr>
        <w:t>Restaurar un respaldo diferencial</w:t>
      </w:r>
      <w:r w:rsidRPr="003822C6">
        <w:t>:</w:t>
      </w:r>
    </w:p>
    <w:p w14:paraId="1DA33762" w14:textId="77777777" w:rsidR="00356036" w:rsidRPr="003822C6" w:rsidRDefault="00356036" w:rsidP="00356036">
      <w:r w:rsidRPr="003822C6">
        <w:t>Si se desea restaurar los cambios realizados desde el último respaldo completo, después de restaurar el respaldo completo, se puede aplicar el respaldo diferencial:</w:t>
      </w:r>
    </w:p>
    <w:p w14:paraId="199069D8" w14:textId="77777777" w:rsidR="00356036" w:rsidRPr="007805F8" w:rsidRDefault="00356036" w:rsidP="00356036">
      <w:pPr>
        <w:pStyle w:val="Cdigo"/>
        <w:rPr>
          <w:lang w:val="es-ES"/>
        </w:rPr>
      </w:pPr>
      <w:r w:rsidRPr="007805F8">
        <w:rPr>
          <w:lang w:val="es-ES"/>
        </w:rPr>
        <w:t xml:space="preserve">RESTORE DATABASE </w:t>
      </w:r>
      <w:proofErr w:type="spellStart"/>
      <w:r w:rsidRPr="007805F8">
        <w:rPr>
          <w:lang w:val="es-ES"/>
        </w:rPr>
        <w:t>VentasAgricolasDB</w:t>
      </w:r>
      <w:proofErr w:type="spellEnd"/>
    </w:p>
    <w:p w14:paraId="543942A2" w14:textId="77777777" w:rsidR="00356036" w:rsidRPr="007805F8" w:rsidRDefault="00356036" w:rsidP="00356036">
      <w:pPr>
        <w:pStyle w:val="Cdigo"/>
        <w:rPr>
          <w:lang w:val="es-ES"/>
        </w:rPr>
      </w:pPr>
      <w:r w:rsidRPr="007805F8">
        <w:rPr>
          <w:lang w:val="es-ES"/>
        </w:rPr>
        <w:t>FROM DISK = 'C:\</w:t>
      </w:r>
      <w:proofErr w:type="spellStart"/>
      <w:r w:rsidRPr="007805F8">
        <w:rPr>
          <w:lang w:val="es-ES"/>
        </w:rPr>
        <w:t>Backups</w:t>
      </w:r>
      <w:proofErr w:type="spellEnd"/>
      <w:r w:rsidRPr="007805F8">
        <w:rPr>
          <w:lang w:val="es-ES"/>
        </w:rPr>
        <w:t>\</w:t>
      </w:r>
      <w:proofErr w:type="spellStart"/>
      <w:r w:rsidRPr="007805F8">
        <w:rPr>
          <w:lang w:val="es-ES"/>
        </w:rPr>
        <w:t>VentasAgricolasDB_diff.bak</w:t>
      </w:r>
      <w:proofErr w:type="spellEnd"/>
      <w:r w:rsidRPr="007805F8">
        <w:rPr>
          <w:lang w:val="es-ES"/>
        </w:rPr>
        <w:t>'</w:t>
      </w:r>
    </w:p>
    <w:p w14:paraId="33BE1F6A" w14:textId="77777777" w:rsidR="00356036" w:rsidRPr="007805F8" w:rsidRDefault="00356036" w:rsidP="00356036">
      <w:pPr>
        <w:pStyle w:val="Cdigo"/>
        <w:rPr>
          <w:lang w:val="es-ES"/>
        </w:rPr>
      </w:pPr>
      <w:r w:rsidRPr="007805F8">
        <w:rPr>
          <w:lang w:val="es-ES"/>
        </w:rPr>
        <w:t>WITH NORECOVERY;</w:t>
      </w:r>
    </w:p>
    <w:p w14:paraId="1FC7E1D4" w14:textId="77777777" w:rsidR="00356036" w:rsidRPr="007805F8" w:rsidRDefault="00356036" w:rsidP="00356036">
      <w:pPr>
        <w:rPr>
          <w:lang w:val="es-ES"/>
        </w:rPr>
      </w:pPr>
    </w:p>
    <w:p w14:paraId="522F3DF5" w14:textId="77777777" w:rsidR="00356036" w:rsidRPr="001B4881" w:rsidRDefault="00356036" w:rsidP="00356036">
      <w:r w:rsidRPr="001B4881">
        <w:t>La opción WITH NORECOVERY permite aplicar el respaldo diferencial sin finalizar la restauración, dejando la base de datos en un estado de "recuperación", lo que permite aplicar más respaldos, como los de los registros de transacciones.</w:t>
      </w:r>
    </w:p>
    <w:p w14:paraId="7968C5D4" w14:textId="77777777" w:rsidR="00356036" w:rsidRPr="001B4881" w:rsidRDefault="00356036" w:rsidP="00356036"/>
    <w:p w14:paraId="437A5073" w14:textId="77777777" w:rsidR="00356036" w:rsidRPr="001B4881" w:rsidRDefault="00356036" w:rsidP="00356036">
      <w:r w:rsidRPr="001B4881">
        <w:rPr>
          <w:b/>
          <w:bCs/>
        </w:rPr>
        <w:t>Restaurar un respaldo de registro de transacciones</w:t>
      </w:r>
      <w:r w:rsidRPr="001B4881">
        <w:t>:</w:t>
      </w:r>
    </w:p>
    <w:p w14:paraId="466D1E20" w14:textId="77777777" w:rsidR="00356036" w:rsidRPr="001B4881" w:rsidRDefault="00356036" w:rsidP="00356036">
      <w:r w:rsidRPr="001B4881">
        <w:t>Finalmente, si se desea restaurar un registro de transacciones para recuperar la base de datos hasta un punto específico en el tiempo, se utiliza:</w:t>
      </w:r>
    </w:p>
    <w:p w14:paraId="63297D00" w14:textId="77777777" w:rsidR="00356036" w:rsidRPr="007805F8" w:rsidRDefault="00356036" w:rsidP="00356036">
      <w:pPr>
        <w:pStyle w:val="Cdigo"/>
        <w:rPr>
          <w:lang w:val="es-ES"/>
        </w:rPr>
      </w:pPr>
      <w:r w:rsidRPr="007805F8">
        <w:rPr>
          <w:lang w:val="es-ES"/>
        </w:rPr>
        <w:t xml:space="preserve">RESTORE LOG </w:t>
      </w:r>
      <w:proofErr w:type="spellStart"/>
      <w:r w:rsidRPr="007805F8">
        <w:rPr>
          <w:lang w:val="es-ES"/>
        </w:rPr>
        <w:t>VentasAgricolasDB</w:t>
      </w:r>
      <w:proofErr w:type="spellEnd"/>
    </w:p>
    <w:p w14:paraId="49AD5EDD" w14:textId="77777777" w:rsidR="00356036" w:rsidRPr="007805F8" w:rsidRDefault="00356036" w:rsidP="00356036">
      <w:pPr>
        <w:pStyle w:val="Cdigo"/>
        <w:rPr>
          <w:lang w:val="es-ES"/>
        </w:rPr>
      </w:pPr>
      <w:r w:rsidRPr="007805F8">
        <w:rPr>
          <w:lang w:val="es-ES"/>
        </w:rPr>
        <w:t>FROM DISK = 'C:\</w:t>
      </w:r>
      <w:proofErr w:type="spellStart"/>
      <w:r w:rsidRPr="007805F8">
        <w:rPr>
          <w:lang w:val="es-ES"/>
        </w:rPr>
        <w:t>Backups</w:t>
      </w:r>
      <w:proofErr w:type="spellEnd"/>
      <w:r w:rsidRPr="007805F8">
        <w:rPr>
          <w:lang w:val="es-ES"/>
        </w:rPr>
        <w:t>\</w:t>
      </w:r>
      <w:proofErr w:type="spellStart"/>
      <w:r w:rsidRPr="007805F8">
        <w:rPr>
          <w:lang w:val="es-ES"/>
        </w:rPr>
        <w:t>VentasAgricolasDB_log.trn</w:t>
      </w:r>
      <w:proofErr w:type="spellEnd"/>
      <w:r w:rsidRPr="007805F8">
        <w:rPr>
          <w:lang w:val="es-ES"/>
        </w:rPr>
        <w:t>'</w:t>
      </w:r>
    </w:p>
    <w:p w14:paraId="1B1D1369" w14:textId="77777777" w:rsidR="00356036" w:rsidRPr="007805F8" w:rsidRDefault="00356036" w:rsidP="00356036">
      <w:pPr>
        <w:pStyle w:val="Cdigo"/>
        <w:rPr>
          <w:lang w:val="es-ES"/>
        </w:rPr>
      </w:pPr>
      <w:r w:rsidRPr="007805F8">
        <w:rPr>
          <w:lang w:val="es-ES"/>
        </w:rPr>
        <w:lastRenderedPageBreak/>
        <w:t>WITH RECOVERY;</w:t>
      </w:r>
    </w:p>
    <w:p w14:paraId="457E75CA" w14:textId="77777777" w:rsidR="00356036" w:rsidRPr="007805F8" w:rsidRDefault="00356036" w:rsidP="00356036">
      <w:pPr>
        <w:rPr>
          <w:lang w:val="es-ES"/>
        </w:rPr>
      </w:pPr>
    </w:p>
    <w:p w14:paraId="1F79ADA3" w14:textId="77777777" w:rsidR="00356036" w:rsidRPr="00C14B44" w:rsidRDefault="00356036" w:rsidP="00356036">
      <w:r w:rsidRPr="00C14B44">
        <w:t>Este comando aplica el respaldo de los registros de transacciones y finaliza el proceso de restauración.</w:t>
      </w:r>
    </w:p>
    <w:p w14:paraId="1A07053B" w14:textId="77777777" w:rsidR="00356036" w:rsidRPr="00C14B44" w:rsidRDefault="00356036" w:rsidP="00356036"/>
    <w:p w14:paraId="0210F903" w14:textId="25893370" w:rsidR="00356036" w:rsidRPr="000B111C" w:rsidRDefault="00356036" w:rsidP="00356036">
      <w:pPr>
        <w:rPr>
          <w:b/>
          <w:bCs/>
        </w:rPr>
      </w:pPr>
      <w:r w:rsidRPr="00C14B44">
        <w:rPr>
          <w:b/>
          <w:bCs/>
        </w:rPr>
        <w:t>Relevancia en el contexto de Nicaragua</w:t>
      </w:r>
    </w:p>
    <w:p w14:paraId="602DA348" w14:textId="77777777" w:rsidR="00356036" w:rsidRPr="00C14B44" w:rsidRDefault="00356036" w:rsidP="00356036">
      <w:r w:rsidRPr="00C14B44">
        <w:t>En Nicaragua, muchas pequeñas y medianas empresas aún dependen de bases de datos locales para gestionar su información. Asegurarse de que los datos estén respaldados y disponibles en todo momento es clave, ya que una pérdida de datos podría significar una interrupción del servicio y una pérdida significativa de recursos. Por ejemplo, en el contexto de una empresa agrícola que vende productos en mercados locales, la información sobre clientes y productos debe ser respaldada regularmente para evitar pérdidas durante períodos críticos de ventas.</w:t>
      </w:r>
    </w:p>
    <w:p w14:paraId="51DDEE07" w14:textId="77777777" w:rsidR="00356036" w:rsidRPr="00C14B44" w:rsidRDefault="00356036" w:rsidP="00356036"/>
    <w:p w14:paraId="4A017076" w14:textId="77777777" w:rsidR="00356036" w:rsidRPr="00C14B44" w:rsidRDefault="00356036" w:rsidP="00356036">
      <w:r w:rsidRPr="00C14B44">
        <w:t>Además, debido a las limitaciones de infraestructura tecnológica en ciertas zonas de Nicaragua, contar con respaldos locales y de fácil acceso se vuelve aún más importante. El conocimiento y la implementación de respaldos manuales, aunque fundamentales en entornos más grandes, también ofrecen ventajas a pequeñas empresas que prefieren tener control total sobre el proceso.</w:t>
      </w:r>
    </w:p>
    <w:p w14:paraId="34444A9D" w14:textId="77777777" w:rsidR="00356036" w:rsidRPr="00C14B44" w:rsidRDefault="00356036" w:rsidP="00356036"/>
    <w:p w14:paraId="39573820" w14:textId="6C0250A9" w:rsidR="007C0782" w:rsidRPr="007C0782" w:rsidRDefault="00356036" w:rsidP="007C0782">
      <w:r w:rsidRPr="00C14B44">
        <w:t>Realizar respaldos manuales es un proceso sencillo pero esencial para asegurar la integridad y disponibilidad de los datos. SQL Server ofrece herramientas robustas que permiten ejecutar estos respaldos de manera efectiva. Sin embargo, es necesario también tener en cuenta que el respaldo manual debe complementarse con una estrategia de respaldo automatizada para garantizar la continuidad de los servicios en entornos más complejos. En el contexto nacional de Nicaragua, comprender estos procesos permite a los estudiantes aplicar estos conocimientos en empresas de todo tamaño, asegurando la confianza y la fiabilidad de las operaciones empresariales.</w:t>
      </w:r>
    </w:p>
    <w:p w14:paraId="25D9D628" w14:textId="7FFC4250" w:rsidR="004506B1" w:rsidRDefault="004506B1" w:rsidP="004506B1">
      <w:pPr>
        <w:pStyle w:val="Ttulo2"/>
      </w:pPr>
      <w:bookmarkStart w:id="15" w:name="_Toc191836822"/>
      <w:r>
        <w:lastRenderedPageBreak/>
        <w:t>Dar a conocer el uso de las herramientas de planes de mantenimiento</w:t>
      </w:r>
      <w:bookmarkEnd w:id="15"/>
    </w:p>
    <w:p w14:paraId="02C67841" w14:textId="77777777" w:rsidR="00CC4340" w:rsidRDefault="00CC4340" w:rsidP="00CC4340">
      <w:r>
        <w:t>En la administración de bases de datos, la optimización y el mantenimiento continuo son aspectos esenciales para asegurar un rendimiento adecuado y la integridad de los datos a largo plazo. Los planes de mantenimiento son una herramienta fundamental dentro de SQL Server para gestionar de manera automatizada y eficiente las tareas rutinarias necesarias para mantener la base de datos operativa, segura y libre de fallos. A través de estos planes, los administradores de bases de datos pueden programar tareas como respaldos, restauraciones, reindexado de tablas, actualizaciones estadísticas, y otros procedimientos críticos, sin intervención manual constante.</w:t>
      </w:r>
    </w:p>
    <w:p w14:paraId="130003D9" w14:textId="77777777" w:rsidR="00CC4340" w:rsidRDefault="00CC4340" w:rsidP="00CC4340"/>
    <w:p w14:paraId="02A05216" w14:textId="77777777" w:rsidR="00CC4340" w:rsidRDefault="00CC4340" w:rsidP="00CC4340">
      <w:r>
        <w:t>Los planes de mantenimiento permiten a los administradores definir qué acciones deben llevarse a cabo, cuándo ejecutarlas y en qué condiciones deben operar, lo que facilita la gestión de las bases de datos en entornos empresariales de diferentes tamaños. Además, con la capacidad de configurar múltiples planes y tareas específicas, los administradores tienen control total sobre las operaciones y el rendimiento de las bases de datos.</w:t>
      </w:r>
    </w:p>
    <w:p w14:paraId="5B79CD96" w14:textId="77777777" w:rsidR="00CC4340" w:rsidRDefault="00CC4340" w:rsidP="00CC4340"/>
    <w:p w14:paraId="6BDA2B14" w14:textId="271C0960" w:rsidR="00CC4340" w:rsidRPr="00CC4340" w:rsidRDefault="00CC4340" w:rsidP="00CC4340">
      <w:pPr>
        <w:rPr>
          <w:b/>
          <w:bCs/>
        </w:rPr>
      </w:pPr>
      <w:r w:rsidRPr="00CC4340">
        <w:rPr>
          <w:b/>
          <w:bCs/>
        </w:rPr>
        <w:t>Herramientas de planes de mantenimiento en SQL Server</w:t>
      </w:r>
    </w:p>
    <w:p w14:paraId="2BB39E78" w14:textId="77777777" w:rsidR="00CC4340" w:rsidRDefault="00CC4340" w:rsidP="00CC4340">
      <w:r>
        <w:t>SQL Server proporciona una herramienta robusta llamada SQL Server Management Studio (SSMS) que permite crear y gestionar planes de mantenimiento. A través de esta herramienta, los administradores pueden crear planes que incluyan una serie de tareas programadas, las cuales se ejecutarán de manera automática en intervalos específicos, sin la necesidad de intervención humana.</w:t>
      </w:r>
    </w:p>
    <w:p w14:paraId="24D33358" w14:textId="77777777" w:rsidR="00CC4340" w:rsidRDefault="00CC4340" w:rsidP="00CC4340"/>
    <w:p w14:paraId="2FAB7DD6" w14:textId="5D544450" w:rsidR="00CC4340" w:rsidRDefault="00CC4340" w:rsidP="00CC4340">
      <w:r>
        <w:t>Algunos de los componentes principales de los planes de mantenimiento en SQL Server son:</w:t>
      </w:r>
    </w:p>
    <w:p w14:paraId="610746DE" w14:textId="77777777" w:rsidR="00CC4340" w:rsidRDefault="00CC4340" w:rsidP="00692594">
      <w:pPr>
        <w:pStyle w:val="Prrafodelista"/>
        <w:numPr>
          <w:ilvl w:val="0"/>
          <w:numId w:val="3"/>
        </w:numPr>
      </w:pPr>
      <w:r>
        <w:lastRenderedPageBreak/>
        <w:t>Tareas de respaldo de bases de datos: Permite programar respaldos completos, diferenciales o de registros de transacciones para mantener la base de datos segura.</w:t>
      </w:r>
    </w:p>
    <w:p w14:paraId="6F36A177" w14:textId="77777777" w:rsidR="00CC4340" w:rsidRDefault="00CC4340" w:rsidP="00692594">
      <w:pPr>
        <w:pStyle w:val="Prrafodelista"/>
        <w:numPr>
          <w:ilvl w:val="0"/>
          <w:numId w:val="3"/>
        </w:numPr>
      </w:pPr>
      <w:proofErr w:type="spellStart"/>
      <w:r>
        <w:t>Reindexación</w:t>
      </w:r>
      <w:proofErr w:type="spellEnd"/>
      <w:r>
        <w:t xml:space="preserve"> de bases de datos: Es necesario para optimizar el rendimiento de las consultas, especialmente en bases de datos grandes donde las tablas se actualizan con frecuencia.</w:t>
      </w:r>
    </w:p>
    <w:p w14:paraId="1DDD44E0" w14:textId="77777777" w:rsidR="00CC4340" w:rsidRDefault="00CC4340" w:rsidP="00692594">
      <w:pPr>
        <w:pStyle w:val="Prrafodelista"/>
        <w:numPr>
          <w:ilvl w:val="0"/>
          <w:numId w:val="3"/>
        </w:numPr>
      </w:pPr>
      <w:r>
        <w:t>Actualización de estadísticas: Mantener actualizadas las estadísticas de la base de datos es esencial para garantizar que el motor de SQL Server pueda generar planes de ejecución eficientes.</w:t>
      </w:r>
    </w:p>
    <w:p w14:paraId="4CA7F58E" w14:textId="77777777" w:rsidR="00CC4340" w:rsidRDefault="00CC4340" w:rsidP="00692594">
      <w:pPr>
        <w:pStyle w:val="Prrafodelista"/>
        <w:numPr>
          <w:ilvl w:val="0"/>
          <w:numId w:val="3"/>
        </w:numPr>
      </w:pPr>
      <w:r>
        <w:t>Comprobación de la integridad de la base de datos: Detecta errores en la base de datos que podrían generar problemas de consistencia.</w:t>
      </w:r>
    </w:p>
    <w:p w14:paraId="5EEE93B7" w14:textId="77777777" w:rsidR="00CC4340" w:rsidRDefault="00CC4340" w:rsidP="00CC4340"/>
    <w:p w14:paraId="00FBAEDA" w14:textId="7835F503" w:rsidR="00CC4340" w:rsidRPr="000B111C" w:rsidRDefault="00CC4340" w:rsidP="00CC4340">
      <w:pPr>
        <w:rPr>
          <w:b/>
          <w:bCs/>
        </w:rPr>
      </w:pPr>
      <w:r w:rsidRPr="00CC4340">
        <w:rPr>
          <w:b/>
          <w:bCs/>
        </w:rPr>
        <w:t>Creación de un plan de mantenimiento en SQL Server</w:t>
      </w:r>
    </w:p>
    <w:p w14:paraId="1F312A71" w14:textId="11527866" w:rsidR="00CC4340" w:rsidRPr="00CC4340" w:rsidRDefault="00CC4340" w:rsidP="00CC4340">
      <w:pPr>
        <w:rPr>
          <w:u w:val="single"/>
        </w:rPr>
      </w:pPr>
      <w:r w:rsidRPr="00CC4340">
        <w:rPr>
          <w:u w:val="single"/>
        </w:rPr>
        <w:t>Paso 1: Acceder a la herramienta de planes de mantenimiento</w:t>
      </w:r>
    </w:p>
    <w:p w14:paraId="3C35FA68" w14:textId="77777777" w:rsidR="00CC4340" w:rsidRDefault="00CC4340" w:rsidP="00CC4340">
      <w:r>
        <w:t>Para comenzar a trabajar con planes de mantenimiento, es necesario abrir el SQL Server Management Studio (SSMS) y conectarse al servidor de bases de datos donde se gestionarán los planes. Luego, en el explorador de objetos, se debe seleccionar el servidor y, bajo el nodo "Management", se encuentra la opción "</w:t>
      </w:r>
      <w:proofErr w:type="spellStart"/>
      <w:r>
        <w:t>Maintenance</w:t>
      </w:r>
      <w:proofErr w:type="spellEnd"/>
      <w:r>
        <w:t xml:space="preserve"> </w:t>
      </w:r>
      <w:proofErr w:type="spellStart"/>
      <w:r>
        <w:t>Plans</w:t>
      </w:r>
      <w:proofErr w:type="spellEnd"/>
      <w:r>
        <w:t>".</w:t>
      </w:r>
    </w:p>
    <w:p w14:paraId="7DD43AF3" w14:textId="77777777" w:rsidR="00CC4340" w:rsidRDefault="00CC4340" w:rsidP="00CC4340"/>
    <w:p w14:paraId="1014A586" w14:textId="03901E10" w:rsidR="00CC4340" w:rsidRPr="00CC4340" w:rsidRDefault="00CC4340" w:rsidP="00CC4340">
      <w:pPr>
        <w:rPr>
          <w:u w:val="single"/>
        </w:rPr>
      </w:pPr>
      <w:r w:rsidRPr="00CC4340">
        <w:rPr>
          <w:u w:val="single"/>
        </w:rPr>
        <w:t>Paso 2: Crear un nuevo plan de mantenimiento</w:t>
      </w:r>
    </w:p>
    <w:p w14:paraId="031EB989" w14:textId="77777777" w:rsidR="00CC4340" w:rsidRDefault="00CC4340" w:rsidP="00CC4340">
      <w:r>
        <w:t>Para crear un nuevo plan de mantenimiento, se puede hacer clic derecho sobre "</w:t>
      </w:r>
      <w:proofErr w:type="spellStart"/>
      <w:r>
        <w:t>Maintenance</w:t>
      </w:r>
      <w:proofErr w:type="spellEnd"/>
      <w:r>
        <w:t xml:space="preserve"> </w:t>
      </w:r>
      <w:proofErr w:type="spellStart"/>
      <w:r>
        <w:t>Plans</w:t>
      </w:r>
      <w:proofErr w:type="spellEnd"/>
      <w:r>
        <w:t xml:space="preserve">" y seleccionar "New </w:t>
      </w:r>
      <w:proofErr w:type="spellStart"/>
      <w:r>
        <w:t>Maintenance</w:t>
      </w:r>
      <w:proofErr w:type="spellEnd"/>
      <w:r>
        <w:t xml:space="preserve"> Plan". Esto abrirá una interfaz gráfica donde se pueden agregar las tareas necesarias para configurar el plan de mantenimiento.</w:t>
      </w:r>
    </w:p>
    <w:p w14:paraId="4CC0648E" w14:textId="77777777" w:rsidR="00CC4340" w:rsidRDefault="00CC4340" w:rsidP="00CC4340"/>
    <w:p w14:paraId="72E3C165" w14:textId="7627DEDF" w:rsidR="00CC4340" w:rsidRPr="00CC4340" w:rsidRDefault="00CC4340" w:rsidP="00CC4340">
      <w:pPr>
        <w:rPr>
          <w:u w:val="single"/>
        </w:rPr>
      </w:pPr>
      <w:r w:rsidRPr="00CC4340">
        <w:rPr>
          <w:u w:val="single"/>
        </w:rPr>
        <w:t>Paso 3: Agregar tareas al plan de mantenimiento</w:t>
      </w:r>
    </w:p>
    <w:p w14:paraId="7A670A13" w14:textId="14850AB0" w:rsidR="00CC4340" w:rsidRDefault="00CC4340" w:rsidP="00CC4340">
      <w:r>
        <w:t xml:space="preserve">Una vez en el diseño del plan de mantenimiento, se pueden agregar diferentes tareas de mantenimiento como respaldo, reindexado, actualización de estadísticas, </w:t>
      </w:r>
      <w:r>
        <w:lastRenderedPageBreak/>
        <w:t>etc. A continuación, describimos cómo se agregarían algunas de las tareas más comunes:</w:t>
      </w:r>
    </w:p>
    <w:p w14:paraId="5D21964D" w14:textId="72456FEA" w:rsidR="00CC4340" w:rsidRDefault="00CC4340" w:rsidP="000B111C">
      <w:pPr>
        <w:pStyle w:val="Prrafodelista"/>
        <w:numPr>
          <w:ilvl w:val="0"/>
          <w:numId w:val="28"/>
        </w:numPr>
      </w:pPr>
      <w:r>
        <w:t>Respaldo de base de datos:</w:t>
      </w:r>
      <w:r w:rsidR="000B111C">
        <w:t xml:space="preserve"> </w:t>
      </w:r>
      <w:r>
        <w:t xml:space="preserve">Para agregar una tarea de respaldo, se selecciona la opción "Back Up </w:t>
      </w:r>
      <w:proofErr w:type="spellStart"/>
      <w:r>
        <w:t>Database</w:t>
      </w:r>
      <w:proofErr w:type="spellEnd"/>
      <w:r>
        <w:t xml:space="preserve"> </w:t>
      </w:r>
      <w:proofErr w:type="spellStart"/>
      <w:r>
        <w:t>Task</w:t>
      </w:r>
      <w:proofErr w:type="spellEnd"/>
      <w:r>
        <w:t>" y se arrastra al diseño del plan. Luego, se configura la tarea para especificar la base de datos que se respaldará y el destino del archivo de respaldo.</w:t>
      </w:r>
    </w:p>
    <w:p w14:paraId="5018E4FE" w14:textId="138CC608" w:rsidR="00CC4340" w:rsidRDefault="00CC4340" w:rsidP="000B111C">
      <w:pPr>
        <w:pStyle w:val="Prrafodelista"/>
        <w:numPr>
          <w:ilvl w:val="0"/>
          <w:numId w:val="28"/>
        </w:numPr>
      </w:pPr>
      <w:proofErr w:type="spellStart"/>
      <w:r>
        <w:t>Reindexación</w:t>
      </w:r>
      <w:proofErr w:type="spellEnd"/>
      <w:r>
        <w:t>:</w:t>
      </w:r>
      <w:r w:rsidR="000B111C">
        <w:t xml:space="preserve"> </w:t>
      </w:r>
      <w:r>
        <w:t>Para mejorar el rendimiento, se agrega la tarea "</w:t>
      </w:r>
      <w:proofErr w:type="spellStart"/>
      <w:r>
        <w:t>Reorganize</w:t>
      </w:r>
      <w:proofErr w:type="spellEnd"/>
      <w:r>
        <w:t xml:space="preserve"> </w:t>
      </w:r>
      <w:proofErr w:type="spellStart"/>
      <w:r>
        <w:t>Index</w:t>
      </w:r>
      <w:proofErr w:type="spellEnd"/>
      <w:r>
        <w:t xml:space="preserve"> </w:t>
      </w:r>
      <w:proofErr w:type="spellStart"/>
      <w:r>
        <w:t>Task</w:t>
      </w:r>
      <w:proofErr w:type="spellEnd"/>
      <w:r>
        <w:t>". Esta tarea reorganiza los índices de las tablas de la base de datos para optimizar las consultas. Se puede configurar para que se ejecute en tablas específicas o en todas las tablas de la base de datos.</w:t>
      </w:r>
    </w:p>
    <w:p w14:paraId="2D6951D8" w14:textId="34E00068" w:rsidR="00CC4340" w:rsidRDefault="00CC4340" w:rsidP="000B111C">
      <w:pPr>
        <w:pStyle w:val="Prrafodelista"/>
        <w:numPr>
          <w:ilvl w:val="0"/>
          <w:numId w:val="28"/>
        </w:numPr>
      </w:pPr>
      <w:r>
        <w:t>Actualización de estadísticas:</w:t>
      </w:r>
      <w:r w:rsidR="000B111C">
        <w:t xml:space="preserve"> </w:t>
      </w:r>
      <w:r>
        <w:t>Se selecciona la tarea "</w:t>
      </w:r>
      <w:proofErr w:type="spellStart"/>
      <w:r>
        <w:t>Update</w:t>
      </w:r>
      <w:proofErr w:type="spellEnd"/>
      <w:r>
        <w:t xml:space="preserve"> </w:t>
      </w:r>
      <w:proofErr w:type="spellStart"/>
      <w:r>
        <w:t>Statistics</w:t>
      </w:r>
      <w:proofErr w:type="spellEnd"/>
      <w:r>
        <w:t>" para mantener actualizadas las estadísticas de la base de datos, lo que mejora la eficiencia en las consultas.</w:t>
      </w:r>
    </w:p>
    <w:p w14:paraId="3C759712" w14:textId="77777777" w:rsidR="00CC4340" w:rsidRDefault="00CC4340" w:rsidP="00CC4340"/>
    <w:p w14:paraId="31ED13AD" w14:textId="60B4E219" w:rsidR="00CC4340" w:rsidRPr="00CC4340" w:rsidRDefault="00CC4340" w:rsidP="00CC4340">
      <w:pPr>
        <w:rPr>
          <w:u w:val="single"/>
        </w:rPr>
      </w:pPr>
      <w:r w:rsidRPr="00CC4340">
        <w:rPr>
          <w:u w:val="single"/>
        </w:rPr>
        <w:t>Paso 4: Programar el plan de mantenimiento</w:t>
      </w:r>
    </w:p>
    <w:p w14:paraId="6F18A79D" w14:textId="77777777" w:rsidR="00CC4340" w:rsidRDefault="00CC4340" w:rsidP="00CC4340">
      <w:r>
        <w:t>Después de agregar las tareas necesarias, el siguiente paso es definir la programación del plan. Esto se puede hacer haciendo clic en "Schedule" dentro de la ventana del plan de mantenimiento. Allí se puede establecer cuándo se ejecutará el plan, por ejemplo, diariamente, semanalmente o mensualmente, según las necesidades de la empresa.</w:t>
      </w:r>
    </w:p>
    <w:p w14:paraId="1FE33516" w14:textId="77777777" w:rsidR="00CC4340" w:rsidRDefault="00CC4340" w:rsidP="00CC4340"/>
    <w:p w14:paraId="26479F7C" w14:textId="09CC2C1C" w:rsidR="00CC4340" w:rsidRPr="00CC4340" w:rsidRDefault="00CC4340" w:rsidP="00CC4340">
      <w:pPr>
        <w:rPr>
          <w:u w:val="single"/>
        </w:rPr>
      </w:pPr>
      <w:r w:rsidRPr="00CC4340">
        <w:rPr>
          <w:u w:val="single"/>
        </w:rPr>
        <w:t>Paso 5: Guardar y ejecutar el plan</w:t>
      </w:r>
    </w:p>
    <w:p w14:paraId="24BE3064" w14:textId="77777777" w:rsidR="00CC4340" w:rsidRDefault="00CC4340" w:rsidP="00CC4340">
      <w:r>
        <w:t>Una vez que se han agregado y programado las tareas, el plan de mantenimiento puede guardarse y ejecutarse automáticamente en el horario establecido. Esto garantiza que las tareas se ejecuten sin necesidad de intervención manual, lo que optimiza el tiempo y asegura que las bases de datos estén siempre en su mejor estado.</w:t>
      </w:r>
    </w:p>
    <w:p w14:paraId="2F5325B9" w14:textId="77777777" w:rsidR="00CC4340" w:rsidRDefault="00CC4340" w:rsidP="00CC4340"/>
    <w:p w14:paraId="250048FB" w14:textId="715DC9A3" w:rsidR="00CC4340" w:rsidRPr="00CC4340" w:rsidRDefault="00CC4340" w:rsidP="00CC4340">
      <w:pPr>
        <w:rPr>
          <w:b/>
          <w:bCs/>
        </w:rPr>
      </w:pPr>
      <w:r w:rsidRPr="00CC4340">
        <w:rPr>
          <w:b/>
          <w:bCs/>
        </w:rPr>
        <w:lastRenderedPageBreak/>
        <w:t>Ejemplo práctico: Plan de mantenimiento para una base de datos de ventas</w:t>
      </w:r>
    </w:p>
    <w:p w14:paraId="16FC8AA5" w14:textId="77777777" w:rsidR="00CC4340" w:rsidRDefault="00CC4340" w:rsidP="00CC4340">
      <w:r>
        <w:t xml:space="preserve">Supongamos que estamos gestionando la base de datos de una tienda de ventas en Nicaragua llamada </w:t>
      </w:r>
      <w:proofErr w:type="spellStart"/>
      <w:r>
        <w:t>TiendaVentasDB</w:t>
      </w:r>
      <w:proofErr w:type="spellEnd"/>
      <w:r>
        <w:t>, que almacena información sobre clientes, productos y transacciones. El plan de mantenimiento para esta base de datos podría incluir las siguientes tareas:</w:t>
      </w:r>
    </w:p>
    <w:p w14:paraId="715F9E07" w14:textId="77777777" w:rsidR="00CC4340" w:rsidRDefault="00CC4340" w:rsidP="00CC4340"/>
    <w:p w14:paraId="7E35CFA3" w14:textId="03D6A5E8" w:rsidR="00CC4340" w:rsidRDefault="00CC4340" w:rsidP="00CC4340">
      <w:r>
        <w:t>Respaldo completo diario:</w:t>
      </w:r>
    </w:p>
    <w:p w14:paraId="716B982C" w14:textId="77777777" w:rsidR="00CC4340" w:rsidRDefault="00CC4340" w:rsidP="00CC4340">
      <w:r>
        <w:t xml:space="preserve">Se programa para que se ejecute a las 11:00 p.m. cada noche, creando un respaldo completo de la base de datos </w:t>
      </w:r>
      <w:proofErr w:type="spellStart"/>
      <w:r>
        <w:t>TiendaVentasDB</w:t>
      </w:r>
      <w:proofErr w:type="spellEnd"/>
      <w:r>
        <w:t>.</w:t>
      </w:r>
    </w:p>
    <w:p w14:paraId="1BCCBEC6" w14:textId="77777777" w:rsidR="00CC4340" w:rsidRDefault="00CC4340" w:rsidP="00CC4340"/>
    <w:p w14:paraId="47B9C8D8" w14:textId="77777777" w:rsidR="00CC4340" w:rsidRDefault="00CC4340" w:rsidP="00692594">
      <w:pPr>
        <w:pStyle w:val="Prrafodelista"/>
        <w:numPr>
          <w:ilvl w:val="0"/>
          <w:numId w:val="4"/>
        </w:numPr>
      </w:pPr>
      <w:r>
        <w:t>Código de tarea de respaldo completo:</w:t>
      </w:r>
    </w:p>
    <w:p w14:paraId="67B098A0" w14:textId="77777777" w:rsidR="00477B88" w:rsidRPr="00477B88" w:rsidRDefault="00477B88" w:rsidP="00477B88">
      <w:pPr>
        <w:pStyle w:val="Cdigo"/>
        <w:rPr>
          <w:lang w:val="en-US"/>
        </w:rPr>
      </w:pPr>
      <w:r w:rsidRPr="00477B88">
        <w:rPr>
          <w:lang w:val="en-US"/>
        </w:rPr>
        <w:t xml:space="preserve">BACKUP DATABASE </w:t>
      </w:r>
      <w:proofErr w:type="spellStart"/>
      <w:r w:rsidRPr="00477B88">
        <w:rPr>
          <w:lang w:val="en-US"/>
        </w:rPr>
        <w:t>TiendaVentasDB</w:t>
      </w:r>
      <w:proofErr w:type="spellEnd"/>
    </w:p>
    <w:p w14:paraId="7CDC1673" w14:textId="77777777" w:rsidR="00477B88" w:rsidRPr="00477B88" w:rsidRDefault="00477B88" w:rsidP="00477B88">
      <w:pPr>
        <w:pStyle w:val="Cdigo"/>
        <w:rPr>
          <w:lang w:val="en-US"/>
        </w:rPr>
      </w:pPr>
      <w:r w:rsidRPr="00477B88">
        <w:rPr>
          <w:lang w:val="en-US"/>
        </w:rPr>
        <w:t>TO DISK = 'C:\Backups\</w:t>
      </w:r>
      <w:proofErr w:type="spellStart"/>
      <w:r w:rsidRPr="00477B88">
        <w:rPr>
          <w:lang w:val="en-US"/>
        </w:rPr>
        <w:t>TiendaVentasDB_full.bak</w:t>
      </w:r>
      <w:proofErr w:type="spellEnd"/>
      <w:r w:rsidRPr="00477B88">
        <w:rPr>
          <w:lang w:val="en-US"/>
        </w:rPr>
        <w:t>'</w:t>
      </w:r>
    </w:p>
    <w:p w14:paraId="3D5ADFDC" w14:textId="2256424D" w:rsidR="00CC4340" w:rsidRPr="00477B88" w:rsidRDefault="00477B88" w:rsidP="00477B88">
      <w:pPr>
        <w:pStyle w:val="Cdigo"/>
        <w:rPr>
          <w:lang w:val="en-US"/>
        </w:rPr>
      </w:pPr>
      <w:r w:rsidRPr="00477B88">
        <w:rPr>
          <w:lang w:val="en-US"/>
        </w:rPr>
        <w:t>WITH FORMAT, INIT;</w:t>
      </w:r>
    </w:p>
    <w:p w14:paraId="58DB1913" w14:textId="095C4CE9" w:rsidR="00477B88" w:rsidRPr="00477B88" w:rsidRDefault="00477B88" w:rsidP="00692594">
      <w:pPr>
        <w:pStyle w:val="Prrafodelista"/>
        <w:numPr>
          <w:ilvl w:val="0"/>
          <w:numId w:val="4"/>
        </w:numPr>
        <w:rPr>
          <w:lang w:val="en-US"/>
        </w:rPr>
      </w:pPr>
      <w:proofErr w:type="spellStart"/>
      <w:r w:rsidRPr="00477B88">
        <w:rPr>
          <w:lang w:val="en-US"/>
        </w:rPr>
        <w:t>Reindexado</w:t>
      </w:r>
      <w:proofErr w:type="spellEnd"/>
      <w:r w:rsidRPr="00477B88">
        <w:rPr>
          <w:lang w:val="en-US"/>
        </w:rPr>
        <w:t xml:space="preserve"> </w:t>
      </w:r>
      <w:proofErr w:type="spellStart"/>
      <w:r w:rsidRPr="00477B88">
        <w:rPr>
          <w:lang w:val="en-US"/>
        </w:rPr>
        <w:t>semanal</w:t>
      </w:r>
      <w:proofErr w:type="spellEnd"/>
      <w:r w:rsidRPr="00477B88">
        <w:rPr>
          <w:lang w:val="en-US"/>
        </w:rPr>
        <w:t>:</w:t>
      </w:r>
    </w:p>
    <w:p w14:paraId="685DE2F0" w14:textId="77777777" w:rsidR="00477B88" w:rsidRDefault="00477B88" w:rsidP="00477B88">
      <w:r>
        <w:t>Se configura para que se ejecute todos los domingos a las 2:00 a.m. Esta tarea reorganiza los índices de todas las tablas de la base de datos para mejorar el rendimiento de las consultas.</w:t>
      </w:r>
    </w:p>
    <w:p w14:paraId="4014B589" w14:textId="77777777" w:rsidR="00477B88" w:rsidRDefault="00477B88" w:rsidP="00477B88"/>
    <w:p w14:paraId="243CD872" w14:textId="74D806BF" w:rsidR="007C0782" w:rsidRDefault="00477B88" w:rsidP="00477B88">
      <w:r>
        <w:t>Código de tarea de reindexado:</w:t>
      </w:r>
    </w:p>
    <w:p w14:paraId="07548C19" w14:textId="77777777" w:rsidR="005E6696" w:rsidRPr="005E6696" w:rsidRDefault="005E6696" w:rsidP="005E6696">
      <w:pPr>
        <w:pStyle w:val="Cdigo"/>
        <w:rPr>
          <w:lang w:val="en-US"/>
        </w:rPr>
      </w:pPr>
      <w:r w:rsidRPr="005E6696">
        <w:rPr>
          <w:lang w:val="en-US"/>
        </w:rPr>
        <w:t xml:space="preserve">ALTER INDEX ALL ON </w:t>
      </w:r>
      <w:proofErr w:type="spellStart"/>
      <w:r w:rsidRPr="005E6696">
        <w:rPr>
          <w:lang w:val="en-US"/>
        </w:rPr>
        <w:t>Productos</w:t>
      </w:r>
      <w:proofErr w:type="spellEnd"/>
      <w:r w:rsidRPr="005E6696">
        <w:rPr>
          <w:lang w:val="en-US"/>
        </w:rPr>
        <w:t xml:space="preserve"> REBUILD;</w:t>
      </w:r>
    </w:p>
    <w:p w14:paraId="518F5021" w14:textId="77777777" w:rsidR="005E6696" w:rsidRPr="005E6696" w:rsidRDefault="005E6696" w:rsidP="005E6696">
      <w:pPr>
        <w:pStyle w:val="Cdigo"/>
        <w:rPr>
          <w:lang w:val="en-US"/>
        </w:rPr>
      </w:pPr>
      <w:r w:rsidRPr="005E6696">
        <w:rPr>
          <w:lang w:val="en-US"/>
        </w:rPr>
        <w:t xml:space="preserve">ALTER INDEX ALL ON </w:t>
      </w:r>
      <w:proofErr w:type="spellStart"/>
      <w:r w:rsidRPr="005E6696">
        <w:rPr>
          <w:lang w:val="en-US"/>
        </w:rPr>
        <w:t>Clientes</w:t>
      </w:r>
      <w:proofErr w:type="spellEnd"/>
      <w:r w:rsidRPr="005E6696">
        <w:rPr>
          <w:lang w:val="en-US"/>
        </w:rPr>
        <w:t xml:space="preserve"> REBUILD;</w:t>
      </w:r>
    </w:p>
    <w:p w14:paraId="5242923A" w14:textId="0201F2E9" w:rsidR="00477B88" w:rsidRPr="005E6696" w:rsidRDefault="005E6696" w:rsidP="005E6696">
      <w:pPr>
        <w:pStyle w:val="Cdigo"/>
        <w:rPr>
          <w:lang w:val="en-US"/>
        </w:rPr>
      </w:pPr>
      <w:r w:rsidRPr="005E6696">
        <w:rPr>
          <w:lang w:val="en-US"/>
        </w:rPr>
        <w:t xml:space="preserve">ALTER INDEX ALL ON </w:t>
      </w:r>
      <w:proofErr w:type="spellStart"/>
      <w:r w:rsidRPr="005E6696">
        <w:rPr>
          <w:lang w:val="en-US"/>
        </w:rPr>
        <w:t>Transacciones</w:t>
      </w:r>
      <w:proofErr w:type="spellEnd"/>
      <w:r w:rsidRPr="005E6696">
        <w:rPr>
          <w:lang w:val="en-US"/>
        </w:rPr>
        <w:t xml:space="preserve"> REBUILD;</w:t>
      </w:r>
    </w:p>
    <w:p w14:paraId="5D9BBE7F" w14:textId="77777777" w:rsidR="005E6696" w:rsidRPr="005E6696" w:rsidRDefault="005E6696" w:rsidP="00692594">
      <w:pPr>
        <w:pStyle w:val="Prrafodelista"/>
        <w:numPr>
          <w:ilvl w:val="0"/>
          <w:numId w:val="4"/>
        </w:numPr>
      </w:pPr>
      <w:r w:rsidRPr="005E6696">
        <w:t>Actualización de estadísticas mensual:</w:t>
      </w:r>
    </w:p>
    <w:p w14:paraId="3AE801D4" w14:textId="77777777" w:rsidR="005E6696" w:rsidRPr="005E6696" w:rsidRDefault="005E6696" w:rsidP="005E6696"/>
    <w:p w14:paraId="719AE6DF" w14:textId="77777777" w:rsidR="005E6696" w:rsidRDefault="005E6696" w:rsidP="005E6696">
      <w:r w:rsidRPr="005E6696">
        <w:t>Se programa para que se ejecute el primer día de cada mes, actualizando las estadísticas de la base de datos.</w:t>
      </w:r>
    </w:p>
    <w:p w14:paraId="1BF3A14F" w14:textId="77777777" w:rsidR="005E6696" w:rsidRPr="005E6696" w:rsidRDefault="005E6696" w:rsidP="005E6696"/>
    <w:p w14:paraId="4D0691E7" w14:textId="5E97F671" w:rsidR="00477B88" w:rsidRPr="005E6696" w:rsidRDefault="005E6696" w:rsidP="005E6696">
      <w:r w:rsidRPr="005E6696">
        <w:t>Código de tarea de actualización de estadísticas:</w:t>
      </w:r>
    </w:p>
    <w:p w14:paraId="33AC8678" w14:textId="5EF2A64C" w:rsidR="005E6696" w:rsidRPr="005E6696" w:rsidRDefault="00EE7FA0" w:rsidP="000B111C">
      <w:pPr>
        <w:pStyle w:val="Cdigo"/>
      </w:pPr>
      <w:r w:rsidRPr="00EE7FA0">
        <w:t xml:space="preserve">EXEC </w:t>
      </w:r>
      <w:proofErr w:type="spellStart"/>
      <w:r w:rsidRPr="00EE7FA0">
        <w:t>sp_updatestats</w:t>
      </w:r>
      <w:proofErr w:type="spellEnd"/>
      <w:r w:rsidRPr="00EE7FA0">
        <w:t>;</w:t>
      </w:r>
    </w:p>
    <w:p w14:paraId="18F167E0" w14:textId="1740EBED" w:rsidR="00EE7FA0" w:rsidRPr="00EE7FA0" w:rsidRDefault="00EE7FA0" w:rsidP="00EE7FA0">
      <w:pPr>
        <w:rPr>
          <w:b/>
          <w:bCs/>
        </w:rPr>
      </w:pPr>
      <w:r w:rsidRPr="00EE7FA0">
        <w:rPr>
          <w:b/>
          <w:bCs/>
        </w:rPr>
        <w:lastRenderedPageBreak/>
        <w:t>Relevancia en el contexto de Nicaragua</w:t>
      </w:r>
    </w:p>
    <w:p w14:paraId="002AB720" w14:textId="77777777" w:rsidR="00EE7FA0" w:rsidRDefault="00EE7FA0" w:rsidP="00EE7FA0">
      <w:r>
        <w:t>En Nicaragua, las empresas de diferentes sectores, desde ventas al por menor hasta servicios públicos, dependen cada vez más de sus bases de datos para gestionar información crítica. Sin embargo, muchas de estas empresas aún enfrentan desafíos relacionados con la infraestructura tecnológica. La creación de planes de mantenimiento automatizados puede ayudar a superar estos desafíos al reducir la intervención manual y asegurar que las bases de datos sigan funcionando correctamente incluso en condiciones limitadas.</w:t>
      </w:r>
    </w:p>
    <w:p w14:paraId="01BFFA54" w14:textId="77777777" w:rsidR="00EE7FA0" w:rsidRDefault="00EE7FA0" w:rsidP="00EE7FA0"/>
    <w:p w14:paraId="3CF328BB" w14:textId="77777777" w:rsidR="00EE7FA0" w:rsidRDefault="00EE7FA0" w:rsidP="00EE7FA0">
      <w:r>
        <w:t>La implementación de estos planes de mantenimiento es clave para pequeñas y medianas empresas nicaragüenses que, aunque puedan no tener el personal dedicado a tiempo completo para administrar sus bases de datos, aún necesitan asegurarse de que sus sistemas estén optimizados y seguros. Con la ayuda de herramientas como SQL Server Management Studio, los administradores pueden fácilmente configurar y programar estas tareas esenciales sin necesidad de experiencia avanzada en programación.</w:t>
      </w:r>
    </w:p>
    <w:p w14:paraId="43658B8E" w14:textId="77777777" w:rsidR="00EE7FA0" w:rsidRDefault="00EE7FA0" w:rsidP="00EE7FA0"/>
    <w:p w14:paraId="74018E9D" w14:textId="29A7988F" w:rsidR="005E6696" w:rsidRPr="005E6696" w:rsidRDefault="00EE7FA0" w:rsidP="00EE7FA0">
      <w:r>
        <w:t>El uso de las herramientas de planes de mantenimiento en SQL Server permite automatizar y gestionar eficientemente el mantenimiento de las bases de datos, asegurando su integridad y optimización a largo plazo. Estas herramientas no solo facilitan la administración de bases de datos complejas, sino que también son vitales para mantener la estabilidad y el rendimiento de los sistemas de información en empresas de todos los tamaños, desde grandes corporaciones hasta pequeñas empresas locales en Nicaragua.</w:t>
      </w:r>
    </w:p>
    <w:p w14:paraId="2CA50F38" w14:textId="77777777" w:rsidR="007C0782" w:rsidRDefault="007C0782" w:rsidP="007C0782"/>
    <w:p w14:paraId="7EEB48CE" w14:textId="77777777" w:rsidR="000B111C" w:rsidRDefault="000B111C" w:rsidP="007C0782"/>
    <w:p w14:paraId="113AEE1A" w14:textId="77777777" w:rsidR="000B111C" w:rsidRPr="005E6696" w:rsidRDefault="000B111C" w:rsidP="007C0782"/>
    <w:p w14:paraId="30F995FF" w14:textId="1DA89E4D" w:rsidR="004506B1" w:rsidRDefault="004506B1" w:rsidP="004506B1">
      <w:pPr>
        <w:pStyle w:val="Ttulo2"/>
      </w:pPr>
      <w:bookmarkStart w:id="16" w:name="_Toc191836823"/>
      <w:r>
        <w:lastRenderedPageBreak/>
        <w:t>Flujos de trabajo de las tareas necesarias para asegurarse de que la base de datos está optimizada.</w:t>
      </w:r>
      <w:bookmarkEnd w:id="16"/>
    </w:p>
    <w:p w14:paraId="6CA394E8" w14:textId="77777777" w:rsidR="00980F7E" w:rsidRDefault="00980F7E" w:rsidP="00980F7E">
      <w:r>
        <w:t>El mantenimiento de una base de datos no solo se limita a realizar respaldos periódicos, sino que involucra una serie de tareas que garantizan la optimización continua del rendimiento, la integridad y la disponibilidad de los datos. El flujo de trabajo de las tareas necesarias para optimizar una base de datos está diseñado para minimizar el tiempo de inactividad, mejorar la velocidad de acceso y actualizar las estructuras internas de la base de datos, de manera que los usuarios finales y las aplicaciones puedan acceder a la información de manera más eficiente.</w:t>
      </w:r>
    </w:p>
    <w:p w14:paraId="5A947DEB" w14:textId="77777777" w:rsidR="00980F7E" w:rsidRDefault="00980F7E" w:rsidP="00980F7E"/>
    <w:p w14:paraId="0DAF811B" w14:textId="77777777" w:rsidR="00980F7E" w:rsidRDefault="00980F7E" w:rsidP="00980F7E">
      <w:r>
        <w:t xml:space="preserve">Estas tareas incluyen la </w:t>
      </w:r>
      <w:proofErr w:type="spellStart"/>
      <w:r>
        <w:t>reindexación</w:t>
      </w:r>
      <w:proofErr w:type="spellEnd"/>
      <w:r>
        <w:t>, la actualización de estadísticas, la comprobación de integridad de los datos, la eliminación de datos obsoletos y la optimización de consultas. Un flujo de trabajo bien estructurado también ayuda a detectar problemas potenciales antes de que afecten el funcionamiento normal de la base de datos, lo cual es crucial tanto para grandes empresas como para organizaciones pequeñas en el contexto de Nicaragua, donde los recursos tecnológicos pueden ser limitados.</w:t>
      </w:r>
    </w:p>
    <w:p w14:paraId="20F8AF65" w14:textId="77777777" w:rsidR="00980F7E" w:rsidRDefault="00980F7E" w:rsidP="00980F7E"/>
    <w:p w14:paraId="2403A150" w14:textId="1BCCB175" w:rsidR="00980F7E" w:rsidRPr="00980F7E" w:rsidRDefault="00980F7E" w:rsidP="00980F7E">
      <w:pPr>
        <w:rPr>
          <w:b/>
          <w:bCs/>
        </w:rPr>
      </w:pPr>
      <w:r w:rsidRPr="00980F7E">
        <w:rPr>
          <w:b/>
          <w:bCs/>
        </w:rPr>
        <w:t>Tareas clave en un flujo de trabajo de mantenimiento de bases de datos</w:t>
      </w:r>
    </w:p>
    <w:p w14:paraId="3A5034BB" w14:textId="77777777" w:rsidR="00980F7E" w:rsidRDefault="00980F7E" w:rsidP="00980F7E">
      <w:r>
        <w:t>Para asegurar que una base de datos esté optimizada, es necesario implementar un conjunto de tareas sistemáticas. A continuación, se describen las tareas esenciales dentro de un flujo de trabajo que garantizan la optimización continua de la base de datos:</w:t>
      </w:r>
    </w:p>
    <w:p w14:paraId="3203CC64" w14:textId="77777777" w:rsidR="00980F7E" w:rsidRDefault="00980F7E" w:rsidP="00980F7E"/>
    <w:p w14:paraId="56C4E5BA" w14:textId="18C0C4BD" w:rsidR="00980F7E" w:rsidRPr="00980F7E" w:rsidRDefault="00980F7E" w:rsidP="00980F7E">
      <w:pPr>
        <w:rPr>
          <w:u w:val="single"/>
        </w:rPr>
      </w:pPr>
      <w:r w:rsidRPr="00980F7E">
        <w:rPr>
          <w:u w:val="single"/>
        </w:rPr>
        <w:t>Respaldo de la base de datos</w:t>
      </w:r>
    </w:p>
    <w:p w14:paraId="60ACC5C9" w14:textId="3C917B7A" w:rsidR="00980F7E" w:rsidRPr="00E531D9" w:rsidRDefault="00980F7E" w:rsidP="00980F7E">
      <w:r>
        <w:t>Antes de realizar cualquier operación de mantenimiento, es vital respaldar la base de datos para evitar la pérdida de datos en caso de errores o fallos inesperados. El respaldo de la base de datos asegura que siempre haya una copia de seguridad disponible para restaurar la base de datos a su estado previo.</w:t>
      </w:r>
    </w:p>
    <w:p w14:paraId="5F2C8CC7" w14:textId="77777777" w:rsidR="00980F7E" w:rsidRPr="00E531D9" w:rsidRDefault="00980F7E" w:rsidP="00692594">
      <w:pPr>
        <w:pStyle w:val="Prrafodelista"/>
        <w:numPr>
          <w:ilvl w:val="0"/>
          <w:numId w:val="6"/>
        </w:numPr>
      </w:pPr>
      <w:r w:rsidRPr="00E531D9">
        <w:lastRenderedPageBreak/>
        <w:t>Tarea: Realizar un respaldo completo y diferencial de la base de datos.</w:t>
      </w:r>
    </w:p>
    <w:p w14:paraId="4B21A98D" w14:textId="77777777" w:rsidR="00980F7E" w:rsidRDefault="00980F7E" w:rsidP="00692594">
      <w:pPr>
        <w:pStyle w:val="Prrafodelista"/>
        <w:numPr>
          <w:ilvl w:val="0"/>
          <w:numId w:val="5"/>
        </w:numPr>
      </w:pPr>
      <w:r>
        <w:t>Frecuencia recomendada: Diaria o semanal, dependiendo de la actividad en la base de datos.</w:t>
      </w:r>
    </w:p>
    <w:p w14:paraId="34F05BE7" w14:textId="65725858" w:rsidR="007C0782" w:rsidRDefault="00980F7E" w:rsidP="00692594">
      <w:pPr>
        <w:pStyle w:val="Prrafodelista"/>
        <w:numPr>
          <w:ilvl w:val="0"/>
          <w:numId w:val="5"/>
        </w:numPr>
      </w:pPr>
      <w:r>
        <w:t>Código de respaldo en SQL Server</w:t>
      </w:r>
    </w:p>
    <w:p w14:paraId="06F6697C" w14:textId="77777777" w:rsidR="00E531D9" w:rsidRPr="00E531D9" w:rsidRDefault="00E531D9" w:rsidP="00E531D9">
      <w:pPr>
        <w:pStyle w:val="Cdigo"/>
        <w:rPr>
          <w:lang w:val="en-US"/>
        </w:rPr>
      </w:pPr>
      <w:r w:rsidRPr="00E531D9">
        <w:rPr>
          <w:lang w:val="en-US"/>
        </w:rPr>
        <w:t xml:space="preserve">BACKUP DATABASE </w:t>
      </w:r>
      <w:proofErr w:type="spellStart"/>
      <w:r w:rsidRPr="00E531D9">
        <w:rPr>
          <w:lang w:val="en-US"/>
        </w:rPr>
        <w:t>TiendaVentasDB</w:t>
      </w:r>
      <w:proofErr w:type="spellEnd"/>
      <w:r w:rsidRPr="00E531D9">
        <w:rPr>
          <w:lang w:val="en-US"/>
        </w:rPr>
        <w:t xml:space="preserve"> TO DISK = 'C:\Backups\</w:t>
      </w:r>
      <w:proofErr w:type="spellStart"/>
      <w:r w:rsidRPr="00E531D9">
        <w:rPr>
          <w:lang w:val="en-US"/>
        </w:rPr>
        <w:t>TiendaVentasDB_full.bak</w:t>
      </w:r>
      <w:proofErr w:type="spellEnd"/>
      <w:r w:rsidRPr="00E531D9">
        <w:rPr>
          <w:lang w:val="en-US"/>
        </w:rPr>
        <w:t>';</w:t>
      </w:r>
    </w:p>
    <w:p w14:paraId="714BC2E3" w14:textId="36397B4F" w:rsidR="007C0782" w:rsidRPr="00E531D9" w:rsidRDefault="00E531D9" w:rsidP="00E531D9">
      <w:pPr>
        <w:pStyle w:val="Cdigo"/>
        <w:rPr>
          <w:lang w:val="en-US"/>
        </w:rPr>
      </w:pPr>
      <w:r w:rsidRPr="00E531D9">
        <w:rPr>
          <w:lang w:val="en-US"/>
        </w:rPr>
        <w:t xml:space="preserve">BACKUP DATABASE </w:t>
      </w:r>
      <w:proofErr w:type="spellStart"/>
      <w:r w:rsidRPr="00E531D9">
        <w:rPr>
          <w:lang w:val="en-US"/>
        </w:rPr>
        <w:t>TiendaVentasDB</w:t>
      </w:r>
      <w:proofErr w:type="spellEnd"/>
      <w:r w:rsidRPr="00E531D9">
        <w:rPr>
          <w:lang w:val="en-US"/>
        </w:rPr>
        <w:t xml:space="preserve"> TO DISK = 'C:\Backups\</w:t>
      </w:r>
      <w:proofErr w:type="spellStart"/>
      <w:r w:rsidRPr="00E531D9">
        <w:rPr>
          <w:lang w:val="en-US"/>
        </w:rPr>
        <w:t>TiendaVentasDB_diff.bak</w:t>
      </w:r>
      <w:proofErr w:type="spellEnd"/>
      <w:r w:rsidRPr="00E531D9">
        <w:rPr>
          <w:lang w:val="en-US"/>
        </w:rPr>
        <w:t>' WITH DIFFERENTIAL;</w:t>
      </w:r>
    </w:p>
    <w:p w14:paraId="58E58627" w14:textId="77777777" w:rsidR="00980F7E" w:rsidRPr="00E531D9" w:rsidRDefault="00980F7E" w:rsidP="007C0782">
      <w:pPr>
        <w:rPr>
          <w:lang w:val="en-US"/>
        </w:rPr>
      </w:pPr>
    </w:p>
    <w:p w14:paraId="7AADF772" w14:textId="7D5F1AC1" w:rsidR="00A96E44" w:rsidRPr="00A96E44" w:rsidRDefault="00A96E44" w:rsidP="00A96E44">
      <w:pPr>
        <w:rPr>
          <w:u w:val="single"/>
        </w:rPr>
      </w:pPr>
      <w:r w:rsidRPr="00A96E44">
        <w:rPr>
          <w:u w:val="single"/>
        </w:rPr>
        <w:t>Comprobación de la integridad de la base de datos</w:t>
      </w:r>
    </w:p>
    <w:p w14:paraId="744DAFBC" w14:textId="3E3AE4B4" w:rsidR="00A96E44" w:rsidRPr="00A96E44" w:rsidRDefault="00A96E44" w:rsidP="00A96E44">
      <w:r w:rsidRPr="00A96E44">
        <w:t>Asegurarse de que la base de datos no tenga corrupción es fundamental para mantener su fiabilidad. La comprobación de la integridad verifica la consistencia de las páginas y la estructura de la base de datos.</w:t>
      </w:r>
    </w:p>
    <w:p w14:paraId="635BA26D" w14:textId="77777777" w:rsidR="00A96E44" w:rsidRPr="00A96E44" w:rsidRDefault="00A96E44" w:rsidP="00692594">
      <w:pPr>
        <w:pStyle w:val="Prrafodelista"/>
        <w:numPr>
          <w:ilvl w:val="0"/>
          <w:numId w:val="7"/>
        </w:numPr>
      </w:pPr>
      <w:r w:rsidRPr="00A96E44">
        <w:t>Tarea: Ejecutar la comprobación de la base de datos usando el comando DBCC CHECKDB.</w:t>
      </w:r>
    </w:p>
    <w:p w14:paraId="4D73156D" w14:textId="77777777" w:rsidR="00A96E44" w:rsidRPr="00A96E44" w:rsidRDefault="00A96E44" w:rsidP="00692594">
      <w:pPr>
        <w:pStyle w:val="Prrafodelista"/>
        <w:numPr>
          <w:ilvl w:val="0"/>
          <w:numId w:val="7"/>
        </w:numPr>
      </w:pPr>
      <w:r w:rsidRPr="00A96E44">
        <w:t>Frecuencia recomendada: Semanal o mensual.</w:t>
      </w:r>
    </w:p>
    <w:p w14:paraId="72649701" w14:textId="5309CAAB" w:rsidR="00980F7E" w:rsidRPr="00A96E44" w:rsidRDefault="00A96E44" w:rsidP="00692594">
      <w:pPr>
        <w:pStyle w:val="Prrafodelista"/>
        <w:numPr>
          <w:ilvl w:val="0"/>
          <w:numId w:val="7"/>
        </w:numPr>
        <w:rPr>
          <w:lang w:val="en-US"/>
        </w:rPr>
      </w:pPr>
      <w:r w:rsidRPr="00A96E44">
        <w:rPr>
          <w:lang w:val="en-US"/>
        </w:rPr>
        <w:t xml:space="preserve">Código de </w:t>
      </w:r>
      <w:proofErr w:type="spellStart"/>
      <w:r w:rsidRPr="00A96E44">
        <w:rPr>
          <w:lang w:val="en-US"/>
        </w:rPr>
        <w:t>comprobación</w:t>
      </w:r>
      <w:proofErr w:type="spellEnd"/>
      <w:r w:rsidRPr="00A96E44">
        <w:rPr>
          <w:lang w:val="en-US"/>
        </w:rPr>
        <w:t xml:space="preserve"> de </w:t>
      </w:r>
      <w:proofErr w:type="spellStart"/>
      <w:r w:rsidRPr="00A96E44">
        <w:rPr>
          <w:lang w:val="en-US"/>
        </w:rPr>
        <w:t>integridad</w:t>
      </w:r>
      <w:proofErr w:type="spellEnd"/>
    </w:p>
    <w:p w14:paraId="1D0C0B91" w14:textId="57D847B4" w:rsidR="00980F7E" w:rsidRPr="00E531D9" w:rsidRDefault="00A96E44" w:rsidP="00A96E44">
      <w:pPr>
        <w:pStyle w:val="Cdigo"/>
        <w:rPr>
          <w:lang w:val="en-US"/>
        </w:rPr>
      </w:pPr>
      <w:r w:rsidRPr="00A96E44">
        <w:rPr>
          <w:lang w:val="en-US"/>
        </w:rPr>
        <w:t>DBCC CHECKDB('</w:t>
      </w:r>
      <w:proofErr w:type="spellStart"/>
      <w:r w:rsidRPr="00A96E44">
        <w:rPr>
          <w:lang w:val="en-US"/>
        </w:rPr>
        <w:t>TiendaVentasDB</w:t>
      </w:r>
      <w:proofErr w:type="spellEnd"/>
      <w:r w:rsidRPr="00A96E44">
        <w:rPr>
          <w:lang w:val="en-US"/>
        </w:rPr>
        <w:t>');</w:t>
      </w:r>
    </w:p>
    <w:p w14:paraId="7D873FCA" w14:textId="77777777" w:rsidR="00980F7E" w:rsidRPr="00E531D9" w:rsidRDefault="00980F7E" w:rsidP="007C0782">
      <w:pPr>
        <w:rPr>
          <w:lang w:val="en-US"/>
        </w:rPr>
      </w:pPr>
    </w:p>
    <w:p w14:paraId="0976603F" w14:textId="089CCD13" w:rsidR="00544818" w:rsidRPr="00544818" w:rsidRDefault="00544818" w:rsidP="00544818">
      <w:pPr>
        <w:rPr>
          <w:u w:val="single"/>
        </w:rPr>
      </w:pPr>
      <w:r w:rsidRPr="00544818">
        <w:rPr>
          <w:u w:val="single"/>
        </w:rPr>
        <w:t>Reorganización o reconstrucción de índices</w:t>
      </w:r>
    </w:p>
    <w:p w14:paraId="2D88DE62" w14:textId="5BDAE7C3" w:rsidR="00544818" w:rsidRPr="00544818" w:rsidRDefault="00544818" w:rsidP="00544818">
      <w:r w:rsidRPr="00544818">
        <w:t xml:space="preserve">La </w:t>
      </w:r>
      <w:proofErr w:type="spellStart"/>
      <w:r w:rsidRPr="00544818">
        <w:t>reindexación</w:t>
      </w:r>
      <w:proofErr w:type="spellEnd"/>
      <w:r w:rsidRPr="00544818">
        <w:t xml:space="preserve"> es una de las tareas más importantes para mejorar el rendimiento de las consultas. Los índices pueden volverse fragmentados con el tiempo, lo que afecta la velocidad de las búsquedas en las tablas. La reconstrucción o reorganización de índices ayuda a mejorar la eficiencia de las consultas.</w:t>
      </w:r>
    </w:p>
    <w:p w14:paraId="76C8186F" w14:textId="77777777" w:rsidR="00544818" w:rsidRPr="00544818" w:rsidRDefault="00544818" w:rsidP="00692594">
      <w:pPr>
        <w:pStyle w:val="Prrafodelista"/>
        <w:numPr>
          <w:ilvl w:val="0"/>
          <w:numId w:val="8"/>
        </w:numPr>
      </w:pPr>
      <w:r w:rsidRPr="00544818">
        <w:t>Tarea: Reorganizar o reconstruir índices fragmentados.</w:t>
      </w:r>
    </w:p>
    <w:p w14:paraId="755E5B6C" w14:textId="77777777" w:rsidR="00544818" w:rsidRPr="00544818" w:rsidRDefault="00544818" w:rsidP="00692594">
      <w:pPr>
        <w:pStyle w:val="Prrafodelista"/>
        <w:numPr>
          <w:ilvl w:val="0"/>
          <w:numId w:val="8"/>
        </w:numPr>
      </w:pPr>
      <w:r w:rsidRPr="00544818">
        <w:t>Frecuencia recomendada: Semanal o mensual, dependiendo de la actividad de la base de datos.</w:t>
      </w:r>
    </w:p>
    <w:p w14:paraId="4F1A9C42" w14:textId="3FE63D3D" w:rsidR="00980F7E" w:rsidRPr="00544818" w:rsidRDefault="00544818" w:rsidP="00692594">
      <w:pPr>
        <w:pStyle w:val="Prrafodelista"/>
        <w:numPr>
          <w:ilvl w:val="0"/>
          <w:numId w:val="8"/>
        </w:numPr>
        <w:rPr>
          <w:lang w:val="en-US"/>
        </w:rPr>
      </w:pPr>
      <w:r w:rsidRPr="00544818">
        <w:rPr>
          <w:lang w:val="en-US"/>
        </w:rPr>
        <w:t xml:space="preserve">Código para </w:t>
      </w:r>
      <w:proofErr w:type="spellStart"/>
      <w:r w:rsidRPr="00544818">
        <w:rPr>
          <w:lang w:val="en-US"/>
        </w:rPr>
        <w:t>reorganizar</w:t>
      </w:r>
      <w:proofErr w:type="spellEnd"/>
      <w:r w:rsidRPr="00544818">
        <w:rPr>
          <w:lang w:val="en-US"/>
        </w:rPr>
        <w:t xml:space="preserve"> </w:t>
      </w:r>
      <w:proofErr w:type="spellStart"/>
      <w:r w:rsidRPr="00544818">
        <w:rPr>
          <w:lang w:val="en-US"/>
        </w:rPr>
        <w:t>índices</w:t>
      </w:r>
      <w:proofErr w:type="spellEnd"/>
    </w:p>
    <w:p w14:paraId="31ED1AE1" w14:textId="77777777" w:rsidR="00544818" w:rsidRPr="00544818" w:rsidRDefault="00544818" w:rsidP="00544818">
      <w:pPr>
        <w:pStyle w:val="Cdigo"/>
        <w:rPr>
          <w:lang w:val="en-US"/>
        </w:rPr>
      </w:pPr>
      <w:r w:rsidRPr="00544818">
        <w:rPr>
          <w:lang w:val="en-US"/>
        </w:rPr>
        <w:t xml:space="preserve">ALTER INDEX ALL ON </w:t>
      </w:r>
      <w:proofErr w:type="spellStart"/>
      <w:r w:rsidRPr="00544818">
        <w:rPr>
          <w:lang w:val="en-US"/>
        </w:rPr>
        <w:t>Productos</w:t>
      </w:r>
      <w:proofErr w:type="spellEnd"/>
      <w:r w:rsidRPr="00544818">
        <w:rPr>
          <w:lang w:val="en-US"/>
        </w:rPr>
        <w:t xml:space="preserve"> REORGANIZE;</w:t>
      </w:r>
    </w:p>
    <w:p w14:paraId="702CF497" w14:textId="77777777" w:rsidR="00544818" w:rsidRPr="00544818" w:rsidRDefault="00544818" w:rsidP="00544818">
      <w:pPr>
        <w:pStyle w:val="Cdigo"/>
        <w:rPr>
          <w:lang w:val="en-US"/>
        </w:rPr>
      </w:pPr>
      <w:r w:rsidRPr="00544818">
        <w:rPr>
          <w:lang w:val="en-US"/>
        </w:rPr>
        <w:t xml:space="preserve">ALTER INDEX ALL ON </w:t>
      </w:r>
      <w:proofErr w:type="spellStart"/>
      <w:r w:rsidRPr="00544818">
        <w:rPr>
          <w:lang w:val="en-US"/>
        </w:rPr>
        <w:t>Clientes</w:t>
      </w:r>
      <w:proofErr w:type="spellEnd"/>
      <w:r w:rsidRPr="00544818">
        <w:rPr>
          <w:lang w:val="en-US"/>
        </w:rPr>
        <w:t xml:space="preserve"> REORGANIZE;</w:t>
      </w:r>
    </w:p>
    <w:p w14:paraId="40D9C52E" w14:textId="16D45A1E" w:rsidR="00A96E44" w:rsidRDefault="00544818" w:rsidP="00452E01">
      <w:pPr>
        <w:pStyle w:val="Cdigo"/>
        <w:rPr>
          <w:lang w:val="en-US"/>
        </w:rPr>
      </w:pPr>
      <w:r w:rsidRPr="00544818">
        <w:rPr>
          <w:lang w:val="en-US"/>
        </w:rPr>
        <w:t xml:space="preserve">ALTER INDEX ALL ON </w:t>
      </w:r>
      <w:proofErr w:type="spellStart"/>
      <w:r w:rsidRPr="00544818">
        <w:rPr>
          <w:lang w:val="en-US"/>
        </w:rPr>
        <w:t>Transacciones</w:t>
      </w:r>
      <w:proofErr w:type="spellEnd"/>
      <w:r w:rsidRPr="00544818">
        <w:rPr>
          <w:lang w:val="en-US"/>
        </w:rPr>
        <w:t xml:space="preserve"> REORGANIZE;</w:t>
      </w:r>
    </w:p>
    <w:p w14:paraId="0B9589E8" w14:textId="15899345" w:rsidR="00A96E44" w:rsidRPr="00452E01" w:rsidRDefault="00452E01" w:rsidP="00692594">
      <w:pPr>
        <w:pStyle w:val="Prrafodelista"/>
        <w:numPr>
          <w:ilvl w:val="0"/>
          <w:numId w:val="9"/>
        </w:numPr>
        <w:rPr>
          <w:lang w:val="en-US"/>
        </w:rPr>
      </w:pPr>
      <w:r w:rsidRPr="00452E01">
        <w:rPr>
          <w:lang w:val="en-US"/>
        </w:rPr>
        <w:t xml:space="preserve">Código para </w:t>
      </w:r>
      <w:proofErr w:type="spellStart"/>
      <w:r w:rsidRPr="00452E01">
        <w:rPr>
          <w:lang w:val="en-US"/>
        </w:rPr>
        <w:t>reconstruir</w:t>
      </w:r>
      <w:proofErr w:type="spellEnd"/>
      <w:r w:rsidRPr="00452E01">
        <w:rPr>
          <w:lang w:val="en-US"/>
        </w:rPr>
        <w:t xml:space="preserve"> </w:t>
      </w:r>
      <w:proofErr w:type="spellStart"/>
      <w:r w:rsidRPr="00452E01">
        <w:rPr>
          <w:lang w:val="en-US"/>
        </w:rPr>
        <w:t>índices</w:t>
      </w:r>
      <w:proofErr w:type="spellEnd"/>
    </w:p>
    <w:p w14:paraId="402537C5" w14:textId="77777777" w:rsidR="00452E01" w:rsidRPr="00452E01" w:rsidRDefault="00452E01" w:rsidP="00452E01">
      <w:pPr>
        <w:pStyle w:val="Cdigo"/>
        <w:rPr>
          <w:lang w:val="en-US"/>
        </w:rPr>
      </w:pPr>
      <w:r w:rsidRPr="00452E01">
        <w:rPr>
          <w:lang w:val="en-US"/>
        </w:rPr>
        <w:lastRenderedPageBreak/>
        <w:t xml:space="preserve">ALTER INDEX ALL ON </w:t>
      </w:r>
      <w:proofErr w:type="spellStart"/>
      <w:r w:rsidRPr="00452E01">
        <w:rPr>
          <w:lang w:val="en-US"/>
        </w:rPr>
        <w:t>Productos</w:t>
      </w:r>
      <w:proofErr w:type="spellEnd"/>
      <w:r w:rsidRPr="00452E01">
        <w:rPr>
          <w:lang w:val="en-US"/>
        </w:rPr>
        <w:t xml:space="preserve"> REBUILD;</w:t>
      </w:r>
    </w:p>
    <w:p w14:paraId="6ED94D5E" w14:textId="77777777" w:rsidR="00452E01" w:rsidRPr="00452E01" w:rsidRDefault="00452E01" w:rsidP="00452E01">
      <w:pPr>
        <w:pStyle w:val="Cdigo"/>
        <w:rPr>
          <w:lang w:val="en-US"/>
        </w:rPr>
      </w:pPr>
      <w:r w:rsidRPr="00452E01">
        <w:rPr>
          <w:lang w:val="en-US"/>
        </w:rPr>
        <w:t xml:space="preserve">ALTER INDEX ALL ON </w:t>
      </w:r>
      <w:proofErr w:type="spellStart"/>
      <w:r w:rsidRPr="00452E01">
        <w:rPr>
          <w:lang w:val="en-US"/>
        </w:rPr>
        <w:t>Clientes</w:t>
      </w:r>
      <w:proofErr w:type="spellEnd"/>
      <w:r w:rsidRPr="00452E01">
        <w:rPr>
          <w:lang w:val="en-US"/>
        </w:rPr>
        <w:t xml:space="preserve"> REBUILD;</w:t>
      </w:r>
    </w:p>
    <w:p w14:paraId="3E771AF0" w14:textId="2179EFF5" w:rsidR="00A96E44" w:rsidRDefault="00452E01" w:rsidP="00452E01">
      <w:pPr>
        <w:pStyle w:val="Cdigo"/>
        <w:rPr>
          <w:lang w:val="en-US"/>
        </w:rPr>
      </w:pPr>
      <w:r w:rsidRPr="00452E01">
        <w:rPr>
          <w:lang w:val="en-US"/>
        </w:rPr>
        <w:t xml:space="preserve">ALTER INDEX ALL ON </w:t>
      </w:r>
      <w:proofErr w:type="spellStart"/>
      <w:r w:rsidRPr="00452E01">
        <w:rPr>
          <w:lang w:val="en-US"/>
        </w:rPr>
        <w:t>Transacciones</w:t>
      </w:r>
      <w:proofErr w:type="spellEnd"/>
      <w:r w:rsidRPr="00452E01">
        <w:rPr>
          <w:lang w:val="en-US"/>
        </w:rPr>
        <w:t xml:space="preserve"> REBUILD;</w:t>
      </w:r>
    </w:p>
    <w:p w14:paraId="1CA773A6" w14:textId="77777777" w:rsidR="00A96E44" w:rsidRDefault="00A96E44" w:rsidP="007C0782">
      <w:pPr>
        <w:rPr>
          <w:lang w:val="en-US"/>
        </w:rPr>
      </w:pPr>
    </w:p>
    <w:p w14:paraId="770265EE" w14:textId="4BD8E986" w:rsidR="00D41BE6" w:rsidRPr="00D41BE6" w:rsidRDefault="00D41BE6" w:rsidP="00D41BE6">
      <w:pPr>
        <w:rPr>
          <w:u w:val="single"/>
        </w:rPr>
      </w:pPr>
      <w:r w:rsidRPr="00D41BE6">
        <w:rPr>
          <w:u w:val="single"/>
        </w:rPr>
        <w:t>Actualización de estadísticas</w:t>
      </w:r>
    </w:p>
    <w:p w14:paraId="4423AA48" w14:textId="4A20D024" w:rsidR="00D41BE6" w:rsidRPr="00D41BE6" w:rsidRDefault="00D41BE6" w:rsidP="00D41BE6">
      <w:r w:rsidRPr="00D41BE6">
        <w:t>Las estadísticas ayudan al motor de SQL Server a generar planes de ejecución eficientes para las consultas. Mantener actualizadas las estadísticas es clave para optimizar el rendimiento de las consultas, especialmente en bases de datos grandes donde los datos se actualizan frecuentemente.</w:t>
      </w:r>
    </w:p>
    <w:p w14:paraId="27487090" w14:textId="77777777" w:rsidR="00D41BE6" w:rsidRPr="00D41BE6" w:rsidRDefault="00D41BE6" w:rsidP="00692594">
      <w:pPr>
        <w:pStyle w:val="Prrafodelista"/>
        <w:numPr>
          <w:ilvl w:val="0"/>
          <w:numId w:val="9"/>
        </w:numPr>
      </w:pPr>
      <w:r w:rsidRPr="00D41BE6">
        <w:t>Tarea: Actualizar las estadísticas de las tablas y los índices.</w:t>
      </w:r>
    </w:p>
    <w:p w14:paraId="21130713" w14:textId="77777777" w:rsidR="00D41BE6" w:rsidRPr="00D41BE6" w:rsidRDefault="00D41BE6" w:rsidP="00692594">
      <w:pPr>
        <w:pStyle w:val="Prrafodelista"/>
        <w:numPr>
          <w:ilvl w:val="0"/>
          <w:numId w:val="9"/>
        </w:numPr>
      </w:pPr>
      <w:r w:rsidRPr="00D41BE6">
        <w:t>Frecuencia recomendada: Semanal o mensual, dependiendo de la cantidad de datos cambiados.</w:t>
      </w:r>
    </w:p>
    <w:p w14:paraId="79FD6590" w14:textId="720337AB" w:rsidR="00A96E44" w:rsidRPr="00D41BE6" w:rsidRDefault="00D41BE6" w:rsidP="00692594">
      <w:pPr>
        <w:pStyle w:val="Prrafodelista"/>
        <w:numPr>
          <w:ilvl w:val="0"/>
          <w:numId w:val="9"/>
        </w:numPr>
        <w:rPr>
          <w:lang w:val="en-US"/>
        </w:rPr>
      </w:pPr>
      <w:r w:rsidRPr="00D41BE6">
        <w:rPr>
          <w:lang w:val="en-US"/>
        </w:rPr>
        <w:t xml:space="preserve">Código de </w:t>
      </w:r>
      <w:proofErr w:type="spellStart"/>
      <w:r w:rsidRPr="00D41BE6">
        <w:rPr>
          <w:lang w:val="en-US"/>
        </w:rPr>
        <w:t>actualización</w:t>
      </w:r>
      <w:proofErr w:type="spellEnd"/>
      <w:r w:rsidRPr="00D41BE6">
        <w:rPr>
          <w:lang w:val="en-US"/>
        </w:rPr>
        <w:t xml:space="preserve"> de </w:t>
      </w:r>
      <w:proofErr w:type="spellStart"/>
      <w:r w:rsidRPr="00D41BE6">
        <w:rPr>
          <w:lang w:val="en-US"/>
        </w:rPr>
        <w:t>estadísticas</w:t>
      </w:r>
      <w:proofErr w:type="spellEnd"/>
    </w:p>
    <w:p w14:paraId="324D31F8" w14:textId="78D8BE16" w:rsidR="00452E01" w:rsidRDefault="00D41BE6" w:rsidP="00D41BE6">
      <w:pPr>
        <w:pStyle w:val="Cdigo"/>
        <w:rPr>
          <w:lang w:val="en-US"/>
        </w:rPr>
      </w:pPr>
      <w:r w:rsidRPr="00D41BE6">
        <w:rPr>
          <w:lang w:val="en-US"/>
        </w:rPr>
        <w:t xml:space="preserve">EXEC </w:t>
      </w:r>
      <w:proofErr w:type="spellStart"/>
      <w:r w:rsidRPr="00D41BE6">
        <w:rPr>
          <w:lang w:val="en-US"/>
        </w:rPr>
        <w:t>sp_updatestats</w:t>
      </w:r>
      <w:proofErr w:type="spellEnd"/>
      <w:r w:rsidRPr="00D41BE6">
        <w:rPr>
          <w:lang w:val="en-US"/>
        </w:rPr>
        <w:t>;</w:t>
      </w:r>
    </w:p>
    <w:p w14:paraId="55B193FF" w14:textId="77777777" w:rsidR="00B41C6F" w:rsidRDefault="00B41C6F" w:rsidP="00B41C6F">
      <w:pPr>
        <w:rPr>
          <w:lang w:val="en-US"/>
        </w:rPr>
      </w:pPr>
    </w:p>
    <w:p w14:paraId="0C33E734" w14:textId="0C4F3504" w:rsidR="00B41C6F" w:rsidRPr="00B41C6F" w:rsidRDefault="00B41C6F" w:rsidP="00B41C6F">
      <w:pPr>
        <w:rPr>
          <w:u w:val="single"/>
          <w:lang w:val="en-US"/>
        </w:rPr>
      </w:pPr>
      <w:proofErr w:type="spellStart"/>
      <w:r w:rsidRPr="00B41C6F">
        <w:rPr>
          <w:u w:val="single"/>
          <w:lang w:val="en-US"/>
        </w:rPr>
        <w:t>Eliminar</w:t>
      </w:r>
      <w:proofErr w:type="spellEnd"/>
      <w:r w:rsidRPr="00B41C6F">
        <w:rPr>
          <w:u w:val="single"/>
          <w:lang w:val="en-US"/>
        </w:rPr>
        <w:t xml:space="preserve"> </w:t>
      </w:r>
      <w:proofErr w:type="spellStart"/>
      <w:r w:rsidRPr="00B41C6F">
        <w:rPr>
          <w:u w:val="single"/>
          <w:lang w:val="en-US"/>
        </w:rPr>
        <w:t>datos</w:t>
      </w:r>
      <w:proofErr w:type="spellEnd"/>
      <w:r w:rsidRPr="00B41C6F">
        <w:rPr>
          <w:u w:val="single"/>
          <w:lang w:val="en-US"/>
        </w:rPr>
        <w:t xml:space="preserve"> </w:t>
      </w:r>
      <w:proofErr w:type="spellStart"/>
      <w:r w:rsidRPr="00B41C6F">
        <w:rPr>
          <w:u w:val="single"/>
          <w:lang w:val="en-US"/>
        </w:rPr>
        <w:t>obsoletos</w:t>
      </w:r>
      <w:proofErr w:type="spellEnd"/>
    </w:p>
    <w:p w14:paraId="3C49C449" w14:textId="2B72BA28" w:rsidR="00B41C6F" w:rsidRPr="00B41C6F" w:rsidRDefault="00B41C6F" w:rsidP="00B41C6F">
      <w:r w:rsidRPr="00B41C6F">
        <w:t>Eliminar registros innecesarios o antiguos es crucial para mantener el tamaño adecuado de la base de datos y evitar la acumulación de datos inútiles. Esto puede incluir registros de transacciones completadas, registros antiguos de usuarios, etc.</w:t>
      </w:r>
    </w:p>
    <w:p w14:paraId="74FBFA76" w14:textId="77777777" w:rsidR="00B41C6F" w:rsidRPr="00B41C6F" w:rsidRDefault="00B41C6F" w:rsidP="00692594">
      <w:pPr>
        <w:pStyle w:val="Prrafodelista"/>
        <w:numPr>
          <w:ilvl w:val="0"/>
          <w:numId w:val="10"/>
        </w:numPr>
      </w:pPr>
      <w:r w:rsidRPr="00B41C6F">
        <w:t>Tarea: Eliminar datos obsoletos o innecesarios, como registros de transacciones completadas o datos de clientes inactivos.</w:t>
      </w:r>
    </w:p>
    <w:p w14:paraId="69010D2C" w14:textId="01C467D3" w:rsidR="00452E01" w:rsidRPr="00B41C6F" w:rsidRDefault="00B41C6F" w:rsidP="00692594">
      <w:pPr>
        <w:pStyle w:val="Prrafodelista"/>
        <w:numPr>
          <w:ilvl w:val="0"/>
          <w:numId w:val="10"/>
        </w:numPr>
        <w:rPr>
          <w:lang w:val="en-US"/>
        </w:rPr>
      </w:pPr>
      <w:proofErr w:type="spellStart"/>
      <w:r w:rsidRPr="00B41C6F">
        <w:rPr>
          <w:lang w:val="en-US"/>
        </w:rPr>
        <w:t>Frecuencia</w:t>
      </w:r>
      <w:proofErr w:type="spellEnd"/>
      <w:r w:rsidRPr="00B41C6F">
        <w:rPr>
          <w:lang w:val="en-US"/>
        </w:rPr>
        <w:t xml:space="preserve"> </w:t>
      </w:r>
      <w:proofErr w:type="spellStart"/>
      <w:r w:rsidRPr="00B41C6F">
        <w:rPr>
          <w:lang w:val="en-US"/>
        </w:rPr>
        <w:t>recomendada</w:t>
      </w:r>
      <w:proofErr w:type="spellEnd"/>
      <w:r w:rsidRPr="00B41C6F">
        <w:rPr>
          <w:lang w:val="en-US"/>
        </w:rPr>
        <w:t xml:space="preserve">: </w:t>
      </w:r>
      <w:proofErr w:type="spellStart"/>
      <w:r w:rsidRPr="00B41C6F">
        <w:rPr>
          <w:lang w:val="en-US"/>
        </w:rPr>
        <w:t>Mensual</w:t>
      </w:r>
      <w:proofErr w:type="spellEnd"/>
      <w:r w:rsidRPr="00B41C6F">
        <w:rPr>
          <w:lang w:val="en-US"/>
        </w:rPr>
        <w:t>.</w:t>
      </w:r>
    </w:p>
    <w:p w14:paraId="4706A20C" w14:textId="4061E859" w:rsidR="007C0782" w:rsidRDefault="00EC0141" w:rsidP="00692594">
      <w:pPr>
        <w:pStyle w:val="Prrafodelista"/>
        <w:numPr>
          <w:ilvl w:val="0"/>
          <w:numId w:val="10"/>
        </w:numPr>
      </w:pPr>
      <w:r w:rsidRPr="00EC0141">
        <w:t>Código para eliminar datos obsoletos</w:t>
      </w:r>
    </w:p>
    <w:p w14:paraId="45F66582" w14:textId="77777777" w:rsidR="00EC0141" w:rsidRDefault="00EC0141" w:rsidP="00EC0141">
      <w:pPr>
        <w:pStyle w:val="Cdigo"/>
      </w:pPr>
      <w:r>
        <w:t xml:space="preserve">DELETE FROM Transacciones WHERE </w:t>
      </w:r>
      <w:proofErr w:type="spellStart"/>
      <w:r>
        <w:t>FechaTransaccion</w:t>
      </w:r>
      <w:proofErr w:type="spellEnd"/>
      <w:r>
        <w:t xml:space="preserve"> &lt; '2022-01-01';</w:t>
      </w:r>
    </w:p>
    <w:p w14:paraId="0C223DB6" w14:textId="18A11760" w:rsidR="00EC0141" w:rsidRDefault="00EC0141" w:rsidP="00EC0141">
      <w:pPr>
        <w:pStyle w:val="Cdigo"/>
      </w:pPr>
      <w:r>
        <w:t>DELETE FROM Clientes WHERE Estado = 'Inactivo';</w:t>
      </w:r>
    </w:p>
    <w:p w14:paraId="4B1C5082" w14:textId="59E1268B" w:rsidR="00627218" w:rsidRDefault="00627218" w:rsidP="00627218">
      <w:r w:rsidRPr="00627218">
        <w:rPr>
          <w:u w:val="single"/>
        </w:rPr>
        <w:t>Optimización de consultas y estructuras de la base de datos</w:t>
      </w:r>
    </w:p>
    <w:p w14:paraId="548E79A3" w14:textId="5B6A9B3B" w:rsidR="00627218" w:rsidRDefault="00627218" w:rsidP="00627218">
      <w:r>
        <w:t>A lo largo del tiempo, algunas consultas pueden volverse ineficientes debido a cambios en los datos o en las estructuras de las tablas. Identificar y optimizar estas consultas puede mejorar significativamente el rendimiento de la base de datos.</w:t>
      </w:r>
    </w:p>
    <w:p w14:paraId="78DD4A49" w14:textId="77777777" w:rsidR="00627218" w:rsidRDefault="00627218" w:rsidP="00692594">
      <w:pPr>
        <w:pStyle w:val="Prrafodelista"/>
        <w:numPr>
          <w:ilvl w:val="0"/>
          <w:numId w:val="11"/>
        </w:numPr>
      </w:pPr>
      <w:r>
        <w:t xml:space="preserve">Tarea: Analizar el rendimiento de las consultas utilizando el </w:t>
      </w:r>
      <w:proofErr w:type="spellStart"/>
      <w:r>
        <w:t>Query</w:t>
      </w:r>
      <w:proofErr w:type="spellEnd"/>
      <w:r>
        <w:t xml:space="preserve"> Store y las Plan Cache.</w:t>
      </w:r>
    </w:p>
    <w:p w14:paraId="5C77DE2F" w14:textId="77777777" w:rsidR="00627218" w:rsidRDefault="00627218" w:rsidP="00692594">
      <w:pPr>
        <w:pStyle w:val="Prrafodelista"/>
        <w:numPr>
          <w:ilvl w:val="0"/>
          <w:numId w:val="11"/>
        </w:numPr>
      </w:pPr>
      <w:r>
        <w:lastRenderedPageBreak/>
        <w:t>Frecuencia recomendada: Trimestral.</w:t>
      </w:r>
    </w:p>
    <w:p w14:paraId="0C0DFF6F" w14:textId="7D93A117" w:rsidR="00EC0141" w:rsidRDefault="00627218" w:rsidP="00692594">
      <w:pPr>
        <w:pStyle w:val="Prrafodelista"/>
        <w:numPr>
          <w:ilvl w:val="0"/>
          <w:numId w:val="11"/>
        </w:numPr>
      </w:pPr>
      <w:r>
        <w:t>Código de análisis de consultas</w:t>
      </w:r>
    </w:p>
    <w:p w14:paraId="16A70AB7" w14:textId="77777777" w:rsidR="00627218" w:rsidRPr="00627218" w:rsidRDefault="00627218" w:rsidP="00627218">
      <w:pPr>
        <w:pStyle w:val="Cdigo"/>
        <w:rPr>
          <w:lang w:val="en-US"/>
        </w:rPr>
      </w:pPr>
      <w:r w:rsidRPr="00627218">
        <w:rPr>
          <w:lang w:val="en-US"/>
        </w:rPr>
        <w:t>SELECT *</w:t>
      </w:r>
    </w:p>
    <w:p w14:paraId="2152C807" w14:textId="77777777" w:rsidR="00627218" w:rsidRPr="00627218" w:rsidRDefault="00627218" w:rsidP="00627218">
      <w:pPr>
        <w:pStyle w:val="Cdigo"/>
        <w:rPr>
          <w:lang w:val="en-US"/>
        </w:rPr>
      </w:pPr>
      <w:r w:rsidRPr="00627218">
        <w:rPr>
          <w:lang w:val="en-US"/>
        </w:rPr>
        <w:t xml:space="preserve">FROM </w:t>
      </w:r>
      <w:proofErr w:type="spellStart"/>
      <w:r w:rsidRPr="00627218">
        <w:rPr>
          <w:lang w:val="en-US"/>
        </w:rPr>
        <w:t>sys.dm_exec_query_stats</w:t>
      </w:r>
      <w:proofErr w:type="spellEnd"/>
      <w:r w:rsidRPr="00627218">
        <w:rPr>
          <w:lang w:val="en-US"/>
        </w:rPr>
        <w:t xml:space="preserve"> AS </w:t>
      </w:r>
      <w:proofErr w:type="spellStart"/>
      <w:r w:rsidRPr="00627218">
        <w:rPr>
          <w:lang w:val="en-US"/>
        </w:rPr>
        <w:t>qs</w:t>
      </w:r>
      <w:proofErr w:type="spellEnd"/>
    </w:p>
    <w:p w14:paraId="7FD07B32" w14:textId="77777777" w:rsidR="00627218" w:rsidRPr="00627218" w:rsidRDefault="00627218" w:rsidP="00627218">
      <w:pPr>
        <w:pStyle w:val="Cdigo"/>
        <w:rPr>
          <w:lang w:val="en-US"/>
        </w:rPr>
      </w:pPr>
      <w:r w:rsidRPr="00627218">
        <w:rPr>
          <w:lang w:val="en-US"/>
        </w:rPr>
        <w:t xml:space="preserve">CROSS APPLY </w:t>
      </w:r>
      <w:proofErr w:type="spellStart"/>
      <w:r w:rsidRPr="00627218">
        <w:rPr>
          <w:lang w:val="en-US"/>
        </w:rPr>
        <w:t>sys.dm_exec_sql_text</w:t>
      </w:r>
      <w:proofErr w:type="spellEnd"/>
      <w:r w:rsidRPr="00627218">
        <w:rPr>
          <w:lang w:val="en-US"/>
        </w:rPr>
        <w:t>(</w:t>
      </w:r>
      <w:proofErr w:type="spellStart"/>
      <w:r w:rsidRPr="00627218">
        <w:rPr>
          <w:lang w:val="en-US"/>
        </w:rPr>
        <w:t>qs.sql_handle</w:t>
      </w:r>
      <w:proofErr w:type="spellEnd"/>
      <w:r w:rsidRPr="00627218">
        <w:rPr>
          <w:lang w:val="en-US"/>
        </w:rPr>
        <w:t>)</w:t>
      </w:r>
    </w:p>
    <w:p w14:paraId="0413D42E" w14:textId="7C133861" w:rsidR="00EC0141" w:rsidRPr="00627218" w:rsidRDefault="00627218" w:rsidP="00627218">
      <w:pPr>
        <w:pStyle w:val="Cdigo"/>
        <w:rPr>
          <w:lang w:val="en-US"/>
        </w:rPr>
      </w:pPr>
      <w:r w:rsidRPr="00627218">
        <w:rPr>
          <w:lang w:val="en-US"/>
        </w:rPr>
        <w:t xml:space="preserve">ORDER BY </w:t>
      </w:r>
      <w:proofErr w:type="spellStart"/>
      <w:proofErr w:type="gramStart"/>
      <w:r w:rsidRPr="00627218">
        <w:rPr>
          <w:lang w:val="en-US"/>
        </w:rPr>
        <w:t>qs.total</w:t>
      </w:r>
      <w:proofErr w:type="gramEnd"/>
      <w:r w:rsidRPr="00627218">
        <w:rPr>
          <w:lang w:val="en-US"/>
        </w:rPr>
        <w:t>_logical_reads</w:t>
      </w:r>
      <w:proofErr w:type="spellEnd"/>
      <w:r w:rsidRPr="00627218">
        <w:rPr>
          <w:lang w:val="en-US"/>
        </w:rPr>
        <w:t xml:space="preserve"> DESC;</w:t>
      </w:r>
    </w:p>
    <w:p w14:paraId="60BD2DC3" w14:textId="77777777" w:rsidR="00EC0141" w:rsidRPr="00627218" w:rsidRDefault="00EC0141" w:rsidP="00EC0141">
      <w:pPr>
        <w:rPr>
          <w:lang w:val="en-US"/>
        </w:rPr>
      </w:pPr>
    </w:p>
    <w:p w14:paraId="15B1D382" w14:textId="0F47466C" w:rsidR="000F4043" w:rsidRPr="000F4043" w:rsidRDefault="000F4043" w:rsidP="000F4043">
      <w:pPr>
        <w:rPr>
          <w:b/>
          <w:bCs/>
        </w:rPr>
      </w:pPr>
      <w:r w:rsidRPr="000F4043">
        <w:rPr>
          <w:b/>
          <w:bCs/>
        </w:rPr>
        <w:t>Crear un flujo de trabajo de mantenimiento automatizado</w:t>
      </w:r>
    </w:p>
    <w:p w14:paraId="620BE8F5" w14:textId="77777777" w:rsidR="000F4043" w:rsidRPr="000F4043" w:rsidRDefault="000F4043" w:rsidP="000F4043">
      <w:r w:rsidRPr="000F4043">
        <w:t>Las tareas descritas anteriormente deben ejecutarse de manera programada para asegurar que la base de datos se mantenga optimizada. Para esto, SQL Server Management Studio (SSMS) proporciona herramientas que permiten crear planes de mantenimiento automáticos.</w:t>
      </w:r>
    </w:p>
    <w:p w14:paraId="7DF4EAD2" w14:textId="77777777" w:rsidR="000F4043" w:rsidRPr="000F4043" w:rsidRDefault="000F4043" w:rsidP="000F4043"/>
    <w:p w14:paraId="37E1891A" w14:textId="77777777" w:rsidR="000F4043" w:rsidRPr="000F4043" w:rsidRDefault="000F4043" w:rsidP="000F4043">
      <w:r w:rsidRPr="000F4043">
        <w:t>Flujo de trabajo en SQL Server:</w:t>
      </w:r>
    </w:p>
    <w:p w14:paraId="62558C60" w14:textId="77777777" w:rsidR="000F4043" w:rsidRPr="000F4043" w:rsidRDefault="000F4043" w:rsidP="00692594">
      <w:pPr>
        <w:pStyle w:val="Prrafodelista"/>
        <w:numPr>
          <w:ilvl w:val="0"/>
          <w:numId w:val="12"/>
        </w:numPr>
      </w:pPr>
      <w:r w:rsidRPr="000F4043">
        <w:t>Respaldo de la base de datos: Programado para ejecutarse a las 10:00 p.m. todos los días.</w:t>
      </w:r>
    </w:p>
    <w:p w14:paraId="06F7283A" w14:textId="77777777" w:rsidR="000F4043" w:rsidRPr="000F4043" w:rsidRDefault="000F4043" w:rsidP="00692594">
      <w:pPr>
        <w:pStyle w:val="Prrafodelista"/>
        <w:numPr>
          <w:ilvl w:val="0"/>
          <w:numId w:val="12"/>
        </w:numPr>
      </w:pPr>
      <w:r w:rsidRPr="000F4043">
        <w:t>Comprobación de integridad: Ejecutado a las 2:00 a.m. los lunes.</w:t>
      </w:r>
    </w:p>
    <w:p w14:paraId="52CEFB62" w14:textId="77777777" w:rsidR="000F4043" w:rsidRPr="000F4043" w:rsidRDefault="000F4043" w:rsidP="00692594">
      <w:pPr>
        <w:pStyle w:val="Prrafodelista"/>
        <w:numPr>
          <w:ilvl w:val="0"/>
          <w:numId w:val="12"/>
        </w:numPr>
      </w:pPr>
      <w:r w:rsidRPr="000F4043">
        <w:t>Reorganización de índices: Ejecutado a las 3:00 a.m. los domingos.</w:t>
      </w:r>
    </w:p>
    <w:p w14:paraId="698EAEEC" w14:textId="77777777" w:rsidR="000F4043" w:rsidRPr="000F4043" w:rsidRDefault="000F4043" w:rsidP="00692594">
      <w:pPr>
        <w:pStyle w:val="Prrafodelista"/>
        <w:numPr>
          <w:ilvl w:val="0"/>
          <w:numId w:val="12"/>
        </w:numPr>
      </w:pPr>
      <w:r w:rsidRPr="000F4043">
        <w:t>Actualización de estadísticas: Ejecutado a las 4:00 a.m. el primer día de cada mes.</w:t>
      </w:r>
    </w:p>
    <w:p w14:paraId="21D98926" w14:textId="77777777" w:rsidR="000F4043" w:rsidRPr="000F4043" w:rsidRDefault="000F4043" w:rsidP="00692594">
      <w:pPr>
        <w:pStyle w:val="Prrafodelista"/>
        <w:numPr>
          <w:ilvl w:val="0"/>
          <w:numId w:val="12"/>
        </w:numPr>
      </w:pPr>
      <w:r w:rsidRPr="000F4043">
        <w:t>Eliminación de datos obsoletos: Ejecutado el primer día de cada trimestre.</w:t>
      </w:r>
    </w:p>
    <w:p w14:paraId="316F427C" w14:textId="77777777" w:rsidR="000F4043" w:rsidRPr="000F4043" w:rsidRDefault="000F4043" w:rsidP="00692594">
      <w:pPr>
        <w:pStyle w:val="Prrafodelista"/>
        <w:numPr>
          <w:ilvl w:val="0"/>
          <w:numId w:val="12"/>
        </w:numPr>
      </w:pPr>
      <w:r w:rsidRPr="000F4043">
        <w:t>Optimización de consultas: Ejecutado trimestralmente para identificar consultas ineficientes y optimizarlas.</w:t>
      </w:r>
    </w:p>
    <w:p w14:paraId="25E62CC5" w14:textId="77777777" w:rsidR="000F4043" w:rsidRDefault="000F4043" w:rsidP="000F4043"/>
    <w:p w14:paraId="0E341AAF" w14:textId="50A35AFB" w:rsidR="00EC0141" w:rsidRPr="000F4043" w:rsidRDefault="000F4043" w:rsidP="000F4043">
      <w:r w:rsidRPr="000F4043">
        <w:t>Código de ejemplo para un flujo de trabajo en T-SQL:</w:t>
      </w:r>
    </w:p>
    <w:p w14:paraId="01BF1272" w14:textId="77777777" w:rsidR="007B7F0E" w:rsidRDefault="007B7F0E" w:rsidP="007B7F0E">
      <w:pPr>
        <w:pStyle w:val="Cdigo"/>
      </w:pPr>
      <w:r>
        <w:t>-- Respaldo completo de la base de datos</w:t>
      </w:r>
    </w:p>
    <w:p w14:paraId="1A3354FE" w14:textId="77777777" w:rsidR="007B7F0E" w:rsidRPr="007B7F0E" w:rsidRDefault="007B7F0E" w:rsidP="007B7F0E">
      <w:pPr>
        <w:pStyle w:val="Cdigo"/>
        <w:rPr>
          <w:lang w:val="en-US"/>
        </w:rPr>
      </w:pPr>
      <w:r w:rsidRPr="007B7F0E">
        <w:rPr>
          <w:lang w:val="en-US"/>
        </w:rPr>
        <w:t xml:space="preserve">BACKUP DATABASE </w:t>
      </w:r>
      <w:proofErr w:type="spellStart"/>
      <w:r w:rsidRPr="007B7F0E">
        <w:rPr>
          <w:lang w:val="en-US"/>
        </w:rPr>
        <w:t>TiendaVentasDB</w:t>
      </w:r>
      <w:proofErr w:type="spellEnd"/>
      <w:r w:rsidRPr="007B7F0E">
        <w:rPr>
          <w:lang w:val="en-US"/>
        </w:rPr>
        <w:t xml:space="preserve"> TO DISK = 'C:\Backups\</w:t>
      </w:r>
      <w:proofErr w:type="spellStart"/>
      <w:r w:rsidRPr="007B7F0E">
        <w:rPr>
          <w:lang w:val="en-US"/>
        </w:rPr>
        <w:t>TiendaVentasDB_full.bak</w:t>
      </w:r>
      <w:proofErr w:type="spellEnd"/>
      <w:r w:rsidRPr="007B7F0E">
        <w:rPr>
          <w:lang w:val="en-US"/>
        </w:rPr>
        <w:t>';</w:t>
      </w:r>
    </w:p>
    <w:p w14:paraId="3E5042E2" w14:textId="77777777" w:rsidR="007B7F0E" w:rsidRPr="007B7F0E" w:rsidRDefault="007B7F0E" w:rsidP="007B7F0E">
      <w:pPr>
        <w:pStyle w:val="Cdigo"/>
        <w:rPr>
          <w:lang w:val="en-US"/>
        </w:rPr>
      </w:pPr>
    </w:p>
    <w:p w14:paraId="2822A1D5" w14:textId="77777777" w:rsidR="007B7F0E" w:rsidRDefault="007B7F0E" w:rsidP="007B7F0E">
      <w:pPr>
        <w:pStyle w:val="Cdigo"/>
      </w:pPr>
      <w:r>
        <w:t>-- Comprobación de la integridad de la base de datos</w:t>
      </w:r>
    </w:p>
    <w:p w14:paraId="53A73807" w14:textId="77777777" w:rsidR="007B7F0E" w:rsidRDefault="007B7F0E" w:rsidP="007B7F0E">
      <w:pPr>
        <w:pStyle w:val="Cdigo"/>
      </w:pPr>
      <w:r>
        <w:t>DBCC CHECKDB('</w:t>
      </w:r>
      <w:proofErr w:type="spellStart"/>
      <w:r>
        <w:t>TiendaVentasDB</w:t>
      </w:r>
      <w:proofErr w:type="spellEnd"/>
      <w:r>
        <w:t>');</w:t>
      </w:r>
    </w:p>
    <w:p w14:paraId="511D419A" w14:textId="77777777" w:rsidR="007B7F0E" w:rsidRDefault="007B7F0E" w:rsidP="007B7F0E">
      <w:pPr>
        <w:pStyle w:val="Cdigo"/>
      </w:pPr>
    </w:p>
    <w:p w14:paraId="6A6AA1B6" w14:textId="77777777" w:rsidR="007B7F0E" w:rsidRDefault="007B7F0E" w:rsidP="007B7F0E">
      <w:pPr>
        <w:pStyle w:val="Cdigo"/>
      </w:pPr>
      <w:r>
        <w:t>-- Reorganización de índices</w:t>
      </w:r>
    </w:p>
    <w:p w14:paraId="17CAAB1F" w14:textId="77777777" w:rsidR="007B7F0E" w:rsidRPr="007B7F0E" w:rsidRDefault="007B7F0E" w:rsidP="007B7F0E">
      <w:pPr>
        <w:pStyle w:val="Cdigo"/>
        <w:rPr>
          <w:lang w:val="en-US"/>
        </w:rPr>
      </w:pPr>
      <w:r w:rsidRPr="007B7F0E">
        <w:rPr>
          <w:lang w:val="en-US"/>
        </w:rPr>
        <w:t xml:space="preserve">ALTER INDEX ALL ON </w:t>
      </w:r>
      <w:proofErr w:type="spellStart"/>
      <w:r w:rsidRPr="007B7F0E">
        <w:rPr>
          <w:lang w:val="en-US"/>
        </w:rPr>
        <w:t>Productos</w:t>
      </w:r>
      <w:proofErr w:type="spellEnd"/>
      <w:r w:rsidRPr="007B7F0E">
        <w:rPr>
          <w:lang w:val="en-US"/>
        </w:rPr>
        <w:t xml:space="preserve"> REBUILD;</w:t>
      </w:r>
    </w:p>
    <w:p w14:paraId="55137C3B" w14:textId="77777777" w:rsidR="007B7F0E" w:rsidRPr="007B7F0E" w:rsidRDefault="007B7F0E" w:rsidP="007B7F0E">
      <w:pPr>
        <w:pStyle w:val="Cdigo"/>
        <w:rPr>
          <w:lang w:val="en-US"/>
        </w:rPr>
      </w:pPr>
      <w:r w:rsidRPr="007B7F0E">
        <w:rPr>
          <w:lang w:val="en-US"/>
        </w:rPr>
        <w:t xml:space="preserve">ALTER INDEX ALL ON </w:t>
      </w:r>
      <w:proofErr w:type="spellStart"/>
      <w:r w:rsidRPr="007B7F0E">
        <w:rPr>
          <w:lang w:val="en-US"/>
        </w:rPr>
        <w:t>Clientes</w:t>
      </w:r>
      <w:proofErr w:type="spellEnd"/>
      <w:r w:rsidRPr="007B7F0E">
        <w:rPr>
          <w:lang w:val="en-US"/>
        </w:rPr>
        <w:t xml:space="preserve"> REBUILD;</w:t>
      </w:r>
    </w:p>
    <w:p w14:paraId="6791D792" w14:textId="77777777" w:rsidR="007B7F0E" w:rsidRPr="007B7F0E" w:rsidRDefault="007B7F0E" w:rsidP="007B7F0E">
      <w:pPr>
        <w:pStyle w:val="Cdigo"/>
        <w:rPr>
          <w:lang w:val="en-US"/>
        </w:rPr>
      </w:pPr>
      <w:r w:rsidRPr="007B7F0E">
        <w:rPr>
          <w:lang w:val="en-US"/>
        </w:rPr>
        <w:t xml:space="preserve">ALTER INDEX ALL ON </w:t>
      </w:r>
      <w:proofErr w:type="spellStart"/>
      <w:r w:rsidRPr="007B7F0E">
        <w:rPr>
          <w:lang w:val="en-US"/>
        </w:rPr>
        <w:t>Transacciones</w:t>
      </w:r>
      <w:proofErr w:type="spellEnd"/>
      <w:r w:rsidRPr="007B7F0E">
        <w:rPr>
          <w:lang w:val="en-US"/>
        </w:rPr>
        <w:t xml:space="preserve"> REBUILD;</w:t>
      </w:r>
    </w:p>
    <w:p w14:paraId="6107EAB5" w14:textId="77777777" w:rsidR="007B7F0E" w:rsidRPr="007B7F0E" w:rsidRDefault="007B7F0E" w:rsidP="007B7F0E">
      <w:pPr>
        <w:pStyle w:val="Cdigo"/>
        <w:rPr>
          <w:lang w:val="en-US"/>
        </w:rPr>
      </w:pPr>
    </w:p>
    <w:p w14:paraId="07C40676" w14:textId="77777777" w:rsidR="007B7F0E" w:rsidRDefault="007B7F0E" w:rsidP="007B7F0E">
      <w:pPr>
        <w:pStyle w:val="Cdigo"/>
      </w:pPr>
      <w:r>
        <w:t>-- Actualización de estadísticas</w:t>
      </w:r>
    </w:p>
    <w:p w14:paraId="06389524" w14:textId="77777777" w:rsidR="007B7F0E" w:rsidRDefault="007B7F0E" w:rsidP="007B7F0E">
      <w:pPr>
        <w:pStyle w:val="Cdigo"/>
      </w:pPr>
      <w:r>
        <w:t xml:space="preserve">EXEC </w:t>
      </w:r>
      <w:proofErr w:type="spellStart"/>
      <w:r>
        <w:t>sp_updatestats</w:t>
      </w:r>
      <w:proofErr w:type="spellEnd"/>
      <w:r>
        <w:t>;</w:t>
      </w:r>
    </w:p>
    <w:p w14:paraId="43BE495D" w14:textId="77777777" w:rsidR="007B7F0E" w:rsidRDefault="007B7F0E" w:rsidP="007B7F0E">
      <w:pPr>
        <w:pStyle w:val="Cdigo"/>
      </w:pPr>
    </w:p>
    <w:p w14:paraId="761152F8" w14:textId="77777777" w:rsidR="007B7F0E" w:rsidRDefault="007B7F0E" w:rsidP="007B7F0E">
      <w:pPr>
        <w:pStyle w:val="Cdigo"/>
      </w:pPr>
      <w:r>
        <w:t>-- Eliminación de datos obsoletos</w:t>
      </w:r>
    </w:p>
    <w:p w14:paraId="11A8DA4D" w14:textId="77777777" w:rsidR="007B7F0E" w:rsidRDefault="007B7F0E" w:rsidP="007B7F0E">
      <w:pPr>
        <w:pStyle w:val="Cdigo"/>
      </w:pPr>
      <w:r>
        <w:t xml:space="preserve">DELETE FROM Transacciones WHERE </w:t>
      </w:r>
      <w:proofErr w:type="spellStart"/>
      <w:r>
        <w:t>FechaTransaccion</w:t>
      </w:r>
      <w:proofErr w:type="spellEnd"/>
      <w:r>
        <w:t xml:space="preserve"> &lt; '2022-01-01';</w:t>
      </w:r>
    </w:p>
    <w:p w14:paraId="3EE785BD" w14:textId="15CB6629" w:rsidR="00EC0141" w:rsidRPr="000F4043" w:rsidRDefault="007B7F0E" w:rsidP="007B7F0E">
      <w:pPr>
        <w:pStyle w:val="Cdigo"/>
      </w:pPr>
      <w:r>
        <w:t>DELETE FROM Clientes WHERE Estado = 'Inactivo';</w:t>
      </w:r>
    </w:p>
    <w:p w14:paraId="432FD3D3" w14:textId="77777777" w:rsidR="00EC0141" w:rsidRPr="000F4043" w:rsidRDefault="00EC0141" w:rsidP="00EC0141"/>
    <w:p w14:paraId="125F00B9" w14:textId="07598202" w:rsidR="007B7F0E" w:rsidRPr="007B7F0E" w:rsidRDefault="007B7F0E" w:rsidP="007B7F0E">
      <w:pPr>
        <w:rPr>
          <w:b/>
          <w:bCs/>
        </w:rPr>
      </w:pPr>
      <w:r w:rsidRPr="007B7F0E">
        <w:rPr>
          <w:b/>
          <w:bCs/>
        </w:rPr>
        <w:t>Relevancia en el contexto de Nicaragua</w:t>
      </w:r>
    </w:p>
    <w:p w14:paraId="61AB82B6" w14:textId="77777777" w:rsidR="007B7F0E" w:rsidRDefault="007B7F0E" w:rsidP="007B7F0E">
      <w:r>
        <w:t>En el contexto de Nicaragua, muchas empresas en sectores como comercio, telecomunicaciones y servicios públicos dependen de bases de datos robustas y eficientes para realizar operaciones diarias. Dado que las empresas en Nicaragua, especialmente las de tamaño mediano y pequeño, pueden carecer de infraestructura tecnológica avanzada, un flujo de trabajo bien definido para el mantenimiento de bases de datos puede ayudar a reducir costos operativos, garantizar la continuidad de las operaciones y mejorar el servicio al cliente.</w:t>
      </w:r>
    </w:p>
    <w:p w14:paraId="0BC2613A" w14:textId="77777777" w:rsidR="007B7F0E" w:rsidRDefault="007B7F0E" w:rsidP="007B7F0E"/>
    <w:p w14:paraId="3B18B122" w14:textId="77777777" w:rsidR="007B7F0E" w:rsidRDefault="007B7F0E" w:rsidP="007B7F0E">
      <w:r>
        <w:t>La automatización de estas tareas asegura que, incluso en entornos con recursos limitados, la base de datos siga funcionando de manera eficiente, sin la necesidad de supervisión constante, lo cual es crucial para empresas que manejan grandes volúmenes de datos.</w:t>
      </w:r>
    </w:p>
    <w:p w14:paraId="2042ED83" w14:textId="77777777" w:rsidR="007B7F0E" w:rsidRDefault="007B7F0E" w:rsidP="007B7F0E"/>
    <w:p w14:paraId="5C95B635" w14:textId="429E82BF" w:rsidR="00EC0141" w:rsidRDefault="007B7F0E" w:rsidP="007B7F0E">
      <w:r>
        <w:t>El flujo de trabajo para mantener la base de datos optimizada no solo mejora el rendimiento y la fiabilidad del sistema, sino que también minimiza el riesgo de pérdida de datos y reduce los tiempos de inactividad. Implementar un flujo de trabajo automatizado con las herramientas proporcionadas por SQL Server Management Studio permite a los administradores de bases de datos en Nicaragua, y en todo el mundo, gestionar eficazmente las bases de datos de manera proactiva, asegurando que estas continúen funcionando sin problemas y sean capaces de soportar el crecimiento de la empresa.</w:t>
      </w:r>
    </w:p>
    <w:p w14:paraId="1D44E8EA" w14:textId="77777777" w:rsidR="00EC0141" w:rsidRPr="000F4043" w:rsidRDefault="00EC0141" w:rsidP="00EC0141"/>
    <w:p w14:paraId="71FC2CD4" w14:textId="36A20651" w:rsidR="004506B1" w:rsidRDefault="004506B1" w:rsidP="004506B1">
      <w:pPr>
        <w:pStyle w:val="Ttulo2"/>
      </w:pPr>
      <w:bookmarkStart w:id="17" w:name="_Toc191836824"/>
      <w:r>
        <w:lastRenderedPageBreak/>
        <w:t>Copias de seguridad con regularidad y no tiene incoherencias.</w:t>
      </w:r>
      <w:bookmarkEnd w:id="17"/>
    </w:p>
    <w:p w14:paraId="472759DE" w14:textId="77777777" w:rsidR="00C60C48" w:rsidRDefault="00C60C48" w:rsidP="00C60C48">
      <w:r>
        <w:t>La gestión de copias de seguridad es uno de los aspectos más críticos de la administración de bases de datos. Asegurarse de que las copias de seguridad se realicen de manera regular y que no haya incoherencias en los respaldos es esencial para garantizar la integridad y disponibilidad de los datos. En un entorno de base de datos, una copia de seguridad regular no solo proporciona protección contra desastres o fallos del sistema, sino que también asegura que la información crítica esté siempre disponible para la recuperación. En este sentido, mantener la consistencia de los respaldos y verificar su calidad es vital para la confiabilidad de la base de datos.</w:t>
      </w:r>
    </w:p>
    <w:p w14:paraId="4BAF72F6" w14:textId="77777777" w:rsidR="00C60C48" w:rsidRDefault="00C60C48" w:rsidP="00C60C48"/>
    <w:p w14:paraId="24DA34FD" w14:textId="77777777" w:rsidR="00C60C48" w:rsidRDefault="00C60C48" w:rsidP="00C60C48">
      <w:r>
        <w:t>En el contexto global, las bases de datos están creciendo de manera exponencial debido al aumento de la digitalización, y con ello, la importancia de las copias de seguridad también ha aumentado. En países como Nicaragua, donde las infraestructuras tecnológicas pueden ser limitadas, es aún más crucial contar con procedimientos de respaldo confiables y consistentes para prevenir pérdidas de datos importantes en las empresas. A lo largo de este tema, se analizará la importancia de hacer copias de seguridad regulares y garantizar que estas no contengan incoherencias, junto con ejemplos prácticos que permitan a los estudiantes aplicar estos conceptos de manera efectiva.</w:t>
      </w:r>
    </w:p>
    <w:p w14:paraId="146D045E" w14:textId="77777777" w:rsidR="00C60C48" w:rsidRDefault="00C60C48" w:rsidP="00C60C48"/>
    <w:p w14:paraId="39C2FF2B" w14:textId="50D12B61" w:rsidR="00C60C48" w:rsidRPr="00C60C48" w:rsidRDefault="00C60C48" w:rsidP="00C60C48">
      <w:pPr>
        <w:rPr>
          <w:b/>
          <w:bCs/>
        </w:rPr>
      </w:pPr>
      <w:r w:rsidRPr="00C60C48">
        <w:rPr>
          <w:b/>
          <w:bCs/>
        </w:rPr>
        <w:t>Importancia de las copias de seguridad regulares</w:t>
      </w:r>
    </w:p>
    <w:p w14:paraId="08C3D763" w14:textId="77777777" w:rsidR="00C60C48" w:rsidRDefault="00C60C48" w:rsidP="00C60C48">
      <w:r>
        <w:t>Las copias de seguridad regulares son fundamentales para proteger los datos ante cualquier evento imprevisto, como fallos del sistema, errores humanos, ataques cibernéticos o desastres naturales. Sin una estrategia de copias de seguridad adecuada, cualquier pérdida de datos podría significar un impacto significativo en la operación de una organización, que puede ser irreversible si no se tienen copias recientes disponibles.</w:t>
      </w:r>
    </w:p>
    <w:p w14:paraId="5C2A9E5F" w14:textId="77777777" w:rsidR="00C60C48" w:rsidRDefault="00C60C48" w:rsidP="00C60C48"/>
    <w:p w14:paraId="6A0A7F32" w14:textId="77777777" w:rsidR="00C60C48" w:rsidRDefault="00C60C48" w:rsidP="00C60C48">
      <w:r>
        <w:lastRenderedPageBreak/>
        <w:t>Frecuencia de las copias de seguridad: Dependiendo de la criticidad de los datos y el volumen de cambios, las copias de seguridad pueden realizarse de forma diaria, semanal o mensual. En la práctica, una estrategia común es realizar respaldos completos semanalmente y respaldos diferenciales o de transacciones a diario.</w:t>
      </w:r>
    </w:p>
    <w:p w14:paraId="7ABCF8AC" w14:textId="77777777" w:rsidR="00C60C48" w:rsidRDefault="00C60C48" w:rsidP="00C60C48"/>
    <w:p w14:paraId="2FBE9574" w14:textId="63840B69" w:rsidR="00C60C48" w:rsidRPr="00C60C48" w:rsidRDefault="00C60C48" w:rsidP="00C60C48">
      <w:pPr>
        <w:rPr>
          <w:u w:val="single"/>
        </w:rPr>
      </w:pPr>
      <w:r w:rsidRPr="00C60C48">
        <w:rPr>
          <w:u w:val="single"/>
        </w:rPr>
        <w:t>Tipos de copias de seguridad</w:t>
      </w:r>
    </w:p>
    <w:p w14:paraId="3D785962" w14:textId="77777777" w:rsidR="00C60C48" w:rsidRDefault="00C60C48" w:rsidP="00C60C48"/>
    <w:p w14:paraId="0F0C0233" w14:textId="5AEA104F" w:rsidR="00C60C48" w:rsidRDefault="00C60C48" w:rsidP="00C60C48">
      <w:r>
        <w:t>Existen varios tipos de copias de seguridad que se deben considerar para evitar incoherencias:</w:t>
      </w:r>
    </w:p>
    <w:p w14:paraId="23B8D2E8" w14:textId="55125A00" w:rsidR="00C60C48" w:rsidRDefault="00C60C48" w:rsidP="00692594">
      <w:pPr>
        <w:pStyle w:val="Prrafodelista"/>
        <w:numPr>
          <w:ilvl w:val="0"/>
          <w:numId w:val="13"/>
        </w:numPr>
      </w:pPr>
      <w:r>
        <w:t xml:space="preserve">Copia de seguridad completa (Full </w:t>
      </w:r>
      <w:proofErr w:type="spellStart"/>
      <w:r>
        <w:t>Backup</w:t>
      </w:r>
      <w:proofErr w:type="spellEnd"/>
      <w:r>
        <w:t>): Esta copia incluye todos los datos de la base de datos. Se recomienda realizarla de manera regular, por ejemplo, una vez a la semana. Proporciona una imagen completa de la base de datos en un momento específico.</w:t>
      </w:r>
    </w:p>
    <w:p w14:paraId="36A30558" w14:textId="77B09C2E" w:rsidR="00C60C48" w:rsidRDefault="00C60C48" w:rsidP="00692594">
      <w:pPr>
        <w:pStyle w:val="Prrafodelista"/>
        <w:numPr>
          <w:ilvl w:val="0"/>
          <w:numId w:val="13"/>
        </w:numPr>
      </w:pPr>
      <w:r>
        <w:t>Copia de seguridad diferencial (</w:t>
      </w:r>
      <w:proofErr w:type="spellStart"/>
      <w:r>
        <w:t>Differential</w:t>
      </w:r>
      <w:proofErr w:type="spellEnd"/>
      <w:r>
        <w:t xml:space="preserve"> </w:t>
      </w:r>
      <w:proofErr w:type="spellStart"/>
      <w:r>
        <w:t>Backup</w:t>
      </w:r>
      <w:proofErr w:type="spellEnd"/>
      <w:r>
        <w:t>): Este tipo de respaldo solo incluye los cambios realizados desde la última copia de seguridad completa. Se utiliza para reducir el tiempo de respaldo y el espacio de almacenamiento requerido, aunque puede implicar más trabajo al restaurar si los respaldos se acumulan por largos períodos sin una copia completa reciente</w:t>
      </w:r>
    </w:p>
    <w:p w14:paraId="2710D6B0" w14:textId="77777777" w:rsidR="00C60C48" w:rsidRDefault="00C60C48" w:rsidP="00692594">
      <w:pPr>
        <w:pStyle w:val="Prrafodelista"/>
        <w:numPr>
          <w:ilvl w:val="0"/>
          <w:numId w:val="13"/>
        </w:numPr>
      </w:pPr>
      <w:r>
        <w:t xml:space="preserve">Copia de seguridad incremental (Incremental </w:t>
      </w:r>
      <w:proofErr w:type="spellStart"/>
      <w:r>
        <w:t>Backup</w:t>
      </w:r>
      <w:proofErr w:type="spellEnd"/>
      <w:r>
        <w:t>): Similar a la copia diferencial, pero solo respalda los cambios hechos desde la última copia de seguridad (completa o incremental). Es más eficiente en términos de espacio, pero requiere más pasos en el proceso de restauración.</w:t>
      </w:r>
    </w:p>
    <w:p w14:paraId="4C08EFFC" w14:textId="77777777" w:rsidR="00C60C48" w:rsidRDefault="00C60C48" w:rsidP="00C60C48"/>
    <w:p w14:paraId="1BAAFE7E" w14:textId="74F410E5" w:rsidR="00C60C48" w:rsidRPr="00C60C48" w:rsidRDefault="00C60C48" w:rsidP="00C60C48">
      <w:pPr>
        <w:rPr>
          <w:u w:val="single"/>
        </w:rPr>
      </w:pPr>
      <w:r w:rsidRPr="00C60C48">
        <w:rPr>
          <w:u w:val="single"/>
        </w:rPr>
        <w:t>Incoherencias en las copias de seguridad</w:t>
      </w:r>
    </w:p>
    <w:p w14:paraId="22602ACA" w14:textId="2D07A743" w:rsidR="00C60C48" w:rsidRDefault="00C60C48" w:rsidP="00C60C48">
      <w:r>
        <w:t>Una incoherencia en una copia de seguridad se refiere a cualquier discrepancia o error que impida que los datos respaldados sean una representación fiel de la base de datos en el momento del respaldo. Las incoherencias pueden ocurrir debido a diversos factores:</w:t>
      </w:r>
    </w:p>
    <w:p w14:paraId="2FF9DA9E" w14:textId="291A316B" w:rsidR="00C60C48" w:rsidRDefault="00C60C48" w:rsidP="00692594">
      <w:pPr>
        <w:pStyle w:val="Prrafodelista"/>
        <w:numPr>
          <w:ilvl w:val="0"/>
          <w:numId w:val="14"/>
        </w:numPr>
      </w:pPr>
      <w:r>
        <w:lastRenderedPageBreak/>
        <w:t>Respaldo interrumpido: Un respaldo puede verse interrumpido debido a fallos en el sistema, pérdida de conexión a la red o problemas en el servidor. Como resultado, los datos de la copia de seguridad pueden no estar completos.</w:t>
      </w:r>
    </w:p>
    <w:p w14:paraId="2830259B" w14:textId="420E888A" w:rsidR="00C60C48" w:rsidRDefault="00C60C48" w:rsidP="00692594">
      <w:pPr>
        <w:pStyle w:val="Prrafodelista"/>
        <w:numPr>
          <w:ilvl w:val="0"/>
          <w:numId w:val="14"/>
        </w:numPr>
      </w:pPr>
      <w:r>
        <w:t>Base de datos inconsistente: Si la base de datos está en un estado inconsistente durante el respaldo (por ejemplo, si una transacción no se ha completado correctamente), la copia de seguridad también tendrá estos problemas.</w:t>
      </w:r>
    </w:p>
    <w:p w14:paraId="5A1F6766" w14:textId="77777777" w:rsidR="00C60C48" w:rsidRDefault="00C60C48" w:rsidP="00692594">
      <w:pPr>
        <w:pStyle w:val="Prrafodelista"/>
        <w:numPr>
          <w:ilvl w:val="0"/>
          <w:numId w:val="14"/>
        </w:numPr>
      </w:pPr>
      <w:r>
        <w:t>Corrupción de los archivos de respaldo: Si los archivos de respaldo están dañados o no se guardan adecuadamente, la restauración fallará y no se podrá acceder a los datos.</w:t>
      </w:r>
    </w:p>
    <w:p w14:paraId="01CEA7D3" w14:textId="77777777" w:rsidR="00C60C48" w:rsidRDefault="00C60C48" w:rsidP="00C60C48"/>
    <w:p w14:paraId="21CA24D9" w14:textId="782D42EB" w:rsidR="00C60C48" w:rsidRPr="00C60C48" w:rsidRDefault="00C60C48" w:rsidP="00C60C48">
      <w:pPr>
        <w:rPr>
          <w:b/>
          <w:bCs/>
        </w:rPr>
      </w:pPr>
      <w:r w:rsidRPr="00C60C48">
        <w:rPr>
          <w:b/>
          <w:bCs/>
        </w:rPr>
        <w:t>Estrategias para evitar incoherencias en las copias de seguridad</w:t>
      </w:r>
    </w:p>
    <w:p w14:paraId="5502D7A0" w14:textId="4CA964AC" w:rsidR="00C60C48" w:rsidRDefault="00C60C48" w:rsidP="00C60C48">
      <w:r>
        <w:t>Para asegurarse de que las copias de seguridad sean consistentes y no tengan incoherencias, se deben aplicar varias buenas prácticas:</w:t>
      </w:r>
    </w:p>
    <w:p w14:paraId="2ED1D74D" w14:textId="09E03A2F" w:rsidR="00C60C48" w:rsidRDefault="00C60C48" w:rsidP="00692594">
      <w:pPr>
        <w:pStyle w:val="Prrafodelista"/>
        <w:numPr>
          <w:ilvl w:val="0"/>
          <w:numId w:val="15"/>
        </w:numPr>
      </w:pPr>
      <w:r>
        <w:t>Uso de transacciones consistentes: Asegurarse de que la base de datos esté en un estado consistente durante el respaldo es esencial. En bases de datos SQL Server, se pueden utilizar métodos como la opción de respaldo con "</w:t>
      </w:r>
      <w:proofErr w:type="spellStart"/>
      <w:r>
        <w:t>NoRecovery</w:t>
      </w:r>
      <w:proofErr w:type="spellEnd"/>
      <w:r>
        <w:t>" o "</w:t>
      </w:r>
      <w:proofErr w:type="spellStart"/>
      <w:r>
        <w:t>CopyOnly</w:t>
      </w:r>
      <w:proofErr w:type="spellEnd"/>
      <w:r>
        <w:t>" para evitar inconsistencias durante el proceso de respaldo.</w:t>
      </w:r>
    </w:p>
    <w:p w14:paraId="1058CC18" w14:textId="14146DF2" w:rsidR="00C60C48" w:rsidRDefault="00C60C48" w:rsidP="00692594">
      <w:pPr>
        <w:pStyle w:val="Prrafodelista"/>
        <w:numPr>
          <w:ilvl w:val="0"/>
          <w:numId w:val="15"/>
        </w:numPr>
      </w:pPr>
      <w:r>
        <w:t>Realizar respaldos cuando la base de datos esté en modo de solo lectura: Para evitar incoherencias, algunos administradores prefieren realizar los respaldos cuando la base de datos está en modo "sólo lectura" para evitar que haya cambios en los datos durante el proceso.</w:t>
      </w:r>
    </w:p>
    <w:p w14:paraId="46C56167" w14:textId="77777777" w:rsidR="00C60C48" w:rsidRDefault="00C60C48" w:rsidP="00692594">
      <w:pPr>
        <w:pStyle w:val="Prrafodelista"/>
        <w:numPr>
          <w:ilvl w:val="0"/>
          <w:numId w:val="15"/>
        </w:numPr>
      </w:pPr>
      <w:r>
        <w:t xml:space="preserve">Automatización de respaldos: La automatización de las copias de seguridad ayuda a asegurar que las copias se realicen con regularidad y que no se pasen por alto. SQL Server proporciona opciones para programar respaldos mediante el uso de SQL Server </w:t>
      </w:r>
      <w:proofErr w:type="spellStart"/>
      <w:r>
        <w:t>Agent</w:t>
      </w:r>
      <w:proofErr w:type="spellEnd"/>
      <w:r>
        <w:t>.</w:t>
      </w:r>
    </w:p>
    <w:p w14:paraId="1D368848" w14:textId="77777777" w:rsidR="00C60C48" w:rsidRDefault="00C60C48" w:rsidP="00C60C48"/>
    <w:p w14:paraId="234426C2" w14:textId="77777777" w:rsidR="000B111C" w:rsidRDefault="000B111C" w:rsidP="00C60C48"/>
    <w:p w14:paraId="1D6DDBBF" w14:textId="68A04549" w:rsidR="00C60C48" w:rsidRPr="000B111C" w:rsidRDefault="00C60C48" w:rsidP="00C60C48">
      <w:pPr>
        <w:rPr>
          <w:b/>
          <w:bCs/>
        </w:rPr>
      </w:pPr>
      <w:r w:rsidRPr="00C60C48">
        <w:rPr>
          <w:b/>
          <w:bCs/>
        </w:rPr>
        <w:lastRenderedPageBreak/>
        <w:t>Verificación de la consistencia de los respaldos</w:t>
      </w:r>
    </w:p>
    <w:p w14:paraId="36132F8B" w14:textId="3F0EE038" w:rsidR="00C60C48" w:rsidRDefault="00C60C48" w:rsidP="00C60C48">
      <w:r>
        <w:t>Es importante verificar que las copias de seguridad no tengan incoherencias. Esto se puede hacer utilizando herramientas de validación y restauración.</w:t>
      </w:r>
    </w:p>
    <w:p w14:paraId="26B608DD" w14:textId="06614DD1" w:rsidR="00C60C48" w:rsidRDefault="00C60C48" w:rsidP="00C60C48">
      <w:pPr>
        <w:pStyle w:val="Prrafodelista"/>
        <w:numPr>
          <w:ilvl w:val="0"/>
          <w:numId w:val="16"/>
        </w:numPr>
      </w:pPr>
      <w:r>
        <w:t>Validación de respaldos: SQL Server permite la validación de respaldos mediante el uso de la opción WITH VERIFYONLY para asegurarse de que los archivos de respaldo no estén corruptos.</w:t>
      </w:r>
    </w:p>
    <w:p w14:paraId="50C16EE0" w14:textId="307ECBBF" w:rsidR="007C0782" w:rsidRDefault="00C60C48" w:rsidP="00C60C48">
      <w:r>
        <w:t>Código para verificar la integridad de un respaldo:</w:t>
      </w:r>
    </w:p>
    <w:p w14:paraId="3C95EC7E" w14:textId="2C4C9DC9" w:rsidR="00A71088" w:rsidRPr="00A71088" w:rsidRDefault="00A71088" w:rsidP="000B111C">
      <w:pPr>
        <w:pStyle w:val="Cdigo"/>
        <w:rPr>
          <w:lang w:val="en-US"/>
        </w:rPr>
      </w:pPr>
      <w:r w:rsidRPr="00A71088">
        <w:rPr>
          <w:lang w:val="en-US"/>
        </w:rPr>
        <w:t>RESTORE VERIFYONLY FROM DISK = 'C:\Backups\</w:t>
      </w:r>
      <w:proofErr w:type="spellStart"/>
      <w:r w:rsidRPr="00A71088">
        <w:rPr>
          <w:lang w:val="en-US"/>
        </w:rPr>
        <w:t>TiendaVentasDB_full.bak</w:t>
      </w:r>
      <w:proofErr w:type="spellEnd"/>
      <w:r w:rsidRPr="00A71088">
        <w:rPr>
          <w:lang w:val="en-US"/>
        </w:rPr>
        <w:t>';</w:t>
      </w:r>
    </w:p>
    <w:p w14:paraId="01B88431" w14:textId="0C027887" w:rsidR="00A71088" w:rsidRPr="00A71088" w:rsidRDefault="00A71088" w:rsidP="00692594">
      <w:pPr>
        <w:pStyle w:val="Prrafodelista"/>
        <w:numPr>
          <w:ilvl w:val="0"/>
          <w:numId w:val="16"/>
        </w:numPr>
      </w:pPr>
      <w:r w:rsidRPr="00A71088">
        <w:t>Restauración de prueba: La única forma 100% confiable de asegurarse de que una copia de seguridad esté libre de incoherencias es realizar una restauración de prueba en un entorno de recuperación.</w:t>
      </w:r>
    </w:p>
    <w:p w14:paraId="31D0A81E" w14:textId="77777777" w:rsidR="00434CB6" w:rsidRPr="00A71088" w:rsidRDefault="00434CB6" w:rsidP="007C0782"/>
    <w:p w14:paraId="01D0894A" w14:textId="49617412" w:rsidR="00434CB6" w:rsidRPr="000B111C" w:rsidRDefault="00434CB6" w:rsidP="00434CB6">
      <w:pPr>
        <w:rPr>
          <w:b/>
          <w:bCs/>
        </w:rPr>
      </w:pPr>
      <w:r w:rsidRPr="00434CB6">
        <w:rPr>
          <w:b/>
          <w:bCs/>
        </w:rPr>
        <w:t>Ejemplo práctico de respaldo y restauración con validación</w:t>
      </w:r>
    </w:p>
    <w:p w14:paraId="382F9341" w14:textId="77777777" w:rsidR="00434CB6" w:rsidRDefault="00434CB6" w:rsidP="00434CB6">
      <w:r>
        <w:t>Para ilustrar cómo realizar copias de seguridad regulares sin incoherencias, consideremos un ejemplo práctico utilizando SQL Server.</w:t>
      </w:r>
    </w:p>
    <w:p w14:paraId="14310760" w14:textId="77777777" w:rsidR="00434CB6" w:rsidRDefault="00434CB6" w:rsidP="00434CB6"/>
    <w:p w14:paraId="37F4A16D" w14:textId="77777777" w:rsidR="00434CB6" w:rsidRDefault="00434CB6" w:rsidP="00434CB6">
      <w:r>
        <w:t xml:space="preserve">Supongamos que tenemos una base de datos llamada </w:t>
      </w:r>
      <w:proofErr w:type="spellStart"/>
      <w:r>
        <w:t>TiendaVentasDB</w:t>
      </w:r>
      <w:proofErr w:type="spellEnd"/>
      <w:r>
        <w:t>, que contiene información sobre productos y clientes. Realizaremos un respaldo completo y uno diferencial, seguido de una validación para asegurarnos de que los respaldos no contienen incoherencias.</w:t>
      </w:r>
    </w:p>
    <w:p w14:paraId="3EE1AB3D" w14:textId="77777777" w:rsidR="00434CB6" w:rsidRDefault="00434CB6" w:rsidP="00434CB6"/>
    <w:p w14:paraId="72FFD292" w14:textId="7273186D" w:rsidR="00A71088" w:rsidRPr="00434CB6" w:rsidRDefault="00434CB6" w:rsidP="00434CB6">
      <w:pPr>
        <w:rPr>
          <w:u w:val="single"/>
        </w:rPr>
      </w:pPr>
      <w:r w:rsidRPr="00434CB6">
        <w:rPr>
          <w:u w:val="single"/>
        </w:rPr>
        <w:t>Paso 1: Realizar un respaldo completo</w:t>
      </w:r>
    </w:p>
    <w:p w14:paraId="77C3813C" w14:textId="5F33D6E8" w:rsidR="00A71088" w:rsidRPr="00A71088" w:rsidRDefault="00EC5043" w:rsidP="00EC5043">
      <w:pPr>
        <w:pStyle w:val="Cdigo"/>
      </w:pPr>
      <w:r w:rsidRPr="00EC5043">
        <w:t xml:space="preserve">BACKUP DATABASE </w:t>
      </w:r>
      <w:proofErr w:type="spellStart"/>
      <w:r w:rsidRPr="00EC5043">
        <w:t>TiendaVentasDB</w:t>
      </w:r>
      <w:proofErr w:type="spellEnd"/>
      <w:r w:rsidRPr="00EC5043">
        <w:t xml:space="preserve"> TO DISK = 'C:\</w:t>
      </w:r>
      <w:proofErr w:type="spellStart"/>
      <w:r w:rsidRPr="00EC5043">
        <w:t>Backups</w:t>
      </w:r>
      <w:proofErr w:type="spellEnd"/>
      <w:r w:rsidRPr="00EC5043">
        <w:t>\</w:t>
      </w:r>
      <w:proofErr w:type="spellStart"/>
      <w:r w:rsidRPr="00EC5043">
        <w:t>TiendaVentasDB_full.bak</w:t>
      </w:r>
      <w:proofErr w:type="spellEnd"/>
      <w:r w:rsidRPr="00EC5043">
        <w:t>';</w:t>
      </w:r>
    </w:p>
    <w:p w14:paraId="527B8C55" w14:textId="4A0DD5F5" w:rsidR="00A71088" w:rsidRPr="00D577F3" w:rsidRDefault="00EC5043" w:rsidP="007C0782">
      <w:pPr>
        <w:rPr>
          <w:u w:val="single"/>
        </w:rPr>
      </w:pPr>
      <w:r w:rsidRPr="00D577F3">
        <w:rPr>
          <w:u w:val="single"/>
        </w:rPr>
        <w:t>Paso 2: Realizar un respaldo diferencial</w:t>
      </w:r>
    </w:p>
    <w:p w14:paraId="3799C31B" w14:textId="6AA156CE" w:rsidR="00EC5043" w:rsidRPr="00D577F3" w:rsidRDefault="00D577F3" w:rsidP="00D577F3">
      <w:pPr>
        <w:pStyle w:val="Cdigo"/>
        <w:rPr>
          <w:lang w:val="en-US"/>
        </w:rPr>
      </w:pPr>
      <w:r w:rsidRPr="00D577F3">
        <w:rPr>
          <w:lang w:val="en-US"/>
        </w:rPr>
        <w:t xml:space="preserve">BACKUP DATABASE </w:t>
      </w:r>
      <w:proofErr w:type="spellStart"/>
      <w:r w:rsidRPr="00D577F3">
        <w:rPr>
          <w:lang w:val="en-US"/>
        </w:rPr>
        <w:t>TiendaVentasDB</w:t>
      </w:r>
      <w:proofErr w:type="spellEnd"/>
      <w:r w:rsidRPr="00D577F3">
        <w:rPr>
          <w:lang w:val="en-US"/>
        </w:rPr>
        <w:t xml:space="preserve"> TO DISK = 'C:\Backups\</w:t>
      </w:r>
      <w:proofErr w:type="spellStart"/>
      <w:r w:rsidRPr="00D577F3">
        <w:rPr>
          <w:lang w:val="en-US"/>
        </w:rPr>
        <w:t>TiendaVentasDB_diff.bak</w:t>
      </w:r>
      <w:proofErr w:type="spellEnd"/>
      <w:r w:rsidRPr="00D577F3">
        <w:rPr>
          <w:lang w:val="en-US"/>
        </w:rPr>
        <w:t>' WITH DIFFERENTIAL;</w:t>
      </w:r>
    </w:p>
    <w:p w14:paraId="18DEA1AC" w14:textId="35353E5D" w:rsidR="00EC5043" w:rsidRPr="00B53B3E" w:rsidRDefault="00D577F3" w:rsidP="007C0782">
      <w:pPr>
        <w:rPr>
          <w:u w:val="single"/>
        </w:rPr>
      </w:pPr>
      <w:r w:rsidRPr="00B53B3E">
        <w:rPr>
          <w:u w:val="single"/>
        </w:rPr>
        <w:t>Paso 3: Verificar la integridad del respaldo completo</w:t>
      </w:r>
    </w:p>
    <w:p w14:paraId="347422E1" w14:textId="3409445E" w:rsidR="00EC5043" w:rsidRDefault="00D577F3" w:rsidP="00B53B3E">
      <w:pPr>
        <w:pStyle w:val="Cdigo"/>
        <w:rPr>
          <w:lang w:val="en-US"/>
        </w:rPr>
      </w:pPr>
      <w:r w:rsidRPr="00D577F3">
        <w:rPr>
          <w:lang w:val="en-US"/>
        </w:rPr>
        <w:t>RESTORE VERIFYONLY FROM DISK = 'C:\Backups\</w:t>
      </w:r>
      <w:proofErr w:type="spellStart"/>
      <w:r w:rsidRPr="00D577F3">
        <w:rPr>
          <w:lang w:val="en-US"/>
        </w:rPr>
        <w:t>TiendaVentasDB_full.bak</w:t>
      </w:r>
      <w:proofErr w:type="spellEnd"/>
      <w:r w:rsidRPr="00D577F3">
        <w:rPr>
          <w:lang w:val="en-US"/>
        </w:rPr>
        <w:t>';</w:t>
      </w:r>
    </w:p>
    <w:p w14:paraId="61FB7210" w14:textId="60E2CB85" w:rsidR="00D577F3" w:rsidRPr="00B53B3E" w:rsidRDefault="00F42C65" w:rsidP="007C0782">
      <w:pPr>
        <w:rPr>
          <w:u w:val="single"/>
        </w:rPr>
      </w:pPr>
      <w:r w:rsidRPr="00B53B3E">
        <w:rPr>
          <w:u w:val="single"/>
        </w:rPr>
        <w:t>Paso 4: Restaurar la base de datos de prueba (para verificar la coherencia)</w:t>
      </w:r>
    </w:p>
    <w:p w14:paraId="68344384" w14:textId="77777777" w:rsidR="00B53B3E" w:rsidRPr="00B53B3E" w:rsidRDefault="00B53B3E" w:rsidP="00B53B3E">
      <w:pPr>
        <w:pStyle w:val="Cdigo"/>
        <w:rPr>
          <w:lang w:val="en-US"/>
        </w:rPr>
      </w:pPr>
      <w:r w:rsidRPr="00B53B3E">
        <w:rPr>
          <w:lang w:val="en-US"/>
        </w:rPr>
        <w:lastRenderedPageBreak/>
        <w:t xml:space="preserve">RESTORE DATABASE </w:t>
      </w:r>
      <w:proofErr w:type="spellStart"/>
      <w:r w:rsidRPr="00B53B3E">
        <w:rPr>
          <w:lang w:val="en-US"/>
        </w:rPr>
        <w:t>TiendaVentasDB_Test</w:t>
      </w:r>
      <w:proofErr w:type="spellEnd"/>
      <w:r w:rsidRPr="00B53B3E">
        <w:rPr>
          <w:lang w:val="en-US"/>
        </w:rPr>
        <w:t xml:space="preserve"> FROM DISK = 'C:\Backups\</w:t>
      </w:r>
      <w:proofErr w:type="spellStart"/>
      <w:r w:rsidRPr="00B53B3E">
        <w:rPr>
          <w:lang w:val="en-US"/>
        </w:rPr>
        <w:t>TiendaVentasDB_full.bak</w:t>
      </w:r>
      <w:proofErr w:type="spellEnd"/>
      <w:r w:rsidRPr="00B53B3E">
        <w:rPr>
          <w:lang w:val="en-US"/>
        </w:rPr>
        <w:t>';</w:t>
      </w:r>
    </w:p>
    <w:p w14:paraId="04D49055" w14:textId="380F0875" w:rsidR="00B53B3E" w:rsidRPr="00B53B3E" w:rsidRDefault="00B53B3E" w:rsidP="00B53B3E">
      <w:pPr>
        <w:pStyle w:val="Cdigo"/>
        <w:rPr>
          <w:lang w:val="en-US"/>
        </w:rPr>
      </w:pPr>
      <w:r w:rsidRPr="00B53B3E">
        <w:rPr>
          <w:lang w:val="en-US"/>
        </w:rPr>
        <w:t xml:space="preserve">RESTORE DATABASE </w:t>
      </w:r>
      <w:proofErr w:type="spellStart"/>
      <w:r w:rsidRPr="00B53B3E">
        <w:rPr>
          <w:lang w:val="en-US"/>
        </w:rPr>
        <w:t>TiendaVentasDB_Test</w:t>
      </w:r>
      <w:proofErr w:type="spellEnd"/>
      <w:r w:rsidRPr="00B53B3E">
        <w:rPr>
          <w:lang w:val="en-US"/>
        </w:rPr>
        <w:t xml:space="preserve"> FROM DISK = 'C:\Backups\</w:t>
      </w:r>
      <w:proofErr w:type="spellStart"/>
      <w:r w:rsidRPr="00B53B3E">
        <w:rPr>
          <w:lang w:val="en-US"/>
        </w:rPr>
        <w:t>TiendaVentasDB_diff.bak</w:t>
      </w:r>
      <w:proofErr w:type="spellEnd"/>
      <w:r w:rsidRPr="00B53B3E">
        <w:rPr>
          <w:lang w:val="en-US"/>
        </w:rPr>
        <w:t>' WITH NORECOVERY;</w:t>
      </w:r>
    </w:p>
    <w:p w14:paraId="6A0EBD70" w14:textId="77777777" w:rsidR="00F42C65" w:rsidRPr="00B53B3E" w:rsidRDefault="00F42C65" w:rsidP="00F42C65">
      <w:pPr>
        <w:rPr>
          <w:u w:val="single"/>
        </w:rPr>
      </w:pPr>
      <w:r w:rsidRPr="00B53B3E">
        <w:rPr>
          <w:u w:val="single"/>
        </w:rPr>
        <w:t>Paso 5: Validar la base de datos restaurada</w:t>
      </w:r>
    </w:p>
    <w:p w14:paraId="4F02A882" w14:textId="52866AC5" w:rsidR="00F42C65" w:rsidRPr="00F42C65" w:rsidRDefault="00F42C65" w:rsidP="00F42C65">
      <w:r>
        <w:t>Después de realizar la restauración de prueba, se puede verificar la integridad de la base de datos restaurada utilizando el siguiente comando:</w:t>
      </w:r>
    </w:p>
    <w:p w14:paraId="2EAE6082" w14:textId="4DEF020B" w:rsidR="00EC5043" w:rsidRPr="00F42C65" w:rsidRDefault="00CC1B99" w:rsidP="00CC1B99">
      <w:pPr>
        <w:pStyle w:val="Cdigo"/>
      </w:pPr>
      <w:r w:rsidRPr="00CC1B99">
        <w:t>DBCC CHECKDB('</w:t>
      </w:r>
      <w:proofErr w:type="spellStart"/>
      <w:r w:rsidRPr="00CC1B99">
        <w:t>TiendaVentasDB_Test</w:t>
      </w:r>
      <w:proofErr w:type="spellEnd"/>
      <w:r w:rsidRPr="00CC1B99">
        <w:t>');</w:t>
      </w:r>
    </w:p>
    <w:p w14:paraId="380F4327" w14:textId="77777777" w:rsidR="007F077D" w:rsidRDefault="007F077D" w:rsidP="007F077D"/>
    <w:p w14:paraId="4FFFB821" w14:textId="3C8FF886" w:rsidR="00CC1B99" w:rsidRDefault="007F077D" w:rsidP="007F077D">
      <w:r>
        <w:t>Realizar copias de seguridad de manera regular es una de las prácticas más importantes para mantener la disponibilidad y la integridad de los datos en una base de datos. Además, asegurarse de que estas copias de seguridad no contengan incoherencias es esencial para evitar sorpresas desagradables durante el proceso de recuperación. En el contexto de Nicaragua, donde las infraestructuras tecnológicas pueden ser limitadas, garantizar que las copias de seguridad sean regulares y consistentes puede ser un factor decisivo para la continuidad operativa de muchas organizaciones.</w:t>
      </w:r>
    </w:p>
    <w:p w14:paraId="0096CEC4" w14:textId="77777777" w:rsidR="007C0782" w:rsidRPr="00F42C65" w:rsidRDefault="007C0782" w:rsidP="007C0782"/>
    <w:p w14:paraId="7250AF02" w14:textId="26214418" w:rsidR="004506B1" w:rsidRDefault="004506B1" w:rsidP="004506B1">
      <w:pPr>
        <w:pStyle w:val="Ttulo2"/>
      </w:pPr>
      <w:bookmarkStart w:id="18" w:name="_Toc191836825"/>
      <w:r>
        <w:t>Crear planes de mantenimiento principales.</w:t>
      </w:r>
      <w:bookmarkEnd w:id="18"/>
    </w:p>
    <w:p w14:paraId="3A7372EA" w14:textId="77777777" w:rsidR="00207EC1" w:rsidRDefault="00207EC1" w:rsidP="00207EC1">
      <w:r>
        <w:t>La creación de planes de mantenimiento principales es una de las actividades más importantes en la administración de bases de datos. Estos planes aseguran que la base de datos se mantenga en óptimas condiciones de funcionamiento, minimizando el riesgo de fallos y mejorando la eficiencia general del sistema. Un plan de mantenimiento principal es un conjunto de tareas programadas que se ejecutan en la base de datos para realizar tareas de mantenimiento regulares, como la creación de copias de seguridad, la reconstrucción de índices, la actualización de estadísticas y la comprobación de la integridad de la base de datos.</w:t>
      </w:r>
    </w:p>
    <w:p w14:paraId="7A0C3E37" w14:textId="77777777" w:rsidR="00207EC1" w:rsidRDefault="00207EC1" w:rsidP="00207EC1"/>
    <w:p w14:paraId="42BBC18F" w14:textId="77777777" w:rsidR="00207EC1" w:rsidRDefault="00207EC1" w:rsidP="00207EC1">
      <w:r>
        <w:t xml:space="preserve">En el contexto global, la automatización de tareas de mantenimiento es una tendencia creciente. Las bases de datos modernas requieren mantenimiento </w:t>
      </w:r>
      <w:r>
        <w:lastRenderedPageBreak/>
        <w:t>continuo para garantizar que funcionen de manera eficiente, especialmente cuando se manejan grandes volúmenes de datos. En Nicaragua, donde muchas organizaciones aún están en proceso de digitalización, implementar planes de mantenimiento adecuados es crucial para la protección y eficiencia de los sistemas de información.</w:t>
      </w:r>
    </w:p>
    <w:p w14:paraId="54F224B5" w14:textId="77777777" w:rsidR="00207EC1" w:rsidRDefault="00207EC1" w:rsidP="00207EC1"/>
    <w:p w14:paraId="486AD16C" w14:textId="6203649E" w:rsidR="00207EC1" w:rsidRPr="00207EC1" w:rsidRDefault="00207EC1" w:rsidP="00207EC1">
      <w:pPr>
        <w:rPr>
          <w:b/>
          <w:bCs/>
        </w:rPr>
      </w:pPr>
      <w:r w:rsidRPr="00207EC1">
        <w:rPr>
          <w:b/>
          <w:bCs/>
        </w:rPr>
        <w:t>¿Qué es un plan de mantenimiento principal?</w:t>
      </w:r>
    </w:p>
    <w:p w14:paraId="44F0F027" w14:textId="77777777" w:rsidR="00207EC1" w:rsidRDefault="00207EC1" w:rsidP="00207EC1">
      <w:r>
        <w:t>Un plan de mantenimiento principal es un conjunto de operaciones que deben ejecutarse regularmente para garantizar que la base de datos permanezca en su mejor estado posible. Estos planes son cruciales para evitar problemas de rendimiento y asegurar la integridad de la base de datos. Los planes de mantenimiento principales deben ser automáticos, programados y fáciles de auditar.</w:t>
      </w:r>
    </w:p>
    <w:p w14:paraId="6A39F2CA" w14:textId="77777777" w:rsidR="00207EC1" w:rsidRDefault="00207EC1" w:rsidP="00207EC1"/>
    <w:p w14:paraId="203D21F4" w14:textId="27F3F3BB" w:rsidR="00207EC1" w:rsidRPr="00207EC1" w:rsidRDefault="00207EC1" w:rsidP="00207EC1">
      <w:pPr>
        <w:rPr>
          <w:u w:val="single"/>
        </w:rPr>
      </w:pPr>
      <w:r w:rsidRPr="00207EC1">
        <w:rPr>
          <w:u w:val="single"/>
        </w:rPr>
        <w:t>Elementos típicos de un plan de mantenimiento principal</w:t>
      </w:r>
    </w:p>
    <w:p w14:paraId="618112FC" w14:textId="7734951B" w:rsidR="00207EC1" w:rsidRDefault="00207EC1" w:rsidP="00692594">
      <w:pPr>
        <w:pStyle w:val="Prrafodelista"/>
        <w:numPr>
          <w:ilvl w:val="0"/>
          <w:numId w:val="16"/>
        </w:numPr>
      </w:pPr>
      <w:r>
        <w:t>Respaldos regulares: Asegurar que las copias de seguridad de la base de datos se realicen de manera regular (completa, diferencial, de registros de transacciones) para garantizar la recuperación ante desastres.</w:t>
      </w:r>
    </w:p>
    <w:p w14:paraId="484DDD0A" w14:textId="047F59D5" w:rsidR="00207EC1" w:rsidRDefault="00207EC1" w:rsidP="00692594">
      <w:pPr>
        <w:pStyle w:val="Prrafodelista"/>
        <w:numPr>
          <w:ilvl w:val="0"/>
          <w:numId w:val="16"/>
        </w:numPr>
      </w:pPr>
      <w:r>
        <w:t>Optimización de índices: Los índices son esenciales para un rendimiento eficiente de la base de datos. Los índices deben reconstruirse o reorganizarse regularmente para evitar la fragmentación.</w:t>
      </w:r>
    </w:p>
    <w:p w14:paraId="351EAA66" w14:textId="49195819" w:rsidR="00207EC1" w:rsidRDefault="00207EC1" w:rsidP="00692594">
      <w:pPr>
        <w:pStyle w:val="Prrafodelista"/>
        <w:numPr>
          <w:ilvl w:val="0"/>
          <w:numId w:val="16"/>
        </w:numPr>
      </w:pPr>
      <w:r>
        <w:t>Actualización de estadísticas: Las estadísticas de la base de datos permiten a SQL Server optimizar las consultas. Actualizar las estadísticas asegura que el motor de consultas tenga la información más precisa sobre la distribución de los datos.</w:t>
      </w:r>
    </w:p>
    <w:p w14:paraId="4C09A4E7" w14:textId="54D03F9B" w:rsidR="00207EC1" w:rsidRDefault="00207EC1" w:rsidP="00692594">
      <w:pPr>
        <w:pStyle w:val="Prrafodelista"/>
        <w:numPr>
          <w:ilvl w:val="0"/>
          <w:numId w:val="16"/>
        </w:numPr>
      </w:pPr>
      <w:r>
        <w:t>Comprobación de integridad de la base de datos: Ejecutar una comprobación de integridad para asegurarse de que no haya corrupción en los datos o estructuras de la base de datos.</w:t>
      </w:r>
    </w:p>
    <w:p w14:paraId="290814C0" w14:textId="77777777" w:rsidR="00207EC1" w:rsidRDefault="00207EC1" w:rsidP="00692594">
      <w:pPr>
        <w:pStyle w:val="Prrafodelista"/>
        <w:numPr>
          <w:ilvl w:val="0"/>
          <w:numId w:val="16"/>
        </w:numPr>
      </w:pPr>
      <w:r>
        <w:lastRenderedPageBreak/>
        <w:t xml:space="preserve">Mantenimiento de la base de datos en segundo plano: Esto incluye tareas como la eliminación de registros obsoletos, la </w:t>
      </w:r>
      <w:proofErr w:type="spellStart"/>
      <w:r>
        <w:t>reindexación</w:t>
      </w:r>
      <w:proofErr w:type="spellEnd"/>
      <w:r>
        <w:t>, y la limpieza de registros de auditoría.</w:t>
      </w:r>
    </w:p>
    <w:p w14:paraId="314B1AE5" w14:textId="77777777" w:rsidR="00207EC1" w:rsidRDefault="00207EC1" w:rsidP="00207EC1"/>
    <w:p w14:paraId="41309EB9" w14:textId="73DFE754" w:rsidR="00207EC1" w:rsidRPr="00207EC1" w:rsidRDefault="00207EC1" w:rsidP="00207EC1">
      <w:pPr>
        <w:rPr>
          <w:b/>
          <w:bCs/>
        </w:rPr>
      </w:pPr>
      <w:r w:rsidRPr="00207EC1">
        <w:rPr>
          <w:b/>
          <w:bCs/>
        </w:rPr>
        <w:t>Creación de un plan de mantenimiento principal en SQL Server</w:t>
      </w:r>
    </w:p>
    <w:p w14:paraId="0145EA5D" w14:textId="77777777" w:rsidR="00207EC1" w:rsidRDefault="00207EC1" w:rsidP="00207EC1">
      <w:r>
        <w:t xml:space="preserve">Para crear un plan de mantenimiento principal en SQL Server, utilizamos el SQL Server Management Studio (SSMS) y el SQL Server </w:t>
      </w:r>
      <w:proofErr w:type="spellStart"/>
      <w:r>
        <w:t>Agent</w:t>
      </w:r>
      <w:proofErr w:type="spellEnd"/>
      <w:r>
        <w:t>, que permite programar y automatizar las tareas de mantenimiento.</w:t>
      </w:r>
    </w:p>
    <w:p w14:paraId="723CAC60" w14:textId="77777777" w:rsidR="00207EC1" w:rsidRDefault="00207EC1" w:rsidP="00207EC1"/>
    <w:p w14:paraId="1CADE0BB" w14:textId="7C62F2C9" w:rsidR="00207EC1" w:rsidRPr="00207EC1" w:rsidRDefault="00207EC1" w:rsidP="00207EC1">
      <w:pPr>
        <w:rPr>
          <w:u w:val="single"/>
        </w:rPr>
      </w:pPr>
      <w:r w:rsidRPr="00207EC1">
        <w:rPr>
          <w:u w:val="single"/>
        </w:rPr>
        <w:t>Pasos para crear un plan de mantenimiento principal</w:t>
      </w:r>
    </w:p>
    <w:p w14:paraId="55931CB5" w14:textId="77777777" w:rsidR="00207EC1" w:rsidRDefault="00207EC1" w:rsidP="00207EC1"/>
    <w:p w14:paraId="5C8F8B92" w14:textId="57170354" w:rsidR="00207EC1" w:rsidRPr="007122AE" w:rsidRDefault="00207EC1" w:rsidP="00692594">
      <w:pPr>
        <w:pStyle w:val="Prrafodelista"/>
        <w:numPr>
          <w:ilvl w:val="0"/>
          <w:numId w:val="17"/>
        </w:numPr>
        <w:rPr>
          <w:lang w:val="en-US"/>
        </w:rPr>
      </w:pPr>
      <w:proofErr w:type="spellStart"/>
      <w:r w:rsidRPr="007122AE">
        <w:rPr>
          <w:lang w:val="en-US"/>
        </w:rPr>
        <w:t>Abrir</w:t>
      </w:r>
      <w:proofErr w:type="spellEnd"/>
      <w:r w:rsidRPr="007122AE">
        <w:rPr>
          <w:lang w:val="en-US"/>
        </w:rPr>
        <w:t xml:space="preserve"> SQL Server Management Studio (SSMS):</w:t>
      </w:r>
      <w:r w:rsidR="007122AE">
        <w:rPr>
          <w:lang w:val="en-US"/>
        </w:rPr>
        <w:t xml:space="preserve"> </w:t>
      </w:r>
      <w:r>
        <w:t>Conéctese al servidor de SQL Server.</w:t>
      </w:r>
    </w:p>
    <w:p w14:paraId="12F3DA4C" w14:textId="056E3267" w:rsidR="00207EC1" w:rsidRDefault="00207EC1" w:rsidP="00692594">
      <w:pPr>
        <w:pStyle w:val="Prrafodelista"/>
        <w:numPr>
          <w:ilvl w:val="0"/>
          <w:numId w:val="17"/>
        </w:numPr>
      </w:pPr>
      <w:r w:rsidRPr="00CA14C2">
        <w:t xml:space="preserve">Acceder a SQL Server </w:t>
      </w:r>
      <w:proofErr w:type="spellStart"/>
      <w:r w:rsidRPr="00CA14C2">
        <w:t>Agent</w:t>
      </w:r>
      <w:proofErr w:type="spellEnd"/>
      <w:r w:rsidRPr="00CA14C2">
        <w:t>:</w:t>
      </w:r>
      <w:r w:rsidR="00CA14C2" w:rsidRPr="00CA14C2">
        <w:t xml:space="preserve"> </w:t>
      </w:r>
      <w:r>
        <w:t xml:space="preserve">En el panel de </w:t>
      </w:r>
      <w:proofErr w:type="spellStart"/>
      <w:r>
        <w:t>Object</w:t>
      </w:r>
      <w:proofErr w:type="spellEnd"/>
      <w:r>
        <w:t xml:space="preserve"> Explorer, expanda el servidor y haga clic derecho en "SQL Server </w:t>
      </w:r>
      <w:proofErr w:type="spellStart"/>
      <w:r>
        <w:t>Agent</w:t>
      </w:r>
      <w:proofErr w:type="spellEnd"/>
      <w:r>
        <w:t>" y seleccione "Nuevo" → "Plan de Mantenimiento".</w:t>
      </w:r>
    </w:p>
    <w:p w14:paraId="6D58A3C0" w14:textId="69D5FA14" w:rsidR="00207EC1" w:rsidRDefault="00207EC1" w:rsidP="00692594">
      <w:pPr>
        <w:pStyle w:val="Prrafodelista"/>
        <w:numPr>
          <w:ilvl w:val="0"/>
          <w:numId w:val="17"/>
        </w:numPr>
      </w:pPr>
      <w:r>
        <w:t>Asignar un nombre al plan de mantenimiento:</w:t>
      </w:r>
      <w:r w:rsidR="00CA14C2">
        <w:t xml:space="preserve"> </w:t>
      </w:r>
      <w:r>
        <w:t>Dé un nombre a su plan, como "Plan de Mantenimiento Diario".</w:t>
      </w:r>
    </w:p>
    <w:p w14:paraId="6024E830" w14:textId="6429C8CA" w:rsidR="00207EC1" w:rsidRDefault="00207EC1" w:rsidP="00692594">
      <w:pPr>
        <w:pStyle w:val="Prrafodelista"/>
        <w:numPr>
          <w:ilvl w:val="0"/>
          <w:numId w:val="17"/>
        </w:numPr>
      </w:pPr>
      <w:r>
        <w:t>Agregar tareas al plan:</w:t>
      </w:r>
      <w:r w:rsidR="00CA14C2">
        <w:t xml:space="preserve"> </w:t>
      </w:r>
      <w:r>
        <w:t>En la ventana del plan de mantenimiento, puede arrastrar y soltar las tareas que desea incluir en el plan, como las siguientes:</w:t>
      </w:r>
    </w:p>
    <w:p w14:paraId="017C4911" w14:textId="69AD5ED1" w:rsidR="00207EC1" w:rsidRDefault="00207EC1" w:rsidP="00692594">
      <w:pPr>
        <w:pStyle w:val="Prrafodelista"/>
        <w:numPr>
          <w:ilvl w:val="0"/>
          <w:numId w:val="18"/>
        </w:numPr>
        <w:ind w:left="1560"/>
      </w:pPr>
      <w:r>
        <w:t>Copia de seguridad de base de datos: Esta tarea se usa para realizar copias de seguridad completas, diferenciales o de registros de transacciones.</w:t>
      </w:r>
    </w:p>
    <w:p w14:paraId="180BB332" w14:textId="77777777" w:rsidR="00207EC1" w:rsidRDefault="00207EC1" w:rsidP="00692594">
      <w:pPr>
        <w:pStyle w:val="Prrafodelista"/>
        <w:numPr>
          <w:ilvl w:val="0"/>
          <w:numId w:val="18"/>
        </w:numPr>
        <w:ind w:left="1560"/>
      </w:pPr>
      <w:r>
        <w:t>Reconstrucción de índices: Utilizado para reorganizar o reconstruir los índices fragmentados.</w:t>
      </w:r>
    </w:p>
    <w:p w14:paraId="04C3E9FA" w14:textId="77777777" w:rsidR="00207EC1" w:rsidRDefault="00207EC1" w:rsidP="00692594">
      <w:pPr>
        <w:pStyle w:val="Prrafodelista"/>
        <w:numPr>
          <w:ilvl w:val="0"/>
          <w:numId w:val="18"/>
        </w:numPr>
        <w:ind w:left="1560"/>
      </w:pPr>
      <w:r>
        <w:t>Actualizar estadísticas: Esta tarea se encarga de actualizar las estadísticas de la base de datos para mejorar el rendimiento de las consultas.</w:t>
      </w:r>
    </w:p>
    <w:p w14:paraId="25438548" w14:textId="77777777" w:rsidR="00207EC1" w:rsidRDefault="00207EC1" w:rsidP="00692594">
      <w:pPr>
        <w:pStyle w:val="Prrafodelista"/>
        <w:numPr>
          <w:ilvl w:val="0"/>
          <w:numId w:val="18"/>
        </w:numPr>
        <w:ind w:left="1560"/>
      </w:pPr>
      <w:r>
        <w:lastRenderedPageBreak/>
        <w:t>Comprobación de integridad de la base de datos: Ejecuta la función DBCC CHECKDB para verificar la consistencia y la integridad de la base de datos.</w:t>
      </w:r>
    </w:p>
    <w:p w14:paraId="47139BA4" w14:textId="77777777" w:rsidR="00207EC1" w:rsidRDefault="00207EC1" w:rsidP="00692594">
      <w:pPr>
        <w:pStyle w:val="Prrafodelista"/>
        <w:numPr>
          <w:ilvl w:val="0"/>
          <w:numId w:val="18"/>
        </w:numPr>
        <w:ind w:left="1560"/>
      </w:pPr>
      <w:r>
        <w:t>Eliminar registros obsoletos: Para eliminar los datos antiguos o irrelevantes.</w:t>
      </w:r>
    </w:p>
    <w:p w14:paraId="5646C81B" w14:textId="77777777" w:rsidR="00207EC1" w:rsidRDefault="00207EC1" w:rsidP="00207EC1"/>
    <w:p w14:paraId="1B746166" w14:textId="30016373" w:rsidR="00207EC1" w:rsidRDefault="00207EC1" w:rsidP="00692594">
      <w:pPr>
        <w:pStyle w:val="Prrafodelista"/>
        <w:numPr>
          <w:ilvl w:val="0"/>
          <w:numId w:val="17"/>
        </w:numPr>
      </w:pPr>
      <w:r>
        <w:t>Programar el plan de mantenimiento:</w:t>
      </w:r>
      <w:r w:rsidR="000A1EC1">
        <w:t xml:space="preserve"> </w:t>
      </w:r>
      <w:r>
        <w:t>Una vez que haya agregado las tareas al plan de mantenimiento, puede establecer un horario para la ejecución del plan, como diariamente a la medianoche, o semanalmente en un día específico.</w:t>
      </w:r>
    </w:p>
    <w:p w14:paraId="3D5AC6FE" w14:textId="0C2E2866" w:rsidR="00207EC1" w:rsidRDefault="00207EC1" w:rsidP="00692594">
      <w:pPr>
        <w:pStyle w:val="Prrafodelista"/>
        <w:numPr>
          <w:ilvl w:val="0"/>
          <w:numId w:val="17"/>
        </w:numPr>
      </w:pPr>
      <w:r>
        <w:t>Configurar alertas y notificaciones:</w:t>
      </w:r>
      <w:r w:rsidR="000A1EC1">
        <w:t xml:space="preserve"> </w:t>
      </w:r>
      <w:r>
        <w:t>Puede configurar el plan para que envíe correos electrónicos o notificaciones cuando se complete el mantenimiento, o si ocurre algún error.</w:t>
      </w:r>
    </w:p>
    <w:p w14:paraId="188D1AAA" w14:textId="77777777" w:rsidR="000A1EC1" w:rsidRDefault="000A1EC1" w:rsidP="000A1EC1"/>
    <w:p w14:paraId="76BC96D3" w14:textId="29394738" w:rsidR="00207EC1" w:rsidRPr="000A1EC1" w:rsidRDefault="00207EC1" w:rsidP="00207EC1">
      <w:pPr>
        <w:rPr>
          <w:b/>
          <w:bCs/>
        </w:rPr>
      </w:pPr>
      <w:r w:rsidRPr="000A1EC1">
        <w:rPr>
          <w:b/>
          <w:bCs/>
        </w:rPr>
        <w:t>Ejemplo práctico: Crear un plan de mantenimiento completo</w:t>
      </w:r>
    </w:p>
    <w:p w14:paraId="75FAAE15" w14:textId="7E1CD53C" w:rsidR="00207EC1" w:rsidRDefault="00207EC1" w:rsidP="00207EC1">
      <w:r>
        <w:t xml:space="preserve">Consideremos un ejemplo práctico donde se crea un plan de mantenimiento para una base de datos llamada </w:t>
      </w:r>
      <w:proofErr w:type="spellStart"/>
      <w:r>
        <w:t>TiendaVentasDB</w:t>
      </w:r>
      <w:proofErr w:type="spellEnd"/>
      <w:r>
        <w:t>. Este plan incluirá las siguientes tareas:</w:t>
      </w:r>
    </w:p>
    <w:p w14:paraId="2CF551B8" w14:textId="77777777" w:rsidR="00207EC1" w:rsidRDefault="00207EC1" w:rsidP="00692594">
      <w:pPr>
        <w:pStyle w:val="Prrafodelista"/>
        <w:numPr>
          <w:ilvl w:val="0"/>
          <w:numId w:val="19"/>
        </w:numPr>
      </w:pPr>
      <w:r>
        <w:t>Respaldo completo de la base de datos.</w:t>
      </w:r>
    </w:p>
    <w:p w14:paraId="5A4CBD82" w14:textId="77777777" w:rsidR="00207EC1" w:rsidRDefault="00207EC1" w:rsidP="00692594">
      <w:pPr>
        <w:pStyle w:val="Prrafodelista"/>
        <w:numPr>
          <w:ilvl w:val="0"/>
          <w:numId w:val="19"/>
        </w:numPr>
      </w:pPr>
      <w:r>
        <w:t>Reconstrucción de índices.</w:t>
      </w:r>
    </w:p>
    <w:p w14:paraId="4D0F10DF" w14:textId="77777777" w:rsidR="00207EC1" w:rsidRDefault="00207EC1" w:rsidP="00692594">
      <w:pPr>
        <w:pStyle w:val="Prrafodelista"/>
        <w:numPr>
          <w:ilvl w:val="0"/>
          <w:numId w:val="19"/>
        </w:numPr>
      </w:pPr>
      <w:r>
        <w:t>Actualización de estadísticas.</w:t>
      </w:r>
    </w:p>
    <w:p w14:paraId="56072363" w14:textId="77777777" w:rsidR="00207EC1" w:rsidRDefault="00207EC1" w:rsidP="00692594">
      <w:pPr>
        <w:pStyle w:val="Prrafodelista"/>
        <w:numPr>
          <w:ilvl w:val="0"/>
          <w:numId w:val="19"/>
        </w:numPr>
      </w:pPr>
      <w:r>
        <w:t>Comprobación de integridad de la base de datos.</w:t>
      </w:r>
    </w:p>
    <w:p w14:paraId="2B2DCFF9" w14:textId="6AE567C7" w:rsidR="007C0782" w:rsidRDefault="00207EC1" w:rsidP="00692594">
      <w:pPr>
        <w:pStyle w:val="Prrafodelista"/>
        <w:numPr>
          <w:ilvl w:val="0"/>
          <w:numId w:val="19"/>
        </w:numPr>
      </w:pPr>
      <w:r>
        <w:t>Enviar notificación por correo si alguna tarea falla.</w:t>
      </w:r>
    </w:p>
    <w:p w14:paraId="17132CE6" w14:textId="77777777" w:rsidR="007C0782" w:rsidRDefault="007C0782" w:rsidP="007C0782"/>
    <w:p w14:paraId="3CCD5577" w14:textId="07C337B7" w:rsidR="0003689F" w:rsidRPr="00736037" w:rsidRDefault="0003689F" w:rsidP="007C0782">
      <w:pPr>
        <w:rPr>
          <w:u w:val="single"/>
        </w:rPr>
      </w:pPr>
      <w:r w:rsidRPr="00736037">
        <w:rPr>
          <w:u w:val="single"/>
        </w:rPr>
        <w:t>Paso 1: Respaldo completo de la base de datos</w:t>
      </w:r>
    </w:p>
    <w:p w14:paraId="404DB50F" w14:textId="5289CE8A" w:rsidR="0003689F" w:rsidRPr="0003689F" w:rsidRDefault="0003689F" w:rsidP="00736037">
      <w:pPr>
        <w:pStyle w:val="Cdigo"/>
        <w:rPr>
          <w:lang w:val="en-US"/>
        </w:rPr>
      </w:pPr>
      <w:r w:rsidRPr="0003689F">
        <w:rPr>
          <w:lang w:val="en-US"/>
        </w:rPr>
        <w:t xml:space="preserve">BACKUP DATABASE </w:t>
      </w:r>
      <w:proofErr w:type="spellStart"/>
      <w:r w:rsidRPr="0003689F">
        <w:rPr>
          <w:lang w:val="en-US"/>
        </w:rPr>
        <w:t>TiendaVentasDB</w:t>
      </w:r>
      <w:proofErr w:type="spellEnd"/>
      <w:r w:rsidRPr="0003689F">
        <w:rPr>
          <w:lang w:val="en-US"/>
        </w:rPr>
        <w:t xml:space="preserve"> TO DISK = 'C:\Backups\</w:t>
      </w:r>
      <w:proofErr w:type="spellStart"/>
      <w:r w:rsidRPr="0003689F">
        <w:rPr>
          <w:lang w:val="en-US"/>
        </w:rPr>
        <w:t>TiendaVentasDB_full.bak</w:t>
      </w:r>
      <w:proofErr w:type="spellEnd"/>
      <w:r w:rsidRPr="0003689F">
        <w:rPr>
          <w:lang w:val="en-US"/>
        </w:rPr>
        <w:t>';</w:t>
      </w:r>
    </w:p>
    <w:p w14:paraId="15808874" w14:textId="3519A2D6" w:rsidR="0003689F" w:rsidRPr="00736037" w:rsidRDefault="00C453EB" w:rsidP="007C0782">
      <w:pPr>
        <w:rPr>
          <w:u w:val="single"/>
        </w:rPr>
      </w:pPr>
      <w:r w:rsidRPr="00736037">
        <w:rPr>
          <w:u w:val="single"/>
        </w:rPr>
        <w:t>Paso 2: Reconstrucción de índices</w:t>
      </w:r>
    </w:p>
    <w:p w14:paraId="3A3F0998" w14:textId="77777777" w:rsidR="00C453EB" w:rsidRPr="007805F8" w:rsidRDefault="00C453EB" w:rsidP="00736037">
      <w:pPr>
        <w:pStyle w:val="Cdigo"/>
        <w:rPr>
          <w:lang w:val="en-US"/>
        </w:rPr>
      </w:pPr>
      <w:r w:rsidRPr="007805F8">
        <w:rPr>
          <w:lang w:val="en-US"/>
        </w:rPr>
        <w:t xml:space="preserve">ALTER INDEX ALL ON </w:t>
      </w:r>
      <w:proofErr w:type="spellStart"/>
      <w:proofErr w:type="gramStart"/>
      <w:r w:rsidRPr="007805F8">
        <w:rPr>
          <w:lang w:val="en-US"/>
        </w:rPr>
        <w:t>dbo.Productos</w:t>
      </w:r>
      <w:proofErr w:type="spellEnd"/>
      <w:proofErr w:type="gramEnd"/>
      <w:r w:rsidRPr="007805F8">
        <w:rPr>
          <w:lang w:val="en-US"/>
        </w:rPr>
        <w:t xml:space="preserve"> REBUILD;</w:t>
      </w:r>
    </w:p>
    <w:p w14:paraId="2A3839CD" w14:textId="1F5FDC3F" w:rsidR="0003689F" w:rsidRPr="0003689F" w:rsidRDefault="00C453EB" w:rsidP="00736037">
      <w:pPr>
        <w:pStyle w:val="Cdigo"/>
        <w:rPr>
          <w:lang w:val="en-US"/>
        </w:rPr>
      </w:pPr>
      <w:r w:rsidRPr="00C453EB">
        <w:rPr>
          <w:lang w:val="en-US"/>
        </w:rPr>
        <w:t xml:space="preserve">ALTER INDEX ALL ON </w:t>
      </w:r>
      <w:proofErr w:type="spellStart"/>
      <w:proofErr w:type="gramStart"/>
      <w:r w:rsidRPr="00C453EB">
        <w:rPr>
          <w:lang w:val="en-US"/>
        </w:rPr>
        <w:t>dbo.Clientes</w:t>
      </w:r>
      <w:proofErr w:type="spellEnd"/>
      <w:proofErr w:type="gramEnd"/>
      <w:r w:rsidRPr="00C453EB">
        <w:rPr>
          <w:lang w:val="en-US"/>
        </w:rPr>
        <w:t xml:space="preserve"> REBUILD;</w:t>
      </w:r>
    </w:p>
    <w:p w14:paraId="200962CA" w14:textId="3AFB5BB0" w:rsidR="0003689F" w:rsidRPr="00736037" w:rsidRDefault="00C453EB" w:rsidP="007C0782">
      <w:pPr>
        <w:rPr>
          <w:u w:val="single"/>
        </w:rPr>
      </w:pPr>
      <w:r w:rsidRPr="00736037">
        <w:rPr>
          <w:u w:val="single"/>
        </w:rPr>
        <w:t>Paso 3: Actualización de estadísticas</w:t>
      </w:r>
    </w:p>
    <w:p w14:paraId="67DA018C" w14:textId="77777777" w:rsidR="00C453EB" w:rsidRPr="007805F8" w:rsidRDefault="00C453EB" w:rsidP="00736037">
      <w:pPr>
        <w:pStyle w:val="Cdigo"/>
        <w:rPr>
          <w:lang w:val="en-US"/>
        </w:rPr>
      </w:pPr>
      <w:r w:rsidRPr="007805F8">
        <w:rPr>
          <w:lang w:val="en-US"/>
        </w:rPr>
        <w:t xml:space="preserve">UPDATE STATISTICS </w:t>
      </w:r>
      <w:proofErr w:type="spellStart"/>
      <w:proofErr w:type="gramStart"/>
      <w:r w:rsidRPr="007805F8">
        <w:rPr>
          <w:lang w:val="en-US"/>
        </w:rPr>
        <w:t>dbo.Productos</w:t>
      </w:r>
      <w:proofErr w:type="spellEnd"/>
      <w:proofErr w:type="gramEnd"/>
      <w:r w:rsidRPr="007805F8">
        <w:rPr>
          <w:lang w:val="en-US"/>
        </w:rPr>
        <w:t>;</w:t>
      </w:r>
    </w:p>
    <w:p w14:paraId="103D31F9" w14:textId="317A434F" w:rsidR="0003689F" w:rsidRPr="007805F8" w:rsidRDefault="00C453EB" w:rsidP="00736037">
      <w:pPr>
        <w:pStyle w:val="Cdigo"/>
        <w:rPr>
          <w:lang w:val="en-US"/>
        </w:rPr>
      </w:pPr>
      <w:r w:rsidRPr="007805F8">
        <w:rPr>
          <w:lang w:val="en-US"/>
        </w:rPr>
        <w:lastRenderedPageBreak/>
        <w:t xml:space="preserve">UPDATE STATISTICS </w:t>
      </w:r>
      <w:proofErr w:type="spellStart"/>
      <w:proofErr w:type="gramStart"/>
      <w:r w:rsidRPr="007805F8">
        <w:rPr>
          <w:lang w:val="en-US"/>
        </w:rPr>
        <w:t>dbo.Clientes</w:t>
      </w:r>
      <w:proofErr w:type="spellEnd"/>
      <w:proofErr w:type="gramEnd"/>
      <w:r w:rsidRPr="007805F8">
        <w:rPr>
          <w:lang w:val="en-US"/>
        </w:rPr>
        <w:t>;</w:t>
      </w:r>
    </w:p>
    <w:p w14:paraId="05A9D447" w14:textId="115A4E4C" w:rsidR="007C0782" w:rsidRPr="00736037" w:rsidRDefault="006309CC" w:rsidP="007C0782">
      <w:pPr>
        <w:rPr>
          <w:u w:val="single"/>
        </w:rPr>
      </w:pPr>
      <w:r w:rsidRPr="00736037">
        <w:rPr>
          <w:u w:val="single"/>
        </w:rPr>
        <w:t>Paso 4: Comprobación de integridad de la base de datos</w:t>
      </w:r>
    </w:p>
    <w:p w14:paraId="0707B084" w14:textId="1411A6BF" w:rsidR="006309CC" w:rsidRDefault="006309CC" w:rsidP="00736037">
      <w:pPr>
        <w:pStyle w:val="Cdigo"/>
      </w:pPr>
      <w:r w:rsidRPr="006309CC">
        <w:t>DBCC CHECKDB('</w:t>
      </w:r>
      <w:proofErr w:type="spellStart"/>
      <w:r w:rsidRPr="006309CC">
        <w:t>TiendaVentasDB</w:t>
      </w:r>
      <w:proofErr w:type="spellEnd"/>
      <w:r w:rsidRPr="006309CC">
        <w:t>');</w:t>
      </w:r>
    </w:p>
    <w:p w14:paraId="7B25234E" w14:textId="77777777" w:rsidR="00FC3950" w:rsidRPr="00736037" w:rsidRDefault="00FC3950" w:rsidP="00FC3950">
      <w:pPr>
        <w:rPr>
          <w:u w:val="single"/>
        </w:rPr>
      </w:pPr>
      <w:r w:rsidRPr="00736037">
        <w:rPr>
          <w:u w:val="single"/>
        </w:rPr>
        <w:t>Paso 5: Enviar notificación por correo en caso de error</w:t>
      </w:r>
    </w:p>
    <w:p w14:paraId="5AC85EFF" w14:textId="77777777" w:rsidR="00FC3950" w:rsidRDefault="00FC3950" w:rsidP="00FC3950">
      <w:r>
        <w:t xml:space="preserve">Para este paso, se debe configurar el SQL Server </w:t>
      </w:r>
      <w:proofErr w:type="spellStart"/>
      <w:r>
        <w:t>Agent</w:t>
      </w:r>
      <w:proofErr w:type="spellEnd"/>
      <w:r>
        <w:t xml:space="preserve"> para que envíe un correo electrónico al administrador si alguna tarea falla. Esto se puede hacer configurando un operador dentro del SQL Server </w:t>
      </w:r>
      <w:proofErr w:type="spellStart"/>
      <w:r>
        <w:t>Agent</w:t>
      </w:r>
      <w:proofErr w:type="spellEnd"/>
      <w:r>
        <w:t xml:space="preserve"> y luego asociando </w:t>
      </w:r>
      <w:proofErr w:type="gramStart"/>
      <w:r>
        <w:t>un alerta</w:t>
      </w:r>
      <w:proofErr w:type="gramEnd"/>
      <w:r>
        <w:t xml:space="preserve"> al plan de mantenimiento.</w:t>
      </w:r>
    </w:p>
    <w:p w14:paraId="53F1399F" w14:textId="77777777" w:rsidR="00FC3950" w:rsidRDefault="00FC3950" w:rsidP="00FC3950"/>
    <w:p w14:paraId="7203C411" w14:textId="727E011B" w:rsidR="00FC3950" w:rsidRPr="00FC3950" w:rsidRDefault="00FC3950" w:rsidP="00FC3950">
      <w:pPr>
        <w:rPr>
          <w:b/>
          <w:bCs/>
        </w:rPr>
      </w:pPr>
      <w:r w:rsidRPr="00FC3950">
        <w:rPr>
          <w:b/>
          <w:bCs/>
        </w:rPr>
        <w:t>Validación del Plan de Mantenimiento</w:t>
      </w:r>
    </w:p>
    <w:p w14:paraId="47D033F2" w14:textId="63E37012" w:rsidR="00FC3950" w:rsidRDefault="00FC3950" w:rsidP="00FC3950">
      <w:r>
        <w:t>Una vez que se ha creado el plan de mantenimiento, es importante realizar una prueba para asegurarse de que todas las tareas se ejecutan correctamente. Para verificarlo:</w:t>
      </w:r>
    </w:p>
    <w:p w14:paraId="6DFAD46D" w14:textId="2A1983D3" w:rsidR="00FC3950" w:rsidRDefault="00FC3950" w:rsidP="00692594">
      <w:pPr>
        <w:pStyle w:val="Prrafodelista"/>
        <w:numPr>
          <w:ilvl w:val="0"/>
          <w:numId w:val="20"/>
        </w:numPr>
      </w:pPr>
      <w:r>
        <w:t xml:space="preserve">Revisar el historial de ejecución: Puede revisar el historial de ejecución del plan de mantenimiento en el SQL Server </w:t>
      </w:r>
      <w:proofErr w:type="spellStart"/>
      <w:r>
        <w:t>Agent</w:t>
      </w:r>
      <w:proofErr w:type="spellEnd"/>
      <w:r>
        <w:t>. Si alguna tarea falla, se puede ajustar el plan o las configuraciones.</w:t>
      </w:r>
    </w:p>
    <w:p w14:paraId="4BDCF8D8" w14:textId="4AB44A97" w:rsidR="006309CC" w:rsidRDefault="00FC3950" w:rsidP="00692594">
      <w:pPr>
        <w:pStyle w:val="Prrafodelista"/>
        <w:numPr>
          <w:ilvl w:val="0"/>
          <w:numId w:val="20"/>
        </w:numPr>
      </w:pPr>
      <w:r>
        <w:t>Verificar la consistencia de los respaldos: Después de realizar el respaldo, se debe verificar la integridad del archivo de respaldo usando el siguiente comando:</w:t>
      </w:r>
    </w:p>
    <w:p w14:paraId="54F802C2" w14:textId="4A84426C" w:rsidR="006309CC" w:rsidRPr="00736037" w:rsidRDefault="00736037" w:rsidP="00736037">
      <w:pPr>
        <w:pStyle w:val="Cdigo"/>
        <w:rPr>
          <w:lang w:val="en-US"/>
        </w:rPr>
      </w:pPr>
      <w:r w:rsidRPr="00736037">
        <w:rPr>
          <w:lang w:val="en-US"/>
        </w:rPr>
        <w:t>RESTORE VERIFYONLY FROM DISK = 'C:\Backups\</w:t>
      </w:r>
      <w:proofErr w:type="spellStart"/>
      <w:r w:rsidRPr="00736037">
        <w:rPr>
          <w:lang w:val="en-US"/>
        </w:rPr>
        <w:t>TiendaVentasDB_full.bak</w:t>
      </w:r>
      <w:proofErr w:type="spellEnd"/>
      <w:r w:rsidRPr="00736037">
        <w:rPr>
          <w:lang w:val="en-US"/>
        </w:rPr>
        <w:t>';</w:t>
      </w:r>
    </w:p>
    <w:p w14:paraId="06CADCE9" w14:textId="77777777" w:rsidR="006309CC" w:rsidRPr="00736037" w:rsidRDefault="006309CC" w:rsidP="007C0782">
      <w:pPr>
        <w:rPr>
          <w:lang w:val="en-US"/>
        </w:rPr>
      </w:pPr>
    </w:p>
    <w:p w14:paraId="0080CC9B" w14:textId="1D3DA1D5" w:rsidR="006309CC" w:rsidRDefault="00736037" w:rsidP="007C0782">
      <w:r w:rsidRPr="00736037">
        <w:t>Crear un plan de mantenimiento principal adecuado es esencial para mantener la integridad, el rendimiento y la seguridad de las bases de datos. En el contexto de Nicaragua, muchas empresas pequeñas y medianas aún están desarrollando sus infraestructuras tecnológicas, por lo que contar con planes de mantenimiento bien estructurados puede ser la clave para la continuidad del negocio. Un plan de mantenimiento bien diseñado y automatizado no solo ayuda a evitar la pérdida de datos, sino que también optimiza el rendimiento de la base de datos, lo que resulta en una mayor eficiencia operativa</w:t>
      </w:r>
    </w:p>
    <w:p w14:paraId="2E42904B" w14:textId="77777777" w:rsidR="002F57E3" w:rsidRPr="00736037" w:rsidRDefault="002F57E3" w:rsidP="007C0782"/>
    <w:p w14:paraId="094BE729" w14:textId="0A0281E3" w:rsidR="00736037" w:rsidRDefault="002F57E3" w:rsidP="007C0782">
      <w:r w:rsidRPr="002F57E3">
        <w:t>La habilidad para crear y gestionar estos planes es crucial para cualquier administrador de bases de datos y debe ser vista como una inversión en la salud a largo plazo de las infraestructuras tecnológicas de una organización.</w:t>
      </w:r>
    </w:p>
    <w:p w14:paraId="625F9FF6" w14:textId="77777777" w:rsidR="00736037" w:rsidRPr="00736037" w:rsidRDefault="00736037" w:rsidP="007C0782"/>
    <w:p w14:paraId="135F7637" w14:textId="1801AB2D" w:rsidR="00210C91" w:rsidRDefault="004506B1" w:rsidP="004506B1">
      <w:pPr>
        <w:pStyle w:val="Ttulo2"/>
      </w:pPr>
      <w:bookmarkStart w:id="19" w:name="_Toc191836826"/>
      <w:r>
        <w:t>Crear scripts y rutinas con lenguaje de programación TSQL para respaldos de bases de datos.</w:t>
      </w:r>
      <w:bookmarkEnd w:id="19"/>
    </w:p>
    <w:p w14:paraId="2E3F8A5C" w14:textId="77777777" w:rsidR="00E607B0" w:rsidRDefault="00E607B0" w:rsidP="00E607B0">
      <w:r>
        <w:t>El uso de T-SQL (</w:t>
      </w:r>
      <w:proofErr w:type="spellStart"/>
      <w:r>
        <w:t>Transact</w:t>
      </w:r>
      <w:proofErr w:type="spellEnd"/>
      <w:r>
        <w:t>-SQL) en el contexto de respaldos de bases de datos es crucial para la automatización de tareas de mantenimiento en SQL Server. Los respaldos son una de las prácticas más importantes en la administración de bases de datos, ya que permiten garantizar la disponibilidad de los datos ante cualquier eventualidad, como fallos de hardware, errores humanos o desastres naturales.</w:t>
      </w:r>
    </w:p>
    <w:p w14:paraId="56ABC985" w14:textId="77777777" w:rsidR="00E607B0" w:rsidRDefault="00E607B0" w:rsidP="00E607B0"/>
    <w:p w14:paraId="175EE9AB" w14:textId="77777777" w:rsidR="00E607B0" w:rsidRDefault="00E607B0" w:rsidP="00E607B0">
      <w:r>
        <w:t>Crear scripts personalizados con T-SQL permite a los administradores automatizar los respaldos, ajustarlos a las necesidades específicas de la organización y controlar los detalles de cada operación. Además, los scripts ofrecen flexibilidad para personalizar el proceso de respaldo, lo que puede incluir desde la ubicación de los archivos hasta el tipo de respaldo y la programación de la tarea.</w:t>
      </w:r>
    </w:p>
    <w:p w14:paraId="2F3707F5" w14:textId="77777777" w:rsidR="00E607B0" w:rsidRDefault="00E607B0" w:rsidP="00E607B0"/>
    <w:p w14:paraId="6D391CBD" w14:textId="77777777" w:rsidR="00E607B0" w:rsidRDefault="00E607B0" w:rsidP="00E607B0">
      <w:r>
        <w:t>En el contexto global, las buenas prácticas de respaldos son esenciales para la continuidad del negocio. En Nicaragua, aunque muchas empresas están adoptando tecnologías de bases de datos avanzadas, la automatización de respaldos sigue siendo un área de mejora para muchos sistemas, lo que hace que el aprendizaje y la implementación de scripts en T-SQL sea un tema muy relevante.</w:t>
      </w:r>
    </w:p>
    <w:p w14:paraId="43107D97" w14:textId="77777777" w:rsidR="00E607B0" w:rsidRDefault="00E607B0" w:rsidP="00E607B0"/>
    <w:p w14:paraId="50AD08FE" w14:textId="4CF309C4" w:rsidR="00E607B0" w:rsidRPr="00E607B0" w:rsidRDefault="00E607B0" w:rsidP="00E607B0">
      <w:pPr>
        <w:rPr>
          <w:b/>
          <w:bCs/>
        </w:rPr>
      </w:pPr>
      <w:r w:rsidRPr="00E607B0">
        <w:rPr>
          <w:b/>
          <w:bCs/>
        </w:rPr>
        <w:t>¿Qué es un script de respaldo en T-SQL?</w:t>
      </w:r>
    </w:p>
    <w:p w14:paraId="193EDE41" w14:textId="77777777" w:rsidR="00E607B0" w:rsidRDefault="00E607B0" w:rsidP="00E607B0">
      <w:r>
        <w:t xml:space="preserve">Un script de respaldo en T-SQL es un conjunto de instrucciones que se ejecutan en el servidor SQL para crear una copia de seguridad de las bases de datos. Los </w:t>
      </w:r>
      <w:r>
        <w:lastRenderedPageBreak/>
        <w:t>administradores pueden crear respaldos completos, diferenciales o de registro de transacciones según lo que necesiten para proteger la base de datos.</w:t>
      </w:r>
    </w:p>
    <w:p w14:paraId="1F9ADA1B" w14:textId="77777777" w:rsidR="00B76EDD" w:rsidRDefault="00B76EDD" w:rsidP="00E607B0"/>
    <w:p w14:paraId="2678F0EF" w14:textId="77777777" w:rsidR="00E607B0" w:rsidRPr="00B76EDD" w:rsidRDefault="00E607B0" w:rsidP="00E607B0">
      <w:pPr>
        <w:rPr>
          <w:u w:val="single"/>
        </w:rPr>
      </w:pPr>
      <w:r w:rsidRPr="00B76EDD">
        <w:rPr>
          <w:u w:val="single"/>
        </w:rPr>
        <w:t>Tipos de respaldos en SQL Server</w:t>
      </w:r>
    </w:p>
    <w:p w14:paraId="3F0FCD27" w14:textId="0CFC85E7" w:rsidR="00E607B0" w:rsidRDefault="00E607B0" w:rsidP="00692594">
      <w:pPr>
        <w:pStyle w:val="Prrafodelista"/>
        <w:numPr>
          <w:ilvl w:val="0"/>
          <w:numId w:val="21"/>
        </w:numPr>
      </w:pPr>
      <w:r>
        <w:t>Respaldo completo: Crea una copia exacta de la base de datos, incluyendo todos los datos y objetos.</w:t>
      </w:r>
    </w:p>
    <w:p w14:paraId="55DFB619" w14:textId="11B8E2A6" w:rsidR="00E607B0" w:rsidRDefault="00E607B0" w:rsidP="00692594">
      <w:pPr>
        <w:pStyle w:val="Prrafodelista"/>
        <w:numPr>
          <w:ilvl w:val="0"/>
          <w:numId w:val="21"/>
        </w:numPr>
      </w:pPr>
      <w:r>
        <w:t>Respaldo diferencial: Contiene solo los cambios realizados desde el último respaldo completo.</w:t>
      </w:r>
    </w:p>
    <w:p w14:paraId="0259CA55" w14:textId="77777777" w:rsidR="00E607B0" w:rsidRDefault="00E607B0" w:rsidP="00692594">
      <w:pPr>
        <w:pStyle w:val="Prrafodelista"/>
        <w:numPr>
          <w:ilvl w:val="0"/>
          <w:numId w:val="21"/>
        </w:numPr>
      </w:pPr>
      <w:r>
        <w:t>Respaldo de registros de transacciones: Guarda un registro de todas las transacciones realizadas desde el último respaldo de registros, permitiendo la restauración hasta un punto específico en el tiempo.</w:t>
      </w:r>
    </w:p>
    <w:p w14:paraId="49B3CBE9" w14:textId="77777777" w:rsidR="00E607B0" w:rsidRDefault="00E607B0" w:rsidP="00E607B0"/>
    <w:p w14:paraId="238F69BB" w14:textId="42EBB46E" w:rsidR="00E607B0" w:rsidRPr="00B76EDD" w:rsidRDefault="00E607B0" w:rsidP="00E607B0">
      <w:pPr>
        <w:rPr>
          <w:b/>
          <w:bCs/>
        </w:rPr>
      </w:pPr>
      <w:r w:rsidRPr="00B76EDD">
        <w:rPr>
          <w:b/>
          <w:bCs/>
        </w:rPr>
        <w:t>Creación de un script de respaldo en T-SQL</w:t>
      </w:r>
    </w:p>
    <w:p w14:paraId="4FD7F63C" w14:textId="77777777" w:rsidR="00E607B0" w:rsidRDefault="00E607B0" w:rsidP="00E607B0">
      <w:r>
        <w:t>A continuación, se presenta un ejemplo de cómo crear un script de respaldo en T-SQL para realizar respaldos completos, diferenciales y de registros de transacciones.</w:t>
      </w:r>
    </w:p>
    <w:p w14:paraId="2B0E4AB1" w14:textId="77777777" w:rsidR="00E607B0" w:rsidRDefault="00E607B0" w:rsidP="00E607B0"/>
    <w:p w14:paraId="5E543B8B" w14:textId="6775B0F5" w:rsidR="00E607B0" w:rsidRPr="00B76EDD" w:rsidRDefault="00E607B0" w:rsidP="00E607B0">
      <w:pPr>
        <w:rPr>
          <w:u w:val="single"/>
        </w:rPr>
      </w:pPr>
      <w:r w:rsidRPr="00B76EDD">
        <w:rPr>
          <w:u w:val="single"/>
        </w:rPr>
        <w:t>Respaldo completo de la base de datos</w:t>
      </w:r>
    </w:p>
    <w:p w14:paraId="2418754B" w14:textId="607D3C21" w:rsidR="007C0782" w:rsidRDefault="00E607B0" w:rsidP="00E607B0">
      <w:r>
        <w:t>Un respaldo completo captura todos los datos de la base de datos. Esto es fundamental para una recuperación total en caso de desastre.</w:t>
      </w:r>
    </w:p>
    <w:p w14:paraId="6155CB48" w14:textId="77777777" w:rsidR="00497FAA" w:rsidRDefault="00497FAA" w:rsidP="00497FAA">
      <w:pPr>
        <w:pStyle w:val="Cdigo"/>
      </w:pPr>
      <w:r>
        <w:t>-- Respaldo completo de la base de datos '</w:t>
      </w:r>
      <w:proofErr w:type="spellStart"/>
      <w:r>
        <w:t>TiendaVentasDB</w:t>
      </w:r>
      <w:proofErr w:type="spellEnd"/>
      <w:r>
        <w:t>'</w:t>
      </w:r>
    </w:p>
    <w:p w14:paraId="33646997" w14:textId="77777777" w:rsidR="00497FAA" w:rsidRPr="00497FAA" w:rsidRDefault="00497FAA" w:rsidP="00497FAA">
      <w:pPr>
        <w:pStyle w:val="Cdigo"/>
        <w:rPr>
          <w:lang w:val="en-US"/>
        </w:rPr>
      </w:pPr>
      <w:r w:rsidRPr="00497FAA">
        <w:rPr>
          <w:lang w:val="en-US"/>
        </w:rPr>
        <w:t xml:space="preserve">BACKUP DATABASE </w:t>
      </w:r>
      <w:proofErr w:type="spellStart"/>
      <w:r w:rsidRPr="00497FAA">
        <w:rPr>
          <w:lang w:val="en-US"/>
        </w:rPr>
        <w:t>TiendaVentasDB</w:t>
      </w:r>
      <w:proofErr w:type="spellEnd"/>
    </w:p>
    <w:p w14:paraId="2E3396EE" w14:textId="77777777" w:rsidR="00497FAA" w:rsidRPr="00497FAA" w:rsidRDefault="00497FAA" w:rsidP="00497FAA">
      <w:pPr>
        <w:pStyle w:val="Cdigo"/>
        <w:rPr>
          <w:lang w:val="en-US"/>
        </w:rPr>
      </w:pPr>
      <w:r w:rsidRPr="00497FAA">
        <w:rPr>
          <w:lang w:val="en-US"/>
        </w:rPr>
        <w:t>TO DISK = 'C:\Backups\</w:t>
      </w:r>
      <w:proofErr w:type="spellStart"/>
      <w:r w:rsidRPr="00497FAA">
        <w:rPr>
          <w:lang w:val="en-US"/>
        </w:rPr>
        <w:t>TiendaVentasDB_full.bak</w:t>
      </w:r>
      <w:proofErr w:type="spellEnd"/>
      <w:r w:rsidRPr="00497FAA">
        <w:rPr>
          <w:lang w:val="en-US"/>
        </w:rPr>
        <w:t>'</w:t>
      </w:r>
    </w:p>
    <w:p w14:paraId="0C31F078" w14:textId="77777777" w:rsidR="00497FAA" w:rsidRPr="00497FAA" w:rsidRDefault="00497FAA" w:rsidP="00497FAA">
      <w:pPr>
        <w:pStyle w:val="Cdigo"/>
        <w:rPr>
          <w:lang w:val="en-US"/>
        </w:rPr>
      </w:pPr>
      <w:r w:rsidRPr="00497FAA">
        <w:rPr>
          <w:lang w:val="en-US"/>
        </w:rPr>
        <w:t xml:space="preserve">WITH FORMAT, </w:t>
      </w:r>
    </w:p>
    <w:p w14:paraId="72E2F46C" w14:textId="77777777" w:rsidR="00497FAA" w:rsidRPr="00497FAA" w:rsidRDefault="00497FAA" w:rsidP="00497FAA">
      <w:pPr>
        <w:pStyle w:val="Cdigo"/>
        <w:rPr>
          <w:lang w:val="en-US"/>
        </w:rPr>
      </w:pPr>
      <w:r w:rsidRPr="00497FAA">
        <w:rPr>
          <w:lang w:val="en-US"/>
        </w:rPr>
        <w:t xml:space="preserve">     INIT, </w:t>
      </w:r>
    </w:p>
    <w:p w14:paraId="337F5BD1" w14:textId="07C7C25B" w:rsidR="007C0782" w:rsidRPr="00497FAA" w:rsidRDefault="00497FAA" w:rsidP="00497FAA">
      <w:pPr>
        <w:pStyle w:val="Cdigo"/>
        <w:rPr>
          <w:lang w:val="en-US"/>
        </w:rPr>
      </w:pPr>
      <w:r w:rsidRPr="00497FAA">
        <w:rPr>
          <w:lang w:val="en-US"/>
        </w:rPr>
        <w:t xml:space="preserve">     NAME = '</w:t>
      </w:r>
      <w:proofErr w:type="spellStart"/>
      <w:r w:rsidRPr="00497FAA">
        <w:rPr>
          <w:lang w:val="en-US"/>
        </w:rPr>
        <w:t>Respaldo</w:t>
      </w:r>
      <w:proofErr w:type="spellEnd"/>
      <w:r w:rsidRPr="00497FAA">
        <w:rPr>
          <w:lang w:val="en-US"/>
        </w:rPr>
        <w:t xml:space="preserve"> </w:t>
      </w:r>
      <w:proofErr w:type="spellStart"/>
      <w:r w:rsidRPr="00497FAA">
        <w:rPr>
          <w:lang w:val="en-US"/>
        </w:rPr>
        <w:t>Completo</w:t>
      </w:r>
      <w:proofErr w:type="spellEnd"/>
      <w:r w:rsidRPr="00497FAA">
        <w:rPr>
          <w:lang w:val="en-US"/>
        </w:rPr>
        <w:t xml:space="preserve"> </w:t>
      </w:r>
      <w:proofErr w:type="spellStart"/>
      <w:r w:rsidRPr="00497FAA">
        <w:rPr>
          <w:lang w:val="en-US"/>
        </w:rPr>
        <w:t>TiendaVentasDB</w:t>
      </w:r>
      <w:proofErr w:type="spellEnd"/>
      <w:r w:rsidRPr="00497FAA">
        <w:rPr>
          <w:lang w:val="en-US"/>
        </w:rPr>
        <w:t>';</w:t>
      </w:r>
    </w:p>
    <w:p w14:paraId="60EAF836" w14:textId="77777777" w:rsidR="007C0782" w:rsidRPr="00497FAA" w:rsidRDefault="007C0782" w:rsidP="007C0782">
      <w:pPr>
        <w:rPr>
          <w:lang w:val="en-US"/>
        </w:rPr>
      </w:pPr>
    </w:p>
    <w:p w14:paraId="67A85267" w14:textId="644FD469" w:rsidR="00497FAA" w:rsidRPr="00497FAA" w:rsidRDefault="00497FAA" w:rsidP="00497FAA">
      <w:pPr>
        <w:contextualSpacing/>
      </w:pPr>
      <w:r w:rsidRPr="00497FAA">
        <w:t>Explicación:</w:t>
      </w:r>
    </w:p>
    <w:p w14:paraId="3F6E1D00" w14:textId="77777777" w:rsidR="00497FAA" w:rsidRPr="00497FAA" w:rsidRDefault="00497FAA" w:rsidP="00692594">
      <w:pPr>
        <w:pStyle w:val="Prrafodelista"/>
        <w:numPr>
          <w:ilvl w:val="0"/>
          <w:numId w:val="22"/>
        </w:numPr>
      </w:pPr>
      <w:r w:rsidRPr="00497FAA">
        <w:t xml:space="preserve">BACKUP DATABASE </w:t>
      </w:r>
      <w:proofErr w:type="spellStart"/>
      <w:r w:rsidRPr="00497FAA">
        <w:t>TiendaVentasDB</w:t>
      </w:r>
      <w:proofErr w:type="spellEnd"/>
      <w:r w:rsidRPr="00497FAA">
        <w:t xml:space="preserve">: Indica que se realizará un respaldo de la base de datos </w:t>
      </w:r>
      <w:proofErr w:type="spellStart"/>
      <w:r w:rsidRPr="00497FAA">
        <w:t>TiendaVentasDB</w:t>
      </w:r>
      <w:proofErr w:type="spellEnd"/>
      <w:r w:rsidRPr="00497FAA">
        <w:t>.</w:t>
      </w:r>
    </w:p>
    <w:p w14:paraId="7E5B62D6" w14:textId="77777777" w:rsidR="00497FAA" w:rsidRPr="00497FAA" w:rsidRDefault="00497FAA" w:rsidP="00692594">
      <w:pPr>
        <w:pStyle w:val="Prrafodelista"/>
        <w:numPr>
          <w:ilvl w:val="0"/>
          <w:numId w:val="22"/>
        </w:numPr>
      </w:pPr>
      <w:r w:rsidRPr="00497FAA">
        <w:t>TO DISK = 'C:\</w:t>
      </w:r>
      <w:proofErr w:type="spellStart"/>
      <w:r w:rsidRPr="00497FAA">
        <w:t>Backups</w:t>
      </w:r>
      <w:proofErr w:type="spellEnd"/>
      <w:r w:rsidRPr="00497FAA">
        <w:t>\</w:t>
      </w:r>
      <w:proofErr w:type="spellStart"/>
      <w:r w:rsidRPr="00497FAA">
        <w:t>TiendaVentasDB_full.bak</w:t>
      </w:r>
      <w:proofErr w:type="spellEnd"/>
      <w:r w:rsidRPr="00497FAA">
        <w:t>': Define la ubicación del archivo de respaldo.</w:t>
      </w:r>
    </w:p>
    <w:p w14:paraId="12EBA3C8" w14:textId="77777777" w:rsidR="00497FAA" w:rsidRPr="00497FAA" w:rsidRDefault="00497FAA" w:rsidP="00692594">
      <w:pPr>
        <w:pStyle w:val="Prrafodelista"/>
        <w:numPr>
          <w:ilvl w:val="0"/>
          <w:numId w:val="22"/>
        </w:numPr>
      </w:pPr>
      <w:r w:rsidRPr="00497FAA">
        <w:lastRenderedPageBreak/>
        <w:t>WITH FORMAT: Especifica que el archivo de respaldo se creará desde cero, sobrescribiendo cualquier archivo existente.</w:t>
      </w:r>
    </w:p>
    <w:p w14:paraId="74F6E2D4" w14:textId="77777777" w:rsidR="00497FAA" w:rsidRPr="00497FAA" w:rsidRDefault="00497FAA" w:rsidP="00692594">
      <w:pPr>
        <w:pStyle w:val="Prrafodelista"/>
        <w:numPr>
          <w:ilvl w:val="0"/>
          <w:numId w:val="22"/>
        </w:numPr>
      </w:pPr>
      <w:r w:rsidRPr="00497FAA">
        <w:t>INIT: Sobrescribe los archivos de respaldo previos si existen.</w:t>
      </w:r>
    </w:p>
    <w:p w14:paraId="473A5DD4" w14:textId="77777777" w:rsidR="00497FAA" w:rsidRDefault="00497FAA" w:rsidP="00497FAA">
      <w:pPr>
        <w:contextualSpacing/>
      </w:pPr>
    </w:p>
    <w:p w14:paraId="3E68E18B" w14:textId="1AEE01C7" w:rsidR="00497FAA" w:rsidRPr="00497FAA" w:rsidRDefault="00497FAA" w:rsidP="00497FAA">
      <w:pPr>
        <w:contextualSpacing/>
        <w:rPr>
          <w:u w:val="single"/>
        </w:rPr>
      </w:pPr>
      <w:r w:rsidRPr="00497FAA">
        <w:rPr>
          <w:u w:val="single"/>
        </w:rPr>
        <w:t>Respaldo diferencial de la base de datos</w:t>
      </w:r>
    </w:p>
    <w:p w14:paraId="474C9048" w14:textId="58A15528" w:rsidR="00210C91" w:rsidRPr="00497FAA" w:rsidRDefault="00497FAA" w:rsidP="00497FAA">
      <w:pPr>
        <w:contextualSpacing/>
      </w:pPr>
      <w:r w:rsidRPr="00497FAA">
        <w:t>El respaldo diferencial solo contiene los cambios realizados desde el último respaldo completo, lo que reduce el tiempo de ejecución y el espacio de almacenamiento requerido.</w:t>
      </w:r>
    </w:p>
    <w:p w14:paraId="4295AD76" w14:textId="77777777" w:rsidR="007F111A" w:rsidRDefault="007F111A" w:rsidP="007F111A">
      <w:pPr>
        <w:pStyle w:val="Cdigo"/>
      </w:pPr>
      <w:r>
        <w:t>-- Respaldo diferencial de la base de datos '</w:t>
      </w:r>
      <w:proofErr w:type="spellStart"/>
      <w:r>
        <w:t>TiendaVentasDB</w:t>
      </w:r>
      <w:proofErr w:type="spellEnd"/>
      <w:r>
        <w:t>'</w:t>
      </w:r>
    </w:p>
    <w:p w14:paraId="032C654F" w14:textId="77777777" w:rsidR="007F111A" w:rsidRPr="007F111A" w:rsidRDefault="007F111A" w:rsidP="007F111A">
      <w:pPr>
        <w:pStyle w:val="Cdigo"/>
        <w:rPr>
          <w:lang w:val="en-US"/>
        </w:rPr>
      </w:pPr>
      <w:r w:rsidRPr="007F111A">
        <w:rPr>
          <w:lang w:val="en-US"/>
        </w:rPr>
        <w:t xml:space="preserve">BACKUP DATABASE </w:t>
      </w:r>
      <w:proofErr w:type="spellStart"/>
      <w:r w:rsidRPr="007F111A">
        <w:rPr>
          <w:lang w:val="en-US"/>
        </w:rPr>
        <w:t>TiendaVentasDB</w:t>
      </w:r>
      <w:proofErr w:type="spellEnd"/>
    </w:p>
    <w:p w14:paraId="59372838" w14:textId="77777777" w:rsidR="007F111A" w:rsidRPr="007F111A" w:rsidRDefault="007F111A" w:rsidP="007F111A">
      <w:pPr>
        <w:pStyle w:val="Cdigo"/>
        <w:rPr>
          <w:lang w:val="en-US"/>
        </w:rPr>
      </w:pPr>
      <w:r w:rsidRPr="007F111A">
        <w:rPr>
          <w:lang w:val="en-US"/>
        </w:rPr>
        <w:t>TO DISK = 'C:\Backups\</w:t>
      </w:r>
      <w:proofErr w:type="spellStart"/>
      <w:r w:rsidRPr="007F111A">
        <w:rPr>
          <w:lang w:val="en-US"/>
        </w:rPr>
        <w:t>TiendaVentasDB_diff.bak</w:t>
      </w:r>
      <w:proofErr w:type="spellEnd"/>
      <w:r w:rsidRPr="007F111A">
        <w:rPr>
          <w:lang w:val="en-US"/>
        </w:rPr>
        <w:t>'</w:t>
      </w:r>
    </w:p>
    <w:p w14:paraId="340EBFBE" w14:textId="77777777" w:rsidR="007F111A" w:rsidRDefault="007F111A" w:rsidP="007F111A">
      <w:pPr>
        <w:pStyle w:val="Cdigo"/>
      </w:pPr>
      <w:r>
        <w:t xml:space="preserve">WITH DIFFERENTIAL, </w:t>
      </w:r>
    </w:p>
    <w:p w14:paraId="63EA2C04" w14:textId="34DEACDF" w:rsidR="00210C91" w:rsidRPr="00497FAA" w:rsidRDefault="007F111A" w:rsidP="007F111A">
      <w:pPr>
        <w:pStyle w:val="Cdigo"/>
      </w:pPr>
      <w:r>
        <w:t xml:space="preserve">     NAME = 'Respaldo Diferencial </w:t>
      </w:r>
      <w:proofErr w:type="spellStart"/>
      <w:r>
        <w:t>TiendaVentasDB</w:t>
      </w:r>
      <w:proofErr w:type="spellEnd"/>
      <w:r>
        <w:t>';</w:t>
      </w:r>
    </w:p>
    <w:p w14:paraId="1C33AA92" w14:textId="77777777" w:rsidR="00210C91" w:rsidRPr="00497FAA" w:rsidRDefault="00210C91" w:rsidP="00A76AA1">
      <w:pPr>
        <w:contextualSpacing/>
      </w:pPr>
    </w:p>
    <w:p w14:paraId="69B66E70" w14:textId="1F32C925" w:rsidR="007F111A" w:rsidRDefault="007F111A" w:rsidP="007F111A">
      <w:pPr>
        <w:contextualSpacing/>
      </w:pPr>
      <w:r>
        <w:t>Explicación:</w:t>
      </w:r>
    </w:p>
    <w:p w14:paraId="16B7A7D1" w14:textId="77777777" w:rsidR="007F111A" w:rsidRDefault="007F111A" w:rsidP="007F111A">
      <w:pPr>
        <w:contextualSpacing/>
      </w:pPr>
      <w:r>
        <w:t>WITH DIFFERENTIAL: Indica que solo se incluirán los cambios desde el último respaldo completo.</w:t>
      </w:r>
    </w:p>
    <w:p w14:paraId="1D1DBF75" w14:textId="77777777" w:rsidR="007F111A" w:rsidRDefault="007F111A" w:rsidP="007F111A">
      <w:pPr>
        <w:contextualSpacing/>
      </w:pPr>
    </w:p>
    <w:p w14:paraId="1EADAA56" w14:textId="19469BFC" w:rsidR="007F111A" w:rsidRPr="00DA1B77" w:rsidRDefault="007F111A" w:rsidP="007F111A">
      <w:pPr>
        <w:contextualSpacing/>
        <w:rPr>
          <w:u w:val="single"/>
        </w:rPr>
      </w:pPr>
      <w:r w:rsidRPr="00DA1B77">
        <w:rPr>
          <w:u w:val="single"/>
        </w:rPr>
        <w:t>Respaldo de registros de transacciones</w:t>
      </w:r>
    </w:p>
    <w:p w14:paraId="076C5B92" w14:textId="77777777" w:rsidR="007F111A" w:rsidRDefault="007F111A" w:rsidP="007F111A">
      <w:pPr>
        <w:contextualSpacing/>
      </w:pPr>
      <w:r>
        <w:t>El respaldo de los registros de transacciones permite restaurar la base de datos a un punto específico en el tiempo, lo que es crucial en entornos de alta disponibilidad.</w:t>
      </w:r>
    </w:p>
    <w:p w14:paraId="67E2AB09" w14:textId="77777777" w:rsidR="00DA1B77" w:rsidRDefault="00DA1B77" w:rsidP="00DA1B77">
      <w:pPr>
        <w:pStyle w:val="Cdigo"/>
      </w:pPr>
      <w:r>
        <w:t>-- Respaldo de registros de transacciones de la base de datos '</w:t>
      </w:r>
      <w:proofErr w:type="spellStart"/>
      <w:r>
        <w:t>TiendaVentasDB</w:t>
      </w:r>
      <w:proofErr w:type="spellEnd"/>
      <w:r>
        <w:t>'</w:t>
      </w:r>
    </w:p>
    <w:p w14:paraId="7DC876E5" w14:textId="77777777" w:rsidR="00DA1B77" w:rsidRPr="00DA1B77" w:rsidRDefault="00DA1B77" w:rsidP="00DA1B77">
      <w:pPr>
        <w:pStyle w:val="Cdigo"/>
        <w:rPr>
          <w:lang w:val="en-US"/>
        </w:rPr>
      </w:pPr>
      <w:r w:rsidRPr="00DA1B77">
        <w:rPr>
          <w:lang w:val="en-US"/>
        </w:rPr>
        <w:t xml:space="preserve">BACKUP LOG </w:t>
      </w:r>
      <w:proofErr w:type="spellStart"/>
      <w:r w:rsidRPr="00DA1B77">
        <w:rPr>
          <w:lang w:val="en-US"/>
        </w:rPr>
        <w:t>TiendaVentasDB</w:t>
      </w:r>
      <w:proofErr w:type="spellEnd"/>
    </w:p>
    <w:p w14:paraId="0E862E59" w14:textId="77777777" w:rsidR="00DA1B77" w:rsidRPr="00DA1B77" w:rsidRDefault="00DA1B77" w:rsidP="00DA1B77">
      <w:pPr>
        <w:pStyle w:val="Cdigo"/>
        <w:rPr>
          <w:lang w:val="en-US"/>
        </w:rPr>
      </w:pPr>
      <w:r w:rsidRPr="00DA1B77">
        <w:rPr>
          <w:lang w:val="en-US"/>
        </w:rPr>
        <w:t>TO DISK = 'C:\Backups\</w:t>
      </w:r>
      <w:proofErr w:type="spellStart"/>
      <w:r w:rsidRPr="00DA1B77">
        <w:rPr>
          <w:lang w:val="en-US"/>
        </w:rPr>
        <w:t>TiendaVentasDB_log.trn</w:t>
      </w:r>
      <w:proofErr w:type="spellEnd"/>
      <w:r w:rsidRPr="00DA1B77">
        <w:rPr>
          <w:lang w:val="en-US"/>
        </w:rPr>
        <w:t>'</w:t>
      </w:r>
    </w:p>
    <w:p w14:paraId="4CACC940" w14:textId="77777777" w:rsidR="00DA1B77" w:rsidRDefault="00DA1B77" w:rsidP="00DA1B77">
      <w:pPr>
        <w:pStyle w:val="Cdigo"/>
      </w:pPr>
      <w:r>
        <w:t xml:space="preserve">WITH NORECOVERY, </w:t>
      </w:r>
    </w:p>
    <w:p w14:paraId="1E0AED66" w14:textId="1BB16994" w:rsidR="00210C91" w:rsidRPr="00497FAA" w:rsidRDefault="00DA1B77" w:rsidP="00DA1B77">
      <w:pPr>
        <w:pStyle w:val="Cdigo"/>
      </w:pPr>
      <w:r>
        <w:t xml:space="preserve">     NAME = 'Respaldo de Registros de Transacciones </w:t>
      </w:r>
      <w:proofErr w:type="spellStart"/>
      <w:r>
        <w:t>TiendaVentasDB</w:t>
      </w:r>
      <w:proofErr w:type="spellEnd"/>
      <w:r>
        <w:t>';</w:t>
      </w:r>
    </w:p>
    <w:p w14:paraId="16B98EA6" w14:textId="77777777" w:rsidR="00210C91" w:rsidRPr="00497FAA" w:rsidRDefault="00210C91" w:rsidP="00A76AA1">
      <w:pPr>
        <w:contextualSpacing/>
      </w:pPr>
    </w:p>
    <w:p w14:paraId="5615F7CC" w14:textId="1CCA0BCC" w:rsidR="00DA1B77" w:rsidRDefault="00DA1B77" w:rsidP="00DA1B77">
      <w:pPr>
        <w:contextualSpacing/>
      </w:pPr>
      <w:r>
        <w:t>Explicación:</w:t>
      </w:r>
    </w:p>
    <w:p w14:paraId="23D04239" w14:textId="77777777" w:rsidR="00DA1B77" w:rsidRDefault="00DA1B77" w:rsidP="00692594">
      <w:pPr>
        <w:pStyle w:val="Prrafodelista"/>
        <w:numPr>
          <w:ilvl w:val="0"/>
          <w:numId w:val="23"/>
        </w:numPr>
      </w:pPr>
      <w:r>
        <w:t xml:space="preserve">BACKUP LOG </w:t>
      </w:r>
      <w:proofErr w:type="spellStart"/>
      <w:r>
        <w:t>TiendaVentasDB</w:t>
      </w:r>
      <w:proofErr w:type="spellEnd"/>
      <w:r>
        <w:t>: Realiza el respaldo del registro de transacciones.</w:t>
      </w:r>
    </w:p>
    <w:p w14:paraId="3A070FBA" w14:textId="24ACB67F" w:rsidR="00DA1B77" w:rsidRDefault="00DA1B77" w:rsidP="00DA1B77">
      <w:pPr>
        <w:pStyle w:val="Prrafodelista"/>
        <w:numPr>
          <w:ilvl w:val="0"/>
          <w:numId w:val="23"/>
        </w:numPr>
      </w:pPr>
      <w:r>
        <w:t>WITH NORECOVERY: Permite que la base de datos permanezca en estado de recuperación, lo cual es útil si se planea realizar restauraciones en cadena (de un respaldo completo, diferencial y de registros)</w:t>
      </w:r>
    </w:p>
    <w:p w14:paraId="5676E027" w14:textId="3E1EFC09" w:rsidR="00DA1B77" w:rsidRPr="00DA1B77" w:rsidRDefault="00DA1B77" w:rsidP="00DA1B77">
      <w:pPr>
        <w:contextualSpacing/>
        <w:rPr>
          <w:b/>
          <w:bCs/>
        </w:rPr>
      </w:pPr>
      <w:r w:rsidRPr="00DA1B77">
        <w:rPr>
          <w:b/>
          <w:bCs/>
        </w:rPr>
        <w:lastRenderedPageBreak/>
        <w:t>Automatización de respaldos con T-SQL</w:t>
      </w:r>
    </w:p>
    <w:p w14:paraId="29821A67" w14:textId="77777777" w:rsidR="00DA1B77" w:rsidRDefault="00DA1B77" w:rsidP="00DA1B77">
      <w:pPr>
        <w:contextualSpacing/>
      </w:pPr>
      <w:r>
        <w:t xml:space="preserve">Los administradores de bases de datos deben asegurarse de que los respaldos se realicen de manera regular y automática. Para lograr esto, es común utilizar el SQL Server </w:t>
      </w:r>
      <w:proofErr w:type="spellStart"/>
      <w:r>
        <w:t>Agent</w:t>
      </w:r>
      <w:proofErr w:type="spellEnd"/>
      <w:r>
        <w:t>, que permite programar la ejecución de los scripts de respaldo. A continuación, se explica cómo programar un script de respaldo con T-SQL:</w:t>
      </w:r>
    </w:p>
    <w:p w14:paraId="7F3B99E9" w14:textId="77777777" w:rsidR="00DA1B77" w:rsidRDefault="00DA1B77" w:rsidP="00DA1B77">
      <w:pPr>
        <w:contextualSpacing/>
      </w:pPr>
    </w:p>
    <w:p w14:paraId="2C8C7E33" w14:textId="45B7AAE1" w:rsidR="00DA1B77" w:rsidRPr="00DA1B77" w:rsidRDefault="00DA1B77" w:rsidP="00DA1B77">
      <w:pPr>
        <w:contextualSpacing/>
        <w:rPr>
          <w:u w:val="single"/>
        </w:rPr>
      </w:pPr>
      <w:r w:rsidRPr="00DA1B77">
        <w:rPr>
          <w:u w:val="single"/>
        </w:rPr>
        <w:t xml:space="preserve">Crear un trabajo en SQL Server </w:t>
      </w:r>
      <w:proofErr w:type="spellStart"/>
      <w:r w:rsidRPr="00DA1B77">
        <w:rPr>
          <w:u w:val="single"/>
        </w:rPr>
        <w:t>Agent</w:t>
      </w:r>
      <w:proofErr w:type="spellEnd"/>
      <w:r w:rsidRPr="00DA1B77">
        <w:rPr>
          <w:u w:val="single"/>
        </w:rPr>
        <w:t xml:space="preserve"> para respaldos automáticos</w:t>
      </w:r>
    </w:p>
    <w:p w14:paraId="24D23C6D" w14:textId="77777777" w:rsidR="00DA1B77" w:rsidRDefault="00DA1B77" w:rsidP="00692594">
      <w:pPr>
        <w:pStyle w:val="Prrafodelista"/>
        <w:numPr>
          <w:ilvl w:val="0"/>
          <w:numId w:val="24"/>
        </w:numPr>
      </w:pPr>
      <w:r>
        <w:t>Abrir SQL Server Management Studio (SSMS) y conectarse al servidor.</w:t>
      </w:r>
    </w:p>
    <w:p w14:paraId="3064E988" w14:textId="77777777" w:rsidR="00DA1B77" w:rsidRDefault="00DA1B77" w:rsidP="00692594">
      <w:pPr>
        <w:pStyle w:val="Prrafodelista"/>
        <w:numPr>
          <w:ilvl w:val="0"/>
          <w:numId w:val="24"/>
        </w:numPr>
      </w:pPr>
      <w:r>
        <w:t xml:space="preserve">Expanda SQL Server </w:t>
      </w:r>
      <w:proofErr w:type="spellStart"/>
      <w:r>
        <w:t>Agent</w:t>
      </w:r>
      <w:proofErr w:type="spellEnd"/>
      <w:r>
        <w:t>.</w:t>
      </w:r>
    </w:p>
    <w:p w14:paraId="2A5FC845" w14:textId="77777777" w:rsidR="00DA1B77" w:rsidRDefault="00DA1B77" w:rsidP="00692594">
      <w:pPr>
        <w:pStyle w:val="Prrafodelista"/>
        <w:numPr>
          <w:ilvl w:val="0"/>
          <w:numId w:val="24"/>
        </w:numPr>
      </w:pPr>
      <w:r>
        <w:t>Haga clic derecho en Jobs y seleccione New Job.</w:t>
      </w:r>
    </w:p>
    <w:p w14:paraId="3792CBF2" w14:textId="77777777" w:rsidR="00DA1B77" w:rsidRDefault="00DA1B77" w:rsidP="00692594">
      <w:pPr>
        <w:pStyle w:val="Prrafodelista"/>
        <w:numPr>
          <w:ilvl w:val="0"/>
          <w:numId w:val="24"/>
        </w:numPr>
      </w:pPr>
      <w:r>
        <w:t xml:space="preserve">En la ventana de configuración, asigne un nombre al trabajo, por ejemplo, Respaldo Diario </w:t>
      </w:r>
      <w:proofErr w:type="spellStart"/>
      <w:r>
        <w:t>TiendaVentasDB</w:t>
      </w:r>
      <w:proofErr w:type="spellEnd"/>
      <w:r>
        <w:t>.</w:t>
      </w:r>
    </w:p>
    <w:p w14:paraId="15A6C454" w14:textId="77777777" w:rsidR="00DA1B77" w:rsidRDefault="00DA1B77" w:rsidP="00692594">
      <w:pPr>
        <w:pStyle w:val="Prrafodelista"/>
        <w:numPr>
          <w:ilvl w:val="0"/>
          <w:numId w:val="24"/>
        </w:numPr>
      </w:pPr>
      <w:r>
        <w:t xml:space="preserve">En la pestaña </w:t>
      </w:r>
      <w:proofErr w:type="spellStart"/>
      <w:r>
        <w:t>Steps</w:t>
      </w:r>
      <w:proofErr w:type="spellEnd"/>
      <w:r>
        <w:t>, haga clic en New para crear un nuevo paso de trabajo.</w:t>
      </w:r>
    </w:p>
    <w:p w14:paraId="39C693F2" w14:textId="77777777" w:rsidR="00DA1B77" w:rsidRDefault="00DA1B77" w:rsidP="00692594">
      <w:pPr>
        <w:pStyle w:val="Prrafodelista"/>
        <w:numPr>
          <w:ilvl w:val="0"/>
          <w:numId w:val="25"/>
        </w:numPr>
        <w:ind w:left="1560"/>
      </w:pPr>
      <w:r>
        <w:t>Defina un nombre para el paso (por ejemplo, "Respaldo Completo").</w:t>
      </w:r>
    </w:p>
    <w:p w14:paraId="1226850E" w14:textId="77777777" w:rsidR="00DA1B77" w:rsidRDefault="00DA1B77" w:rsidP="00692594">
      <w:pPr>
        <w:pStyle w:val="Prrafodelista"/>
        <w:numPr>
          <w:ilvl w:val="0"/>
          <w:numId w:val="25"/>
        </w:numPr>
        <w:ind w:left="1560"/>
      </w:pPr>
      <w:r>
        <w:t xml:space="preserve">Elija el tipo </w:t>
      </w:r>
      <w:proofErr w:type="spellStart"/>
      <w:r>
        <w:t>Transact</w:t>
      </w:r>
      <w:proofErr w:type="spellEnd"/>
      <w:r>
        <w:t>-SQL script (T-SQL).</w:t>
      </w:r>
    </w:p>
    <w:p w14:paraId="6ACB3144" w14:textId="77777777" w:rsidR="00DA1B77" w:rsidRDefault="00DA1B77" w:rsidP="00692594">
      <w:pPr>
        <w:pStyle w:val="Prrafodelista"/>
        <w:numPr>
          <w:ilvl w:val="0"/>
          <w:numId w:val="25"/>
        </w:numPr>
        <w:ind w:left="1560"/>
      </w:pPr>
      <w:r>
        <w:t>En la caja de comandos, ingrese el script de respaldo completo mencionado anteriormente.</w:t>
      </w:r>
    </w:p>
    <w:p w14:paraId="102DECFA" w14:textId="77777777" w:rsidR="00DA1B77" w:rsidRDefault="00DA1B77" w:rsidP="00692594">
      <w:pPr>
        <w:pStyle w:val="Prrafodelista"/>
        <w:numPr>
          <w:ilvl w:val="0"/>
          <w:numId w:val="24"/>
        </w:numPr>
      </w:pPr>
      <w:r>
        <w:t xml:space="preserve">En la pestaña </w:t>
      </w:r>
      <w:proofErr w:type="spellStart"/>
      <w:r>
        <w:t>Schedules</w:t>
      </w:r>
      <w:proofErr w:type="spellEnd"/>
      <w:r>
        <w:t>, haga clic en New para crear una programación para el trabajo. Por ejemplo:</w:t>
      </w:r>
    </w:p>
    <w:p w14:paraId="4CE8DC41" w14:textId="77777777" w:rsidR="00DA1B77" w:rsidRDefault="00DA1B77" w:rsidP="00692594">
      <w:pPr>
        <w:pStyle w:val="Prrafodelista"/>
        <w:numPr>
          <w:ilvl w:val="0"/>
          <w:numId w:val="26"/>
        </w:numPr>
        <w:ind w:left="1701"/>
      </w:pPr>
      <w:r>
        <w:t>Frecuencia: Diario.</w:t>
      </w:r>
    </w:p>
    <w:p w14:paraId="1C56949D" w14:textId="77777777" w:rsidR="00DA1B77" w:rsidRDefault="00DA1B77" w:rsidP="00692594">
      <w:pPr>
        <w:pStyle w:val="Prrafodelista"/>
        <w:numPr>
          <w:ilvl w:val="0"/>
          <w:numId w:val="26"/>
        </w:numPr>
        <w:ind w:left="1701"/>
      </w:pPr>
      <w:r>
        <w:t>Hora de inicio: 12:00 AM.</w:t>
      </w:r>
    </w:p>
    <w:p w14:paraId="40900D32" w14:textId="77777777" w:rsidR="00DA1B77" w:rsidRDefault="00DA1B77" w:rsidP="00692594">
      <w:pPr>
        <w:pStyle w:val="Prrafodelista"/>
        <w:numPr>
          <w:ilvl w:val="0"/>
          <w:numId w:val="24"/>
        </w:numPr>
      </w:pPr>
      <w:r>
        <w:t xml:space="preserve">En la pestaña </w:t>
      </w:r>
      <w:proofErr w:type="spellStart"/>
      <w:r>
        <w:t>Notifications</w:t>
      </w:r>
      <w:proofErr w:type="spellEnd"/>
      <w:r>
        <w:t>, puede configurar el trabajo para enviar correos electrónicos si falla o se completa correctamente.</w:t>
      </w:r>
    </w:p>
    <w:p w14:paraId="0ED19762" w14:textId="77777777" w:rsidR="00DA1B77" w:rsidRDefault="00DA1B77" w:rsidP="00DA1B77">
      <w:pPr>
        <w:contextualSpacing/>
      </w:pPr>
    </w:p>
    <w:p w14:paraId="3FCDFC98" w14:textId="77777777" w:rsidR="002137B5" w:rsidRDefault="002137B5" w:rsidP="00DA1B77">
      <w:pPr>
        <w:contextualSpacing/>
      </w:pPr>
    </w:p>
    <w:p w14:paraId="73034F38" w14:textId="77777777" w:rsidR="002137B5" w:rsidRDefault="002137B5" w:rsidP="00DA1B77">
      <w:pPr>
        <w:contextualSpacing/>
      </w:pPr>
    </w:p>
    <w:p w14:paraId="4C9FFF25" w14:textId="77777777" w:rsidR="002137B5" w:rsidRDefault="002137B5" w:rsidP="00DA1B77">
      <w:pPr>
        <w:contextualSpacing/>
      </w:pPr>
    </w:p>
    <w:p w14:paraId="340B7653" w14:textId="77777777" w:rsidR="002137B5" w:rsidRDefault="002137B5" w:rsidP="00DA1B77">
      <w:pPr>
        <w:contextualSpacing/>
      </w:pPr>
    </w:p>
    <w:p w14:paraId="0D98D804" w14:textId="77777777" w:rsidR="002137B5" w:rsidRDefault="002137B5" w:rsidP="00DA1B77">
      <w:pPr>
        <w:contextualSpacing/>
      </w:pPr>
    </w:p>
    <w:p w14:paraId="1365200B" w14:textId="77777777" w:rsidR="002137B5" w:rsidRDefault="002137B5" w:rsidP="00DA1B77">
      <w:pPr>
        <w:contextualSpacing/>
      </w:pPr>
    </w:p>
    <w:p w14:paraId="71571FE9" w14:textId="67597729" w:rsidR="00DA1B77" w:rsidRPr="002137B5" w:rsidRDefault="00DA1B77" w:rsidP="00DA1B77">
      <w:pPr>
        <w:contextualSpacing/>
        <w:rPr>
          <w:u w:val="single"/>
        </w:rPr>
      </w:pPr>
      <w:r w:rsidRPr="002137B5">
        <w:rPr>
          <w:u w:val="single"/>
        </w:rPr>
        <w:lastRenderedPageBreak/>
        <w:t>Notificación de respaldo completado</w:t>
      </w:r>
    </w:p>
    <w:p w14:paraId="36702B4D" w14:textId="77777777" w:rsidR="00DA1B77" w:rsidRDefault="00DA1B77" w:rsidP="00DA1B77">
      <w:pPr>
        <w:contextualSpacing/>
      </w:pPr>
      <w:r>
        <w:t>Es importante recibir notificaciones cuando el respaldo se complete correctamente o falle. Se puede utilizar el siguiente script para enviar un correo electrónico al administrador cuando el respaldo se haya completado.</w:t>
      </w:r>
    </w:p>
    <w:p w14:paraId="0839F3FB" w14:textId="77777777" w:rsidR="00DA1B77" w:rsidRDefault="00DA1B77" w:rsidP="00DA1B77">
      <w:pPr>
        <w:contextualSpacing/>
      </w:pPr>
    </w:p>
    <w:p w14:paraId="55E70FC6" w14:textId="325190D8" w:rsidR="00210C91" w:rsidRPr="00497FAA" w:rsidRDefault="00DA1B77" w:rsidP="00DA1B77">
      <w:pPr>
        <w:contextualSpacing/>
      </w:pPr>
      <w:r>
        <w:t>Primero, asegúrese de que la configuración de correo electrónico esté habilitada en SQL Server:</w:t>
      </w:r>
    </w:p>
    <w:p w14:paraId="05636ED2" w14:textId="77777777" w:rsidR="00E7786B" w:rsidRDefault="00E7786B" w:rsidP="00E7786B">
      <w:pPr>
        <w:pStyle w:val="Cdigo"/>
      </w:pPr>
      <w:r>
        <w:t>-- Habilitar la configuración de correo electrónico</w:t>
      </w:r>
    </w:p>
    <w:p w14:paraId="529F328C" w14:textId="77777777" w:rsidR="00E7786B" w:rsidRPr="00E7786B" w:rsidRDefault="00E7786B" w:rsidP="00E7786B">
      <w:pPr>
        <w:pStyle w:val="Cdigo"/>
        <w:rPr>
          <w:lang w:val="en-US"/>
        </w:rPr>
      </w:pPr>
      <w:r w:rsidRPr="00E7786B">
        <w:rPr>
          <w:lang w:val="en-US"/>
        </w:rPr>
        <w:t xml:space="preserve">EXEC </w:t>
      </w:r>
      <w:proofErr w:type="spellStart"/>
      <w:proofErr w:type="gramStart"/>
      <w:r w:rsidRPr="00E7786B">
        <w:rPr>
          <w:lang w:val="en-US"/>
        </w:rPr>
        <w:t>msdb.dbo.sp</w:t>
      </w:r>
      <w:proofErr w:type="gramEnd"/>
      <w:r w:rsidRPr="00E7786B">
        <w:rPr>
          <w:lang w:val="en-US"/>
        </w:rPr>
        <w:t>_send_dbmail</w:t>
      </w:r>
      <w:proofErr w:type="spellEnd"/>
    </w:p>
    <w:p w14:paraId="406310E8" w14:textId="77777777" w:rsidR="00E7786B" w:rsidRDefault="00E7786B" w:rsidP="00E7786B">
      <w:pPr>
        <w:pStyle w:val="Cdigo"/>
      </w:pPr>
      <w:r w:rsidRPr="00E7786B">
        <w:rPr>
          <w:lang w:val="en-US"/>
        </w:rPr>
        <w:t xml:space="preserve">    </w:t>
      </w:r>
      <w:r>
        <w:t>@profile_name = '</w:t>
      </w:r>
      <w:proofErr w:type="spellStart"/>
      <w:r>
        <w:t>CorreoSQL</w:t>
      </w:r>
      <w:proofErr w:type="spellEnd"/>
      <w:r>
        <w:t>', -- Nombre del perfil de correo configurado</w:t>
      </w:r>
    </w:p>
    <w:p w14:paraId="338C6B46" w14:textId="77777777" w:rsidR="00E7786B" w:rsidRDefault="00E7786B" w:rsidP="00E7786B">
      <w:pPr>
        <w:pStyle w:val="Cdigo"/>
      </w:pPr>
      <w:r>
        <w:t xml:space="preserve">    @recipients = 'admin@empresa.com',</w:t>
      </w:r>
    </w:p>
    <w:p w14:paraId="2CFC31D9" w14:textId="77777777" w:rsidR="00E7786B" w:rsidRDefault="00E7786B" w:rsidP="00E7786B">
      <w:pPr>
        <w:pStyle w:val="Cdigo"/>
      </w:pPr>
      <w:r>
        <w:t xml:space="preserve">    @subject = 'Respaldo Completo de </w:t>
      </w:r>
      <w:proofErr w:type="spellStart"/>
      <w:r>
        <w:t>TiendaVentasDB</w:t>
      </w:r>
      <w:proofErr w:type="spellEnd"/>
      <w:r>
        <w:t>',</w:t>
      </w:r>
    </w:p>
    <w:p w14:paraId="0190BDFC" w14:textId="62112E5E" w:rsidR="00210C91" w:rsidRPr="00497FAA" w:rsidRDefault="00E7786B" w:rsidP="00E7786B">
      <w:pPr>
        <w:pStyle w:val="Cdigo"/>
      </w:pPr>
      <w:r>
        <w:t xml:space="preserve">    @body = 'El respaldo completo de la base de datos </w:t>
      </w:r>
      <w:proofErr w:type="spellStart"/>
      <w:r>
        <w:t>TiendaVentasDB</w:t>
      </w:r>
      <w:proofErr w:type="spellEnd"/>
      <w:r>
        <w:t xml:space="preserve"> se completó correctamente.';</w:t>
      </w:r>
    </w:p>
    <w:p w14:paraId="14934856" w14:textId="77777777" w:rsidR="00210C91" w:rsidRPr="00497FAA" w:rsidRDefault="00210C91" w:rsidP="00A76AA1">
      <w:pPr>
        <w:contextualSpacing/>
      </w:pPr>
    </w:p>
    <w:p w14:paraId="6D267902" w14:textId="1067CB67" w:rsidR="00E7786B" w:rsidRPr="00E7786B" w:rsidRDefault="00E7786B" w:rsidP="00E7786B">
      <w:pPr>
        <w:contextualSpacing/>
        <w:rPr>
          <w:b/>
          <w:bCs/>
        </w:rPr>
      </w:pPr>
      <w:r w:rsidRPr="00E7786B">
        <w:rPr>
          <w:b/>
          <w:bCs/>
        </w:rPr>
        <w:t>Creación de Rutinas de Respaldo</w:t>
      </w:r>
    </w:p>
    <w:p w14:paraId="77FD2321" w14:textId="77777777" w:rsidR="00E7786B" w:rsidRDefault="00E7786B" w:rsidP="00E7786B">
      <w:pPr>
        <w:contextualSpacing/>
      </w:pPr>
      <w:r>
        <w:t>Para complementar los respaldos, se pueden crear rutinas de mantenimiento que automáticamente se ejecuten en momentos específicos. Por ejemplo, podríamos crear un script que primero realice un respaldo completo, luego uno diferencial y, finalmente, haga un respaldo de los registros de transacciones.</w:t>
      </w:r>
    </w:p>
    <w:p w14:paraId="4539AE49" w14:textId="77777777" w:rsidR="00E7786B" w:rsidRDefault="00E7786B" w:rsidP="00E7786B">
      <w:pPr>
        <w:contextualSpacing/>
      </w:pPr>
    </w:p>
    <w:p w14:paraId="5DCC6032" w14:textId="78F2E749" w:rsidR="00210C91" w:rsidRPr="00E7786B" w:rsidRDefault="00E7786B" w:rsidP="00E7786B">
      <w:pPr>
        <w:contextualSpacing/>
        <w:rPr>
          <w:u w:val="single"/>
        </w:rPr>
      </w:pPr>
      <w:r w:rsidRPr="00E7786B">
        <w:rPr>
          <w:u w:val="single"/>
        </w:rPr>
        <w:t>Rutina de Respaldo Completo + Diferencial + Registros de Transacciones</w:t>
      </w:r>
    </w:p>
    <w:p w14:paraId="60649641" w14:textId="77777777" w:rsidR="00767DB5" w:rsidRPr="00767DB5" w:rsidRDefault="00767DB5" w:rsidP="00767DB5">
      <w:pPr>
        <w:pStyle w:val="Cdigo"/>
        <w:rPr>
          <w:lang w:val="en-US"/>
        </w:rPr>
      </w:pPr>
      <w:r w:rsidRPr="00767DB5">
        <w:rPr>
          <w:lang w:val="en-US"/>
        </w:rPr>
        <w:t xml:space="preserve">-- </w:t>
      </w:r>
      <w:proofErr w:type="spellStart"/>
      <w:r w:rsidRPr="00767DB5">
        <w:rPr>
          <w:lang w:val="en-US"/>
        </w:rPr>
        <w:t>Respaldo</w:t>
      </w:r>
      <w:proofErr w:type="spellEnd"/>
      <w:r w:rsidRPr="00767DB5">
        <w:rPr>
          <w:lang w:val="en-US"/>
        </w:rPr>
        <w:t xml:space="preserve"> </w:t>
      </w:r>
      <w:proofErr w:type="spellStart"/>
      <w:r w:rsidRPr="00767DB5">
        <w:rPr>
          <w:lang w:val="en-US"/>
        </w:rPr>
        <w:t>Completo</w:t>
      </w:r>
      <w:proofErr w:type="spellEnd"/>
    </w:p>
    <w:p w14:paraId="0DE529B0" w14:textId="77777777" w:rsidR="00767DB5" w:rsidRPr="00767DB5" w:rsidRDefault="00767DB5" w:rsidP="00767DB5">
      <w:pPr>
        <w:pStyle w:val="Cdigo"/>
        <w:rPr>
          <w:lang w:val="en-US"/>
        </w:rPr>
      </w:pPr>
      <w:r w:rsidRPr="00767DB5">
        <w:rPr>
          <w:lang w:val="en-US"/>
        </w:rPr>
        <w:t xml:space="preserve">BACKUP DATABASE </w:t>
      </w:r>
      <w:proofErr w:type="spellStart"/>
      <w:r w:rsidRPr="00767DB5">
        <w:rPr>
          <w:lang w:val="en-US"/>
        </w:rPr>
        <w:t>TiendaVentasDB</w:t>
      </w:r>
      <w:proofErr w:type="spellEnd"/>
      <w:r w:rsidRPr="00767DB5">
        <w:rPr>
          <w:lang w:val="en-US"/>
        </w:rPr>
        <w:t xml:space="preserve"> TO DISK = 'C:\Backups\</w:t>
      </w:r>
      <w:proofErr w:type="spellStart"/>
      <w:r w:rsidRPr="00767DB5">
        <w:rPr>
          <w:lang w:val="en-US"/>
        </w:rPr>
        <w:t>TiendaVentasDB_full.bak</w:t>
      </w:r>
      <w:proofErr w:type="spellEnd"/>
      <w:r w:rsidRPr="00767DB5">
        <w:rPr>
          <w:lang w:val="en-US"/>
        </w:rPr>
        <w:t>' WITH FORMAT;</w:t>
      </w:r>
    </w:p>
    <w:p w14:paraId="2B7CF1E5" w14:textId="77777777" w:rsidR="00767DB5" w:rsidRPr="00767DB5" w:rsidRDefault="00767DB5" w:rsidP="00767DB5">
      <w:pPr>
        <w:pStyle w:val="Cdigo"/>
        <w:rPr>
          <w:lang w:val="en-US"/>
        </w:rPr>
      </w:pPr>
    </w:p>
    <w:p w14:paraId="7358B76E" w14:textId="77777777" w:rsidR="00767DB5" w:rsidRPr="00767DB5" w:rsidRDefault="00767DB5" w:rsidP="00767DB5">
      <w:pPr>
        <w:pStyle w:val="Cdigo"/>
        <w:rPr>
          <w:lang w:val="en-US"/>
        </w:rPr>
      </w:pPr>
      <w:r w:rsidRPr="00767DB5">
        <w:rPr>
          <w:lang w:val="en-US"/>
        </w:rPr>
        <w:t xml:space="preserve">-- </w:t>
      </w:r>
      <w:proofErr w:type="spellStart"/>
      <w:r w:rsidRPr="00767DB5">
        <w:rPr>
          <w:lang w:val="en-US"/>
        </w:rPr>
        <w:t>Respaldo</w:t>
      </w:r>
      <w:proofErr w:type="spellEnd"/>
      <w:r w:rsidRPr="00767DB5">
        <w:rPr>
          <w:lang w:val="en-US"/>
        </w:rPr>
        <w:t xml:space="preserve"> </w:t>
      </w:r>
      <w:proofErr w:type="spellStart"/>
      <w:r w:rsidRPr="00767DB5">
        <w:rPr>
          <w:lang w:val="en-US"/>
        </w:rPr>
        <w:t>Diferencial</w:t>
      </w:r>
      <w:proofErr w:type="spellEnd"/>
    </w:p>
    <w:p w14:paraId="2D81DD9D" w14:textId="77777777" w:rsidR="00767DB5" w:rsidRPr="00767DB5" w:rsidRDefault="00767DB5" w:rsidP="00767DB5">
      <w:pPr>
        <w:pStyle w:val="Cdigo"/>
        <w:rPr>
          <w:lang w:val="en-US"/>
        </w:rPr>
      </w:pPr>
      <w:r w:rsidRPr="00767DB5">
        <w:rPr>
          <w:lang w:val="en-US"/>
        </w:rPr>
        <w:t xml:space="preserve">BACKUP DATABASE </w:t>
      </w:r>
      <w:proofErr w:type="spellStart"/>
      <w:r w:rsidRPr="00767DB5">
        <w:rPr>
          <w:lang w:val="en-US"/>
        </w:rPr>
        <w:t>TiendaVentasDB</w:t>
      </w:r>
      <w:proofErr w:type="spellEnd"/>
      <w:r w:rsidRPr="00767DB5">
        <w:rPr>
          <w:lang w:val="en-US"/>
        </w:rPr>
        <w:t xml:space="preserve"> TO DISK = 'C:\Backups\</w:t>
      </w:r>
      <w:proofErr w:type="spellStart"/>
      <w:r w:rsidRPr="00767DB5">
        <w:rPr>
          <w:lang w:val="en-US"/>
        </w:rPr>
        <w:t>TiendaVentasDB_diff.bak</w:t>
      </w:r>
      <w:proofErr w:type="spellEnd"/>
      <w:r w:rsidRPr="00767DB5">
        <w:rPr>
          <w:lang w:val="en-US"/>
        </w:rPr>
        <w:t>' WITH DIFFERENTIAL;</w:t>
      </w:r>
    </w:p>
    <w:p w14:paraId="6A1FA42D" w14:textId="77777777" w:rsidR="00767DB5" w:rsidRPr="00767DB5" w:rsidRDefault="00767DB5" w:rsidP="00767DB5">
      <w:pPr>
        <w:pStyle w:val="Cdigo"/>
        <w:rPr>
          <w:lang w:val="en-US"/>
        </w:rPr>
      </w:pPr>
    </w:p>
    <w:p w14:paraId="5AEA51E0" w14:textId="77777777" w:rsidR="00767DB5" w:rsidRDefault="00767DB5" w:rsidP="00767DB5">
      <w:pPr>
        <w:pStyle w:val="Cdigo"/>
      </w:pPr>
      <w:r>
        <w:t>-- Respaldo de Registros de Transacciones</w:t>
      </w:r>
    </w:p>
    <w:p w14:paraId="010AE537" w14:textId="6A53DE0E" w:rsidR="00E7786B" w:rsidRDefault="00767DB5" w:rsidP="00767DB5">
      <w:pPr>
        <w:pStyle w:val="Cdigo"/>
      </w:pPr>
      <w:r>
        <w:t xml:space="preserve">BACKUP LOG </w:t>
      </w:r>
      <w:proofErr w:type="spellStart"/>
      <w:r>
        <w:t>TiendaVentasDB</w:t>
      </w:r>
      <w:proofErr w:type="spellEnd"/>
      <w:r>
        <w:t xml:space="preserve"> TO DISK = 'C:\</w:t>
      </w:r>
      <w:proofErr w:type="spellStart"/>
      <w:r>
        <w:t>Backups</w:t>
      </w:r>
      <w:proofErr w:type="spellEnd"/>
      <w:r>
        <w:t>\</w:t>
      </w:r>
      <w:proofErr w:type="spellStart"/>
      <w:r>
        <w:t>TiendaVentasDB_log.trn</w:t>
      </w:r>
      <w:proofErr w:type="spellEnd"/>
      <w:r>
        <w:t>';</w:t>
      </w:r>
    </w:p>
    <w:p w14:paraId="44301EE9" w14:textId="77777777" w:rsidR="00E7786B" w:rsidRDefault="00E7786B" w:rsidP="00A76AA1">
      <w:pPr>
        <w:contextualSpacing/>
      </w:pPr>
    </w:p>
    <w:p w14:paraId="05AB8B2C" w14:textId="206B513B" w:rsidR="00E7786B" w:rsidRDefault="00767DB5" w:rsidP="00A76AA1">
      <w:pPr>
        <w:contextualSpacing/>
      </w:pPr>
      <w:r w:rsidRPr="00767DB5">
        <w:t xml:space="preserve">El uso de T-SQL para crear scripts de respaldo ofrece una gran flexibilidad en la administración de bases de datos. Los administradores pueden personalizar completamente el proceso de respaldo, asegurando que las bases de datos se protejan adecuadamente contra la pérdida de datos y los desastres. En el contexto </w:t>
      </w:r>
      <w:r w:rsidRPr="00767DB5">
        <w:lastRenderedPageBreak/>
        <w:t>de Nicaragua, donde la infraestructura tecnológica aún está en expansión, es esencial que los futuros administradores de bases de datos dominen estas prácticas, ya que los respaldos regulares son una de las medidas más importantes para garantizar la disponibilidad y la integridad de los sistemas de información.</w:t>
      </w:r>
    </w:p>
    <w:p w14:paraId="08349D09" w14:textId="77777777" w:rsidR="00767DB5" w:rsidRDefault="00767DB5" w:rsidP="00A76AA1">
      <w:pPr>
        <w:contextualSpacing/>
      </w:pPr>
    </w:p>
    <w:p w14:paraId="73189CFA" w14:textId="77777777" w:rsidR="00767DB5" w:rsidRPr="00497FAA" w:rsidRDefault="00767DB5" w:rsidP="00A76AA1">
      <w:pPr>
        <w:contextualSpacing/>
      </w:pPr>
    </w:p>
    <w:p w14:paraId="2275E665" w14:textId="77777777" w:rsidR="00210C91" w:rsidRPr="00497FAA" w:rsidRDefault="00210C91" w:rsidP="00A76AA1">
      <w:pPr>
        <w:contextualSpacing/>
      </w:pPr>
    </w:p>
    <w:p w14:paraId="087FFC33" w14:textId="77777777" w:rsidR="002117E6" w:rsidRPr="00497FAA" w:rsidRDefault="006D7C25" w:rsidP="00A76AA1">
      <w:pPr>
        <w:contextualSpacing/>
      </w:pPr>
      <w:r>
        <w:rPr>
          <w:bCs/>
          <w:noProof/>
        </w:rPr>
        <mc:AlternateContent>
          <mc:Choice Requires="wpg">
            <w:drawing>
              <wp:anchor distT="0" distB="0" distL="114300" distR="114300" simplePos="0" relativeHeight="251673600" behindDoc="0" locked="0" layoutInCell="1" allowOverlap="1" wp14:anchorId="67C4D1FB" wp14:editId="04B874F6">
                <wp:simplePos x="0" y="0"/>
                <wp:positionH relativeFrom="column">
                  <wp:posOffset>-314960</wp:posOffset>
                </wp:positionH>
                <wp:positionV relativeFrom="paragraph">
                  <wp:posOffset>-3175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29E43E" w14:textId="77777777" w:rsidR="006D7C25" w:rsidRPr="00D904A7" w:rsidRDefault="006D7C25" w:rsidP="006D7C25">
                              <w:pPr>
                                <w:pStyle w:val="Ttulo1"/>
                              </w:pPr>
                              <w:bookmarkStart w:id="20" w:name="_Toc160547542"/>
                              <w:bookmarkStart w:id="21" w:name="_Toc191836827"/>
                              <w:r w:rsidRPr="006D7C25">
                                <w:t>Bibliografía y Webgrafía</w:t>
                              </w:r>
                              <w:bookmarkEnd w:id="20"/>
                              <w:bookmarkEnd w:id="21"/>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7C4D1FB" id="Grupo 51" o:spid="_x0000_s1043" style="position:absolute;left:0;text-align:left;margin-left:-24.8pt;margin-top:-.2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3029E43E" w14:textId="77777777" w:rsidR="006D7C25" w:rsidRPr="00D904A7" w:rsidRDefault="006D7C25" w:rsidP="006D7C25">
                        <w:pPr>
                          <w:pStyle w:val="Ttulo1"/>
                        </w:pPr>
                        <w:bookmarkStart w:id="22" w:name="_Toc160547542"/>
                        <w:bookmarkStart w:id="23" w:name="_Toc191836827"/>
                        <w:r w:rsidRPr="006D7C25">
                          <w:t>Bibliografía y Webgrafía</w:t>
                        </w:r>
                        <w:bookmarkEnd w:id="22"/>
                        <w:bookmarkEnd w:id="23"/>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41C5AD48" w14:textId="77777777" w:rsidR="00C5601D" w:rsidRPr="00497FAA" w:rsidRDefault="00C5601D" w:rsidP="00A76AA1">
      <w:pPr>
        <w:contextualSpacing/>
      </w:pPr>
    </w:p>
    <w:p w14:paraId="5795887F" w14:textId="3B33CE58" w:rsidR="00C5601D" w:rsidRDefault="0088167F" w:rsidP="00692594">
      <w:pPr>
        <w:pStyle w:val="Prrafodelista"/>
        <w:numPr>
          <w:ilvl w:val="0"/>
          <w:numId w:val="1"/>
        </w:numPr>
      </w:pPr>
      <w:proofErr w:type="spellStart"/>
      <w:r w:rsidRPr="0088167F">
        <w:t>Gabillaud</w:t>
      </w:r>
      <w:proofErr w:type="spellEnd"/>
      <w:r w:rsidRPr="0088167F">
        <w:t>, J., &amp; Poirier, J. (2021). SQL Server 2019: Aprender a administrar una base de datos transaccional con SQL Server Management Studio. Ediciones ENI.</w:t>
      </w:r>
    </w:p>
    <w:p w14:paraId="143D35FF" w14:textId="6F5765C9" w:rsidR="00402CB1" w:rsidRDefault="00402CB1" w:rsidP="00692594">
      <w:pPr>
        <w:pStyle w:val="Prrafodelista"/>
        <w:numPr>
          <w:ilvl w:val="0"/>
          <w:numId w:val="1"/>
        </w:numPr>
      </w:pPr>
      <w:r w:rsidRPr="00402CB1">
        <w:t xml:space="preserve">Pérez. (2021). Microsoft SQL Server: Diseño y administración básica de bases de datos con SQL Server Management Studio. </w:t>
      </w:r>
      <w:proofErr w:type="spellStart"/>
      <w:r w:rsidRPr="00402CB1">
        <w:t>Scientific</w:t>
      </w:r>
      <w:proofErr w:type="spellEnd"/>
      <w:r w:rsidRPr="00402CB1">
        <w:t xml:space="preserve"> </w:t>
      </w:r>
      <w:proofErr w:type="spellStart"/>
      <w:r w:rsidRPr="00402CB1">
        <w:t>Books</w:t>
      </w:r>
      <w:proofErr w:type="spellEnd"/>
      <w:r w:rsidRPr="00402CB1">
        <w:t>.</w:t>
      </w:r>
    </w:p>
    <w:p w14:paraId="21908C63" w14:textId="3891D61F" w:rsidR="00A0436F" w:rsidRDefault="00A0436F" w:rsidP="00692594">
      <w:pPr>
        <w:pStyle w:val="Prrafodelista"/>
        <w:numPr>
          <w:ilvl w:val="0"/>
          <w:numId w:val="1"/>
        </w:numPr>
      </w:pPr>
      <w:r w:rsidRPr="00A0436F">
        <w:t>Torres Remón, M. Á. (2024). Gestión de base de datos con SQL Server. Editorial Macro</w:t>
      </w:r>
    </w:p>
    <w:p w14:paraId="45A2E433" w14:textId="641878DF" w:rsidR="00A0436F" w:rsidRDefault="00C73EB5" w:rsidP="00692594">
      <w:pPr>
        <w:pStyle w:val="Prrafodelista"/>
        <w:numPr>
          <w:ilvl w:val="0"/>
          <w:numId w:val="1"/>
        </w:numPr>
      </w:pPr>
      <w:r w:rsidRPr="00C73EB5">
        <w:t>Orbegozo Arana, B. (2016). Gestión de bases de datos con SQL, MySQL y Access. Alfaomega Grupo Editor S.A. de C.V.</w:t>
      </w:r>
    </w:p>
    <w:p w14:paraId="0E012DE6" w14:textId="4CBA82E8" w:rsidR="00C73EB5" w:rsidRDefault="0027636C" w:rsidP="00692594">
      <w:pPr>
        <w:pStyle w:val="Prrafodelista"/>
        <w:numPr>
          <w:ilvl w:val="0"/>
          <w:numId w:val="1"/>
        </w:numPr>
      </w:pPr>
      <w:r w:rsidRPr="006D3AD0">
        <w:rPr>
          <w:lang w:val="en-US"/>
        </w:rPr>
        <w:t xml:space="preserve">Silberschatz, A., Korth, H. F., &amp; Sudarshan, S. (2006). </w:t>
      </w:r>
      <w:r w:rsidRPr="0027636C">
        <w:t>Fundamentos de bases de datos (5ª ed.). McGraw-Hill.</w:t>
      </w:r>
    </w:p>
    <w:p w14:paraId="7A199BFE" w14:textId="77777777" w:rsidR="0027636C" w:rsidRPr="00E07846" w:rsidRDefault="0027636C" w:rsidP="00A76AA1">
      <w:pPr>
        <w:contextualSpacing/>
      </w:pPr>
    </w:p>
    <w:p w14:paraId="1EA2507F" w14:textId="77777777" w:rsidR="00C5601D" w:rsidRPr="00E07846" w:rsidRDefault="00C5601D" w:rsidP="00A76AA1">
      <w:pPr>
        <w:contextualSpacing/>
      </w:pPr>
    </w:p>
    <w:p w14:paraId="53F6E23D" w14:textId="77777777" w:rsidR="00C5601D" w:rsidRPr="00E07846" w:rsidRDefault="00C5601D" w:rsidP="00A76AA1">
      <w:pPr>
        <w:contextualSpacing/>
      </w:pPr>
    </w:p>
    <w:p w14:paraId="415230A7" w14:textId="77777777" w:rsidR="00C5601D" w:rsidRPr="00E07846" w:rsidRDefault="00C5601D" w:rsidP="00A76AA1">
      <w:pPr>
        <w:contextualSpacing/>
      </w:pPr>
    </w:p>
    <w:p w14:paraId="09213F21" w14:textId="77777777" w:rsidR="00C5601D" w:rsidRPr="00E07846" w:rsidRDefault="00C5601D" w:rsidP="00A76AA1">
      <w:pPr>
        <w:contextualSpacing/>
      </w:pPr>
    </w:p>
    <w:p w14:paraId="5B7F7AE7" w14:textId="77777777" w:rsidR="00AB2DF6" w:rsidRPr="00E07846" w:rsidRDefault="00AB2DF6" w:rsidP="00A76AA1">
      <w:pPr>
        <w:contextualSpacing/>
      </w:pPr>
    </w:p>
    <w:p w14:paraId="449AC64F" w14:textId="77777777" w:rsidR="00AB2DF6" w:rsidRPr="00E07846" w:rsidRDefault="00AB2DF6" w:rsidP="00A76AA1">
      <w:pPr>
        <w:contextualSpacing/>
      </w:pPr>
    </w:p>
    <w:p w14:paraId="00B6AF1A" w14:textId="77777777" w:rsidR="003F146E" w:rsidRPr="00E07846" w:rsidRDefault="003F146E" w:rsidP="00A76AA1">
      <w:pPr>
        <w:contextualSpacing/>
      </w:pPr>
    </w:p>
    <w:p w14:paraId="7B682938" w14:textId="77777777" w:rsidR="003F146E" w:rsidRPr="00E07846" w:rsidRDefault="003F146E" w:rsidP="00A76AA1">
      <w:pPr>
        <w:contextualSpacing/>
      </w:pPr>
    </w:p>
    <w:p w14:paraId="1ECA8690" w14:textId="77777777" w:rsidR="003F146E" w:rsidRDefault="003F146E" w:rsidP="00A76AA1">
      <w:pPr>
        <w:contextualSpacing/>
      </w:pPr>
    </w:p>
    <w:p w14:paraId="5A98F93C" w14:textId="77777777"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336BAEA0" wp14:editId="4516FEE0">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F3104B" w14:textId="77777777" w:rsidR="006D7C25" w:rsidRPr="00D904A7" w:rsidRDefault="006D7C25" w:rsidP="006D7C25">
                              <w:pPr>
                                <w:pStyle w:val="Ttulo1"/>
                              </w:pPr>
                              <w:bookmarkStart w:id="24" w:name="_Toc160547543"/>
                              <w:bookmarkStart w:id="25" w:name="_Toc191836828"/>
                              <w:r w:rsidRPr="006D7C25">
                                <w:t>Glosario</w:t>
                              </w:r>
                              <w:bookmarkEnd w:id="24"/>
                              <w:bookmarkEnd w:id="25"/>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36BAEA0" id="Grupo 57" o:spid="_x0000_s1048" style="position:absolute;left:0;text-align:left;margin-left:-23.25pt;margin-top:-.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10F3104B" w14:textId="77777777" w:rsidR="006D7C25" w:rsidRPr="00D904A7" w:rsidRDefault="006D7C25" w:rsidP="006D7C25">
                        <w:pPr>
                          <w:pStyle w:val="Ttulo1"/>
                        </w:pPr>
                        <w:bookmarkStart w:id="26" w:name="_Toc160547543"/>
                        <w:bookmarkStart w:id="27" w:name="_Toc191836828"/>
                        <w:r w:rsidRPr="006D7C25">
                          <w:t>Glosario</w:t>
                        </w:r>
                        <w:bookmarkEnd w:id="26"/>
                        <w:bookmarkEnd w:id="27"/>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399E521B" w14:textId="77777777" w:rsidR="00AB2DF6" w:rsidRDefault="00AB2DF6" w:rsidP="00A76AA1">
      <w:pPr>
        <w:tabs>
          <w:tab w:val="left" w:pos="1305"/>
        </w:tabs>
        <w:contextualSpacing/>
      </w:pPr>
    </w:p>
    <w:p w14:paraId="5A5EB6F2" w14:textId="7C16B746" w:rsidR="00692594" w:rsidRDefault="00692594" w:rsidP="00692594">
      <w:pPr>
        <w:pStyle w:val="Prrafodelista"/>
        <w:numPr>
          <w:ilvl w:val="0"/>
          <w:numId w:val="27"/>
        </w:numPr>
        <w:tabs>
          <w:tab w:val="left" w:pos="1305"/>
        </w:tabs>
      </w:pPr>
      <w:r>
        <w:t>BACKUP DATABASE: Comando de T-SQL utilizado para realizar un respaldo completo de una base de datos en SQL Server.</w:t>
      </w:r>
    </w:p>
    <w:p w14:paraId="72773C5C" w14:textId="562F1B47" w:rsidR="00692594" w:rsidRDefault="00692594" w:rsidP="00692594">
      <w:pPr>
        <w:pStyle w:val="Prrafodelista"/>
        <w:numPr>
          <w:ilvl w:val="0"/>
          <w:numId w:val="27"/>
        </w:numPr>
        <w:tabs>
          <w:tab w:val="left" w:pos="1305"/>
        </w:tabs>
      </w:pPr>
      <w:r>
        <w:t>BACKUP LOG: Comando de T-SQL utilizado para realizar un respaldo de los registros de transacciones de una base de datos en SQL Server.</w:t>
      </w:r>
    </w:p>
    <w:p w14:paraId="14DFD812" w14:textId="57FF31CE" w:rsidR="00692594" w:rsidRDefault="00692594" w:rsidP="00692594">
      <w:pPr>
        <w:pStyle w:val="Prrafodelista"/>
        <w:numPr>
          <w:ilvl w:val="0"/>
          <w:numId w:val="27"/>
        </w:numPr>
        <w:tabs>
          <w:tab w:val="left" w:pos="1305"/>
        </w:tabs>
      </w:pPr>
      <w:r>
        <w:t>BACKUP: Copia de seguridad de los datos de una base de datos con el fin de protegerlos contra pérdidas o fallos del sistema.</w:t>
      </w:r>
    </w:p>
    <w:p w14:paraId="0749EDE5" w14:textId="1DC42D3F" w:rsidR="00692594" w:rsidRDefault="00692594" w:rsidP="00692594">
      <w:pPr>
        <w:pStyle w:val="Prrafodelista"/>
        <w:numPr>
          <w:ilvl w:val="0"/>
          <w:numId w:val="27"/>
        </w:numPr>
        <w:tabs>
          <w:tab w:val="left" w:pos="1305"/>
        </w:tabs>
      </w:pPr>
      <w:r>
        <w:t>Base de Datos: Conjunto de datos organizados y estructurados para facilitar su acceso, gestión y actualización.</w:t>
      </w:r>
    </w:p>
    <w:p w14:paraId="179486C0" w14:textId="084B293D" w:rsidR="00692594" w:rsidRDefault="00692594" w:rsidP="00692594">
      <w:pPr>
        <w:pStyle w:val="Prrafodelista"/>
        <w:numPr>
          <w:ilvl w:val="0"/>
          <w:numId w:val="27"/>
        </w:numPr>
        <w:tabs>
          <w:tab w:val="left" w:pos="1305"/>
        </w:tabs>
      </w:pPr>
      <w:r>
        <w:t>Copia de Seguridad: Sinónimo de "respaldo", es una copia de los datos que se almacenan de manera que puedan ser restaurados si ocurre un fallo.</w:t>
      </w:r>
    </w:p>
    <w:p w14:paraId="4798F75E" w14:textId="55137D92" w:rsidR="00692594" w:rsidRDefault="00692594" w:rsidP="00692594">
      <w:pPr>
        <w:pStyle w:val="Prrafodelista"/>
        <w:numPr>
          <w:ilvl w:val="0"/>
          <w:numId w:val="27"/>
        </w:numPr>
        <w:tabs>
          <w:tab w:val="left" w:pos="1305"/>
        </w:tabs>
      </w:pPr>
      <w:r>
        <w:t>Diferencial: Tipo de respaldo que solo contiene los cambios realizados en una base de datos desde el último respaldo completo.</w:t>
      </w:r>
    </w:p>
    <w:p w14:paraId="643D82CF" w14:textId="148F7F79" w:rsidR="00692594" w:rsidRDefault="00692594" w:rsidP="00692594">
      <w:pPr>
        <w:pStyle w:val="Prrafodelista"/>
        <w:numPr>
          <w:ilvl w:val="0"/>
          <w:numId w:val="27"/>
        </w:numPr>
        <w:tabs>
          <w:tab w:val="left" w:pos="1305"/>
        </w:tabs>
      </w:pPr>
      <w:r>
        <w:t>DISK: Dispositivo de almacenamiento, en este contexto, es el lugar donde se guarda el archivo de respaldo, puede ser una unidad de disco duro local o en red.</w:t>
      </w:r>
    </w:p>
    <w:p w14:paraId="1CB01484" w14:textId="7DB05437" w:rsidR="00692594" w:rsidRDefault="00692594" w:rsidP="00692594">
      <w:pPr>
        <w:pStyle w:val="Prrafodelista"/>
        <w:numPr>
          <w:ilvl w:val="0"/>
          <w:numId w:val="27"/>
        </w:numPr>
        <w:tabs>
          <w:tab w:val="left" w:pos="1305"/>
        </w:tabs>
      </w:pPr>
      <w:r>
        <w:t>Flujo de Trabajo: Conjunto de pasos o tareas definidas que deben ejecutarse de manera ordenada y automática para lograr un resultado, como un respaldo de base de datos.</w:t>
      </w:r>
    </w:p>
    <w:p w14:paraId="3CD026DC" w14:textId="2B678E09" w:rsidR="00692594" w:rsidRDefault="00692594" w:rsidP="00692594">
      <w:pPr>
        <w:pStyle w:val="Prrafodelista"/>
        <w:numPr>
          <w:ilvl w:val="0"/>
          <w:numId w:val="27"/>
        </w:numPr>
        <w:tabs>
          <w:tab w:val="left" w:pos="1305"/>
        </w:tabs>
      </w:pPr>
      <w:r>
        <w:t>FORMAT: Opción de T-SQL que indica que el archivo de respaldo debe sobrescribirse y crearse desde cero.</w:t>
      </w:r>
    </w:p>
    <w:p w14:paraId="0EFD1A3F" w14:textId="14D4126B" w:rsidR="00692594" w:rsidRDefault="00692594" w:rsidP="00692594">
      <w:pPr>
        <w:pStyle w:val="Prrafodelista"/>
        <w:numPr>
          <w:ilvl w:val="0"/>
          <w:numId w:val="27"/>
        </w:numPr>
        <w:tabs>
          <w:tab w:val="left" w:pos="1305"/>
        </w:tabs>
      </w:pPr>
      <w:r>
        <w:t>INCOHERENCIAS: Errores o inconsistencias en los datos, lo que puede ocurrir si el respaldo no se realiza correctamente o si la base de datos no está bien optimizada.</w:t>
      </w:r>
    </w:p>
    <w:p w14:paraId="424F609F" w14:textId="6973A802" w:rsidR="00692594" w:rsidRDefault="00692594" w:rsidP="00692594">
      <w:pPr>
        <w:pStyle w:val="Prrafodelista"/>
        <w:numPr>
          <w:ilvl w:val="0"/>
          <w:numId w:val="27"/>
        </w:numPr>
        <w:tabs>
          <w:tab w:val="left" w:pos="1305"/>
        </w:tabs>
      </w:pPr>
      <w:r>
        <w:t>INIT: Opción de T-SQL que indica que el archivo de respaldo debe sobrescribirse si ya existe uno previo en la misma ubicación.</w:t>
      </w:r>
    </w:p>
    <w:p w14:paraId="33150198" w14:textId="19E6915C" w:rsidR="00692594" w:rsidRDefault="00692594" w:rsidP="00692594">
      <w:pPr>
        <w:pStyle w:val="Prrafodelista"/>
        <w:numPr>
          <w:ilvl w:val="0"/>
          <w:numId w:val="27"/>
        </w:numPr>
        <w:tabs>
          <w:tab w:val="left" w:pos="1305"/>
        </w:tabs>
      </w:pPr>
      <w:r>
        <w:t>MSDB: Base de datos del sistema en SQL Server que almacena información sobre los trabajos programados, respaldos y otras tareas relacionadas con la administración.</w:t>
      </w:r>
    </w:p>
    <w:p w14:paraId="1A07FAD1" w14:textId="130D0F12" w:rsidR="00692594" w:rsidRDefault="00692594" w:rsidP="00692594">
      <w:pPr>
        <w:pStyle w:val="Prrafodelista"/>
        <w:numPr>
          <w:ilvl w:val="0"/>
          <w:numId w:val="27"/>
        </w:numPr>
        <w:tabs>
          <w:tab w:val="left" w:pos="1305"/>
        </w:tabs>
      </w:pPr>
      <w:r>
        <w:lastRenderedPageBreak/>
        <w:t>NORECOVERY: Opción de T-SQL utilizada para permitir la restauración de múltiples respaldos en una base de datos, dejando la base de datos en un estado en que no puede ser usada hasta que se complete la restauración.</w:t>
      </w:r>
    </w:p>
    <w:p w14:paraId="605671EE" w14:textId="2DB07812" w:rsidR="00692594" w:rsidRDefault="00692594" w:rsidP="00692594">
      <w:pPr>
        <w:pStyle w:val="Prrafodelista"/>
        <w:numPr>
          <w:ilvl w:val="0"/>
          <w:numId w:val="27"/>
        </w:numPr>
        <w:tabs>
          <w:tab w:val="left" w:pos="1305"/>
        </w:tabs>
      </w:pPr>
      <w:r>
        <w:t>PLAN DE MANTENIMIENTO: Conjunto de tareas automatizadas para la administración y mantenimiento de bases de datos, incluyendo respaldos, optimización y otros procesos de limpieza.</w:t>
      </w:r>
    </w:p>
    <w:p w14:paraId="736E0AB6" w14:textId="35E07BB6" w:rsidR="00692594" w:rsidRDefault="00692594" w:rsidP="00692594">
      <w:pPr>
        <w:pStyle w:val="Prrafodelista"/>
        <w:numPr>
          <w:ilvl w:val="0"/>
          <w:numId w:val="27"/>
        </w:numPr>
        <w:tabs>
          <w:tab w:val="left" w:pos="1305"/>
        </w:tabs>
      </w:pPr>
      <w:r>
        <w:t>PROGRAMA DE RESPALDO: Sistema automatizado que permite programar la ejecución de los respaldos de bases de datos en intervalos regulares.</w:t>
      </w:r>
    </w:p>
    <w:p w14:paraId="463CF6AD" w14:textId="262CCD7F" w:rsidR="00692594" w:rsidRDefault="00692594" w:rsidP="00692594">
      <w:pPr>
        <w:pStyle w:val="Prrafodelista"/>
        <w:numPr>
          <w:ilvl w:val="0"/>
          <w:numId w:val="27"/>
        </w:numPr>
        <w:tabs>
          <w:tab w:val="left" w:pos="1305"/>
        </w:tabs>
      </w:pPr>
      <w:r>
        <w:t xml:space="preserve">SQL Server </w:t>
      </w:r>
      <w:proofErr w:type="spellStart"/>
      <w:r>
        <w:t>Agent</w:t>
      </w:r>
      <w:proofErr w:type="spellEnd"/>
      <w:r>
        <w:t>: Herramienta de SQL Server que permite automatizar tareas como la programación de trabajos (</w:t>
      </w:r>
      <w:proofErr w:type="spellStart"/>
      <w:r>
        <w:t>jobs</w:t>
      </w:r>
      <w:proofErr w:type="spellEnd"/>
      <w:r>
        <w:t>), incluidos los respaldos de bases de datos.</w:t>
      </w:r>
    </w:p>
    <w:p w14:paraId="6B80E115" w14:textId="17B9AA39" w:rsidR="00692594" w:rsidRDefault="00692594" w:rsidP="00692594">
      <w:pPr>
        <w:pStyle w:val="Prrafodelista"/>
        <w:numPr>
          <w:ilvl w:val="0"/>
          <w:numId w:val="27"/>
        </w:numPr>
        <w:tabs>
          <w:tab w:val="left" w:pos="1305"/>
        </w:tabs>
      </w:pPr>
      <w:r>
        <w:t>T-SQL: Extensión de SQL utilizada por Microsoft SQL Server para realizar operaciones más avanzadas, como la creación de scripts para automatizar tareas de administración.</w:t>
      </w:r>
    </w:p>
    <w:p w14:paraId="3E666A23" w14:textId="79E19C61" w:rsidR="00692594" w:rsidRDefault="00692594" w:rsidP="00692594">
      <w:pPr>
        <w:pStyle w:val="Prrafodelista"/>
        <w:numPr>
          <w:ilvl w:val="0"/>
          <w:numId w:val="27"/>
        </w:numPr>
        <w:tabs>
          <w:tab w:val="left" w:pos="1305"/>
        </w:tabs>
      </w:pPr>
      <w:r>
        <w:t>TIPO DE RESPALDO: Categoría de respaldo que puede ser completo, diferencial o de registros de transacciones, dependiendo de los datos que se respalden.</w:t>
      </w:r>
    </w:p>
    <w:p w14:paraId="4D9A51AB" w14:textId="3BD8F0DE" w:rsidR="00692594" w:rsidRDefault="00692594" w:rsidP="00692594">
      <w:pPr>
        <w:pStyle w:val="Prrafodelista"/>
        <w:numPr>
          <w:ilvl w:val="0"/>
          <w:numId w:val="27"/>
        </w:numPr>
        <w:tabs>
          <w:tab w:val="left" w:pos="1305"/>
        </w:tabs>
      </w:pPr>
      <w:r>
        <w:t>TRANSACTIONS LOG: Registro de todas las transacciones realizadas en una base de datos SQL Server, que permite realizar un respaldo de las transacciones para una restauración puntual.</w:t>
      </w:r>
    </w:p>
    <w:p w14:paraId="787D0405" w14:textId="2A70BC2F" w:rsidR="00692594" w:rsidRDefault="00692594" w:rsidP="00692594">
      <w:pPr>
        <w:pStyle w:val="Prrafodelista"/>
        <w:numPr>
          <w:ilvl w:val="0"/>
          <w:numId w:val="27"/>
        </w:numPr>
        <w:tabs>
          <w:tab w:val="left" w:pos="1305"/>
        </w:tabs>
      </w:pPr>
      <w:r>
        <w:t>WITH: Palabra clave en T-SQL utilizada para especificar opciones adicionales en una operación, como en los comandos de respaldo (WITH FORMAT, WITH DIFFERENTIAL, etc.).</w:t>
      </w:r>
    </w:p>
    <w:p w14:paraId="406441DF" w14:textId="1848BC74" w:rsidR="00C5601D" w:rsidRDefault="00692594" w:rsidP="00A76AA1">
      <w:pPr>
        <w:pStyle w:val="Prrafodelista"/>
        <w:numPr>
          <w:ilvl w:val="0"/>
          <w:numId w:val="27"/>
        </w:numPr>
        <w:tabs>
          <w:tab w:val="left" w:pos="1305"/>
        </w:tabs>
      </w:pPr>
      <w:r>
        <w:t>WORKFLOW: En programación y administración de bases de datos, se refiere a la secuencia de tareas que se automatizan o se ejecutan en un orden específico para realizar una acción, como un respaldo.</w:t>
      </w:r>
    </w:p>
    <w:p w14:paraId="613FF195" w14:textId="77777777" w:rsidR="00C5601D" w:rsidRDefault="00C5601D" w:rsidP="00A76AA1">
      <w:pPr>
        <w:tabs>
          <w:tab w:val="left" w:pos="1305"/>
        </w:tabs>
        <w:contextualSpacing/>
      </w:pPr>
    </w:p>
    <w:p w14:paraId="6D23DEB5" w14:textId="77777777" w:rsidR="00C5601D" w:rsidRDefault="00C5601D" w:rsidP="00A76AA1">
      <w:pPr>
        <w:tabs>
          <w:tab w:val="left" w:pos="1305"/>
        </w:tabs>
        <w:contextualSpacing/>
      </w:pPr>
    </w:p>
    <w:p w14:paraId="1423B015" w14:textId="77777777" w:rsidR="00C5601D" w:rsidRDefault="00C5601D" w:rsidP="00A76AA1">
      <w:pPr>
        <w:tabs>
          <w:tab w:val="left" w:pos="1305"/>
        </w:tabs>
        <w:contextualSpacing/>
      </w:pPr>
    </w:p>
    <w:p w14:paraId="3826BF84" w14:textId="77777777" w:rsidR="00C5601D" w:rsidRDefault="00C5601D" w:rsidP="00A76AA1">
      <w:pPr>
        <w:tabs>
          <w:tab w:val="left" w:pos="1305"/>
        </w:tabs>
        <w:contextualSpacing/>
      </w:pPr>
    </w:p>
    <w:sectPr w:rsidR="00C5601D" w:rsidSect="00A66A79">
      <w:headerReference w:type="default" r:id="rId9"/>
      <w:footerReference w:type="default" r:id="rId1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B0118" w14:textId="77777777" w:rsidR="003937F7" w:rsidRDefault="003937F7" w:rsidP="007F1B53">
      <w:pPr>
        <w:spacing w:before="0" w:after="0" w:line="240" w:lineRule="auto"/>
      </w:pPr>
      <w:r>
        <w:separator/>
      </w:r>
    </w:p>
  </w:endnote>
  <w:endnote w:type="continuationSeparator" w:id="0">
    <w:p w14:paraId="49303A96" w14:textId="77777777" w:rsidR="003937F7" w:rsidRDefault="003937F7"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944C0"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A684A51" wp14:editId="0DF7F7B2">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7CE61B49" wp14:editId="22B1C57E">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FFCC92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4FBE5EC5"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CE61B49"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6FFCC92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4FBE5EC5"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9A4CAB" w14:textId="77777777" w:rsidR="003937F7" w:rsidRDefault="003937F7" w:rsidP="007F1B53">
      <w:pPr>
        <w:spacing w:before="0" w:after="0" w:line="240" w:lineRule="auto"/>
      </w:pPr>
      <w:r>
        <w:separator/>
      </w:r>
    </w:p>
  </w:footnote>
  <w:footnote w:type="continuationSeparator" w:id="0">
    <w:p w14:paraId="60ED7557" w14:textId="77777777" w:rsidR="003937F7" w:rsidRDefault="003937F7"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4613C" w14:textId="77777777" w:rsidR="00A66A79" w:rsidRDefault="00A66A79">
    <w:pPr>
      <w:pStyle w:val="Encabezado"/>
    </w:pPr>
    <w:r>
      <w:rPr>
        <w:noProof/>
      </w:rPr>
      <w:drawing>
        <wp:anchor distT="0" distB="0" distL="114300" distR="114300" simplePos="0" relativeHeight="251667456" behindDoc="0" locked="0" layoutInCell="1" allowOverlap="1" wp14:anchorId="63FF8190" wp14:editId="5C1A5CD5">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5695F"/>
    <w:multiLevelType w:val="hybridMultilevel"/>
    <w:tmpl w:val="73C48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776B38"/>
    <w:multiLevelType w:val="hybridMultilevel"/>
    <w:tmpl w:val="FD52F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EC3FC2"/>
    <w:multiLevelType w:val="hybridMultilevel"/>
    <w:tmpl w:val="84B23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F23049"/>
    <w:multiLevelType w:val="hybridMultilevel"/>
    <w:tmpl w:val="19287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597265"/>
    <w:multiLevelType w:val="hybridMultilevel"/>
    <w:tmpl w:val="BD8AF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C7071"/>
    <w:multiLevelType w:val="hybridMultilevel"/>
    <w:tmpl w:val="BAF6E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FF46BB"/>
    <w:multiLevelType w:val="hybridMultilevel"/>
    <w:tmpl w:val="725E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5E6522"/>
    <w:multiLevelType w:val="hybridMultilevel"/>
    <w:tmpl w:val="B9385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1668EF"/>
    <w:multiLevelType w:val="hybridMultilevel"/>
    <w:tmpl w:val="DEB0ADD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702C22"/>
    <w:multiLevelType w:val="hybridMultilevel"/>
    <w:tmpl w:val="7B560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5E130A"/>
    <w:multiLevelType w:val="hybridMultilevel"/>
    <w:tmpl w:val="51604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5E0FAD"/>
    <w:multiLevelType w:val="hybridMultilevel"/>
    <w:tmpl w:val="24344BE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A85BA2"/>
    <w:multiLevelType w:val="hybridMultilevel"/>
    <w:tmpl w:val="4838E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2F7546"/>
    <w:multiLevelType w:val="hybridMultilevel"/>
    <w:tmpl w:val="8E7A6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5B5F69"/>
    <w:multiLevelType w:val="hybridMultilevel"/>
    <w:tmpl w:val="21A4E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D34D07"/>
    <w:multiLevelType w:val="hybridMultilevel"/>
    <w:tmpl w:val="890AE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3C0014"/>
    <w:multiLevelType w:val="hybridMultilevel"/>
    <w:tmpl w:val="779AC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575219"/>
    <w:multiLevelType w:val="hybridMultilevel"/>
    <w:tmpl w:val="866AF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8714E8"/>
    <w:multiLevelType w:val="hybridMultilevel"/>
    <w:tmpl w:val="28FE1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4B73B6"/>
    <w:multiLevelType w:val="hybridMultilevel"/>
    <w:tmpl w:val="D55CE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E207CA"/>
    <w:multiLevelType w:val="hybridMultilevel"/>
    <w:tmpl w:val="F57AF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563DED"/>
    <w:multiLevelType w:val="hybridMultilevel"/>
    <w:tmpl w:val="C068D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82173F"/>
    <w:multiLevelType w:val="hybridMultilevel"/>
    <w:tmpl w:val="2392D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9A45F7"/>
    <w:multiLevelType w:val="hybridMultilevel"/>
    <w:tmpl w:val="09AA1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303293"/>
    <w:multiLevelType w:val="hybridMultilevel"/>
    <w:tmpl w:val="DCDA2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F04CFC"/>
    <w:multiLevelType w:val="hybridMultilevel"/>
    <w:tmpl w:val="53484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67144E"/>
    <w:multiLevelType w:val="hybridMultilevel"/>
    <w:tmpl w:val="E42280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E8E61FC"/>
    <w:multiLevelType w:val="hybridMultilevel"/>
    <w:tmpl w:val="812E6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5"/>
  </w:num>
  <w:num w:numId="3">
    <w:abstractNumId w:val="22"/>
  </w:num>
  <w:num w:numId="4">
    <w:abstractNumId w:val="23"/>
  </w:num>
  <w:num w:numId="5">
    <w:abstractNumId w:val="9"/>
  </w:num>
  <w:num w:numId="6">
    <w:abstractNumId w:val="12"/>
  </w:num>
  <w:num w:numId="7">
    <w:abstractNumId w:val="20"/>
  </w:num>
  <w:num w:numId="8">
    <w:abstractNumId w:val="16"/>
  </w:num>
  <w:num w:numId="9">
    <w:abstractNumId w:val="18"/>
  </w:num>
  <w:num w:numId="10">
    <w:abstractNumId w:val="13"/>
  </w:num>
  <w:num w:numId="11">
    <w:abstractNumId w:val="15"/>
  </w:num>
  <w:num w:numId="12">
    <w:abstractNumId w:val="24"/>
  </w:num>
  <w:num w:numId="13">
    <w:abstractNumId w:val="3"/>
  </w:num>
  <w:num w:numId="14">
    <w:abstractNumId w:val="14"/>
  </w:num>
  <w:num w:numId="15">
    <w:abstractNumId w:val="17"/>
  </w:num>
  <w:num w:numId="16">
    <w:abstractNumId w:val="7"/>
  </w:num>
  <w:num w:numId="17">
    <w:abstractNumId w:val="26"/>
  </w:num>
  <w:num w:numId="18">
    <w:abstractNumId w:val="5"/>
  </w:num>
  <w:num w:numId="19">
    <w:abstractNumId w:val="8"/>
  </w:num>
  <w:num w:numId="20">
    <w:abstractNumId w:val="4"/>
  </w:num>
  <w:num w:numId="21">
    <w:abstractNumId w:val="21"/>
  </w:num>
  <w:num w:numId="22">
    <w:abstractNumId w:val="1"/>
  </w:num>
  <w:num w:numId="23">
    <w:abstractNumId w:val="10"/>
  </w:num>
  <w:num w:numId="24">
    <w:abstractNumId w:val="11"/>
  </w:num>
  <w:num w:numId="25">
    <w:abstractNumId w:val="2"/>
  </w:num>
  <w:num w:numId="26">
    <w:abstractNumId w:val="27"/>
  </w:num>
  <w:num w:numId="27">
    <w:abstractNumId w:val="6"/>
  </w:num>
  <w:num w:numId="28">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9F"/>
    <w:rsid w:val="00002BE6"/>
    <w:rsid w:val="00015150"/>
    <w:rsid w:val="0003689F"/>
    <w:rsid w:val="00037500"/>
    <w:rsid w:val="00043DF5"/>
    <w:rsid w:val="000446AD"/>
    <w:rsid w:val="000A1EC1"/>
    <w:rsid w:val="000A4FB3"/>
    <w:rsid w:val="000B111C"/>
    <w:rsid w:val="000C5792"/>
    <w:rsid w:val="000D6DCE"/>
    <w:rsid w:val="000F4043"/>
    <w:rsid w:val="000F5D07"/>
    <w:rsid w:val="001138D5"/>
    <w:rsid w:val="00122897"/>
    <w:rsid w:val="001266F6"/>
    <w:rsid w:val="00143117"/>
    <w:rsid w:val="00147F2C"/>
    <w:rsid w:val="00151EB9"/>
    <w:rsid w:val="00161C95"/>
    <w:rsid w:val="001726BE"/>
    <w:rsid w:val="00175EDB"/>
    <w:rsid w:val="0018373F"/>
    <w:rsid w:val="00196733"/>
    <w:rsid w:val="001A3601"/>
    <w:rsid w:val="001B3014"/>
    <w:rsid w:val="001B425D"/>
    <w:rsid w:val="001B4881"/>
    <w:rsid w:val="001C0F01"/>
    <w:rsid w:val="001C3BD9"/>
    <w:rsid w:val="001C720B"/>
    <w:rsid w:val="001F02B0"/>
    <w:rsid w:val="001F5D15"/>
    <w:rsid w:val="0020003D"/>
    <w:rsid w:val="002013D7"/>
    <w:rsid w:val="00207EC1"/>
    <w:rsid w:val="00210C91"/>
    <w:rsid w:val="002117E6"/>
    <w:rsid w:val="00212908"/>
    <w:rsid w:val="002137B5"/>
    <w:rsid w:val="00232293"/>
    <w:rsid w:val="0023277E"/>
    <w:rsid w:val="0023318A"/>
    <w:rsid w:val="00266064"/>
    <w:rsid w:val="002717A8"/>
    <w:rsid w:val="0027636C"/>
    <w:rsid w:val="0028133E"/>
    <w:rsid w:val="002A3170"/>
    <w:rsid w:val="002A6BFE"/>
    <w:rsid w:val="002B1ACF"/>
    <w:rsid w:val="002E3A77"/>
    <w:rsid w:val="002F0A67"/>
    <w:rsid w:val="002F57E3"/>
    <w:rsid w:val="0030608F"/>
    <w:rsid w:val="00325B48"/>
    <w:rsid w:val="00346434"/>
    <w:rsid w:val="00356036"/>
    <w:rsid w:val="003717C3"/>
    <w:rsid w:val="00373028"/>
    <w:rsid w:val="003822C6"/>
    <w:rsid w:val="003937F7"/>
    <w:rsid w:val="00396726"/>
    <w:rsid w:val="003A0D9A"/>
    <w:rsid w:val="003A5786"/>
    <w:rsid w:val="003B1BDC"/>
    <w:rsid w:val="003C1B46"/>
    <w:rsid w:val="003E0D37"/>
    <w:rsid w:val="003F146E"/>
    <w:rsid w:val="003F3A88"/>
    <w:rsid w:val="00402CB1"/>
    <w:rsid w:val="00425FFE"/>
    <w:rsid w:val="00433BE9"/>
    <w:rsid w:val="00434CB6"/>
    <w:rsid w:val="004506B1"/>
    <w:rsid w:val="00452E01"/>
    <w:rsid w:val="00475041"/>
    <w:rsid w:val="00477B88"/>
    <w:rsid w:val="004933D7"/>
    <w:rsid w:val="00497FAA"/>
    <w:rsid w:val="004A18B8"/>
    <w:rsid w:val="004A2D3C"/>
    <w:rsid w:val="004A3A84"/>
    <w:rsid w:val="004B4F26"/>
    <w:rsid w:val="004D057D"/>
    <w:rsid w:val="00507CCA"/>
    <w:rsid w:val="00515B7F"/>
    <w:rsid w:val="00526FCA"/>
    <w:rsid w:val="0054053B"/>
    <w:rsid w:val="00544818"/>
    <w:rsid w:val="00547521"/>
    <w:rsid w:val="0056571D"/>
    <w:rsid w:val="00583F3D"/>
    <w:rsid w:val="00592F6E"/>
    <w:rsid w:val="005B0B82"/>
    <w:rsid w:val="005B2132"/>
    <w:rsid w:val="005B7617"/>
    <w:rsid w:val="005E27A5"/>
    <w:rsid w:val="005E6696"/>
    <w:rsid w:val="005F6516"/>
    <w:rsid w:val="006233F8"/>
    <w:rsid w:val="00627218"/>
    <w:rsid w:val="006309CC"/>
    <w:rsid w:val="00635F19"/>
    <w:rsid w:val="00636C8A"/>
    <w:rsid w:val="0066360A"/>
    <w:rsid w:val="0066610B"/>
    <w:rsid w:val="00680D3C"/>
    <w:rsid w:val="00686701"/>
    <w:rsid w:val="006914AF"/>
    <w:rsid w:val="00692594"/>
    <w:rsid w:val="006B078B"/>
    <w:rsid w:val="006B6105"/>
    <w:rsid w:val="006D3AD0"/>
    <w:rsid w:val="006D7C25"/>
    <w:rsid w:val="006E2AEC"/>
    <w:rsid w:val="0070212E"/>
    <w:rsid w:val="007122AE"/>
    <w:rsid w:val="00713324"/>
    <w:rsid w:val="00723E5B"/>
    <w:rsid w:val="00736037"/>
    <w:rsid w:val="0075156C"/>
    <w:rsid w:val="00763D81"/>
    <w:rsid w:val="00767DB5"/>
    <w:rsid w:val="007805F8"/>
    <w:rsid w:val="007922B0"/>
    <w:rsid w:val="007B7F0E"/>
    <w:rsid w:val="007C0782"/>
    <w:rsid w:val="007E065C"/>
    <w:rsid w:val="007F077D"/>
    <w:rsid w:val="007F111A"/>
    <w:rsid w:val="007F1B53"/>
    <w:rsid w:val="00804ECF"/>
    <w:rsid w:val="008108C0"/>
    <w:rsid w:val="0082125B"/>
    <w:rsid w:val="00826587"/>
    <w:rsid w:val="008269E4"/>
    <w:rsid w:val="0083075B"/>
    <w:rsid w:val="00843820"/>
    <w:rsid w:val="00857A4F"/>
    <w:rsid w:val="00861BD7"/>
    <w:rsid w:val="00880817"/>
    <w:rsid w:val="0088167F"/>
    <w:rsid w:val="00881EBE"/>
    <w:rsid w:val="00891D18"/>
    <w:rsid w:val="008B0A58"/>
    <w:rsid w:val="008B53FD"/>
    <w:rsid w:val="008D04CA"/>
    <w:rsid w:val="00941B70"/>
    <w:rsid w:val="0095514C"/>
    <w:rsid w:val="0096185C"/>
    <w:rsid w:val="00980F7E"/>
    <w:rsid w:val="00984E87"/>
    <w:rsid w:val="00987BEE"/>
    <w:rsid w:val="009949B5"/>
    <w:rsid w:val="009B61D6"/>
    <w:rsid w:val="009B79C7"/>
    <w:rsid w:val="009D146A"/>
    <w:rsid w:val="00A0436F"/>
    <w:rsid w:val="00A163E5"/>
    <w:rsid w:val="00A21164"/>
    <w:rsid w:val="00A24F3A"/>
    <w:rsid w:val="00A271F3"/>
    <w:rsid w:val="00A32AB9"/>
    <w:rsid w:val="00A66A79"/>
    <w:rsid w:val="00A67DD5"/>
    <w:rsid w:val="00A71088"/>
    <w:rsid w:val="00A76AA1"/>
    <w:rsid w:val="00A96E44"/>
    <w:rsid w:val="00AB23E0"/>
    <w:rsid w:val="00AB2DF6"/>
    <w:rsid w:val="00AB6CC4"/>
    <w:rsid w:val="00AD7ADB"/>
    <w:rsid w:val="00AD7E75"/>
    <w:rsid w:val="00AE4D5C"/>
    <w:rsid w:val="00AE578A"/>
    <w:rsid w:val="00AF01AE"/>
    <w:rsid w:val="00AF551B"/>
    <w:rsid w:val="00B01852"/>
    <w:rsid w:val="00B0400E"/>
    <w:rsid w:val="00B0609B"/>
    <w:rsid w:val="00B15946"/>
    <w:rsid w:val="00B30A86"/>
    <w:rsid w:val="00B41C6F"/>
    <w:rsid w:val="00B47A03"/>
    <w:rsid w:val="00B53B3E"/>
    <w:rsid w:val="00B76EDD"/>
    <w:rsid w:val="00BB5E97"/>
    <w:rsid w:val="00BC01BC"/>
    <w:rsid w:val="00BF3D12"/>
    <w:rsid w:val="00C05DF4"/>
    <w:rsid w:val="00C14B44"/>
    <w:rsid w:val="00C32F37"/>
    <w:rsid w:val="00C33366"/>
    <w:rsid w:val="00C453EB"/>
    <w:rsid w:val="00C512B9"/>
    <w:rsid w:val="00C5601D"/>
    <w:rsid w:val="00C60C48"/>
    <w:rsid w:val="00C739AF"/>
    <w:rsid w:val="00C73EB5"/>
    <w:rsid w:val="00C96ABB"/>
    <w:rsid w:val="00CA14C2"/>
    <w:rsid w:val="00CA20C9"/>
    <w:rsid w:val="00CA2631"/>
    <w:rsid w:val="00CB7690"/>
    <w:rsid w:val="00CC1B99"/>
    <w:rsid w:val="00CC4340"/>
    <w:rsid w:val="00D0543F"/>
    <w:rsid w:val="00D1428E"/>
    <w:rsid w:val="00D1743A"/>
    <w:rsid w:val="00D25E6E"/>
    <w:rsid w:val="00D41BE6"/>
    <w:rsid w:val="00D5587C"/>
    <w:rsid w:val="00D55BEC"/>
    <w:rsid w:val="00D577F3"/>
    <w:rsid w:val="00DA1B77"/>
    <w:rsid w:val="00DA1EBC"/>
    <w:rsid w:val="00DC1D00"/>
    <w:rsid w:val="00DE5F24"/>
    <w:rsid w:val="00DF6C9F"/>
    <w:rsid w:val="00E07846"/>
    <w:rsid w:val="00E42177"/>
    <w:rsid w:val="00E51384"/>
    <w:rsid w:val="00E531D9"/>
    <w:rsid w:val="00E607B0"/>
    <w:rsid w:val="00E61311"/>
    <w:rsid w:val="00E63284"/>
    <w:rsid w:val="00E7786B"/>
    <w:rsid w:val="00E83F65"/>
    <w:rsid w:val="00E90215"/>
    <w:rsid w:val="00EB7168"/>
    <w:rsid w:val="00EC0141"/>
    <w:rsid w:val="00EC5043"/>
    <w:rsid w:val="00EE1423"/>
    <w:rsid w:val="00EE7FA0"/>
    <w:rsid w:val="00EF5DC0"/>
    <w:rsid w:val="00F02BF4"/>
    <w:rsid w:val="00F1545E"/>
    <w:rsid w:val="00F224BA"/>
    <w:rsid w:val="00F3756A"/>
    <w:rsid w:val="00F42C65"/>
    <w:rsid w:val="00F43320"/>
    <w:rsid w:val="00F47697"/>
    <w:rsid w:val="00F52DFA"/>
    <w:rsid w:val="00F65696"/>
    <w:rsid w:val="00F90F9C"/>
    <w:rsid w:val="00F92CDE"/>
    <w:rsid w:val="00F969BE"/>
    <w:rsid w:val="00F97D31"/>
    <w:rsid w:val="00FA0BAF"/>
    <w:rsid w:val="00FC3950"/>
    <w:rsid w:val="00FD0E8A"/>
    <w:rsid w:val="00FD1DB9"/>
    <w:rsid w:val="00FD25F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6CC8EB"/>
  <w15:chartTrackingRefBased/>
  <w15:docId w15:val="{BF7895CF-FACC-49DB-A34D-7465109C4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63</TotalTime>
  <Pages>1</Pages>
  <Words>7992</Words>
  <Characters>43958</Characters>
  <Application>Microsoft Office Word</Application>
  <DocSecurity>0</DocSecurity>
  <Lines>366</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Aguirre</cp:lastModifiedBy>
  <cp:revision>65</cp:revision>
  <cp:lastPrinted>2026-03-14T16:17:00Z</cp:lastPrinted>
  <dcterms:created xsi:type="dcterms:W3CDTF">2025-03-03T01:38:00Z</dcterms:created>
  <dcterms:modified xsi:type="dcterms:W3CDTF">2026-03-14T16:17:00Z</dcterms:modified>
</cp:coreProperties>
</file>
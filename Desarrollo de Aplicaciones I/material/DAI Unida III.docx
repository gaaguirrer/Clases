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81DF" w14:textId="2DFA21C2" w:rsidR="00F43320" w:rsidRDefault="00B0400E">
      <w:r>
        <w:rPr>
          <w:noProof/>
        </w:rPr>
        <w:drawing>
          <wp:anchor distT="0" distB="0" distL="114300" distR="114300" simplePos="0" relativeHeight="251659264" behindDoc="0" locked="0" layoutInCell="1" allowOverlap="1" wp14:anchorId="1DDD014E" wp14:editId="4287C08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701EF" w14:textId="77777777" w:rsidR="00F43320" w:rsidRDefault="00F43320"/>
    <w:p w14:paraId="2FF1F0F6" w14:textId="77777777" w:rsidR="00F43320" w:rsidRDefault="00F43320"/>
    <w:p w14:paraId="6FB5DD9D" w14:textId="77777777" w:rsidR="00F43320" w:rsidRDefault="00F43320"/>
    <w:p w14:paraId="2F03BE7B" w14:textId="77777777" w:rsidR="00F43320" w:rsidRDefault="00F43320"/>
    <w:p w14:paraId="3DAF44A2" w14:textId="77777777" w:rsidR="00F43320" w:rsidRDefault="00F43320"/>
    <w:p w14:paraId="07E8CD6D" w14:textId="77777777" w:rsidR="00F43320" w:rsidRDefault="00F43320"/>
    <w:p w14:paraId="091D8885" w14:textId="77777777" w:rsidR="00F43320" w:rsidRDefault="00F43320"/>
    <w:p w14:paraId="4D0B1974" w14:textId="77777777" w:rsidR="00F43320" w:rsidRDefault="003E0D37">
      <w:r>
        <w:rPr>
          <w:noProof/>
        </w:rPr>
        <mc:AlternateContent>
          <mc:Choice Requires="wps">
            <w:drawing>
              <wp:anchor distT="0" distB="0" distL="114300" distR="114300" simplePos="0" relativeHeight="251661312" behindDoc="1" locked="0" layoutInCell="1" allowOverlap="1" wp14:anchorId="4FB53EED" wp14:editId="773BEAF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FB53EED"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668AA0B8"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DDC4764" w14:textId="77777777" w:rsidR="00F43320" w:rsidRDefault="00F43320"/>
    <w:p w14:paraId="46AB8F69" w14:textId="77777777" w:rsidR="00F43320" w:rsidRDefault="00F43320"/>
    <w:p w14:paraId="3EA97EF2" w14:textId="77777777" w:rsidR="00F43320" w:rsidRDefault="00F43320"/>
    <w:p w14:paraId="0777CE8D" w14:textId="77777777" w:rsidR="00F43320" w:rsidRDefault="003E0D37">
      <w:r>
        <w:rPr>
          <w:noProof/>
        </w:rPr>
        <mc:AlternateContent>
          <mc:Choice Requires="wpg">
            <w:drawing>
              <wp:anchor distT="0" distB="0" distL="114300" distR="114300" simplePos="0" relativeHeight="251660288" behindDoc="0" locked="0" layoutInCell="1" allowOverlap="1" wp14:anchorId="50B273B4" wp14:editId="690D9608">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0D806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A3BB963" w14:textId="77777777" w:rsidR="00F43320" w:rsidRDefault="003E0D37">
      <w:r>
        <w:rPr>
          <w:noProof/>
        </w:rPr>
        <mc:AlternateContent>
          <mc:Choice Requires="wps">
            <w:drawing>
              <wp:anchor distT="0" distB="0" distL="114300" distR="114300" simplePos="0" relativeHeight="251662336" behindDoc="0" locked="0" layoutInCell="1" allowOverlap="1" wp14:anchorId="4941A259" wp14:editId="1423EBEF">
                <wp:simplePos x="0" y="0"/>
                <wp:positionH relativeFrom="column">
                  <wp:posOffset>958215</wp:posOffset>
                </wp:positionH>
                <wp:positionV relativeFrom="paragraph">
                  <wp:posOffset>93980</wp:posOffset>
                </wp:positionV>
                <wp:extent cx="45542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42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B1A0E" w14:textId="00170B1B" w:rsidR="00F43320" w:rsidRPr="005E6C17" w:rsidRDefault="00720E02" w:rsidP="00EF5DC0">
                            <w:pPr>
                              <w:jc w:val="right"/>
                              <w:rPr>
                                <w:rFonts w:ascii="EleganTech™" w:hAnsi="EleganTech™"/>
                                <w:b/>
                                <w:color w:val="404040"/>
                                <w:sz w:val="54"/>
                                <w:szCs w:val="56"/>
                              </w:rPr>
                            </w:pPr>
                            <w:r w:rsidRPr="00720E02">
                              <w:rPr>
                                <w:rFonts w:cs="Calibri"/>
                                <w:b/>
                                <w:color w:val="000000"/>
                                <w:sz w:val="48"/>
                                <w:szCs w:val="52"/>
                                <w:lang w:eastAsia="es-NI"/>
                              </w:rPr>
                              <w:t>Estructuras de Control</w:t>
                            </w:r>
                            <w:r w:rsidR="00F43320">
                              <w:rPr>
                                <w:rFonts w:cs="Calibri"/>
                                <w:b/>
                                <w:color w:val="000000"/>
                                <w:sz w:val="48"/>
                                <w:szCs w:val="52"/>
                                <w:lang w:eastAsia="es-NI"/>
                              </w:rPr>
                              <w:t xml:space="preserve">, Unidad </w:t>
                            </w:r>
                            <w:r>
                              <w:rPr>
                                <w:rFonts w:cs="Calibri"/>
                                <w:b/>
                                <w:color w:val="000000"/>
                                <w:sz w:val="48"/>
                                <w:szCs w:val="52"/>
                                <w:lang w:eastAsia="es-NI"/>
                              </w:rPr>
                              <w:t>III</w:t>
                            </w:r>
                          </w:p>
                          <w:p w14:paraId="2023662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1A259" id="Cuadro de texto 7" o:spid="_x0000_s1027" type="#_x0000_t202" style="position:absolute;left:0;text-align:left;margin-left:75.45pt;margin-top:7.4pt;width:358.6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" filled="f" stroked="f">
                <v:textbox>
                  <w:txbxContent>
                    <w:p w14:paraId="34FB1A0E" w14:textId="00170B1B" w:rsidR="00F43320" w:rsidRPr="005E6C17" w:rsidRDefault="00720E02" w:rsidP="00EF5DC0">
                      <w:pPr>
                        <w:jc w:val="right"/>
                        <w:rPr>
                          <w:rFonts w:ascii="EleganTech™" w:hAnsi="EleganTech™"/>
                          <w:b/>
                          <w:color w:val="404040"/>
                          <w:sz w:val="54"/>
                          <w:szCs w:val="56"/>
                        </w:rPr>
                      </w:pPr>
                      <w:r w:rsidRPr="00720E02">
                        <w:rPr>
                          <w:rFonts w:cs="Calibri"/>
                          <w:b/>
                          <w:color w:val="000000"/>
                          <w:sz w:val="48"/>
                          <w:szCs w:val="52"/>
                          <w:lang w:eastAsia="es-NI"/>
                        </w:rPr>
                        <w:t>Estructuras de Control</w:t>
                      </w:r>
                      <w:r w:rsidR="00F43320">
                        <w:rPr>
                          <w:rFonts w:cs="Calibri"/>
                          <w:b/>
                          <w:color w:val="000000"/>
                          <w:sz w:val="48"/>
                          <w:szCs w:val="52"/>
                          <w:lang w:eastAsia="es-NI"/>
                        </w:rPr>
                        <w:t xml:space="preserve">, Unidad </w:t>
                      </w:r>
                      <w:r>
                        <w:rPr>
                          <w:rFonts w:cs="Calibri"/>
                          <w:b/>
                          <w:color w:val="000000"/>
                          <w:sz w:val="48"/>
                          <w:szCs w:val="52"/>
                          <w:lang w:eastAsia="es-NI"/>
                        </w:rPr>
                        <w:t>III</w:t>
                      </w:r>
                    </w:p>
                    <w:p w14:paraId="20236620" w14:textId="77777777" w:rsidR="00F43320" w:rsidRDefault="00F43320" w:rsidP="00F43320">
                      <w:pPr>
                        <w:jc w:val="right"/>
                      </w:pPr>
                    </w:p>
                  </w:txbxContent>
                </v:textbox>
              </v:shape>
            </w:pict>
          </mc:Fallback>
        </mc:AlternateContent>
      </w:r>
    </w:p>
    <w:p w14:paraId="0043CD5B" w14:textId="77777777" w:rsidR="00F43320" w:rsidRDefault="00F43320"/>
    <w:p w14:paraId="4429CCFD" w14:textId="77777777" w:rsidR="005B0B82" w:rsidRDefault="005B0B82"/>
    <w:p w14:paraId="12A9D0D8" w14:textId="77777777" w:rsidR="005B0B82" w:rsidRDefault="005B0B82"/>
    <w:p w14:paraId="17BDA28C" w14:textId="77777777" w:rsidR="005B0B82" w:rsidRDefault="005B0B82"/>
    <w:p w14:paraId="6111918D" w14:textId="77777777" w:rsidR="005B0B82" w:rsidRDefault="005B0B82"/>
    <w:p w14:paraId="7A09AD01" w14:textId="77777777" w:rsidR="005B0B82" w:rsidRDefault="005B0B82"/>
    <w:p w14:paraId="603EF6F2" w14:textId="77777777" w:rsidR="005B0B82" w:rsidRDefault="005B0B82"/>
    <w:p w14:paraId="6A949E38" w14:textId="77777777" w:rsidR="005B0B82" w:rsidRDefault="005B0B82"/>
    <w:p w14:paraId="6286B14B" w14:textId="77777777" w:rsidR="005B0B82" w:rsidRDefault="005B0B82"/>
    <w:p w14:paraId="644C7A1D" w14:textId="77777777" w:rsidR="005B0B82" w:rsidRDefault="005B0B82"/>
    <w:p w14:paraId="64F58BA4" w14:textId="77777777" w:rsidR="005B0B82" w:rsidRDefault="005B0B82"/>
    <w:p w14:paraId="3AFAFC01" w14:textId="77777777" w:rsidR="005B0B82" w:rsidRDefault="005B0B82"/>
    <w:p w14:paraId="49A27BA5" w14:textId="77777777" w:rsidR="00636C8A" w:rsidRDefault="00636C8A"/>
    <w:p w14:paraId="796E3524" w14:textId="77777777" w:rsidR="00A66A79" w:rsidRDefault="00A66A79">
      <w:pPr>
        <w:sectPr w:rsidR="00A66A79" w:rsidSect="00636C8A">
          <w:pgSz w:w="12240" w:h="15840"/>
          <w:pgMar w:top="1418" w:right="1701" w:bottom="1418" w:left="1701" w:header="709" w:footer="709" w:gutter="0"/>
          <w:cols w:space="708"/>
          <w:docGrid w:linePitch="360"/>
        </w:sectPr>
      </w:pPr>
    </w:p>
    <w:p w14:paraId="13F99BDE"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DDECB66" wp14:editId="572DD93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B6236"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DDECB6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5B6236"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9" o:title="UPOLI_identidad" cropbottom="64420f" cropright="31396f"/>
                  <o:lock v:ext="edit" aspectratio="f"/>
                </v:shape>
              </v:group>
            </w:pict>
          </mc:Fallback>
        </mc:AlternateContent>
      </w:r>
    </w:p>
    <w:p w14:paraId="69DD5BCD" w14:textId="77777777" w:rsidR="00A66A79" w:rsidRDefault="00A66A79"/>
    <w:p w14:paraId="6C17C49A"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6DE2ED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4B71743" w14:textId="77777777" w:rsidR="00843820" w:rsidRPr="004A18B8" w:rsidRDefault="00843820" w:rsidP="00843820">
          <w:pPr>
            <w:rPr>
              <w:rFonts w:cs="Tahoma"/>
              <w:szCs w:val="24"/>
              <w:lang w:val="es-ES" w:eastAsia="es-NI"/>
            </w:rPr>
          </w:pPr>
        </w:p>
        <w:p w14:paraId="19955BFD" w14:textId="0E64481A" w:rsidR="00E84BA3"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0" w:anchor="_Toc128130840" w:history="1">
            <w:r w:rsidR="00E84BA3" w:rsidRPr="00B022B4">
              <w:rPr>
                <w:rStyle w:val="Hipervnculo"/>
                <w:noProof/>
              </w:rPr>
              <w:t>Introducción</w:t>
            </w:r>
            <w:r w:rsidR="00E84BA3">
              <w:rPr>
                <w:noProof/>
                <w:webHidden/>
              </w:rPr>
              <w:tab/>
            </w:r>
            <w:r w:rsidR="00E84BA3">
              <w:rPr>
                <w:noProof/>
                <w:webHidden/>
              </w:rPr>
              <w:fldChar w:fldCharType="begin"/>
            </w:r>
            <w:r w:rsidR="00E84BA3">
              <w:rPr>
                <w:noProof/>
                <w:webHidden/>
              </w:rPr>
              <w:instrText xml:space="preserve"> PAGEREF _Toc128130840 \h </w:instrText>
            </w:r>
            <w:r w:rsidR="00E84BA3">
              <w:rPr>
                <w:noProof/>
                <w:webHidden/>
              </w:rPr>
            </w:r>
            <w:r w:rsidR="00E84BA3">
              <w:rPr>
                <w:noProof/>
                <w:webHidden/>
              </w:rPr>
              <w:fldChar w:fldCharType="separate"/>
            </w:r>
            <w:r w:rsidR="00894751">
              <w:rPr>
                <w:noProof/>
                <w:webHidden/>
              </w:rPr>
              <w:t>3</w:t>
            </w:r>
            <w:r w:rsidR="00E84BA3">
              <w:rPr>
                <w:noProof/>
                <w:webHidden/>
              </w:rPr>
              <w:fldChar w:fldCharType="end"/>
            </w:r>
          </w:hyperlink>
        </w:p>
        <w:p w14:paraId="11F6BB13" w14:textId="55CCD75C" w:rsidR="00E84BA3" w:rsidRDefault="00000000">
          <w:pPr>
            <w:pStyle w:val="TDC1"/>
            <w:tabs>
              <w:tab w:val="right" w:leader="dot" w:pos="8828"/>
            </w:tabs>
            <w:rPr>
              <w:rFonts w:asciiTheme="minorHAnsi" w:eastAsiaTheme="minorEastAsia" w:hAnsiTheme="minorHAnsi"/>
              <w:noProof/>
              <w:sz w:val="22"/>
              <w:lang w:eastAsia="es-NI"/>
            </w:rPr>
          </w:pPr>
          <w:hyperlink r:id="rId11" w:anchor="_Toc128130841" w:history="1">
            <w:r w:rsidR="00E84BA3" w:rsidRPr="00B022B4">
              <w:rPr>
                <w:rStyle w:val="Hipervnculo"/>
                <w:noProof/>
              </w:rPr>
              <w:t>Desarrollo de Contenidos</w:t>
            </w:r>
            <w:r w:rsidR="00E84BA3">
              <w:rPr>
                <w:noProof/>
                <w:webHidden/>
              </w:rPr>
              <w:tab/>
            </w:r>
            <w:r w:rsidR="00E84BA3">
              <w:rPr>
                <w:noProof/>
                <w:webHidden/>
              </w:rPr>
              <w:fldChar w:fldCharType="begin"/>
            </w:r>
            <w:r w:rsidR="00E84BA3">
              <w:rPr>
                <w:noProof/>
                <w:webHidden/>
              </w:rPr>
              <w:instrText xml:space="preserve"> PAGEREF _Toc128130841 \h </w:instrText>
            </w:r>
            <w:r w:rsidR="00E84BA3">
              <w:rPr>
                <w:noProof/>
                <w:webHidden/>
              </w:rPr>
            </w:r>
            <w:r w:rsidR="00E84BA3">
              <w:rPr>
                <w:noProof/>
                <w:webHidden/>
              </w:rPr>
              <w:fldChar w:fldCharType="separate"/>
            </w:r>
            <w:r w:rsidR="00894751">
              <w:rPr>
                <w:noProof/>
                <w:webHidden/>
              </w:rPr>
              <w:t>4</w:t>
            </w:r>
            <w:r w:rsidR="00E84BA3">
              <w:rPr>
                <w:noProof/>
                <w:webHidden/>
              </w:rPr>
              <w:fldChar w:fldCharType="end"/>
            </w:r>
          </w:hyperlink>
        </w:p>
        <w:p w14:paraId="41738A4A" w14:textId="6C969EB4" w:rsidR="00E84BA3" w:rsidRDefault="00000000">
          <w:pPr>
            <w:pStyle w:val="TDC2"/>
            <w:tabs>
              <w:tab w:val="right" w:leader="dot" w:pos="8828"/>
            </w:tabs>
            <w:rPr>
              <w:noProof/>
            </w:rPr>
          </w:pPr>
          <w:hyperlink w:anchor="_Toc128130842" w:history="1">
            <w:r w:rsidR="00E84BA3" w:rsidRPr="00B022B4">
              <w:rPr>
                <w:rStyle w:val="Hipervnculo"/>
                <w:noProof/>
              </w:rPr>
              <w:t>Estructuras de control</w:t>
            </w:r>
            <w:r w:rsidR="00E84BA3">
              <w:rPr>
                <w:noProof/>
                <w:webHidden/>
              </w:rPr>
              <w:tab/>
            </w:r>
            <w:r w:rsidR="00E84BA3">
              <w:rPr>
                <w:noProof/>
                <w:webHidden/>
              </w:rPr>
              <w:fldChar w:fldCharType="begin"/>
            </w:r>
            <w:r w:rsidR="00E84BA3">
              <w:rPr>
                <w:noProof/>
                <w:webHidden/>
              </w:rPr>
              <w:instrText xml:space="preserve"> PAGEREF _Toc128130842 \h </w:instrText>
            </w:r>
            <w:r w:rsidR="00E84BA3">
              <w:rPr>
                <w:noProof/>
                <w:webHidden/>
              </w:rPr>
            </w:r>
            <w:r w:rsidR="00E84BA3">
              <w:rPr>
                <w:noProof/>
                <w:webHidden/>
              </w:rPr>
              <w:fldChar w:fldCharType="separate"/>
            </w:r>
            <w:r w:rsidR="00894751">
              <w:rPr>
                <w:noProof/>
                <w:webHidden/>
              </w:rPr>
              <w:t>4</w:t>
            </w:r>
            <w:r w:rsidR="00E84BA3">
              <w:rPr>
                <w:noProof/>
                <w:webHidden/>
              </w:rPr>
              <w:fldChar w:fldCharType="end"/>
            </w:r>
          </w:hyperlink>
        </w:p>
        <w:p w14:paraId="088D102E" w14:textId="3C95D26A" w:rsidR="00E84BA3" w:rsidRDefault="00000000">
          <w:pPr>
            <w:pStyle w:val="TDC3"/>
            <w:tabs>
              <w:tab w:val="right" w:leader="dot" w:pos="8828"/>
            </w:tabs>
            <w:rPr>
              <w:noProof/>
            </w:rPr>
          </w:pPr>
          <w:hyperlink w:anchor="_Toc128130843" w:history="1">
            <w:r w:rsidR="00E84BA3" w:rsidRPr="00B022B4">
              <w:rPr>
                <w:rStyle w:val="Hipervnculo"/>
                <w:noProof/>
              </w:rPr>
              <w:t>Estructura algorítmica Secuencial</w:t>
            </w:r>
            <w:r w:rsidR="00E84BA3">
              <w:rPr>
                <w:noProof/>
                <w:webHidden/>
              </w:rPr>
              <w:tab/>
            </w:r>
            <w:r w:rsidR="00E84BA3">
              <w:rPr>
                <w:noProof/>
                <w:webHidden/>
              </w:rPr>
              <w:fldChar w:fldCharType="begin"/>
            </w:r>
            <w:r w:rsidR="00E84BA3">
              <w:rPr>
                <w:noProof/>
                <w:webHidden/>
              </w:rPr>
              <w:instrText xml:space="preserve"> PAGEREF _Toc128130843 \h </w:instrText>
            </w:r>
            <w:r w:rsidR="00E84BA3">
              <w:rPr>
                <w:noProof/>
                <w:webHidden/>
              </w:rPr>
            </w:r>
            <w:r w:rsidR="00E84BA3">
              <w:rPr>
                <w:noProof/>
                <w:webHidden/>
              </w:rPr>
              <w:fldChar w:fldCharType="separate"/>
            </w:r>
            <w:r w:rsidR="00894751">
              <w:rPr>
                <w:noProof/>
                <w:webHidden/>
              </w:rPr>
              <w:t>4</w:t>
            </w:r>
            <w:r w:rsidR="00E84BA3">
              <w:rPr>
                <w:noProof/>
                <w:webHidden/>
              </w:rPr>
              <w:fldChar w:fldCharType="end"/>
            </w:r>
          </w:hyperlink>
        </w:p>
        <w:p w14:paraId="26B25947" w14:textId="13BF7A46" w:rsidR="00E84BA3" w:rsidRDefault="00000000">
          <w:pPr>
            <w:pStyle w:val="TDC3"/>
            <w:tabs>
              <w:tab w:val="right" w:leader="dot" w:pos="8828"/>
            </w:tabs>
            <w:rPr>
              <w:noProof/>
            </w:rPr>
          </w:pPr>
          <w:hyperlink w:anchor="_Toc128130844" w:history="1">
            <w:r w:rsidR="00E84BA3" w:rsidRPr="00B022B4">
              <w:rPr>
                <w:rStyle w:val="Hipervnculo"/>
                <w:noProof/>
              </w:rPr>
              <w:t>Estructuras algorítmicas Selectivas</w:t>
            </w:r>
            <w:r w:rsidR="00E84BA3">
              <w:rPr>
                <w:noProof/>
                <w:webHidden/>
              </w:rPr>
              <w:tab/>
            </w:r>
            <w:r w:rsidR="00E84BA3">
              <w:rPr>
                <w:noProof/>
                <w:webHidden/>
              </w:rPr>
              <w:fldChar w:fldCharType="begin"/>
            </w:r>
            <w:r w:rsidR="00E84BA3">
              <w:rPr>
                <w:noProof/>
                <w:webHidden/>
              </w:rPr>
              <w:instrText xml:space="preserve"> PAGEREF _Toc128130844 \h </w:instrText>
            </w:r>
            <w:r w:rsidR="00E84BA3">
              <w:rPr>
                <w:noProof/>
                <w:webHidden/>
              </w:rPr>
            </w:r>
            <w:r w:rsidR="00E84BA3">
              <w:rPr>
                <w:noProof/>
                <w:webHidden/>
              </w:rPr>
              <w:fldChar w:fldCharType="separate"/>
            </w:r>
            <w:r w:rsidR="00894751">
              <w:rPr>
                <w:noProof/>
                <w:webHidden/>
              </w:rPr>
              <w:t>5</w:t>
            </w:r>
            <w:r w:rsidR="00E84BA3">
              <w:rPr>
                <w:noProof/>
                <w:webHidden/>
              </w:rPr>
              <w:fldChar w:fldCharType="end"/>
            </w:r>
          </w:hyperlink>
        </w:p>
        <w:p w14:paraId="2317C4D9" w14:textId="4B358CA6" w:rsidR="00E84BA3" w:rsidRDefault="00000000">
          <w:pPr>
            <w:pStyle w:val="TDC2"/>
            <w:tabs>
              <w:tab w:val="right" w:leader="dot" w:pos="8828"/>
            </w:tabs>
            <w:rPr>
              <w:noProof/>
            </w:rPr>
          </w:pPr>
          <w:hyperlink w:anchor="_Toc128130845" w:history="1">
            <w:r w:rsidR="00E84BA3" w:rsidRPr="00B022B4">
              <w:rPr>
                <w:rStyle w:val="Hipervnculo"/>
                <w:noProof/>
              </w:rPr>
              <w:t>Estructuras algorítmicas Repetitivas</w:t>
            </w:r>
            <w:r w:rsidR="00E84BA3">
              <w:rPr>
                <w:noProof/>
                <w:webHidden/>
              </w:rPr>
              <w:tab/>
            </w:r>
            <w:r w:rsidR="00E84BA3">
              <w:rPr>
                <w:noProof/>
                <w:webHidden/>
              </w:rPr>
              <w:fldChar w:fldCharType="begin"/>
            </w:r>
            <w:r w:rsidR="00E84BA3">
              <w:rPr>
                <w:noProof/>
                <w:webHidden/>
              </w:rPr>
              <w:instrText xml:space="preserve"> PAGEREF _Toc128130845 \h </w:instrText>
            </w:r>
            <w:r w:rsidR="00E84BA3">
              <w:rPr>
                <w:noProof/>
                <w:webHidden/>
              </w:rPr>
            </w:r>
            <w:r w:rsidR="00E84BA3">
              <w:rPr>
                <w:noProof/>
                <w:webHidden/>
              </w:rPr>
              <w:fldChar w:fldCharType="separate"/>
            </w:r>
            <w:r w:rsidR="00894751">
              <w:rPr>
                <w:noProof/>
                <w:webHidden/>
              </w:rPr>
              <w:t>7</w:t>
            </w:r>
            <w:r w:rsidR="00E84BA3">
              <w:rPr>
                <w:noProof/>
                <w:webHidden/>
              </w:rPr>
              <w:fldChar w:fldCharType="end"/>
            </w:r>
          </w:hyperlink>
        </w:p>
        <w:p w14:paraId="61E77A51" w14:textId="18D8917D" w:rsidR="00E84BA3" w:rsidRDefault="00000000">
          <w:pPr>
            <w:pStyle w:val="TDC3"/>
            <w:tabs>
              <w:tab w:val="right" w:leader="dot" w:pos="8828"/>
            </w:tabs>
            <w:rPr>
              <w:noProof/>
            </w:rPr>
          </w:pPr>
          <w:hyperlink w:anchor="_Toc128130846" w:history="1">
            <w:r w:rsidR="00E84BA3" w:rsidRPr="00B022B4">
              <w:rPr>
                <w:rStyle w:val="Hipervnculo"/>
                <w:noProof/>
              </w:rPr>
              <w:t>Asignaciones especiales</w:t>
            </w:r>
            <w:r w:rsidR="00E84BA3">
              <w:rPr>
                <w:noProof/>
                <w:webHidden/>
              </w:rPr>
              <w:tab/>
            </w:r>
            <w:r w:rsidR="00E84BA3">
              <w:rPr>
                <w:noProof/>
                <w:webHidden/>
              </w:rPr>
              <w:fldChar w:fldCharType="begin"/>
            </w:r>
            <w:r w:rsidR="00E84BA3">
              <w:rPr>
                <w:noProof/>
                <w:webHidden/>
              </w:rPr>
              <w:instrText xml:space="preserve"> PAGEREF _Toc128130846 \h </w:instrText>
            </w:r>
            <w:r w:rsidR="00E84BA3">
              <w:rPr>
                <w:noProof/>
                <w:webHidden/>
              </w:rPr>
            </w:r>
            <w:r w:rsidR="00E84BA3">
              <w:rPr>
                <w:noProof/>
                <w:webHidden/>
              </w:rPr>
              <w:fldChar w:fldCharType="separate"/>
            </w:r>
            <w:r w:rsidR="00894751">
              <w:rPr>
                <w:noProof/>
                <w:webHidden/>
              </w:rPr>
              <w:t>7</w:t>
            </w:r>
            <w:r w:rsidR="00E84BA3">
              <w:rPr>
                <w:noProof/>
                <w:webHidden/>
              </w:rPr>
              <w:fldChar w:fldCharType="end"/>
            </w:r>
          </w:hyperlink>
        </w:p>
        <w:p w14:paraId="084C6C31" w14:textId="374EDF3F" w:rsidR="00E84BA3" w:rsidRDefault="00000000">
          <w:pPr>
            <w:pStyle w:val="TDC3"/>
            <w:tabs>
              <w:tab w:val="right" w:leader="dot" w:pos="8828"/>
            </w:tabs>
            <w:rPr>
              <w:noProof/>
            </w:rPr>
          </w:pPr>
          <w:hyperlink w:anchor="_Toc128130847" w:history="1">
            <w:r w:rsidR="00E84BA3" w:rsidRPr="00B022B4">
              <w:rPr>
                <w:rStyle w:val="Hipervnculo"/>
                <w:noProof/>
              </w:rPr>
              <w:t>Introducción.</w:t>
            </w:r>
            <w:r w:rsidR="00E84BA3">
              <w:rPr>
                <w:noProof/>
                <w:webHidden/>
              </w:rPr>
              <w:tab/>
            </w:r>
            <w:r w:rsidR="00E84BA3">
              <w:rPr>
                <w:noProof/>
                <w:webHidden/>
              </w:rPr>
              <w:fldChar w:fldCharType="begin"/>
            </w:r>
            <w:r w:rsidR="00E84BA3">
              <w:rPr>
                <w:noProof/>
                <w:webHidden/>
              </w:rPr>
              <w:instrText xml:space="preserve"> PAGEREF _Toc128130847 \h </w:instrText>
            </w:r>
            <w:r w:rsidR="00E84BA3">
              <w:rPr>
                <w:noProof/>
                <w:webHidden/>
              </w:rPr>
            </w:r>
            <w:r w:rsidR="00E84BA3">
              <w:rPr>
                <w:noProof/>
                <w:webHidden/>
              </w:rPr>
              <w:fldChar w:fldCharType="separate"/>
            </w:r>
            <w:r w:rsidR="00894751">
              <w:rPr>
                <w:noProof/>
                <w:webHidden/>
              </w:rPr>
              <w:t>9</w:t>
            </w:r>
            <w:r w:rsidR="00E84BA3">
              <w:rPr>
                <w:noProof/>
                <w:webHidden/>
              </w:rPr>
              <w:fldChar w:fldCharType="end"/>
            </w:r>
          </w:hyperlink>
        </w:p>
        <w:p w14:paraId="76DF4374" w14:textId="4701EA72" w:rsidR="00E84BA3" w:rsidRDefault="00000000">
          <w:pPr>
            <w:pStyle w:val="TDC1"/>
            <w:tabs>
              <w:tab w:val="right" w:leader="dot" w:pos="8828"/>
            </w:tabs>
            <w:rPr>
              <w:rFonts w:asciiTheme="minorHAnsi" w:eastAsiaTheme="minorEastAsia" w:hAnsiTheme="minorHAnsi"/>
              <w:noProof/>
              <w:sz w:val="22"/>
              <w:lang w:eastAsia="es-NI"/>
            </w:rPr>
          </w:pPr>
          <w:hyperlink r:id="rId12" w:anchor="_Toc128130848" w:history="1">
            <w:r w:rsidR="00E84BA3" w:rsidRPr="00B022B4">
              <w:rPr>
                <w:rStyle w:val="Hipervnculo"/>
                <w:noProof/>
              </w:rPr>
              <w:t>Bibliografía y Webgrafía</w:t>
            </w:r>
            <w:r w:rsidR="00E84BA3">
              <w:rPr>
                <w:noProof/>
                <w:webHidden/>
              </w:rPr>
              <w:tab/>
            </w:r>
            <w:r w:rsidR="00E84BA3">
              <w:rPr>
                <w:noProof/>
                <w:webHidden/>
              </w:rPr>
              <w:fldChar w:fldCharType="begin"/>
            </w:r>
            <w:r w:rsidR="00E84BA3">
              <w:rPr>
                <w:noProof/>
                <w:webHidden/>
              </w:rPr>
              <w:instrText xml:space="preserve"> PAGEREF _Toc128130848 \h </w:instrText>
            </w:r>
            <w:r w:rsidR="00E84BA3">
              <w:rPr>
                <w:noProof/>
                <w:webHidden/>
              </w:rPr>
            </w:r>
            <w:r w:rsidR="00E84BA3">
              <w:rPr>
                <w:noProof/>
                <w:webHidden/>
              </w:rPr>
              <w:fldChar w:fldCharType="separate"/>
            </w:r>
            <w:r w:rsidR="00894751">
              <w:rPr>
                <w:noProof/>
                <w:webHidden/>
              </w:rPr>
              <w:t>12</w:t>
            </w:r>
            <w:r w:rsidR="00E84BA3">
              <w:rPr>
                <w:noProof/>
                <w:webHidden/>
              </w:rPr>
              <w:fldChar w:fldCharType="end"/>
            </w:r>
          </w:hyperlink>
        </w:p>
        <w:p w14:paraId="6E2BA70F" w14:textId="252F0DBF" w:rsidR="00E84BA3" w:rsidRDefault="00000000">
          <w:pPr>
            <w:pStyle w:val="TDC1"/>
            <w:tabs>
              <w:tab w:val="right" w:leader="dot" w:pos="8828"/>
            </w:tabs>
            <w:rPr>
              <w:rFonts w:asciiTheme="minorHAnsi" w:eastAsiaTheme="minorEastAsia" w:hAnsiTheme="minorHAnsi"/>
              <w:noProof/>
              <w:sz w:val="22"/>
              <w:lang w:eastAsia="es-NI"/>
            </w:rPr>
          </w:pPr>
          <w:hyperlink r:id="rId13" w:anchor="_Toc128130849" w:history="1">
            <w:r w:rsidR="00E84BA3" w:rsidRPr="00B022B4">
              <w:rPr>
                <w:rStyle w:val="Hipervnculo"/>
                <w:noProof/>
              </w:rPr>
              <w:t>Glosario</w:t>
            </w:r>
            <w:r w:rsidR="00E84BA3">
              <w:rPr>
                <w:noProof/>
                <w:webHidden/>
              </w:rPr>
              <w:tab/>
            </w:r>
            <w:r w:rsidR="00E84BA3">
              <w:rPr>
                <w:noProof/>
                <w:webHidden/>
              </w:rPr>
              <w:fldChar w:fldCharType="begin"/>
            </w:r>
            <w:r w:rsidR="00E84BA3">
              <w:rPr>
                <w:noProof/>
                <w:webHidden/>
              </w:rPr>
              <w:instrText xml:space="preserve"> PAGEREF _Toc128130849 \h </w:instrText>
            </w:r>
            <w:r w:rsidR="00E84BA3">
              <w:rPr>
                <w:noProof/>
                <w:webHidden/>
              </w:rPr>
            </w:r>
            <w:r w:rsidR="00E84BA3">
              <w:rPr>
                <w:noProof/>
                <w:webHidden/>
              </w:rPr>
              <w:fldChar w:fldCharType="separate"/>
            </w:r>
            <w:r w:rsidR="00894751">
              <w:rPr>
                <w:noProof/>
                <w:webHidden/>
              </w:rPr>
              <w:t>13</w:t>
            </w:r>
            <w:r w:rsidR="00E84BA3">
              <w:rPr>
                <w:noProof/>
                <w:webHidden/>
              </w:rPr>
              <w:fldChar w:fldCharType="end"/>
            </w:r>
          </w:hyperlink>
        </w:p>
        <w:p w14:paraId="5CE582BB" w14:textId="1BB4D646" w:rsidR="00843820" w:rsidRDefault="00843820">
          <w:r w:rsidRPr="004A18B8">
            <w:rPr>
              <w:rFonts w:cs="Tahoma"/>
              <w:szCs w:val="24"/>
              <w:lang w:val="es-ES"/>
            </w:rPr>
            <w:fldChar w:fldCharType="end"/>
          </w:r>
        </w:p>
      </w:sdtContent>
    </w:sdt>
    <w:p w14:paraId="6BD5229D" w14:textId="77777777" w:rsidR="00B0609B" w:rsidRDefault="00B0609B" w:rsidP="001C720B">
      <w:pPr>
        <w:spacing w:line="276" w:lineRule="auto"/>
        <w:rPr>
          <w:b/>
        </w:rPr>
      </w:pPr>
    </w:p>
    <w:p w14:paraId="6A9DC357" w14:textId="77777777" w:rsidR="00B0609B" w:rsidRDefault="00B0609B" w:rsidP="00AB2DF6">
      <w:pPr>
        <w:spacing w:line="276" w:lineRule="auto"/>
        <w:jc w:val="right"/>
        <w:rPr>
          <w:b/>
        </w:rPr>
      </w:pPr>
    </w:p>
    <w:p w14:paraId="415BC66F" w14:textId="77777777" w:rsidR="00B0609B" w:rsidRDefault="00B0609B" w:rsidP="00AB2DF6">
      <w:pPr>
        <w:spacing w:line="276" w:lineRule="auto"/>
        <w:jc w:val="right"/>
        <w:rPr>
          <w:b/>
        </w:rPr>
      </w:pPr>
    </w:p>
    <w:p w14:paraId="78D86464" w14:textId="77777777" w:rsidR="00B0609B" w:rsidRDefault="00B0609B" w:rsidP="00AB2DF6">
      <w:pPr>
        <w:spacing w:line="276" w:lineRule="auto"/>
        <w:jc w:val="right"/>
        <w:rPr>
          <w:b/>
        </w:rPr>
      </w:pPr>
    </w:p>
    <w:p w14:paraId="209048E4" w14:textId="77777777" w:rsidR="00B0609B" w:rsidRDefault="00B0609B" w:rsidP="00AB2DF6">
      <w:pPr>
        <w:spacing w:line="276" w:lineRule="auto"/>
        <w:jc w:val="right"/>
        <w:rPr>
          <w:b/>
        </w:rPr>
      </w:pPr>
    </w:p>
    <w:p w14:paraId="5A491058" w14:textId="77777777" w:rsidR="00B0609B" w:rsidRDefault="00B0609B" w:rsidP="00AB2DF6">
      <w:pPr>
        <w:spacing w:line="276" w:lineRule="auto"/>
        <w:jc w:val="right"/>
        <w:rPr>
          <w:b/>
        </w:rPr>
      </w:pPr>
    </w:p>
    <w:p w14:paraId="4004DEAE" w14:textId="77777777" w:rsidR="00B0609B" w:rsidRDefault="00B0609B" w:rsidP="00AB2DF6">
      <w:pPr>
        <w:spacing w:line="276" w:lineRule="auto"/>
        <w:jc w:val="right"/>
        <w:rPr>
          <w:b/>
        </w:rPr>
      </w:pPr>
    </w:p>
    <w:p w14:paraId="15DF8378" w14:textId="77777777" w:rsidR="00B0609B" w:rsidRDefault="00B0609B" w:rsidP="00AB2DF6">
      <w:pPr>
        <w:spacing w:line="276" w:lineRule="auto"/>
        <w:jc w:val="right"/>
        <w:rPr>
          <w:b/>
        </w:rPr>
      </w:pPr>
    </w:p>
    <w:p w14:paraId="3AC3464B" w14:textId="77777777" w:rsidR="00B0609B" w:rsidRDefault="00B0609B" w:rsidP="00AB2DF6">
      <w:pPr>
        <w:spacing w:line="276" w:lineRule="auto"/>
        <w:jc w:val="right"/>
        <w:rPr>
          <w:b/>
        </w:rPr>
      </w:pPr>
    </w:p>
    <w:p w14:paraId="706C91D2" w14:textId="77777777" w:rsidR="00B0609B" w:rsidRDefault="00B0609B" w:rsidP="00AB2DF6">
      <w:pPr>
        <w:spacing w:line="276" w:lineRule="auto"/>
        <w:jc w:val="right"/>
        <w:rPr>
          <w:b/>
        </w:rPr>
      </w:pPr>
    </w:p>
    <w:p w14:paraId="102318AF" w14:textId="77777777" w:rsidR="00B0609B" w:rsidRDefault="00B0609B" w:rsidP="00AB2DF6">
      <w:pPr>
        <w:spacing w:line="276" w:lineRule="auto"/>
        <w:jc w:val="right"/>
        <w:rPr>
          <w:b/>
        </w:rPr>
      </w:pPr>
    </w:p>
    <w:p w14:paraId="42A5BDC6" w14:textId="77777777" w:rsidR="00B0609B" w:rsidRDefault="00B0609B" w:rsidP="00E84BA3">
      <w:pPr>
        <w:spacing w:line="276" w:lineRule="auto"/>
        <w:rPr>
          <w:b/>
        </w:rPr>
      </w:pPr>
    </w:p>
    <w:p w14:paraId="6B6E3B5B" w14:textId="77777777" w:rsidR="00B0609B" w:rsidRPr="00A76AA1" w:rsidRDefault="00B0609B" w:rsidP="00A76AA1">
      <w:pPr>
        <w:contextualSpacing/>
        <w:rPr>
          <w:bCs/>
        </w:rPr>
      </w:pPr>
    </w:p>
    <w:p w14:paraId="7EE7F782" w14:textId="0CA44B94" w:rsidR="00B0609B" w:rsidRPr="00A76AA1" w:rsidRDefault="001E32A0" w:rsidP="00A76AA1">
      <w:pPr>
        <w:contextualSpacing/>
        <w:rPr>
          <w:bCs/>
        </w:rPr>
      </w:pPr>
      <w:r>
        <w:rPr>
          <w:bCs/>
          <w:noProof/>
        </w:rPr>
        <w:lastRenderedPageBreak/>
        <w:drawing>
          <wp:anchor distT="0" distB="0" distL="114300" distR="114300" simplePos="0" relativeHeight="251669504" behindDoc="1" locked="0" layoutInCell="1" allowOverlap="1" wp14:anchorId="5F33C528" wp14:editId="1AE01805">
            <wp:simplePos x="0" y="0"/>
            <wp:positionH relativeFrom="column">
              <wp:posOffset>-43815</wp:posOffset>
            </wp:positionH>
            <wp:positionV relativeFrom="paragraph">
              <wp:posOffset>308610</wp:posOffset>
            </wp:positionV>
            <wp:extent cx="3390054" cy="1906905"/>
            <wp:effectExtent l="0" t="0" r="1270" b="0"/>
            <wp:wrapTight wrapText="bothSides">
              <wp:wrapPolygon edited="0">
                <wp:start x="0" y="0"/>
                <wp:lineTo x="0" y="21363"/>
                <wp:lineTo x="21487" y="21363"/>
                <wp:lineTo x="2148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0054" cy="1906905"/>
                    </a:xfrm>
                    <a:prstGeom prst="rect">
                      <a:avLst/>
                    </a:prstGeom>
                    <a:noFill/>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14F26EDE" wp14:editId="18798310">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028517" w14:textId="77777777" w:rsidR="00AB2DF6" w:rsidRPr="00A32AB9" w:rsidRDefault="00AB2DF6" w:rsidP="00A32AB9">
                              <w:pPr>
                                <w:pStyle w:val="Ttulo1"/>
                              </w:pPr>
                              <w:bookmarkStart w:id="2" w:name="_Toc46999614"/>
                              <w:bookmarkStart w:id="3" w:name="_Toc51942771"/>
                              <w:bookmarkStart w:id="4" w:name="_Toc128130840"/>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F26ED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1028517" w14:textId="77777777" w:rsidR="00AB2DF6" w:rsidRPr="00A32AB9" w:rsidRDefault="00AB2DF6" w:rsidP="00A32AB9">
                        <w:pPr>
                          <w:pStyle w:val="Ttulo1"/>
                        </w:pPr>
                        <w:bookmarkStart w:id="5" w:name="_Toc46999614"/>
                        <w:bookmarkStart w:id="6" w:name="_Toc51942771"/>
                        <w:bookmarkStart w:id="7" w:name="_Toc128130840"/>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9" o:title="UPOLI_identidad" cropbottom="64420f" cropright="31396f"/>
                  <o:lock v:ext="edit" aspectratio="f"/>
                </v:shape>
              </v:group>
            </w:pict>
          </mc:Fallback>
        </mc:AlternateContent>
      </w:r>
    </w:p>
    <w:p w14:paraId="187E9834" w14:textId="21F69AFB" w:rsidR="00751619" w:rsidRPr="00751619" w:rsidRDefault="00751619" w:rsidP="00751619">
      <w:pPr>
        <w:contextualSpacing/>
        <w:rPr>
          <w:bCs/>
        </w:rPr>
      </w:pPr>
      <w:r w:rsidRPr="00751619">
        <w:rPr>
          <w:bCs/>
        </w:rPr>
        <w:t>¡Bienvenido! En esta ocasión hablaremos sobre estructuras de control, un tema fundamental en programación. Las estructuras de control son aquellas que nos permiten controlar el flujo de un programa y tomar decisiones en base a ciertas condiciones. En este sentido, podemos hablar de tres tipos de estructuras: la secuencial, la selectiva y la repetitiva.</w:t>
      </w:r>
    </w:p>
    <w:p w14:paraId="4BA1B35E" w14:textId="6EC672CC" w:rsidR="00751619" w:rsidRPr="00751619" w:rsidRDefault="00751619" w:rsidP="00751619">
      <w:pPr>
        <w:contextualSpacing/>
        <w:rPr>
          <w:bCs/>
        </w:rPr>
      </w:pPr>
    </w:p>
    <w:p w14:paraId="156B0AFF" w14:textId="0C1B75CE" w:rsidR="00751619" w:rsidRPr="00751619" w:rsidRDefault="00751619" w:rsidP="00751619">
      <w:pPr>
        <w:contextualSpacing/>
        <w:rPr>
          <w:bCs/>
        </w:rPr>
      </w:pPr>
      <w:r w:rsidRPr="00751619">
        <w:rPr>
          <w:bCs/>
        </w:rPr>
        <w:t>La estructura secuencial se refiere a la ejecución de las instrucciones en un orden determinado, es decir, una tras otra. En cambio, la estructura selectiva nos permite elegir qué instrucciones ejecutar en función de una condición. Dentro de las estructuras selectivas encontramos la alternativa simple, la doble y la múltiple, cada una con sus particularidades y aplicaciones.</w:t>
      </w:r>
    </w:p>
    <w:p w14:paraId="4691970D" w14:textId="2E243BBE" w:rsidR="00751619" w:rsidRPr="00751619" w:rsidRDefault="00751619" w:rsidP="00751619">
      <w:pPr>
        <w:contextualSpacing/>
        <w:rPr>
          <w:bCs/>
        </w:rPr>
      </w:pPr>
    </w:p>
    <w:p w14:paraId="5A5CB353" w14:textId="42265E7F" w:rsidR="00751619" w:rsidRPr="00751619" w:rsidRDefault="00751619" w:rsidP="00751619">
      <w:pPr>
        <w:contextualSpacing/>
        <w:rPr>
          <w:bCs/>
        </w:rPr>
      </w:pPr>
      <w:r w:rsidRPr="00751619">
        <w:rPr>
          <w:bCs/>
        </w:rPr>
        <w:t xml:space="preserve">Por último, las estructuras repetitivas nos permiten repetir un conjunto de instrucciones varias veces en función de una condición o un contador. En este grupo encontramos la estructura </w:t>
      </w:r>
      <w:proofErr w:type="spellStart"/>
      <w:r w:rsidRPr="00751619">
        <w:rPr>
          <w:bCs/>
        </w:rPr>
        <w:t>for</w:t>
      </w:r>
      <w:proofErr w:type="spellEnd"/>
      <w:r w:rsidRPr="00751619">
        <w:rPr>
          <w:bCs/>
        </w:rPr>
        <w:t xml:space="preserve">, </w:t>
      </w:r>
      <w:proofErr w:type="spellStart"/>
      <w:r w:rsidRPr="00751619">
        <w:rPr>
          <w:bCs/>
        </w:rPr>
        <w:t>while</w:t>
      </w:r>
      <w:proofErr w:type="spellEnd"/>
      <w:r w:rsidRPr="00751619">
        <w:rPr>
          <w:bCs/>
        </w:rPr>
        <w:t>-do y do-</w:t>
      </w:r>
      <w:proofErr w:type="spellStart"/>
      <w:r w:rsidRPr="00751619">
        <w:rPr>
          <w:bCs/>
        </w:rPr>
        <w:t>while</w:t>
      </w:r>
      <w:proofErr w:type="spellEnd"/>
      <w:r w:rsidRPr="00751619">
        <w:rPr>
          <w:bCs/>
        </w:rPr>
        <w:t>, cada una con sus ventajas y desventajas. También hablaremos sobre las asignaciones especiales como el contador y el acumulador, y cómo utilizarlos en nuestras estructuras repetitivas.</w:t>
      </w:r>
    </w:p>
    <w:p w14:paraId="31585CAE" w14:textId="31479B69" w:rsidR="00751619" w:rsidRPr="00751619" w:rsidRDefault="00751619" w:rsidP="00751619">
      <w:pPr>
        <w:contextualSpacing/>
        <w:rPr>
          <w:bCs/>
        </w:rPr>
      </w:pPr>
    </w:p>
    <w:p w14:paraId="25E85DC6" w14:textId="77777777" w:rsidR="00751619" w:rsidRPr="00751619" w:rsidRDefault="00751619" w:rsidP="00751619">
      <w:pPr>
        <w:contextualSpacing/>
        <w:rPr>
          <w:bCs/>
        </w:rPr>
      </w:pPr>
      <w:r w:rsidRPr="00751619">
        <w:rPr>
          <w:bCs/>
        </w:rPr>
        <w:t>En esta introducción también hablaremos sobre el formato y el funcionamiento de cada una de estas estructuras, y cómo utilizarlas de manera eficiente en nuestros programas. Además, veremos algunos ejemplos prácticos de cómo aplicar estas estructuras en diferentes situaciones.</w:t>
      </w:r>
    </w:p>
    <w:p w14:paraId="5E62313F" w14:textId="77777777" w:rsidR="00751619" w:rsidRPr="00751619" w:rsidRDefault="00751619" w:rsidP="00751619">
      <w:pPr>
        <w:contextualSpacing/>
        <w:rPr>
          <w:bCs/>
        </w:rPr>
      </w:pPr>
    </w:p>
    <w:p w14:paraId="502C7A9C" w14:textId="1A4D5D74" w:rsidR="00AB2DF6" w:rsidRPr="002117E6" w:rsidRDefault="00751619" w:rsidP="00A76AA1">
      <w:pPr>
        <w:contextualSpacing/>
        <w:rPr>
          <w:bCs/>
        </w:rPr>
      </w:pPr>
      <w:r w:rsidRPr="00751619">
        <w:rPr>
          <w:bCs/>
        </w:rPr>
        <w:lastRenderedPageBreak/>
        <w:t>Esperamos que esta introducción te motive a profundizar en el mundo de la programación y a entender la importancia de las estructuras de control. ¡Comencemos!</w:t>
      </w:r>
    </w:p>
    <w:p w14:paraId="556897F9"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4FB8358D" wp14:editId="68EB46D9">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575DD" w14:textId="77777777" w:rsidR="00AB2DF6" w:rsidRPr="00A32AB9" w:rsidRDefault="00AB2DF6" w:rsidP="00A32AB9">
                              <w:pPr>
                                <w:pStyle w:val="Ttulo1"/>
                              </w:pPr>
                              <w:bookmarkStart w:id="8" w:name="_Toc46999615"/>
                              <w:bookmarkStart w:id="9" w:name="_Toc51942772"/>
                              <w:bookmarkStart w:id="10" w:name="_Toc128130841"/>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FB8358D"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DB575DD" w14:textId="77777777" w:rsidR="00AB2DF6" w:rsidRPr="00A32AB9" w:rsidRDefault="00AB2DF6" w:rsidP="00A32AB9">
                        <w:pPr>
                          <w:pStyle w:val="Ttulo1"/>
                        </w:pPr>
                        <w:bookmarkStart w:id="11" w:name="_Toc46999615"/>
                        <w:bookmarkStart w:id="12" w:name="_Toc51942772"/>
                        <w:bookmarkStart w:id="13" w:name="_Toc128130841"/>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9" o:title="UPOLI_identidad" cropbottom="64420f" cropright="31396f"/>
                  <o:lock v:ext="edit" aspectratio="f"/>
                </v:shape>
              </v:group>
            </w:pict>
          </mc:Fallback>
        </mc:AlternateContent>
      </w:r>
    </w:p>
    <w:p w14:paraId="289B1B7A" w14:textId="77777777" w:rsidR="00AB2DF6" w:rsidRDefault="00AB2DF6" w:rsidP="00A76AA1">
      <w:pPr>
        <w:tabs>
          <w:tab w:val="left" w:pos="3075"/>
        </w:tabs>
        <w:contextualSpacing/>
      </w:pPr>
    </w:p>
    <w:p w14:paraId="4BEFCFF8" w14:textId="213A5480" w:rsidR="00BA71C1" w:rsidRDefault="00BA71C1" w:rsidP="00BA71C1">
      <w:pPr>
        <w:pStyle w:val="Ttulo2"/>
      </w:pPr>
      <w:bookmarkStart w:id="14" w:name="_Toc128130842"/>
      <w:r>
        <w:t>Estructuras de control</w:t>
      </w:r>
      <w:bookmarkEnd w:id="14"/>
    </w:p>
    <w:p w14:paraId="4A0A2D0B" w14:textId="6A7321C2" w:rsidR="00BA71C1" w:rsidRDefault="00BA71C1" w:rsidP="00E84BA3">
      <w:pPr>
        <w:pStyle w:val="Ttulo3"/>
      </w:pPr>
      <w:bookmarkStart w:id="15" w:name="_Toc128130843"/>
      <w:r>
        <w:t>Estructura algorítmica Secuencial</w:t>
      </w:r>
      <w:bookmarkEnd w:id="15"/>
    </w:p>
    <w:p w14:paraId="44CF51D2" w14:textId="77777777" w:rsidR="007E57F7" w:rsidRDefault="007E57F7" w:rsidP="007E57F7">
      <w:r>
        <w:t>La estructura algorítmica secuencial es la más simple de todas y se refiere a la ejecución de una secuencia de instrucciones en un orden determinado. Es decir, cada instrucción se ejecuta una detrás de otra en el orden en que aparecen en el algoritmo.</w:t>
      </w:r>
    </w:p>
    <w:p w14:paraId="6082C26C" w14:textId="77777777" w:rsidR="007E57F7" w:rsidRDefault="007E57F7" w:rsidP="007E57F7"/>
    <w:p w14:paraId="5DE2F54D" w14:textId="20A1894A" w:rsidR="007E57F7" w:rsidRDefault="00E46EFA" w:rsidP="007E57F7">
      <w:r w:rsidRPr="00E46EFA">
        <w:drawing>
          <wp:anchor distT="0" distB="0" distL="114300" distR="114300" simplePos="0" relativeHeight="251671552" behindDoc="1" locked="0" layoutInCell="1" allowOverlap="1" wp14:anchorId="5E4C655B" wp14:editId="46A66183">
            <wp:simplePos x="0" y="0"/>
            <wp:positionH relativeFrom="column">
              <wp:posOffset>4225290</wp:posOffset>
            </wp:positionH>
            <wp:positionV relativeFrom="paragraph">
              <wp:posOffset>1104900</wp:posOffset>
            </wp:positionV>
            <wp:extent cx="685800" cy="457200"/>
            <wp:effectExtent l="0" t="0" r="0" b="0"/>
            <wp:wrapTight wrapText="bothSides">
              <wp:wrapPolygon edited="0">
                <wp:start x="0" y="0"/>
                <wp:lineTo x="0" y="20700"/>
                <wp:lineTo x="21000" y="20700"/>
                <wp:lineTo x="21000"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5800" cy="457200"/>
                    </a:xfrm>
                    <a:prstGeom prst="rect">
                      <a:avLst/>
                    </a:prstGeom>
                  </pic:spPr>
                </pic:pic>
              </a:graphicData>
            </a:graphic>
            <wp14:sizeRelH relativeFrom="page">
              <wp14:pctWidth>0</wp14:pctWidth>
            </wp14:sizeRelH>
            <wp14:sizeRelV relativeFrom="page">
              <wp14:pctHeight>0</wp14:pctHeight>
            </wp14:sizeRelV>
          </wp:anchor>
        </w:drawing>
      </w:r>
      <w:r w:rsidR="0048636C" w:rsidRPr="0048636C">
        <w:drawing>
          <wp:anchor distT="0" distB="0" distL="114300" distR="114300" simplePos="0" relativeHeight="251670528" behindDoc="1" locked="0" layoutInCell="1" allowOverlap="1" wp14:anchorId="4915C8E5" wp14:editId="0FCB7956">
            <wp:simplePos x="0" y="0"/>
            <wp:positionH relativeFrom="column">
              <wp:posOffset>34290</wp:posOffset>
            </wp:positionH>
            <wp:positionV relativeFrom="paragraph">
              <wp:posOffset>1101090</wp:posOffset>
            </wp:positionV>
            <wp:extent cx="2057400" cy="552450"/>
            <wp:effectExtent l="0" t="0" r="0" b="0"/>
            <wp:wrapTight wrapText="bothSides">
              <wp:wrapPolygon edited="0">
                <wp:start x="0" y="0"/>
                <wp:lineTo x="0" y="20855"/>
                <wp:lineTo x="21400" y="20855"/>
                <wp:lineTo x="21400"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57400" cy="552450"/>
                    </a:xfrm>
                    <a:prstGeom prst="rect">
                      <a:avLst/>
                    </a:prstGeom>
                  </pic:spPr>
                </pic:pic>
              </a:graphicData>
            </a:graphic>
            <wp14:sizeRelH relativeFrom="page">
              <wp14:pctWidth>0</wp14:pctWidth>
            </wp14:sizeRelH>
            <wp14:sizeRelV relativeFrom="page">
              <wp14:pctHeight>0</wp14:pctHeight>
            </wp14:sizeRelV>
          </wp:anchor>
        </w:drawing>
      </w:r>
      <w:r w:rsidR="007E57F7">
        <w:t>En Python, la estructura algorítmica secuencial se representa simplemente mediante la secuencia de instrucciones que se escriben en un programa, una detrás de otra. Por ejemplo, si queremos imprimir en pantalla un mensaje seguido de otro, simplemente escribimos dos instrucciones de impresión (</w:t>
      </w:r>
      <w:proofErr w:type="spellStart"/>
      <w:r w:rsidR="007E57F7">
        <w:t>print</w:t>
      </w:r>
      <w:proofErr w:type="spellEnd"/>
      <w:r w:rsidR="007E57F7">
        <w:t>) en orden:</w:t>
      </w:r>
    </w:p>
    <w:p w14:paraId="35026B70" w14:textId="545A209A" w:rsidR="0048636C" w:rsidRDefault="00192A84" w:rsidP="002360DB">
      <w:r w:rsidRPr="00192A84">
        <w:t>La salida en la consola sería:</w:t>
      </w:r>
      <w:r w:rsidR="00E46EFA" w:rsidRPr="00E46EFA">
        <w:rPr>
          <w:noProof/>
        </w:rPr>
        <w:t xml:space="preserve"> </w:t>
      </w:r>
    </w:p>
    <w:p w14:paraId="4AA258F7" w14:textId="6B22C7D9" w:rsidR="002360DB" w:rsidRDefault="002360DB" w:rsidP="002360DB"/>
    <w:p w14:paraId="3059C89E" w14:textId="7F7227BE" w:rsidR="00E46EFA" w:rsidRDefault="00E46EFA" w:rsidP="002360DB"/>
    <w:p w14:paraId="596B95C3" w14:textId="25EBF6A2" w:rsidR="00E46EFA" w:rsidRDefault="00D7373F" w:rsidP="002360DB">
      <w:r w:rsidRPr="00D7373F">
        <w:drawing>
          <wp:anchor distT="0" distB="0" distL="114300" distR="114300" simplePos="0" relativeHeight="251672576" behindDoc="1" locked="0" layoutInCell="1" allowOverlap="1" wp14:anchorId="42AD3945" wp14:editId="6E71247F">
            <wp:simplePos x="0" y="0"/>
            <wp:positionH relativeFrom="column">
              <wp:posOffset>2625090</wp:posOffset>
            </wp:positionH>
            <wp:positionV relativeFrom="paragraph">
              <wp:posOffset>226695</wp:posOffset>
            </wp:positionV>
            <wp:extent cx="3000375" cy="847725"/>
            <wp:effectExtent l="0" t="0" r="9525" b="9525"/>
            <wp:wrapTight wrapText="bothSides">
              <wp:wrapPolygon edited="0">
                <wp:start x="0" y="0"/>
                <wp:lineTo x="0" y="21357"/>
                <wp:lineTo x="21531" y="21357"/>
                <wp:lineTo x="21531" y="0"/>
                <wp:lineTo x="0" y="0"/>
              </wp:wrapPolygon>
            </wp:wrapTight>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3000375" cy="847725"/>
                    </a:xfrm>
                    <a:prstGeom prst="rect">
                      <a:avLst/>
                    </a:prstGeom>
                  </pic:spPr>
                </pic:pic>
              </a:graphicData>
            </a:graphic>
            <wp14:sizeRelH relativeFrom="page">
              <wp14:pctWidth>0</wp14:pctWidth>
            </wp14:sizeRelH>
            <wp14:sizeRelV relativeFrom="page">
              <wp14:pctHeight>0</wp14:pctHeight>
            </wp14:sizeRelV>
          </wp:anchor>
        </w:drawing>
      </w:r>
      <w:r w:rsidRPr="00D7373F">
        <w:t>Otro ejemplo de estructura algorítmica secuencial en Python podría ser el siguiente programa que solicita al usuario que ingrese dos números y luego calcula y muestra en pantalla su suma:</w:t>
      </w:r>
    </w:p>
    <w:p w14:paraId="5E8833A9" w14:textId="4417FD72" w:rsidR="00D7373F" w:rsidRDefault="00D7373F" w:rsidP="002360DB"/>
    <w:p w14:paraId="78D6F555" w14:textId="62221808" w:rsidR="00D7373F" w:rsidRDefault="00F357E1" w:rsidP="002360DB">
      <w:r w:rsidRPr="00F357E1">
        <w:t>En este ejemplo, las instrucciones se ejecutan secuencialmente en el orden en que aparecen en el programa. Primero, el usuario ingresa dos números, luego se calcula la suma y finalmente se muestra en pantalla el resultado.</w:t>
      </w:r>
    </w:p>
    <w:p w14:paraId="5100C8B7" w14:textId="511FE614" w:rsidR="00F357E1" w:rsidRDefault="00F357E1" w:rsidP="002360DB"/>
    <w:p w14:paraId="4FCA5E30" w14:textId="0F4E0A6F" w:rsidR="00F357E1" w:rsidRDefault="00167252" w:rsidP="002360DB">
      <w:r w:rsidRPr="00167252">
        <w:lastRenderedPageBreak/>
        <w:t>Es importante tener en cuenta que la estructura algorítmica secuencial es la base para construir algoritmos más complejos que involucran otras estructuras algorítmicas, como la estructura algorítmica selectiva o la estructura algorítmica repetitiva.</w:t>
      </w:r>
    </w:p>
    <w:p w14:paraId="4879E008" w14:textId="350F458D" w:rsidR="00D7373F" w:rsidRPr="002360DB" w:rsidRDefault="00D7373F" w:rsidP="002360DB"/>
    <w:p w14:paraId="036ED192" w14:textId="49D5F6A8" w:rsidR="00BA71C1" w:rsidRDefault="00BA71C1" w:rsidP="00E84BA3">
      <w:pPr>
        <w:pStyle w:val="Ttulo3"/>
      </w:pPr>
      <w:bookmarkStart w:id="16" w:name="_Toc128130844"/>
      <w:r>
        <w:t>Estructuras algorítmicas Selectivas</w:t>
      </w:r>
      <w:bookmarkEnd w:id="16"/>
    </w:p>
    <w:p w14:paraId="4D6A87F5" w14:textId="3FF2F135" w:rsidR="00BA71C1" w:rsidRDefault="00BA71C1" w:rsidP="00E84BA3">
      <w:pPr>
        <w:pStyle w:val="Ttulo4"/>
      </w:pPr>
      <w:r>
        <w:t>Introducción</w:t>
      </w:r>
    </w:p>
    <w:p w14:paraId="661C5086" w14:textId="3A7CB6D7" w:rsidR="00167252" w:rsidRDefault="007D2BC3" w:rsidP="00167252">
      <w:r w:rsidRPr="007D2BC3">
        <w:t xml:space="preserve">Las estructuras algorítmicas selectivas en Python son aquellas que permiten que una acción se ejecute solo si se cumple una condición específica. Estas estructuras utilizan operadores de comparación, como igualdad (==), desigualdad </w:t>
      </w:r>
      <w:proofErr w:type="gramStart"/>
      <w:r w:rsidRPr="007D2BC3">
        <w:t>(!=</w:t>
      </w:r>
      <w:proofErr w:type="gramEnd"/>
      <w:r w:rsidRPr="007D2BC3">
        <w:t>), menor que (&lt;), mayor que (&gt;), entre otros. En Python, las estructuras selectivas más comunes son la instrucción "</w:t>
      </w:r>
      <w:proofErr w:type="spellStart"/>
      <w:r w:rsidRPr="007D2BC3">
        <w:t>if</w:t>
      </w:r>
      <w:proofErr w:type="spellEnd"/>
      <w:r w:rsidRPr="007D2BC3">
        <w:t>" y la instrucción "</w:t>
      </w:r>
      <w:proofErr w:type="spellStart"/>
      <w:r w:rsidRPr="007D2BC3">
        <w:t>if-else</w:t>
      </w:r>
      <w:proofErr w:type="spellEnd"/>
      <w:r w:rsidRPr="007D2BC3">
        <w:t>". También es posible utilizar una estructura selectiva anidada "</w:t>
      </w:r>
      <w:proofErr w:type="spellStart"/>
      <w:r w:rsidRPr="007D2BC3">
        <w:t>if-elif-else</w:t>
      </w:r>
      <w:proofErr w:type="spellEnd"/>
      <w:r w:rsidRPr="007D2BC3">
        <w:t>" para establecer múltiples condiciones y acciones asociadas.</w:t>
      </w:r>
    </w:p>
    <w:p w14:paraId="5D7F3ABC" w14:textId="77777777" w:rsidR="0087254A" w:rsidRPr="00167252" w:rsidRDefault="0087254A" w:rsidP="00167252"/>
    <w:p w14:paraId="0AEEAB82" w14:textId="0A8D4510" w:rsidR="00BA71C1" w:rsidRPr="00EB1156" w:rsidRDefault="00BA71C1" w:rsidP="00E84BA3">
      <w:pPr>
        <w:pStyle w:val="Ttulo4"/>
      </w:pPr>
      <w:r w:rsidRPr="00EB1156">
        <w:t>Alternativa simple (</w:t>
      </w:r>
      <w:proofErr w:type="spellStart"/>
      <w:r w:rsidRPr="00EB1156">
        <w:t>if-then</w:t>
      </w:r>
      <w:proofErr w:type="spellEnd"/>
      <w:r w:rsidRPr="00EB1156">
        <w:t>)</w:t>
      </w:r>
    </w:p>
    <w:p w14:paraId="591F6774" w14:textId="4D759913" w:rsidR="007563E4" w:rsidRDefault="00EB1156" w:rsidP="007D2BC3">
      <w:r w:rsidRPr="00EB1156">
        <w:t>La alternativa simple (</w:t>
      </w:r>
      <w:proofErr w:type="spellStart"/>
      <w:r w:rsidRPr="00EB1156">
        <w:t>if-then</w:t>
      </w:r>
      <w:proofErr w:type="spellEnd"/>
      <w:r w:rsidRPr="00EB1156">
        <w:t xml:space="preserve">) es una estructura de control selectiva que permite ejecutar una acción si se cumple una condición específica. En Python, la sintaxis básica de la estructura </w:t>
      </w:r>
      <w:proofErr w:type="spellStart"/>
      <w:r w:rsidRPr="00EB1156">
        <w:t>if-then</w:t>
      </w:r>
      <w:proofErr w:type="spellEnd"/>
      <w:r w:rsidRPr="00EB1156">
        <w:t xml:space="preserve"> es la siguiente:</w:t>
      </w:r>
    </w:p>
    <w:p w14:paraId="01337692" w14:textId="47636563" w:rsidR="0087254A" w:rsidRDefault="0087254A" w:rsidP="0087254A">
      <w:r w:rsidRPr="003B2697">
        <w:drawing>
          <wp:anchor distT="0" distB="0" distL="114300" distR="114300" simplePos="0" relativeHeight="251673600" behindDoc="1" locked="0" layoutInCell="1" allowOverlap="1" wp14:anchorId="141CBE10" wp14:editId="442227EC">
            <wp:simplePos x="0" y="0"/>
            <wp:positionH relativeFrom="column">
              <wp:posOffset>24765</wp:posOffset>
            </wp:positionH>
            <wp:positionV relativeFrom="paragraph">
              <wp:posOffset>149225</wp:posOffset>
            </wp:positionV>
            <wp:extent cx="3238500" cy="533400"/>
            <wp:effectExtent l="0" t="0" r="0" b="0"/>
            <wp:wrapTight wrapText="bothSides">
              <wp:wrapPolygon edited="0">
                <wp:start x="0" y="0"/>
                <wp:lineTo x="0" y="20829"/>
                <wp:lineTo x="21473" y="20829"/>
                <wp:lineTo x="21473" y="0"/>
                <wp:lineTo x="0" y="0"/>
              </wp:wrapPolygon>
            </wp:wrapTight>
            <wp:docPr id="29" name="Imagen 29" descr="Pantalla negra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Pantalla negra con letras blancas&#10;&#10;Descripción generada automáticamente con confianza media"/>
                    <pic:cNvPicPr/>
                  </pic:nvPicPr>
                  <pic:blipFill>
                    <a:blip r:embed="rId18">
                      <a:extLst>
                        <a:ext uri="{28A0092B-C50C-407E-A947-70E740481C1C}">
                          <a14:useLocalDpi xmlns:a14="http://schemas.microsoft.com/office/drawing/2010/main" val="0"/>
                        </a:ext>
                      </a:extLst>
                    </a:blip>
                    <a:stretch>
                      <a:fillRect/>
                    </a:stretch>
                  </pic:blipFill>
                  <pic:spPr>
                    <a:xfrm>
                      <a:off x="0" y="0"/>
                      <a:ext cx="3238500" cy="533400"/>
                    </a:xfrm>
                    <a:prstGeom prst="rect">
                      <a:avLst/>
                    </a:prstGeom>
                  </pic:spPr>
                </pic:pic>
              </a:graphicData>
            </a:graphic>
            <wp14:sizeRelH relativeFrom="page">
              <wp14:pctWidth>0</wp14:pctWidth>
            </wp14:sizeRelH>
            <wp14:sizeRelV relativeFrom="page">
              <wp14:pctHeight>0</wp14:pctHeight>
            </wp14:sizeRelV>
          </wp:anchor>
        </w:drawing>
      </w:r>
      <w:r>
        <w:t>Donde "</w:t>
      </w:r>
      <w:proofErr w:type="spellStart"/>
      <w:r>
        <w:t>condicion</w:t>
      </w:r>
      <w:proofErr w:type="spellEnd"/>
      <w:r>
        <w:t xml:space="preserve">" es una expresión booleana que se evalúa como verdadera o falsa. Si la condición es verdadera, se ejecutará el bloque de código </w:t>
      </w:r>
      <w:proofErr w:type="spellStart"/>
      <w:r>
        <w:t>indentado</w:t>
      </w:r>
      <w:proofErr w:type="spellEnd"/>
      <w:r>
        <w:t xml:space="preserve"> debajo del </w:t>
      </w:r>
      <w:proofErr w:type="spellStart"/>
      <w:r>
        <w:t>if</w:t>
      </w:r>
      <w:proofErr w:type="spellEnd"/>
      <w:r>
        <w:t>. Si la condición es falsa, el bloque de código será ignorado.</w:t>
      </w:r>
    </w:p>
    <w:p w14:paraId="2E587D3B" w14:textId="77777777" w:rsidR="0087254A" w:rsidRDefault="0087254A" w:rsidP="0087254A"/>
    <w:p w14:paraId="1DBAE917" w14:textId="5C0805E8" w:rsidR="003B2697" w:rsidRDefault="00477829" w:rsidP="0087254A">
      <w:r>
        <w:rPr>
          <w:noProof/>
        </w:rPr>
        <w:drawing>
          <wp:anchor distT="0" distB="0" distL="114300" distR="114300" simplePos="0" relativeHeight="251675648" behindDoc="1" locked="0" layoutInCell="1" allowOverlap="1" wp14:anchorId="678C0CD0" wp14:editId="42CCFABE">
            <wp:simplePos x="0" y="0"/>
            <wp:positionH relativeFrom="column">
              <wp:posOffset>3710940</wp:posOffset>
            </wp:positionH>
            <wp:positionV relativeFrom="paragraph">
              <wp:posOffset>85090</wp:posOffset>
            </wp:positionV>
            <wp:extent cx="1781175" cy="638175"/>
            <wp:effectExtent l="0" t="0" r="9525" b="9525"/>
            <wp:wrapTight wrapText="bothSides">
              <wp:wrapPolygon edited="0">
                <wp:start x="0" y="0"/>
                <wp:lineTo x="0" y="21278"/>
                <wp:lineTo x="21484" y="21278"/>
                <wp:lineTo x="21484"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81175" cy="638175"/>
                    </a:xfrm>
                    <a:prstGeom prst="rect">
                      <a:avLst/>
                    </a:prstGeom>
                    <a:noFill/>
                  </pic:spPr>
                </pic:pic>
              </a:graphicData>
            </a:graphic>
            <wp14:sizeRelH relativeFrom="page">
              <wp14:pctWidth>0</wp14:pctWidth>
            </wp14:sizeRelH>
            <wp14:sizeRelV relativeFrom="page">
              <wp14:pctHeight>0</wp14:pctHeight>
            </wp14:sizeRelV>
          </wp:anchor>
        </w:drawing>
      </w:r>
      <w:r w:rsidR="0087254A">
        <w:t xml:space="preserve">Aquí hay un ejemplo simple que utiliza la estructura </w:t>
      </w:r>
      <w:proofErr w:type="spellStart"/>
      <w:r w:rsidR="0087254A">
        <w:t>if-then</w:t>
      </w:r>
      <w:proofErr w:type="spellEnd"/>
      <w:r w:rsidR="0087254A">
        <w:t xml:space="preserve"> para imprimir un mensaje si una variable llamada "x" es mayor que 5:</w:t>
      </w:r>
    </w:p>
    <w:p w14:paraId="620B4BF9" w14:textId="585D6D78" w:rsidR="003F3122" w:rsidRDefault="003F3122" w:rsidP="0087254A"/>
    <w:p w14:paraId="378A9A99" w14:textId="1E8CA61B" w:rsidR="003F3122" w:rsidRDefault="00601649" w:rsidP="0087254A">
      <w:r w:rsidRPr="00601649">
        <w:lastRenderedPageBreak/>
        <w:t>En este ejemplo, la condición "x &gt; 5" se evalúa como verdadera, por lo que se imprime el mensaje "x es mayor que 5". Si la variable "x" tuviera un valor menor o igual a 5, el mensaje no se imprimiría.</w:t>
      </w:r>
    </w:p>
    <w:p w14:paraId="1A456BC4" w14:textId="73823D2B" w:rsidR="003F3122" w:rsidRPr="00EA4C29" w:rsidRDefault="003F3122" w:rsidP="0087254A"/>
    <w:p w14:paraId="0136441E" w14:textId="78BA1643" w:rsidR="00BA71C1" w:rsidRDefault="00BA71C1" w:rsidP="00E84BA3">
      <w:pPr>
        <w:pStyle w:val="Ttulo4"/>
        <w:rPr>
          <w:lang w:val="en-US"/>
        </w:rPr>
      </w:pPr>
      <w:r w:rsidRPr="00CA7ED4">
        <w:rPr>
          <w:lang w:val="en-US"/>
        </w:rPr>
        <w:t>Alternativa doble (if-then-else)</w:t>
      </w:r>
    </w:p>
    <w:p w14:paraId="3EFFBA29" w14:textId="26928D22" w:rsidR="006123A8" w:rsidRPr="00601649" w:rsidRDefault="00601649" w:rsidP="006123A8">
      <w:r w:rsidRPr="00601649">
        <w:t xml:space="preserve">También es posible agregar una cláusula </w:t>
      </w:r>
      <w:proofErr w:type="spellStart"/>
      <w:r w:rsidRPr="00601649">
        <w:t>else</w:t>
      </w:r>
      <w:proofErr w:type="spellEnd"/>
      <w:r w:rsidRPr="00601649">
        <w:t xml:space="preserve"> a la estructura </w:t>
      </w:r>
      <w:proofErr w:type="spellStart"/>
      <w:r w:rsidRPr="00601649">
        <w:t>if-then</w:t>
      </w:r>
      <w:proofErr w:type="spellEnd"/>
      <w:r w:rsidRPr="00601649">
        <w:t xml:space="preserve"> para especificar un bloque de código que se ejecutará si la condición es falsa. La sintaxis básica para la estructura </w:t>
      </w:r>
      <w:proofErr w:type="spellStart"/>
      <w:r w:rsidRPr="00601649">
        <w:t>if-then-else</w:t>
      </w:r>
      <w:proofErr w:type="spellEnd"/>
      <w:r w:rsidRPr="00601649">
        <w:t xml:space="preserve"> en Python es la siguiente:</w:t>
      </w:r>
    </w:p>
    <w:p w14:paraId="4C31AA38" w14:textId="5F3D24E5" w:rsidR="006123A8" w:rsidRPr="00601649" w:rsidRDefault="00601649" w:rsidP="006123A8">
      <w:r w:rsidRPr="003F3122">
        <w:drawing>
          <wp:anchor distT="0" distB="0" distL="114300" distR="114300" simplePos="0" relativeHeight="251674624" behindDoc="1" locked="0" layoutInCell="1" allowOverlap="1" wp14:anchorId="3829D696" wp14:editId="2619A16C">
            <wp:simplePos x="0" y="0"/>
            <wp:positionH relativeFrom="column">
              <wp:posOffset>53340</wp:posOffset>
            </wp:positionH>
            <wp:positionV relativeFrom="paragraph">
              <wp:posOffset>280670</wp:posOffset>
            </wp:positionV>
            <wp:extent cx="3333750" cy="857250"/>
            <wp:effectExtent l="0" t="0" r="0" b="0"/>
            <wp:wrapTight wrapText="bothSides">
              <wp:wrapPolygon edited="0">
                <wp:start x="0" y="0"/>
                <wp:lineTo x="0" y="21120"/>
                <wp:lineTo x="21477" y="21120"/>
                <wp:lineTo x="21477" y="0"/>
                <wp:lineTo x="0" y="0"/>
              </wp:wrapPolygon>
            </wp:wrapTight>
            <wp:docPr id="30" name="Imagen 30"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Una captura de pantalla de un celular con texto e imagen&#10;&#10;Descripción generada automáticamente con confianza media"/>
                    <pic:cNvPicPr/>
                  </pic:nvPicPr>
                  <pic:blipFill>
                    <a:blip r:embed="rId20">
                      <a:extLst>
                        <a:ext uri="{28A0092B-C50C-407E-A947-70E740481C1C}">
                          <a14:useLocalDpi xmlns:a14="http://schemas.microsoft.com/office/drawing/2010/main" val="0"/>
                        </a:ext>
                      </a:extLst>
                    </a:blip>
                    <a:stretch>
                      <a:fillRect/>
                    </a:stretch>
                  </pic:blipFill>
                  <pic:spPr>
                    <a:xfrm>
                      <a:off x="0" y="0"/>
                      <a:ext cx="3333750" cy="857250"/>
                    </a:xfrm>
                    <a:prstGeom prst="rect">
                      <a:avLst/>
                    </a:prstGeom>
                  </pic:spPr>
                </pic:pic>
              </a:graphicData>
            </a:graphic>
            <wp14:sizeRelH relativeFrom="page">
              <wp14:pctWidth>0</wp14:pctWidth>
            </wp14:sizeRelH>
            <wp14:sizeRelV relativeFrom="page">
              <wp14:pctHeight>0</wp14:pctHeight>
            </wp14:sizeRelV>
          </wp:anchor>
        </w:drawing>
      </w:r>
    </w:p>
    <w:p w14:paraId="6BC7E505" w14:textId="2A02DA55" w:rsidR="006123A8" w:rsidRDefault="00382E78" w:rsidP="006123A8">
      <w:r w:rsidRPr="00382E78">
        <w:t xml:space="preserve">Aquí hay un ejemplo que utiliza la estructura </w:t>
      </w:r>
      <w:proofErr w:type="spellStart"/>
      <w:r w:rsidRPr="00382E78">
        <w:t>if-then-else</w:t>
      </w:r>
      <w:proofErr w:type="spellEnd"/>
      <w:r w:rsidRPr="00382E78">
        <w:t xml:space="preserve"> para imprimir un mensaje diferente si la variable "x" es mayor que 5 o no:</w:t>
      </w:r>
    </w:p>
    <w:p w14:paraId="4A7EC964" w14:textId="7D00EB59" w:rsidR="00382E78" w:rsidRDefault="00382E78" w:rsidP="006123A8"/>
    <w:p w14:paraId="2751B65C" w14:textId="64DC549C" w:rsidR="00382E78" w:rsidRPr="00601649" w:rsidRDefault="00905F33" w:rsidP="006123A8">
      <w:r w:rsidRPr="00905F33">
        <w:t xml:space="preserve">En este ejemplo, la condición "x &gt; 5" se evalúa como falsa, por lo que se ejecuta el bloque de código después de la cláusula </w:t>
      </w:r>
      <w:proofErr w:type="spellStart"/>
      <w:r w:rsidRPr="00905F33">
        <w:t>else</w:t>
      </w:r>
      <w:proofErr w:type="spellEnd"/>
      <w:r w:rsidRPr="00905F33">
        <w:t>, y se imprime el mensaje "x es menor o igual a 5".</w:t>
      </w:r>
      <w:r w:rsidRPr="00905F33">
        <w:drawing>
          <wp:anchor distT="0" distB="0" distL="114300" distR="114300" simplePos="0" relativeHeight="251676672" behindDoc="1" locked="0" layoutInCell="1" allowOverlap="1" wp14:anchorId="59ABE2ED" wp14:editId="40AEB3D8">
            <wp:simplePos x="0" y="0"/>
            <wp:positionH relativeFrom="column">
              <wp:posOffset>-3810</wp:posOffset>
            </wp:positionH>
            <wp:positionV relativeFrom="paragraph">
              <wp:posOffset>15240</wp:posOffset>
            </wp:positionV>
            <wp:extent cx="2095500" cy="1000125"/>
            <wp:effectExtent l="0" t="0" r="0" b="9525"/>
            <wp:wrapTight wrapText="bothSides">
              <wp:wrapPolygon edited="0">
                <wp:start x="0" y="0"/>
                <wp:lineTo x="0" y="21394"/>
                <wp:lineTo x="21404" y="21394"/>
                <wp:lineTo x="21404" y="0"/>
                <wp:lineTo x="0" y="0"/>
              </wp:wrapPolygon>
            </wp:wrapTight>
            <wp:docPr id="32" name="Imagen 32" descr="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Pantalla de un video juego&#10;&#10;Descripción generada automáticamente con confianza media"/>
                    <pic:cNvPicPr/>
                  </pic:nvPicPr>
                  <pic:blipFill>
                    <a:blip r:embed="rId21">
                      <a:extLst>
                        <a:ext uri="{28A0092B-C50C-407E-A947-70E740481C1C}">
                          <a14:useLocalDpi xmlns:a14="http://schemas.microsoft.com/office/drawing/2010/main" val="0"/>
                        </a:ext>
                      </a:extLst>
                    </a:blip>
                    <a:stretch>
                      <a:fillRect/>
                    </a:stretch>
                  </pic:blipFill>
                  <pic:spPr>
                    <a:xfrm>
                      <a:off x="0" y="0"/>
                      <a:ext cx="2095500" cy="1000125"/>
                    </a:xfrm>
                    <a:prstGeom prst="rect">
                      <a:avLst/>
                    </a:prstGeom>
                  </pic:spPr>
                </pic:pic>
              </a:graphicData>
            </a:graphic>
            <wp14:sizeRelH relativeFrom="page">
              <wp14:pctWidth>0</wp14:pctWidth>
            </wp14:sizeRelH>
            <wp14:sizeRelV relativeFrom="page">
              <wp14:pctHeight>0</wp14:pctHeight>
            </wp14:sizeRelV>
          </wp:anchor>
        </w:drawing>
      </w:r>
    </w:p>
    <w:p w14:paraId="45990DD9" w14:textId="77777777" w:rsidR="00601649" w:rsidRPr="00601649" w:rsidRDefault="00601649" w:rsidP="006123A8"/>
    <w:p w14:paraId="06475F1D" w14:textId="40F6E6A5" w:rsidR="00BA71C1" w:rsidRDefault="00BA71C1" w:rsidP="00E84BA3">
      <w:pPr>
        <w:pStyle w:val="Ttulo4"/>
      </w:pPr>
      <w:r>
        <w:t xml:space="preserve">Estructura selectiva en cascada (anidadas) </w:t>
      </w:r>
    </w:p>
    <w:p w14:paraId="12AA496E" w14:textId="77777777" w:rsidR="008018D8" w:rsidRDefault="008018D8" w:rsidP="008018D8">
      <w:r>
        <w:t>La estructura de control alternativa múltiple, también conocida como "</w:t>
      </w:r>
      <w:proofErr w:type="spellStart"/>
      <w:r>
        <w:t>if-elif-else</w:t>
      </w:r>
      <w:proofErr w:type="spellEnd"/>
      <w:r>
        <w:t xml:space="preserve">", permite evaluar múltiples condiciones y ejecutar diferentes bloques de código según cada una de ellas. En Python, se utiliza la sintaxis </w:t>
      </w:r>
      <w:proofErr w:type="spellStart"/>
      <w:r>
        <w:t>if-elif-else</w:t>
      </w:r>
      <w:proofErr w:type="spellEnd"/>
      <w:r>
        <w:t xml:space="preserve"> para esta estructura.</w:t>
      </w:r>
    </w:p>
    <w:p w14:paraId="29CFBD81" w14:textId="77777777" w:rsidR="008018D8" w:rsidRDefault="008018D8" w:rsidP="008018D8">
      <w:r w:rsidRPr="00AA1715">
        <w:drawing>
          <wp:anchor distT="0" distB="0" distL="114300" distR="114300" simplePos="0" relativeHeight="251678720" behindDoc="1" locked="0" layoutInCell="1" allowOverlap="1" wp14:anchorId="16E827CA" wp14:editId="634B316B">
            <wp:simplePos x="0" y="0"/>
            <wp:positionH relativeFrom="column">
              <wp:posOffset>1291590</wp:posOffset>
            </wp:positionH>
            <wp:positionV relativeFrom="paragraph">
              <wp:posOffset>117475</wp:posOffset>
            </wp:positionV>
            <wp:extent cx="4210050" cy="1447800"/>
            <wp:effectExtent l="0" t="0" r="0" b="0"/>
            <wp:wrapTight wrapText="bothSides">
              <wp:wrapPolygon edited="0">
                <wp:start x="0" y="0"/>
                <wp:lineTo x="0" y="21316"/>
                <wp:lineTo x="21502" y="21316"/>
                <wp:lineTo x="21502" y="0"/>
                <wp:lineTo x="0" y="0"/>
              </wp:wrapPolygon>
            </wp:wrapTight>
            <wp:docPr id="33" name="Imagen 3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4210050" cy="1447800"/>
                    </a:xfrm>
                    <a:prstGeom prst="rect">
                      <a:avLst/>
                    </a:prstGeom>
                  </pic:spPr>
                </pic:pic>
              </a:graphicData>
            </a:graphic>
            <wp14:sizeRelH relativeFrom="page">
              <wp14:pctWidth>0</wp14:pctWidth>
            </wp14:sizeRelH>
            <wp14:sizeRelV relativeFrom="page">
              <wp14:pctHeight>0</wp14:pctHeight>
            </wp14:sizeRelV>
          </wp:anchor>
        </w:drawing>
      </w:r>
    </w:p>
    <w:p w14:paraId="21A5CEB7" w14:textId="77777777" w:rsidR="008018D8" w:rsidRDefault="008018D8" w:rsidP="008018D8">
      <w:r>
        <w:t>La sintaxis básica es la siguiente:</w:t>
      </w:r>
    </w:p>
    <w:p w14:paraId="70F7F594" w14:textId="77777777" w:rsidR="008018D8" w:rsidRDefault="008018D8" w:rsidP="008018D8"/>
    <w:p w14:paraId="73952A52" w14:textId="77777777" w:rsidR="008018D8" w:rsidRDefault="008018D8" w:rsidP="008018D8"/>
    <w:p w14:paraId="3C8579DC" w14:textId="77777777" w:rsidR="008018D8" w:rsidRDefault="008018D8" w:rsidP="008018D8">
      <w:r>
        <w:lastRenderedPageBreak/>
        <w:t>Cada condición se evalúa en orden, y el bloque de código correspondiente al primer condicional que se cumpla será ejecutado. Si ninguna de las condiciones se cumple, se ejecutará el bloque de código dentro del "</w:t>
      </w:r>
      <w:proofErr w:type="spellStart"/>
      <w:r>
        <w:t>else</w:t>
      </w:r>
      <w:proofErr w:type="spellEnd"/>
      <w:r>
        <w:t>".</w:t>
      </w:r>
    </w:p>
    <w:p w14:paraId="67A0C051" w14:textId="77777777" w:rsidR="008018D8" w:rsidRDefault="008018D8" w:rsidP="008018D8"/>
    <w:p w14:paraId="1CFEC3A3" w14:textId="77777777" w:rsidR="008018D8" w:rsidRDefault="008018D8" w:rsidP="008018D8">
      <w:r>
        <w:t xml:space="preserve">Aquí hay un ejemplo sencillo en Python que utiliza la estructura </w:t>
      </w:r>
      <w:proofErr w:type="spellStart"/>
      <w:r>
        <w:t>if-elif-else</w:t>
      </w:r>
      <w:proofErr w:type="spellEnd"/>
      <w:r>
        <w:t>:</w:t>
      </w:r>
    </w:p>
    <w:p w14:paraId="74A40061" w14:textId="77777777" w:rsidR="008018D8" w:rsidRDefault="008018D8" w:rsidP="008018D8"/>
    <w:p w14:paraId="52AF83F8" w14:textId="77777777" w:rsidR="008018D8" w:rsidRDefault="008018D8" w:rsidP="008018D8">
      <w:r w:rsidRPr="00005AFB">
        <w:drawing>
          <wp:anchor distT="0" distB="0" distL="114300" distR="114300" simplePos="0" relativeHeight="251679744" behindDoc="1" locked="0" layoutInCell="1" allowOverlap="1" wp14:anchorId="56B3C92F" wp14:editId="4A39FED1">
            <wp:simplePos x="0" y="0"/>
            <wp:positionH relativeFrom="column">
              <wp:posOffset>-3810</wp:posOffset>
            </wp:positionH>
            <wp:positionV relativeFrom="paragraph">
              <wp:posOffset>20320</wp:posOffset>
            </wp:positionV>
            <wp:extent cx="1885950" cy="1866900"/>
            <wp:effectExtent l="0" t="0" r="0" b="0"/>
            <wp:wrapTight wrapText="bothSides">
              <wp:wrapPolygon edited="0">
                <wp:start x="0" y="0"/>
                <wp:lineTo x="0" y="21380"/>
                <wp:lineTo x="21382" y="21380"/>
                <wp:lineTo x="21382" y="0"/>
                <wp:lineTo x="0" y="0"/>
              </wp:wrapPolygon>
            </wp:wrapTight>
            <wp:docPr id="34" name="Imagen 34"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Pantalla de computadora con letras&#10;&#10;Descripción generada automáticamente con confianza media"/>
                    <pic:cNvPicPr/>
                  </pic:nvPicPr>
                  <pic:blipFill>
                    <a:blip r:embed="rId23">
                      <a:extLst>
                        <a:ext uri="{28A0092B-C50C-407E-A947-70E740481C1C}">
                          <a14:useLocalDpi xmlns:a14="http://schemas.microsoft.com/office/drawing/2010/main" val="0"/>
                        </a:ext>
                      </a:extLst>
                    </a:blip>
                    <a:stretch>
                      <a:fillRect/>
                    </a:stretch>
                  </pic:blipFill>
                  <pic:spPr>
                    <a:xfrm>
                      <a:off x="0" y="0"/>
                      <a:ext cx="1885950" cy="1866900"/>
                    </a:xfrm>
                    <a:prstGeom prst="rect">
                      <a:avLst/>
                    </a:prstGeom>
                  </pic:spPr>
                </pic:pic>
              </a:graphicData>
            </a:graphic>
            <wp14:sizeRelH relativeFrom="page">
              <wp14:pctWidth>0</wp14:pctWidth>
            </wp14:sizeRelH>
            <wp14:sizeRelV relativeFrom="page">
              <wp14:pctHeight>0</wp14:pctHeight>
            </wp14:sizeRelV>
          </wp:anchor>
        </w:drawing>
      </w:r>
      <w:r>
        <w:t>En este ejemplo, se evalúan varias condiciones basadas en la edad de una persona. El primer bloque de código se ejecutará si la edad es menor que 18, el segundo bloque de código si la edad está entre 18 y 30 años, el tercer bloque de código si la edad está entre 30 y 60 años, y el último bloque de código si la edad es mayor o igual a 60 años.</w:t>
      </w:r>
    </w:p>
    <w:p w14:paraId="3266AF50" w14:textId="77777777" w:rsidR="008018D8" w:rsidRDefault="008018D8" w:rsidP="008018D8"/>
    <w:p w14:paraId="28607152" w14:textId="77777777" w:rsidR="008018D8" w:rsidRDefault="008018D8" w:rsidP="008018D8">
      <w:r>
        <w:t>Cada bloque de código puede contener múltiples instrucciones de Python y, en general, se puede utilizar cualquier tipo de condición que produzca un valor booleano (verdadero o falso).</w:t>
      </w:r>
    </w:p>
    <w:p w14:paraId="5AFB1471" w14:textId="77777777" w:rsidR="00005AFB" w:rsidRPr="00005AFB" w:rsidRDefault="00005AFB" w:rsidP="00005AFB"/>
    <w:p w14:paraId="3AEC8133" w14:textId="009CE745" w:rsidR="00BA71C1" w:rsidRDefault="00BA71C1" w:rsidP="00BA71C1">
      <w:pPr>
        <w:pStyle w:val="Ttulo2"/>
      </w:pPr>
      <w:bookmarkStart w:id="17" w:name="_Toc128130845"/>
      <w:r>
        <w:t>Estructuras algorítmicas Repetitivas</w:t>
      </w:r>
      <w:bookmarkEnd w:id="17"/>
    </w:p>
    <w:p w14:paraId="1E2551AA" w14:textId="30647249" w:rsidR="00BA71C1" w:rsidRDefault="00BA71C1" w:rsidP="00E84BA3">
      <w:pPr>
        <w:pStyle w:val="Ttulo3"/>
      </w:pPr>
      <w:bookmarkStart w:id="18" w:name="_Toc128130846"/>
      <w:r>
        <w:t>Asignaciones especiales</w:t>
      </w:r>
      <w:bookmarkEnd w:id="18"/>
    </w:p>
    <w:p w14:paraId="18BAB789" w14:textId="6B404588" w:rsidR="00BA71C1" w:rsidRDefault="00BA71C1" w:rsidP="00E84BA3">
      <w:pPr>
        <w:pStyle w:val="Ttulo4"/>
      </w:pPr>
      <w:r>
        <w:t>Contador</w:t>
      </w:r>
    </w:p>
    <w:p w14:paraId="49F88396" w14:textId="68606ED1" w:rsidR="00AF4392" w:rsidRDefault="00AF4392" w:rsidP="00AF4392">
      <w:r>
        <w:t>Un contador es una variable que se utiliza para realizar un seguimiento del número de veces que ocurre un evento o para llevar un registro de una cantidad. En Python, se puede crear un contador utilizando una variable y luego incrementando su valor en un bucle o cuando se cumpla una determinada condición.</w:t>
      </w:r>
    </w:p>
    <w:p w14:paraId="5DDCE03E" w14:textId="0040AC0F" w:rsidR="00AF4392" w:rsidRDefault="00AF4392" w:rsidP="00AF4392"/>
    <w:p w14:paraId="1BB86B31" w14:textId="4C15679E" w:rsidR="008018D8" w:rsidRDefault="008F4413" w:rsidP="00AF4392">
      <w:r w:rsidRPr="008F4413">
        <w:lastRenderedPageBreak/>
        <w:drawing>
          <wp:anchor distT="0" distB="0" distL="114300" distR="114300" simplePos="0" relativeHeight="251680768" behindDoc="1" locked="0" layoutInCell="1" allowOverlap="1" wp14:anchorId="066FDAAA" wp14:editId="5AF8F420">
            <wp:simplePos x="0" y="0"/>
            <wp:positionH relativeFrom="column">
              <wp:posOffset>2110740</wp:posOffset>
            </wp:positionH>
            <wp:positionV relativeFrom="paragraph">
              <wp:posOffset>0</wp:posOffset>
            </wp:positionV>
            <wp:extent cx="3514725" cy="1362075"/>
            <wp:effectExtent l="0" t="0" r="9525" b="9525"/>
            <wp:wrapTight wrapText="bothSides">
              <wp:wrapPolygon edited="0">
                <wp:start x="0" y="0"/>
                <wp:lineTo x="0" y="21449"/>
                <wp:lineTo x="21541" y="21449"/>
                <wp:lineTo x="21541" y="0"/>
                <wp:lineTo x="0" y="0"/>
              </wp:wrapPolygon>
            </wp:wrapTight>
            <wp:docPr id="35" name="Imagen 3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Texto&#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3514725" cy="1362075"/>
                    </a:xfrm>
                    <a:prstGeom prst="rect">
                      <a:avLst/>
                    </a:prstGeom>
                  </pic:spPr>
                </pic:pic>
              </a:graphicData>
            </a:graphic>
            <wp14:sizeRelH relativeFrom="page">
              <wp14:pctWidth>0</wp14:pctWidth>
            </wp14:sizeRelH>
            <wp14:sizeRelV relativeFrom="page">
              <wp14:pctHeight>0</wp14:pctHeight>
            </wp14:sizeRelV>
          </wp:anchor>
        </w:drawing>
      </w:r>
      <w:r w:rsidR="00AF4392">
        <w:t>Aquí hay un ejemplo de cómo crear un contador en Python:</w:t>
      </w:r>
      <w:r w:rsidRPr="008F4413">
        <w:rPr>
          <w:noProof/>
        </w:rPr>
        <w:t xml:space="preserve"> </w:t>
      </w:r>
    </w:p>
    <w:p w14:paraId="6A84EA23" w14:textId="6C350861" w:rsidR="008F4413" w:rsidRDefault="008F4413" w:rsidP="00AF4392"/>
    <w:p w14:paraId="498F57F7" w14:textId="1B2E79C5" w:rsidR="008F4413" w:rsidRDefault="008F4413" w:rsidP="00AF4392"/>
    <w:p w14:paraId="610248A4" w14:textId="2FA99FC2" w:rsidR="008F4413" w:rsidRDefault="008F4413" w:rsidP="00AF4392"/>
    <w:p w14:paraId="1962A9B3" w14:textId="7914F1CB" w:rsidR="008F4413" w:rsidRDefault="008F4413" w:rsidP="00AF4392"/>
    <w:p w14:paraId="31063748" w14:textId="77777777" w:rsidR="00F73851" w:rsidRDefault="00F73851" w:rsidP="00F73851">
      <w:r>
        <w:t xml:space="preserve">En este ejemplo, creamos un contador llamado contador e inicializamos su valor en cero. Luego, usamos un bucle </w:t>
      </w:r>
      <w:proofErr w:type="spellStart"/>
      <w:r>
        <w:t>for</w:t>
      </w:r>
      <w:proofErr w:type="spellEnd"/>
      <w:r>
        <w:t xml:space="preserve"> para recorrer los números del 1 al 10. Si el número actual es par, aumentamos el valor del contador en 1. Al final del bucle, imprimimos el valor del contador, que representa la cantidad de números pares en el rango.</w:t>
      </w:r>
    </w:p>
    <w:p w14:paraId="56838046" w14:textId="77777777" w:rsidR="00F73851" w:rsidRDefault="00F73851" w:rsidP="00F73851"/>
    <w:p w14:paraId="338CFAAC" w14:textId="3AA5F5E2" w:rsidR="008F4413" w:rsidRDefault="00F73851" w:rsidP="00F73851">
      <w:r w:rsidRPr="00F73851">
        <w:drawing>
          <wp:anchor distT="0" distB="0" distL="114300" distR="114300" simplePos="0" relativeHeight="251681792" behindDoc="1" locked="0" layoutInCell="1" allowOverlap="1" wp14:anchorId="2A2CD26C" wp14:editId="25B0CAE6">
            <wp:simplePos x="0" y="0"/>
            <wp:positionH relativeFrom="column">
              <wp:posOffset>2529840</wp:posOffset>
            </wp:positionH>
            <wp:positionV relativeFrom="paragraph">
              <wp:posOffset>52070</wp:posOffset>
            </wp:positionV>
            <wp:extent cx="3009900" cy="1781175"/>
            <wp:effectExtent l="0" t="0" r="0" b="9525"/>
            <wp:wrapTight wrapText="bothSides">
              <wp:wrapPolygon edited="0">
                <wp:start x="0" y="0"/>
                <wp:lineTo x="0" y="21484"/>
                <wp:lineTo x="21463" y="21484"/>
                <wp:lineTo x="21463" y="0"/>
                <wp:lineTo x="0" y="0"/>
              </wp:wrapPolygon>
            </wp:wrapTight>
            <wp:docPr id="36" name="Imagen 3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Texto&#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3009900" cy="1781175"/>
                    </a:xfrm>
                    <a:prstGeom prst="rect">
                      <a:avLst/>
                    </a:prstGeom>
                  </pic:spPr>
                </pic:pic>
              </a:graphicData>
            </a:graphic>
            <wp14:sizeRelH relativeFrom="page">
              <wp14:pctWidth>0</wp14:pctWidth>
            </wp14:sizeRelH>
            <wp14:sizeRelV relativeFrom="page">
              <wp14:pctHeight>0</wp14:pctHeight>
            </wp14:sizeRelV>
          </wp:anchor>
        </w:drawing>
      </w:r>
      <w:r>
        <w:t>También se puede utilizar un contador para realizar un seguimiento de una cantidad, como el número de veces que se ha realizado una acción. Por ejemplo:</w:t>
      </w:r>
      <w:r w:rsidRPr="00F73851">
        <w:rPr>
          <w:noProof/>
        </w:rPr>
        <w:t xml:space="preserve"> </w:t>
      </w:r>
    </w:p>
    <w:p w14:paraId="47F5ADE5" w14:textId="371CF8CB" w:rsidR="008F4413" w:rsidRDefault="008F4413" w:rsidP="00AF4392"/>
    <w:p w14:paraId="6D814BF9" w14:textId="0BD6BF03" w:rsidR="008F4413" w:rsidRDefault="008F4413" w:rsidP="00AF4392"/>
    <w:p w14:paraId="486A9CBF" w14:textId="0A6496DA" w:rsidR="00F73851" w:rsidRDefault="0056482D" w:rsidP="00AF4392">
      <w:r w:rsidRPr="0056482D">
        <w:t xml:space="preserve">En este ejemplo, creamos un contador llamado contador e inicializamos su valor en cero. Luego, utilizamos un bucle </w:t>
      </w:r>
      <w:proofErr w:type="spellStart"/>
      <w:r w:rsidRPr="0056482D">
        <w:t>while</w:t>
      </w:r>
      <w:proofErr w:type="spellEnd"/>
      <w:r w:rsidRPr="0056482D">
        <w:t xml:space="preserve"> para solicitar al usuario que ingrese una respuesta 'S' o 'N'. Si el usuario ingresa 'S', incrementamos el valor del contador en 1. Si el usuario ingresa 'N', rompemos el bucle. Al final, imprimimos el valor del contador, que representa el número de veces que el usuario ingresó 'S'.</w:t>
      </w:r>
    </w:p>
    <w:p w14:paraId="7CC0E475" w14:textId="77777777" w:rsidR="008F4413" w:rsidRPr="008018D8" w:rsidRDefault="008F4413" w:rsidP="00AF4392"/>
    <w:p w14:paraId="4E1FAEE7" w14:textId="44068C71" w:rsidR="00BA71C1" w:rsidRDefault="00BA71C1" w:rsidP="00E84BA3">
      <w:pPr>
        <w:pStyle w:val="Ttulo4"/>
      </w:pPr>
      <w:r>
        <w:t>Acumulador</w:t>
      </w:r>
    </w:p>
    <w:p w14:paraId="2D6EBEA1" w14:textId="77777777" w:rsidR="002C0621" w:rsidRDefault="002C0621" w:rsidP="002C0621">
      <w:r>
        <w:t>El acumulador es una variable que se utiliza para almacenar la suma de valores en un bucle o ciclo. Cada vez que se recorre el bucle, se agrega el valor actual a la variable acumuladora. Al final del bucle, la variable acumuladora contiene la suma total de los valores.</w:t>
      </w:r>
    </w:p>
    <w:p w14:paraId="0C93E91A" w14:textId="77777777" w:rsidR="002C0621" w:rsidRDefault="002C0621" w:rsidP="002C0621"/>
    <w:p w14:paraId="4A46B0A7" w14:textId="6432E238" w:rsidR="00493714" w:rsidRDefault="002C0621" w:rsidP="002C0621">
      <w:r>
        <w:t>Aquí hay un ejemplo en Python que utiliza un acumulador para sumar los valores de una lista:</w:t>
      </w:r>
    </w:p>
    <w:p w14:paraId="4EFCC58F" w14:textId="0C8C3A7A" w:rsidR="004C2DC2" w:rsidRDefault="004C2DC2" w:rsidP="002C0621">
      <w:r w:rsidRPr="003F035B">
        <w:drawing>
          <wp:anchor distT="0" distB="0" distL="114300" distR="114300" simplePos="0" relativeHeight="251682816" behindDoc="1" locked="0" layoutInCell="1" allowOverlap="1" wp14:anchorId="5800F77B" wp14:editId="708D858A">
            <wp:simplePos x="0" y="0"/>
            <wp:positionH relativeFrom="column">
              <wp:posOffset>-3810</wp:posOffset>
            </wp:positionH>
            <wp:positionV relativeFrom="paragraph">
              <wp:posOffset>42545</wp:posOffset>
            </wp:positionV>
            <wp:extent cx="2895600" cy="1343025"/>
            <wp:effectExtent l="0" t="0" r="0" b="9525"/>
            <wp:wrapTight wrapText="bothSides">
              <wp:wrapPolygon edited="0">
                <wp:start x="0" y="0"/>
                <wp:lineTo x="0" y="21447"/>
                <wp:lineTo x="21458" y="21447"/>
                <wp:lineTo x="21458" y="0"/>
                <wp:lineTo x="0" y="0"/>
              </wp:wrapPolygon>
            </wp:wrapTight>
            <wp:docPr id="37" name="Imagen 3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Texto&#10;&#10;Descripción generada automáticamente"/>
                    <pic:cNvPicPr/>
                  </pic:nvPicPr>
                  <pic:blipFill>
                    <a:blip r:embed="rId26">
                      <a:extLst>
                        <a:ext uri="{28A0092B-C50C-407E-A947-70E740481C1C}">
                          <a14:useLocalDpi xmlns:a14="http://schemas.microsoft.com/office/drawing/2010/main" val="0"/>
                        </a:ext>
                      </a:extLst>
                    </a:blip>
                    <a:stretch>
                      <a:fillRect/>
                    </a:stretch>
                  </pic:blipFill>
                  <pic:spPr>
                    <a:xfrm>
                      <a:off x="0" y="0"/>
                      <a:ext cx="2895600" cy="1343025"/>
                    </a:xfrm>
                    <a:prstGeom prst="rect">
                      <a:avLst/>
                    </a:prstGeom>
                  </pic:spPr>
                </pic:pic>
              </a:graphicData>
            </a:graphic>
            <wp14:sizeRelH relativeFrom="page">
              <wp14:pctWidth>0</wp14:pctWidth>
            </wp14:sizeRelH>
            <wp14:sizeRelV relativeFrom="page">
              <wp14:pctHeight>0</wp14:pctHeight>
            </wp14:sizeRelV>
          </wp:anchor>
        </w:drawing>
      </w:r>
      <w:r w:rsidRPr="004C2DC2">
        <w:t>En este ejemplo, se define una lista llamada "</w:t>
      </w:r>
      <w:proofErr w:type="spellStart"/>
      <w:r w:rsidRPr="004C2DC2">
        <w:t>numeros</w:t>
      </w:r>
      <w:proofErr w:type="spellEnd"/>
      <w:r w:rsidRPr="004C2DC2">
        <w:t xml:space="preserve">" que contiene algunos valores enteros. A continuación, se define una variable acumuladora "acumulador" inicializada en cero. Luego, se utiliza un ciclo </w:t>
      </w:r>
      <w:proofErr w:type="spellStart"/>
      <w:r w:rsidRPr="004C2DC2">
        <w:t>for</w:t>
      </w:r>
      <w:proofErr w:type="spellEnd"/>
      <w:r w:rsidRPr="004C2DC2">
        <w:t xml:space="preserve"> para recorrer todos los elementos de la lista "</w:t>
      </w:r>
      <w:proofErr w:type="spellStart"/>
      <w:r w:rsidRPr="004C2DC2">
        <w:t>numeros</w:t>
      </w:r>
      <w:proofErr w:type="spellEnd"/>
      <w:r w:rsidRPr="004C2DC2">
        <w:t>". Dentro del ciclo, se agrega el valor actual a la variable acumuladora usando el operador +=. Al final del ciclo, la variable "acumulador" contiene la suma total de los valores de la lista. Finalmente, se imprime el resultado en la consola.</w:t>
      </w:r>
    </w:p>
    <w:p w14:paraId="78B7FC44" w14:textId="77777777" w:rsidR="003F035B" w:rsidRPr="00493714" w:rsidRDefault="003F035B" w:rsidP="002C0621"/>
    <w:p w14:paraId="3085AD3C" w14:textId="7F5F9988" w:rsidR="00BA71C1" w:rsidRDefault="00BA71C1" w:rsidP="00E84BA3">
      <w:pPr>
        <w:pStyle w:val="Ttulo3"/>
      </w:pPr>
      <w:bookmarkStart w:id="19" w:name="_Toc128130847"/>
      <w:r>
        <w:t>Introducción.</w:t>
      </w:r>
      <w:bookmarkEnd w:id="19"/>
    </w:p>
    <w:p w14:paraId="03E49733" w14:textId="77777777" w:rsidR="008D61C5" w:rsidRDefault="008D61C5" w:rsidP="008D61C5">
      <w:r>
        <w:t>Las estructuras repetitivas son un elemento fundamental en la programación, y en particular en Python, ya que permiten ejecutar un bloque de código varias veces. La capacidad de repetir una tarea de manera automatizada es esencial para cualquier aplicación, ya que se pueden procesar grandes cantidades de datos o realizar cálculos complejos de manera eficiente. Además, estas estructuras permiten una mayor flexibilidad en la programación, ya que el número de repeticiones puede variar en función de diferentes condiciones.</w:t>
      </w:r>
    </w:p>
    <w:p w14:paraId="73892BF5" w14:textId="77777777" w:rsidR="008D61C5" w:rsidRDefault="008D61C5" w:rsidP="008D61C5"/>
    <w:p w14:paraId="11920094" w14:textId="70684B30" w:rsidR="008D61C5" w:rsidRPr="008D61C5" w:rsidRDefault="008D61C5" w:rsidP="008D61C5">
      <w:r>
        <w:t xml:space="preserve">En Python, existen dos estructuras repetitivas principales: </w:t>
      </w:r>
      <w:proofErr w:type="spellStart"/>
      <w:r>
        <w:t>while</w:t>
      </w:r>
      <w:proofErr w:type="spellEnd"/>
      <w:r>
        <w:t xml:space="preserve"> y </w:t>
      </w:r>
      <w:proofErr w:type="spellStart"/>
      <w:r>
        <w:t>for</w:t>
      </w:r>
      <w:proofErr w:type="spellEnd"/>
      <w:r>
        <w:t xml:space="preserve">. La estructura </w:t>
      </w:r>
      <w:proofErr w:type="spellStart"/>
      <w:r>
        <w:t>while</w:t>
      </w:r>
      <w:proofErr w:type="spellEnd"/>
      <w:r>
        <w:t xml:space="preserve"> se utiliza para repetir un bloque de código mientras se cumpla una condición determinada, mientras que la estructura </w:t>
      </w:r>
      <w:proofErr w:type="spellStart"/>
      <w:r>
        <w:t>for</w:t>
      </w:r>
      <w:proofErr w:type="spellEnd"/>
      <w:r>
        <w:t xml:space="preserve"> se utiliza para iterar sobre una secuencia, como una lista o un rango de números. Ambas estructuras son muy útiles en diferentes situaciones, desde procesamiento de datos hasta la creación de algoritmos complejos. Por lo tanto, es fundamental tener un buen conocimiento de estas estructuras para poder crear programas efectivos y eficientes.</w:t>
      </w:r>
    </w:p>
    <w:p w14:paraId="13539E0F" w14:textId="6C1973EF" w:rsidR="00BA71C1" w:rsidRDefault="00BA71C1" w:rsidP="00E84BA3">
      <w:pPr>
        <w:pStyle w:val="Ttulo4"/>
      </w:pPr>
      <w:r>
        <w:lastRenderedPageBreak/>
        <w:t xml:space="preserve">Estructura repetitiva </w:t>
      </w:r>
      <w:proofErr w:type="spellStart"/>
      <w:r>
        <w:t>for</w:t>
      </w:r>
      <w:proofErr w:type="spellEnd"/>
      <w:r>
        <w:t>.</w:t>
      </w:r>
    </w:p>
    <w:p w14:paraId="114125DC" w14:textId="77777777" w:rsidR="00D82CEF" w:rsidRDefault="00D82CEF" w:rsidP="00D82CEF">
      <w:r>
        <w:t>En Python, la estructura repetitiva "</w:t>
      </w:r>
      <w:proofErr w:type="spellStart"/>
      <w:r>
        <w:t>for</w:t>
      </w:r>
      <w:proofErr w:type="spellEnd"/>
      <w:r>
        <w:t>" se utiliza para iterar sobre una secuencia (una lista, una tupla, un diccionario, un conjunto, etc.) y realizar una acción para cada elemento de la secuencia. Esta estructura se compone de tres elementos principales: la palabra clave "</w:t>
      </w:r>
      <w:proofErr w:type="spellStart"/>
      <w:r>
        <w:t>for</w:t>
      </w:r>
      <w:proofErr w:type="spellEnd"/>
      <w:r>
        <w:t>", una variable que representa cada elemento de la secuencia y la propia secuencia.</w:t>
      </w:r>
    </w:p>
    <w:p w14:paraId="0B5623AB" w14:textId="77777777" w:rsidR="00D82CEF" w:rsidRDefault="00D82CEF" w:rsidP="00D82CEF"/>
    <w:p w14:paraId="27818FA3" w14:textId="20BA6EAA" w:rsidR="008D61C5" w:rsidRDefault="00CF0BC4" w:rsidP="00D82CEF">
      <w:r w:rsidRPr="00CF0BC4">
        <w:drawing>
          <wp:anchor distT="0" distB="0" distL="114300" distR="114300" simplePos="0" relativeHeight="251683840" behindDoc="1" locked="0" layoutInCell="1" allowOverlap="1" wp14:anchorId="69F71AA9" wp14:editId="12D12EDE">
            <wp:simplePos x="0" y="0"/>
            <wp:positionH relativeFrom="column">
              <wp:posOffset>3949065</wp:posOffset>
            </wp:positionH>
            <wp:positionV relativeFrom="paragraph">
              <wp:posOffset>76200</wp:posOffset>
            </wp:positionV>
            <wp:extent cx="1562100" cy="552450"/>
            <wp:effectExtent l="0" t="0" r="0" b="0"/>
            <wp:wrapTight wrapText="bothSides">
              <wp:wrapPolygon edited="0">
                <wp:start x="0" y="0"/>
                <wp:lineTo x="0" y="20855"/>
                <wp:lineTo x="21337" y="20855"/>
                <wp:lineTo x="21337"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562100" cy="552450"/>
                    </a:xfrm>
                    <a:prstGeom prst="rect">
                      <a:avLst/>
                    </a:prstGeom>
                  </pic:spPr>
                </pic:pic>
              </a:graphicData>
            </a:graphic>
            <wp14:sizeRelH relativeFrom="page">
              <wp14:pctWidth>0</wp14:pctWidth>
            </wp14:sizeRelH>
            <wp14:sizeRelV relativeFrom="page">
              <wp14:pctHeight>0</wp14:pctHeight>
            </wp14:sizeRelV>
          </wp:anchor>
        </w:drawing>
      </w:r>
      <w:r w:rsidR="00D82CEF">
        <w:t>El siguiente es un ejemplo básico de la estructura repetitiva "</w:t>
      </w:r>
      <w:proofErr w:type="spellStart"/>
      <w:r w:rsidR="00D82CEF">
        <w:t>for</w:t>
      </w:r>
      <w:proofErr w:type="spellEnd"/>
      <w:r w:rsidR="00D82CEF">
        <w:t>" en Python, donde se itera sobre una lista de números y se imprime cada número en la consola:</w:t>
      </w:r>
    </w:p>
    <w:p w14:paraId="4507DD43" w14:textId="799E8F75" w:rsidR="00D82CEF" w:rsidRDefault="00D82CEF" w:rsidP="00D82CEF"/>
    <w:p w14:paraId="3E74F9A8" w14:textId="07126F99" w:rsidR="00D82CEF" w:rsidRDefault="00491DCC" w:rsidP="00D82CEF">
      <w:r w:rsidRPr="00491DCC">
        <w:drawing>
          <wp:anchor distT="0" distB="0" distL="114300" distR="114300" simplePos="0" relativeHeight="251684864" behindDoc="1" locked="0" layoutInCell="1" allowOverlap="1" wp14:anchorId="28D60E0A" wp14:editId="58A237D1">
            <wp:simplePos x="0" y="0"/>
            <wp:positionH relativeFrom="column">
              <wp:posOffset>5292090</wp:posOffset>
            </wp:positionH>
            <wp:positionV relativeFrom="paragraph">
              <wp:posOffset>474345</wp:posOffset>
            </wp:positionV>
            <wp:extent cx="333375" cy="1028700"/>
            <wp:effectExtent l="0" t="0" r="9525" b="0"/>
            <wp:wrapTight wrapText="bothSides">
              <wp:wrapPolygon edited="0">
                <wp:start x="0" y="0"/>
                <wp:lineTo x="0" y="21200"/>
                <wp:lineTo x="20983" y="21200"/>
                <wp:lineTo x="2098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3375" cy="1028700"/>
                    </a:xfrm>
                    <a:prstGeom prst="rect">
                      <a:avLst/>
                    </a:prstGeom>
                  </pic:spPr>
                </pic:pic>
              </a:graphicData>
            </a:graphic>
            <wp14:sizeRelH relativeFrom="page">
              <wp14:pctWidth>0</wp14:pctWidth>
            </wp14:sizeRelH>
            <wp14:sizeRelV relativeFrom="page">
              <wp14:pctHeight>0</wp14:pctHeight>
            </wp14:sizeRelV>
          </wp:anchor>
        </w:drawing>
      </w:r>
      <w:r w:rsidRPr="00491DCC">
        <w:t>En este ejemplo, "</w:t>
      </w:r>
      <w:proofErr w:type="spellStart"/>
      <w:r w:rsidRPr="00491DCC">
        <w:t>numeros</w:t>
      </w:r>
      <w:proofErr w:type="spellEnd"/>
      <w:r w:rsidRPr="00491DCC">
        <w:t>" es la secuencia que se va a iterar y "</w:t>
      </w:r>
      <w:proofErr w:type="spellStart"/>
      <w:r w:rsidRPr="00491DCC">
        <w:t>num</w:t>
      </w:r>
      <w:proofErr w:type="spellEnd"/>
      <w:r w:rsidRPr="00491DCC">
        <w:t>" es la variable que representa cada número de la lista en cada iteración del ciclo "</w:t>
      </w:r>
      <w:proofErr w:type="spellStart"/>
      <w:r w:rsidRPr="00491DCC">
        <w:t>for</w:t>
      </w:r>
      <w:proofErr w:type="spellEnd"/>
      <w:r w:rsidRPr="00491DCC">
        <w:t>". La función "</w:t>
      </w:r>
      <w:proofErr w:type="spellStart"/>
      <w:proofErr w:type="gramStart"/>
      <w:r w:rsidRPr="00491DCC">
        <w:t>print</w:t>
      </w:r>
      <w:proofErr w:type="spellEnd"/>
      <w:r w:rsidRPr="00491DCC">
        <w:t>(</w:t>
      </w:r>
      <w:proofErr w:type="gramEnd"/>
      <w:r w:rsidRPr="00491DCC">
        <w:t>)" se utiliza para imprimir cada número en la consola. En cada iteración del ciclo "</w:t>
      </w:r>
      <w:proofErr w:type="spellStart"/>
      <w:r w:rsidRPr="00491DCC">
        <w:t>for</w:t>
      </w:r>
      <w:proofErr w:type="spellEnd"/>
      <w:r w:rsidRPr="00491DCC">
        <w:t>", "</w:t>
      </w:r>
      <w:proofErr w:type="spellStart"/>
      <w:r w:rsidRPr="00491DCC">
        <w:t>num</w:t>
      </w:r>
      <w:proofErr w:type="spellEnd"/>
      <w:r w:rsidRPr="00491DCC">
        <w:t>" toma el valor del siguiente número de la lista, empezando por el primer elemento (1) y terminando en el último elemento (5). Por lo tanto, el resultado en la consola sería:</w:t>
      </w:r>
    </w:p>
    <w:p w14:paraId="4B8E0957" w14:textId="6244DE56" w:rsidR="00491DCC" w:rsidRDefault="00491DCC" w:rsidP="00D82CEF"/>
    <w:p w14:paraId="3BEE8F56" w14:textId="77777777" w:rsidR="00D82CEF" w:rsidRPr="008D61C5" w:rsidRDefault="00D82CEF" w:rsidP="00D82CEF"/>
    <w:p w14:paraId="0B172BE3" w14:textId="75BFAB69" w:rsidR="00BA71C1" w:rsidRDefault="00BA71C1" w:rsidP="00E84BA3">
      <w:pPr>
        <w:pStyle w:val="Ttulo4"/>
      </w:pPr>
      <w:r>
        <w:t xml:space="preserve">Estructura repetitiva </w:t>
      </w:r>
      <w:proofErr w:type="spellStart"/>
      <w:r>
        <w:t>while</w:t>
      </w:r>
      <w:proofErr w:type="spellEnd"/>
      <w:r>
        <w:t xml:space="preserve">-do. </w:t>
      </w:r>
    </w:p>
    <w:p w14:paraId="551FE40A" w14:textId="2E507CC2" w:rsidR="00C04F65" w:rsidRDefault="00F92310" w:rsidP="00C04F65">
      <w:r w:rsidRPr="00F92310">
        <w:t xml:space="preserve">La estructura repetitiva </w:t>
      </w:r>
      <w:proofErr w:type="spellStart"/>
      <w:r w:rsidRPr="00F92310">
        <w:t>while</w:t>
      </w:r>
      <w:proofErr w:type="spellEnd"/>
      <w:r w:rsidRPr="00F92310">
        <w:t>-do es una herramienta fundamental en la programación que permite ejecutar una serie de instrucciones de forma repetida mientras se cumpla una determinada condición. En otras palabras, se utiliza cuando se necesita realizar una acción de forma repetitiva hasta que se alcance cierta condición. La sintaxis básica de esta estructura es la siguiente:</w:t>
      </w:r>
    </w:p>
    <w:p w14:paraId="60CEDC97" w14:textId="4D9DE4B5" w:rsidR="00F92310" w:rsidRDefault="00605096" w:rsidP="00C04F65">
      <w:r w:rsidRPr="00605096">
        <w:drawing>
          <wp:anchor distT="0" distB="0" distL="114300" distR="114300" simplePos="0" relativeHeight="251685888" behindDoc="1" locked="0" layoutInCell="1" allowOverlap="1" wp14:anchorId="3D5BCF9E" wp14:editId="7C7F2688">
            <wp:simplePos x="0" y="0"/>
            <wp:positionH relativeFrom="column">
              <wp:posOffset>1053465</wp:posOffset>
            </wp:positionH>
            <wp:positionV relativeFrom="paragraph">
              <wp:posOffset>8890</wp:posOffset>
            </wp:positionV>
            <wp:extent cx="3571875" cy="390525"/>
            <wp:effectExtent l="0" t="0" r="9525" b="9525"/>
            <wp:wrapTight wrapText="bothSides">
              <wp:wrapPolygon edited="0">
                <wp:start x="0" y="0"/>
                <wp:lineTo x="0" y="21073"/>
                <wp:lineTo x="21542" y="21073"/>
                <wp:lineTo x="21542"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571875" cy="390525"/>
                    </a:xfrm>
                    <a:prstGeom prst="rect">
                      <a:avLst/>
                    </a:prstGeom>
                  </pic:spPr>
                </pic:pic>
              </a:graphicData>
            </a:graphic>
            <wp14:sizeRelH relativeFrom="page">
              <wp14:pctWidth>0</wp14:pctWidth>
            </wp14:sizeRelH>
            <wp14:sizeRelV relativeFrom="page">
              <wp14:pctHeight>0</wp14:pctHeight>
            </wp14:sizeRelV>
          </wp:anchor>
        </w:drawing>
      </w:r>
    </w:p>
    <w:p w14:paraId="0D1A55F2" w14:textId="465FCDC0" w:rsidR="00C04F65" w:rsidRDefault="00C04F65" w:rsidP="00C04F65"/>
    <w:p w14:paraId="6465185D" w14:textId="34F61FBA" w:rsidR="00C04F65" w:rsidRDefault="00C04F65" w:rsidP="00C04F65"/>
    <w:p w14:paraId="612BE0D6" w14:textId="6B5D4968" w:rsidR="00605096" w:rsidRDefault="00605096" w:rsidP="00C04F65"/>
    <w:p w14:paraId="74D6088C" w14:textId="0FE6C41A" w:rsidR="00605096" w:rsidRDefault="003868DD" w:rsidP="00C04F65">
      <w:r w:rsidRPr="003868DD">
        <w:lastRenderedPageBreak/>
        <w:drawing>
          <wp:anchor distT="0" distB="0" distL="114300" distR="114300" simplePos="0" relativeHeight="251686912" behindDoc="1" locked="0" layoutInCell="1" allowOverlap="1" wp14:anchorId="46F45EE0" wp14:editId="1A61FB95">
            <wp:simplePos x="0" y="0"/>
            <wp:positionH relativeFrom="column">
              <wp:posOffset>4587240</wp:posOffset>
            </wp:positionH>
            <wp:positionV relativeFrom="paragraph">
              <wp:posOffset>223520</wp:posOffset>
            </wp:positionV>
            <wp:extent cx="1047750" cy="819150"/>
            <wp:effectExtent l="0" t="0" r="0" b="0"/>
            <wp:wrapTight wrapText="bothSides">
              <wp:wrapPolygon edited="0">
                <wp:start x="0" y="0"/>
                <wp:lineTo x="0" y="21098"/>
                <wp:lineTo x="21207" y="21098"/>
                <wp:lineTo x="21207" y="0"/>
                <wp:lineTo x="0" y="0"/>
              </wp:wrapPolygon>
            </wp:wrapTight>
            <wp:docPr id="41" name="Imagen 4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Una captura de pantalla de un celular&#10;&#10;Descripción generada automáticamente con confianza media"/>
                    <pic:cNvPicPr/>
                  </pic:nvPicPr>
                  <pic:blipFill>
                    <a:blip r:embed="rId30">
                      <a:extLst>
                        <a:ext uri="{28A0092B-C50C-407E-A947-70E740481C1C}">
                          <a14:useLocalDpi xmlns:a14="http://schemas.microsoft.com/office/drawing/2010/main" val="0"/>
                        </a:ext>
                      </a:extLst>
                    </a:blip>
                    <a:stretch>
                      <a:fillRect/>
                    </a:stretch>
                  </pic:blipFill>
                  <pic:spPr>
                    <a:xfrm>
                      <a:off x="0" y="0"/>
                      <a:ext cx="1047750" cy="819150"/>
                    </a:xfrm>
                    <a:prstGeom prst="rect">
                      <a:avLst/>
                    </a:prstGeom>
                  </pic:spPr>
                </pic:pic>
              </a:graphicData>
            </a:graphic>
            <wp14:sizeRelH relativeFrom="page">
              <wp14:pctWidth>0</wp14:pctWidth>
            </wp14:sizeRelH>
            <wp14:sizeRelV relativeFrom="page">
              <wp14:pctHeight>0</wp14:pctHeight>
            </wp14:sizeRelV>
          </wp:anchor>
        </w:drawing>
      </w:r>
      <w:r w:rsidRPr="003868DD">
        <w:t xml:space="preserve">El ciclo se ejecutará siempre y cuando la condición sea verdadera. Una vez que la condición se vuelva falsa, la ejecución del programa continuará con la siguiente instrucción después del bloque </w:t>
      </w:r>
      <w:proofErr w:type="spellStart"/>
      <w:r w:rsidRPr="003868DD">
        <w:t>while</w:t>
      </w:r>
      <w:proofErr w:type="spellEnd"/>
      <w:r w:rsidRPr="003868DD">
        <w:t xml:space="preserve">. Aquí un ejemplo sencillo que utiliza la estructura repetitiva </w:t>
      </w:r>
      <w:proofErr w:type="spellStart"/>
      <w:r w:rsidRPr="003868DD">
        <w:t>while</w:t>
      </w:r>
      <w:proofErr w:type="spellEnd"/>
      <w:r w:rsidRPr="003868DD">
        <w:t>-do para imprimir los números del 1 al 5:</w:t>
      </w:r>
    </w:p>
    <w:p w14:paraId="72BE2AE0" w14:textId="047FC2B9" w:rsidR="003868DD" w:rsidRDefault="003868DD" w:rsidP="00C04F65"/>
    <w:p w14:paraId="345DE3B0" w14:textId="6D2F9BB9" w:rsidR="003868DD" w:rsidRDefault="00C2568F" w:rsidP="00C04F65">
      <w:r w:rsidRPr="00C2568F">
        <w:t xml:space="preserve">Este código define una variable </w:t>
      </w:r>
      <w:proofErr w:type="spellStart"/>
      <w:r w:rsidRPr="00C2568F">
        <w:t>num</w:t>
      </w:r>
      <w:proofErr w:type="spellEnd"/>
      <w:r w:rsidRPr="00C2568F">
        <w:t xml:space="preserve"> y utiliza la estructura </w:t>
      </w:r>
      <w:proofErr w:type="spellStart"/>
      <w:r w:rsidRPr="00C2568F">
        <w:t>while</w:t>
      </w:r>
      <w:proofErr w:type="spellEnd"/>
      <w:r w:rsidRPr="00C2568F">
        <w:t xml:space="preserve"> para imprimir los valores de </w:t>
      </w:r>
      <w:proofErr w:type="spellStart"/>
      <w:r w:rsidRPr="00C2568F">
        <w:t>num</w:t>
      </w:r>
      <w:proofErr w:type="spellEnd"/>
      <w:r w:rsidRPr="00C2568F">
        <w:t xml:space="preserve"> del 1 al 5. La condición del </w:t>
      </w:r>
      <w:proofErr w:type="spellStart"/>
      <w:r w:rsidRPr="00C2568F">
        <w:t>while</w:t>
      </w:r>
      <w:proofErr w:type="spellEnd"/>
      <w:r w:rsidRPr="00C2568F">
        <w:t xml:space="preserve"> es que </w:t>
      </w:r>
      <w:proofErr w:type="spellStart"/>
      <w:r w:rsidRPr="00C2568F">
        <w:t>num</w:t>
      </w:r>
      <w:proofErr w:type="spellEnd"/>
      <w:r w:rsidRPr="00C2568F">
        <w:t xml:space="preserve"> sea menor o igual a 5, y dentro del ciclo se imprime el valor actual de </w:t>
      </w:r>
      <w:proofErr w:type="spellStart"/>
      <w:r w:rsidRPr="00C2568F">
        <w:t>num</w:t>
      </w:r>
      <w:proofErr w:type="spellEnd"/>
      <w:r w:rsidRPr="00C2568F">
        <w:t xml:space="preserve"> y se incrementa en 1. Cuando </w:t>
      </w:r>
      <w:proofErr w:type="spellStart"/>
      <w:r w:rsidRPr="00C2568F">
        <w:t>num</w:t>
      </w:r>
      <w:proofErr w:type="spellEnd"/>
      <w:r w:rsidRPr="00C2568F">
        <w:t xml:space="preserve"> alcanza el valor de 6, la condición del </w:t>
      </w:r>
      <w:proofErr w:type="spellStart"/>
      <w:r w:rsidRPr="00C2568F">
        <w:t>while</w:t>
      </w:r>
      <w:proofErr w:type="spellEnd"/>
      <w:r w:rsidRPr="00C2568F">
        <w:t xml:space="preserve"> ya no se cumple y el ciclo termina.</w:t>
      </w:r>
    </w:p>
    <w:p w14:paraId="4D3218C3" w14:textId="77777777" w:rsidR="00C04F65" w:rsidRPr="00C04F65" w:rsidRDefault="00C04F65" w:rsidP="00C04F65"/>
    <w:p w14:paraId="6179E000" w14:textId="4D9EAABD" w:rsidR="002117E6" w:rsidRDefault="00E84BA3" w:rsidP="00E84BA3">
      <w:pPr>
        <w:pStyle w:val="Ttulo4"/>
      </w:pPr>
      <w:r>
        <w:t>Estructuras repetitivas</w:t>
      </w:r>
      <w:r w:rsidR="00BA71C1">
        <w:t xml:space="preserve"> anidadas</w:t>
      </w:r>
    </w:p>
    <w:p w14:paraId="58B90031" w14:textId="77777777" w:rsidR="00AD7339" w:rsidRDefault="00AD7339" w:rsidP="00AD7339">
      <w:pPr>
        <w:contextualSpacing/>
      </w:pPr>
      <w:r>
        <w:t>Las estructuras repetitivas anidadas permiten la ejecución de una o varias estructuras de control repetitivas dentro de otra estructura repetitiva. Es decir, se pueden repetir bloques de código varias veces dentro de otro bloque de código que también se está repitiendo. Esto puede ser útil en situaciones en las que se requiere la manipulación de datos en múltiples niveles o cuando se necesitan ejecutar ciertas acciones en secuencia.</w:t>
      </w:r>
    </w:p>
    <w:p w14:paraId="4C493490" w14:textId="77777777" w:rsidR="00AD7339" w:rsidRDefault="00AD7339" w:rsidP="00AD7339">
      <w:pPr>
        <w:contextualSpacing/>
      </w:pPr>
    </w:p>
    <w:p w14:paraId="1B93412F" w14:textId="00167D0C" w:rsidR="002117E6" w:rsidRDefault="005A13E3" w:rsidP="00AD7339">
      <w:pPr>
        <w:contextualSpacing/>
      </w:pPr>
      <w:r w:rsidRPr="005A13E3">
        <w:drawing>
          <wp:anchor distT="0" distB="0" distL="114300" distR="114300" simplePos="0" relativeHeight="251687936" behindDoc="1" locked="0" layoutInCell="1" allowOverlap="1" wp14:anchorId="7A607872" wp14:editId="6A9298DA">
            <wp:simplePos x="0" y="0"/>
            <wp:positionH relativeFrom="column">
              <wp:posOffset>4063365</wp:posOffset>
            </wp:positionH>
            <wp:positionV relativeFrom="paragraph">
              <wp:posOffset>549910</wp:posOffset>
            </wp:positionV>
            <wp:extent cx="1504950" cy="581025"/>
            <wp:effectExtent l="0" t="0" r="0" b="9525"/>
            <wp:wrapTight wrapText="bothSides">
              <wp:wrapPolygon edited="0">
                <wp:start x="0" y="0"/>
                <wp:lineTo x="0" y="21246"/>
                <wp:lineTo x="21327" y="21246"/>
                <wp:lineTo x="21327"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504950" cy="581025"/>
                    </a:xfrm>
                    <a:prstGeom prst="rect">
                      <a:avLst/>
                    </a:prstGeom>
                  </pic:spPr>
                </pic:pic>
              </a:graphicData>
            </a:graphic>
            <wp14:sizeRelH relativeFrom="page">
              <wp14:pctWidth>0</wp14:pctWidth>
            </wp14:sizeRelH>
            <wp14:sizeRelV relativeFrom="page">
              <wp14:pctHeight>0</wp14:pctHeight>
            </wp14:sizeRelV>
          </wp:anchor>
        </w:drawing>
      </w:r>
      <w:r w:rsidR="00AD7339">
        <w:t xml:space="preserve">En Python, se pueden anidar bucles </w:t>
      </w:r>
      <w:proofErr w:type="spellStart"/>
      <w:r w:rsidR="00AD7339">
        <w:t>for</w:t>
      </w:r>
      <w:proofErr w:type="spellEnd"/>
      <w:r w:rsidR="00AD7339">
        <w:t xml:space="preserve"> o </w:t>
      </w:r>
      <w:proofErr w:type="spellStart"/>
      <w:r w:rsidR="00AD7339">
        <w:t>while</w:t>
      </w:r>
      <w:proofErr w:type="spellEnd"/>
      <w:r w:rsidR="00AD7339">
        <w:t xml:space="preserve"> utilizando la </w:t>
      </w:r>
      <w:proofErr w:type="spellStart"/>
      <w:r w:rsidR="00AD7339">
        <w:t>indentación</w:t>
      </w:r>
      <w:proofErr w:type="spellEnd"/>
      <w:r w:rsidR="00AD7339">
        <w:t xml:space="preserve"> adecuada. Por ejemplo, supongamos que queremos imprimir todas las combinaciones posibles de los números del 1 al 3 en pares ordenados. Podemos lograr esto con dos bucles </w:t>
      </w:r>
      <w:proofErr w:type="spellStart"/>
      <w:r w:rsidR="00AD7339">
        <w:t>for</w:t>
      </w:r>
      <w:proofErr w:type="spellEnd"/>
      <w:r w:rsidR="00AD7339">
        <w:t xml:space="preserve"> anidados de la siguiente manera:</w:t>
      </w:r>
    </w:p>
    <w:p w14:paraId="51AB6749" w14:textId="5EAD1810" w:rsidR="00AD7339" w:rsidRDefault="00E660B3" w:rsidP="00AD7339">
      <w:pPr>
        <w:contextualSpacing/>
      </w:pPr>
      <w:r w:rsidRPr="00E660B3">
        <w:lastRenderedPageBreak/>
        <w:drawing>
          <wp:anchor distT="0" distB="0" distL="114300" distR="114300" simplePos="0" relativeHeight="251688960" behindDoc="1" locked="0" layoutInCell="1" allowOverlap="1" wp14:anchorId="1C8E71A1" wp14:editId="298A3CE5">
            <wp:simplePos x="0" y="0"/>
            <wp:positionH relativeFrom="column">
              <wp:posOffset>5063490</wp:posOffset>
            </wp:positionH>
            <wp:positionV relativeFrom="paragraph">
              <wp:posOffset>133350</wp:posOffset>
            </wp:positionV>
            <wp:extent cx="571500" cy="1590675"/>
            <wp:effectExtent l="0" t="0" r="0" b="9525"/>
            <wp:wrapTight wrapText="bothSides">
              <wp:wrapPolygon edited="0">
                <wp:start x="0" y="0"/>
                <wp:lineTo x="0" y="21471"/>
                <wp:lineTo x="20880" y="21471"/>
                <wp:lineTo x="20880" y="0"/>
                <wp:lineTo x="0" y="0"/>
              </wp:wrapPolygon>
            </wp:wrapTight>
            <wp:docPr id="43" name="Imagen 43" descr="Pantalla de computado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Pantalla de computadora&#10;&#10;Descripción generada automáticamente con confianza baja"/>
                    <pic:cNvPicPr/>
                  </pic:nvPicPr>
                  <pic:blipFill>
                    <a:blip r:embed="rId32">
                      <a:extLst>
                        <a:ext uri="{28A0092B-C50C-407E-A947-70E740481C1C}">
                          <a14:useLocalDpi xmlns:a14="http://schemas.microsoft.com/office/drawing/2010/main" val="0"/>
                        </a:ext>
                      </a:extLst>
                    </a:blip>
                    <a:stretch>
                      <a:fillRect/>
                    </a:stretch>
                  </pic:blipFill>
                  <pic:spPr>
                    <a:xfrm>
                      <a:off x="0" y="0"/>
                      <a:ext cx="571500" cy="1590675"/>
                    </a:xfrm>
                    <a:prstGeom prst="rect">
                      <a:avLst/>
                    </a:prstGeom>
                  </pic:spPr>
                </pic:pic>
              </a:graphicData>
            </a:graphic>
            <wp14:sizeRelH relativeFrom="page">
              <wp14:pctWidth>0</wp14:pctWidth>
            </wp14:sizeRelH>
            <wp14:sizeRelV relativeFrom="page">
              <wp14:pctHeight>0</wp14:pctHeight>
            </wp14:sizeRelV>
          </wp:anchor>
        </w:drawing>
      </w:r>
    </w:p>
    <w:p w14:paraId="3F7E3AF8" w14:textId="2A9CDBE8" w:rsidR="002117E6" w:rsidRDefault="005A13E3" w:rsidP="00A76AA1">
      <w:pPr>
        <w:contextualSpacing/>
      </w:pPr>
      <w:r w:rsidRPr="005A13E3">
        <w:t xml:space="preserve">En este ejemplo, el primer bucle </w:t>
      </w:r>
      <w:proofErr w:type="spellStart"/>
      <w:r w:rsidRPr="005A13E3">
        <w:t>for</w:t>
      </w:r>
      <w:proofErr w:type="spellEnd"/>
      <w:r w:rsidRPr="005A13E3">
        <w:t xml:space="preserve"> recorre los números del 1 al 3, mientras que el segundo bucle </w:t>
      </w:r>
      <w:proofErr w:type="spellStart"/>
      <w:r w:rsidRPr="005A13E3">
        <w:t>for</w:t>
      </w:r>
      <w:proofErr w:type="spellEnd"/>
      <w:r w:rsidRPr="005A13E3">
        <w:t xml:space="preserve"> también recorre los números del 1 al 3. Dentro del segundo bucle </w:t>
      </w:r>
      <w:proofErr w:type="spellStart"/>
      <w:r w:rsidRPr="005A13E3">
        <w:t>for</w:t>
      </w:r>
      <w:proofErr w:type="spellEnd"/>
      <w:r w:rsidRPr="005A13E3">
        <w:t>, se imprime una tupla que contiene los valores de i y j. El resultado de este código sería la impresión de los siguientes pares ordenados:</w:t>
      </w:r>
      <w:r w:rsidR="00E660B3" w:rsidRPr="00E660B3">
        <w:rPr>
          <w:noProof/>
        </w:rPr>
        <w:t xml:space="preserve"> </w:t>
      </w:r>
    </w:p>
    <w:p w14:paraId="6F04AD73" w14:textId="77777777" w:rsidR="00CA7ED4" w:rsidRDefault="00CA7ED4" w:rsidP="00A76AA1">
      <w:pPr>
        <w:contextualSpacing/>
      </w:pPr>
    </w:p>
    <w:p w14:paraId="37C15A42"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2509F0DD" wp14:editId="0D801368">
                <wp:simplePos x="0" y="0"/>
                <wp:positionH relativeFrom="column">
                  <wp:posOffset>-313055</wp:posOffset>
                </wp:positionH>
                <wp:positionV relativeFrom="paragraph">
                  <wp:posOffset>-96520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8923D" w14:textId="77777777" w:rsidR="00AB2DF6" w:rsidRPr="00A32AB9" w:rsidRDefault="00AB2DF6" w:rsidP="00A32AB9">
                              <w:pPr>
                                <w:pStyle w:val="Ttulo1"/>
                              </w:pPr>
                              <w:bookmarkStart w:id="20" w:name="_Toc46999616"/>
                              <w:bookmarkStart w:id="21" w:name="_Toc51942773"/>
                              <w:bookmarkStart w:id="22" w:name="_Toc128130848"/>
                              <w:r w:rsidRPr="00A32AB9">
                                <w:t>Bibliografía y Webgrafía</w:t>
                              </w:r>
                              <w:bookmarkEnd w:id="20"/>
                              <w:bookmarkEnd w:id="21"/>
                              <w:bookmarkEnd w:id="2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09F0DD" id="Grupo 20" o:spid="_x0000_s1037" style="position:absolute;left:0;text-align:left;margin-left:-24.65pt;margin-top:-7.6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CHXH3e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0A8923D" w14:textId="77777777" w:rsidR="00AB2DF6" w:rsidRPr="00A32AB9" w:rsidRDefault="00AB2DF6" w:rsidP="00A32AB9">
                        <w:pPr>
                          <w:pStyle w:val="Ttulo1"/>
                        </w:pPr>
                        <w:bookmarkStart w:id="23" w:name="_Toc46999616"/>
                        <w:bookmarkStart w:id="24" w:name="_Toc51942773"/>
                        <w:bookmarkStart w:id="25" w:name="_Toc128130848"/>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9" o:title="UPOLI_identidad" cropbottom="64420f" cropright="31396f"/>
                  <o:lock v:ext="edit" aspectratio="f"/>
                </v:shape>
              </v:group>
            </w:pict>
          </mc:Fallback>
        </mc:AlternateContent>
      </w:r>
    </w:p>
    <w:p w14:paraId="5C331522" w14:textId="77777777" w:rsidR="00CA7ED4" w:rsidRDefault="00CA7ED4" w:rsidP="00A76AA1">
      <w:pPr>
        <w:contextualSpacing/>
      </w:pPr>
    </w:p>
    <w:p w14:paraId="0FB06BC6" w14:textId="7F4A307D" w:rsidR="00AB2DF6" w:rsidRDefault="00CA7ED4" w:rsidP="00A76AA1">
      <w:pPr>
        <w:contextualSpacing/>
      </w:pPr>
      <w:r w:rsidRPr="00CA7ED4">
        <w:t>Gómez, A. (2015). Fundamentos de programación: algoritmos, estructuras de datos y objetos. Pearson Educación.</w:t>
      </w:r>
    </w:p>
    <w:p w14:paraId="7E233D94" w14:textId="026A60D7" w:rsidR="00AB2DF6" w:rsidRDefault="003B316B" w:rsidP="00A76AA1">
      <w:pPr>
        <w:contextualSpacing/>
      </w:pPr>
      <w:r w:rsidRPr="003B316B">
        <w:t xml:space="preserve">Hernández, M. (2018). Aprende Python en un fin de semana. </w:t>
      </w:r>
      <w:proofErr w:type="spellStart"/>
      <w:r w:rsidRPr="003B316B">
        <w:t>CreateSpace</w:t>
      </w:r>
      <w:proofErr w:type="spellEnd"/>
      <w:r w:rsidRPr="003B316B">
        <w:t xml:space="preserve"> </w:t>
      </w:r>
      <w:proofErr w:type="spellStart"/>
      <w:r w:rsidRPr="003B316B">
        <w:t>Independent</w:t>
      </w:r>
      <w:proofErr w:type="spellEnd"/>
      <w:r w:rsidRPr="003B316B">
        <w:t xml:space="preserve"> Publishing </w:t>
      </w:r>
      <w:proofErr w:type="spellStart"/>
      <w:r w:rsidRPr="003B316B">
        <w:t>Platform</w:t>
      </w:r>
      <w:proofErr w:type="spellEnd"/>
      <w:r w:rsidRPr="003B316B">
        <w:t>.</w:t>
      </w:r>
    </w:p>
    <w:p w14:paraId="4611CBF5" w14:textId="4422B580" w:rsidR="003B316B" w:rsidRDefault="006A5692" w:rsidP="00A76AA1">
      <w:pPr>
        <w:contextualSpacing/>
      </w:pPr>
      <w:r w:rsidRPr="006A5692">
        <w:t xml:space="preserve">Técnicas de programación: estructuras algorítmicas repetitivas en C, C++, Java y Python / Jesús Carretero Pérez, Juan Carlos </w:t>
      </w:r>
      <w:proofErr w:type="spellStart"/>
      <w:r w:rsidRPr="006A5692">
        <w:t>Moure</w:t>
      </w:r>
      <w:proofErr w:type="spellEnd"/>
      <w:r w:rsidRPr="006A5692">
        <w:t xml:space="preserve"> Fernández. (2018). Madrid, España: Paraninfo.</w:t>
      </w:r>
    </w:p>
    <w:p w14:paraId="48D74905" w14:textId="77777777" w:rsidR="00A95526" w:rsidRPr="00A95526" w:rsidRDefault="00A95526" w:rsidP="00A95526">
      <w:pPr>
        <w:contextualSpacing/>
        <w:rPr>
          <w:lang w:val="en-US"/>
        </w:rPr>
      </w:pPr>
      <w:r>
        <w:t xml:space="preserve">Zabalza, V. (2019). Aprende a Programar con Python 3. </w:t>
      </w:r>
      <w:r w:rsidRPr="00A95526">
        <w:rPr>
          <w:lang w:val="en-US"/>
        </w:rPr>
        <w:t>Independently published.</w:t>
      </w:r>
    </w:p>
    <w:p w14:paraId="061911EC" w14:textId="77777777" w:rsidR="00A95526" w:rsidRDefault="00A95526" w:rsidP="00A95526">
      <w:pPr>
        <w:contextualSpacing/>
      </w:pPr>
      <w:r w:rsidRPr="00A95526">
        <w:rPr>
          <w:lang w:val="en-US"/>
        </w:rPr>
        <w:t xml:space="preserve">Bell, A. B. (2016). </w:t>
      </w:r>
      <w:r>
        <w:t>Introducción a la programación con Python. Reverte.</w:t>
      </w:r>
    </w:p>
    <w:p w14:paraId="0299D302" w14:textId="0AD13AB1" w:rsidR="006A5692" w:rsidRDefault="00A95526" w:rsidP="00A95526">
      <w:pPr>
        <w:contextualSpacing/>
      </w:pPr>
      <w:proofErr w:type="spellStart"/>
      <w:r>
        <w:t>Severance</w:t>
      </w:r>
      <w:proofErr w:type="spellEnd"/>
      <w:r>
        <w:t xml:space="preserve">, C. (2016). Python para todos. </w:t>
      </w:r>
      <w:proofErr w:type="spellStart"/>
      <w:r>
        <w:t>CreateSpace</w:t>
      </w:r>
      <w:proofErr w:type="spellEnd"/>
      <w:r>
        <w:t xml:space="preserve"> </w:t>
      </w:r>
      <w:proofErr w:type="spellStart"/>
      <w:r>
        <w:t>Independent</w:t>
      </w:r>
      <w:proofErr w:type="spellEnd"/>
      <w:r>
        <w:t xml:space="preserve"> Publishing </w:t>
      </w:r>
      <w:proofErr w:type="spellStart"/>
      <w:r>
        <w:t>Platform</w:t>
      </w:r>
      <w:proofErr w:type="spellEnd"/>
      <w:r>
        <w:t>.</w:t>
      </w:r>
    </w:p>
    <w:p w14:paraId="28FE4EE1" w14:textId="77777777" w:rsidR="00AB2DF6" w:rsidRDefault="00AB2DF6" w:rsidP="00A76AA1">
      <w:pPr>
        <w:contextualSpacing/>
      </w:pPr>
    </w:p>
    <w:p w14:paraId="3F24C7CF" w14:textId="77777777" w:rsidR="00AB2DF6" w:rsidRDefault="00AB2DF6" w:rsidP="00A76AA1">
      <w:pPr>
        <w:contextualSpacing/>
      </w:pPr>
    </w:p>
    <w:p w14:paraId="01122147" w14:textId="77777777" w:rsidR="00AB2DF6" w:rsidRDefault="00AB2DF6" w:rsidP="00A76AA1">
      <w:pPr>
        <w:contextualSpacing/>
      </w:pPr>
    </w:p>
    <w:p w14:paraId="2F934270" w14:textId="77777777" w:rsidR="00AB2DF6" w:rsidRPr="002117E6" w:rsidRDefault="00AB2DF6" w:rsidP="00A76AA1">
      <w:pPr>
        <w:contextualSpacing/>
        <w:rPr>
          <w:bCs/>
        </w:rPr>
      </w:pPr>
    </w:p>
    <w:p w14:paraId="3F688B85" w14:textId="77777777" w:rsidR="00AB2DF6" w:rsidRDefault="00AB2DF6" w:rsidP="00A76AA1">
      <w:pPr>
        <w:tabs>
          <w:tab w:val="left" w:pos="1305"/>
        </w:tabs>
        <w:contextualSpacing/>
      </w:pPr>
    </w:p>
    <w:p w14:paraId="28BD4193" w14:textId="2F1560BD" w:rsidR="00AB2DF6" w:rsidRDefault="00AB2DF6" w:rsidP="00A76AA1">
      <w:pPr>
        <w:tabs>
          <w:tab w:val="left" w:pos="1305"/>
        </w:tabs>
        <w:contextualSpacing/>
      </w:pPr>
    </w:p>
    <w:p w14:paraId="622CF857" w14:textId="72401EF5" w:rsidR="00BA3DE1" w:rsidRDefault="00BA3DE1" w:rsidP="00A76AA1">
      <w:pPr>
        <w:tabs>
          <w:tab w:val="left" w:pos="1305"/>
        </w:tabs>
        <w:contextualSpacing/>
      </w:pPr>
    </w:p>
    <w:p w14:paraId="20F098CA" w14:textId="4922338E" w:rsidR="00BA3DE1" w:rsidRDefault="00BA3DE1" w:rsidP="00A76AA1">
      <w:pPr>
        <w:tabs>
          <w:tab w:val="left" w:pos="1305"/>
        </w:tabs>
        <w:contextualSpacing/>
      </w:pPr>
    </w:p>
    <w:p w14:paraId="4020B4F0" w14:textId="41CA39AC" w:rsidR="00BA3DE1" w:rsidRDefault="00BA3DE1" w:rsidP="00A76AA1">
      <w:pPr>
        <w:tabs>
          <w:tab w:val="left" w:pos="1305"/>
        </w:tabs>
        <w:contextualSpacing/>
      </w:pPr>
    </w:p>
    <w:p w14:paraId="06135733" w14:textId="77777777" w:rsidR="00BA3DE1" w:rsidRDefault="00BA3DE1" w:rsidP="00A76AA1">
      <w:pPr>
        <w:tabs>
          <w:tab w:val="left" w:pos="1305"/>
        </w:tabs>
        <w:contextualSpacing/>
      </w:pPr>
    </w:p>
    <w:p w14:paraId="7F8974DF"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45CF051C" wp14:editId="3203ECE6">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23724" w14:textId="77777777" w:rsidR="00AB2DF6" w:rsidRPr="00A32AB9" w:rsidRDefault="00AB2DF6" w:rsidP="00A32AB9">
                              <w:pPr>
                                <w:pStyle w:val="Ttulo1"/>
                              </w:pPr>
                              <w:bookmarkStart w:id="26" w:name="_Toc46999617"/>
                              <w:bookmarkStart w:id="27" w:name="_Toc51942774"/>
                              <w:bookmarkStart w:id="28" w:name="_Toc128130849"/>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5CF051C"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EE23724" w14:textId="77777777" w:rsidR="00AB2DF6" w:rsidRPr="00A32AB9" w:rsidRDefault="00AB2DF6" w:rsidP="00A32AB9">
                        <w:pPr>
                          <w:pStyle w:val="Ttulo1"/>
                        </w:pPr>
                        <w:bookmarkStart w:id="29" w:name="_Toc46999617"/>
                        <w:bookmarkStart w:id="30" w:name="_Toc51942774"/>
                        <w:bookmarkStart w:id="31" w:name="_Toc128130849"/>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9" o:title="UPOLI_identidad" cropbottom="64420f" cropright="31396f"/>
                  <o:lock v:ext="edit" aspectratio="f"/>
                </v:shape>
              </v:group>
            </w:pict>
          </mc:Fallback>
        </mc:AlternateContent>
      </w:r>
    </w:p>
    <w:p w14:paraId="5755925C" w14:textId="77777777" w:rsidR="00AB2DF6" w:rsidRDefault="00AB2DF6" w:rsidP="00A76AA1">
      <w:pPr>
        <w:tabs>
          <w:tab w:val="left" w:pos="1305"/>
        </w:tabs>
        <w:contextualSpacing/>
      </w:pPr>
    </w:p>
    <w:p w14:paraId="08DCBD4D" w14:textId="77777777" w:rsidR="00AB2DF6" w:rsidRDefault="00AB2DF6" w:rsidP="00A76AA1">
      <w:pPr>
        <w:tabs>
          <w:tab w:val="left" w:pos="1305"/>
        </w:tabs>
        <w:contextualSpacing/>
      </w:pPr>
    </w:p>
    <w:p w14:paraId="69C913DF" w14:textId="77777777" w:rsidR="00421F86" w:rsidRPr="00C40AB1" w:rsidRDefault="00421F86" w:rsidP="00C40AB1">
      <w:pPr>
        <w:contextualSpacing/>
        <w:rPr>
          <w:bCs/>
        </w:rPr>
      </w:pPr>
      <w:r w:rsidRPr="00C40AB1">
        <w:rPr>
          <w:bCs/>
        </w:rPr>
        <w:t>Acumulador: Una variable que se utiliza para almacenar la suma de valores en un bucle o ciclo. Cada vez que se recorre el bucle, se agrega el valor actual a la variable acumuladora.</w:t>
      </w:r>
    </w:p>
    <w:p w14:paraId="0D78BCA1" w14:textId="77777777" w:rsidR="00421F86" w:rsidRPr="00C40AB1" w:rsidRDefault="00421F86" w:rsidP="00C40AB1">
      <w:pPr>
        <w:contextualSpacing/>
        <w:rPr>
          <w:bCs/>
        </w:rPr>
      </w:pPr>
      <w:r w:rsidRPr="00C40AB1">
        <w:rPr>
          <w:bCs/>
        </w:rPr>
        <w:t xml:space="preserve">Bucle </w:t>
      </w:r>
      <w:proofErr w:type="spellStart"/>
      <w:r w:rsidRPr="00C40AB1">
        <w:rPr>
          <w:bCs/>
        </w:rPr>
        <w:t>for</w:t>
      </w:r>
      <w:proofErr w:type="spellEnd"/>
      <w:r w:rsidRPr="00C40AB1">
        <w:rPr>
          <w:bCs/>
        </w:rPr>
        <w:t>: Una estructura de control de flujo en Python que se utiliza para iterar sobre una secuencia, como una lista o un rango de números. Se compone de la palabra clave "</w:t>
      </w:r>
      <w:proofErr w:type="spellStart"/>
      <w:r w:rsidRPr="00C40AB1">
        <w:rPr>
          <w:bCs/>
        </w:rPr>
        <w:t>for</w:t>
      </w:r>
      <w:proofErr w:type="spellEnd"/>
      <w:r w:rsidRPr="00C40AB1">
        <w:rPr>
          <w:bCs/>
        </w:rPr>
        <w:t>", una variable que representa cada elemento de la secuencia y la propia secuencia.</w:t>
      </w:r>
    </w:p>
    <w:p w14:paraId="6BE93192" w14:textId="77777777" w:rsidR="00421F86" w:rsidRPr="00C40AB1" w:rsidRDefault="00421F86" w:rsidP="00C40AB1">
      <w:pPr>
        <w:contextualSpacing/>
        <w:rPr>
          <w:bCs/>
        </w:rPr>
      </w:pPr>
      <w:r w:rsidRPr="00C40AB1">
        <w:rPr>
          <w:bCs/>
        </w:rPr>
        <w:t xml:space="preserve">Bucle </w:t>
      </w:r>
      <w:proofErr w:type="spellStart"/>
      <w:r w:rsidRPr="00C40AB1">
        <w:rPr>
          <w:bCs/>
        </w:rPr>
        <w:t>while</w:t>
      </w:r>
      <w:proofErr w:type="spellEnd"/>
      <w:r w:rsidRPr="00C40AB1">
        <w:rPr>
          <w:bCs/>
        </w:rPr>
        <w:t>: Una estructura de control de flujo en Python que se utiliza para repetir un bloque de código mientras se cumpla una condición determinada. Se compone de la palabra clave "</w:t>
      </w:r>
      <w:proofErr w:type="spellStart"/>
      <w:r w:rsidRPr="00C40AB1">
        <w:rPr>
          <w:bCs/>
        </w:rPr>
        <w:t>while</w:t>
      </w:r>
      <w:proofErr w:type="spellEnd"/>
      <w:r w:rsidRPr="00C40AB1">
        <w:rPr>
          <w:bCs/>
        </w:rPr>
        <w:t>" seguida de una condición y un bloque de código.</w:t>
      </w:r>
    </w:p>
    <w:p w14:paraId="6C1F9A02" w14:textId="77777777" w:rsidR="00421F86" w:rsidRDefault="00421F86" w:rsidP="00A7188F">
      <w:pPr>
        <w:tabs>
          <w:tab w:val="left" w:pos="1305"/>
        </w:tabs>
        <w:contextualSpacing/>
      </w:pPr>
      <w:r>
        <w:t xml:space="preserve">Bucles </w:t>
      </w:r>
      <w:proofErr w:type="spellStart"/>
      <w:r>
        <w:t>for</w:t>
      </w:r>
      <w:proofErr w:type="spellEnd"/>
      <w:r>
        <w:t xml:space="preserve"> o </w:t>
      </w:r>
      <w:proofErr w:type="spellStart"/>
      <w:r>
        <w:t>while</w:t>
      </w:r>
      <w:proofErr w:type="spellEnd"/>
      <w:r>
        <w:t>: Son estructuras de control repetitivas que permiten ejecutar un bloque de código varias veces mientras se cumpla una condición determinada.</w:t>
      </w:r>
    </w:p>
    <w:p w14:paraId="13643531" w14:textId="77777777" w:rsidR="00421F86" w:rsidRDefault="00421F86" w:rsidP="00A7188F">
      <w:pPr>
        <w:tabs>
          <w:tab w:val="left" w:pos="1305"/>
        </w:tabs>
        <w:contextualSpacing/>
      </w:pPr>
      <w:r>
        <w:t>Ciclo: Es una estructura de control repetitiva que ejecuta un conjunto de instrucciones varias veces mientras se cumpla una condición determinada.</w:t>
      </w:r>
    </w:p>
    <w:p w14:paraId="06595306" w14:textId="77777777" w:rsidR="00421F86" w:rsidRDefault="00421F86" w:rsidP="00A7188F">
      <w:pPr>
        <w:tabs>
          <w:tab w:val="left" w:pos="1305"/>
        </w:tabs>
        <w:contextualSpacing/>
      </w:pPr>
      <w:r>
        <w:t>Condición: Es una expresión lógica que se evalúa en verdadero o falso. En el contexto de las estructuras de control repetitivas, se utiliza para determinar si se debe seguir ejecutando el ciclo.</w:t>
      </w:r>
    </w:p>
    <w:p w14:paraId="4FFC15C7" w14:textId="77777777" w:rsidR="00421F86" w:rsidRPr="00C40AB1" w:rsidRDefault="00421F86" w:rsidP="00C40AB1">
      <w:pPr>
        <w:contextualSpacing/>
        <w:rPr>
          <w:bCs/>
        </w:rPr>
      </w:pPr>
      <w:r w:rsidRPr="00C40AB1">
        <w:rPr>
          <w:bCs/>
        </w:rPr>
        <w:t>Contador: Una variable que se utiliza para llevar un registro del número de veces que ocurre una acción o un evento en un programa. Se incrementa o decrementa en función de ciertas condiciones.</w:t>
      </w:r>
    </w:p>
    <w:p w14:paraId="14DC633D" w14:textId="77777777" w:rsidR="00421F86" w:rsidRPr="00A76AA1" w:rsidRDefault="00421F86" w:rsidP="00C40AB1">
      <w:pPr>
        <w:contextualSpacing/>
        <w:rPr>
          <w:bCs/>
        </w:rPr>
      </w:pPr>
      <w:r w:rsidRPr="00C40AB1">
        <w:rPr>
          <w:bCs/>
        </w:rPr>
        <w:t>Control de flujo: El proceso de dirigir el flujo de ejecución de un programa. Las estructuras de control de flujo, como las estructuras repetitivas, permiten al programador tomar decisiones en función de ciertas condiciones y realizar diferentes acciones en función de ellas</w:t>
      </w:r>
    </w:p>
    <w:p w14:paraId="65D7DCDF" w14:textId="77777777" w:rsidR="00421F86" w:rsidRPr="004F3A3E" w:rsidRDefault="00421F86" w:rsidP="004F3A3E">
      <w:pPr>
        <w:contextualSpacing/>
        <w:rPr>
          <w:bCs/>
        </w:rPr>
      </w:pPr>
      <w:r w:rsidRPr="004F3A3E">
        <w:rPr>
          <w:bCs/>
        </w:rPr>
        <w:t>Estructura algorítmica Secuencial:</w:t>
      </w:r>
      <w:r>
        <w:rPr>
          <w:bCs/>
        </w:rPr>
        <w:t xml:space="preserve"> </w:t>
      </w:r>
      <w:r w:rsidRPr="004F3A3E">
        <w:rPr>
          <w:bCs/>
        </w:rPr>
        <w:t>Es la estructura más simple que se refiere a la ejecución de una secuencia de instrucciones en un orden determinado.</w:t>
      </w:r>
    </w:p>
    <w:p w14:paraId="25413C51" w14:textId="77777777" w:rsidR="00421F86" w:rsidRDefault="00421F86" w:rsidP="004F3A3E">
      <w:pPr>
        <w:contextualSpacing/>
        <w:rPr>
          <w:bCs/>
        </w:rPr>
      </w:pPr>
      <w:r w:rsidRPr="004F3A3E">
        <w:rPr>
          <w:bCs/>
        </w:rPr>
        <w:lastRenderedPageBreak/>
        <w:t xml:space="preserve">Estructura repetitiva </w:t>
      </w:r>
      <w:proofErr w:type="spellStart"/>
      <w:r w:rsidRPr="004F3A3E">
        <w:rPr>
          <w:bCs/>
        </w:rPr>
        <w:t>For</w:t>
      </w:r>
      <w:proofErr w:type="spellEnd"/>
      <w:r w:rsidRPr="004F3A3E">
        <w:rPr>
          <w:bCs/>
        </w:rPr>
        <w:t>:</w:t>
      </w:r>
      <w:r>
        <w:rPr>
          <w:bCs/>
        </w:rPr>
        <w:t xml:space="preserve"> </w:t>
      </w:r>
      <w:r w:rsidRPr="004F3A3E">
        <w:rPr>
          <w:bCs/>
        </w:rPr>
        <w:t>Es una estructura de control que permite iterar sobre una secuencia de elementos y ejecutar un bloque de código para cada elemento de la secuencia.</w:t>
      </w:r>
    </w:p>
    <w:p w14:paraId="52B3B914" w14:textId="77777777" w:rsidR="00421F86" w:rsidRPr="004F3A3E" w:rsidRDefault="00421F86" w:rsidP="004F3A3E">
      <w:pPr>
        <w:contextualSpacing/>
        <w:rPr>
          <w:bCs/>
        </w:rPr>
      </w:pPr>
      <w:r w:rsidRPr="004F3A3E">
        <w:rPr>
          <w:bCs/>
        </w:rPr>
        <w:t xml:space="preserve">Estructura repetitiva </w:t>
      </w:r>
      <w:proofErr w:type="spellStart"/>
      <w:r w:rsidRPr="004F3A3E">
        <w:rPr>
          <w:bCs/>
        </w:rPr>
        <w:t>While</w:t>
      </w:r>
      <w:proofErr w:type="spellEnd"/>
      <w:r w:rsidRPr="004F3A3E">
        <w:rPr>
          <w:bCs/>
        </w:rPr>
        <w:t>:</w:t>
      </w:r>
      <w:r>
        <w:rPr>
          <w:bCs/>
        </w:rPr>
        <w:t xml:space="preserve"> </w:t>
      </w:r>
      <w:r w:rsidRPr="004F3A3E">
        <w:rPr>
          <w:bCs/>
        </w:rPr>
        <w:t>Es una estructura de control que permite repetir un bloque de código mientras se cumpla una condición específica.</w:t>
      </w:r>
    </w:p>
    <w:p w14:paraId="53D0234F" w14:textId="0680B0E6" w:rsidR="00421F86" w:rsidRPr="00C40AB1" w:rsidRDefault="00421F86" w:rsidP="00C40AB1">
      <w:pPr>
        <w:contextualSpacing/>
        <w:rPr>
          <w:bCs/>
        </w:rPr>
      </w:pPr>
      <w:r w:rsidRPr="00C40AB1">
        <w:rPr>
          <w:bCs/>
        </w:rPr>
        <w:t xml:space="preserve">repetitivas principales son el bucle </w:t>
      </w:r>
      <w:proofErr w:type="spellStart"/>
      <w:r w:rsidRPr="00C40AB1">
        <w:rPr>
          <w:bCs/>
        </w:rPr>
        <w:t>for</w:t>
      </w:r>
      <w:proofErr w:type="spellEnd"/>
      <w:r w:rsidRPr="00C40AB1">
        <w:rPr>
          <w:bCs/>
        </w:rPr>
        <w:t xml:space="preserve"> y el bucle </w:t>
      </w:r>
      <w:proofErr w:type="spellStart"/>
      <w:r w:rsidRPr="00C40AB1">
        <w:rPr>
          <w:bCs/>
        </w:rPr>
        <w:t>while</w:t>
      </w:r>
      <w:proofErr w:type="spellEnd"/>
      <w:r w:rsidRPr="00C40AB1">
        <w:rPr>
          <w:bCs/>
        </w:rPr>
        <w:t>.</w:t>
      </w:r>
    </w:p>
    <w:p w14:paraId="72E76EE1" w14:textId="77777777" w:rsidR="00421F86" w:rsidRPr="004F3A3E" w:rsidRDefault="00421F86" w:rsidP="004F3A3E">
      <w:pPr>
        <w:contextualSpacing/>
        <w:rPr>
          <w:bCs/>
        </w:rPr>
      </w:pPr>
      <w:r w:rsidRPr="004F3A3E">
        <w:rPr>
          <w:bCs/>
        </w:rPr>
        <w:t>Estructura selectiva doble (</w:t>
      </w:r>
      <w:proofErr w:type="spellStart"/>
      <w:r w:rsidRPr="004F3A3E">
        <w:rPr>
          <w:bCs/>
        </w:rPr>
        <w:t>if-then-else</w:t>
      </w:r>
      <w:proofErr w:type="spellEnd"/>
      <w:r w:rsidRPr="004F3A3E">
        <w:rPr>
          <w:bCs/>
        </w:rPr>
        <w:t>):</w:t>
      </w:r>
      <w:r>
        <w:rPr>
          <w:bCs/>
        </w:rPr>
        <w:t xml:space="preserve"> </w:t>
      </w:r>
      <w:r w:rsidRPr="004F3A3E">
        <w:rPr>
          <w:bCs/>
        </w:rPr>
        <w:t xml:space="preserve">Es posible agregar una cláusula </w:t>
      </w:r>
      <w:proofErr w:type="spellStart"/>
      <w:r w:rsidRPr="004F3A3E">
        <w:rPr>
          <w:bCs/>
        </w:rPr>
        <w:t>else</w:t>
      </w:r>
      <w:proofErr w:type="spellEnd"/>
      <w:r w:rsidRPr="004F3A3E">
        <w:rPr>
          <w:bCs/>
        </w:rPr>
        <w:t xml:space="preserve"> a la estructura </w:t>
      </w:r>
      <w:proofErr w:type="spellStart"/>
      <w:r w:rsidRPr="004F3A3E">
        <w:rPr>
          <w:bCs/>
        </w:rPr>
        <w:t>if-then</w:t>
      </w:r>
      <w:proofErr w:type="spellEnd"/>
      <w:r w:rsidRPr="004F3A3E">
        <w:rPr>
          <w:bCs/>
        </w:rPr>
        <w:t xml:space="preserve"> para especificar un bloque de código que se ejecutará si la condición es falsa.</w:t>
      </w:r>
    </w:p>
    <w:p w14:paraId="33959E22" w14:textId="77777777" w:rsidR="00421F86" w:rsidRPr="004F3A3E" w:rsidRDefault="00421F86" w:rsidP="004F3A3E">
      <w:pPr>
        <w:contextualSpacing/>
        <w:rPr>
          <w:bCs/>
        </w:rPr>
      </w:pPr>
      <w:r w:rsidRPr="004F3A3E">
        <w:rPr>
          <w:bCs/>
        </w:rPr>
        <w:t>Estructura selectiva en cascada (anidadas):</w:t>
      </w:r>
      <w:r>
        <w:rPr>
          <w:bCs/>
        </w:rPr>
        <w:t xml:space="preserve"> </w:t>
      </w:r>
      <w:r w:rsidRPr="004F3A3E">
        <w:rPr>
          <w:bCs/>
        </w:rPr>
        <w:t>Permite evaluar múltiples condiciones y ejecutar diferentes bloques de código según cada una de ellas.</w:t>
      </w:r>
    </w:p>
    <w:p w14:paraId="0DE04384" w14:textId="77777777" w:rsidR="00421F86" w:rsidRPr="004F3A3E" w:rsidRDefault="00421F86" w:rsidP="004F3A3E">
      <w:pPr>
        <w:contextualSpacing/>
        <w:rPr>
          <w:bCs/>
        </w:rPr>
      </w:pPr>
      <w:r w:rsidRPr="00421F86">
        <w:rPr>
          <w:bCs/>
        </w:rPr>
        <w:t>Estructura selectiva simple (</w:t>
      </w:r>
      <w:proofErr w:type="spellStart"/>
      <w:r w:rsidRPr="00421F86">
        <w:rPr>
          <w:bCs/>
        </w:rPr>
        <w:t>if-then</w:t>
      </w:r>
      <w:proofErr w:type="spellEnd"/>
      <w:r w:rsidRPr="00421F86">
        <w:rPr>
          <w:bCs/>
        </w:rPr>
        <w:t>):</w:t>
      </w:r>
      <w:r w:rsidRPr="00421F86">
        <w:rPr>
          <w:bCs/>
        </w:rPr>
        <w:t xml:space="preserve"> </w:t>
      </w:r>
      <w:r w:rsidRPr="004F3A3E">
        <w:rPr>
          <w:bCs/>
        </w:rPr>
        <w:t>Es una estructura de control selectiva que permite ejecutar una acción si se cumple una condición específica.</w:t>
      </w:r>
    </w:p>
    <w:p w14:paraId="6F8AC52A" w14:textId="77777777" w:rsidR="00421F86" w:rsidRPr="004F3A3E" w:rsidRDefault="00421F86" w:rsidP="004F3A3E">
      <w:pPr>
        <w:contextualSpacing/>
        <w:rPr>
          <w:bCs/>
        </w:rPr>
      </w:pPr>
      <w:r w:rsidRPr="004F3A3E">
        <w:rPr>
          <w:bCs/>
        </w:rPr>
        <w:t>Estructuras algorítmicas Repetitivas:</w:t>
      </w:r>
      <w:r>
        <w:rPr>
          <w:bCs/>
        </w:rPr>
        <w:t xml:space="preserve"> </w:t>
      </w:r>
      <w:r w:rsidRPr="004F3A3E">
        <w:rPr>
          <w:bCs/>
        </w:rPr>
        <w:t>Son estructuras que permiten ejecutar repetidamente un conjunto de instrucciones.</w:t>
      </w:r>
    </w:p>
    <w:p w14:paraId="39BACE86" w14:textId="77777777" w:rsidR="00421F86" w:rsidRPr="004F3A3E" w:rsidRDefault="00421F86" w:rsidP="004F3A3E">
      <w:pPr>
        <w:contextualSpacing/>
        <w:rPr>
          <w:bCs/>
        </w:rPr>
      </w:pPr>
      <w:r w:rsidRPr="004F3A3E">
        <w:rPr>
          <w:bCs/>
        </w:rPr>
        <w:t>Estructuras algorítmicas Selectivas:</w:t>
      </w:r>
      <w:r>
        <w:rPr>
          <w:bCs/>
        </w:rPr>
        <w:t xml:space="preserve"> </w:t>
      </w:r>
      <w:r w:rsidRPr="004F3A3E">
        <w:rPr>
          <w:bCs/>
        </w:rPr>
        <w:t>Son aquellas que permiten que una acción se ejecute solo si se cumple una condición específica. Las estructuras selectivas más comunes en Python son la instrucción "</w:t>
      </w:r>
      <w:proofErr w:type="spellStart"/>
      <w:r w:rsidRPr="004F3A3E">
        <w:rPr>
          <w:bCs/>
        </w:rPr>
        <w:t>if</w:t>
      </w:r>
      <w:proofErr w:type="spellEnd"/>
      <w:r w:rsidRPr="004F3A3E">
        <w:rPr>
          <w:bCs/>
        </w:rPr>
        <w:t>" y la instrucción "</w:t>
      </w:r>
      <w:proofErr w:type="spellStart"/>
      <w:r w:rsidRPr="004F3A3E">
        <w:rPr>
          <w:bCs/>
        </w:rPr>
        <w:t>if-else</w:t>
      </w:r>
      <w:proofErr w:type="spellEnd"/>
      <w:r w:rsidRPr="004F3A3E">
        <w:rPr>
          <w:bCs/>
        </w:rPr>
        <w:t>".</w:t>
      </w:r>
    </w:p>
    <w:p w14:paraId="4E91C4AB" w14:textId="77777777" w:rsidR="00421F86" w:rsidRPr="004F3A3E" w:rsidRDefault="00421F86" w:rsidP="004F3A3E">
      <w:pPr>
        <w:contextualSpacing/>
        <w:rPr>
          <w:bCs/>
        </w:rPr>
      </w:pPr>
      <w:r w:rsidRPr="004F3A3E">
        <w:rPr>
          <w:bCs/>
        </w:rPr>
        <w:t>Estructuras de control:</w:t>
      </w:r>
      <w:r>
        <w:rPr>
          <w:bCs/>
        </w:rPr>
        <w:t xml:space="preserve"> </w:t>
      </w:r>
      <w:r w:rsidRPr="004F3A3E">
        <w:rPr>
          <w:bCs/>
        </w:rPr>
        <w:t>Son elementos de programación que permiten modificar el flujo de ejecución de un programa.</w:t>
      </w:r>
    </w:p>
    <w:p w14:paraId="4932B3BB" w14:textId="77777777" w:rsidR="00421F86" w:rsidRDefault="00421F86" w:rsidP="00A7188F">
      <w:pPr>
        <w:tabs>
          <w:tab w:val="left" w:pos="1305"/>
        </w:tabs>
        <w:contextualSpacing/>
      </w:pPr>
      <w:r>
        <w:t>Estructuras repetitivas anidadas: Son estructuras de control que permiten la ejecución de una o varias estructuras repetitivas dentro de otra estructura repetitiva.</w:t>
      </w:r>
    </w:p>
    <w:p w14:paraId="3925DE15" w14:textId="77777777" w:rsidR="00421F86" w:rsidRDefault="00421F86" w:rsidP="00A7188F">
      <w:pPr>
        <w:tabs>
          <w:tab w:val="left" w:pos="1305"/>
        </w:tabs>
        <w:contextualSpacing/>
      </w:pPr>
      <w:r>
        <w:t>Falso: Es el valor lógico que representa que una condición es falsa o no se cumple.</w:t>
      </w:r>
    </w:p>
    <w:p w14:paraId="7CC59A9A" w14:textId="77777777" w:rsidR="00421F86" w:rsidRDefault="00421F86" w:rsidP="00A7188F">
      <w:pPr>
        <w:tabs>
          <w:tab w:val="left" w:pos="1305"/>
        </w:tabs>
        <w:contextualSpacing/>
      </w:pPr>
      <w:r>
        <w:t>Incrementar: Es aumentar en una unidad el valor de una variable o expresión.</w:t>
      </w:r>
    </w:p>
    <w:p w14:paraId="43C8F105" w14:textId="77777777" w:rsidR="00421F86" w:rsidRDefault="00421F86" w:rsidP="00A7188F">
      <w:pPr>
        <w:tabs>
          <w:tab w:val="left" w:pos="1305"/>
        </w:tabs>
        <w:contextualSpacing/>
      </w:pPr>
      <w:proofErr w:type="spellStart"/>
      <w:r>
        <w:t>Indentación</w:t>
      </w:r>
      <w:proofErr w:type="spellEnd"/>
      <w:r>
        <w:t>: Es el uso de espacios o tabulaciones al principio de una línea de código para indicar la estructura del programa y definir bloques de código anidados.</w:t>
      </w:r>
    </w:p>
    <w:p w14:paraId="0ED31606" w14:textId="77777777" w:rsidR="00421F86" w:rsidRDefault="00421F86" w:rsidP="00A7188F">
      <w:pPr>
        <w:tabs>
          <w:tab w:val="left" w:pos="1305"/>
        </w:tabs>
        <w:contextualSpacing/>
      </w:pPr>
      <w:r>
        <w:t>Instrucción: Es una acción que realiza el programa, como una operación matemática, una asignación de valor a una variable o una llamada a una función.</w:t>
      </w:r>
    </w:p>
    <w:p w14:paraId="5300A96A" w14:textId="77777777" w:rsidR="00421F86" w:rsidRPr="00C40AB1" w:rsidRDefault="00421F86" w:rsidP="00C40AB1">
      <w:pPr>
        <w:contextualSpacing/>
        <w:rPr>
          <w:bCs/>
        </w:rPr>
      </w:pPr>
      <w:r w:rsidRPr="00C40AB1">
        <w:rPr>
          <w:bCs/>
        </w:rPr>
        <w:lastRenderedPageBreak/>
        <w:t>Iteración: El proceso de repetir un bloque de código varias veces en un programa. Se utiliza en combinación con bucles para procesar grandes cantidades de datos o realizar cálculos complejos de manera eficiente.</w:t>
      </w:r>
    </w:p>
    <w:p w14:paraId="5B701B0D" w14:textId="77777777" w:rsidR="00421F86" w:rsidRPr="004F3A3E" w:rsidRDefault="00421F86" w:rsidP="004F3A3E">
      <w:pPr>
        <w:contextualSpacing/>
        <w:rPr>
          <w:bCs/>
        </w:rPr>
      </w:pPr>
      <w:r w:rsidRPr="004F3A3E">
        <w:rPr>
          <w:bCs/>
        </w:rPr>
        <w:t>Iteración:</w:t>
      </w:r>
      <w:r>
        <w:rPr>
          <w:bCs/>
        </w:rPr>
        <w:t xml:space="preserve"> </w:t>
      </w:r>
      <w:r w:rsidRPr="004F3A3E">
        <w:rPr>
          <w:bCs/>
        </w:rPr>
        <w:t>Es el proceso de repetir una secuencia de instrucciones varias veces.</w:t>
      </w:r>
    </w:p>
    <w:p w14:paraId="76CAAFDD" w14:textId="77777777" w:rsidR="00421F86" w:rsidRPr="00C40AB1" w:rsidRDefault="00421F86" w:rsidP="00C40AB1">
      <w:pPr>
        <w:contextualSpacing/>
        <w:rPr>
          <w:bCs/>
        </w:rPr>
      </w:pPr>
      <w:r w:rsidRPr="00C40AB1">
        <w:rPr>
          <w:bCs/>
        </w:rPr>
        <w:t>Programación eficiente: El proceso de escribir código que utiliza estructuras repetitivas y otros recursos de manera óptima para maximizar la eficiencia y el rendimiento del programa.</w:t>
      </w:r>
    </w:p>
    <w:p w14:paraId="58C9B1F0" w14:textId="77777777" w:rsidR="00421F86" w:rsidRPr="00C40AB1" w:rsidRDefault="00421F86" w:rsidP="00C40AB1">
      <w:pPr>
        <w:contextualSpacing/>
        <w:rPr>
          <w:bCs/>
        </w:rPr>
      </w:pPr>
      <w:r w:rsidRPr="00C40AB1">
        <w:rPr>
          <w:bCs/>
        </w:rPr>
        <w:t xml:space="preserve">Secuencia: Un conjunto ordenado de elementos en Python, como una lista, una tupla, un diccionario o un conjunto. Se utiliza en combinación con bucles </w:t>
      </w:r>
      <w:proofErr w:type="spellStart"/>
      <w:r w:rsidRPr="00C40AB1">
        <w:rPr>
          <w:bCs/>
        </w:rPr>
        <w:t>for</w:t>
      </w:r>
      <w:proofErr w:type="spellEnd"/>
      <w:r w:rsidRPr="00C40AB1">
        <w:rPr>
          <w:bCs/>
        </w:rPr>
        <w:t xml:space="preserve"> para iterar sobre cada elemento de la secuencia.</w:t>
      </w:r>
    </w:p>
    <w:p w14:paraId="4CBC1961" w14:textId="77777777" w:rsidR="00421F86" w:rsidRDefault="00421F86" w:rsidP="00A7188F">
      <w:pPr>
        <w:tabs>
          <w:tab w:val="left" w:pos="1305"/>
        </w:tabs>
        <w:contextualSpacing/>
      </w:pPr>
      <w:r>
        <w:t>Tupla: Es un tipo de datos en Python que permite almacenar varios valores inmutables en una sola variable. En el ejemplo dado, se utiliza para almacenar los pares ordenados de números.</w:t>
      </w:r>
    </w:p>
    <w:p w14:paraId="67268C3B" w14:textId="77777777" w:rsidR="00421F86" w:rsidRDefault="00421F86" w:rsidP="00A7188F">
      <w:pPr>
        <w:tabs>
          <w:tab w:val="left" w:pos="1305"/>
        </w:tabs>
        <w:contextualSpacing/>
      </w:pPr>
      <w:r>
        <w:t>Verdadero: Es el valor lógico que representa que una condición es cierta o se cumple.</w:t>
      </w:r>
    </w:p>
    <w:sectPr w:rsidR="00421F86" w:rsidSect="00A66A79">
      <w:headerReference w:type="default" r:id="rId33"/>
      <w:footerReference w:type="default" r:id="rId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EB9D5" w14:textId="77777777" w:rsidR="00556419" w:rsidRDefault="00556419" w:rsidP="007F1B53">
      <w:pPr>
        <w:spacing w:before="0" w:after="0" w:line="240" w:lineRule="auto"/>
      </w:pPr>
      <w:r>
        <w:separator/>
      </w:r>
    </w:p>
  </w:endnote>
  <w:endnote w:type="continuationSeparator" w:id="0">
    <w:p w14:paraId="11540D4E" w14:textId="77777777" w:rsidR="00556419" w:rsidRDefault="00556419"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3FC9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F79A3F8" wp14:editId="3894317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83B84CB" wp14:editId="0E62274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3B84CB"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1CBC00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093BEF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DE756" w14:textId="77777777" w:rsidR="00556419" w:rsidRDefault="00556419" w:rsidP="007F1B53">
      <w:pPr>
        <w:spacing w:before="0" w:after="0" w:line="240" w:lineRule="auto"/>
      </w:pPr>
      <w:r>
        <w:separator/>
      </w:r>
    </w:p>
  </w:footnote>
  <w:footnote w:type="continuationSeparator" w:id="0">
    <w:p w14:paraId="4326A213" w14:textId="77777777" w:rsidR="00556419" w:rsidRDefault="00556419"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C5D1" w14:textId="77777777" w:rsidR="00A66A79" w:rsidRDefault="00A66A79">
    <w:pPr>
      <w:pStyle w:val="Encabezado"/>
    </w:pPr>
    <w:r>
      <w:rPr>
        <w:noProof/>
      </w:rPr>
      <w:drawing>
        <wp:anchor distT="0" distB="0" distL="114300" distR="114300" simplePos="0" relativeHeight="251667456" behindDoc="0" locked="0" layoutInCell="1" allowOverlap="1" wp14:anchorId="640910BC" wp14:editId="4AD3EEB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094"/>
    <w:rsid w:val="00005AFB"/>
    <w:rsid w:val="00037500"/>
    <w:rsid w:val="000446AD"/>
    <w:rsid w:val="00045E4D"/>
    <w:rsid w:val="000638E1"/>
    <w:rsid w:val="001138D5"/>
    <w:rsid w:val="00143117"/>
    <w:rsid w:val="00167252"/>
    <w:rsid w:val="001726BE"/>
    <w:rsid w:val="00175EDB"/>
    <w:rsid w:val="001815AF"/>
    <w:rsid w:val="00192A84"/>
    <w:rsid w:val="00195909"/>
    <w:rsid w:val="001C720B"/>
    <w:rsid w:val="001E32A0"/>
    <w:rsid w:val="0020003D"/>
    <w:rsid w:val="002117E6"/>
    <w:rsid w:val="00212908"/>
    <w:rsid w:val="00232293"/>
    <w:rsid w:val="002360DB"/>
    <w:rsid w:val="0028133E"/>
    <w:rsid w:val="002A6BFE"/>
    <w:rsid w:val="002C0621"/>
    <w:rsid w:val="002E3A77"/>
    <w:rsid w:val="002F0A67"/>
    <w:rsid w:val="00346434"/>
    <w:rsid w:val="003717C3"/>
    <w:rsid w:val="00373028"/>
    <w:rsid w:val="00382E78"/>
    <w:rsid w:val="003868DD"/>
    <w:rsid w:val="003961B1"/>
    <w:rsid w:val="003B2697"/>
    <w:rsid w:val="003B316B"/>
    <w:rsid w:val="003E0D37"/>
    <w:rsid w:val="003F035B"/>
    <w:rsid w:val="003F3122"/>
    <w:rsid w:val="003F3A88"/>
    <w:rsid w:val="00421F86"/>
    <w:rsid w:val="00477829"/>
    <w:rsid w:val="0048636C"/>
    <w:rsid w:val="00491DCC"/>
    <w:rsid w:val="00493714"/>
    <w:rsid w:val="004A18B8"/>
    <w:rsid w:val="004C277D"/>
    <w:rsid w:val="004C2DC2"/>
    <w:rsid w:val="004F3A3E"/>
    <w:rsid w:val="00507CCA"/>
    <w:rsid w:val="00526FCA"/>
    <w:rsid w:val="0054053B"/>
    <w:rsid w:val="00547521"/>
    <w:rsid w:val="00556419"/>
    <w:rsid w:val="0056482D"/>
    <w:rsid w:val="005A13E3"/>
    <w:rsid w:val="005B0B82"/>
    <w:rsid w:val="005B66D6"/>
    <w:rsid w:val="005B7617"/>
    <w:rsid w:val="005E27A5"/>
    <w:rsid w:val="00601649"/>
    <w:rsid w:val="00605096"/>
    <w:rsid w:val="006123A8"/>
    <w:rsid w:val="006233F8"/>
    <w:rsid w:val="00635F19"/>
    <w:rsid w:val="00636C8A"/>
    <w:rsid w:val="00680D3C"/>
    <w:rsid w:val="00686701"/>
    <w:rsid w:val="006A5692"/>
    <w:rsid w:val="006B6105"/>
    <w:rsid w:val="006E2AEC"/>
    <w:rsid w:val="00720E02"/>
    <w:rsid w:val="00751619"/>
    <w:rsid w:val="007563E4"/>
    <w:rsid w:val="007D2BC3"/>
    <w:rsid w:val="007E57F7"/>
    <w:rsid w:val="007F1B53"/>
    <w:rsid w:val="008018D8"/>
    <w:rsid w:val="008269E4"/>
    <w:rsid w:val="00843820"/>
    <w:rsid w:val="00857A4F"/>
    <w:rsid w:val="0087254A"/>
    <w:rsid w:val="00880817"/>
    <w:rsid w:val="00881EBE"/>
    <w:rsid w:val="00891D18"/>
    <w:rsid w:val="00894751"/>
    <w:rsid w:val="008B0A58"/>
    <w:rsid w:val="008B7BE9"/>
    <w:rsid w:val="008D61C5"/>
    <w:rsid w:val="008F4413"/>
    <w:rsid w:val="00905F33"/>
    <w:rsid w:val="0096185C"/>
    <w:rsid w:val="00975808"/>
    <w:rsid w:val="00984E87"/>
    <w:rsid w:val="00A25DDA"/>
    <w:rsid w:val="00A32AB9"/>
    <w:rsid w:val="00A66A79"/>
    <w:rsid w:val="00A67DD5"/>
    <w:rsid w:val="00A7188F"/>
    <w:rsid w:val="00A76AA1"/>
    <w:rsid w:val="00A95526"/>
    <w:rsid w:val="00AA1715"/>
    <w:rsid w:val="00AB2DF6"/>
    <w:rsid w:val="00AD7339"/>
    <w:rsid w:val="00AF4392"/>
    <w:rsid w:val="00AF551B"/>
    <w:rsid w:val="00B0400E"/>
    <w:rsid w:val="00B0609B"/>
    <w:rsid w:val="00B47A03"/>
    <w:rsid w:val="00B5670D"/>
    <w:rsid w:val="00BA3DE1"/>
    <w:rsid w:val="00BA71C1"/>
    <w:rsid w:val="00BC01BC"/>
    <w:rsid w:val="00C04F65"/>
    <w:rsid w:val="00C05DF4"/>
    <w:rsid w:val="00C2568F"/>
    <w:rsid w:val="00C40AB1"/>
    <w:rsid w:val="00C739AF"/>
    <w:rsid w:val="00CA7ED4"/>
    <w:rsid w:val="00CF0BC4"/>
    <w:rsid w:val="00D05104"/>
    <w:rsid w:val="00D1428E"/>
    <w:rsid w:val="00D55BEC"/>
    <w:rsid w:val="00D7373F"/>
    <w:rsid w:val="00D82CEF"/>
    <w:rsid w:val="00D85094"/>
    <w:rsid w:val="00DE5F24"/>
    <w:rsid w:val="00E42177"/>
    <w:rsid w:val="00E46EFA"/>
    <w:rsid w:val="00E660B3"/>
    <w:rsid w:val="00E84BA3"/>
    <w:rsid w:val="00EA4C29"/>
    <w:rsid w:val="00EB1156"/>
    <w:rsid w:val="00EE1423"/>
    <w:rsid w:val="00EF5DC0"/>
    <w:rsid w:val="00F02BF4"/>
    <w:rsid w:val="00F357E1"/>
    <w:rsid w:val="00F3756A"/>
    <w:rsid w:val="00F43320"/>
    <w:rsid w:val="00F44ABE"/>
    <w:rsid w:val="00F47697"/>
    <w:rsid w:val="00F52DFA"/>
    <w:rsid w:val="00F65696"/>
    <w:rsid w:val="00F73851"/>
    <w:rsid w:val="00F92310"/>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E2F99"/>
  <w15:chartTrackingRefBased/>
  <w15:docId w15:val="{B3153A71-85E9-45BA-A6A0-1DD0FDFAD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60DB"/>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60DB"/>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E84BA3"/>
    <w:pPr>
      <w:spacing w:after="100"/>
      <w:ind w:left="240"/>
    </w:pPr>
  </w:style>
  <w:style w:type="paragraph" w:styleId="TDC3">
    <w:name w:val="toc 3"/>
    <w:basedOn w:val="Normal"/>
    <w:next w:val="Normal"/>
    <w:autoRedefine/>
    <w:uiPriority w:val="39"/>
    <w:unhideWhenUsed/>
    <w:rsid w:val="00E84BA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75681">
      <w:bodyDiv w:val="1"/>
      <w:marLeft w:val="0"/>
      <w:marRight w:val="0"/>
      <w:marTop w:val="0"/>
      <w:marBottom w:val="0"/>
      <w:divBdr>
        <w:top w:val="none" w:sz="0" w:space="0" w:color="auto"/>
        <w:left w:val="none" w:sz="0" w:space="0" w:color="auto"/>
        <w:bottom w:val="none" w:sz="0" w:space="0" w:color="auto"/>
        <w:right w:val="none" w:sz="0" w:space="0" w:color="auto"/>
      </w:divBdr>
      <w:divsChild>
        <w:div w:id="333846536">
          <w:marLeft w:val="0"/>
          <w:marRight w:val="0"/>
          <w:marTop w:val="0"/>
          <w:marBottom w:val="0"/>
          <w:divBdr>
            <w:top w:val="none" w:sz="0" w:space="0" w:color="auto"/>
            <w:left w:val="none" w:sz="0" w:space="0" w:color="auto"/>
            <w:bottom w:val="none" w:sz="0" w:space="0" w:color="auto"/>
            <w:right w:val="none" w:sz="0" w:space="0" w:color="auto"/>
          </w:divBdr>
          <w:divsChild>
            <w:div w:id="19512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3117">
      <w:bodyDiv w:val="1"/>
      <w:marLeft w:val="0"/>
      <w:marRight w:val="0"/>
      <w:marTop w:val="0"/>
      <w:marBottom w:val="0"/>
      <w:divBdr>
        <w:top w:val="none" w:sz="0" w:space="0" w:color="auto"/>
        <w:left w:val="none" w:sz="0" w:space="0" w:color="auto"/>
        <w:bottom w:val="none" w:sz="0" w:space="0" w:color="auto"/>
        <w:right w:val="none" w:sz="0" w:space="0" w:color="auto"/>
      </w:divBdr>
      <w:divsChild>
        <w:div w:id="442656072">
          <w:marLeft w:val="0"/>
          <w:marRight w:val="0"/>
          <w:marTop w:val="0"/>
          <w:marBottom w:val="0"/>
          <w:divBdr>
            <w:top w:val="none" w:sz="0" w:space="0" w:color="auto"/>
            <w:left w:val="none" w:sz="0" w:space="0" w:color="auto"/>
            <w:bottom w:val="none" w:sz="0" w:space="0" w:color="auto"/>
            <w:right w:val="none" w:sz="0" w:space="0" w:color="auto"/>
          </w:divBdr>
          <w:divsChild>
            <w:div w:id="13455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Desarrollo%20de%20Aplicaciones%20I/material/DAI%20Unida%20III.docx"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upoliedu-my.sharepoint.com/personal/gaguirre29_docente_unp_edu_ni/Documents/Clases/Materias/Desarrollo%20de%20Aplicaciones%20I/material/DAI%20Unida%20III.docx"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upoliedu-my.sharepoint.com/personal/gaguirre29_docente_unp_edu_ni/Documents/Clases/Materias/Desarrollo%20de%20Aplicaciones%20I/material/DAI%20Unida%20III.docx"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yperlink" Target="https://upoliedu-my.sharepoint.com/personal/gaguirre29_docente_unp_edu_ni/Documents/Clases/Materias/Desarrollo%20de%20Aplicaciones%20I/material/DAI%20Unida%20III.docx"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139</TotalTime>
  <Pages>15</Pages>
  <Words>2999</Words>
  <Characters>16497</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73</cp:revision>
  <cp:lastPrinted>2023-03-04T02:29:00Z</cp:lastPrinted>
  <dcterms:created xsi:type="dcterms:W3CDTF">2023-02-24T17:12:00Z</dcterms:created>
  <dcterms:modified xsi:type="dcterms:W3CDTF">2023-03-04T02:29:00Z</dcterms:modified>
</cp:coreProperties>
</file>
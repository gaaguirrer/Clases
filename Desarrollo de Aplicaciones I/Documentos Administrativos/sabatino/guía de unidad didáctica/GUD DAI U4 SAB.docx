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4E5ED" w14:textId="77777777" w:rsidR="00F43320" w:rsidRDefault="00F43320"/>
    <w:p w14:paraId="77959707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6611977E" wp14:editId="4BED9B55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FD0E4" w14:textId="77777777" w:rsidR="00F43320" w:rsidRDefault="00F43320"/>
    <w:p w14:paraId="7F8DA3A6" w14:textId="77777777" w:rsidR="00F43320" w:rsidRDefault="00F43320"/>
    <w:p w14:paraId="77CC1BED" w14:textId="77777777" w:rsidR="00F43320" w:rsidRDefault="00F43320"/>
    <w:p w14:paraId="6C58406A" w14:textId="77777777" w:rsidR="00F43320" w:rsidRDefault="00F43320"/>
    <w:p w14:paraId="10AC2350" w14:textId="77777777" w:rsidR="00F43320" w:rsidRDefault="00F43320"/>
    <w:p w14:paraId="36D370D5" w14:textId="77777777" w:rsidR="00F43320" w:rsidRDefault="00F43320"/>
    <w:p w14:paraId="689C5AC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756CEE8E" wp14:editId="6F08C641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FA0AD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6CEE8E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29FA0AD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15304AB" w14:textId="77777777" w:rsidR="00F43320" w:rsidRDefault="00F43320"/>
    <w:p w14:paraId="78E6EA6F" w14:textId="77777777" w:rsidR="00F43320" w:rsidRDefault="00F43320"/>
    <w:p w14:paraId="4DBCAE1E" w14:textId="77777777" w:rsidR="00F43320" w:rsidRDefault="00F43320"/>
    <w:p w14:paraId="5A70903C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EAA9171" wp14:editId="309A7032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4EA53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2B5A37BF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FCF0754" wp14:editId="34590133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0E825" w14:textId="072F3C4A" w:rsidR="00F43320" w:rsidRPr="005E6C17" w:rsidRDefault="00545D48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545D48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Programación Modular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B0031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2D76C51C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F0754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7420E825" w14:textId="072F3C4A" w:rsidR="00F43320" w:rsidRPr="005E6C17" w:rsidRDefault="00545D48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545D48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Programación Modular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B0031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2D76C51C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F196E15" w14:textId="77777777" w:rsidR="00F43320" w:rsidRDefault="00F43320"/>
    <w:p w14:paraId="4DA0F159" w14:textId="77777777" w:rsidR="005B0B82" w:rsidRDefault="005B0B82"/>
    <w:p w14:paraId="3257B561" w14:textId="77777777" w:rsidR="005B0B82" w:rsidRDefault="005B0B82"/>
    <w:p w14:paraId="69D6201B" w14:textId="77777777" w:rsidR="005B0B82" w:rsidRDefault="008032D0" w:rsidP="008032D0">
      <w:pPr>
        <w:tabs>
          <w:tab w:val="left" w:pos="2799"/>
        </w:tabs>
      </w:pPr>
      <w:r>
        <w:tab/>
      </w:r>
    </w:p>
    <w:p w14:paraId="569A8BCA" w14:textId="77777777" w:rsidR="005B0B82" w:rsidRDefault="005B0B82"/>
    <w:p w14:paraId="01F1B860" w14:textId="77777777" w:rsidR="005B0B82" w:rsidRDefault="005B0B82"/>
    <w:p w14:paraId="313AF53F" w14:textId="77777777" w:rsidR="005B0B82" w:rsidRDefault="005B0B82"/>
    <w:p w14:paraId="3DDF3879" w14:textId="77777777" w:rsidR="005B0B82" w:rsidRDefault="005B0B82"/>
    <w:p w14:paraId="3786487C" w14:textId="77777777" w:rsidR="005B0B82" w:rsidRDefault="005B0B82"/>
    <w:p w14:paraId="35977E4F" w14:textId="77777777" w:rsidR="005B0B82" w:rsidRDefault="005B0B82"/>
    <w:p w14:paraId="0FD57E8F" w14:textId="77777777" w:rsidR="005B0B82" w:rsidRDefault="005B0B82"/>
    <w:p w14:paraId="0C64EFF8" w14:textId="77777777" w:rsidR="005B0B82" w:rsidRDefault="005B0B82"/>
    <w:p w14:paraId="1756C387" w14:textId="77777777" w:rsidR="00EC298D" w:rsidRDefault="00EC298D"/>
    <w:p w14:paraId="7697E1FD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3BC59FD8" w14:textId="77777777" w:rsidR="00EC298D" w:rsidRDefault="00EC298D"/>
    <w:p w14:paraId="279201E7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FCBFE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21219748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20B56DFD" w14:textId="34D02423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ED15B7">
              <w:rPr>
                <w:rFonts w:cs="Tahoma"/>
                <w:noProof/>
                <w:webHidden/>
                <w:szCs w:val="24"/>
              </w:rPr>
              <w:t>2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B494BAA" w14:textId="6B6A7156" w:rsidR="007D7B98" w:rsidRPr="007B5A76" w:rsidRDefault="008C436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ED15B7">
              <w:rPr>
                <w:rFonts w:cs="Tahoma"/>
                <w:noProof/>
                <w:webHidden/>
                <w:szCs w:val="24"/>
              </w:rPr>
              <w:t>2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5E8A0E8" w14:textId="051D63D7" w:rsidR="007D7B98" w:rsidRPr="007B5A76" w:rsidRDefault="008C436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ED15B7">
              <w:rPr>
                <w:rFonts w:cs="Tahoma"/>
                <w:noProof/>
                <w:webHidden/>
                <w:szCs w:val="24"/>
              </w:rPr>
              <w:t>2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871D0B3" w14:textId="36C593B8" w:rsidR="007D7B98" w:rsidRPr="007B5A76" w:rsidRDefault="008C436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ED15B7">
              <w:rPr>
                <w:rFonts w:cs="Tahoma"/>
                <w:noProof/>
                <w:webHidden/>
                <w:szCs w:val="24"/>
              </w:rPr>
              <w:t>2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1605CF0" w14:textId="01D3D14A" w:rsidR="007D7B98" w:rsidRPr="007B5A76" w:rsidRDefault="008C436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ED15B7">
              <w:rPr>
                <w:rFonts w:cs="Tahoma"/>
                <w:noProof/>
                <w:webHidden/>
                <w:szCs w:val="24"/>
              </w:rPr>
              <w:t>2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DA2B0C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54B22641" w14:textId="77777777" w:rsidR="00B0609B" w:rsidRDefault="00B0609B" w:rsidP="001C720B">
      <w:pPr>
        <w:spacing w:line="276" w:lineRule="auto"/>
        <w:rPr>
          <w:b/>
        </w:rPr>
      </w:pPr>
    </w:p>
    <w:p w14:paraId="51725C9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B57B41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EA409D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1ADEF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E788D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7A3A6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C209E5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A67970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18866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E83DF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9DD07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7537E1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918DA7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9813A0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9D01A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B544F7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7930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056730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887EB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272B0F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FABB55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58FD9A4" wp14:editId="0A9D59C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6066D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18AAC31" wp14:editId="4FFCBFC6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32B81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AAC31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" filled="f" stroked="f">
                <v:textbox>
                  <w:txbxContent>
                    <w:p w14:paraId="52232B81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1F1850B" w14:textId="3D173EBC" w:rsidR="00B0609B" w:rsidRPr="003102D9" w:rsidRDefault="00C632FC" w:rsidP="003102D9">
      <w:pPr>
        <w:spacing w:line="276" w:lineRule="auto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94080" behindDoc="1" locked="0" layoutInCell="1" allowOverlap="1" wp14:anchorId="3FCE83D2" wp14:editId="33C3E3A0">
            <wp:simplePos x="0" y="0"/>
            <wp:positionH relativeFrom="column">
              <wp:posOffset>0</wp:posOffset>
            </wp:positionH>
            <wp:positionV relativeFrom="paragraph">
              <wp:posOffset>52754</wp:posOffset>
            </wp:positionV>
            <wp:extent cx="2063115" cy="3286125"/>
            <wp:effectExtent l="0" t="0" r="0" b="9525"/>
            <wp:wrapTight wrapText="bothSides">
              <wp:wrapPolygon edited="0">
                <wp:start x="0" y="0"/>
                <wp:lineTo x="0" y="21537"/>
                <wp:lineTo x="21341" y="21537"/>
                <wp:lineTo x="21341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D48" w:rsidRPr="00545D48">
        <w:rPr>
          <w:bCs/>
        </w:rPr>
        <w:t>En el presente material se proporcionan las directrices y actividades correspondientes a la unidad sobre Programación Modular. Aquí encontrará un detallado plan de estudio, organizado por semanas y fechas específicas, que le guiará a lo largo del aprendizaje de este tema fundamental. El propósito de estas actividades es desarrollar su comprensión sobre la programación modular y su importancia en el desarrollo de software eficiente y escalable. A través de lecturas, ejercicios prácticos y actividades de aprendizaje, se busca fortalecer sus habilidades en la creación de programas estructurados y modularizados, permitiéndole construir su conocimiento de manera progresiva y sólida. Esperamos que este material sea de utilidad para su formación académica y le brinde las herramientas necesarias para enfrentar los desafíos que presenta la programación modular. Si surge alguna duda o inquietud, no dude en compartirla durante las sesiones de chat o en los foros de discusión. ¡Bienvenido a esta unidad de aprendizaje!</w:t>
      </w:r>
    </w:p>
    <w:p w14:paraId="2712AA40" w14:textId="1F7D2EBE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E55DEF4" wp14:editId="0B76BE43">
                <wp:simplePos x="0" y="0"/>
                <wp:positionH relativeFrom="column">
                  <wp:posOffset>-144145</wp:posOffset>
                </wp:positionH>
                <wp:positionV relativeFrom="paragraph">
                  <wp:posOffset>3735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79606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3" w:name="_Toc51942890"/>
                              <w:bookmarkStart w:id="4" w:name="_Toc51942919"/>
                              <w:r>
                                <w:t>Objetivos Específicos</w:t>
                              </w:r>
                              <w:bookmarkEnd w:id="3"/>
                              <w:bookmarkEnd w:id="4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55DEF4" id="Grupo 29" o:spid="_x0000_s1029" style="position:absolute;left:0;text-align:left;margin-left:-11.35pt;margin-top:.3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A079606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121A3318" w14:textId="77777777" w:rsidR="00772E40" w:rsidRDefault="00772E40" w:rsidP="00AB2DF6">
      <w:pPr>
        <w:tabs>
          <w:tab w:val="left" w:pos="3075"/>
        </w:tabs>
      </w:pPr>
    </w:p>
    <w:p w14:paraId="05C38715" w14:textId="2D560434" w:rsidR="00C049C0" w:rsidRDefault="00C049C0" w:rsidP="00C049C0">
      <w:pPr>
        <w:pStyle w:val="Prrafodelista"/>
        <w:numPr>
          <w:ilvl w:val="0"/>
          <w:numId w:val="1"/>
        </w:numPr>
        <w:tabs>
          <w:tab w:val="left" w:pos="3075"/>
        </w:tabs>
      </w:pPr>
      <w:r>
        <w:t>Aprender las normas sintácticas básicas para la declaración de módulos.</w:t>
      </w:r>
    </w:p>
    <w:p w14:paraId="3921DD23" w14:textId="2E3B2061" w:rsidR="00C049C0" w:rsidRDefault="00C049C0" w:rsidP="00C049C0">
      <w:pPr>
        <w:pStyle w:val="Prrafodelista"/>
        <w:numPr>
          <w:ilvl w:val="0"/>
          <w:numId w:val="1"/>
        </w:numPr>
        <w:tabs>
          <w:tab w:val="left" w:pos="3075"/>
        </w:tabs>
      </w:pPr>
      <w:r>
        <w:t>Distinguir entre el uso de variables globales y locales en los módulos.</w:t>
      </w:r>
    </w:p>
    <w:p w14:paraId="632D5D82" w14:textId="13C957D4" w:rsidR="00C049C0" w:rsidRDefault="00C049C0" w:rsidP="00C049C0">
      <w:pPr>
        <w:pStyle w:val="Prrafodelista"/>
        <w:numPr>
          <w:ilvl w:val="0"/>
          <w:numId w:val="1"/>
        </w:numPr>
        <w:tabs>
          <w:tab w:val="left" w:pos="3075"/>
        </w:tabs>
      </w:pPr>
      <w:r>
        <w:t>Usar adecuadamente parámetros de variables y de valor</w:t>
      </w:r>
    </w:p>
    <w:p w14:paraId="5E691D3D" w14:textId="1CA3A2E3" w:rsidR="00C049C0" w:rsidRDefault="00C049C0" w:rsidP="00C049C0">
      <w:pPr>
        <w:pStyle w:val="Prrafodelista"/>
        <w:numPr>
          <w:ilvl w:val="0"/>
          <w:numId w:val="1"/>
        </w:numPr>
        <w:tabs>
          <w:tab w:val="left" w:pos="3075"/>
        </w:tabs>
      </w:pPr>
      <w:r>
        <w:t>Codificar y convertir a procedimientos o funciones las subtareas de un problema.</w:t>
      </w:r>
    </w:p>
    <w:p w14:paraId="0193A546" w14:textId="18F57C06" w:rsidR="00C049C0" w:rsidRDefault="00C049C0" w:rsidP="00C049C0">
      <w:pPr>
        <w:pStyle w:val="Prrafodelista"/>
        <w:numPr>
          <w:ilvl w:val="0"/>
          <w:numId w:val="1"/>
        </w:numPr>
        <w:tabs>
          <w:tab w:val="left" w:pos="3075"/>
        </w:tabs>
      </w:pPr>
      <w:r>
        <w:t>Aplicar métodos para la construcción de subprogramas recursivos.</w:t>
      </w:r>
    </w:p>
    <w:p w14:paraId="1226CB08" w14:textId="3D73A7B4" w:rsidR="00772E40" w:rsidRDefault="00C049C0" w:rsidP="00C049C0">
      <w:pPr>
        <w:pStyle w:val="Prrafodelista"/>
        <w:numPr>
          <w:ilvl w:val="0"/>
          <w:numId w:val="1"/>
        </w:numPr>
        <w:tabs>
          <w:tab w:val="left" w:pos="3075"/>
        </w:tabs>
      </w:pPr>
      <w:r>
        <w:t>Cooperar con otros compañeros en el desarrollo de trabajos conjuntos y comunicar con propiedad y corrección sus reflexiones sobre los resultados de su trabajo.</w:t>
      </w:r>
    </w:p>
    <w:p w14:paraId="7547A4EE" w14:textId="77777777" w:rsidR="00772E40" w:rsidRDefault="00772E40" w:rsidP="00AB2DF6">
      <w:pPr>
        <w:tabs>
          <w:tab w:val="left" w:pos="3075"/>
        </w:tabs>
      </w:pPr>
    </w:p>
    <w:p w14:paraId="4AD1EE3A" w14:textId="77777777" w:rsidR="00C049C0" w:rsidRDefault="00C049C0" w:rsidP="00AB2DF6">
      <w:pPr>
        <w:tabs>
          <w:tab w:val="left" w:pos="3075"/>
        </w:tabs>
      </w:pPr>
    </w:p>
    <w:p w14:paraId="23C258CD" w14:textId="21D6DC66" w:rsidR="00772E40" w:rsidRDefault="008032D0" w:rsidP="00AB2DF6">
      <w:pPr>
        <w:tabs>
          <w:tab w:val="left" w:pos="307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A1490E0" wp14:editId="29B3F7FD">
                <wp:simplePos x="0" y="0"/>
                <wp:positionH relativeFrom="column">
                  <wp:posOffset>-144780</wp:posOffset>
                </wp:positionH>
                <wp:positionV relativeFrom="paragraph">
                  <wp:posOffset>-360680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9684E" w14:textId="77777777" w:rsidR="007671D2" w:rsidRDefault="009C161D" w:rsidP="007671D2">
                              <w:pPr>
                                <w:pStyle w:val="Ttulo1"/>
                              </w:pPr>
                              <w:bookmarkStart w:id="5" w:name="_Toc51942891"/>
                              <w:bookmarkStart w:id="6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5"/>
                              <w:bookmarkEnd w:id="6"/>
                              <w:r w:rsidR="007671D2">
                                <w:t xml:space="preserve"> </w:t>
                              </w:r>
                            </w:p>
                            <w:p w14:paraId="18B32A04" w14:textId="77777777" w:rsidR="009C161D" w:rsidRDefault="009C161D" w:rsidP="009C161D"/>
                            <w:p w14:paraId="2C5F9F57" w14:textId="77777777" w:rsidR="009C161D" w:rsidRDefault="009C161D" w:rsidP="009C161D"/>
                            <w:p w14:paraId="6B7095CF" w14:textId="77777777" w:rsidR="009C161D" w:rsidRDefault="009C161D" w:rsidP="009C161D"/>
                            <w:p w14:paraId="593011CC" w14:textId="77777777" w:rsidR="009C161D" w:rsidRDefault="009C161D" w:rsidP="009C161D"/>
                            <w:p w14:paraId="242792A8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1490E0" id="Grupo 33" o:spid="_x0000_s1034" style="position:absolute;left:0;text-align:left;margin-left:-11.4pt;margin-top:-28.4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1BC9684E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18B32A04" w14:textId="77777777" w:rsidR="009C161D" w:rsidRDefault="009C161D" w:rsidP="009C161D"/>
                      <w:p w14:paraId="2C5F9F57" w14:textId="77777777" w:rsidR="009C161D" w:rsidRDefault="009C161D" w:rsidP="009C161D"/>
                      <w:p w14:paraId="6B7095CF" w14:textId="77777777" w:rsidR="009C161D" w:rsidRDefault="009C161D" w:rsidP="009C161D"/>
                      <w:p w14:paraId="593011CC" w14:textId="77777777" w:rsidR="009C161D" w:rsidRDefault="009C161D" w:rsidP="009C161D"/>
                      <w:p w14:paraId="242792A8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28587834" w14:textId="77777777" w:rsidR="00285943" w:rsidRDefault="00285943" w:rsidP="00285943">
      <w:pPr>
        <w:tabs>
          <w:tab w:val="left" w:pos="3075"/>
        </w:tabs>
      </w:pPr>
      <w:r>
        <w:t>En esta unidad sobre Programación Modular, se explorarán conceptos fundamentales que le permitirán entender y aplicar este enfoque en el desarrollo de software. La programación modular es una metodología clave para crear programas más eficientes, estructurados y fáciles de mantener. A lo largo de las actividades, se abordarán distintos métodos y técnicas probadas en la industria que le ayudarán a modularizar sus programas de manera efectiva.</w:t>
      </w:r>
    </w:p>
    <w:p w14:paraId="65083190" w14:textId="77777777" w:rsidR="00285943" w:rsidRDefault="00285943" w:rsidP="00285943">
      <w:pPr>
        <w:tabs>
          <w:tab w:val="left" w:pos="3075"/>
        </w:tabs>
      </w:pPr>
    </w:p>
    <w:p w14:paraId="066256E1" w14:textId="77777777" w:rsidR="00285943" w:rsidRDefault="00285943" w:rsidP="00285943">
      <w:pPr>
        <w:tabs>
          <w:tab w:val="left" w:pos="3075"/>
        </w:tabs>
      </w:pPr>
      <w:r>
        <w:t>El propósito de esta unidad es proporcionarle los conocimientos necesarios para comprender cómo dividir un programa en módulos más pequeños y funcionales, lo que facilita su desarrollo, depuración y actualización. A través de ejercicios prácticos y lecturas complementarias, se busca fortalecer su capacidad para diseñar programas modulares que sean escalables y reutilizables.</w:t>
      </w:r>
    </w:p>
    <w:p w14:paraId="05ABA8FE" w14:textId="77777777" w:rsidR="00285943" w:rsidRDefault="00285943" w:rsidP="00285943">
      <w:pPr>
        <w:tabs>
          <w:tab w:val="left" w:pos="3075"/>
        </w:tabs>
      </w:pPr>
    </w:p>
    <w:p w14:paraId="112A9112" w14:textId="183693D9" w:rsidR="00285943" w:rsidRDefault="00285943" w:rsidP="00285943">
      <w:pPr>
        <w:tabs>
          <w:tab w:val="left" w:pos="3075"/>
        </w:tabs>
      </w:pPr>
      <w:r>
        <w:t>En la siguiente sección, encontrará una tabla detallada con las actividades planificadas, incluyendo las fechas de inicio y finalización correspondientes. Le recomendamos seguir este cronograma para optimizar su aprendizaje y asegurarse de cumplir con los objetivos establecidos. Además, le alentamos a participar activamente en las discusiones en línea y a aprovechar las interacciones con sus compañeros para enriquecer su comprensión del tema.</w:t>
      </w:r>
      <w:r w:rsidR="000B7747">
        <w:t xml:space="preserve"> </w:t>
      </w:r>
      <w:r>
        <w:t>Es importante mantenerse al día con las fechas establecidas para evitar posibles penalizaciones y aprovechar al máximo las oportunidades de aprendizaje colaborativo. Recuerde mantener un ambiente de respeto y tolerancia en todas las interacciones con sus compañeros, ya que esto contribuirá positivamente a su experiencia educativa.</w:t>
      </w:r>
    </w:p>
    <w:p w14:paraId="290C0F7F" w14:textId="77777777" w:rsidR="00285943" w:rsidRDefault="00285943" w:rsidP="00285943">
      <w:pPr>
        <w:tabs>
          <w:tab w:val="left" w:pos="3075"/>
        </w:tabs>
      </w:pPr>
    </w:p>
    <w:p w14:paraId="09CEE6B3" w14:textId="00D2A36F" w:rsidR="00285943" w:rsidRDefault="00285943" w:rsidP="00AB2DF6">
      <w:pPr>
        <w:tabs>
          <w:tab w:val="left" w:pos="3075"/>
        </w:tabs>
      </w:pPr>
      <w:r>
        <w:t>¡Bienvenido a esta unidad de Programación Modular! Estamos seguros de que este material le será de gran ayuda en su formación como desarrollador de software.</w:t>
      </w:r>
    </w:p>
    <w:p w14:paraId="2BD48442" w14:textId="12E2B4E4" w:rsidR="000B7747" w:rsidRDefault="000B7747" w:rsidP="00AB2DF6">
      <w:pPr>
        <w:tabs>
          <w:tab w:val="left" w:pos="3075"/>
        </w:tabs>
      </w:pPr>
    </w:p>
    <w:p w14:paraId="1E4256CD" w14:textId="77777777" w:rsidR="000B7747" w:rsidRDefault="000B7747" w:rsidP="00AB2DF6">
      <w:pPr>
        <w:tabs>
          <w:tab w:val="left" w:pos="3075"/>
        </w:tabs>
      </w:pPr>
    </w:p>
    <w:p w14:paraId="12A58627" w14:textId="538E0126" w:rsidR="008032D0" w:rsidRDefault="008032D0" w:rsidP="00AB2DF6">
      <w:pPr>
        <w:tabs>
          <w:tab w:val="left" w:pos="307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3F06532" wp14:editId="58D52674">
                <wp:simplePos x="0" y="0"/>
                <wp:positionH relativeFrom="column">
                  <wp:posOffset>-154940</wp:posOffset>
                </wp:positionH>
                <wp:positionV relativeFrom="paragraph">
                  <wp:posOffset>-259080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94BDA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7" w:name="_Toc51942892"/>
                              <w:bookmarkStart w:id="8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7"/>
                              <w:bookmarkEnd w:id="8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F06532" id="Grupo 40" o:spid="_x0000_s1039" style="position:absolute;left:0;text-align:left;margin-left:-12.2pt;margin-top:-20.4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22094BDA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2FC7EA34" w14:textId="77777777" w:rsidR="00772E40" w:rsidRDefault="00772E40" w:rsidP="00AB2DF6">
      <w:pPr>
        <w:tabs>
          <w:tab w:val="left" w:pos="3075"/>
        </w:tabs>
      </w:pPr>
    </w:p>
    <w:tbl>
      <w:tblPr>
        <w:tblW w:w="836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4824"/>
        <w:gridCol w:w="1298"/>
        <w:gridCol w:w="1298"/>
      </w:tblGrid>
      <w:tr w:rsidR="00A97C72" w:rsidRPr="007C3419" w14:paraId="51A3A0E8" w14:textId="77777777" w:rsidTr="004442AD">
        <w:tc>
          <w:tcPr>
            <w:tcW w:w="945" w:type="dxa"/>
            <w:shd w:val="clear" w:color="auto" w:fill="011D7C"/>
          </w:tcPr>
          <w:p w14:paraId="23708D4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5284" w:type="dxa"/>
            <w:shd w:val="clear" w:color="auto" w:fill="011D7C"/>
          </w:tcPr>
          <w:p w14:paraId="2FE7D19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851" w:type="dxa"/>
            <w:shd w:val="clear" w:color="auto" w:fill="011D7C"/>
          </w:tcPr>
          <w:p w14:paraId="6B5FE1D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58691050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87C3459" w14:textId="77777777" w:rsidTr="006007A0">
        <w:trPr>
          <w:trHeight w:val="147"/>
        </w:trPr>
        <w:tc>
          <w:tcPr>
            <w:tcW w:w="945" w:type="dxa"/>
            <w:shd w:val="clear" w:color="auto" w:fill="EDEDED"/>
          </w:tcPr>
          <w:p w14:paraId="0D60C7F0" w14:textId="6F536B9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0B7747">
              <w:rPr>
                <w:rFonts w:ascii="Calibri" w:eastAsia="Calibri" w:hAnsi="Calibri" w:cs="Calibri"/>
                <w:sz w:val="22"/>
                <w:lang w:eastAsia="es-NI"/>
              </w:rPr>
              <w:t>06</w:t>
            </w:r>
          </w:p>
        </w:tc>
        <w:tc>
          <w:tcPr>
            <w:tcW w:w="5284" w:type="dxa"/>
            <w:shd w:val="clear" w:color="auto" w:fill="EDEDED"/>
          </w:tcPr>
          <w:p w14:paraId="54E30BFE" w14:textId="5CC37A40" w:rsidR="00A97C72" w:rsidRPr="00203FA4" w:rsidRDefault="000B7747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0B7747">
              <w:rPr>
                <w:rFonts w:ascii="Calibri" w:eastAsia="Calibri" w:hAnsi="Calibri" w:cs="Calibri"/>
                <w:sz w:val="22"/>
                <w:lang w:eastAsia="es-NI"/>
              </w:rPr>
              <w:t>Sumativa #04: Ejercicios de programación</w:t>
            </w:r>
            <w:r w:rsidR="00E16280">
              <w:rPr>
                <w:rFonts w:ascii="Calibri" w:eastAsia="Calibri" w:hAnsi="Calibri" w:cs="Calibri"/>
                <w:sz w:val="22"/>
                <w:lang w:eastAsia="es-NI"/>
              </w:rPr>
              <w:t xml:space="preserve"> enfocado en Funciones</w:t>
            </w:r>
          </w:p>
        </w:tc>
        <w:tc>
          <w:tcPr>
            <w:tcW w:w="851" w:type="dxa"/>
            <w:shd w:val="clear" w:color="auto" w:fill="EDEDED"/>
          </w:tcPr>
          <w:p w14:paraId="254FE5E4" w14:textId="32AFDBDC" w:rsidR="00A97C72" w:rsidRPr="00203FA4" w:rsidRDefault="004442AD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0</w:t>
            </w:r>
            <w:r w:rsidR="00287A90">
              <w:rPr>
                <w:rFonts w:ascii="Calibri" w:eastAsia="Calibri" w:hAnsi="Calibri" w:cs="Calibri"/>
                <w:b/>
                <w:sz w:val="22"/>
                <w:lang w:eastAsia="es-NI"/>
              </w:rPr>
              <w:t>9</w:t>
            </w: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/03/2024</w:t>
            </w:r>
          </w:p>
        </w:tc>
        <w:tc>
          <w:tcPr>
            <w:tcW w:w="1285" w:type="dxa"/>
            <w:shd w:val="clear" w:color="auto" w:fill="EDEDED"/>
          </w:tcPr>
          <w:p w14:paraId="053334C6" w14:textId="3A8BA3AE" w:rsidR="00A97C72" w:rsidRPr="00E16280" w:rsidRDefault="00287A90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lang w:eastAsia="es-NI"/>
              </w:rPr>
            </w:pPr>
            <w:r w:rsidRPr="00E1628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1</w:t>
            </w:r>
            <w:r w:rsidR="00E16280" w:rsidRPr="00E1628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4</w:t>
            </w:r>
            <w:r w:rsidRPr="00E1628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/03/</w:t>
            </w:r>
            <w:r w:rsidR="00E16280" w:rsidRPr="00E1628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2023</w:t>
            </w:r>
          </w:p>
        </w:tc>
      </w:tr>
    </w:tbl>
    <w:p w14:paraId="6293B09C" w14:textId="70E9B059" w:rsidR="00772E40" w:rsidRDefault="00A83E49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E117F3F" wp14:editId="2E1CF586">
                <wp:simplePos x="0" y="0"/>
                <wp:positionH relativeFrom="column">
                  <wp:posOffset>-267970</wp:posOffset>
                </wp:positionH>
                <wp:positionV relativeFrom="paragraph">
                  <wp:posOffset>364882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B4717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9" w:name="_Toc51942893"/>
                              <w:bookmarkStart w:id="10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9"/>
                              <w:bookmarkEnd w:id="10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117F3F" id="Grupo 12" o:spid="_x0000_s1044" style="position:absolute;left:0;text-align:left;margin-left:-21.1pt;margin-top:28.7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64B4717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2B26D326" w14:textId="7C8762E4" w:rsidR="00772E40" w:rsidRDefault="00772E40" w:rsidP="00AB2DF6">
      <w:pPr>
        <w:tabs>
          <w:tab w:val="left" w:pos="3075"/>
        </w:tabs>
      </w:pPr>
    </w:p>
    <w:p w14:paraId="72D44AD9" w14:textId="2D05157D" w:rsidR="00772E40" w:rsidRDefault="00772E40" w:rsidP="00AB2DF6">
      <w:pPr>
        <w:tabs>
          <w:tab w:val="left" w:pos="3075"/>
        </w:tabs>
      </w:pPr>
    </w:p>
    <w:p w14:paraId="554855F3" w14:textId="37162E62" w:rsidR="005A2EB0" w:rsidRDefault="00A83E49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6BC8E0" wp14:editId="59C6B278">
                <wp:simplePos x="0" y="0"/>
                <wp:positionH relativeFrom="column">
                  <wp:posOffset>1270</wp:posOffset>
                </wp:positionH>
                <wp:positionV relativeFrom="paragraph">
                  <wp:posOffset>101600</wp:posOffset>
                </wp:positionV>
                <wp:extent cx="5838825" cy="694055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694055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65B01" w14:textId="32926A7B" w:rsidR="005A2EB0" w:rsidRPr="00774846" w:rsidRDefault="006007A0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6007A0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Sumativa #04: Ejercicios de programación enfocado en Funciones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BC8E0" id="Rectángulo 17" o:spid="_x0000_s1049" style="position:absolute;left:0;text-align:left;margin-left:.1pt;margin-top:8pt;width:459.75pt;height:54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" fillcolor="#011d7c" stroked="f" strokeweight="1pt">
                <v:textbox>
                  <w:txbxContent>
                    <w:p w14:paraId="17665B01" w14:textId="32926A7B" w:rsidR="005A2EB0" w:rsidRPr="00774846" w:rsidRDefault="006007A0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r w:rsidRPr="006007A0">
                        <w:rPr>
                          <w:b/>
                          <w:bCs/>
                          <w:sz w:val="28"/>
                          <w:szCs w:val="24"/>
                        </w:rPr>
                        <w:t>Sumativa #04: Ejercicios de programación enfocado en Funciones</w:t>
                      </w:r>
                    </w:p>
                  </w:txbxContent>
                </v:textbox>
              </v:rect>
            </w:pict>
          </mc:Fallback>
        </mc:AlternateContent>
      </w:r>
    </w:p>
    <w:p w14:paraId="53163380" w14:textId="6FE0445F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5C2A8BE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B918C1E" w14:textId="783A46C9" w:rsidR="005A2EB0" w:rsidRDefault="006A6369" w:rsidP="006A6369">
      <w:pPr>
        <w:tabs>
          <w:tab w:val="left" w:pos="3075"/>
        </w:tabs>
        <w:spacing w:beforeLines="40" w:before="96" w:afterLines="20" w:after="48"/>
      </w:pPr>
      <w:r>
        <w:t>El propósito de la Sumativa #04 es evaluar la comprensión y la capacidad del estudiante para aplicar conceptos de programación relacionados con funciones. A través de una serie de ejercicios prácticos, se busca poner a prueba la habilidad del estudiante para diseñar, implementar y utilizar funciones en la solución de problemas de programación. Estos ejercicios abarcarán diversos aspectos de las funciones, incluyendo su definición, parámetros, retorno de valores y alcance. La sumativa proporcionará una oportunidad para demostrar la capacidad del estudiante para escribir código funcionalmente correcto y eficiente, así como su capacidad para aplicar conceptos de programación modular en la resolución de problemas.</w:t>
      </w:r>
    </w:p>
    <w:p w14:paraId="2FBD41D2" w14:textId="77777777" w:rsidR="00C06342" w:rsidRDefault="00C06342" w:rsidP="006A6369">
      <w:pPr>
        <w:tabs>
          <w:tab w:val="left" w:pos="3075"/>
        </w:tabs>
        <w:spacing w:beforeLines="40" w:before="96" w:afterLines="20" w:after="48"/>
      </w:pPr>
    </w:p>
    <w:p w14:paraId="59B93509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tbl>
      <w:tblPr>
        <w:tblStyle w:val="Tablaconcuadrcula"/>
        <w:tblpPr w:leftFromText="141" w:rightFromText="141" w:vertAnchor="text" w:horzAnchor="page" w:tblpX="2266" w:tblpY="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982"/>
      </w:tblGrid>
      <w:tr w:rsidR="00673769" w14:paraId="717EB8EB" w14:textId="77777777" w:rsidTr="00ED6AAE">
        <w:trPr>
          <w:trHeight w:val="838"/>
        </w:trPr>
        <w:tc>
          <w:tcPr>
            <w:tcW w:w="846" w:type="dxa"/>
          </w:tcPr>
          <w:p w14:paraId="6A261A36" w14:textId="77777777" w:rsidR="00673769" w:rsidRDefault="00673769" w:rsidP="00676C5B">
            <w:pPr>
              <w:tabs>
                <w:tab w:val="left" w:pos="3075"/>
              </w:tabs>
              <w:spacing w:beforeLines="40" w:before="96" w:afterLines="20" w:after="48"/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E33A49F" wp14:editId="1E3F51D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20320</wp:posOffset>
                  </wp:positionV>
                  <wp:extent cx="410845" cy="410845"/>
                  <wp:effectExtent l="0" t="0" r="0" b="8255"/>
                  <wp:wrapNone/>
                  <wp:docPr id="28" name="Gráfico 28" descr="Libro cerrado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ráfico 21" descr="Libro cerrado con relleno sólido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45" cy="41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82" w:type="dxa"/>
          </w:tcPr>
          <w:p w14:paraId="52C8840D" w14:textId="4505E57D" w:rsidR="00673769" w:rsidRDefault="008C4366" w:rsidP="00676C5B">
            <w:pPr>
              <w:tabs>
                <w:tab w:val="left" w:pos="3075"/>
              </w:tabs>
              <w:spacing w:beforeLines="40" w:before="96" w:afterLines="20" w:after="48" w:line="240" w:lineRule="auto"/>
              <w:contextualSpacing/>
            </w:pPr>
            <w:hyperlink r:id="rId17" w:history="1">
              <w:r w:rsidR="00673769" w:rsidRPr="00F60294">
                <w:rPr>
                  <w:rStyle w:val="Hipervnculo"/>
                </w:rPr>
                <w:t>Documentación Unidad IV: Programación Modular</w:t>
              </w:r>
            </w:hyperlink>
          </w:p>
        </w:tc>
      </w:tr>
      <w:tr w:rsidR="00C06342" w14:paraId="420F0601" w14:textId="77777777" w:rsidTr="00ED6AAE">
        <w:trPr>
          <w:trHeight w:val="691"/>
        </w:trPr>
        <w:tc>
          <w:tcPr>
            <w:tcW w:w="846" w:type="dxa"/>
          </w:tcPr>
          <w:p w14:paraId="017DD183" w14:textId="544F585E" w:rsidR="00C06342" w:rsidRDefault="005E6962" w:rsidP="00676C5B">
            <w:pPr>
              <w:tabs>
                <w:tab w:val="left" w:pos="3075"/>
              </w:tabs>
              <w:spacing w:beforeLines="40" w:before="96" w:afterLines="20" w:after="48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16FA222F" wp14:editId="07F8F852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12700</wp:posOffset>
                  </wp:positionV>
                  <wp:extent cx="410210" cy="410210"/>
                  <wp:effectExtent l="0" t="0" r="0" b="0"/>
                  <wp:wrapNone/>
                  <wp:docPr id="9" name="Gráfico 9" descr="Cuaderno de estrategias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áfico 9" descr="Cuaderno de estrategias con relleno sólido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82" w:type="dxa"/>
          </w:tcPr>
          <w:p w14:paraId="52DB4C68" w14:textId="32B3F30F" w:rsidR="00C06342" w:rsidRPr="00673769" w:rsidRDefault="008C4366" w:rsidP="00676C5B">
            <w:pPr>
              <w:tabs>
                <w:tab w:val="left" w:pos="3075"/>
              </w:tabs>
              <w:spacing w:beforeLines="40" w:before="96" w:afterLines="20" w:after="48"/>
            </w:pPr>
            <w:hyperlink r:id="rId20" w:history="1">
              <w:r w:rsidR="0099253B" w:rsidRPr="00ED6AAE">
                <w:rPr>
                  <w:rStyle w:val="Hipervnculo"/>
                </w:rPr>
                <w:t>Cuadernillo de funciones en python</w:t>
              </w:r>
            </w:hyperlink>
          </w:p>
        </w:tc>
      </w:tr>
      <w:tr w:rsidR="00673769" w14:paraId="3A5F89BB" w14:textId="77777777" w:rsidTr="00ED6AAE">
        <w:tc>
          <w:tcPr>
            <w:tcW w:w="846" w:type="dxa"/>
          </w:tcPr>
          <w:p w14:paraId="2588F32D" w14:textId="2EC846C2" w:rsidR="00673769" w:rsidRDefault="00673769" w:rsidP="00676C5B">
            <w:pPr>
              <w:tabs>
                <w:tab w:val="left" w:pos="3075"/>
              </w:tabs>
              <w:spacing w:beforeLines="40" w:before="96" w:afterLines="20" w:after="48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E34468D" wp14:editId="36838310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15875</wp:posOffset>
                  </wp:positionV>
                  <wp:extent cx="411480" cy="411480"/>
                  <wp:effectExtent l="0" t="0" r="0" b="0"/>
                  <wp:wrapNone/>
                  <wp:docPr id="1054848027" name="Gráfico 1" descr="Carpeta abier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48027" name="Gráfico 1054848027" descr="Carpeta abierta con relleno sólido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82" w:type="dxa"/>
          </w:tcPr>
          <w:p w14:paraId="11E5DD18" w14:textId="54D05DC7" w:rsidR="00673769" w:rsidRPr="008C6682" w:rsidRDefault="008C4366" w:rsidP="00676C5B">
            <w:pPr>
              <w:tabs>
                <w:tab w:val="left" w:pos="3075"/>
              </w:tabs>
              <w:spacing w:beforeLines="40" w:before="96" w:afterLines="20" w:after="48"/>
            </w:pPr>
            <w:hyperlink r:id="rId23" w:history="1">
              <w:r w:rsidR="00673769" w:rsidRPr="00ED6AAE">
                <w:rPr>
                  <w:rStyle w:val="Hipervnculo"/>
                </w:rPr>
                <w:t>Repositorio de ejemplos</w:t>
              </w:r>
            </w:hyperlink>
          </w:p>
        </w:tc>
      </w:tr>
    </w:tbl>
    <w:p w14:paraId="313487D1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8F72C1B" w14:textId="02A97969" w:rsidR="008D6C1C" w:rsidRDefault="008D6C1C" w:rsidP="005A2EB0">
      <w:pPr>
        <w:tabs>
          <w:tab w:val="left" w:pos="3075"/>
        </w:tabs>
        <w:spacing w:beforeLines="40" w:before="96" w:afterLines="20" w:after="48"/>
      </w:pPr>
    </w:p>
    <w:p w14:paraId="3AA365F8" w14:textId="77777777" w:rsidR="00673769" w:rsidRDefault="00673769" w:rsidP="005A2EB0">
      <w:pPr>
        <w:tabs>
          <w:tab w:val="left" w:pos="3075"/>
        </w:tabs>
        <w:spacing w:beforeLines="40" w:before="96" w:afterLines="20" w:after="48"/>
      </w:pPr>
    </w:p>
    <w:p w14:paraId="68FD6D87" w14:textId="77777777" w:rsidR="00C06342" w:rsidRDefault="00C06342" w:rsidP="005A2EB0">
      <w:pPr>
        <w:tabs>
          <w:tab w:val="left" w:pos="3075"/>
        </w:tabs>
        <w:spacing w:beforeLines="40" w:before="96" w:afterLines="20" w:after="48"/>
      </w:pPr>
    </w:p>
    <w:p w14:paraId="4DBDD22E" w14:textId="77777777" w:rsidR="00C06342" w:rsidRPr="007F47C8" w:rsidRDefault="00C06342" w:rsidP="005A2EB0">
      <w:pPr>
        <w:tabs>
          <w:tab w:val="left" w:pos="3075"/>
        </w:tabs>
        <w:spacing w:beforeLines="40" w:before="96" w:afterLines="20" w:after="48"/>
      </w:pPr>
    </w:p>
    <w:p w14:paraId="5846BF52" w14:textId="4EBFA619" w:rsidR="007F47C8" w:rsidRPr="00325C35" w:rsidRDefault="005A2EB0" w:rsidP="00325C35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325C35">
        <w:rPr>
          <w:b/>
          <w:bCs/>
          <w:u w:val="single"/>
        </w:rPr>
        <w:lastRenderedPageBreak/>
        <w:t xml:space="preserve">Indicaciones </w:t>
      </w:r>
    </w:p>
    <w:p w14:paraId="26E2DCDB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Trabaja en equipo con un compañero o compañera. La colaboración en programación no solo es útil, sino que también puede ser divertida y enriquecedora.</w:t>
      </w:r>
    </w:p>
    <w:p w14:paraId="683F9107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Dedica tiempo a leer cuidadosamente el material de la unidad relacionado con funciones. Entender estos conceptos básicos es crucial para abordar los ejercicios de manera efectiva.</w:t>
      </w:r>
    </w:p>
    <w:p w14:paraId="69ABA0B8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Descarga el cuadernillo de ejemplos y estudia su contenido minuciosamente. Estos ejemplos te proporcionarán una guía valiosa para tus propios ejercicios.</w:t>
      </w:r>
    </w:p>
    <w:p w14:paraId="78419140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Descarga y ejecuta los ejemplos proporcionados en el repositorio. Esto te ayudará a familiarizarte con las implementaciones prácticas de los conceptos presentados.</w:t>
      </w:r>
    </w:p>
    <w:p w14:paraId="066E3F5C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Lee detenidamente la sección de ejercicios relacionados con funciones. Entender claramente lo que se espera de ti en cada ejercicio es fundamental para abordarlos con éxito.</w:t>
      </w:r>
    </w:p>
    <w:p w14:paraId="4E8170AE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Para cada ejercicio, piensa y plantea una solución factible utilizando funciones. Recuerda que las funciones son bloques de construcción clave en Python y te ayudarán a organizar y reutilizar tu código de manera efectiva.</w:t>
      </w:r>
    </w:p>
    <w:p w14:paraId="56CCAF42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Después de crear tus soluciones, revísalas cuidadosamente para asegurarte de que cumplen con todos los requisitos establecidos en los enunciados de los ejercicios</w:t>
      </w:r>
    </w:p>
    <w:p w14:paraId="056C4DF9" w14:textId="77777777" w:rsidR="002F31B9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Una vez que hayas completado tus soluciones, súbelas al lugar designado. No olvides incluir tus datos y los de tu compañero o compañera, como nombres completos y números de carnet, para una identificación adecuada.</w:t>
      </w:r>
    </w:p>
    <w:p w14:paraId="2D26879B" w14:textId="26F7F884" w:rsidR="007F47C8" w:rsidRDefault="002F31B9" w:rsidP="002F31B9">
      <w:pPr>
        <w:pStyle w:val="Prrafodelista"/>
        <w:numPr>
          <w:ilvl w:val="0"/>
          <w:numId w:val="3"/>
        </w:numPr>
        <w:tabs>
          <w:tab w:val="left" w:pos="3075"/>
        </w:tabs>
        <w:spacing w:beforeLines="40" w:before="96" w:afterLines="20" w:after="48"/>
      </w:pPr>
      <w:r>
        <w:t>Una vez que hayas subido el material, espera a que sea revisado. Mantente atento a cualquier retroalimentación o sugerencia para mejorar tus soluciones.</w:t>
      </w:r>
    </w:p>
    <w:p w14:paraId="2F804CA9" w14:textId="6809CE40" w:rsidR="00325C35" w:rsidRDefault="00325C35" w:rsidP="007F47C8">
      <w:pPr>
        <w:tabs>
          <w:tab w:val="left" w:pos="3075"/>
        </w:tabs>
        <w:spacing w:beforeLines="40" w:before="96" w:afterLines="20" w:after="48"/>
      </w:pPr>
    </w:p>
    <w:p w14:paraId="35EC0AF9" w14:textId="77777777" w:rsidR="002F31B9" w:rsidRDefault="002F31B9" w:rsidP="007F47C8">
      <w:pPr>
        <w:tabs>
          <w:tab w:val="left" w:pos="3075"/>
        </w:tabs>
        <w:spacing w:beforeLines="40" w:before="96" w:afterLines="20" w:after="48"/>
      </w:pPr>
    </w:p>
    <w:p w14:paraId="5B3A6BCD" w14:textId="4CE071E1" w:rsidR="00325C35" w:rsidRPr="00C2573C" w:rsidRDefault="00C2573C" w:rsidP="007F47C8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C2573C">
        <w:rPr>
          <w:b/>
          <w:bCs/>
          <w:u w:val="single"/>
        </w:rPr>
        <w:lastRenderedPageBreak/>
        <w:t>Ejercicios</w:t>
      </w:r>
    </w:p>
    <w:p w14:paraId="2B34B308" w14:textId="4495150B" w:rsidR="00C2573C" w:rsidRDefault="00007D44" w:rsidP="00C2573C">
      <w:pPr>
        <w:pStyle w:val="Prrafodelista"/>
        <w:numPr>
          <w:ilvl w:val="0"/>
          <w:numId w:val="2"/>
        </w:num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1CEADC9" wp14:editId="4944BE2F">
                <wp:simplePos x="0" y="0"/>
                <wp:positionH relativeFrom="column">
                  <wp:posOffset>579120</wp:posOffset>
                </wp:positionH>
                <wp:positionV relativeFrom="paragraph">
                  <wp:posOffset>1497330</wp:posOffset>
                </wp:positionV>
                <wp:extent cx="2360930" cy="1404620"/>
                <wp:effectExtent l="0" t="0" r="22225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39B4" w14:textId="17897CBE" w:rsidR="00287A27" w:rsidRDefault="00287A27" w:rsidP="00287A27">
                            <w:pPr>
                              <w:pStyle w:val="Cdigo"/>
                            </w:pPr>
                            <w:r>
                              <w:t>1</w:t>
                            </w:r>
                          </w:p>
                          <w:p w14:paraId="2CF88B9A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2</w:t>
                            </w:r>
                          </w:p>
                          <w:p w14:paraId="56106B49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Fizz</w:t>
                            </w:r>
                          </w:p>
                          <w:p w14:paraId="4EF0AF47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4</w:t>
                            </w:r>
                          </w:p>
                          <w:p w14:paraId="028115E2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Buzz</w:t>
                            </w:r>
                          </w:p>
                          <w:p w14:paraId="2D311F79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Fizz</w:t>
                            </w:r>
                          </w:p>
                          <w:p w14:paraId="50912A6B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7</w:t>
                            </w:r>
                          </w:p>
                          <w:p w14:paraId="6C1523F5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8</w:t>
                            </w:r>
                          </w:p>
                          <w:p w14:paraId="02116D16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Fizz</w:t>
                            </w:r>
                          </w:p>
                          <w:p w14:paraId="71929ADD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Buzz</w:t>
                            </w:r>
                          </w:p>
                          <w:p w14:paraId="204C0122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11</w:t>
                            </w:r>
                          </w:p>
                          <w:p w14:paraId="1ED42EAD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Fizz</w:t>
                            </w:r>
                          </w:p>
                          <w:p w14:paraId="4D0F5499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13</w:t>
                            </w:r>
                          </w:p>
                          <w:p w14:paraId="602D62CC" w14:textId="77777777" w:rsidR="00287A27" w:rsidRDefault="00287A27" w:rsidP="00287A27">
                            <w:pPr>
                              <w:pStyle w:val="Cdigo"/>
                            </w:pPr>
                            <w:r>
                              <w:t>14</w:t>
                            </w:r>
                          </w:p>
                          <w:p w14:paraId="342DA0D8" w14:textId="1FEE6445" w:rsidR="00007D44" w:rsidRDefault="00287A27" w:rsidP="00287A27">
                            <w:pPr>
                              <w:pStyle w:val="Cdigo"/>
                            </w:pPr>
                            <w:r>
                              <w:t>FizzBuzz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CEADC9" id="_x0000_s1050" type="#_x0000_t202" style="position:absolute;left:0;text-align:left;margin-left:45.6pt;margin-top:117.9pt;width:185.9pt;height:110.6pt;z-index:251701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" fillcolor="black [3213]">
                <v:textbox style="mso-fit-shape-to-text:t">
                  <w:txbxContent>
                    <w:p w14:paraId="4DFE39B4" w14:textId="17897CBE" w:rsidR="00287A27" w:rsidRDefault="00287A27" w:rsidP="00287A27">
                      <w:pPr>
                        <w:pStyle w:val="Cdigo"/>
                      </w:pPr>
                      <w:r>
                        <w:t>1</w:t>
                      </w:r>
                    </w:p>
                    <w:p w14:paraId="2CF88B9A" w14:textId="77777777" w:rsidR="00287A27" w:rsidRDefault="00287A27" w:rsidP="00287A27">
                      <w:pPr>
                        <w:pStyle w:val="Cdigo"/>
                      </w:pPr>
                      <w:r>
                        <w:t>2</w:t>
                      </w:r>
                    </w:p>
                    <w:p w14:paraId="56106B49" w14:textId="77777777" w:rsidR="00287A27" w:rsidRDefault="00287A27" w:rsidP="00287A27">
                      <w:pPr>
                        <w:pStyle w:val="Cdigo"/>
                      </w:pPr>
                      <w:proofErr w:type="spellStart"/>
                      <w:r>
                        <w:t>Fizz</w:t>
                      </w:r>
                      <w:proofErr w:type="spellEnd"/>
                    </w:p>
                    <w:p w14:paraId="4EF0AF47" w14:textId="77777777" w:rsidR="00287A27" w:rsidRDefault="00287A27" w:rsidP="00287A27">
                      <w:pPr>
                        <w:pStyle w:val="Cdigo"/>
                      </w:pPr>
                      <w:r>
                        <w:t>4</w:t>
                      </w:r>
                    </w:p>
                    <w:p w14:paraId="028115E2" w14:textId="77777777" w:rsidR="00287A27" w:rsidRDefault="00287A27" w:rsidP="00287A27">
                      <w:pPr>
                        <w:pStyle w:val="Cdigo"/>
                      </w:pPr>
                      <w:proofErr w:type="spellStart"/>
                      <w:r>
                        <w:t>Buzz</w:t>
                      </w:r>
                      <w:proofErr w:type="spellEnd"/>
                    </w:p>
                    <w:p w14:paraId="2D311F79" w14:textId="77777777" w:rsidR="00287A27" w:rsidRDefault="00287A27" w:rsidP="00287A27">
                      <w:pPr>
                        <w:pStyle w:val="Cdigo"/>
                      </w:pPr>
                      <w:proofErr w:type="spellStart"/>
                      <w:r>
                        <w:t>Fizz</w:t>
                      </w:r>
                      <w:proofErr w:type="spellEnd"/>
                    </w:p>
                    <w:p w14:paraId="50912A6B" w14:textId="77777777" w:rsidR="00287A27" w:rsidRDefault="00287A27" w:rsidP="00287A27">
                      <w:pPr>
                        <w:pStyle w:val="Cdigo"/>
                      </w:pPr>
                      <w:r>
                        <w:t>7</w:t>
                      </w:r>
                    </w:p>
                    <w:p w14:paraId="6C1523F5" w14:textId="77777777" w:rsidR="00287A27" w:rsidRDefault="00287A27" w:rsidP="00287A27">
                      <w:pPr>
                        <w:pStyle w:val="Cdigo"/>
                      </w:pPr>
                      <w:r>
                        <w:t>8</w:t>
                      </w:r>
                    </w:p>
                    <w:p w14:paraId="02116D16" w14:textId="77777777" w:rsidR="00287A27" w:rsidRDefault="00287A27" w:rsidP="00287A27">
                      <w:pPr>
                        <w:pStyle w:val="Cdigo"/>
                      </w:pPr>
                      <w:proofErr w:type="spellStart"/>
                      <w:r>
                        <w:t>Fizz</w:t>
                      </w:r>
                      <w:proofErr w:type="spellEnd"/>
                    </w:p>
                    <w:p w14:paraId="71929ADD" w14:textId="77777777" w:rsidR="00287A27" w:rsidRDefault="00287A27" w:rsidP="00287A27">
                      <w:pPr>
                        <w:pStyle w:val="Cdigo"/>
                      </w:pPr>
                      <w:proofErr w:type="spellStart"/>
                      <w:r>
                        <w:t>Buzz</w:t>
                      </w:r>
                      <w:proofErr w:type="spellEnd"/>
                    </w:p>
                    <w:p w14:paraId="204C0122" w14:textId="77777777" w:rsidR="00287A27" w:rsidRDefault="00287A27" w:rsidP="00287A27">
                      <w:pPr>
                        <w:pStyle w:val="Cdigo"/>
                      </w:pPr>
                      <w:r>
                        <w:t>11</w:t>
                      </w:r>
                    </w:p>
                    <w:p w14:paraId="1ED42EAD" w14:textId="77777777" w:rsidR="00287A27" w:rsidRDefault="00287A27" w:rsidP="00287A27">
                      <w:pPr>
                        <w:pStyle w:val="Cdigo"/>
                      </w:pPr>
                      <w:proofErr w:type="spellStart"/>
                      <w:r>
                        <w:t>Fizz</w:t>
                      </w:r>
                      <w:proofErr w:type="spellEnd"/>
                    </w:p>
                    <w:p w14:paraId="4D0F5499" w14:textId="77777777" w:rsidR="00287A27" w:rsidRDefault="00287A27" w:rsidP="00287A27">
                      <w:pPr>
                        <w:pStyle w:val="Cdigo"/>
                      </w:pPr>
                      <w:r>
                        <w:t>13</w:t>
                      </w:r>
                    </w:p>
                    <w:p w14:paraId="602D62CC" w14:textId="77777777" w:rsidR="00287A27" w:rsidRDefault="00287A27" w:rsidP="00287A27">
                      <w:pPr>
                        <w:pStyle w:val="Cdigo"/>
                      </w:pPr>
                      <w:r>
                        <w:t>14</w:t>
                      </w:r>
                    </w:p>
                    <w:p w14:paraId="342DA0D8" w14:textId="1FEE6445" w:rsidR="00007D44" w:rsidRDefault="00287A27" w:rsidP="00287A27">
                      <w:pPr>
                        <w:pStyle w:val="Cdigo"/>
                      </w:pPr>
                      <w:proofErr w:type="spellStart"/>
                      <w:r>
                        <w:t>FizzBuzz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2573C" w:rsidRPr="00C2573C">
        <w:t>Escribe un programa que imprima los números del 1 al N, donde N es un número proporcionado por el usuario. Pero para múltiplos de 3, imprime "Fizz" en lugar del número, y para los múltiplos de 5, imprime "Buzz". Para los números que son múltiplos tanto de 3 como de 5, imprime "FizzBuzz".</w:t>
      </w:r>
      <w:r w:rsidR="00960A82">
        <w:t xml:space="preserve"> </w:t>
      </w:r>
      <w:r w:rsidRPr="00007D44">
        <w:t>Si el usuario proporciona N como 15, la salida del programa debería ser:</w:t>
      </w:r>
      <w:r>
        <w:br/>
      </w:r>
      <w:r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56041E">
        <w:br/>
      </w:r>
      <w:r w:rsidR="00C2573C">
        <w:br/>
      </w:r>
      <w:r w:rsidR="00C2573C">
        <w:br/>
      </w:r>
    </w:p>
    <w:p w14:paraId="1401B47D" w14:textId="6135A610" w:rsidR="0022616E" w:rsidRDefault="0022616E" w:rsidP="00522634">
      <w:pPr>
        <w:pStyle w:val="Prrafodelista"/>
        <w:numPr>
          <w:ilvl w:val="0"/>
          <w:numId w:val="2"/>
        </w:numPr>
        <w:tabs>
          <w:tab w:val="left" w:pos="3075"/>
        </w:tabs>
        <w:spacing w:beforeLines="40" w:before="96" w:afterLines="20" w:after="48"/>
        <w:ind w:left="360"/>
      </w:pPr>
      <w:r>
        <w:t xml:space="preserve">Escribe una función llamada </w:t>
      </w:r>
      <w:r w:rsidRPr="00522634">
        <w:rPr>
          <w:rFonts w:ascii="Courier New" w:hAnsi="Courier New" w:cs="Courier New"/>
        </w:rPr>
        <w:t>calcular_total_pedido</w:t>
      </w:r>
      <w:r>
        <w:t xml:space="preserve"> que calcule el total de un pedido realizado en una tienda en línea. La función debe aceptar varios argumentos: el precio base de los artículos, los impuestos aplicables, el descuento (si lo hay) y cualquier cantidad de artículos adicionales que se quieran agregar al pedido. Los artículos adicionales se proporcionarán como argumentos posicionales arbitrarios.</w:t>
      </w:r>
      <w:r w:rsidR="00522634">
        <w:t xml:space="preserve"> </w:t>
      </w:r>
      <w:r>
        <w:t>Requisitos del programa:</w:t>
      </w:r>
    </w:p>
    <w:p w14:paraId="2075CE51" w14:textId="77777777" w:rsidR="0022616E" w:rsidRDefault="0022616E" w:rsidP="00E3429C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</w:pPr>
      <w:r>
        <w:t>El precio base de los artículos es un parámetro obligatorio.</w:t>
      </w:r>
    </w:p>
    <w:p w14:paraId="6278C806" w14:textId="77777777" w:rsidR="0022616E" w:rsidRDefault="0022616E" w:rsidP="00E3429C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</w:pPr>
      <w:r>
        <w:t>Los impuestos se definen como un parámetro predeterminado, que por defecto es del 10%.</w:t>
      </w:r>
    </w:p>
    <w:p w14:paraId="4E9E7CC6" w14:textId="77777777" w:rsidR="0022616E" w:rsidRDefault="0022616E" w:rsidP="00E3429C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</w:pPr>
      <w:r>
        <w:t>El descuento es un parámetro opcional y puede ser proporcionado o no por el usuario. Si no se proporciona, se considera como 0.</w:t>
      </w:r>
    </w:p>
    <w:p w14:paraId="312595AB" w14:textId="77777777" w:rsidR="0022616E" w:rsidRDefault="0022616E" w:rsidP="00E3429C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</w:pPr>
      <w:r>
        <w:lastRenderedPageBreak/>
        <w:t>La función debe aceptar cualquier cantidad de artículos adicionales como argumentos posicionales (*args). Cada artículo adicional tiene un precio que se sumará al total del pedido.</w:t>
      </w:r>
    </w:p>
    <w:p w14:paraId="09EB7D84" w14:textId="77777777" w:rsidR="0022616E" w:rsidRDefault="0022616E" w:rsidP="00E3429C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</w:pPr>
      <w:r>
        <w:t>La función debe calcular el total del pedido teniendo en cuenta el precio base, los impuestos y el descuento (si lo hay), y agregar el costo de cualquier artículo adicional.</w:t>
      </w:r>
    </w:p>
    <w:p w14:paraId="06DC0DCC" w14:textId="2A3AF3DE" w:rsidR="00C2573C" w:rsidRDefault="0022616E" w:rsidP="00E3429C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</w:pPr>
      <w:r>
        <w:t>La función debe devolver el total del pedido.</w:t>
      </w:r>
    </w:p>
    <w:p w14:paraId="713EFA6F" w14:textId="30B43DFD" w:rsidR="00E3429C" w:rsidRDefault="00A75D39" w:rsidP="00E3429C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</w:pPr>
      <w:r>
        <w:t>En el programa principal se debe realizar una llamada para cada caso posible</w:t>
      </w:r>
    </w:p>
    <w:p w14:paraId="3E4E9AEA" w14:textId="085551F6" w:rsidR="00296D08" w:rsidRDefault="003B16D4" w:rsidP="00845821">
      <w:pPr>
        <w:pStyle w:val="Prrafodelista"/>
        <w:numPr>
          <w:ilvl w:val="0"/>
          <w:numId w:val="4"/>
        </w:numPr>
        <w:tabs>
          <w:tab w:val="left" w:pos="3075"/>
        </w:tabs>
        <w:spacing w:beforeLines="40" w:before="96" w:afterLines="20" w:after="48"/>
        <w:jc w:val="left"/>
      </w:pPr>
      <w:r>
        <w:t>La fórmula para calcular el total sería Total del pedido</w:t>
      </w:r>
      <w:r w:rsidR="00157510">
        <w:t xml:space="preserve"> </w:t>
      </w:r>
      <w:r>
        <w:t>=</w:t>
      </w:r>
      <w:r w:rsidR="00157510">
        <w:t xml:space="preserve"> </w:t>
      </w:r>
      <w:r>
        <w:t>(Precio base de los art</w:t>
      </w:r>
      <w:r w:rsidR="00157510">
        <w:t>í</w:t>
      </w:r>
      <w:r>
        <w:t>culo</w:t>
      </w:r>
      <w:r w:rsidR="00845821">
        <w:t xml:space="preserve">s </w:t>
      </w:r>
      <w:r>
        <w:t>Suma de precios de los art</w:t>
      </w:r>
      <w:r w:rsidR="00157510">
        <w:t>í</w:t>
      </w:r>
      <w:r>
        <w:t>culos</w:t>
      </w:r>
      <w:r w:rsidR="00845821">
        <w:t xml:space="preserve"> adicionales</w:t>
      </w:r>
      <w:r w:rsidR="00C8515F">
        <w:t>) * (1 + % de impuestos) – (</w:t>
      </w:r>
      <w:r w:rsidR="00F6797C">
        <w:t>% descuento * precio base)</w:t>
      </w:r>
    </w:p>
    <w:p w14:paraId="1D41337B" w14:textId="77777777" w:rsidR="00E3429C" w:rsidRDefault="00E3429C" w:rsidP="00E3429C">
      <w:pPr>
        <w:tabs>
          <w:tab w:val="left" w:pos="3075"/>
        </w:tabs>
        <w:spacing w:beforeLines="40" w:before="96" w:afterLines="20" w:after="48"/>
      </w:pPr>
    </w:p>
    <w:p w14:paraId="4E48C2B6" w14:textId="77777777" w:rsidR="004B2304" w:rsidRDefault="004B2304" w:rsidP="004B2304">
      <w:pPr>
        <w:pStyle w:val="Prrafodelista"/>
        <w:numPr>
          <w:ilvl w:val="0"/>
          <w:numId w:val="2"/>
        </w:numPr>
        <w:tabs>
          <w:tab w:val="left" w:pos="3075"/>
        </w:tabs>
        <w:spacing w:beforeLines="40" w:before="96" w:afterLines="20" w:after="48"/>
      </w:pPr>
      <w:r>
        <w:t>Escribe un programa en Python que utilice funciones para gestionar un diccionario donde las claves son los números de teléfono de los usuarios y los valores son sus nombres completos. Implementa una función que, dado el nombre del usuario, devuelva su número de teléfono si está en el diccionario.</w:t>
      </w:r>
    </w:p>
    <w:p w14:paraId="58629A7B" w14:textId="77777777" w:rsidR="004B2304" w:rsidRDefault="004B2304" w:rsidP="004B2304">
      <w:pPr>
        <w:tabs>
          <w:tab w:val="left" w:pos="3075"/>
        </w:tabs>
        <w:spacing w:beforeLines="40" w:before="96" w:afterLines="20" w:after="48"/>
        <w:ind w:left="360"/>
      </w:pPr>
    </w:p>
    <w:p w14:paraId="3BA69FCD" w14:textId="1B8E9F4D" w:rsidR="004B2304" w:rsidRDefault="00960A82" w:rsidP="004B2304">
      <w:pPr>
        <w:pStyle w:val="Prrafodelista"/>
        <w:numPr>
          <w:ilvl w:val="0"/>
          <w:numId w:val="2"/>
        </w:num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636679E" wp14:editId="16F74CFF">
                <wp:simplePos x="0" y="0"/>
                <wp:positionH relativeFrom="column">
                  <wp:posOffset>697230</wp:posOffset>
                </wp:positionH>
                <wp:positionV relativeFrom="paragraph">
                  <wp:posOffset>1670050</wp:posOffset>
                </wp:positionV>
                <wp:extent cx="4400550" cy="1404620"/>
                <wp:effectExtent l="0" t="0" r="19050" b="1460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ECEE6" w14:textId="77777777" w:rsidR="009A13DC" w:rsidRDefault="009A13DC" w:rsidP="009A13DC">
                            <w:pPr>
                              <w:pStyle w:val="Cdigo"/>
                            </w:pPr>
                            <w:r>
                              <w:t>Ingresa un número: 3</w:t>
                            </w:r>
                          </w:p>
                          <w:p w14:paraId="45D42B97" w14:textId="77777777" w:rsidR="009A13DC" w:rsidRDefault="009A13DC" w:rsidP="009A13DC">
                            <w:pPr>
                              <w:pStyle w:val="Cdigo"/>
                            </w:pPr>
                            <w:r>
                              <w:t>Ingresa una lista de números separados por espacios: 2 4 6 8</w:t>
                            </w:r>
                          </w:p>
                          <w:p w14:paraId="7799181E" w14:textId="77777777" w:rsidR="009A13DC" w:rsidRDefault="009A13DC" w:rsidP="009A13DC">
                            <w:pPr>
                              <w:pStyle w:val="Cdigo"/>
                            </w:pPr>
                            <w:r>
                              <w:t>Número ingresado: 3</w:t>
                            </w:r>
                          </w:p>
                          <w:p w14:paraId="473F360D" w14:textId="77777777" w:rsidR="009A13DC" w:rsidRDefault="009A13DC" w:rsidP="009A13DC">
                            <w:pPr>
                              <w:pStyle w:val="Cdigo"/>
                            </w:pPr>
                            <w:r>
                              <w:t>Lista ingresada: [2, 4, 6, 8]</w:t>
                            </w:r>
                          </w:p>
                          <w:p w14:paraId="5F097400" w14:textId="77777777" w:rsidR="009A13DC" w:rsidRDefault="009A13DC" w:rsidP="009A13DC">
                            <w:pPr>
                              <w:pStyle w:val="Cdigo"/>
                            </w:pPr>
                            <w:r>
                              <w:t>Después de la multiplicación:</w:t>
                            </w:r>
                          </w:p>
                          <w:p w14:paraId="08B417B1" w14:textId="77777777" w:rsidR="009A13DC" w:rsidRDefault="009A13DC" w:rsidP="009A13DC">
                            <w:pPr>
                              <w:pStyle w:val="Cdigo"/>
                            </w:pPr>
                            <w:r>
                              <w:t>Número actualizado: 3</w:t>
                            </w:r>
                          </w:p>
                          <w:p w14:paraId="282774AC" w14:textId="7FFDA628" w:rsidR="004B2304" w:rsidRDefault="009A13DC" w:rsidP="009A13DC">
                            <w:pPr>
                              <w:pStyle w:val="Cdigo"/>
                            </w:pPr>
                            <w:r>
                              <w:t>Lista actualizada: [6, 12, 18, 24]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36679E" id="_x0000_s1051" type="#_x0000_t202" style="position:absolute;left:0;text-align:left;margin-left:54.9pt;margin-top:131.5pt;width:346.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" fillcolor="black [3213]">
                <v:textbox style="mso-fit-shape-to-text:t">
                  <w:txbxContent>
                    <w:p w14:paraId="327ECEE6" w14:textId="77777777" w:rsidR="009A13DC" w:rsidRDefault="009A13DC" w:rsidP="009A13DC">
                      <w:pPr>
                        <w:pStyle w:val="Cdigo"/>
                      </w:pPr>
                      <w:r>
                        <w:t>Ingresa un número: 3</w:t>
                      </w:r>
                    </w:p>
                    <w:p w14:paraId="45D42B97" w14:textId="77777777" w:rsidR="009A13DC" w:rsidRDefault="009A13DC" w:rsidP="009A13DC">
                      <w:pPr>
                        <w:pStyle w:val="Cdigo"/>
                      </w:pPr>
                      <w:r>
                        <w:t>Ingresa una lista de números separados por espacios: 2 4 6 8</w:t>
                      </w:r>
                    </w:p>
                    <w:p w14:paraId="7799181E" w14:textId="77777777" w:rsidR="009A13DC" w:rsidRDefault="009A13DC" w:rsidP="009A13DC">
                      <w:pPr>
                        <w:pStyle w:val="Cdigo"/>
                      </w:pPr>
                      <w:r>
                        <w:t>Número ingresado: 3</w:t>
                      </w:r>
                    </w:p>
                    <w:p w14:paraId="473F360D" w14:textId="77777777" w:rsidR="009A13DC" w:rsidRDefault="009A13DC" w:rsidP="009A13DC">
                      <w:pPr>
                        <w:pStyle w:val="Cdigo"/>
                      </w:pPr>
                      <w:r>
                        <w:t>Lista ingresada: [2, 4, 6, 8]</w:t>
                      </w:r>
                    </w:p>
                    <w:p w14:paraId="5F097400" w14:textId="77777777" w:rsidR="009A13DC" w:rsidRDefault="009A13DC" w:rsidP="009A13DC">
                      <w:pPr>
                        <w:pStyle w:val="Cdigo"/>
                      </w:pPr>
                      <w:r>
                        <w:t>Después de la multiplicación:</w:t>
                      </w:r>
                    </w:p>
                    <w:p w14:paraId="08B417B1" w14:textId="77777777" w:rsidR="009A13DC" w:rsidRDefault="009A13DC" w:rsidP="009A13DC">
                      <w:pPr>
                        <w:pStyle w:val="Cdigo"/>
                      </w:pPr>
                      <w:r>
                        <w:t>Número actualizado: 3</w:t>
                      </w:r>
                    </w:p>
                    <w:p w14:paraId="282774AC" w14:textId="7FFDA628" w:rsidR="004B2304" w:rsidRDefault="009A13DC" w:rsidP="009A13DC">
                      <w:pPr>
                        <w:pStyle w:val="Cdigo"/>
                      </w:pPr>
                      <w:r>
                        <w:t>Lista actualizada: [6, 12, 18, 24]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2304">
        <w:t>Escribe un programa que solicite un número y una lista de números. En el programa principal, muestra el número y la lista ingresada. Luego, llama a la función 'multiplicar', que duplica el número dado y lo multiplica por cada elemento de la lista, actualizando los valores en la misma lista. Al finalizar la llamada en el programa principal, muestra nuevamente el número y la lista actualizada.</w:t>
      </w:r>
      <w:r>
        <w:t xml:space="preserve"> </w:t>
      </w:r>
      <w:r w:rsidR="004B2304">
        <w:t>Ejemplo de corrida:</w:t>
      </w:r>
    </w:p>
    <w:p w14:paraId="0AF3879F" w14:textId="2AF53212" w:rsidR="004B2304" w:rsidRDefault="004B2304" w:rsidP="004B2304">
      <w:pPr>
        <w:tabs>
          <w:tab w:val="left" w:pos="3075"/>
        </w:tabs>
        <w:spacing w:beforeLines="40" w:before="96" w:afterLines="20" w:after="48"/>
      </w:pPr>
    </w:p>
    <w:p w14:paraId="39766FFF" w14:textId="3FF2C39E" w:rsidR="004B2304" w:rsidRDefault="004B2304" w:rsidP="004B2304">
      <w:pPr>
        <w:tabs>
          <w:tab w:val="left" w:pos="3075"/>
        </w:tabs>
        <w:spacing w:beforeLines="40" w:before="96" w:afterLines="20" w:after="48"/>
      </w:pPr>
    </w:p>
    <w:p w14:paraId="6D4A3007" w14:textId="05F6F83E" w:rsidR="004B2304" w:rsidRDefault="004B2304" w:rsidP="004B2304">
      <w:pPr>
        <w:tabs>
          <w:tab w:val="left" w:pos="3075"/>
        </w:tabs>
        <w:spacing w:beforeLines="40" w:before="96" w:afterLines="20" w:after="48"/>
      </w:pPr>
    </w:p>
    <w:p w14:paraId="53C1B427" w14:textId="49292358" w:rsidR="00325C35" w:rsidRDefault="00325C35" w:rsidP="007F47C8">
      <w:pPr>
        <w:tabs>
          <w:tab w:val="left" w:pos="3075"/>
        </w:tabs>
        <w:spacing w:beforeLines="40" w:before="96" w:afterLines="20" w:after="48"/>
      </w:pPr>
    </w:p>
    <w:p w14:paraId="4A3DC561" w14:textId="1A4641BC" w:rsidR="00325C35" w:rsidRPr="00325C35" w:rsidRDefault="00325C35" w:rsidP="007F47C8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325C35">
        <w:rPr>
          <w:b/>
          <w:bCs/>
          <w:u w:val="single"/>
        </w:rPr>
        <w:lastRenderedPageBreak/>
        <w:t>Criterios de Evaluación</w:t>
      </w:r>
    </w:p>
    <w:p w14:paraId="1A437ADF" w14:textId="77777777" w:rsidR="0047454A" w:rsidRDefault="0047454A" w:rsidP="0047454A">
      <w:pPr>
        <w:pStyle w:val="Prrafodelista"/>
        <w:numPr>
          <w:ilvl w:val="0"/>
          <w:numId w:val="5"/>
        </w:numPr>
        <w:tabs>
          <w:tab w:val="left" w:pos="3075"/>
        </w:tabs>
        <w:spacing w:beforeLines="40" w:before="96" w:afterLines="20" w:after="48"/>
      </w:pPr>
      <w:r w:rsidRPr="004B13A8">
        <w:rPr>
          <w:b/>
          <w:bCs/>
        </w:rPr>
        <w:t>Correctitud de la solución</w:t>
      </w:r>
      <w:r>
        <w:t xml:space="preserve"> (</w:t>
      </w:r>
      <w:r w:rsidRPr="004B13A8">
        <w:rPr>
          <w:b/>
          <w:bCs/>
          <w:color w:val="FF0000"/>
        </w:rPr>
        <w:t>45%</w:t>
      </w:r>
      <w:r>
        <w:t>): Evalúa si la solución proporcionada resuelve el problema correctamente para todos los casos de prueba.</w:t>
      </w:r>
    </w:p>
    <w:p w14:paraId="29CD786E" w14:textId="77777777" w:rsidR="0047454A" w:rsidRDefault="0047454A" w:rsidP="0047454A">
      <w:pPr>
        <w:pStyle w:val="Prrafodelista"/>
        <w:numPr>
          <w:ilvl w:val="0"/>
          <w:numId w:val="5"/>
        </w:numPr>
        <w:tabs>
          <w:tab w:val="left" w:pos="3075"/>
        </w:tabs>
        <w:spacing w:beforeLines="40" w:before="96" w:afterLines="20" w:after="48"/>
      </w:pPr>
      <w:r w:rsidRPr="004B13A8">
        <w:rPr>
          <w:b/>
          <w:bCs/>
        </w:rPr>
        <w:t>Eficiencia del código</w:t>
      </w:r>
      <w:r>
        <w:t xml:space="preserve"> (</w:t>
      </w:r>
      <w:r w:rsidRPr="004B13A8">
        <w:rPr>
          <w:b/>
          <w:bCs/>
          <w:color w:val="FF0000"/>
        </w:rPr>
        <w:t>20%</w:t>
      </w:r>
      <w:r>
        <w:t>): Verifica si el código está escrito de manera eficiente, minimizando el tiempo de ejecución y el uso de recursos.</w:t>
      </w:r>
    </w:p>
    <w:p w14:paraId="4A91EF60" w14:textId="77777777" w:rsidR="0047454A" w:rsidRDefault="0047454A" w:rsidP="0047454A">
      <w:pPr>
        <w:pStyle w:val="Prrafodelista"/>
        <w:numPr>
          <w:ilvl w:val="0"/>
          <w:numId w:val="5"/>
        </w:numPr>
        <w:tabs>
          <w:tab w:val="left" w:pos="3075"/>
        </w:tabs>
        <w:spacing w:beforeLines="40" w:before="96" w:afterLines="20" w:after="48"/>
      </w:pPr>
      <w:r w:rsidRPr="004B13A8">
        <w:rPr>
          <w:b/>
          <w:bCs/>
        </w:rPr>
        <w:t>Claridad y legibilidad del código</w:t>
      </w:r>
      <w:r>
        <w:t xml:space="preserve"> (</w:t>
      </w:r>
      <w:r w:rsidRPr="004B13A8">
        <w:rPr>
          <w:b/>
          <w:bCs/>
          <w:color w:val="FF0000"/>
        </w:rPr>
        <w:t>20%</w:t>
      </w:r>
      <w:r>
        <w:t>): Evalúa la claridad y la legibilidad del código, considerando la organización, los nombres de variables y la presencia de comentarios explicativos.</w:t>
      </w:r>
    </w:p>
    <w:p w14:paraId="5B99006D" w14:textId="77777777" w:rsidR="0047454A" w:rsidRDefault="0047454A" w:rsidP="0047454A">
      <w:pPr>
        <w:pStyle w:val="Prrafodelista"/>
        <w:numPr>
          <w:ilvl w:val="0"/>
          <w:numId w:val="5"/>
        </w:numPr>
        <w:tabs>
          <w:tab w:val="left" w:pos="3075"/>
        </w:tabs>
        <w:spacing w:beforeLines="40" w:before="96" w:afterLines="20" w:after="48"/>
      </w:pPr>
      <w:r w:rsidRPr="004B13A8">
        <w:rPr>
          <w:b/>
          <w:bCs/>
        </w:rPr>
        <w:t>Manejo de casos especiales</w:t>
      </w:r>
      <w:r>
        <w:t xml:space="preserve"> (</w:t>
      </w:r>
      <w:r w:rsidRPr="004B13A8">
        <w:rPr>
          <w:b/>
          <w:bCs/>
          <w:color w:val="FF0000"/>
        </w:rPr>
        <w:t>15%</w:t>
      </w:r>
      <w:r>
        <w:t>): Considera si la solución aborda correctamente los casos especiales o límites del problema, como entradas vacías o valores extremos.</w:t>
      </w:r>
    </w:p>
    <w:p w14:paraId="7EAEB761" w14:textId="4995E687" w:rsidR="00A9028B" w:rsidRDefault="00A9028B" w:rsidP="00325C35">
      <w:pPr>
        <w:tabs>
          <w:tab w:val="left" w:pos="3075"/>
        </w:tabs>
        <w:spacing w:beforeLines="40" w:before="96" w:afterLines="20" w:after="48"/>
      </w:pPr>
    </w:p>
    <w:sectPr w:rsidR="00A9028B" w:rsidSect="00477DAC">
      <w:headerReference w:type="default" r:id="rId24"/>
      <w:footerReference w:type="default" r:id="rId25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760C8" w14:textId="77777777" w:rsidR="008C4366" w:rsidRDefault="008C4366" w:rsidP="007F1B53">
      <w:pPr>
        <w:spacing w:before="0" w:after="0" w:line="240" w:lineRule="auto"/>
      </w:pPr>
      <w:r>
        <w:separator/>
      </w:r>
    </w:p>
  </w:endnote>
  <w:endnote w:type="continuationSeparator" w:id="0">
    <w:p w14:paraId="60F1E000" w14:textId="77777777" w:rsidR="008C4366" w:rsidRDefault="008C4366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38C8B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182AB8D" wp14:editId="5CFC036F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B1C908A" wp14:editId="21E1E875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4118E5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7664F31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1C908A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" filled="f" stroked="f">
              <v:textbox>
                <w:txbxContent>
                  <w:p w14:paraId="624118E5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7664F31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D6449" w14:textId="77777777" w:rsidR="008C4366" w:rsidRDefault="008C4366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B50388F" w14:textId="77777777" w:rsidR="008C4366" w:rsidRDefault="008C4366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4BF5B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0FBC0E0" wp14:editId="65232D03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081"/>
    <w:multiLevelType w:val="hybridMultilevel"/>
    <w:tmpl w:val="6A3AB8B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03EA9"/>
    <w:multiLevelType w:val="hybridMultilevel"/>
    <w:tmpl w:val="0FBA8F08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51701"/>
    <w:multiLevelType w:val="hybridMultilevel"/>
    <w:tmpl w:val="5888DE6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97485"/>
    <w:multiLevelType w:val="hybridMultilevel"/>
    <w:tmpl w:val="A4F019D2"/>
    <w:lvl w:ilvl="0" w:tplc="4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EB14AE"/>
    <w:multiLevelType w:val="hybridMultilevel"/>
    <w:tmpl w:val="2C6EDD6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48"/>
    <w:rsid w:val="00007D44"/>
    <w:rsid w:val="000437FF"/>
    <w:rsid w:val="000446AD"/>
    <w:rsid w:val="0008100E"/>
    <w:rsid w:val="000905C9"/>
    <w:rsid w:val="000B7747"/>
    <w:rsid w:val="00122516"/>
    <w:rsid w:val="00157510"/>
    <w:rsid w:val="001726BE"/>
    <w:rsid w:val="001B4292"/>
    <w:rsid w:val="001C720B"/>
    <w:rsid w:val="001D0B87"/>
    <w:rsid w:val="0020003D"/>
    <w:rsid w:val="002175E3"/>
    <w:rsid w:val="0022616E"/>
    <w:rsid w:val="00232293"/>
    <w:rsid w:val="00285943"/>
    <w:rsid w:val="00287A27"/>
    <w:rsid w:val="00287A90"/>
    <w:rsid w:val="00296D08"/>
    <w:rsid w:val="002E3A77"/>
    <w:rsid w:val="002F0A67"/>
    <w:rsid w:val="002F31B9"/>
    <w:rsid w:val="003102D9"/>
    <w:rsid w:val="00325C35"/>
    <w:rsid w:val="00346434"/>
    <w:rsid w:val="003717C3"/>
    <w:rsid w:val="00372AE8"/>
    <w:rsid w:val="003A0DC4"/>
    <w:rsid w:val="003B16D4"/>
    <w:rsid w:val="003E0D37"/>
    <w:rsid w:val="003F3A88"/>
    <w:rsid w:val="00425485"/>
    <w:rsid w:val="004442AD"/>
    <w:rsid w:val="00462BE7"/>
    <w:rsid w:val="00463059"/>
    <w:rsid w:val="0047454A"/>
    <w:rsid w:val="00477DAC"/>
    <w:rsid w:val="00490543"/>
    <w:rsid w:val="004B2304"/>
    <w:rsid w:val="004F36FE"/>
    <w:rsid w:val="00507CCA"/>
    <w:rsid w:val="00522634"/>
    <w:rsid w:val="00526FCA"/>
    <w:rsid w:val="0054053B"/>
    <w:rsid w:val="00545D48"/>
    <w:rsid w:val="00547521"/>
    <w:rsid w:val="0056041E"/>
    <w:rsid w:val="005606F7"/>
    <w:rsid w:val="005874FF"/>
    <w:rsid w:val="005A2EB0"/>
    <w:rsid w:val="005B0B82"/>
    <w:rsid w:val="005B7617"/>
    <w:rsid w:val="005E27A5"/>
    <w:rsid w:val="005E6962"/>
    <w:rsid w:val="006007A0"/>
    <w:rsid w:val="006233F8"/>
    <w:rsid w:val="00636C8A"/>
    <w:rsid w:val="00656D92"/>
    <w:rsid w:val="00673769"/>
    <w:rsid w:val="00680D3C"/>
    <w:rsid w:val="00686701"/>
    <w:rsid w:val="006A2741"/>
    <w:rsid w:val="006A6369"/>
    <w:rsid w:val="006B6105"/>
    <w:rsid w:val="006C1A12"/>
    <w:rsid w:val="006D6D7A"/>
    <w:rsid w:val="007671D2"/>
    <w:rsid w:val="00772E40"/>
    <w:rsid w:val="007A125E"/>
    <w:rsid w:val="007A22FF"/>
    <w:rsid w:val="007B5A76"/>
    <w:rsid w:val="007D7B98"/>
    <w:rsid w:val="007F1B53"/>
    <w:rsid w:val="007F47C8"/>
    <w:rsid w:val="008032D0"/>
    <w:rsid w:val="00840CE1"/>
    <w:rsid w:val="00843820"/>
    <w:rsid w:val="00845821"/>
    <w:rsid w:val="00857A4F"/>
    <w:rsid w:val="00890DD2"/>
    <w:rsid w:val="00891D18"/>
    <w:rsid w:val="008B0A58"/>
    <w:rsid w:val="008C4366"/>
    <w:rsid w:val="008D6C1C"/>
    <w:rsid w:val="008E02D8"/>
    <w:rsid w:val="008F7011"/>
    <w:rsid w:val="00960A82"/>
    <w:rsid w:val="00976C11"/>
    <w:rsid w:val="0099253B"/>
    <w:rsid w:val="009A13DC"/>
    <w:rsid w:val="009C161D"/>
    <w:rsid w:val="009F4FF1"/>
    <w:rsid w:val="00A21883"/>
    <w:rsid w:val="00A25AC2"/>
    <w:rsid w:val="00A75D39"/>
    <w:rsid w:val="00A837DB"/>
    <w:rsid w:val="00A83E49"/>
    <w:rsid w:val="00A9028B"/>
    <w:rsid w:val="00A97C72"/>
    <w:rsid w:val="00AB2DF6"/>
    <w:rsid w:val="00AB407E"/>
    <w:rsid w:val="00AC7CC9"/>
    <w:rsid w:val="00B00319"/>
    <w:rsid w:val="00B0609B"/>
    <w:rsid w:val="00B47A03"/>
    <w:rsid w:val="00B50AA3"/>
    <w:rsid w:val="00BC01BC"/>
    <w:rsid w:val="00C049C0"/>
    <w:rsid w:val="00C06342"/>
    <w:rsid w:val="00C2573C"/>
    <w:rsid w:val="00C56A0D"/>
    <w:rsid w:val="00C632FC"/>
    <w:rsid w:val="00C8515F"/>
    <w:rsid w:val="00CF5E5D"/>
    <w:rsid w:val="00D76B33"/>
    <w:rsid w:val="00DE5F24"/>
    <w:rsid w:val="00E14E89"/>
    <w:rsid w:val="00E16280"/>
    <w:rsid w:val="00E3429C"/>
    <w:rsid w:val="00E42177"/>
    <w:rsid w:val="00E636DE"/>
    <w:rsid w:val="00EC298D"/>
    <w:rsid w:val="00ED15B7"/>
    <w:rsid w:val="00ED6AAE"/>
    <w:rsid w:val="00EE1423"/>
    <w:rsid w:val="00EE1694"/>
    <w:rsid w:val="00F02BF4"/>
    <w:rsid w:val="00F3756A"/>
    <w:rsid w:val="00F43320"/>
    <w:rsid w:val="00F52DFA"/>
    <w:rsid w:val="00F60294"/>
    <w:rsid w:val="00F6797C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7DE933"/>
  <w15:chartTrackingRefBased/>
  <w15:docId w15:val="{3D522903-EF0E-4336-A7D2-1AE2E795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87A27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287A27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C049C0"/>
    <w:pPr>
      <w:ind w:left="720"/>
      <w:contextualSpacing/>
    </w:pPr>
  </w:style>
  <w:style w:type="table" w:styleId="Tablaconcuadrcula">
    <w:name w:val="Table Grid"/>
    <w:basedOn w:val="Tablanormal"/>
    <w:uiPriority w:val="39"/>
    <w:rsid w:val="00673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60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hyperlink" Target="https://upoliedu-my.sharepoint.com/:b:/g/personal/gaguirre29_docente_unp_edu_ni/EduudN2qYTpClopX7TDTmj8BGe7z2fUEX_NTF7KEdoTqlw?e=CZkzfp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svg"/><Relationship Id="rId20" Type="http://schemas.openxmlformats.org/officeDocument/2006/relationships/hyperlink" Target="https://upoliedu-my.sharepoint.com/:u:/g/personal/gaguirre29_docente_unp_edu_ni/ERofhdIHRVZCvHjMNj2h-XcBNZHf-7opyDuDDdAXa85zqQ?e=kcgUvh&amp;authuser=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upoliedu-my.sharepoint.com/:f:/g/personal/gaguirre29_docente_unp_edu_ni/EnORP-GRsVFDtlTveofdMHEBh3GC56rHb-FU_bpqyFkGrA?e=3QYPpa&amp;authuser=0" TargetMode="External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image" Target="media/image6.svg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8.sv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83</TotalTime>
  <Pages>9</Pages>
  <Words>1623</Words>
  <Characters>8932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31</cp:revision>
  <cp:lastPrinted>2024-03-09T00:45:00Z</cp:lastPrinted>
  <dcterms:created xsi:type="dcterms:W3CDTF">2024-03-02T01:16:00Z</dcterms:created>
  <dcterms:modified xsi:type="dcterms:W3CDTF">2024-03-09T00:45:00Z</dcterms:modified>
</cp:coreProperties>
</file>
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073DD8">
        <w:tc>
          <w:tcPr>
            <w:tcW w:w="2263" w:type="dxa"/>
            <w:vAlign w:val="center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  <w:vAlign w:val="center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  <w:vAlign w:val="center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  <w:vAlign w:val="center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073DD8">
        <w:tc>
          <w:tcPr>
            <w:tcW w:w="2263" w:type="dxa"/>
            <w:vAlign w:val="center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  <w:vAlign w:val="center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  <w:vAlign w:val="center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  <w:vAlign w:val="center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073DD8">
        <w:trPr>
          <w:trHeight w:val="143"/>
        </w:trPr>
        <w:tc>
          <w:tcPr>
            <w:tcW w:w="2263" w:type="dxa"/>
            <w:vAlign w:val="center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  <w:vAlign w:val="center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  <w:vAlign w:val="center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  <w:vAlign w:val="center"/>
          </w:tcPr>
          <w:p w14:paraId="2A79206E" w14:textId="5D774A67" w:rsidR="003C0FAB" w:rsidRPr="007B46B7" w:rsidRDefault="003C0FAB" w:rsidP="00E82D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7C4AE1E3" w14:textId="77777777" w:rsidTr="00073DD8">
        <w:trPr>
          <w:trHeight w:val="143"/>
        </w:trPr>
        <w:tc>
          <w:tcPr>
            <w:tcW w:w="2263" w:type="dxa"/>
            <w:vAlign w:val="center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  <w:vAlign w:val="center"/>
          </w:tcPr>
          <w:p w14:paraId="312C6074" w14:textId="5D718F76" w:rsidR="003C0FAB" w:rsidRPr="007B46B7" w:rsidRDefault="00811FF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FD01AA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3249" w:type="dxa"/>
            <w:vMerge/>
            <w:vAlign w:val="center"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  <w:vAlign w:val="center"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073DD8">
        <w:trPr>
          <w:trHeight w:val="143"/>
        </w:trPr>
        <w:tc>
          <w:tcPr>
            <w:tcW w:w="2263" w:type="dxa"/>
            <w:vAlign w:val="center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  <w:vAlign w:val="center"/>
          </w:tcPr>
          <w:p w14:paraId="316A6983" w14:textId="59989B1A" w:rsidR="003C0FAB" w:rsidRPr="007B46B7" w:rsidRDefault="00FD01A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  <w:vAlign w:val="center"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  <w:vAlign w:val="center"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073DD8">
        <w:trPr>
          <w:trHeight w:val="142"/>
        </w:trPr>
        <w:tc>
          <w:tcPr>
            <w:tcW w:w="2263" w:type="dxa"/>
            <w:vAlign w:val="center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  <w:vAlign w:val="center"/>
          </w:tcPr>
          <w:p w14:paraId="435944C6" w14:textId="03B90308" w:rsidR="003C0FAB" w:rsidRPr="007B46B7" w:rsidRDefault="00256712" w:rsidP="00073DD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"https://upoliedu-my.sharepoint.com/personal/gaguirre29_docente_unp_edu_ni/Documents/Clases/Materias/Desarrollo%20de%20Aplicaciones%20I/Documentos%20Administrativos/sabatino/Las%20fechas%20se%20actualizan%20desde%20aquí.xlsx" "Hoja1!F19C4"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22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  <w:vAlign w:val="center"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  <w:vAlign w:val="center"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D6AAD29" w14:textId="5720E36F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6081F734" w14:textId="7E141710" w:rsidR="00FD574F" w:rsidRPr="00083F69" w:rsidRDefault="00FD574F" w:rsidP="00083F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B61BF" w14:textId="77777777" w:rsidR="009C6292" w:rsidRDefault="009C6292" w:rsidP="00346567">
      <w:r>
        <w:separator/>
      </w:r>
    </w:p>
  </w:endnote>
  <w:endnote w:type="continuationSeparator" w:id="0">
    <w:p w14:paraId="01340546" w14:textId="77777777" w:rsidR="009C6292" w:rsidRDefault="009C629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16A15" w14:textId="77777777" w:rsidR="009C6292" w:rsidRDefault="009C6292" w:rsidP="00346567">
      <w:r>
        <w:separator/>
      </w:r>
    </w:p>
  </w:footnote>
  <w:footnote w:type="continuationSeparator" w:id="0">
    <w:p w14:paraId="456880D3" w14:textId="77777777" w:rsidR="009C6292" w:rsidRDefault="009C629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73DD8"/>
    <w:rsid w:val="00083F69"/>
    <w:rsid w:val="000C0801"/>
    <w:rsid w:val="0017672E"/>
    <w:rsid w:val="001A7640"/>
    <w:rsid w:val="00256712"/>
    <w:rsid w:val="002672A0"/>
    <w:rsid w:val="00297E1B"/>
    <w:rsid w:val="002F27CC"/>
    <w:rsid w:val="00346567"/>
    <w:rsid w:val="003C0FAB"/>
    <w:rsid w:val="00403341"/>
    <w:rsid w:val="00411302"/>
    <w:rsid w:val="00473B94"/>
    <w:rsid w:val="00545B1E"/>
    <w:rsid w:val="005A0260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C6292"/>
    <w:rsid w:val="009D6C53"/>
    <w:rsid w:val="00A42125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C77613"/>
    <w:rsid w:val="00CD0381"/>
    <w:rsid w:val="00CE4324"/>
    <w:rsid w:val="00D15054"/>
    <w:rsid w:val="00D51CB8"/>
    <w:rsid w:val="00DC2C1B"/>
    <w:rsid w:val="00DF65DC"/>
    <w:rsid w:val="00E10464"/>
    <w:rsid w:val="00E5146C"/>
    <w:rsid w:val="00E550CD"/>
    <w:rsid w:val="00E568EB"/>
    <w:rsid w:val="00E80BA5"/>
    <w:rsid w:val="00E82D6F"/>
    <w:rsid w:val="00ED3F29"/>
    <w:rsid w:val="00F736E6"/>
    <w:rsid w:val="00FD01AA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38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34</cp:revision>
  <dcterms:created xsi:type="dcterms:W3CDTF">2023-02-15T01:39:00Z</dcterms:created>
  <dcterms:modified xsi:type="dcterms:W3CDTF">2023-02-15T23:51:00Z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
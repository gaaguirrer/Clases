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8D7A0" w14:textId="7654602D" w:rsidR="00F43320" w:rsidRDefault="00B0400E">
      <w:r>
        <w:rPr>
          <w:noProof/>
        </w:rPr>
        <w:drawing>
          <wp:anchor distT="0" distB="0" distL="114300" distR="114300" simplePos="0" relativeHeight="251658240" behindDoc="0" locked="0" layoutInCell="1" allowOverlap="1" wp14:anchorId="16448E03" wp14:editId="1869A8A7">
            <wp:simplePos x="0" y="0"/>
            <wp:positionH relativeFrom="column">
              <wp:posOffset>181346</wp:posOffset>
            </wp:positionH>
            <wp:positionV relativeFrom="paragraph">
              <wp:posOffset>273050</wp:posOffset>
            </wp:positionV>
            <wp:extent cx="3030735" cy="1168567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735" cy="116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B4D1BE" w14:textId="77777777" w:rsidR="00F43320" w:rsidRDefault="00F43320"/>
    <w:p w14:paraId="08DF3DD8" w14:textId="77777777" w:rsidR="00F43320" w:rsidRDefault="00F43320"/>
    <w:p w14:paraId="77544D73" w14:textId="77777777" w:rsidR="00F43320" w:rsidRDefault="00F43320"/>
    <w:p w14:paraId="782C27A4" w14:textId="77777777" w:rsidR="00F43320" w:rsidRDefault="00F43320"/>
    <w:p w14:paraId="50F9A9F3" w14:textId="77777777" w:rsidR="00F43320" w:rsidRDefault="00F43320"/>
    <w:p w14:paraId="14F9B45C" w14:textId="77777777" w:rsidR="00F43320" w:rsidRDefault="00F43320"/>
    <w:p w14:paraId="4A88E22C" w14:textId="77777777" w:rsidR="00F43320" w:rsidRDefault="00F43320"/>
    <w:p w14:paraId="00598708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6CAF3C50" wp14:editId="19A9B244">
                <wp:simplePos x="0" y="0"/>
                <wp:positionH relativeFrom="column">
                  <wp:posOffset>1573119</wp:posOffset>
                </wp:positionH>
                <wp:positionV relativeFrom="paragraph">
                  <wp:posOffset>245820</wp:posOffset>
                </wp:positionV>
                <wp:extent cx="357124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7124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89B611" w14:textId="77777777" w:rsidR="000446AD" w:rsidRPr="0028133E" w:rsidRDefault="000446AD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 w:rsidRPr="0028133E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AF3C50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123.85pt;margin-top:19.35pt;width:281.2pt;height:45pt;z-index:-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0A89B611" w14:textId="77777777" w:rsidR="000446AD" w:rsidRPr="0028133E" w:rsidRDefault="000446AD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 w:rsidRPr="0028133E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59DF79B" w14:textId="77777777" w:rsidR="00F43320" w:rsidRDefault="00F43320"/>
    <w:p w14:paraId="1830A38B" w14:textId="77777777" w:rsidR="00F43320" w:rsidRDefault="00F43320"/>
    <w:p w14:paraId="1CFED01E" w14:textId="77777777" w:rsidR="00F43320" w:rsidRDefault="00F43320"/>
    <w:p w14:paraId="7682E088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1E288F15" wp14:editId="1505CAD5">
                <wp:simplePos x="0" y="0"/>
                <wp:positionH relativeFrom="column">
                  <wp:posOffset>1365250</wp:posOffset>
                </wp:positionH>
                <wp:positionV relativeFrom="paragraph">
                  <wp:posOffset>181423</wp:posOffset>
                </wp:positionV>
                <wp:extent cx="4149090" cy="155575"/>
                <wp:effectExtent l="0" t="0" r="0" b="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49090" cy="1555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7470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7BB6361F" id="Grupo 3" o:spid="_x0000_s1026" style="position:absolute;margin-left:107.5pt;margin-top:14.3pt;width:326.7pt;height:12.25pt;z-index:251660288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8nGwwAAANoAAAAPAAAAZHJzL2Rvd25yZXYueG1sRI9Pi8Iw&#10;FMTvC36H8AQvy5oqIt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wefJxsMAAADaAAAADwAA&#10;AAAAAAAAAAAAAAAHAgAAZHJzL2Rvd25yZXYueG1sUEsFBgAAAAADAAMAtwAAAPcCAAAAAA==&#10;" fillcolor="#c00000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" fillcolor="#747070" stroked="f"/>
              </v:group>
            </w:pict>
          </mc:Fallback>
        </mc:AlternateContent>
      </w:r>
    </w:p>
    <w:p w14:paraId="15ECAA7F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A431BAE" wp14:editId="1B89B4EF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4E7AF2" w14:textId="294E9688" w:rsidR="00F43320" w:rsidRPr="005E6C17" w:rsidRDefault="00A715DD" w:rsidP="00EF5DC0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E</w:t>
                            </w:r>
                            <w:r w:rsidRPr="00A715DD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xportación de datos a Word y análisis de los resultados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, Unidad 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IV</w:t>
                            </w:r>
                          </w:p>
                          <w:p w14:paraId="19CF79A5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431BAE" id="Cuadro de texto 7" o:spid="_x0000_s1027" type="#_x0000_t202" style="position:absolute;left:0;text-align:left;margin-left:-24.25pt;margin-top:7.35pt;width:458.35pt;height:81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" filled="f" stroked="f">
                <v:textbox>
                  <w:txbxContent>
                    <w:p w14:paraId="6C4E7AF2" w14:textId="294E9688" w:rsidR="00F43320" w:rsidRPr="005E6C17" w:rsidRDefault="00A715DD" w:rsidP="00EF5DC0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E</w:t>
                      </w:r>
                      <w:r w:rsidRPr="00A715DD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xportación de datos a Word y análisis de los resultados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, Unidad </w:t>
                      </w: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IV</w:t>
                      </w:r>
                    </w:p>
                    <w:p w14:paraId="19CF79A5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3355875B" w14:textId="77777777" w:rsidR="00F43320" w:rsidRDefault="00F43320"/>
    <w:p w14:paraId="733670E4" w14:textId="77777777" w:rsidR="005B0B82" w:rsidRDefault="005B0B82"/>
    <w:p w14:paraId="0A95DBEF" w14:textId="77777777" w:rsidR="005B0B82" w:rsidRDefault="005B0B82"/>
    <w:p w14:paraId="3223121A" w14:textId="77777777" w:rsidR="005B0B82" w:rsidRDefault="005B0B82"/>
    <w:p w14:paraId="067A44B8" w14:textId="77777777" w:rsidR="005B0B82" w:rsidRDefault="005B0B82"/>
    <w:p w14:paraId="1BAAEF15" w14:textId="77777777" w:rsidR="005B0B82" w:rsidRDefault="005B0B82"/>
    <w:p w14:paraId="07A2C0DD" w14:textId="77777777" w:rsidR="005B0B82" w:rsidRDefault="005B0B82"/>
    <w:p w14:paraId="09CD95A9" w14:textId="77777777" w:rsidR="005B0B82" w:rsidRDefault="005B0B82"/>
    <w:p w14:paraId="2EF330CA" w14:textId="77777777" w:rsidR="005B0B82" w:rsidRDefault="005B0B82"/>
    <w:p w14:paraId="42A3784B" w14:textId="77777777" w:rsidR="005B0B82" w:rsidRDefault="005B0B82"/>
    <w:p w14:paraId="144AB6F5" w14:textId="77777777" w:rsidR="005B0B82" w:rsidRDefault="005B0B82"/>
    <w:p w14:paraId="11598317" w14:textId="77777777" w:rsidR="005B0B82" w:rsidRDefault="005B0B82"/>
    <w:p w14:paraId="3206B1AB" w14:textId="77777777" w:rsidR="00636C8A" w:rsidRDefault="00636C8A"/>
    <w:p w14:paraId="45DABC52" w14:textId="77777777" w:rsidR="00A66A79" w:rsidRDefault="00A66A79">
      <w:pPr>
        <w:sectPr w:rsidR="00A66A79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73776F67" w14:textId="77777777" w:rsidR="00A66A79" w:rsidRDefault="004A18B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0CEEFCAF" wp14:editId="47608078">
                <wp:simplePos x="0" y="0"/>
                <wp:positionH relativeFrom="column">
                  <wp:posOffset>-332789</wp:posOffset>
                </wp:positionH>
                <wp:positionV relativeFrom="paragraph">
                  <wp:posOffset>106240</wp:posOffset>
                </wp:positionV>
                <wp:extent cx="6620510" cy="472440"/>
                <wp:effectExtent l="0" t="0" r="8890" b="3810"/>
                <wp:wrapNone/>
                <wp:docPr id="14" name="Grup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0510" cy="472440"/>
                          <a:chOff x="1060" y="3728"/>
                          <a:chExt cx="9946" cy="744"/>
                        </a:xfrm>
                      </wpg:grpSpPr>
                      <wps:wsp>
                        <wps:cNvPr id="1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0" y="3728"/>
                            <a:ext cx="3463" cy="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8541D9" w14:textId="77777777" w:rsidR="004A18B8" w:rsidRPr="00AF551B" w:rsidRDefault="004A18B8" w:rsidP="00AF551B">
                              <w:pPr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</w:pPr>
                              <w:bookmarkStart w:id="0" w:name="_Toc51942770"/>
                              <w:r w:rsidRPr="00AF551B"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  <w:t>Índice de Contenido</w:t>
                              </w:r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08" y="3900"/>
                            <a:ext cx="6598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EEFCAF" id="Grupo 14" o:spid="_x0000_s1028" style="position:absolute;left:0;text-align:left;margin-left:-26.2pt;margin-top:8.35pt;width:521.3pt;height:37.2pt;z-index:251658248" coordorigin="1060,3728" coordsize="9946,7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">
                <v:shape id="_x0000_s1029" type="#_x0000_t202" style="position:absolute;left:1060;top:3728;width:3463;height: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418541D9" w14:textId="77777777" w:rsidR="004A18B8" w:rsidRPr="00AF551B" w:rsidRDefault="004A18B8" w:rsidP="00AF551B">
                        <w:pPr>
                          <w:rPr>
                            <w:b/>
                            <w:bCs/>
                            <w:sz w:val="32"/>
                            <w:szCs w:val="28"/>
                          </w:rPr>
                        </w:pPr>
                        <w:bookmarkStart w:id="1" w:name="_Toc51942770"/>
                        <w:r w:rsidRPr="00AF551B">
                          <w:rPr>
                            <w:b/>
                            <w:bCs/>
                            <w:sz w:val="32"/>
                            <w:szCs w:val="28"/>
                          </w:rPr>
                          <w:t>Índice de Contenido</w:t>
                        </w:r>
                        <w:bookmarkEnd w:id="1"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6252" o:spid="_x0000_s1030" type="#_x0000_t75" style="position:absolute;left:4408;top:3900;width:6598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47F9A58C" w14:textId="77777777" w:rsidR="00A66A79" w:rsidRDefault="00A66A79"/>
    <w:p w14:paraId="4F50D1B0" w14:textId="77777777" w:rsidR="00A66A79" w:rsidRDefault="00A66A79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892101" w14:textId="77777777" w:rsidR="00843820" w:rsidRPr="001138D5" w:rsidRDefault="00843820" w:rsidP="00635F19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lang w:val="es-ES"/>
            </w:rPr>
          </w:pPr>
          <w:r w:rsidRPr="001138D5">
            <w:rPr>
              <w:rFonts w:ascii="Tahoma" w:hAnsi="Tahoma" w:cs="Tahoma"/>
              <w:b/>
              <w:bCs/>
              <w:color w:val="auto"/>
              <w:lang w:val="es-ES"/>
            </w:rPr>
            <w:t>Contenido</w:t>
          </w:r>
        </w:p>
        <w:p w14:paraId="29C41BED" w14:textId="77777777" w:rsidR="00843820" w:rsidRPr="004A18B8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28D31EEC" w14:textId="18A32BAF" w:rsidR="0026728A" w:rsidRDefault="008438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NI"/>
            </w:rPr>
          </w:pPr>
          <w:r w:rsidRPr="004A18B8">
            <w:rPr>
              <w:rFonts w:cs="Tahoma"/>
              <w:szCs w:val="24"/>
            </w:rPr>
            <w:fldChar w:fldCharType="begin"/>
          </w:r>
          <w:r w:rsidRPr="004A18B8">
            <w:rPr>
              <w:rFonts w:cs="Tahoma"/>
              <w:szCs w:val="24"/>
            </w:rPr>
            <w:instrText xml:space="preserve"> TOC \o "1-3" \h \z \u </w:instrText>
          </w:r>
          <w:r w:rsidRPr="004A18B8">
            <w:rPr>
              <w:rFonts w:cs="Tahoma"/>
              <w:szCs w:val="24"/>
            </w:rPr>
            <w:fldChar w:fldCharType="separate"/>
          </w:r>
          <w:hyperlink r:id="rId11" w:anchor="_Toc128136166" w:history="1">
            <w:r w:rsidR="0026728A" w:rsidRPr="00F943B2">
              <w:rPr>
                <w:rStyle w:val="Hipervnculo"/>
                <w:noProof/>
              </w:rPr>
              <w:t>Introducción</w:t>
            </w:r>
            <w:r w:rsidR="0026728A">
              <w:rPr>
                <w:noProof/>
                <w:webHidden/>
              </w:rPr>
              <w:tab/>
            </w:r>
            <w:r w:rsidR="0026728A">
              <w:rPr>
                <w:noProof/>
                <w:webHidden/>
              </w:rPr>
              <w:fldChar w:fldCharType="begin"/>
            </w:r>
            <w:r w:rsidR="0026728A">
              <w:rPr>
                <w:noProof/>
                <w:webHidden/>
              </w:rPr>
              <w:instrText xml:space="preserve"> PAGEREF _Toc128136166 \h </w:instrText>
            </w:r>
            <w:r w:rsidR="0026728A">
              <w:rPr>
                <w:noProof/>
                <w:webHidden/>
              </w:rPr>
            </w:r>
            <w:r w:rsidR="0026728A">
              <w:rPr>
                <w:noProof/>
                <w:webHidden/>
              </w:rPr>
              <w:fldChar w:fldCharType="separate"/>
            </w:r>
            <w:r w:rsidR="003025FD">
              <w:rPr>
                <w:noProof/>
                <w:webHidden/>
              </w:rPr>
              <w:t>3</w:t>
            </w:r>
            <w:r w:rsidR="0026728A">
              <w:rPr>
                <w:noProof/>
                <w:webHidden/>
              </w:rPr>
              <w:fldChar w:fldCharType="end"/>
            </w:r>
          </w:hyperlink>
        </w:p>
        <w:p w14:paraId="46561029" w14:textId="12A234E7" w:rsidR="0026728A" w:rsidRDefault="00861F2A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NI"/>
            </w:rPr>
          </w:pPr>
          <w:hyperlink r:id="rId12" w:anchor="_Toc128136167" w:history="1">
            <w:r w:rsidR="0026728A" w:rsidRPr="00F943B2">
              <w:rPr>
                <w:rStyle w:val="Hipervnculo"/>
                <w:noProof/>
              </w:rPr>
              <w:t>Desarrollo de Contenidos</w:t>
            </w:r>
            <w:r w:rsidR="0026728A">
              <w:rPr>
                <w:noProof/>
                <w:webHidden/>
              </w:rPr>
              <w:tab/>
            </w:r>
            <w:r w:rsidR="0026728A">
              <w:rPr>
                <w:noProof/>
                <w:webHidden/>
              </w:rPr>
              <w:fldChar w:fldCharType="begin"/>
            </w:r>
            <w:r w:rsidR="0026728A">
              <w:rPr>
                <w:noProof/>
                <w:webHidden/>
              </w:rPr>
              <w:instrText xml:space="preserve"> PAGEREF _Toc128136167 \h </w:instrText>
            </w:r>
            <w:r w:rsidR="0026728A">
              <w:rPr>
                <w:noProof/>
                <w:webHidden/>
              </w:rPr>
            </w:r>
            <w:r w:rsidR="0026728A">
              <w:rPr>
                <w:noProof/>
                <w:webHidden/>
              </w:rPr>
              <w:fldChar w:fldCharType="separate"/>
            </w:r>
            <w:r w:rsidR="003025FD">
              <w:rPr>
                <w:noProof/>
                <w:webHidden/>
              </w:rPr>
              <w:t>4</w:t>
            </w:r>
            <w:r w:rsidR="0026728A">
              <w:rPr>
                <w:noProof/>
                <w:webHidden/>
              </w:rPr>
              <w:fldChar w:fldCharType="end"/>
            </w:r>
          </w:hyperlink>
        </w:p>
        <w:p w14:paraId="6EB6D939" w14:textId="2F89EFEF" w:rsidR="0026728A" w:rsidRDefault="00861F2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128136168" w:history="1">
            <w:r w:rsidR="0026728A" w:rsidRPr="00F943B2">
              <w:rPr>
                <w:rStyle w:val="Hipervnculo"/>
                <w:noProof/>
              </w:rPr>
              <w:t>Exportar los datos a Word</w:t>
            </w:r>
            <w:r w:rsidR="0026728A">
              <w:rPr>
                <w:noProof/>
                <w:webHidden/>
              </w:rPr>
              <w:tab/>
            </w:r>
            <w:r w:rsidR="0026728A">
              <w:rPr>
                <w:noProof/>
                <w:webHidden/>
              </w:rPr>
              <w:fldChar w:fldCharType="begin"/>
            </w:r>
            <w:r w:rsidR="0026728A">
              <w:rPr>
                <w:noProof/>
                <w:webHidden/>
              </w:rPr>
              <w:instrText xml:space="preserve"> PAGEREF _Toc128136168 \h </w:instrText>
            </w:r>
            <w:r w:rsidR="0026728A">
              <w:rPr>
                <w:noProof/>
                <w:webHidden/>
              </w:rPr>
            </w:r>
            <w:r w:rsidR="0026728A">
              <w:rPr>
                <w:noProof/>
                <w:webHidden/>
              </w:rPr>
              <w:fldChar w:fldCharType="separate"/>
            </w:r>
            <w:r w:rsidR="003025FD">
              <w:rPr>
                <w:noProof/>
                <w:webHidden/>
              </w:rPr>
              <w:t>4</w:t>
            </w:r>
            <w:r w:rsidR="0026728A">
              <w:rPr>
                <w:noProof/>
                <w:webHidden/>
              </w:rPr>
              <w:fldChar w:fldCharType="end"/>
            </w:r>
          </w:hyperlink>
        </w:p>
        <w:p w14:paraId="77B841DC" w14:textId="2BCD5717" w:rsidR="0026728A" w:rsidRDefault="00861F2A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128136169" w:history="1">
            <w:r w:rsidR="0026728A" w:rsidRPr="00F943B2">
              <w:rPr>
                <w:rStyle w:val="Hipervnculo"/>
                <w:noProof/>
              </w:rPr>
              <w:t>Seleccionar y analizar los gráficos más relevantes</w:t>
            </w:r>
            <w:r w:rsidR="0026728A">
              <w:rPr>
                <w:noProof/>
                <w:webHidden/>
              </w:rPr>
              <w:tab/>
            </w:r>
            <w:r w:rsidR="0026728A">
              <w:rPr>
                <w:noProof/>
                <w:webHidden/>
              </w:rPr>
              <w:fldChar w:fldCharType="begin"/>
            </w:r>
            <w:r w:rsidR="0026728A">
              <w:rPr>
                <w:noProof/>
                <w:webHidden/>
              </w:rPr>
              <w:instrText xml:space="preserve"> PAGEREF _Toc128136169 \h </w:instrText>
            </w:r>
            <w:r w:rsidR="0026728A">
              <w:rPr>
                <w:noProof/>
                <w:webHidden/>
              </w:rPr>
            </w:r>
            <w:r w:rsidR="0026728A">
              <w:rPr>
                <w:noProof/>
                <w:webHidden/>
              </w:rPr>
              <w:fldChar w:fldCharType="separate"/>
            </w:r>
            <w:r w:rsidR="003025FD">
              <w:rPr>
                <w:noProof/>
                <w:webHidden/>
              </w:rPr>
              <w:t>5</w:t>
            </w:r>
            <w:r w:rsidR="0026728A">
              <w:rPr>
                <w:noProof/>
                <w:webHidden/>
              </w:rPr>
              <w:fldChar w:fldCharType="end"/>
            </w:r>
          </w:hyperlink>
        </w:p>
        <w:p w14:paraId="72C39353" w14:textId="40748994" w:rsidR="0026728A" w:rsidRDefault="00861F2A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NI"/>
            </w:rPr>
          </w:pPr>
          <w:hyperlink r:id="rId13" w:anchor="_Toc128136170" w:history="1">
            <w:r w:rsidR="0026728A" w:rsidRPr="00F943B2">
              <w:rPr>
                <w:rStyle w:val="Hipervnculo"/>
                <w:noProof/>
              </w:rPr>
              <w:t>Bibliografía y Webgrafía</w:t>
            </w:r>
            <w:r w:rsidR="0026728A">
              <w:rPr>
                <w:noProof/>
                <w:webHidden/>
              </w:rPr>
              <w:tab/>
            </w:r>
            <w:r w:rsidR="0026728A">
              <w:rPr>
                <w:noProof/>
                <w:webHidden/>
              </w:rPr>
              <w:fldChar w:fldCharType="begin"/>
            </w:r>
            <w:r w:rsidR="0026728A">
              <w:rPr>
                <w:noProof/>
                <w:webHidden/>
              </w:rPr>
              <w:instrText xml:space="preserve"> PAGEREF _Toc128136170 \h </w:instrText>
            </w:r>
            <w:r w:rsidR="0026728A">
              <w:rPr>
                <w:noProof/>
                <w:webHidden/>
              </w:rPr>
            </w:r>
            <w:r w:rsidR="0026728A">
              <w:rPr>
                <w:noProof/>
                <w:webHidden/>
              </w:rPr>
              <w:fldChar w:fldCharType="separate"/>
            </w:r>
            <w:r w:rsidR="003025FD">
              <w:rPr>
                <w:noProof/>
                <w:webHidden/>
              </w:rPr>
              <w:t>6</w:t>
            </w:r>
            <w:r w:rsidR="0026728A">
              <w:rPr>
                <w:noProof/>
                <w:webHidden/>
              </w:rPr>
              <w:fldChar w:fldCharType="end"/>
            </w:r>
          </w:hyperlink>
        </w:p>
        <w:p w14:paraId="53F7C17A" w14:textId="06E51877" w:rsidR="0026728A" w:rsidRDefault="00861F2A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NI"/>
            </w:rPr>
          </w:pPr>
          <w:hyperlink r:id="rId14" w:anchor="_Toc128136171" w:history="1">
            <w:r w:rsidR="0026728A" w:rsidRPr="00F943B2">
              <w:rPr>
                <w:rStyle w:val="Hipervnculo"/>
                <w:noProof/>
              </w:rPr>
              <w:t>Glosario</w:t>
            </w:r>
            <w:r w:rsidR="0026728A">
              <w:rPr>
                <w:noProof/>
                <w:webHidden/>
              </w:rPr>
              <w:tab/>
            </w:r>
            <w:r w:rsidR="0026728A">
              <w:rPr>
                <w:noProof/>
                <w:webHidden/>
              </w:rPr>
              <w:fldChar w:fldCharType="begin"/>
            </w:r>
            <w:r w:rsidR="0026728A">
              <w:rPr>
                <w:noProof/>
                <w:webHidden/>
              </w:rPr>
              <w:instrText xml:space="preserve"> PAGEREF _Toc128136171 \h </w:instrText>
            </w:r>
            <w:r w:rsidR="0026728A">
              <w:rPr>
                <w:noProof/>
                <w:webHidden/>
              </w:rPr>
            </w:r>
            <w:r w:rsidR="0026728A">
              <w:rPr>
                <w:noProof/>
                <w:webHidden/>
              </w:rPr>
              <w:fldChar w:fldCharType="separate"/>
            </w:r>
            <w:r w:rsidR="003025FD">
              <w:rPr>
                <w:noProof/>
                <w:webHidden/>
              </w:rPr>
              <w:t>6</w:t>
            </w:r>
            <w:r w:rsidR="0026728A">
              <w:rPr>
                <w:noProof/>
                <w:webHidden/>
              </w:rPr>
              <w:fldChar w:fldCharType="end"/>
            </w:r>
          </w:hyperlink>
        </w:p>
        <w:p w14:paraId="36DEB5C9" w14:textId="62C63591" w:rsidR="00843820" w:rsidRDefault="00843820">
          <w:r w:rsidRPr="004A18B8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18F0C1A7" w14:textId="77777777" w:rsidR="00B0609B" w:rsidRDefault="00B0609B" w:rsidP="001C720B">
      <w:pPr>
        <w:spacing w:line="276" w:lineRule="auto"/>
        <w:rPr>
          <w:b/>
        </w:rPr>
      </w:pPr>
    </w:p>
    <w:p w14:paraId="6741F12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7CCEB3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B6951F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27B0DA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5C8C3F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211FEC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768907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17AA2C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8C2C68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34782B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96E4D2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79253C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3A553E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891D2B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513F7DB" w14:textId="77777777" w:rsidR="00B0609B" w:rsidRDefault="00B0609B" w:rsidP="00097BE0">
      <w:pPr>
        <w:spacing w:line="276" w:lineRule="auto"/>
        <w:rPr>
          <w:b/>
        </w:rPr>
      </w:pPr>
    </w:p>
    <w:p w14:paraId="2A18679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54B26A9" w14:textId="77777777" w:rsidR="00B0609B" w:rsidRPr="00A76AA1" w:rsidRDefault="00B0609B" w:rsidP="00A76AA1">
      <w:pPr>
        <w:contextualSpacing/>
        <w:rPr>
          <w:bCs/>
        </w:rPr>
      </w:pPr>
    </w:p>
    <w:p w14:paraId="2F16DF36" w14:textId="350016BB" w:rsidR="00B0609B" w:rsidRPr="00A76AA1" w:rsidRDefault="00984E87" w:rsidP="00A76AA1">
      <w:pPr>
        <w:contextualSpacing/>
        <w:rPr>
          <w:bCs/>
        </w:rPr>
      </w:pPr>
      <w:r w:rsidRPr="00A76AA1">
        <w:rPr>
          <w:bCs/>
          <w:noProof/>
          <w:lang w:eastAsia="es-NI"/>
        </w:rPr>
        <w:lastRenderedPageBreak/>
        <mc:AlternateContent>
          <mc:Choice Requires="wpg">
            <w:drawing>
              <wp:anchor distT="0" distB="0" distL="114300" distR="114300" simplePos="0" relativeHeight="251658245" behindDoc="0" locked="0" layoutInCell="1" allowOverlap="1" wp14:anchorId="5C2D4C97" wp14:editId="120F21EE">
                <wp:simplePos x="0" y="0"/>
                <wp:positionH relativeFrom="column">
                  <wp:posOffset>-421005</wp:posOffset>
                </wp:positionH>
                <wp:positionV relativeFrom="paragraph">
                  <wp:posOffset>-179705</wp:posOffset>
                </wp:positionV>
                <wp:extent cx="6384290" cy="342900"/>
                <wp:effectExtent l="0" t="0" r="0" b="0"/>
                <wp:wrapNone/>
                <wp:docPr id="26" name="Grup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42900"/>
                          <a:chOff x="1281" y="2034"/>
                          <a:chExt cx="10054" cy="506"/>
                        </a:xfrm>
                      </wpg:grpSpPr>
                      <wps:wsp>
                        <wps:cNvPr id="2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281" y="2034"/>
                            <a:ext cx="2682" cy="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808F2E" w14:textId="77777777" w:rsidR="00AB2DF6" w:rsidRPr="00A32AB9" w:rsidRDefault="00AB2DF6" w:rsidP="00A32AB9">
                              <w:pPr>
                                <w:pStyle w:val="Ttulo1"/>
                              </w:pPr>
                              <w:bookmarkStart w:id="2" w:name="_Toc46999614"/>
                              <w:bookmarkStart w:id="3" w:name="_Toc51942771"/>
                              <w:bookmarkStart w:id="4" w:name="_Toc128136166"/>
                              <w:r w:rsidRPr="00A32AB9">
                                <w:t>Introducción</w:t>
                              </w:r>
                              <w:bookmarkEnd w:id="2"/>
                              <w:bookmarkEnd w:id="3"/>
                              <w:bookmarkEnd w:id="4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13" y="2138"/>
                            <a:ext cx="7722" cy="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2D4C97" id="Grupo 26" o:spid="_x0000_s1031" style="position:absolute;left:0;text-align:left;margin-left:-33.15pt;margin-top:-14.15pt;width:502.7pt;height:27pt;z-index:251658245" coordorigin="1281,2034" coordsize="10054,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">
                <v:shape id="_x0000_s1032" type="#_x0000_t202" style="position:absolute;left:1281;top:2034;width:2682;height: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07808F2E" w14:textId="77777777" w:rsidR="00AB2DF6" w:rsidRPr="00A32AB9" w:rsidRDefault="00AB2DF6" w:rsidP="00A32AB9">
                        <w:pPr>
                          <w:pStyle w:val="Ttulo1"/>
                        </w:pPr>
                        <w:bookmarkStart w:id="5" w:name="_Toc46999614"/>
                        <w:bookmarkStart w:id="6" w:name="_Toc51942771"/>
                        <w:bookmarkStart w:id="7" w:name="_Toc128136166"/>
                        <w:r w:rsidRPr="00A32AB9">
                          <w:t>Introducción</w:t>
                        </w:r>
                        <w:bookmarkEnd w:id="5"/>
                        <w:bookmarkEnd w:id="6"/>
                        <w:bookmarkEnd w:id="7"/>
                      </w:p>
                    </w:txbxContent>
                  </v:textbox>
                </v:shape>
                <v:shape id="Imagen 6252" o:spid="_x0000_s1033" type="#_x0000_t75" style="position:absolute;left:3613;top:2138;width:7722;height:4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28B5306E" w14:textId="216BB209" w:rsidR="004D1E48" w:rsidRPr="004D1E48" w:rsidRDefault="00B063B5" w:rsidP="004D1E48">
      <w:pPr>
        <w:contextualSpacing/>
        <w:rPr>
          <w:bCs/>
        </w:rPr>
      </w:pPr>
      <w:r>
        <w:rPr>
          <w:bCs/>
          <w:noProof/>
        </w:rPr>
        <w:drawing>
          <wp:anchor distT="0" distB="0" distL="114300" distR="114300" simplePos="0" relativeHeight="251659272" behindDoc="1" locked="0" layoutInCell="1" allowOverlap="1" wp14:anchorId="7039219A" wp14:editId="36C41A6F">
            <wp:simplePos x="0" y="0"/>
            <wp:positionH relativeFrom="column">
              <wp:posOffset>34290</wp:posOffset>
            </wp:positionH>
            <wp:positionV relativeFrom="paragraph">
              <wp:posOffset>33020</wp:posOffset>
            </wp:positionV>
            <wp:extent cx="3393440" cy="2247900"/>
            <wp:effectExtent l="0" t="0" r="0" b="0"/>
            <wp:wrapTight wrapText="bothSides">
              <wp:wrapPolygon edited="0">
                <wp:start x="0" y="0"/>
                <wp:lineTo x="0" y="21417"/>
                <wp:lineTo x="21463" y="21417"/>
                <wp:lineTo x="21463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44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1E48" w:rsidRPr="004D1E48">
        <w:rPr>
          <w:bCs/>
        </w:rPr>
        <w:t>¡Bienvenido! Si estás interesado en aprender cómo exportar datos de SPSS a Word o cómo seleccionar y analizar los gráficos más relevantes, has llegado al lugar adecuado. En esta guía te explicaremos paso a paso cómo llevar a cabo estas tareas de manera sencilla y efectiva.</w:t>
      </w:r>
    </w:p>
    <w:p w14:paraId="4A0FABBA" w14:textId="2496ADE8" w:rsidR="004D1E48" w:rsidRPr="004D1E48" w:rsidRDefault="004D1E48" w:rsidP="004D1E48">
      <w:pPr>
        <w:contextualSpacing/>
        <w:rPr>
          <w:bCs/>
        </w:rPr>
      </w:pPr>
    </w:p>
    <w:p w14:paraId="563BC826" w14:textId="45BB09EC" w:rsidR="004D1E48" w:rsidRPr="004D1E48" w:rsidRDefault="004D1E48" w:rsidP="004D1E48">
      <w:pPr>
        <w:contextualSpacing/>
        <w:rPr>
          <w:bCs/>
        </w:rPr>
      </w:pPr>
      <w:r w:rsidRPr="004D1E48">
        <w:rPr>
          <w:bCs/>
        </w:rPr>
        <w:t>Exportar los datos de SPSS a Word puede ser útil para compartir tus resultados con otras personas que no tienen acceso a SPSS. Además, te permitirá personalizar y diseñar tus informes de manera más profesional. Verás que es un proceso muy sencillo que puedes realizar en pocos minutos.</w:t>
      </w:r>
    </w:p>
    <w:p w14:paraId="4E7A41E1" w14:textId="242B0501" w:rsidR="004D1E48" w:rsidRPr="004D1E48" w:rsidRDefault="004D1E48" w:rsidP="004D1E48">
      <w:pPr>
        <w:contextualSpacing/>
        <w:rPr>
          <w:bCs/>
        </w:rPr>
      </w:pPr>
    </w:p>
    <w:p w14:paraId="433E3A0B" w14:textId="59349AC5" w:rsidR="004D1E48" w:rsidRPr="004D1E48" w:rsidRDefault="004D1E48" w:rsidP="00B063B5">
      <w:pPr>
        <w:contextualSpacing/>
        <w:rPr>
          <w:bCs/>
        </w:rPr>
      </w:pPr>
      <w:r w:rsidRPr="004D1E48">
        <w:rPr>
          <w:bCs/>
        </w:rPr>
        <w:t>Por otro lado, seleccionar y analizar los gráficos más relevantes es fundamental para comunicar tus resultados de manera clara y efectiva. A menudo, las gráficas son la mejor forma de presentar los datos, ya que permiten visualizar de manera clara las tendencias y patrones en los datos. En esta guía, te enseñaremos cómo identificar los gráficos más relevantes y cómo analizarlos para obtener la información que necesitas.</w:t>
      </w:r>
    </w:p>
    <w:p w14:paraId="454581A7" w14:textId="5D5C914E" w:rsidR="004D1E48" w:rsidRPr="004D1E48" w:rsidRDefault="004D1E48" w:rsidP="004D1E48">
      <w:pPr>
        <w:contextualSpacing/>
        <w:rPr>
          <w:bCs/>
        </w:rPr>
      </w:pPr>
    </w:p>
    <w:p w14:paraId="1B7DEED7" w14:textId="4CBAA63F" w:rsidR="00B0609B" w:rsidRPr="00A76AA1" w:rsidRDefault="004D1E48" w:rsidP="004D1E48">
      <w:pPr>
        <w:contextualSpacing/>
        <w:rPr>
          <w:bCs/>
        </w:rPr>
      </w:pPr>
      <w:r w:rsidRPr="004D1E48">
        <w:rPr>
          <w:bCs/>
        </w:rPr>
        <w:t>Así que, si estás interesado en aprender más sobre cómo exportar datos de SPSS a Word y cómo seleccionar y analizar los gráficos más relevantes, ¡sigue leyendo!</w:t>
      </w:r>
    </w:p>
    <w:p w14:paraId="494067E0" w14:textId="6ADA13E3" w:rsidR="00B0609B" w:rsidRPr="00A76AA1" w:rsidRDefault="00B0609B" w:rsidP="00A76AA1">
      <w:pPr>
        <w:contextualSpacing/>
        <w:rPr>
          <w:bCs/>
        </w:rPr>
      </w:pPr>
    </w:p>
    <w:p w14:paraId="0F84DC8C" w14:textId="79E717C3" w:rsidR="00AB2DF6" w:rsidRDefault="00AB2DF6" w:rsidP="00A76AA1">
      <w:pPr>
        <w:contextualSpacing/>
        <w:rPr>
          <w:bCs/>
        </w:rPr>
      </w:pPr>
    </w:p>
    <w:p w14:paraId="3187934B" w14:textId="77777777" w:rsidR="00B063B5" w:rsidRPr="002117E6" w:rsidRDefault="00B063B5" w:rsidP="00A76AA1">
      <w:pPr>
        <w:contextualSpacing/>
        <w:rPr>
          <w:bCs/>
        </w:rPr>
      </w:pPr>
    </w:p>
    <w:p w14:paraId="770D9756" w14:textId="601ABCB9" w:rsidR="00AB2DF6" w:rsidRPr="002117E6" w:rsidRDefault="00AB2DF6" w:rsidP="00A76AA1">
      <w:pPr>
        <w:contextualSpacing/>
        <w:rPr>
          <w:bCs/>
        </w:rPr>
      </w:pPr>
    </w:p>
    <w:p w14:paraId="5F73AC16" w14:textId="7A9BB1BA" w:rsidR="00AB2DF6" w:rsidRDefault="00212908" w:rsidP="00A76AA1">
      <w:pPr>
        <w:tabs>
          <w:tab w:val="left" w:pos="3075"/>
        </w:tabs>
        <w:contextualSpacing/>
      </w:pPr>
      <w:r>
        <w:rPr>
          <w:noProof/>
          <w:lang w:eastAsia="es-NI"/>
        </w:rPr>
        <w:lastRenderedPageBreak/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41DBC4EE" wp14:editId="54DDFAC1">
                <wp:simplePos x="0" y="0"/>
                <wp:positionH relativeFrom="column">
                  <wp:posOffset>-302895</wp:posOffset>
                </wp:positionH>
                <wp:positionV relativeFrom="paragraph">
                  <wp:posOffset>-157856</wp:posOffset>
                </wp:positionV>
                <wp:extent cx="6384290" cy="342265"/>
                <wp:effectExtent l="0" t="0" r="0" b="635"/>
                <wp:wrapNone/>
                <wp:docPr id="23" name="Grup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42265"/>
                          <a:chOff x="966" y="5881"/>
                          <a:chExt cx="9846" cy="378"/>
                        </a:xfrm>
                      </wpg:grpSpPr>
                      <wps:wsp>
                        <wps:cNvPr id="2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66" y="5881"/>
                            <a:ext cx="4872" cy="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401963" w14:textId="77777777" w:rsidR="00AB2DF6" w:rsidRPr="00A32AB9" w:rsidRDefault="00AB2DF6" w:rsidP="00A32AB9">
                              <w:pPr>
                                <w:pStyle w:val="Ttulo1"/>
                              </w:pPr>
                              <w:bookmarkStart w:id="8" w:name="_Toc46999615"/>
                              <w:bookmarkStart w:id="9" w:name="_Toc51942772"/>
                              <w:bookmarkStart w:id="10" w:name="_Toc128136167"/>
                              <w:r w:rsidRPr="00A32AB9">
                                <w:t>Desarrollo de Contenidos</w:t>
                              </w:r>
                              <w:bookmarkEnd w:id="8"/>
                              <w:bookmarkEnd w:id="9"/>
                              <w:bookmarkEnd w:id="10"/>
                              <w:r w:rsidRPr="00A32AB9"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47" y="5943"/>
                            <a:ext cx="5565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DBC4EE" id="Grupo 23" o:spid="_x0000_s1034" style="position:absolute;left:0;text-align:left;margin-left:-23.85pt;margin-top:-12.45pt;width:502.7pt;height:26.95pt;z-index:251658246" coordorigin="966,5881" coordsize="9846,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">
                <v:shape id="_x0000_s1035" type="#_x0000_t202" style="position:absolute;left:966;top:5881;width:4872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56401963" w14:textId="77777777" w:rsidR="00AB2DF6" w:rsidRPr="00A32AB9" w:rsidRDefault="00AB2DF6" w:rsidP="00A32AB9">
                        <w:pPr>
                          <w:pStyle w:val="Ttulo1"/>
                        </w:pPr>
                        <w:bookmarkStart w:id="11" w:name="_Toc46999615"/>
                        <w:bookmarkStart w:id="12" w:name="_Toc51942772"/>
                        <w:bookmarkStart w:id="13" w:name="_Toc128136167"/>
                        <w:r w:rsidRPr="00A32AB9">
                          <w:t>Desarrollo de Contenidos</w:t>
                        </w:r>
                        <w:bookmarkEnd w:id="11"/>
                        <w:bookmarkEnd w:id="12"/>
                        <w:bookmarkEnd w:id="13"/>
                        <w:r w:rsidRPr="00A32AB9">
                          <w:t xml:space="preserve"> </w:t>
                        </w:r>
                      </w:p>
                    </w:txbxContent>
                  </v:textbox>
                </v:shape>
                <v:shape id="Imagen 6252" o:spid="_x0000_s1036" type="#_x0000_t75" style="position:absolute;left:5247;top:5943;width:5565;height:31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739DACEB" w14:textId="10D07FCD" w:rsidR="00AB2DF6" w:rsidRDefault="00AB2DF6" w:rsidP="00A76AA1">
      <w:pPr>
        <w:tabs>
          <w:tab w:val="left" w:pos="3075"/>
        </w:tabs>
        <w:contextualSpacing/>
      </w:pPr>
    </w:p>
    <w:p w14:paraId="18176F76" w14:textId="35CFF160" w:rsidR="0026728A" w:rsidRDefault="0026728A" w:rsidP="0026728A">
      <w:pPr>
        <w:pStyle w:val="Ttulo2"/>
      </w:pPr>
      <w:bookmarkStart w:id="14" w:name="_Toc128136168"/>
      <w:r>
        <w:t>Exportar los datos a Word</w:t>
      </w:r>
      <w:bookmarkEnd w:id="14"/>
    </w:p>
    <w:p w14:paraId="45EFA454" w14:textId="77777777" w:rsidR="00A865FD" w:rsidRDefault="00A865FD" w:rsidP="00A865FD">
      <w:r w:rsidRPr="00A865FD">
        <w:t>¡Por supuesto! Aquí tienes una guía paso a paso para exportar datos desde SPSS a Word:</w:t>
      </w:r>
    </w:p>
    <w:p w14:paraId="5C4797DE" w14:textId="77777777" w:rsidR="00F14CA8" w:rsidRPr="00A865FD" w:rsidRDefault="00F14CA8" w:rsidP="00A865FD"/>
    <w:p w14:paraId="15800B07" w14:textId="77777777" w:rsidR="00A865FD" w:rsidRPr="00A865FD" w:rsidRDefault="00A865FD" w:rsidP="00A865FD">
      <w:pPr>
        <w:numPr>
          <w:ilvl w:val="0"/>
          <w:numId w:val="1"/>
        </w:numPr>
      </w:pPr>
      <w:r w:rsidRPr="00A865FD">
        <w:t>Abre tu archivo de datos en SPSS.</w:t>
      </w:r>
    </w:p>
    <w:p w14:paraId="6C33BD38" w14:textId="77777777" w:rsidR="00A865FD" w:rsidRPr="00A865FD" w:rsidRDefault="00A865FD" w:rsidP="00A865FD">
      <w:pPr>
        <w:numPr>
          <w:ilvl w:val="0"/>
          <w:numId w:val="1"/>
        </w:numPr>
      </w:pPr>
      <w:r w:rsidRPr="00A865FD">
        <w:t>Selecciona las variables que deseas exportar a Word. Puedes seleccionar todas las variables haciendo clic en el botón "Seleccionar todo" o seleccionar variables individuales haciendo clic en ellas mientras mantienes presionada la tecla "</w:t>
      </w:r>
      <w:proofErr w:type="spellStart"/>
      <w:r w:rsidRPr="00A865FD">
        <w:t>Ctrl</w:t>
      </w:r>
      <w:proofErr w:type="spellEnd"/>
      <w:r w:rsidRPr="00A865FD">
        <w:t>".</w:t>
      </w:r>
    </w:p>
    <w:p w14:paraId="17EEF798" w14:textId="77777777" w:rsidR="00A865FD" w:rsidRPr="00A865FD" w:rsidRDefault="00A865FD" w:rsidP="00A865FD">
      <w:pPr>
        <w:numPr>
          <w:ilvl w:val="0"/>
          <w:numId w:val="1"/>
        </w:numPr>
      </w:pPr>
      <w:r w:rsidRPr="00A865FD">
        <w:t>Haz clic en "Archivo" en la barra de menú y selecciona "Exportar".</w:t>
      </w:r>
    </w:p>
    <w:p w14:paraId="459D4B93" w14:textId="77777777" w:rsidR="00A865FD" w:rsidRPr="00A865FD" w:rsidRDefault="00A865FD" w:rsidP="00A865FD">
      <w:pPr>
        <w:numPr>
          <w:ilvl w:val="0"/>
          <w:numId w:val="1"/>
        </w:numPr>
      </w:pPr>
      <w:r w:rsidRPr="00A865FD">
        <w:t>Selecciona "Microsoft Word" en el menú desplegable "Guardar como tipo".</w:t>
      </w:r>
    </w:p>
    <w:p w14:paraId="3E691993" w14:textId="77777777" w:rsidR="00A865FD" w:rsidRPr="00A865FD" w:rsidRDefault="00A865FD" w:rsidP="00A865FD">
      <w:pPr>
        <w:numPr>
          <w:ilvl w:val="0"/>
          <w:numId w:val="1"/>
        </w:numPr>
      </w:pPr>
      <w:r w:rsidRPr="00A865FD">
        <w:t>Elije un nombre de archivo y una ubicación para guardar el archivo exportado.</w:t>
      </w:r>
    </w:p>
    <w:p w14:paraId="6106E7B4" w14:textId="77777777" w:rsidR="00A865FD" w:rsidRPr="00A865FD" w:rsidRDefault="00A865FD" w:rsidP="00A865FD">
      <w:pPr>
        <w:numPr>
          <w:ilvl w:val="0"/>
          <w:numId w:val="1"/>
        </w:numPr>
      </w:pPr>
      <w:r w:rsidRPr="00A865FD">
        <w:t>Haz clic en "Guardar".</w:t>
      </w:r>
    </w:p>
    <w:p w14:paraId="60F3D348" w14:textId="77777777" w:rsidR="00A865FD" w:rsidRPr="00A865FD" w:rsidRDefault="00A865FD" w:rsidP="00A865FD">
      <w:pPr>
        <w:numPr>
          <w:ilvl w:val="0"/>
          <w:numId w:val="1"/>
        </w:numPr>
      </w:pPr>
      <w:r w:rsidRPr="00A865FD">
        <w:t>En la ventana de "Exportar a Microsoft Word", elige la opción "Datos" en la sección "Contenido".</w:t>
      </w:r>
    </w:p>
    <w:p w14:paraId="04FD6AC5" w14:textId="77777777" w:rsidR="00A865FD" w:rsidRPr="00A865FD" w:rsidRDefault="00A865FD" w:rsidP="00A865FD">
      <w:pPr>
        <w:numPr>
          <w:ilvl w:val="0"/>
          <w:numId w:val="1"/>
        </w:numPr>
      </w:pPr>
      <w:r w:rsidRPr="00A865FD">
        <w:t>Haz clic en "Aceptar".</w:t>
      </w:r>
    </w:p>
    <w:p w14:paraId="0F5B4096" w14:textId="77777777" w:rsidR="00F14CA8" w:rsidRDefault="00F14CA8" w:rsidP="00A865FD"/>
    <w:p w14:paraId="08F5B37A" w14:textId="11A55930" w:rsidR="00A865FD" w:rsidRDefault="00A865FD" w:rsidP="00A865FD">
      <w:r w:rsidRPr="00A865FD">
        <w:t>¡Listo! Los datos seleccionados se exportarán a un archivo de Word en la ubicación que elegiste.</w:t>
      </w:r>
    </w:p>
    <w:p w14:paraId="351C6042" w14:textId="77777777" w:rsidR="00F14CA8" w:rsidRDefault="00F14CA8" w:rsidP="00A865FD"/>
    <w:p w14:paraId="15C16DD6" w14:textId="77777777" w:rsidR="00F14CA8" w:rsidRDefault="00F14CA8" w:rsidP="00A865FD"/>
    <w:p w14:paraId="585B1492" w14:textId="77777777" w:rsidR="00F14CA8" w:rsidRDefault="00F14CA8" w:rsidP="00A865FD"/>
    <w:p w14:paraId="28F9608A" w14:textId="77777777" w:rsidR="00F14CA8" w:rsidRDefault="00F14CA8" w:rsidP="00A865FD"/>
    <w:p w14:paraId="55FD0550" w14:textId="77777777" w:rsidR="00F14CA8" w:rsidRPr="00A865FD" w:rsidRDefault="00F14CA8" w:rsidP="00A865FD"/>
    <w:p w14:paraId="4D21E73F" w14:textId="77777777" w:rsidR="00390C4F" w:rsidRPr="00FD11DA" w:rsidRDefault="00390C4F" w:rsidP="00FD11DA"/>
    <w:p w14:paraId="02FFA6EA" w14:textId="20094E75" w:rsidR="002117E6" w:rsidRDefault="0026728A" w:rsidP="0026728A">
      <w:pPr>
        <w:pStyle w:val="Ttulo2"/>
      </w:pPr>
      <w:bookmarkStart w:id="15" w:name="_Toc128136169"/>
      <w:r>
        <w:lastRenderedPageBreak/>
        <w:t>Seleccionar y analizar los gráficos más relevantes</w:t>
      </w:r>
      <w:bookmarkEnd w:id="15"/>
    </w:p>
    <w:p w14:paraId="24B31615" w14:textId="6D9DA1EA" w:rsidR="002117E6" w:rsidRDefault="002117E6" w:rsidP="00A76AA1">
      <w:pPr>
        <w:contextualSpacing/>
      </w:pPr>
    </w:p>
    <w:p w14:paraId="78D91877" w14:textId="77777777" w:rsidR="001E4948" w:rsidRDefault="001E4948" w:rsidP="001E4948">
      <w:pPr>
        <w:contextualSpacing/>
      </w:pPr>
      <w:r w:rsidRPr="001E4948">
        <w:t>Aquí tienes una guía paso a paso para seleccionar y analizar los gráficos más relevantes en SPSS:</w:t>
      </w:r>
    </w:p>
    <w:p w14:paraId="41AD058A" w14:textId="77777777" w:rsidR="001E4948" w:rsidRPr="001E4948" w:rsidRDefault="001E4948" w:rsidP="001E4948">
      <w:pPr>
        <w:contextualSpacing/>
      </w:pPr>
    </w:p>
    <w:p w14:paraId="3B8C75FB" w14:textId="77777777" w:rsidR="001E4948" w:rsidRPr="001E4948" w:rsidRDefault="001E4948" w:rsidP="001E4948">
      <w:pPr>
        <w:numPr>
          <w:ilvl w:val="0"/>
          <w:numId w:val="2"/>
        </w:numPr>
        <w:contextualSpacing/>
      </w:pPr>
      <w:r w:rsidRPr="001E4948">
        <w:t>Abre tu archivo de datos en SPSS.</w:t>
      </w:r>
    </w:p>
    <w:p w14:paraId="1696F5A1" w14:textId="77777777" w:rsidR="001E4948" w:rsidRPr="001E4948" w:rsidRDefault="001E4948" w:rsidP="001E4948">
      <w:pPr>
        <w:numPr>
          <w:ilvl w:val="0"/>
          <w:numId w:val="2"/>
        </w:numPr>
        <w:contextualSpacing/>
      </w:pPr>
      <w:r w:rsidRPr="001E4948">
        <w:t>Haz clic en el menú "Gráficos" en la barra de menú.</w:t>
      </w:r>
    </w:p>
    <w:p w14:paraId="3859D3FE" w14:textId="77777777" w:rsidR="001E4948" w:rsidRPr="001E4948" w:rsidRDefault="001E4948" w:rsidP="001E4948">
      <w:pPr>
        <w:numPr>
          <w:ilvl w:val="0"/>
          <w:numId w:val="2"/>
        </w:numPr>
        <w:contextualSpacing/>
      </w:pPr>
      <w:r w:rsidRPr="001E4948">
        <w:t>Selecciona el tipo de gráfico que deseas analizar, como histograma, gráfico de barras, gráfico de líneas, etc.</w:t>
      </w:r>
    </w:p>
    <w:p w14:paraId="69267B15" w14:textId="77777777" w:rsidR="001E4948" w:rsidRPr="001E4948" w:rsidRDefault="001E4948" w:rsidP="001E4948">
      <w:pPr>
        <w:numPr>
          <w:ilvl w:val="0"/>
          <w:numId w:val="2"/>
        </w:numPr>
        <w:contextualSpacing/>
      </w:pPr>
      <w:r w:rsidRPr="001E4948">
        <w:t>Selecciona la variable o variables que deseas analizar en el cuadro de diálogo "Crear gráfico".</w:t>
      </w:r>
    </w:p>
    <w:p w14:paraId="044CBD3C" w14:textId="77777777" w:rsidR="001E4948" w:rsidRPr="001E4948" w:rsidRDefault="001E4948" w:rsidP="001E4948">
      <w:pPr>
        <w:numPr>
          <w:ilvl w:val="0"/>
          <w:numId w:val="2"/>
        </w:numPr>
        <w:contextualSpacing/>
      </w:pPr>
      <w:r w:rsidRPr="001E4948">
        <w:t>Personaliza el gráfico según tus necesidades, como agregar títulos, leyendas y etiquetas de eje.</w:t>
      </w:r>
    </w:p>
    <w:p w14:paraId="0F0449CB" w14:textId="77777777" w:rsidR="001E4948" w:rsidRPr="001E4948" w:rsidRDefault="001E4948" w:rsidP="001E4948">
      <w:pPr>
        <w:numPr>
          <w:ilvl w:val="0"/>
          <w:numId w:val="2"/>
        </w:numPr>
        <w:contextualSpacing/>
      </w:pPr>
      <w:r w:rsidRPr="001E4948">
        <w:t>Haz clic en "Aceptar" para generar el gráfico.</w:t>
      </w:r>
    </w:p>
    <w:p w14:paraId="7A83A826" w14:textId="77777777" w:rsidR="001E4948" w:rsidRDefault="001E4948" w:rsidP="001E4948">
      <w:pPr>
        <w:contextualSpacing/>
      </w:pPr>
    </w:p>
    <w:p w14:paraId="328F9D8E" w14:textId="25BA6364" w:rsidR="001E4948" w:rsidRDefault="001E4948" w:rsidP="001E4948">
      <w:pPr>
        <w:contextualSpacing/>
      </w:pPr>
      <w:r w:rsidRPr="001E4948">
        <w:t>Una vez que hayas generado los gráficos, puedes analizarlos de la siguiente manera:</w:t>
      </w:r>
    </w:p>
    <w:p w14:paraId="73FE0CA5" w14:textId="77777777" w:rsidR="001E4948" w:rsidRPr="001E4948" w:rsidRDefault="001E4948" w:rsidP="001E4948">
      <w:pPr>
        <w:contextualSpacing/>
      </w:pPr>
    </w:p>
    <w:p w14:paraId="4A9C1BE3" w14:textId="77777777" w:rsidR="001E4948" w:rsidRPr="001E4948" w:rsidRDefault="001E4948" w:rsidP="001E4948">
      <w:pPr>
        <w:numPr>
          <w:ilvl w:val="0"/>
          <w:numId w:val="3"/>
        </w:numPr>
        <w:contextualSpacing/>
      </w:pPr>
      <w:r w:rsidRPr="001E4948">
        <w:t>Observa los patrones y tendencias en el gráfico. ¿Hay picos o valles significativos? ¿Hay cambios notables en la dirección o la inclinación de la línea o barras?</w:t>
      </w:r>
    </w:p>
    <w:p w14:paraId="61E6C25B" w14:textId="77777777" w:rsidR="001E4948" w:rsidRPr="001E4948" w:rsidRDefault="001E4948" w:rsidP="001E4948">
      <w:pPr>
        <w:numPr>
          <w:ilvl w:val="0"/>
          <w:numId w:val="3"/>
        </w:numPr>
        <w:contextualSpacing/>
      </w:pPr>
      <w:r w:rsidRPr="001E4948">
        <w:t>Busca valores atípicos o extremos en el gráfico. ¿Hay valores que están muy por encima o por debajo de la mayoría de los otros valores en el gráfico?</w:t>
      </w:r>
    </w:p>
    <w:p w14:paraId="6CBB16AA" w14:textId="77777777" w:rsidR="001E4948" w:rsidRPr="001E4948" w:rsidRDefault="001E4948" w:rsidP="001E4948">
      <w:pPr>
        <w:numPr>
          <w:ilvl w:val="0"/>
          <w:numId w:val="3"/>
        </w:numPr>
        <w:contextualSpacing/>
      </w:pPr>
      <w:r w:rsidRPr="001E4948">
        <w:t>Identifica cualquier relación entre las variables. ¿Hay una correlación positiva o negativa entre las variables? ¿Cómo afectan una variable a la otra?</w:t>
      </w:r>
    </w:p>
    <w:p w14:paraId="60617064" w14:textId="77777777" w:rsidR="001E4948" w:rsidRPr="001E4948" w:rsidRDefault="001E4948" w:rsidP="001E4948">
      <w:pPr>
        <w:numPr>
          <w:ilvl w:val="0"/>
          <w:numId w:val="3"/>
        </w:numPr>
        <w:contextualSpacing/>
      </w:pPr>
      <w:r w:rsidRPr="001E4948">
        <w:t>Interpreta los resultados del análisis en términos del contexto de tus datos y tus objetivos de investigación.</w:t>
      </w:r>
    </w:p>
    <w:p w14:paraId="15219741" w14:textId="77777777" w:rsidR="001E4948" w:rsidRPr="001E4948" w:rsidRDefault="001E4948" w:rsidP="001E4948">
      <w:pPr>
        <w:contextualSpacing/>
      </w:pPr>
      <w:r w:rsidRPr="001E4948">
        <w:t>Recuerda que la selección y el análisis de los gráficos más relevantes dependerá de tus objetivos de investigación y del tipo de datos que estás analizando.</w:t>
      </w:r>
    </w:p>
    <w:p w14:paraId="0562EA84" w14:textId="36E6EB5D" w:rsidR="002117E6" w:rsidRDefault="002117E6" w:rsidP="00A76AA1">
      <w:pPr>
        <w:contextualSpacing/>
      </w:pPr>
    </w:p>
    <w:p w14:paraId="00401CAB" w14:textId="77777777" w:rsidR="00C87884" w:rsidRDefault="00C87884" w:rsidP="00A76AA1">
      <w:pPr>
        <w:contextualSpacing/>
      </w:pPr>
    </w:p>
    <w:p w14:paraId="4D0FA814" w14:textId="2E04911F" w:rsidR="002117E6" w:rsidRDefault="00A76AA1" w:rsidP="00A76AA1">
      <w:pPr>
        <w:contextualSpacing/>
      </w:pPr>
      <w:r>
        <w:rPr>
          <w:noProof/>
          <w:lang w:eastAsia="es-NI"/>
        </w:rPr>
        <w:lastRenderedPageBreak/>
        <mc:AlternateContent>
          <mc:Choice Requires="wpg">
            <w:drawing>
              <wp:anchor distT="0" distB="0" distL="114300" distR="114300" simplePos="0" relativeHeight="251658244" behindDoc="0" locked="0" layoutInCell="1" allowOverlap="1" wp14:anchorId="5DF371C7" wp14:editId="75955FD7">
                <wp:simplePos x="0" y="0"/>
                <wp:positionH relativeFrom="column">
                  <wp:posOffset>-366395</wp:posOffset>
                </wp:positionH>
                <wp:positionV relativeFrom="paragraph">
                  <wp:posOffset>-185420</wp:posOffset>
                </wp:positionV>
                <wp:extent cx="6273800" cy="425538"/>
                <wp:effectExtent l="0" t="0" r="0" b="0"/>
                <wp:wrapNone/>
                <wp:docPr id="20" name="Grup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73800" cy="425538"/>
                          <a:chOff x="1453" y="12277"/>
                          <a:chExt cx="9871" cy="546"/>
                        </a:xfrm>
                      </wpg:grpSpPr>
                      <wps:wsp>
                        <wps:cNvPr id="2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53" y="12277"/>
                            <a:ext cx="4209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DA0F0A" w14:textId="77777777" w:rsidR="00AB2DF6" w:rsidRPr="00A32AB9" w:rsidRDefault="00AB2DF6" w:rsidP="00A32AB9">
                              <w:pPr>
                                <w:pStyle w:val="Ttulo1"/>
                              </w:pPr>
                              <w:bookmarkStart w:id="16" w:name="_Toc46999616"/>
                              <w:bookmarkStart w:id="17" w:name="_Toc51942773"/>
                              <w:bookmarkStart w:id="18" w:name="_Toc128136170"/>
                              <w:r w:rsidRPr="00A32AB9">
                                <w:t>Bibliografía y Webgrafía</w:t>
                              </w:r>
                              <w:bookmarkEnd w:id="16"/>
                              <w:bookmarkEnd w:id="17"/>
                              <w:bookmarkEnd w:id="18"/>
                              <w:r w:rsidRPr="00A32AB9"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62" y="12382"/>
                            <a:ext cx="5662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F371C7" id="Grupo 20" o:spid="_x0000_s1037" style="position:absolute;left:0;text-align:left;margin-left:-28.85pt;margin-top:-14.6pt;width:494pt;height:33.5pt;z-index:251658244" coordorigin="1453,12277" coordsize="9871,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">
                <v:shape id="_x0000_s1038" type="#_x0000_t202" style="position:absolute;left:1453;top:12277;width:4209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43DA0F0A" w14:textId="77777777" w:rsidR="00AB2DF6" w:rsidRPr="00A32AB9" w:rsidRDefault="00AB2DF6" w:rsidP="00A32AB9">
                        <w:pPr>
                          <w:pStyle w:val="Ttulo1"/>
                        </w:pPr>
                        <w:bookmarkStart w:id="19" w:name="_Toc46999616"/>
                        <w:bookmarkStart w:id="20" w:name="_Toc51942773"/>
                        <w:bookmarkStart w:id="21" w:name="_Toc128136170"/>
                        <w:r w:rsidRPr="00A32AB9">
                          <w:t>Bibliografía y Webgrafía</w:t>
                        </w:r>
                        <w:bookmarkEnd w:id="19"/>
                        <w:bookmarkEnd w:id="20"/>
                        <w:bookmarkEnd w:id="21"/>
                        <w:r w:rsidRPr="00A32AB9">
                          <w:t xml:space="preserve">  </w:t>
                        </w:r>
                      </w:p>
                    </w:txbxContent>
                  </v:textbox>
                </v:shape>
                <v:shape id="Imagen 6252" o:spid="_x0000_s1039" type="#_x0000_t75" style="position:absolute;left:5662;top:12382;width:5662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6CAFDB8F" w14:textId="4ED6023F" w:rsidR="00AB2DF6" w:rsidRDefault="00AB2DF6" w:rsidP="00A76AA1">
      <w:pPr>
        <w:contextualSpacing/>
      </w:pPr>
    </w:p>
    <w:p w14:paraId="38CCFD50" w14:textId="1B0B05B8" w:rsidR="00AB2DF6" w:rsidRDefault="000B129B" w:rsidP="00C87884">
      <w:pPr>
        <w:contextualSpacing/>
      </w:pPr>
      <w:r w:rsidRPr="000B129B">
        <w:t xml:space="preserve">BM. (s.f.). Exportar datos de SPSS a Word. Recuperado el 14 de febrero de 2023, de </w:t>
      </w:r>
      <w:hyperlink r:id="rId16" w:history="1">
        <w:r w:rsidRPr="00CA7B46">
          <w:rPr>
            <w:rStyle w:val="Hipervnculo"/>
          </w:rPr>
          <w:t>https://www.ibm.com/support/knowledgecenter/es/SSLVMB_27.0.0/statistics_c_guide/exportsavtoword.html</w:t>
        </w:r>
      </w:hyperlink>
    </w:p>
    <w:p w14:paraId="2B1EB15E" w14:textId="77777777" w:rsidR="00AB2DF6" w:rsidRDefault="00212908" w:rsidP="00A76AA1">
      <w:pPr>
        <w:tabs>
          <w:tab w:val="left" w:pos="1305"/>
        </w:tabs>
        <w:contextualSpacing/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58247" behindDoc="0" locked="0" layoutInCell="1" allowOverlap="1" wp14:anchorId="1CC4FDDD" wp14:editId="4C4BBB96">
                <wp:simplePos x="0" y="0"/>
                <wp:positionH relativeFrom="column">
                  <wp:posOffset>-420370</wp:posOffset>
                </wp:positionH>
                <wp:positionV relativeFrom="paragraph">
                  <wp:posOffset>160655</wp:posOffset>
                </wp:positionV>
                <wp:extent cx="6384290" cy="336550"/>
                <wp:effectExtent l="0" t="0" r="0" b="6350"/>
                <wp:wrapNone/>
                <wp:docPr id="17" name="Grup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36550"/>
                          <a:chOff x="1453" y="5162"/>
                          <a:chExt cx="10054" cy="530"/>
                        </a:xfrm>
                      </wpg:grpSpPr>
                      <wps:wsp>
                        <wps:cNvPr id="1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53" y="5162"/>
                            <a:ext cx="1689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BA0549" w14:textId="77777777" w:rsidR="00AB2DF6" w:rsidRPr="00A32AB9" w:rsidRDefault="00AB2DF6" w:rsidP="00A32AB9">
                              <w:pPr>
                                <w:pStyle w:val="Ttulo1"/>
                              </w:pPr>
                              <w:bookmarkStart w:id="22" w:name="_Toc46999617"/>
                              <w:bookmarkStart w:id="23" w:name="_Toc51942774"/>
                              <w:bookmarkStart w:id="24" w:name="_Toc128136171"/>
                              <w:r w:rsidRPr="00A32AB9">
                                <w:t>Glosario</w:t>
                              </w:r>
                              <w:bookmarkEnd w:id="22"/>
                              <w:bookmarkEnd w:id="23"/>
                              <w:bookmarkEnd w:id="24"/>
                              <w:r w:rsidRPr="00A32AB9"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9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2" y="5251"/>
                            <a:ext cx="8365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C4FDDD" id="Grupo 17" o:spid="_x0000_s1040" style="position:absolute;left:0;text-align:left;margin-left:-33.1pt;margin-top:12.65pt;width:502.7pt;height:26.5pt;z-index:251658247" coordorigin="1453,5162" coordsize="10054,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">
                <v:shape id="_x0000_s1041" type="#_x0000_t202" style="position:absolute;left:1453;top:5162;width:1689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<v:textbox style="mso-fit-shape-to-text:t">
                    <w:txbxContent>
                      <w:p w14:paraId="05BA0549" w14:textId="77777777" w:rsidR="00AB2DF6" w:rsidRPr="00A32AB9" w:rsidRDefault="00AB2DF6" w:rsidP="00A32AB9">
                        <w:pPr>
                          <w:pStyle w:val="Ttulo1"/>
                        </w:pPr>
                        <w:bookmarkStart w:id="25" w:name="_Toc46999617"/>
                        <w:bookmarkStart w:id="26" w:name="_Toc51942774"/>
                        <w:bookmarkStart w:id="27" w:name="_Toc128136171"/>
                        <w:r w:rsidRPr="00A32AB9">
                          <w:t>Glosario</w:t>
                        </w:r>
                        <w:bookmarkEnd w:id="25"/>
                        <w:bookmarkEnd w:id="26"/>
                        <w:bookmarkEnd w:id="27"/>
                        <w:r w:rsidRPr="00A32AB9">
                          <w:t xml:space="preserve">  </w:t>
                        </w:r>
                      </w:p>
                    </w:txbxContent>
                  </v:textbox>
                </v:shape>
                <v:shape id="Imagen 6252" o:spid="_x0000_s1042" type="#_x0000_t75" style="position:absolute;left:3142;top:5251;width:8365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53872BAE" w14:textId="77777777" w:rsidR="00AB2DF6" w:rsidRDefault="00AB2DF6" w:rsidP="00A76AA1">
      <w:pPr>
        <w:tabs>
          <w:tab w:val="left" w:pos="1305"/>
        </w:tabs>
        <w:contextualSpacing/>
      </w:pPr>
    </w:p>
    <w:p w14:paraId="03A38576" w14:textId="77777777" w:rsidR="00AB2DF6" w:rsidRDefault="00AB2DF6" w:rsidP="00A76AA1">
      <w:pPr>
        <w:tabs>
          <w:tab w:val="left" w:pos="1305"/>
        </w:tabs>
        <w:contextualSpacing/>
      </w:pPr>
    </w:p>
    <w:p w14:paraId="7BAAB4B5" w14:textId="77777777" w:rsidR="00D6018C" w:rsidRDefault="00D6018C" w:rsidP="00D6018C">
      <w:pPr>
        <w:tabs>
          <w:tab w:val="left" w:pos="1305"/>
        </w:tabs>
        <w:contextualSpacing/>
      </w:pPr>
      <w:r>
        <w:t>Barra de menú: Es la barra de herramientas en la parte superior de la pantalla que contiene opciones de menú para realizar diferentes tareas en SPSS y otros programas informáticos.</w:t>
      </w:r>
    </w:p>
    <w:p w14:paraId="5EE38F92" w14:textId="77777777" w:rsidR="00D6018C" w:rsidRDefault="00D6018C" w:rsidP="00D6018C">
      <w:pPr>
        <w:tabs>
          <w:tab w:val="left" w:pos="1305"/>
        </w:tabs>
        <w:contextualSpacing/>
      </w:pPr>
      <w:r>
        <w:t>Correlación: Es una medida estadística que indica la relación entre dos variables. Una correlación positiva significa que a medida que aumenta una variable, la otra también aumenta, y una correlación negativa significa que a medida que aumenta una variable, la otra disminuye.</w:t>
      </w:r>
    </w:p>
    <w:p w14:paraId="5B07ABC7" w14:textId="77777777" w:rsidR="00D6018C" w:rsidRDefault="00D6018C" w:rsidP="00D6018C">
      <w:pPr>
        <w:tabs>
          <w:tab w:val="left" w:pos="1305"/>
        </w:tabs>
        <w:contextualSpacing/>
      </w:pPr>
      <w:r>
        <w:t>Cuadro de diálogo: Es una ventana emergente que aparece en la pantalla para permitir al usuario ingresar información o realizar ajustes en una tarea en particular.</w:t>
      </w:r>
    </w:p>
    <w:p w14:paraId="5055E608" w14:textId="77777777" w:rsidR="00D6018C" w:rsidRDefault="00D6018C" w:rsidP="00D6018C">
      <w:pPr>
        <w:tabs>
          <w:tab w:val="left" w:pos="1305"/>
        </w:tabs>
        <w:contextualSpacing/>
      </w:pPr>
      <w:r>
        <w:t>Exportar: Es el proceso de guardar datos o resultados de análisis en un formato que se puede utilizar en otro programa o plataforma.</w:t>
      </w:r>
    </w:p>
    <w:p w14:paraId="0A669A99" w14:textId="77777777" w:rsidR="00D6018C" w:rsidRDefault="00D6018C" w:rsidP="00D6018C">
      <w:pPr>
        <w:tabs>
          <w:tab w:val="left" w:pos="1305"/>
        </w:tabs>
        <w:contextualSpacing/>
      </w:pPr>
      <w:r>
        <w:t>Gráfico de barras: Es un tipo de gráfico que representa datos como barras rectangulares para comparar cantidades o frecuencias.</w:t>
      </w:r>
    </w:p>
    <w:p w14:paraId="1D45A352" w14:textId="77777777" w:rsidR="00D6018C" w:rsidRDefault="00D6018C" w:rsidP="00D6018C">
      <w:pPr>
        <w:tabs>
          <w:tab w:val="left" w:pos="1305"/>
        </w:tabs>
        <w:contextualSpacing/>
      </w:pPr>
      <w:r>
        <w:t>Gráfico de líneas: Es un tipo de gráfico que representa datos como una serie de puntos conectados por líneas rectas para mostrar patrones o tendencias a lo largo del tiempo o de una variable continua.</w:t>
      </w:r>
    </w:p>
    <w:p w14:paraId="13973C0F" w14:textId="77777777" w:rsidR="00D6018C" w:rsidRDefault="00D6018C" w:rsidP="00D6018C">
      <w:pPr>
        <w:tabs>
          <w:tab w:val="left" w:pos="1305"/>
        </w:tabs>
        <w:contextualSpacing/>
      </w:pPr>
      <w:r>
        <w:t>Histograma: Es un tipo de gráfico que representa datos numéricos en forma de barras verticales para mostrar la distribución de frecuencias.</w:t>
      </w:r>
    </w:p>
    <w:p w14:paraId="2BE7D8ED" w14:textId="77777777" w:rsidR="00D6018C" w:rsidRDefault="00D6018C" w:rsidP="00D6018C">
      <w:pPr>
        <w:tabs>
          <w:tab w:val="left" w:pos="1305"/>
        </w:tabs>
        <w:contextualSpacing/>
      </w:pPr>
      <w:r>
        <w:t>Leyenda: Es un cuadro de texto que explica los símbolos, colores u otros elementos utilizados en un gráfico.</w:t>
      </w:r>
    </w:p>
    <w:p w14:paraId="7879CEE4" w14:textId="77777777" w:rsidR="00D6018C" w:rsidRDefault="00D6018C" w:rsidP="00D6018C">
      <w:pPr>
        <w:tabs>
          <w:tab w:val="left" w:pos="1305"/>
        </w:tabs>
        <w:contextualSpacing/>
      </w:pPr>
      <w:r>
        <w:lastRenderedPageBreak/>
        <w:t>Patrones: Son características visuales en un gráfico que pueden indicar tendencias, ciclos o fluctuaciones en los datos.</w:t>
      </w:r>
    </w:p>
    <w:p w14:paraId="7402F603" w14:textId="77777777" w:rsidR="00D6018C" w:rsidRDefault="00D6018C" w:rsidP="00D6018C">
      <w:pPr>
        <w:tabs>
          <w:tab w:val="left" w:pos="1305"/>
        </w:tabs>
        <w:contextualSpacing/>
      </w:pPr>
      <w:r>
        <w:t>Picos: Son valores extremadamente altos en un gráfico que pueden indicar eventos excepcionales o anomalías.</w:t>
      </w:r>
    </w:p>
    <w:p w14:paraId="30A4D497" w14:textId="77777777" w:rsidR="00D6018C" w:rsidRDefault="00D6018C" w:rsidP="00D6018C">
      <w:pPr>
        <w:tabs>
          <w:tab w:val="left" w:pos="1305"/>
        </w:tabs>
        <w:contextualSpacing/>
      </w:pPr>
      <w:r>
        <w:t>Seleccionar: Es el proceso de elegir una o más variables o elementos en una lista o conjunto de datos.</w:t>
      </w:r>
    </w:p>
    <w:p w14:paraId="3E7C764E" w14:textId="77777777" w:rsidR="00D6018C" w:rsidRDefault="00D6018C" w:rsidP="00D6018C">
      <w:pPr>
        <w:tabs>
          <w:tab w:val="left" w:pos="1305"/>
        </w:tabs>
        <w:contextualSpacing/>
      </w:pPr>
      <w:r>
        <w:t>Tendencias: Son patrones a largo plazo en los datos que pueden indicar cambios o evolución a lo largo del tiempo.</w:t>
      </w:r>
    </w:p>
    <w:p w14:paraId="4621B5B4" w14:textId="47D352D2" w:rsidR="00AB2DF6" w:rsidRDefault="00D6018C" w:rsidP="00D6018C">
      <w:pPr>
        <w:tabs>
          <w:tab w:val="left" w:pos="1305"/>
        </w:tabs>
        <w:contextualSpacing/>
      </w:pPr>
      <w:r>
        <w:t>Valores atípicos: Son valores que se encuentran significativamente lejos de la mayoría de los otros valores en un conjunto de datos, lo que puede afectar la precisión de los análisis estadísticos.</w:t>
      </w:r>
    </w:p>
    <w:sectPr w:rsidR="00AB2DF6" w:rsidSect="00A66A79">
      <w:headerReference w:type="default" r:id="rId17"/>
      <w:footerReference w:type="default" r:id="rId18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74621" w14:textId="77777777" w:rsidR="00861F2A" w:rsidRDefault="00861F2A" w:rsidP="007F1B53">
      <w:pPr>
        <w:spacing w:before="0" w:after="0" w:line="240" w:lineRule="auto"/>
      </w:pPr>
      <w:r>
        <w:separator/>
      </w:r>
    </w:p>
  </w:endnote>
  <w:endnote w:type="continuationSeparator" w:id="0">
    <w:p w14:paraId="4AE0BCA1" w14:textId="77777777" w:rsidR="00861F2A" w:rsidRDefault="00861F2A" w:rsidP="007F1B53">
      <w:pPr>
        <w:spacing w:before="0" w:after="0" w:line="240" w:lineRule="auto"/>
      </w:pPr>
      <w:r>
        <w:continuationSeparator/>
      </w:r>
    </w:p>
  </w:endnote>
  <w:endnote w:type="continuationNotice" w:id="1">
    <w:p w14:paraId="6E3CF22D" w14:textId="77777777" w:rsidR="00861F2A" w:rsidRDefault="00861F2A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85905" w14:textId="77777777" w:rsidR="00A67DD5" w:rsidRPr="00F3756A" w:rsidRDefault="00A67DD5" w:rsidP="00F3756A">
    <w:pPr>
      <w:pStyle w:val="Piedepgina"/>
    </w:pPr>
    <w:r>
      <w:rPr>
        <w:noProof/>
      </w:rPr>
      <w:drawing>
        <wp:anchor distT="0" distB="0" distL="114300" distR="114300" simplePos="0" relativeHeight="251658242" behindDoc="1" locked="0" layoutInCell="1" allowOverlap="1" wp14:anchorId="4A7DA03D" wp14:editId="50791FA6">
          <wp:simplePos x="0" y="0"/>
          <wp:positionH relativeFrom="column">
            <wp:posOffset>-1077595</wp:posOffset>
          </wp:positionH>
          <wp:positionV relativeFrom="paragraph">
            <wp:posOffset>-112395</wp:posOffset>
          </wp:positionV>
          <wp:extent cx="7789545" cy="822325"/>
          <wp:effectExtent l="0" t="0" r="190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51BFF4D3" wp14:editId="4C203478">
              <wp:simplePos x="0" y="0"/>
              <wp:positionH relativeFrom="column">
                <wp:posOffset>4145729</wp:posOffset>
              </wp:positionH>
              <wp:positionV relativeFrom="paragraph">
                <wp:posOffset>-99097</wp:posOffset>
              </wp:positionV>
              <wp:extent cx="2360930" cy="327660"/>
              <wp:effectExtent l="0" t="0" r="0" b="0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D23A00" w14:textId="77777777" w:rsidR="00A67DD5" w:rsidRPr="005B7617" w:rsidRDefault="00A67DD5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Unidad Didáctica</w:t>
                          </w:r>
                        </w:p>
                        <w:p w14:paraId="3408058A" w14:textId="77777777" w:rsidR="00A67DD5" w:rsidRDefault="00A67DD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BFF4D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43" type="#_x0000_t202" style="position:absolute;left:0;text-align:left;margin-left:326.45pt;margin-top:-7.8pt;width:185.9pt;height:25.8pt;z-index:251658241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" filled="f" stroked="f">
              <v:textbox>
                <w:txbxContent>
                  <w:p w14:paraId="78D23A00" w14:textId="77777777" w:rsidR="00A67DD5" w:rsidRPr="005B7617" w:rsidRDefault="00A67DD5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Unidad Didáctica</w:t>
                    </w:r>
                  </w:p>
                  <w:p w14:paraId="3408058A" w14:textId="77777777" w:rsidR="00A67DD5" w:rsidRDefault="00A67DD5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741D9" w14:textId="77777777" w:rsidR="00861F2A" w:rsidRDefault="00861F2A" w:rsidP="007F1B53">
      <w:pPr>
        <w:spacing w:before="0" w:after="0" w:line="240" w:lineRule="auto"/>
      </w:pPr>
      <w:r>
        <w:separator/>
      </w:r>
    </w:p>
  </w:footnote>
  <w:footnote w:type="continuationSeparator" w:id="0">
    <w:p w14:paraId="282C530E" w14:textId="77777777" w:rsidR="00861F2A" w:rsidRDefault="00861F2A" w:rsidP="007F1B53">
      <w:pPr>
        <w:spacing w:before="0" w:after="0" w:line="240" w:lineRule="auto"/>
      </w:pPr>
      <w:r>
        <w:continuationSeparator/>
      </w:r>
    </w:p>
  </w:footnote>
  <w:footnote w:type="continuationNotice" w:id="1">
    <w:p w14:paraId="57E0BECE" w14:textId="77777777" w:rsidR="00861F2A" w:rsidRDefault="00861F2A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F171E" w14:textId="77777777" w:rsidR="00A66A79" w:rsidRDefault="00A66A79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0AB1B5" wp14:editId="325037E8">
          <wp:simplePos x="0" y="0"/>
          <wp:positionH relativeFrom="column">
            <wp:posOffset>-1133848</wp:posOffset>
          </wp:positionH>
          <wp:positionV relativeFrom="paragraph">
            <wp:posOffset>-439196</wp:posOffset>
          </wp:positionV>
          <wp:extent cx="7795895" cy="99758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863F6"/>
    <w:multiLevelType w:val="multilevel"/>
    <w:tmpl w:val="2B140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786760"/>
    <w:multiLevelType w:val="multilevel"/>
    <w:tmpl w:val="37A4D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1F16D6"/>
    <w:multiLevelType w:val="multilevel"/>
    <w:tmpl w:val="66DA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596"/>
    <w:rsid w:val="00037500"/>
    <w:rsid w:val="000446AD"/>
    <w:rsid w:val="00097BE0"/>
    <w:rsid w:val="000B129B"/>
    <w:rsid w:val="000C3663"/>
    <w:rsid w:val="001138D5"/>
    <w:rsid w:val="00143117"/>
    <w:rsid w:val="001726BE"/>
    <w:rsid w:val="00175EDB"/>
    <w:rsid w:val="001C720B"/>
    <w:rsid w:val="001E4948"/>
    <w:rsid w:val="0020003D"/>
    <w:rsid w:val="002117E6"/>
    <w:rsid w:val="00212908"/>
    <w:rsid w:val="00232293"/>
    <w:rsid w:val="0026728A"/>
    <w:rsid w:val="0028133E"/>
    <w:rsid w:val="002A6BFE"/>
    <w:rsid w:val="002E3A77"/>
    <w:rsid w:val="002F0A67"/>
    <w:rsid w:val="003025FD"/>
    <w:rsid w:val="00346434"/>
    <w:rsid w:val="003717C3"/>
    <w:rsid w:val="00373028"/>
    <w:rsid w:val="00390C4F"/>
    <w:rsid w:val="003E0D37"/>
    <w:rsid w:val="003F3A88"/>
    <w:rsid w:val="004A18B8"/>
    <w:rsid w:val="004D1E48"/>
    <w:rsid w:val="00507596"/>
    <w:rsid w:val="00507CCA"/>
    <w:rsid w:val="00526FCA"/>
    <w:rsid w:val="005307F9"/>
    <w:rsid w:val="0054053B"/>
    <w:rsid w:val="00547521"/>
    <w:rsid w:val="005A7BFE"/>
    <w:rsid w:val="005B0B82"/>
    <w:rsid w:val="005B7617"/>
    <w:rsid w:val="005E27A5"/>
    <w:rsid w:val="006233F8"/>
    <w:rsid w:val="00635F19"/>
    <w:rsid w:val="00636C8A"/>
    <w:rsid w:val="00680D3C"/>
    <w:rsid w:val="00686701"/>
    <w:rsid w:val="006B6105"/>
    <w:rsid w:val="006E2AEC"/>
    <w:rsid w:val="007F1B53"/>
    <w:rsid w:val="008269E4"/>
    <w:rsid w:val="00843820"/>
    <w:rsid w:val="00857A4F"/>
    <w:rsid w:val="00861F2A"/>
    <w:rsid w:val="00880817"/>
    <w:rsid w:val="00881EBE"/>
    <w:rsid w:val="00891D18"/>
    <w:rsid w:val="008B0A58"/>
    <w:rsid w:val="008E2149"/>
    <w:rsid w:val="00904F5C"/>
    <w:rsid w:val="0096185C"/>
    <w:rsid w:val="00976EBA"/>
    <w:rsid w:val="00984E87"/>
    <w:rsid w:val="00A32AB9"/>
    <w:rsid w:val="00A66A79"/>
    <w:rsid w:val="00A67DD5"/>
    <w:rsid w:val="00A715DD"/>
    <w:rsid w:val="00A76AA1"/>
    <w:rsid w:val="00A865FD"/>
    <w:rsid w:val="00AB2DF6"/>
    <w:rsid w:val="00AF3817"/>
    <w:rsid w:val="00AF551B"/>
    <w:rsid w:val="00B0400E"/>
    <w:rsid w:val="00B0609B"/>
    <w:rsid w:val="00B063B5"/>
    <w:rsid w:val="00B121EA"/>
    <w:rsid w:val="00B47A03"/>
    <w:rsid w:val="00BC01BC"/>
    <w:rsid w:val="00C05DF4"/>
    <w:rsid w:val="00C739AF"/>
    <w:rsid w:val="00C87884"/>
    <w:rsid w:val="00D1428E"/>
    <w:rsid w:val="00D55BEC"/>
    <w:rsid w:val="00D57806"/>
    <w:rsid w:val="00D6018C"/>
    <w:rsid w:val="00DE5F24"/>
    <w:rsid w:val="00E02776"/>
    <w:rsid w:val="00E42177"/>
    <w:rsid w:val="00EE1423"/>
    <w:rsid w:val="00EE2DAD"/>
    <w:rsid w:val="00EF5DC0"/>
    <w:rsid w:val="00F02BF4"/>
    <w:rsid w:val="00F14CA8"/>
    <w:rsid w:val="00F3756A"/>
    <w:rsid w:val="00F43320"/>
    <w:rsid w:val="00F47697"/>
    <w:rsid w:val="00F52DFA"/>
    <w:rsid w:val="00F65696"/>
    <w:rsid w:val="00FD0E8A"/>
    <w:rsid w:val="00FD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1288A45"/>
  <w15:chartTrackingRefBased/>
  <w15:docId w15:val="{665ED344-2F96-42D7-B7E9-3C425185D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0B"/>
    <w:pPr>
      <w:spacing w:before="40" w:after="2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2AB9"/>
    <w:pPr>
      <w:keepNext/>
      <w:keepLines/>
      <w:spacing w:before="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47697"/>
    <w:pPr>
      <w:keepNext/>
      <w:keepLines/>
      <w:spacing w:after="0"/>
      <w:jc w:val="center"/>
      <w:outlineLvl w:val="1"/>
    </w:pPr>
    <w:rPr>
      <w:rFonts w:eastAsia="Calibri" w:cs="Tahoma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5EDB"/>
    <w:pPr>
      <w:keepNext/>
      <w:keepLines/>
      <w:spacing w:after="0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AB9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F47697"/>
    <w:rPr>
      <w:rFonts w:ascii="Tahoma" w:eastAsia="Calibri" w:hAnsi="Tahoma" w:cs="Tahoma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pPr>
      <w:spacing w:before="0" w:after="160"/>
      <w:jc w:val="left"/>
    </w:pPr>
    <w:rPr>
      <w:rFonts w:asciiTheme="majorHAnsi" w:hAnsiTheme="majorHAnsi"/>
      <w:i/>
      <w:color w:val="4472C4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4472C4" w:themeColor="accen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75EDB"/>
    <w:rPr>
      <w:rFonts w:ascii="Tahoma" w:eastAsiaTheme="majorEastAsia" w:hAnsi="Tahoma" w:cstheme="majorBidi"/>
      <w:iCs/>
      <w:sz w:val="24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26728A"/>
    <w:pPr>
      <w:spacing w:after="100"/>
      <w:ind w:left="240"/>
    </w:pPr>
  </w:style>
  <w:style w:type="character" w:styleId="Mencinsinresolver">
    <w:name w:val="Unresolved Mention"/>
    <w:basedOn w:val="Fuentedeprrafopredeter"/>
    <w:uiPriority w:val="99"/>
    <w:semiHidden/>
    <w:unhideWhenUsed/>
    <w:rsid w:val="000B12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upoliedu-my.sharepoint.com/personal/gaguirre29_docente_unp_edu_ni/Documents/Clases/Materias/Libre%20I%20(SPSS)/material/LI%20SPSS%20Unidad%20IV.docx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upoliedu-my.sharepoint.com/personal/gaguirre29_docente_unp_edu_ni/Documents/Clases/Materias/Libre%20I%20(SPSS)/material/LI%20SPSS%20Unidad%20IV.docx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ibm.com/support/knowledgecenter/es/SSLVMB_27.0.0/statistics_c_guide/exportsavtoword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poliedu-my.sharepoint.com/personal/gaguirre29_docente_unp_edu_ni/Documents/Clases/Materias/Libre%20I%20(SPSS)/material/LI%20SPSS%20Unidad%20IV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upoliedu-my.sharepoint.com/personal/gaguirre29_docente_unp_edu_ni/Documents/Clases/Materias/Libre%20I%20(SPSS)/material/LI%20SPSS%20Unidad%20IV.docx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Unidad%20did&#225;ctica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AFC4D-CA1A-4243-B928-D3CE92E4B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Unidad didáctica.dotm</Template>
  <TotalTime>43</TotalTime>
  <Pages>1</Pages>
  <Words>1072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Aguirre</cp:lastModifiedBy>
  <cp:revision>21</cp:revision>
  <cp:lastPrinted>2026-03-09T21:37:00Z</cp:lastPrinted>
  <dcterms:created xsi:type="dcterms:W3CDTF">2023-02-24T18:50:00Z</dcterms:created>
  <dcterms:modified xsi:type="dcterms:W3CDTF">2026-03-09T21:38:00Z</dcterms:modified>
</cp:coreProperties>
</file>
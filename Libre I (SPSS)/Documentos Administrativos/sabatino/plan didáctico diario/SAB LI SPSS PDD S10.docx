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811FF9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5FAAA3B4" w:rsidR="00AA46ED" w:rsidRPr="007B46B7" w:rsidRDefault="00DC6E36">
            <w:pPr>
              <w:rPr>
                <w:rFonts w:ascii="Tahoma" w:hAnsi="Tahoma" w:cs="Tahoma"/>
                <w:sz w:val="20"/>
                <w:szCs w:val="20"/>
              </w:rPr>
            </w:pPr>
            <w:r w:rsidRPr="00DC6E36">
              <w:rPr>
                <w:rFonts w:ascii="Tahoma" w:hAnsi="Tahoma" w:cs="Tahoma"/>
                <w:sz w:val="20"/>
                <w:szCs w:val="20"/>
              </w:rPr>
              <w:t>Ciencias económicas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243C432A" w:rsidR="00AA46ED" w:rsidRPr="007B46B7" w:rsidRDefault="00212C3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"OLE_LINK2"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Libre i (SPSS)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AA46ED" w:rsidRPr="007B46B7" w14:paraId="740C82B4" w14:textId="77777777" w:rsidTr="00811FF9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4A729543" w:rsidR="00AA46ED" w:rsidRPr="007B46B7" w:rsidRDefault="00C56114">
            <w:pPr>
              <w:rPr>
                <w:rFonts w:ascii="Tahoma" w:hAnsi="Tahoma" w:cs="Tahoma"/>
                <w:sz w:val="20"/>
                <w:szCs w:val="20"/>
              </w:rPr>
            </w:pPr>
            <w:r w:rsidRPr="00C56114"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3AC58804" w:rsidR="00AA46ED" w:rsidRPr="007B46B7" w:rsidRDefault="009A76DC">
            <w:pPr>
              <w:rPr>
                <w:rFonts w:ascii="Tahoma" w:hAnsi="Tahoma" w:cs="Tahoma"/>
                <w:sz w:val="20"/>
                <w:szCs w:val="20"/>
              </w:rPr>
            </w:pPr>
            <w:r w:rsidRPr="009A76DC">
              <w:rPr>
                <w:rFonts w:ascii="Tahoma" w:hAnsi="Tahoma" w:cs="Tahoma"/>
                <w:sz w:val="20"/>
                <w:szCs w:val="20"/>
              </w:rPr>
              <w:t>CPF-II-SAB</w:t>
            </w:r>
          </w:p>
        </w:tc>
      </w:tr>
      <w:tr w:rsidR="003C0FAB" w:rsidRPr="007B46B7" w14:paraId="03DDD31D" w14:textId="77777777" w:rsidTr="00811FF9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2A79206E" w14:textId="6060102E" w:rsidR="003C0FAB" w:rsidRPr="007B46B7" w:rsidRDefault="00DC71FC" w:rsidP="00E82D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"OLE_LINK4"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Evaluar los conocimientos adquiridos en la segunda mitad de la clase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7C4AE1E3" w14:textId="77777777" w:rsidTr="00811FF9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794524B7" w:rsidR="003C0FAB" w:rsidRPr="007B46B7" w:rsidRDefault="00811FF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212C34">
              <w:rPr>
                <w:rFonts w:ascii="Tahoma" w:hAnsi="Tahoma" w:cs="Tahoma"/>
                <w:sz w:val="20"/>
                <w:szCs w:val="20"/>
              </w:rPr>
              <w:t>0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811FF9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71646AAF" w:rsidR="003C0FAB" w:rsidRPr="007B46B7" w:rsidRDefault="00212C3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811FF9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6A91E167" w:rsidR="003C0FAB" w:rsidRPr="007B46B7" w:rsidRDefault="009B14B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114BD8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"https://upoliedu-my.sharepoint.com/personal/gaguirre29_docente_unp_edu_ni/Documents/Clases/Materias/Libre I (SPSS)/Documentos Administrativos/sabatino/Las fechas se actualizan desde aquí.xlsx" Hoja1!F19C4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22 de abril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5D6AAD29" w14:textId="5720E36F" w:rsidR="00083F69" w:rsidRPr="00083F69" w:rsidRDefault="00083F69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6081F734" w14:textId="54CA42CE" w:rsidR="00FD574F" w:rsidRPr="00083F69" w:rsidRDefault="00E56262" w:rsidP="00083F69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LINK </w:instrText>
            </w:r>
            <w:r w:rsidR="00114BD8">
              <w:rPr>
                <w:rFonts w:ascii="Tahoma" w:hAnsi="Tahoma" w:cs="Tahoma"/>
                <w:sz w:val="16"/>
                <w:szCs w:val="16"/>
              </w:rPr>
              <w:instrText xml:space="preserve">Word.Document.12 "https://upoliedu-my.sharepoint.com/personal/gaguirre29_docente_unp_edu_ni/Documents/Clases/Materias/Libre I (SPSS)/Documentos Administrativos/sabatino/Sílabo Libre I spss2.docx" OLE_LINK22 </w:instrText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\a \t </w:instrText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>
              <w:t>Segundo Parcial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53E44C2" w14:textId="7A02860F" w:rsidR="00806B73" w:rsidRDefault="009C025A" w:rsidP="00AD4A14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4F562A6" w14:textId="7ABCDF23" w:rsidR="00806B73" w:rsidRPr="00083F69" w:rsidRDefault="00806B73" w:rsidP="0083080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5CD35A7B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  <w:p w14:paraId="3342FE7F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Silabo del curso PDF</w:t>
            </w:r>
          </w:p>
          <w:p w14:paraId="2C2A1180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4EE1A4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D736AF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DB56A7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Rúbrica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evaluación diagnóstica impresa</w:t>
            </w:r>
          </w:p>
          <w:p w14:paraId="4C98251A" w14:textId="77777777" w:rsidR="00A42125" w:rsidRPr="00A42125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4D67591" w14:textId="03D42799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Propuesta</w:t>
            </w:r>
            <w:r w:rsidRPr="00A42125">
              <w:rPr>
                <w:rFonts w:ascii="Tahoma" w:hAnsi="Tahoma" w:cs="Tahoma"/>
                <w:sz w:val="16"/>
                <w:szCs w:val="16"/>
              </w:rPr>
              <w:tab/>
              <w:t>de contrato pedagógico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62F69D5" w14:textId="77777777" w:rsidR="00AD706C" w:rsidRDefault="00AD706C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12BC1B2" w14:textId="77777777" w:rsidR="00FD574F" w:rsidRPr="00083F69" w:rsidRDefault="00FD574F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26B29352" w14:textId="6C80CE1A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466540D" w14:textId="765410C5" w:rsidR="00B37A77" w:rsidRDefault="00B37A77" w:rsidP="000C080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C0DABC6" w14:textId="3248F6F8" w:rsidR="00E80BA5" w:rsidRPr="00083F69" w:rsidRDefault="00E80BA5" w:rsidP="00E80BA5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559A4552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Subsistemas</w:t>
            </w:r>
            <w:r>
              <w:rPr>
                <w:rFonts w:ascii="Tahoma" w:hAnsi="Tahoma" w:cs="Tahoma"/>
                <w:sz w:val="16"/>
                <w:szCs w:val="16"/>
              </w:rPr>
              <w:t xml:space="preserve"> BI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7F020" w14:textId="77777777" w:rsidR="001A1878" w:rsidRDefault="001A1878" w:rsidP="00346567">
      <w:r>
        <w:separator/>
      </w:r>
    </w:p>
  </w:endnote>
  <w:endnote w:type="continuationSeparator" w:id="0">
    <w:p w14:paraId="7FDC5BDF" w14:textId="77777777" w:rsidR="001A1878" w:rsidRDefault="001A1878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92FF2" w14:textId="77777777" w:rsidR="001A1878" w:rsidRDefault="001A1878" w:rsidP="00346567">
      <w:r>
        <w:separator/>
      </w:r>
    </w:p>
  </w:footnote>
  <w:footnote w:type="continuationSeparator" w:id="0">
    <w:p w14:paraId="2619F3CB" w14:textId="77777777" w:rsidR="001A1878" w:rsidRDefault="001A1878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32DDF"/>
    <w:rsid w:val="00060FA1"/>
    <w:rsid w:val="00083F69"/>
    <w:rsid w:val="000C0801"/>
    <w:rsid w:val="00114BD8"/>
    <w:rsid w:val="001456B3"/>
    <w:rsid w:val="0017672E"/>
    <w:rsid w:val="001A1878"/>
    <w:rsid w:val="001A7640"/>
    <w:rsid w:val="00212C34"/>
    <w:rsid w:val="002672A0"/>
    <w:rsid w:val="00297E1B"/>
    <w:rsid w:val="002F27CC"/>
    <w:rsid w:val="00346567"/>
    <w:rsid w:val="003C0FAB"/>
    <w:rsid w:val="00403341"/>
    <w:rsid w:val="00411302"/>
    <w:rsid w:val="00473B94"/>
    <w:rsid w:val="00545B1E"/>
    <w:rsid w:val="005E51C5"/>
    <w:rsid w:val="00636F96"/>
    <w:rsid w:val="00664382"/>
    <w:rsid w:val="0068264E"/>
    <w:rsid w:val="00691BCA"/>
    <w:rsid w:val="006950CB"/>
    <w:rsid w:val="006B4456"/>
    <w:rsid w:val="006E30F5"/>
    <w:rsid w:val="006F3C38"/>
    <w:rsid w:val="007003FC"/>
    <w:rsid w:val="00713D8A"/>
    <w:rsid w:val="007A2021"/>
    <w:rsid w:val="007B46B7"/>
    <w:rsid w:val="00806B73"/>
    <w:rsid w:val="00811FF9"/>
    <w:rsid w:val="00823F53"/>
    <w:rsid w:val="0083080F"/>
    <w:rsid w:val="008657D1"/>
    <w:rsid w:val="008A2DDD"/>
    <w:rsid w:val="008B399F"/>
    <w:rsid w:val="00913F7E"/>
    <w:rsid w:val="009141BA"/>
    <w:rsid w:val="00926478"/>
    <w:rsid w:val="00996FDE"/>
    <w:rsid w:val="009A76DC"/>
    <w:rsid w:val="009B000B"/>
    <w:rsid w:val="009B14BF"/>
    <w:rsid w:val="009B370F"/>
    <w:rsid w:val="009C025A"/>
    <w:rsid w:val="009C6AD8"/>
    <w:rsid w:val="009D6C53"/>
    <w:rsid w:val="009F5EBC"/>
    <w:rsid w:val="00A42125"/>
    <w:rsid w:val="00AA46ED"/>
    <w:rsid w:val="00AD4A14"/>
    <w:rsid w:val="00AD706C"/>
    <w:rsid w:val="00B168CF"/>
    <w:rsid w:val="00B3683B"/>
    <w:rsid w:val="00B37A77"/>
    <w:rsid w:val="00B5715E"/>
    <w:rsid w:val="00B96EC9"/>
    <w:rsid w:val="00BC0538"/>
    <w:rsid w:val="00C56114"/>
    <w:rsid w:val="00C77613"/>
    <w:rsid w:val="00CD0381"/>
    <w:rsid w:val="00CE4324"/>
    <w:rsid w:val="00D15054"/>
    <w:rsid w:val="00D4232F"/>
    <w:rsid w:val="00D51CB8"/>
    <w:rsid w:val="00D842CF"/>
    <w:rsid w:val="00DC2C1B"/>
    <w:rsid w:val="00DC6E36"/>
    <w:rsid w:val="00DC71FC"/>
    <w:rsid w:val="00DF65DC"/>
    <w:rsid w:val="00E10464"/>
    <w:rsid w:val="00E5146C"/>
    <w:rsid w:val="00E550CD"/>
    <w:rsid w:val="00E56262"/>
    <w:rsid w:val="00E568EB"/>
    <w:rsid w:val="00E80BA5"/>
    <w:rsid w:val="00E82D6F"/>
    <w:rsid w:val="00ED3F29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42</TotalTime>
  <Pages>1</Pages>
  <Words>304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47</cp:revision>
  <dcterms:created xsi:type="dcterms:W3CDTF">2023-02-15T01:39:00Z</dcterms:created>
  <dcterms:modified xsi:type="dcterms:W3CDTF">2023-02-16T03:11:00Z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
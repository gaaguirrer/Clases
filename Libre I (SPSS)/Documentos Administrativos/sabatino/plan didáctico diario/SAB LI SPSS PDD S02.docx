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5F2BBBB3" w:rsidR="00AA46ED" w:rsidRPr="007B46B7" w:rsidRDefault="0073300F">
            <w:pPr>
              <w:rPr>
                <w:rFonts w:ascii="Tahoma" w:hAnsi="Tahoma" w:cs="Tahoma"/>
                <w:sz w:val="20"/>
                <w:szCs w:val="20"/>
              </w:rPr>
            </w:pPr>
            <w:r w:rsidRPr="0073300F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258EFBE6" w:rsidR="00AA46ED" w:rsidRPr="007B46B7" w:rsidRDefault="006B794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7845EB06" w:rsidR="00AA46ED" w:rsidRPr="007B46B7" w:rsidRDefault="00954F6C">
            <w:pPr>
              <w:rPr>
                <w:rFonts w:ascii="Tahoma" w:hAnsi="Tahoma" w:cs="Tahoma"/>
                <w:sz w:val="20"/>
                <w:szCs w:val="20"/>
              </w:rPr>
            </w:pPr>
            <w:r w:rsidRPr="00954F6C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CE11CD9" w:rsidR="00AA46ED" w:rsidRPr="007B46B7" w:rsidRDefault="009A27B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1C7C23">
              <w:rPr>
                <w:rFonts w:ascii="Tahoma" w:hAnsi="Tahoma" w:cs="Tahoma"/>
                <w:sz w:val="20"/>
                <w:szCs w:val="20"/>
              </w:rPr>
              <w:instrText xml:space="preserve">Word.Document.12 "https://upoliedu-my.sharepoint.com/personal/gaguirre29_docente_unp_edu_ni/Documents/Clases/Materias/Libre I (SPSS)/Documentos Administrativos/sabatino/Sílabo Libre I spss.docx" OLE_LINK1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\r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bookmarkStart w:id="0" w:name="OLE_LINK1"/>
            <w:r>
              <w:rPr>
                <w:rFonts w:ascii="Tahoma" w:hAnsi="Tahoma" w:cs="Tahoma"/>
                <w:sz w:val="20"/>
                <w:szCs w:val="20"/>
              </w:rPr>
              <w:t>CPF-II-SAB</w:t>
            </w:r>
            <w:bookmarkEnd w:id="0"/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7CFB0BBA" w:rsidR="003C0FAB" w:rsidRPr="007B46B7" w:rsidRDefault="005674B9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"OLE_LINK5"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Aplicar los conocimientos adquiridos, en la manipulación, edición, codificación y organización de los datos.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75063396" w:rsidR="003C0FAB" w:rsidRPr="007B46B7" w:rsidRDefault="0073233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6401AAF1" w:rsidR="003C0FAB" w:rsidRPr="007B46B7" w:rsidRDefault="0073233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1DB2F48A" w:rsidR="003C0FAB" w:rsidRPr="007B46B7" w:rsidRDefault="002C5DD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1C7C23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Hoja1!F11C4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25 de febrero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9515409" w14:textId="77777777" w:rsidR="00083F69" w:rsidRDefault="00DF7D1B">
            <w:pPr>
              <w:rPr>
                <w:rFonts w:ascii="Tahoma" w:hAnsi="Tahoma" w:cs="Tahoma"/>
                <w:sz w:val="16"/>
                <w:szCs w:val="16"/>
              </w:rPr>
            </w:pPr>
            <w:r w:rsidRPr="00DF7D1B">
              <w:rPr>
                <w:rFonts w:ascii="Tahoma" w:hAnsi="Tahoma" w:cs="Tahoma"/>
                <w:sz w:val="16"/>
                <w:szCs w:val="16"/>
              </w:rPr>
              <w:t>Analizar los datos y determinar la estructura adecuada para su manipulación y organización.</w:t>
            </w:r>
          </w:p>
          <w:p w14:paraId="65707EE6" w14:textId="77777777" w:rsidR="00DF7D1B" w:rsidRDefault="00DF7D1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8FB6A2A" w14:textId="77777777" w:rsidR="00DF7D1B" w:rsidRDefault="004A031F">
            <w:pPr>
              <w:rPr>
                <w:rFonts w:ascii="Tahoma" w:hAnsi="Tahoma" w:cs="Tahoma"/>
                <w:sz w:val="16"/>
                <w:szCs w:val="16"/>
              </w:rPr>
            </w:pPr>
            <w:r w:rsidRPr="004A031F">
              <w:rPr>
                <w:rFonts w:ascii="Tahoma" w:hAnsi="Tahoma" w:cs="Tahoma"/>
                <w:sz w:val="16"/>
                <w:szCs w:val="16"/>
              </w:rPr>
              <w:t>Aplicar técnicas y herramientas para la manipulación, edición y codificación de los datos de manera eficiente y efectiva.</w:t>
            </w:r>
          </w:p>
          <w:p w14:paraId="5D6AAD29" w14:textId="3EFD6DE4" w:rsidR="004A031F" w:rsidRPr="00083F69" w:rsidRDefault="004A031F">
            <w:pPr>
              <w:rPr>
                <w:rFonts w:ascii="Tahoma" w:hAnsi="Tahoma" w:cs="Tahoma"/>
                <w:sz w:val="16"/>
                <w:szCs w:val="16"/>
              </w:rPr>
            </w:pPr>
            <w:r w:rsidRPr="004A031F">
              <w:rPr>
                <w:rFonts w:ascii="Tahoma" w:hAnsi="Tahoma" w:cs="Tahoma"/>
                <w:sz w:val="16"/>
                <w:szCs w:val="16"/>
              </w:rPr>
              <w:t>Demostrar un compromiso ético y responsable en la manipulación y organización de los datos, respetando la privacidad y confidencialidad de la información.</w:t>
            </w:r>
          </w:p>
        </w:tc>
        <w:tc>
          <w:tcPr>
            <w:tcW w:w="1948" w:type="dxa"/>
            <w:vMerge w:val="restart"/>
            <w:vAlign w:val="center"/>
          </w:tcPr>
          <w:p w14:paraId="753D3300" w14:textId="2A08182A" w:rsidR="00316A2A" w:rsidRPr="00A20069" w:rsidRDefault="00316A2A" w:rsidP="00316A2A">
            <w:pPr>
              <w:rPr>
                <w:rFonts w:ascii="Tahoma" w:hAnsi="Tahoma" w:cs="Tahoma"/>
                <w:sz w:val="16"/>
                <w:szCs w:val="16"/>
              </w:rPr>
            </w:pPr>
            <w:r w:rsidRPr="00A20069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A20069">
              <w:rPr>
                <w:rFonts w:ascii="Tahoma" w:hAnsi="Tahoma" w:cs="Tahoma"/>
                <w:sz w:val="16"/>
                <w:szCs w:val="16"/>
              </w:rPr>
              <w:instrText xml:space="preserve"> LINK </w:instrText>
            </w:r>
            <w:r w:rsidR="00034D38" w:rsidRPr="00A20069">
              <w:rPr>
                <w:rFonts w:ascii="Tahoma" w:hAnsi="Tahoma" w:cs="Tahoma"/>
                <w:sz w:val="16"/>
                <w:szCs w:val="16"/>
              </w:rPr>
              <w:instrText xml:space="preserve">Word.Document.12 "https://upoliedu-my.sharepoint.com/personal/gaguirre29_docente_unp_edu_ni/Documents/Clases/Materias/Libre I (SPSS)/Documentos Administrativos/sabatino/Sílabo Libre I spss2.docx" OLE_LINK14 </w:instrText>
            </w:r>
            <w:r w:rsidRPr="00A20069">
              <w:rPr>
                <w:rFonts w:ascii="Tahoma" w:hAnsi="Tahoma" w:cs="Tahoma"/>
                <w:sz w:val="16"/>
                <w:szCs w:val="16"/>
              </w:rPr>
              <w:instrText xml:space="preserve">\a \t </w:instrText>
            </w:r>
            <w:r w:rsidR="00A20069" w:rsidRPr="00A20069">
              <w:rPr>
                <w:rFonts w:ascii="Tahoma" w:hAnsi="Tahoma" w:cs="Tahoma"/>
                <w:sz w:val="16"/>
                <w:szCs w:val="16"/>
              </w:rPr>
              <w:instrText xml:space="preserve"> \* MERGEFORMAT </w:instrText>
            </w:r>
            <w:r w:rsidRPr="00A2006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A20069">
              <w:rPr>
                <w:rFonts w:ascii="Tahoma" w:hAnsi="Tahoma" w:cs="Tahoma"/>
                <w:sz w:val="16"/>
                <w:szCs w:val="16"/>
              </w:rPr>
              <w:t xml:space="preserve">1.1. Manipulación de datos con SPSS </w:t>
            </w:r>
          </w:p>
          <w:p w14:paraId="6081F734" w14:textId="47DA8627" w:rsidR="00FD574F" w:rsidRPr="00083F69" w:rsidRDefault="00316A2A" w:rsidP="00316A2A">
            <w:pPr>
              <w:rPr>
                <w:rFonts w:ascii="Tahoma" w:hAnsi="Tahoma" w:cs="Tahoma"/>
                <w:sz w:val="16"/>
                <w:szCs w:val="16"/>
              </w:rPr>
            </w:pPr>
            <w:r w:rsidRPr="00A20069">
              <w:rPr>
                <w:rFonts w:ascii="Tahoma" w:hAnsi="Tahoma" w:cs="Tahoma"/>
                <w:sz w:val="16"/>
                <w:szCs w:val="16"/>
              </w:rPr>
              <w:t>1.2. Edición y transformación de datos</w:t>
            </w:r>
            <w:r w:rsidRPr="00A2006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6B548EF" w14:textId="77777777" w:rsidR="00117E51" w:rsidRPr="00117E51" w:rsidRDefault="009C025A" w:rsidP="00117E51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117E51" w:rsidRPr="00117E51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53BBD92E" w14:textId="77777777" w:rsidR="00117E51" w:rsidRPr="00117E51" w:rsidRDefault="00117E51" w:rsidP="00117E51">
            <w:pPr>
              <w:rPr>
                <w:rFonts w:ascii="Tahoma" w:hAnsi="Tahoma" w:cs="Tahoma"/>
                <w:sz w:val="16"/>
                <w:szCs w:val="16"/>
              </w:rPr>
            </w:pPr>
            <w:r w:rsidRPr="00117E51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6887AA2D" w14:textId="77777777" w:rsidR="00117E51" w:rsidRPr="00117E51" w:rsidRDefault="00117E51" w:rsidP="00117E51">
            <w:pPr>
              <w:rPr>
                <w:rFonts w:ascii="Tahoma" w:hAnsi="Tahoma" w:cs="Tahoma"/>
                <w:sz w:val="16"/>
                <w:szCs w:val="16"/>
              </w:rPr>
            </w:pPr>
            <w:r w:rsidRPr="00117E51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379872D7" w14:textId="77777777" w:rsidR="00117E51" w:rsidRPr="00117E51" w:rsidRDefault="00117E51" w:rsidP="00117E51">
            <w:pPr>
              <w:rPr>
                <w:rFonts w:ascii="Tahoma" w:hAnsi="Tahoma" w:cs="Tahoma"/>
                <w:sz w:val="16"/>
                <w:szCs w:val="16"/>
              </w:rPr>
            </w:pPr>
            <w:r w:rsidRPr="00117E51">
              <w:rPr>
                <w:rFonts w:ascii="Tahoma" w:hAnsi="Tahoma" w:cs="Tahoma"/>
                <w:sz w:val="16"/>
                <w:szCs w:val="16"/>
              </w:rPr>
              <w:t>-Presentará el tema de la clase "Manipulación y Edición de Datos con SPSS".</w:t>
            </w:r>
          </w:p>
          <w:p w14:paraId="6E7A6A8F" w14:textId="77777777" w:rsidR="00117E51" w:rsidRPr="00117E51" w:rsidRDefault="00117E51" w:rsidP="00117E51">
            <w:pPr>
              <w:rPr>
                <w:rFonts w:ascii="Tahoma" w:hAnsi="Tahoma" w:cs="Tahoma"/>
                <w:sz w:val="16"/>
                <w:szCs w:val="16"/>
              </w:rPr>
            </w:pPr>
            <w:r w:rsidRPr="00117E51">
              <w:rPr>
                <w:rFonts w:ascii="Tahoma" w:hAnsi="Tahoma" w:cs="Tahoma"/>
                <w:sz w:val="16"/>
                <w:szCs w:val="16"/>
              </w:rPr>
              <w:t>-Indagará las expectativas y experiencia de los participantes sobre el tema.</w:t>
            </w:r>
          </w:p>
          <w:p w14:paraId="6956E296" w14:textId="77777777" w:rsidR="00117E51" w:rsidRPr="00117E51" w:rsidRDefault="00117E51" w:rsidP="00117E51">
            <w:pPr>
              <w:rPr>
                <w:rFonts w:ascii="Tahoma" w:hAnsi="Tahoma" w:cs="Tahoma"/>
                <w:sz w:val="16"/>
                <w:szCs w:val="16"/>
              </w:rPr>
            </w:pPr>
            <w:r w:rsidRPr="00117E51">
              <w:rPr>
                <w:rFonts w:ascii="Tahoma" w:hAnsi="Tahoma" w:cs="Tahoma"/>
                <w:sz w:val="16"/>
                <w:szCs w:val="16"/>
              </w:rPr>
              <w:t>-Presentará y analizará la temática de Manipulación y Edición de Datos utilizando técnicas expositivas.</w:t>
            </w:r>
          </w:p>
          <w:p w14:paraId="153E44C2" w14:textId="453F9166" w:rsidR="00806B73" w:rsidRDefault="00117E51" w:rsidP="00117E51">
            <w:pPr>
              <w:rPr>
                <w:rFonts w:ascii="Tahoma" w:hAnsi="Tahoma" w:cs="Tahoma"/>
                <w:sz w:val="16"/>
                <w:szCs w:val="16"/>
              </w:rPr>
            </w:pPr>
            <w:r w:rsidRPr="00117E51">
              <w:rPr>
                <w:rFonts w:ascii="Tahoma" w:hAnsi="Tahoma" w:cs="Tahoma"/>
                <w:sz w:val="16"/>
                <w:szCs w:val="16"/>
              </w:rPr>
              <w:t>-Moderará una discusión sobre la importancia y beneficios del tema.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C9C6FA2" w14:textId="77777777" w:rsidR="00474B25" w:rsidRPr="00474B25" w:rsidRDefault="00474B25" w:rsidP="00474B25">
            <w:pPr>
              <w:rPr>
                <w:rFonts w:ascii="Tahoma" w:hAnsi="Tahoma" w:cs="Tahoma"/>
                <w:sz w:val="16"/>
                <w:szCs w:val="16"/>
              </w:rPr>
            </w:pPr>
            <w:r w:rsidRPr="00474B25">
              <w:rPr>
                <w:rFonts w:ascii="Tahoma" w:hAnsi="Tahoma" w:cs="Tahoma"/>
                <w:sz w:val="16"/>
                <w:szCs w:val="16"/>
              </w:rPr>
              <w:t>-Leerán y analizarán los objetivos del tema.</w:t>
            </w:r>
          </w:p>
          <w:p w14:paraId="68735E42" w14:textId="77777777" w:rsidR="00474B25" w:rsidRPr="00474B25" w:rsidRDefault="00474B25" w:rsidP="00474B25">
            <w:pPr>
              <w:rPr>
                <w:rFonts w:ascii="Tahoma" w:hAnsi="Tahoma" w:cs="Tahoma"/>
                <w:sz w:val="16"/>
                <w:szCs w:val="16"/>
              </w:rPr>
            </w:pPr>
            <w:r w:rsidRPr="00474B25">
              <w:rPr>
                <w:rFonts w:ascii="Tahoma" w:hAnsi="Tahoma" w:cs="Tahoma"/>
                <w:sz w:val="16"/>
                <w:szCs w:val="16"/>
              </w:rPr>
              <w:t>-Exteriorizarán expectativas respecto al tema.</w:t>
            </w:r>
          </w:p>
          <w:p w14:paraId="74F562A6" w14:textId="2CF403F6" w:rsidR="00806B73" w:rsidRPr="00083F69" w:rsidRDefault="00474B25" w:rsidP="00474B25">
            <w:pPr>
              <w:rPr>
                <w:rFonts w:ascii="Tahoma" w:hAnsi="Tahoma" w:cs="Tahoma"/>
                <w:sz w:val="16"/>
                <w:szCs w:val="16"/>
              </w:rPr>
            </w:pPr>
            <w:r w:rsidRPr="00474B25">
              <w:rPr>
                <w:rFonts w:ascii="Tahoma" w:hAnsi="Tahoma" w:cs="Tahoma"/>
                <w:sz w:val="16"/>
                <w:szCs w:val="16"/>
              </w:rPr>
              <w:t>-Participarán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04D67591" w14:textId="656E66D8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4A10C048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  <w:r w:rsidR="00C440FA">
              <w:rPr>
                <w:rFonts w:ascii="Tahoma" w:hAnsi="Tahoma" w:cs="Tahoma"/>
                <w:sz w:val="16"/>
                <w:szCs w:val="16"/>
              </w:rPr>
              <w:t xml:space="preserve"> / sumativa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E7305EB" w14:textId="77777777" w:rsidR="000C45E9" w:rsidRPr="000C45E9" w:rsidRDefault="000C45E9" w:rsidP="000C45E9">
            <w:pPr>
              <w:rPr>
                <w:rFonts w:ascii="Tahoma" w:hAnsi="Tahoma" w:cs="Tahoma"/>
                <w:sz w:val="16"/>
                <w:szCs w:val="16"/>
              </w:rPr>
            </w:pPr>
            <w:r w:rsidRPr="000C45E9">
              <w:rPr>
                <w:rFonts w:ascii="Tahoma" w:hAnsi="Tahoma" w:cs="Tahoma"/>
                <w:sz w:val="16"/>
                <w:szCs w:val="16"/>
              </w:rPr>
              <w:t>-Explicará las funcionalidades y herramientas de SPSS para la manipulación y edición de datos.</w:t>
            </w:r>
          </w:p>
          <w:p w14:paraId="5DB6DE63" w14:textId="77777777" w:rsidR="000C45E9" w:rsidRPr="000C45E9" w:rsidRDefault="000C45E9" w:rsidP="000C45E9">
            <w:pPr>
              <w:rPr>
                <w:rFonts w:ascii="Tahoma" w:hAnsi="Tahoma" w:cs="Tahoma"/>
                <w:sz w:val="16"/>
                <w:szCs w:val="16"/>
              </w:rPr>
            </w:pPr>
            <w:r w:rsidRPr="000C45E9">
              <w:rPr>
                <w:rFonts w:ascii="Tahoma" w:hAnsi="Tahoma" w:cs="Tahoma"/>
                <w:sz w:val="16"/>
                <w:szCs w:val="16"/>
              </w:rPr>
              <w:t xml:space="preserve">-Explicará cómo realizar transformaciones, recodificaciones y </w:t>
            </w:r>
            <w:r w:rsidRPr="000C45E9">
              <w:rPr>
                <w:rFonts w:ascii="Tahoma" w:hAnsi="Tahoma" w:cs="Tahoma"/>
                <w:sz w:val="16"/>
                <w:szCs w:val="16"/>
              </w:rPr>
              <w:lastRenderedPageBreak/>
              <w:t>cálculos con los datos en SPSS.</w:t>
            </w:r>
          </w:p>
          <w:p w14:paraId="162F69D5" w14:textId="4B7E69E2" w:rsidR="00AD706C" w:rsidRDefault="000C45E9" w:rsidP="000C45E9">
            <w:pPr>
              <w:rPr>
                <w:rFonts w:ascii="Tahoma" w:hAnsi="Tahoma" w:cs="Tahoma"/>
                <w:sz w:val="16"/>
                <w:szCs w:val="16"/>
              </w:rPr>
            </w:pPr>
            <w:r w:rsidRPr="000C45E9">
              <w:rPr>
                <w:rFonts w:ascii="Tahoma" w:hAnsi="Tahoma" w:cs="Tahoma"/>
                <w:sz w:val="16"/>
                <w:szCs w:val="16"/>
              </w:rPr>
              <w:t>-Explicará la importancia de la manipulación y edición de datos para el análisis estadístico.</w:t>
            </w: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D863E6C" w14:textId="77777777" w:rsidR="000C45E9" w:rsidRPr="000C45E9" w:rsidRDefault="000C45E9" w:rsidP="000C45E9">
            <w:pPr>
              <w:rPr>
                <w:rFonts w:ascii="Tahoma" w:hAnsi="Tahoma" w:cs="Tahoma"/>
                <w:sz w:val="16"/>
                <w:szCs w:val="16"/>
              </w:rPr>
            </w:pPr>
            <w:r w:rsidRPr="000C45E9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72155E84" w14:textId="77777777" w:rsidR="000C45E9" w:rsidRPr="000C45E9" w:rsidRDefault="000C45E9" w:rsidP="000C45E9">
            <w:pPr>
              <w:rPr>
                <w:rFonts w:ascii="Tahoma" w:hAnsi="Tahoma" w:cs="Tahoma"/>
                <w:sz w:val="16"/>
                <w:szCs w:val="16"/>
              </w:rPr>
            </w:pPr>
            <w:r w:rsidRPr="000C45E9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212BC1B2" w14:textId="38D7F161" w:rsidR="00FD574F" w:rsidRPr="00083F69" w:rsidRDefault="000C45E9" w:rsidP="000C45E9">
            <w:pPr>
              <w:rPr>
                <w:rFonts w:ascii="Tahoma" w:hAnsi="Tahoma" w:cs="Tahoma"/>
                <w:sz w:val="16"/>
                <w:szCs w:val="16"/>
              </w:rPr>
            </w:pPr>
            <w:r w:rsidRPr="000C45E9">
              <w:rPr>
                <w:rFonts w:ascii="Tahoma" w:hAnsi="Tahoma" w:cs="Tahoma"/>
                <w:sz w:val="16"/>
                <w:szCs w:val="16"/>
              </w:rPr>
              <w:t>-Leerán el material proporcionado por el mediador.</w:t>
            </w:r>
          </w:p>
        </w:tc>
        <w:tc>
          <w:tcPr>
            <w:tcW w:w="2174" w:type="dxa"/>
            <w:vAlign w:val="center"/>
          </w:tcPr>
          <w:p w14:paraId="26B29352" w14:textId="6FC1069F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lastRenderedPageBreak/>
              <w:t xml:space="preserve">Material de la unidad I en archivo PDF y guía de actividades no. </w:t>
            </w:r>
            <w:r w:rsidR="00792A58">
              <w:rPr>
                <w:rFonts w:ascii="Tahoma" w:hAnsi="Tahoma" w:cs="Tahoma"/>
                <w:sz w:val="16"/>
                <w:szCs w:val="16"/>
              </w:rPr>
              <w:t>2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1A3A80C" w14:textId="77777777" w:rsidR="00655E63" w:rsidRPr="00655E63" w:rsidRDefault="00655E63" w:rsidP="00655E63">
            <w:pPr>
              <w:rPr>
                <w:rFonts w:ascii="Tahoma" w:hAnsi="Tahoma" w:cs="Tahoma"/>
                <w:sz w:val="16"/>
                <w:szCs w:val="16"/>
              </w:rPr>
            </w:pPr>
            <w:r w:rsidRPr="00655E63">
              <w:rPr>
                <w:rFonts w:ascii="Tahoma" w:hAnsi="Tahoma" w:cs="Tahoma"/>
                <w:sz w:val="16"/>
                <w:szCs w:val="16"/>
              </w:rPr>
              <w:t>-Realizará una síntesis del tema, utilizando técnica expositiva.</w:t>
            </w:r>
          </w:p>
          <w:p w14:paraId="6E7295B2" w14:textId="77777777" w:rsidR="00655E63" w:rsidRPr="00655E63" w:rsidRDefault="00655E63" w:rsidP="00655E63">
            <w:pPr>
              <w:rPr>
                <w:rFonts w:ascii="Tahoma" w:hAnsi="Tahoma" w:cs="Tahoma"/>
                <w:sz w:val="16"/>
                <w:szCs w:val="16"/>
              </w:rPr>
            </w:pPr>
            <w:r w:rsidRPr="00655E63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3CE5B67D" w14:textId="77777777" w:rsidR="00655E63" w:rsidRPr="00655E63" w:rsidRDefault="00655E63" w:rsidP="00655E63">
            <w:pPr>
              <w:rPr>
                <w:rFonts w:ascii="Tahoma" w:hAnsi="Tahoma" w:cs="Tahoma"/>
                <w:sz w:val="16"/>
                <w:szCs w:val="16"/>
              </w:rPr>
            </w:pPr>
            <w:r w:rsidRPr="00655E63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5396B7BE" w14:textId="77777777" w:rsidR="00655E63" w:rsidRPr="00655E63" w:rsidRDefault="00655E63" w:rsidP="00655E63">
            <w:pPr>
              <w:rPr>
                <w:rFonts w:ascii="Tahoma" w:hAnsi="Tahoma" w:cs="Tahoma"/>
                <w:sz w:val="16"/>
                <w:szCs w:val="16"/>
              </w:rPr>
            </w:pPr>
            <w:r w:rsidRPr="00655E63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5813E829" w14:textId="77777777" w:rsidR="00655E63" w:rsidRPr="00655E63" w:rsidRDefault="00655E63" w:rsidP="00655E63">
            <w:pPr>
              <w:rPr>
                <w:rFonts w:ascii="Tahoma" w:hAnsi="Tahoma" w:cs="Tahoma"/>
                <w:sz w:val="16"/>
                <w:szCs w:val="16"/>
              </w:rPr>
            </w:pPr>
            <w:r w:rsidRPr="00655E63">
              <w:rPr>
                <w:rFonts w:ascii="Tahoma" w:hAnsi="Tahoma" w:cs="Tahoma"/>
                <w:sz w:val="16"/>
                <w:szCs w:val="16"/>
              </w:rPr>
              <w:t>-Orientará el autoestudio: Realizar un análisis de datos utilizando SPSS en un caso de estudio.</w:t>
            </w:r>
          </w:p>
          <w:p w14:paraId="4466540D" w14:textId="0EBE5B91" w:rsidR="00B37A77" w:rsidRDefault="00655E63" w:rsidP="00655E63">
            <w:pPr>
              <w:rPr>
                <w:rFonts w:ascii="Tahoma" w:hAnsi="Tahoma" w:cs="Tahoma"/>
                <w:sz w:val="16"/>
                <w:szCs w:val="16"/>
              </w:rPr>
            </w:pPr>
            <w:r w:rsidRPr="00655E63">
              <w:rPr>
                <w:rFonts w:ascii="Tahoma" w:hAnsi="Tahoma" w:cs="Tahoma"/>
                <w:sz w:val="16"/>
                <w:szCs w:val="16"/>
              </w:rPr>
              <w:t>-Presentará el siguiente tema al final de la sesión de clase.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7F1AD8" w14:textId="77777777" w:rsidR="00AC4ADA" w:rsidRPr="00AC4ADA" w:rsidRDefault="00AC4ADA" w:rsidP="00AC4ADA">
            <w:pPr>
              <w:rPr>
                <w:rFonts w:ascii="Tahoma" w:hAnsi="Tahoma" w:cs="Tahoma"/>
                <w:sz w:val="16"/>
                <w:szCs w:val="16"/>
              </w:rPr>
            </w:pPr>
            <w:r w:rsidRPr="00AC4ADA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4F359D58" w14:textId="77777777" w:rsidR="00AC4ADA" w:rsidRPr="00AC4ADA" w:rsidRDefault="00AC4ADA" w:rsidP="00AC4ADA">
            <w:pPr>
              <w:rPr>
                <w:rFonts w:ascii="Tahoma" w:hAnsi="Tahoma" w:cs="Tahoma"/>
                <w:sz w:val="16"/>
                <w:szCs w:val="16"/>
              </w:rPr>
            </w:pPr>
            <w:r w:rsidRPr="00AC4ADA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0DABC6" w14:textId="56E220BE" w:rsidR="00E80BA5" w:rsidRPr="00083F69" w:rsidRDefault="00AC4ADA" w:rsidP="00AC4ADA">
            <w:pPr>
              <w:rPr>
                <w:rFonts w:ascii="Tahoma" w:hAnsi="Tahoma" w:cs="Tahoma"/>
                <w:sz w:val="16"/>
                <w:szCs w:val="16"/>
              </w:rPr>
            </w:pPr>
            <w:r w:rsidRPr="00AC4ADA">
              <w:rPr>
                <w:rFonts w:ascii="Tahoma" w:hAnsi="Tahoma" w:cs="Tahoma"/>
                <w:sz w:val="16"/>
                <w:szCs w:val="16"/>
              </w:rPr>
              <w:t>-Consultarán sobre el material para el autoestudio</w:t>
            </w: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012DECE8" w:rsidR="00FD574F" w:rsidRPr="00083F69" w:rsidRDefault="00AC4ADA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Procesamiento de varia</w:t>
            </w:r>
            <w:r w:rsidR="00792A58">
              <w:rPr>
                <w:rFonts w:ascii="Tahoma" w:hAnsi="Tahoma" w:cs="Tahoma"/>
                <w:sz w:val="16"/>
                <w:szCs w:val="16"/>
              </w:rPr>
              <w:t>bles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25BBF" w14:textId="77777777" w:rsidR="00175A51" w:rsidRDefault="00175A51" w:rsidP="00346567">
      <w:r>
        <w:separator/>
      </w:r>
    </w:p>
  </w:endnote>
  <w:endnote w:type="continuationSeparator" w:id="0">
    <w:p w14:paraId="53DBA33E" w14:textId="77777777" w:rsidR="00175A51" w:rsidRDefault="00175A5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05E55" w14:textId="77777777" w:rsidR="00175A51" w:rsidRDefault="00175A51" w:rsidP="00346567">
      <w:r>
        <w:separator/>
      </w:r>
    </w:p>
  </w:footnote>
  <w:footnote w:type="continuationSeparator" w:id="0">
    <w:p w14:paraId="11E70EC8" w14:textId="77777777" w:rsidR="00175A51" w:rsidRDefault="00175A5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34D38"/>
    <w:rsid w:val="00060FA1"/>
    <w:rsid w:val="00083F69"/>
    <w:rsid w:val="000C0801"/>
    <w:rsid w:val="000C45E9"/>
    <w:rsid w:val="00117E51"/>
    <w:rsid w:val="00175A51"/>
    <w:rsid w:val="0017672E"/>
    <w:rsid w:val="001A7640"/>
    <w:rsid w:val="001C7C23"/>
    <w:rsid w:val="00257CF8"/>
    <w:rsid w:val="002672A0"/>
    <w:rsid w:val="00297E1B"/>
    <w:rsid w:val="002C5DD8"/>
    <w:rsid w:val="002F27CC"/>
    <w:rsid w:val="00316A2A"/>
    <w:rsid w:val="0032111C"/>
    <w:rsid w:val="00346567"/>
    <w:rsid w:val="003C0FAB"/>
    <w:rsid w:val="00403341"/>
    <w:rsid w:val="00411302"/>
    <w:rsid w:val="00473B94"/>
    <w:rsid w:val="00474B25"/>
    <w:rsid w:val="004A031F"/>
    <w:rsid w:val="00545B1E"/>
    <w:rsid w:val="005674B9"/>
    <w:rsid w:val="005E51C5"/>
    <w:rsid w:val="00636F96"/>
    <w:rsid w:val="00655E63"/>
    <w:rsid w:val="00664382"/>
    <w:rsid w:val="0068264E"/>
    <w:rsid w:val="00691BCA"/>
    <w:rsid w:val="006950CB"/>
    <w:rsid w:val="006B4456"/>
    <w:rsid w:val="006B7944"/>
    <w:rsid w:val="006E30F5"/>
    <w:rsid w:val="006F3C38"/>
    <w:rsid w:val="007003FC"/>
    <w:rsid w:val="00713D8A"/>
    <w:rsid w:val="00732335"/>
    <w:rsid w:val="0073300F"/>
    <w:rsid w:val="00792A58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54F6C"/>
    <w:rsid w:val="009A27B2"/>
    <w:rsid w:val="009B000B"/>
    <w:rsid w:val="009B370F"/>
    <w:rsid w:val="009C025A"/>
    <w:rsid w:val="009D6C53"/>
    <w:rsid w:val="00A20069"/>
    <w:rsid w:val="00A42125"/>
    <w:rsid w:val="00A549A0"/>
    <w:rsid w:val="00AA46ED"/>
    <w:rsid w:val="00AC4ADA"/>
    <w:rsid w:val="00AD4A14"/>
    <w:rsid w:val="00AD706C"/>
    <w:rsid w:val="00B168CF"/>
    <w:rsid w:val="00B3683B"/>
    <w:rsid w:val="00B37A77"/>
    <w:rsid w:val="00B5715E"/>
    <w:rsid w:val="00B96EC9"/>
    <w:rsid w:val="00BC0538"/>
    <w:rsid w:val="00C21855"/>
    <w:rsid w:val="00C440FA"/>
    <w:rsid w:val="00C77613"/>
    <w:rsid w:val="00CD0381"/>
    <w:rsid w:val="00CE4324"/>
    <w:rsid w:val="00D012CB"/>
    <w:rsid w:val="00D15054"/>
    <w:rsid w:val="00D51CB8"/>
    <w:rsid w:val="00DC2C1B"/>
    <w:rsid w:val="00DF65DC"/>
    <w:rsid w:val="00DF7D1B"/>
    <w:rsid w:val="00E10464"/>
    <w:rsid w:val="00E5146C"/>
    <w:rsid w:val="00E550CD"/>
    <w:rsid w:val="00E568EB"/>
    <w:rsid w:val="00E80BA5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4608b1a4-6008-49c0-85d3-704a55b4f31d"/>
    <ds:schemaRef ds:uri="e78cd964-bcde-446a-be9b-a906f90c623a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54</TotalTime>
  <Pages>2</Pages>
  <Words>669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57</cp:revision>
  <cp:lastPrinted>2023-02-24T16:21:00Z</cp:lastPrinted>
  <dcterms:created xsi:type="dcterms:W3CDTF">2023-02-15T01:39:00Z</dcterms:created>
  <dcterms:modified xsi:type="dcterms:W3CDTF">2023-02-24T16:22:00Z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
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811FF9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473775F7" w:rsidR="00AA46ED" w:rsidRPr="007B46B7" w:rsidRDefault="005E7825">
            <w:pPr>
              <w:rPr>
                <w:rFonts w:ascii="Tahoma" w:hAnsi="Tahoma" w:cs="Tahoma"/>
                <w:sz w:val="20"/>
                <w:szCs w:val="20"/>
              </w:rPr>
            </w:pPr>
            <w:r w:rsidRPr="005E7825">
              <w:rPr>
                <w:rFonts w:ascii="Tahoma" w:hAnsi="Tahoma" w:cs="Tahoma"/>
                <w:sz w:val="20"/>
                <w:szCs w:val="20"/>
              </w:rPr>
              <w:t>Ciencias económicas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091E549C" w:rsidR="00AA46ED" w:rsidRPr="007B46B7" w:rsidRDefault="00566BF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Word.Document.12 "https://upoliedu-my.sharepoint.com/personal/gaguirre29_docente_unp_edu_ni/Documents/Clases/Materias/Libre%20I%20(SPSS)/Documentos%20Administrativos/sabatino/Sílabo%20Libre%20I%20spss.docx" "OLE_LINK2"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Libre i (SPSS)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AA46ED" w:rsidRPr="007B46B7" w14:paraId="740C82B4" w14:textId="77777777" w:rsidTr="00811FF9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0C3C94A0" w:rsidR="00AA46ED" w:rsidRPr="007B46B7" w:rsidRDefault="005E7825">
            <w:pPr>
              <w:rPr>
                <w:rFonts w:ascii="Tahoma" w:hAnsi="Tahoma" w:cs="Tahoma"/>
                <w:sz w:val="20"/>
                <w:szCs w:val="20"/>
              </w:rPr>
            </w:pPr>
            <w:r w:rsidRPr="005E7825"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72500718" w:rsidR="00AA46ED" w:rsidRPr="007B46B7" w:rsidRDefault="00C3276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991E40">
              <w:rPr>
                <w:rFonts w:ascii="Tahoma" w:hAnsi="Tahoma" w:cs="Tahoma"/>
                <w:sz w:val="20"/>
                <w:szCs w:val="20"/>
              </w:rPr>
              <w:instrText xml:space="preserve">Word.Document.12 "https://upoliedu-my.sharepoint.com/personal/gaguirre29_docente_unp_edu_ni/Documents/Clases/Materias/Libre I (SPSS)/Documentos Administrativos/sabatino/Sílabo Libre I spss.docx" OLE_LINK1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CPF-II-SAB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3C0FAB" w:rsidRPr="007B46B7" w14:paraId="03DDD31D" w14:textId="77777777" w:rsidTr="00811FF9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2A79206E" w14:textId="2D3DE93F" w:rsidR="003C0FAB" w:rsidRPr="007B46B7" w:rsidRDefault="007E237C" w:rsidP="00E82D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Word.Document.12 "https://upoliedu-my.sharepoint.com/personal/gaguirre29_docente_unp_edu_ni/Documents/Clases/Materias/Libre%20I%20(SPSS)/Documentos%20Administrativos/sabatino/Sílabo%20Libre%20I%20spss.docx" "OLE_LINK8"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Evaluar los conocimientos adquiridos en la primera mitad de la clase. Fase 1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3C0FAB" w:rsidRPr="007B46B7" w14:paraId="7C4AE1E3" w14:textId="77777777" w:rsidTr="00811FF9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0F888C6D" w:rsidR="003C0FAB" w:rsidRPr="007B46B7" w:rsidRDefault="00981C2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811FF9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1E6A8DEA" w:rsidR="003C0FAB" w:rsidRPr="007B46B7" w:rsidRDefault="00981C2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</w:t>
            </w:r>
            <w:r w:rsidR="004871C6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2C5A41">
              <w:rPr>
                <w:rFonts w:ascii="Tahoma" w:hAnsi="Tahoma" w:cs="Tahoma"/>
                <w:sz w:val="20"/>
                <w:szCs w:val="20"/>
              </w:rPr>
              <w:t>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811FF9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75EAF329" w:rsidR="003C0FAB" w:rsidRPr="007B46B7" w:rsidRDefault="00B5749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991E40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"https://upoliedu-my.sharepoint.com/personal/gaguirre29_docente_unp_edu_ni/Documents/Clases/Materias/Libre I (SPSS)/Documentos Administrativos/sabatino/Las fechas se actualizan desde aquí.xlsx" Hoja1!F14C4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18 de marzo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5D6AAD29" w14:textId="5720E36F" w:rsidR="00083F69" w:rsidRPr="00083F69" w:rsidRDefault="00083F6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6081F734" w14:textId="76F8885C" w:rsidR="00FD574F" w:rsidRPr="00083F69" w:rsidRDefault="00A84016" w:rsidP="00083F6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LINK </w:instrText>
            </w:r>
            <w:r w:rsidR="00991E40">
              <w:rPr>
                <w:rFonts w:ascii="Tahoma" w:hAnsi="Tahoma" w:cs="Tahoma"/>
                <w:sz w:val="16"/>
                <w:szCs w:val="16"/>
              </w:rPr>
              <w:instrText xml:space="preserve">Word.Document.12 "https://upoliedu-my.sharepoint.com/personal/gaguirre29_docente_unp_edu_ni/Documents/Clases/Materias/Libre I (SPSS)/Documentos Administrativos/sabatino/Sílabo Libre I spss2.docx" OLE_LINK17 </w:instrText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\a \t </w:instrText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t>Primer parcial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53E44C2" w14:textId="7A02860F" w:rsidR="00806B73" w:rsidRDefault="009C025A" w:rsidP="00AD4A14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4F562A6" w14:textId="7ABCDF23" w:rsidR="00806B73" w:rsidRPr="00083F69" w:rsidRDefault="00806B73" w:rsidP="0083080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DB56A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Rúbrica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evaluación diagnóstica impresa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62F69D5" w14:textId="77777777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12BC1B2" w14:textId="77777777" w:rsidR="00FD574F" w:rsidRPr="00083F69" w:rsidRDefault="00FD574F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26B29352" w14:textId="6C80CE1A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 xml:space="preserve">Material de la unidad I en archivo PDF y guía de actividades no. 1 enviado al grupo de </w:t>
            </w:r>
            <w:proofErr w:type="spellStart"/>
            <w:r w:rsidRPr="001A7640">
              <w:rPr>
                <w:rFonts w:ascii="Tahoma" w:hAnsi="Tahoma" w:cs="Tahoma"/>
                <w:sz w:val="16"/>
                <w:szCs w:val="16"/>
              </w:rPr>
              <w:t>wsap</w:t>
            </w:r>
            <w:proofErr w:type="spellEnd"/>
            <w:r w:rsidRPr="001A7640">
              <w:rPr>
                <w:rFonts w:ascii="Tahoma" w:hAnsi="Tahoma" w:cs="Tahoma"/>
                <w:sz w:val="16"/>
                <w:szCs w:val="16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E80BA5">
        <w:trPr>
          <w:trHeight w:val="1040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466540D" w14:textId="765410C5" w:rsidR="00B37A77" w:rsidRDefault="00B37A77" w:rsidP="000C080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C0DABC6" w14:textId="3248F6F8" w:rsidR="00E80BA5" w:rsidRPr="00083F69" w:rsidRDefault="00E80BA5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CA0AE7A" w14:textId="66B012E9" w:rsidR="00FD574F" w:rsidRPr="00083F69" w:rsidRDefault="00FD574F" w:rsidP="0002700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559A4552" w:rsidR="00FD574F" w:rsidRPr="00083F69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Subsistemas</w:t>
            </w:r>
            <w:r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1CC3D" w14:textId="77777777" w:rsidR="006F3856" w:rsidRDefault="006F3856" w:rsidP="00346567">
      <w:r>
        <w:separator/>
      </w:r>
    </w:p>
  </w:endnote>
  <w:endnote w:type="continuationSeparator" w:id="0">
    <w:p w14:paraId="33D05780" w14:textId="77777777" w:rsidR="006F3856" w:rsidRDefault="006F3856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FD348" w14:textId="77777777" w:rsidR="006F3856" w:rsidRDefault="006F3856" w:rsidP="00346567">
      <w:r>
        <w:separator/>
      </w:r>
    </w:p>
  </w:footnote>
  <w:footnote w:type="continuationSeparator" w:id="0">
    <w:p w14:paraId="5501CE94" w14:textId="77777777" w:rsidR="006F3856" w:rsidRDefault="006F3856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60FA1"/>
    <w:rsid w:val="00083F69"/>
    <w:rsid w:val="000C0801"/>
    <w:rsid w:val="0016434B"/>
    <w:rsid w:val="0017672E"/>
    <w:rsid w:val="001A7640"/>
    <w:rsid w:val="002672A0"/>
    <w:rsid w:val="00297E1B"/>
    <w:rsid w:val="002C5A41"/>
    <w:rsid w:val="002F27CC"/>
    <w:rsid w:val="00346567"/>
    <w:rsid w:val="003A152B"/>
    <w:rsid w:val="003C0FAB"/>
    <w:rsid w:val="003D59F6"/>
    <w:rsid w:val="00403341"/>
    <w:rsid w:val="00411302"/>
    <w:rsid w:val="00473B94"/>
    <w:rsid w:val="004871C6"/>
    <w:rsid w:val="00545B1E"/>
    <w:rsid w:val="00566BFC"/>
    <w:rsid w:val="005E51C5"/>
    <w:rsid w:val="005E7825"/>
    <w:rsid w:val="00636F96"/>
    <w:rsid w:val="00664382"/>
    <w:rsid w:val="0068264E"/>
    <w:rsid w:val="00691BCA"/>
    <w:rsid w:val="006950CB"/>
    <w:rsid w:val="006B4456"/>
    <w:rsid w:val="006E30F5"/>
    <w:rsid w:val="006F3856"/>
    <w:rsid w:val="006F3C38"/>
    <w:rsid w:val="007003FC"/>
    <w:rsid w:val="00713D8A"/>
    <w:rsid w:val="007A2021"/>
    <w:rsid w:val="007B46B7"/>
    <w:rsid w:val="007E237C"/>
    <w:rsid w:val="00806B73"/>
    <w:rsid w:val="00811FF9"/>
    <w:rsid w:val="00823F53"/>
    <w:rsid w:val="0083080F"/>
    <w:rsid w:val="008A2DDD"/>
    <w:rsid w:val="009141BA"/>
    <w:rsid w:val="00926478"/>
    <w:rsid w:val="00981C24"/>
    <w:rsid w:val="00991E40"/>
    <w:rsid w:val="009A2E32"/>
    <w:rsid w:val="009B000B"/>
    <w:rsid w:val="009B370F"/>
    <w:rsid w:val="009C025A"/>
    <w:rsid w:val="009D6C53"/>
    <w:rsid w:val="00A42125"/>
    <w:rsid w:val="00A84016"/>
    <w:rsid w:val="00AA46ED"/>
    <w:rsid w:val="00AD4A14"/>
    <w:rsid w:val="00AD706C"/>
    <w:rsid w:val="00B168CF"/>
    <w:rsid w:val="00B3683B"/>
    <w:rsid w:val="00B37A77"/>
    <w:rsid w:val="00B5715E"/>
    <w:rsid w:val="00B57490"/>
    <w:rsid w:val="00B96EC9"/>
    <w:rsid w:val="00BC0538"/>
    <w:rsid w:val="00C32769"/>
    <w:rsid w:val="00C77613"/>
    <w:rsid w:val="00CD0381"/>
    <w:rsid w:val="00CE4324"/>
    <w:rsid w:val="00D15054"/>
    <w:rsid w:val="00D45621"/>
    <w:rsid w:val="00D51CB8"/>
    <w:rsid w:val="00DC2C1B"/>
    <w:rsid w:val="00DF65DC"/>
    <w:rsid w:val="00E10464"/>
    <w:rsid w:val="00E5146C"/>
    <w:rsid w:val="00E550CD"/>
    <w:rsid w:val="00E568EB"/>
    <w:rsid w:val="00E80BA5"/>
    <w:rsid w:val="00E82D6F"/>
    <w:rsid w:val="00ED3F29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46</TotalTime>
  <Pages>1</Pages>
  <Words>339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44</cp:revision>
  <dcterms:created xsi:type="dcterms:W3CDTF">2023-02-15T01:39:00Z</dcterms:created>
  <dcterms:modified xsi:type="dcterms:W3CDTF">2023-02-16T02:20:00Z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
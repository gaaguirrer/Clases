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1F308A0" w14:textId="77777777" w:rsidR="00F43320" w:rsidRDefault="00B0400E">
      <w:r>
        <w:rPr>
          <w:noProof/>
        </w:rPr>
        <w:drawing>
          <wp:anchor distT="0" distB="0" distL="114300" distR="114300" simplePos="0" relativeHeight="251657216" behindDoc="0" locked="0" layoutInCell="1" allowOverlap="1" wp14:anchorId="0C290922" wp14:editId="1C94B182">
            <wp:simplePos x="0" y="0"/>
            <wp:positionH relativeFrom="column">
              <wp:posOffset>-99060</wp:posOffset>
            </wp:positionH>
            <wp:positionV relativeFrom="paragraph">
              <wp:posOffset>271145</wp:posOffset>
            </wp:positionV>
            <wp:extent cx="3581400" cy="1166503"/>
            <wp:effectExtent l="0" t="0" r="0" b="0"/>
            <wp:wrapNone/>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pic:cNvPicPr>
                      <a:picLocks noChangeAspect="1" noChangeArrowheads="1"/>
                    </pic:cNvPicPr>
                  </pic:nvPicPr>
                  <pic:blipFill>
                    <a:blip r:embed="rId8" cstate="print">
                      <a:extLst>
                        <a:ext uri="{28A0092B-C50C-407E-A947-70E740481C1C}">
                          <a14:useLocalDpi xmlns:a14="http://schemas.microsoft.com/office/drawing/2010/main" val="0"/>
                        </a:ext>
                      </a:extLst>
                    </a:blip>
                    <a:stretch>
                      <a:fillRect/>
                    </a:stretch>
                  </pic:blipFill>
                  <pic:spPr bwMode="auto">
                    <a:xfrm>
                      <a:off x="0" y="0"/>
                      <a:ext cx="3587737" cy="1168567"/>
                    </a:xfrm>
                    <a:prstGeom prst="rect">
                      <a:avLst/>
                    </a:prstGeom>
                    <a:noFill/>
                    <a:ln>
                      <a:noFill/>
                    </a:ln>
                  </pic:spPr>
                </pic:pic>
              </a:graphicData>
            </a:graphic>
            <wp14:sizeRelH relativeFrom="page">
              <wp14:pctWidth>0</wp14:pctWidth>
            </wp14:sizeRelH>
            <wp14:sizeRelV relativeFrom="page">
              <wp14:pctHeight>0</wp14:pctHeight>
            </wp14:sizeRelV>
          </wp:anchor>
        </w:drawing>
      </w:r>
      <w:r w:rsidR="00F43320">
        <w:rPr>
          <w:noProof/>
        </w:rPr>
        <w:drawing>
          <wp:anchor distT="0" distB="0" distL="114300" distR="114300" simplePos="0" relativeHeight="251656192" behindDoc="1" locked="0" layoutInCell="1" allowOverlap="1" wp14:anchorId="25D2ED79" wp14:editId="0F6A8F09">
            <wp:simplePos x="0" y="0"/>
            <wp:positionH relativeFrom="column">
              <wp:posOffset>-1122680</wp:posOffset>
            </wp:positionH>
            <wp:positionV relativeFrom="paragraph">
              <wp:posOffset>-1017076</wp:posOffset>
            </wp:positionV>
            <wp:extent cx="7820809" cy="10160000"/>
            <wp:effectExtent l="0" t="0" r="889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duotone>
                        <a:prstClr val="black"/>
                        <a:srgbClr val="011D7C">
                          <a:tint val="45000"/>
                          <a:satMod val="400000"/>
                        </a:srgbClr>
                      </a:duotone>
                      <a:extLst>
                        <a:ext uri="{28A0092B-C50C-407E-A947-70E740481C1C}">
                          <a14:useLocalDpi xmlns:a14="http://schemas.microsoft.com/office/drawing/2010/main" val="0"/>
                        </a:ext>
                      </a:extLst>
                    </a:blip>
                    <a:srcRect/>
                    <a:stretch>
                      <a:fillRect/>
                    </a:stretch>
                  </pic:blipFill>
                  <pic:spPr bwMode="auto">
                    <a:xfrm>
                      <a:off x="0" y="0"/>
                      <a:ext cx="7820809" cy="101600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39E9800" w14:textId="77777777" w:rsidR="00F43320" w:rsidRDefault="00F43320"/>
    <w:p w14:paraId="663A027A" w14:textId="77777777" w:rsidR="00F43320" w:rsidRDefault="00F43320"/>
    <w:p w14:paraId="5A7DF14A" w14:textId="77777777" w:rsidR="00F43320" w:rsidRDefault="00F43320"/>
    <w:p w14:paraId="2C9E7E19" w14:textId="77777777" w:rsidR="00F43320" w:rsidRDefault="00F43320"/>
    <w:p w14:paraId="5758533B" w14:textId="77777777" w:rsidR="00F43320" w:rsidRDefault="00F43320"/>
    <w:p w14:paraId="727DE994" w14:textId="77777777" w:rsidR="00F43320" w:rsidRDefault="00F43320"/>
    <w:p w14:paraId="6376C93A" w14:textId="77777777" w:rsidR="00F43320" w:rsidRDefault="00F43320"/>
    <w:p w14:paraId="5F1296A7" w14:textId="77777777" w:rsidR="00F43320" w:rsidRDefault="003E0D37">
      <w:r>
        <w:rPr>
          <w:noProof/>
        </w:rPr>
        <mc:AlternateContent>
          <mc:Choice Requires="wps">
            <w:drawing>
              <wp:anchor distT="0" distB="0" distL="114300" distR="114300" simplePos="0" relativeHeight="251659264" behindDoc="1" locked="0" layoutInCell="1" allowOverlap="1" wp14:anchorId="47C04748" wp14:editId="05FE18B3">
                <wp:simplePos x="0" y="0"/>
                <wp:positionH relativeFrom="column">
                  <wp:posOffset>1573119</wp:posOffset>
                </wp:positionH>
                <wp:positionV relativeFrom="paragraph">
                  <wp:posOffset>245820</wp:posOffset>
                </wp:positionV>
                <wp:extent cx="3571240" cy="571500"/>
                <wp:effectExtent l="0" t="0" r="0" b="0"/>
                <wp:wrapThrough wrapText="bothSides">
                  <wp:wrapPolygon edited="0">
                    <wp:start x="0" y="0"/>
                    <wp:lineTo x="0" y="21600"/>
                    <wp:lineTo x="21600" y="21600"/>
                    <wp:lineTo x="21600" y="0"/>
                  </wp:wrapPolygon>
                </wp:wrapThrough>
                <wp:docPr id="6" name="Cuadro de texto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a:off x="0" y="0"/>
                          <a:ext cx="3571240" cy="571500"/>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14:paraId="3CCA9E46" w14:textId="77777777" w:rsidR="000446AD" w:rsidRPr="0028133E" w:rsidRDefault="000446AD" w:rsidP="000446AD">
                            <w:pPr>
                              <w:jc w:val="center"/>
                              <w:rPr>
                                <w:color w:val="011D7C"/>
                                <w:szCs w:val="24"/>
                              </w:rPr>
                            </w:pPr>
                            <w:r w:rsidRPr="0028133E">
                              <w:rPr>
                                <w:rFonts w:ascii="Impact" w:hAnsi="Impact"/>
                                <w:color w:val="011D7C"/>
                                <w:sz w:val="72"/>
                                <w:szCs w:val="72"/>
                                <w14:shadow w14:blurRad="0" w14:dist="35941" w14:dir="2700000" w14:sx="100000" w14:sy="100000" w14:kx="0" w14:ky="0" w14:algn="ctr">
                                  <w14:srgbClr w14:val="C0C0C0">
                                    <w14:alpha w14:val="20000"/>
                                  </w14:srgbClr>
                                </w14:shadow>
                              </w:rPr>
                              <w:t>Unidad Didáctica</w:t>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type w14:anchorId="47C04748" id="_x0000_t202" coordsize="21600,21600" o:spt="202" path="m,l,21600r21600,l21600,xe">
                <v:stroke joinstyle="miter"/>
                <v:path gradientshapeok="t" o:connecttype="rect"/>
              </v:shapetype>
              <v:shape id="Cuadro de texto 6" o:spid="_x0000_s1026" type="#_x0000_t202" style="position:absolute;left:0;text-align:left;margin-left:123.85pt;margin-top:19.35pt;width:281.2pt;height:45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" filled="f" stroked="f">
                <v:stroke joinstyle="round"/>
                <o:lock v:ext="edit" shapetype="t"/>
                <v:textbox style="mso-fit-shape-to-text:t">
                  <w:txbxContent>
                    <w:p w14:paraId="3CCA9E46" w14:textId="77777777" w:rsidR="000446AD" w:rsidRPr="0028133E" w:rsidRDefault="000446AD" w:rsidP="000446AD">
                      <w:pPr>
                        <w:jc w:val="center"/>
                        <w:rPr>
                          <w:color w:val="011D7C"/>
                          <w:szCs w:val="24"/>
                        </w:rPr>
                      </w:pPr>
                      <w:r w:rsidRPr="0028133E">
                        <w:rPr>
                          <w:rFonts w:ascii="Impact" w:hAnsi="Impact"/>
                          <w:color w:val="011D7C"/>
                          <w:sz w:val="72"/>
                          <w:szCs w:val="72"/>
                          <w14:shadow w14:blurRad="0" w14:dist="35941" w14:dir="2700000" w14:sx="100000" w14:sy="100000" w14:kx="0" w14:ky="0" w14:algn="ctr">
                            <w14:srgbClr w14:val="C0C0C0">
                              <w14:alpha w14:val="20000"/>
                            </w14:srgbClr>
                          </w14:shadow>
                        </w:rPr>
                        <w:t>Unidad Didáctica</w:t>
                      </w:r>
                    </w:p>
                  </w:txbxContent>
                </v:textbox>
                <w10:wrap type="through"/>
              </v:shape>
            </w:pict>
          </mc:Fallback>
        </mc:AlternateContent>
      </w:r>
    </w:p>
    <w:p w14:paraId="672A63AD" w14:textId="77777777" w:rsidR="00F43320" w:rsidRDefault="00F43320"/>
    <w:p w14:paraId="603EC9F9" w14:textId="77777777" w:rsidR="00F43320" w:rsidRDefault="00F43320"/>
    <w:p w14:paraId="63D74566" w14:textId="77777777" w:rsidR="00F43320" w:rsidRDefault="00F43320"/>
    <w:p w14:paraId="548E4221" w14:textId="77777777" w:rsidR="00F43320" w:rsidRDefault="003E0D37">
      <w:r>
        <w:rPr>
          <w:noProof/>
        </w:rPr>
        <mc:AlternateContent>
          <mc:Choice Requires="wpg">
            <w:drawing>
              <wp:anchor distT="0" distB="0" distL="114300" distR="114300" simplePos="0" relativeHeight="251658240" behindDoc="0" locked="0" layoutInCell="1" allowOverlap="1" wp14:anchorId="36D43007" wp14:editId="000648FF">
                <wp:simplePos x="0" y="0"/>
                <wp:positionH relativeFrom="column">
                  <wp:posOffset>1365250</wp:posOffset>
                </wp:positionH>
                <wp:positionV relativeFrom="paragraph">
                  <wp:posOffset>181423</wp:posOffset>
                </wp:positionV>
                <wp:extent cx="4149090" cy="155575"/>
                <wp:effectExtent l="0" t="0" r="0" b="0"/>
                <wp:wrapNone/>
                <wp:docPr id="3" name="Grupo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149090" cy="155575"/>
                          <a:chOff x="4186" y="3550"/>
                          <a:chExt cx="4124" cy="110"/>
                        </a:xfrm>
                      </wpg:grpSpPr>
                      <wps:wsp>
                        <wps:cNvPr id="4" name="Rectangle 5"/>
                        <wps:cNvSpPr>
                          <a:spLocks noChangeArrowheads="1"/>
                        </wps:cNvSpPr>
                        <wps:spPr bwMode="auto">
                          <a:xfrm>
                            <a:off x="4186" y="3550"/>
                            <a:ext cx="2746" cy="110"/>
                          </a:xfrm>
                          <a:prstGeom prst="rect">
                            <a:avLst/>
                          </a:prstGeom>
                          <a:solidFill>
                            <a:srgbClr val="C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 name="Rectangle 6"/>
                        <wps:cNvSpPr>
                          <a:spLocks noChangeArrowheads="1"/>
                        </wps:cNvSpPr>
                        <wps:spPr bwMode="auto">
                          <a:xfrm>
                            <a:off x="7032" y="3550"/>
                            <a:ext cx="1278" cy="110"/>
                          </a:xfrm>
                          <a:prstGeom prst="rect">
                            <a:avLst/>
                          </a:prstGeom>
                          <a:solidFill>
                            <a:srgbClr val="74707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517DDAC9" id="Grupo 3" o:spid="_x0000_s1026" style="position:absolute;margin-left:107.5pt;margin-top:14.3pt;width:326.7pt;height:12.25pt;z-index:251658240" coordorigin="4186,3550" coordsize="4124,1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">
                <v:rect id="Rectangle 5" o:spid="_x0000_s1027" style="position:absolute;left:4186;top:3550;width:2746;height:1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" fillcolor="#c00000" stroked="f"/>
                <v:rect id="Rectangle 6" o:spid="_x0000_s1028" style="position:absolute;left:7032;top:3550;width:1278;height:1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" fillcolor="#747070" stroked="f"/>
              </v:group>
            </w:pict>
          </mc:Fallback>
        </mc:AlternateContent>
      </w:r>
    </w:p>
    <w:p w14:paraId="708BD14A" w14:textId="77777777" w:rsidR="00F43320" w:rsidRDefault="003E0D37">
      <w:r>
        <w:rPr>
          <w:noProof/>
        </w:rPr>
        <mc:AlternateContent>
          <mc:Choice Requires="wps">
            <w:drawing>
              <wp:anchor distT="0" distB="0" distL="114300" distR="114300" simplePos="0" relativeHeight="251660288" behindDoc="0" locked="0" layoutInCell="1" allowOverlap="1" wp14:anchorId="01A3B2CE" wp14:editId="0C2B1A6F">
                <wp:simplePos x="0" y="0"/>
                <wp:positionH relativeFrom="column">
                  <wp:posOffset>2425065</wp:posOffset>
                </wp:positionH>
                <wp:positionV relativeFrom="paragraph">
                  <wp:posOffset>74930</wp:posOffset>
                </wp:positionV>
                <wp:extent cx="3058795" cy="1040765"/>
                <wp:effectExtent l="0" t="0" r="0" b="6985"/>
                <wp:wrapNone/>
                <wp:docPr id="7" name="Cuadro de texto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58795" cy="10407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D20D2C6" w14:textId="6C0CC4DC" w:rsidR="00F43320" w:rsidRPr="005E6C17" w:rsidRDefault="00EF21B1" w:rsidP="00EF5DC0">
                            <w:pPr>
                              <w:jc w:val="right"/>
                              <w:rPr>
                                <w:rFonts w:ascii="EleganTech™" w:hAnsi="EleganTech™"/>
                                <w:b/>
                                <w:color w:val="404040"/>
                                <w:sz w:val="54"/>
                                <w:szCs w:val="56"/>
                              </w:rPr>
                            </w:pPr>
                            <w:r w:rsidRPr="00EF21B1">
                              <w:rPr>
                                <w:rFonts w:cs="Calibri"/>
                                <w:b/>
                                <w:color w:val="000000"/>
                                <w:sz w:val="48"/>
                                <w:szCs w:val="52"/>
                                <w:lang w:eastAsia="es-NI"/>
                              </w:rPr>
                              <w:t>La Derivada</w:t>
                            </w:r>
                            <w:r w:rsidR="00F43320">
                              <w:rPr>
                                <w:rFonts w:cs="Calibri"/>
                                <w:b/>
                                <w:color w:val="000000"/>
                                <w:sz w:val="48"/>
                                <w:szCs w:val="52"/>
                                <w:lang w:eastAsia="es-NI"/>
                              </w:rPr>
                              <w:t xml:space="preserve">, Unidad </w:t>
                            </w:r>
                            <w:r>
                              <w:rPr>
                                <w:rFonts w:cs="Calibri"/>
                                <w:b/>
                                <w:color w:val="000000"/>
                                <w:sz w:val="48"/>
                                <w:szCs w:val="52"/>
                                <w:lang w:eastAsia="es-NI"/>
                              </w:rPr>
                              <w:t>III</w:t>
                            </w:r>
                          </w:p>
                          <w:p w14:paraId="0F42C9ED" w14:textId="77777777" w:rsidR="00F43320" w:rsidRDefault="00F43320" w:rsidP="00F43320">
                            <w:pPr>
                              <w:jc w:val="right"/>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1A3B2CE" id="Cuadro de texto 7" o:spid="_x0000_s1027" type="#_x0000_t202" style="position:absolute;left:0;text-align:left;margin-left:190.95pt;margin-top:5.9pt;width:240.85pt;height:81.9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" filled="f" stroked="f">
                <v:textbox>
                  <w:txbxContent>
                    <w:p w14:paraId="1D20D2C6" w14:textId="6C0CC4DC" w:rsidR="00F43320" w:rsidRPr="005E6C17" w:rsidRDefault="00EF21B1" w:rsidP="00EF5DC0">
                      <w:pPr>
                        <w:jc w:val="right"/>
                        <w:rPr>
                          <w:rFonts w:ascii="EleganTech™" w:hAnsi="EleganTech™"/>
                          <w:b/>
                          <w:color w:val="404040"/>
                          <w:sz w:val="54"/>
                          <w:szCs w:val="56"/>
                        </w:rPr>
                      </w:pPr>
                      <w:r w:rsidRPr="00EF21B1">
                        <w:rPr>
                          <w:rFonts w:cs="Calibri"/>
                          <w:b/>
                          <w:color w:val="000000"/>
                          <w:sz w:val="48"/>
                          <w:szCs w:val="52"/>
                          <w:lang w:eastAsia="es-NI"/>
                        </w:rPr>
                        <w:t>La Derivada</w:t>
                      </w:r>
                      <w:r w:rsidR="00F43320">
                        <w:rPr>
                          <w:rFonts w:cs="Calibri"/>
                          <w:b/>
                          <w:color w:val="000000"/>
                          <w:sz w:val="48"/>
                          <w:szCs w:val="52"/>
                          <w:lang w:eastAsia="es-NI"/>
                        </w:rPr>
                        <w:t xml:space="preserve">, Unidad </w:t>
                      </w:r>
                      <w:r>
                        <w:rPr>
                          <w:rFonts w:cs="Calibri"/>
                          <w:b/>
                          <w:color w:val="000000"/>
                          <w:sz w:val="48"/>
                          <w:szCs w:val="52"/>
                          <w:lang w:eastAsia="es-NI"/>
                        </w:rPr>
                        <w:t>III</w:t>
                      </w:r>
                    </w:p>
                    <w:p w14:paraId="0F42C9ED" w14:textId="77777777" w:rsidR="00F43320" w:rsidRDefault="00F43320" w:rsidP="00F43320">
                      <w:pPr>
                        <w:jc w:val="right"/>
                      </w:pPr>
                    </w:p>
                  </w:txbxContent>
                </v:textbox>
              </v:shape>
            </w:pict>
          </mc:Fallback>
        </mc:AlternateContent>
      </w:r>
    </w:p>
    <w:p w14:paraId="3EE8F3E7" w14:textId="77777777" w:rsidR="00F43320" w:rsidRDefault="00F43320"/>
    <w:p w14:paraId="09E1ADAD" w14:textId="77777777" w:rsidR="005B0B82" w:rsidRDefault="005B0B82"/>
    <w:p w14:paraId="31D087A3" w14:textId="77777777" w:rsidR="005B0B82" w:rsidRDefault="005B0B82"/>
    <w:p w14:paraId="27F03E20" w14:textId="77777777" w:rsidR="005B0B82" w:rsidRDefault="005B0B82"/>
    <w:p w14:paraId="468C1729" w14:textId="77777777" w:rsidR="005B0B82" w:rsidRDefault="005B0B82"/>
    <w:p w14:paraId="076148F4" w14:textId="77777777" w:rsidR="005B0B82" w:rsidRDefault="005B0B82"/>
    <w:p w14:paraId="3A386FF0" w14:textId="77777777" w:rsidR="005B0B82" w:rsidRDefault="005B0B82"/>
    <w:p w14:paraId="222B25FA" w14:textId="77777777" w:rsidR="005B0B82" w:rsidRDefault="005B0B82"/>
    <w:p w14:paraId="6C5CAEDA" w14:textId="77777777" w:rsidR="005B0B82" w:rsidRDefault="005B0B82"/>
    <w:p w14:paraId="3AACC287" w14:textId="77777777" w:rsidR="005B0B82" w:rsidRDefault="005B0B82"/>
    <w:p w14:paraId="10AF8D16" w14:textId="77777777" w:rsidR="005B0B82" w:rsidRDefault="005B0B82"/>
    <w:p w14:paraId="39C448E1" w14:textId="77777777" w:rsidR="005B0B82" w:rsidRDefault="005B0B82"/>
    <w:p w14:paraId="3A2CA8F2" w14:textId="77777777" w:rsidR="00636C8A" w:rsidRDefault="00636C8A"/>
    <w:p w14:paraId="5E5A1125" w14:textId="77777777" w:rsidR="00A66A79" w:rsidRDefault="00A66A79">
      <w:pPr>
        <w:sectPr w:rsidR="00A66A79" w:rsidSect="00636C8A">
          <w:pgSz w:w="12240" w:h="15840"/>
          <w:pgMar w:top="1418" w:right="1701" w:bottom="1418" w:left="1701" w:header="709" w:footer="709" w:gutter="0"/>
          <w:cols w:space="708"/>
          <w:docGrid w:linePitch="360"/>
        </w:sectPr>
      </w:pPr>
    </w:p>
    <w:p w14:paraId="4050B25A" w14:textId="77777777" w:rsidR="00A66A79" w:rsidRDefault="004A18B8">
      <w:r>
        <w:rPr>
          <w:noProof/>
        </w:rPr>
        <w:lastRenderedPageBreak/>
        <mc:AlternateContent>
          <mc:Choice Requires="wpg">
            <w:drawing>
              <wp:anchor distT="0" distB="0" distL="114300" distR="114300" simplePos="0" relativeHeight="251666432" behindDoc="0" locked="0" layoutInCell="1" allowOverlap="1" wp14:anchorId="64BD2CE5" wp14:editId="6CA1C5DA">
                <wp:simplePos x="0" y="0"/>
                <wp:positionH relativeFrom="column">
                  <wp:posOffset>-332789</wp:posOffset>
                </wp:positionH>
                <wp:positionV relativeFrom="paragraph">
                  <wp:posOffset>106240</wp:posOffset>
                </wp:positionV>
                <wp:extent cx="6620510" cy="472440"/>
                <wp:effectExtent l="0" t="0" r="8890" b="3810"/>
                <wp:wrapNone/>
                <wp:docPr id="14" name="Grupo 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620510" cy="472440"/>
                          <a:chOff x="1060" y="3728"/>
                          <a:chExt cx="9946" cy="744"/>
                        </a:xfrm>
                      </wpg:grpSpPr>
                      <wps:wsp>
                        <wps:cNvPr id="15" name="Cuadro de texto 2"/>
                        <wps:cNvSpPr txBox="1">
                          <a:spLocks noChangeArrowheads="1"/>
                        </wps:cNvSpPr>
                        <wps:spPr bwMode="auto">
                          <a:xfrm>
                            <a:off x="1060" y="3728"/>
                            <a:ext cx="3463" cy="74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834DC13" w14:textId="77777777" w:rsidR="004A18B8" w:rsidRPr="00AF551B" w:rsidRDefault="004A18B8" w:rsidP="00AF551B">
                              <w:pPr>
                                <w:rPr>
                                  <w:b/>
                                  <w:bCs/>
                                  <w:sz w:val="32"/>
                                  <w:szCs w:val="28"/>
                                </w:rPr>
                              </w:pPr>
                              <w:bookmarkStart w:id="0" w:name="_Toc51942770"/>
                              <w:r w:rsidRPr="00AF551B">
                                <w:rPr>
                                  <w:b/>
                                  <w:bCs/>
                                  <w:sz w:val="32"/>
                                  <w:szCs w:val="28"/>
                                </w:rPr>
                                <w:t>Índice de Contenido</w:t>
                              </w:r>
                              <w:bookmarkEnd w:id="0"/>
                            </w:p>
                          </w:txbxContent>
                        </wps:txbx>
                        <wps:bodyPr rot="0" vert="horz" wrap="square" lIns="91440" tIns="45720" rIns="91440" bIns="45720" anchor="t" anchorCtr="0" upright="1">
                          <a:noAutofit/>
                        </wps:bodyPr>
                      </wps:wsp>
                      <pic:pic xmlns:pic="http://schemas.openxmlformats.org/drawingml/2006/picture">
                        <pic:nvPicPr>
                          <pic:cNvPr id="16" name="Imagen 6252" descr="C:\Users\DPE\Documents\Manual de marca UPOLI\UPOLI_identidad.png"/>
                          <pic:cNvPicPr preferRelativeResize="0">
                            <a:picLocks noChangeArrowheads="1"/>
                          </pic:cNvPicPr>
                        </pic:nvPicPr>
                        <pic:blipFill>
                          <a:blip r:embed="rId10">
                            <a:extLst>
                              <a:ext uri="{28A0092B-C50C-407E-A947-70E740481C1C}">
                                <a14:useLocalDpi xmlns:a14="http://schemas.microsoft.com/office/drawing/2010/main" val="0"/>
                              </a:ext>
                            </a:extLst>
                          </a:blip>
                          <a:srcRect r="47906" b="98297"/>
                          <a:stretch>
                            <a:fillRect/>
                          </a:stretch>
                        </pic:blipFill>
                        <pic:spPr bwMode="auto">
                          <a:xfrm>
                            <a:off x="4408" y="3900"/>
                            <a:ext cx="6598" cy="44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w:pict>
              <v:group w14:anchorId="64BD2CE5" id="Grupo 14" o:spid="_x0000_s1028" style="position:absolute;left:0;text-align:left;margin-left:-26.2pt;margin-top:8.35pt;width:521.3pt;height:37.2pt;z-index:251666432" coordorigin="1060,3728" coordsize="9946,74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">
                <v:shape id="_x0000_s1029" type="#_x0000_t202" style="position:absolute;left:1060;top:3728;width:3463;height:7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" filled="f" stroked="f">
                  <v:textbox>
                    <w:txbxContent>
                      <w:p w14:paraId="6834DC13" w14:textId="77777777" w:rsidR="004A18B8" w:rsidRPr="00AF551B" w:rsidRDefault="004A18B8" w:rsidP="00AF551B">
                        <w:pPr>
                          <w:rPr>
                            <w:b/>
                            <w:bCs/>
                            <w:sz w:val="32"/>
                            <w:szCs w:val="28"/>
                          </w:rPr>
                        </w:pPr>
                        <w:bookmarkStart w:id="1" w:name="_Toc51942770"/>
                        <w:r w:rsidRPr="00AF551B">
                          <w:rPr>
                            <w:b/>
                            <w:bCs/>
                            <w:sz w:val="32"/>
                            <w:szCs w:val="28"/>
                          </w:rPr>
                          <w:t>Índice de Contenido</w:t>
                        </w:r>
                        <w:bookmarkEnd w:id="1"/>
                      </w:p>
                    </w:txbxContent>
                  </v:textbox>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n 6252" o:spid="_x0000_s1030" type="#_x0000_t75" style="position:absolute;left:4408;top:3900;width:6598;height:441;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">
                  <v:imagedata r:id="rId11" o:title="UPOLI_identidad" cropbottom="64420f" cropright="31396f"/>
                  <o:lock v:ext="edit" aspectratio="f"/>
                </v:shape>
              </v:group>
            </w:pict>
          </mc:Fallback>
        </mc:AlternateContent>
      </w:r>
    </w:p>
    <w:p w14:paraId="72D6EE79" w14:textId="77777777" w:rsidR="00A66A79" w:rsidRDefault="00A66A79"/>
    <w:p w14:paraId="3A87989C" w14:textId="77777777" w:rsidR="00A66A79" w:rsidRDefault="00A66A79"/>
    <w:sdt>
      <w:sdtPr>
        <w:rPr>
          <w:rFonts w:ascii="Tahoma" w:eastAsiaTheme="minorHAnsi" w:hAnsi="Tahoma" w:cstheme="minorBidi"/>
          <w:color w:val="auto"/>
          <w:sz w:val="24"/>
          <w:szCs w:val="22"/>
          <w:lang w:val="es-ES" w:eastAsia="en-US"/>
        </w:rPr>
        <w:id w:val="1736891407"/>
        <w:docPartObj>
          <w:docPartGallery w:val="Table of Contents"/>
          <w:docPartUnique/>
        </w:docPartObj>
      </w:sdtPr>
      <w:sdtEndPr>
        <w:rPr>
          <w:b/>
          <w:bCs/>
        </w:rPr>
      </w:sdtEndPr>
      <w:sdtContent>
        <w:p w14:paraId="7EF66DDD" w14:textId="77777777" w:rsidR="00843820" w:rsidRPr="001138D5" w:rsidRDefault="00843820" w:rsidP="00635F19">
          <w:pPr>
            <w:pStyle w:val="TtuloTDC"/>
            <w:jc w:val="center"/>
            <w:rPr>
              <w:rFonts w:ascii="Tahoma" w:hAnsi="Tahoma" w:cs="Tahoma"/>
              <w:b/>
              <w:bCs/>
              <w:color w:val="auto"/>
              <w:lang w:val="es-ES"/>
            </w:rPr>
          </w:pPr>
          <w:r w:rsidRPr="001138D5">
            <w:rPr>
              <w:rFonts w:ascii="Tahoma" w:hAnsi="Tahoma" w:cs="Tahoma"/>
              <w:b/>
              <w:bCs/>
              <w:color w:val="auto"/>
              <w:lang w:val="es-ES"/>
            </w:rPr>
            <w:t>Contenido</w:t>
          </w:r>
        </w:p>
        <w:p w14:paraId="4EE1A548" w14:textId="77777777" w:rsidR="00843820" w:rsidRPr="004A18B8" w:rsidRDefault="00843820" w:rsidP="00843820">
          <w:pPr>
            <w:rPr>
              <w:rFonts w:cs="Tahoma"/>
              <w:szCs w:val="24"/>
              <w:lang w:val="es-ES" w:eastAsia="es-NI"/>
            </w:rPr>
          </w:pPr>
        </w:p>
        <w:p w14:paraId="1444E2B1" w14:textId="0D9803FD" w:rsidR="00F72026" w:rsidRDefault="00843820">
          <w:pPr>
            <w:pStyle w:val="TDC1"/>
            <w:tabs>
              <w:tab w:val="right" w:leader="dot" w:pos="8828"/>
            </w:tabs>
            <w:rPr>
              <w:rFonts w:asciiTheme="minorHAnsi" w:eastAsiaTheme="minorEastAsia" w:hAnsiTheme="minorHAnsi"/>
              <w:noProof/>
              <w:sz w:val="22"/>
              <w:lang w:eastAsia="es-NI"/>
            </w:rPr>
          </w:pPr>
          <w:r w:rsidRPr="004A18B8">
            <w:rPr>
              <w:rFonts w:cs="Tahoma"/>
              <w:szCs w:val="24"/>
            </w:rPr>
            <w:fldChar w:fldCharType="begin"/>
          </w:r>
          <w:r w:rsidRPr="004A18B8">
            <w:rPr>
              <w:rFonts w:cs="Tahoma"/>
              <w:szCs w:val="24"/>
            </w:rPr>
            <w:instrText xml:space="preserve"> TOC \o "1-3" \h \z \u </w:instrText>
          </w:r>
          <w:r w:rsidRPr="004A18B8">
            <w:rPr>
              <w:rFonts w:cs="Tahoma"/>
              <w:szCs w:val="24"/>
            </w:rPr>
            <w:fldChar w:fldCharType="separate"/>
          </w:r>
          <w:hyperlink w:anchor="_Toc107560620" w:history="1">
            <w:r w:rsidR="00F72026" w:rsidRPr="00D82CB8">
              <w:rPr>
                <w:rStyle w:val="Hipervnculo"/>
                <w:noProof/>
              </w:rPr>
              <w:t>Introducción</w:t>
            </w:r>
            <w:r w:rsidR="00F72026">
              <w:rPr>
                <w:noProof/>
                <w:webHidden/>
              </w:rPr>
              <w:tab/>
            </w:r>
            <w:r w:rsidR="00F72026">
              <w:rPr>
                <w:noProof/>
                <w:webHidden/>
              </w:rPr>
              <w:fldChar w:fldCharType="begin"/>
            </w:r>
            <w:r w:rsidR="00F72026">
              <w:rPr>
                <w:noProof/>
                <w:webHidden/>
              </w:rPr>
              <w:instrText xml:space="preserve"> PAGEREF _Toc107560620 \h </w:instrText>
            </w:r>
            <w:r w:rsidR="00F72026">
              <w:rPr>
                <w:noProof/>
                <w:webHidden/>
              </w:rPr>
            </w:r>
            <w:r w:rsidR="00F72026">
              <w:rPr>
                <w:noProof/>
                <w:webHidden/>
              </w:rPr>
              <w:fldChar w:fldCharType="separate"/>
            </w:r>
            <w:r w:rsidR="005068C4">
              <w:rPr>
                <w:noProof/>
                <w:webHidden/>
              </w:rPr>
              <w:t>3</w:t>
            </w:r>
            <w:r w:rsidR="00F72026">
              <w:rPr>
                <w:noProof/>
                <w:webHidden/>
              </w:rPr>
              <w:fldChar w:fldCharType="end"/>
            </w:r>
          </w:hyperlink>
        </w:p>
        <w:p w14:paraId="31B95BA5" w14:textId="5853913F" w:rsidR="00F72026" w:rsidRDefault="005068C4">
          <w:pPr>
            <w:pStyle w:val="TDC1"/>
            <w:tabs>
              <w:tab w:val="right" w:leader="dot" w:pos="8828"/>
            </w:tabs>
            <w:rPr>
              <w:rFonts w:asciiTheme="minorHAnsi" w:eastAsiaTheme="minorEastAsia" w:hAnsiTheme="minorHAnsi"/>
              <w:noProof/>
              <w:sz w:val="22"/>
              <w:lang w:eastAsia="es-NI"/>
            </w:rPr>
          </w:pPr>
          <w:hyperlink w:anchor="_Toc107560621" w:history="1">
            <w:r w:rsidR="00F72026" w:rsidRPr="00D82CB8">
              <w:rPr>
                <w:rStyle w:val="Hipervnculo"/>
                <w:noProof/>
              </w:rPr>
              <w:t>Desarrollo de Contenidos</w:t>
            </w:r>
            <w:r w:rsidR="00F72026">
              <w:rPr>
                <w:noProof/>
                <w:webHidden/>
              </w:rPr>
              <w:tab/>
            </w:r>
            <w:r w:rsidR="00F72026">
              <w:rPr>
                <w:noProof/>
                <w:webHidden/>
              </w:rPr>
              <w:fldChar w:fldCharType="begin"/>
            </w:r>
            <w:r w:rsidR="00F72026">
              <w:rPr>
                <w:noProof/>
                <w:webHidden/>
              </w:rPr>
              <w:instrText xml:space="preserve"> PAGEREF _Toc107560621 \h </w:instrText>
            </w:r>
            <w:r w:rsidR="00F72026">
              <w:rPr>
                <w:noProof/>
                <w:webHidden/>
              </w:rPr>
            </w:r>
            <w:r w:rsidR="00F72026">
              <w:rPr>
                <w:noProof/>
                <w:webHidden/>
              </w:rPr>
              <w:fldChar w:fldCharType="separate"/>
            </w:r>
            <w:r>
              <w:rPr>
                <w:noProof/>
                <w:webHidden/>
              </w:rPr>
              <w:t>4</w:t>
            </w:r>
            <w:r w:rsidR="00F72026">
              <w:rPr>
                <w:noProof/>
                <w:webHidden/>
              </w:rPr>
              <w:fldChar w:fldCharType="end"/>
            </w:r>
          </w:hyperlink>
        </w:p>
        <w:p w14:paraId="2EFD9D63" w14:textId="7D76FA43" w:rsidR="00F72026" w:rsidRDefault="005068C4">
          <w:pPr>
            <w:pStyle w:val="TDC2"/>
            <w:tabs>
              <w:tab w:val="right" w:leader="dot" w:pos="8828"/>
            </w:tabs>
            <w:rPr>
              <w:noProof/>
            </w:rPr>
          </w:pPr>
          <w:hyperlink w:anchor="_Toc107560622" w:history="1">
            <w:r w:rsidR="00F72026" w:rsidRPr="00D82CB8">
              <w:rPr>
                <w:rStyle w:val="Hipervnculo"/>
                <w:noProof/>
              </w:rPr>
              <w:t>Interpretación geométrica de la derivada.</w:t>
            </w:r>
            <w:r w:rsidR="00F72026">
              <w:rPr>
                <w:noProof/>
                <w:webHidden/>
              </w:rPr>
              <w:tab/>
            </w:r>
            <w:r w:rsidR="00F72026">
              <w:rPr>
                <w:noProof/>
                <w:webHidden/>
              </w:rPr>
              <w:fldChar w:fldCharType="begin"/>
            </w:r>
            <w:r w:rsidR="00F72026">
              <w:rPr>
                <w:noProof/>
                <w:webHidden/>
              </w:rPr>
              <w:instrText xml:space="preserve"> PAGEREF _Toc107560622 \h </w:instrText>
            </w:r>
            <w:r w:rsidR="00F72026">
              <w:rPr>
                <w:noProof/>
                <w:webHidden/>
              </w:rPr>
            </w:r>
            <w:r w:rsidR="00F72026">
              <w:rPr>
                <w:noProof/>
                <w:webHidden/>
              </w:rPr>
              <w:fldChar w:fldCharType="separate"/>
            </w:r>
            <w:r>
              <w:rPr>
                <w:noProof/>
                <w:webHidden/>
              </w:rPr>
              <w:t>4</w:t>
            </w:r>
            <w:r w:rsidR="00F72026">
              <w:rPr>
                <w:noProof/>
                <w:webHidden/>
              </w:rPr>
              <w:fldChar w:fldCharType="end"/>
            </w:r>
          </w:hyperlink>
        </w:p>
        <w:p w14:paraId="528BADA4" w14:textId="3D4BEE6B" w:rsidR="00F72026" w:rsidRDefault="005068C4">
          <w:pPr>
            <w:pStyle w:val="TDC2"/>
            <w:tabs>
              <w:tab w:val="right" w:leader="dot" w:pos="8828"/>
            </w:tabs>
            <w:rPr>
              <w:noProof/>
            </w:rPr>
          </w:pPr>
          <w:hyperlink w:anchor="_Toc107560623" w:history="1">
            <w:r w:rsidR="00F72026" w:rsidRPr="00D82CB8">
              <w:rPr>
                <w:rStyle w:val="Hipervnculo"/>
                <w:noProof/>
              </w:rPr>
              <w:t>Definición de Derivada.</w:t>
            </w:r>
            <w:r w:rsidR="00F72026">
              <w:rPr>
                <w:noProof/>
                <w:webHidden/>
              </w:rPr>
              <w:tab/>
            </w:r>
            <w:r w:rsidR="00F72026">
              <w:rPr>
                <w:noProof/>
                <w:webHidden/>
              </w:rPr>
              <w:fldChar w:fldCharType="begin"/>
            </w:r>
            <w:r w:rsidR="00F72026">
              <w:rPr>
                <w:noProof/>
                <w:webHidden/>
              </w:rPr>
              <w:instrText xml:space="preserve"> PAGEREF _Toc107560623 \h </w:instrText>
            </w:r>
            <w:r w:rsidR="00F72026">
              <w:rPr>
                <w:noProof/>
                <w:webHidden/>
              </w:rPr>
            </w:r>
            <w:r w:rsidR="00F72026">
              <w:rPr>
                <w:noProof/>
                <w:webHidden/>
              </w:rPr>
              <w:fldChar w:fldCharType="separate"/>
            </w:r>
            <w:r>
              <w:rPr>
                <w:noProof/>
                <w:webHidden/>
              </w:rPr>
              <w:t>4</w:t>
            </w:r>
            <w:r w:rsidR="00F72026">
              <w:rPr>
                <w:noProof/>
                <w:webHidden/>
              </w:rPr>
              <w:fldChar w:fldCharType="end"/>
            </w:r>
          </w:hyperlink>
        </w:p>
        <w:p w14:paraId="53913BC7" w14:textId="7ECB3831" w:rsidR="00F72026" w:rsidRDefault="005068C4">
          <w:pPr>
            <w:pStyle w:val="TDC2"/>
            <w:tabs>
              <w:tab w:val="right" w:leader="dot" w:pos="8828"/>
            </w:tabs>
            <w:rPr>
              <w:noProof/>
            </w:rPr>
          </w:pPr>
          <w:hyperlink w:anchor="_Toc107560624" w:history="1">
            <w:r w:rsidR="00F72026" w:rsidRPr="00D82CB8">
              <w:rPr>
                <w:rStyle w:val="Hipervnculo"/>
                <w:noProof/>
              </w:rPr>
              <w:t>Derivada de una función mediante la fórmula del límite.</w:t>
            </w:r>
            <w:r w:rsidR="00F72026">
              <w:rPr>
                <w:noProof/>
                <w:webHidden/>
              </w:rPr>
              <w:tab/>
            </w:r>
            <w:r w:rsidR="00F72026">
              <w:rPr>
                <w:noProof/>
                <w:webHidden/>
              </w:rPr>
              <w:fldChar w:fldCharType="begin"/>
            </w:r>
            <w:r w:rsidR="00F72026">
              <w:rPr>
                <w:noProof/>
                <w:webHidden/>
              </w:rPr>
              <w:instrText xml:space="preserve"> PAGEREF _Toc107560624 \h </w:instrText>
            </w:r>
            <w:r w:rsidR="00F72026">
              <w:rPr>
                <w:noProof/>
                <w:webHidden/>
              </w:rPr>
            </w:r>
            <w:r w:rsidR="00F72026">
              <w:rPr>
                <w:noProof/>
                <w:webHidden/>
              </w:rPr>
              <w:fldChar w:fldCharType="separate"/>
            </w:r>
            <w:r>
              <w:rPr>
                <w:noProof/>
                <w:webHidden/>
              </w:rPr>
              <w:t>5</w:t>
            </w:r>
            <w:r w:rsidR="00F72026">
              <w:rPr>
                <w:noProof/>
                <w:webHidden/>
              </w:rPr>
              <w:fldChar w:fldCharType="end"/>
            </w:r>
          </w:hyperlink>
        </w:p>
        <w:p w14:paraId="05AF1AE9" w14:textId="543CC9F9" w:rsidR="00F72026" w:rsidRDefault="005068C4">
          <w:pPr>
            <w:pStyle w:val="TDC2"/>
            <w:tabs>
              <w:tab w:val="right" w:leader="dot" w:pos="8828"/>
            </w:tabs>
            <w:rPr>
              <w:noProof/>
            </w:rPr>
          </w:pPr>
          <w:hyperlink w:anchor="_Toc107560625" w:history="1">
            <w:r w:rsidR="00F72026" w:rsidRPr="00D82CB8">
              <w:rPr>
                <w:rStyle w:val="Hipervnculo"/>
                <w:noProof/>
              </w:rPr>
              <w:t>Teoremas Básicos para derivadas Ordinarias</w:t>
            </w:r>
            <w:r w:rsidR="00F72026">
              <w:rPr>
                <w:noProof/>
                <w:webHidden/>
              </w:rPr>
              <w:tab/>
            </w:r>
            <w:r w:rsidR="00F72026">
              <w:rPr>
                <w:noProof/>
                <w:webHidden/>
              </w:rPr>
              <w:fldChar w:fldCharType="begin"/>
            </w:r>
            <w:r w:rsidR="00F72026">
              <w:rPr>
                <w:noProof/>
                <w:webHidden/>
              </w:rPr>
              <w:instrText xml:space="preserve"> PAGEREF _Toc107560625 \h </w:instrText>
            </w:r>
            <w:r w:rsidR="00F72026">
              <w:rPr>
                <w:noProof/>
                <w:webHidden/>
              </w:rPr>
            </w:r>
            <w:r w:rsidR="00F72026">
              <w:rPr>
                <w:noProof/>
                <w:webHidden/>
              </w:rPr>
              <w:fldChar w:fldCharType="separate"/>
            </w:r>
            <w:r>
              <w:rPr>
                <w:noProof/>
                <w:webHidden/>
              </w:rPr>
              <w:t>7</w:t>
            </w:r>
            <w:r w:rsidR="00F72026">
              <w:rPr>
                <w:noProof/>
                <w:webHidden/>
              </w:rPr>
              <w:fldChar w:fldCharType="end"/>
            </w:r>
          </w:hyperlink>
        </w:p>
        <w:p w14:paraId="29A8196A" w14:textId="6D1EC093" w:rsidR="00F72026" w:rsidRDefault="005068C4">
          <w:pPr>
            <w:pStyle w:val="TDC3"/>
            <w:tabs>
              <w:tab w:val="right" w:leader="dot" w:pos="8828"/>
            </w:tabs>
            <w:rPr>
              <w:noProof/>
            </w:rPr>
          </w:pPr>
          <w:hyperlink w:anchor="_Toc107560626" w:history="1">
            <w:r w:rsidR="00F72026" w:rsidRPr="00D82CB8">
              <w:rPr>
                <w:rStyle w:val="Hipervnculo"/>
                <w:noProof/>
              </w:rPr>
              <w:t>Regla de la potencia.</w:t>
            </w:r>
            <w:r w:rsidR="00F72026">
              <w:rPr>
                <w:noProof/>
                <w:webHidden/>
              </w:rPr>
              <w:tab/>
            </w:r>
            <w:r w:rsidR="00F72026">
              <w:rPr>
                <w:noProof/>
                <w:webHidden/>
              </w:rPr>
              <w:fldChar w:fldCharType="begin"/>
            </w:r>
            <w:r w:rsidR="00F72026">
              <w:rPr>
                <w:noProof/>
                <w:webHidden/>
              </w:rPr>
              <w:instrText xml:space="preserve"> PAGEREF _Toc107560626 \h </w:instrText>
            </w:r>
            <w:r w:rsidR="00F72026">
              <w:rPr>
                <w:noProof/>
                <w:webHidden/>
              </w:rPr>
            </w:r>
            <w:r w:rsidR="00F72026">
              <w:rPr>
                <w:noProof/>
                <w:webHidden/>
              </w:rPr>
              <w:fldChar w:fldCharType="separate"/>
            </w:r>
            <w:r>
              <w:rPr>
                <w:noProof/>
                <w:webHidden/>
              </w:rPr>
              <w:t>7</w:t>
            </w:r>
            <w:r w:rsidR="00F72026">
              <w:rPr>
                <w:noProof/>
                <w:webHidden/>
              </w:rPr>
              <w:fldChar w:fldCharType="end"/>
            </w:r>
          </w:hyperlink>
        </w:p>
        <w:p w14:paraId="30E3B6E6" w14:textId="4ADAB655" w:rsidR="00F72026" w:rsidRDefault="005068C4">
          <w:pPr>
            <w:pStyle w:val="TDC3"/>
            <w:tabs>
              <w:tab w:val="right" w:leader="dot" w:pos="8828"/>
            </w:tabs>
            <w:rPr>
              <w:noProof/>
            </w:rPr>
          </w:pPr>
          <w:hyperlink w:anchor="_Toc107560627" w:history="1">
            <w:r w:rsidR="00F72026" w:rsidRPr="00D82CB8">
              <w:rPr>
                <w:rStyle w:val="Hipervnculo"/>
                <w:noProof/>
              </w:rPr>
              <w:t>Regla de la constante.</w:t>
            </w:r>
            <w:r w:rsidR="00F72026">
              <w:rPr>
                <w:noProof/>
                <w:webHidden/>
              </w:rPr>
              <w:tab/>
            </w:r>
            <w:r w:rsidR="00F72026">
              <w:rPr>
                <w:noProof/>
                <w:webHidden/>
              </w:rPr>
              <w:fldChar w:fldCharType="begin"/>
            </w:r>
            <w:r w:rsidR="00F72026">
              <w:rPr>
                <w:noProof/>
                <w:webHidden/>
              </w:rPr>
              <w:instrText xml:space="preserve"> PAGEREF _Toc107560627 \h </w:instrText>
            </w:r>
            <w:r w:rsidR="00F72026">
              <w:rPr>
                <w:noProof/>
                <w:webHidden/>
              </w:rPr>
            </w:r>
            <w:r w:rsidR="00F72026">
              <w:rPr>
                <w:noProof/>
                <w:webHidden/>
              </w:rPr>
              <w:fldChar w:fldCharType="separate"/>
            </w:r>
            <w:r>
              <w:rPr>
                <w:noProof/>
                <w:webHidden/>
              </w:rPr>
              <w:t>9</w:t>
            </w:r>
            <w:r w:rsidR="00F72026">
              <w:rPr>
                <w:noProof/>
                <w:webHidden/>
              </w:rPr>
              <w:fldChar w:fldCharType="end"/>
            </w:r>
          </w:hyperlink>
        </w:p>
        <w:p w14:paraId="2AEC62A8" w14:textId="4A66CAA4" w:rsidR="00F72026" w:rsidRDefault="005068C4">
          <w:pPr>
            <w:pStyle w:val="TDC3"/>
            <w:tabs>
              <w:tab w:val="right" w:leader="dot" w:pos="8828"/>
            </w:tabs>
            <w:rPr>
              <w:noProof/>
            </w:rPr>
          </w:pPr>
          <w:hyperlink w:anchor="_Toc107560628" w:history="1">
            <w:r w:rsidR="00F72026" w:rsidRPr="00D82CB8">
              <w:rPr>
                <w:rStyle w:val="Hipervnculo"/>
                <w:noProof/>
              </w:rPr>
              <w:t>Regla de la constante por una función.</w:t>
            </w:r>
            <w:r w:rsidR="00F72026">
              <w:rPr>
                <w:noProof/>
                <w:webHidden/>
              </w:rPr>
              <w:tab/>
            </w:r>
            <w:r w:rsidR="00F72026">
              <w:rPr>
                <w:noProof/>
                <w:webHidden/>
              </w:rPr>
              <w:fldChar w:fldCharType="begin"/>
            </w:r>
            <w:r w:rsidR="00F72026">
              <w:rPr>
                <w:noProof/>
                <w:webHidden/>
              </w:rPr>
              <w:instrText xml:space="preserve"> PAGEREF _Toc107560628 \h </w:instrText>
            </w:r>
            <w:r w:rsidR="00F72026">
              <w:rPr>
                <w:noProof/>
                <w:webHidden/>
              </w:rPr>
            </w:r>
            <w:r w:rsidR="00F72026">
              <w:rPr>
                <w:noProof/>
                <w:webHidden/>
              </w:rPr>
              <w:fldChar w:fldCharType="separate"/>
            </w:r>
            <w:r>
              <w:rPr>
                <w:noProof/>
                <w:webHidden/>
              </w:rPr>
              <w:t>10</w:t>
            </w:r>
            <w:r w:rsidR="00F72026">
              <w:rPr>
                <w:noProof/>
                <w:webHidden/>
              </w:rPr>
              <w:fldChar w:fldCharType="end"/>
            </w:r>
          </w:hyperlink>
        </w:p>
        <w:p w14:paraId="49919D59" w14:textId="0AB9E209" w:rsidR="00F72026" w:rsidRDefault="005068C4">
          <w:pPr>
            <w:pStyle w:val="TDC3"/>
            <w:tabs>
              <w:tab w:val="right" w:leader="dot" w:pos="8828"/>
            </w:tabs>
            <w:rPr>
              <w:noProof/>
            </w:rPr>
          </w:pPr>
          <w:hyperlink w:anchor="_Toc107560629" w:history="1">
            <w:r w:rsidR="00F72026" w:rsidRPr="00D82CB8">
              <w:rPr>
                <w:rStyle w:val="Hipervnculo"/>
                <w:noProof/>
              </w:rPr>
              <w:t>Regla de la suma y diferencia</w:t>
            </w:r>
            <w:r w:rsidR="00F72026">
              <w:rPr>
                <w:noProof/>
                <w:webHidden/>
              </w:rPr>
              <w:tab/>
            </w:r>
            <w:r w:rsidR="00F72026">
              <w:rPr>
                <w:noProof/>
                <w:webHidden/>
              </w:rPr>
              <w:fldChar w:fldCharType="begin"/>
            </w:r>
            <w:r w:rsidR="00F72026">
              <w:rPr>
                <w:noProof/>
                <w:webHidden/>
              </w:rPr>
              <w:instrText xml:space="preserve"> PAGEREF _Toc107560629 \h </w:instrText>
            </w:r>
            <w:r w:rsidR="00F72026">
              <w:rPr>
                <w:noProof/>
                <w:webHidden/>
              </w:rPr>
            </w:r>
            <w:r w:rsidR="00F72026">
              <w:rPr>
                <w:noProof/>
                <w:webHidden/>
              </w:rPr>
              <w:fldChar w:fldCharType="separate"/>
            </w:r>
            <w:r>
              <w:rPr>
                <w:noProof/>
                <w:webHidden/>
              </w:rPr>
              <w:t>10</w:t>
            </w:r>
            <w:r w:rsidR="00F72026">
              <w:rPr>
                <w:noProof/>
                <w:webHidden/>
              </w:rPr>
              <w:fldChar w:fldCharType="end"/>
            </w:r>
          </w:hyperlink>
        </w:p>
        <w:p w14:paraId="724E42C2" w14:textId="4D4DC2BC" w:rsidR="00F72026" w:rsidRDefault="005068C4">
          <w:pPr>
            <w:pStyle w:val="TDC3"/>
            <w:tabs>
              <w:tab w:val="right" w:leader="dot" w:pos="8828"/>
            </w:tabs>
            <w:rPr>
              <w:noProof/>
            </w:rPr>
          </w:pPr>
          <w:hyperlink w:anchor="_Toc107560630" w:history="1">
            <w:r w:rsidR="00F72026" w:rsidRPr="00D82CB8">
              <w:rPr>
                <w:rStyle w:val="Hipervnculo"/>
                <w:noProof/>
              </w:rPr>
              <w:t>Regla de la multiplicación.</w:t>
            </w:r>
            <w:r w:rsidR="00F72026">
              <w:rPr>
                <w:noProof/>
                <w:webHidden/>
              </w:rPr>
              <w:tab/>
            </w:r>
            <w:r w:rsidR="00F72026">
              <w:rPr>
                <w:noProof/>
                <w:webHidden/>
              </w:rPr>
              <w:fldChar w:fldCharType="begin"/>
            </w:r>
            <w:r w:rsidR="00F72026">
              <w:rPr>
                <w:noProof/>
                <w:webHidden/>
              </w:rPr>
              <w:instrText xml:space="preserve"> PAGEREF _Toc107560630 \h </w:instrText>
            </w:r>
            <w:r w:rsidR="00F72026">
              <w:rPr>
                <w:noProof/>
                <w:webHidden/>
              </w:rPr>
            </w:r>
            <w:r w:rsidR="00F72026">
              <w:rPr>
                <w:noProof/>
                <w:webHidden/>
              </w:rPr>
              <w:fldChar w:fldCharType="separate"/>
            </w:r>
            <w:r>
              <w:rPr>
                <w:noProof/>
                <w:webHidden/>
              </w:rPr>
              <w:t>10</w:t>
            </w:r>
            <w:r w:rsidR="00F72026">
              <w:rPr>
                <w:noProof/>
                <w:webHidden/>
              </w:rPr>
              <w:fldChar w:fldCharType="end"/>
            </w:r>
          </w:hyperlink>
        </w:p>
        <w:p w14:paraId="3F640E1A" w14:textId="6ACDD1BC" w:rsidR="00F72026" w:rsidRDefault="005068C4">
          <w:pPr>
            <w:pStyle w:val="TDC3"/>
            <w:tabs>
              <w:tab w:val="right" w:leader="dot" w:pos="8828"/>
            </w:tabs>
            <w:rPr>
              <w:noProof/>
            </w:rPr>
          </w:pPr>
          <w:hyperlink w:anchor="_Toc107560631" w:history="1">
            <w:r w:rsidR="00F72026" w:rsidRPr="00D82CB8">
              <w:rPr>
                <w:rStyle w:val="Hipervnculo"/>
                <w:noProof/>
              </w:rPr>
              <w:t>Regla de la división.</w:t>
            </w:r>
            <w:r w:rsidR="00F72026">
              <w:rPr>
                <w:noProof/>
                <w:webHidden/>
              </w:rPr>
              <w:tab/>
            </w:r>
            <w:r w:rsidR="00F72026">
              <w:rPr>
                <w:noProof/>
                <w:webHidden/>
              </w:rPr>
              <w:fldChar w:fldCharType="begin"/>
            </w:r>
            <w:r w:rsidR="00F72026">
              <w:rPr>
                <w:noProof/>
                <w:webHidden/>
              </w:rPr>
              <w:instrText xml:space="preserve"> PAGEREF _Toc107560631 \h </w:instrText>
            </w:r>
            <w:r w:rsidR="00F72026">
              <w:rPr>
                <w:noProof/>
                <w:webHidden/>
              </w:rPr>
            </w:r>
            <w:r w:rsidR="00F72026">
              <w:rPr>
                <w:noProof/>
                <w:webHidden/>
              </w:rPr>
              <w:fldChar w:fldCharType="separate"/>
            </w:r>
            <w:r>
              <w:rPr>
                <w:noProof/>
                <w:webHidden/>
              </w:rPr>
              <w:t>10</w:t>
            </w:r>
            <w:r w:rsidR="00F72026">
              <w:rPr>
                <w:noProof/>
                <w:webHidden/>
              </w:rPr>
              <w:fldChar w:fldCharType="end"/>
            </w:r>
          </w:hyperlink>
        </w:p>
        <w:p w14:paraId="7C7DDE92" w14:textId="50CE547D" w:rsidR="00F72026" w:rsidRDefault="005068C4">
          <w:pPr>
            <w:pStyle w:val="TDC2"/>
            <w:tabs>
              <w:tab w:val="right" w:leader="dot" w:pos="8828"/>
            </w:tabs>
            <w:rPr>
              <w:noProof/>
            </w:rPr>
          </w:pPr>
          <w:hyperlink w:anchor="_Toc107560632" w:history="1">
            <w:r w:rsidR="00F72026" w:rsidRPr="00D82CB8">
              <w:rPr>
                <w:rStyle w:val="Hipervnculo"/>
                <w:noProof/>
              </w:rPr>
              <w:t>Reglas adicionales</w:t>
            </w:r>
            <w:r w:rsidR="00F72026">
              <w:rPr>
                <w:noProof/>
                <w:webHidden/>
              </w:rPr>
              <w:tab/>
            </w:r>
            <w:r w:rsidR="00F72026">
              <w:rPr>
                <w:noProof/>
                <w:webHidden/>
              </w:rPr>
              <w:fldChar w:fldCharType="begin"/>
            </w:r>
            <w:r w:rsidR="00F72026">
              <w:rPr>
                <w:noProof/>
                <w:webHidden/>
              </w:rPr>
              <w:instrText xml:space="preserve"> PAGEREF _Toc107560632 \h </w:instrText>
            </w:r>
            <w:r w:rsidR="00F72026">
              <w:rPr>
                <w:noProof/>
                <w:webHidden/>
              </w:rPr>
            </w:r>
            <w:r w:rsidR="00F72026">
              <w:rPr>
                <w:noProof/>
                <w:webHidden/>
              </w:rPr>
              <w:fldChar w:fldCharType="separate"/>
            </w:r>
            <w:r>
              <w:rPr>
                <w:noProof/>
                <w:webHidden/>
              </w:rPr>
              <w:t>11</w:t>
            </w:r>
            <w:r w:rsidR="00F72026">
              <w:rPr>
                <w:noProof/>
                <w:webHidden/>
              </w:rPr>
              <w:fldChar w:fldCharType="end"/>
            </w:r>
          </w:hyperlink>
        </w:p>
        <w:p w14:paraId="03D09329" w14:textId="1915EDE3" w:rsidR="00F72026" w:rsidRDefault="005068C4">
          <w:pPr>
            <w:pStyle w:val="TDC3"/>
            <w:tabs>
              <w:tab w:val="right" w:leader="dot" w:pos="8828"/>
            </w:tabs>
            <w:rPr>
              <w:noProof/>
            </w:rPr>
          </w:pPr>
          <w:hyperlink w:anchor="_Toc107560633" w:history="1">
            <w:r w:rsidR="00F72026" w:rsidRPr="00D82CB8">
              <w:rPr>
                <w:rStyle w:val="Hipervnculo"/>
                <w:noProof/>
              </w:rPr>
              <w:t>La Regla de la Cadena.</w:t>
            </w:r>
            <w:r w:rsidR="00F72026">
              <w:rPr>
                <w:noProof/>
                <w:webHidden/>
              </w:rPr>
              <w:tab/>
            </w:r>
            <w:r w:rsidR="00F72026">
              <w:rPr>
                <w:noProof/>
                <w:webHidden/>
              </w:rPr>
              <w:fldChar w:fldCharType="begin"/>
            </w:r>
            <w:r w:rsidR="00F72026">
              <w:rPr>
                <w:noProof/>
                <w:webHidden/>
              </w:rPr>
              <w:instrText xml:space="preserve"> PAGEREF _Toc107560633 \h </w:instrText>
            </w:r>
            <w:r w:rsidR="00F72026">
              <w:rPr>
                <w:noProof/>
                <w:webHidden/>
              </w:rPr>
            </w:r>
            <w:r w:rsidR="00F72026">
              <w:rPr>
                <w:noProof/>
                <w:webHidden/>
              </w:rPr>
              <w:fldChar w:fldCharType="separate"/>
            </w:r>
            <w:r>
              <w:rPr>
                <w:noProof/>
                <w:webHidden/>
              </w:rPr>
              <w:t>11</w:t>
            </w:r>
            <w:r w:rsidR="00F72026">
              <w:rPr>
                <w:noProof/>
                <w:webHidden/>
              </w:rPr>
              <w:fldChar w:fldCharType="end"/>
            </w:r>
          </w:hyperlink>
        </w:p>
        <w:p w14:paraId="73AA32C8" w14:textId="235A92FF" w:rsidR="00F72026" w:rsidRDefault="005068C4">
          <w:pPr>
            <w:pStyle w:val="TDC3"/>
            <w:tabs>
              <w:tab w:val="right" w:leader="dot" w:pos="8828"/>
            </w:tabs>
            <w:rPr>
              <w:noProof/>
            </w:rPr>
          </w:pPr>
          <w:hyperlink w:anchor="_Toc107560634" w:history="1">
            <w:r w:rsidR="00F72026" w:rsidRPr="00D82CB8">
              <w:rPr>
                <w:rStyle w:val="Hipervnculo"/>
                <w:noProof/>
              </w:rPr>
              <w:t>Regla de Funciones exponenciales base e.</w:t>
            </w:r>
            <w:r w:rsidR="00F72026">
              <w:rPr>
                <w:noProof/>
                <w:webHidden/>
              </w:rPr>
              <w:tab/>
            </w:r>
            <w:r w:rsidR="00F72026">
              <w:rPr>
                <w:noProof/>
                <w:webHidden/>
              </w:rPr>
              <w:fldChar w:fldCharType="begin"/>
            </w:r>
            <w:r w:rsidR="00F72026">
              <w:rPr>
                <w:noProof/>
                <w:webHidden/>
              </w:rPr>
              <w:instrText xml:space="preserve"> PAGEREF _Toc107560634 \h </w:instrText>
            </w:r>
            <w:r w:rsidR="00F72026">
              <w:rPr>
                <w:noProof/>
                <w:webHidden/>
              </w:rPr>
            </w:r>
            <w:r w:rsidR="00F72026">
              <w:rPr>
                <w:noProof/>
                <w:webHidden/>
              </w:rPr>
              <w:fldChar w:fldCharType="separate"/>
            </w:r>
            <w:r>
              <w:rPr>
                <w:noProof/>
                <w:webHidden/>
              </w:rPr>
              <w:t>11</w:t>
            </w:r>
            <w:r w:rsidR="00F72026">
              <w:rPr>
                <w:noProof/>
                <w:webHidden/>
              </w:rPr>
              <w:fldChar w:fldCharType="end"/>
            </w:r>
          </w:hyperlink>
        </w:p>
        <w:p w14:paraId="636B06E9" w14:textId="1AA2BDA8" w:rsidR="00F72026" w:rsidRDefault="005068C4">
          <w:pPr>
            <w:pStyle w:val="TDC3"/>
            <w:tabs>
              <w:tab w:val="right" w:leader="dot" w:pos="8828"/>
            </w:tabs>
            <w:rPr>
              <w:noProof/>
            </w:rPr>
          </w:pPr>
          <w:hyperlink w:anchor="_Toc107560635" w:history="1">
            <w:r w:rsidR="00F72026" w:rsidRPr="00D82CB8">
              <w:rPr>
                <w:rStyle w:val="Hipervnculo"/>
                <w:noProof/>
              </w:rPr>
              <w:t>Regla de Funciones logaritmo natural.</w:t>
            </w:r>
            <w:r w:rsidR="00F72026">
              <w:rPr>
                <w:noProof/>
                <w:webHidden/>
              </w:rPr>
              <w:tab/>
            </w:r>
            <w:r w:rsidR="00F72026">
              <w:rPr>
                <w:noProof/>
                <w:webHidden/>
              </w:rPr>
              <w:fldChar w:fldCharType="begin"/>
            </w:r>
            <w:r w:rsidR="00F72026">
              <w:rPr>
                <w:noProof/>
                <w:webHidden/>
              </w:rPr>
              <w:instrText xml:space="preserve"> PAGEREF _Toc107560635 \h </w:instrText>
            </w:r>
            <w:r w:rsidR="00F72026">
              <w:rPr>
                <w:noProof/>
                <w:webHidden/>
              </w:rPr>
            </w:r>
            <w:r w:rsidR="00F72026">
              <w:rPr>
                <w:noProof/>
                <w:webHidden/>
              </w:rPr>
              <w:fldChar w:fldCharType="separate"/>
            </w:r>
            <w:r>
              <w:rPr>
                <w:noProof/>
                <w:webHidden/>
              </w:rPr>
              <w:t>12</w:t>
            </w:r>
            <w:r w:rsidR="00F72026">
              <w:rPr>
                <w:noProof/>
                <w:webHidden/>
              </w:rPr>
              <w:fldChar w:fldCharType="end"/>
            </w:r>
          </w:hyperlink>
        </w:p>
        <w:p w14:paraId="1BF4F3FC" w14:textId="2AD0C21F" w:rsidR="00F72026" w:rsidRDefault="005068C4">
          <w:pPr>
            <w:pStyle w:val="TDC1"/>
            <w:tabs>
              <w:tab w:val="right" w:leader="dot" w:pos="8828"/>
            </w:tabs>
            <w:rPr>
              <w:rFonts w:asciiTheme="minorHAnsi" w:eastAsiaTheme="minorEastAsia" w:hAnsiTheme="minorHAnsi"/>
              <w:noProof/>
              <w:sz w:val="22"/>
              <w:lang w:eastAsia="es-NI"/>
            </w:rPr>
          </w:pPr>
          <w:hyperlink w:anchor="_Toc107560636" w:history="1">
            <w:r w:rsidR="00F72026" w:rsidRPr="00D82CB8">
              <w:rPr>
                <w:rStyle w:val="Hipervnculo"/>
                <w:noProof/>
              </w:rPr>
              <w:t>Bibliografía y Webgrafía</w:t>
            </w:r>
            <w:r w:rsidR="00F72026">
              <w:rPr>
                <w:noProof/>
                <w:webHidden/>
              </w:rPr>
              <w:tab/>
            </w:r>
            <w:r w:rsidR="00F72026">
              <w:rPr>
                <w:noProof/>
                <w:webHidden/>
              </w:rPr>
              <w:fldChar w:fldCharType="begin"/>
            </w:r>
            <w:r w:rsidR="00F72026">
              <w:rPr>
                <w:noProof/>
                <w:webHidden/>
              </w:rPr>
              <w:instrText xml:space="preserve"> PAGEREF _Toc107560636 \h </w:instrText>
            </w:r>
            <w:r w:rsidR="00F72026">
              <w:rPr>
                <w:noProof/>
                <w:webHidden/>
              </w:rPr>
            </w:r>
            <w:r w:rsidR="00F72026">
              <w:rPr>
                <w:noProof/>
                <w:webHidden/>
              </w:rPr>
              <w:fldChar w:fldCharType="separate"/>
            </w:r>
            <w:r>
              <w:rPr>
                <w:noProof/>
                <w:webHidden/>
              </w:rPr>
              <w:t>12</w:t>
            </w:r>
            <w:r w:rsidR="00F72026">
              <w:rPr>
                <w:noProof/>
                <w:webHidden/>
              </w:rPr>
              <w:fldChar w:fldCharType="end"/>
            </w:r>
          </w:hyperlink>
        </w:p>
        <w:p w14:paraId="1F40CE22" w14:textId="03BBB3E1" w:rsidR="00F72026" w:rsidRDefault="005068C4">
          <w:pPr>
            <w:pStyle w:val="TDC1"/>
            <w:tabs>
              <w:tab w:val="right" w:leader="dot" w:pos="8828"/>
            </w:tabs>
            <w:rPr>
              <w:rFonts w:asciiTheme="minorHAnsi" w:eastAsiaTheme="minorEastAsia" w:hAnsiTheme="minorHAnsi"/>
              <w:noProof/>
              <w:sz w:val="22"/>
              <w:lang w:eastAsia="es-NI"/>
            </w:rPr>
          </w:pPr>
          <w:hyperlink w:anchor="_Toc107560637" w:history="1">
            <w:r w:rsidR="00F72026" w:rsidRPr="00D82CB8">
              <w:rPr>
                <w:rStyle w:val="Hipervnculo"/>
                <w:noProof/>
              </w:rPr>
              <w:t>Glosario</w:t>
            </w:r>
            <w:r w:rsidR="00F72026">
              <w:rPr>
                <w:noProof/>
                <w:webHidden/>
              </w:rPr>
              <w:tab/>
            </w:r>
            <w:r w:rsidR="00F72026">
              <w:rPr>
                <w:noProof/>
                <w:webHidden/>
              </w:rPr>
              <w:fldChar w:fldCharType="begin"/>
            </w:r>
            <w:r w:rsidR="00F72026">
              <w:rPr>
                <w:noProof/>
                <w:webHidden/>
              </w:rPr>
              <w:instrText xml:space="preserve"> PAGEREF _Toc107560637 \h </w:instrText>
            </w:r>
            <w:r w:rsidR="00F72026">
              <w:rPr>
                <w:noProof/>
                <w:webHidden/>
              </w:rPr>
            </w:r>
            <w:r w:rsidR="00F72026">
              <w:rPr>
                <w:noProof/>
                <w:webHidden/>
              </w:rPr>
              <w:fldChar w:fldCharType="separate"/>
            </w:r>
            <w:r>
              <w:rPr>
                <w:noProof/>
                <w:webHidden/>
              </w:rPr>
              <w:t>13</w:t>
            </w:r>
            <w:r w:rsidR="00F72026">
              <w:rPr>
                <w:noProof/>
                <w:webHidden/>
              </w:rPr>
              <w:fldChar w:fldCharType="end"/>
            </w:r>
          </w:hyperlink>
        </w:p>
        <w:p w14:paraId="61F71D76" w14:textId="1430C20D" w:rsidR="00843820" w:rsidRDefault="00843820">
          <w:r w:rsidRPr="004A18B8">
            <w:rPr>
              <w:rFonts w:cs="Tahoma"/>
              <w:szCs w:val="24"/>
              <w:lang w:val="es-ES"/>
            </w:rPr>
            <w:fldChar w:fldCharType="end"/>
          </w:r>
        </w:p>
      </w:sdtContent>
    </w:sdt>
    <w:p w14:paraId="60321DFE" w14:textId="77777777" w:rsidR="00B0609B" w:rsidRDefault="00B0609B" w:rsidP="001C720B">
      <w:pPr>
        <w:spacing w:line="276" w:lineRule="auto"/>
        <w:rPr>
          <w:b/>
        </w:rPr>
      </w:pPr>
    </w:p>
    <w:p w14:paraId="6D9B5258" w14:textId="5A335464" w:rsidR="00B0609B" w:rsidRPr="00A76AA1" w:rsidRDefault="00F72026" w:rsidP="00A76AA1">
      <w:pPr>
        <w:contextualSpacing/>
        <w:rPr>
          <w:bCs/>
        </w:rPr>
      </w:pPr>
      <w:r w:rsidRPr="00A76AA1">
        <w:rPr>
          <w:bCs/>
          <w:noProof/>
          <w:lang w:eastAsia="es-NI"/>
        </w:rPr>
        <w:lastRenderedPageBreak/>
        <mc:AlternateContent>
          <mc:Choice Requires="wpg">
            <w:drawing>
              <wp:anchor distT="0" distB="0" distL="114300" distR="114300" simplePos="0" relativeHeight="251663360" behindDoc="0" locked="0" layoutInCell="1" allowOverlap="1" wp14:anchorId="16269624" wp14:editId="1530262A">
                <wp:simplePos x="0" y="0"/>
                <wp:positionH relativeFrom="column">
                  <wp:posOffset>-421005</wp:posOffset>
                </wp:positionH>
                <wp:positionV relativeFrom="paragraph">
                  <wp:posOffset>-175903</wp:posOffset>
                </wp:positionV>
                <wp:extent cx="6384290" cy="342900"/>
                <wp:effectExtent l="0" t="0" r="0" b="0"/>
                <wp:wrapNone/>
                <wp:docPr id="26" name="Grupo 2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384290" cy="342900"/>
                          <a:chOff x="1281" y="2034"/>
                          <a:chExt cx="10054" cy="506"/>
                        </a:xfrm>
                      </wpg:grpSpPr>
                      <wps:wsp>
                        <wps:cNvPr id="27" name="Cuadro de texto 2"/>
                        <wps:cNvSpPr txBox="1">
                          <a:spLocks noChangeArrowheads="1"/>
                        </wps:cNvSpPr>
                        <wps:spPr bwMode="auto">
                          <a:xfrm>
                            <a:off x="1281" y="2034"/>
                            <a:ext cx="2682" cy="50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59692C0" w14:textId="77777777" w:rsidR="00AB2DF6" w:rsidRPr="00A32AB9" w:rsidRDefault="00AB2DF6" w:rsidP="00A32AB9">
                              <w:pPr>
                                <w:pStyle w:val="Ttulo1"/>
                              </w:pPr>
                              <w:bookmarkStart w:id="2" w:name="_Toc46999614"/>
                              <w:bookmarkStart w:id="3" w:name="_Toc51942771"/>
                              <w:bookmarkStart w:id="4" w:name="_Toc107560620"/>
                              <w:r w:rsidRPr="00A32AB9">
                                <w:t>Introducción</w:t>
                              </w:r>
                              <w:bookmarkEnd w:id="2"/>
                              <w:bookmarkEnd w:id="3"/>
                              <w:bookmarkEnd w:id="4"/>
                            </w:p>
                          </w:txbxContent>
                        </wps:txbx>
                        <wps:bodyPr rot="0" vert="horz" wrap="square" lIns="91440" tIns="45720" rIns="91440" bIns="45720" anchor="t" anchorCtr="0" upright="1">
                          <a:noAutofit/>
                        </wps:bodyPr>
                      </wps:wsp>
                      <pic:pic xmlns:pic="http://schemas.openxmlformats.org/drawingml/2006/picture">
                        <pic:nvPicPr>
                          <pic:cNvPr id="28" name="Imagen 6252" descr="C:\Users\DPE\Documents\Manual de marca UPOLI\UPOLI_identidad.png"/>
                          <pic:cNvPicPr preferRelativeResize="0">
                            <a:picLocks noChangeArrowheads="1"/>
                          </pic:cNvPicPr>
                        </pic:nvPicPr>
                        <pic:blipFill>
                          <a:blip r:embed="rId10">
                            <a:extLst>
                              <a:ext uri="{28A0092B-C50C-407E-A947-70E740481C1C}">
                                <a14:useLocalDpi xmlns:a14="http://schemas.microsoft.com/office/drawing/2010/main" val="0"/>
                              </a:ext>
                            </a:extLst>
                          </a:blip>
                          <a:srcRect r="47906" b="98297"/>
                          <a:stretch>
                            <a:fillRect/>
                          </a:stretch>
                        </pic:blipFill>
                        <pic:spPr bwMode="auto">
                          <a:xfrm>
                            <a:off x="3613" y="2138"/>
                            <a:ext cx="7722" cy="40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w:pict>
              <v:group w14:anchorId="16269624" id="Grupo 26" o:spid="_x0000_s1031" style="position:absolute;left:0;text-align:left;margin-left:-33.15pt;margin-top:-13.85pt;width:502.7pt;height:27pt;z-index:251663360" coordorigin="1281,2034" coordsize="10054,50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">
                <v:shape id="_x0000_s1032" type="#_x0000_t202" style="position:absolute;left:1281;top:2034;width:2682;height:5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" filled="f" stroked="f">
                  <v:textbox>
                    <w:txbxContent>
                      <w:p w14:paraId="459692C0" w14:textId="77777777" w:rsidR="00AB2DF6" w:rsidRPr="00A32AB9" w:rsidRDefault="00AB2DF6" w:rsidP="00A32AB9">
                        <w:pPr>
                          <w:pStyle w:val="Ttulo1"/>
                        </w:pPr>
                        <w:bookmarkStart w:id="5" w:name="_Toc46999614"/>
                        <w:bookmarkStart w:id="6" w:name="_Toc51942771"/>
                        <w:bookmarkStart w:id="7" w:name="_Toc107560620"/>
                        <w:r w:rsidRPr="00A32AB9">
                          <w:t>Introducción</w:t>
                        </w:r>
                        <w:bookmarkEnd w:id="5"/>
                        <w:bookmarkEnd w:id="6"/>
                        <w:bookmarkEnd w:id="7"/>
                      </w:p>
                    </w:txbxContent>
                  </v:textbox>
                </v:shape>
                <v:shape id="Imagen 6252" o:spid="_x0000_s1033" type="#_x0000_t75" style="position:absolute;left:3613;top:2138;width:7722;height:402;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">
                  <v:imagedata r:id="rId11" o:title="UPOLI_identidad" cropbottom="64420f" cropright="31396f"/>
                  <o:lock v:ext="edit" aspectratio="f"/>
                </v:shape>
              </v:group>
            </w:pict>
          </mc:Fallback>
        </mc:AlternateContent>
      </w:r>
    </w:p>
    <w:p w14:paraId="7AB2F18D" w14:textId="7EAE3175" w:rsidR="00B0609B" w:rsidRPr="00A76AA1" w:rsidRDefault="00B577F0" w:rsidP="00A76AA1">
      <w:pPr>
        <w:contextualSpacing/>
        <w:rPr>
          <w:bCs/>
        </w:rPr>
      </w:pPr>
      <w:r>
        <w:rPr>
          <w:bCs/>
          <w:noProof/>
        </w:rPr>
        <w:drawing>
          <wp:anchor distT="0" distB="0" distL="114300" distR="114300" simplePos="0" relativeHeight="251667456" behindDoc="1" locked="0" layoutInCell="1" allowOverlap="1" wp14:anchorId="600C66E6" wp14:editId="7334E528">
            <wp:simplePos x="0" y="0"/>
            <wp:positionH relativeFrom="column">
              <wp:posOffset>-3810</wp:posOffset>
            </wp:positionH>
            <wp:positionV relativeFrom="paragraph">
              <wp:posOffset>271145</wp:posOffset>
            </wp:positionV>
            <wp:extent cx="2621915" cy="2200275"/>
            <wp:effectExtent l="0" t="0" r="6985" b="9525"/>
            <wp:wrapTight wrapText="bothSides">
              <wp:wrapPolygon edited="0">
                <wp:start x="0" y="0"/>
                <wp:lineTo x="0" y="21506"/>
                <wp:lineTo x="21501" y="21506"/>
                <wp:lineTo x="21501" y="0"/>
                <wp:lineTo x="0" y="0"/>
              </wp:wrapPolygon>
            </wp:wrapTight>
            <wp:docPr id="9" name="Imagen 9" descr="Imagen en blanco y negro&#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n 9" descr="Imagen en blanco y negro&#10;&#10;Descripción generada automáticamente con confianza media"/>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621915" cy="2200275"/>
                    </a:xfrm>
                    <a:prstGeom prst="rect">
                      <a:avLst/>
                    </a:prstGeom>
                  </pic:spPr>
                </pic:pic>
              </a:graphicData>
            </a:graphic>
            <wp14:sizeRelH relativeFrom="page">
              <wp14:pctWidth>0</wp14:pctWidth>
            </wp14:sizeRelH>
            <wp14:sizeRelV relativeFrom="page">
              <wp14:pctHeight>0</wp14:pctHeight>
            </wp14:sizeRelV>
          </wp:anchor>
        </w:drawing>
      </w:r>
    </w:p>
    <w:p w14:paraId="2628D93E" w14:textId="15808655" w:rsidR="0056572F" w:rsidRDefault="0056572F" w:rsidP="00A76AA1">
      <w:pPr>
        <w:contextualSpacing/>
        <w:rPr>
          <w:bCs/>
        </w:rPr>
      </w:pPr>
      <w:r w:rsidRPr="0056572F">
        <w:rPr>
          <w:bCs/>
        </w:rPr>
        <w:t>Las derivadas en economía son una herramienta muy útil puesto que por su misma</w:t>
      </w:r>
      <w:r>
        <w:rPr>
          <w:bCs/>
        </w:rPr>
        <w:t xml:space="preserve"> </w:t>
      </w:r>
      <w:r w:rsidRPr="0056572F">
        <w:rPr>
          <w:bCs/>
        </w:rPr>
        <w:t>naturaleza permiten realizar cálculos marginales, es decir hallar la razón de cambio cuando</w:t>
      </w:r>
      <w:r>
        <w:rPr>
          <w:bCs/>
        </w:rPr>
        <w:t xml:space="preserve"> </w:t>
      </w:r>
      <w:r w:rsidRPr="0056572F">
        <w:rPr>
          <w:bCs/>
        </w:rPr>
        <w:t xml:space="preserve">se </w:t>
      </w:r>
      <w:r w:rsidR="007F4E49">
        <w:rPr>
          <w:bCs/>
        </w:rPr>
        <w:t>a</w:t>
      </w:r>
      <w:r w:rsidRPr="0056572F">
        <w:rPr>
          <w:bCs/>
        </w:rPr>
        <w:t xml:space="preserve">grega una unidad adicional al </w:t>
      </w:r>
      <w:r w:rsidR="007F4E49" w:rsidRPr="0056572F">
        <w:rPr>
          <w:bCs/>
        </w:rPr>
        <w:t>total, sea</w:t>
      </w:r>
      <w:r w:rsidRPr="0056572F">
        <w:rPr>
          <w:bCs/>
        </w:rPr>
        <w:t xml:space="preserve"> cual la cantidad económica que   se </w:t>
      </w:r>
      <w:r w:rsidR="00E424E4" w:rsidRPr="0056572F">
        <w:rPr>
          <w:bCs/>
        </w:rPr>
        <w:t>esté considerando</w:t>
      </w:r>
      <w:r w:rsidRPr="0056572F">
        <w:rPr>
          <w:bCs/>
        </w:rPr>
        <w:t xml:space="preserve">: costo, ingreso, beneficio o producción. </w:t>
      </w:r>
    </w:p>
    <w:p w14:paraId="3D3EB612" w14:textId="77777777" w:rsidR="0056572F" w:rsidRDefault="0056572F" w:rsidP="00A76AA1">
      <w:pPr>
        <w:contextualSpacing/>
        <w:rPr>
          <w:bCs/>
        </w:rPr>
      </w:pPr>
    </w:p>
    <w:p w14:paraId="79AC38A5" w14:textId="18DD0238" w:rsidR="00E424E4" w:rsidRDefault="0056572F" w:rsidP="00A76AA1">
      <w:pPr>
        <w:contextualSpacing/>
        <w:rPr>
          <w:bCs/>
        </w:rPr>
      </w:pPr>
      <w:r w:rsidRPr="0056572F">
        <w:rPr>
          <w:bCs/>
        </w:rPr>
        <w:t xml:space="preserve">La Matemática como ciencia ha proporcionado al hombre la más poderosa herramienta </w:t>
      </w:r>
      <w:r w:rsidR="00E424E4" w:rsidRPr="0056572F">
        <w:rPr>
          <w:bCs/>
        </w:rPr>
        <w:t>para enfrentar</w:t>
      </w:r>
      <w:r w:rsidRPr="0056572F">
        <w:rPr>
          <w:bCs/>
        </w:rPr>
        <w:t xml:space="preserve"> disímiles problemas de la cotidianidad. En el resto de las ciencias del saber </w:t>
      </w:r>
      <w:r w:rsidR="00E424E4" w:rsidRPr="0056572F">
        <w:rPr>
          <w:bCs/>
        </w:rPr>
        <w:t>humano nos</w:t>
      </w:r>
      <w:r w:rsidRPr="0056572F">
        <w:rPr>
          <w:bCs/>
        </w:rPr>
        <w:t xml:space="preserve"> encontramos supuestos y teorías matemáticamente fundamentadas con el fin de proveer</w:t>
      </w:r>
      <w:r w:rsidR="00E424E4">
        <w:rPr>
          <w:bCs/>
        </w:rPr>
        <w:t xml:space="preserve"> </w:t>
      </w:r>
      <w:r w:rsidRPr="0056572F">
        <w:rPr>
          <w:bCs/>
        </w:rPr>
        <w:t xml:space="preserve">una explicación a las relaciones causales entre los procesos y fenómenos específicos de </w:t>
      </w:r>
      <w:r w:rsidR="00E424E4" w:rsidRPr="0056572F">
        <w:rPr>
          <w:bCs/>
        </w:rPr>
        <w:t>cada especialidad</w:t>
      </w:r>
      <w:r w:rsidRPr="0056572F">
        <w:rPr>
          <w:bCs/>
        </w:rPr>
        <w:t xml:space="preserve">. Está </w:t>
      </w:r>
      <w:r w:rsidR="00365632">
        <w:rPr>
          <w:bCs/>
        </w:rPr>
        <w:t>g</w:t>
      </w:r>
      <w:r w:rsidRPr="0056572F">
        <w:rPr>
          <w:bCs/>
        </w:rPr>
        <w:t xml:space="preserve">eneralizada la   tendencia a encontrar algún </w:t>
      </w:r>
      <w:r w:rsidR="00E424E4" w:rsidRPr="0056572F">
        <w:rPr>
          <w:bCs/>
        </w:rPr>
        <w:t>artículo de</w:t>
      </w:r>
      <w:r w:rsidRPr="0056572F">
        <w:rPr>
          <w:bCs/>
        </w:rPr>
        <w:t xml:space="preserve"> Informática, Química, Física, Ciencias Médicas, Farmacéutica, etc. con una </w:t>
      </w:r>
      <w:r w:rsidR="00E424E4" w:rsidRPr="0056572F">
        <w:rPr>
          <w:bCs/>
        </w:rPr>
        <w:t>demostración</w:t>
      </w:r>
      <w:r w:rsidRPr="0056572F">
        <w:rPr>
          <w:bCs/>
        </w:rPr>
        <w:t xml:space="preserve"> referencia matemática que valide la investigación obtenida.</w:t>
      </w:r>
    </w:p>
    <w:p w14:paraId="05F8D25E" w14:textId="77777777" w:rsidR="00E424E4" w:rsidRDefault="00E424E4" w:rsidP="00A76AA1">
      <w:pPr>
        <w:contextualSpacing/>
        <w:rPr>
          <w:bCs/>
        </w:rPr>
      </w:pPr>
    </w:p>
    <w:p w14:paraId="01083CB0" w14:textId="7B78D654" w:rsidR="00E424E4" w:rsidRDefault="0056572F" w:rsidP="00A76AA1">
      <w:pPr>
        <w:contextualSpacing/>
        <w:rPr>
          <w:bCs/>
        </w:rPr>
      </w:pPr>
      <w:r w:rsidRPr="0056572F">
        <w:rPr>
          <w:bCs/>
        </w:rPr>
        <w:t>Tal línea de pensamiento fue posible desde la economía neoclásica, primero con Carnot, y</w:t>
      </w:r>
      <w:r w:rsidR="00E424E4">
        <w:rPr>
          <w:bCs/>
        </w:rPr>
        <w:t xml:space="preserve"> </w:t>
      </w:r>
      <w:r w:rsidRPr="0056572F">
        <w:rPr>
          <w:bCs/>
        </w:rPr>
        <w:t xml:space="preserve">luego </w:t>
      </w:r>
      <w:r w:rsidR="00E424E4" w:rsidRPr="0056572F">
        <w:rPr>
          <w:bCs/>
        </w:rPr>
        <w:t>con León</w:t>
      </w:r>
      <w:r w:rsidRPr="0056572F">
        <w:rPr>
          <w:bCs/>
        </w:rPr>
        <w:t xml:space="preserve"> </w:t>
      </w:r>
      <w:r w:rsidR="00E424E4" w:rsidRPr="0056572F">
        <w:rPr>
          <w:bCs/>
        </w:rPr>
        <w:t>Walras, Stanley</w:t>
      </w:r>
      <w:r w:rsidRPr="0056572F">
        <w:rPr>
          <w:bCs/>
        </w:rPr>
        <w:t xml:space="preserve"> Jevons </w:t>
      </w:r>
      <w:r w:rsidR="007F4E49" w:rsidRPr="0056572F">
        <w:rPr>
          <w:bCs/>
        </w:rPr>
        <w:t>y Alfred</w:t>
      </w:r>
      <w:r w:rsidRPr="0056572F">
        <w:rPr>
          <w:bCs/>
        </w:rPr>
        <w:t xml:space="preserve"> </w:t>
      </w:r>
      <w:r w:rsidR="007F4E49" w:rsidRPr="0056572F">
        <w:rPr>
          <w:bCs/>
        </w:rPr>
        <w:t>Marshall; por</w:t>
      </w:r>
      <w:r w:rsidRPr="0056572F">
        <w:rPr>
          <w:bCs/>
        </w:rPr>
        <w:t xml:space="preserve"> ello se   conoce </w:t>
      </w:r>
      <w:r w:rsidR="00E424E4" w:rsidRPr="0056572F">
        <w:rPr>
          <w:bCs/>
        </w:rPr>
        <w:t>esta innovación</w:t>
      </w:r>
      <w:r w:rsidRPr="0056572F">
        <w:rPr>
          <w:bCs/>
        </w:rPr>
        <w:t xml:space="preserve"> analítica como la revolución marginalista.</w:t>
      </w:r>
    </w:p>
    <w:p w14:paraId="6AB33066" w14:textId="77777777" w:rsidR="00E424E4" w:rsidRDefault="00E424E4" w:rsidP="00A76AA1">
      <w:pPr>
        <w:contextualSpacing/>
        <w:rPr>
          <w:bCs/>
        </w:rPr>
      </w:pPr>
    </w:p>
    <w:p w14:paraId="3DE9AA87" w14:textId="5E00D7AF" w:rsidR="00B0609B" w:rsidRPr="00A76AA1" w:rsidRDefault="0056572F" w:rsidP="00A76AA1">
      <w:pPr>
        <w:contextualSpacing/>
        <w:rPr>
          <w:bCs/>
        </w:rPr>
      </w:pPr>
      <w:r w:rsidRPr="0056572F">
        <w:rPr>
          <w:bCs/>
        </w:rPr>
        <w:t xml:space="preserve">Todo experto en la planeación y análisis de inversiones públicas y </w:t>
      </w:r>
      <w:r w:rsidR="00E424E4" w:rsidRPr="0056572F">
        <w:rPr>
          <w:bCs/>
        </w:rPr>
        <w:t>privadas, procura</w:t>
      </w:r>
      <w:r w:rsidRPr="0056572F">
        <w:rPr>
          <w:bCs/>
        </w:rPr>
        <w:t xml:space="preserve">   </w:t>
      </w:r>
      <w:r w:rsidR="00E424E4" w:rsidRPr="0056572F">
        <w:rPr>
          <w:bCs/>
        </w:rPr>
        <w:t>la óptima</w:t>
      </w:r>
      <w:r w:rsidRPr="0056572F">
        <w:rPr>
          <w:bCs/>
        </w:rPr>
        <w:t xml:space="preserve"> rentabilidad a la empresa u organismo donde presta sus servicios, para lo cual </w:t>
      </w:r>
      <w:r w:rsidR="00E424E4" w:rsidRPr="0056572F">
        <w:rPr>
          <w:bCs/>
        </w:rPr>
        <w:t>necesita aplicar</w:t>
      </w:r>
      <w:r w:rsidRPr="0056572F">
        <w:rPr>
          <w:bCs/>
        </w:rPr>
        <w:t xml:space="preserve"> </w:t>
      </w:r>
      <w:r w:rsidR="007F4E49" w:rsidRPr="0056572F">
        <w:rPr>
          <w:bCs/>
        </w:rPr>
        <w:t xml:space="preserve">una serie de conocimientos </w:t>
      </w:r>
      <w:r w:rsidR="00B577F0" w:rsidRPr="0056572F">
        <w:rPr>
          <w:bCs/>
        </w:rPr>
        <w:t>que tienen</w:t>
      </w:r>
      <w:r w:rsidRPr="0056572F">
        <w:rPr>
          <w:bCs/>
        </w:rPr>
        <w:t xml:space="preserve"> un fuerte basamento </w:t>
      </w:r>
      <w:proofErr w:type="gramStart"/>
      <w:r w:rsidRPr="0056572F">
        <w:rPr>
          <w:bCs/>
        </w:rPr>
        <w:t>en  las</w:t>
      </w:r>
      <w:proofErr w:type="gramEnd"/>
      <w:r w:rsidRPr="0056572F">
        <w:rPr>
          <w:bCs/>
        </w:rPr>
        <w:t xml:space="preserve"> </w:t>
      </w:r>
      <w:r w:rsidR="00E424E4" w:rsidRPr="0056572F">
        <w:rPr>
          <w:bCs/>
        </w:rPr>
        <w:t>matemáticas. Probablemente</w:t>
      </w:r>
      <w:r w:rsidRPr="0056572F">
        <w:rPr>
          <w:bCs/>
        </w:rPr>
        <w:t xml:space="preserve"> uno de los conceptos más útiles y aplicables en la Economía sea la </w:t>
      </w:r>
      <w:r w:rsidR="00E424E4" w:rsidRPr="0056572F">
        <w:rPr>
          <w:bCs/>
        </w:rPr>
        <w:t>derivada de</w:t>
      </w:r>
      <w:r w:rsidRPr="0056572F">
        <w:rPr>
          <w:bCs/>
        </w:rPr>
        <w:t xml:space="preserve"> una función.</w:t>
      </w:r>
    </w:p>
    <w:p w14:paraId="483FE412" w14:textId="77777777" w:rsidR="00B0609B" w:rsidRPr="00A76AA1" w:rsidRDefault="00B0609B" w:rsidP="00A76AA1">
      <w:pPr>
        <w:contextualSpacing/>
        <w:rPr>
          <w:bCs/>
        </w:rPr>
      </w:pPr>
    </w:p>
    <w:p w14:paraId="561D5703" w14:textId="3DD339DC" w:rsidR="00AB2DF6" w:rsidRPr="00A76AA1" w:rsidRDefault="00B577F0" w:rsidP="00A76AA1">
      <w:pPr>
        <w:contextualSpacing/>
        <w:rPr>
          <w:bCs/>
        </w:rPr>
      </w:pPr>
      <w:r>
        <w:rPr>
          <w:noProof/>
          <w:lang w:eastAsia="es-NI"/>
        </w:rPr>
        <w:lastRenderedPageBreak/>
        <mc:AlternateContent>
          <mc:Choice Requires="wpg">
            <w:drawing>
              <wp:anchor distT="0" distB="0" distL="114300" distR="114300" simplePos="0" relativeHeight="251664384" behindDoc="0" locked="0" layoutInCell="1" allowOverlap="1" wp14:anchorId="6F8766A1" wp14:editId="4F482FCF">
                <wp:simplePos x="0" y="0"/>
                <wp:positionH relativeFrom="column">
                  <wp:posOffset>-179070</wp:posOffset>
                </wp:positionH>
                <wp:positionV relativeFrom="paragraph">
                  <wp:posOffset>-101600</wp:posOffset>
                </wp:positionV>
                <wp:extent cx="6384290" cy="342265"/>
                <wp:effectExtent l="0" t="0" r="0" b="635"/>
                <wp:wrapNone/>
                <wp:docPr id="23" name="Grupo 2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384290" cy="342265"/>
                          <a:chOff x="966" y="5881"/>
                          <a:chExt cx="9846" cy="378"/>
                        </a:xfrm>
                      </wpg:grpSpPr>
                      <wps:wsp>
                        <wps:cNvPr id="24" name="Cuadro de texto 2"/>
                        <wps:cNvSpPr txBox="1">
                          <a:spLocks noChangeArrowheads="1"/>
                        </wps:cNvSpPr>
                        <wps:spPr bwMode="auto">
                          <a:xfrm>
                            <a:off x="966" y="5881"/>
                            <a:ext cx="4872" cy="37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F2FD66F" w14:textId="77777777" w:rsidR="00AB2DF6" w:rsidRPr="00A32AB9" w:rsidRDefault="00AB2DF6" w:rsidP="00A32AB9">
                              <w:pPr>
                                <w:pStyle w:val="Ttulo1"/>
                              </w:pPr>
                              <w:bookmarkStart w:id="8" w:name="_Toc46999615"/>
                              <w:bookmarkStart w:id="9" w:name="_Toc51942772"/>
                              <w:bookmarkStart w:id="10" w:name="_Toc107560621"/>
                              <w:r w:rsidRPr="00A32AB9">
                                <w:t>Desarrollo de Contenidos</w:t>
                              </w:r>
                              <w:bookmarkEnd w:id="8"/>
                              <w:bookmarkEnd w:id="9"/>
                              <w:bookmarkEnd w:id="10"/>
                              <w:r w:rsidRPr="00A32AB9">
                                <w:t xml:space="preserve"> </w:t>
                              </w:r>
                            </w:p>
                          </w:txbxContent>
                        </wps:txbx>
                        <wps:bodyPr rot="0" vert="horz" wrap="square" lIns="91440" tIns="45720" rIns="91440" bIns="45720" anchor="t" anchorCtr="0" upright="1">
                          <a:noAutofit/>
                        </wps:bodyPr>
                      </wps:wsp>
                      <pic:pic xmlns:pic="http://schemas.openxmlformats.org/drawingml/2006/picture">
                        <pic:nvPicPr>
                          <pic:cNvPr id="25" name="Imagen 6252" descr="C:\Users\DPE\Documents\Manual de marca UPOLI\UPOLI_identidad.png"/>
                          <pic:cNvPicPr preferRelativeResize="0">
                            <a:picLocks noChangeArrowheads="1"/>
                          </pic:cNvPicPr>
                        </pic:nvPicPr>
                        <pic:blipFill>
                          <a:blip r:embed="rId10">
                            <a:extLst>
                              <a:ext uri="{28A0092B-C50C-407E-A947-70E740481C1C}">
                                <a14:useLocalDpi xmlns:a14="http://schemas.microsoft.com/office/drawing/2010/main" val="0"/>
                              </a:ext>
                            </a:extLst>
                          </a:blip>
                          <a:srcRect r="47906" b="98297"/>
                          <a:stretch>
                            <a:fillRect/>
                          </a:stretch>
                        </pic:blipFill>
                        <pic:spPr bwMode="auto">
                          <a:xfrm>
                            <a:off x="5247" y="5943"/>
                            <a:ext cx="5565" cy="3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w:pict>
              <v:group w14:anchorId="6F8766A1" id="Grupo 23" o:spid="_x0000_s1034" style="position:absolute;left:0;text-align:left;margin-left:-14.1pt;margin-top:-8pt;width:502.7pt;height:26.95pt;z-index:251664384" coordorigin="966,5881" coordsize="9846,37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">
                <v:shape id="_x0000_s1035" type="#_x0000_t202" style="position:absolute;left:966;top:5881;width:4872;height:3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" filled="f" stroked="f">
                  <v:textbox>
                    <w:txbxContent>
                      <w:p w14:paraId="5F2FD66F" w14:textId="77777777" w:rsidR="00AB2DF6" w:rsidRPr="00A32AB9" w:rsidRDefault="00AB2DF6" w:rsidP="00A32AB9">
                        <w:pPr>
                          <w:pStyle w:val="Ttulo1"/>
                        </w:pPr>
                        <w:bookmarkStart w:id="11" w:name="_Toc46999615"/>
                        <w:bookmarkStart w:id="12" w:name="_Toc51942772"/>
                        <w:bookmarkStart w:id="13" w:name="_Toc107560621"/>
                        <w:r w:rsidRPr="00A32AB9">
                          <w:t>Desarrollo de Contenidos</w:t>
                        </w:r>
                        <w:bookmarkEnd w:id="11"/>
                        <w:bookmarkEnd w:id="12"/>
                        <w:bookmarkEnd w:id="13"/>
                        <w:r w:rsidRPr="00A32AB9">
                          <w:t xml:space="preserve"> </w:t>
                        </w:r>
                      </w:p>
                    </w:txbxContent>
                  </v:textbox>
                </v:shape>
                <v:shape id="Imagen 6252" o:spid="_x0000_s1036" type="#_x0000_t75" style="position:absolute;left:5247;top:5943;width:5565;height:316;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">
                  <v:imagedata r:id="rId11" o:title="UPOLI_identidad" cropbottom="64420f" cropright="31396f"/>
                  <o:lock v:ext="edit" aspectratio="f"/>
                </v:shape>
              </v:group>
            </w:pict>
          </mc:Fallback>
        </mc:AlternateContent>
      </w:r>
    </w:p>
    <w:p w14:paraId="16930717" w14:textId="3D338F22" w:rsidR="00EF21B1" w:rsidRDefault="00EF21B1" w:rsidP="00892BCE">
      <w:pPr>
        <w:pStyle w:val="Ttulo2"/>
      </w:pPr>
      <w:bookmarkStart w:id="14" w:name="_Toc107560622"/>
      <w:r>
        <w:t>Interpretación geométrica de la derivada.</w:t>
      </w:r>
      <w:bookmarkEnd w:id="14"/>
      <w:r>
        <w:t xml:space="preserve"> </w:t>
      </w:r>
    </w:p>
    <w:p w14:paraId="7E06E82F" w14:textId="615F3588" w:rsidR="008538E1" w:rsidRDefault="00F72026" w:rsidP="008538E1">
      <w:r w:rsidRPr="00F72026">
        <w:t>La definición de derivada tiene mucho que ver con el concepto de variación instantánea. Teniendo en cuenta que el cociente:</w:t>
      </w:r>
    </w:p>
    <w:p w14:paraId="1C957DE5" w14:textId="0968B437" w:rsidR="00C324EA" w:rsidRDefault="00C324EA" w:rsidP="008538E1">
      <w:r>
        <w:rPr>
          <w:noProof/>
        </w:rPr>
        <w:drawing>
          <wp:anchor distT="0" distB="0" distL="114300" distR="114300" simplePos="0" relativeHeight="251668480" behindDoc="1" locked="0" layoutInCell="1" allowOverlap="1" wp14:anchorId="162EC31B" wp14:editId="1F5EF0D7">
            <wp:simplePos x="0" y="0"/>
            <wp:positionH relativeFrom="column">
              <wp:posOffset>43180</wp:posOffset>
            </wp:positionH>
            <wp:positionV relativeFrom="paragraph">
              <wp:posOffset>57150</wp:posOffset>
            </wp:positionV>
            <wp:extent cx="1114425" cy="530225"/>
            <wp:effectExtent l="0" t="0" r="9525" b="3175"/>
            <wp:wrapTight wrapText="bothSides">
              <wp:wrapPolygon edited="0">
                <wp:start x="0" y="0"/>
                <wp:lineTo x="0" y="20953"/>
                <wp:lineTo x="21415" y="20953"/>
                <wp:lineTo x="21415" y="0"/>
                <wp:lineTo x="0" y="0"/>
              </wp:wrapPolygon>
            </wp:wrapTight>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114425" cy="530225"/>
                    </a:xfrm>
                    <a:prstGeom prst="rect">
                      <a:avLst/>
                    </a:prstGeom>
                    <a:noFill/>
                  </pic:spPr>
                </pic:pic>
              </a:graphicData>
            </a:graphic>
            <wp14:sizeRelH relativeFrom="page">
              <wp14:pctWidth>0</wp14:pctWidth>
            </wp14:sizeRelH>
            <wp14:sizeRelV relativeFrom="page">
              <wp14:pctHeight>0</wp14:pctHeight>
            </wp14:sizeRelV>
          </wp:anchor>
        </w:drawing>
      </w:r>
    </w:p>
    <w:p w14:paraId="3C8E9940" w14:textId="2017DB19" w:rsidR="00C324EA" w:rsidRDefault="00C324EA" w:rsidP="008538E1"/>
    <w:p w14:paraId="4E3D1DCE" w14:textId="3000478E" w:rsidR="00C324EA" w:rsidRDefault="00C324EA" w:rsidP="008538E1"/>
    <w:p w14:paraId="4162BB93" w14:textId="77777777" w:rsidR="00F626A7" w:rsidRDefault="00F626A7" w:rsidP="00F626A7">
      <w:r>
        <w:t xml:space="preserve">expresa la pendiente de la recta que pasa por (a, f (a)) y (b, f(b)), es lógico pensar </w:t>
      </w:r>
      <w:proofErr w:type="gramStart"/>
      <w:r>
        <w:t>que</w:t>
      </w:r>
      <w:proofErr w:type="gramEnd"/>
      <w:r>
        <w:t xml:space="preserve"> si b </w:t>
      </w:r>
      <w:proofErr w:type="spellStart"/>
      <w:r>
        <w:t>y a</w:t>
      </w:r>
      <w:proofErr w:type="spellEnd"/>
      <w:r>
        <w:t xml:space="preserve"> están muy próximos entre sí, separados por un valor h que tiende a cero, esta recta se aproximará a la recta tangente a la función en el punto x = a.</w:t>
      </w:r>
    </w:p>
    <w:p w14:paraId="03C2C442" w14:textId="27DD0526" w:rsidR="00F626A7" w:rsidRDefault="00EB7AF8" w:rsidP="00F626A7">
      <w:r>
        <w:rPr>
          <w:noProof/>
        </w:rPr>
        <w:drawing>
          <wp:anchor distT="0" distB="0" distL="114300" distR="114300" simplePos="0" relativeHeight="251669504" behindDoc="1" locked="0" layoutInCell="1" allowOverlap="1" wp14:anchorId="23F650A6" wp14:editId="184A3D60">
            <wp:simplePos x="0" y="0"/>
            <wp:positionH relativeFrom="column">
              <wp:posOffset>43815</wp:posOffset>
            </wp:positionH>
            <wp:positionV relativeFrom="paragraph">
              <wp:posOffset>291465</wp:posOffset>
            </wp:positionV>
            <wp:extent cx="2190750" cy="2130425"/>
            <wp:effectExtent l="0" t="0" r="0" b="3175"/>
            <wp:wrapTight wrapText="bothSides">
              <wp:wrapPolygon edited="0">
                <wp:start x="0" y="0"/>
                <wp:lineTo x="0" y="21439"/>
                <wp:lineTo x="21412" y="21439"/>
                <wp:lineTo x="21412" y="0"/>
                <wp:lineTo x="0" y="0"/>
              </wp:wrapPolygon>
            </wp:wrapTight>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190750" cy="2130425"/>
                    </a:xfrm>
                    <a:prstGeom prst="rect">
                      <a:avLst/>
                    </a:prstGeom>
                    <a:noFill/>
                  </pic:spPr>
                </pic:pic>
              </a:graphicData>
            </a:graphic>
            <wp14:sizeRelH relativeFrom="page">
              <wp14:pctWidth>0</wp14:pctWidth>
            </wp14:sizeRelH>
            <wp14:sizeRelV relativeFrom="page">
              <wp14:pctHeight>0</wp14:pctHeight>
            </wp14:sizeRelV>
          </wp:anchor>
        </w:drawing>
      </w:r>
    </w:p>
    <w:p w14:paraId="574BD1E4" w14:textId="5D11E8A9" w:rsidR="00C324EA" w:rsidRDefault="00F626A7" w:rsidP="00F626A7">
      <w:r>
        <w:t>Tal es la interpretación geométrica de la derivada de una función en un punto: coincide con la pendiente de la recta tangente a la función en dicho punto.</w:t>
      </w:r>
    </w:p>
    <w:p w14:paraId="3E7C0E90" w14:textId="77CE0754" w:rsidR="00EB7AF8" w:rsidRDefault="00EB7AF8" w:rsidP="00F626A7"/>
    <w:p w14:paraId="73C5CF98" w14:textId="1B6E7504" w:rsidR="00C324EA" w:rsidRDefault="00EB7AF8" w:rsidP="008538E1">
      <w:r w:rsidRPr="00EB7AF8">
        <w:t>La derivada de una función en un punto coincide con la pendiente de la recta tangente a la función en dicho punto.</w:t>
      </w:r>
    </w:p>
    <w:p w14:paraId="778BE54E" w14:textId="77777777" w:rsidR="00EB7AF8" w:rsidRPr="008538E1" w:rsidRDefault="00EB7AF8" w:rsidP="008538E1"/>
    <w:p w14:paraId="2183A944" w14:textId="0DE80B3C" w:rsidR="00EF21B1" w:rsidRDefault="00EF21B1" w:rsidP="00892BCE">
      <w:pPr>
        <w:pStyle w:val="Ttulo2"/>
      </w:pPr>
      <w:bookmarkStart w:id="15" w:name="_Toc107560623"/>
      <w:r>
        <w:t>Definición de Derivada.</w:t>
      </w:r>
      <w:bookmarkEnd w:id="15"/>
      <w:r>
        <w:t xml:space="preserve"> </w:t>
      </w:r>
    </w:p>
    <w:p w14:paraId="1A03B61F" w14:textId="2C60E076" w:rsidR="00EB7AF8" w:rsidRDefault="00CA7F2F" w:rsidP="00CA7F2F">
      <w:r>
        <w:t>Desde una perspectiva geométrica, la derivada de una función es la pendiente de la recta tangente al punto donde se ubica x. En términos matemáticos, la derivada de una función puede expresarse de la siguiente forma:</w:t>
      </w:r>
    </w:p>
    <w:p w14:paraId="1B8FCFFC" w14:textId="1B8079EA" w:rsidR="00CA7F2F" w:rsidRDefault="00CA7F2F" w:rsidP="00CA7F2F">
      <w:r>
        <w:rPr>
          <w:noProof/>
        </w:rPr>
        <w:drawing>
          <wp:anchor distT="0" distB="0" distL="114300" distR="114300" simplePos="0" relativeHeight="251670528" behindDoc="1" locked="0" layoutInCell="1" allowOverlap="1" wp14:anchorId="2BD49853" wp14:editId="73215A79">
            <wp:simplePos x="0" y="0"/>
            <wp:positionH relativeFrom="column">
              <wp:posOffset>1053465</wp:posOffset>
            </wp:positionH>
            <wp:positionV relativeFrom="paragraph">
              <wp:posOffset>14605</wp:posOffset>
            </wp:positionV>
            <wp:extent cx="3752850" cy="876300"/>
            <wp:effectExtent l="0" t="0" r="0" b="0"/>
            <wp:wrapTight wrapText="bothSides">
              <wp:wrapPolygon edited="0">
                <wp:start x="0" y="0"/>
                <wp:lineTo x="0" y="21130"/>
                <wp:lineTo x="21490" y="21130"/>
                <wp:lineTo x="21490" y="0"/>
                <wp:lineTo x="0" y="0"/>
              </wp:wrapPolygon>
            </wp:wrapTight>
            <wp:docPr id="29" name="Imagen 29" descr="Image 5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Image 518"/>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752850" cy="8763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3DF106B" w14:textId="5F85A72B" w:rsidR="00CA7F2F" w:rsidRDefault="00CA7F2F" w:rsidP="00CA7F2F"/>
    <w:p w14:paraId="256B15B5" w14:textId="7F3E3A68" w:rsidR="00CA7F2F" w:rsidRDefault="00CA7F2F" w:rsidP="00CA7F2F"/>
    <w:p w14:paraId="11539D7F" w14:textId="4FCDD266" w:rsidR="00CA7F2F" w:rsidRDefault="00CA7F2F" w:rsidP="00CA7F2F"/>
    <w:p w14:paraId="260D74EA" w14:textId="4BBF7947" w:rsidR="00CA7F2F" w:rsidRDefault="00A91066" w:rsidP="00CA7F2F">
      <w:r w:rsidRPr="00A91066">
        <w:lastRenderedPageBreak/>
        <w:t>En la fórmula, x es el punto en el que la variable toma el valor de x. Asimismo, h es cualquier número. Este luego se igualará a cero pues, como vemos en la imagen superior, debemos calcular el límite de la función cuando h se acerca a cero.</w:t>
      </w:r>
    </w:p>
    <w:p w14:paraId="64745D36" w14:textId="0E44C80F" w:rsidR="00CA7F2F" w:rsidRDefault="00CA7F2F" w:rsidP="00CA7F2F"/>
    <w:p w14:paraId="603E0AD4" w14:textId="3F0BD477" w:rsidR="00A91066" w:rsidRDefault="00A91066" w:rsidP="00A91066">
      <w:r>
        <w:t>Cabe recordar que, en general, la derivada es una función matemática que se define como la tasa de cambio de una variable respecto a otra. Es decir, en qué porcentaje aumenta o disminuye una variable cuando otra también se ha incrementado o disminuido.</w:t>
      </w:r>
    </w:p>
    <w:p w14:paraId="473261E6" w14:textId="1F9DB960" w:rsidR="00A91066" w:rsidRDefault="00A91066" w:rsidP="00A91066"/>
    <w:p w14:paraId="7FBBAC61" w14:textId="4CB3F0E5" w:rsidR="00CA7F2F" w:rsidRDefault="00A91066" w:rsidP="00A91066">
      <w:r>
        <w:t>Debemos precisar que el límite de una función se define como la tendencia de esta (a qué valor se aproxima) cuando uno de sus parámetros (en este caso h) se acerca a un valor determinado.</w:t>
      </w:r>
    </w:p>
    <w:p w14:paraId="25D25C32" w14:textId="6A78F610" w:rsidR="00A91066" w:rsidRDefault="00A91066" w:rsidP="00A91066"/>
    <w:p w14:paraId="53015A1D" w14:textId="08F26561" w:rsidR="00EF21B1" w:rsidRDefault="00EF21B1" w:rsidP="00892BCE">
      <w:pPr>
        <w:pStyle w:val="Ttulo2"/>
      </w:pPr>
      <w:bookmarkStart w:id="16" w:name="_Toc107560624"/>
      <w:r>
        <w:t>Derivada de una función mediante la fórmula del límite.</w:t>
      </w:r>
      <w:bookmarkEnd w:id="16"/>
    </w:p>
    <w:p w14:paraId="5627E8EB" w14:textId="1B398415" w:rsidR="001312EC" w:rsidRDefault="003270D1" w:rsidP="001312EC">
      <w:r w:rsidRPr="003270D1">
        <w:t>Podemos entender mejor el límite de una función con algunos ejemplos. Veamos el siguiente caso:</w:t>
      </w:r>
    </w:p>
    <w:p w14:paraId="0F2192CD" w14:textId="53E5597A" w:rsidR="003270D1" w:rsidRDefault="003270D1" w:rsidP="001312EC">
      <w:r>
        <w:rPr>
          <w:noProof/>
        </w:rPr>
        <w:drawing>
          <wp:anchor distT="0" distB="0" distL="114300" distR="114300" simplePos="0" relativeHeight="251672576" behindDoc="1" locked="0" layoutInCell="1" allowOverlap="1" wp14:anchorId="0731ABB3" wp14:editId="6198C28D">
            <wp:simplePos x="0" y="0"/>
            <wp:positionH relativeFrom="column">
              <wp:posOffset>628650</wp:posOffset>
            </wp:positionH>
            <wp:positionV relativeFrom="paragraph">
              <wp:posOffset>50165</wp:posOffset>
            </wp:positionV>
            <wp:extent cx="4419600" cy="2981960"/>
            <wp:effectExtent l="0" t="0" r="0" b="8890"/>
            <wp:wrapTight wrapText="bothSides">
              <wp:wrapPolygon edited="0">
                <wp:start x="0" y="0"/>
                <wp:lineTo x="0" y="21526"/>
                <wp:lineTo x="21507" y="21526"/>
                <wp:lineTo x="21507" y="0"/>
                <wp:lineTo x="0" y="0"/>
              </wp:wrapPolygon>
            </wp:wrapTight>
            <wp:docPr id="30" name="Imagen 30" descr="Texto, Cart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n 30" descr="Texto, Carta&#10;&#10;Descripción generada automáticamente"/>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419600" cy="2981960"/>
                    </a:xfrm>
                    <a:prstGeom prst="rect">
                      <a:avLst/>
                    </a:prstGeom>
                    <a:noFill/>
                  </pic:spPr>
                </pic:pic>
              </a:graphicData>
            </a:graphic>
            <wp14:sizeRelH relativeFrom="page">
              <wp14:pctWidth>0</wp14:pctWidth>
            </wp14:sizeRelH>
            <wp14:sizeRelV relativeFrom="page">
              <wp14:pctHeight>0</wp14:pctHeight>
            </wp14:sizeRelV>
          </wp:anchor>
        </w:drawing>
      </w:r>
    </w:p>
    <w:p w14:paraId="0585AB5D" w14:textId="1C934BFA" w:rsidR="003270D1" w:rsidRDefault="003270D1" w:rsidP="001312EC"/>
    <w:p w14:paraId="0455FCED" w14:textId="11553D85" w:rsidR="003270D1" w:rsidRDefault="003270D1" w:rsidP="001312EC"/>
    <w:p w14:paraId="309A6753" w14:textId="77777777" w:rsidR="003270D1" w:rsidRDefault="003270D1" w:rsidP="001312EC"/>
    <w:p w14:paraId="329E3B8B" w14:textId="77777777" w:rsidR="003270D1" w:rsidRDefault="003270D1" w:rsidP="001312EC"/>
    <w:p w14:paraId="0A8AE2B4" w14:textId="77777777" w:rsidR="003270D1" w:rsidRDefault="003270D1" w:rsidP="001312EC"/>
    <w:p w14:paraId="49D146A6" w14:textId="38B2E6D4" w:rsidR="003270D1" w:rsidRDefault="003270D1" w:rsidP="001312EC"/>
    <w:p w14:paraId="088CDBB8" w14:textId="20A685C6" w:rsidR="003270D1" w:rsidRDefault="003270D1" w:rsidP="001312EC"/>
    <w:p w14:paraId="2F66B859" w14:textId="63BD58B7" w:rsidR="003270D1" w:rsidRDefault="003270D1" w:rsidP="001312EC"/>
    <w:p w14:paraId="7201595E" w14:textId="65197C45" w:rsidR="003270D1" w:rsidRDefault="003270D1" w:rsidP="001312EC"/>
    <w:p w14:paraId="1DC14BBE" w14:textId="02C6B448" w:rsidR="003270D1" w:rsidRDefault="003270D1" w:rsidP="001312EC"/>
    <w:p w14:paraId="1BFEF32B" w14:textId="1581DFAD" w:rsidR="003270D1" w:rsidRDefault="00875897" w:rsidP="001312EC">
      <w:r>
        <w:rPr>
          <w:noProof/>
        </w:rPr>
        <w:lastRenderedPageBreak/>
        <w:drawing>
          <wp:anchor distT="0" distB="0" distL="114300" distR="114300" simplePos="0" relativeHeight="251673600" behindDoc="1" locked="0" layoutInCell="1" allowOverlap="1" wp14:anchorId="2796D3CD" wp14:editId="3C6C78F5">
            <wp:simplePos x="0" y="0"/>
            <wp:positionH relativeFrom="column">
              <wp:posOffset>224790</wp:posOffset>
            </wp:positionH>
            <wp:positionV relativeFrom="paragraph">
              <wp:posOffset>1172845</wp:posOffset>
            </wp:positionV>
            <wp:extent cx="5324475" cy="2641439"/>
            <wp:effectExtent l="0" t="0" r="0" b="6985"/>
            <wp:wrapTight wrapText="bothSides">
              <wp:wrapPolygon edited="0">
                <wp:start x="0" y="0"/>
                <wp:lineTo x="0" y="21501"/>
                <wp:lineTo x="21484" y="21501"/>
                <wp:lineTo x="21484" y="0"/>
                <wp:lineTo x="0" y="0"/>
              </wp:wrapPolygon>
            </wp:wrapTight>
            <wp:docPr id="31"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324475" cy="2641439"/>
                    </a:xfrm>
                    <a:prstGeom prst="rect">
                      <a:avLst/>
                    </a:prstGeom>
                    <a:noFill/>
                  </pic:spPr>
                </pic:pic>
              </a:graphicData>
            </a:graphic>
            <wp14:sizeRelH relativeFrom="page">
              <wp14:pctWidth>0</wp14:pctWidth>
            </wp14:sizeRelH>
            <wp14:sizeRelV relativeFrom="page">
              <wp14:pctHeight>0</wp14:pctHeight>
            </wp14:sizeRelV>
          </wp:anchor>
        </w:drawing>
      </w:r>
      <w:r w:rsidRPr="00875897">
        <w:t>En este caso, no ha sido necesario hallar el límite cuando h se acerca a cero, pues el resultado de dividir f(</w:t>
      </w:r>
      <w:proofErr w:type="spellStart"/>
      <w:r w:rsidRPr="00875897">
        <w:t>x+h</w:t>
      </w:r>
      <w:proofErr w:type="spellEnd"/>
      <w:r w:rsidRPr="00875897">
        <w:t>)-f(x) entre h da como resultado a un número natural, y no a una expresión algebraica donde podamos encontrar a h, como es el siguiente caso:</w:t>
      </w:r>
    </w:p>
    <w:p w14:paraId="74238419" w14:textId="688814E5" w:rsidR="00875897" w:rsidRDefault="005726D0" w:rsidP="001312EC">
      <w:r>
        <w:rPr>
          <w:noProof/>
        </w:rPr>
        <w:drawing>
          <wp:anchor distT="0" distB="0" distL="114300" distR="114300" simplePos="0" relativeHeight="251674624" behindDoc="1" locked="0" layoutInCell="1" allowOverlap="1" wp14:anchorId="4653F6B8" wp14:editId="286931C3">
            <wp:simplePos x="0" y="0"/>
            <wp:positionH relativeFrom="column">
              <wp:posOffset>1605915</wp:posOffset>
            </wp:positionH>
            <wp:positionV relativeFrom="paragraph">
              <wp:posOffset>2850515</wp:posOffset>
            </wp:positionV>
            <wp:extent cx="2543175" cy="887095"/>
            <wp:effectExtent l="0" t="0" r="9525" b="8255"/>
            <wp:wrapTight wrapText="bothSides">
              <wp:wrapPolygon edited="0">
                <wp:start x="0" y="0"/>
                <wp:lineTo x="0" y="21337"/>
                <wp:lineTo x="21519" y="21337"/>
                <wp:lineTo x="21519" y="0"/>
                <wp:lineTo x="0" y="0"/>
              </wp:wrapPolygon>
            </wp:wrapTight>
            <wp:docPr id="32" name="Imagen 32" descr="Image 5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Image 52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543175" cy="88709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AE88ABD" w14:textId="6A9DDD4F" w:rsidR="003270D1" w:rsidRDefault="003270D1" w:rsidP="001312EC"/>
    <w:p w14:paraId="45400AC6" w14:textId="44EA170F" w:rsidR="005726D0" w:rsidRDefault="005726D0" w:rsidP="001312EC"/>
    <w:p w14:paraId="63837F13" w14:textId="2A2D37F1" w:rsidR="005726D0" w:rsidRDefault="005726D0" w:rsidP="001312EC"/>
    <w:p w14:paraId="1546980B" w14:textId="530326DD" w:rsidR="005726D0" w:rsidRDefault="00A51876" w:rsidP="001312EC">
      <w:r w:rsidRPr="00A51876">
        <w:t>Veamos ahora otro ejemplo:</w:t>
      </w:r>
    </w:p>
    <w:p w14:paraId="25D0B6AC" w14:textId="326EBE13" w:rsidR="00A51876" w:rsidRDefault="003E5ED2" w:rsidP="001312EC">
      <w:r>
        <w:rPr>
          <w:noProof/>
        </w:rPr>
        <w:drawing>
          <wp:anchor distT="0" distB="0" distL="114300" distR="114300" simplePos="0" relativeHeight="251675648" behindDoc="1" locked="0" layoutInCell="1" allowOverlap="1" wp14:anchorId="6D4D3B55" wp14:editId="66A6C8C0">
            <wp:simplePos x="0" y="0"/>
            <wp:positionH relativeFrom="column">
              <wp:posOffset>1094740</wp:posOffset>
            </wp:positionH>
            <wp:positionV relativeFrom="paragraph">
              <wp:posOffset>90170</wp:posOffset>
            </wp:positionV>
            <wp:extent cx="3455670" cy="2214245"/>
            <wp:effectExtent l="0" t="0" r="0" b="0"/>
            <wp:wrapTight wrapText="bothSides">
              <wp:wrapPolygon edited="0">
                <wp:start x="0" y="0"/>
                <wp:lineTo x="0" y="21371"/>
                <wp:lineTo x="21433" y="21371"/>
                <wp:lineTo x="21433" y="0"/>
                <wp:lineTo x="0" y="0"/>
              </wp:wrapPolygon>
            </wp:wrapTight>
            <wp:docPr id="33" name="Imagen 33" descr="Image 5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Image 528"/>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455670" cy="221424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8A0B470" w14:textId="5F92CC3E" w:rsidR="00A51876" w:rsidRDefault="00A51876" w:rsidP="001312EC"/>
    <w:p w14:paraId="23555960" w14:textId="5D7EAAA7" w:rsidR="00A51876" w:rsidRDefault="00A51876" w:rsidP="001312EC"/>
    <w:p w14:paraId="5F65BB02" w14:textId="5CC41C9B" w:rsidR="003E5ED2" w:rsidRDefault="003E5ED2" w:rsidP="001312EC"/>
    <w:p w14:paraId="6A8A6130" w14:textId="4DD4F973" w:rsidR="003E5ED2" w:rsidRDefault="003E5ED2" w:rsidP="001312EC"/>
    <w:p w14:paraId="7E7281EC" w14:textId="7460C8E7" w:rsidR="003E5ED2" w:rsidRDefault="003E5ED2" w:rsidP="001312EC"/>
    <w:p w14:paraId="400848AB" w14:textId="2B14E2FE" w:rsidR="003E5ED2" w:rsidRDefault="003E5ED2" w:rsidP="001312EC"/>
    <w:p w14:paraId="5B54F1C1" w14:textId="21EB367E" w:rsidR="003E5ED2" w:rsidRDefault="003E5ED2" w:rsidP="001312EC"/>
    <w:p w14:paraId="579637F8" w14:textId="71ADF89F" w:rsidR="003E5ED2" w:rsidRDefault="003E5ED2" w:rsidP="001312EC"/>
    <w:p w14:paraId="364B05C3" w14:textId="48C85082" w:rsidR="003E5ED2" w:rsidRDefault="003E5ED2" w:rsidP="001312EC">
      <w:r>
        <w:rPr>
          <w:noProof/>
        </w:rPr>
        <w:lastRenderedPageBreak/>
        <w:drawing>
          <wp:anchor distT="0" distB="0" distL="114300" distR="114300" simplePos="0" relativeHeight="251676672" behindDoc="1" locked="0" layoutInCell="1" allowOverlap="1" wp14:anchorId="44EC5BA0" wp14:editId="27704F75">
            <wp:simplePos x="0" y="0"/>
            <wp:positionH relativeFrom="column">
              <wp:posOffset>710565</wp:posOffset>
            </wp:positionH>
            <wp:positionV relativeFrom="paragraph">
              <wp:posOffset>0</wp:posOffset>
            </wp:positionV>
            <wp:extent cx="3810000" cy="1130300"/>
            <wp:effectExtent l="0" t="0" r="0" b="0"/>
            <wp:wrapTight wrapText="bothSides">
              <wp:wrapPolygon edited="0">
                <wp:start x="0" y="0"/>
                <wp:lineTo x="0" y="21115"/>
                <wp:lineTo x="21492" y="21115"/>
                <wp:lineTo x="21492" y="0"/>
                <wp:lineTo x="0" y="0"/>
              </wp:wrapPolygon>
            </wp:wrapTight>
            <wp:docPr id="34" name="Imagen 34" descr="Image 5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Image 529"/>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810000" cy="11303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2E7C798" w14:textId="47C55A47" w:rsidR="003E5ED2" w:rsidRDefault="003E5ED2" w:rsidP="001312EC"/>
    <w:p w14:paraId="79252178" w14:textId="7CA1C91A" w:rsidR="003E5ED2" w:rsidRDefault="003E5ED2" w:rsidP="001312EC"/>
    <w:p w14:paraId="65ACF0DD" w14:textId="77777777" w:rsidR="003E5ED2" w:rsidRDefault="003E5ED2" w:rsidP="001312EC"/>
    <w:p w14:paraId="3662BA64" w14:textId="77777777" w:rsidR="006A6CF0" w:rsidRDefault="006A6CF0" w:rsidP="001312EC"/>
    <w:p w14:paraId="3A27E632" w14:textId="0944FB20" w:rsidR="003E5ED2" w:rsidRDefault="006A6CF0" w:rsidP="001312EC">
      <w:r w:rsidRPr="006A6CF0">
        <w:t>Luego, dividimos entre h:</w:t>
      </w:r>
    </w:p>
    <w:p w14:paraId="78197F66" w14:textId="3F2A2BCB" w:rsidR="006A6CF0" w:rsidRDefault="006A6CF0" w:rsidP="001312EC">
      <w:r>
        <w:rPr>
          <w:noProof/>
        </w:rPr>
        <w:drawing>
          <wp:anchor distT="0" distB="0" distL="114300" distR="114300" simplePos="0" relativeHeight="251677696" behindDoc="1" locked="0" layoutInCell="1" allowOverlap="1" wp14:anchorId="705A475B" wp14:editId="1AA50FF3">
            <wp:simplePos x="0" y="0"/>
            <wp:positionH relativeFrom="column">
              <wp:posOffset>1348740</wp:posOffset>
            </wp:positionH>
            <wp:positionV relativeFrom="paragraph">
              <wp:posOffset>42545</wp:posOffset>
            </wp:positionV>
            <wp:extent cx="2484120" cy="3014345"/>
            <wp:effectExtent l="0" t="0" r="0" b="0"/>
            <wp:wrapTight wrapText="bothSides">
              <wp:wrapPolygon edited="0">
                <wp:start x="0" y="0"/>
                <wp:lineTo x="0" y="21432"/>
                <wp:lineTo x="21368" y="21432"/>
                <wp:lineTo x="21368" y="0"/>
                <wp:lineTo x="0" y="0"/>
              </wp:wrapPolygon>
            </wp:wrapTight>
            <wp:docPr id="35" name="Imagen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484120" cy="3014345"/>
                    </a:xfrm>
                    <a:prstGeom prst="rect">
                      <a:avLst/>
                    </a:prstGeom>
                    <a:noFill/>
                  </pic:spPr>
                </pic:pic>
              </a:graphicData>
            </a:graphic>
            <wp14:sizeRelH relativeFrom="page">
              <wp14:pctWidth>0</wp14:pctWidth>
            </wp14:sizeRelH>
            <wp14:sizeRelV relativeFrom="page">
              <wp14:pctHeight>0</wp14:pctHeight>
            </wp14:sizeRelV>
          </wp:anchor>
        </w:drawing>
      </w:r>
    </w:p>
    <w:p w14:paraId="1E34784D" w14:textId="0073B02E" w:rsidR="006A6CF0" w:rsidRDefault="006A6CF0" w:rsidP="001312EC"/>
    <w:p w14:paraId="3D072A3B" w14:textId="2780BC69" w:rsidR="006A6CF0" w:rsidRDefault="006A6CF0" w:rsidP="001312EC"/>
    <w:p w14:paraId="35760F61" w14:textId="4B0BCB45" w:rsidR="006A6CF0" w:rsidRDefault="006A6CF0" w:rsidP="001312EC"/>
    <w:p w14:paraId="70CD2BF1" w14:textId="6ED8F9B5" w:rsidR="006A6CF0" w:rsidRDefault="006A6CF0" w:rsidP="001312EC"/>
    <w:p w14:paraId="73CC40DF" w14:textId="6458D682" w:rsidR="006A6CF0" w:rsidRDefault="006A6CF0" w:rsidP="001312EC"/>
    <w:p w14:paraId="757B4707" w14:textId="4E7279B7" w:rsidR="006A6CF0" w:rsidRDefault="006A6CF0" w:rsidP="001312EC"/>
    <w:p w14:paraId="0199EBA3" w14:textId="652FE102" w:rsidR="006A6CF0" w:rsidRDefault="006A6CF0" w:rsidP="001312EC"/>
    <w:p w14:paraId="78D7FAE7" w14:textId="332FC18A" w:rsidR="006A6CF0" w:rsidRDefault="006A6CF0" w:rsidP="001312EC"/>
    <w:p w14:paraId="4A20A69F" w14:textId="4FDEDA2B" w:rsidR="006A6CF0" w:rsidRDefault="006A6CF0" w:rsidP="001312EC"/>
    <w:p w14:paraId="33649224" w14:textId="230167E1" w:rsidR="006A6CF0" w:rsidRDefault="006A6CF0" w:rsidP="001312EC"/>
    <w:p w14:paraId="07FAE56E" w14:textId="2BCECA2B" w:rsidR="006A6CF0" w:rsidRDefault="008449AA" w:rsidP="001312EC">
      <w:r w:rsidRPr="008449AA">
        <w:t>Finalmente, encuentro el límite cuando h se acerca a 0:</w:t>
      </w:r>
    </w:p>
    <w:p w14:paraId="3CE1F5C5" w14:textId="6A5A0D0E" w:rsidR="008449AA" w:rsidRDefault="008449AA" w:rsidP="001312EC">
      <w:r>
        <w:rPr>
          <w:noProof/>
        </w:rPr>
        <w:drawing>
          <wp:anchor distT="0" distB="0" distL="114300" distR="114300" simplePos="0" relativeHeight="251678720" behindDoc="1" locked="0" layoutInCell="1" allowOverlap="1" wp14:anchorId="2F595BB6" wp14:editId="4961ABF4">
            <wp:simplePos x="0" y="0"/>
            <wp:positionH relativeFrom="column">
              <wp:posOffset>510540</wp:posOffset>
            </wp:positionH>
            <wp:positionV relativeFrom="paragraph">
              <wp:posOffset>34290</wp:posOffset>
            </wp:positionV>
            <wp:extent cx="4657725" cy="544195"/>
            <wp:effectExtent l="0" t="0" r="9525" b="8255"/>
            <wp:wrapTight wrapText="bothSides">
              <wp:wrapPolygon edited="0">
                <wp:start x="0" y="0"/>
                <wp:lineTo x="0" y="21172"/>
                <wp:lineTo x="21556" y="21172"/>
                <wp:lineTo x="21556" y="0"/>
                <wp:lineTo x="0" y="0"/>
              </wp:wrapPolygon>
            </wp:wrapTight>
            <wp:docPr id="36" name="Imagen 36" descr="Image 5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Image 531"/>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657725" cy="54419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EA2FEEB" w14:textId="03266598" w:rsidR="008449AA" w:rsidRDefault="008449AA" w:rsidP="001312EC"/>
    <w:p w14:paraId="38C48E07" w14:textId="79D7E430" w:rsidR="008449AA" w:rsidRDefault="008449AA" w:rsidP="001312EC"/>
    <w:p w14:paraId="75EADE27" w14:textId="0F7E9BA1" w:rsidR="00EF21B1" w:rsidRDefault="00EF21B1" w:rsidP="00892BCE">
      <w:pPr>
        <w:pStyle w:val="Ttulo2"/>
      </w:pPr>
      <w:bookmarkStart w:id="17" w:name="_Toc107560625"/>
      <w:r>
        <w:t>Teoremas Básicos para derivadas Ordinarias</w:t>
      </w:r>
      <w:bookmarkEnd w:id="17"/>
    </w:p>
    <w:p w14:paraId="07251B66" w14:textId="77777777" w:rsidR="00783B21" w:rsidRPr="00783B21" w:rsidRDefault="00783B21" w:rsidP="00783B21"/>
    <w:p w14:paraId="4E597348" w14:textId="3598DC77" w:rsidR="00EF21B1" w:rsidRDefault="00EF21B1" w:rsidP="00892BCE">
      <w:pPr>
        <w:pStyle w:val="Ttulo3"/>
      </w:pPr>
      <w:bookmarkStart w:id="18" w:name="_Toc107560626"/>
      <w:r>
        <w:t>Regla de la potencia.</w:t>
      </w:r>
      <w:bookmarkEnd w:id="18"/>
    </w:p>
    <w:p w14:paraId="38F437A2" w14:textId="77777777" w:rsidR="00EE255E" w:rsidRDefault="00EE255E" w:rsidP="00EE255E">
      <w:r>
        <w:t>La regla de la potencia establece que la derivada de una variable elevada a un exponente numérico es igual al valor del exponente numérico multiplicado por la variable elevada a la cantidad del exponente numérico restado por uno.</w:t>
      </w:r>
    </w:p>
    <w:p w14:paraId="0C071C38" w14:textId="312106F5" w:rsidR="00EE255E" w:rsidRDefault="00EE255E" w:rsidP="00EE255E"/>
    <w:p w14:paraId="07D24612" w14:textId="3837EA24" w:rsidR="00EE255E" w:rsidRDefault="00EE255E" w:rsidP="00EE255E">
      <w:r>
        <w:t>Otras formas y casos de la regla de la potencia, como el caso de polinomios y funciones elevadas a un exponente numérico o la fórmula general de la regla de la potencia, también se utilizan por eficiencia y conveniencia.</w:t>
      </w:r>
    </w:p>
    <w:p w14:paraId="28D6DD15" w14:textId="7B1AC623" w:rsidR="00EE255E" w:rsidRDefault="00EE255E" w:rsidP="00EE255E"/>
    <w:p w14:paraId="55EC3F7A" w14:textId="4017371A" w:rsidR="00EE255E" w:rsidRDefault="00EE255E" w:rsidP="00EE255E">
      <w:r>
        <w:t>Estos casos especiales de la regla de la potencia dependen de los principios de otras reglas de derivadas, como la suma/diferencia de derivadas para polinomios o la regla de la cadena para funciones elevadas a un exponente numérico.</w:t>
      </w:r>
    </w:p>
    <w:p w14:paraId="0BB96D4F" w14:textId="77777777" w:rsidR="00EE255E" w:rsidRDefault="00EE255E" w:rsidP="00414FE7"/>
    <w:p w14:paraId="444E94DA" w14:textId="170F33FC" w:rsidR="00783B21" w:rsidRDefault="00EE255E" w:rsidP="00EE255E">
      <w:r>
        <w:t>La fórmula de la regla de la potencia es:</w:t>
      </w:r>
    </w:p>
    <w:p w14:paraId="1AEB763A" w14:textId="25FD3E39" w:rsidR="00EE255E" w:rsidRDefault="00414FE7" w:rsidP="00EE255E">
      <w:r w:rsidRPr="00EE255E">
        <w:rPr>
          <w:noProof/>
        </w:rPr>
        <w:drawing>
          <wp:anchor distT="0" distB="0" distL="114300" distR="114300" simplePos="0" relativeHeight="251679744" behindDoc="1" locked="0" layoutInCell="1" allowOverlap="1" wp14:anchorId="33E8DBF0" wp14:editId="430E7ED7">
            <wp:simplePos x="0" y="0"/>
            <wp:positionH relativeFrom="column">
              <wp:posOffset>1748790</wp:posOffset>
            </wp:positionH>
            <wp:positionV relativeFrom="paragraph">
              <wp:posOffset>21590</wp:posOffset>
            </wp:positionV>
            <wp:extent cx="1895475" cy="866775"/>
            <wp:effectExtent l="0" t="0" r="0" b="0"/>
            <wp:wrapTight wrapText="bothSides">
              <wp:wrapPolygon edited="0">
                <wp:start x="4776" y="5697"/>
                <wp:lineTo x="3039" y="12818"/>
                <wp:lineTo x="3039" y="13767"/>
                <wp:lineTo x="4125" y="14242"/>
                <wp:lineTo x="3473" y="16141"/>
                <wp:lineTo x="3473" y="18514"/>
                <wp:lineTo x="6295" y="18514"/>
                <wp:lineTo x="7164" y="17565"/>
                <wp:lineTo x="16716" y="14716"/>
                <wp:lineTo x="16716" y="14242"/>
                <wp:lineTo x="20406" y="12343"/>
                <wp:lineTo x="19538" y="9020"/>
                <wp:lineTo x="5644" y="5697"/>
                <wp:lineTo x="4776" y="5697"/>
              </wp:wrapPolygon>
            </wp:wrapTight>
            <wp:docPr id="37" name="Imagen 37" descr="Texto, Cart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Imagen 37" descr="Texto, Carta&#10;&#10;Descripción generada automáticamente"/>
                    <pic:cNvPicPr/>
                  </pic:nvPicPr>
                  <pic:blipFill>
                    <a:blip r:embed="rId23">
                      <a:clrChange>
                        <a:clrFrom>
                          <a:srgbClr val="F0F8FF"/>
                        </a:clrFrom>
                        <a:clrTo>
                          <a:srgbClr val="F0F8FF">
                            <a:alpha val="0"/>
                          </a:srgbClr>
                        </a:clrTo>
                      </a:clrChange>
                      <a:extLst>
                        <a:ext uri="{28A0092B-C50C-407E-A947-70E740481C1C}">
                          <a14:useLocalDpi xmlns:a14="http://schemas.microsoft.com/office/drawing/2010/main" val="0"/>
                        </a:ext>
                      </a:extLst>
                    </a:blip>
                    <a:stretch>
                      <a:fillRect/>
                    </a:stretch>
                  </pic:blipFill>
                  <pic:spPr>
                    <a:xfrm>
                      <a:off x="0" y="0"/>
                      <a:ext cx="1895475" cy="866775"/>
                    </a:xfrm>
                    <a:prstGeom prst="rect">
                      <a:avLst/>
                    </a:prstGeom>
                  </pic:spPr>
                </pic:pic>
              </a:graphicData>
            </a:graphic>
            <wp14:sizeRelH relativeFrom="page">
              <wp14:pctWidth>0</wp14:pctWidth>
            </wp14:sizeRelH>
            <wp14:sizeRelV relativeFrom="page">
              <wp14:pctHeight>0</wp14:pctHeight>
            </wp14:sizeRelV>
          </wp:anchor>
        </w:drawing>
      </w:r>
    </w:p>
    <w:p w14:paraId="74BB7F14" w14:textId="579C2AEF" w:rsidR="00EE255E" w:rsidRDefault="00EE255E" w:rsidP="00EE255E"/>
    <w:p w14:paraId="172CA206" w14:textId="545F14E9" w:rsidR="00EE255E" w:rsidRDefault="00EE255E" w:rsidP="00EE255E"/>
    <w:p w14:paraId="6C48DDE9" w14:textId="1B502E17" w:rsidR="00DA43BF" w:rsidRDefault="00414FE7" w:rsidP="00EE255E">
      <w:r w:rsidRPr="00414FE7">
        <w:rPr>
          <w:noProof/>
        </w:rPr>
        <w:drawing>
          <wp:anchor distT="0" distB="0" distL="114300" distR="114300" simplePos="0" relativeHeight="251680768" behindDoc="1" locked="0" layoutInCell="1" allowOverlap="1" wp14:anchorId="6CFF46A0" wp14:editId="1E24D7B9">
            <wp:simplePos x="0" y="0"/>
            <wp:positionH relativeFrom="column">
              <wp:posOffset>-3810</wp:posOffset>
            </wp:positionH>
            <wp:positionV relativeFrom="paragraph">
              <wp:posOffset>12700</wp:posOffset>
            </wp:positionV>
            <wp:extent cx="5612130" cy="1673860"/>
            <wp:effectExtent l="0" t="0" r="7620" b="2540"/>
            <wp:wrapTight wrapText="bothSides">
              <wp:wrapPolygon edited="0">
                <wp:start x="0" y="0"/>
                <wp:lineTo x="0" y="21387"/>
                <wp:lineTo x="21556" y="21387"/>
                <wp:lineTo x="21556" y="0"/>
                <wp:lineTo x="0" y="0"/>
              </wp:wrapPolygon>
            </wp:wrapTight>
            <wp:docPr id="38" name="Imagen 38"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Imagen 38" descr="Texto&#10;&#10;Descripción generada automáticamente"/>
                    <pic:cNvPicPr/>
                  </pic:nvPicPr>
                  <pic:blipFill>
                    <a:blip r:embed="rId24">
                      <a:extLst>
                        <a:ext uri="{28A0092B-C50C-407E-A947-70E740481C1C}">
                          <a14:useLocalDpi xmlns:a14="http://schemas.microsoft.com/office/drawing/2010/main" val="0"/>
                        </a:ext>
                      </a:extLst>
                    </a:blip>
                    <a:stretch>
                      <a:fillRect/>
                    </a:stretch>
                  </pic:blipFill>
                  <pic:spPr>
                    <a:xfrm>
                      <a:off x="0" y="0"/>
                      <a:ext cx="5612130" cy="1673860"/>
                    </a:xfrm>
                    <a:prstGeom prst="rect">
                      <a:avLst/>
                    </a:prstGeom>
                  </pic:spPr>
                </pic:pic>
              </a:graphicData>
            </a:graphic>
            <wp14:sizeRelH relativeFrom="page">
              <wp14:pctWidth>0</wp14:pctWidth>
            </wp14:sizeRelH>
            <wp14:sizeRelV relativeFrom="page">
              <wp14:pctHeight>0</wp14:pctHeight>
            </wp14:sizeRelV>
          </wp:anchor>
        </w:drawing>
      </w:r>
      <w:r w:rsidR="00DA43BF">
        <w:t>Ejemplo 1</w:t>
      </w:r>
    </w:p>
    <w:p w14:paraId="5B369122" w14:textId="171524D6" w:rsidR="00DA43BF" w:rsidRDefault="00DA43BF" w:rsidP="00EE255E">
      <w:r>
        <w:rPr>
          <w:noProof/>
        </w:rPr>
        <w:drawing>
          <wp:anchor distT="0" distB="0" distL="114300" distR="114300" simplePos="0" relativeHeight="251682816" behindDoc="1" locked="0" layoutInCell="1" allowOverlap="1" wp14:anchorId="54402D07" wp14:editId="067490FA">
            <wp:simplePos x="0" y="0"/>
            <wp:positionH relativeFrom="column">
              <wp:posOffset>1348740</wp:posOffset>
            </wp:positionH>
            <wp:positionV relativeFrom="paragraph">
              <wp:posOffset>16510</wp:posOffset>
            </wp:positionV>
            <wp:extent cx="1582312" cy="933450"/>
            <wp:effectExtent l="0" t="0" r="0" b="0"/>
            <wp:wrapTight wrapText="bothSides">
              <wp:wrapPolygon edited="0">
                <wp:start x="260" y="0"/>
                <wp:lineTo x="0" y="1763"/>
                <wp:lineTo x="0" y="6171"/>
                <wp:lineTo x="2081" y="7053"/>
                <wp:lineTo x="1561" y="8816"/>
                <wp:lineTo x="1821" y="10580"/>
                <wp:lineTo x="3122" y="14106"/>
                <wp:lineTo x="3122" y="21159"/>
                <wp:lineTo x="6764" y="21159"/>
                <wp:lineTo x="12747" y="21159"/>
                <wp:lineTo x="21071" y="17192"/>
                <wp:lineTo x="21331" y="13665"/>
                <wp:lineTo x="3642" y="7053"/>
                <wp:lineTo x="21331" y="7053"/>
                <wp:lineTo x="21331" y="1763"/>
                <wp:lineTo x="6503" y="0"/>
                <wp:lineTo x="260" y="0"/>
              </wp:wrapPolygon>
            </wp:wrapTight>
            <wp:docPr id="40" name="Imagen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1582312" cy="933450"/>
                    </a:xfrm>
                    <a:prstGeom prst="rect">
                      <a:avLst/>
                    </a:prstGeom>
                    <a:noFill/>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81792" behindDoc="1" locked="0" layoutInCell="1" allowOverlap="1" wp14:anchorId="7EAD8231" wp14:editId="40EA8636">
            <wp:simplePos x="0" y="0"/>
            <wp:positionH relativeFrom="column">
              <wp:posOffset>-3810</wp:posOffset>
            </wp:positionH>
            <wp:positionV relativeFrom="paragraph">
              <wp:posOffset>16510</wp:posOffset>
            </wp:positionV>
            <wp:extent cx="671830" cy="247650"/>
            <wp:effectExtent l="0" t="0" r="0" b="0"/>
            <wp:wrapTight wrapText="bothSides">
              <wp:wrapPolygon edited="0">
                <wp:start x="15312" y="0"/>
                <wp:lineTo x="0" y="6646"/>
                <wp:lineTo x="0" y="19938"/>
                <wp:lineTo x="3062" y="19938"/>
                <wp:lineTo x="20824" y="16615"/>
                <wp:lineTo x="20824" y="0"/>
                <wp:lineTo x="15312" y="0"/>
              </wp:wrapPolygon>
            </wp:wrapTight>
            <wp:docPr id="39" name="Imagen 39" descr="\begin{equation*}    y = x^{12} \end{equ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begin{equation*}    y = x^{12} \end{equation*}"/>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671830" cy="24765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10B48F3" w14:textId="0DADB7FF" w:rsidR="00EE255E" w:rsidRDefault="00EE255E" w:rsidP="00EE255E"/>
    <w:p w14:paraId="0E69015F" w14:textId="4CA6F287" w:rsidR="00EE255E" w:rsidRDefault="00EE255E" w:rsidP="00EE255E"/>
    <w:p w14:paraId="0578C887" w14:textId="0B45F9E2" w:rsidR="00EE255E" w:rsidRDefault="00EE255E" w:rsidP="00EE255E"/>
    <w:p w14:paraId="593C2A17" w14:textId="5EB219CA" w:rsidR="00DA43BF" w:rsidRDefault="00DE08F9" w:rsidP="00EE255E">
      <w:r>
        <w:rPr>
          <w:noProof/>
        </w:rPr>
        <w:drawing>
          <wp:anchor distT="0" distB="0" distL="114300" distR="114300" simplePos="0" relativeHeight="251684864" behindDoc="1" locked="0" layoutInCell="1" allowOverlap="1" wp14:anchorId="0DA288B3" wp14:editId="002B92B9">
            <wp:simplePos x="0" y="0"/>
            <wp:positionH relativeFrom="column">
              <wp:posOffset>1233805</wp:posOffset>
            </wp:positionH>
            <wp:positionV relativeFrom="paragraph">
              <wp:posOffset>41275</wp:posOffset>
            </wp:positionV>
            <wp:extent cx="2287191" cy="1133475"/>
            <wp:effectExtent l="0" t="0" r="0" b="0"/>
            <wp:wrapTight wrapText="bothSides">
              <wp:wrapPolygon edited="0">
                <wp:start x="7558" y="0"/>
                <wp:lineTo x="0" y="0"/>
                <wp:lineTo x="0" y="7987"/>
                <wp:lineTo x="6118" y="11617"/>
                <wp:lineTo x="3419" y="12343"/>
                <wp:lineTo x="3599" y="14884"/>
                <wp:lineTo x="13496" y="17425"/>
                <wp:lineTo x="3599" y="17425"/>
                <wp:lineTo x="3419" y="20692"/>
                <wp:lineTo x="6298" y="21055"/>
                <wp:lineTo x="11517" y="21055"/>
                <wp:lineTo x="21414" y="21055"/>
                <wp:lineTo x="21414" y="16699"/>
                <wp:lineTo x="13676" y="10528"/>
                <wp:lineTo x="12956" y="8713"/>
                <wp:lineTo x="10977" y="5808"/>
                <wp:lineTo x="12776" y="5808"/>
                <wp:lineTo x="13496" y="3630"/>
                <wp:lineTo x="12956" y="0"/>
                <wp:lineTo x="7558" y="0"/>
              </wp:wrapPolygon>
            </wp:wrapTight>
            <wp:docPr id="42" name="Imagen 42" descr="\begin{eqnarray*}    \frac{dy}{dx} &amp;=&amp; \frac{d(5\cdot x^{\textcolor{red}{12}})}{dx}\\  &amp;=&amp; 5\cdot\frac{d(x^{\textcolor{red}{12}})}{dx}\\  &amp;=&amp; (5)(\textcolor{red}{12})\cdot x^{\textcolor{blue}{11}} = 60\,x^{11} \end{eqnarra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begin{eqnarray*}    \frac{dy}{dx} &amp;=&amp; \frac{d(5\cdot x^{\textcolor{red}{12}})}{dx}\\  &amp;=&amp; 5\cdot\frac{d(x^{\textcolor{red}{12}})}{dx}\\  &amp;=&amp; (5)(\textcolor{red}{12})\cdot x^{\textcolor{blue}{11}} = 60\,x^{11} \end{eqnarray*}"/>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2287191" cy="1133475"/>
                    </a:xfrm>
                    <a:prstGeom prst="rect">
                      <a:avLst/>
                    </a:prstGeom>
                    <a:noFill/>
                    <a:ln>
                      <a:noFill/>
                    </a:ln>
                  </pic:spPr>
                </pic:pic>
              </a:graphicData>
            </a:graphic>
            <wp14:sizeRelH relativeFrom="page">
              <wp14:pctWidth>0</wp14:pctWidth>
            </wp14:sizeRelH>
            <wp14:sizeRelV relativeFrom="page">
              <wp14:pctHeight>0</wp14:pctHeight>
            </wp14:sizeRelV>
          </wp:anchor>
        </w:drawing>
      </w:r>
      <w:r>
        <w:t>Ejemplo 2</w:t>
      </w:r>
    </w:p>
    <w:p w14:paraId="152D18A9" w14:textId="3710844A" w:rsidR="00A85025" w:rsidRDefault="00A85025" w:rsidP="00EE255E">
      <w:r>
        <w:rPr>
          <w:noProof/>
        </w:rPr>
        <w:drawing>
          <wp:anchor distT="0" distB="0" distL="114300" distR="114300" simplePos="0" relativeHeight="251683840" behindDoc="1" locked="0" layoutInCell="1" allowOverlap="1" wp14:anchorId="6052BA45" wp14:editId="22A8732A">
            <wp:simplePos x="0" y="0"/>
            <wp:positionH relativeFrom="column">
              <wp:posOffset>-3810</wp:posOffset>
            </wp:positionH>
            <wp:positionV relativeFrom="paragraph">
              <wp:posOffset>17780</wp:posOffset>
            </wp:positionV>
            <wp:extent cx="813435" cy="247650"/>
            <wp:effectExtent l="0" t="0" r="5715" b="0"/>
            <wp:wrapTight wrapText="bothSides">
              <wp:wrapPolygon edited="0">
                <wp:start x="16187" y="0"/>
                <wp:lineTo x="0" y="6646"/>
                <wp:lineTo x="0" y="19938"/>
                <wp:lineTo x="2529" y="19938"/>
                <wp:lineTo x="21246" y="16615"/>
                <wp:lineTo x="21246" y="0"/>
                <wp:lineTo x="16187" y="0"/>
              </wp:wrapPolygon>
            </wp:wrapTight>
            <wp:docPr id="41" name="Imagen 41" descr="\begin{equation*}    y = 5\,x^{12} \end{equ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begin{equation*}    y = 5\,x^{12} \end{equation*}"/>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813435" cy="24765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2F097EE" w14:textId="0DE0FBA3" w:rsidR="00A85025" w:rsidRDefault="00A85025" w:rsidP="00EE255E"/>
    <w:p w14:paraId="65FB2C03" w14:textId="59F162ED" w:rsidR="00A85025" w:rsidRDefault="00A85025" w:rsidP="00EE255E"/>
    <w:p w14:paraId="1C6CFD2F" w14:textId="621F48BA" w:rsidR="00D13F6F" w:rsidRDefault="00612F1D" w:rsidP="00EE255E">
      <w:r>
        <w:rPr>
          <w:noProof/>
        </w:rPr>
        <w:lastRenderedPageBreak/>
        <mc:AlternateContent>
          <mc:Choice Requires="wpg">
            <w:drawing>
              <wp:anchor distT="0" distB="0" distL="114300" distR="114300" simplePos="0" relativeHeight="251688960" behindDoc="0" locked="0" layoutInCell="1" allowOverlap="1" wp14:anchorId="6535F7F6" wp14:editId="3356CF54">
                <wp:simplePos x="0" y="0"/>
                <wp:positionH relativeFrom="column">
                  <wp:posOffset>2882265</wp:posOffset>
                </wp:positionH>
                <wp:positionV relativeFrom="paragraph">
                  <wp:posOffset>223520</wp:posOffset>
                </wp:positionV>
                <wp:extent cx="1543050" cy="1733550"/>
                <wp:effectExtent l="0" t="0" r="0" b="0"/>
                <wp:wrapNone/>
                <wp:docPr id="46" name="Grupo 46"/>
                <wp:cNvGraphicFramePr/>
                <a:graphic xmlns:a="http://schemas.openxmlformats.org/drawingml/2006/main">
                  <a:graphicData uri="http://schemas.microsoft.com/office/word/2010/wordprocessingGroup">
                    <wpg:wgp>
                      <wpg:cNvGrpSpPr/>
                      <wpg:grpSpPr>
                        <a:xfrm>
                          <a:off x="0" y="0"/>
                          <a:ext cx="1543050" cy="1733550"/>
                          <a:chOff x="0" y="0"/>
                          <a:chExt cx="1543050" cy="1733550"/>
                        </a:xfrm>
                      </wpg:grpSpPr>
                      <pic:pic xmlns:pic="http://schemas.openxmlformats.org/drawingml/2006/picture">
                        <pic:nvPicPr>
                          <pic:cNvPr id="44" name="Imagen 44" descr="Texto, Carta&#10;&#10;Descripción generada automáticamente"/>
                          <pic:cNvPicPr>
                            <a:picLocks noChangeAspect="1"/>
                          </pic:cNvPicPr>
                        </pic:nvPicPr>
                        <pic:blipFill>
                          <a:blip r:embed="rId29">
                            <a:extLst>
                              <a:ext uri="{28A0092B-C50C-407E-A947-70E740481C1C}">
                                <a14:useLocalDpi xmlns:a14="http://schemas.microsoft.com/office/drawing/2010/main" val="0"/>
                              </a:ext>
                            </a:extLst>
                          </a:blip>
                          <a:stretch>
                            <a:fillRect/>
                          </a:stretch>
                        </pic:blipFill>
                        <pic:spPr>
                          <a:xfrm>
                            <a:off x="0" y="0"/>
                            <a:ext cx="1494155" cy="1733550"/>
                          </a:xfrm>
                          <a:prstGeom prst="rect">
                            <a:avLst/>
                          </a:prstGeom>
                        </pic:spPr>
                      </pic:pic>
                      <wps:wsp>
                        <wps:cNvPr id="45" name="Rectángulo 45"/>
                        <wps:cNvSpPr/>
                        <wps:spPr>
                          <a:xfrm>
                            <a:off x="1314450" y="1295400"/>
                            <a:ext cx="228600" cy="22860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70FD8844" id="Grupo 46" o:spid="_x0000_s1026" style="position:absolute;margin-left:226.95pt;margin-top:17.6pt;width:121.5pt;height:136.5pt;z-index:251688960" coordsize="15430,1733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">
                <v:shape id="Imagen 44" o:spid="_x0000_s1027" type="#_x0000_t75" alt="Texto, Carta&#10;&#10;Descripción generada automáticamente" style="position:absolute;width:14941;height:1733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">
                  <v:imagedata r:id="rId30" o:title="Texto, Carta&#10;&#10;Descripción generada automáticamente"/>
                </v:shape>
                <v:rect id="Rectángulo 45" o:spid="_x0000_s1028" style="position:absolute;left:13144;top:12954;width:2286;height:22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" fillcolor="white [3212]" stroked="f" strokeweight="1pt"/>
              </v:group>
            </w:pict>
          </mc:Fallback>
        </mc:AlternateContent>
      </w:r>
      <w:r w:rsidR="004C7DB0">
        <w:t>Ejemplo 3</w:t>
      </w:r>
      <w:r w:rsidR="004C7DB0">
        <w:tab/>
      </w:r>
      <w:r w:rsidR="004C7DB0">
        <w:tab/>
      </w:r>
      <w:r w:rsidR="004C7DB0">
        <w:tab/>
      </w:r>
      <w:r w:rsidR="004C7DB0">
        <w:tab/>
      </w:r>
      <w:r w:rsidR="002808E8">
        <w:tab/>
      </w:r>
      <w:r w:rsidR="004C7DB0">
        <w:t>Ejemplo 4</w:t>
      </w:r>
    </w:p>
    <w:p w14:paraId="4A4EBEE0" w14:textId="74BF0B94" w:rsidR="004C7DB0" w:rsidRDefault="004C7DB0" w:rsidP="00EE255E">
      <w:r w:rsidRPr="004C7DB0">
        <w:rPr>
          <w:noProof/>
        </w:rPr>
        <w:drawing>
          <wp:anchor distT="0" distB="0" distL="114300" distR="114300" simplePos="0" relativeHeight="251685888" behindDoc="1" locked="0" layoutInCell="1" allowOverlap="1" wp14:anchorId="0E8D0326" wp14:editId="245C8CCE">
            <wp:simplePos x="0" y="0"/>
            <wp:positionH relativeFrom="column">
              <wp:posOffset>-3810</wp:posOffset>
            </wp:positionH>
            <wp:positionV relativeFrom="paragraph">
              <wp:posOffset>10795</wp:posOffset>
            </wp:positionV>
            <wp:extent cx="1514475" cy="1507490"/>
            <wp:effectExtent l="0" t="0" r="9525" b="0"/>
            <wp:wrapTight wrapText="bothSides">
              <wp:wrapPolygon edited="0">
                <wp:start x="0" y="0"/>
                <wp:lineTo x="0" y="21291"/>
                <wp:lineTo x="21464" y="21291"/>
                <wp:lineTo x="21464" y="0"/>
                <wp:lineTo x="0" y="0"/>
              </wp:wrapPolygon>
            </wp:wrapTight>
            <wp:docPr id="43" name="Imagen 43" descr="Texto, Cart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Imagen 43" descr="Texto, Carta&#10;&#10;Descripción generada automáticamente"/>
                    <pic:cNvPicPr/>
                  </pic:nvPicPr>
                  <pic:blipFill>
                    <a:blip r:embed="rId31">
                      <a:extLst>
                        <a:ext uri="{28A0092B-C50C-407E-A947-70E740481C1C}">
                          <a14:useLocalDpi xmlns:a14="http://schemas.microsoft.com/office/drawing/2010/main" val="0"/>
                        </a:ext>
                      </a:extLst>
                    </a:blip>
                    <a:stretch>
                      <a:fillRect/>
                    </a:stretch>
                  </pic:blipFill>
                  <pic:spPr>
                    <a:xfrm>
                      <a:off x="0" y="0"/>
                      <a:ext cx="1514475" cy="1507490"/>
                    </a:xfrm>
                    <a:prstGeom prst="rect">
                      <a:avLst/>
                    </a:prstGeom>
                  </pic:spPr>
                </pic:pic>
              </a:graphicData>
            </a:graphic>
            <wp14:sizeRelH relativeFrom="page">
              <wp14:pctWidth>0</wp14:pctWidth>
            </wp14:sizeRelH>
            <wp14:sizeRelV relativeFrom="page">
              <wp14:pctHeight>0</wp14:pctHeight>
            </wp14:sizeRelV>
          </wp:anchor>
        </w:drawing>
      </w:r>
    </w:p>
    <w:p w14:paraId="12B120B8" w14:textId="482B708B" w:rsidR="004C7DB0" w:rsidRDefault="004C7DB0" w:rsidP="00EE255E"/>
    <w:p w14:paraId="50F03AE9" w14:textId="4B9D1E5C" w:rsidR="004C7DB0" w:rsidRDefault="004C7DB0" w:rsidP="00EE255E"/>
    <w:p w14:paraId="077D94FC" w14:textId="0918ED85" w:rsidR="004C7DB0" w:rsidRDefault="004C7DB0" w:rsidP="00EE255E"/>
    <w:p w14:paraId="7E6E60E6" w14:textId="564DD2D8" w:rsidR="004C7DB0" w:rsidRDefault="004C7DB0" w:rsidP="00EE255E"/>
    <w:p w14:paraId="68E07C1E" w14:textId="021AC428" w:rsidR="004C7DB0" w:rsidRDefault="004C7DB0" w:rsidP="00EE255E"/>
    <w:p w14:paraId="51CBFD73" w14:textId="3314DBB5" w:rsidR="004C7DB0" w:rsidRDefault="004C7DB0" w:rsidP="00EE255E">
      <w:r>
        <w:t xml:space="preserve">Ejemplo </w:t>
      </w:r>
      <w:r w:rsidR="00E75EC5">
        <w:t>5</w:t>
      </w:r>
      <w:r w:rsidR="00094ACE">
        <w:tab/>
      </w:r>
      <w:r w:rsidR="00094ACE">
        <w:tab/>
      </w:r>
      <w:r w:rsidR="00094ACE">
        <w:tab/>
      </w:r>
      <w:r w:rsidR="00094ACE">
        <w:tab/>
      </w:r>
      <w:r w:rsidR="00094ACE">
        <w:tab/>
        <w:t>Ejemplo 6</w:t>
      </w:r>
    </w:p>
    <w:p w14:paraId="4B07C5E9" w14:textId="3A315CC8" w:rsidR="00E75EC5" w:rsidRDefault="00467822" w:rsidP="00EE255E">
      <w:r w:rsidRPr="00467822">
        <w:rPr>
          <w:noProof/>
        </w:rPr>
        <w:drawing>
          <wp:anchor distT="0" distB="0" distL="114300" distR="114300" simplePos="0" relativeHeight="251694080" behindDoc="1" locked="0" layoutInCell="1" allowOverlap="1" wp14:anchorId="08B32A50" wp14:editId="12F3F494">
            <wp:simplePos x="0" y="0"/>
            <wp:positionH relativeFrom="column">
              <wp:posOffset>2967990</wp:posOffset>
            </wp:positionH>
            <wp:positionV relativeFrom="paragraph">
              <wp:posOffset>16510</wp:posOffset>
            </wp:positionV>
            <wp:extent cx="893709" cy="3076575"/>
            <wp:effectExtent l="0" t="0" r="1905" b="0"/>
            <wp:wrapTight wrapText="bothSides">
              <wp:wrapPolygon edited="0">
                <wp:start x="14277" y="401"/>
                <wp:lineTo x="7829" y="936"/>
                <wp:lineTo x="461" y="2006"/>
                <wp:lineTo x="461" y="3745"/>
                <wp:lineTo x="5066" y="4949"/>
                <wp:lineTo x="8751" y="4949"/>
                <wp:lineTo x="10132" y="7089"/>
                <wp:lineTo x="4606" y="7757"/>
                <wp:lineTo x="0" y="8693"/>
                <wp:lineTo x="0" y="9496"/>
                <wp:lineTo x="9211" y="11368"/>
                <wp:lineTo x="10593" y="13508"/>
                <wp:lineTo x="461" y="14311"/>
                <wp:lineTo x="0" y="15648"/>
                <wp:lineTo x="5066" y="16050"/>
                <wp:lineTo x="9672" y="17788"/>
                <wp:lineTo x="1842" y="19661"/>
                <wp:lineTo x="461" y="20196"/>
                <wp:lineTo x="461" y="20998"/>
                <wp:lineTo x="3684" y="20998"/>
                <wp:lineTo x="4606" y="20731"/>
                <wp:lineTo x="12435" y="20062"/>
                <wp:lineTo x="11514" y="18189"/>
                <wp:lineTo x="10593" y="17788"/>
                <wp:lineTo x="8751" y="15648"/>
                <wp:lineTo x="21186" y="15113"/>
                <wp:lineTo x="21186" y="13375"/>
                <wp:lineTo x="10593" y="11368"/>
                <wp:lineTo x="16580" y="11368"/>
                <wp:lineTo x="21186" y="10432"/>
                <wp:lineTo x="18883" y="4949"/>
                <wp:lineTo x="20725" y="3210"/>
                <wp:lineTo x="20725" y="2274"/>
                <wp:lineTo x="18883" y="936"/>
                <wp:lineTo x="17041" y="401"/>
                <wp:lineTo x="14277" y="401"/>
              </wp:wrapPolygon>
            </wp:wrapTight>
            <wp:docPr id="50" name="Imagen 50" descr="Un dibujo de una persona&#10;&#10;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Imagen 50" descr="Un dibujo de una persona&#10;&#10;Descripción generada automáticamente con confianza baja"/>
                    <pic:cNvPicPr/>
                  </pic:nvPicPr>
                  <pic:blipFill>
                    <a:blip r:embed="rId32">
                      <a:clrChange>
                        <a:clrFrom>
                          <a:srgbClr val="F9F9F9"/>
                        </a:clrFrom>
                        <a:clrTo>
                          <a:srgbClr val="F9F9F9">
                            <a:alpha val="0"/>
                          </a:srgbClr>
                        </a:clrTo>
                      </a:clrChange>
                      <a:extLst>
                        <a:ext uri="{28A0092B-C50C-407E-A947-70E740481C1C}">
                          <a14:useLocalDpi xmlns:a14="http://schemas.microsoft.com/office/drawing/2010/main" val="0"/>
                        </a:ext>
                      </a:extLst>
                    </a:blip>
                    <a:stretch>
                      <a:fillRect/>
                    </a:stretch>
                  </pic:blipFill>
                  <pic:spPr>
                    <a:xfrm>
                      <a:off x="0" y="0"/>
                      <a:ext cx="893709" cy="3076575"/>
                    </a:xfrm>
                    <a:prstGeom prst="rect">
                      <a:avLst/>
                    </a:prstGeom>
                  </pic:spPr>
                </pic:pic>
              </a:graphicData>
            </a:graphic>
            <wp14:sizeRelH relativeFrom="page">
              <wp14:pctWidth>0</wp14:pctWidth>
            </wp14:sizeRelH>
            <wp14:sizeRelV relativeFrom="page">
              <wp14:pctHeight>0</wp14:pctHeight>
            </wp14:sizeRelV>
          </wp:anchor>
        </w:drawing>
      </w:r>
      <w:r w:rsidR="001310B6">
        <w:rPr>
          <w:noProof/>
        </w:rPr>
        <mc:AlternateContent>
          <mc:Choice Requires="wpg">
            <w:drawing>
              <wp:anchor distT="0" distB="0" distL="114300" distR="114300" simplePos="0" relativeHeight="251693056" behindDoc="0" locked="0" layoutInCell="1" allowOverlap="1" wp14:anchorId="1CBE3972" wp14:editId="47940AAB">
                <wp:simplePos x="0" y="0"/>
                <wp:positionH relativeFrom="column">
                  <wp:posOffset>-3810</wp:posOffset>
                </wp:positionH>
                <wp:positionV relativeFrom="paragraph">
                  <wp:posOffset>16510</wp:posOffset>
                </wp:positionV>
                <wp:extent cx="1445895" cy="2152650"/>
                <wp:effectExtent l="0" t="0" r="1905" b="0"/>
                <wp:wrapNone/>
                <wp:docPr id="49" name="Grupo 49"/>
                <wp:cNvGraphicFramePr/>
                <a:graphic xmlns:a="http://schemas.openxmlformats.org/drawingml/2006/main">
                  <a:graphicData uri="http://schemas.microsoft.com/office/word/2010/wordprocessingGroup">
                    <wpg:wgp>
                      <wpg:cNvGrpSpPr/>
                      <wpg:grpSpPr>
                        <a:xfrm>
                          <a:off x="0" y="0"/>
                          <a:ext cx="1445895" cy="2152650"/>
                          <a:chOff x="0" y="0"/>
                          <a:chExt cx="1445895" cy="2152650"/>
                        </a:xfrm>
                      </wpg:grpSpPr>
                      <pic:pic xmlns:pic="http://schemas.openxmlformats.org/drawingml/2006/picture">
                        <pic:nvPicPr>
                          <pic:cNvPr id="47" name="Imagen 47" descr="Diagrama, Esquemático&#10;&#10;Descripción generada automáticamente"/>
                          <pic:cNvPicPr>
                            <a:picLocks noChangeAspect="1"/>
                          </pic:cNvPicPr>
                        </pic:nvPicPr>
                        <pic:blipFill>
                          <a:blip r:embed="rId33">
                            <a:extLst>
                              <a:ext uri="{28A0092B-C50C-407E-A947-70E740481C1C}">
                                <a14:useLocalDpi xmlns:a14="http://schemas.microsoft.com/office/drawing/2010/main" val="0"/>
                              </a:ext>
                            </a:extLst>
                          </a:blip>
                          <a:stretch>
                            <a:fillRect/>
                          </a:stretch>
                        </pic:blipFill>
                        <pic:spPr>
                          <a:xfrm>
                            <a:off x="0" y="0"/>
                            <a:ext cx="1445895" cy="2152650"/>
                          </a:xfrm>
                          <a:prstGeom prst="rect">
                            <a:avLst/>
                          </a:prstGeom>
                        </pic:spPr>
                      </pic:pic>
                      <wps:wsp>
                        <wps:cNvPr id="48" name="Rectángulo 48"/>
                        <wps:cNvSpPr/>
                        <wps:spPr>
                          <a:xfrm>
                            <a:off x="1162050" y="1809750"/>
                            <a:ext cx="283845" cy="22860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5D6C54C7" id="Grupo 49" o:spid="_x0000_s1026" style="position:absolute;margin-left:-.3pt;margin-top:1.3pt;width:113.85pt;height:169.5pt;z-index:251693056" coordsize="14458,2152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">
                <v:shape id="Imagen 47" o:spid="_x0000_s1027" type="#_x0000_t75" alt="Diagrama, Esquemático&#10;&#10;Descripción generada automáticamente" style="position:absolute;width:14458;height:2152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">
                  <v:imagedata r:id="rId34" o:title="Diagrama, Esquemático&#10;&#10;Descripción generada automáticamente"/>
                </v:shape>
                <v:rect id="Rectángulo 48" o:spid="_x0000_s1028" style="position:absolute;left:11620;top:18097;width:2838;height:22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" fillcolor="white [3212]" stroked="f" strokeweight="1pt"/>
              </v:group>
            </w:pict>
          </mc:Fallback>
        </mc:AlternateContent>
      </w:r>
    </w:p>
    <w:p w14:paraId="34AEB59D" w14:textId="6C37F430" w:rsidR="00E75EC5" w:rsidRDefault="00E75EC5" w:rsidP="00EE255E"/>
    <w:p w14:paraId="73C7E98E" w14:textId="77A4061D" w:rsidR="001310B6" w:rsidRDefault="001310B6" w:rsidP="00EE255E"/>
    <w:p w14:paraId="6097C498" w14:textId="6F2218E6" w:rsidR="001310B6" w:rsidRDefault="001310B6" w:rsidP="00EE255E"/>
    <w:p w14:paraId="62B1B05D" w14:textId="257AD807" w:rsidR="001310B6" w:rsidRDefault="001310B6" w:rsidP="00EE255E"/>
    <w:p w14:paraId="6FA0E1D0" w14:textId="19D8D1B8" w:rsidR="001310B6" w:rsidRDefault="001310B6" w:rsidP="00EE255E"/>
    <w:p w14:paraId="51256E79" w14:textId="4A428663" w:rsidR="001310B6" w:rsidRDefault="001310B6" w:rsidP="00EE255E"/>
    <w:p w14:paraId="78DD9590" w14:textId="3A7F24E1" w:rsidR="001310B6" w:rsidRDefault="001310B6" w:rsidP="00EE255E"/>
    <w:p w14:paraId="406CBD15" w14:textId="7EF5E3CE" w:rsidR="001310B6" w:rsidRDefault="001310B6" w:rsidP="00EE255E"/>
    <w:p w14:paraId="39E6BFB4" w14:textId="77777777" w:rsidR="00E75EC5" w:rsidRDefault="00E75EC5" w:rsidP="00EE255E"/>
    <w:p w14:paraId="2C8BB08F" w14:textId="77777777" w:rsidR="00467822" w:rsidRDefault="00467822" w:rsidP="00EE255E"/>
    <w:p w14:paraId="58A86766" w14:textId="5F58694B" w:rsidR="00EF21B1" w:rsidRDefault="00EF21B1" w:rsidP="00892BCE">
      <w:pPr>
        <w:pStyle w:val="Ttulo3"/>
      </w:pPr>
      <w:bookmarkStart w:id="19" w:name="_Toc107560627"/>
      <w:r>
        <w:t>Regla de la constante.</w:t>
      </w:r>
      <w:bookmarkEnd w:id="19"/>
    </w:p>
    <w:p w14:paraId="5DCC51AA" w14:textId="48B076A3" w:rsidR="00A85025" w:rsidRDefault="00B81C4C" w:rsidP="00A85025">
      <w:r w:rsidRPr="00B81C4C">
        <w:t>Según lo que hemos descubierto anteriormente la derivada de una constante es cero. Veamos un ejemplo.</w:t>
      </w:r>
    </w:p>
    <w:p w14:paraId="56741E8B" w14:textId="34C4194B" w:rsidR="00B81C4C" w:rsidRDefault="00301D2D" w:rsidP="00A85025">
      <w:r w:rsidRPr="00301D2D">
        <w:rPr>
          <w:noProof/>
        </w:rPr>
        <w:drawing>
          <wp:anchor distT="0" distB="0" distL="114300" distR="114300" simplePos="0" relativeHeight="251695104" behindDoc="1" locked="0" layoutInCell="1" allowOverlap="1" wp14:anchorId="29F60BE2" wp14:editId="3F8EF3F8">
            <wp:simplePos x="0" y="0"/>
            <wp:positionH relativeFrom="column">
              <wp:posOffset>1767840</wp:posOffset>
            </wp:positionH>
            <wp:positionV relativeFrom="paragraph">
              <wp:posOffset>8255</wp:posOffset>
            </wp:positionV>
            <wp:extent cx="773906" cy="523875"/>
            <wp:effectExtent l="0" t="0" r="7620" b="0"/>
            <wp:wrapTight wrapText="bothSides">
              <wp:wrapPolygon edited="0">
                <wp:start x="0" y="0"/>
                <wp:lineTo x="0" y="20422"/>
                <wp:lineTo x="21281" y="20422"/>
                <wp:lineTo x="21281" y="0"/>
                <wp:lineTo x="0" y="0"/>
              </wp:wrapPolygon>
            </wp:wrapTight>
            <wp:docPr id="51" name="Imagen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extLst>
                        <a:ext uri="{28A0092B-C50C-407E-A947-70E740481C1C}">
                          <a14:useLocalDpi xmlns:a14="http://schemas.microsoft.com/office/drawing/2010/main" val="0"/>
                        </a:ext>
                      </a:extLst>
                    </a:blip>
                    <a:stretch>
                      <a:fillRect/>
                    </a:stretch>
                  </pic:blipFill>
                  <pic:spPr>
                    <a:xfrm>
                      <a:off x="0" y="0"/>
                      <a:ext cx="773906" cy="523875"/>
                    </a:xfrm>
                    <a:prstGeom prst="rect">
                      <a:avLst/>
                    </a:prstGeom>
                  </pic:spPr>
                </pic:pic>
              </a:graphicData>
            </a:graphic>
            <wp14:sizeRelH relativeFrom="page">
              <wp14:pctWidth>0</wp14:pctWidth>
            </wp14:sizeRelH>
            <wp14:sizeRelV relativeFrom="page">
              <wp14:pctHeight>0</wp14:pctHeight>
            </wp14:sizeRelV>
          </wp:anchor>
        </w:drawing>
      </w:r>
    </w:p>
    <w:p w14:paraId="14C47363" w14:textId="77777777" w:rsidR="00B81C4C" w:rsidRDefault="00B81C4C" w:rsidP="00A85025"/>
    <w:p w14:paraId="12CEC848" w14:textId="77777777" w:rsidR="00301D2D" w:rsidRDefault="00301D2D" w:rsidP="00A85025"/>
    <w:p w14:paraId="3AB166D0" w14:textId="77777777" w:rsidR="00301D2D" w:rsidRPr="00A85025" w:rsidRDefault="00301D2D" w:rsidP="00A85025"/>
    <w:p w14:paraId="4F939084" w14:textId="4A8239CC" w:rsidR="00EF21B1" w:rsidRDefault="00EF21B1" w:rsidP="00892BCE">
      <w:pPr>
        <w:pStyle w:val="Ttulo3"/>
      </w:pPr>
      <w:bookmarkStart w:id="20" w:name="_Toc107560628"/>
      <w:r>
        <w:lastRenderedPageBreak/>
        <w:t>Regla de la constante por una función.</w:t>
      </w:r>
      <w:bookmarkEnd w:id="20"/>
    </w:p>
    <w:p w14:paraId="0B2ACA4D" w14:textId="50C1F26B" w:rsidR="004C424B" w:rsidRPr="004C424B" w:rsidRDefault="004C424B" w:rsidP="004C424B">
      <w:r w:rsidRPr="004C424B">
        <w:t xml:space="preserve">Para derivar una constante por una función, es decir </w:t>
      </w:r>
      <w:proofErr w:type="spellStart"/>
      <w:r w:rsidRPr="004C424B">
        <w:rPr>
          <w:i/>
          <w:iCs/>
        </w:rPr>
        <w:t>cf</w:t>
      </w:r>
      <w:proofErr w:type="spellEnd"/>
      <w:r w:rsidRPr="004C424B">
        <w:rPr>
          <w:i/>
          <w:iCs/>
        </w:rPr>
        <w:t>(x),</w:t>
      </w:r>
      <w:r w:rsidRPr="004C424B">
        <w:t xml:space="preserve"> su derivada es la constante por la derivada de la función, o </w:t>
      </w:r>
      <w:proofErr w:type="spellStart"/>
      <w:r w:rsidRPr="004C424B">
        <w:rPr>
          <w:i/>
          <w:iCs/>
        </w:rPr>
        <w:t>cf</w:t>
      </w:r>
      <w:proofErr w:type="spellEnd"/>
      <w:r w:rsidRPr="004C424B">
        <w:rPr>
          <w:i/>
          <w:iCs/>
        </w:rPr>
        <w:t>'(x)</w:t>
      </w:r>
      <w:r w:rsidRPr="004C424B">
        <w:t>, por ejemplo:</w:t>
      </w:r>
    </w:p>
    <w:p w14:paraId="44F0E6D5" w14:textId="3B7DCF7C" w:rsidR="00625292" w:rsidRDefault="00252D8F" w:rsidP="00A85025">
      <w:r w:rsidRPr="00625292">
        <w:rPr>
          <w:noProof/>
        </w:rPr>
        <w:drawing>
          <wp:anchor distT="0" distB="0" distL="114300" distR="114300" simplePos="0" relativeHeight="251696128" behindDoc="1" locked="0" layoutInCell="1" allowOverlap="1" wp14:anchorId="6785543B" wp14:editId="25B3F3BB">
            <wp:simplePos x="0" y="0"/>
            <wp:positionH relativeFrom="column">
              <wp:posOffset>2263140</wp:posOffset>
            </wp:positionH>
            <wp:positionV relativeFrom="paragraph">
              <wp:posOffset>36195</wp:posOffset>
            </wp:positionV>
            <wp:extent cx="1562100" cy="647700"/>
            <wp:effectExtent l="0" t="0" r="0" b="0"/>
            <wp:wrapTight wrapText="bothSides">
              <wp:wrapPolygon edited="0">
                <wp:start x="0" y="0"/>
                <wp:lineTo x="0" y="20965"/>
                <wp:lineTo x="21337" y="20965"/>
                <wp:lineTo x="21337" y="0"/>
                <wp:lineTo x="0" y="0"/>
              </wp:wrapPolygon>
            </wp:wrapTight>
            <wp:docPr id="52" name="Imagen 52" descr="Texto, Cart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Imagen 52" descr="Texto, Carta&#10;&#10;Descripción generada automáticamente"/>
                    <pic:cNvPicPr/>
                  </pic:nvPicPr>
                  <pic:blipFill>
                    <a:blip r:embed="rId36">
                      <a:extLst>
                        <a:ext uri="{28A0092B-C50C-407E-A947-70E740481C1C}">
                          <a14:useLocalDpi xmlns:a14="http://schemas.microsoft.com/office/drawing/2010/main" val="0"/>
                        </a:ext>
                      </a:extLst>
                    </a:blip>
                    <a:stretch>
                      <a:fillRect/>
                    </a:stretch>
                  </pic:blipFill>
                  <pic:spPr>
                    <a:xfrm>
                      <a:off x="0" y="0"/>
                      <a:ext cx="1562100" cy="647700"/>
                    </a:xfrm>
                    <a:prstGeom prst="rect">
                      <a:avLst/>
                    </a:prstGeom>
                  </pic:spPr>
                </pic:pic>
              </a:graphicData>
            </a:graphic>
            <wp14:sizeRelH relativeFrom="page">
              <wp14:pctWidth>0</wp14:pctWidth>
            </wp14:sizeRelH>
            <wp14:sizeRelV relativeFrom="page">
              <wp14:pctHeight>0</wp14:pctHeight>
            </wp14:sizeRelV>
          </wp:anchor>
        </w:drawing>
      </w:r>
    </w:p>
    <w:p w14:paraId="32F40F40" w14:textId="36617D79" w:rsidR="00625292" w:rsidRDefault="00625292" w:rsidP="00A85025"/>
    <w:p w14:paraId="00F02273" w14:textId="39A24A51" w:rsidR="00A85025" w:rsidRPr="00A85025" w:rsidRDefault="00A85025" w:rsidP="00A85025"/>
    <w:p w14:paraId="6B1BF756" w14:textId="1766595E" w:rsidR="00EF21B1" w:rsidRDefault="00EF21B1" w:rsidP="00892BCE">
      <w:pPr>
        <w:pStyle w:val="Ttulo3"/>
      </w:pPr>
      <w:bookmarkStart w:id="21" w:name="_Toc107560629"/>
      <w:r>
        <w:t>Regla de la suma y diferencia</w:t>
      </w:r>
      <w:bookmarkEnd w:id="21"/>
    </w:p>
    <w:p w14:paraId="4C7F187B" w14:textId="7B486B3C" w:rsidR="00A85025" w:rsidRDefault="00252D8F" w:rsidP="00A85025">
      <w:r w:rsidRPr="00252D8F">
        <w:t xml:space="preserve">Tampoco podemos diferenciar (o derivar) una suma de funciones. La regla para la derivada de una suma es </w:t>
      </w:r>
      <w:r w:rsidRPr="00252D8F">
        <w:rPr>
          <w:i/>
          <w:iCs/>
        </w:rPr>
        <w:t>(</w:t>
      </w:r>
      <w:proofErr w:type="spellStart"/>
      <w:r w:rsidRPr="00252D8F">
        <w:rPr>
          <w:i/>
          <w:iCs/>
        </w:rPr>
        <w:t>f+g</w:t>
      </w:r>
      <w:proofErr w:type="spellEnd"/>
      <w:r w:rsidRPr="00252D8F">
        <w:rPr>
          <w:i/>
          <w:iCs/>
        </w:rPr>
        <w:t>)'=</w:t>
      </w:r>
      <w:proofErr w:type="spellStart"/>
      <w:r w:rsidRPr="00252D8F">
        <w:rPr>
          <w:i/>
          <w:iCs/>
        </w:rPr>
        <w:t>f'+g</w:t>
      </w:r>
      <w:proofErr w:type="spellEnd"/>
      <w:r w:rsidRPr="00252D8F">
        <w:rPr>
          <w:i/>
          <w:iCs/>
        </w:rPr>
        <w:t>'</w:t>
      </w:r>
      <w:r w:rsidRPr="00252D8F">
        <w:t>, es decir, la derivada de una suma de funciones es la suma de las derivadas de cada uno de los términos por separado. Entonces:</w:t>
      </w:r>
    </w:p>
    <w:p w14:paraId="0E6E968D" w14:textId="2446C71F" w:rsidR="00252D8F" w:rsidRDefault="0056398D" w:rsidP="00A85025">
      <w:r w:rsidRPr="0056398D">
        <w:rPr>
          <w:noProof/>
        </w:rPr>
        <w:drawing>
          <wp:anchor distT="0" distB="0" distL="114300" distR="114300" simplePos="0" relativeHeight="251697152" behindDoc="1" locked="0" layoutInCell="1" allowOverlap="1" wp14:anchorId="402B5F82" wp14:editId="3D5329AC">
            <wp:simplePos x="0" y="0"/>
            <wp:positionH relativeFrom="column">
              <wp:posOffset>2034540</wp:posOffset>
            </wp:positionH>
            <wp:positionV relativeFrom="paragraph">
              <wp:posOffset>13970</wp:posOffset>
            </wp:positionV>
            <wp:extent cx="1009650" cy="558165"/>
            <wp:effectExtent l="0" t="0" r="0" b="0"/>
            <wp:wrapTight wrapText="bothSides">
              <wp:wrapPolygon edited="0">
                <wp:start x="0" y="0"/>
                <wp:lineTo x="0" y="20642"/>
                <wp:lineTo x="21192" y="20642"/>
                <wp:lineTo x="21192" y="0"/>
                <wp:lineTo x="0" y="0"/>
              </wp:wrapPolygon>
            </wp:wrapTight>
            <wp:docPr id="53" name="Imagen 53"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Imagen 53" descr="Texto&#10;&#10;Descripción generada automáticamente"/>
                    <pic:cNvPicPr/>
                  </pic:nvPicPr>
                  <pic:blipFill>
                    <a:blip r:embed="rId37">
                      <a:extLst>
                        <a:ext uri="{28A0092B-C50C-407E-A947-70E740481C1C}">
                          <a14:useLocalDpi xmlns:a14="http://schemas.microsoft.com/office/drawing/2010/main" val="0"/>
                        </a:ext>
                      </a:extLst>
                    </a:blip>
                    <a:stretch>
                      <a:fillRect/>
                    </a:stretch>
                  </pic:blipFill>
                  <pic:spPr>
                    <a:xfrm>
                      <a:off x="0" y="0"/>
                      <a:ext cx="1009650" cy="558165"/>
                    </a:xfrm>
                    <a:prstGeom prst="rect">
                      <a:avLst/>
                    </a:prstGeom>
                  </pic:spPr>
                </pic:pic>
              </a:graphicData>
            </a:graphic>
            <wp14:sizeRelH relativeFrom="page">
              <wp14:pctWidth>0</wp14:pctWidth>
            </wp14:sizeRelH>
            <wp14:sizeRelV relativeFrom="page">
              <wp14:pctHeight>0</wp14:pctHeight>
            </wp14:sizeRelV>
          </wp:anchor>
        </w:drawing>
      </w:r>
    </w:p>
    <w:p w14:paraId="5DB54322" w14:textId="77777777" w:rsidR="00252D8F" w:rsidRDefault="00252D8F" w:rsidP="00A85025"/>
    <w:p w14:paraId="5A1AAD93" w14:textId="77777777" w:rsidR="00252D8F" w:rsidRPr="00A85025" w:rsidRDefault="00252D8F" w:rsidP="00A85025"/>
    <w:p w14:paraId="2AEC80D9" w14:textId="42DB07E7" w:rsidR="00EF21B1" w:rsidRDefault="00EF21B1" w:rsidP="00892BCE">
      <w:pPr>
        <w:pStyle w:val="Ttulo3"/>
      </w:pPr>
      <w:bookmarkStart w:id="22" w:name="_Toc107560630"/>
      <w:r>
        <w:t>Regla de la multiplicación.</w:t>
      </w:r>
      <w:bookmarkEnd w:id="22"/>
    </w:p>
    <w:p w14:paraId="67CB0993" w14:textId="495A9951" w:rsidR="00A85025" w:rsidRDefault="005B2252" w:rsidP="00A85025">
      <w:r w:rsidRPr="005B2252">
        <w:t xml:space="preserve">Aún no hemos dicho </w:t>
      </w:r>
      <w:proofErr w:type="spellStart"/>
      <w:r w:rsidRPr="005B2252">
        <w:t>cual</w:t>
      </w:r>
      <w:proofErr w:type="spellEnd"/>
      <w:r w:rsidRPr="005B2252">
        <w:t xml:space="preserve"> es la regla para derivar un producto de funciones, la regla para la derivada de un producto es </w:t>
      </w:r>
      <w:r w:rsidRPr="005B2252">
        <w:rPr>
          <w:i/>
          <w:iCs/>
        </w:rPr>
        <w:t>(</w:t>
      </w:r>
      <w:proofErr w:type="spellStart"/>
      <w:r w:rsidRPr="005B2252">
        <w:rPr>
          <w:i/>
          <w:iCs/>
        </w:rPr>
        <w:t>fg</w:t>
      </w:r>
      <w:proofErr w:type="spellEnd"/>
      <w:r w:rsidRPr="005B2252">
        <w:rPr>
          <w:i/>
          <w:iCs/>
        </w:rPr>
        <w:t xml:space="preserve">)'= </w:t>
      </w:r>
      <w:proofErr w:type="spellStart"/>
      <w:r w:rsidRPr="005B2252">
        <w:rPr>
          <w:i/>
          <w:iCs/>
        </w:rPr>
        <w:t>fg</w:t>
      </w:r>
      <w:proofErr w:type="spellEnd"/>
      <w:r w:rsidRPr="005B2252">
        <w:rPr>
          <w:i/>
          <w:iCs/>
        </w:rPr>
        <w:t>'+</w:t>
      </w:r>
      <w:proofErr w:type="spellStart"/>
      <w:r w:rsidRPr="005B2252">
        <w:rPr>
          <w:i/>
          <w:iCs/>
        </w:rPr>
        <w:t>f'g</w:t>
      </w:r>
      <w:proofErr w:type="spellEnd"/>
      <w:r w:rsidRPr="005B2252">
        <w:rPr>
          <w:i/>
          <w:iCs/>
        </w:rPr>
        <w:t xml:space="preserve">. </w:t>
      </w:r>
      <w:r w:rsidRPr="005B2252">
        <w:t>En español esto se interpreta como "la derivada de un producto de dos funciones es la primera, por la derivada de la segunda, más la segunda por la derivada de la primera".</w:t>
      </w:r>
    </w:p>
    <w:p w14:paraId="0336A3EC" w14:textId="4B13F461" w:rsidR="005B2252" w:rsidRDefault="00EE217F" w:rsidP="00A85025">
      <w:r w:rsidRPr="00EE217F">
        <w:rPr>
          <w:noProof/>
        </w:rPr>
        <w:drawing>
          <wp:anchor distT="0" distB="0" distL="114300" distR="114300" simplePos="0" relativeHeight="251698176" behindDoc="1" locked="0" layoutInCell="1" allowOverlap="1" wp14:anchorId="57930341" wp14:editId="5F547481">
            <wp:simplePos x="0" y="0"/>
            <wp:positionH relativeFrom="column">
              <wp:posOffset>1597025</wp:posOffset>
            </wp:positionH>
            <wp:positionV relativeFrom="paragraph">
              <wp:posOffset>13335</wp:posOffset>
            </wp:positionV>
            <wp:extent cx="2228255" cy="542925"/>
            <wp:effectExtent l="0" t="0" r="635" b="0"/>
            <wp:wrapTight wrapText="bothSides">
              <wp:wrapPolygon edited="0">
                <wp:start x="0" y="0"/>
                <wp:lineTo x="0" y="20463"/>
                <wp:lineTo x="21421" y="20463"/>
                <wp:lineTo x="21421" y="0"/>
                <wp:lineTo x="0" y="0"/>
              </wp:wrapPolygon>
            </wp:wrapTight>
            <wp:docPr id="54" name="Imagen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extLst>
                        <a:ext uri="{28A0092B-C50C-407E-A947-70E740481C1C}">
                          <a14:useLocalDpi xmlns:a14="http://schemas.microsoft.com/office/drawing/2010/main" val="0"/>
                        </a:ext>
                      </a:extLst>
                    </a:blip>
                    <a:stretch>
                      <a:fillRect/>
                    </a:stretch>
                  </pic:blipFill>
                  <pic:spPr>
                    <a:xfrm>
                      <a:off x="0" y="0"/>
                      <a:ext cx="2228255" cy="542925"/>
                    </a:xfrm>
                    <a:prstGeom prst="rect">
                      <a:avLst/>
                    </a:prstGeom>
                  </pic:spPr>
                </pic:pic>
              </a:graphicData>
            </a:graphic>
            <wp14:sizeRelH relativeFrom="page">
              <wp14:pctWidth>0</wp14:pctWidth>
            </wp14:sizeRelH>
            <wp14:sizeRelV relativeFrom="page">
              <wp14:pctHeight>0</wp14:pctHeight>
            </wp14:sizeRelV>
          </wp:anchor>
        </w:drawing>
      </w:r>
    </w:p>
    <w:p w14:paraId="17623064" w14:textId="77777777" w:rsidR="005B2252" w:rsidRDefault="005B2252" w:rsidP="00A85025"/>
    <w:p w14:paraId="11497998" w14:textId="77777777" w:rsidR="005B2252" w:rsidRPr="00A85025" w:rsidRDefault="005B2252" w:rsidP="00A85025"/>
    <w:p w14:paraId="4E17E02B" w14:textId="733B3260" w:rsidR="00EF21B1" w:rsidRDefault="00EF21B1" w:rsidP="00892BCE">
      <w:pPr>
        <w:pStyle w:val="Ttulo3"/>
      </w:pPr>
      <w:bookmarkStart w:id="23" w:name="_Toc107560631"/>
      <w:r>
        <w:t>Regla de la división.</w:t>
      </w:r>
      <w:bookmarkEnd w:id="23"/>
    </w:p>
    <w:p w14:paraId="4108953F" w14:textId="37C6CE13" w:rsidR="00A85025" w:rsidRDefault="004A366D" w:rsidP="00A85025">
      <w:r w:rsidRPr="004A366D">
        <w:t>Ahora daremos la regla para la derivada de un cociente.</w:t>
      </w:r>
    </w:p>
    <w:p w14:paraId="2AE3024E" w14:textId="0075CD4F" w:rsidR="004A366D" w:rsidRDefault="004A366D" w:rsidP="00A85025">
      <w:r w:rsidRPr="004A366D">
        <w:rPr>
          <w:noProof/>
        </w:rPr>
        <w:drawing>
          <wp:anchor distT="0" distB="0" distL="114300" distR="114300" simplePos="0" relativeHeight="251699200" behindDoc="1" locked="0" layoutInCell="1" allowOverlap="1" wp14:anchorId="248F6E35" wp14:editId="4CA2566A">
            <wp:simplePos x="0" y="0"/>
            <wp:positionH relativeFrom="column">
              <wp:posOffset>1824990</wp:posOffset>
            </wp:positionH>
            <wp:positionV relativeFrom="paragraph">
              <wp:posOffset>18415</wp:posOffset>
            </wp:positionV>
            <wp:extent cx="981075" cy="638175"/>
            <wp:effectExtent l="0" t="0" r="9525" b="9525"/>
            <wp:wrapTight wrapText="bothSides">
              <wp:wrapPolygon edited="0">
                <wp:start x="0" y="0"/>
                <wp:lineTo x="0" y="21278"/>
                <wp:lineTo x="21390" y="21278"/>
                <wp:lineTo x="21390" y="0"/>
                <wp:lineTo x="0" y="0"/>
              </wp:wrapPolygon>
            </wp:wrapTight>
            <wp:docPr id="55" name="Imagen 55" descr="Imagen que contiene Esquemát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Imagen 55" descr="Imagen que contiene Esquemático&#10;&#10;Descripción generada automáticamente"/>
                    <pic:cNvPicPr/>
                  </pic:nvPicPr>
                  <pic:blipFill>
                    <a:blip r:embed="rId39">
                      <a:extLst>
                        <a:ext uri="{28A0092B-C50C-407E-A947-70E740481C1C}">
                          <a14:useLocalDpi xmlns:a14="http://schemas.microsoft.com/office/drawing/2010/main" val="0"/>
                        </a:ext>
                      </a:extLst>
                    </a:blip>
                    <a:stretch>
                      <a:fillRect/>
                    </a:stretch>
                  </pic:blipFill>
                  <pic:spPr>
                    <a:xfrm>
                      <a:off x="0" y="0"/>
                      <a:ext cx="981075" cy="638175"/>
                    </a:xfrm>
                    <a:prstGeom prst="rect">
                      <a:avLst/>
                    </a:prstGeom>
                  </pic:spPr>
                </pic:pic>
              </a:graphicData>
            </a:graphic>
            <wp14:sizeRelH relativeFrom="page">
              <wp14:pctWidth>0</wp14:pctWidth>
            </wp14:sizeRelH>
            <wp14:sizeRelV relativeFrom="page">
              <wp14:pctHeight>0</wp14:pctHeight>
            </wp14:sizeRelV>
          </wp:anchor>
        </w:drawing>
      </w:r>
    </w:p>
    <w:p w14:paraId="59D44828" w14:textId="74429A3B" w:rsidR="004A366D" w:rsidRDefault="004A366D" w:rsidP="00A85025"/>
    <w:p w14:paraId="0409FA25" w14:textId="55C4F848" w:rsidR="004A366D" w:rsidRDefault="004A366D" w:rsidP="00A85025"/>
    <w:p w14:paraId="5DDAF7D5" w14:textId="3EC205FE" w:rsidR="004A366D" w:rsidRDefault="000D3259" w:rsidP="00A85025">
      <w:r w:rsidRPr="000D3259">
        <w:lastRenderedPageBreak/>
        <w:t>Traducción: la derivada de un cociente de dos funciones es (la segunda, por la derivada de la primera, menos la primera por la derivada de la segunda) entre la segunda al cuadrado.</w:t>
      </w:r>
    </w:p>
    <w:p w14:paraId="40620B05" w14:textId="77777777" w:rsidR="004A366D" w:rsidRPr="00A85025" w:rsidRDefault="004A366D" w:rsidP="00A85025"/>
    <w:p w14:paraId="04FFBB93" w14:textId="34B0105D" w:rsidR="00EF21B1" w:rsidRDefault="00EF21B1" w:rsidP="00892BCE">
      <w:pPr>
        <w:pStyle w:val="Ttulo2"/>
      </w:pPr>
      <w:bookmarkStart w:id="24" w:name="_Toc107560632"/>
      <w:r>
        <w:t>Reglas adicionales</w:t>
      </w:r>
      <w:bookmarkEnd w:id="24"/>
      <w:r>
        <w:t xml:space="preserve"> </w:t>
      </w:r>
    </w:p>
    <w:p w14:paraId="61CBA3BB" w14:textId="4A0FFA6A" w:rsidR="00EF21B1" w:rsidRDefault="00EF21B1" w:rsidP="009258FB">
      <w:pPr>
        <w:pStyle w:val="Ttulo3"/>
      </w:pPr>
      <w:bookmarkStart w:id="25" w:name="_Toc107560633"/>
      <w:r>
        <w:t>La Regla de la Cadena.</w:t>
      </w:r>
      <w:bookmarkEnd w:id="25"/>
      <w:r>
        <w:t xml:space="preserve"> </w:t>
      </w:r>
    </w:p>
    <w:p w14:paraId="3FA03C35" w14:textId="77777777" w:rsidR="009E5374" w:rsidRPr="009E5374" w:rsidRDefault="009E5374" w:rsidP="009E5374">
      <w:r w:rsidRPr="009E5374">
        <w:t>Las reglas de derivación que hemos definido hasta ahora no permiten encontrar la derivada de una función compuesta como (3x + 5)</w:t>
      </w:r>
      <w:r w:rsidRPr="009E5374">
        <w:rPr>
          <w:vertAlign w:val="superscript"/>
        </w:rPr>
        <w:t>4</w:t>
      </w:r>
      <w:r w:rsidRPr="009E5374">
        <w:t>, a menos que desarrollemos el binomio y luego se apliquen las reglas ya conocidas. Observa el siguiente ejemplo.</w:t>
      </w:r>
    </w:p>
    <w:p w14:paraId="586DA3C2" w14:textId="129E5277" w:rsidR="009E5374" w:rsidRDefault="00516A10" w:rsidP="009E5374">
      <w:r w:rsidRPr="00516A10">
        <w:rPr>
          <w:noProof/>
        </w:rPr>
        <w:drawing>
          <wp:anchor distT="0" distB="0" distL="114300" distR="114300" simplePos="0" relativeHeight="251700224" behindDoc="1" locked="0" layoutInCell="1" allowOverlap="1" wp14:anchorId="5ECE5DB8" wp14:editId="4BBC7441">
            <wp:simplePos x="0" y="0"/>
            <wp:positionH relativeFrom="column">
              <wp:posOffset>462915</wp:posOffset>
            </wp:positionH>
            <wp:positionV relativeFrom="paragraph">
              <wp:posOffset>8890</wp:posOffset>
            </wp:positionV>
            <wp:extent cx="4457700" cy="2847975"/>
            <wp:effectExtent l="0" t="0" r="0" b="9525"/>
            <wp:wrapTight wrapText="bothSides">
              <wp:wrapPolygon edited="0">
                <wp:start x="0" y="0"/>
                <wp:lineTo x="0" y="21528"/>
                <wp:lineTo x="21508" y="21528"/>
                <wp:lineTo x="21508" y="0"/>
                <wp:lineTo x="0" y="0"/>
              </wp:wrapPolygon>
            </wp:wrapTight>
            <wp:docPr id="56" name="Imagen 56" descr="Texto, Cart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Imagen 56" descr="Texto, Carta&#10;&#10;Descripción generada automáticamente"/>
                    <pic:cNvPicPr/>
                  </pic:nvPicPr>
                  <pic:blipFill>
                    <a:blip r:embed="rId40">
                      <a:extLst>
                        <a:ext uri="{28A0092B-C50C-407E-A947-70E740481C1C}">
                          <a14:useLocalDpi xmlns:a14="http://schemas.microsoft.com/office/drawing/2010/main" val="0"/>
                        </a:ext>
                      </a:extLst>
                    </a:blip>
                    <a:stretch>
                      <a:fillRect/>
                    </a:stretch>
                  </pic:blipFill>
                  <pic:spPr>
                    <a:xfrm>
                      <a:off x="0" y="0"/>
                      <a:ext cx="4457700" cy="2847975"/>
                    </a:xfrm>
                    <a:prstGeom prst="rect">
                      <a:avLst/>
                    </a:prstGeom>
                  </pic:spPr>
                </pic:pic>
              </a:graphicData>
            </a:graphic>
            <wp14:sizeRelH relativeFrom="page">
              <wp14:pctWidth>0</wp14:pctWidth>
            </wp14:sizeRelH>
            <wp14:sizeRelV relativeFrom="page">
              <wp14:pctHeight>0</wp14:pctHeight>
            </wp14:sizeRelV>
          </wp:anchor>
        </w:drawing>
      </w:r>
    </w:p>
    <w:p w14:paraId="2B82B829" w14:textId="77777777" w:rsidR="009E5374" w:rsidRDefault="009E5374" w:rsidP="009E5374"/>
    <w:p w14:paraId="3F39F0E7" w14:textId="77777777" w:rsidR="00516A10" w:rsidRDefault="00516A10" w:rsidP="009E5374"/>
    <w:p w14:paraId="721E79E3" w14:textId="77777777" w:rsidR="00516A10" w:rsidRDefault="00516A10" w:rsidP="009E5374"/>
    <w:p w14:paraId="151B8BB9" w14:textId="77777777" w:rsidR="00516A10" w:rsidRDefault="00516A10" w:rsidP="009E5374"/>
    <w:p w14:paraId="51184795" w14:textId="77777777" w:rsidR="00516A10" w:rsidRDefault="00516A10" w:rsidP="009E5374"/>
    <w:p w14:paraId="1CFAC765" w14:textId="77777777" w:rsidR="00516A10" w:rsidRDefault="00516A10" w:rsidP="009E5374"/>
    <w:p w14:paraId="03340770" w14:textId="77777777" w:rsidR="00516A10" w:rsidRDefault="00516A10" w:rsidP="009E5374"/>
    <w:p w14:paraId="21D05797" w14:textId="77777777" w:rsidR="00516A10" w:rsidRDefault="00516A10" w:rsidP="009E5374"/>
    <w:p w14:paraId="62802093" w14:textId="77777777" w:rsidR="00516A10" w:rsidRPr="009E5374" w:rsidRDefault="00516A10" w:rsidP="009E5374"/>
    <w:p w14:paraId="5C553903" w14:textId="69824549" w:rsidR="00EF21B1" w:rsidRDefault="00EF21B1" w:rsidP="009258FB">
      <w:pPr>
        <w:pStyle w:val="Ttulo3"/>
      </w:pPr>
      <w:bookmarkStart w:id="26" w:name="_Toc107560634"/>
      <w:r>
        <w:t>Regla de Funciones exponenciales base e.</w:t>
      </w:r>
      <w:bookmarkEnd w:id="26"/>
      <w:r>
        <w:t xml:space="preserve"> </w:t>
      </w:r>
    </w:p>
    <w:p w14:paraId="636AFF9D" w14:textId="1D5CBACA" w:rsidR="00EB4692" w:rsidRDefault="002243AB" w:rsidP="00EB4692">
      <w:r w:rsidRPr="002243AB">
        <w:t xml:space="preserve">La derivada de la función exponencial de base </w:t>
      </w:r>
      <w:proofErr w:type="gramStart"/>
      <w:r w:rsidRPr="002243AB">
        <w:t>e</w:t>
      </w:r>
      <w:proofErr w:type="gramEnd"/>
      <w:r w:rsidRPr="002243AB">
        <w:t xml:space="preserve"> es equivalente al producto de la misma función por la derivada del exponente.</w:t>
      </w:r>
    </w:p>
    <w:p w14:paraId="2890EADC" w14:textId="49B6D491" w:rsidR="002243AB" w:rsidRDefault="009300DF" w:rsidP="00EB4692">
      <w:r>
        <w:rPr>
          <w:noProof/>
        </w:rPr>
        <w:drawing>
          <wp:anchor distT="0" distB="0" distL="114300" distR="114300" simplePos="0" relativeHeight="251701248" behindDoc="1" locked="0" layoutInCell="1" allowOverlap="1" wp14:anchorId="625C7AD8" wp14:editId="72755743">
            <wp:simplePos x="0" y="0"/>
            <wp:positionH relativeFrom="column">
              <wp:posOffset>1038225</wp:posOffset>
            </wp:positionH>
            <wp:positionV relativeFrom="paragraph">
              <wp:posOffset>22225</wp:posOffset>
            </wp:positionV>
            <wp:extent cx="3110865" cy="219075"/>
            <wp:effectExtent l="0" t="0" r="0" b="9525"/>
            <wp:wrapTight wrapText="bothSides">
              <wp:wrapPolygon edited="0">
                <wp:start x="265" y="0"/>
                <wp:lineTo x="0" y="16904"/>
                <wp:lineTo x="0" y="20661"/>
                <wp:lineTo x="15873" y="20661"/>
                <wp:lineTo x="21428" y="18783"/>
                <wp:lineTo x="21428" y="0"/>
                <wp:lineTo x="265" y="0"/>
              </wp:wrapPolygon>
            </wp:wrapTight>
            <wp:docPr id="59" name="Imagen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3110865" cy="219075"/>
                    </a:xfrm>
                    <a:prstGeom prst="rect">
                      <a:avLst/>
                    </a:prstGeom>
                    <a:noFill/>
                  </pic:spPr>
                </pic:pic>
              </a:graphicData>
            </a:graphic>
            <wp14:sizeRelH relativeFrom="page">
              <wp14:pctWidth>0</wp14:pctWidth>
            </wp14:sizeRelH>
            <wp14:sizeRelV relativeFrom="page">
              <wp14:pctHeight>0</wp14:pctHeight>
            </wp14:sizeRelV>
          </wp:anchor>
        </w:drawing>
      </w:r>
    </w:p>
    <w:p w14:paraId="053FCABE" w14:textId="77777777" w:rsidR="005724D0" w:rsidRDefault="005724D0" w:rsidP="00EB4692"/>
    <w:p w14:paraId="42A8FDA2" w14:textId="396B94CE" w:rsidR="002243AB" w:rsidRDefault="005724D0" w:rsidP="00EB4692">
      <w:r w:rsidRPr="005724D0">
        <w:t>Por ejemplo, la derivada del número e elevado a 4x es:</w:t>
      </w:r>
    </w:p>
    <w:p w14:paraId="5E5B96EE" w14:textId="327FAEA8" w:rsidR="002243AB" w:rsidRDefault="005724D0" w:rsidP="00EB4692">
      <w:r>
        <w:rPr>
          <w:noProof/>
        </w:rPr>
        <w:drawing>
          <wp:anchor distT="0" distB="0" distL="114300" distR="114300" simplePos="0" relativeHeight="251702272" behindDoc="1" locked="0" layoutInCell="1" allowOverlap="1" wp14:anchorId="54538857" wp14:editId="5D1EC492">
            <wp:simplePos x="0" y="0"/>
            <wp:positionH relativeFrom="column">
              <wp:posOffset>832485</wp:posOffset>
            </wp:positionH>
            <wp:positionV relativeFrom="paragraph">
              <wp:posOffset>13335</wp:posOffset>
            </wp:positionV>
            <wp:extent cx="3312795" cy="200025"/>
            <wp:effectExtent l="0" t="0" r="1905" b="0"/>
            <wp:wrapTight wrapText="bothSides">
              <wp:wrapPolygon edited="0">
                <wp:start x="745" y="0"/>
                <wp:lineTo x="0" y="2057"/>
                <wp:lineTo x="0" y="18514"/>
                <wp:lineTo x="13290" y="18514"/>
                <wp:lineTo x="21488" y="18514"/>
                <wp:lineTo x="21488" y="0"/>
                <wp:lineTo x="21116" y="0"/>
                <wp:lineTo x="745" y="0"/>
              </wp:wrapPolygon>
            </wp:wrapTight>
            <wp:docPr id="61" name="Imagen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3312795" cy="200025"/>
                    </a:xfrm>
                    <a:prstGeom prst="rect">
                      <a:avLst/>
                    </a:prstGeom>
                    <a:noFill/>
                  </pic:spPr>
                </pic:pic>
              </a:graphicData>
            </a:graphic>
            <wp14:sizeRelH relativeFrom="page">
              <wp14:pctWidth>0</wp14:pctWidth>
            </wp14:sizeRelH>
            <wp14:sizeRelV relativeFrom="page">
              <wp14:pctHeight>0</wp14:pctHeight>
            </wp14:sizeRelV>
          </wp:anchor>
        </w:drawing>
      </w:r>
    </w:p>
    <w:p w14:paraId="55A9D8D3" w14:textId="77777777" w:rsidR="005724D0" w:rsidRPr="00EB4692" w:rsidRDefault="005724D0" w:rsidP="00EB4692"/>
    <w:p w14:paraId="0DEF94FA" w14:textId="37C18413" w:rsidR="002117E6" w:rsidRDefault="00EF21B1" w:rsidP="009258FB">
      <w:pPr>
        <w:pStyle w:val="Ttulo3"/>
      </w:pPr>
      <w:bookmarkStart w:id="27" w:name="_Toc107560635"/>
      <w:r>
        <w:lastRenderedPageBreak/>
        <w:t>Regla de Funciones logaritmo natural.</w:t>
      </w:r>
      <w:bookmarkEnd w:id="27"/>
    </w:p>
    <w:p w14:paraId="3B3304B3" w14:textId="4C543842" w:rsidR="002117E6" w:rsidRDefault="00E70A38" w:rsidP="00A76AA1">
      <w:pPr>
        <w:contextualSpacing/>
      </w:pPr>
      <w:r w:rsidRPr="00E70A38">
        <w:t>La derivada de un logaritmo natural (o logaritmo neperiano) es el cociente de la derivada del argumento del logaritmo dividido entre la función del argumento.</w:t>
      </w:r>
    </w:p>
    <w:p w14:paraId="2F48249D" w14:textId="36575E7F" w:rsidR="002117E6" w:rsidRDefault="000A45EF" w:rsidP="00A76AA1">
      <w:pPr>
        <w:contextualSpacing/>
      </w:pPr>
      <w:r>
        <w:rPr>
          <w:noProof/>
        </w:rPr>
        <w:drawing>
          <wp:anchor distT="0" distB="0" distL="114300" distR="114300" simplePos="0" relativeHeight="251703296" behindDoc="1" locked="0" layoutInCell="1" allowOverlap="1" wp14:anchorId="125A55FC" wp14:editId="1FA3E960">
            <wp:simplePos x="0" y="0"/>
            <wp:positionH relativeFrom="column">
              <wp:posOffset>1443990</wp:posOffset>
            </wp:positionH>
            <wp:positionV relativeFrom="paragraph">
              <wp:posOffset>-1203</wp:posOffset>
            </wp:positionV>
            <wp:extent cx="2612827" cy="400050"/>
            <wp:effectExtent l="0" t="0" r="0" b="0"/>
            <wp:wrapTight wrapText="bothSides">
              <wp:wrapPolygon edited="0">
                <wp:start x="20949" y="0"/>
                <wp:lineTo x="0" y="6171"/>
                <wp:lineTo x="0" y="18514"/>
                <wp:lineTo x="20161" y="20571"/>
                <wp:lineTo x="21421" y="20571"/>
                <wp:lineTo x="21421" y="0"/>
                <wp:lineTo x="20949" y="0"/>
              </wp:wrapPolygon>
            </wp:wrapTight>
            <wp:docPr id="63" name="Imagen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2612827" cy="400050"/>
                    </a:xfrm>
                    <a:prstGeom prst="rect">
                      <a:avLst/>
                    </a:prstGeom>
                    <a:noFill/>
                  </pic:spPr>
                </pic:pic>
              </a:graphicData>
            </a:graphic>
            <wp14:sizeRelH relativeFrom="page">
              <wp14:pctWidth>0</wp14:pctWidth>
            </wp14:sizeRelH>
            <wp14:sizeRelV relativeFrom="page">
              <wp14:pctHeight>0</wp14:pctHeight>
            </wp14:sizeRelV>
          </wp:anchor>
        </w:drawing>
      </w:r>
    </w:p>
    <w:p w14:paraId="7DB16FDA" w14:textId="77777777" w:rsidR="002117E6" w:rsidRDefault="002117E6" w:rsidP="00A76AA1">
      <w:pPr>
        <w:contextualSpacing/>
      </w:pPr>
    </w:p>
    <w:p w14:paraId="2EDA501B" w14:textId="4A492B40" w:rsidR="000A45EF" w:rsidRDefault="002C5293" w:rsidP="00A76AA1">
      <w:pPr>
        <w:contextualSpacing/>
      </w:pPr>
      <w:r>
        <w:rPr>
          <w:noProof/>
        </w:rPr>
        <w:drawing>
          <wp:anchor distT="0" distB="0" distL="114300" distR="114300" simplePos="0" relativeHeight="251704320" behindDoc="1" locked="0" layoutInCell="1" allowOverlap="1" wp14:anchorId="386BA492" wp14:editId="0B31CF01">
            <wp:simplePos x="0" y="0"/>
            <wp:positionH relativeFrom="column">
              <wp:posOffset>1423035</wp:posOffset>
            </wp:positionH>
            <wp:positionV relativeFrom="paragraph">
              <wp:posOffset>504190</wp:posOffset>
            </wp:positionV>
            <wp:extent cx="2928620" cy="428625"/>
            <wp:effectExtent l="0" t="0" r="5080" b="0"/>
            <wp:wrapTight wrapText="bothSides">
              <wp:wrapPolygon edited="0">
                <wp:start x="20513" y="0"/>
                <wp:lineTo x="0" y="4800"/>
                <wp:lineTo x="0" y="17280"/>
                <wp:lineTo x="20373" y="20160"/>
                <wp:lineTo x="21497" y="20160"/>
                <wp:lineTo x="21497" y="0"/>
                <wp:lineTo x="20513" y="0"/>
              </wp:wrapPolygon>
            </wp:wrapTight>
            <wp:docPr id="64" name="Imagen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2928620" cy="428625"/>
                    </a:xfrm>
                    <a:prstGeom prst="rect">
                      <a:avLst/>
                    </a:prstGeom>
                    <a:noFill/>
                  </pic:spPr>
                </pic:pic>
              </a:graphicData>
            </a:graphic>
            <wp14:sizeRelH relativeFrom="page">
              <wp14:pctWidth>0</wp14:pctWidth>
            </wp14:sizeRelH>
            <wp14:sizeRelV relativeFrom="page">
              <wp14:pctHeight>0</wp14:pctHeight>
            </wp14:sizeRelV>
          </wp:anchor>
        </w:drawing>
      </w:r>
      <w:r w:rsidRPr="002C5293">
        <w:t>Lógicamente, si la función dentro del logaritmo es la función identidad, en el numerador de la derivada queda un 1:</w:t>
      </w:r>
    </w:p>
    <w:p w14:paraId="153EDB54" w14:textId="486AF516" w:rsidR="000A45EF" w:rsidRDefault="000A45EF" w:rsidP="00A76AA1">
      <w:pPr>
        <w:contextualSpacing/>
      </w:pPr>
    </w:p>
    <w:p w14:paraId="3226F895" w14:textId="77777777" w:rsidR="000A45EF" w:rsidRDefault="000A45EF" w:rsidP="00A76AA1">
      <w:pPr>
        <w:contextualSpacing/>
      </w:pPr>
    </w:p>
    <w:p w14:paraId="3714B2A9" w14:textId="6C57CFEE" w:rsidR="002C5293" w:rsidRDefault="003E3F2C" w:rsidP="00A76AA1">
      <w:pPr>
        <w:contextualSpacing/>
      </w:pPr>
      <w:r w:rsidRPr="003E3F2C">
        <w:t>Fíjate en el siguiente ejemplo en el que se resuelve la derivada del logaritmo natural de 3x:</w:t>
      </w:r>
    </w:p>
    <w:p w14:paraId="5E6A13F4" w14:textId="7FD0BD4A" w:rsidR="003E3F2C" w:rsidRDefault="003E3F2C" w:rsidP="00A76AA1">
      <w:pPr>
        <w:contextualSpacing/>
      </w:pPr>
      <w:r>
        <w:rPr>
          <w:noProof/>
        </w:rPr>
        <w:drawing>
          <wp:anchor distT="0" distB="0" distL="114300" distR="114300" simplePos="0" relativeHeight="251705344" behindDoc="1" locked="0" layoutInCell="1" allowOverlap="1" wp14:anchorId="20BCD1F4" wp14:editId="456A4EE1">
            <wp:simplePos x="0" y="0"/>
            <wp:positionH relativeFrom="column">
              <wp:posOffset>1272540</wp:posOffset>
            </wp:positionH>
            <wp:positionV relativeFrom="paragraph">
              <wp:posOffset>1270</wp:posOffset>
            </wp:positionV>
            <wp:extent cx="3162300" cy="381000"/>
            <wp:effectExtent l="0" t="0" r="0" b="0"/>
            <wp:wrapTight wrapText="bothSides">
              <wp:wrapPolygon edited="0">
                <wp:start x="17827" y="0"/>
                <wp:lineTo x="0" y="4320"/>
                <wp:lineTo x="0" y="17280"/>
                <wp:lineTo x="911" y="18360"/>
                <wp:lineTo x="17436" y="20520"/>
                <wp:lineTo x="21470" y="20520"/>
                <wp:lineTo x="21470" y="0"/>
                <wp:lineTo x="17827" y="0"/>
              </wp:wrapPolygon>
            </wp:wrapTight>
            <wp:docPr id="65" name="Imagen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3162300" cy="381000"/>
                    </a:xfrm>
                    <a:prstGeom prst="rect">
                      <a:avLst/>
                    </a:prstGeom>
                    <a:noFill/>
                  </pic:spPr>
                </pic:pic>
              </a:graphicData>
            </a:graphic>
            <wp14:sizeRelH relativeFrom="page">
              <wp14:pctWidth>0</wp14:pctWidth>
            </wp14:sizeRelH>
            <wp14:sizeRelV relativeFrom="page">
              <wp14:pctHeight>0</wp14:pctHeight>
            </wp14:sizeRelV>
          </wp:anchor>
        </w:drawing>
      </w:r>
    </w:p>
    <w:p w14:paraId="78DE585C" w14:textId="77777777" w:rsidR="002C5293" w:rsidRDefault="002C5293" w:rsidP="00A76AA1">
      <w:pPr>
        <w:contextualSpacing/>
      </w:pPr>
    </w:p>
    <w:p w14:paraId="1B1CEFB7" w14:textId="27C666DA" w:rsidR="002117E6" w:rsidRDefault="00EA1F37" w:rsidP="00A76AA1">
      <w:pPr>
        <w:contextualSpacing/>
      </w:pPr>
      <w:r w:rsidRPr="00EA1F37">
        <w:t>Recuerda que el logaritmo natural es un logaritmo cuya base es el número e (número de Euler).</w:t>
      </w:r>
    </w:p>
    <w:p w14:paraId="38C8E25E" w14:textId="03F1A6D1" w:rsidR="00EA1F37" w:rsidRDefault="008221F8" w:rsidP="00A76AA1">
      <w:pPr>
        <w:contextualSpacing/>
      </w:pPr>
      <w:r>
        <w:rPr>
          <w:noProof/>
        </w:rPr>
        <w:drawing>
          <wp:anchor distT="0" distB="0" distL="114300" distR="114300" simplePos="0" relativeHeight="251706368" behindDoc="1" locked="0" layoutInCell="1" allowOverlap="1" wp14:anchorId="640539AC" wp14:editId="67D4E51F">
            <wp:simplePos x="0" y="0"/>
            <wp:positionH relativeFrom="column">
              <wp:posOffset>2101215</wp:posOffset>
            </wp:positionH>
            <wp:positionV relativeFrom="paragraph">
              <wp:posOffset>2540</wp:posOffset>
            </wp:positionV>
            <wp:extent cx="1387475" cy="219075"/>
            <wp:effectExtent l="0" t="0" r="3175" b="9525"/>
            <wp:wrapTight wrapText="bothSides">
              <wp:wrapPolygon edited="0">
                <wp:start x="0" y="0"/>
                <wp:lineTo x="0" y="18783"/>
                <wp:lineTo x="2669" y="20661"/>
                <wp:lineTo x="21353" y="20661"/>
                <wp:lineTo x="21353" y="0"/>
                <wp:lineTo x="0" y="0"/>
              </wp:wrapPolygon>
            </wp:wrapTight>
            <wp:docPr id="66" name="Imagen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1387475" cy="219075"/>
                    </a:xfrm>
                    <a:prstGeom prst="rect">
                      <a:avLst/>
                    </a:prstGeom>
                    <a:noFill/>
                  </pic:spPr>
                </pic:pic>
              </a:graphicData>
            </a:graphic>
            <wp14:sizeRelH relativeFrom="page">
              <wp14:pctWidth>0</wp14:pctWidth>
            </wp14:sizeRelH>
            <wp14:sizeRelV relativeFrom="page">
              <wp14:pctHeight>0</wp14:pctHeight>
            </wp14:sizeRelV>
          </wp:anchor>
        </w:drawing>
      </w:r>
    </w:p>
    <w:p w14:paraId="7E820ECB" w14:textId="77777777" w:rsidR="00EA1F37" w:rsidRDefault="00EA1F37" w:rsidP="00A76AA1">
      <w:pPr>
        <w:contextualSpacing/>
      </w:pPr>
    </w:p>
    <w:p w14:paraId="732EE16E" w14:textId="29DC1FCF" w:rsidR="00EA1F37" w:rsidRDefault="00EA1F37" w:rsidP="00A76AA1">
      <w:pPr>
        <w:contextualSpacing/>
      </w:pPr>
      <w:r>
        <w:rPr>
          <w:noProof/>
          <w:lang w:eastAsia="es-NI"/>
        </w:rPr>
        <mc:AlternateContent>
          <mc:Choice Requires="wpg">
            <w:drawing>
              <wp:anchor distT="0" distB="0" distL="114300" distR="114300" simplePos="0" relativeHeight="251662336" behindDoc="0" locked="0" layoutInCell="1" allowOverlap="1" wp14:anchorId="19B0E8B1" wp14:editId="65ECBEDC">
                <wp:simplePos x="0" y="0"/>
                <wp:positionH relativeFrom="column">
                  <wp:posOffset>-194945</wp:posOffset>
                </wp:positionH>
                <wp:positionV relativeFrom="paragraph">
                  <wp:posOffset>336148</wp:posOffset>
                </wp:positionV>
                <wp:extent cx="6273800" cy="425538"/>
                <wp:effectExtent l="0" t="0" r="0" b="0"/>
                <wp:wrapNone/>
                <wp:docPr id="20" name="Grupo 2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273800" cy="425538"/>
                          <a:chOff x="1453" y="12277"/>
                          <a:chExt cx="9871" cy="546"/>
                        </a:xfrm>
                      </wpg:grpSpPr>
                      <wps:wsp>
                        <wps:cNvPr id="21" name="Cuadro de texto 2"/>
                        <wps:cNvSpPr txBox="1">
                          <a:spLocks noChangeArrowheads="1"/>
                        </wps:cNvSpPr>
                        <wps:spPr bwMode="auto">
                          <a:xfrm>
                            <a:off x="1453" y="12277"/>
                            <a:ext cx="4209" cy="5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08CA317" w14:textId="77777777" w:rsidR="00AB2DF6" w:rsidRPr="00A32AB9" w:rsidRDefault="00AB2DF6" w:rsidP="00A32AB9">
                              <w:pPr>
                                <w:pStyle w:val="Ttulo1"/>
                              </w:pPr>
                              <w:bookmarkStart w:id="28" w:name="_Toc46999616"/>
                              <w:bookmarkStart w:id="29" w:name="_Toc51942773"/>
                              <w:bookmarkStart w:id="30" w:name="_Toc107560636"/>
                              <w:r w:rsidRPr="00A32AB9">
                                <w:t>Bibliografía y Webgrafía</w:t>
                              </w:r>
                              <w:bookmarkEnd w:id="28"/>
                              <w:bookmarkEnd w:id="29"/>
                              <w:bookmarkEnd w:id="30"/>
                              <w:r w:rsidRPr="00A32AB9">
                                <w:t xml:space="preserve">  </w:t>
                              </w:r>
                            </w:p>
                          </w:txbxContent>
                        </wps:txbx>
                        <wps:bodyPr rot="0" vert="horz" wrap="square" lIns="91440" tIns="45720" rIns="91440" bIns="45720" anchor="t" anchorCtr="0" upright="1">
                          <a:noAutofit/>
                        </wps:bodyPr>
                      </wps:wsp>
                      <pic:pic xmlns:pic="http://schemas.openxmlformats.org/drawingml/2006/picture">
                        <pic:nvPicPr>
                          <pic:cNvPr id="22" name="Imagen 6252" descr="C:\Users\DPE\Documents\Manual de marca UPOLI\UPOLI_identidad.png"/>
                          <pic:cNvPicPr preferRelativeResize="0">
                            <a:picLocks noChangeArrowheads="1"/>
                          </pic:cNvPicPr>
                        </pic:nvPicPr>
                        <pic:blipFill>
                          <a:blip r:embed="rId10">
                            <a:extLst>
                              <a:ext uri="{28A0092B-C50C-407E-A947-70E740481C1C}">
                                <a14:useLocalDpi xmlns:a14="http://schemas.microsoft.com/office/drawing/2010/main" val="0"/>
                              </a:ext>
                            </a:extLst>
                          </a:blip>
                          <a:srcRect r="47906" b="98297"/>
                          <a:stretch>
                            <a:fillRect/>
                          </a:stretch>
                        </pic:blipFill>
                        <pic:spPr bwMode="auto">
                          <a:xfrm>
                            <a:off x="5662" y="12382"/>
                            <a:ext cx="5662" cy="44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w:pict>
              <v:group w14:anchorId="19B0E8B1" id="Grupo 20" o:spid="_x0000_s1037" style="position:absolute;left:0;text-align:left;margin-left:-15.35pt;margin-top:26.45pt;width:494pt;height:33.5pt;z-index:251662336" coordorigin="1453,12277" coordsize="9871,54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">
                <v:shape id="_x0000_s1038" type="#_x0000_t202" style="position:absolute;left:1453;top:12277;width:4209;height:5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" filled="f" stroked="f">
                  <v:textbox>
                    <w:txbxContent>
                      <w:p w14:paraId="108CA317" w14:textId="77777777" w:rsidR="00AB2DF6" w:rsidRPr="00A32AB9" w:rsidRDefault="00AB2DF6" w:rsidP="00A32AB9">
                        <w:pPr>
                          <w:pStyle w:val="Ttulo1"/>
                        </w:pPr>
                        <w:bookmarkStart w:id="31" w:name="_Toc46999616"/>
                        <w:bookmarkStart w:id="32" w:name="_Toc51942773"/>
                        <w:bookmarkStart w:id="33" w:name="_Toc107560636"/>
                        <w:r w:rsidRPr="00A32AB9">
                          <w:t>Bibliografía y Webgrafía</w:t>
                        </w:r>
                        <w:bookmarkEnd w:id="31"/>
                        <w:bookmarkEnd w:id="32"/>
                        <w:bookmarkEnd w:id="33"/>
                        <w:r w:rsidRPr="00A32AB9">
                          <w:t xml:space="preserve">  </w:t>
                        </w:r>
                      </w:p>
                    </w:txbxContent>
                  </v:textbox>
                </v:shape>
                <v:shape id="Imagen 6252" o:spid="_x0000_s1039" type="#_x0000_t75" style="position:absolute;left:5662;top:12382;width:5662;height:441;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">
                  <v:imagedata r:id="rId11" o:title="UPOLI_identidad" cropbottom="64420f" cropright="31396f"/>
                  <o:lock v:ext="edit" aspectratio="f"/>
                </v:shape>
              </v:group>
            </w:pict>
          </mc:Fallback>
        </mc:AlternateContent>
      </w:r>
    </w:p>
    <w:p w14:paraId="4024FA26" w14:textId="462C3AE4" w:rsidR="00AB2DF6" w:rsidRDefault="00AB2DF6" w:rsidP="00A76AA1">
      <w:pPr>
        <w:contextualSpacing/>
      </w:pPr>
    </w:p>
    <w:p w14:paraId="659D6642" w14:textId="77777777" w:rsidR="00AB2DF6" w:rsidRDefault="00AB2DF6" w:rsidP="00A76AA1">
      <w:pPr>
        <w:contextualSpacing/>
      </w:pPr>
    </w:p>
    <w:p w14:paraId="6268E5BD" w14:textId="376167B8" w:rsidR="00AB2DF6" w:rsidRDefault="00C26AC5" w:rsidP="00A76AA1">
      <w:pPr>
        <w:contextualSpacing/>
      </w:pPr>
      <w:r w:rsidRPr="00C26AC5">
        <w:t>https://www.amarauna.euskadi.eus/es/recurso/derivada-de-una-funcion/a913678d-4e10-4e62-8ca4-9196fa776da2#:~:text=Interpretación%20geométrica%20de%20la%20derivada&amp;text=expresa%20la%20pendiente%20de%20la,en%20el%20punto%20x%20%3D%20a.</w:t>
      </w:r>
    </w:p>
    <w:p w14:paraId="6D4275D9" w14:textId="0FBF6AF5" w:rsidR="00AB2DF6" w:rsidRDefault="005068C4" w:rsidP="00A76AA1">
      <w:pPr>
        <w:contextualSpacing/>
      </w:pPr>
      <w:hyperlink r:id="rId47" w:history="1">
        <w:r w:rsidR="00D13F6F" w:rsidRPr="006B7E4D">
          <w:rPr>
            <w:rStyle w:val="Hipervnculo"/>
          </w:rPr>
          <w:t>https://economipedia.com/definiciones/derivada-de-una-funcion.html</w:t>
        </w:r>
      </w:hyperlink>
    </w:p>
    <w:p w14:paraId="124E90E0" w14:textId="70E96721" w:rsidR="00D13F6F" w:rsidRDefault="00D13F6F" w:rsidP="00A76AA1">
      <w:pPr>
        <w:contextualSpacing/>
      </w:pPr>
      <w:r w:rsidRPr="00D13F6F">
        <w:t>https://www.aprendematematicas.org.mx/unit/regla-de-la-potencia/</w:t>
      </w:r>
    </w:p>
    <w:p w14:paraId="29AFFF25" w14:textId="00449881" w:rsidR="00AB2DF6" w:rsidRDefault="005068C4" w:rsidP="00A76AA1">
      <w:pPr>
        <w:contextualSpacing/>
      </w:pPr>
      <w:hyperlink r:id="rId48" w:anchor=":~:text=La%20regla%20de%20la%20potencia%20establece%20que%20la%20derivada%20de,exponente%20numérico%20restado%20por%20uno" w:history="1">
        <w:r w:rsidR="00DF7CF2" w:rsidRPr="006B7E4D">
          <w:rPr>
            <w:rStyle w:val="Hipervnculo"/>
          </w:rPr>
          <w:t>https://www.neurochispas.com/wiki/regla-de-la-potencia-formula-demostracion-y-ejemplos/#:~:text=La%20regla%20de%20la%20potencia%20establece%20que%20la%20derivada%20de,exponente%20numérico%20restado%20por%20uno</w:t>
        </w:r>
      </w:hyperlink>
      <w:r w:rsidR="00783B21" w:rsidRPr="00783B21">
        <w:t>.</w:t>
      </w:r>
    </w:p>
    <w:p w14:paraId="34AFF1C9" w14:textId="4663A199" w:rsidR="00DF7CF2" w:rsidRDefault="005068C4" w:rsidP="00A76AA1">
      <w:pPr>
        <w:contextualSpacing/>
      </w:pPr>
      <w:hyperlink r:id="rId49" w:history="1">
        <w:r w:rsidR="00DF7CF2" w:rsidRPr="006B7E4D">
          <w:rPr>
            <w:rStyle w:val="Hipervnculo"/>
          </w:rPr>
          <w:t>http://www3.uacj.mx/CGTI/CDTE/JPM/Documents/IIT/sterraza/mate2016/derivada/der_reg.html</w:t>
        </w:r>
      </w:hyperlink>
    </w:p>
    <w:p w14:paraId="71D6CF79" w14:textId="04F9D255" w:rsidR="00DF7CF2" w:rsidRDefault="005068C4" w:rsidP="00A76AA1">
      <w:pPr>
        <w:contextualSpacing/>
      </w:pPr>
      <w:hyperlink r:id="rId50" w:history="1">
        <w:r w:rsidR="000D47DC" w:rsidRPr="006B7E4D">
          <w:rPr>
            <w:rStyle w:val="Hipervnculo"/>
          </w:rPr>
          <w:t>https://www.funciones.xyz/derivada-de-la-funcion-exponencial/</w:t>
        </w:r>
      </w:hyperlink>
    </w:p>
    <w:p w14:paraId="09E121F1" w14:textId="143F0F2A" w:rsidR="000D47DC" w:rsidRDefault="005068C4" w:rsidP="00A76AA1">
      <w:pPr>
        <w:contextualSpacing/>
      </w:pPr>
      <w:hyperlink r:id="rId51" w:history="1">
        <w:r w:rsidR="00950662" w:rsidRPr="006B7E4D">
          <w:rPr>
            <w:rStyle w:val="Hipervnculo"/>
          </w:rPr>
          <w:t>https://www.funciones.xyz/derivada-de-una-funcion-logaritmica-logaritmo-natural-neperiano/</w:t>
        </w:r>
      </w:hyperlink>
    </w:p>
    <w:p w14:paraId="4F98F903" w14:textId="77777777" w:rsidR="00AB2DF6" w:rsidRDefault="00AB2DF6" w:rsidP="00A76AA1">
      <w:pPr>
        <w:tabs>
          <w:tab w:val="left" w:pos="1305"/>
        </w:tabs>
        <w:contextualSpacing/>
      </w:pPr>
    </w:p>
    <w:p w14:paraId="3A95C54D" w14:textId="77777777" w:rsidR="00AB2DF6" w:rsidRDefault="00212908" w:rsidP="00A76AA1">
      <w:pPr>
        <w:tabs>
          <w:tab w:val="left" w:pos="1305"/>
        </w:tabs>
        <w:contextualSpacing/>
      </w:pPr>
      <w:r>
        <w:rPr>
          <w:noProof/>
          <w:lang w:eastAsia="es-NI"/>
        </w:rPr>
        <mc:AlternateContent>
          <mc:Choice Requires="wpg">
            <w:drawing>
              <wp:anchor distT="0" distB="0" distL="114300" distR="114300" simplePos="0" relativeHeight="251665408" behindDoc="0" locked="0" layoutInCell="1" allowOverlap="1" wp14:anchorId="2BC64D2E" wp14:editId="72E23758">
                <wp:simplePos x="0" y="0"/>
                <wp:positionH relativeFrom="column">
                  <wp:posOffset>-420370</wp:posOffset>
                </wp:positionH>
                <wp:positionV relativeFrom="paragraph">
                  <wp:posOffset>160655</wp:posOffset>
                </wp:positionV>
                <wp:extent cx="6384290" cy="336550"/>
                <wp:effectExtent l="0" t="0" r="0" b="6350"/>
                <wp:wrapNone/>
                <wp:docPr id="17" name="Grupo 1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384290" cy="336550"/>
                          <a:chOff x="1453" y="5162"/>
                          <a:chExt cx="10054" cy="530"/>
                        </a:xfrm>
                      </wpg:grpSpPr>
                      <wps:wsp>
                        <wps:cNvPr id="18" name="Cuadro de texto 2"/>
                        <wps:cNvSpPr txBox="1">
                          <a:spLocks noChangeArrowheads="1"/>
                        </wps:cNvSpPr>
                        <wps:spPr bwMode="auto">
                          <a:xfrm>
                            <a:off x="1453" y="5162"/>
                            <a:ext cx="1689" cy="5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8956328" w14:textId="77777777" w:rsidR="00AB2DF6" w:rsidRPr="00A32AB9" w:rsidRDefault="00AB2DF6" w:rsidP="00A32AB9">
                              <w:pPr>
                                <w:pStyle w:val="Ttulo1"/>
                              </w:pPr>
                              <w:bookmarkStart w:id="34" w:name="_Toc46999617"/>
                              <w:bookmarkStart w:id="35" w:name="_Toc51942774"/>
                              <w:bookmarkStart w:id="36" w:name="_Toc107560637"/>
                              <w:r w:rsidRPr="00A32AB9">
                                <w:t>Glosario</w:t>
                              </w:r>
                              <w:bookmarkEnd w:id="34"/>
                              <w:bookmarkEnd w:id="35"/>
                              <w:bookmarkEnd w:id="36"/>
                              <w:r w:rsidRPr="00A32AB9">
                                <w:t xml:space="preserve">  </w:t>
                              </w:r>
                            </w:p>
                          </w:txbxContent>
                        </wps:txbx>
                        <wps:bodyPr rot="0" vert="horz" wrap="square" lIns="91440" tIns="45720" rIns="91440" bIns="45720" anchor="t" anchorCtr="0" upright="1">
                          <a:spAutoFit/>
                        </wps:bodyPr>
                      </wps:wsp>
                      <pic:pic xmlns:pic="http://schemas.openxmlformats.org/drawingml/2006/picture">
                        <pic:nvPicPr>
                          <pic:cNvPr id="19" name="Imagen 6252" descr="C:\Users\DPE\Documents\Manual de marca UPOLI\UPOLI_identidad.png"/>
                          <pic:cNvPicPr preferRelativeResize="0">
                            <a:picLocks noChangeArrowheads="1"/>
                          </pic:cNvPicPr>
                        </pic:nvPicPr>
                        <pic:blipFill>
                          <a:blip r:embed="rId10">
                            <a:extLst>
                              <a:ext uri="{28A0092B-C50C-407E-A947-70E740481C1C}">
                                <a14:useLocalDpi xmlns:a14="http://schemas.microsoft.com/office/drawing/2010/main" val="0"/>
                              </a:ext>
                            </a:extLst>
                          </a:blip>
                          <a:srcRect r="47906" b="98297"/>
                          <a:stretch>
                            <a:fillRect/>
                          </a:stretch>
                        </pic:blipFill>
                        <pic:spPr bwMode="auto">
                          <a:xfrm>
                            <a:off x="3142" y="5251"/>
                            <a:ext cx="8365" cy="44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w:pict>
              <v:group w14:anchorId="2BC64D2E" id="Grupo 17" o:spid="_x0000_s1040" style="position:absolute;left:0;text-align:left;margin-left:-33.1pt;margin-top:12.65pt;width:502.7pt;height:26.5pt;z-index:251665408" coordorigin="1453,5162" coordsize="10054,53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">
                <v:shape id="_x0000_s1041" type="#_x0000_t202" style="position:absolute;left:1453;top:5162;width:1689;height:5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" filled="f" stroked="f">
                  <v:textbox style="mso-fit-shape-to-text:t">
                    <w:txbxContent>
                      <w:p w14:paraId="48956328" w14:textId="77777777" w:rsidR="00AB2DF6" w:rsidRPr="00A32AB9" w:rsidRDefault="00AB2DF6" w:rsidP="00A32AB9">
                        <w:pPr>
                          <w:pStyle w:val="Ttulo1"/>
                        </w:pPr>
                        <w:bookmarkStart w:id="37" w:name="_Toc46999617"/>
                        <w:bookmarkStart w:id="38" w:name="_Toc51942774"/>
                        <w:bookmarkStart w:id="39" w:name="_Toc107560637"/>
                        <w:r w:rsidRPr="00A32AB9">
                          <w:t>Glosario</w:t>
                        </w:r>
                        <w:bookmarkEnd w:id="37"/>
                        <w:bookmarkEnd w:id="38"/>
                        <w:bookmarkEnd w:id="39"/>
                        <w:r w:rsidRPr="00A32AB9">
                          <w:t xml:space="preserve">  </w:t>
                        </w:r>
                      </w:p>
                    </w:txbxContent>
                  </v:textbox>
                </v:shape>
                <v:shape id="Imagen 6252" o:spid="_x0000_s1042" type="#_x0000_t75" style="position:absolute;left:3142;top:5251;width:8365;height:441;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">
                  <v:imagedata r:id="rId11" o:title="UPOLI_identidad" cropbottom="64420f" cropright="31396f"/>
                  <o:lock v:ext="edit" aspectratio="f"/>
                </v:shape>
              </v:group>
            </w:pict>
          </mc:Fallback>
        </mc:AlternateContent>
      </w:r>
    </w:p>
    <w:p w14:paraId="1EBEF351" w14:textId="77777777" w:rsidR="00AB2DF6" w:rsidRDefault="00AB2DF6" w:rsidP="00A76AA1">
      <w:pPr>
        <w:tabs>
          <w:tab w:val="left" w:pos="1305"/>
        </w:tabs>
        <w:contextualSpacing/>
      </w:pPr>
    </w:p>
    <w:p w14:paraId="1E8923D3" w14:textId="77777777" w:rsidR="00AB2DF6" w:rsidRDefault="00AB2DF6" w:rsidP="00A76AA1">
      <w:pPr>
        <w:tabs>
          <w:tab w:val="left" w:pos="1305"/>
        </w:tabs>
        <w:contextualSpacing/>
      </w:pPr>
    </w:p>
    <w:p w14:paraId="0E300E60" w14:textId="77777777" w:rsidR="00AB2DF6" w:rsidRPr="00A76AA1" w:rsidRDefault="00AB2DF6" w:rsidP="00A76AA1">
      <w:pPr>
        <w:contextualSpacing/>
        <w:rPr>
          <w:bCs/>
        </w:rPr>
      </w:pPr>
    </w:p>
    <w:p w14:paraId="64A43F9B" w14:textId="77777777" w:rsidR="00AB2DF6" w:rsidRDefault="00AB2DF6" w:rsidP="00A76AA1">
      <w:pPr>
        <w:tabs>
          <w:tab w:val="left" w:pos="1305"/>
        </w:tabs>
        <w:contextualSpacing/>
      </w:pPr>
    </w:p>
    <w:sectPr w:rsidR="00AB2DF6" w:rsidSect="00A66A79">
      <w:headerReference w:type="default" r:id="rId52"/>
      <w:footerReference w:type="default" r:id="rId53"/>
      <w:pgSz w:w="12240" w:h="15840"/>
      <w:pgMar w:top="1418" w:right="1701"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C332521" w14:textId="77777777" w:rsidR="003B3996" w:rsidRDefault="003B3996" w:rsidP="007F1B53">
      <w:pPr>
        <w:spacing w:before="0" w:after="0" w:line="240" w:lineRule="auto"/>
      </w:pPr>
      <w:r>
        <w:separator/>
      </w:r>
    </w:p>
  </w:endnote>
  <w:endnote w:type="continuationSeparator" w:id="0">
    <w:p w14:paraId="154FCD6D" w14:textId="77777777" w:rsidR="003B3996" w:rsidRDefault="003B3996" w:rsidP="007F1B53">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Impact">
    <w:panose1 w:val="020B0806030902050204"/>
    <w:charset w:val="00"/>
    <w:family w:val="swiss"/>
    <w:pitch w:val="variable"/>
    <w:sig w:usb0="00000287" w:usb1="00000000" w:usb2="00000000" w:usb3="00000000" w:csb0="0000009F" w:csb1="00000000"/>
  </w:font>
  <w:font w:name="EleganTech™">
    <w:altName w:val="Cambria Math"/>
    <w:charset w:val="00"/>
    <w:family w:val="auto"/>
    <w:pitch w:val="variable"/>
    <w:sig w:usb0="00000001" w:usb1="5000004A" w:usb2="00000000" w:usb3="00000000" w:csb0="00000111" w:csb1="00000000"/>
  </w:font>
  <w:font w:name="Eurostile">
    <w:altName w:val="Segoe Script"/>
    <w:charset w:val="00"/>
    <w:family w:val="swiss"/>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EAF6C6" w14:textId="77777777" w:rsidR="00A67DD5" w:rsidRPr="00F3756A" w:rsidRDefault="00A67DD5" w:rsidP="00F3756A">
    <w:pPr>
      <w:pStyle w:val="Piedepgina"/>
    </w:pPr>
    <w:r>
      <w:rPr>
        <w:noProof/>
      </w:rPr>
      <w:drawing>
        <wp:anchor distT="0" distB="0" distL="114300" distR="114300" simplePos="0" relativeHeight="251670528" behindDoc="1" locked="0" layoutInCell="1" allowOverlap="1" wp14:anchorId="686563B4" wp14:editId="14AED2ED">
          <wp:simplePos x="0" y="0"/>
          <wp:positionH relativeFrom="column">
            <wp:posOffset>-1077595</wp:posOffset>
          </wp:positionH>
          <wp:positionV relativeFrom="paragraph">
            <wp:posOffset>-112395</wp:posOffset>
          </wp:positionV>
          <wp:extent cx="7789545" cy="822325"/>
          <wp:effectExtent l="0" t="0" r="1905" b="0"/>
          <wp:wrapNone/>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
                    <a:duotone>
                      <a:prstClr val="black"/>
                      <a:srgbClr val="011D7C">
                        <a:tint val="45000"/>
                        <a:satMod val="400000"/>
                      </a:srgbClr>
                    </a:duotone>
                    <a:extLst>
                      <a:ext uri="{28A0092B-C50C-407E-A947-70E740481C1C}">
                        <a14:useLocalDpi xmlns:a14="http://schemas.microsoft.com/office/drawing/2010/main" val="0"/>
                      </a:ext>
                    </a:extLst>
                  </a:blip>
                  <a:srcRect/>
                  <a:stretch>
                    <a:fillRect/>
                  </a:stretch>
                </pic:blipFill>
                <pic:spPr bwMode="auto">
                  <a:xfrm>
                    <a:off x="0" y="0"/>
                    <a:ext cx="7789545" cy="82232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45720" distB="45720" distL="114300" distR="114300" simplePos="0" relativeHeight="251669504" behindDoc="0" locked="0" layoutInCell="1" allowOverlap="1" wp14:anchorId="11DE7C1B" wp14:editId="1F4BDF84">
              <wp:simplePos x="0" y="0"/>
              <wp:positionH relativeFrom="column">
                <wp:posOffset>4145729</wp:posOffset>
              </wp:positionH>
              <wp:positionV relativeFrom="paragraph">
                <wp:posOffset>-99097</wp:posOffset>
              </wp:positionV>
              <wp:extent cx="2360930" cy="327660"/>
              <wp:effectExtent l="0" t="0" r="0" b="0"/>
              <wp:wrapSquare wrapText="bothSides"/>
              <wp:docPr id="11"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327660"/>
                      </a:xfrm>
                      <a:prstGeom prst="rect">
                        <a:avLst/>
                      </a:prstGeom>
                      <a:noFill/>
                      <a:ln w="9525">
                        <a:noFill/>
                        <a:miter lim="800000"/>
                        <a:headEnd/>
                        <a:tailEnd/>
                      </a:ln>
                    </wps:spPr>
                    <wps:txbx>
                      <w:txbxContent>
                        <w:p w14:paraId="3D1FB499" w14:textId="77777777" w:rsidR="00A67DD5" w:rsidRPr="005B7617" w:rsidRDefault="00A67DD5" w:rsidP="00F3756A">
                          <w:pPr>
                            <w:pStyle w:val="Piedepgina"/>
                            <w:rPr>
                              <w:rFonts w:ascii="Eurostile" w:hAnsi="Eurostile"/>
                              <w:color w:val="FF0000"/>
                              <w:szCs w:val="24"/>
                            </w:rPr>
                          </w:pPr>
                          <w:r w:rsidRPr="005B7617">
                            <w:rPr>
                              <w:rFonts w:ascii="Eurostile" w:eastAsiaTheme="majorEastAsia" w:hAnsi="Eurostile" w:cstheme="majorBidi"/>
                              <w:color w:val="FF0000"/>
                              <w:szCs w:val="24"/>
                              <w:lang w:val="es-ES"/>
                            </w:rPr>
                            <w:t xml:space="preserve">pág. </w:t>
                          </w:r>
                          <w:r w:rsidRPr="005B7617">
                            <w:rPr>
                              <w:rFonts w:ascii="Eurostile" w:eastAsiaTheme="minorEastAsia" w:hAnsi="Eurostile"/>
                              <w:color w:val="FF0000"/>
                              <w:szCs w:val="24"/>
                            </w:rPr>
                            <w:fldChar w:fldCharType="begin"/>
                          </w:r>
                          <w:r w:rsidRPr="005B7617">
                            <w:rPr>
                              <w:rFonts w:ascii="Eurostile" w:hAnsi="Eurostile"/>
                              <w:color w:val="FF0000"/>
                              <w:szCs w:val="24"/>
                            </w:rPr>
                            <w:instrText>PAGE    \* MERGEFORMAT</w:instrText>
                          </w:r>
                          <w:r w:rsidRPr="005B7617">
                            <w:rPr>
                              <w:rFonts w:ascii="Eurostile" w:eastAsiaTheme="minorEastAsia" w:hAnsi="Eurostile"/>
                              <w:color w:val="FF0000"/>
                              <w:szCs w:val="24"/>
                            </w:rPr>
                            <w:fldChar w:fldCharType="separate"/>
                          </w:r>
                          <w:r w:rsidRPr="005B7617">
                            <w:rPr>
                              <w:rFonts w:ascii="Eurostile" w:eastAsiaTheme="minorEastAsia" w:hAnsi="Eurostile"/>
                              <w:color w:val="FF0000"/>
                              <w:szCs w:val="24"/>
                            </w:rPr>
                            <w:t>2</w:t>
                          </w:r>
                          <w:r w:rsidRPr="005B7617">
                            <w:rPr>
                              <w:rFonts w:ascii="Eurostile" w:eastAsiaTheme="majorEastAsia" w:hAnsi="Eurostile" w:cstheme="majorBidi"/>
                              <w:color w:val="FF0000"/>
                              <w:szCs w:val="24"/>
                            </w:rPr>
                            <w:fldChar w:fldCharType="end"/>
                          </w:r>
                          <w:r>
                            <w:rPr>
                              <w:rFonts w:ascii="Eurostile" w:eastAsiaTheme="majorEastAsia" w:hAnsi="Eurostile" w:cstheme="majorBidi"/>
                              <w:color w:val="FF0000"/>
                              <w:szCs w:val="24"/>
                            </w:rPr>
                            <w:t xml:space="preserve"> </w:t>
                          </w:r>
                          <w:r w:rsidRPr="005B7617">
                            <w:rPr>
                              <w:rFonts w:ascii="Eurostile" w:eastAsiaTheme="majorEastAsia" w:hAnsi="Eurostile" w:cstheme="majorBidi"/>
                              <w:color w:val="FF0000"/>
                              <w:szCs w:val="24"/>
                            </w:rPr>
                            <w:t>|</w:t>
                          </w:r>
                          <w:r>
                            <w:rPr>
                              <w:rFonts w:ascii="Eurostile" w:eastAsiaTheme="majorEastAsia" w:hAnsi="Eurostile" w:cstheme="majorBidi"/>
                              <w:color w:val="FF0000"/>
                              <w:szCs w:val="24"/>
                            </w:rPr>
                            <w:t xml:space="preserve"> </w:t>
                          </w:r>
                          <w:r w:rsidRPr="00AB2DF6">
                            <w:rPr>
                              <w:rFonts w:ascii="Verdana" w:eastAsiaTheme="majorEastAsia" w:hAnsi="Verdana" w:cstheme="majorBidi"/>
                              <w:szCs w:val="24"/>
                            </w:rPr>
                            <w:t>Unidad Didáctica</w:t>
                          </w:r>
                        </w:p>
                        <w:p w14:paraId="046035FD" w14:textId="77777777" w:rsidR="00A67DD5" w:rsidRDefault="00A67DD5"/>
                      </w:txbxContent>
                    </wps:txbx>
                    <wps:bodyPr rot="0" vert="horz" wrap="square" lIns="91440" tIns="45720" rIns="91440" bIns="45720" anchor="t" anchorCtr="0">
                      <a:noAutofit/>
                    </wps:bodyPr>
                  </wps:wsp>
                </a:graphicData>
              </a:graphic>
              <wp14:sizeRelH relativeFrom="margin">
                <wp14:pctWidth>40000</wp14:pctWidth>
              </wp14:sizeRelH>
              <wp14:sizeRelV relativeFrom="margin">
                <wp14:pctHeight>0</wp14:pctHeight>
              </wp14:sizeRelV>
            </wp:anchor>
          </w:drawing>
        </mc:Choice>
        <mc:Fallback>
          <w:pict>
            <v:shapetype w14:anchorId="11DE7C1B" id="_x0000_t202" coordsize="21600,21600" o:spt="202" path="m,l,21600r21600,l21600,xe">
              <v:stroke joinstyle="miter"/>
              <v:path gradientshapeok="t" o:connecttype="rect"/>
            </v:shapetype>
            <v:shape id="Cuadro de texto 2" o:spid="_x0000_s1043" type="#_x0000_t202" style="position:absolute;left:0;text-align:left;margin-left:326.45pt;margin-top:-7.8pt;width:185.9pt;height:25.8pt;z-index:251669504;visibility:visible;mso-wrap-style:square;mso-width-percent:400;mso-height-percent:0;mso-wrap-distance-left:9pt;mso-wrap-distance-top:3.6pt;mso-wrap-distance-right:9pt;mso-wrap-distance-bottom:3.6pt;mso-position-horizontal:absolute;mso-position-horizontal-relative:text;mso-position-vertical:absolute;mso-position-vertical-relative:text;mso-width-percent:4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" filled="f" stroked="f">
              <v:textbox>
                <w:txbxContent>
                  <w:p w14:paraId="3D1FB499" w14:textId="77777777" w:rsidR="00A67DD5" w:rsidRPr="005B7617" w:rsidRDefault="00A67DD5" w:rsidP="00F3756A">
                    <w:pPr>
                      <w:pStyle w:val="Piedepgina"/>
                      <w:rPr>
                        <w:rFonts w:ascii="Eurostile" w:hAnsi="Eurostile"/>
                        <w:color w:val="FF0000"/>
                        <w:szCs w:val="24"/>
                      </w:rPr>
                    </w:pPr>
                    <w:r w:rsidRPr="005B7617">
                      <w:rPr>
                        <w:rFonts w:ascii="Eurostile" w:eastAsiaTheme="majorEastAsia" w:hAnsi="Eurostile" w:cstheme="majorBidi"/>
                        <w:color w:val="FF0000"/>
                        <w:szCs w:val="24"/>
                        <w:lang w:val="es-ES"/>
                      </w:rPr>
                      <w:t xml:space="preserve">pág. </w:t>
                    </w:r>
                    <w:r w:rsidRPr="005B7617">
                      <w:rPr>
                        <w:rFonts w:ascii="Eurostile" w:eastAsiaTheme="minorEastAsia" w:hAnsi="Eurostile"/>
                        <w:color w:val="FF0000"/>
                        <w:szCs w:val="24"/>
                      </w:rPr>
                      <w:fldChar w:fldCharType="begin"/>
                    </w:r>
                    <w:r w:rsidRPr="005B7617">
                      <w:rPr>
                        <w:rFonts w:ascii="Eurostile" w:hAnsi="Eurostile"/>
                        <w:color w:val="FF0000"/>
                        <w:szCs w:val="24"/>
                      </w:rPr>
                      <w:instrText>PAGE    \* MERGEFORMAT</w:instrText>
                    </w:r>
                    <w:r w:rsidRPr="005B7617">
                      <w:rPr>
                        <w:rFonts w:ascii="Eurostile" w:eastAsiaTheme="minorEastAsia" w:hAnsi="Eurostile"/>
                        <w:color w:val="FF0000"/>
                        <w:szCs w:val="24"/>
                      </w:rPr>
                      <w:fldChar w:fldCharType="separate"/>
                    </w:r>
                    <w:r w:rsidRPr="005B7617">
                      <w:rPr>
                        <w:rFonts w:ascii="Eurostile" w:eastAsiaTheme="minorEastAsia" w:hAnsi="Eurostile"/>
                        <w:color w:val="FF0000"/>
                        <w:szCs w:val="24"/>
                      </w:rPr>
                      <w:t>2</w:t>
                    </w:r>
                    <w:r w:rsidRPr="005B7617">
                      <w:rPr>
                        <w:rFonts w:ascii="Eurostile" w:eastAsiaTheme="majorEastAsia" w:hAnsi="Eurostile" w:cstheme="majorBidi"/>
                        <w:color w:val="FF0000"/>
                        <w:szCs w:val="24"/>
                      </w:rPr>
                      <w:fldChar w:fldCharType="end"/>
                    </w:r>
                    <w:r>
                      <w:rPr>
                        <w:rFonts w:ascii="Eurostile" w:eastAsiaTheme="majorEastAsia" w:hAnsi="Eurostile" w:cstheme="majorBidi"/>
                        <w:color w:val="FF0000"/>
                        <w:szCs w:val="24"/>
                      </w:rPr>
                      <w:t xml:space="preserve"> </w:t>
                    </w:r>
                    <w:r w:rsidRPr="005B7617">
                      <w:rPr>
                        <w:rFonts w:ascii="Eurostile" w:eastAsiaTheme="majorEastAsia" w:hAnsi="Eurostile" w:cstheme="majorBidi"/>
                        <w:color w:val="FF0000"/>
                        <w:szCs w:val="24"/>
                      </w:rPr>
                      <w:t>|</w:t>
                    </w:r>
                    <w:r>
                      <w:rPr>
                        <w:rFonts w:ascii="Eurostile" w:eastAsiaTheme="majorEastAsia" w:hAnsi="Eurostile" w:cstheme="majorBidi"/>
                        <w:color w:val="FF0000"/>
                        <w:szCs w:val="24"/>
                      </w:rPr>
                      <w:t xml:space="preserve"> </w:t>
                    </w:r>
                    <w:r w:rsidRPr="00AB2DF6">
                      <w:rPr>
                        <w:rFonts w:ascii="Verdana" w:eastAsiaTheme="majorEastAsia" w:hAnsi="Verdana" w:cstheme="majorBidi"/>
                        <w:szCs w:val="24"/>
                      </w:rPr>
                      <w:t>Unidad Didáctica</w:t>
                    </w:r>
                  </w:p>
                  <w:p w14:paraId="046035FD" w14:textId="77777777" w:rsidR="00A67DD5" w:rsidRDefault="00A67DD5"/>
                </w:txbxContent>
              </v:textbox>
              <w10:wrap type="squar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3FD823A" w14:textId="77777777" w:rsidR="003B3996" w:rsidRDefault="003B3996" w:rsidP="007F1B53">
      <w:pPr>
        <w:spacing w:before="0" w:after="0" w:line="240" w:lineRule="auto"/>
      </w:pPr>
      <w:r>
        <w:separator/>
      </w:r>
    </w:p>
  </w:footnote>
  <w:footnote w:type="continuationSeparator" w:id="0">
    <w:p w14:paraId="50ABABFA" w14:textId="77777777" w:rsidR="003B3996" w:rsidRDefault="003B3996" w:rsidP="007F1B53">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31D0B9" w14:textId="77777777" w:rsidR="00A66A79" w:rsidRDefault="00A66A79">
    <w:pPr>
      <w:pStyle w:val="Encabezado"/>
    </w:pPr>
    <w:r>
      <w:rPr>
        <w:noProof/>
      </w:rPr>
      <w:drawing>
        <wp:anchor distT="0" distB="0" distL="114300" distR="114300" simplePos="0" relativeHeight="251667456" behindDoc="0" locked="0" layoutInCell="1" allowOverlap="1" wp14:anchorId="4D00B2D5" wp14:editId="2ED97B8C">
          <wp:simplePos x="0" y="0"/>
          <wp:positionH relativeFrom="column">
            <wp:posOffset>-1133848</wp:posOffset>
          </wp:positionH>
          <wp:positionV relativeFrom="paragraph">
            <wp:posOffset>-439196</wp:posOffset>
          </wp:positionV>
          <wp:extent cx="7795895" cy="997585"/>
          <wp:effectExtent l="0" t="0" r="0" b="0"/>
          <wp:wrapNone/>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duotone>
                      <a:prstClr val="black"/>
                      <a:srgbClr val="011D7C">
                        <a:tint val="45000"/>
                        <a:satMod val="400000"/>
                      </a:srgbClr>
                    </a:duotone>
                    <a:extLst>
                      <a:ext uri="{28A0092B-C50C-407E-A947-70E740481C1C}">
                        <a14:useLocalDpi xmlns:a14="http://schemas.microsoft.com/office/drawing/2010/main" val="0"/>
                      </a:ext>
                    </a:extLst>
                  </a:blip>
                  <a:srcRect/>
                  <a:stretch>
                    <a:fillRect/>
                  </a:stretch>
                </pic:blipFill>
                <pic:spPr bwMode="auto">
                  <a:xfrm>
                    <a:off x="0" y="0"/>
                    <a:ext cx="7795895" cy="997585"/>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65F0CA1"/>
    <w:multiLevelType w:val="hybridMultilevel"/>
    <w:tmpl w:val="0302AFC8"/>
    <w:lvl w:ilvl="0" w:tplc="8F96E288">
      <w:start w:val="1"/>
      <w:numFmt w:val="upperLetter"/>
      <w:lvlText w:val="%1)"/>
      <w:lvlJc w:val="left"/>
      <w:pPr>
        <w:ind w:left="720" w:hanging="360"/>
      </w:pPr>
      <w:rPr>
        <w:rFonts w:hint="default"/>
      </w:rPr>
    </w:lvl>
    <w:lvl w:ilvl="1" w:tplc="4C0A0019" w:tentative="1">
      <w:start w:val="1"/>
      <w:numFmt w:val="lowerLetter"/>
      <w:lvlText w:val="%2."/>
      <w:lvlJc w:val="left"/>
      <w:pPr>
        <w:ind w:left="1440" w:hanging="360"/>
      </w:pPr>
    </w:lvl>
    <w:lvl w:ilvl="2" w:tplc="4C0A001B" w:tentative="1">
      <w:start w:val="1"/>
      <w:numFmt w:val="lowerRoman"/>
      <w:lvlText w:val="%3."/>
      <w:lvlJc w:val="right"/>
      <w:pPr>
        <w:ind w:left="2160" w:hanging="180"/>
      </w:pPr>
    </w:lvl>
    <w:lvl w:ilvl="3" w:tplc="4C0A000F" w:tentative="1">
      <w:start w:val="1"/>
      <w:numFmt w:val="decimal"/>
      <w:lvlText w:val="%4."/>
      <w:lvlJc w:val="left"/>
      <w:pPr>
        <w:ind w:left="2880" w:hanging="360"/>
      </w:pPr>
    </w:lvl>
    <w:lvl w:ilvl="4" w:tplc="4C0A0019" w:tentative="1">
      <w:start w:val="1"/>
      <w:numFmt w:val="lowerLetter"/>
      <w:lvlText w:val="%5."/>
      <w:lvlJc w:val="left"/>
      <w:pPr>
        <w:ind w:left="3600" w:hanging="360"/>
      </w:pPr>
    </w:lvl>
    <w:lvl w:ilvl="5" w:tplc="4C0A001B" w:tentative="1">
      <w:start w:val="1"/>
      <w:numFmt w:val="lowerRoman"/>
      <w:lvlText w:val="%6."/>
      <w:lvlJc w:val="right"/>
      <w:pPr>
        <w:ind w:left="4320" w:hanging="180"/>
      </w:pPr>
    </w:lvl>
    <w:lvl w:ilvl="6" w:tplc="4C0A000F" w:tentative="1">
      <w:start w:val="1"/>
      <w:numFmt w:val="decimal"/>
      <w:lvlText w:val="%7."/>
      <w:lvlJc w:val="left"/>
      <w:pPr>
        <w:ind w:left="5040" w:hanging="360"/>
      </w:pPr>
    </w:lvl>
    <w:lvl w:ilvl="7" w:tplc="4C0A0019" w:tentative="1">
      <w:start w:val="1"/>
      <w:numFmt w:val="lowerLetter"/>
      <w:lvlText w:val="%8."/>
      <w:lvlJc w:val="left"/>
      <w:pPr>
        <w:ind w:left="5760" w:hanging="360"/>
      </w:pPr>
    </w:lvl>
    <w:lvl w:ilvl="8" w:tplc="4C0A001B" w:tentative="1">
      <w:start w:val="1"/>
      <w:numFmt w:val="lowerRoman"/>
      <w:lvlText w:val="%9."/>
      <w:lvlJc w:val="right"/>
      <w:pPr>
        <w:ind w:left="6480" w:hanging="180"/>
      </w:pPr>
    </w:lvl>
  </w:abstractNum>
  <w:num w:numId="1" w16cid:durableId="7461519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attachedTemplate r:id="rId1"/>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21B1"/>
    <w:rsid w:val="00037500"/>
    <w:rsid w:val="000446AD"/>
    <w:rsid w:val="00094ACE"/>
    <w:rsid w:val="000A45EF"/>
    <w:rsid w:val="000D3259"/>
    <w:rsid w:val="000D47DC"/>
    <w:rsid w:val="001138D5"/>
    <w:rsid w:val="001310B6"/>
    <w:rsid w:val="001312EC"/>
    <w:rsid w:val="00143117"/>
    <w:rsid w:val="00156909"/>
    <w:rsid w:val="001726BE"/>
    <w:rsid w:val="00175EDB"/>
    <w:rsid w:val="001C03C4"/>
    <w:rsid w:val="001C720B"/>
    <w:rsid w:val="0020003D"/>
    <w:rsid w:val="002117E6"/>
    <w:rsid w:val="00212908"/>
    <w:rsid w:val="002243AB"/>
    <w:rsid w:val="00232293"/>
    <w:rsid w:val="00252D8F"/>
    <w:rsid w:val="002808E8"/>
    <w:rsid w:val="0028133E"/>
    <w:rsid w:val="002A6BFE"/>
    <w:rsid w:val="002C5293"/>
    <w:rsid w:val="002E3A77"/>
    <w:rsid w:val="002F0A67"/>
    <w:rsid w:val="00301D2D"/>
    <w:rsid w:val="003270D1"/>
    <w:rsid w:val="00346434"/>
    <w:rsid w:val="00365632"/>
    <w:rsid w:val="003717C3"/>
    <w:rsid w:val="00373028"/>
    <w:rsid w:val="003B3996"/>
    <w:rsid w:val="003E0D37"/>
    <w:rsid w:val="003E3F2C"/>
    <w:rsid w:val="003E5ED2"/>
    <w:rsid w:val="003F3A88"/>
    <w:rsid w:val="00414FE7"/>
    <w:rsid w:val="00467822"/>
    <w:rsid w:val="004A18B8"/>
    <w:rsid w:val="004A366D"/>
    <w:rsid w:val="004C424B"/>
    <w:rsid w:val="004C7DB0"/>
    <w:rsid w:val="005068C4"/>
    <w:rsid w:val="00507CCA"/>
    <w:rsid w:val="00516A10"/>
    <w:rsid w:val="00526FCA"/>
    <w:rsid w:val="0054053B"/>
    <w:rsid w:val="00547521"/>
    <w:rsid w:val="0056398D"/>
    <w:rsid w:val="0056572F"/>
    <w:rsid w:val="005724D0"/>
    <w:rsid w:val="005726D0"/>
    <w:rsid w:val="005B0B82"/>
    <w:rsid w:val="005B2252"/>
    <w:rsid w:val="005B7617"/>
    <w:rsid w:val="005E27A5"/>
    <w:rsid w:val="00612F1D"/>
    <w:rsid w:val="0061628C"/>
    <w:rsid w:val="006233F8"/>
    <w:rsid w:val="00625292"/>
    <w:rsid w:val="00635F19"/>
    <w:rsid w:val="00636C8A"/>
    <w:rsid w:val="00680D3C"/>
    <w:rsid w:val="00686701"/>
    <w:rsid w:val="006A6CF0"/>
    <w:rsid w:val="006B6105"/>
    <w:rsid w:val="006E2AEC"/>
    <w:rsid w:val="00715645"/>
    <w:rsid w:val="00783B21"/>
    <w:rsid w:val="007F1B53"/>
    <w:rsid w:val="007F4E49"/>
    <w:rsid w:val="008221F8"/>
    <w:rsid w:val="008269E4"/>
    <w:rsid w:val="00843820"/>
    <w:rsid w:val="008449AA"/>
    <w:rsid w:val="008538E1"/>
    <w:rsid w:val="00857A4F"/>
    <w:rsid w:val="00875897"/>
    <w:rsid w:val="00880817"/>
    <w:rsid w:val="00881EBE"/>
    <w:rsid w:val="00891D18"/>
    <w:rsid w:val="00892BCE"/>
    <w:rsid w:val="008B069A"/>
    <w:rsid w:val="008B0A58"/>
    <w:rsid w:val="00915779"/>
    <w:rsid w:val="009258FB"/>
    <w:rsid w:val="009300DF"/>
    <w:rsid w:val="00950662"/>
    <w:rsid w:val="0096185C"/>
    <w:rsid w:val="00984E87"/>
    <w:rsid w:val="009E5374"/>
    <w:rsid w:val="00A32AB9"/>
    <w:rsid w:val="00A51876"/>
    <w:rsid w:val="00A660F7"/>
    <w:rsid w:val="00A66A79"/>
    <w:rsid w:val="00A67DD5"/>
    <w:rsid w:val="00A76AA1"/>
    <w:rsid w:val="00A85025"/>
    <w:rsid w:val="00A91066"/>
    <w:rsid w:val="00AB2DF6"/>
    <w:rsid w:val="00AF551B"/>
    <w:rsid w:val="00B0400E"/>
    <w:rsid w:val="00B0609B"/>
    <w:rsid w:val="00B47A03"/>
    <w:rsid w:val="00B577F0"/>
    <w:rsid w:val="00B81C4C"/>
    <w:rsid w:val="00BC01BC"/>
    <w:rsid w:val="00C05DF4"/>
    <w:rsid w:val="00C26AC5"/>
    <w:rsid w:val="00C324EA"/>
    <w:rsid w:val="00C739AF"/>
    <w:rsid w:val="00CA7F2F"/>
    <w:rsid w:val="00D13F6F"/>
    <w:rsid w:val="00D1428E"/>
    <w:rsid w:val="00D55BEC"/>
    <w:rsid w:val="00DA43BF"/>
    <w:rsid w:val="00DE08F9"/>
    <w:rsid w:val="00DE5F24"/>
    <w:rsid w:val="00DF7CF2"/>
    <w:rsid w:val="00E42177"/>
    <w:rsid w:val="00E424E4"/>
    <w:rsid w:val="00E70A38"/>
    <w:rsid w:val="00E75EC5"/>
    <w:rsid w:val="00EA1F37"/>
    <w:rsid w:val="00EB4692"/>
    <w:rsid w:val="00EB7AF8"/>
    <w:rsid w:val="00EE1423"/>
    <w:rsid w:val="00EE217F"/>
    <w:rsid w:val="00EE255E"/>
    <w:rsid w:val="00EF21B1"/>
    <w:rsid w:val="00EF5DC0"/>
    <w:rsid w:val="00F02BF4"/>
    <w:rsid w:val="00F3756A"/>
    <w:rsid w:val="00F43320"/>
    <w:rsid w:val="00F47697"/>
    <w:rsid w:val="00F52DFA"/>
    <w:rsid w:val="00F626A7"/>
    <w:rsid w:val="00F65696"/>
    <w:rsid w:val="00F72026"/>
    <w:rsid w:val="00FD0E8A"/>
  </w:rsids>
  <m:mathPr>
    <m:mathFont m:val="Cambria Math"/>
    <m:brkBin m:val="before"/>
    <m:brkBinSub m:val="--"/>
    <m:smallFrac m:val="0"/>
    <m:dispDef/>
    <m:lMargin m:val="0"/>
    <m:rMargin m:val="0"/>
    <m:defJc m:val="centerGroup"/>
    <m:wrapIndent m:val="1440"/>
    <m:intLim m:val="subSup"/>
    <m:naryLim m:val="undOvr"/>
  </m:mathPr>
  <w:themeFontLang w:val="es-N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E6C94A4"/>
  <w15:chartTrackingRefBased/>
  <w15:docId w15:val="{A30F1209-97E7-4E48-938A-FD18FEEF97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NI"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C720B"/>
    <w:pPr>
      <w:spacing w:before="40" w:after="20" w:line="360" w:lineRule="auto"/>
      <w:jc w:val="both"/>
    </w:pPr>
    <w:rPr>
      <w:rFonts w:ascii="Tahoma" w:hAnsi="Tahoma"/>
      <w:sz w:val="24"/>
    </w:rPr>
  </w:style>
  <w:style w:type="paragraph" w:styleId="Ttulo1">
    <w:name w:val="heading 1"/>
    <w:basedOn w:val="Normal"/>
    <w:next w:val="Normal"/>
    <w:link w:val="Ttulo1Car"/>
    <w:autoRedefine/>
    <w:uiPriority w:val="9"/>
    <w:qFormat/>
    <w:rsid w:val="00A32AB9"/>
    <w:pPr>
      <w:keepNext/>
      <w:keepLines/>
      <w:spacing w:before="0" w:after="0" w:line="240" w:lineRule="auto"/>
      <w:jc w:val="left"/>
      <w:outlineLvl w:val="0"/>
    </w:pPr>
    <w:rPr>
      <w:rFonts w:eastAsiaTheme="majorEastAsia" w:cstheme="majorBidi"/>
      <w:b/>
      <w:sz w:val="32"/>
      <w:szCs w:val="56"/>
    </w:rPr>
  </w:style>
  <w:style w:type="paragraph" w:styleId="Ttulo2">
    <w:name w:val="heading 2"/>
    <w:basedOn w:val="Normal"/>
    <w:next w:val="Normal"/>
    <w:link w:val="Ttulo2Car"/>
    <w:autoRedefine/>
    <w:uiPriority w:val="9"/>
    <w:unhideWhenUsed/>
    <w:qFormat/>
    <w:rsid w:val="00F47697"/>
    <w:pPr>
      <w:keepNext/>
      <w:keepLines/>
      <w:spacing w:after="0"/>
      <w:jc w:val="center"/>
      <w:outlineLvl w:val="1"/>
    </w:pPr>
    <w:rPr>
      <w:rFonts w:eastAsia="Calibri" w:cs="Tahoma"/>
      <w:b/>
      <w:sz w:val="28"/>
      <w:szCs w:val="26"/>
    </w:rPr>
  </w:style>
  <w:style w:type="paragraph" w:styleId="Ttulo3">
    <w:name w:val="heading 3"/>
    <w:basedOn w:val="Normal"/>
    <w:next w:val="Normal"/>
    <w:link w:val="Ttulo3Car"/>
    <w:uiPriority w:val="9"/>
    <w:unhideWhenUsed/>
    <w:qFormat/>
    <w:rsid w:val="00F52DFA"/>
    <w:pPr>
      <w:keepNext/>
      <w:keepLines/>
      <w:spacing w:after="0"/>
      <w:outlineLvl w:val="2"/>
    </w:pPr>
    <w:rPr>
      <w:rFonts w:eastAsiaTheme="majorEastAsia" w:cstheme="majorBidi"/>
      <w:b/>
      <w:szCs w:val="24"/>
    </w:rPr>
  </w:style>
  <w:style w:type="paragraph" w:styleId="Ttulo4">
    <w:name w:val="heading 4"/>
    <w:basedOn w:val="Normal"/>
    <w:next w:val="Normal"/>
    <w:link w:val="Ttulo4Car"/>
    <w:uiPriority w:val="9"/>
    <w:unhideWhenUsed/>
    <w:qFormat/>
    <w:rsid w:val="00175EDB"/>
    <w:pPr>
      <w:keepNext/>
      <w:keepLines/>
      <w:spacing w:after="0"/>
      <w:outlineLvl w:val="3"/>
    </w:pPr>
    <w:rPr>
      <w:rFonts w:eastAsiaTheme="majorEastAsia" w:cstheme="majorBidi"/>
      <w:iCs/>
      <w:u w:val="single"/>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A32AB9"/>
    <w:rPr>
      <w:rFonts w:ascii="Tahoma" w:eastAsiaTheme="majorEastAsia" w:hAnsi="Tahoma" w:cstheme="majorBidi"/>
      <w:b/>
      <w:sz w:val="32"/>
      <w:szCs w:val="56"/>
    </w:rPr>
  </w:style>
  <w:style w:type="character" w:customStyle="1" w:styleId="Ttulo2Car">
    <w:name w:val="Título 2 Car"/>
    <w:basedOn w:val="Fuentedeprrafopredeter"/>
    <w:link w:val="Ttulo2"/>
    <w:uiPriority w:val="9"/>
    <w:rsid w:val="00F47697"/>
    <w:rPr>
      <w:rFonts w:ascii="Tahoma" w:eastAsia="Calibri" w:hAnsi="Tahoma" w:cs="Tahoma"/>
      <w:b/>
      <w:sz w:val="28"/>
      <w:szCs w:val="26"/>
    </w:rPr>
  </w:style>
  <w:style w:type="paragraph" w:styleId="Subttulo">
    <w:name w:val="Subtitle"/>
    <w:basedOn w:val="Normal"/>
    <w:next w:val="Normal"/>
    <w:link w:val="SubttuloCar"/>
    <w:autoRedefine/>
    <w:uiPriority w:val="11"/>
    <w:qFormat/>
    <w:rsid w:val="00843820"/>
    <w:pPr>
      <w:numPr>
        <w:ilvl w:val="1"/>
      </w:numPr>
      <w:jc w:val="left"/>
    </w:pPr>
    <w:rPr>
      <w:rFonts w:eastAsiaTheme="minorEastAsia"/>
      <w:spacing w:val="15"/>
    </w:rPr>
  </w:style>
  <w:style w:type="character" w:customStyle="1" w:styleId="SubttuloCar">
    <w:name w:val="Subtítulo Car"/>
    <w:basedOn w:val="Fuentedeprrafopredeter"/>
    <w:link w:val="Subttulo"/>
    <w:uiPriority w:val="11"/>
    <w:rsid w:val="00843820"/>
    <w:rPr>
      <w:rFonts w:ascii="Tahoma" w:eastAsiaTheme="minorEastAsia" w:hAnsi="Tahoma"/>
      <w:spacing w:val="15"/>
      <w:sz w:val="24"/>
    </w:rPr>
  </w:style>
  <w:style w:type="character" w:styleId="nfasissutil">
    <w:name w:val="Subtle Emphasis"/>
    <w:basedOn w:val="Fuentedeprrafopredeter"/>
    <w:uiPriority w:val="19"/>
    <w:qFormat/>
    <w:rsid w:val="00843820"/>
    <w:rPr>
      <w:rFonts w:ascii="Tahoma" w:hAnsi="Tahoma"/>
      <w:b w:val="0"/>
      <w:i w:val="0"/>
      <w:iCs/>
      <w:color w:val="auto"/>
      <w:sz w:val="24"/>
      <w:u w:val="single"/>
    </w:rPr>
  </w:style>
  <w:style w:type="paragraph" w:customStyle="1" w:styleId="Cdigo">
    <w:name w:val="Código"/>
    <w:basedOn w:val="Normal"/>
    <w:link w:val="CdigoCar"/>
    <w:autoRedefine/>
    <w:qFormat/>
    <w:rsid w:val="00232293"/>
    <w:pPr>
      <w:spacing w:before="0" w:after="160"/>
      <w:jc w:val="left"/>
    </w:pPr>
    <w:rPr>
      <w:rFonts w:asciiTheme="majorHAnsi" w:hAnsiTheme="majorHAnsi"/>
      <w:i/>
      <w:color w:val="4472C4" w:themeColor="accent1"/>
    </w:rPr>
  </w:style>
  <w:style w:type="character" w:customStyle="1" w:styleId="CdigoCar">
    <w:name w:val="Código Car"/>
    <w:basedOn w:val="Fuentedeprrafopredeter"/>
    <w:link w:val="Cdigo"/>
    <w:rsid w:val="00232293"/>
    <w:rPr>
      <w:rFonts w:asciiTheme="majorHAnsi" w:hAnsiTheme="majorHAnsi"/>
      <w:i/>
      <w:color w:val="4472C4" w:themeColor="accent1"/>
      <w:sz w:val="24"/>
    </w:rPr>
  </w:style>
  <w:style w:type="paragraph" w:styleId="Encabezado">
    <w:name w:val="header"/>
    <w:basedOn w:val="Normal"/>
    <w:link w:val="EncabezadoCar"/>
    <w:uiPriority w:val="99"/>
    <w:unhideWhenUsed/>
    <w:rsid w:val="007F1B53"/>
    <w:pPr>
      <w:tabs>
        <w:tab w:val="center" w:pos="4419"/>
        <w:tab w:val="right" w:pos="8838"/>
      </w:tabs>
      <w:spacing w:before="0" w:after="0"/>
    </w:pPr>
  </w:style>
  <w:style w:type="character" w:customStyle="1" w:styleId="EncabezadoCar">
    <w:name w:val="Encabezado Car"/>
    <w:basedOn w:val="Fuentedeprrafopredeter"/>
    <w:link w:val="Encabezado"/>
    <w:uiPriority w:val="99"/>
    <w:rsid w:val="007F1B53"/>
    <w:rPr>
      <w:rFonts w:ascii="Arial" w:hAnsi="Arial"/>
      <w:sz w:val="24"/>
    </w:rPr>
  </w:style>
  <w:style w:type="paragraph" w:styleId="Piedepgina">
    <w:name w:val="footer"/>
    <w:basedOn w:val="Normal"/>
    <w:link w:val="PiedepginaCar"/>
    <w:uiPriority w:val="99"/>
    <w:unhideWhenUsed/>
    <w:rsid w:val="007F1B53"/>
    <w:pPr>
      <w:tabs>
        <w:tab w:val="center" w:pos="4419"/>
        <w:tab w:val="right" w:pos="8838"/>
      </w:tabs>
      <w:spacing w:before="0" w:after="0"/>
    </w:pPr>
  </w:style>
  <w:style w:type="character" w:customStyle="1" w:styleId="PiedepginaCar">
    <w:name w:val="Pie de página Car"/>
    <w:basedOn w:val="Fuentedeprrafopredeter"/>
    <w:link w:val="Piedepgina"/>
    <w:uiPriority w:val="99"/>
    <w:rsid w:val="007F1B53"/>
    <w:rPr>
      <w:rFonts w:ascii="Arial" w:hAnsi="Arial"/>
      <w:sz w:val="24"/>
    </w:rPr>
  </w:style>
  <w:style w:type="paragraph" w:styleId="Ttulo">
    <w:name w:val="Title"/>
    <w:basedOn w:val="Normal"/>
    <w:next w:val="Normal"/>
    <w:link w:val="TtuloCar"/>
    <w:uiPriority w:val="10"/>
    <w:qFormat/>
    <w:rsid w:val="00843820"/>
    <w:pPr>
      <w:spacing w:before="0" w:after="0"/>
      <w:contextualSpacing/>
      <w:jc w:val="center"/>
    </w:pPr>
    <w:rPr>
      <w:rFonts w:eastAsiaTheme="majorEastAsia" w:cstheme="majorBidi"/>
      <w:spacing w:val="-10"/>
      <w:kern w:val="28"/>
      <w:szCs w:val="56"/>
    </w:rPr>
  </w:style>
  <w:style w:type="character" w:customStyle="1" w:styleId="TtuloCar">
    <w:name w:val="Título Car"/>
    <w:basedOn w:val="Fuentedeprrafopredeter"/>
    <w:link w:val="Ttulo"/>
    <w:uiPriority w:val="10"/>
    <w:rsid w:val="00843820"/>
    <w:rPr>
      <w:rFonts w:ascii="Tahoma" w:eastAsiaTheme="majorEastAsia" w:hAnsi="Tahoma" w:cstheme="majorBidi"/>
      <w:spacing w:val="-10"/>
      <w:kern w:val="28"/>
      <w:sz w:val="24"/>
      <w:szCs w:val="56"/>
    </w:rPr>
  </w:style>
  <w:style w:type="paragraph" w:styleId="TtuloTDC">
    <w:name w:val="TOC Heading"/>
    <w:basedOn w:val="Ttulo1"/>
    <w:next w:val="Normal"/>
    <w:uiPriority w:val="39"/>
    <w:unhideWhenUsed/>
    <w:qFormat/>
    <w:rsid w:val="00843820"/>
    <w:pPr>
      <w:spacing w:line="259" w:lineRule="auto"/>
      <w:outlineLvl w:val="9"/>
    </w:pPr>
    <w:rPr>
      <w:rFonts w:asciiTheme="majorHAnsi" w:hAnsiTheme="majorHAnsi"/>
      <w:b w:val="0"/>
      <w:color w:val="2F5496" w:themeColor="accent1" w:themeShade="BF"/>
      <w:lang w:eastAsia="es-NI"/>
    </w:rPr>
  </w:style>
  <w:style w:type="paragraph" w:styleId="TDC1">
    <w:name w:val="toc 1"/>
    <w:basedOn w:val="Normal"/>
    <w:next w:val="Normal"/>
    <w:autoRedefine/>
    <w:uiPriority w:val="39"/>
    <w:unhideWhenUsed/>
    <w:rsid w:val="00843820"/>
    <w:pPr>
      <w:spacing w:after="100"/>
    </w:pPr>
  </w:style>
  <w:style w:type="character" w:styleId="Hipervnculo">
    <w:name w:val="Hyperlink"/>
    <w:basedOn w:val="Fuentedeprrafopredeter"/>
    <w:uiPriority w:val="99"/>
    <w:unhideWhenUsed/>
    <w:rsid w:val="00843820"/>
    <w:rPr>
      <w:color w:val="0563C1" w:themeColor="hyperlink"/>
      <w:u w:val="single"/>
    </w:rPr>
  </w:style>
  <w:style w:type="character" w:customStyle="1" w:styleId="Ttulo3Car">
    <w:name w:val="Título 3 Car"/>
    <w:basedOn w:val="Fuentedeprrafopredeter"/>
    <w:link w:val="Ttulo3"/>
    <w:uiPriority w:val="9"/>
    <w:rsid w:val="00F52DFA"/>
    <w:rPr>
      <w:rFonts w:ascii="Tahoma" w:eastAsiaTheme="majorEastAsia" w:hAnsi="Tahoma" w:cstheme="majorBidi"/>
      <w:b/>
      <w:sz w:val="24"/>
      <w:szCs w:val="24"/>
    </w:rPr>
  </w:style>
  <w:style w:type="character" w:customStyle="1" w:styleId="Ttulo4Car">
    <w:name w:val="Título 4 Car"/>
    <w:basedOn w:val="Fuentedeprrafopredeter"/>
    <w:link w:val="Ttulo4"/>
    <w:uiPriority w:val="9"/>
    <w:rsid w:val="00175EDB"/>
    <w:rPr>
      <w:rFonts w:ascii="Tahoma" w:eastAsiaTheme="majorEastAsia" w:hAnsi="Tahoma" w:cstheme="majorBidi"/>
      <w:iCs/>
      <w:sz w:val="24"/>
      <w:u w:val="single"/>
    </w:rPr>
  </w:style>
  <w:style w:type="paragraph" w:styleId="TDC2">
    <w:name w:val="toc 2"/>
    <w:basedOn w:val="Normal"/>
    <w:next w:val="Normal"/>
    <w:autoRedefine/>
    <w:uiPriority w:val="39"/>
    <w:unhideWhenUsed/>
    <w:rsid w:val="00F72026"/>
    <w:pPr>
      <w:spacing w:after="100"/>
      <w:ind w:left="240"/>
    </w:pPr>
  </w:style>
  <w:style w:type="paragraph" w:styleId="TDC3">
    <w:name w:val="toc 3"/>
    <w:basedOn w:val="Normal"/>
    <w:next w:val="Normal"/>
    <w:autoRedefine/>
    <w:uiPriority w:val="39"/>
    <w:unhideWhenUsed/>
    <w:rsid w:val="00F72026"/>
    <w:pPr>
      <w:spacing w:after="100"/>
      <w:ind w:left="480"/>
    </w:pPr>
  </w:style>
  <w:style w:type="paragraph" w:styleId="Prrafodelista">
    <w:name w:val="List Paragraph"/>
    <w:basedOn w:val="Normal"/>
    <w:uiPriority w:val="34"/>
    <w:qFormat/>
    <w:rsid w:val="00EE255E"/>
    <w:pPr>
      <w:ind w:left="720"/>
      <w:contextualSpacing/>
    </w:pPr>
  </w:style>
  <w:style w:type="character" w:styleId="Mencinsinresolver">
    <w:name w:val="Unresolved Mention"/>
    <w:basedOn w:val="Fuentedeprrafopredeter"/>
    <w:uiPriority w:val="99"/>
    <w:semiHidden/>
    <w:unhideWhenUsed/>
    <w:rsid w:val="00D13F6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hyperlink" Target="https://economipedia.com/definiciones/derivada-de-una-funcion.html" TargetMode="External"/><Relationship Id="rId50" Type="http://schemas.openxmlformats.org/officeDocument/2006/relationships/hyperlink" Target="https://www.funciones.xyz/derivada-de-la-funcion-exponencial/" TargetMode="External"/><Relationship Id="rId55"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hyperlink" Target="https://www.neurochispas.com/wiki/regla-de-la-potencia-formula-demostracion-y-ejemplos/" TargetMode="External"/><Relationship Id="rId8" Type="http://schemas.openxmlformats.org/officeDocument/2006/relationships/image" Target="media/image1.jpeg"/><Relationship Id="rId51" Type="http://schemas.openxmlformats.org/officeDocument/2006/relationships/hyperlink" Target="https://www.funciones.xyz/derivada-de-una-funcion-logaritmica-logaritmo-natural-neperiano/" TargetMode="External"/><Relationship Id="rId3" Type="http://schemas.openxmlformats.org/officeDocument/2006/relationships/styles" Target="styles.xml"/><Relationship Id="rId12" Type="http://schemas.openxmlformats.org/officeDocument/2006/relationships/image" Target="media/image5.jp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hyperlink" Target="http://www3.uacj.mx/CGTI/CDTE/JPM/Documents/IIT/sterraza/mate2016/derivada/der_reg.html" TargetMode="External"/></Relationships>
</file>

<file path=word/_rels/footer1.xml.rels><?xml version="1.0" encoding="UTF-8" standalone="yes"?>
<Relationships xmlns="http://schemas.openxmlformats.org/package/2006/relationships"><Relationship Id="rId1" Type="http://schemas.openxmlformats.org/officeDocument/2006/relationships/image" Target="media/image41.png"/></Relationships>
</file>

<file path=word/_rels/header1.xml.rels><?xml version="1.0" encoding="UTF-8" standalone="yes"?>
<Relationships xmlns="http://schemas.openxmlformats.org/package/2006/relationships"><Relationship Id="rId1" Type="http://schemas.openxmlformats.org/officeDocument/2006/relationships/image" Target="media/image40.png"/></Relationships>
</file>

<file path=word/_rels/settings.xml.rels><?xml version="1.0" encoding="UTF-8" standalone="yes"?>
<Relationships xmlns="http://schemas.openxmlformats.org/package/2006/relationships"><Relationship Id="rId1" Type="http://schemas.openxmlformats.org/officeDocument/2006/relationships/attachedTemplate" Target="file:///F:\Documentos\Plantillas%20personalizadas%20de%20Office\Unidad%20did&#225;ctica.dotm"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5AAFC4D-CA1A-4243-B928-D3CE92E4B26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Unidad didáctica.dotm</Template>
  <TotalTime>105</TotalTime>
  <Pages>13</Pages>
  <Words>1543</Words>
  <Characters>8491</Characters>
  <Application>Microsoft Office Word</Application>
  <DocSecurity>0</DocSecurity>
  <Lines>70</Lines>
  <Paragraphs>20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10014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Ing. Guillermo Aguirre</dc:creator>
  <cp:keywords/>
  <dc:description/>
  <cp:lastModifiedBy>Guillermo AntonioAguirre</cp:lastModifiedBy>
  <cp:revision>35</cp:revision>
  <cp:lastPrinted>2022-07-01T17:23:00Z</cp:lastPrinted>
  <dcterms:created xsi:type="dcterms:W3CDTF">2022-07-01T15:29:00Z</dcterms:created>
  <dcterms:modified xsi:type="dcterms:W3CDTF">2022-07-01T17:24:00Z</dcterms:modified>
</cp:coreProperties>
</file>
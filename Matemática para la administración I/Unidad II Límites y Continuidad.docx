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EF56D" w14:textId="77777777" w:rsidR="00F43320" w:rsidRDefault="00B0400E">
      <w:r>
        <w:rPr>
          <w:noProof/>
        </w:rPr>
        <w:drawing>
          <wp:anchor distT="0" distB="0" distL="114300" distR="114300" simplePos="0" relativeHeight="251659264" behindDoc="0" locked="0" layoutInCell="1" allowOverlap="1" wp14:anchorId="7FD2BDA9" wp14:editId="52C2EB36">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1AC66956" wp14:editId="48C3BF3D">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DA09DA" w14:textId="77777777" w:rsidR="00F43320" w:rsidRDefault="00F43320"/>
    <w:p w14:paraId="2FB8B877" w14:textId="77777777" w:rsidR="00F43320" w:rsidRDefault="00F43320"/>
    <w:p w14:paraId="5C897B44" w14:textId="77777777" w:rsidR="00F43320" w:rsidRDefault="00F43320"/>
    <w:p w14:paraId="214AD395" w14:textId="77777777" w:rsidR="00F43320" w:rsidRDefault="00F43320"/>
    <w:p w14:paraId="4EA3BE44" w14:textId="77777777" w:rsidR="00F43320" w:rsidRDefault="00F43320"/>
    <w:p w14:paraId="7AC706F3" w14:textId="77777777" w:rsidR="00F43320" w:rsidRDefault="00F43320"/>
    <w:p w14:paraId="406286B9" w14:textId="77777777" w:rsidR="00F43320" w:rsidRDefault="00F43320"/>
    <w:p w14:paraId="1ED73728" w14:textId="77777777" w:rsidR="00F43320" w:rsidRDefault="003E0D37">
      <w:r>
        <w:rPr>
          <w:noProof/>
        </w:rPr>
        <mc:AlternateContent>
          <mc:Choice Requires="wps">
            <w:drawing>
              <wp:anchor distT="0" distB="0" distL="114300" distR="114300" simplePos="0" relativeHeight="251661312" behindDoc="1" locked="0" layoutInCell="1" allowOverlap="1" wp14:anchorId="188C6D71" wp14:editId="5E4F3934">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36EE7C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C6D7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36EE7C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16BCC1A" w14:textId="77777777" w:rsidR="00F43320" w:rsidRDefault="00F43320"/>
    <w:p w14:paraId="5F81E1BA" w14:textId="77777777" w:rsidR="00F43320" w:rsidRDefault="00F43320"/>
    <w:p w14:paraId="14BD8613" w14:textId="77777777" w:rsidR="00F43320" w:rsidRDefault="00F43320"/>
    <w:p w14:paraId="45CD30CA" w14:textId="77777777" w:rsidR="00F43320" w:rsidRDefault="003E0D37">
      <w:r>
        <w:rPr>
          <w:noProof/>
        </w:rPr>
        <mc:AlternateContent>
          <mc:Choice Requires="wpg">
            <w:drawing>
              <wp:anchor distT="0" distB="0" distL="114300" distR="114300" simplePos="0" relativeHeight="251660288" behindDoc="0" locked="0" layoutInCell="1" allowOverlap="1" wp14:anchorId="20525FBA" wp14:editId="132F224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D3782F"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BD57D76" w14:textId="77777777" w:rsidR="00F43320" w:rsidRDefault="003E0D37">
      <w:r>
        <w:rPr>
          <w:noProof/>
        </w:rPr>
        <mc:AlternateContent>
          <mc:Choice Requires="wps">
            <w:drawing>
              <wp:anchor distT="0" distB="0" distL="114300" distR="114300" simplePos="0" relativeHeight="251662336" behindDoc="0" locked="0" layoutInCell="1" allowOverlap="1" wp14:anchorId="124226F4" wp14:editId="3775DC5C">
                <wp:simplePos x="0" y="0"/>
                <wp:positionH relativeFrom="column">
                  <wp:posOffset>969382</wp:posOffset>
                </wp:positionH>
                <wp:positionV relativeFrom="paragraph">
                  <wp:posOffset>88396</wp:posOffset>
                </wp:positionV>
                <wp:extent cx="4544038"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4038"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C47AF" w14:textId="625F4747" w:rsidR="00F43320" w:rsidRPr="005E6C17" w:rsidRDefault="000F5FCF" w:rsidP="00EF5DC0">
                            <w:pPr>
                              <w:jc w:val="right"/>
                              <w:rPr>
                                <w:rFonts w:ascii="EleganTech™" w:hAnsi="EleganTech™"/>
                                <w:b/>
                                <w:color w:val="404040"/>
                                <w:sz w:val="54"/>
                                <w:szCs w:val="56"/>
                              </w:rPr>
                            </w:pPr>
                            <w:r w:rsidRPr="000F5FCF">
                              <w:rPr>
                                <w:rFonts w:cs="Calibri"/>
                                <w:b/>
                                <w:color w:val="000000"/>
                                <w:sz w:val="48"/>
                                <w:szCs w:val="52"/>
                                <w:lang w:eastAsia="es-NI"/>
                              </w:rPr>
                              <w:t>Límites y Continuidad</w:t>
                            </w:r>
                            <w:r w:rsidR="00F43320">
                              <w:rPr>
                                <w:rFonts w:cs="Calibri"/>
                                <w:b/>
                                <w:color w:val="000000"/>
                                <w:sz w:val="48"/>
                                <w:szCs w:val="52"/>
                                <w:lang w:eastAsia="es-NI"/>
                              </w:rPr>
                              <w:t xml:space="preserve">, Unidad </w:t>
                            </w:r>
                            <w:r>
                              <w:rPr>
                                <w:rFonts w:cs="Calibri"/>
                                <w:b/>
                                <w:color w:val="000000"/>
                                <w:sz w:val="48"/>
                                <w:szCs w:val="52"/>
                                <w:lang w:eastAsia="es-NI"/>
                              </w:rPr>
                              <w:t>II</w:t>
                            </w:r>
                          </w:p>
                          <w:p w14:paraId="2716F48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226F4" id="Cuadro de texto 7" o:spid="_x0000_s1027" type="#_x0000_t202" style="position:absolute;left:0;text-align:left;margin-left:76.35pt;margin-top:6.95pt;width:357.8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" filled="f" stroked="f">
                <v:textbox>
                  <w:txbxContent>
                    <w:p w14:paraId="59BC47AF" w14:textId="625F4747" w:rsidR="00F43320" w:rsidRPr="005E6C17" w:rsidRDefault="000F5FCF" w:rsidP="00EF5DC0">
                      <w:pPr>
                        <w:jc w:val="right"/>
                        <w:rPr>
                          <w:rFonts w:ascii="EleganTech™" w:hAnsi="EleganTech™"/>
                          <w:b/>
                          <w:color w:val="404040"/>
                          <w:sz w:val="54"/>
                          <w:szCs w:val="56"/>
                        </w:rPr>
                      </w:pPr>
                      <w:r w:rsidRPr="000F5FCF">
                        <w:rPr>
                          <w:rFonts w:cs="Calibri"/>
                          <w:b/>
                          <w:color w:val="000000"/>
                          <w:sz w:val="48"/>
                          <w:szCs w:val="52"/>
                          <w:lang w:eastAsia="es-NI"/>
                        </w:rPr>
                        <w:t>Límites y Continuidad</w:t>
                      </w:r>
                      <w:r w:rsidR="00F43320">
                        <w:rPr>
                          <w:rFonts w:cs="Calibri"/>
                          <w:b/>
                          <w:color w:val="000000"/>
                          <w:sz w:val="48"/>
                          <w:szCs w:val="52"/>
                          <w:lang w:eastAsia="es-NI"/>
                        </w:rPr>
                        <w:t xml:space="preserve">, Unidad </w:t>
                      </w:r>
                      <w:r>
                        <w:rPr>
                          <w:rFonts w:cs="Calibri"/>
                          <w:b/>
                          <w:color w:val="000000"/>
                          <w:sz w:val="48"/>
                          <w:szCs w:val="52"/>
                          <w:lang w:eastAsia="es-NI"/>
                        </w:rPr>
                        <w:t>II</w:t>
                      </w:r>
                    </w:p>
                    <w:p w14:paraId="2716F485" w14:textId="77777777" w:rsidR="00F43320" w:rsidRDefault="00F43320" w:rsidP="00F43320">
                      <w:pPr>
                        <w:jc w:val="right"/>
                      </w:pPr>
                    </w:p>
                  </w:txbxContent>
                </v:textbox>
              </v:shape>
            </w:pict>
          </mc:Fallback>
        </mc:AlternateContent>
      </w:r>
    </w:p>
    <w:p w14:paraId="783B0E07" w14:textId="77777777" w:rsidR="00F43320" w:rsidRDefault="00F43320"/>
    <w:p w14:paraId="0C960D9E" w14:textId="77777777" w:rsidR="005B0B82" w:rsidRDefault="005B0B82"/>
    <w:p w14:paraId="73952F9A" w14:textId="77777777" w:rsidR="005B0B82" w:rsidRDefault="005B0B82"/>
    <w:p w14:paraId="3D50128B" w14:textId="77777777" w:rsidR="005B0B82" w:rsidRDefault="005B0B82"/>
    <w:p w14:paraId="43E4320B" w14:textId="77777777" w:rsidR="005B0B82" w:rsidRDefault="005B0B82"/>
    <w:p w14:paraId="246097C8" w14:textId="77777777" w:rsidR="005B0B82" w:rsidRDefault="005B0B82"/>
    <w:p w14:paraId="28AB8795" w14:textId="77777777" w:rsidR="005B0B82" w:rsidRDefault="005B0B82"/>
    <w:p w14:paraId="577D343F" w14:textId="77777777" w:rsidR="005B0B82" w:rsidRDefault="005B0B82"/>
    <w:p w14:paraId="794A3BE9" w14:textId="77777777" w:rsidR="005B0B82" w:rsidRDefault="005B0B82"/>
    <w:p w14:paraId="2FE9507B" w14:textId="77777777" w:rsidR="005B0B82" w:rsidRDefault="005B0B82"/>
    <w:p w14:paraId="24C15BD2" w14:textId="77777777" w:rsidR="005B0B82" w:rsidRDefault="005B0B82"/>
    <w:p w14:paraId="28EC58AA" w14:textId="77777777" w:rsidR="005B0B82" w:rsidRDefault="005B0B82"/>
    <w:p w14:paraId="0E122F47" w14:textId="77777777" w:rsidR="00636C8A" w:rsidRDefault="00636C8A"/>
    <w:p w14:paraId="6AAC6F23" w14:textId="77777777" w:rsidR="00A66A79" w:rsidRDefault="00A66A79">
      <w:pPr>
        <w:sectPr w:rsidR="00A66A79" w:rsidSect="00636C8A">
          <w:pgSz w:w="12240" w:h="15840"/>
          <w:pgMar w:top="1418" w:right="1701" w:bottom="1418" w:left="1701" w:header="709" w:footer="709" w:gutter="0"/>
          <w:cols w:space="708"/>
          <w:docGrid w:linePitch="360"/>
        </w:sectPr>
      </w:pPr>
    </w:p>
    <w:p w14:paraId="74308254"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54CD1AE2" wp14:editId="5B8D43A4">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F4210"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4CD1AE2"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0EF4210"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0404D0F2" w14:textId="77777777" w:rsidR="00A66A79" w:rsidRDefault="00A66A79"/>
    <w:p w14:paraId="47D09447"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7D542C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B6ED396" w14:textId="77777777" w:rsidR="00843820" w:rsidRPr="004A18B8" w:rsidRDefault="00843820" w:rsidP="00843820">
          <w:pPr>
            <w:rPr>
              <w:rFonts w:cs="Tahoma"/>
              <w:szCs w:val="24"/>
              <w:lang w:val="es-ES" w:eastAsia="es-NI"/>
            </w:rPr>
          </w:pPr>
        </w:p>
        <w:p w14:paraId="6064E309" w14:textId="2F8F5414" w:rsidR="00D0051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04839971" w:history="1">
            <w:r w:rsidR="00D00516" w:rsidRPr="00075BB1">
              <w:rPr>
                <w:rStyle w:val="Hipervnculo"/>
                <w:noProof/>
              </w:rPr>
              <w:t>Introducción</w:t>
            </w:r>
            <w:r w:rsidR="00D00516">
              <w:rPr>
                <w:noProof/>
                <w:webHidden/>
              </w:rPr>
              <w:tab/>
            </w:r>
            <w:r w:rsidR="00D00516">
              <w:rPr>
                <w:noProof/>
                <w:webHidden/>
              </w:rPr>
              <w:fldChar w:fldCharType="begin"/>
            </w:r>
            <w:r w:rsidR="00D00516">
              <w:rPr>
                <w:noProof/>
                <w:webHidden/>
              </w:rPr>
              <w:instrText xml:space="preserve"> PAGEREF _Toc104839971 \h </w:instrText>
            </w:r>
            <w:r w:rsidR="00D00516">
              <w:rPr>
                <w:noProof/>
                <w:webHidden/>
              </w:rPr>
            </w:r>
            <w:r w:rsidR="00D00516">
              <w:rPr>
                <w:noProof/>
                <w:webHidden/>
              </w:rPr>
              <w:fldChar w:fldCharType="separate"/>
            </w:r>
            <w:r w:rsidR="00D00516">
              <w:rPr>
                <w:noProof/>
                <w:webHidden/>
              </w:rPr>
              <w:t>3</w:t>
            </w:r>
            <w:r w:rsidR="00D00516">
              <w:rPr>
                <w:noProof/>
                <w:webHidden/>
              </w:rPr>
              <w:fldChar w:fldCharType="end"/>
            </w:r>
          </w:hyperlink>
        </w:p>
        <w:p w14:paraId="1966BD71" w14:textId="75E53A36" w:rsidR="00D00516" w:rsidRDefault="002306F7">
          <w:pPr>
            <w:pStyle w:val="TDC1"/>
            <w:tabs>
              <w:tab w:val="right" w:leader="dot" w:pos="8828"/>
            </w:tabs>
            <w:rPr>
              <w:rFonts w:asciiTheme="minorHAnsi" w:eastAsiaTheme="minorEastAsia" w:hAnsiTheme="minorHAnsi"/>
              <w:noProof/>
              <w:sz w:val="22"/>
              <w:lang w:eastAsia="es-NI"/>
            </w:rPr>
          </w:pPr>
          <w:hyperlink w:anchor="_Toc104839972" w:history="1">
            <w:r w:rsidR="00D00516" w:rsidRPr="00075BB1">
              <w:rPr>
                <w:rStyle w:val="Hipervnculo"/>
                <w:noProof/>
              </w:rPr>
              <w:t>Desarrollo de Contenidos</w:t>
            </w:r>
            <w:r w:rsidR="00D00516">
              <w:rPr>
                <w:noProof/>
                <w:webHidden/>
              </w:rPr>
              <w:tab/>
            </w:r>
            <w:r w:rsidR="00D00516">
              <w:rPr>
                <w:noProof/>
                <w:webHidden/>
              </w:rPr>
              <w:fldChar w:fldCharType="begin"/>
            </w:r>
            <w:r w:rsidR="00D00516">
              <w:rPr>
                <w:noProof/>
                <w:webHidden/>
              </w:rPr>
              <w:instrText xml:space="preserve"> PAGEREF _Toc104839972 \h </w:instrText>
            </w:r>
            <w:r w:rsidR="00D00516">
              <w:rPr>
                <w:noProof/>
                <w:webHidden/>
              </w:rPr>
            </w:r>
            <w:r w:rsidR="00D00516">
              <w:rPr>
                <w:noProof/>
                <w:webHidden/>
              </w:rPr>
              <w:fldChar w:fldCharType="separate"/>
            </w:r>
            <w:r w:rsidR="00D00516">
              <w:rPr>
                <w:noProof/>
                <w:webHidden/>
              </w:rPr>
              <w:t>3</w:t>
            </w:r>
            <w:r w:rsidR="00D00516">
              <w:rPr>
                <w:noProof/>
                <w:webHidden/>
              </w:rPr>
              <w:fldChar w:fldCharType="end"/>
            </w:r>
          </w:hyperlink>
        </w:p>
        <w:p w14:paraId="157E647B" w14:textId="372561F4" w:rsidR="00D00516" w:rsidRDefault="002306F7">
          <w:pPr>
            <w:pStyle w:val="TDC2"/>
            <w:tabs>
              <w:tab w:val="right" w:leader="dot" w:pos="8828"/>
            </w:tabs>
            <w:rPr>
              <w:noProof/>
            </w:rPr>
          </w:pPr>
          <w:hyperlink w:anchor="_Toc104839973" w:history="1">
            <w:r w:rsidR="00D00516" w:rsidRPr="00075BB1">
              <w:rPr>
                <w:rStyle w:val="Hipervnculo"/>
                <w:noProof/>
              </w:rPr>
              <w:t>Límite de una función.</w:t>
            </w:r>
            <w:r w:rsidR="00D00516">
              <w:rPr>
                <w:noProof/>
                <w:webHidden/>
              </w:rPr>
              <w:tab/>
            </w:r>
            <w:r w:rsidR="00D00516">
              <w:rPr>
                <w:noProof/>
                <w:webHidden/>
              </w:rPr>
              <w:fldChar w:fldCharType="begin"/>
            </w:r>
            <w:r w:rsidR="00D00516">
              <w:rPr>
                <w:noProof/>
                <w:webHidden/>
              </w:rPr>
              <w:instrText xml:space="preserve"> PAGEREF _Toc104839973 \h </w:instrText>
            </w:r>
            <w:r w:rsidR="00D00516">
              <w:rPr>
                <w:noProof/>
                <w:webHidden/>
              </w:rPr>
            </w:r>
            <w:r w:rsidR="00D00516">
              <w:rPr>
                <w:noProof/>
                <w:webHidden/>
              </w:rPr>
              <w:fldChar w:fldCharType="separate"/>
            </w:r>
            <w:r w:rsidR="00D00516">
              <w:rPr>
                <w:noProof/>
                <w:webHidden/>
              </w:rPr>
              <w:t>3</w:t>
            </w:r>
            <w:r w:rsidR="00D00516">
              <w:rPr>
                <w:noProof/>
                <w:webHidden/>
              </w:rPr>
              <w:fldChar w:fldCharType="end"/>
            </w:r>
          </w:hyperlink>
        </w:p>
        <w:p w14:paraId="2CE180A7" w14:textId="4CAC41D2" w:rsidR="00D00516" w:rsidRDefault="002306F7">
          <w:pPr>
            <w:pStyle w:val="TDC2"/>
            <w:tabs>
              <w:tab w:val="right" w:leader="dot" w:pos="8828"/>
            </w:tabs>
            <w:rPr>
              <w:noProof/>
            </w:rPr>
          </w:pPr>
          <w:hyperlink w:anchor="_Toc104839974" w:history="1">
            <w:r w:rsidR="00D00516" w:rsidRPr="00075BB1">
              <w:rPr>
                <w:rStyle w:val="Hipervnculo"/>
                <w:noProof/>
              </w:rPr>
              <w:t>Definición de límites.</w:t>
            </w:r>
            <w:r w:rsidR="00D00516">
              <w:rPr>
                <w:noProof/>
                <w:webHidden/>
              </w:rPr>
              <w:tab/>
            </w:r>
            <w:r w:rsidR="00D00516">
              <w:rPr>
                <w:noProof/>
                <w:webHidden/>
              </w:rPr>
              <w:fldChar w:fldCharType="begin"/>
            </w:r>
            <w:r w:rsidR="00D00516">
              <w:rPr>
                <w:noProof/>
                <w:webHidden/>
              </w:rPr>
              <w:instrText xml:space="preserve"> PAGEREF _Toc104839974 \h </w:instrText>
            </w:r>
            <w:r w:rsidR="00D00516">
              <w:rPr>
                <w:noProof/>
                <w:webHidden/>
              </w:rPr>
            </w:r>
            <w:r w:rsidR="00D00516">
              <w:rPr>
                <w:noProof/>
                <w:webHidden/>
              </w:rPr>
              <w:fldChar w:fldCharType="separate"/>
            </w:r>
            <w:r w:rsidR="00D00516">
              <w:rPr>
                <w:noProof/>
                <w:webHidden/>
              </w:rPr>
              <w:t>3</w:t>
            </w:r>
            <w:r w:rsidR="00D00516">
              <w:rPr>
                <w:noProof/>
                <w:webHidden/>
              </w:rPr>
              <w:fldChar w:fldCharType="end"/>
            </w:r>
          </w:hyperlink>
        </w:p>
        <w:p w14:paraId="62114276" w14:textId="1C331576" w:rsidR="00D00516" w:rsidRDefault="002306F7">
          <w:pPr>
            <w:pStyle w:val="TDC2"/>
            <w:tabs>
              <w:tab w:val="right" w:leader="dot" w:pos="8828"/>
            </w:tabs>
            <w:rPr>
              <w:noProof/>
            </w:rPr>
          </w:pPr>
          <w:hyperlink w:anchor="_Toc104839975" w:history="1">
            <w:r w:rsidR="00D00516" w:rsidRPr="00075BB1">
              <w:rPr>
                <w:rStyle w:val="Hipervnculo"/>
                <w:noProof/>
              </w:rPr>
              <w:t>Limite unilateral</w:t>
            </w:r>
            <w:r w:rsidR="00D00516">
              <w:rPr>
                <w:noProof/>
                <w:webHidden/>
              </w:rPr>
              <w:tab/>
            </w:r>
            <w:r w:rsidR="00D00516">
              <w:rPr>
                <w:noProof/>
                <w:webHidden/>
              </w:rPr>
              <w:fldChar w:fldCharType="begin"/>
            </w:r>
            <w:r w:rsidR="00D00516">
              <w:rPr>
                <w:noProof/>
                <w:webHidden/>
              </w:rPr>
              <w:instrText xml:space="preserve"> PAGEREF _Toc104839975 \h </w:instrText>
            </w:r>
            <w:r w:rsidR="00D00516">
              <w:rPr>
                <w:noProof/>
                <w:webHidden/>
              </w:rPr>
            </w:r>
            <w:r w:rsidR="00D00516">
              <w:rPr>
                <w:noProof/>
                <w:webHidden/>
              </w:rPr>
              <w:fldChar w:fldCharType="separate"/>
            </w:r>
            <w:r w:rsidR="00D00516">
              <w:rPr>
                <w:noProof/>
                <w:webHidden/>
              </w:rPr>
              <w:t>4</w:t>
            </w:r>
            <w:r w:rsidR="00D00516">
              <w:rPr>
                <w:noProof/>
                <w:webHidden/>
              </w:rPr>
              <w:fldChar w:fldCharType="end"/>
            </w:r>
          </w:hyperlink>
        </w:p>
        <w:p w14:paraId="4B2F80C2" w14:textId="03AC9F56" w:rsidR="00D00516" w:rsidRDefault="002306F7">
          <w:pPr>
            <w:pStyle w:val="TDC2"/>
            <w:tabs>
              <w:tab w:val="right" w:leader="dot" w:pos="8828"/>
            </w:tabs>
            <w:rPr>
              <w:noProof/>
            </w:rPr>
          </w:pPr>
          <w:hyperlink w:anchor="_Toc104839976" w:history="1">
            <w:r w:rsidR="00D00516" w:rsidRPr="00075BB1">
              <w:rPr>
                <w:rStyle w:val="Hipervnculo"/>
                <w:noProof/>
              </w:rPr>
              <w:t>Limite bilateral de una función.</w:t>
            </w:r>
            <w:r w:rsidR="00D00516">
              <w:rPr>
                <w:noProof/>
                <w:webHidden/>
              </w:rPr>
              <w:tab/>
            </w:r>
            <w:r w:rsidR="00D00516">
              <w:rPr>
                <w:noProof/>
                <w:webHidden/>
              </w:rPr>
              <w:fldChar w:fldCharType="begin"/>
            </w:r>
            <w:r w:rsidR="00D00516">
              <w:rPr>
                <w:noProof/>
                <w:webHidden/>
              </w:rPr>
              <w:instrText xml:space="preserve"> PAGEREF _Toc104839976 \h </w:instrText>
            </w:r>
            <w:r w:rsidR="00D00516">
              <w:rPr>
                <w:noProof/>
                <w:webHidden/>
              </w:rPr>
            </w:r>
            <w:r w:rsidR="00D00516">
              <w:rPr>
                <w:noProof/>
                <w:webHidden/>
              </w:rPr>
              <w:fldChar w:fldCharType="separate"/>
            </w:r>
            <w:r w:rsidR="00D00516">
              <w:rPr>
                <w:noProof/>
                <w:webHidden/>
              </w:rPr>
              <w:t>4</w:t>
            </w:r>
            <w:r w:rsidR="00D00516">
              <w:rPr>
                <w:noProof/>
                <w:webHidden/>
              </w:rPr>
              <w:fldChar w:fldCharType="end"/>
            </w:r>
          </w:hyperlink>
        </w:p>
        <w:p w14:paraId="786B6EC9" w14:textId="08BB3D2C" w:rsidR="00D00516" w:rsidRDefault="002306F7">
          <w:pPr>
            <w:pStyle w:val="TDC2"/>
            <w:tabs>
              <w:tab w:val="right" w:leader="dot" w:pos="8828"/>
            </w:tabs>
            <w:rPr>
              <w:noProof/>
            </w:rPr>
          </w:pPr>
          <w:hyperlink w:anchor="_Toc104839977" w:history="1">
            <w:r w:rsidR="00D00516" w:rsidRPr="00075BB1">
              <w:rPr>
                <w:rStyle w:val="Hipervnculo"/>
                <w:noProof/>
              </w:rPr>
              <w:t>Teoremas sobre límites de funciones.</w:t>
            </w:r>
            <w:r w:rsidR="00D00516">
              <w:rPr>
                <w:noProof/>
                <w:webHidden/>
              </w:rPr>
              <w:tab/>
            </w:r>
            <w:r w:rsidR="00D00516">
              <w:rPr>
                <w:noProof/>
                <w:webHidden/>
              </w:rPr>
              <w:fldChar w:fldCharType="begin"/>
            </w:r>
            <w:r w:rsidR="00D00516">
              <w:rPr>
                <w:noProof/>
                <w:webHidden/>
              </w:rPr>
              <w:instrText xml:space="preserve"> PAGEREF _Toc104839977 \h </w:instrText>
            </w:r>
            <w:r w:rsidR="00D00516">
              <w:rPr>
                <w:noProof/>
                <w:webHidden/>
              </w:rPr>
            </w:r>
            <w:r w:rsidR="00D00516">
              <w:rPr>
                <w:noProof/>
                <w:webHidden/>
              </w:rPr>
              <w:fldChar w:fldCharType="separate"/>
            </w:r>
            <w:r w:rsidR="00D00516">
              <w:rPr>
                <w:noProof/>
                <w:webHidden/>
              </w:rPr>
              <w:t>4</w:t>
            </w:r>
            <w:r w:rsidR="00D00516">
              <w:rPr>
                <w:noProof/>
                <w:webHidden/>
              </w:rPr>
              <w:fldChar w:fldCharType="end"/>
            </w:r>
          </w:hyperlink>
        </w:p>
        <w:p w14:paraId="4C860CD4" w14:textId="1C48BA2E" w:rsidR="00D00516" w:rsidRDefault="002306F7">
          <w:pPr>
            <w:pStyle w:val="TDC2"/>
            <w:tabs>
              <w:tab w:val="right" w:leader="dot" w:pos="8828"/>
            </w:tabs>
            <w:rPr>
              <w:noProof/>
            </w:rPr>
          </w:pPr>
          <w:hyperlink w:anchor="_Toc104839978" w:history="1">
            <w:r w:rsidR="00D00516" w:rsidRPr="00075BB1">
              <w:rPr>
                <w:rStyle w:val="Hipervnculo"/>
                <w:noProof/>
              </w:rPr>
              <w:t>Continuidad de una función en un número.</w:t>
            </w:r>
            <w:r w:rsidR="00D00516">
              <w:rPr>
                <w:noProof/>
                <w:webHidden/>
              </w:rPr>
              <w:tab/>
            </w:r>
            <w:r w:rsidR="00D00516">
              <w:rPr>
                <w:noProof/>
                <w:webHidden/>
              </w:rPr>
              <w:fldChar w:fldCharType="begin"/>
            </w:r>
            <w:r w:rsidR="00D00516">
              <w:rPr>
                <w:noProof/>
                <w:webHidden/>
              </w:rPr>
              <w:instrText xml:space="preserve"> PAGEREF _Toc104839978 \h </w:instrText>
            </w:r>
            <w:r w:rsidR="00D00516">
              <w:rPr>
                <w:noProof/>
                <w:webHidden/>
              </w:rPr>
            </w:r>
            <w:r w:rsidR="00D00516">
              <w:rPr>
                <w:noProof/>
                <w:webHidden/>
              </w:rPr>
              <w:fldChar w:fldCharType="separate"/>
            </w:r>
            <w:r w:rsidR="00D00516">
              <w:rPr>
                <w:noProof/>
                <w:webHidden/>
              </w:rPr>
              <w:t>4</w:t>
            </w:r>
            <w:r w:rsidR="00D00516">
              <w:rPr>
                <w:noProof/>
                <w:webHidden/>
              </w:rPr>
              <w:fldChar w:fldCharType="end"/>
            </w:r>
          </w:hyperlink>
        </w:p>
        <w:p w14:paraId="4DA70BF0" w14:textId="47217314" w:rsidR="00D00516" w:rsidRDefault="002306F7">
          <w:pPr>
            <w:pStyle w:val="TDC2"/>
            <w:tabs>
              <w:tab w:val="right" w:leader="dot" w:pos="8828"/>
            </w:tabs>
            <w:rPr>
              <w:noProof/>
            </w:rPr>
          </w:pPr>
          <w:hyperlink w:anchor="_Toc104839979" w:history="1">
            <w:r w:rsidR="00D00516" w:rsidRPr="00075BB1">
              <w:rPr>
                <w:rStyle w:val="Hipervnculo"/>
                <w:noProof/>
              </w:rPr>
              <w:t>Límites al infinito.</w:t>
            </w:r>
            <w:r w:rsidR="00D00516">
              <w:rPr>
                <w:noProof/>
                <w:webHidden/>
              </w:rPr>
              <w:tab/>
            </w:r>
            <w:r w:rsidR="00D00516">
              <w:rPr>
                <w:noProof/>
                <w:webHidden/>
              </w:rPr>
              <w:fldChar w:fldCharType="begin"/>
            </w:r>
            <w:r w:rsidR="00D00516">
              <w:rPr>
                <w:noProof/>
                <w:webHidden/>
              </w:rPr>
              <w:instrText xml:space="preserve"> PAGEREF _Toc104839979 \h </w:instrText>
            </w:r>
            <w:r w:rsidR="00D00516">
              <w:rPr>
                <w:noProof/>
                <w:webHidden/>
              </w:rPr>
            </w:r>
            <w:r w:rsidR="00D00516">
              <w:rPr>
                <w:noProof/>
                <w:webHidden/>
              </w:rPr>
              <w:fldChar w:fldCharType="separate"/>
            </w:r>
            <w:r w:rsidR="00D00516">
              <w:rPr>
                <w:noProof/>
                <w:webHidden/>
              </w:rPr>
              <w:t>4</w:t>
            </w:r>
            <w:r w:rsidR="00D00516">
              <w:rPr>
                <w:noProof/>
                <w:webHidden/>
              </w:rPr>
              <w:fldChar w:fldCharType="end"/>
            </w:r>
          </w:hyperlink>
        </w:p>
        <w:p w14:paraId="1C81D7BF" w14:textId="2BE18802" w:rsidR="00D00516" w:rsidRDefault="002306F7">
          <w:pPr>
            <w:pStyle w:val="TDC2"/>
            <w:tabs>
              <w:tab w:val="right" w:leader="dot" w:pos="8828"/>
            </w:tabs>
            <w:rPr>
              <w:noProof/>
            </w:rPr>
          </w:pPr>
          <w:hyperlink w:anchor="_Toc104839980" w:history="1">
            <w:r w:rsidR="00D00516" w:rsidRPr="00075BB1">
              <w:rPr>
                <w:rStyle w:val="Hipervnculo"/>
                <w:noProof/>
              </w:rPr>
              <w:t>Limites infinitos.</w:t>
            </w:r>
            <w:r w:rsidR="00D00516">
              <w:rPr>
                <w:noProof/>
                <w:webHidden/>
              </w:rPr>
              <w:tab/>
            </w:r>
            <w:r w:rsidR="00D00516">
              <w:rPr>
                <w:noProof/>
                <w:webHidden/>
              </w:rPr>
              <w:fldChar w:fldCharType="begin"/>
            </w:r>
            <w:r w:rsidR="00D00516">
              <w:rPr>
                <w:noProof/>
                <w:webHidden/>
              </w:rPr>
              <w:instrText xml:space="preserve"> PAGEREF _Toc104839980 \h </w:instrText>
            </w:r>
            <w:r w:rsidR="00D00516">
              <w:rPr>
                <w:noProof/>
                <w:webHidden/>
              </w:rPr>
            </w:r>
            <w:r w:rsidR="00D00516">
              <w:rPr>
                <w:noProof/>
                <w:webHidden/>
              </w:rPr>
              <w:fldChar w:fldCharType="separate"/>
            </w:r>
            <w:r w:rsidR="00D00516">
              <w:rPr>
                <w:noProof/>
                <w:webHidden/>
              </w:rPr>
              <w:t>4</w:t>
            </w:r>
            <w:r w:rsidR="00D00516">
              <w:rPr>
                <w:noProof/>
                <w:webHidden/>
              </w:rPr>
              <w:fldChar w:fldCharType="end"/>
            </w:r>
          </w:hyperlink>
        </w:p>
        <w:p w14:paraId="3C3E80E5" w14:textId="2236D8FA" w:rsidR="00D00516" w:rsidRDefault="002306F7">
          <w:pPr>
            <w:pStyle w:val="TDC2"/>
            <w:tabs>
              <w:tab w:val="right" w:leader="dot" w:pos="8828"/>
            </w:tabs>
            <w:rPr>
              <w:noProof/>
            </w:rPr>
          </w:pPr>
          <w:hyperlink w:anchor="_Toc104839981" w:history="1">
            <w:r w:rsidR="00D00516" w:rsidRPr="00075BB1">
              <w:rPr>
                <w:rStyle w:val="Hipervnculo"/>
                <w:noProof/>
              </w:rPr>
              <w:t>Asíntotas.</w:t>
            </w:r>
            <w:r w:rsidR="00D00516">
              <w:rPr>
                <w:noProof/>
                <w:webHidden/>
              </w:rPr>
              <w:tab/>
            </w:r>
            <w:r w:rsidR="00D00516">
              <w:rPr>
                <w:noProof/>
                <w:webHidden/>
              </w:rPr>
              <w:fldChar w:fldCharType="begin"/>
            </w:r>
            <w:r w:rsidR="00D00516">
              <w:rPr>
                <w:noProof/>
                <w:webHidden/>
              </w:rPr>
              <w:instrText xml:space="preserve"> PAGEREF _Toc104839981 \h </w:instrText>
            </w:r>
            <w:r w:rsidR="00D00516">
              <w:rPr>
                <w:noProof/>
                <w:webHidden/>
              </w:rPr>
            </w:r>
            <w:r w:rsidR="00D00516">
              <w:rPr>
                <w:noProof/>
                <w:webHidden/>
              </w:rPr>
              <w:fldChar w:fldCharType="separate"/>
            </w:r>
            <w:r w:rsidR="00D00516">
              <w:rPr>
                <w:noProof/>
                <w:webHidden/>
              </w:rPr>
              <w:t>4</w:t>
            </w:r>
            <w:r w:rsidR="00D00516">
              <w:rPr>
                <w:noProof/>
                <w:webHidden/>
              </w:rPr>
              <w:fldChar w:fldCharType="end"/>
            </w:r>
          </w:hyperlink>
        </w:p>
        <w:p w14:paraId="44E3A81C" w14:textId="34546BFD" w:rsidR="00D00516" w:rsidRDefault="002306F7">
          <w:pPr>
            <w:pStyle w:val="TDC1"/>
            <w:tabs>
              <w:tab w:val="right" w:leader="dot" w:pos="8828"/>
            </w:tabs>
            <w:rPr>
              <w:rFonts w:asciiTheme="minorHAnsi" w:eastAsiaTheme="minorEastAsia" w:hAnsiTheme="minorHAnsi"/>
              <w:noProof/>
              <w:sz w:val="22"/>
              <w:lang w:eastAsia="es-NI"/>
            </w:rPr>
          </w:pPr>
          <w:hyperlink w:anchor="_Toc104839982" w:history="1">
            <w:r w:rsidR="00D00516" w:rsidRPr="00075BB1">
              <w:rPr>
                <w:rStyle w:val="Hipervnculo"/>
                <w:noProof/>
              </w:rPr>
              <w:t>Bibliografía y Webgrafía</w:t>
            </w:r>
            <w:r w:rsidR="00D00516">
              <w:rPr>
                <w:noProof/>
                <w:webHidden/>
              </w:rPr>
              <w:tab/>
            </w:r>
            <w:r w:rsidR="00D00516">
              <w:rPr>
                <w:noProof/>
                <w:webHidden/>
              </w:rPr>
              <w:fldChar w:fldCharType="begin"/>
            </w:r>
            <w:r w:rsidR="00D00516">
              <w:rPr>
                <w:noProof/>
                <w:webHidden/>
              </w:rPr>
              <w:instrText xml:space="preserve"> PAGEREF _Toc104839982 \h </w:instrText>
            </w:r>
            <w:r w:rsidR="00D00516">
              <w:rPr>
                <w:noProof/>
                <w:webHidden/>
              </w:rPr>
            </w:r>
            <w:r w:rsidR="00D00516">
              <w:rPr>
                <w:noProof/>
                <w:webHidden/>
              </w:rPr>
              <w:fldChar w:fldCharType="separate"/>
            </w:r>
            <w:r w:rsidR="00D00516">
              <w:rPr>
                <w:noProof/>
                <w:webHidden/>
              </w:rPr>
              <w:t>5</w:t>
            </w:r>
            <w:r w:rsidR="00D00516">
              <w:rPr>
                <w:noProof/>
                <w:webHidden/>
              </w:rPr>
              <w:fldChar w:fldCharType="end"/>
            </w:r>
          </w:hyperlink>
        </w:p>
        <w:p w14:paraId="6CB5089F" w14:textId="5D039D51" w:rsidR="00D00516" w:rsidRDefault="002306F7">
          <w:pPr>
            <w:pStyle w:val="TDC1"/>
            <w:tabs>
              <w:tab w:val="right" w:leader="dot" w:pos="8828"/>
            </w:tabs>
            <w:rPr>
              <w:rFonts w:asciiTheme="minorHAnsi" w:eastAsiaTheme="minorEastAsia" w:hAnsiTheme="minorHAnsi"/>
              <w:noProof/>
              <w:sz w:val="22"/>
              <w:lang w:eastAsia="es-NI"/>
            </w:rPr>
          </w:pPr>
          <w:hyperlink w:anchor="_Toc104839983" w:history="1">
            <w:r w:rsidR="00D00516" w:rsidRPr="00075BB1">
              <w:rPr>
                <w:rStyle w:val="Hipervnculo"/>
                <w:noProof/>
              </w:rPr>
              <w:t>Glosario</w:t>
            </w:r>
            <w:r w:rsidR="00D00516">
              <w:rPr>
                <w:noProof/>
                <w:webHidden/>
              </w:rPr>
              <w:tab/>
            </w:r>
            <w:r w:rsidR="00D00516">
              <w:rPr>
                <w:noProof/>
                <w:webHidden/>
              </w:rPr>
              <w:fldChar w:fldCharType="begin"/>
            </w:r>
            <w:r w:rsidR="00D00516">
              <w:rPr>
                <w:noProof/>
                <w:webHidden/>
              </w:rPr>
              <w:instrText xml:space="preserve"> PAGEREF _Toc104839983 \h </w:instrText>
            </w:r>
            <w:r w:rsidR="00D00516">
              <w:rPr>
                <w:noProof/>
                <w:webHidden/>
              </w:rPr>
            </w:r>
            <w:r w:rsidR="00D00516">
              <w:rPr>
                <w:noProof/>
                <w:webHidden/>
              </w:rPr>
              <w:fldChar w:fldCharType="separate"/>
            </w:r>
            <w:r w:rsidR="00D00516">
              <w:rPr>
                <w:noProof/>
                <w:webHidden/>
              </w:rPr>
              <w:t>5</w:t>
            </w:r>
            <w:r w:rsidR="00D00516">
              <w:rPr>
                <w:noProof/>
                <w:webHidden/>
              </w:rPr>
              <w:fldChar w:fldCharType="end"/>
            </w:r>
          </w:hyperlink>
        </w:p>
        <w:p w14:paraId="3C5B5362" w14:textId="78189C6B" w:rsidR="00843820" w:rsidRDefault="00843820">
          <w:r w:rsidRPr="004A18B8">
            <w:rPr>
              <w:rFonts w:cs="Tahoma"/>
              <w:szCs w:val="24"/>
              <w:lang w:val="es-ES"/>
            </w:rPr>
            <w:fldChar w:fldCharType="end"/>
          </w:r>
        </w:p>
      </w:sdtContent>
    </w:sdt>
    <w:p w14:paraId="169AAF8B" w14:textId="77777777" w:rsidR="00B0609B" w:rsidRDefault="00B0609B" w:rsidP="001C720B">
      <w:pPr>
        <w:spacing w:line="276" w:lineRule="auto"/>
        <w:rPr>
          <w:b/>
        </w:rPr>
      </w:pPr>
    </w:p>
    <w:p w14:paraId="474D3246" w14:textId="77777777" w:rsidR="00B0609B" w:rsidRDefault="00B0609B" w:rsidP="00AB2DF6">
      <w:pPr>
        <w:spacing w:line="276" w:lineRule="auto"/>
        <w:jc w:val="right"/>
        <w:rPr>
          <w:b/>
        </w:rPr>
      </w:pPr>
    </w:p>
    <w:p w14:paraId="778E8BE8" w14:textId="77777777" w:rsidR="00B0609B" w:rsidRDefault="00B0609B" w:rsidP="00AB2DF6">
      <w:pPr>
        <w:spacing w:line="276" w:lineRule="auto"/>
        <w:jc w:val="right"/>
        <w:rPr>
          <w:b/>
        </w:rPr>
      </w:pPr>
    </w:p>
    <w:p w14:paraId="329A3360" w14:textId="77777777" w:rsidR="00B0609B" w:rsidRDefault="00B0609B" w:rsidP="00AB2DF6">
      <w:pPr>
        <w:spacing w:line="276" w:lineRule="auto"/>
        <w:jc w:val="right"/>
        <w:rPr>
          <w:b/>
        </w:rPr>
      </w:pPr>
    </w:p>
    <w:p w14:paraId="44D31F12" w14:textId="77777777" w:rsidR="00B0609B" w:rsidRDefault="00B0609B" w:rsidP="00AB2DF6">
      <w:pPr>
        <w:spacing w:line="276" w:lineRule="auto"/>
        <w:jc w:val="right"/>
        <w:rPr>
          <w:b/>
        </w:rPr>
      </w:pPr>
    </w:p>
    <w:p w14:paraId="725BD5D2" w14:textId="77777777" w:rsidR="00B0609B" w:rsidRDefault="00B0609B" w:rsidP="00AB2DF6">
      <w:pPr>
        <w:spacing w:line="276" w:lineRule="auto"/>
        <w:jc w:val="right"/>
        <w:rPr>
          <w:b/>
        </w:rPr>
      </w:pPr>
    </w:p>
    <w:p w14:paraId="4826C2CA" w14:textId="77777777" w:rsidR="00B0609B" w:rsidRDefault="00B0609B" w:rsidP="00AB2DF6">
      <w:pPr>
        <w:spacing w:line="276" w:lineRule="auto"/>
        <w:jc w:val="right"/>
        <w:rPr>
          <w:b/>
        </w:rPr>
      </w:pPr>
    </w:p>
    <w:p w14:paraId="120B8FA2" w14:textId="77777777" w:rsidR="00B0609B" w:rsidRPr="00A76AA1" w:rsidRDefault="00B0609B" w:rsidP="00A76AA1">
      <w:pPr>
        <w:contextualSpacing/>
        <w:rPr>
          <w:bCs/>
        </w:rPr>
      </w:pPr>
    </w:p>
    <w:p w14:paraId="609201EE" w14:textId="7E969900"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5568C7DD" wp14:editId="5750ABCF">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0A61D" w14:textId="77777777" w:rsidR="00AB2DF6" w:rsidRPr="00A32AB9" w:rsidRDefault="00AB2DF6" w:rsidP="00A32AB9">
                              <w:pPr>
                                <w:pStyle w:val="Ttulo1"/>
                              </w:pPr>
                              <w:bookmarkStart w:id="2" w:name="_Toc46999614"/>
                              <w:bookmarkStart w:id="3" w:name="_Toc51942771"/>
                              <w:bookmarkStart w:id="4" w:name="_Toc10483997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568C7DD"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BB0A61D" w14:textId="77777777" w:rsidR="00AB2DF6" w:rsidRPr="00A32AB9" w:rsidRDefault="00AB2DF6" w:rsidP="00A32AB9">
                        <w:pPr>
                          <w:pStyle w:val="Ttulo1"/>
                        </w:pPr>
                        <w:bookmarkStart w:id="5" w:name="_Toc46999614"/>
                        <w:bookmarkStart w:id="6" w:name="_Toc51942771"/>
                        <w:bookmarkStart w:id="7" w:name="_Toc10483997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423DB567" w14:textId="727883E4" w:rsidR="00056793" w:rsidRPr="00056793" w:rsidRDefault="000365D3" w:rsidP="00056793">
      <w:pPr>
        <w:contextualSpacing/>
        <w:rPr>
          <w:bCs/>
        </w:rPr>
      </w:pPr>
      <w:r>
        <w:rPr>
          <w:noProof/>
        </w:rPr>
        <w:drawing>
          <wp:anchor distT="0" distB="0" distL="114300" distR="114300" simplePos="0" relativeHeight="251683840" behindDoc="1" locked="0" layoutInCell="1" allowOverlap="1" wp14:anchorId="13147A73" wp14:editId="3DBF4E03">
            <wp:simplePos x="0" y="0"/>
            <wp:positionH relativeFrom="column">
              <wp:posOffset>-51435</wp:posOffset>
            </wp:positionH>
            <wp:positionV relativeFrom="paragraph">
              <wp:posOffset>62278</wp:posOffset>
            </wp:positionV>
            <wp:extent cx="3435350" cy="1134110"/>
            <wp:effectExtent l="0" t="0" r="0" b="8890"/>
            <wp:wrapTight wrapText="bothSides">
              <wp:wrapPolygon edited="0">
                <wp:start x="0" y="0"/>
                <wp:lineTo x="0" y="21406"/>
                <wp:lineTo x="21440" y="21406"/>
                <wp:lineTo x="21440" y="0"/>
                <wp:lineTo x="0" y="0"/>
              </wp:wrapPolygon>
            </wp:wrapTight>
            <wp:docPr id="9" name="Imagen 9" descr="Imagen que contiene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Flecha&#10;&#10;Descripción generada automáticamente"/>
                    <pic:cNvPicPr/>
                  </pic:nvPicPr>
                  <pic:blipFill rotWithShape="1">
                    <a:blip r:embed="rId11" cstate="print">
                      <a:extLst>
                        <a:ext uri="{28A0092B-C50C-407E-A947-70E740481C1C}">
                          <a14:useLocalDpi xmlns:a14="http://schemas.microsoft.com/office/drawing/2010/main" val="0"/>
                        </a:ext>
                      </a:extLst>
                    </a:blip>
                    <a:srcRect l="2976" t="25362" r="1614" b="18614"/>
                    <a:stretch/>
                  </pic:blipFill>
                  <pic:spPr bwMode="auto">
                    <a:xfrm>
                      <a:off x="0" y="0"/>
                      <a:ext cx="3435350" cy="1134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6793" w:rsidRPr="00056793">
        <w:rPr>
          <w:bCs/>
        </w:rPr>
        <w:t>La noción de límite tiene múltiples acepciones. Puede tratarse de una línea que separa dos territorios, de un extremo a que llega un determinado tiempo o de una restricción o limitación. Para la matemática, un límite es una magnitud fija a la que se aproximan cada vez más los términos de una secuencia infinita de magnitudes.</w:t>
      </w:r>
    </w:p>
    <w:p w14:paraId="5464F773" w14:textId="77777777" w:rsidR="00056793" w:rsidRPr="00056793" w:rsidRDefault="00056793" w:rsidP="00056793">
      <w:pPr>
        <w:contextualSpacing/>
        <w:rPr>
          <w:bCs/>
        </w:rPr>
      </w:pPr>
    </w:p>
    <w:p w14:paraId="5C60FD9F" w14:textId="4075D81C" w:rsidR="00B0609B" w:rsidRPr="00A76AA1" w:rsidRDefault="00056793" w:rsidP="00056793">
      <w:pPr>
        <w:contextualSpacing/>
        <w:rPr>
          <w:bCs/>
        </w:rPr>
      </w:pPr>
      <w:r w:rsidRPr="00056793">
        <w:rPr>
          <w:bCs/>
        </w:rPr>
        <w:t>Función, en tanto, es un concepto que refiere a diversas cuestiones. En este caso, nos interesa la definición de función matemática (la relación f de los elementos de un conjunto A con los elementos de un conjunto B).</w:t>
      </w:r>
    </w:p>
    <w:p w14:paraId="0FEEA7C3" w14:textId="77777777" w:rsidR="00B0609B" w:rsidRPr="00A76AA1" w:rsidRDefault="00B0609B" w:rsidP="00A76AA1">
      <w:pPr>
        <w:contextualSpacing/>
        <w:rPr>
          <w:bCs/>
        </w:rPr>
      </w:pPr>
    </w:p>
    <w:p w14:paraId="51A6A600" w14:textId="77777777" w:rsidR="00AB2DF6" w:rsidRPr="00A76AA1" w:rsidRDefault="00AB2DF6" w:rsidP="00A76AA1">
      <w:pPr>
        <w:contextualSpacing/>
        <w:rPr>
          <w:bCs/>
        </w:rPr>
      </w:pPr>
    </w:p>
    <w:p w14:paraId="013B36C1" w14:textId="77777777" w:rsidR="00AB2DF6" w:rsidRPr="002117E6" w:rsidRDefault="00AB2DF6" w:rsidP="00A76AA1">
      <w:pPr>
        <w:contextualSpacing/>
        <w:rPr>
          <w:bCs/>
        </w:rPr>
      </w:pPr>
    </w:p>
    <w:p w14:paraId="57B03B0A" w14:textId="5E7754DE" w:rsidR="00AB2DF6" w:rsidRDefault="00AB2DF6" w:rsidP="00A76AA1">
      <w:pPr>
        <w:contextualSpacing/>
        <w:rPr>
          <w:bCs/>
        </w:rPr>
      </w:pPr>
    </w:p>
    <w:p w14:paraId="22FFAB42" w14:textId="4559B7F3" w:rsidR="00971944" w:rsidRDefault="00971944" w:rsidP="00A76AA1">
      <w:pPr>
        <w:contextualSpacing/>
        <w:rPr>
          <w:bCs/>
        </w:rPr>
      </w:pPr>
    </w:p>
    <w:p w14:paraId="1DF2CF3A" w14:textId="0704B7C5" w:rsidR="00971944" w:rsidRDefault="00971944" w:rsidP="00A76AA1">
      <w:pPr>
        <w:contextualSpacing/>
        <w:rPr>
          <w:bCs/>
        </w:rPr>
      </w:pPr>
    </w:p>
    <w:p w14:paraId="5B0AAFEB" w14:textId="440BC2C8" w:rsidR="00971944" w:rsidRDefault="00971944" w:rsidP="00A76AA1">
      <w:pPr>
        <w:contextualSpacing/>
        <w:rPr>
          <w:bCs/>
        </w:rPr>
      </w:pPr>
    </w:p>
    <w:p w14:paraId="123C4887" w14:textId="2DB71CAA" w:rsidR="00971944" w:rsidRDefault="00971944" w:rsidP="00A76AA1">
      <w:pPr>
        <w:contextualSpacing/>
        <w:rPr>
          <w:bCs/>
        </w:rPr>
      </w:pPr>
    </w:p>
    <w:p w14:paraId="64D37362" w14:textId="1EFE5756" w:rsidR="00971944" w:rsidRDefault="00971944" w:rsidP="00A76AA1">
      <w:pPr>
        <w:contextualSpacing/>
        <w:rPr>
          <w:bCs/>
        </w:rPr>
      </w:pPr>
    </w:p>
    <w:p w14:paraId="1E6944D4" w14:textId="4782308A" w:rsidR="00971944" w:rsidRDefault="00971944" w:rsidP="00A76AA1">
      <w:pPr>
        <w:contextualSpacing/>
        <w:rPr>
          <w:bCs/>
        </w:rPr>
      </w:pPr>
    </w:p>
    <w:p w14:paraId="688CE876" w14:textId="00BED7E7" w:rsidR="00971944" w:rsidRDefault="00971944" w:rsidP="00A76AA1">
      <w:pPr>
        <w:contextualSpacing/>
        <w:rPr>
          <w:bCs/>
        </w:rPr>
      </w:pPr>
    </w:p>
    <w:p w14:paraId="346D7503" w14:textId="662EC17D" w:rsidR="00971944" w:rsidRDefault="00971944" w:rsidP="00A76AA1">
      <w:pPr>
        <w:contextualSpacing/>
        <w:rPr>
          <w:bCs/>
        </w:rPr>
      </w:pPr>
    </w:p>
    <w:p w14:paraId="2AC1D61B" w14:textId="693F8500" w:rsidR="00971944" w:rsidRDefault="00971944" w:rsidP="00A76AA1">
      <w:pPr>
        <w:contextualSpacing/>
        <w:rPr>
          <w:bCs/>
        </w:rPr>
      </w:pPr>
    </w:p>
    <w:p w14:paraId="44DE3DDF" w14:textId="1CF86AEE" w:rsidR="00971944" w:rsidRDefault="00971944" w:rsidP="00A76AA1">
      <w:pPr>
        <w:contextualSpacing/>
        <w:rPr>
          <w:bCs/>
        </w:rPr>
      </w:pPr>
    </w:p>
    <w:p w14:paraId="012AFAEA" w14:textId="68E89D4D" w:rsidR="00971944" w:rsidRDefault="00971944" w:rsidP="00A76AA1">
      <w:pPr>
        <w:contextualSpacing/>
        <w:rPr>
          <w:bCs/>
        </w:rPr>
      </w:pPr>
    </w:p>
    <w:p w14:paraId="3EE778F4" w14:textId="77777777" w:rsidR="00971944" w:rsidRPr="002117E6" w:rsidRDefault="00971944" w:rsidP="00A76AA1">
      <w:pPr>
        <w:contextualSpacing/>
        <w:rPr>
          <w:bCs/>
        </w:rPr>
      </w:pPr>
    </w:p>
    <w:p w14:paraId="1ED5DFEE" w14:textId="77777777" w:rsidR="00AB2DF6" w:rsidRPr="002117E6" w:rsidRDefault="00AB2DF6" w:rsidP="00A76AA1">
      <w:pPr>
        <w:contextualSpacing/>
        <w:rPr>
          <w:bCs/>
        </w:rPr>
      </w:pPr>
    </w:p>
    <w:p w14:paraId="0DFC5E9E"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3195CADB" wp14:editId="411596EA">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BD6CE" w14:textId="77777777" w:rsidR="00AB2DF6" w:rsidRPr="00A32AB9" w:rsidRDefault="00AB2DF6" w:rsidP="00A32AB9">
                              <w:pPr>
                                <w:pStyle w:val="Ttulo1"/>
                              </w:pPr>
                              <w:bookmarkStart w:id="8" w:name="_Toc46999615"/>
                              <w:bookmarkStart w:id="9" w:name="_Toc51942772"/>
                              <w:bookmarkStart w:id="10" w:name="_Toc10483997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95CADB"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29BD6CE" w14:textId="77777777" w:rsidR="00AB2DF6" w:rsidRPr="00A32AB9" w:rsidRDefault="00AB2DF6" w:rsidP="00A32AB9">
                        <w:pPr>
                          <w:pStyle w:val="Ttulo1"/>
                        </w:pPr>
                        <w:bookmarkStart w:id="11" w:name="_Toc46999615"/>
                        <w:bookmarkStart w:id="12" w:name="_Toc51942772"/>
                        <w:bookmarkStart w:id="13" w:name="_Toc10483997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5C68CDF" w14:textId="77777777" w:rsidR="00AB2DF6" w:rsidRDefault="00AB2DF6" w:rsidP="00A76AA1">
      <w:pPr>
        <w:tabs>
          <w:tab w:val="left" w:pos="3075"/>
        </w:tabs>
        <w:contextualSpacing/>
      </w:pPr>
    </w:p>
    <w:p w14:paraId="206E96CD" w14:textId="18B9621A" w:rsidR="000F5FCF" w:rsidRDefault="005B4561" w:rsidP="005B4561">
      <w:pPr>
        <w:pStyle w:val="Ttulo2"/>
      </w:pPr>
      <w:bookmarkStart w:id="14" w:name="_Toc104839973"/>
      <w:r>
        <w:t>Límite</w:t>
      </w:r>
      <w:r w:rsidR="000F5FCF">
        <w:t xml:space="preserve"> de una función.</w:t>
      </w:r>
      <w:bookmarkEnd w:id="14"/>
      <w:r w:rsidR="000F5FCF">
        <w:t xml:space="preserve"> </w:t>
      </w:r>
    </w:p>
    <w:p w14:paraId="1AF53027" w14:textId="45A616AF" w:rsidR="005B4561" w:rsidRDefault="00D87EFD" w:rsidP="000F5FCF">
      <w:pPr>
        <w:contextualSpacing/>
      </w:pPr>
      <w:r w:rsidRPr="00D87EFD">
        <w:t>La idea intuitiva de límite forma parte del acervo popular. Tender a un límite significa aproximarse a una meta, que no siempre se logra alcanzar. En el ámbito matemático, esta idea se ha plasmado en una definición precisa que combina los conceptos de lo infinitamente pequeño (infinitésimos) y lo infinitamente grande (el infinito).</w:t>
      </w:r>
    </w:p>
    <w:p w14:paraId="30D87638" w14:textId="7B3C02B4" w:rsidR="005B4561" w:rsidRDefault="005B4561" w:rsidP="000F5FCF">
      <w:pPr>
        <w:contextualSpacing/>
      </w:pPr>
    </w:p>
    <w:p w14:paraId="4840B4B7" w14:textId="77777777" w:rsidR="005B4561" w:rsidRDefault="005B4561" w:rsidP="000F5FCF">
      <w:pPr>
        <w:contextualSpacing/>
      </w:pPr>
    </w:p>
    <w:p w14:paraId="4D9C0D2A" w14:textId="21B5ED13" w:rsidR="000F5FCF" w:rsidRDefault="000F5FCF" w:rsidP="005B4561">
      <w:pPr>
        <w:pStyle w:val="Ttulo2"/>
      </w:pPr>
      <w:bookmarkStart w:id="15" w:name="_Toc104839974"/>
      <w:r>
        <w:t>Definición de límites.</w:t>
      </w:r>
      <w:bookmarkEnd w:id="15"/>
      <w:r>
        <w:t xml:space="preserve"> </w:t>
      </w:r>
    </w:p>
    <w:p w14:paraId="41C6BB52" w14:textId="77777777" w:rsidR="005B4561" w:rsidRDefault="005B4561" w:rsidP="000F5FCF">
      <w:pPr>
        <w:contextualSpacing/>
      </w:pPr>
    </w:p>
    <w:p w14:paraId="52131CDF" w14:textId="77777777" w:rsidR="003B03DA" w:rsidRPr="003B03DA" w:rsidRDefault="003B03DA" w:rsidP="003B03DA">
      <w:pPr>
        <w:contextualSpacing/>
      </w:pPr>
      <w:r w:rsidRPr="003B03DA">
        <w:t>El límite de la función f</w:t>
      </w:r>
      <w:r w:rsidRPr="003B03DA">
        <w:rPr>
          <w:vertAlign w:val="subscript"/>
        </w:rPr>
        <w:t>(x)</w:t>
      </w:r>
      <w:r w:rsidRPr="003B03DA">
        <w:t xml:space="preserve"> en el punto x</w:t>
      </w:r>
      <w:r w:rsidRPr="003B03DA">
        <w:rPr>
          <w:vertAlign w:val="subscript"/>
        </w:rPr>
        <w:t>0</w:t>
      </w:r>
      <w:r w:rsidRPr="003B03DA">
        <w:t>, es el valor al que se acercan las imágenes (las f</w:t>
      </w:r>
      <w:r w:rsidRPr="003B03DA">
        <w:rPr>
          <w:vertAlign w:val="subscript"/>
        </w:rPr>
        <w:t>(x)</w:t>
      </w:r>
      <w:r w:rsidRPr="003B03DA">
        <w:t xml:space="preserve">=y, puntos del </w:t>
      </w:r>
      <w:proofErr w:type="spellStart"/>
      <w:r w:rsidRPr="003B03DA">
        <w:t>codominio</w:t>
      </w:r>
      <w:proofErr w:type="spellEnd"/>
      <w:r w:rsidRPr="003B03DA">
        <w:t>) cuando los puntos del dominio (las x) se acercan al valor x</w:t>
      </w:r>
      <w:r w:rsidRPr="003B03DA">
        <w:rPr>
          <w:vertAlign w:val="subscript"/>
        </w:rPr>
        <w:t>0</w:t>
      </w:r>
      <w:r w:rsidRPr="003B03DA">
        <w:t>. Es decir, diremos que L es el límite de f</w:t>
      </w:r>
      <w:r w:rsidRPr="003B03DA">
        <w:rPr>
          <w:vertAlign w:val="subscript"/>
        </w:rPr>
        <w:t>(x)</w:t>
      </w:r>
      <w:r w:rsidRPr="003B03DA">
        <w:t xml:space="preserve"> cuando los puntos del dominio x tienden a f</w:t>
      </w:r>
      <w:r w:rsidRPr="003B03DA">
        <w:rPr>
          <w:vertAlign w:val="subscript"/>
        </w:rPr>
        <w:t>(x)</w:t>
      </w:r>
      <w:r w:rsidRPr="003B03DA">
        <w:t xml:space="preserve"> es L.</w:t>
      </w:r>
    </w:p>
    <w:p w14:paraId="42477DF7" w14:textId="77777777" w:rsidR="003B03DA" w:rsidRPr="003B03DA" w:rsidRDefault="003B03DA" w:rsidP="003B03DA">
      <w:pPr>
        <w:contextualSpacing/>
      </w:pPr>
    </w:p>
    <w:p w14:paraId="4BB8363C" w14:textId="77777777" w:rsidR="003B03DA" w:rsidRPr="003B03DA" w:rsidRDefault="003B03DA" w:rsidP="003B03DA">
      <w:pPr>
        <w:contextualSpacing/>
      </w:pPr>
      <w:r w:rsidRPr="003B03DA">
        <w:t>A la proposición L es el límite de f</w:t>
      </w:r>
      <w:r w:rsidRPr="003B03DA">
        <w:rPr>
          <w:vertAlign w:val="subscript"/>
        </w:rPr>
        <w:t>(x)</w:t>
      </w:r>
      <w:r w:rsidRPr="003B03DA">
        <w:t xml:space="preserve"> cuando x tiende a x</w:t>
      </w:r>
      <w:r w:rsidRPr="003B03DA">
        <w:rPr>
          <w:vertAlign w:val="subscript"/>
        </w:rPr>
        <w:t>0</w:t>
      </w:r>
      <w:r w:rsidRPr="003B03DA">
        <w:t>, la denotamos así:</w:t>
      </w:r>
    </w:p>
    <w:p w14:paraId="75057CE7" w14:textId="77777777" w:rsidR="003B03DA" w:rsidRPr="003B03DA" w:rsidRDefault="003B03DA" w:rsidP="003B03DA">
      <w:pPr>
        <w:contextualSpacing/>
      </w:pPr>
    </w:p>
    <w:p w14:paraId="6E959357" w14:textId="77777777" w:rsidR="003B03DA" w:rsidRPr="003B03DA" w:rsidRDefault="003B03DA" w:rsidP="003B03DA">
      <w:pPr>
        <w:contextualSpacing/>
      </w:pPr>
      <w:r w:rsidRPr="003B03DA">
        <w:rPr>
          <w:noProof/>
          <w:lang w:val="en-US"/>
        </w:rPr>
        <w:drawing>
          <wp:anchor distT="0" distB="0" distL="114300" distR="114300" simplePos="0" relativeHeight="251670528" behindDoc="1" locked="0" layoutInCell="1" allowOverlap="1" wp14:anchorId="1EEE9321" wp14:editId="418F0B1E">
            <wp:simplePos x="0" y="0"/>
            <wp:positionH relativeFrom="column">
              <wp:posOffset>-3810</wp:posOffset>
            </wp:positionH>
            <wp:positionV relativeFrom="paragraph">
              <wp:posOffset>4445</wp:posOffset>
            </wp:positionV>
            <wp:extent cx="1733550" cy="457200"/>
            <wp:effectExtent l="0" t="0" r="0" b="0"/>
            <wp:wrapTight wrapText="bothSides">
              <wp:wrapPolygon edited="0">
                <wp:start x="0" y="0"/>
                <wp:lineTo x="0" y="20700"/>
                <wp:lineTo x="21363" y="20700"/>
                <wp:lineTo x="2136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35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426052" w14:textId="77777777" w:rsidR="003B03DA" w:rsidRPr="003B03DA" w:rsidRDefault="003B03DA" w:rsidP="003B03DA">
      <w:pPr>
        <w:contextualSpacing/>
      </w:pPr>
    </w:p>
    <w:p w14:paraId="3C762366" w14:textId="77777777" w:rsidR="003B03DA" w:rsidRPr="003B03DA" w:rsidRDefault="003B03DA" w:rsidP="003B03DA">
      <w:pPr>
        <w:contextualSpacing/>
        <w:rPr>
          <w:b/>
          <w:bCs/>
        </w:rPr>
      </w:pPr>
      <w:r w:rsidRPr="003B03DA">
        <w:rPr>
          <w:b/>
          <w:bCs/>
        </w:rPr>
        <w:t>Ejemplo de límite de una función en un punto</w:t>
      </w:r>
    </w:p>
    <w:p w14:paraId="1B38D267" w14:textId="77777777" w:rsidR="003B03DA" w:rsidRPr="003B03DA" w:rsidRDefault="003B03DA" w:rsidP="003B03DA">
      <w:pPr>
        <w:contextualSpacing/>
      </w:pPr>
      <w:r w:rsidRPr="003B03DA">
        <w:t xml:space="preserve"> </w:t>
      </w:r>
    </w:p>
    <w:p w14:paraId="6DEC84CB" w14:textId="77777777" w:rsidR="003B03DA" w:rsidRPr="003B03DA" w:rsidRDefault="003B03DA" w:rsidP="003B03DA">
      <w:pPr>
        <w:contextualSpacing/>
      </w:pPr>
      <w:r w:rsidRPr="003B03DA">
        <w:rPr>
          <w:noProof/>
        </w:rPr>
        <w:lastRenderedPageBreak/>
        <w:drawing>
          <wp:anchor distT="0" distB="0" distL="114300" distR="114300" simplePos="0" relativeHeight="251672576" behindDoc="1" locked="0" layoutInCell="1" allowOverlap="1" wp14:anchorId="27AA453B" wp14:editId="4A2EBF46">
            <wp:simplePos x="0" y="0"/>
            <wp:positionH relativeFrom="column">
              <wp:posOffset>-80010</wp:posOffset>
            </wp:positionH>
            <wp:positionV relativeFrom="paragraph">
              <wp:posOffset>2764790</wp:posOffset>
            </wp:positionV>
            <wp:extent cx="5600700" cy="2419350"/>
            <wp:effectExtent l="0" t="0" r="0" b="0"/>
            <wp:wrapTight wrapText="bothSides">
              <wp:wrapPolygon edited="0">
                <wp:start x="0" y="0"/>
                <wp:lineTo x="0" y="21430"/>
                <wp:lineTo x="21527" y="21430"/>
                <wp:lineTo x="21527" y="0"/>
                <wp:lineTo x="0" y="0"/>
              </wp:wrapPolygon>
            </wp:wrapTight>
            <wp:docPr id="29"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abl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2419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03DA">
        <w:t>Vamos a estudiar el límite de la función f</w:t>
      </w:r>
      <w:r w:rsidRPr="003B03DA">
        <w:rPr>
          <w:vertAlign w:val="subscript"/>
        </w:rPr>
        <w:t>(x)</w:t>
      </w:r>
      <w:r w:rsidRPr="003B03DA">
        <w:t>=x</w:t>
      </w:r>
      <w:r w:rsidRPr="003B03DA">
        <w:rPr>
          <w:vertAlign w:val="superscript"/>
        </w:rPr>
        <w:t>2</w:t>
      </w:r>
      <w:r w:rsidRPr="003B03DA">
        <w:t xml:space="preserve"> en el punto x</w:t>
      </w:r>
      <w:r w:rsidRPr="003B03DA">
        <w:rPr>
          <w:vertAlign w:val="subscript"/>
        </w:rPr>
        <w:t>0</w:t>
      </w:r>
      <w:r w:rsidRPr="003B03DA">
        <w:t>=2</w:t>
      </w:r>
    </w:p>
    <w:p w14:paraId="25AF559C" w14:textId="77777777" w:rsidR="003B03DA" w:rsidRPr="003B03DA" w:rsidRDefault="003B03DA" w:rsidP="003B03DA">
      <w:pPr>
        <w:contextualSpacing/>
      </w:pPr>
      <w:r w:rsidRPr="003B03DA">
        <w:t>Tanto si nos acercamos a 2 por la izquierda o la derecha las imágenes se acercan a 4. Por tanto, el límite de la función en 2 es L=4.</w:t>
      </w:r>
      <w:r w:rsidRPr="003B03DA">
        <w:rPr>
          <w:noProof/>
        </w:rPr>
        <w:drawing>
          <wp:anchor distT="0" distB="0" distL="114300" distR="114300" simplePos="0" relativeHeight="251671552" behindDoc="1" locked="0" layoutInCell="1" allowOverlap="1" wp14:anchorId="7E6CCE45" wp14:editId="2F323836">
            <wp:simplePos x="0" y="0"/>
            <wp:positionH relativeFrom="column">
              <wp:posOffset>-3810</wp:posOffset>
            </wp:positionH>
            <wp:positionV relativeFrom="paragraph">
              <wp:posOffset>15240</wp:posOffset>
            </wp:positionV>
            <wp:extent cx="5476875" cy="2266950"/>
            <wp:effectExtent l="0" t="0" r="9525" b="0"/>
            <wp:wrapTight wrapText="bothSides">
              <wp:wrapPolygon edited="0">
                <wp:start x="0" y="0"/>
                <wp:lineTo x="0" y="21418"/>
                <wp:lineTo x="21562" y="21418"/>
                <wp:lineTo x="21562" y="0"/>
                <wp:lineTo x="0" y="0"/>
              </wp:wrapPolygon>
            </wp:wrapTight>
            <wp:docPr id="13"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abla&#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1020" t="3150" r="1357" b="3150"/>
                    <a:stretch/>
                  </pic:blipFill>
                  <pic:spPr bwMode="auto">
                    <a:xfrm>
                      <a:off x="0" y="0"/>
                      <a:ext cx="5476875" cy="2266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410DF" w14:textId="77777777" w:rsidR="003B03DA" w:rsidRPr="003B03DA" w:rsidRDefault="003B03DA" w:rsidP="003B03DA">
      <w:pPr>
        <w:contextualSpacing/>
      </w:pPr>
    </w:p>
    <w:p w14:paraId="49B814A0" w14:textId="77777777" w:rsidR="003B03DA" w:rsidRPr="003B03DA" w:rsidRDefault="003B03DA" w:rsidP="003B03DA">
      <w:pPr>
        <w:contextualSpacing/>
      </w:pPr>
      <w:r w:rsidRPr="003B03DA">
        <w:t>Para ver el límite de una función en un punto, partimos de del concepto de límite.</w:t>
      </w:r>
    </w:p>
    <w:p w14:paraId="35FC2142" w14:textId="77777777" w:rsidR="003B03DA" w:rsidRPr="003B03DA" w:rsidRDefault="003B03DA" w:rsidP="003B03DA">
      <w:pPr>
        <w:contextualSpacing/>
      </w:pPr>
    </w:p>
    <w:p w14:paraId="2494A05E" w14:textId="77777777" w:rsidR="003B03DA" w:rsidRPr="003B03DA" w:rsidRDefault="003B03DA" w:rsidP="003B03DA">
      <w:pPr>
        <w:contextualSpacing/>
      </w:pPr>
      <w:r w:rsidRPr="003B03DA">
        <w:t>A cualquier punto a de la recta real (valor al que tiende x), nos podemos acercar, en el caso de la existencia del límite, tanto como queramos, tanto por su izquierda como por su derecha. Son los límites laterales.</w:t>
      </w:r>
    </w:p>
    <w:p w14:paraId="74D9033F" w14:textId="77777777" w:rsidR="003B03DA" w:rsidRPr="003B03DA" w:rsidRDefault="003B03DA" w:rsidP="003B03DA">
      <w:pPr>
        <w:contextualSpacing/>
      </w:pPr>
    </w:p>
    <w:p w14:paraId="445E8491" w14:textId="77777777" w:rsidR="003B03DA" w:rsidRPr="003B03DA" w:rsidRDefault="003B03DA" w:rsidP="003B03DA">
      <w:pPr>
        <w:contextualSpacing/>
      </w:pPr>
      <w:r w:rsidRPr="003B03DA">
        <w:lastRenderedPageBreak/>
        <w:t>Al extremo derecho de la recta real, es decir, a</w:t>
      </w:r>
      <w:r w:rsidRPr="003B03DA">
        <w:rPr>
          <w:vertAlign w:val="superscript"/>
        </w:rPr>
        <w:t>+∞</w:t>
      </w:r>
      <w:r w:rsidRPr="003B03DA">
        <w:t>, solamente nos podemos acercar por la izquierda; al extremo izquierdo de la recta real, es decir, a</w:t>
      </w:r>
      <w:r w:rsidRPr="003B03DA">
        <w:rPr>
          <w:vertAlign w:val="superscript"/>
        </w:rPr>
        <w:t>-∞</w:t>
      </w:r>
      <w:r w:rsidRPr="003B03DA">
        <w:t>, solamente nos podemos acercar por la derecha. Ambos casos son los límites en el infinito.</w:t>
      </w:r>
    </w:p>
    <w:p w14:paraId="7910921A" w14:textId="77777777" w:rsidR="003B03DA" w:rsidRPr="003B03DA" w:rsidRDefault="003B03DA" w:rsidP="003B03DA">
      <w:pPr>
        <w:contextualSpacing/>
      </w:pPr>
    </w:p>
    <w:p w14:paraId="0BC1F113" w14:textId="77777777" w:rsidR="003B03DA" w:rsidRPr="003B03DA" w:rsidRDefault="003B03DA" w:rsidP="003B03DA">
      <w:pPr>
        <w:contextualSpacing/>
      </w:pPr>
      <w:r w:rsidRPr="003B03DA">
        <w:t>En un punto de la variable x → a de una función f</w:t>
      </w:r>
      <w:r w:rsidRPr="003B03DA">
        <w:rPr>
          <w:vertAlign w:val="subscript"/>
        </w:rPr>
        <w:t>(x)</w:t>
      </w:r>
      <w:r w:rsidRPr="003B03DA">
        <w:t xml:space="preserve">, podemos comprobar si existe el límite y su valor, dándole valores a la variable cada vez más cercanos a </w:t>
      </w:r>
      <w:proofErr w:type="spellStart"/>
      <w:r w:rsidRPr="003B03DA">
        <w:t>a</w:t>
      </w:r>
      <w:proofErr w:type="spellEnd"/>
      <w:r w:rsidRPr="003B03DA">
        <w:t>, por la izquierda y por la derecha.</w:t>
      </w:r>
    </w:p>
    <w:p w14:paraId="2A4A22AC" w14:textId="77777777" w:rsidR="003B03DA" w:rsidRPr="003B03DA" w:rsidRDefault="003B03DA" w:rsidP="003B03DA">
      <w:pPr>
        <w:contextualSpacing/>
      </w:pPr>
    </w:p>
    <w:p w14:paraId="7920DFDF" w14:textId="77777777" w:rsidR="003B03DA" w:rsidRPr="003B03DA" w:rsidRDefault="003B03DA" w:rsidP="003B03DA">
      <w:pPr>
        <w:contextualSpacing/>
      </w:pPr>
      <w:r w:rsidRPr="003B03DA">
        <w:t>Veamos este límite:</w:t>
      </w:r>
    </w:p>
    <w:p w14:paraId="7D396179" w14:textId="77777777" w:rsidR="003B03DA" w:rsidRPr="003B03DA" w:rsidRDefault="003B03DA" w:rsidP="003B03DA">
      <w:pPr>
        <w:contextualSpacing/>
      </w:pPr>
      <w:r w:rsidRPr="003B03DA">
        <w:rPr>
          <w:noProof/>
        </w:rPr>
        <w:drawing>
          <wp:anchor distT="0" distB="0" distL="114300" distR="114300" simplePos="0" relativeHeight="251673600" behindDoc="1" locked="0" layoutInCell="1" allowOverlap="1" wp14:anchorId="34A32EEF" wp14:editId="734C4CF4">
            <wp:simplePos x="0" y="0"/>
            <wp:positionH relativeFrom="column">
              <wp:posOffset>1767840</wp:posOffset>
            </wp:positionH>
            <wp:positionV relativeFrom="paragraph">
              <wp:posOffset>14605</wp:posOffset>
            </wp:positionV>
            <wp:extent cx="990600" cy="495300"/>
            <wp:effectExtent l="0" t="0" r="0" b="0"/>
            <wp:wrapTight wrapText="bothSides">
              <wp:wrapPolygon edited="0">
                <wp:start x="0" y="0"/>
                <wp:lineTo x="0" y="20769"/>
                <wp:lineTo x="21185" y="20769"/>
                <wp:lineTo x="21185" y="0"/>
                <wp:lineTo x="0" y="0"/>
              </wp:wrapPolygon>
            </wp:wrapTight>
            <wp:docPr id="34" name="Imagen 34" descr="Fórmula del ejemplo 1 de límite de una función en un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órmula del ejemplo 1 de límite de una función en un pun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0600" cy="49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D5BB7" w14:textId="77777777" w:rsidR="003B03DA" w:rsidRPr="003B03DA" w:rsidRDefault="003B03DA" w:rsidP="003B03DA">
      <w:pPr>
        <w:contextualSpacing/>
      </w:pPr>
    </w:p>
    <w:p w14:paraId="21943F98" w14:textId="77777777" w:rsidR="003B03DA" w:rsidRPr="003B03DA" w:rsidRDefault="003B03DA" w:rsidP="003B03DA">
      <w:pPr>
        <w:contextualSpacing/>
      </w:pPr>
      <w:r w:rsidRPr="003B03DA">
        <w:t>Le damos valores cada vez más próximos a -2 por ambos lados, según esta tabla:</w:t>
      </w:r>
    </w:p>
    <w:p w14:paraId="4F5861F7" w14:textId="77777777" w:rsidR="003B03DA" w:rsidRPr="003B03DA" w:rsidRDefault="003B03DA" w:rsidP="003B03DA">
      <w:pPr>
        <w:contextualSpacing/>
      </w:pPr>
      <w:r w:rsidRPr="003B03DA">
        <w:rPr>
          <w:noProof/>
        </w:rPr>
        <w:drawing>
          <wp:anchor distT="0" distB="0" distL="114300" distR="114300" simplePos="0" relativeHeight="251674624" behindDoc="1" locked="0" layoutInCell="1" allowOverlap="1" wp14:anchorId="51312D71" wp14:editId="66A92B2E">
            <wp:simplePos x="0" y="0"/>
            <wp:positionH relativeFrom="column">
              <wp:posOffset>1139190</wp:posOffset>
            </wp:positionH>
            <wp:positionV relativeFrom="paragraph">
              <wp:posOffset>82550</wp:posOffset>
            </wp:positionV>
            <wp:extent cx="3581400" cy="1504950"/>
            <wp:effectExtent l="0" t="0" r="0" b="0"/>
            <wp:wrapTight wrapText="bothSides">
              <wp:wrapPolygon edited="0">
                <wp:start x="0" y="0"/>
                <wp:lineTo x="0" y="21327"/>
                <wp:lineTo x="21485" y="21327"/>
                <wp:lineTo x="21485" y="0"/>
                <wp:lineTo x="0" y="0"/>
              </wp:wrapPolygon>
            </wp:wrapTight>
            <wp:docPr id="35" name="Imagen 35" descr="Tabla,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abla, Calendari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581400" cy="1504950"/>
                    </a:xfrm>
                    <a:prstGeom prst="rect">
                      <a:avLst/>
                    </a:prstGeom>
                  </pic:spPr>
                </pic:pic>
              </a:graphicData>
            </a:graphic>
            <wp14:sizeRelH relativeFrom="page">
              <wp14:pctWidth>0</wp14:pctWidth>
            </wp14:sizeRelH>
            <wp14:sizeRelV relativeFrom="page">
              <wp14:pctHeight>0</wp14:pctHeight>
            </wp14:sizeRelV>
          </wp:anchor>
        </w:drawing>
      </w:r>
    </w:p>
    <w:p w14:paraId="0CB31FF8" w14:textId="77777777" w:rsidR="003B03DA" w:rsidRPr="003B03DA" w:rsidRDefault="003B03DA" w:rsidP="003B03DA">
      <w:pPr>
        <w:contextualSpacing/>
      </w:pPr>
    </w:p>
    <w:p w14:paraId="4EDE1B66" w14:textId="77777777" w:rsidR="003B03DA" w:rsidRPr="003B03DA" w:rsidRDefault="003B03DA" w:rsidP="003B03DA">
      <w:pPr>
        <w:contextualSpacing/>
      </w:pPr>
    </w:p>
    <w:p w14:paraId="39CDFBA3" w14:textId="77777777" w:rsidR="003B03DA" w:rsidRPr="003B03DA" w:rsidRDefault="003B03DA" w:rsidP="003B03DA">
      <w:pPr>
        <w:contextualSpacing/>
      </w:pPr>
    </w:p>
    <w:p w14:paraId="2E3B5F0D" w14:textId="77777777" w:rsidR="003B03DA" w:rsidRPr="003B03DA" w:rsidRDefault="003B03DA" w:rsidP="003B03DA">
      <w:pPr>
        <w:contextualSpacing/>
      </w:pPr>
    </w:p>
    <w:p w14:paraId="36BA5076" w14:textId="77777777" w:rsidR="003B03DA" w:rsidRPr="003B03DA" w:rsidRDefault="003B03DA" w:rsidP="003B03DA">
      <w:pPr>
        <w:contextualSpacing/>
      </w:pPr>
    </w:p>
    <w:p w14:paraId="24AD976F" w14:textId="77777777" w:rsidR="003B03DA" w:rsidRPr="003B03DA" w:rsidRDefault="003B03DA" w:rsidP="003B03DA">
      <w:pPr>
        <w:contextualSpacing/>
      </w:pPr>
    </w:p>
    <w:p w14:paraId="32974BA0" w14:textId="77777777" w:rsidR="003B03DA" w:rsidRPr="003B03DA" w:rsidRDefault="003B03DA" w:rsidP="003B03DA">
      <w:pPr>
        <w:contextualSpacing/>
      </w:pPr>
    </w:p>
    <w:p w14:paraId="713D0BD8" w14:textId="77777777" w:rsidR="003B03DA" w:rsidRPr="003B03DA" w:rsidRDefault="003B03DA" w:rsidP="003B03DA">
      <w:pPr>
        <w:contextualSpacing/>
      </w:pPr>
    </w:p>
    <w:p w14:paraId="4DFC4BB0" w14:textId="77777777" w:rsidR="003B03DA" w:rsidRPr="003B03DA" w:rsidRDefault="003B03DA" w:rsidP="003B03DA">
      <w:pPr>
        <w:contextualSpacing/>
      </w:pPr>
    </w:p>
    <w:p w14:paraId="62F08044" w14:textId="77777777" w:rsidR="003B03DA" w:rsidRPr="003B03DA" w:rsidRDefault="003B03DA" w:rsidP="003B03DA">
      <w:pPr>
        <w:contextualSpacing/>
      </w:pPr>
    </w:p>
    <w:p w14:paraId="3F75AF08" w14:textId="77777777" w:rsidR="003B03DA" w:rsidRPr="003B03DA" w:rsidRDefault="003B03DA" w:rsidP="003B03DA">
      <w:pPr>
        <w:contextualSpacing/>
      </w:pPr>
    </w:p>
    <w:p w14:paraId="20C8A930" w14:textId="77777777" w:rsidR="003B03DA" w:rsidRPr="003B03DA" w:rsidRDefault="003B03DA" w:rsidP="003B03DA">
      <w:pPr>
        <w:contextualSpacing/>
      </w:pPr>
      <w:r w:rsidRPr="003B03DA">
        <w:rPr>
          <w:noProof/>
        </w:rPr>
        <w:lastRenderedPageBreak/>
        <w:drawing>
          <wp:anchor distT="0" distB="0" distL="114300" distR="114300" simplePos="0" relativeHeight="251675648" behindDoc="1" locked="0" layoutInCell="1" allowOverlap="1" wp14:anchorId="02EA6978" wp14:editId="75DCC754">
            <wp:simplePos x="0" y="0"/>
            <wp:positionH relativeFrom="column">
              <wp:posOffset>-70485</wp:posOffset>
            </wp:positionH>
            <wp:positionV relativeFrom="paragraph">
              <wp:posOffset>4445</wp:posOffset>
            </wp:positionV>
            <wp:extent cx="2647950" cy="3829050"/>
            <wp:effectExtent l="0" t="0" r="0" b="0"/>
            <wp:wrapTight wrapText="bothSides">
              <wp:wrapPolygon edited="0">
                <wp:start x="0" y="0"/>
                <wp:lineTo x="0" y="21493"/>
                <wp:lineTo x="21445" y="21493"/>
                <wp:lineTo x="21445" y="0"/>
                <wp:lineTo x="0" y="0"/>
              </wp:wrapPolygon>
            </wp:wrapTight>
            <wp:docPr id="36" name="Imagen 36" descr="Dibujo de la gráfica en el ejemplo 1 de límite de una función en un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bujo de la gráfica en el ejemplo 1 de límite de una función en un pun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7950" cy="382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03DA">
        <w:t xml:space="preserve">Es indiferente que f(x) esté definida o no en a (en el ejemplo anterior, no está definida en x = -2) ni que el valor f(a) coincida con el límite. Lo importante es el valor de la función cuando x se acerca más y más a </w:t>
      </w:r>
      <w:proofErr w:type="spellStart"/>
      <w:r w:rsidRPr="003B03DA">
        <w:t>a</w:t>
      </w:r>
      <w:proofErr w:type="spellEnd"/>
      <w:r w:rsidRPr="003B03DA">
        <w:t xml:space="preserve"> en su entorno.</w:t>
      </w:r>
    </w:p>
    <w:p w14:paraId="4D0F63C3" w14:textId="77777777" w:rsidR="003B03DA" w:rsidRPr="003B03DA" w:rsidRDefault="003B03DA" w:rsidP="003B03DA">
      <w:pPr>
        <w:contextualSpacing/>
      </w:pPr>
    </w:p>
    <w:p w14:paraId="62731B0F" w14:textId="77777777" w:rsidR="003B03DA" w:rsidRPr="003B03DA" w:rsidRDefault="003B03DA" w:rsidP="003B03DA">
      <w:pPr>
        <w:contextualSpacing/>
      </w:pPr>
      <w:r w:rsidRPr="003B03DA">
        <w:t>Para calcular el límite de una función en un punto de su dominio, cuando son del tipo polinómica, racional, exponencial o logarítmica, o en las funciones trigonométricas restringidas en su dominio, es suficiente con sustituir en x el valor a para el que queremos averiguar el límite.</w:t>
      </w:r>
    </w:p>
    <w:p w14:paraId="74E20BE0" w14:textId="77777777" w:rsidR="003B03DA" w:rsidRPr="003B03DA" w:rsidRDefault="003B03DA" w:rsidP="003B03DA">
      <w:pPr>
        <w:contextualSpacing/>
      </w:pPr>
    </w:p>
    <w:p w14:paraId="0E74147A" w14:textId="77777777" w:rsidR="005B4561" w:rsidRDefault="005B4561" w:rsidP="000F5FCF">
      <w:pPr>
        <w:contextualSpacing/>
      </w:pPr>
    </w:p>
    <w:p w14:paraId="07A48849" w14:textId="77777777" w:rsidR="005B4561" w:rsidRDefault="005B4561" w:rsidP="000F5FCF">
      <w:pPr>
        <w:contextualSpacing/>
      </w:pPr>
    </w:p>
    <w:p w14:paraId="76B1E42A" w14:textId="164246D8" w:rsidR="000F5FCF" w:rsidRDefault="000F5FCF" w:rsidP="005B4561">
      <w:pPr>
        <w:pStyle w:val="Ttulo2"/>
      </w:pPr>
      <w:bookmarkStart w:id="16" w:name="_Toc104839975"/>
      <w:r>
        <w:t>Limite unilateral</w:t>
      </w:r>
      <w:bookmarkEnd w:id="16"/>
    </w:p>
    <w:p w14:paraId="641A3037" w14:textId="77777777" w:rsidR="005B4561" w:rsidRDefault="005B4561" w:rsidP="000F5FCF">
      <w:pPr>
        <w:contextualSpacing/>
      </w:pPr>
    </w:p>
    <w:p w14:paraId="0DF1CF52" w14:textId="77777777" w:rsidR="00250361" w:rsidRPr="00250361" w:rsidRDefault="00250361" w:rsidP="00250361">
      <w:pPr>
        <w:contextualSpacing/>
        <w:rPr>
          <w:u w:val="single"/>
        </w:rPr>
      </w:pPr>
      <w:r w:rsidRPr="00250361">
        <w:rPr>
          <w:u w:val="single"/>
        </w:rPr>
        <w:t>Límites laterales por la izquierda</w:t>
      </w:r>
    </w:p>
    <w:p w14:paraId="10AB4373" w14:textId="77777777" w:rsidR="00250361" w:rsidRPr="00250361" w:rsidRDefault="00250361" w:rsidP="00250361">
      <w:pPr>
        <w:contextualSpacing/>
      </w:pPr>
      <w:r w:rsidRPr="00250361">
        <w:t>Se denomina límite por la izquierda (o límite lateral por la izquierda), al que llamaremos L1 de una función f</w:t>
      </w:r>
      <w:r w:rsidRPr="00250361">
        <w:rPr>
          <w:vertAlign w:val="subscript"/>
        </w:rPr>
        <w:t>(x)</w:t>
      </w:r>
      <w:r w:rsidRPr="00250361">
        <w:t xml:space="preserve"> definida en el intervalo abierto (a, c) y en un punto a, a la imagen, o el valor que toma esa función, cuando el valor de la variable x se acerca mucho a </w:t>
      </w:r>
      <w:proofErr w:type="spellStart"/>
      <w:r w:rsidRPr="00250361">
        <w:t>a</w:t>
      </w:r>
      <w:proofErr w:type="spellEnd"/>
      <w:r w:rsidRPr="00250361">
        <w:t>, siendo x &lt; a.</w:t>
      </w:r>
    </w:p>
    <w:p w14:paraId="15475145" w14:textId="77777777" w:rsidR="00250361" w:rsidRPr="00250361" w:rsidRDefault="00250361" w:rsidP="00250361">
      <w:pPr>
        <w:contextualSpacing/>
      </w:pPr>
    </w:p>
    <w:p w14:paraId="6C058A46" w14:textId="77777777" w:rsidR="00250361" w:rsidRPr="00250361" w:rsidRDefault="00250361" w:rsidP="00250361">
      <w:pPr>
        <w:contextualSpacing/>
      </w:pPr>
      <w:r w:rsidRPr="00250361">
        <w:rPr>
          <w:noProof/>
        </w:rPr>
        <w:drawing>
          <wp:anchor distT="0" distB="0" distL="114300" distR="114300" simplePos="0" relativeHeight="251677696" behindDoc="1" locked="0" layoutInCell="1" allowOverlap="1" wp14:anchorId="58F32ABF" wp14:editId="03BBCABD">
            <wp:simplePos x="0" y="0"/>
            <wp:positionH relativeFrom="column">
              <wp:posOffset>1758315</wp:posOffset>
            </wp:positionH>
            <wp:positionV relativeFrom="paragraph">
              <wp:posOffset>265430</wp:posOffset>
            </wp:positionV>
            <wp:extent cx="1314450" cy="428625"/>
            <wp:effectExtent l="0" t="0" r="0" b="9525"/>
            <wp:wrapTight wrapText="bothSides">
              <wp:wrapPolygon edited="0">
                <wp:start x="0" y="0"/>
                <wp:lineTo x="0" y="21120"/>
                <wp:lineTo x="21287" y="21120"/>
                <wp:lineTo x="21287" y="0"/>
                <wp:lineTo x="0" y="0"/>
              </wp:wrapPolygon>
            </wp:wrapTight>
            <wp:docPr id="40" name="Imagen 40" descr="Fórmula del límite lateral por la izquie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órmula del límite lateral por la izquierd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144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0361">
        <w:t>Se escribe:</w:t>
      </w:r>
    </w:p>
    <w:p w14:paraId="2B9680D7" w14:textId="77777777" w:rsidR="00250361" w:rsidRPr="00250361" w:rsidRDefault="00250361" w:rsidP="00250361">
      <w:pPr>
        <w:contextualSpacing/>
      </w:pPr>
    </w:p>
    <w:p w14:paraId="47D970AD" w14:textId="77777777" w:rsidR="00250361" w:rsidRPr="00250361" w:rsidRDefault="00250361" w:rsidP="00250361">
      <w:pPr>
        <w:contextualSpacing/>
      </w:pPr>
    </w:p>
    <w:p w14:paraId="7BC47C01" w14:textId="77777777" w:rsidR="00250361" w:rsidRPr="00250361" w:rsidRDefault="00250361" w:rsidP="00250361">
      <w:pPr>
        <w:contextualSpacing/>
      </w:pPr>
    </w:p>
    <w:p w14:paraId="3BD6266E" w14:textId="77777777" w:rsidR="00250361" w:rsidRPr="00250361" w:rsidRDefault="00250361" w:rsidP="00250361">
      <w:pPr>
        <w:contextualSpacing/>
      </w:pPr>
      <w:r w:rsidRPr="00250361">
        <w:rPr>
          <w:noProof/>
        </w:rPr>
        <w:lastRenderedPageBreak/>
        <w:drawing>
          <wp:anchor distT="0" distB="0" distL="114300" distR="114300" simplePos="0" relativeHeight="251678720" behindDoc="1" locked="0" layoutInCell="1" allowOverlap="1" wp14:anchorId="565D76F8" wp14:editId="5AA9FEC7">
            <wp:simplePos x="0" y="0"/>
            <wp:positionH relativeFrom="column">
              <wp:posOffset>2872740</wp:posOffset>
            </wp:positionH>
            <wp:positionV relativeFrom="paragraph">
              <wp:posOffset>0</wp:posOffset>
            </wp:positionV>
            <wp:extent cx="2466975" cy="3667125"/>
            <wp:effectExtent l="0" t="0" r="9525" b="9525"/>
            <wp:wrapTight wrapText="bothSides">
              <wp:wrapPolygon edited="0">
                <wp:start x="0" y="0"/>
                <wp:lineTo x="0" y="21544"/>
                <wp:lineTo x="21517" y="21544"/>
                <wp:lineTo x="21517" y="0"/>
                <wp:lineTo x="0" y="0"/>
              </wp:wrapPolygon>
            </wp:wrapTight>
            <wp:docPr id="41" name="Imagen 4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Diagrama&#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2466975" cy="3667125"/>
                    </a:xfrm>
                    <a:prstGeom prst="rect">
                      <a:avLst/>
                    </a:prstGeom>
                  </pic:spPr>
                </pic:pic>
              </a:graphicData>
            </a:graphic>
            <wp14:sizeRelH relativeFrom="page">
              <wp14:pctWidth>0</wp14:pctWidth>
            </wp14:sizeRelH>
            <wp14:sizeRelV relativeFrom="page">
              <wp14:pctHeight>0</wp14:pctHeight>
            </wp14:sizeRelV>
          </wp:anchor>
        </w:drawing>
      </w:r>
      <w:r w:rsidRPr="00250361">
        <w:t>Fórmula del límite lateral por la izquierda</w:t>
      </w:r>
    </w:p>
    <w:p w14:paraId="218D0B60" w14:textId="77777777" w:rsidR="00250361" w:rsidRPr="00250361" w:rsidRDefault="00250361" w:rsidP="00250361">
      <w:pPr>
        <w:contextualSpacing/>
      </w:pPr>
      <w:r w:rsidRPr="00250361">
        <w:t>Para cualquier valor muy pequeño δ &gt; 0 se corresponde otro ε &gt; 0, de manera que siempre que 0 &lt; a – x &lt; δ debe de cumplirse que: |f(x) – L1| &lt; ε.</w:t>
      </w:r>
    </w:p>
    <w:p w14:paraId="3AFA2B4E" w14:textId="77777777" w:rsidR="00250361" w:rsidRPr="00250361" w:rsidRDefault="00250361" w:rsidP="00250361">
      <w:pPr>
        <w:contextualSpacing/>
      </w:pPr>
    </w:p>
    <w:p w14:paraId="2A5C297A" w14:textId="77777777" w:rsidR="00250361" w:rsidRPr="00250361" w:rsidRDefault="00250361" w:rsidP="00250361">
      <w:pPr>
        <w:contextualSpacing/>
      </w:pPr>
      <w:r w:rsidRPr="00250361">
        <w:t xml:space="preserve">Veamos como los valores de x se aproximan a </w:t>
      </w:r>
      <w:proofErr w:type="spellStart"/>
      <w:r w:rsidRPr="00250361">
        <w:t>a</w:t>
      </w:r>
      <w:proofErr w:type="spellEnd"/>
      <w:r w:rsidRPr="00250361">
        <w:t xml:space="preserve"> por la izquierda (en el ejemplo de la tabla, a– = 2) y, al mismo tiempo, la función f(x), en este caso, se aproxima también por la izquierda al límite lateral por la izquierda, L1.</w:t>
      </w:r>
    </w:p>
    <w:p w14:paraId="2CAFF481" w14:textId="77777777" w:rsidR="00250361" w:rsidRPr="00250361" w:rsidRDefault="00250361" w:rsidP="00250361">
      <w:pPr>
        <w:contextualSpacing/>
      </w:pPr>
      <w:r w:rsidRPr="00250361">
        <w:rPr>
          <w:noProof/>
        </w:rPr>
        <w:drawing>
          <wp:anchor distT="0" distB="0" distL="114300" distR="114300" simplePos="0" relativeHeight="251679744" behindDoc="1" locked="0" layoutInCell="1" allowOverlap="1" wp14:anchorId="46A00DB5" wp14:editId="053AA46F">
            <wp:simplePos x="0" y="0"/>
            <wp:positionH relativeFrom="column">
              <wp:posOffset>634365</wp:posOffset>
            </wp:positionH>
            <wp:positionV relativeFrom="paragraph">
              <wp:posOffset>113665</wp:posOffset>
            </wp:positionV>
            <wp:extent cx="3743325" cy="628650"/>
            <wp:effectExtent l="0" t="0" r="9525" b="0"/>
            <wp:wrapTight wrapText="bothSides">
              <wp:wrapPolygon edited="0">
                <wp:start x="0" y="0"/>
                <wp:lineTo x="0" y="20945"/>
                <wp:lineTo x="21545" y="20945"/>
                <wp:lineTo x="21545" y="0"/>
                <wp:lineTo x="0" y="0"/>
              </wp:wrapPolygon>
            </wp:wrapTight>
            <wp:docPr id="42" name="Imagen 42" descr="Tabla en un ejemplo del límite lateral por la izquie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abla en un ejemplo del límite lateral por la izquierd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33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43C1C4" w14:textId="77777777" w:rsidR="00250361" w:rsidRPr="00250361" w:rsidRDefault="00250361" w:rsidP="00250361">
      <w:pPr>
        <w:contextualSpacing/>
      </w:pPr>
    </w:p>
    <w:p w14:paraId="436D724A" w14:textId="77777777" w:rsidR="00250361" w:rsidRPr="00250361" w:rsidRDefault="00250361" w:rsidP="00250361">
      <w:pPr>
        <w:contextualSpacing/>
      </w:pPr>
    </w:p>
    <w:p w14:paraId="58C664E9" w14:textId="77777777" w:rsidR="00250361" w:rsidRPr="00250361" w:rsidRDefault="00250361" w:rsidP="00250361">
      <w:pPr>
        <w:contextualSpacing/>
      </w:pPr>
    </w:p>
    <w:p w14:paraId="4E1A2B4A" w14:textId="77777777" w:rsidR="00250361" w:rsidRPr="00250361" w:rsidRDefault="00250361" w:rsidP="00250361">
      <w:pPr>
        <w:contextualSpacing/>
        <w:rPr>
          <w:u w:val="single"/>
        </w:rPr>
      </w:pPr>
      <w:r w:rsidRPr="00250361">
        <w:rPr>
          <w:u w:val="single"/>
        </w:rPr>
        <w:t>Límites laterales por la derecha</w:t>
      </w:r>
    </w:p>
    <w:p w14:paraId="5CFB9E42" w14:textId="77777777" w:rsidR="00250361" w:rsidRPr="00250361" w:rsidRDefault="00250361" w:rsidP="00250361">
      <w:pPr>
        <w:contextualSpacing/>
      </w:pPr>
      <w:r w:rsidRPr="00250361">
        <w:rPr>
          <w:noProof/>
        </w:rPr>
        <w:drawing>
          <wp:anchor distT="0" distB="0" distL="114300" distR="114300" simplePos="0" relativeHeight="251680768" behindDoc="1" locked="0" layoutInCell="1" allowOverlap="1" wp14:anchorId="35C2FB56" wp14:editId="1430D0E3">
            <wp:simplePos x="0" y="0"/>
            <wp:positionH relativeFrom="column">
              <wp:posOffset>2139315</wp:posOffset>
            </wp:positionH>
            <wp:positionV relativeFrom="paragraph">
              <wp:posOffset>1089025</wp:posOffset>
            </wp:positionV>
            <wp:extent cx="1333500" cy="476250"/>
            <wp:effectExtent l="0" t="0" r="0" b="0"/>
            <wp:wrapTight wrapText="bothSides">
              <wp:wrapPolygon edited="0">
                <wp:start x="0" y="0"/>
                <wp:lineTo x="0" y="20736"/>
                <wp:lineTo x="21291" y="20736"/>
                <wp:lineTo x="21291" y="0"/>
                <wp:lineTo x="0" y="0"/>
              </wp:wrapPolygon>
            </wp:wrapTight>
            <wp:docPr id="43" name="Imagen 43" descr="Fórmula del límite lateral por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órmula del límite lateral por la derech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500" cy="476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0361">
        <w:t>Se denomina límite por la derecha (o límite lateral por la derecha), al que llamaremos L2 de una función f</w:t>
      </w:r>
      <w:r w:rsidRPr="00250361">
        <w:rPr>
          <w:vertAlign w:val="subscript"/>
        </w:rPr>
        <w:t>(x)</w:t>
      </w:r>
      <w:r w:rsidRPr="00250361">
        <w:t xml:space="preserve"> definida en el intervalo abierto (a, b) y en un punto a, al valor que toma esta función f</w:t>
      </w:r>
      <w:r w:rsidRPr="00250361">
        <w:rPr>
          <w:vertAlign w:val="subscript"/>
        </w:rPr>
        <w:t>(x)</w:t>
      </w:r>
      <w:r w:rsidRPr="00250361">
        <w:t xml:space="preserve">, cuando el valor de la variable x se acerca mucho a </w:t>
      </w:r>
      <w:proofErr w:type="spellStart"/>
      <w:r w:rsidRPr="00250361">
        <w:t>a</w:t>
      </w:r>
      <w:proofErr w:type="spellEnd"/>
      <w:r w:rsidRPr="00250361">
        <w:t>, pero siendo x &gt; a. Se escribe:</w:t>
      </w:r>
    </w:p>
    <w:p w14:paraId="3BF324CA" w14:textId="77777777" w:rsidR="00250361" w:rsidRPr="00250361" w:rsidRDefault="00250361" w:rsidP="00250361">
      <w:pPr>
        <w:contextualSpacing/>
      </w:pPr>
    </w:p>
    <w:p w14:paraId="79D738EA" w14:textId="77777777" w:rsidR="00250361" w:rsidRPr="00250361" w:rsidRDefault="00250361" w:rsidP="00250361">
      <w:pPr>
        <w:contextualSpacing/>
      </w:pPr>
    </w:p>
    <w:p w14:paraId="50AF598D" w14:textId="77777777" w:rsidR="00250361" w:rsidRPr="00250361" w:rsidRDefault="00250361" w:rsidP="00250361">
      <w:pPr>
        <w:contextualSpacing/>
      </w:pPr>
      <w:r w:rsidRPr="00250361">
        <w:t>Para cualquier valor tan pequeño δ &gt; 0 se corresponde otro ε &gt; 0, de manera que siempre que 0 &lt; x – a &lt; δ debe de cumplirse que: |f(x) – L1| &lt; ε.</w:t>
      </w:r>
    </w:p>
    <w:p w14:paraId="720B4977" w14:textId="77777777" w:rsidR="00250361" w:rsidRPr="00250361" w:rsidRDefault="00250361" w:rsidP="00250361">
      <w:pPr>
        <w:contextualSpacing/>
      </w:pPr>
    </w:p>
    <w:p w14:paraId="360E52DE" w14:textId="77777777" w:rsidR="00250361" w:rsidRPr="00250361" w:rsidRDefault="00250361" w:rsidP="00250361">
      <w:pPr>
        <w:contextualSpacing/>
      </w:pPr>
      <w:r w:rsidRPr="00250361">
        <w:rPr>
          <w:noProof/>
        </w:rPr>
        <w:lastRenderedPageBreak/>
        <w:drawing>
          <wp:anchor distT="0" distB="0" distL="114300" distR="114300" simplePos="0" relativeHeight="251681792" behindDoc="1" locked="0" layoutInCell="1" allowOverlap="1" wp14:anchorId="2FCA423F" wp14:editId="7D5C440C">
            <wp:simplePos x="0" y="0"/>
            <wp:positionH relativeFrom="column">
              <wp:posOffset>2856230</wp:posOffset>
            </wp:positionH>
            <wp:positionV relativeFrom="paragraph">
              <wp:posOffset>0</wp:posOffset>
            </wp:positionV>
            <wp:extent cx="2628900" cy="3648075"/>
            <wp:effectExtent l="0" t="0" r="0" b="9525"/>
            <wp:wrapTight wrapText="bothSides">
              <wp:wrapPolygon edited="0">
                <wp:start x="0" y="0"/>
                <wp:lineTo x="0" y="21544"/>
                <wp:lineTo x="21443" y="21544"/>
                <wp:lineTo x="21443" y="0"/>
                <wp:lineTo x="0" y="0"/>
              </wp:wrapPolygon>
            </wp:wrapTight>
            <wp:docPr id="44" name="Imagen 4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Diagrama&#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2628900" cy="3648075"/>
                    </a:xfrm>
                    <a:prstGeom prst="rect">
                      <a:avLst/>
                    </a:prstGeom>
                  </pic:spPr>
                </pic:pic>
              </a:graphicData>
            </a:graphic>
            <wp14:sizeRelH relativeFrom="page">
              <wp14:pctWidth>0</wp14:pctWidth>
            </wp14:sizeRelH>
            <wp14:sizeRelV relativeFrom="page">
              <wp14:pctHeight>0</wp14:pctHeight>
            </wp14:sizeRelV>
          </wp:anchor>
        </w:drawing>
      </w:r>
      <w:r w:rsidRPr="00250361">
        <w:t>Para cualquier valor tan pequeño como se quiera y positivo δ &gt; 0 se corresponde otro también positivo ε &gt; 0, de manera que siempre que 0 &lt; a – x &lt; δ debe de cumplirse que: |f(x) – L2| &lt; ε.</w:t>
      </w:r>
    </w:p>
    <w:p w14:paraId="5E8DD335" w14:textId="77777777" w:rsidR="00250361" w:rsidRPr="00250361" w:rsidRDefault="00250361" w:rsidP="00250361">
      <w:pPr>
        <w:contextualSpacing/>
      </w:pPr>
    </w:p>
    <w:p w14:paraId="01EC79D1" w14:textId="77777777" w:rsidR="00250361" w:rsidRPr="00250361" w:rsidRDefault="00250361" w:rsidP="00250361">
      <w:pPr>
        <w:contextualSpacing/>
      </w:pPr>
      <w:r w:rsidRPr="00250361">
        <w:t xml:space="preserve">Veamos como los valores de x se aproximan a </w:t>
      </w:r>
      <w:proofErr w:type="spellStart"/>
      <w:r w:rsidRPr="00250361">
        <w:t>a</w:t>
      </w:r>
      <w:proofErr w:type="spellEnd"/>
      <w:r w:rsidRPr="00250361">
        <w:t xml:space="preserve"> (en el ejemplo de la tabla a– = 2) por la derecha y, al mismo tiempo, la función f(x) se aproxima por la derecha a L2.</w:t>
      </w:r>
    </w:p>
    <w:p w14:paraId="6809E711" w14:textId="77777777" w:rsidR="00250361" w:rsidRPr="00250361" w:rsidRDefault="00250361" w:rsidP="00250361">
      <w:pPr>
        <w:contextualSpacing/>
      </w:pPr>
    </w:p>
    <w:p w14:paraId="5EF27475" w14:textId="77777777" w:rsidR="00250361" w:rsidRPr="00250361" w:rsidRDefault="00250361" w:rsidP="00250361">
      <w:pPr>
        <w:contextualSpacing/>
      </w:pPr>
      <w:r w:rsidRPr="00250361">
        <w:rPr>
          <w:noProof/>
        </w:rPr>
        <w:drawing>
          <wp:anchor distT="0" distB="0" distL="114300" distR="114300" simplePos="0" relativeHeight="251682816" behindDoc="1" locked="0" layoutInCell="1" allowOverlap="1" wp14:anchorId="57AB8668" wp14:editId="6A501BF8">
            <wp:simplePos x="0" y="0"/>
            <wp:positionH relativeFrom="column">
              <wp:posOffset>1024890</wp:posOffset>
            </wp:positionH>
            <wp:positionV relativeFrom="paragraph">
              <wp:posOffset>252095</wp:posOffset>
            </wp:positionV>
            <wp:extent cx="3314700" cy="752475"/>
            <wp:effectExtent l="0" t="0" r="0" b="9525"/>
            <wp:wrapTight wrapText="bothSides">
              <wp:wrapPolygon edited="0">
                <wp:start x="0" y="0"/>
                <wp:lineTo x="0" y="21327"/>
                <wp:lineTo x="21476" y="21327"/>
                <wp:lineTo x="21476" y="0"/>
                <wp:lineTo x="0" y="0"/>
              </wp:wrapPolygon>
            </wp:wrapTight>
            <wp:docPr id="45" name="Imagen 45" descr="Tabla en un ejemplo del límite lateral por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abla en un ejemplo del límite lateral por la derech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4700"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6A91F6" w14:textId="77777777" w:rsidR="00250361" w:rsidRPr="00250361" w:rsidRDefault="00250361" w:rsidP="00250361">
      <w:pPr>
        <w:contextualSpacing/>
      </w:pPr>
    </w:p>
    <w:p w14:paraId="116E3B99" w14:textId="77777777" w:rsidR="00250361" w:rsidRPr="00250361" w:rsidRDefault="00250361" w:rsidP="00250361">
      <w:pPr>
        <w:contextualSpacing/>
      </w:pPr>
    </w:p>
    <w:p w14:paraId="4CF11D05" w14:textId="77777777" w:rsidR="00250361" w:rsidRPr="00250361" w:rsidRDefault="00250361" w:rsidP="00250361">
      <w:pPr>
        <w:contextualSpacing/>
      </w:pPr>
    </w:p>
    <w:p w14:paraId="55C0011A" w14:textId="77777777" w:rsidR="005B4561" w:rsidRDefault="005B4561" w:rsidP="000F5FCF">
      <w:pPr>
        <w:contextualSpacing/>
      </w:pPr>
    </w:p>
    <w:p w14:paraId="3F839403" w14:textId="77777777" w:rsidR="005B4561" w:rsidRDefault="005B4561" w:rsidP="000F5FCF">
      <w:pPr>
        <w:contextualSpacing/>
      </w:pPr>
    </w:p>
    <w:p w14:paraId="3176BA33" w14:textId="39FCA668" w:rsidR="00147624" w:rsidRDefault="000F5FCF" w:rsidP="00147624">
      <w:pPr>
        <w:pStyle w:val="Ttulo2"/>
      </w:pPr>
      <w:bookmarkStart w:id="17" w:name="_Toc104839976"/>
      <w:r>
        <w:t>Limite bilateral de una función.</w:t>
      </w:r>
      <w:bookmarkEnd w:id="17"/>
      <w:r>
        <w:t xml:space="preserve"> </w:t>
      </w:r>
    </w:p>
    <w:p w14:paraId="32D20CD9" w14:textId="77777777" w:rsidR="00147624" w:rsidRDefault="00147624" w:rsidP="00147624">
      <w:pPr>
        <w:contextualSpacing/>
      </w:pPr>
      <w:r>
        <w:t>Un límite bilateral es simplemente un límite en el que los dos límites unilaterales o laterales, o lateral por derecha y lateral por izquierda existen y son iguales.</w:t>
      </w:r>
    </w:p>
    <w:p w14:paraId="3F439DE6" w14:textId="77777777" w:rsidR="00147624" w:rsidRDefault="00147624" w:rsidP="00147624">
      <w:pPr>
        <w:contextualSpacing/>
      </w:pPr>
    </w:p>
    <w:p w14:paraId="55DAB7E7" w14:textId="744431ED" w:rsidR="005B4561" w:rsidRDefault="00147624" w:rsidP="00147624">
      <w:pPr>
        <w:contextualSpacing/>
      </w:pPr>
      <w:r>
        <w:t>Ahora, nos podemos referir al</w:t>
      </w:r>
    </w:p>
    <w:p w14:paraId="165D9D3C" w14:textId="773C3B45" w:rsidR="00147624" w:rsidRDefault="00D605F3" w:rsidP="00147624">
      <w:pPr>
        <w:contextualSpacing/>
      </w:pPr>
      <w:r w:rsidRPr="00D605F3">
        <w:drawing>
          <wp:anchor distT="0" distB="0" distL="114300" distR="114300" simplePos="0" relativeHeight="251684864" behindDoc="1" locked="0" layoutInCell="1" allowOverlap="1" wp14:anchorId="0E54235E" wp14:editId="7A86F978">
            <wp:simplePos x="0" y="0"/>
            <wp:positionH relativeFrom="column">
              <wp:posOffset>1891030</wp:posOffset>
            </wp:positionH>
            <wp:positionV relativeFrom="paragraph">
              <wp:posOffset>179539</wp:posOffset>
            </wp:positionV>
            <wp:extent cx="1352550" cy="428625"/>
            <wp:effectExtent l="0" t="0" r="0" b="9525"/>
            <wp:wrapTight wrapText="bothSides">
              <wp:wrapPolygon edited="0">
                <wp:start x="0" y="0"/>
                <wp:lineTo x="0" y="21120"/>
                <wp:lineTo x="21296" y="21120"/>
                <wp:lineTo x="2129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352550" cy="428625"/>
                    </a:xfrm>
                    <a:prstGeom prst="rect">
                      <a:avLst/>
                    </a:prstGeom>
                  </pic:spPr>
                </pic:pic>
              </a:graphicData>
            </a:graphic>
            <wp14:sizeRelH relativeFrom="page">
              <wp14:pctWidth>0</wp14:pctWidth>
            </wp14:sizeRelH>
            <wp14:sizeRelV relativeFrom="page">
              <wp14:pctHeight>0</wp14:pctHeight>
            </wp14:sizeRelV>
          </wp:anchor>
        </w:drawing>
      </w:r>
    </w:p>
    <w:p w14:paraId="7DAFD2AC" w14:textId="5D31FA95" w:rsidR="00147624" w:rsidRDefault="00147624" w:rsidP="00147624">
      <w:pPr>
        <w:contextualSpacing/>
      </w:pPr>
    </w:p>
    <w:p w14:paraId="616707C2" w14:textId="48A19151" w:rsidR="00147624" w:rsidRDefault="00147624" w:rsidP="00147624">
      <w:pPr>
        <w:contextualSpacing/>
      </w:pPr>
    </w:p>
    <w:p w14:paraId="7950A338" w14:textId="02638F1B" w:rsidR="00147624" w:rsidRDefault="00D02BF8" w:rsidP="00147624">
      <w:pPr>
        <w:contextualSpacing/>
      </w:pPr>
      <w:r w:rsidRPr="00D02BF8">
        <w:t>como el límite no dirigido o límite bilateral, para distinguirlo de los límites unilaterales.</w:t>
      </w:r>
    </w:p>
    <w:p w14:paraId="02BF8E8C" w14:textId="09CC3BDF" w:rsidR="00147624" w:rsidRDefault="00147624" w:rsidP="00147624">
      <w:pPr>
        <w:contextualSpacing/>
      </w:pPr>
    </w:p>
    <w:p w14:paraId="7B219787" w14:textId="50135CC1" w:rsidR="00147624" w:rsidRDefault="00D02BF8" w:rsidP="00147624">
      <w:pPr>
        <w:contextualSpacing/>
      </w:pPr>
      <w:r>
        <w:rPr>
          <w:noProof/>
        </w:rPr>
        <w:lastRenderedPageBreak/>
        <w:drawing>
          <wp:anchor distT="0" distB="0" distL="114300" distR="114300" simplePos="0" relativeHeight="251685888" behindDoc="1" locked="0" layoutInCell="1" allowOverlap="1" wp14:anchorId="720A9843" wp14:editId="2B20440E">
            <wp:simplePos x="0" y="0"/>
            <wp:positionH relativeFrom="column">
              <wp:posOffset>828123</wp:posOffset>
            </wp:positionH>
            <wp:positionV relativeFrom="paragraph">
              <wp:posOffset>165</wp:posOffset>
            </wp:positionV>
            <wp:extent cx="3806825" cy="3707130"/>
            <wp:effectExtent l="0" t="0" r="3175" b="7620"/>
            <wp:wrapTight wrapText="bothSides">
              <wp:wrapPolygon edited="0">
                <wp:start x="0" y="0"/>
                <wp:lineTo x="0" y="21533"/>
                <wp:lineTo x="21510" y="21533"/>
                <wp:lineTo x="21510" y="0"/>
                <wp:lineTo x="0" y="0"/>
              </wp:wrapPolygon>
            </wp:wrapTight>
            <wp:docPr id="31" name="Imagen 3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Gráfico, Gráfico de líneas&#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6825" cy="3707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276BB" w14:textId="59019D54" w:rsidR="00147624" w:rsidRDefault="00147624" w:rsidP="00147624">
      <w:pPr>
        <w:contextualSpacing/>
      </w:pPr>
    </w:p>
    <w:p w14:paraId="2DFD7E9A" w14:textId="70EEA0AD" w:rsidR="00147624" w:rsidRDefault="00147624" w:rsidP="00147624">
      <w:pPr>
        <w:contextualSpacing/>
      </w:pPr>
    </w:p>
    <w:p w14:paraId="0D96F8AC" w14:textId="77777777" w:rsidR="00147624" w:rsidRDefault="00147624" w:rsidP="00147624">
      <w:pPr>
        <w:contextualSpacing/>
      </w:pPr>
    </w:p>
    <w:p w14:paraId="708AFDCB" w14:textId="0FDF9A0A" w:rsidR="005B4561" w:rsidRDefault="005B4561" w:rsidP="000F5FCF">
      <w:pPr>
        <w:contextualSpacing/>
      </w:pPr>
    </w:p>
    <w:p w14:paraId="10253A04" w14:textId="7F2F70C2" w:rsidR="00D02BF8" w:rsidRDefault="00D02BF8" w:rsidP="000F5FCF">
      <w:pPr>
        <w:contextualSpacing/>
      </w:pPr>
    </w:p>
    <w:p w14:paraId="5A05C35A" w14:textId="2A243DB8" w:rsidR="00D02BF8" w:rsidRDefault="00D02BF8" w:rsidP="000F5FCF">
      <w:pPr>
        <w:contextualSpacing/>
      </w:pPr>
    </w:p>
    <w:p w14:paraId="4B609682" w14:textId="537ACAD3" w:rsidR="00D02BF8" w:rsidRDefault="00D02BF8" w:rsidP="000F5FCF">
      <w:pPr>
        <w:contextualSpacing/>
      </w:pPr>
    </w:p>
    <w:p w14:paraId="28C3D313" w14:textId="7B85523F" w:rsidR="00D02BF8" w:rsidRDefault="00D02BF8" w:rsidP="000F5FCF">
      <w:pPr>
        <w:contextualSpacing/>
      </w:pPr>
    </w:p>
    <w:p w14:paraId="44B12CA1" w14:textId="5C09EC23" w:rsidR="00D02BF8" w:rsidRDefault="00D02BF8" w:rsidP="000F5FCF">
      <w:pPr>
        <w:contextualSpacing/>
      </w:pPr>
    </w:p>
    <w:p w14:paraId="03B4D7C8" w14:textId="4BC6B7B2" w:rsidR="00D02BF8" w:rsidRDefault="00D02BF8" w:rsidP="000F5FCF">
      <w:pPr>
        <w:contextualSpacing/>
      </w:pPr>
    </w:p>
    <w:p w14:paraId="21820FAB" w14:textId="159FCB18" w:rsidR="00D02BF8" w:rsidRDefault="00D02BF8" w:rsidP="000F5FCF">
      <w:pPr>
        <w:contextualSpacing/>
      </w:pPr>
    </w:p>
    <w:p w14:paraId="2E3F257F" w14:textId="478E4171" w:rsidR="00D02BF8" w:rsidRDefault="00D02BF8" w:rsidP="000F5FCF">
      <w:pPr>
        <w:contextualSpacing/>
      </w:pPr>
    </w:p>
    <w:p w14:paraId="377170C1" w14:textId="15FF7AC0" w:rsidR="00D02BF8" w:rsidRDefault="00D02BF8" w:rsidP="000F5FCF">
      <w:pPr>
        <w:contextualSpacing/>
      </w:pPr>
    </w:p>
    <w:p w14:paraId="0514DB0A" w14:textId="0C23C675" w:rsidR="00D02BF8" w:rsidRDefault="00D02BF8" w:rsidP="000F5FCF">
      <w:pPr>
        <w:contextualSpacing/>
      </w:pPr>
    </w:p>
    <w:p w14:paraId="53813658" w14:textId="26820386" w:rsidR="00D02BF8" w:rsidRDefault="00D02BF8" w:rsidP="000F5FCF">
      <w:pPr>
        <w:contextualSpacing/>
      </w:pPr>
      <w:r w:rsidRPr="00D02BF8">
        <w:t xml:space="preserve">En este caso el </w:t>
      </w:r>
      <w:proofErr w:type="spellStart"/>
      <w:r w:rsidRPr="00D02BF8">
        <w:t>limite</w:t>
      </w:r>
      <w:proofErr w:type="spellEnd"/>
      <w:r w:rsidRPr="00D02BF8">
        <w:t xml:space="preserve"> es 5 por la derecha y por la izquierda por lo que indica que si existe limite.</w:t>
      </w:r>
    </w:p>
    <w:p w14:paraId="0EE411E9" w14:textId="558BA7F6" w:rsidR="00D02BF8" w:rsidRDefault="00D02BF8" w:rsidP="000F5FCF">
      <w:pPr>
        <w:contextualSpacing/>
      </w:pPr>
      <w:r>
        <w:rPr>
          <w:noProof/>
        </w:rPr>
        <w:drawing>
          <wp:anchor distT="0" distB="0" distL="114300" distR="114300" simplePos="0" relativeHeight="251686912" behindDoc="1" locked="0" layoutInCell="1" allowOverlap="1" wp14:anchorId="71F8BC16" wp14:editId="23403F72">
            <wp:simplePos x="0" y="0"/>
            <wp:positionH relativeFrom="column">
              <wp:posOffset>818184</wp:posOffset>
            </wp:positionH>
            <wp:positionV relativeFrom="paragraph">
              <wp:posOffset>173659</wp:posOffset>
            </wp:positionV>
            <wp:extent cx="3048000" cy="2857500"/>
            <wp:effectExtent l="0" t="0" r="0" b="0"/>
            <wp:wrapTight wrapText="bothSides">
              <wp:wrapPolygon edited="0">
                <wp:start x="0" y="0"/>
                <wp:lineTo x="0" y="21456"/>
                <wp:lineTo x="21465" y="21456"/>
                <wp:lineTo x="21465"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0" cy="2857500"/>
                    </a:xfrm>
                    <a:prstGeom prst="rect">
                      <a:avLst/>
                    </a:prstGeom>
                    <a:noFill/>
                  </pic:spPr>
                </pic:pic>
              </a:graphicData>
            </a:graphic>
            <wp14:sizeRelH relativeFrom="page">
              <wp14:pctWidth>0</wp14:pctWidth>
            </wp14:sizeRelH>
            <wp14:sizeRelV relativeFrom="page">
              <wp14:pctHeight>0</wp14:pctHeight>
            </wp14:sizeRelV>
          </wp:anchor>
        </w:drawing>
      </w:r>
    </w:p>
    <w:p w14:paraId="4F366180" w14:textId="0BE46F39" w:rsidR="00D02BF8" w:rsidRDefault="00D02BF8" w:rsidP="000F5FCF">
      <w:pPr>
        <w:contextualSpacing/>
      </w:pPr>
    </w:p>
    <w:p w14:paraId="6D52EB3E" w14:textId="21178876" w:rsidR="00D02BF8" w:rsidRDefault="00D02BF8" w:rsidP="000F5FCF">
      <w:pPr>
        <w:contextualSpacing/>
      </w:pPr>
    </w:p>
    <w:p w14:paraId="1EDACFBD" w14:textId="4B605A54" w:rsidR="00D02BF8" w:rsidRDefault="00D02BF8" w:rsidP="000F5FCF">
      <w:pPr>
        <w:contextualSpacing/>
      </w:pPr>
    </w:p>
    <w:p w14:paraId="4A762C18" w14:textId="32867DEB" w:rsidR="00D02BF8" w:rsidRDefault="00D02BF8" w:rsidP="000F5FCF">
      <w:pPr>
        <w:contextualSpacing/>
      </w:pPr>
    </w:p>
    <w:p w14:paraId="6C997B1B" w14:textId="5714B9BC" w:rsidR="00D02BF8" w:rsidRDefault="00D02BF8" w:rsidP="000F5FCF">
      <w:pPr>
        <w:contextualSpacing/>
      </w:pPr>
    </w:p>
    <w:p w14:paraId="5126561C" w14:textId="46C250D4" w:rsidR="00D02BF8" w:rsidRDefault="00D02BF8" w:rsidP="000F5FCF">
      <w:pPr>
        <w:contextualSpacing/>
      </w:pPr>
    </w:p>
    <w:p w14:paraId="27A3BAFF" w14:textId="4F498447" w:rsidR="00D02BF8" w:rsidRDefault="00D02BF8" w:rsidP="000F5FCF">
      <w:pPr>
        <w:contextualSpacing/>
      </w:pPr>
    </w:p>
    <w:p w14:paraId="5264881C" w14:textId="75C67EB9" w:rsidR="00D02BF8" w:rsidRDefault="00D02BF8" w:rsidP="000F5FCF">
      <w:pPr>
        <w:contextualSpacing/>
      </w:pPr>
    </w:p>
    <w:p w14:paraId="5AF87644" w14:textId="08DE00AC" w:rsidR="00D02BF8" w:rsidRDefault="00D02BF8" w:rsidP="000F5FCF">
      <w:pPr>
        <w:contextualSpacing/>
      </w:pPr>
    </w:p>
    <w:p w14:paraId="47CC8486" w14:textId="69B7626E" w:rsidR="00D02BF8" w:rsidRDefault="00D02BF8" w:rsidP="000F5FCF">
      <w:pPr>
        <w:contextualSpacing/>
      </w:pPr>
    </w:p>
    <w:p w14:paraId="3B47FC8A" w14:textId="767994CA" w:rsidR="00D02BF8" w:rsidRDefault="00D02BF8" w:rsidP="000F5FCF">
      <w:pPr>
        <w:contextualSpacing/>
      </w:pPr>
    </w:p>
    <w:p w14:paraId="314DEFE3" w14:textId="15F89D87" w:rsidR="00D02BF8" w:rsidRDefault="00D02BF8" w:rsidP="000F5FCF">
      <w:pPr>
        <w:contextualSpacing/>
      </w:pPr>
    </w:p>
    <w:p w14:paraId="7DBFF125" w14:textId="613F9B22" w:rsidR="00D02BF8" w:rsidRDefault="008D349E" w:rsidP="000F5FCF">
      <w:pPr>
        <w:contextualSpacing/>
      </w:pPr>
      <w:r w:rsidRPr="008D349E">
        <w:lastRenderedPageBreak/>
        <w:t>El límite es 2 tanto por la derecha como por la izquierda.</w:t>
      </w:r>
    </w:p>
    <w:p w14:paraId="7324ECAA" w14:textId="6A9837D5" w:rsidR="00D02BF8" w:rsidRDefault="00D02BF8" w:rsidP="000F5FCF">
      <w:pPr>
        <w:contextualSpacing/>
      </w:pPr>
    </w:p>
    <w:p w14:paraId="6CA2CCCE" w14:textId="7173EFE3" w:rsidR="00D02BF8" w:rsidRDefault="008D349E" w:rsidP="000F5FCF">
      <w:pPr>
        <w:contextualSpacing/>
      </w:pPr>
      <w:r w:rsidRPr="008D349E">
        <w:t>El límite es 3 tanto por la derecha que por la izquierda.</w:t>
      </w:r>
    </w:p>
    <w:p w14:paraId="28AEA0DB" w14:textId="77777777" w:rsidR="005B4561" w:rsidRDefault="005B4561" w:rsidP="000F5FCF">
      <w:pPr>
        <w:contextualSpacing/>
      </w:pPr>
    </w:p>
    <w:p w14:paraId="6E62E4B8" w14:textId="1F37546D" w:rsidR="000F5FCF" w:rsidRDefault="000F5FCF" w:rsidP="005B4561">
      <w:pPr>
        <w:pStyle w:val="Ttulo2"/>
      </w:pPr>
      <w:bookmarkStart w:id="18" w:name="_Toc104839977"/>
      <w:r>
        <w:t>Teoremas sobre límites de funciones.</w:t>
      </w:r>
      <w:bookmarkEnd w:id="18"/>
    </w:p>
    <w:p w14:paraId="33BFFB7E" w14:textId="77777777" w:rsidR="000C315C" w:rsidRPr="000C315C" w:rsidRDefault="000C315C" w:rsidP="000C315C">
      <w:pPr>
        <w:contextualSpacing/>
        <w:rPr>
          <w:b/>
          <w:bCs/>
        </w:rPr>
      </w:pPr>
      <w:r w:rsidRPr="000C315C">
        <w:rPr>
          <w:b/>
          <w:bCs/>
        </w:rPr>
        <w:t>Límite de una función constante</w:t>
      </w:r>
    </w:p>
    <w:p w14:paraId="7DD28AEC" w14:textId="369FF222" w:rsidR="005B4561" w:rsidRDefault="000C315C" w:rsidP="000C315C">
      <w:pPr>
        <w:contextualSpacing/>
      </w:pPr>
      <w:r>
        <w:t xml:space="preserve">Sea f(x)=k, donde k es una constante. A </w:t>
      </w:r>
      <w:r>
        <w:t>continuación,</w:t>
      </w:r>
      <w:r>
        <w:t xml:space="preserve"> se muestra el límite de f(x) cuando x</w:t>
      </w:r>
      <w:r>
        <w:t xml:space="preserve"> </w:t>
      </w:r>
      <w:r>
        <w:t>tiende a</w:t>
      </w:r>
      <w:r>
        <w:t xml:space="preserve"> </w:t>
      </w:r>
      <w:proofErr w:type="spellStart"/>
      <w:r>
        <w:t>a</w:t>
      </w:r>
      <w:proofErr w:type="spellEnd"/>
      <w:r>
        <w:t>,</w:t>
      </w:r>
      <w:r>
        <w:t xml:space="preserve"> </w:t>
      </w:r>
      <w:r>
        <w:t>para a=4.</w:t>
      </w:r>
    </w:p>
    <w:p w14:paraId="5B5639A0" w14:textId="68334F49" w:rsidR="005B4561" w:rsidRDefault="00E54239" w:rsidP="000F5FCF">
      <w:pPr>
        <w:contextualSpacing/>
      </w:pPr>
      <w:r w:rsidRPr="00E54239">
        <w:drawing>
          <wp:anchor distT="0" distB="0" distL="114300" distR="114300" simplePos="0" relativeHeight="251687936" behindDoc="1" locked="0" layoutInCell="1" allowOverlap="1" wp14:anchorId="1E03D94C" wp14:editId="241F7637">
            <wp:simplePos x="0" y="0"/>
            <wp:positionH relativeFrom="column">
              <wp:posOffset>1214093</wp:posOffset>
            </wp:positionH>
            <wp:positionV relativeFrom="paragraph">
              <wp:posOffset>135172</wp:posOffset>
            </wp:positionV>
            <wp:extent cx="2933700" cy="1209675"/>
            <wp:effectExtent l="0" t="0" r="0" b="9525"/>
            <wp:wrapTight wrapText="bothSides">
              <wp:wrapPolygon edited="0">
                <wp:start x="0" y="0"/>
                <wp:lineTo x="0" y="21430"/>
                <wp:lineTo x="21460" y="21430"/>
                <wp:lineTo x="21460" y="0"/>
                <wp:lineTo x="0" y="0"/>
              </wp:wrapPolygon>
            </wp:wrapTight>
            <wp:docPr id="33" name="Imagen 33"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Una captura de pantalla de un celular&#10;&#10;Descripción generada automáticamente con confianza media"/>
                    <pic:cNvPicPr/>
                  </pic:nvPicPr>
                  <pic:blipFill>
                    <a:blip r:embed="rId27">
                      <a:extLst>
                        <a:ext uri="{28A0092B-C50C-407E-A947-70E740481C1C}">
                          <a14:useLocalDpi xmlns:a14="http://schemas.microsoft.com/office/drawing/2010/main" val="0"/>
                        </a:ext>
                      </a:extLst>
                    </a:blip>
                    <a:stretch>
                      <a:fillRect/>
                    </a:stretch>
                  </pic:blipFill>
                  <pic:spPr>
                    <a:xfrm>
                      <a:off x="0" y="0"/>
                      <a:ext cx="2933700" cy="1209675"/>
                    </a:xfrm>
                    <a:prstGeom prst="rect">
                      <a:avLst/>
                    </a:prstGeom>
                  </pic:spPr>
                </pic:pic>
              </a:graphicData>
            </a:graphic>
            <wp14:sizeRelH relativeFrom="page">
              <wp14:pctWidth>0</wp14:pctWidth>
            </wp14:sizeRelH>
            <wp14:sizeRelV relativeFrom="page">
              <wp14:pctHeight>0</wp14:pctHeight>
            </wp14:sizeRelV>
          </wp:anchor>
        </w:drawing>
      </w:r>
    </w:p>
    <w:p w14:paraId="233404EC" w14:textId="06939E7A" w:rsidR="000C315C" w:rsidRDefault="000C315C" w:rsidP="000F5FCF">
      <w:pPr>
        <w:contextualSpacing/>
      </w:pPr>
    </w:p>
    <w:p w14:paraId="263AEA83" w14:textId="3D4378EF" w:rsidR="000C315C" w:rsidRDefault="000C315C" w:rsidP="000F5FCF">
      <w:pPr>
        <w:contextualSpacing/>
      </w:pPr>
    </w:p>
    <w:p w14:paraId="60833E64" w14:textId="25FD6CCE" w:rsidR="000C315C" w:rsidRDefault="000C315C" w:rsidP="000F5FCF">
      <w:pPr>
        <w:contextualSpacing/>
      </w:pPr>
    </w:p>
    <w:p w14:paraId="0643D296" w14:textId="72F27D5C" w:rsidR="000C315C" w:rsidRDefault="000C315C" w:rsidP="000F5FCF">
      <w:pPr>
        <w:contextualSpacing/>
      </w:pPr>
    </w:p>
    <w:p w14:paraId="5BC02D74" w14:textId="769C9EDE" w:rsidR="000C315C" w:rsidRDefault="000C315C" w:rsidP="000F5FCF">
      <w:pPr>
        <w:contextualSpacing/>
      </w:pPr>
    </w:p>
    <w:p w14:paraId="4938F0C3" w14:textId="77777777" w:rsidR="00E54239" w:rsidRPr="00E54239" w:rsidRDefault="00E54239" w:rsidP="00E54239">
      <w:r w:rsidRPr="00E54239">
        <w:t xml:space="preserve">Habrás notado que independientemente del valor del número a y de la constante k, el límite es siempre k. Por lo </w:t>
      </w:r>
      <w:proofErr w:type="gramStart"/>
      <w:r w:rsidRPr="00E54239">
        <w:t>tanto</w:t>
      </w:r>
      <w:proofErr w:type="gramEnd"/>
      <w:r w:rsidRPr="00E54239">
        <w:t xml:space="preserve"> proponemos el siguiente teorema:</w:t>
      </w:r>
    </w:p>
    <w:p w14:paraId="7187A1C8" w14:textId="7B566EAA" w:rsidR="000C315C" w:rsidRDefault="000C315C" w:rsidP="000F5FCF">
      <w:pPr>
        <w:contextualSpacing/>
      </w:pPr>
    </w:p>
    <w:p w14:paraId="3DE05716" w14:textId="70F3F0A8" w:rsidR="000C315C" w:rsidRDefault="00E54239" w:rsidP="000F5FCF">
      <w:pPr>
        <w:contextualSpacing/>
      </w:pPr>
      <w:r w:rsidRPr="00E54239">
        <w:t xml:space="preserve">Teorema 1: Límite de una función </w:t>
      </w:r>
      <w:r w:rsidRPr="00E54239">
        <w:t>constante. Límite</w:t>
      </w:r>
      <w:r w:rsidRPr="00E54239">
        <w:t xml:space="preserve"> de una función constante. Sea f(x)=k (constante), entonces:   </w:t>
      </w:r>
    </w:p>
    <w:p w14:paraId="70F09F31" w14:textId="561941EC" w:rsidR="000C315C" w:rsidRDefault="009F2895" w:rsidP="000F5FCF">
      <w:pPr>
        <w:contextualSpacing/>
      </w:pPr>
      <w:r w:rsidRPr="009F2895">
        <w:drawing>
          <wp:anchor distT="0" distB="0" distL="114300" distR="114300" simplePos="0" relativeHeight="251688960" behindDoc="1" locked="0" layoutInCell="1" allowOverlap="1" wp14:anchorId="73BB3BC6" wp14:editId="4012AC34">
            <wp:simplePos x="0" y="0"/>
            <wp:positionH relativeFrom="column">
              <wp:posOffset>1215749</wp:posOffset>
            </wp:positionH>
            <wp:positionV relativeFrom="paragraph">
              <wp:posOffset>165624</wp:posOffset>
            </wp:positionV>
            <wp:extent cx="2533650" cy="466725"/>
            <wp:effectExtent l="0" t="0" r="0" b="9525"/>
            <wp:wrapTight wrapText="bothSides">
              <wp:wrapPolygon edited="0">
                <wp:start x="0" y="0"/>
                <wp:lineTo x="0" y="21159"/>
                <wp:lineTo x="21438" y="21159"/>
                <wp:lineTo x="21438"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533650" cy="466725"/>
                    </a:xfrm>
                    <a:prstGeom prst="rect">
                      <a:avLst/>
                    </a:prstGeom>
                  </pic:spPr>
                </pic:pic>
              </a:graphicData>
            </a:graphic>
            <wp14:sizeRelH relativeFrom="page">
              <wp14:pctWidth>0</wp14:pctWidth>
            </wp14:sizeRelH>
            <wp14:sizeRelV relativeFrom="page">
              <wp14:pctHeight>0</wp14:pctHeight>
            </wp14:sizeRelV>
          </wp:anchor>
        </w:drawing>
      </w:r>
    </w:p>
    <w:p w14:paraId="6610B24E" w14:textId="17273497" w:rsidR="000C315C" w:rsidRDefault="000C315C" w:rsidP="000F5FCF">
      <w:pPr>
        <w:contextualSpacing/>
      </w:pPr>
    </w:p>
    <w:p w14:paraId="5C4750C9" w14:textId="36F31479" w:rsidR="000C315C" w:rsidRDefault="000C315C" w:rsidP="000F5FCF">
      <w:pPr>
        <w:contextualSpacing/>
      </w:pPr>
    </w:p>
    <w:p w14:paraId="26653D8D" w14:textId="381E178B" w:rsidR="000C315C" w:rsidRPr="009F2895" w:rsidRDefault="009F2895" w:rsidP="000F5FCF">
      <w:pPr>
        <w:contextualSpacing/>
        <w:rPr>
          <w:b/>
          <w:bCs/>
        </w:rPr>
      </w:pPr>
      <w:r w:rsidRPr="009F2895">
        <w:rPr>
          <w:b/>
          <w:bCs/>
        </w:rPr>
        <w:t>Límite de f(x)=x cuando x</w:t>
      </w:r>
      <w:r w:rsidRPr="009F2895">
        <w:rPr>
          <w:b/>
          <w:bCs/>
        </w:rPr>
        <w:t xml:space="preserve"> </w:t>
      </w:r>
      <w:r w:rsidRPr="009F2895">
        <w:rPr>
          <w:b/>
          <w:bCs/>
        </w:rPr>
        <w:t>tiende a</w:t>
      </w:r>
      <w:r w:rsidRPr="009F2895">
        <w:rPr>
          <w:b/>
          <w:bCs/>
        </w:rPr>
        <w:t xml:space="preserve"> </w:t>
      </w:r>
      <w:proofErr w:type="spellStart"/>
      <w:r w:rsidRPr="009F2895">
        <w:rPr>
          <w:b/>
          <w:bCs/>
        </w:rPr>
        <w:t>a</w:t>
      </w:r>
      <w:proofErr w:type="spellEnd"/>
    </w:p>
    <w:p w14:paraId="6460D753" w14:textId="5E01F4A4" w:rsidR="000C315C" w:rsidRDefault="00D56A49" w:rsidP="000F5FCF">
      <w:pPr>
        <w:contextualSpacing/>
      </w:pPr>
      <w:r w:rsidRPr="00D56A49">
        <w:t xml:space="preserve">Sea f(x)=x. A </w:t>
      </w:r>
      <w:r w:rsidRPr="00D56A49">
        <w:t>continuación,</w:t>
      </w:r>
      <w:r w:rsidRPr="00D56A49">
        <w:t xml:space="preserve"> se muestra el límite de f(x) cuando </w:t>
      </w:r>
      <w:proofErr w:type="spellStart"/>
      <w:r w:rsidRPr="00D56A49">
        <w:t>xtiende</w:t>
      </w:r>
      <w:proofErr w:type="spellEnd"/>
      <w:r w:rsidRPr="00D56A49">
        <w:t xml:space="preserve"> </w:t>
      </w:r>
      <w:proofErr w:type="spellStart"/>
      <w:r w:rsidRPr="00D56A49">
        <w:t>aa</w:t>
      </w:r>
      <w:proofErr w:type="spellEnd"/>
      <w:r w:rsidRPr="00D56A49">
        <w:t xml:space="preserve">, para a=4 </w:t>
      </w:r>
    </w:p>
    <w:p w14:paraId="6E4F3B2C" w14:textId="4C0D7981" w:rsidR="000C315C" w:rsidRDefault="00D56A49" w:rsidP="000F5FCF">
      <w:pPr>
        <w:contextualSpacing/>
      </w:pPr>
      <w:r w:rsidRPr="00D56A49">
        <w:drawing>
          <wp:anchor distT="0" distB="0" distL="114300" distR="114300" simplePos="0" relativeHeight="251689984" behindDoc="1" locked="0" layoutInCell="1" allowOverlap="1" wp14:anchorId="4EFE4481" wp14:editId="525BDFD8">
            <wp:simplePos x="0" y="0"/>
            <wp:positionH relativeFrom="column">
              <wp:posOffset>1146175</wp:posOffset>
            </wp:positionH>
            <wp:positionV relativeFrom="paragraph">
              <wp:posOffset>77442</wp:posOffset>
            </wp:positionV>
            <wp:extent cx="2933700" cy="1219200"/>
            <wp:effectExtent l="0" t="0" r="0" b="0"/>
            <wp:wrapTight wrapText="bothSides">
              <wp:wrapPolygon edited="0">
                <wp:start x="0" y="0"/>
                <wp:lineTo x="0" y="21263"/>
                <wp:lineTo x="21460" y="21263"/>
                <wp:lineTo x="21460" y="0"/>
                <wp:lineTo x="0" y="0"/>
              </wp:wrapPolygon>
            </wp:wrapTight>
            <wp:docPr id="38" name="Imagen 38"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Pantalla de computadora con letras&#10;&#10;Descripción generada automáticamente con confianza media"/>
                    <pic:cNvPicPr/>
                  </pic:nvPicPr>
                  <pic:blipFill>
                    <a:blip r:embed="rId29">
                      <a:extLst>
                        <a:ext uri="{28A0092B-C50C-407E-A947-70E740481C1C}">
                          <a14:useLocalDpi xmlns:a14="http://schemas.microsoft.com/office/drawing/2010/main" val="0"/>
                        </a:ext>
                      </a:extLst>
                    </a:blip>
                    <a:stretch>
                      <a:fillRect/>
                    </a:stretch>
                  </pic:blipFill>
                  <pic:spPr>
                    <a:xfrm>
                      <a:off x="0" y="0"/>
                      <a:ext cx="2933700" cy="1219200"/>
                    </a:xfrm>
                    <a:prstGeom prst="rect">
                      <a:avLst/>
                    </a:prstGeom>
                  </pic:spPr>
                </pic:pic>
              </a:graphicData>
            </a:graphic>
            <wp14:sizeRelH relativeFrom="page">
              <wp14:pctWidth>0</wp14:pctWidth>
            </wp14:sizeRelH>
            <wp14:sizeRelV relativeFrom="page">
              <wp14:pctHeight>0</wp14:pctHeight>
            </wp14:sizeRelV>
          </wp:anchor>
        </w:drawing>
      </w:r>
    </w:p>
    <w:p w14:paraId="781C5E7A" w14:textId="73D4F6D0" w:rsidR="000C315C" w:rsidRDefault="000C315C" w:rsidP="000F5FCF">
      <w:pPr>
        <w:contextualSpacing/>
      </w:pPr>
    </w:p>
    <w:p w14:paraId="7A2AAFD2" w14:textId="52A8166E" w:rsidR="000C315C" w:rsidRDefault="000C315C" w:rsidP="000F5FCF">
      <w:pPr>
        <w:contextualSpacing/>
      </w:pPr>
    </w:p>
    <w:p w14:paraId="15715FA4" w14:textId="396EDCB6" w:rsidR="000C315C" w:rsidRDefault="000C315C" w:rsidP="000F5FCF">
      <w:pPr>
        <w:contextualSpacing/>
      </w:pPr>
    </w:p>
    <w:p w14:paraId="6D160C8E" w14:textId="01EC86A5" w:rsidR="000C315C" w:rsidRDefault="000C315C" w:rsidP="000F5FCF">
      <w:pPr>
        <w:contextualSpacing/>
      </w:pPr>
    </w:p>
    <w:p w14:paraId="69F62083" w14:textId="7954E018" w:rsidR="000C315C" w:rsidRDefault="00ED3EBA" w:rsidP="000F5FCF">
      <w:pPr>
        <w:contextualSpacing/>
      </w:pPr>
      <w:r w:rsidRPr="00ED3EBA">
        <w:lastRenderedPageBreak/>
        <w:drawing>
          <wp:anchor distT="0" distB="0" distL="114300" distR="114300" simplePos="0" relativeHeight="251691008" behindDoc="1" locked="0" layoutInCell="1" allowOverlap="1" wp14:anchorId="38ECD18A" wp14:editId="75D52186">
            <wp:simplePos x="0" y="0"/>
            <wp:positionH relativeFrom="column">
              <wp:posOffset>848002</wp:posOffset>
            </wp:positionH>
            <wp:positionV relativeFrom="paragraph">
              <wp:posOffset>271780</wp:posOffset>
            </wp:positionV>
            <wp:extent cx="3752850" cy="1133475"/>
            <wp:effectExtent l="0" t="0" r="0" b="9525"/>
            <wp:wrapTight wrapText="bothSides">
              <wp:wrapPolygon edited="0">
                <wp:start x="0" y="0"/>
                <wp:lineTo x="0" y="21418"/>
                <wp:lineTo x="21490" y="21418"/>
                <wp:lineTo x="21490" y="0"/>
                <wp:lineTo x="0" y="0"/>
              </wp:wrapPolygon>
            </wp:wrapTight>
            <wp:docPr id="39" name="Imagen 3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Texto&#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3752850" cy="1133475"/>
                    </a:xfrm>
                    <a:prstGeom prst="rect">
                      <a:avLst/>
                    </a:prstGeom>
                  </pic:spPr>
                </pic:pic>
              </a:graphicData>
            </a:graphic>
            <wp14:sizeRelH relativeFrom="page">
              <wp14:pctWidth>0</wp14:pctWidth>
            </wp14:sizeRelH>
            <wp14:sizeRelV relativeFrom="page">
              <wp14:pctHeight>0</wp14:pctHeight>
            </wp14:sizeRelV>
          </wp:anchor>
        </w:drawing>
      </w:r>
      <w:r w:rsidR="00D56A49" w:rsidRPr="00D56A49">
        <w:t>La tabla anterior sugiere el siguiente teorema:</w:t>
      </w:r>
    </w:p>
    <w:p w14:paraId="10D74A75" w14:textId="56A7AAEB" w:rsidR="000C315C" w:rsidRDefault="000C315C" w:rsidP="000F5FCF">
      <w:pPr>
        <w:contextualSpacing/>
      </w:pPr>
    </w:p>
    <w:p w14:paraId="5352EF94" w14:textId="2FBDDEF4" w:rsidR="000C315C" w:rsidRDefault="000C315C" w:rsidP="000F5FCF">
      <w:pPr>
        <w:contextualSpacing/>
      </w:pPr>
    </w:p>
    <w:p w14:paraId="221EF67B" w14:textId="18E29D3C" w:rsidR="000C315C" w:rsidRDefault="000C315C" w:rsidP="000F5FCF">
      <w:pPr>
        <w:contextualSpacing/>
      </w:pPr>
    </w:p>
    <w:p w14:paraId="48B6C463" w14:textId="2698EFA5" w:rsidR="000C315C" w:rsidRDefault="000C315C" w:rsidP="000F5FCF">
      <w:pPr>
        <w:contextualSpacing/>
      </w:pPr>
    </w:p>
    <w:p w14:paraId="542E5313" w14:textId="1035DA58" w:rsidR="000C315C" w:rsidRDefault="000C315C" w:rsidP="000F5FCF">
      <w:pPr>
        <w:contextualSpacing/>
      </w:pPr>
    </w:p>
    <w:p w14:paraId="3018690B" w14:textId="77777777" w:rsidR="00ED3EBA" w:rsidRPr="00ED3EBA" w:rsidRDefault="00ED3EBA" w:rsidP="00ED3EBA">
      <w:pPr>
        <w:contextualSpacing/>
        <w:rPr>
          <w:b/>
          <w:bCs/>
        </w:rPr>
      </w:pPr>
      <w:r w:rsidRPr="00ED3EBA">
        <w:rPr>
          <w:b/>
          <w:bCs/>
        </w:rPr>
        <w:t>Límite de una función multiplicada por una constante</w:t>
      </w:r>
    </w:p>
    <w:p w14:paraId="3382957A" w14:textId="77777777" w:rsidR="00ED3EBA" w:rsidRDefault="00ED3EBA" w:rsidP="00ED3EBA">
      <w:pPr>
        <w:contextualSpacing/>
      </w:pPr>
      <w:r>
        <w:t>Sea k una constante y f(x) una función cualquiera. En la siguiente tabla evaluaremos dos límites: en la columna izquierda evaluaremos Lim k f(x) y en la derecha evaluaremos k Lim f(x), ambos cuando x tiende a a=-1. En este ejemplo, k=2 y f(x)=3x-2.    Compara los valores de las dos columnas.</w:t>
      </w:r>
    </w:p>
    <w:p w14:paraId="7D061EA8" w14:textId="02B4D0E9" w:rsidR="000C315C" w:rsidRDefault="00ED3EBA" w:rsidP="000F5FCF">
      <w:pPr>
        <w:contextualSpacing/>
      </w:pPr>
      <w:r w:rsidRPr="00ED3EBA">
        <w:drawing>
          <wp:anchor distT="0" distB="0" distL="114300" distR="114300" simplePos="0" relativeHeight="251692032" behindDoc="1" locked="0" layoutInCell="1" allowOverlap="1" wp14:anchorId="62EB0C1C" wp14:editId="6939DFEA">
            <wp:simplePos x="0" y="0"/>
            <wp:positionH relativeFrom="column">
              <wp:posOffset>1354896</wp:posOffset>
            </wp:positionH>
            <wp:positionV relativeFrom="paragraph">
              <wp:posOffset>39591</wp:posOffset>
            </wp:positionV>
            <wp:extent cx="2952750" cy="1095375"/>
            <wp:effectExtent l="0" t="0" r="0" b="9525"/>
            <wp:wrapTight wrapText="bothSides">
              <wp:wrapPolygon edited="0">
                <wp:start x="0" y="0"/>
                <wp:lineTo x="0" y="21412"/>
                <wp:lineTo x="21461" y="21412"/>
                <wp:lineTo x="21461" y="0"/>
                <wp:lineTo x="0" y="0"/>
              </wp:wrapPolygon>
            </wp:wrapTight>
            <wp:docPr id="46" name="Imagen 4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Tabla&#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2952750" cy="1095375"/>
                    </a:xfrm>
                    <a:prstGeom prst="rect">
                      <a:avLst/>
                    </a:prstGeom>
                  </pic:spPr>
                </pic:pic>
              </a:graphicData>
            </a:graphic>
            <wp14:sizeRelH relativeFrom="page">
              <wp14:pctWidth>0</wp14:pctWidth>
            </wp14:sizeRelH>
            <wp14:sizeRelV relativeFrom="page">
              <wp14:pctHeight>0</wp14:pctHeight>
            </wp14:sizeRelV>
          </wp:anchor>
        </w:drawing>
      </w:r>
    </w:p>
    <w:p w14:paraId="33536E02" w14:textId="792E5D0E" w:rsidR="000C315C" w:rsidRDefault="000C315C" w:rsidP="000F5FCF">
      <w:pPr>
        <w:contextualSpacing/>
      </w:pPr>
    </w:p>
    <w:p w14:paraId="59BD72EA" w14:textId="53EE6721" w:rsidR="000C315C" w:rsidRDefault="000C315C" w:rsidP="000F5FCF">
      <w:pPr>
        <w:contextualSpacing/>
      </w:pPr>
    </w:p>
    <w:p w14:paraId="7BF73AF2" w14:textId="569D4D93" w:rsidR="000C315C" w:rsidRDefault="000C315C" w:rsidP="000F5FCF">
      <w:pPr>
        <w:contextualSpacing/>
      </w:pPr>
    </w:p>
    <w:p w14:paraId="6BB5DD63" w14:textId="3AFB08C4" w:rsidR="000C315C" w:rsidRDefault="000C315C" w:rsidP="000F5FCF">
      <w:pPr>
        <w:contextualSpacing/>
      </w:pPr>
    </w:p>
    <w:p w14:paraId="4B8C0CF6" w14:textId="6029415A" w:rsidR="000C315C" w:rsidRDefault="004C0FC0" w:rsidP="000F5FCF">
      <w:pPr>
        <w:contextualSpacing/>
      </w:pPr>
      <w:r w:rsidRPr="004C0FC0">
        <w:t>Como habrás observado, los valores de las dos columnas son iguales. Entonces tenemos el siguiente teorema:</w:t>
      </w:r>
    </w:p>
    <w:p w14:paraId="07BDC2D1" w14:textId="5FD3823F" w:rsidR="000C315C" w:rsidRDefault="004C0FC0" w:rsidP="000F5FCF">
      <w:pPr>
        <w:contextualSpacing/>
      </w:pPr>
      <w:r w:rsidRPr="004C0FC0">
        <w:drawing>
          <wp:anchor distT="0" distB="0" distL="114300" distR="114300" simplePos="0" relativeHeight="251693056" behindDoc="1" locked="0" layoutInCell="1" allowOverlap="1" wp14:anchorId="089EDF56" wp14:editId="6D2939E2">
            <wp:simplePos x="0" y="0"/>
            <wp:positionH relativeFrom="column">
              <wp:posOffset>798305</wp:posOffset>
            </wp:positionH>
            <wp:positionV relativeFrom="paragraph">
              <wp:posOffset>17172</wp:posOffset>
            </wp:positionV>
            <wp:extent cx="3876675" cy="1485900"/>
            <wp:effectExtent l="0" t="0" r="9525" b="0"/>
            <wp:wrapTight wrapText="bothSides">
              <wp:wrapPolygon edited="0">
                <wp:start x="0" y="0"/>
                <wp:lineTo x="0" y="21323"/>
                <wp:lineTo x="21547" y="21323"/>
                <wp:lineTo x="21547" y="0"/>
                <wp:lineTo x="0" y="0"/>
              </wp:wrapPolygon>
            </wp:wrapTight>
            <wp:docPr id="47" name="Imagen 4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Texto&#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3876675" cy="1485900"/>
                    </a:xfrm>
                    <a:prstGeom prst="rect">
                      <a:avLst/>
                    </a:prstGeom>
                  </pic:spPr>
                </pic:pic>
              </a:graphicData>
            </a:graphic>
            <wp14:sizeRelH relativeFrom="page">
              <wp14:pctWidth>0</wp14:pctWidth>
            </wp14:sizeRelH>
            <wp14:sizeRelV relativeFrom="page">
              <wp14:pctHeight>0</wp14:pctHeight>
            </wp14:sizeRelV>
          </wp:anchor>
        </w:drawing>
      </w:r>
    </w:p>
    <w:p w14:paraId="6D853EC9" w14:textId="74AE5A84" w:rsidR="000C315C" w:rsidRDefault="000C315C" w:rsidP="000F5FCF">
      <w:pPr>
        <w:contextualSpacing/>
      </w:pPr>
    </w:p>
    <w:p w14:paraId="7C590912" w14:textId="7EBE00A8" w:rsidR="000C315C" w:rsidRDefault="000C315C" w:rsidP="000F5FCF">
      <w:pPr>
        <w:contextualSpacing/>
      </w:pPr>
    </w:p>
    <w:p w14:paraId="5A2C1674" w14:textId="68664FDB" w:rsidR="000C315C" w:rsidRDefault="000C315C" w:rsidP="000F5FCF">
      <w:pPr>
        <w:contextualSpacing/>
      </w:pPr>
    </w:p>
    <w:p w14:paraId="38127E18" w14:textId="387C2A06" w:rsidR="000C315C" w:rsidRDefault="000C315C" w:rsidP="000F5FCF">
      <w:pPr>
        <w:contextualSpacing/>
      </w:pPr>
    </w:p>
    <w:p w14:paraId="0E64F0B7" w14:textId="5173495D" w:rsidR="000C315C" w:rsidRDefault="000C315C" w:rsidP="000F5FCF">
      <w:pPr>
        <w:contextualSpacing/>
      </w:pPr>
    </w:p>
    <w:p w14:paraId="4F9ED703" w14:textId="77777777" w:rsidR="00D23E65" w:rsidRPr="00D23E65" w:rsidRDefault="004C0FC0" w:rsidP="000F5FCF">
      <w:pPr>
        <w:contextualSpacing/>
        <w:rPr>
          <w:b/>
          <w:bCs/>
        </w:rPr>
      </w:pPr>
      <w:r w:rsidRPr="00D23E65">
        <w:rPr>
          <w:b/>
          <w:bCs/>
        </w:rPr>
        <w:t xml:space="preserve">Límite de una suma, diferencia, producto y cociente de funciones </w:t>
      </w:r>
    </w:p>
    <w:p w14:paraId="4ED2470E" w14:textId="7BB0FB1F" w:rsidR="000C315C" w:rsidRDefault="004C0FC0" w:rsidP="000F5FCF">
      <w:pPr>
        <w:contextualSpacing/>
      </w:pPr>
      <w:r w:rsidRPr="004C0FC0">
        <w:t xml:space="preserve">Sean f(x) y g(x) dos funciones cuyos límites existen cuando </w:t>
      </w:r>
      <w:proofErr w:type="spellStart"/>
      <w:r w:rsidRPr="004C0FC0">
        <w:t>xtiende</w:t>
      </w:r>
      <w:proofErr w:type="spellEnd"/>
      <w:r w:rsidRPr="004C0FC0">
        <w:t xml:space="preserve"> aa. En la siguiente tabla observaremos los valores de f, g, </w:t>
      </w:r>
      <w:proofErr w:type="spellStart"/>
      <w:r w:rsidRPr="004C0FC0">
        <w:t>f+g</w:t>
      </w:r>
      <w:proofErr w:type="spellEnd"/>
      <w:r w:rsidRPr="004C0FC0">
        <w:t xml:space="preserve">, f-g, </w:t>
      </w:r>
      <w:proofErr w:type="spellStart"/>
      <w:r w:rsidRPr="004C0FC0">
        <w:t>fg</w:t>
      </w:r>
      <w:proofErr w:type="spellEnd"/>
      <w:r w:rsidRPr="004C0FC0">
        <w:t xml:space="preserve"> y f/g cuando x se acerca a un número a.    En este ejemplo, f(x)=x2+1, g(x)=x+2, a=2</w:t>
      </w:r>
    </w:p>
    <w:p w14:paraId="4498A18B" w14:textId="2E7A203F" w:rsidR="000C315C" w:rsidRDefault="000C315C" w:rsidP="000F5FCF">
      <w:pPr>
        <w:contextualSpacing/>
      </w:pPr>
    </w:p>
    <w:p w14:paraId="1E33E70F" w14:textId="4833D994" w:rsidR="000C315C" w:rsidRDefault="000C315C" w:rsidP="000F5FCF">
      <w:pPr>
        <w:contextualSpacing/>
      </w:pPr>
    </w:p>
    <w:p w14:paraId="082EE646" w14:textId="23320BB6" w:rsidR="000C315C" w:rsidRDefault="00D23E65" w:rsidP="000F5FCF">
      <w:pPr>
        <w:contextualSpacing/>
      </w:pPr>
      <w:r w:rsidRPr="00D23E65">
        <w:lastRenderedPageBreak/>
        <w:drawing>
          <wp:anchor distT="0" distB="0" distL="114300" distR="114300" simplePos="0" relativeHeight="251694080" behindDoc="1" locked="0" layoutInCell="1" allowOverlap="1" wp14:anchorId="51F7FD50" wp14:editId="6E9345BE">
            <wp:simplePos x="0" y="0"/>
            <wp:positionH relativeFrom="column">
              <wp:posOffset>569705</wp:posOffset>
            </wp:positionH>
            <wp:positionV relativeFrom="paragraph">
              <wp:posOffset>110</wp:posOffset>
            </wp:positionV>
            <wp:extent cx="4410075" cy="1038225"/>
            <wp:effectExtent l="0" t="0" r="9525" b="9525"/>
            <wp:wrapTight wrapText="bothSides">
              <wp:wrapPolygon edited="0">
                <wp:start x="0" y="0"/>
                <wp:lineTo x="0" y="21402"/>
                <wp:lineTo x="21553" y="21402"/>
                <wp:lineTo x="21553" y="0"/>
                <wp:lineTo x="0" y="0"/>
              </wp:wrapPolygon>
            </wp:wrapTight>
            <wp:docPr id="49" name="Imagen 4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Tabla&#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4410075" cy="1038225"/>
                    </a:xfrm>
                    <a:prstGeom prst="rect">
                      <a:avLst/>
                    </a:prstGeom>
                  </pic:spPr>
                </pic:pic>
              </a:graphicData>
            </a:graphic>
            <wp14:sizeRelH relativeFrom="page">
              <wp14:pctWidth>0</wp14:pctWidth>
            </wp14:sizeRelH>
            <wp14:sizeRelV relativeFrom="page">
              <wp14:pctHeight>0</wp14:pctHeight>
            </wp14:sizeRelV>
          </wp:anchor>
        </w:drawing>
      </w:r>
    </w:p>
    <w:p w14:paraId="0B9E8D79" w14:textId="5CA60CC8" w:rsidR="000C315C" w:rsidRDefault="000C315C" w:rsidP="000F5FCF">
      <w:pPr>
        <w:contextualSpacing/>
      </w:pPr>
    </w:p>
    <w:p w14:paraId="69454CD7" w14:textId="22A1BB6F" w:rsidR="000C315C" w:rsidRDefault="000C315C" w:rsidP="000F5FCF">
      <w:pPr>
        <w:contextualSpacing/>
      </w:pPr>
    </w:p>
    <w:p w14:paraId="31A0574F" w14:textId="6F423E33" w:rsidR="000C315C" w:rsidRDefault="000C315C" w:rsidP="000F5FCF">
      <w:pPr>
        <w:contextualSpacing/>
      </w:pPr>
    </w:p>
    <w:p w14:paraId="5B5915D3" w14:textId="03A71DB1" w:rsidR="000C315C" w:rsidRDefault="000C315C" w:rsidP="000F5FCF">
      <w:pPr>
        <w:contextualSpacing/>
      </w:pPr>
    </w:p>
    <w:p w14:paraId="3D2AC134" w14:textId="581F0EF8" w:rsidR="000C315C" w:rsidRDefault="007A21AE" w:rsidP="000F5FCF">
      <w:pPr>
        <w:contextualSpacing/>
      </w:pPr>
      <w:r w:rsidRPr="007A21AE">
        <w:drawing>
          <wp:anchor distT="0" distB="0" distL="114300" distR="114300" simplePos="0" relativeHeight="251695104" behindDoc="1" locked="0" layoutInCell="1" allowOverlap="1" wp14:anchorId="4EBCC9F9" wp14:editId="20894239">
            <wp:simplePos x="0" y="0"/>
            <wp:positionH relativeFrom="column">
              <wp:posOffset>490193</wp:posOffset>
            </wp:positionH>
            <wp:positionV relativeFrom="paragraph">
              <wp:posOffset>542759</wp:posOffset>
            </wp:positionV>
            <wp:extent cx="4867275" cy="3343275"/>
            <wp:effectExtent l="0" t="0" r="9525" b="9525"/>
            <wp:wrapTight wrapText="bothSides">
              <wp:wrapPolygon edited="0">
                <wp:start x="0" y="0"/>
                <wp:lineTo x="0" y="21538"/>
                <wp:lineTo x="21558" y="21538"/>
                <wp:lineTo x="21558" y="0"/>
                <wp:lineTo x="0" y="0"/>
              </wp:wrapPolygon>
            </wp:wrapTight>
            <wp:docPr id="50" name="Imagen 50" descr="Imagen de la pantalla de un celular de un mensaje en letras blanc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magen de la pantalla de un celular de un mensaje en letras blancas&#10;&#10;Descripción generada automáticamente con confianza baja"/>
                    <pic:cNvPicPr/>
                  </pic:nvPicPr>
                  <pic:blipFill>
                    <a:blip r:embed="rId34">
                      <a:extLst>
                        <a:ext uri="{28A0092B-C50C-407E-A947-70E740481C1C}">
                          <a14:useLocalDpi xmlns:a14="http://schemas.microsoft.com/office/drawing/2010/main" val="0"/>
                        </a:ext>
                      </a:extLst>
                    </a:blip>
                    <a:stretch>
                      <a:fillRect/>
                    </a:stretch>
                  </pic:blipFill>
                  <pic:spPr>
                    <a:xfrm>
                      <a:off x="0" y="0"/>
                      <a:ext cx="4867275" cy="3343275"/>
                    </a:xfrm>
                    <a:prstGeom prst="rect">
                      <a:avLst/>
                    </a:prstGeom>
                  </pic:spPr>
                </pic:pic>
              </a:graphicData>
            </a:graphic>
            <wp14:sizeRelH relativeFrom="page">
              <wp14:pctWidth>0</wp14:pctWidth>
            </wp14:sizeRelH>
            <wp14:sizeRelV relativeFrom="page">
              <wp14:pctHeight>0</wp14:pctHeight>
            </wp14:sizeRelV>
          </wp:anchor>
        </w:drawing>
      </w:r>
      <w:r w:rsidR="00D23E65">
        <w:rPr>
          <w:rFonts w:ascii="Roboto" w:hAnsi="Roboto"/>
          <w:color w:val="000000"/>
          <w:sz w:val="26"/>
          <w:szCs w:val="26"/>
          <w:shd w:val="clear" w:color="auto" w:fill="FFFFFF"/>
        </w:rPr>
        <w:t> Observa bien la tabla. Relaciona los límites de </w:t>
      </w:r>
      <w:r w:rsidR="00D23E65">
        <w:rPr>
          <w:rFonts w:ascii="Roboto" w:hAnsi="Roboto"/>
          <w:i/>
          <w:iCs/>
          <w:color w:val="000000"/>
          <w:sz w:val="26"/>
          <w:szCs w:val="26"/>
          <w:shd w:val="clear" w:color="auto" w:fill="FFFFFF"/>
        </w:rPr>
        <w:t>f </w:t>
      </w:r>
      <w:r w:rsidR="00D23E65">
        <w:rPr>
          <w:rFonts w:ascii="Roboto" w:hAnsi="Roboto"/>
          <w:color w:val="000000"/>
          <w:sz w:val="26"/>
          <w:szCs w:val="26"/>
          <w:shd w:val="clear" w:color="auto" w:fill="FFFFFF"/>
        </w:rPr>
        <w:t>y </w:t>
      </w:r>
      <w:r w:rsidR="00D23E65">
        <w:rPr>
          <w:rFonts w:ascii="Roboto" w:hAnsi="Roboto"/>
          <w:i/>
          <w:iCs/>
          <w:color w:val="000000"/>
          <w:sz w:val="26"/>
          <w:szCs w:val="26"/>
          <w:shd w:val="clear" w:color="auto" w:fill="FFFFFF"/>
        </w:rPr>
        <w:t>g</w:t>
      </w:r>
      <w:r w:rsidR="00D23E65">
        <w:rPr>
          <w:rFonts w:ascii="Roboto" w:hAnsi="Roboto"/>
          <w:color w:val="000000"/>
          <w:sz w:val="26"/>
          <w:szCs w:val="26"/>
          <w:shd w:val="clear" w:color="auto" w:fill="FFFFFF"/>
        </w:rPr>
        <w:t> con los límites de </w:t>
      </w:r>
      <w:proofErr w:type="spellStart"/>
      <w:r w:rsidR="00D23E65">
        <w:rPr>
          <w:rFonts w:ascii="Roboto" w:hAnsi="Roboto"/>
          <w:i/>
          <w:iCs/>
          <w:color w:val="000000"/>
          <w:sz w:val="26"/>
          <w:szCs w:val="26"/>
          <w:shd w:val="clear" w:color="auto" w:fill="FFFFFF"/>
        </w:rPr>
        <w:t>f+</w:t>
      </w:r>
      <w:proofErr w:type="gramStart"/>
      <w:r w:rsidR="00D23E65">
        <w:rPr>
          <w:rFonts w:ascii="Roboto" w:hAnsi="Roboto"/>
          <w:i/>
          <w:iCs/>
          <w:color w:val="000000"/>
          <w:sz w:val="26"/>
          <w:szCs w:val="26"/>
          <w:shd w:val="clear" w:color="auto" w:fill="FFFFFF"/>
        </w:rPr>
        <w:t>g</w:t>
      </w:r>
      <w:proofErr w:type="spellEnd"/>
      <w:r w:rsidR="00D23E65">
        <w:rPr>
          <w:rFonts w:ascii="Roboto" w:hAnsi="Roboto"/>
          <w:color w:val="000000"/>
          <w:sz w:val="26"/>
          <w:szCs w:val="26"/>
          <w:shd w:val="clear" w:color="auto" w:fill="FFFFFF"/>
        </w:rPr>
        <w:t> ,</w:t>
      </w:r>
      <w:proofErr w:type="gramEnd"/>
      <w:r w:rsidR="00D23E65">
        <w:rPr>
          <w:rFonts w:ascii="Roboto" w:hAnsi="Roboto"/>
          <w:color w:val="000000"/>
          <w:sz w:val="26"/>
          <w:szCs w:val="26"/>
          <w:shd w:val="clear" w:color="auto" w:fill="FFFFFF"/>
        </w:rPr>
        <w:t> </w:t>
      </w:r>
      <w:r w:rsidR="00D23E65">
        <w:rPr>
          <w:rFonts w:ascii="Roboto" w:hAnsi="Roboto"/>
          <w:i/>
          <w:iCs/>
          <w:color w:val="000000"/>
          <w:sz w:val="26"/>
          <w:szCs w:val="26"/>
          <w:shd w:val="clear" w:color="auto" w:fill="FFFFFF"/>
        </w:rPr>
        <w:t>f-g</w:t>
      </w:r>
      <w:r w:rsidR="00D23E65">
        <w:rPr>
          <w:rFonts w:ascii="Roboto" w:hAnsi="Roboto"/>
          <w:color w:val="000000"/>
          <w:sz w:val="26"/>
          <w:szCs w:val="26"/>
          <w:shd w:val="clear" w:color="auto" w:fill="FFFFFF"/>
        </w:rPr>
        <w:t>, </w:t>
      </w:r>
      <w:proofErr w:type="spellStart"/>
      <w:r w:rsidR="00D23E65">
        <w:rPr>
          <w:rFonts w:ascii="Roboto" w:hAnsi="Roboto"/>
          <w:i/>
          <w:iCs/>
          <w:color w:val="000000"/>
          <w:sz w:val="26"/>
          <w:szCs w:val="26"/>
          <w:shd w:val="clear" w:color="auto" w:fill="FFFFFF"/>
        </w:rPr>
        <w:t>fg</w:t>
      </w:r>
      <w:proofErr w:type="spellEnd"/>
      <w:r w:rsidR="00D23E65">
        <w:rPr>
          <w:rFonts w:ascii="Roboto" w:hAnsi="Roboto"/>
          <w:color w:val="000000"/>
          <w:sz w:val="26"/>
          <w:szCs w:val="26"/>
          <w:shd w:val="clear" w:color="auto" w:fill="FFFFFF"/>
        </w:rPr>
        <w:t> y </w:t>
      </w:r>
      <w:r w:rsidR="00D23E65">
        <w:rPr>
          <w:rFonts w:ascii="Roboto" w:hAnsi="Roboto"/>
          <w:i/>
          <w:iCs/>
          <w:color w:val="000000"/>
          <w:sz w:val="26"/>
          <w:szCs w:val="26"/>
          <w:shd w:val="clear" w:color="auto" w:fill="FFFFFF"/>
        </w:rPr>
        <w:t>f/</w:t>
      </w:r>
      <w:proofErr w:type="spellStart"/>
      <w:r w:rsidR="00D23E65">
        <w:rPr>
          <w:rFonts w:ascii="Roboto" w:hAnsi="Roboto"/>
          <w:i/>
          <w:iCs/>
          <w:color w:val="000000"/>
          <w:sz w:val="26"/>
          <w:szCs w:val="26"/>
          <w:shd w:val="clear" w:color="auto" w:fill="FFFFFF"/>
        </w:rPr>
        <w:t>g</w:t>
      </w:r>
      <w:r w:rsidR="00D23E65">
        <w:rPr>
          <w:rFonts w:ascii="Roboto" w:hAnsi="Roboto"/>
          <w:color w:val="000000"/>
          <w:sz w:val="26"/>
          <w:szCs w:val="26"/>
          <w:shd w:val="clear" w:color="auto" w:fill="FFFFFF"/>
        </w:rPr>
        <w:t>.La</w:t>
      </w:r>
      <w:proofErr w:type="spellEnd"/>
      <w:r w:rsidR="00D23E65">
        <w:rPr>
          <w:rFonts w:ascii="Roboto" w:hAnsi="Roboto"/>
          <w:color w:val="000000"/>
          <w:sz w:val="26"/>
          <w:szCs w:val="26"/>
          <w:shd w:val="clear" w:color="auto" w:fill="FFFFFF"/>
        </w:rPr>
        <w:t xml:space="preserve"> tabla sugiere el siguiente teorema:</w:t>
      </w:r>
    </w:p>
    <w:p w14:paraId="17E6B66B" w14:textId="536801EF" w:rsidR="000C315C" w:rsidRDefault="000C315C" w:rsidP="000F5FCF">
      <w:pPr>
        <w:contextualSpacing/>
      </w:pPr>
    </w:p>
    <w:p w14:paraId="1DC9B96B" w14:textId="5EDAEE33" w:rsidR="000C315C" w:rsidRDefault="000C315C" w:rsidP="000F5FCF">
      <w:pPr>
        <w:contextualSpacing/>
      </w:pPr>
    </w:p>
    <w:p w14:paraId="0FF0FA70" w14:textId="2AC46159" w:rsidR="000C315C" w:rsidRDefault="000C315C" w:rsidP="000F5FCF">
      <w:pPr>
        <w:contextualSpacing/>
      </w:pPr>
    </w:p>
    <w:p w14:paraId="4AD751D2" w14:textId="416AD1DC" w:rsidR="000C315C" w:rsidRDefault="000C315C" w:rsidP="000F5FCF">
      <w:pPr>
        <w:contextualSpacing/>
      </w:pPr>
    </w:p>
    <w:p w14:paraId="3A01C654" w14:textId="3A8E30C9" w:rsidR="000C315C" w:rsidRDefault="000C315C" w:rsidP="000F5FCF">
      <w:pPr>
        <w:contextualSpacing/>
      </w:pPr>
    </w:p>
    <w:p w14:paraId="7BF2700C" w14:textId="5BCA0583" w:rsidR="007A21AE" w:rsidRDefault="007A21AE" w:rsidP="000F5FCF">
      <w:pPr>
        <w:contextualSpacing/>
      </w:pPr>
    </w:p>
    <w:p w14:paraId="70425B99" w14:textId="3CC0FF68" w:rsidR="007A21AE" w:rsidRDefault="007A21AE" w:rsidP="000F5FCF">
      <w:pPr>
        <w:contextualSpacing/>
      </w:pPr>
    </w:p>
    <w:p w14:paraId="53131850" w14:textId="1E98A59B" w:rsidR="007A21AE" w:rsidRDefault="007A21AE" w:rsidP="000F5FCF">
      <w:pPr>
        <w:contextualSpacing/>
      </w:pPr>
    </w:p>
    <w:p w14:paraId="6115FE67" w14:textId="23CDA01E" w:rsidR="007A21AE" w:rsidRDefault="007A21AE" w:rsidP="000F5FCF">
      <w:pPr>
        <w:contextualSpacing/>
      </w:pPr>
    </w:p>
    <w:p w14:paraId="22846B8D" w14:textId="4D1ED318" w:rsidR="007A21AE" w:rsidRDefault="007A21AE" w:rsidP="000F5FCF">
      <w:pPr>
        <w:contextualSpacing/>
      </w:pPr>
    </w:p>
    <w:p w14:paraId="32951583" w14:textId="1C671B9B" w:rsidR="007A21AE" w:rsidRDefault="007A21AE" w:rsidP="000F5FCF">
      <w:pPr>
        <w:contextualSpacing/>
      </w:pPr>
    </w:p>
    <w:p w14:paraId="3A9ADB0E" w14:textId="61D28871" w:rsidR="007A21AE" w:rsidRDefault="007A21AE" w:rsidP="000F5FCF">
      <w:pPr>
        <w:contextualSpacing/>
      </w:pPr>
    </w:p>
    <w:p w14:paraId="64C94784" w14:textId="18C98572" w:rsidR="007A21AE" w:rsidRDefault="007A21AE" w:rsidP="000F5FCF">
      <w:pPr>
        <w:contextualSpacing/>
      </w:pPr>
    </w:p>
    <w:p w14:paraId="4D066237" w14:textId="77777777" w:rsidR="007A21AE" w:rsidRPr="007A21AE" w:rsidRDefault="007A21AE" w:rsidP="007A21AE">
      <w:pPr>
        <w:contextualSpacing/>
        <w:rPr>
          <w:b/>
          <w:bCs/>
        </w:rPr>
      </w:pPr>
      <w:r w:rsidRPr="007A21AE">
        <w:rPr>
          <w:b/>
          <w:bCs/>
        </w:rPr>
        <w:t>El límite de una potencia</w:t>
      </w:r>
    </w:p>
    <w:p w14:paraId="08F2B977" w14:textId="5654B962" w:rsidR="007A21AE" w:rsidRDefault="007A21AE" w:rsidP="007A21AE">
      <w:pPr>
        <w:contextualSpacing/>
      </w:pPr>
      <w:r>
        <w:t xml:space="preserve">A </w:t>
      </w:r>
      <w:r>
        <w:t>continuación,</w:t>
      </w:r>
      <w:r>
        <w:t xml:space="preserve"> calcularemos valores de f(x)=</w:t>
      </w:r>
      <w:proofErr w:type="spellStart"/>
      <w:r>
        <w:t>xn</w:t>
      </w:r>
      <w:proofErr w:type="spellEnd"/>
      <w:r>
        <w:t xml:space="preserve"> para n entero positivo conforme </w:t>
      </w:r>
      <w:proofErr w:type="spellStart"/>
      <w:r>
        <w:t>xtiende</w:t>
      </w:r>
      <w:proofErr w:type="spellEnd"/>
      <w:r>
        <w:t xml:space="preserve"> aa. En la tabla, a=2 y n=3.</w:t>
      </w:r>
    </w:p>
    <w:p w14:paraId="06112EE0" w14:textId="5A58BA54" w:rsidR="007A21AE" w:rsidRDefault="006174A9" w:rsidP="000F5FCF">
      <w:pPr>
        <w:contextualSpacing/>
      </w:pPr>
      <w:r w:rsidRPr="006174A9">
        <w:drawing>
          <wp:anchor distT="0" distB="0" distL="114300" distR="114300" simplePos="0" relativeHeight="251696128" behindDoc="1" locked="0" layoutInCell="1" allowOverlap="1" wp14:anchorId="18F106DA" wp14:editId="536364F3">
            <wp:simplePos x="0" y="0"/>
            <wp:positionH relativeFrom="column">
              <wp:posOffset>1503984</wp:posOffset>
            </wp:positionH>
            <wp:positionV relativeFrom="paragraph">
              <wp:posOffset>-3810</wp:posOffset>
            </wp:positionV>
            <wp:extent cx="2943225" cy="1123950"/>
            <wp:effectExtent l="0" t="0" r="9525" b="0"/>
            <wp:wrapTight wrapText="bothSides">
              <wp:wrapPolygon edited="0">
                <wp:start x="0" y="0"/>
                <wp:lineTo x="0" y="21234"/>
                <wp:lineTo x="21530" y="21234"/>
                <wp:lineTo x="21530" y="0"/>
                <wp:lineTo x="0" y="0"/>
              </wp:wrapPolygon>
            </wp:wrapTight>
            <wp:docPr id="51" name="Imagen 5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Tabla&#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2943225" cy="1123950"/>
                    </a:xfrm>
                    <a:prstGeom prst="rect">
                      <a:avLst/>
                    </a:prstGeom>
                  </pic:spPr>
                </pic:pic>
              </a:graphicData>
            </a:graphic>
            <wp14:sizeRelH relativeFrom="page">
              <wp14:pctWidth>0</wp14:pctWidth>
            </wp14:sizeRelH>
            <wp14:sizeRelV relativeFrom="page">
              <wp14:pctHeight>0</wp14:pctHeight>
            </wp14:sizeRelV>
          </wp:anchor>
        </w:drawing>
      </w:r>
    </w:p>
    <w:p w14:paraId="1B7F0647" w14:textId="732095D3" w:rsidR="007A21AE" w:rsidRDefault="007A21AE" w:rsidP="000F5FCF">
      <w:pPr>
        <w:contextualSpacing/>
      </w:pPr>
    </w:p>
    <w:p w14:paraId="4420BD28" w14:textId="37058AF6" w:rsidR="007A21AE" w:rsidRDefault="007A21AE" w:rsidP="000F5FCF">
      <w:pPr>
        <w:contextualSpacing/>
      </w:pPr>
    </w:p>
    <w:p w14:paraId="6AB0DAA1" w14:textId="1DC03579" w:rsidR="007A21AE" w:rsidRDefault="007A21AE" w:rsidP="000F5FCF">
      <w:pPr>
        <w:contextualSpacing/>
      </w:pPr>
    </w:p>
    <w:p w14:paraId="71D01468" w14:textId="56ABD57D" w:rsidR="007A21AE" w:rsidRDefault="007A21AE" w:rsidP="000F5FCF">
      <w:pPr>
        <w:contextualSpacing/>
      </w:pPr>
    </w:p>
    <w:p w14:paraId="1929F20E" w14:textId="42D2D21B" w:rsidR="007A21AE" w:rsidRDefault="006174A9" w:rsidP="000F5FCF">
      <w:pPr>
        <w:contextualSpacing/>
      </w:pPr>
      <w:r w:rsidRPr="006174A9">
        <w:t>El resultado anterior sugiere el siguiente teorema:</w:t>
      </w:r>
    </w:p>
    <w:p w14:paraId="6CECFB3F" w14:textId="5A6F7F92" w:rsidR="007A21AE" w:rsidRDefault="007A21AE" w:rsidP="000F5FCF">
      <w:pPr>
        <w:contextualSpacing/>
      </w:pPr>
    </w:p>
    <w:p w14:paraId="027DDC3C" w14:textId="13F7B507" w:rsidR="007A21AE" w:rsidRDefault="006174A9" w:rsidP="000F5FCF">
      <w:pPr>
        <w:contextualSpacing/>
      </w:pPr>
      <w:r w:rsidRPr="006174A9">
        <w:lastRenderedPageBreak/>
        <w:drawing>
          <wp:anchor distT="0" distB="0" distL="114300" distR="114300" simplePos="0" relativeHeight="251697152" behindDoc="1" locked="0" layoutInCell="1" allowOverlap="1" wp14:anchorId="20E89C12" wp14:editId="4C0E1A09">
            <wp:simplePos x="0" y="0"/>
            <wp:positionH relativeFrom="column">
              <wp:posOffset>848001</wp:posOffset>
            </wp:positionH>
            <wp:positionV relativeFrom="paragraph">
              <wp:posOffset>580</wp:posOffset>
            </wp:positionV>
            <wp:extent cx="4143375" cy="1200150"/>
            <wp:effectExtent l="0" t="0" r="9525" b="0"/>
            <wp:wrapTight wrapText="bothSides">
              <wp:wrapPolygon edited="0">
                <wp:start x="0" y="0"/>
                <wp:lineTo x="0" y="21257"/>
                <wp:lineTo x="21550" y="21257"/>
                <wp:lineTo x="21550" y="0"/>
                <wp:lineTo x="0" y="0"/>
              </wp:wrapPolygon>
            </wp:wrapTight>
            <wp:docPr id="52" name="Imagen 5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Texto&#10;&#10;Descripción generada automáticamente"/>
                    <pic:cNvPicPr/>
                  </pic:nvPicPr>
                  <pic:blipFill>
                    <a:blip r:embed="rId36">
                      <a:extLst>
                        <a:ext uri="{28A0092B-C50C-407E-A947-70E740481C1C}">
                          <a14:useLocalDpi xmlns:a14="http://schemas.microsoft.com/office/drawing/2010/main" val="0"/>
                        </a:ext>
                      </a:extLst>
                    </a:blip>
                    <a:stretch>
                      <a:fillRect/>
                    </a:stretch>
                  </pic:blipFill>
                  <pic:spPr>
                    <a:xfrm>
                      <a:off x="0" y="0"/>
                      <a:ext cx="4143375" cy="1200150"/>
                    </a:xfrm>
                    <a:prstGeom prst="rect">
                      <a:avLst/>
                    </a:prstGeom>
                  </pic:spPr>
                </pic:pic>
              </a:graphicData>
            </a:graphic>
            <wp14:sizeRelH relativeFrom="page">
              <wp14:pctWidth>0</wp14:pctWidth>
            </wp14:sizeRelH>
            <wp14:sizeRelV relativeFrom="page">
              <wp14:pctHeight>0</wp14:pctHeight>
            </wp14:sizeRelV>
          </wp:anchor>
        </w:drawing>
      </w:r>
    </w:p>
    <w:p w14:paraId="2D48C5F1" w14:textId="5BDE8B89" w:rsidR="007A21AE" w:rsidRDefault="007A21AE" w:rsidP="000F5FCF">
      <w:pPr>
        <w:contextualSpacing/>
      </w:pPr>
    </w:p>
    <w:p w14:paraId="039BF093" w14:textId="1068D6CD" w:rsidR="007A21AE" w:rsidRDefault="007A21AE" w:rsidP="000F5FCF">
      <w:pPr>
        <w:contextualSpacing/>
      </w:pPr>
    </w:p>
    <w:p w14:paraId="21052E12" w14:textId="5EC539D6" w:rsidR="007A21AE" w:rsidRDefault="007A21AE" w:rsidP="000F5FCF">
      <w:pPr>
        <w:contextualSpacing/>
      </w:pPr>
    </w:p>
    <w:p w14:paraId="4F48A3A7" w14:textId="30BB2080" w:rsidR="007A21AE" w:rsidRDefault="007A21AE" w:rsidP="000F5FCF">
      <w:pPr>
        <w:contextualSpacing/>
      </w:pPr>
    </w:p>
    <w:p w14:paraId="15DA9862" w14:textId="146FB9BC" w:rsidR="007A21AE" w:rsidRDefault="0043764F" w:rsidP="000F5FCF">
      <w:pPr>
        <w:contextualSpacing/>
      </w:pPr>
      <w:r w:rsidRPr="0043764F">
        <w:t>Los teoremas 4 y 5 tienen como consecuencia los siguientes dos teoremas:</w:t>
      </w:r>
    </w:p>
    <w:p w14:paraId="781DD978" w14:textId="277697A5" w:rsidR="007A21AE" w:rsidRDefault="0043764F" w:rsidP="000F5FCF">
      <w:pPr>
        <w:contextualSpacing/>
      </w:pPr>
      <w:r w:rsidRPr="0043764F">
        <w:drawing>
          <wp:anchor distT="0" distB="0" distL="114300" distR="114300" simplePos="0" relativeHeight="251698176" behindDoc="1" locked="0" layoutInCell="1" allowOverlap="1" wp14:anchorId="29FC54D9" wp14:editId="34350645">
            <wp:simplePos x="0" y="0"/>
            <wp:positionH relativeFrom="column">
              <wp:posOffset>927514</wp:posOffset>
            </wp:positionH>
            <wp:positionV relativeFrom="paragraph">
              <wp:posOffset>107260</wp:posOffset>
            </wp:positionV>
            <wp:extent cx="4133850" cy="1171575"/>
            <wp:effectExtent l="0" t="0" r="0" b="9525"/>
            <wp:wrapTight wrapText="bothSides">
              <wp:wrapPolygon edited="0">
                <wp:start x="0" y="0"/>
                <wp:lineTo x="0" y="21424"/>
                <wp:lineTo x="21500" y="21424"/>
                <wp:lineTo x="21500" y="0"/>
                <wp:lineTo x="0" y="0"/>
              </wp:wrapPolygon>
            </wp:wrapTight>
            <wp:docPr id="53" name="Imagen 5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Texto&#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4133850" cy="1171575"/>
                    </a:xfrm>
                    <a:prstGeom prst="rect">
                      <a:avLst/>
                    </a:prstGeom>
                  </pic:spPr>
                </pic:pic>
              </a:graphicData>
            </a:graphic>
            <wp14:sizeRelH relativeFrom="page">
              <wp14:pctWidth>0</wp14:pctWidth>
            </wp14:sizeRelH>
            <wp14:sizeRelV relativeFrom="page">
              <wp14:pctHeight>0</wp14:pctHeight>
            </wp14:sizeRelV>
          </wp:anchor>
        </w:drawing>
      </w:r>
    </w:p>
    <w:p w14:paraId="4C1F8D34" w14:textId="2E6D0571" w:rsidR="007A21AE" w:rsidRDefault="007A21AE" w:rsidP="000F5FCF">
      <w:pPr>
        <w:contextualSpacing/>
      </w:pPr>
    </w:p>
    <w:p w14:paraId="4629B1BC" w14:textId="48944533" w:rsidR="007A21AE" w:rsidRDefault="007A21AE" w:rsidP="000F5FCF">
      <w:pPr>
        <w:contextualSpacing/>
      </w:pPr>
    </w:p>
    <w:p w14:paraId="7B2F8F70" w14:textId="6A9EBAB0" w:rsidR="007A21AE" w:rsidRDefault="007A21AE" w:rsidP="000F5FCF">
      <w:pPr>
        <w:contextualSpacing/>
      </w:pPr>
    </w:p>
    <w:p w14:paraId="666CEDA4" w14:textId="2BF3565B" w:rsidR="007A21AE" w:rsidRDefault="0043764F" w:rsidP="000F5FCF">
      <w:pPr>
        <w:contextualSpacing/>
      </w:pPr>
      <w:r w:rsidRPr="0043764F">
        <w:drawing>
          <wp:anchor distT="0" distB="0" distL="114300" distR="114300" simplePos="0" relativeHeight="251699200" behindDoc="1" locked="0" layoutInCell="1" allowOverlap="1" wp14:anchorId="12DB0D40" wp14:editId="2BD2B0AB">
            <wp:simplePos x="0" y="0"/>
            <wp:positionH relativeFrom="column">
              <wp:posOffset>539888</wp:posOffset>
            </wp:positionH>
            <wp:positionV relativeFrom="paragraph">
              <wp:posOffset>276225</wp:posOffset>
            </wp:positionV>
            <wp:extent cx="4819650" cy="1181100"/>
            <wp:effectExtent l="0" t="0" r="0" b="0"/>
            <wp:wrapTight wrapText="bothSides">
              <wp:wrapPolygon edited="0">
                <wp:start x="0" y="0"/>
                <wp:lineTo x="0" y="21252"/>
                <wp:lineTo x="21515" y="21252"/>
                <wp:lineTo x="21515" y="0"/>
                <wp:lineTo x="0" y="0"/>
              </wp:wrapPolygon>
            </wp:wrapTight>
            <wp:docPr id="54" name="Imagen 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Texto&#10;&#10;Descripción generada automáticamente"/>
                    <pic:cNvPicPr/>
                  </pic:nvPicPr>
                  <pic:blipFill>
                    <a:blip r:embed="rId38">
                      <a:extLst>
                        <a:ext uri="{28A0092B-C50C-407E-A947-70E740481C1C}">
                          <a14:useLocalDpi xmlns:a14="http://schemas.microsoft.com/office/drawing/2010/main" val="0"/>
                        </a:ext>
                      </a:extLst>
                    </a:blip>
                    <a:stretch>
                      <a:fillRect/>
                    </a:stretch>
                  </pic:blipFill>
                  <pic:spPr>
                    <a:xfrm>
                      <a:off x="0" y="0"/>
                      <a:ext cx="4819650" cy="1181100"/>
                    </a:xfrm>
                    <a:prstGeom prst="rect">
                      <a:avLst/>
                    </a:prstGeom>
                  </pic:spPr>
                </pic:pic>
              </a:graphicData>
            </a:graphic>
            <wp14:sizeRelH relativeFrom="page">
              <wp14:pctWidth>0</wp14:pctWidth>
            </wp14:sizeRelH>
            <wp14:sizeRelV relativeFrom="page">
              <wp14:pctHeight>0</wp14:pctHeight>
            </wp14:sizeRelV>
          </wp:anchor>
        </w:drawing>
      </w:r>
    </w:p>
    <w:p w14:paraId="347E6DB3" w14:textId="2002F164" w:rsidR="007A21AE" w:rsidRDefault="007A21AE" w:rsidP="000F5FCF">
      <w:pPr>
        <w:contextualSpacing/>
      </w:pPr>
    </w:p>
    <w:p w14:paraId="3D82DFD2" w14:textId="60D14BD6" w:rsidR="007A21AE" w:rsidRDefault="007A21AE" w:rsidP="000F5FCF">
      <w:pPr>
        <w:contextualSpacing/>
      </w:pPr>
    </w:p>
    <w:p w14:paraId="585734B2" w14:textId="248D7658" w:rsidR="007A21AE" w:rsidRDefault="007A21AE" w:rsidP="000F5FCF">
      <w:pPr>
        <w:contextualSpacing/>
      </w:pPr>
    </w:p>
    <w:p w14:paraId="6201D41A" w14:textId="7B32C3E1" w:rsidR="007A21AE" w:rsidRDefault="007A21AE" w:rsidP="000F5FCF">
      <w:pPr>
        <w:contextualSpacing/>
      </w:pPr>
    </w:p>
    <w:p w14:paraId="65919828" w14:textId="1D871578" w:rsidR="007A21AE" w:rsidRDefault="007A21AE" w:rsidP="000F5FCF">
      <w:pPr>
        <w:contextualSpacing/>
      </w:pPr>
    </w:p>
    <w:p w14:paraId="624F5563" w14:textId="188BAB08" w:rsidR="007A21AE" w:rsidRDefault="007A21AE" w:rsidP="000F5FCF">
      <w:pPr>
        <w:contextualSpacing/>
      </w:pPr>
    </w:p>
    <w:p w14:paraId="3675D4D6" w14:textId="77777777" w:rsidR="007070D4" w:rsidRPr="007070D4" w:rsidRDefault="007070D4" w:rsidP="007070D4">
      <w:pPr>
        <w:contextualSpacing/>
        <w:rPr>
          <w:b/>
          <w:bCs/>
        </w:rPr>
      </w:pPr>
      <w:r w:rsidRPr="007070D4">
        <w:rPr>
          <w:b/>
          <w:bCs/>
        </w:rPr>
        <w:t>Límite de una función que contiene un radical</w:t>
      </w:r>
    </w:p>
    <w:p w14:paraId="6172D8A7" w14:textId="77777777" w:rsidR="007070D4" w:rsidRDefault="007070D4" w:rsidP="007070D4">
      <w:pPr>
        <w:contextualSpacing/>
      </w:pPr>
      <w:r>
        <w:t xml:space="preserve">A </w:t>
      </w:r>
      <w:proofErr w:type="gramStart"/>
      <w:r>
        <w:t>continuación</w:t>
      </w:r>
      <w:proofErr w:type="gramEnd"/>
      <w:r>
        <w:t xml:space="preserve"> calcularemos valores de la raíz-n de x, es decir, x(1/n) conforme </w:t>
      </w:r>
      <w:proofErr w:type="spellStart"/>
      <w:r>
        <w:t>xtiende</w:t>
      </w:r>
      <w:proofErr w:type="spellEnd"/>
      <w:r>
        <w:t xml:space="preserve"> aa. Si a&gt;0 </w:t>
      </w:r>
      <w:proofErr w:type="spellStart"/>
      <w:r>
        <w:t>entoces</w:t>
      </w:r>
      <w:proofErr w:type="spellEnd"/>
      <w:r>
        <w:t xml:space="preserve"> n puede ser cualquier entero positivo, pero si a&lt;0, n debe ser un entero </w:t>
      </w:r>
      <w:proofErr w:type="spellStart"/>
      <w:proofErr w:type="gramStart"/>
      <w:r>
        <w:t>impar.En</w:t>
      </w:r>
      <w:proofErr w:type="spellEnd"/>
      <w:proofErr w:type="gramEnd"/>
      <w:r>
        <w:t xml:space="preserve"> la tabla, a=3 y n=2.</w:t>
      </w:r>
    </w:p>
    <w:p w14:paraId="412D133E" w14:textId="0A010A11" w:rsidR="007A21AE" w:rsidRDefault="007070D4" w:rsidP="000F5FCF">
      <w:pPr>
        <w:contextualSpacing/>
      </w:pPr>
      <w:r w:rsidRPr="007070D4">
        <w:drawing>
          <wp:anchor distT="0" distB="0" distL="114300" distR="114300" simplePos="0" relativeHeight="251700224" behindDoc="1" locked="0" layoutInCell="1" allowOverlap="1" wp14:anchorId="4CEA5EF4" wp14:editId="06677030">
            <wp:simplePos x="0" y="0"/>
            <wp:positionH relativeFrom="column">
              <wp:posOffset>1136236</wp:posOffset>
            </wp:positionH>
            <wp:positionV relativeFrom="paragraph">
              <wp:posOffset>53754</wp:posOffset>
            </wp:positionV>
            <wp:extent cx="2943225" cy="1114425"/>
            <wp:effectExtent l="0" t="0" r="9525" b="9525"/>
            <wp:wrapTight wrapText="bothSides">
              <wp:wrapPolygon edited="0">
                <wp:start x="0" y="0"/>
                <wp:lineTo x="0" y="21415"/>
                <wp:lineTo x="21530" y="21415"/>
                <wp:lineTo x="21530" y="0"/>
                <wp:lineTo x="0" y="0"/>
              </wp:wrapPolygon>
            </wp:wrapTight>
            <wp:docPr id="55" name="Imagen 5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Tabla&#10;&#10;Descripción generada automáticamente"/>
                    <pic:cNvPicPr/>
                  </pic:nvPicPr>
                  <pic:blipFill>
                    <a:blip r:embed="rId39">
                      <a:extLst>
                        <a:ext uri="{28A0092B-C50C-407E-A947-70E740481C1C}">
                          <a14:useLocalDpi xmlns:a14="http://schemas.microsoft.com/office/drawing/2010/main" val="0"/>
                        </a:ext>
                      </a:extLst>
                    </a:blip>
                    <a:stretch>
                      <a:fillRect/>
                    </a:stretch>
                  </pic:blipFill>
                  <pic:spPr>
                    <a:xfrm>
                      <a:off x="0" y="0"/>
                      <a:ext cx="2943225" cy="1114425"/>
                    </a:xfrm>
                    <a:prstGeom prst="rect">
                      <a:avLst/>
                    </a:prstGeom>
                  </pic:spPr>
                </pic:pic>
              </a:graphicData>
            </a:graphic>
            <wp14:sizeRelH relativeFrom="page">
              <wp14:pctWidth>0</wp14:pctWidth>
            </wp14:sizeRelH>
            <wp14:sizeRelV relativeFrom="page">
              <wp14:pctHeight>0</wp14:pctHeight>
            </wp14:sizeRelV>
          </wp:anchor>
        </w:drawing>
      </w:r>
    </w:p>
    <w:p w14:paraId="5E27A697" w14:textId="6190C5CC" w:rsidR="007A21AE" w:rsidRDefault="007A21AE" w:rsidP="000F5FCF">
      <w:pPr>
        <w:contextualSpacing/>
      </w:pPr>
    </w:p>
    <w:p w14:paraId="4AC184B6" w14:textId="7D0D1633" w:rsidR="007A21AE" w:rsidRDefault="007A21AE" w:rsidP="000F5FCF">
      <w:pPr>
        <w:contextualSpacing/>
      </w:pPr>
    </w:p>
    <w:p w14:paraId="7A19ABCB" w14:textId="45E081F5" w:rsidR="007A21AE" w:rsidRDefault="007A21AE" w:rsidP="000F5FCF">
      <w:pPr>
        <w:contextualSpacing/>
      </w:pPr>
    </w:p>
    <w:p w14:paraId="50E66D8B" w14:textId="330549A9" w:rsidR="007A21AE" w:rsidRDefault="007A21AE" w:rsidP="000F5FCF">
      <w:pPr>
        <w:contextualSpacing/>
      </w:pPr>
    </w:p>
    <w:p w14:paraId="6CE79BE7" w14:textId="2FECB1CD" w:rsidR="007A21AE" w:rsidRDefault="007070D4" w:rsidP="000F5FCF">
      <w:pPr>
        <w:contextualSpacing/>
      </w:pPr>
      <w:r w:rsidRPr="007070D4">
        <w:t>Lo anterior sugiere el próximo teorema.</w:t>
      </w:r>
    </w:p>
    <w:p w14:paraId="266DC10B" w14:textId="074A8640" w:rsidR="007070D4" w:rsidRDefault="007070D4" w:rsidP="000F5FCF">
      <w:pPr>
        <w:contextualSpacing/>
      </w:pPr>
    </w:p>
    <w:p w14:paraId="510CEDEF" w14:textId="7810DBDD" w:rsidR="007070D4" w:rsidRDefault="007070D4" w:rsidP="000F5FCF">
      <w:pPr>
        <w:contextualSpacing/>
      </w:pPr>
    </w:p>
    <w:p w14:paraId="39CF98A8" w14:textId="6C204A1B" w:rsidR="007070D4" w:rsidRDefault="007070D4" w:rsidP="000F5FCF">
      <w:pPr>
        <w:contextualSpacing/>
      </w:pPr>
    </w:p>
    <w:p w14:paraId="2DC7EF49" w14:textId="74AA3FD4" w:rsidR="007070D4" w:rsidRDefault="003D5420" w:rsidP="000F5FCF">
      <w:pPr>
        <w:contextualSpacing/>
      </w:pPr>
      <w:r w:rsidRPr="003D5420">
        <w:lastRenderedPageBreak/>
        <w:drawing>
          <wp:anchor distT="0" distB="0" distL="114300" distR="114300" simplePos="0" relativeHeight="251701248" behindDoc="1" locked="0" layoutInCell="1" allowOverlap="1" wp14:anchorId="7A8F35BA" wp14:editId="6BF5F061">
            <wp:simplePos x="0" y="0"/>
            <wp:positionH relativeFrom="column">
              <wp:posOffset>510070</wp:posOffset>
            </wp:positionH>
            <wp:positionV relativeFrom="paragraph">
              <wp:posOffset>0</wp:posOffset>
            </wp:positionV>
            <wp:extent cx="4648200" cy="1695450"/>
            <wp:effectExtent l="0" t="0" r="0" b="0"/>
            <wp:wrapTight wrapText="bothSides">
              <wp:wrapPolygon edited="0">
                <wp:start x="0" y="0"/>
                <wp:lineTo x="0" y="21357"/>
                <wp:lineTo x="21511" y="21357"/>
                <wp:lineTo x="21511" y="0"/>
                <wp:lineTo x="0" y="0"/>
              </wp:wrapPolygon>
            </wp:wrapTight>
            <wp:docPr id="56" name="Imagen 5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exto&#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4648200" cy="1695450"/>
                    </a:xfrm>
                    <a:prstGeom prst="rect">
                      <a:avLst/>
                    </a:prstGeom>
                  </pic:spPr>
                </pic:pic>
              </a:graphicData>
            </a:graphic>
            <wp14:sizeRelH relativeFrom="page">
              <wp14:pctWidth>0</wp14:pctWidth>
            </wp14:sizeRelH>
            <wp14:sizeRelV relativeFrom="page">
              <wp14:pctHeight>0</wp14:pctHeight>
            </wp14:sizeRelV>
          </wp:anchor>
        </w:drawing>
      </w:r>
    </w:p>
    <w:p w14:paraId="5870AC5F" w14:textId="75918D1A" w:rsidR="007070D4" w:rsidRDefault="007070D4" w:rsidP="000F5FCF">
      <w:pPr>
        <w:contextualSpacing/>
      </w:pPr>
    </w:p>
    <w:p w14:paraId="6BDF216B" w14:textId="23F388D0" w:rsidR="007070D4" w:rsidRDefault="007070D4" w:rsidP="000F5FCF">
      <w:pPr>
        <w:contextualSpacing/>
      </w:pPr>
    </w:p>
    <w:p w14:paraId="4DAB793D" w14:textId="4656FC37" w:rsidR="007070D4" w:rsidRDefault="007070D4" w:rsidP="000F5FCF">
      <w:pPr>
        <w:contextualSpacing/>
      </w:pPr>
    </w:p>
    <w:p w14:paraId="1216A8C5" w14:textId="6EC91F80" w:rsidR="007070D4" w:rsidRDefault="007070D4" w:rsidP="000F5FCF">
      <w:pPr>
        <w:contextualSpacing/>
      </w:pPr>
    </w:p>
    <w:p w14:paraId="0262838B" w14:textId="65C61B57" w:rsidR="007070D4" w:rsidRDefault="007070D4" w:rsidP="000F5FCF">
      <w:pPr>
        <w:contextualSpacing/>
      </w:pPr>
    </w:p>
    <w:p w14:paraId="49711180" w14:textId="3B4A38D3" w:rsidR="007070D4" w:rsidRDefault="007070D4" w:rsidP="000F5FCF">
      <w:pPr>
        <w:contextualSpacing/>
      </w:pPr>
    </w:p>
    <w:p w14:paraId="4C075047" w14:textId="1753B59B" w:rsidR="003D5420" w:rsidRPr="003D5420" w:rsidRDefault="003D5420" w:rsidP="003D5420">
      <w:pPr>
        <w:contextualSpacing/>
        <w:rPr>
          <w:b/>
          <w:bCs/>
        </w:rPr>
      </w:pPr>
      <w:r w:rsidRPr="003D5420">
        <w:rPr>
          <w:b/>
          <w:bCs/>
        </w:rPr>
        <w:t>El límite de una función compuesta</w:t>
      </w:r>
    </w:p>
    <w:p w14:paraId="4F9FA23D" w14:textId="4BE00CC6" w:rsidR="003D5420" w:rsidRDefault="003D5420" w:rsidP="003D5420">
      <w:pPr>
        <w:contextualSpacing/>
      </w:pPr>
      <w:r>
        <w:t>La inmensa mayoría de las funciones pueden ser vistas como composiciones de funciones más simples. Los teoremas que hemos "descubierto" se refieren a un pequeño grupo de funciones importantes.    Trataremos de intuir las propiedades del límite de una función compuesta (</w:t>
      </w:r>
      <w:proofErr w:type="spellStart"/>
      <w:proofErr w:type="gramStart"/>
      <w:r>
        <w:t>fog</w:t>
      </w:r>
      <w:proofErr w:type="spellEnd"/>
      <w:r>
        <w:t xml:space="preserve"> )</w:t>
      </w:r>
      <w:proofErr w:type="gramEnd"/>
      <w:r>
        <w:t xml:space="preserve">(x) = f[g(x)].    En la próxima tabla, calcularemos valores de g(x) conforme </w:t>
      </w:r>
      <w:proofErr w:type="spellStart"/>
      <w:r>
        <w:t>xtiende</w:t>
      </w:r>
      <w:proofErr w:type="spellEnd"/>
      <w:r>
        <w:t xml:space="preserve"> </w:t>
      </w:r>
      <w:proofErr w:type="spellStart"/>
      <w:r>
        <w:t>aa</w:t>
      </w:r>
      <w:proofErr w:type="spellEnd"/>
      <w:r>
        <w:t>, y los compararás con el número f(L), donde L=Lim g(x). En este ejemplo, f(x) = x1/2, g(x) = x2 + 4, y a = 3.</w:t>
      </w:r>
    </w:p>
    <w:p w14:paraId="0809AA40" w14:textId="2443CE2A" w:rsidR="007070D4" w:rsidRDefault="003D5420" w:rsidP="000F5FCF">
      <w:pPr>
        <w:contextualSpacing/>
      </w:pPr>
      <w:r w:rsidRPr="003D5420">
        <w:drawing>
          <wp:anchor distT="0" distB="0" distL="114300" distR="114300" simplePos="0" relativeHeight="251702272" behindDoc="1" locked="0" layoutInCell="1" allowOverlap="1" wp14:anchorId="685E004F" wp14:editId="7EA86FDC">
            <wp:simplePos x="0" y="0"/>
            <wp:positionH relativeFrom="column">
              <wp:posOffset>937454</wp:posOffset>
            </wp:positionH>
            <wp:positionV relativeFrom="paragraph">
              <wp:posOffset>27747</wp:posOffset>
            </wp:positionV>
            <wp:extent cx="3857625" cy="1057275"/>
            <wp:effectExtent l="0" t="0" r="9525" b="9525"/>
            <wp:wrapTight wrapText="bothSides">
              <wp:wrapPolygon edited="0">
                <wp:start x="0" y="0"/>
                <wp:lineTo x="0" y="21405"/>
                <wp:lineTo x="21547" y="21405"/>
                <wp:lineTo x="21547" y="0"/>
                <wp:lineTo x="0" y="0"/>
              </wp:wrapPolygon>
            </wp:wrapTight>
            <wp:docPr id="57" name="Imagen 5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Tabla&#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3857625" cy="1057275"/>
                    </a:xfrm>
                    <a:prstGeom prst="rect">
                      <a:avLst/>
                    </a:prstGeom>
                  </pic:spPr>
                </pic:pic>
              </a:graphicData>
            </a:graphic>
            <wp14:sizeRelH relativeFrom="page">
              <wp14:pctWidth>0</wp14:pctWidth>
            </wp14:sizeRelH>
            <wp14:sizeRelV relativeFrom="page">
              <wp14:pctHeight>0</wp14:pctHeight>
            </wp14:sizeRelV>
          </wp:anchor>
        </w:drawing>
      </w:r>
    </w:p>
    <w:p w14:paraId="06FA6868" w14:textId="5D9E30BD" w:rsidR="007070D4" w:rsidRDefault="007070D4" w:rsidP="000F5FCF">
      <w:pPr>
        <w:contextualSpacing/>
      </w:pPr>
    </w:p>
    <w:p w14:paraId="15FC00A8" w14:textId="5DDE820B" w:rsidR="007070D4" w:rsidRDefault="007070D4" w:rsidP="000F5FCF">
      <w:pPr>
        <w:contextualSpacing/>
      </w:pPr>
    </w:p>
    <w:p w14:paraId="657A72D8" w14:textId="4FE96566" w:rsidR="007070D4" w:rsidRDefault="007070D4" w:rsidP="000F5FCF">
      <w:pPr>
        <w:contextualSpacing/>
      </w:pPr>
    </w:p>
    <w:p w14:paraId="577BC4D0" w14:textId="25BE41BD" w:rsidR="007070D4" w:rsidRDefault="007070D4" w:rsidP="000F5FCF">
      <w:pPr>
        <w:contextualSpacing/>
      </w:pPr>
    </w:p>
    <w:p w14:paraId="4DE43FA9" w14:textId="43E142B9" w:rsidR="007070D4" w:rsidRDefault="00F77E80" w:rsidP="000F5FCF">
      <w:pPr>
        <w:contextualSpacing/>
      </w:pPr>
      <w:r w:rsidRPr="00F77E80">
        <w:t>La tabla anterior pretende ilustrar que Lim f(g(x</w:t>
      </w:r>
      <w:proofErr w:type="gramStart"/>
      <w:r w:rsidRPr="00F77E80">
        <w:t>))=</w:t>
      </w:r>
      <w:proofErr w:type="gramEnd"/>
      <w:r w:rsidRPr="00F77E80">
        <w:t>f(Lim g(x))=f(L). Lo anterior sugiere el siguiente teorema:</w:t>
      </w:r>
    </w:p>
    <w:p w14:paraId="4DFEA39B" w14:textId="33C984BB" w:rsidR="007070D4" w:rsidRDefault="00F77E80" w:rsidP="000F5FCF">
      <w:pPr>
        <w:contextualSpacing/>
      </w:pPr>
      <w:r w:rsidRPr="00F77E80">
        <w:drawing>
          <wp:anchor distT="0" distB="0" distL="114300" distR="114300" simplePos="0" relativeHeight="251703296" behindDoc="1" locked="0" layoutInCell="1" allowOverlap="1" wp14:anchorId="0DD48C66" wp14:editId="41ED3DBE">
            <wp:simplePos x="0" y="0"/>
            <wp:positionH relativeFrom="column">
              <wp:posOffset>727571</wp:posOffset>
            </wp:positionH>
            <wp:positionV relativeFrom="paragraph">
              <wp:posOffset>43097</wp:posOffset>
            </wp:positionV>
            <wp:extent cx="4067175" cy="2209800"/>
            <wp:effectExtent l="0" t="0" r="9525" b="0"/>
            <wp:wrapTight wrapText="bothSides">
              <wp:wrapPolygon edited="0">
                <wp:start x="0" y="0"/>
                <wp:lineTo x="0" y="21414"/>
                <wp:lineTo x="21549" y="21414"/>
                <wp:lineTo x="21549" y="0"/>
                <wp:lineTo x="0" y="0"/>
              </wp:wrapPolygon>
            </wp:wrapTight>
            <wp:docPr id="58" name="Imagen 5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Texto&#10;&#10;Descripción generada automáticamente"/>
                    <pic:cNvPicPr/>
                  </pic:nvPicPr>
                  <pic:blipFill>
                    <a:blip r:embed="rId42">
                      <a:extLst>
                        <a:ext uri="{28A0092B-C50C-407E-A947-70E740481C1C}">
                          <a14:useLocalDpi xmlns:a14="http://schemas.microsoft.com/office/drawing/2010/main" val="0"/>
                        </a:ext>
                      </a:extLst>
                    </a:blip>
                    <a:stretch>
                      <a:fillRect/>
                    </a:stretch>
                  </pic:blipFill>
                  <pic:spPr>
                    <a:xfrm>
                      <a:off x="0" y="0"/>
                      <a:ext cx="4067175" cy="2209800"/>
                    </a:xfrm>
                    <a:prstGeom prst="rect">
                      <a:avLst/>
                    </a:prstGeom>
                  </pic:spPr>
                </pic:pic>
              </a:graphicData>
            </a:graphic>
            <wp14:sizeRelH relativeFrom="page">
              <wp14:pctWidth>0</wp14:pctWidth>
            </wp14:sizeRelH>
            <wp14:sizeRelV relativeFrom="page">
              <wp14:pctHeight>0</wp14:pctHeight>
            </wp14:sizeRelV>
          </wp:anchor>
        </w:drawing>
      </w:r>
    </w:p>
    <w:p w14:paraId="2CDD6649" w14:textId="56AEA6C0" w:rsidR="007070D4" w:rsidRDefault="007070D4" w:rsidP="000F5FCF">
      <w:pPr>
        <w:contextualSpacing/>
      </w:pPr>
    </w:p>
    <w:p w14:paraId="4065AF8C" w14:textId="180C592A" w:rsidR="007070D4" w:rsidRDefault="007070D4" w:rsidP="000F5FCF">
      <w:pPr>
        <w:contextualSpacing/>
      </w:pPr>
    </w:p>
    <w:p w14:paraId="2CC568CA" w14:textId="2C51E0A1" w:rsidR="007070D4" w:rsidRDefault="007070D4" w:rsidP="000F5FCF">
      <w:pPr>
        <w:contextualSpacing/>
      </w:pPr>
    </w:p>
    <w:p w14:paraId="5C2352C2" w14:textId="77777777" w:rsidR="007070D4" w:rsidRDefault="007070D4" w:rsidP="000F5FCF">
      <w:pPr>
        <w:contextualSpacing/>
      </w:pPr>
    </w:p>
    <w:p w14:paraId="2F228691" w14:textId="77777777" w:rsidR="007A21AE" w:rsidRDefault="007A21AE" w:rsidP="000F5FCF">
      <w:pPr>
        <w:contextualSpacing/>
      </w:pPr>
    </w:p>
    <w:p w14:paraId="4F4E11F0" w14:textId="0112F20B" w:rsidR="000C315C" w:rsidRDefault="000C315C" w:rsidP="000F5FCF">
      <w:pPr>
        <w:contextualSpacing/>
      </w:pPr>
    </w:p>
    <w:p w14:paraId="4EDC38E8" w14:textId="77777777" w:rsidR="000C315C" w:rsidRDefault="000C315C" w:rsidP="000F5FCF">
      <w:pPr>
        <w:contextualSpacing/>
      </w:pPr>
    </w:p>
    <w:p w14:paraId="53C367E0" w14:textId="54F5C563" w:rsidR="005B4561" w:rsidRDefault="005B4561" w:rsidP="000F5FCF">
      <w:pPr>
        <w:contextualSpacing/>
      </w:pPr>
    </w:p>
    <w:p w14:paraId="62ED5A62" w14:textId="15ED82E6" w:rsidR="000F5FCF" w:rsidRDefault="000F5FCF" w:rsidP="005B4561">
      <w:pPr>
        <w:pStyle w:val="Ttulo2"/>
      </w:pPr>
      <w:bookmarkStart w:id="19" w:name="_Toc104839978"/>
      <w:r>
        <w:lastRenderedPageBreak/>
        <w:t>Continuidad de una función en un número.</w:t>
      </w:r>
      <w:bookmarkEnd w:id="19"/>
      <w:r>
        <w:t xml:space="preserve"> </w:t>
      </w:r>
    </w:p>
    <w:p w14:paraId="4C8EA9D0" w14:textId="77777777" w:rsidR="00400030" w:rsidRDefault="00400030" w:rsidP="00400030">
      <w:pPr>
        <w:contextualSpacing/>
      </w:pPr>
      <w:r>
        <w:t>Se ha mencionado anteriormente la idea intuitiva de que una función continua es aquella cuya gráfica se puede trazar sin despegar "el lápiz". Es decir, si la gráfica es una sola línea "continua". En este cuaderno daremos una definición precisa de lo que es una "función continua".</w:t>
      </w:r>
    </w:p>
    <w:p w14:paraId="181579B1" w14:textId="77777777" w:rsidR="00400030" w:rsidRDefault="00400030" w:rsidP="00400030">
      <w:pPr>
        <w:contextualSpacing/>
      </w:pPr>
    </w:p>
    <w:p w14:paraId="43418000" w14:textId="685EB567" w:rsidR="005B4561" w:rsidRDefault="00400030" w:rsidP="00400030">
      <w:pPr>
        <w:contextualSpacing/>
      </w:pPr>
      <w:r>
        <w:t xml:space="preserve">A </w:t>
      </w:r>
      <w:r w:rsidR="00244EFD">
        <w:t>continuación,</w:t>
      </w:r>
      <w:r>
        <w:t xml:space="preserve"> daremos ejemplos de funciones discontinuas en un punto y analizaremos qué es lo que causa la discontinuidad. Esto nos llevará de una manera directa a la definición de continuidad en un número y posteriormente a la definición de continuidad en un intervalo.</w:t>
      </w:r>
    </w:p>
    <w:p w14:paraId="015FFA41" w14:textId="3C09DF31" w:rsidR="005B4561" w:rsidRDefault="00244EFD" w:rsidP="000F5FCF">
      <w:pPr>
        <w:contextualSpacing/>
      </w:pPr>
      <w:r>
        <w:rPr>
          <w:noProof/>
        </w:rPr>
        <w:drawing>
          <wp:anchor distT="0" distB="0" distL="114300" distR="114300" simplePos="0" relativeHeight="251704320" behindDoc="1" locked="0" layoutInCell="1" allowOverlap="1" wp14:anchorId="640E2898" wp14:editId="4EF16A64">
            <wp:simplePos x="0" y="0"/>
            <wp:positionH relativeFrom="column">
              <wp:posOffset>837565</wp:posOffset>
            </wp:positionH>
            <wp:positionV relativeFrom="paragraph">
              <wp:posOffset>-4279</wp:posOffset>
            </wp:positionV>
            <wp:extent cx="4193540" cy="2961005"/>
            <wp:effectExtent l="0" t="0" r="0" b="0"/>
            <wp:wrapTight wrapText="bothSides">
              <wp:wrapPolygon edited="0">
                <wp:start x="0" y="0"/>
                <wp:lineTo x="0" y="21401"/>
                <wp:lineTo x="21489" y="21401"/>
                <wp:lineTo x="21489" y="0"/>
                <wp:lineTo x="0" y="0"/>
              </wp:wrapPolygon>
            </wp:wrapTight>
            <wp:docPr id="59" name="Imagen 5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Gráfico, Gráfico de líneas&#10;&#10;Descripción generada automáticamente"/>
                    <pic:cNvPicPr>
                      <a:picLocks noChangeAspect="1" noChangeArrowheads="1"/>
                    </pic:cNvPicPr>
                  </pic:nvPicPr>
                  <pic:blipFill rotWithShape="1">
                    <a:blip r:embed="rId43">
                      <a:extLst>
                        <a:ext uri="{28A0092B-C50C-407E-A947-70E740481C1C}">
                          <a14:useLocalDpi xmlns:a14="http://schemas.microsoft.com/office/drawing/2010/main" val="0"/>
                        </a:ext>
                      </a:extLst>
                    </a:blip>
                    <a:srcRect l="6251" t="11721" r="5832" b="10671"/>
                    <a:stretch/>
                  </pic:blipFill>
                  <pic:spPr bwMode="auto">
                    <a:xfrm>
                      <a:off x="0" y="0"/>
                      <a:ext cx="4193540" cy="2961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3AEBE6" w14:textId="443839B0" w:rsidR="005B4561" w:rsidRDefault="005B4561" w:rsidP="000F5FCF">
      <w:pPr>
        <w:contextualSpacing/>
      </w:pPr>
    </w:p>
    <w:p w14:paraId="7D6AF2C2" w14:textId="0AEFFDF5" w:rsidR="00244EFD" w:rsidRDefault="00244EFD" w:rsidP="000F5FCF">
      <w:pPr>
        <w:contextualSpacing/>
      </w:pPr>
    </w:p>
    <w:p w14:paraId="33EE4EAF" w14:textId="4A59E806" w:rsidR="00244EFD" w:rsidRDefault="00244EFD" w:rsidP="000F5FCF">
      <w:pPr>
        <w:contextualSpacing/>
      </w:pPr>
    </w:p>
    <w:p w14:paraId="76271B7F" w14:textId="54DA8028" w:rsidR="00244EFD" w:rsidRDefault="00244EFD" w:rsidP="000F5FCF">
      <w:pPr>
        <w:contextualSpacing/>
      </w:pPr>
    </w:p>
    <w:p w14:paraId="5D736DA6" w14:textId="396E270B" w:rsidR="00244EFD" w:rsidRDefault="00244EFD" w:rsidP="000F5FCF">
      <w:pPr>
        <w:contextualSpacing/>
      </w:pPr>
    </w:p>
    <w:p w14:paraId="51DC9A0D" w14:textId="488F945C" w:rsidR="00244EFD" w:rsidRDefault="00244EFD" w:rsidP="000F5FCF">
      <w:pPr>
        <w:contextualSpacing/>
      </w:pPr>
    </w:p>
    <w:p w14:paraId="473B6EC1" w14:textId="2D0AEC30" w:rsidR="00244EFD" w:rsidRDefault="00244EFD" w:rsidP="000F5FCF">
      <w:pPr>
        <w:contextualSpacing/>
      </w:pPr>
    </w:p>
    <w:p w14:paraId="1713B24D" w14:textId="354CDF37" w:rsidR="00244EFD" w:rsidRDefault="00244EFD" w:rsidP="000F5FCF">
      <w:pPr>
        <w:contextualSpacing/>
      </w:pPr>
    </w:p>
    <w:p w14:paraId="611C0158" w14:textId="00DA4933" w:rsidR="00244EFD" w:rsidRDefault="00244EFD" w:rsidP="000F5FCF">
      <w:pPr>
        <w:contextualSpacing/>
      </w:pPr>
    </w:p>
    <w:p w14:paraId="5136D702" w14:textId="769A109C" w:rsidR="00244EFD" w:rsidRDefault="00244EFD" w:rsidP="000F5FCF">
      <w:pPr>
        <w:contextualSpacing/>
      </w:pPr>
    </w:p>
    <w:p w14:paraId="0F7C1F45" w14:textId="6B5B9053" w:rsidR="00244EFD" w:rsidRDefault="00244EFD" w:rsidP="000F5FCF">
      <w:pPr>
        <w:contextualSpacing/>
      </w:pPr>
    </w:p>
    <w:p w14:paraId="32BCA1DC" w14:textId="028B7849" w:rsidR="00244EFD" w:rsidRDefault="00B66232" w:rsidP="000F5FCF">
      <w:pPr>
        <w:contextualSpacing/>
      </w:pPr>
      <w:r w:rsidRPr="00B66232">
        <w:t>Observa cuidadosamente las siguientes gráficas de funciones que son discontinuas en un número x=a.</w:t>
      </w:r>
    </w:p>
    <w:p w14:paraId="3B924A3B" w14:textId="6AC3D78A" w:rsidR="00B66232" w:rsidRDefault="00B66232" w:rsidP="000F5FCF">
      <w:pPr>
        <w:contextualSpacing/>
      </w:pPr>
      <w:r w:rsidRPr="00B66232">
        <w:drawing>
          <wp:anchor distT="0" distB="0" distL="114300" distR="114300" simplePos="0" relativeHeight="251705344" behindDoc="1" locked="0" layoutInCell="1" allowOverlap="1" wp14:anchorId="7630C30A" wp14:editId="736D7134">
            <wp:simplePos x="0" y="0"/>
            <wp:positionH relativeFrom="column">
              <wp:posOffset>838062</wp:posOffset>
            </wp:positionH>
            <wp:positionV relativeFrom="paragraph">
              <wp:posOffset>0</wp:posOffset>
            </wp:positionV>
            <wp:extent cx="4448175" cy="1495425"/>
            <wp:effectExtent l="0" t="0" r="9525" b="9525"/>
            <wp:wrapTight wrapText="bothSides">
              <wp:wrapPolygon edited="0">
                <wp:start x="0" y="0"/>
                <wp:lineTo x="0" y="21462"/>
                <wp:lineTo x="21554" y="21462"/>
                <wp:lineTo x="21554" y="0"/>
                <wp:lineTo x="0" y="0"/>
              </wp:wrapPolygon>
            </wp:wrapTight>
            <wp:docPr id="60" name="Imagen 6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Interfaz de usuario gráfica, Texto&#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4448175" cy="1495425"/>
                    </a:xfrm>
                    <a:prstGeom prst="rect">
                      <a:avLst/>
                    </a:prstGeom>
                  </pic:spPr>
                </pic:pic>
              </a:graphicData>
            </a:graphic>
            <wp14:sizeRelH relativeFrom="page">
              <wp14:pctWidth>0</wp14:pctWidth>
            </wp14:sizeRelH>
            <wp14:sizeRelV relativeFrom="page">
              <wp14:pctHeight>0</wp14:pctHeight>
            </wp14:sizeRelV>
          </wp:anchor>
        </w:drawing>
      </w:r>
    </w:p>
    <w:p w14:paraId="34FB8EE3" w14:textId="30A86E5F" w:rsidR="00244EFD" w:rsidRDefault="00244EFD" w:rsidP="000F5FCF">
      <w:pPr>
        <w:contextualSpacing/>
      </w:pPr>
    </w:p>
    <w:p w14:paraId="489F054F" w14:textId="3317564D" w:rsidR="00244EFD" w:rsidRDefault="00244EFD" w:rsidP="000F5FCF">
      <w:pPr>
        <w:contextualSpacing/>
      </w:pPr>
    </w:p>
    <w:p w14:paraId="2156857E" w14:textId="6B0A7804" w:rsidR="00244EFD" w:rsidRDefault="00244EFD" w:rsidP="000F5FCF">
      <w:pPr>
        <w:contextualSpacing/>
      </w:pPr>
    </w:p>
    <w:p w14:paraId="0BAB182F" w14:textId="29B458D5" w:rsidR="00244EFD" w:rsidRDefault="00244EFD" w:rsidP="000F5FCF">
      <w:pPr>
        <w:contextualSpacing/>
      </w:pPr>
    </w:p>
    <w:p w14:paraId="06C0B79A" w14:textId="29912E7D" w:rsidR="00244EFD" w:rsidRDefault="00244EFD" w:rsidP="000F5FCF">
      <w:pPr>
        <w:contextualSpacing/>
      </w:pPr>
    </w:p>
    <w:p w14:paraId="41B138BE" w14:textId="5590CD8A" w:rsidR="00244EFD" w:rsidRDefault="006263F3" w:rsidP="000F5FCF">
      <w:pPr>
        <w:contextualSpacing/>
      </w:pPr>
      <w:r w:rsidRPr="006263F3">
        <w:lastRenderedPageBreak/>
        <w:drawing>
          <wp:anchor distT="0" distB="0" distL="114300" distR="114300" simplePos="0" relativeHeight="251706368" behindDoc="1" locked="0" layoutInCell="1" allowOverlap="1" wp14:anchorId="13CD4FF3" wp14:editId="7814D5BF">
            <wp:simplePos x="0" y="0"/>
            <wp:positionH relativeFrom="column">
              <wp:posOffset>539888</wp:posOffset>
            </wp:positionH>
            <wp:positionV relativeFrom="paragraph">
              <wp:posOffset>292735</wp:posOffset>
            </wp:positionV>
            <wp:extent cx="4591050" cy="2914650"/>
            <wp:effectExtent l="0" t="0" r="0" b="0"/>
            <wp:wrapTight wrapText="bothSides">
              <wp:wrapPolygon edited="0">
                <wp:start x="0" y="0"/>
                <wp:lineTo x="0" y="21459"/>
                <wp:lineTo x="21510" y="21459"/>
                <wp:lineTo x="21510" y="0"/>
                <wp:lineTo x="0" y="0"/>
              </wp:wrapPolygon>
            </wp:wrapTight>
            <wp:docPr id="61" name="Imagen 6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Gráfico&#10;&#10;Descripción generada automáticamente con confianza media"/>
                    <pic:cNvPicPr/>
                  </pic:nvPicPr>
                  <pic:blipFill>
                    <a:blip r:embed="rId45">
                      <a:extLst>
                        <a:ext uri="{28A0092B-C50C-407E-A947-70E740481C1C}">
                          <a14:useLocalDpi xmlns:a14="http://schemas.microsoft.com/office/drawing/2010/main" val="0"/>
                        </a:ext>
                      </a:extLst>
                    </a:blip>
                    <a:stretch>
                      <a:fillRect/>
                    </a:stretch>
                  </pic:blipFill>
                  <pic:spPr>
                    <a:xfrm>
                      <a:off x="0" y="0"/>
                      <a:ext cx="4591050" cy="2914650"/>
                    </a:xfrm>
                    <a:prstGeom prst="rect">
                      <a:avLst/>
                    </a:prstGeom>
                  </pic:spPr>
                </pic:pic>
              </a:graphicData>
            </a:graphic>
            <wp14:sizeRelH relativeFrom="page">
              <wp14:pctWidth>0</wp14:pctWidth>
            </wp14:sizeRelH>
            <wp14:sizeRelV relativeFrom="page">
              <wp14:pctHeight>0</wp14:pctHeight>
            </wp14:sizeRelV>
          </wp:anchor>
        </w:drawing>
      </w:r>
      <w:r w:rsidR="00B66232">
        <w:rPr>
          <w:rFonts w:ascii="Roboto" w:hAnsi="Roboto"/>
          <w:color w:val="000000"/>
          <w:sz w:val="26"/>
          <w:szCs w:val="26"/>
          <w:shd w:val="clear" w:color="auto" w:fill="FFFFFF"/>
        </w:rPr>
        <w:t>  Ahora observa la siguiente gráfica.</w:t>
      </w:r>
    </w:p>
    <w:p w14:paraId="3A29B1CE" w14:textId="1B7AEADC" w:rsidR="00244EFD" w:rsidRDefault="00244EFD" w:rsidP="000F5FCF">
      <w:pPr>
        <w:contextualSpacing/>
      </w:pPr>
    </w:p>
    <w:p w14:paraId="3DAD1F6D" w14:textId="5B433D2D" w:rsidR="00244EFD" w:rsidRDefault="00244EFD" w:rsidP="000F5FCF">
      <w:pPr>
        <w:contextualSpacing/>
      </w:pPr>
    </w:p>
    <w:p w14:paraId="3D8EC4C9" w14:textId="29C38B46" w:rsidR="00244EFD" w:rsidRDefault="00244EFD" w:rsidP="000F5FCF">
      <w:pPr>
        <w:contextualSpacing/>
      </w:pPr>
    </w:p>
    <w:p w14:paraId="4DC2B899" w14:textId="4F3442A7" w:rsidR="00244EFD" w:rsidRDefault="00244EFD" w:rsidP="000F5FCF">
      <w:pPr>
        <w:contextualSpacing/>
      </w:pPr>
    </w:p>
    <w:p w14:paraId="22EDD9E9" w14:textId="6E4B8E84" w:rsidR="00244EFD" w:rsidRDefault="00244EFD" w:rsidP="000F5FCF">
      <w:pPr>
        <w:contextualSpacing/>
      </w:pPr>
    </w:p>
    <w:p w14:paraId="63A745E0" w14:textId="46AA3A93" w:rsidR="00244EFD" w:rsidRDefault="00244EFD" w:rsidP="000F5FCF">
      <w:pPr>
        <w:contextualSpacing/>
      </w:pPr>
    </w:p>
    <w:p w14:paraId="0B960201" w14:textId="23F723C2" w:rsidR="00244EFD" w:rsidRDefault="00244EFD" w:rsidP="000F5FCF">
      <w:pPr>
        <w:contextualSpacing/>
      </w:pPr>
    </w:p>
    <w:p w14:paraId="5B239201" w14:textId="635D557E" w:rsidR="00244EFD" w:rsidRDefault="00244EFD" w:rsidP="000F5FCF">
      <w:pPr>
        <w:contextualSpacing/>
      </w:pPr>
    </w:p>
    <w:p w14:paraId="0EA5A455" w14:textId="46DF378D" w:rsidR="00244EFD" w:rsidRDefault="00244EFD" w:rsidP="000F5FCF">
      <w:pPr>
        <w:contextualSpacing/>
      </w:pPr>
    </w:p>
    <w:p w14:paraId="7C62FCE0" w14:textId="4FABEC4F" w:rsidR="00244EFD" w:rsidRDefault="00244EFD" w:rsidP="000F5FCF">
      <w:pPr>
        <w:contextualSpacing/>
      </w:pPr>
    </w:p>
    <w:p w14:paraId="11957A1A" w14:textId="2D96DEFF" w:rsidR="00244EFD" w:rsidRDefault="00244EFD" w:rsidP="000F5FCF">
      <w:pPr>
        <w:contextualSpacing/>
      </w:pPr>
    </w:p>
    <w:p w14:paraId="0FF5B727" w14:textId="58C5EDCF" w:rsidR="00244EFD" w:rsidRDefault="00244EFD" w:rsidP="000F5FCF">
      <w:pPr>
        <w:contextualSpacing/>
      </w:pPr>
    </w:p>
    <w:p w14:paraId="3C40F09F" w14:textId="056D26F9" w:rsidR="00244EFD" w:rsidRDefault="006263F3" w:rsidP="000F5FCF">
      <w:pPr>
        <w:contextualSpacing/>
      </w:pPr>
      <w:r w:rsidRPr="006263F3">
        <w:t>Observa que en este caso la discontinuidad ocurre porque los límites unilaterales no son iguales (la función no tiende al mismo número por la derecha que por la izquierda), es decir, la función es discontinua por que el límite no existe.</w:t>
      </w:r>
    </w:p>
    <w:p w14:paraId="477CD8E7" w14:textId="77777777" w:rsidR="00A31C0F" w:rsidRDefault="00A31C0F" w:rsidP="000F5FCF">
      <w:pPr>
        <w:contextualSpacing/>
      </w:pPr>
    </w:p>
    <w:p w14:paraId="5B378B54" w14:textId="2CD86A27" w:rsidR="00244EFD" w:rsidRDefault="00A31C0F" w:rsidP="000F5FCF">
      <w:pPr>
        <w:contextualSpacing/>
      </w:pPr>
      <w:r w:rsidRPr="00A31C0F">
        <w:t>Veamos otro ejemplo:</w:t>
      </w:r>
    </w:p>
    <w:p w14:paraId="29C21479" w14:textId="645129BA" w:rsidR="00244EFD" w:rsidRDefault="00A31C0F" w:rsidP="000F5FCF">
      <w:pPr>
        <w:contextualSpacing/>
      </w:pPr>
      <w:r w:rsidRPr="00A31C0F">
        <w:drawing>
          <wp:anchor distT="0" distB="0" distL="114300" distR="114300" simplePos="0" relativeHeight="251707392" behindDoc="1" locked="0" layoutInCell="1" allowOverlap="1" wp14:anchorId="61BF5897" wp14:editId="55274D35">
            <wp:simplePos x="0" y="0"/>
            <wp:positionH relativeFrom="column">
              <wp:posOffset>539529</wp:posOffset>
            </wp:positionH>
            <wp:positionV relativeFrom="paragraph">
              <wp:posOffset>130451</wp:posOffset>
            </wp:positionV>
            <wp:extent cx="4438650" cy="3067050"/>
            <wp:effectExtent l="0" t="0" r="0" b="0"/>
            <wp:wrapTight wrapText="bothSides">
              <wp:wrapPolygon edited="0">
                <wp:start x="0" y="0"/>
                <wp:lineTo x="0" y="21466"/>
                <wp:lineTo x="21507" y="21466"/>
                <wp:lineTo x="21507" y="0"/>
                <wp:lineTo x="0" y="0"/>
              </wp:wrapPolygon>
            </wp:wrapTight>
            <wp:docPr id="62" name="Imagen 6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Diagrama&#10;&#10;Descripción generada automáticamente"/>
                    <pic:cNvPicPr/>
                  </pic:nvPicPr>
                  <pic:blipFill>
                    <a:blip r:embed="rId46">
                      <a:extLst>
                        <a:ext uri="{28A0092B-C50C-407E-A947-70E740481C1C}">
                          <a14:useLocalDpi xmlns:a14="http://schemas.microsoft.com/office/drawing/2010/main" val="0"/>
                        </a:ext>
                      </a:extLst>
                    </a:blip>
                    <a:stretch>
                      <a:fillRect/>
                    </a:stretch>
                  </pic:blipFill>
                  <pic:spPr>
                    <a:xfrm>
                      <a:off x="0" y="0"/>
                      <a:ext cx="4438650" cy="3067050"/>
                    </a:xfrm>
                    <a:prstGeom prst="rect">
                      <a:avLst/>
                    </a:prstGeom>
                  </pic:spPr>
                </pic:pic>
              </a:graphicData>
            </a:graphic>
            <wp14:sizeRelH relativeFrom="page">
              <wp14:pctWidth>0</wp14:pctWidth>
            </wp14:sizeRelH>
            <wp14:sizeRelV relativeFrom="page">
              <wp14:pctHeight>0</wp14:pctHeight>
            </wp14:sizeRelV>
          </wp:anchor>
        </w:drawing>
      </w:r>
    </w:p>
    <w:p w14:paraId="4C470B1A" w14:textId="267A2443" w:rsidR="00244EFD" w:rsidRDefault="00244EFD" w:rsidP="000F5FCF">
      <w:pPr>
        <w:contextualSpacing/>
      </w:pPr>
    </w:p>
    <w:p w14:paraId="3D1C935C" w14:textId="6E701F4D" w:rsidR="00244EFD" w:rsidRDefault="00244EFD" w:rsidP="000F5FCF">
      <w:pPr>
        <w:contextualSpacing/>
      </w:pPr>
    </w:p>
    <w:p w14:paraId="5E6DC2D5" w14:textId="55D79363" w:rsidR="00244EFD" w:rsidRDefault="00244EFD" w:rsidP="000F5FCF">
      <w:pPr>
        <w:contextualSpacing/>
      </w:pPr>
    </w:p>
    <w:p w14:paraId="4A3E22B8" w14:textId="4B646DDD" w:rsidR="00244EFD" w:rsidRDefault="00244EFD" w:rsidP="000F5FCF">
      <w:pPr>
        <w:contextualSpacing/>
      </w:pPr>
    </w:p>
    <w:p w14:paraId="66D7929F" w14:textId="211A555C" w:rsidR="00244EFD" w:rsidRDefault="00244EFD" w:rsidP="000F5FCF">
      <w:pPr>
        <w:contextualSpacing/>
      </w:pPr>
    </w:p>
    <w:p w14:paraId="0A495D14" w14:textId="63424EDC" w:rsidR="00244EFD" w:rsidRDefault="00244EFD" w:rsidP="000F5FCF">
      <w:pPr>
        <w:contextualSpacing/>
      </w:pPr>
    </w:p>
    <w:p w14:paraId="01D8406B" w14:textId="6542841F" w:rsidR="00244EFD" w:rsidRDefault="00244EFD" w:rsidP="000F5FCF">
      <w:pPr>
        <w:contextualSpacing/>
      </w:pPr>
    </w:p>
    <w:p w14:paraId="43D37A98" w14:textId="6111009B" w:rsidR="00244EFD" w:rsidRDefault="00244EFD" w:rsidP="000F5FCF">
      <w:pPr>
        <w:contextualSpacing/>
      </w:pPr>
    </w:p>
    <w:p w14:paraId="0A58DDD4" w14:textId="7DEBE436" w:rsidR="00244EFD" w:rsidRDefault="00244EFD" w:rsidP="000F5FCF">
      <w:pPr>
        <w:contextualSpacing/>
      </w:pPr>
    </w:p>
    <w:p w14:paraId="2D77DB8F" w14:textId="720487D5" w:rsidR="00244EFD" w:rsidRDefault="00244EFD" w:rsidP="000F5FCF">
      <w:pPr>
        <w:contextualSpacing/>
      </w:pPr>
    </w:p>
    <w:p w14:paraId="32DBF097" w14:textId="4C59CE2E" w:rsidR="00244EFD" w:rsidRDefault="00244EFD" w:rsidP="000F5FCF">
      <w:pPr>
        <w:contextualSpacing/>
      </w:pPr>
    </w:p>
    <w:p w14:paraId="2C479407" w14:textId="3F29E7E9" w:rsidR="00244EFD" w:rsidRDefault="002A5823" w:rsidP="000F5FCF">
      <w:pPr>
        <w:contextualSpacing/>
      </w:pPr>
      <w:r w:rsidRPr="002A5823">
        <w:lastRenderedPageBreak/>
        <w:drawing>
          <wp:anchor distT="0" distB="0" distL="114300" distR="114300" simplePos="0" relativeHeight="251708416" behindDoc="1" locked="0" layoutInCell="1" allowOverlap="1" wp14:anchorId="40132925" wp14:editId="7DE4B3A7">
            <wp:simplePos x="0" y="0"/>
            <wp:positionH relativeFrom="column">
              <wp:posOffset>957332</wp:posOffset>
            </wp:positionH>
            <wp:positionV relativeFrom="paragraph">
              <wp:posOffset>272415</wp:posOffset>
            </wp:positionV>
            <wp:extent cx="4305300" cy="3409950"/>
            <wp:effectExtent l="0" t="0" r="0" b="0"/>
            <wp:wrapTight wrapText="bothSides">
              <wp:wrapPolygon edited="0">
                <wp:start x="0" y="0"/>
                <wp:lineTo x="0" y="21479"/>
                <wp:lineTo x="21504" y="21479"/>
                <wp:lineTo x="21504" y="0"/>
                <wp:lineTo x="0" y="0"/>
              </wp:wrapPolygon>
            </wp:wrapTight>
            <wp:docPr id="63" name="Imagen 63"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Imagen que contiene Gráfico&#10;&#10;Descripción generada automáticamente"/>
                    <pic:cNvPicPr/>
                  </pic:nvPicPr>
                  <pic:blipFill>
                    <a:blip r:embed="rId47">
                      <a:extLst>
                        <a:ext uri="{28A0092B-C50C-407E-A947-70E740481C1C}">
                          <a14:useLocalDpi xmlns:a14="http://schemas.microsoft.com/office/drawing/2010/main" val="0"/>
                        </a:ext>
                      </a:extLst>
                    </a:blip>
                    <a:stretch>
                      <a:fillRect/>
                    </a:stretch>
                  </pic:blipFill>
                  <pic:spPr>
                    <a:xfrm>
                      <a:off x="0" y="0"/>
                      <a:ext cx="4305300" cy="3409950"/>
                    </a:xfrm>
                    <a:prstGeom prst="rect">
                      <a:avLst/>
                    </a:prstGeom>
                  </pic:spPr>
                </pic:pic>
              </a:graphicData>
            </a:graphic>
            <wp14:sizeRelH relativeFrom="page">
              <wp14:pctWidth>0</wp14:pctWidth>
            </wp14:sizeRelH>
            <wp14:sizeRelV relativeFrom="page">
              <wp14:pctHeight>0</wp14:pctHeight>
            </wp14:sizeRelV>
          </wp:anchor>
        </w:drawing>
      </w:r>
      <w:r w:rsidRPr="002A5823">
        <w:t>Por último, observa la siguiente gráfica:</w:t>
      </w:r>
    </w:p>
    <w:p w14:paraId="4AEE8D38" w14:textId="4BEF8764" w:rsidR="00A31C0F" w:rsidRDefault="00A31C0F" w:rsidP="000F5FCF">
      <w:pPr>
        <w:contextualSpacing/>
      </w:pPr>
    </w:p>
    <w:p w14:paraId="34711861" w14:textId="71C10618" w:rsidR="00A31C0F" w:rsidRDefault="00A31C0F" w:rsidP="000F5FCF">
      <w:pPr>
        <w:contextualSpacing/>
      </w:pPr>
    </w:p>
    <w:p w14:paraId="1513C427" w14:textId="3258C258" w:rsidR="00A31C0F" w:rsidRDefault="00A31C0F" w:rsidP="000F5FCF">
      <w:pPr>
        <w:contextualSpacing/>
      </w:pPr>
    </w:p>
    <w:p w14:paraId="122469F6" w14:textId="1A01BA7E" w:rsidR="00A31C0F" w:rsidRDefault="00A31C0F" w:rsidP="000F5FCF">
      <w:pPr>
        <w:contextualSpacing/>
      </w:pPr>
    </w:p>
    <w:p w14:paraId="4F5C291F" w14:textId="1DA270B1" w:rsidR="00A31C0F" w:rsidRDefault="00A31C0F" w:rsidP="000F5FCF">
      <w:pPr>
        <w:contextualSpacing/>
      </w:pPr>
    </w:p>
    <w:p w14:paraId="7BC9F563" w14:textId="0DD7D4EC" w:rsidR="00A31C0F" w:rsidRDefault="00A31C0F" w:rsidP="000F5FCF">
      <w:pPr>
        <w:contextualSpacing/>
      </w:pPr>
    </w:p>
    <w:p w14:paraId="2C102240" w14:textId="01FEB3CA" w:rsidR="00A31C0F" w:rsidRDefault="00A31C0F" w:rsidP="000F5FCF">
      <w:pPr>
        <w:contextualSpacing/>
      </w:pPr>
    </w:p>
    <w:p w14:paraId="23440B40" w14:textId="047058F1" w:rsidR="00A31C0F" w:rsidRDefault="00A31C0F" w:rsidP="000F5FCF">
      <w:pPr>
        <w:contextualSpacing/>
      </w:pPr>
    </w:p>
    <w:p w14:paraId="6510D2FD" w14:textId="517B3204" w:rsidR="00A31C0F" w:rsidRDefault="00A31C0F" w:rsidP="000F5FCF">
      <w:pPr>
        <w:contextualSpacing/>
      </w:pPr>
    </w:p>
    <w:p w14:paraId="7E3A91D3" w14:textId="27F94BB5" w:rsidR="00A31C0F" w:rsidRDefault="00A31C0F" w:rsidP="000F5FCF">
      <w:pPr>
        <w:contextualSpacing/>
      </w:pPr>
    </w:p>
    <w:p w14:paraId="21DA2291" w14:textId="486CD6EA" w:rsidR="00A31C0F" w:rsidRDefault="00A31C0F" w:rsidP="000F5FCF">
      <w:pPr>
        <w:contextualSpacing/>
      </w:pPr>
    </w:p>
    <w:p w14:paraId="127D985E" w14:textId="774AFAF4" w:rsidR="00A31C0F" w:rsidRDefault="00A31C0F" w:rsidP="000F5FCF">
      <w:pPr>
        <w:contextualSpacing/>
      </w:pPr>
    </w:p>
    <w:p w14:paraId="128A544F" w14:textId="5FD1234E" w:rsidR="00A31C0F" w:rsidRDefault="00A31C0F" w:rsidP="000F5FCF">
      <w:pPr>
        <w:contextualSpacing/>
      </w:pPr>
    </w:p>
    <w:p w14:paraId="7544418C" w14:textId="56938C5F" w:rsidR="00A31C0F" w:rsidRDefault="00A31C0F" w:rsidP="000F5FCF">
      <w:pPr>
        <w:contextualSpacing/>
      </w:pPr>
    </w:p>
    <w:p w14:paraId="757D03BB" w14:textId="18A555B9" w:rsidR="00A31C0F" w:rsidRDefault="00894029" w:rsidP="000F5FCF">
      <w:pPr>
        <w:contextualSpacing/>
      </w:pPr>
      <w:r w:rsidRPr="00894029">
        <w:drawing>
          <wp:anchor distT="0" distB="0" distL="114300" distR="114300" simplePos="0" relativeHeight="251709440" behindDoc="1" locked="0" layoutInCell="1" allowOverlap="1" wp14:anchorId="25F2EA5F" wp14:editId="1B9F38ED">
            <wp:simplePos x="0" y="0"/>
            <wp:positionH relativeFrom="column">
              <wp:posOffset>1473835</wp:posOffset>
            </wp:positionH>
            <wp:positionV relativeFrom="paragraph">
              <wp:posOffset>297815</wp:posOffset>
            </wp:positionV>
            <wp:extent cx="3333750" cy="3019425"/>
            <wp:effectExtent l="0" t="0" r="0" b="9525"/>
            <wp:wrapTight wrapText="bothSides">
              <wp:wrapPolygon edited="0">
                <wp:start x="0" y="0"/>
                <wp:lineTo x="0" y="21532"/>
                <wp:lineTo x="21477" y="21532"/>
                <wp:lineTo x="21477" y="0"/>
                <wp:lineTo x="0" y="0"/>
              </wp:wrapPolygon>
            </wp:wrapTight>
            <wp:docPr id="64" name="Imagen 6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Interfaz de usuario gráfica, Texto, Aplicación&#10;&#10;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3333750" cy="3019425"/>
                    </a:xfrm>
                    <a:prstGeom prst="rect">
                      <a:avLst/>
                    </a:prstGeom>
                  </pic:spPr>
                </pic:pic>
              </a:graphicData>
            </a:graphic>
            <wp14:sizeRelH relativeFrom="page">
              <wp14:pctWidth>0</wp14:pctWidth>
            </wp14:sizeRelH>
            <wp14:sizeRelV relativeFrom="page">
              <wp14:pctHeight>0</wp14:pctHeight>
            </wp14:sizeRelV>
          </wp:anchor>
        </w:drawing>
      </w:r>
      <w:r w:rsidR="002A5823">
        <w:rPr>
          <w:rFonts w:ascii="Roboto" w:hAnsi="Roboto"/>
          <w:color w:val="000000"/>
          <w:sz w:val="26"/>
          <w:szCs w:val="26"/>
          <w:shd w:val="clear" w:color="auto" w:fill="FFFFFF"/>
        </w:rPr>
        <w:t>Enseguida se da la definición de continuidad en un número.</w:t>
      </w:r>
    </w:p>
    <w:p w14:paraId="56D13E52" w14:textId="3CF83210" w:rsidR="00A31C0F" w:rsidRDefault="00A31C0F" w:rsidP="000F5FCF">
      <w:pPr>
        <w:contextualSpacing/>
      </w:pPr>
    </w:p>
    <w:p w14:paraId="17686191" w14:textId="1A73AD07" w:rsidR="00A31C0F" w:rsidRDefault="00A31C0F" w:rsidP="000F5FCF">
      <w:pPr>
        <w:contextualSpacing/>
      </w:pPr>
    </w:p>
    <w:p w14:paraId="62C1A59B" w14:textId="39FB10C3" w:rsidR="00A31C0F" w:rsidRDefault="00A31C0F" w:rsidP="000F5FCF">
      <w:pPr>
        <w:contextualSpacing/>
      </w:pPr>
    </w:p>
    <w:p w14:paraId="6FBEE06E" w14:textId="08B4C2C4" w:rsidR="00A31C0F" w:rsidRDefault="00A31C0F" w:rsidP="000F5FCF">
      <w:pPr>
        <w:contextualSpacing/>
      </w:pPr>
    </w:p>
    <w:p w14:paraId="19A094C6" w14:textId="407832EA" w:rsidR="00A31C0F" w:rsidRDefault="00A31C0F" w:rsidP="000F5FCF">
      <w:pPr>
        <w:contextualSpacing/>
      </w:pPr>
    </w:p>
    <w:p w14:paraId="5E4623AE" w14:textId="43D3C0E6" w:rsidR="00A31C0F" w:rsidRDefault="00A31C0F" w:rsidP="000F5FCF">
      <w:pPr>
        <w:contextualSpacing/>
      </w:pPr>
    </w:p>
    <w:p w14:paraId="2D9C069B" w14:textId="55B633FC" w:rsidR="00A31C0F" w:rsidRDefault="00A31C0F" w:rsidP="000F5FCF">
      <w:pPr>
        <w:contextualSpacing/>
      </w:pPr>
    </w:p>
    <w:p w14:paraId="49F535EB" w14:textId="5F225D5F" w:rsidR="00A31C0F" w:rsidRDefault="00A31C0F" w:rsidP="000F5FCF">
      <w:pPr>
        <w:contextualSpacing/>
      </w:pPr>
    </w:p>
    <w:p w14:paraId="44650005" w14:textId="71BE98FA" w:rsidR="00A31C0F" w:rsidRDefault="00A31C0F" w:rsidP="000F5FCF">
      <w:pPr>
        <w:contextualSpacing/>
      </w:pPr>
    </w:p>
    <w:p w14:paraId="37FFB4DE" w14:textId="67CA80D6" w:rsidR="00A31C0F" w:rsidRDefault="00A31C0F" w:rsidP="000F5FCF">
      <w:pPr>
        <w:contextualSpacing/>
      </w:pPr>
    </w:p>
    <w:p w14:paraId="5EBD89ED" w14:textId="2861306D" w:rsidR="00A31C0F" w:rsidRDefault="00A31C0F" w:rsidP="000F5FCF">
      <w:pPr>
        <w:contextualSpacing/>
      </w:pPr>
    </w:p>
    <w:p w14:paraId="338B8B95" w14:textId="0B769FA2" w:rsidR="00A31C0F" w:rsidRDefault="00A31C0F" w:rsidP="000F5FCF">
      <w:pPr>
        <w:contextualSpacing/>
      </w:pPr>
    </w:p>
    <w:p w14:paraId="21A89CD6" w14:textId="77777777" w:rsidR="00894029" w:rsidRDefault="00894029" w:rsidP="00894029">
      <w:pPr>
        <w:contextualSpacing/>
      </w:pPr>
      <w:r>
        <w:t>Continuidad en un intervalo abierto:</w:t>
      </w:r>
    </w:p>
    <w:p w14:paraId="60D6CEC9" w14:textId="5C958991" w:rsidR="00A31C0F" w:rsidRDefault="00894029" w:rsidP="00894029">
      <w:pPr>
        <w:contextualSpacing/>
      </w:pPr>
      <w:r>
        <w:lastRenderedPageBreak/>
        <w:t>Una función f es continua en un intervalo abierto (</w:t>
      </w:r>
      <w:proofErr w:type="spellStart"/>
      <w:proofErr w:type="gramStart"/>
      <w:r>
        <w:t>a,b</w:t>
      </w:r>
      <w:proofErr w:type="spellEnd"/>
      <w:proofErr w:type="gramEnd"/>
      <w:r>
        <w:t>) si lo es en todo número del intervalo.</w:t>
      </w:r>
    </w:p>
    <w:p w14:paraId="2BF8985A" w14:textId="7AF98D7B" w:rsidR="00A31C0F" w:rsidRDefault="00A31C0F" w:rsidP="000F5FCF">
      <w:pPr>
        <w:contextualSpacing/>
      </w:pPr>
    </w:p>
    <w:p w14:paraId="52B5B140" w14:textId="572EE837" w:rsidR="00A31C0F" w:rsidRDefault="00894029" w:rsidP="000F5FCF">
      <w:pPr>
        <w:contextualSpacing/>
      </w:pPr>
      <w:r w:rsidRPr="00894029">
        <w:drawing>
          <wp:anchor distT="0" distB="0" distL="114300" distR="114300" simplePos="0" relativeHeight="251710464" behindDoc="1" locked="0" layoutInCell="1" allowOverlap="1" wp14:anchorId="23A289B6" wp14:editId="664F9339">
            <wp:simplePos x="0" y="0"/>
            <wp:positionH relativeFrom="column">
              <wp:posOffset>599440</wp:posOffset>
            </wp:positionH>
            <wp:positionV relativeFrom="paragraph">
              <wp:posOffset>279400</wp:posOffset>
            </wp:positionV>
            <wp:extent cx="4886325" cy="2257425"/>
            <wp:effectExtent l="0" t="0" r="9525" b="9525"/>
            <wp:wrapTight wrapText="bothSides">
              <wp:wrapPolygon edited="0">
                <wp:start x="0" y="0"/>
                <wp:lineTo x="0" y="21509"/>
                <wp:lineTo x="21558" y="21509"/>
                <wp:lineTo x="21558" y="0"/>
                <wp:lineTo x="0" y="0"/>
              </wp:wrapPolygon>
            </wp:wrapTight>
            <wp:docPr id="65" name="Imagen 65"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descr="Gráfico&#10;&#10;Descripción generada automáticamente con confianza baja"/>
                    <pic:cNvPicPr/>
                  </pic:nvPicPr>
                  <pic:blipFill>
                    <a:blip r:embed="rId49">
                      <a:extLst>
                        <a:ext uri="{28A0092B-C50C-407E-A947-70E740481C1C}">
                          <a14:useLocalDpi xmlns:a14="http://schemas.microsoft.com/office/drawing/2010/main" val="0"/>
                        </a:ext>
                      </a:extLst>
                    </a:blip>
                    <a:stretch>
                      <a:fillRect/>
                    </a:stretch>
                  </pic:blipFill>
                  <pic:spPr>
                    <a:xfrm>
                      <a:off x="0" y="0"/>
                      <a:ext cx="4886325" cy="2257425"/>
                    </a:xfrm>
                    <a:prstGeom prst="rect">
                      <a:avLst/>
                    </a:prstGeom>
                  </pic:spPr>
                </pic:pic>
              </a:graphicData>
            </a:graphic>
            <wp14:sizeRelH relativeFrom="page">
              <wp14:pctWidth>0</wp14:pctWidth>
            </wp14:sizeRelH>
            <wp14:sizeRelV relativeFrom="page">
              <wp14:pctHeight>0</wp14:pctHeight>
            </wp14:sizeRelV>
          </wp:anchor>
        </w:drawing>
      </w:r>
      <w:r w:rsidRPr="00894029">
        <w:t>Veamos un ejemplo:</w:t>
      </w:r>
    </w:p>
    <w:p w14:paraId="6D26A96F" w14:textId="5D116338" w:rsidR="00A31C0F" w:rsidRDefault="00A31C0F" w:rsidP="000F5FCF">
      <w:pPr>
        <w:contextualSpacing/>
      </w:pPr>
    </w:p>
    <w:p w14:paraId="2F97DD39" w14:textId="34EBDA9F" w:rsidR="00A31C0F" w:rsidRDefault="00A31C0F" w:rsidP="000F5FCF">
      <w:pPr>
        <w:contextualSpacing/>
      </w:pPr>
    </w:p>
    <w:p w14:paraId="75436D3A" w14:textId="60BC0561" w:rsidR="00244EFD" w:rsidRDefault="00244EFD" w:rsidP="000F5FCF">
      <w:pPr>
        <w:contextualSpacing/>
      </w:pPr>
    </w:p>
    <w:p w14:paraId="28274A68" w14:textId="72F23C6A" w:rsidR="00244EFD" w:rsidRDefault="00244EFD" w:rsidP="000F5FCF">
      <w:pPr>
        <w:contextualSpacing/>
      </w:pPr>
    </w:p>
    <w:p w14:paraId="52049323" w14:textId="5157F46D" w:rsidR="00244EFD" w:rsidRDefault="00244EFD" w:rsidP="000F5FCF">
      <w:pPr>
        <w:contextualSpacing/>
      </w:pPr>
    </w:p>
    <w:p w14:paraId="3648E3B2" w14:textId="3D8F79BF" w:rsidR="00244EFD" w:rsidRDefault="00244EFD" w:rsidP="000F5FCF">
      <w:pPr>
        <w:contextualSpacing/>
      </w:pPr>
    </w:p>
    <w:p w14:paraId="443E6037" w14:textId="7268500B" w:rsidR="00894029" w:rsidRDefault="00894029" w:rsidP="000F5FCF">
      <w:pPr>
        <w:contextualSpacing/>
      </w:pPr>
    </w:p>
    <w:p w14:paraId="26D3B933" w14:textId="23748F1A" w:rsidR="00894029" w:rsidRDefault="00894029" w:rsidP="000F5FCF">
      <w:pPr>
        <w:contextualSpacing/>
      </w:pPr>
    </w:p>
    <w:p w14:paraId="49A2AD6A" w14:textId="69F5151C" w:rsidR="00894029" w:rsidRDefault="00D95BE3" w:rsidP="000F5FCF">
      <w:pPr>
        <w:contextualSpacing/>
      </w:pPr>
      <w:r w:rsidRPr="00D95BE3">
        <w:drawing>
          <wp:anchor distT="0" distB="0" distL="114300" distR="114300" simplePos="0" relativeHeight="251711488" behindDoc="1" locked="0" layoutInCell="1" allowOverlap="1" wp14:anchorId="3077F6BD" wp14:editId="5DC5953B">
            <wp:simplePos x="0" y="0"/>
            <wp:positionH relativeFrom="column">
              <wp:posOffset>112422</wp:posOffset>
            </wp:positionH>
            <wp:positionV relativeFrom="paragraph">
              <wp:posOffset>301542</wp:posOffset>
            </wp:positionV>
            <wp:extent cx="5612130" cy="3510915"/>
            <wp:effectExtent l="0" t="0" r="7620" b="0"/>
            <wp:wrapTight wrapText="bothSides">
              <wp:wrapPolygon edited="0">
                <wp:start x="0" y="0"/>
                <wp:lineTo x="0" y="21448"/>
                <wp:lineTo x="21556" y="21448"/>
                <wp:lineTo x="21556" y="0"/>
                <wp:lineTo x="0" y="0"/>
              </wp:wrapPolygon>
            </wp:wrapTight>
            <wp:docPr id="66" name="Imagen 6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descr="Interfaz de usuario gráfica, Aplicación&#10;&#10;Descripción generada automáticamente"/>
                    <pic:cNvPicPr/>
                  </pic:nvPicPr>
                  <pic:blipFill>
                    <a:blip r:embed="rId50">
                      <a:extLst>
                        <a:ext uri="{28A0092B-C50C-407E-A947-70E740481C1C}">
                          <a14:useLocalDpi xmlns:a14="http://schemas.microsoft.com/office/drawing/2010/main" val="0"/>
                        </a:ext>
                      </a:extLst>
                    </a:blip>
                    <a:stretch>
                      <a:fillRect/>
                    </a:stretch>
                  </pic:blipFill>
                  <pic:spPr>
                    <a:xfrm>
                      <a:off x="0" y="0"/>
                      <a:ext cx="5612130" cy="3510915"/>
                    </a:xfrm>
                    <a:prstGeom prst="rect">
                      <a:avLst/>
                    </a:prstGeom>
                  </pic:spPr>
                </pic:pic>
              </a:graphicData>
            </a:graphic>
            <wp14:sizeRelH relativeFrom="page">
              <wp14:pctWidth>0</wp14:pctWidth>
            </wp14:sizeRelH>
            <wp14:sizeRelV relativeFrom="page">
              <wp14:pctHeight>0</wp14:pctHeight>
            </wp14:sizeRelV>
          </wp:anchor>
        </w:drawing>
      </w:r>
    </w:p>
    <w:p w14:paraId="35C88A4C" w14:textId="3BC0AE8C" w:rsidR="00894029" w:rsidRDefault="00894029" w:rsidP="000F5FCF">
      <w:pPr>
        <w:contextualSpacing/>
      </w:pPr>
    </w:p>
    <w:p w14:paraId="4AAC97C6" w14:textId="6E8C5C14" w:rsidR="00894029" w:rsidRDefault="00D95BE3" w:rsidP="000F5FCF">
      <w:pPr>
        <w:contextualSpacing/>
      </w:pPr>
      <w:r w:rsidRPr="00D95BE3">
        <w:t>Veamos un ejemplo más:</w:t>
      </w:r>
    </w:p>
    <w:p w14:paraId="014F409C" w14:textId="586E5B6A" w:rsidR="00894029" w:rsidRDefault="00894029" w:rsidP="000F5FCF">
      <w:pPr>
        <w:contextualSpacing/>
      </w:pPr>
    </w:p>
    <w:p w14:paraId="1CB5DAF0" w14:textId="50EBA8C2" w:rsidR="00894029" w:rsidRDefault="005A37D6" w:rsidP="000F5FCF">
      <w:pPr>
        <w:contextualSpacing/>
      </w:pPr>
      <w:r w:rsidRPr="005A37D6">
        <w:lastRenderedPageBreak/>
        <w:drawing>
          <wp:anchor distT="0" distB="0" distL="114300" distR="114300" simplePos="0" relativeHeight="251712512" behindDoc="1" locked="0" layoutInCell="1" allowOverlap="1" wp14:anchorId="7BB5F24A" wp14:editId="1F732230">
            <wp:simplePos x="0" y="0"/>
            <wp:positionH relativeFrom="column">
              <wp:posOffset>470314</wp:posOffset>
            </wp:positionH>
            <wp:positionV relativeFrom="paragraph">
              <wp:posOffset>110</wp:posOffset>
            </wp:positionV>
            <wp:extent cx="4857750" cy="2600325"/>
            <wp:effectExtent l="0" t="0" r="0" b="9525"/>
            <wp:wrapTight wrapText="bothSides">
              <wp:wrapPolygon edited="0">
                <wp:start x="0" y="0"/>
                <wp:lineTo x="0" y="21521"/>
                <wp:lineTo x="21515" y="21521"/>
                <wp:lineTo x="21515" y="0"/>
                <wp:lineTo x="0" y="0"/>
              </wp:wrapPolygon>
            </wp:wrapTight>
            <wp:docPr id="67" name="Imagen 6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Texto, Carta&#10;&#10;Descripción generada automáticamente"/>
                    <pic:cNvPicPr/>
                  </pic:nvPicPr>
                  <pic:blipFill>
                    <a:blip r:embed="rId51">
                      <a:extLst>
                        <a:ext uri="{28A0092B-C50C-407E-A947-70E740481C1C}">
                          <a14:useLocalDpi xmlns:a14="http://schemas.microsoft.com/office/drawing/2010/main" val="0"/>
                        </a:ext>
                      </a:extLst>
                    </a:blip>
                    <a:stretch>
                      <a:fillRect/>
                    </a:stretch>
                  </pic:blipFill>
                  <pic:spPr>
                    <a:xfrm>
                      <a:off x="0" y="0"/>
                      <a:ext cx="4857750" cy="2600325"/>
                    </a:xfrm>
                    <a:prstGeom prst="rect">
                      <a:avLst/>
                    </a:prstGeom>
                  </pic:spPr>
                </pic:pic>
              </a:graphicData>
            </a:graphic>
            <wp14:sizeRelH relativeFrom="page">
              <wp14:pctWidth>0</wp14:pctWidth>
            </wp14:sizeRelH>
            <wp14:sizeRelV relativeFrom="page">
              <wp14:pctHeight>0</wp14:pctHeight>
            </wp14:sizeRelV>
          </wp:anchor>
        </w:drawing>
      </w:r>
    </w:p>
    <w:p w14:paraId="2706C03A" w14:textId="49092FC9" w:rsidR="00894029" w:rsidRDefault="00894029" w:rsidP="000F5FCF">
      <w:pPr>
        <w:contextualSpacing/>
      </w:pPr>
    </w:p>
    <w:p w14:paraId="007B0D23" w14:textId="0BB3A666" w:rsidR="00894029" w:rsidRDefault="00894029" w:rsidP="000F5FCF">
      <w:pPr>
        <w:contextualSpacing/>
      </w:pPr>
    </w:p>
    <w:p w14:paraId="060350C1" w14:textId="483DB5D8" w:rsidR="00894029" w:rsidRDefault="00894029" w:rsidP="000F5FCF">
      <w:pPr>
        <w:contextualSpacing/>
      </w:pPr>
    </w:p>
    <w:p w14:paraId="02760ABC" w14:textId="05866F45" w:rsidR="00894029" w:rsidRDefault="00894029" w:rsidP="000F5FCF">
      <w:pPr>
        <w:contextualSpacing/>
      </w:pPr>
    </w:p>
    <w:p w14:paraId="11675A8D" w14:textId="45098B56" w:rsidR="00894029" w:rsidRDefault="00894029" w:rsidP="000F5FCF">
      <w:pPr>
        <w:contextualSpacing/>
      </w:pPr>
    </w:p>
    <w:p w14:paraId="1A332EB6" w14:textId="3893AA6C" w:rsidR="00894029" w:rsidRDefault="00894029" w:rsidP="000F5FCF">
      <w:pPr>
        <w:contextualSpacing/>
      </w:pPr>
    </w:p>
    <w:p w14:paraId="13FDD4D1" w14:textId="0BDA18C4" w:rsidR="00894029" w:rsidRDefault="00894029" w:rsidP="000F5FCF">
      <w:pPr>
        <w:contextualSpacing/>
      </w:pPr>
    </w:p>
    <w:p w14:paraId="48F4CB94" w14:textId="7232C554" w:rsidR="00894029" w:rsidRDefault="00894029" w:rsidP="000F5FCF">
      <w:pPr>
        <w:contextualSpacing/>
      </w:pPr>
    </w:p>
    <w:p w14:paraId="20C91C2E" w14:textId="5E4AE381" w:rsidR="00894029" w:rsidRDefault="00894029" w:rsidP="000F5FCF">
      <w:pPr>
        <w:contextualSpacing/>
      </w:pPr>
    </w:p>
    <w:p w14:paraId="72A8B430" w14:textId="77777777" w:rsidR="005A37D6" w:rsidRPr="005A37D6" w:rsidRDefault="005A37D6" w:rsidP="005A37D6">
      <w:pPr>
        <w:contextualSpacing/>
        <w:rPr>
          <w:b/>
          <w:bCs/>
        </w:rPr>
      </w:pPr>
      <w:r w:rsidRPr="005A37D6">
        <w:rPr>
          <w:b/>
          <w:bCs/>
        </w:rPr>
        <w:t>Teoremas sobre continuidad</w:t>
      </w:r>
      <w:r w:rsidRPr="005A37D6">
        <w:rPr>
          <w:b/>
          <w:bCs/>
        </w:rPr>
        <w:tab/>
      </w:r>
    </w:p>
    <w:p w14:paraId="7A06C10C" w14:textId="4449C5ED" w:rsidR="00894029" w:rsidRDefault="005A37D6" w:rsidP="005A37D6">
      <w:pPr>
        <w:contextualSpacing/>
      </w:pPr>
      <w:r w:rsidRPr="005A37D6">
        <w:drawing>
          <wp:anchor distT="0" distB="0" distL="114300" distR="114300" simplePos="0" relativeHeight="251713536" behindDoc="1" locked="0" layoutInCell="1" allowOverlap="1" wp14:anchorId="62E2BBB5" wp14:editId="2A728A40">
            <wp:simplePos x="0" y="0"/>
            <wp:positionH relativeFrom="column">
              <wp:posOffset>136525</wp:posOffset>
            </wp:positionH>
            <wp:positionV relativeFrom="paragraph">
              <wp:posOffset>656203</wp:posOffset>
            </wp:positionV>
            <wp:extent cx="5191125" cy="1276350"/>
            <wp:effectExtent l="0" t="0" r="9525" b="0"/>
            <wp:wrapTight wrapText="bothSides">
              <wp:wrapPolygon edited="0">
                <wp:start x="0" y="0"/>
                <wp:lineTo x="0" y="21278"/>
                <wp:lineTo x="21560" y="21278"/>
                <wp:lineTo x="21560" y="0"/>
                <wp:lineTo x="0" y="0"/>
              </wp:wrapPolygon>
            </wp:wrapTight>
            <wp:docPr id="68" name="Imagen 6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descr="Texto&#10;&#10;Descripción generada automáticamente"/>
                    <pic:cNvPicPr/>
                  </pic:nvPicPr>
                  <pic:blipFill>
                    <a:blip r:embed="rId52">
                      <a:extLst>
                        <a:ext uri="{28A0092B-C50C-407E-A947-70E740481C1C}">
                          <a14:useLocalDpi xmlns:a14="http://schemas.microsoft.com/office/drawing/2010/main" val="0"/>
                        </a:ext>
                      </a:extLst>
                    </a:blip>
                    <a:stretch>
                      <a:fillRect/>
                    </a:stretch>
                  </pic:blipFill>
                  <pic:spPr>
                    <a:xfrm>
                      <a:off x="0" y="0"/>
                      <a:ext cx="5191125" cy="1276350"/>
                    </a:xfrm>
                    <a:prstGeom prst="rect">
                      <a:avLst/>
                    </a:prstGeom>
                  </pic:spPr>
                </pic:pic>
              </a:graphicData>
            </a:graphic>
            <wp14:sizeRelH relativeFrom="page">
              <wp14:pctWidth>0</wp14:pctWidth>
            </wp14:sizeRelH>
            <wp14:sizeRelV relativeFrom="page">
              <wp14:pctHeight>0</wp14:pctHeight>
            </wp14:sizeRelV>
          </wp:anchor>
        </w:drawing>
      </w:r>
      <w:r>
        <w:t>Los siguientes teoremas nos facilitarán la tarea de determinar la continuidad de una función.</w:t>
      </w:r>
    </w:p>
    <w:p w14:paraId="6D13855E" w14:textId="4B4C2C3C" w:rsidR="00894029" w:rsidRDefault="00894029" w:rsidP="000F5FCF">
      <w:pPr>
        <w:contextualSpacing/>
      </w:pPr>
    </w:p>
    <w:p w14:paraId="0BA39FAF" w14:textId="77777777" w:rsidR="0004327C" w:rsidRDefault="0004327C" w:rsidP="0004327C">
      <w:pPr>
        <w:contextualSpacing/>
      </w:pPr>
      <w:r>
        <w:t xml:space="preserve">La definición de continuidad implica que f(x)=x es continua en todo número x, y el teorema anterior nos dice que entonces x2, x3, </w:t>
      </w:r>
      <w:proofErr w:type="gramStart"/>
      <w:r>
        <w:t>... ,</w:t>
      </w:r>
      <w:proofErr w:type="gramEnd"/>
      <w:r>
        <w:t xml:space="preserve"> </w:t>
      </w:r>
      <w:proofErr w:type="spellStart"/>
      <w:r>
        <w:t>xn</w:t>
      </w:r>
      <w:proofErr w:type="spellEnd"/>
      <w:r>
        <w:t xml:space="preserve"> (n entero positivo) son funciones continuas en todo número x (</w:t>
      </w:r>
      <w:proofErr w:type="spellStart"/>
      <w:r>
        <w:t>xn</w:t>
      </w:r>
      <w:proofErr w:type="spellEnd"/>
      <w:r>
        <w:t xml:space="preserve"> es un producto de n funciones continuas y=x ).</w:t>
      </w:r>
    </w:p>
    <w:p w14:paraId="73FF3059" w14:textId="77777777" w:rsidR="0004327C" w:rsidRDefault="0004327C" w:rsidP="0004327C">
      <w:pPr>
        <w:contextualSpacing/>
      </w:pPr>
    </w:p>
    <w:p w14:paraId="3E895E2C" w14:textId="1FEEB5E7" w:rsidR="00894029" w:rsidRDefault="0004327C" w:rsidP="0004327C">
      <w:pPr>
        <w:contextualSpacing/>
      </w:pPr>
      <w:r>
        <w:t>El teorema anterior también nos dice que una función polinomial es continua en (-</w:t>
      </w:r>
      <w:proofErr w:type="spellStart"/>
      <w:proofErr w:type="gramStart"/>
      <w:r>
        <w:t>Infinito,Infinito</w:t>
      </w:r>
      <w:proofErr w:type="spellEnd"/>
      <w:proofErr w:type="gramEnd"/>
      <w:r>
        <w:t>).Consecuentemente, una función racional P(x)/Q(x) es continua en todo número real donde Q(x) no sea cero.</w:t>
      </w:r>
    </w:p>
    <w:p w14:paraId="786900A9" w14:textId="072E8C46" w:rsidR="00894029" w:rsidRDefault="00894029" w:rsidP="000F5FCF">
      <w:pPr>
        <w:contextualSpacing/>
      </w:pPr>
    </w:p>
    <w:p w14:paraId="1FC816CC" w14:textId="4BC73CD0" w:rsidR="005A37D6" w:rsidRDefault="005A37D6" w:rsidP="000F5FCF">
      <w:pPr>
        <w:contextualSpacing/>
      </w:pPr>
    </w:p>
    <w:p w14:paraId="3574D30D" w14:textId="16A154D7" w:rsidR="005A37D6" w:rsidRDefault="0004327C" w:rsidP="000F5FCF">
      <w:pPr>
        <w:contextualSpacing/>
      </w:pPr>
      <w:r w:rsidRPr="0004327C">
        <w:lastRenderedPageBreak/>
        <w:drawing>
          <wp:anchor distT="0" distB="0" distL="114300" distR="114300" simplePos="0" relativeHeight="251714560" behindDoc="1" locked="0" layoutInCell="1" allowOverlap="1" wp14:anchorId="464089E2" wp14:editId="3765CB42">
            <wp:simplePos x="0" y="0"/>
            <wp:positionH relativeFrom="column">
              <wp:posOffset>639279</wp:posOffset>
            </wp:positionH>
            <wp:positionV relativeFrom="paragraph">
              <wp:posOffset>387</wp:posOffset>
            </wp:positionV>
            <wp:extent cx="4314825" cy="2305050"/>
            <wp:effectExtent l="0" t="0" r="9525" b="0"/>
            <wp:wrapTight wrapText="bothSides">
              <wp:wrapPolygon edited="0">
                <wp:start x="0" y="0"/>
                <wp:lineTo x="0" y="21421"/>
                <wp:lineTo x="21552" y="21421"/>
                <wp:lineTo x="21552" y="0"/>
                <wp:lineTo x="0" y="0"/>
              </wp:wrapPolygon>
            </wp:wrapTight>
            <wp:docPr id="69" name="Imagen 6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descr="Texto&#10;&#10;Descripción generada automáticamente"/>
                    <pic:cNvPicPr/>
                  </pic:nvPicPr>
                  <pic:blipFill>
                    <a:blip r:embed="rId53">
                      <a:extLst>
                        <a:ext uri="{28A0092B-C50C-407E-A947-70E740481C1C}">
                          <a14:useLocalDpi xmlns:a14="http://schemas.microsoft.com/office/drawing/2010/main" val="0"/>
                        </a:ext>
                      </a:extLst>
                    </a:blip>
                    <a:stretch>
                      <a:fillRect/>
                    </a:stretch>
                  </pic:blipFill>
                  <pic:spPr>
                    <a:xfrm>
                      <a:off x="0" y="0"/>
                      <a:ext cx="4314825" cy="2305050"/>
                    </a:xfrm>
                    <a:prstGeom prst="rect">
                      <a:avLst/>
                    </a:prstGeom>
                  </pic:spPr>
                </pic:pic>
              </a:graphicData>
            </a:graphic>
            <wp14:sizeRelH relativeFrom="page">
              <wp14:pctWidth>0</wp14:pctWidth>
            </wp14:sizeRelH>
            <wp14:sizeRelV relativeFrom="page">
              <wp14:pctHeight>0</wp14:pctHeight>
            </wp14:sizeRelV>
          </wp:anchor>
        </w:drawing>
      </w:r>
    </w:p>
    <w:p w14:paraId="460C1B57" w14:textId="5981AF12" w:rsidR="005A37D6" w:rsidRDefault="005A37D6" w:rsidP="000F5FCF">
      <w:pPr>
        <w:contextualSpacing/>
      </w:pPr>
    </w:p>
    <w:p w14:paraId="5F2636E7" w14:textId="5815354D" w:rsidR="005A37D6" w:rsidRDefault="005A37D6" w:rsidP="000F5FCF">
      <w:pPr>
        <w:contextualSpacing/>
      </w:pPr>
    </w:p>
    <w:p w14:paraId="40AAAEB4" w14:textId="77777777" w:rsidR="005A37D6" w:rsidRDefault="005A37D6" w:rsidP="000F5FCF">
      <w:pPr>
        <w:contextualSpacing/>
      </w:pPr>
    </w:p>
    <w:p w14:paraId="362C5944" w14:textId="5E695726" w:rsidR="00894029" w:rsidRDefault="00894029" w:rsidP="000F5FCF">
      <w:pPr>
        <w:contextualSpacing/>
      </w:pPr>
    </w:p>
    <w:p w14:paraId="0A4137A8" w14:textId="0300DC43" w:rsidR="00894029" w:rsidRDefault="00894029" w:rsidP="000F5FCF">
      <w:pPr>
        <w:contextualSpacing/>
      </w:pPr>
    </w:p>
    <w:p w14:paraId="530E9A9B" w14:textId="77777777" w:rsidR="00894029" w:rsidRDefault="00894029" w:rsidP="000F5FCF">
      <w:pPr>
        <w:contextualSpacing/>
      </w:pPr>
    </w:p>
    <w:p w14:paraId="03318C36" w14:textId="0F72C0EA" w:rsidR="00244EFD" w:rsidRDefault="00244EFD" w:rsidP="000F5FCF">
      <w:pPr>
        <w:contextualSpacing/>
      </w:pPr>
    </w:p>
    <w:p w14:paraId="405F804A" w14:textId="57338043" w:rsidR="00244EFD" w:rsidRDefault="00244EFD" w:rsidP="000F5FCF">
      <w:pPr>
        <w:contextualSpacing/>
      </w:pPr>
    </w:p>
    <w:p w14:paraId="63EBA60B" w14:textId="77777777" w:rsidR="0004327C" w:rsidRPr="0004327C" w:rsidRDefault="0004327C" w:rsidP="0004327C">
      <w:r w:rsidRPr="0004327C">
        <w:t xml:space="preserve">En otras palabras, la composición de dos funciones continuas es también continua.    Veamos un ejemplo de este </w:t>
      </w:r>
      <w:proofErr w:type="spellStart"/>
      <w:proofErr w:type="gramStart"/>
      <w:r w:rsidRPr="0004327C">
        <w:t>teorema:f</w:t>
      </w:r>
      <w:proofErr w:type="spellEnd"/>
      <w:proofErr w:type="gramEnd"/>
      <w:r w:rsidRPr="0004327C">
        <w:t>(x)=1+Cos(x) es continua en todo x y g(x)=Sen(x) también es continua en todo x. Por lo tanto, f[g(x)]=1+</w:t>
      </w:r>
      <w:proofErr w:type="gramStart"/>
      <w:r w:rsidRPr="0004327C">
        <w:t>Cos[</w:t>
      </w:r>
      <w:proofErr w:type="gramEnd"/>
      <w:r w:rsidRPr="0004327C">
        <w:t>Sen(x)] es continua, y</w:t>
      </w:r>
    </w:p>
    <w:p w14:paraId="6DCC69A5" w14:textId="42781C41" w:rsidR="0004327C" w:rsidRDefault="00E2704D" w:rsidP="000F5FCF">
      <w:pPr>
        <w:contextualSpacing/>
      </w:pPr>
      <w:r w:rsidRPr="00E2704D">
        <w:drawing>
          <wp:anchor distT="0" distB="0" distL="114300" distR="114300" simplePos="0" relativeHeight="251715584" behindDoc="1" locked="0" layoutInCell="1" allowOverlap="1" wp14:anchorId="5A993610" wp14:editId="54B546A8">
            <wp:simplePos x="0" y="0"/>
            <wp:positionH relativeFrom="column">
              <wp:posOffset>510071</wp:posOffset>
            </wp:positionH>
            <wp:positionV relativeFrom="paragraph">
              <wp:posOffset>19078</wp:posOffset>
            </wp:positionV>
            <wp:extent cx="4591050" cy="990600"/>
            <wp:effectExtent l="0" t="0" r="0" b="0"/>
            <wp:wrapTight wrapText="bothSides">
              <wp:wrapPolygon edited="0">
                <wp:start x="0" y="0"/>
                <wp:lineTo x="0" y="21185"/>
                <wp:lineTo x="21510" y="21185"/>
                <wp:lineTo x="21510" y="0"/>
                <wp:lineTo x="0" y="0"/>
              </wp:wrapPolygon>
            </wp:wrapTight>
            <wp:docPr id="70" name="Imagen 70"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descr="Texto&#10;&#10;Descripción generada automáticamente con confianza media"/>
                    <pic:cNvPicPr/>
                  </pic:nvPicPr>
                  <pic:blipFill>
                    <a:blip r:embed="rId54">
                      <a:extLst>
                        <a:ext uri="{28A0092B-C50C-407E-A947-70E740481C1C}">
                          <a14:useLocalDpi xmlns:a14="http://schemas.microsoft.com/office/drawing/2010/main" val="0"/>
                        </a:ext>
                      </a:extLst>
                    </a:blip>
                    <a:stretch>
                      <a:fillRect/>
                    </a:stretch>
                  </pic:blipFill>
                  <pic:spPr>
                    <a:xfrm>
                      <a:off x="0" y="0"/>
                      <a:ext cx="4591050" cy="990600"/>
                    </a:xfrm>
                    <a:prstGeom prst="rect">
                      <a:avLst/>
                    </a:prstGeom>
                  </pic:spPr>
                </pic:pic>
              </a:graphicData>
            </a:graphic>
            <wp14:sizeRelH relativeFrom="page">
              <wp14:pctWidth>0</wp14:pctWidth>
            </wp14:sizeRelH>
            <wp14:sizeRelV relativeFrom="page">
              <wp14:pctHeight>0</wp14:pctHeight>
            </wp14:sizeRelV>
          </wp:anchor>
        </w:drawing>
      </w:r>
    </w:p>
    <w:p w14:paraId="07AB5D17" w14:textId="7F999863" w:rsidR="0004327C" w:rsidRDefault="0004327C" w:rsidP="000F5FCF">
      <w:pPr>
        <w:contextualSpacing/>
      </w:pPr>
    </w:p>
    <w:p w14:paraId="499FD362" w14:textId="599D8AC3" w:rsidR="0004327C" w:rsidRDefault="0004327C" w:rsidP="000F5FCF">
      <w:pPr>
        <w:contextualSpacing/>
      </w:pPr>
    </w:p>
    <w:p w14:paraId="0BE152F4" w14:textId="14E0C10F" w:rsidR="0004327C" w:rsidRDefault="0004327C" w:rsidP="000F5FCF">
      <w:pPr>
        <w:contextualSpacing/>
      </w:pPr>
    </w:p>
    <w:p w14:paraId="0D5B0EF4" w14:textId="77777777" w:rsidR="00E2704D" w:rsidRDefault="00E2704D" w:rsidP="000F5FCF">
      <w:pPr>
        <w:contextualSpacing/>
      </w:pPr>
    </w:p>
    <w:p w14:paraId="46B13F09" w14:textId="5A104BDB" w:rsidR="000F5FCF" w:rsidRDefault="005B4561" w:rsidP="005B4561">
      <w:pPr>
        <w:pStyle w:val="Ttulo2"/>
      </w:pPr>
      <w:bookmarkStart w:id="20" w:name="_Toc104839979"/>
      <w:r>
        <w:t>Límites</w:t>
      </w:r>
      <w:r w:rsidR="000F5FCF">
        <w:t xml:space="preserve"> al infinito.</w:t>
      </w:r>
      <w:bookmarkEnd w:id="20"/>
      <w:r w:rsidR="000F5FCF">
        <w:t xml:space="preserve"> </w:t>
      </w:r>
    </w:p>
    <w:p w14:paraId="3075F6FD" w14:textId="77777777" w:rsidR="005B4561" w:rsidRDefault="005B4561" w:rsidP="000F5FCF">
      <w:pPr>
        <w:contextualSpacing/>
      </w:pPr>
    </w:p>
    <w:p w14:paraId="2FAF381E" w14:textId="77777777" w:rsidR="005B4561" w:rsidRDefault="005B4561" w:rsidP="000F5FCF">
      <w:pPr>
        <w:contextualSpacing/>
      </w:pPr>
    </w:p>
    <w:p w14:paraId="165A6C64" w14:textId="77777777" w:rsidR="005B4561" w:rsidRDefault="005B4561" w:rsidP="000F5FCF">
      <w:pPr>
        <w:contextualSpacing/>
      </w:pPr>
    </w:p>
    <w:p w14:paraId="18CC2985" w14:textId="7008A2CC" w:rsidR="000F5FCF" w:rsidRDefault="000F5FCF" w:rsidP="005B4561">
      <w:pPr>
        <w:pStyle w:val="Ttulo2"/>
      </w:pPr>
      <w:bookmarkStart w:id="21" w:name="_Toc104839980"/>
      <w:r>
        <w:t>Limites infinitos.</w:t>
      </w:r>
      <w:bookmarkEnd w:id="21"/>
      <w:r>
        <w:t xml:space="preserve"> </w:t>
      </w:r>
    </w:p>
    <w:p w14:paraId="72C11193" w14:textId="77777777" w:rsidR="005B4561" w:rsidRDefault="005B4561" w:rsidP="000F5FCF">
      <w:pPr>
        <w:contextualSpacing/>
      </w:pPr>
    </w:p>
    <w:p w14:paraId="7A5BC373" w14:textId="77777777" w:rsidR="005B4561" w:rsidRDefault="005B4561" w:rsidP="000F5FCF">
      <w:pPr>
        <w:contextualSpacing/>
      </w:pPr>
    </w:p>
    <w:p w14:paraId="4196A60D" w14:textId="77777777" w:rsidR="005B4561" w:rsidRDefault="005B4561" w:rsidP="000F5FCF">
      <w:pPr>
        <w:contextualSpacing/>
      </w:pPr>
    </w:p>
    <w:p w14:paraId="0768EA01" w14:textId="2D661DEC" w:rsidR="002117E6" w:rsidRDefault="000F5FCF" w:rsidP="005B4561">
      <w:pPr>
        <w:pStyle w:val="Ttulo2"/>
      </w:pPr>
      <w:bookmarkStart w:id="22" w:name="_Toc104839981"/>
      <w:r>
        <w:t>Asíntotas.</w:t>
      </w:r>
      <w:bookmarkEnd w:id="22"/>
    </w:p>
    <w:p w14:paraId="5EE5EE32" w14:textId="4B6D06DB" w:rsidR="002117E6" w:rsidRDefault="002117E6" w:rsidP="00A76AA1">
      <w:pPr>
        <w:contextualSpacing/>
      </w:pPr>
    </w:p>
    <w:p w14:paraId="30ACDA00" w14:textId="7233EEB0" w:rsidR="005B4561" w:rsidRDefault="005B4561" w:rsidP="00A76AA1">
      <w:pPr>
        <w:contextualSpacing/>
      </w:pPr>
    </w:p>
    <w:p w14:paraId="4D58DB16" w14:textId="64D9AC4A" w:rsidR="005B4561" w:rsidRDefault="005B4561" w:rsidP="00A76AA1">
      <w:pPr>
        <w:contextualSpacing/>
      </w:pPr>
    </w:p>
    <w:p w14:paraId="0DB36FCC" w14:textId="77777777" w:rsidR="005B4561" w:rsidRDefault="005B4561" w:rsidP="00A76AA1">
      <w:pPr>
        <w:contextualSpacing/>
      </w:pPr>
    </w:p>
    <w:p w14:paraId="35EFD918" w14:textId="77777777" w:rsidR="002117E6" w:rsidRDefault="002117E6" w:rsidP="00A76AA1">
      <w:pPr>
        <w:contextualSpacing/>
      </w:pPr>
    </w:p>
    <w:p w14:paraId="4D683AE5" w14:textId="77777777" w:rsidR="002117E6" w:rsidRDefault="002117E6" w:rsidP="00A76AA1">
      <w:pPr>
        <w:contextualSpacing/>
      </w:pPr>
    </w:p>
    <w:p w14:paraId="32A8407A"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7DAA6A06" wp14:editId="0DB265C3">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FCC1C" w14:textId="77777777" w:rsidR="00AB2DF6" w:rsidRPr="00A32AB9" w:rsidRDefault="00AB2DF6" w:rsidP="00A32AB9">
                              <w:pPr>
                                <w:pStyle w:val="Ttulo1"/>
                              </w:pPr>
                              <w:bookmarkStart w:id="23" w:name="_Toc46999616"/>
                              <w:bookmarkStart w:id="24" w:name="_Toc51942773"/>
                              <w:bookmarkStart w:id="25" w:name="_Toc104839982"/>
                              <w:r w:rsidRPr="00A32AB9">
                                <w:t>Bibliografía y Webgrafía</w:t>
                              </w:r>
                              <w:bookmarkEnd w:id="23"/>
                              <w:bookmarkEnd w:id="24"/>
                              <w:bookmarkEnd w:id="2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AA6A06"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668FCC1C" w14:textId="77777777" w:rsidR="00AB2DF6" w:rsidRPr="00A32AB9" w:rsidRDefault="00AB2DF6" w:rsidP="00A32AB9">
                        <w:pPr>
                          <w:pStyle w:val="Ttulo1"/>
                        </w:pPr>
                        <w:bookmarkStart w:id="26" w:name="_Toc46999616"/>
                        <w:bookmarkStart w:id="27" w:name="_Toc51942773"/>
                        <w:bookmarkStart w:id="28" w:name="_Toc104839982"/>
                        <w:r w:rsidRPr="00A32AB9">
                          <w:t>Bibliografía y Webgrafía</w:t>
                        </w:r>
                        <w:bookmarkEnd w:id="26"/>
                        <w:bookmarkEnd w:id="27"/>
                        <w:bookmarkEnd w:id="2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BBE67A0" w14:textId="77777777" w:rsidR="00AB2DF6" w:rsidRDefault="00AB2DF6" w:rsidP="00A76AA1">
      <w:pPr>
        <w:contextualSpacing/>
      </w:pPr>
    </w:p>
    <w:p w14:paraId="529A6720" w14:textId="77777777" w:rsidR="00AB2DF6" w:rsidRDefault="00AB2DF6" w:rsidP="00A76AA1">
      <w:pPr>
        <w:contextualSpacing/>
      </w:pPr>
    </w:p>
    <w:p w14:paraId="0FBB041D" w14:textId="77777777" w:rsidR="008A4412" w:rsidRDefault="008A4412" w:rsidP="008A4412">
      <w:pPr>
        <w:contextualSpacing/>
      </w:pPr>
      <w:r>
        <w:t>https://definicion.de/limite-de-una-funcion/</w:t>
      </w:r>
    </w:p>
    <w:p w14:paraId="149998F7" w14:textId="77777777" w:rsidR="008A4412" w:rsidRDefault="008A4412" w:rsidP="008A4412">
      <w:pPr>
        <w:contextualSpacing/>
      </w:pPr>
    </w:p>
    <w:p w14:paraId="0873162A" w14:textId="638DF9B2" w:rsidR="00AB2DF6" w:rsidRDefault="008A4412" w:rsidP="008A4412">
      <w:pPr>
        <w:contextualSpacing/>
      </w:pPr>
      <w:r>
        <w:t>https://www.superprof.es/apuntes/escolar/matematicas/calculo/funciones/limite-de-una-funcion.html</w:t>
      </w:r>
    </w:p>
    <w:p w14:paraId="4225ED13" w14:textId="77777777" w:rsidR="00AB2DF6" w:rsidRDefault="00AB2DF6" w:rsidP="00A76AA1">
      <w:pPr>
        <w:contextualSpacing/>
      </w:pPr>
    </w:p>
    <w:p w14:paraId="4404C4FF" w14:textId="77777777" w:rsidR="00AB2DF6" w:rsidRDefault="00AB2DF6" w:rsidP="00A76AA1">
      <w:pPr>
        <w:contextualSpacing/>
      </w:pPr>
    </w:p>
    <w:p w14:paraId="06065557" w14:textId="7BA78A61" w:rsidR="00AB2DF6" w:rsidRPr="002117E6" w:rsidRDefault="00400030" w:rsidP="00A76AA1">
      <w:pPr>
        <w:contextualSpacing/>
        <w:rPr>
          <w:bCs/>
        </w:rPr>
      </w:pPr>
      <w:r w:rsidRPr="00400030">
        <w:rPr>
          <w:bCs/>
        </w:rPr>
        <w:t>http://www3.uacj.mx/CGTI/CDTE/JPM/Documents/IIT/sterraza/mate2016/CONTINUIDAD/cont_intro.html</w:t>
      </w:r>
    </w:p>
    <w:p w14:paraId="3C0490E5" w14:textId="77777777" w:rsidR="00AB2DF6" w:rsidRDefault="00AB2DF6" w:rsidP="00A76AA1">
      <w:pPr>
        <w:tabs>
          <w:tab w:val="left" w:pos="1305"/>
        </w:tabs>
        <w:contextualSpacing/>
      </w:pPr>
    </w:p>
    <w:p w14:paraId="16377411" w14:textId="77777777" w:rsidR="00AB2DF6" w:rsidRDefault="00AB2DF6" w:rsidP="00A76AA1">
      <w:pPr>
        <w:tabs>
          <w:tab w:val="left" w:pos="1305"/>
        </w:tabs>
        <w:contextualSpacing/>
      </w:pPr>
    </w:p>
    <w:p w14:paraId="686C5F9A"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0FF6ADCE" wp14:editId="057661A6">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66A5C" w14:textId="77777777" w:rsidR="00AB2DF6" w:rsidRPr="00A32AB9" w:rsidRDefault="00AB2DF6" w:rsidP="00A32AB9">
                              <w:pPr>
                                <w:pStyle w:val="Ttulo1"/>
                              </w:pPr>
                              <w:bookmarkStart w:id="29" w:name="_Toc46999617"/>
                              <w:bookmarkStart w:id="30" w:name="_Toc51942774"/>
                              <w:bookmarkStart w:id="31" w:name="_Toc104839983"/>
                              <w:r w:rsidRPr="00A32AB9">
                                <w:t>Glosario</w:t>
                              </w:r>
                              <w:bookmarkEnd w:id="29"/>
                              <w:bookmarkEnd w:id="30"/>
                              <w:bookmarkEnd w:id="3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F6ADCE"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F866A5C" w14:textId="77777777" w:rsidR="00AB2DF6" w:rsidRPr="00A32AB9" w:rsidRDefault="00AB2DF6" w:rsidP="00A32AB9">
                        <w:pPr>
                          <w:pStyle w:val="Ttulo1"/>
                        </w:pPr>
                        <w:bookmarkStart w:id="32" w:name="_Toc46999617"/>
                        <w:bookmarkStart w:id="33" w:name="_Toc51942774"/>
                        <w:bookmarkStart w:id="34" w:name="_Toc104839983"/>
                        <w:r w:rsidRPr="00A32AB9">
                          <w:t>Glosario</w:t>
                        </w:r>
                        <w:bookmarkEnd w:id="32"/>
                        <w:bookmarkEnd w:id="33"/>
                        <w:bookmarkEnd w:id="3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209C9653" w14:textId="77777777" w:rsidR="00AB2DF6" w:rsidRDefault="00AB2DF6" w:rsidP="00A76AA1">
      <w:pPr>
        <w:tabs>
          <w:tab w:val="left" w:pos="1305"/>
        </w:tabs>
        <w:contextualSpacing/>
      </w:pPr>
    </w:p>
    <w:p w14:paraId="323FBFE6" w14:textId="77777777" w:rsidR="00AB2DF6" w:rsidRDefault="00AB2DF6" w:rsidP="00A76AA1">
      <w:pPr>
        <w:tabs>
          <w:tab w:val="left" w:pos="1305"/>
        </w:tabs>
        <w:contextualSpacing/>
      </w:pPr>
    </w:p>
    <w:p w14:paraId="52B1BAE9" w14:textId="77777777" w:rsidR="00AB2DF6" w:rsidRPr="00A76AA1" w:rsidRDefault="00AB2DF6" w:rsidP="00A76AA1">
      <w:pPr>
        <w:contextualSpacing/>
        <w:rPr>
          <w:bCs/>
        </w:rPr>
      </w:pPr>
    </w:p>
    <w:p w14:paraId="075C6D1E" w14:textId="77777777" w:rsidR="00AB2DF6" w:rsidRDefault="00AB2DF6" w:rsidP="00A76AA1">
      <w:pPr>
        <w:tabs>
          <w:tab w:val="left" w:pos="1305"/>
        </w:tabs>
        <w:contextualSpacing/>
      </w:pPr>
    </w:p>
    <w:sectPr w:rsidR="00AB2DF6" w:rsidSect="00A66A79">
      <w:headerReference w:type="default" r:id="rId55"/>
      <w:footerReference w:type="default" r:id="rId5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65B5B" w14:textId="77777777" w:rsidR="002306F7" w:rsidRDefault="002306F7" w:rsidP="007F1B53">
      <w:pPr>
        <w:spacing w:before="0" w:after="0" w:line="240" w:lineRule="auto"/>
      </w:pPr>
      <w:r>
        <w:separator/>
      </w:r>
    </w:p>
  </w:endnote>
  <w:endnote w:type="continuationSeparator" w:id="0">
    <w:p w14:paraId="47CB5749" w14:textId="77777777" w:rsidR="002306F7" w:rsidRDefault="002306F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Roboto">
    <w:panose1 w:val="02000000000000000000"/>
    <w:charset w:val="00"/>
    <w:family w:val="auto"/>
    <w:pitch w:val="variable"/>
    <w:sig w:usb0="E00002FF" w:usb1="5000205B" w:usb2="0000002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3CF34"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88CB25C" wp14:editId="08A3364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8655CB6" wp14:editId="63A2B10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703F64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E0CB8E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8655CB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703F64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E0CB8E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F7F61" w14:textId="77777777" w:rsidR="002306F7" w:rsidRDefault="002306F7" w:rsidP="007F1B53">
      <w:pPr>
        <w:spacing w:before="0" w:after="0" w:line="240" w:lineRule="auto"/>
      </w:pPr>
      <w:r>
        <w:separator/>
      </w:r>
    </w:p>
  </w:footnote>
  <w:footnote w:type="continuationSeparator" w:id="0">
    <w:p w14:paraId="7360154B" w14:textId="77777777" w:rsidR="002306F7" w:rsidRDefault="002306F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4305B" w14:textId="77777777" w:rsidR="00A66A79" w:rsidRDefault="00A66A79">
    <w:pPr>
      <w:pStyle w:val="Encabezado"/>
    </w:pPr>
    <w:r>
      <w:rPr>
        <w:noProof/>
      </w:rPr>
      <w:drawing>
        <wp:anchor distT="0" distB="0" distL="114300" distR="114300" simplePos="0" relativeHeight="251667456" behindDoc="0" locked="0" layoutInCell="1" allowOverlap="1" wp14:anchorId="23140968" wp14:editId="52B9AF73">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CF"/>
    <w:rsid w:val="000304CA"/>
    <w:rsid w:val="000365D3"/>
    <w:rsid w:val="00037500"/>
    <w:rsid w:val="0004327C"/>
    <w:rsid w:val="000446AD"/>
    <w:rsid w:val="00056793"/>
    <w:rsid w:val="000C315C"/>
    <w:rsid w:val="000F5FCF"/>
    <w:rsid w:val="001138D5"/>
    <w:rsid w:val="00143117"/>
    <w:rsid w:val="00147624"/>
    <w:rsid w:val="001726BE"/>
    <w:rsid w:val="00175EDB"/>
    <w:rsid w:val="001C720B"/>
    <w:rsid w:val="0020003D"/>
    <w:rsid w:val="002117E6"/>
    <w:rsid w:val="00212908"/>
    <w:rsid w:val="002306F7"/>
    <w:rsid w:val="00232293"/>
    <w:rsid w:val="00244EFD"/>
    <w:rsid w:val="00250361"/>
    <w:rsid w:val="0028133E"/>
    <w:rsid w:val="002A5823"/>
    <w:rsid w:val="002A6BFE"/>
    <w:rsid w:val="002E3A77"/>
    <w:rsid w:val="002F0A67"/>
    <w:rsid w:val="00346434"/>
    <w:rsid w:val="003717C3"/>
    <w:rsid w:val="00373028"/>
    <w:rsid w:val="003B03DA"/>
    <w:rsid w:val="003D5420"/>
    <w:rsid w:val="003E0D37"/>
    <w:rsid w:val="003F3A88"/>
    <w:rsid w:val="00400030"/>
    <w:rsid w:val="0043764F"/>
    <w:rsid w:val="004A18B8"/>
    <w:rsid w:val="004C0FC0"/>
    <w:rsid w:val="00507CCA"/>
    <w:rsid w:val="00526FCA"/>
    <w:rsid w:val="0054053B"/>
    <w:rsid w:val="00547521"/>
    <w:rsid w:val="005900CE"/>
    <w:rsid w:val="005A37D6"/>
    <w:rsid w:val="005B0B82"/>
    <w:rsid w:val="005B4561"/>
    <w:rsid w:val="005B7617"/>
    <w:rsid w:val="005D28AE"/>
    <w:rsid w:val="005E27A5"/>
    <w:rsid w:val="006174A9"/>
    <w:rsid w:val="006233F8"/>
    <w:rsid w:val="006263F3"/>
    <w:rsid w:val="00635F19"/>
    <w:rsid w:val="00636C8A"/>
    <w:rsid w:val="00680D3C"/>
    <w:rsid w:val="00686701"/>
    <w:rsid w:val="006A131E"/>
    <w:rsid w:val="006B6105"/>
    <w:rsid w:val="006E2AEC"/>
    <w:rsid w:val="007070D4"/>
    <w:rsid w:val="007A21AE"/>
    <w:rsid w:val="007F1B53"/>
    <w:rsid w:val="008269E4"/>
    <w:rsid w:val="00843820"/>
    <w:rsid w:val="00857A4F"/>
    <w:rsid w:val="00880817"/>
    <w:rsid w:val="00881EBE"/>
    <w:rsid w:val="00891D18"/>
    <w:rsid w:val="00894029"/>
    <w:rsid w:val="008A4412"/>
    <w:rsid w:val="008B0A58"/>
    <w:rsid w:val="008D349E"/>
    <w:rsid w:val="0096185C"/>
    <w:rsid w:val="00971944"/>
    <w:rsid w:val="00984E87"/>
    <w:rsid w:val="009F2895"/>
    <w:rsid w:val="00A31C0F"/>
    <w:rsid w:val="00A32AB9"/>
    <w:rsid w:val="00A66A79"/>
    <w:rsid w:val="00A67DD5"/>
    <w:rsid w:val="00A76AA1"/>
    <w:rsid w:val="00AB2DF6"/>
    <w:rsid w:val="00AD4A1D"/>
    <w:rsid w:val="00AF551B"/>
    <w:rsid w:val="00B0400E"/>
    <w:rsid w:val="00B0609B"/>
    <w:rsid w:val="00B47A03"/>
    <w:rsid w:val="00B66232"/>
    <w:rsid w:val="00BC01BC"/>
    <w:rsid w:val="00C05DF4"/>
    <w:rsid w:val="00C739AF"/>
    <w:rsid w:val="00D00516"/>
    <w:rsid w:val="00D02BF8"/>
    <w:rsid w:val="00D1428E"/>
    <w:rsid w:val="00D23E65"/>
    <w:rsid w:val="00D55BEC"/>
    <w:rsid w:val="00D56A49"/>
    <w:rsid w:val="00D605F3"/>
    <w:rsid w:val="00D87EFD"/>
    <w:rsid w:val="00D95BE3"/>
    <w:rsid w:val="00DE5F24"/>
    <w:rsid w:val="00DF38F0"/>
    <w:rsid w:val="00E2704D"/>
    <w:rsid w:val="00E42177"/>
    <w:rsid w:val="00E54239"/>
    <w:rsid w:val="00ED3EBA"/>
    <w:rsid w:val="00EE1423"/>
    <w:rsid w:val="00EF5DC0"/>
    <w:rsid w:val="00F02BF4"/>
    <w:rsid w:val="00F3756A"/>
    <w:rsid w:val="00F43320"/>
    <w:rsid w:val="00F47697"/>
    <w:rsid w:val="00F52DFA"/>
    <w:rsid w:val="00F65696"/>
    <w:rsid w:val="00F77E80"/>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E665D"/>
  <w15:chartTrackingRefBased/>
  <w15:docId w15:val="{0A02AA44-FC90-43FE-984C-990707F4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0051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59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footer1.xml.rels><?xml version="1.0" encoding="UTF-8" standalone="yes"?>
<Relationships xmlns="http://schemas.openxmlformats.org/package/2006/relationships"><Relationship Id="rId1"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73</TotalTime>
  <Pages>22</Pages>
  <Words>1801</Words>
  <Characters>9910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8</cp:revision>
  <dcterms:created xsi:type="dcterms:W3CDTF">2022-05-31T03:49:00Z</dcterms:created>
  <dcterms:modified xsi:type="dcterms:W3CDTF">2022-06-10T16:17:00Z</dcterms:modified>
</cp:coreProperties>
</file>